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0F5D21" w14:textId="21D57726" w:rsidR="00406DE8" w:rsidRPr="00184B06" w:rsidRDefault="00406DE8" w:rsidP="00E45395">
      <w:pPr>
        <w:spacing w:line="240" w:lineRule="auto"/>
        <w:ind w:firstLine="0"/>
        <w:jc w:val="center"/>
        <w:rPr>
          <w:rFonts w:cs="Times New Roman"/>
          <w:b/>
          <w:bCs/>
          <w:sz w:val="24"/>
        </w:rPr>
      </w:pPr>
      <w:r w:rsidRPr="00184B06">
        <w:rPr>
          <w:rFonts w:cs="Times New Roman"/>
          <w:b/>
          <w:bCs/>
          <w:sz w:val="24"/>
        </w:rPr>
        <w:t xml:space="preserve">МИНИСТЕРСТВО </w:t>
      </w:r>
      <w:r w:rsidR="003D795C" w:rsidRPr="00184B06">
        <w:rPr>
          <w:rFonts w:cs="Times New Roman"/>
          <w:b/>
          <w:bCs/>
          <w:sz w:val="24"/>
        </w:rPr>
        <w:t xml:space="preserve">НАУКИ И ВЫСШЕГО </w:t>
      </w:r>
      <w:r w:rsidR="006B640A" w:rsidRPr="00184B06">
        <w:rPr>
          <w:rFonts w:cs="Times New Roman"/>
          <w:b/>
          <w:bCs/>
          <w:sz w:val="24"/>
        </w:rPr>
        <w:t xml:space="preserve">ОБРАЗОВАНИЯ </w:t>
      </w:r>
      <w:r w:rsidRPr="00184B06">
        <w:rPr>
          <w:rFonts w:cs="Times New Roman"/>
          <w:b/>
          <w:bCs/>
          <w:sz w:val="24"/>
        </w:rPr>
        <w:t>РОССИЙСКОЙ ФЕДЕРАЦИИ</w:t>
      </w:r>
    </w:p>
    <w:p w14:paraId="24749A60" w14:textId="2A09707E" w:rsidR="00406DE8" w:rsidRPr="00184B06" w:rsidRDefault="00406DE8" w:rsidP="00E279D0">
      <w:pPr>
        <w:spacing w:after="220" w:line="240" w:lineRule="auto"/>
        <w:ind w:firstLine="0"/>
        <w:jc w:val="center"/>
        <w:rPr>
          <w:rFonts w:cs="Times New Roman"/>
          <w:sz w:val="24"/>
        </w:rPr>
      </w:pPr>
      <w:r w:rsidRPr="00184B06">
        <w:rPr>
          <w:rFonts w:cs="Times New Roman"/>
          <w:sz w:val="24"/>
        </w:rPr>
        <w:t xml:space="preserve">федеральное государственное бюджетное образовательное учреждение </w:t>
      </w:r>
      <w:r w:rsidRPr="00184B06">
        <w:rPr>
          <w:rFonts w:cs="Times New Roman"/>
          <w:sz w:val="24"/>
        </w:rPr>
        <w:br/>
        <w:t>высшего образования</w:t>
      </w:r>
    </w:p>
    <w:p w14:paraId="28531132" w14:textId="77777777" w:rsidR="00406DE8" w:rsidRPr="00184B06" w:rsidRDefault="00406DE8" w:rsidP="00E45395">
      <w:pPr>
        <w:spacing w:line="240" w:lineRule="auto"/>
        <w:ind w:firstLine="0"/>
        <w:jc w:val="center"/>
        <w:rPr>
          <w:rFonts w:cs="Times New Roman"/>
          <w:b/>
          <w:bCs/>
          <w:sz w:val="24"/>
        </w:rPr>
      </w:pPr>
      <w:r w:rsidRPr="00184B06">
        <w:rPr>
          <w:rFonts w:cs="Times New Roman"/>
          <w:b/>
          <w:bCs/>
          <w:sz w:val="24"/>
        </w:rPr>
        <w:t>«УЛЬЯНОВСКИЙ ГОСУДАРСТВЕННЫЙ ТЕХНИЧЕСКИЙ УНИВЕРСИТЕТ»</w:t>
      </w:r>
    </w:p>
    <w:p w14:paraId="15C7671C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 w:val="22"/>
          <w:szCs w:val="22"/>
        </w:rPr>
      </w:pPr>
    </w:p>
    <w:p w14:paraId="354DC64E" w14:textId="77777777" w:rsidR="00E30F85" w:rsidRPr="00184B06" w:rsidRDefault="00E30F85" w:rsidP="00E30F85">
      <w:pPr>
        <w:widowControl w:val="0"/>
        <w:tabs>
          <w:tab w:val="left" w:pos="4755"/>
          <w:tab w:val="left" w:pos="5172"/>
          <w:tab w:val="left" w:pos="9357"/>
        </w:tabs>
        <w:autoSpaceDE w:val="0"/>
        <w:spacing w:before="1"/>
        <w:ind w:right="63" w:firstLine="0"/>
        <w:rPr>
          <w:b/>
          <w:i/>
          <w:szCs w:val="22"/>
          <w:lang w:bidi="ru-RU"/>
        </w:rPr>
      </w:pPr>
      <w:r w:rsidRPr="00184B06">
        <w:rPr>
          <w:szCs w:val="22"/>
          <w:lang w:bidi="ru-RU"/>
        </w:rPr>
        <w:t>Факультет</w:t>
      </w:r>
      <w:r w:rsidRPr="00184B06">
        <w:rPr>
          <w:spacing w:val="-1"/>
          <w:szCs w:val="22"/>
          <w:u w:val="single"/>
          <w:lang w:bidi="ru-RU"/>
        </w:rPr>
        <w:t xml:space="preserve"> </w:t>
      </w:r>
      <w:r w:rsidRPr="00184B06">
        <w:rPr>
          <w:i/>
          <w:szCs w:val="22"/>
          <w:u w:val="single"/>
          <w:lang w:bidi="ru-RU"/>
        </w:rPr>
        <w:t>ИСТ</w:t>
      </w:r>
      <w:r w:rsidRPr="00184B06">
        <w:rPr>
          <w:i/>
          <w:szCs w:val="22"/>
          <w:u w:val="single"/>
          <w:lang w:bidi="ru-RU"/>
        </w:rPr>
        <w:tab/>
      </w:r>
      <w:r w:rsidRPr="00184B06">
        <w:rPr>
          <w:i/>
          <w:szCs w:val="22"/>
          <w:lang w:bidi="ru-RU"/>
        </w:rPr>
        <w:tab/>
      </w:r>
      <w:r w:rsidRPr="00184B06">
        <w:rPr>
          <w:szCs w:val="22"/>
          <w:lang w:bidi="ru-RU"/>
        </w:rPr>
        <w:t>Кафедра</w:t>
      </w:r>
      <w:r w:rsidRPr="00184B06">
        <w:rPr>
          <w:spacing w:val="69"/>
          <w:szCs w:val="22"/>
          <w:u w:val="single"/>
          <w:lang w:bidi="ru-RU"/>
        </w:rPr>
        <w:t xml:space="preserve"> </w:t>
      </w:r>
      <w:r w:rsidRPr="00184B06">
        <w:rPr>
          <w:i/>
          <w:szCs w:val="22"/>
          <w:u w:val="single"/>
          <w:lang w:bidi="ru-RU"/>
        </w:rPr>
        <w:t>ИВК</w:t>
      </w:r>
      <w:r w:rsidRPr="00184B06">
        <w:rPr>
          <w:i/>
          <w:szCs w:val="22"/>
          <w:u w:val="single"/>
          <w:lang w:bidi="ru-RU"/>
        </w:rPr>
        <w:tab/>
      </w:r>
    </w:p>
    <w:p w14:paraId="7DE6E4A5" w14:textId="77777777" w:rsidR="003C212D" w:rsidRPr="00184B06" w:rsidRDefault="003C212D" w:rsidP="00C428B3">
      <w:pPr>
        <w:widowControl w:val="0"/>
        <w:autoSpaceDE w:val="0"/>
        <w:spacing w:before="93" w:line="276" w:lineRule="auto"/>
        <w:ind w:left="5806" w:firstLine="6"/>
        <w:rPr>
          <w:b/>
          <w:szCs w:val="22"/>
          <w:lang w:bidi="ru-RU"/>
        </w:rPr>
      </w:pPr>
      <w:r w:rsidRPr="00184B06">
        <w:rPr>
          <w:szCs w:val="22"/>
          <w:lang w:bidi="ru-RU"/>
        </w:rPr>
        <w:t>К ЗАЩИТЕ ДОПУСТИТЬ</w:t>
      </w:r>
    </w:p>
    <w:p w14:paraId="1DDE8022" w14:textId="77777777" w:rsidR="003C212D" w:rsidRPr="00184B06" w:rsidRDefault="003C212D" w:rsidP="00C428B3">
      <w:pPr>
        <w:widowControl w:val="0"/>
        <w:autoSpaceDE w:val="0"/>
        <w:spacing w:before="7" w:line="276" w:lineRule="auto"/>
        <w:ind w:left="5789" w:firstLine="6"/>
        <w:rPr>
          <w:b/>
          <w:szCs w:val="22"/>
          <w:lang w:bidi="ru-RU"/>
        </w:rPr>
      </w:pPr>
      <w:r w:rsidRPr="00184B06">
        <w:rPr>
          <w:szCs w:val="22"/>
          <w:lang w:bidi="ru-RU"/>
        </w:rPr>
        <w:t>Зав. кафедрой</w:t>
      </w:r>
    </w:p>
    <w:p w14:paraId="7BE66B4B" w14:textId="77777777" w:rsidR="003C212D" w:rsidRPr="00184B06" w:rsidRDefault="003C212D" w:rsidP="00C428B3">
      <w:pPr>
        <w:widowControl w:val="0"/>
        <w:autoSpaceDE w:val="0"/>
        <w:spacing w:before="5" w:line="240" w:lineRule="auto"/>
        <w:ind w:firstLine="6"/>
        <w:rPr>
          <w:rFonts w:eastAsia="Calibri"/>
          <w:b/>
          <w:sz w:val="16"/>
          <w:szCs w:val="28"/>
          <w:lang w:bidi="ru-RU"/>
        </w:rPr>
      </w:pPr>
    </w:p>
    <w:p w14:paraId="51AF1F5F" w14:textId="77777777" w:rsidR="003C212D" w:rsidRPr="00184B06" w:rsidRDefault="003C212D" w:rsidP="00C428B3">
      <w:pPr>
        <w:widowControl w:val="0"/>
        <w:tabs>
          <w:tab w:val="left" w:pos="7053"/>
          <w:tab w:val="left" w:pos="9790"/>
        </w:tabs>
        <w:autoSpaceDE w:val="0"/>
        <w:spacing w:before="92" w:line="240" w:lineRule="auto"/>
        <w:ind w:left="5791" w:firstLine="6"/>
        <w:rPr>
          <w:b/>
          <w:szCs w:val="22"/>
          <w:lang w:bidi="ru-RU"/>
        </w:rPr>
      </w:pPr>
      <w:r w:rsidRPr="00184B06">
        <w:rPr>
          <w:szCs w:val="22"/>
          <w:u w:val="single"/>
          <w:lang w:bidi="ru-RU"/>
        </w:rPr>
        <w:t xml:space="preserve"> </w:t>
      </w:r>
      <w:r w:rsidRPr="00184B06">
        <w:rPr>
          <w:szCs w:val="22"/>
          <w:u w:val="single"/>
          <w:lang w:bidi="ru-RU"/>
        </w:rPr>
        <w:tab/>
      </w:r>
      <w:r w:rsidRPr="00184B06">
        <w:rPr>
          <w:szCs w:val="22"/>
          <w:lang w:bidi="ru-RU"/>
        </w:rPr>
        <w:t>/</w:t>
      </w:r>
      <w:r w:rsidRPr="00184B06">
        <w:rPr>
          <w:szCs w:val="22"/>
          <w:u w:val="single"/>
          <w:lang w:bidi="ru-RU"/>
        </w:rPr>
        <w:t xml:space="preserve"> С.К. Киселев</w:t>
      </w:r>
      <w:r w:rsidRPr="00184B06">
        <w:rPr>
          <w:szCs w:val="22"/>
          <w:u w:val="single"/>
          <w:lang w:bidi="ru-RU"/>
        </w:rPr>
        <w:tab/>
      </w:r>
      <w:r w:rsidRPr="00184B06">
        <w:rPr>
          <w:szCs w:val="22"/>
          <w:lang w:bidi="ru-RU"/>
        </w:rPr>
        <w:t>/</w:t>
      </w:r>
    </w:p>
    <w:p w14:paraId="4653548E" w14:textId="77777777" w:rsidR="003C212D" w:rsidRPr="00184B06" w:rsidRDefault="003C212D" w:rsidP="00C428B3">
      <w:pPr>
        <w:widowControl w:val="0"/>
        <w:tabs>
          <w:tab w:val="left" w:pos="7481"/>
        </w:tabs>
        <w:autoSpaceDE w:val="0"/>
        <w:spacing w:before="30" w:line="240" w:lineRule="auto"/>
        <w:ind w:left="6132" w:firstLine="6"/>
        <w:rPr>
          <w:b/>
          <w:sz w:val="18"/>
          <w:szCs w:val="22"/>
          <w:lang w:bidi="ru-RU"/>
        </w:rPr>
      </w:pPr>
      <w:r w:rsidRPr="00184B06">
        <w:rPr>
          <w:sz w:val="18"/>
          <w:szCs w:val="22"/>
          <w:lang w:bidi="ru-RU"/>
        </w:rPr>
        <w:t>подпись</w:t>
      </w:r>
      <w:r w:rsidRPr="00184B06">
        <w:rPr>
          <w:sz w:val="18"/>
          <w:szCs w:val="22"/>
          <w:lang w:bidi="ru-RU"/>
        </w:rPr>
        <w:tab/>
        <w:t>инициалы,</w:t>
      </w:r>
      <w:r w:rsidRPr="00184B06">
        <w:rPr>
          <w:spacing w:val="-1"/>
          <w:sz w:val="18"/>
          <w:szCs w:val="22"/>
          <w:lang w:bidi="ru-RU"/>
        </w:rPr>
        <w:t xml:space="preserve"> </w:t>
      </w:r>
      <w:r w:rsidRPr="00184B06">
        <w:rPr>
          <w:sz w:val="18"/>
          <w:szCs w:val="22"/>
          <w:lang w:bidi="ru-RU"/>
        </w:rPr>
        <w:t>фамилия</w:t>
      </w:r>
    </w:p>
    <w:p w14:paraId="41C34488" w14:textId="22A292E3" w:rsidR="003C212D" w:rsidRPr="00184B06" w:rsidRDefault="003C212D" w:rsidP="003C212D">
      <w:pPr>
        <w:widowControl w:val="0"/>
        <w:tabs>
          <w:tab w:val="left" w:pos="6429"/>
          <w:tab w:val="left" w:pos="8818"/>
          <w:tab w:val="left" w:pos="9552"/>
        </w:tabs>
        <w:autoSpaceDE w:val="0"/>
        <w:spacing w:before="49"/>
        <w:ind w:left="5763" w:firstLine="6"/>
        <w:rPr>
          <w:b/>
          <w:szCs w:val="22"/>
          <w:lang w:bidi="ru-RU"/>
        </w:rPr>
      </w:pPr>
      <w:proofErr w:type="gramStart"/>
      <w:r w:rsidRPr="00184B06">
        <w:rPr>
          <w:szCs w:val="22"/>
          <w:lang w:bidi="ru-RU"/>
        </w:rPr>
        <w:t>«</w:t>
      </w:r>
      <w:r w:rsidRPr="00184B06">
        <w:rPr>
          <w:szCs w:val="22"/>
          <w:u w:val="single"/>
          <w:lang w:bidi="ru-RU"/>
        </w:rPr>
        <w:t xml:space="preserve"> </w:t>
      </w:r>
      <w:r w:rsidRPr="00184B06">
        <w:rPr>
          <w:szCs w:val="22"/>
          <w:u w:val="single"/>
          <w:lang w:bidi="ru-RU"/>
        </w:rPr>
        <w:tab/>
      </w:r>
      <w:proofErr w:type="gramEnd"/>
      <w:r w:rsidRPr="00184B06">
        <w:rPr>
          <w:szCs w:val="22"/>
          <w:lang w:bidi="ru-RU"/>
        </w:rPr>
        <w:t>»</w:t>
      </w:r>
      <w:r w:rsidRPr="00184B06">
        <w:rPr>
          <w:szCs w:val="22"/>
          <w:u w:val="single"/>
          <w:lang w:bidi="ru-RU"/>
        </w:rPr>
        <w:t xml:space="preserve"> </w:t>
      </w:r>
      <w:r w:rsidRPr="00184B06">
        <w:rPr>
          <w:szCs w:val="22"/>
          <w:u w:val="single"/>
          <w:lang w:bidi="ru-RU"/>
        </w:rPr>
        <w:tab/>
      </w:r>
      <w:r w:rsidRPr="00184B06">
        <w:rPr>
          <w:szCs w:val="22"/>
          <w:lang w:bidi="ru-RU"/>
        </w:rPr>
        <w:t>20</w:t>
      </w:r>
      <w:r w:rsidRPr="00184B06">
        <w:rPr>
          <w:szCs w:val="22"/>
          <w:u w:val="single"/>
          <w:lang w:bidi="ru-RU"/>
        </w:rPr>
        <w:t xml:space="preserve"> 24</w:t>
      </w:r>
      <w:r w:rsidRPr="00184B06">
        <w:rPr>
          <w:szCs w:val="22"/>
          <w:u w:val="single"/>
          <w:lang w:bidi="ru-RU"/>
        </w:rPr>
        <w:tab/>
      </w:r>
      <w:r w:rsidRPr="00184B06">
        <w:rPr>
          <w:szCs w:val="22"/>
          <w:lang w:bidi="ru-RU"/>
        </w:rPr>
        <w:t>г.</w:t>
      </w:r>
    </w:p>
    <w:p w14:paraId="6A6C8CB5" w14:textId="51C89498" w:rsidR="003C212D" w:rsidRPr="00184B06" w:rsidRDefault="003C212D" w:rsidP="003C212D">
      <w:pPr>
        <w:widowControl w:val="0"/>
        <w:autoSpaceDE w:val="0"/>
        <w:spacing w:line="278" w:lineRule="auto"/>
        <w:ind w:right="567" w:firstLine="0"/>
        <w:jc w:val="center"/>
        <w:rPr>
          <w:b/>
          <w:bCs/>
          <w:sz w:val="44"/>
          <w:szCs w:val="22"/>
          <w:lang w:bidi="ru-RU"/>
        </w:rPr>
      </w:pPr>
      <w:r w:rsidRPr="00184B06">
        <w:rPr>
          <w:b/>
          <w:bCs/>
          <w:sz w:val="44"/>
          <w:szCs w:val="22"/>
          <w:lang w:bidi="ru-RU"/>
        </w:rPr>
        <w:t>ВЫПУСКНАЯ КВАЛИФИКАЦИОННАЯ РАБОТА</w:t>
      </w:r>
    </w:p>
    <w:p w14:paraId="0F76EB69" w14:textId="77777777" w:rsidR="003C212D" w:rsidRPr="00184B06" w:rsidRDefault="003C212D" w:rsidP="00D441DC">
      <w:pPr>
        <w:autoSpaceDE w:val="0"/>
        <w:adjustRightInd w:val="0"/>
        <w:spacing w:line="240" w:lineRule="auto"/>
        <w:ind w:firstLine="0"/>
        <w:rPr>
          <w:rFonts w:cs="Times New Roman"/>
          <w:b/>
          <w:sz w:val="16"/>
          <w:szCs w:val="16"/>
        </w:rPr>
      </w:pPr>
    </w:p>
    <w:p w14:paraId="3AC3F1BA" w14:textId="59BAA1F9" w:rsidR="00406DE8" w:rsidRPr="00184B06" w:rsidRDefault="00406DE8" w:rsidP="00F1336C">
      <w:pPr>
        <w:tabs>
          <w:tab w:val="left" w:pos="5103"/>
        </w:tabs>
        <w:autoSpaceDE w:val="0"/>
        <w:adjustRightInd w:val="0"/>
        <w:ind w:firstLine="0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Тема</w:t>
      </w:r>
      <w:r w:rsidR="00D47903" w:rsidRPr="00184B06">
        <w:rPr>
          <w:rFonts w:cs="Times New Roman"/>
          <w:szCs w:val="28"/>
        </w:rPr>
        <w:t xml:space="preserve"> </w:t>
      </w:r>
      <w:r w:rsidR="00D47903" w:rsidRPr="00184B06">
        <w:rPr>
          <w:rFonts w:cs="Times New Roman"/>
          <w:i/>
          <w:iCs/>
          <w:szCs w:val="28"/>
          <w:u w:val="single"/>
        </w:rPr>
        <w:t>Интеллектуальный помощник для работы с электронной библиотекой</w:t>
      </w:r>
    </w:p>
    <w:p w14:paraId="1F73A3B5" w14:textId="6A8B93E5" w:rsidR="00406DE8" w:rsidRPr="00184B06" w:rsidRDefault="00406DE8" w:rsidP="00D441DC">
      <w:pPr>
        <w:spacing w:line="240" w:lineRule="auto"/>
        <w:ind w:firstLine="0"/>
        <w:rPr>
          <w:rFonts w:cs="Times New Roman"/>
        </w:rPr>
      </w:pPr>
      <w:r w:rsidRPr="00184B06">
        <w:rPr>
          <w:rFonts w:cs="Times New Roman"/>
          <w:szCs w:val="28"/>
        </w:rPr>
        <w:t>Обучающийся</w:t>
      </w:r>
      <w:r w:rsidR="006E3FA9" w:rsidRPr="00184B06">
        <w:rPr>
          <w:rFonts w:cs="Times New Roman"/>
          <w:szCs w:val="28"/>
        </w:rPr>
        <w:tab/>
      </w:r>
      <w:r w:rsidR="004A7372" w:rsidRPr="00184B06">
        <w:rPr>
          <w:rFonts w:cs="Times New Roman"/>
          <w:szCs w:val="28"/>
        </w:rPr>
        <w:tab/>
      </w:r>
      <w:r w:rsidR="00A65737" w:rsidRPr="00184B06">
        <w:rPr>
          <w:rFonts w:cs="Times New Roman"/>
        </w:rPr>
        <w:t xml:space="preserve"> </w:t>
      </w:r>
      <w:r w:rsidRPr="00184B06">
        <w:rPr>
          <w:rFonts w:cs="Times New Roman"/>
        </w:rPr>
        <w:t>__</w:t>
      </w:r>
      <w:r w:rsidR="00A65737" w:rsidRPr="00184B06">
        <w:rPr>
          <w:rFonts w:cs="Times New Roman"/>
        </w:rPr>
        <w:t>______</w:t>
      </w:r>
      <w:r w:rsidRPr="00184B06">
        <w:rPr>
          <w:rFonts w:cs="Times New Roman"/>
        </w:rPr>
        <w:t>____</w:t>
      </w:r>
      <w:r w:rsidR="00F1336C" w:rsidRPr="00184B06">
        <w:rPr>
          <w:rFonts w:cs="Times New Roman"/>
        </w:rPr>
        <w:t>__________</w:t>
      </w:r>
      <w:r w:rsidRPr="00184B06">
        <w:rPr>
          <w:rFonts w:cs="Times New Roman"/>
        </w:rPr>
        <w:t>/</w:t>
      </w:r>
      <w:r w:rsidR="006E3FA9" w:rsidRPr="00184B06">
        <w:rPr>
          <w:rFonts w:cs="Times New Roman"/>
          <w:i/>
          <w:iCs/>
          <w:u w:val="single"/>
        </w:rPr>
        <w:t xml:space="preserve"> </w:t>
      </w:r>
      <w:r w:rsidR="006E3FA9" w:rsidRPr="00184B06">
        <w:rPr>
          <w:rFonts w:cs="Times New Roman"/>
          <w:i/>
          <w:iCs/>
          <w:u w:val="single"/>
        </w:rPr>
        <w:tab/>
        <w:t>Х.А. Нгуен</w:t>
      </w:r>
      <w:r w:rsidR="006E3FA9" w:rsidRPr="00184B06">
        <w:rPr>
          <w:rFonts w:cs="Times New Roman"/>
          <w:i/>
          <w:iCs/>
          <w:u w:val="single"/>
        </w:rPr>
        <w:tab/>
      </w:r>
      <w:r w:rsidR="006E3FA9" w:rsidRPr="00184B06">
        <w:rPr>
          <w:rFonts w:cs="Times New Roman"/>
          <w:i/>
          <w:iCs/>
          <w:u w:val="single"/>
        </w:rPr>
        <w:tab/>
      </w:r>
      <w:r w:rsidR="006E3FA9" w:rsidRPr="00184B06">
        <w:rPr>
          <w:rFonts w:cs="Times New Roman"/>
          <w:i/>
          <w:iCs/>
          <w:u w:val="single"/>
        </w:rPr>
        <w:tab/>
      </w:r>
    </w:p>
    <w:p w14:paraId="325C1EFC" w14:textId="3DF7A301" w:rsidR="00406DE8" w:rsidRPr="00184B06" w:rsidRDefault="006A7D8F" w:rsidP="00F1336C">
      <w:pPr>
        <w:tabs>
          <w:tab w:val="left" w:pos="-4678"/>
        </w:tabs>
        <w:spacing w:line="240" w:lineRule="auto"/>
        <w:ind w:firstLine="4111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t>п</w:t>
      </w:r>
      <w:r w:rsidR="00406DE8" w:rsidRPr="00184B06">
        <w:rPr>
          <w:rFonts w:cs="Times New Roman"/>
          <w:sz w:val="20"/>
          <w:szCs w:val="20"/>
        </w:rPr>
        <w:t>одпись</w:t>
      </w:r>
      <w:r w:rsidRPr="00184B06">
        <w:rPr>
          <w:rFonts w:cs="Times New Roman"/>
          <w:sz w:val="20"/>
          <w:szCs w:val="20"/>
        </w:rPr>
        <w:tab/>
      </w:r>
      <w:r w:rsidRPr="00184B06">
        <w:rPr>
          <w:rFonts w:cs="Times New Roman"/>
          <w:sz w:val="20"/>
          <w:szCs w:val="20"/>
        </w:rPr>
        <w:tab/>
      </w:r>
      <w:r w:rsidRPr="00184B06">
        <w:rPr>
          <w:rFonts w:cs="Times New Roman"/>
          <w:sz w:val="20"/>
          <w:szCs w:val="20"/>
        </w:rPr>
        <w:tab/>
      </w:r>
      <w:r w:rsidR="00075F08" w:rsidRPr="00184B06">
        <w:rPr>
          <w:rFonts w:cs="Times New Roman"/>
          <w:sz w:val="20"/>
          <w:szCs w:val="20"/>
        </w:rPr>
        <w:t xml:space="preserve">         </w:t>
      </w:r>
      <w:r w:rsidR="00406DE8" w:rsidRPr="00184B06">
        <w:rPr>
          <w:rFonts w:cs="Times New Roman"/>
          <w:sz w:val="20"/>
          <w:szCs w:val="20"/>
        </w:rPr>
        <w:t>инициалы, фамилия</w:t>
      </w:r>
    </w:p>
    <w:p w14:paraId="45EE1EC8" w14:textId="77777777" w:rsidR="00F1336C" w:rsidRPr="00184B06" w:rsidRDefault="00F1336C" w:rsidP="00F1336C">
      <w:pPr>
        <w:tabs>
          <w:tab w:val="left" w:pos="-4678"/>
        </w:tabs>
        <w:spacing w:line="240" w:lineRule="auto"/>
        <w:ind w:firstLine="0"/>
        <w:rPr>
          <w:rFonts w:cs="Times New Roman"/>
          <w:sz w:val="20"/>
          <w:szCs w:val="20"/>
        </w:rPr>
      </w:pPr>
    </w:p>
    <w:p w14:paraId="131D8749" w14:textId="510EA325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 xml:space="preserve">Обозначение </w:t>
      </w:r>
      <w:r w:rsidR="004A7372" w:rsidRPr="00184B06">
        <w:rPr>
          <w:rFonts w:cs="Times New Roman"/>
          <w:szCs w:val="28"/>
        </w:rPr>
        <w:t>работы</w:t>
      </w:r>
      <w:r w:rsidR="004A7372" w:rsidRPr="00184B06">
        <w:rPr>
          <w:rFonts w:cs="Times New Roman"/>
        </w:rPr>
        <w:tab/>
        <w:t xml:space="preserve"> </w:t>
      </w:r>
      <w:r w:rsidR="004A7372" w:rsidRPr="00184B06">
        <w:rPr>
          <w:i/>
          <w:iCs/>
          <w:u w:val="single"/>
        </w:rPr>
        <w:t>ВКР-УлГТУ-09.03.02-17/1175-2024</w:t>
      </w:r>
      <w:r w:rsidR="00FF7C13" w:rsidRPr="00184B06">
        <w:rPr>
          <w:rFonts w:cs="Times New Roman"/>
        </w:rPr>
        <w:t xml:space="preserve"> </w:t>
      </w:r>
      <w:r w:rsidRPr="00184B06">
        <w:rPr>
          <w:rFonts w:cs="Times New Roman"/>
          <w:szCs w:val="28"/>
        </w:rPr>
        <w:t>Группа</w:t>
      </w:r>
      <w:r w:rsidRPr="00184B06">
        <w:rPr>
          <w:rFonts w:cs="Times New Roman"/>
        </w:rPr>
        <w:t xml:space="preserve"> </w:t>
      </w:r>
      <w:r w:rsidR="00C14F15" w:rsidRPr="00184B06">
        <w:rPr>
          <w:rFonts w:cs="Times New Roman"/>
          <w:i/>
          <w:iCs/>
          <w:szCs w:val="28"/>
          <w:u w:val="single"/>
        </w:rPr>
        <w:t>ЦИСТбв-51</w:t>
      </w:r>
      <w:r w:rsidR="00C14F15" w:rsidRPr="00184B06">
        <w:rPr>
          <w:rFonts w:cs="Times New Roman"/>
          <w:szCs w:val="28"/>
        </w:rPr>
        <w:t xml:space="preserve"> </w:t>
      </w:r>
    </w:p>
    <w:p w14:paraId="7E2B4EEA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 w:val="20"/>
          <w:szCs w:val="20"/>
        </w:rPr>
      </w:pPr>
    </w:p>
    <w:p w14:paraId="723DCD66" w14:textId="71A9CB55" w:rsidR="002B303C" w:rsidRPr="00184B06" w:rsidRDefault="00406DE8" w:rsidP="00D441DC">
      <w:pPr>
        <w:spacing w:line="240" w:lineRule="auto"/>
        <w:ind w:firstLine="0"/>
        <w:rPr>
          <w:i/>
          <w:szCs w:val="28"/>
          <w:u w:val="single"/>
          <w:lang w:bidi="ru-RU"/>
        </w:rPr>
      </w:pPr>
      <w:r w:rsidRPr="00184B06">
        <w:rPr>
          <w:rFonts w:cs="Times New Roman"/>
          <w:szCs w:val="28"/>
        </w:rPr>
        <w:t xml:space="preserve">Направление подготовки </w:t>
      </w:r>
      <w:r w:rsidR="00457C0A" w:rsidRPr="00184B06">
        <w:rPr>
          <w:i/>
          <w:szCs w:val="28"/>
          <w:u w:val="single"/>
          <w:lang w:bidi="ru-RU"/>
        </w:rPr>
        <w:t>09.03.02 «Информационные системы и технологии</w:t>
      </w:r>
      <w:r w:rsidR="002B303C" w:rsidRPr="00184B06">
        <w:rPr>
          <w:i/>
          <w:szCs w:val="28"/>
          <w:u w:val="single"/>
          <w:lang w:bidi="ru-RU"/>
        </w:rPr>
        <w:t>»</w:t>
      </w:r>
    </w:p>
    <w:p w14:paraId="59D806A7" w14:textId="2DCED13D" w:rsidR="00406DE8" w:rsidRPr="00184B06" w:rsidRDefault="00406DE8" w:rsidP="002B303C">
      <w:pPr>
        <w:spacing w:line="240" w:lineRule="auto"/>
        <w:ind w:firstLine="4820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t>код, наименование</w:t>
      </w:r>
    </w:p>
    <w:p w14:paraId="4F842C8D" w14:textId="5190BA6C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______________________________________________________________________</w:t>
      </w:r>
    </w:p>
    <w:p w14:paraId="1CAE0F0B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 w:val="20"/>
          <w:szCs w:val="20"/>
        </w:rPr>
      </w:pPr>
    </w:p>
    <w:p w14:paraId="5C83C919" w14:textId="56E02C23" w:rsidR="00406DE8" w:rsidRPr="00184B06" w:rsidRDefault="00406DE8" w:rsidP="00390F5F">
      <w:pPr>
        <w:spacing w:line="276" w:lineRule="auto"/>
        <w:ind w:firstLine="0"/>
        <w:rPr>
          <w:rFonts w:cs="Times New Roman"/>
          <w:sz w:val="22"/>
          <w:szCs w:val="22"/>
        </w:rPr>
      </w:pPr>
      <w:r w:rsidRPr="00184B06">
        <w:rPr>
          <w:rFonts w:cs="Times New Roman"/>
          <w:szCs w:val="28"/>
        </w:rPr>
        <w:t>Руководитель ВКР</w:t>
      </w:r>
      <w:r w:rsidR="00390F5F" w:rsidRPr="00184B06">
        <w:rPr>
          <w:rFonts w:cs="Times New Roman"/>
          <w:szCs w:val="28"/>
        </w:rPr>
        <w:tab/>
      </w:r>
      <w:r w:rsidR="00390F5F" w:rsidRPr="00184B06">
        <w:rPr>
          <w:rFonts w:cs="Times New Roman"/>
          <w:szCs w:val="28"/>
        </w:rPr>
        <w:tab/>
      </w:r>
      <w:r w:rsidR="00062871" w:rsidRPr="00184B06">
        <w:rPr>
          <w:szCs w:val="22"/>
          <w:u w:val="single"/>
          <w:lang w:bidi="ru-RU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062871" w:rsidRPr="00184B06">
        <w:rPr>
          <w:szCs w:val="22"/>
          <w:u w:val="single"/>
          <w:lang w:bidi="ru-RU"/>
        </w:rPr>
        <w:tab/>
      </w:r>
      <w:r w:rsidR="00976540" w:rsidRPr="00184B06">
        <w:rPr>
          <w:rFonts w:cs="Times New Roman"/>
        </w:rPr>
        <w:t>/</w:t>
      </w:r>
      <w:r w:rsidR="00062871" w:rsidRPr="00184B06">
        <w:rPr>
          <w:szCs w:val="22"/>
          <w:u w:val="single"/>
          <w:lang w:bidi="ru-RU"/>
        </w:rPr>
        <w:t xml:space="preserve"> </w:t>
      </w:r>
      <w:r w:rsidR="005B5D65" w:rsidRPr="00184B06">
        <w:rPr>
          <w:szCs w:val="22"/>
          <w:u w:val="single"/>
          <w:lang w:bidi="ru-RU"/>
        </w:rPr>
        <w:tab/>
      </w:r>
      <w:r w:rsidR="00062871" w:rsidRPr="00184B06">
        <w:rPr>
          <w:i/>
          <w:szCs w:val="22"/>
          <w:u w:val="single"/>
          <w:lang w:bidi="ru-RU"/>
        </w:rPr>
        <w:t>В.М. Кандаулов</w:t>
      </w:r>
      <w:r w:rsidR="002B303C" w:rsidRPr="00184B06">
        <w:rPr>
          <w:i/>
          <w:szCs w:val="22"/>
          <w:u w:val="single"/>
          <w:lang w:bidi="ru-RU"/>
        </w:rPr>
        <w:t xml:space="preserve">         </w:t>
      </w:r>
      <w:r w:rsidR="00062871" w:rsidRPr="00184B06">
        <w:rPr>
          <w:i/>
          <w:szCs w:val="22"/>
          <w:u w:val="single"/>
          <w:lang w:bidi="ru-RU"/>
        </w:rPr>
        <w:t xml:space="preserve"> </w:t>
      </w:r>
      <w:r w:rsidR="00976540" w:rsidRPr="00184B06">
        <w:rPr>
          <w:rFonts w:cs="Times New Roman"/>
        </w:rPr>
        <w:t>/</w:t>
      </w:r>
    </w:p>
    <w:p w14:paraId="3BCFA8D7" w14:textId="61D8DD5B" w:rsidR="00406DE8" w:rsidRPr="00184B06" w:rsidRDefault="00406DE8" w:rsidP="007C221A">
      <w:pPr>
        <w:tabs>
          <w:tab w:val="left" w:pos="-4678"/>
        </w:tabs>
        <w:spacing w:line="240" w:lineRule="auto"/>
        <w:ind w:firstLine="4395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t>подпись, дата</w:t>
      </w:r>
      <w:r w:rsidRPr="00184B06">
        <w:rPr>
          <w:rFonts w:cs="Times New Roman"/>
          <w:sz w:val="20"/>
          <w:szCs w:val="20"/>
        </w:rPr>
        <w:tab/>
      </w:r>
      <w:r w:rsidR="007C221A" w:rsidRPr="00184B06">
        <w:rPr>
          <w:rFonts w:cs="Times New Roman"/>
          <w:sz w:val="20"/>
          <w:szCs w:val="20"/>
        </w:rPr>
        <w:tab/>
      </w:r>
      <w:r w:rsidRPr="00184B06">
        <w:rPr>
          <w:rFonts w:cs="Times New Roman"/>
          <w:sz w:val="20"/>
          <w:szCs w:val="20"/>
        </w:rPr>
        <w:tab/>
        <w:t>инициалы, фамилия</w:t>
      </w:r>
    </w:p>
    <w:p w14:paraId="353A27FE" w14:textId="77777777" w:rsidR="007C221A" w:rsidRPr="00184B06" w:rsidRDefault="007C221A" w:rsidP="007C221A">
      <w:pPr>
        <w:tabs>
          <w:tab w:val="left" w:pos="-4678"/>
        </w:tabs>
        <w:spacing w:line="240" w:lineRule="auto"/>
        <w:ind w:firstLine="0"/>
        <w:rPr>
          <w:rFonts w:cs="Times New Roman"/>
          <w:sz w:val="20"/>
          <w:szCs w:val="20"/>
        </w:rPr>
      </w:pPr>
    </w:p>
    <w:p w14:paraId="288D10E1" w14:textId="77777777" w:rsidR="00406DE8" w:rsidRPr="00184B06" w:rsidRDefault="00406DE8" w:rsidP="002B303C">
      <w:pPr>
        <w:tabs>
          <w:tab w:val="left" w:pos="-4678"/>
        </w:tabs>
        <w:ind w:firstLine="0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Консультанты:</w:t>
      </w:r>
    </w:p>
    <w:p w14:paraId="46CD5A3C" w14:textId="1B33F826" w:rsidR="00406DE8" w:rsidRPr="00184B06" w:rsidRDefault="00390F5F" w:rsidP="007C221A">
      <w:pPr>
        <w:spacing w:line="276" w:lineRule="auto"/>
        <w:ind w:firstLine="0"/>
        <w:rPr>
          <w:rFonts w:cs="Times New Roman"/>
          <w:sz w:val="22"/>
          <w:szCs w:val="22"/>
        </w:rPr>
      </w:pPr>
      <w:r w:rsidRPr="00184B06">
        <w:rPr>
          <w:rFonts w:cs="Times New Roman"/>
          <w:i/>
          <w:iCs/>
          <w:szCs w:val="28"/>
          <w:u w:val="single"/>
        </w:rPr>
        <w:t>экономический раздел</w:t>
      </w:r>
      <w:r w:rsidRPr="00184B06">
        <w:rPr>
          <w:rFonts w:cs="Times New Roman"/>
          <w:szCs w:val="28"/>
        </w:rPr>
        <w:tab/>
      </w:r>
      <w:r w:rsidRPr="00184B06">
        <w:rPr>
          <w:rFonts w:cs="Times New Roman"/>
          <w:szCs w:val="28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7C221A" w:rsidRPr="00184B06">
        <w:rPr>
          <w:szCs w:val="22"/>
          <w:u w:val="single"/>
          <w:lang w:bidi="ru-RU"/>
        </w:rPr>
        <w:tab/>
      </w:r>
      <w:r w:rsidR="007C221A" w:rsidRPr="00184B06">
        <w:rPr>
          <w:rFonts w:cs="Times New Roman"/>
        </w:rPr>
        <w:t>/</w:t>
      </w:r>
      <w:r w:rsidR="007C221A" w:rsidRPr="00184B06">
        <w:rPr>
          <w:szCs w:val="22"/>
          <w:u w:val="single"/>
          <w:lang w:bidi="ru-RU"/>
        </w:rPr>
        <w:t xml:space="preserve"> </w:t>
      </w:r>
      <w:r w:rsidR="007C221A" w:rsidRPr="00184B06">
        <w:rPr>
          <w:szCs w:val="22"/>
          <w:u w:val="single"/>
          <w:lang w:bidi="ru-RU"/>
        </w:rPr>
        <w:tab/>
      </w:r>
      <w:r w:rsidR="00600515" w:rsidRPr="00184B06">
        <w:rPr>
          <w:i/>
          <w:szCs w:val="22"/>
          <w:u w:val="single"/>
          <w:lang w:bidi="ru-RU"/>
        </w:rPr>
        <w:t>М</w:t>
      </w:r>
      <w:r w:rsidR="007C221A" w:rsidRPr="00184B06">
        <w:rPr>
          <w:i/>
          <w:szCs w:val="22"/>
          <w:u w:val="single"/>
          <w:lang w:bidi="ru-RU"/>
        </w:rPr>
        <w:t>.</w:t>
      </w:r>
      <w:r w:rsidR="00600515" w:rsidRPr="00184B06">
        <w:rPr>
          <w:i/>
          <w:szCs w:val="22"/>
          <w:u w:val="single"/>
          <w:lang w:bidi="ru-RU"/>
        </w:rPr>
        <w:t>В</w:t>
      </w:r>
      <w:r w:rsidR="007C221A" w:rsidRPr="00184B06">
        <w:rPr>
          <w:i/>
          <w:szCs w:val="22"/>
          <w:u w:val="single"/>
          <w:lang w:bidi="ru-RU"/>
        </w:rPr>
        <w:t xml:space="preserve">. </w:t>
      </w:r>
      <w:r w:rsidR="00600515" w:rsidRPr="00184B06">
        <w:rPr>
          <w:i/>
          <w:szCs w:val="22"/>
          <w:u w:val="single"/>
          <w:lang w:bidi="ru-RU"/>
        </w:rPr>
        <w:t>Рыбкина</w:t>
      </w:r>
      <w:r w:rsidR="00600515" w:rsidRPr="00184B06">
        <w:rPr>
          <w:i/>
          <w:szCs w:val="22"/>
          <w:u w:val="single"/>
          <w:lang w:bidi="ru-RU"/>
        </w:rPr>
        <w:tab/>
        <w:t xml:space="preserve">      </w:t>
      </w:r>
      <w:r w:rsidR="007C221A" w:rsidRPr="00184B06">
        <w:rPr>
          <w:rFonts w:cs="Times New Roman"/>
        </w:rPr>
        <w:t>/</w:t>
      </w:r>
    </w:p>
    <w:p w14:paraId="4F0B891C" w14:textId="7E1AD4A0" w:rsidR="00406DE8" w:rsidRPr="00184B06" w:rsidRDefault="00406DE8" w:rsidP="00052A3B">
      <w:pPr>
        <w:tabs>
          <w:tab w:val="left" w:pos="-4678"/>
        </w:tabs>
        <w:spacing w:line="240" w:lineRule="auto"/>
        <w:ind w:firstLine="284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t>наименование раздела</w:t>
      </w:r>
      <w:r w:rsidR="00873A83" w:rsidRPr="00184B06">
        <w:rPr>
          <w:rFonts w:cs="Times New Roman"/>
          <w:sz w:val="20"/>
          <w:szCs w:val="20"/>
        </w:rPr>
        <w:tab/>
      </w:r>
      <w:r w:rsidR="00873A83" w:rsidRPr="00184B06">
        <w:rPr>
          <w:rFonts w:cs="Times New Roman"/>
          <w:sz w:val="20"/>
          <w:szCs w:val="20"/>
        </w:rPr>
        <w:tab/>
      </w:r>
      <w:proofErr w:type="gramStart"/>
      <w:r w:rsidR="003F1614" w:rsidRPr="00184B06">
        <w:rPr>
          <w:rFonts w:cs="Times New Roman"/>
          <w:sz w:val="20"/>
          <w:szCs w:val="20"/>
        </w:rPr>
        <w:tab/>
      </w:r>
      <w:r w:rsidR="007C221A" w:rsidRPr="00184B06">
        <w:rPr>
          <w:rFonts w:cs="Times New Roman"/>
          <w:sz w:val="20"/>
          <w:szCs w:val="20"/>
        </w:rPr>
        <w:t xml:space="preserve">  </w:t>
      </w:r>
      <w:r w:rsidRPr="00184B06">
        <w:rPr>
          <w:rFonts w:cs="Times New Roman"/>
          <w:sz w:val="20"/>
          <w:szCs w:val="20"/>
        </w:rPr>
        <w:t>подпись</w:t>
      </w:r>
      <w:proofErr w:type="gramEnd"/>
      <w:r w:rsidRPr="00184B06">
        <w:rPr>
          <w:rFonts w:cs="Times New Roman"/>
          <w:sz w:val="20"/>
          <w:szCs w:val="20"/>
        </w:rPr>
        <w:t>, дата</w:t>
      </w:r>
      <w:r w:rsidRPr="00184B06">
        <w:rPr>
          <w:rFonts w:cs="Times New Roman"/>
          <w:sz w:val="20"/>
          <w:szCs w:val="20"/>
        </w:rPr>
        <w:tab/>
      </w:r>
      <w:r w:rsidRPr="00184B06">
        <w:rPr>
          <w:rFonts w:cs="Times New Roman"/>
          <w:sz w:val="20"/>
          <w:szCs w:val="20"/>
        </w:rPr>
        <w:tab/>
      </w:r>
      <w:r w:rsidR="007C221A" w:rsidRPr="00184B06">
        <w:rPr>
          <w:rFonts w:cs="Times New Roman"/>
          <w:sz w:val="20"/>
          <w:szCs w:val="20"/>
        </w:rPr>
        <w:tab/>
      </w:r>
      <w:r w:rsidRPr="00184B06">
        <w:rPr>
          <w:rFonts w:cs="Times New Roman"/>
          <w:sz w:val="20"/>
          <w:szCs w:val="20"/>
        </w:rPr>
        <w:t>инициалы, фамилия</w:t>
      </w:r>
    </w:p>
    <w:p w14:paraId="4470EA43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 w:val="22"/>
          <w:szCs w:val="22"/>
        </w:rPr>
      </w:pPr>
    </w:p>
    <w:p w14:paraId="3AD7DD1D" w14:textId="77777777" w:rsidR="00406DE8" w:rsidRPr="00184B06" w:rsidRDefault="00406DE8" w:rsidP="00873A83">
      <w:pPr>
        <w:spacing w:line="240" w:lineRule="auto"/>
        <w:ind w:firstLine="0"/>
        <w:rPr>
          <w:rFonts w:cs="Times New Roman"/>
          <w:sz w:val="22"/>
          <w:szCs w:val="22"/>
        </w:rPr>
      </w:pPr>
    </w:p>
    <w:p w14:paraId="0B387911" w14:textId="77777777" w:rsidR="006A7D8F" w:rsidRPr="00184B06" w:rsidRDefault="006A7D8F" w:rsidP="00873A83">
      <w:pPr>
        <w:spacing w:line="240" w:lineRule="auto"/>
        <w:ind w:firstLine="0"/>
        <w:rPr>
          <w:rFonts w:cs="Times New Roman"/>
          <w:sz w:val="22"/>
          <w:szCs w:val="22"/>
        </w:rPr>
      </w:pPr>
    </w:p>
    <w:p w14:paraId="66D8944A" w14:textId="77777777" w:rsidR="006A7D8F" w:rsidRPr="00184B06" w:rsidRDefault="006A7D8F" w:rsidP="00873A83">
      <w:pPr>
        <w:spacing w:line="240" w:lineRule="auto"/>
        <w:ind w:firstLine="0"/>
        <w:rPr>
          <w:rFonts w:cs="Times New Roman"/>
          <w:sz w:val="22"/>
          <w:szCs w:val="22"/>
        </w:rPr>
      </w:pPr>
    </w:p>
    <w:p w14:paraId="0C88A714" w14:textId="77777777" w:rsidR="00830083" w:rsidRPr="00184B06" w:rsidRDefault="00830083" w:rsidP="00EC7374">
      <w:pPr>
        <w:ind w:firstLine="0"/>
        <w:jc w:val="center"/>
        <w:rPr>
          <w:rFonts w:cs="Times New Roman"/>
          <w:szCs w:val="28"/>
        </w:rPr>
      </w:pPr>
    </w:p>
    <w:p w14:paraId="179736EE" w14:textId="77777777" w:rsidR="00830083" w:rsidRPr="00184B06" w:rsidRDefault="00830083" w:rsidP="00EC7374">
      <w:pPr>
        <w:ind w:firstLine="0"/>
        <w:jc w:val="center"/>
        <w:rPr>
          <w:rFonts w:cs="Times New Roman"/>
          <w:szCs w:val="28"/>
        </w:rPr>
      </w:pPr>
    </w:p>
    <w:p w14:paraId="200A8B1D" w14:textId="77777777" w:rsidR="00830083" w:rsidRPr="00184B06" w:rsidRDefault="00830083" w:rsidP="00EC7374">
      <w:pPr>
        <w:ind w:firstLine="0"/>
        <w:jc w:val="center"/>
        <w:rPr>
          <w:rFonts w:cs="Times New Roman"/>
          <w:szCs w:val="28"/>
        </w:rPr>
      </w:pPr>
    </w:p>
    <w:p w14:paraId="1C643F18" w14:textId="1F2315DD" w:rsidR="008D0A34" w:rsidRPr="00184B06" w:rsidRDefault="00406DE8" w:rsidP="00EC7374">
      <w:pPr>
        <w:ind w:firstLine="0"/>
        <w:jc w:val="center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Ульяновск</w:t>
      </w:r>
      <w:r w:rsidR="00EC7374" w:rsidRPr="00184B06">
        <w:rPr>
          <w:rFonts w:cs="Times New Roman"/>
          <w:szCs w:val="28"/>
        </w:rPr>
        <w:t xml:space="preserve">, </w:t>
      </w:r>
      <w:r w:rsidRPr="00184B06">
        <w:rPr>
          <w:rFonts w:cs="Times New Roman"/>
          <w:szCs w:val="28"/>
        </w:rPr>
        <w:t>2024</w:t>
      </w:r>
    </w:p>
    <w:p w14:paraId="7910C1F6" w14:textId="1E2C1667" w:rsidR="00406DE8" w:rsidRPr="00184B06" w:rsidRDefault="00406DE8" w:rsidP="008D0A34">
      <w:pPr>
        <w:ind w:firstLine="0"/>
        <w:rPr>
          <w:rFonts w:cs="Times New Roman"/>
          <w:sz w:val="22"/>
          <w:szCs w:val="22"/>
        </w:rPr>
      </w:pPr>
      <w:r w:rsidRPr="00184B06">
        <w:rPr>
          <w:rFonts w:cs="Times New Roman"/>
        </w:rPr>
        <w:br w:type="page"/>
      </w:r>
      <w:bookmarkStart w:id="0" w:name="_Toc385924534"/>
    </w:p>
    <w:bookmarkEnd w:id="0"/>
    <w:p w14:paraId="6A58037E" w14:textId="77777777" w:rsidR="003D795C" w:rsidRPr="00184B06" w:rsidRDefault="003D795C" w:rsidP="003D795C">
      <w:pPr>
        <w:spacing w:line="240" w:lineRule="auto"/>
        <w:ind w:firstLine="0"/>
        <w:jc w:val="center"/>
        <w:rPr>
          <w:rFonts w:cs="Times New Roman"/>
          <w:b/>
          <w:bCs/>
          <w:sz w:val="24"/>
        </w:rPr>
      </w:pPr>
      <w:r w:rsidRPr="00184B06">
        <w:rPr>
          <w:rFonts w:cs="Times New Roman"/>
          <w:b/>
          <w:bCs/>
          <w:sz w:val="24"/>
        </w:rPr>
        <w:lastRenderedPageBreak/>
        <w:t>МИНИСТЕРСТВО НАУКИ И ВЫСШЕГО ОБРАЗОВАНИЯ РОССИЙСКОЙ ФЕДЕРАЦИИ</w:t>
      </w:r>
    </w:p>
    <w:p w14:paraId="554E59CF" w14:textId="34D83597" w:rsidR="00406DE8" w:rsidRPr="00184B06" w:rsidRDefault="00406DE8" w:rsidP="00E279D0">
      <w:pPr>
        <w:spacing w:after="220" w:line="240" w:lineRule="auto"/>
        <w:ind w:firstLine="0"/>
        <w:jc w:val="center"/>
        <w:rPr>
          <w:rFonts w:cs="Times New Roman"/>
          <w:sz w:val="24"/>
        </w:rPr>
      </w:pPr>
      <w:r w:rsidRPr="00184B06">
        <w:rPr>
          <w:rFonts w:cs="Times New Roman"/>
          <w:sz w:val="24"/>
        </w:rPr>
        <w:t xml:space="preserve">федеральное государственное бюджетное образовательное учреждение </w:t>
      </w:r>
      <w:r w:rsidRPr="00184B06">
        <w:rPr>
          <w:rFonts w:cs="Times New Roman"/>
          <w:sz w:val="24"/>
        </w:rPr>
        <w:br/>
        <w:t>высшего образования</w:t>
      </w:r>
    </w:p>
    <w:p w14:paraId="39D83F94" w14:textId="77777777" w:rsidR="00406DE8" w:rsidRPr="00184B06" w:rsidRDefault="00406DE8" w:rsidP="00D441DC">
      <w:pPr>
        <w:spacing w:line="240" w:lineRule="auto"/>
        <w:ind w:firstLine="0"/>
        <w:jc w:val="center"/>
        <w:rPr>
          <w:rFonts w:cs="Times New Roman"/>
          <w:b/>
          <w:bCs/>
          <w:sz w:val="24"/>
        </w:rPr>
      </w:pPr>
      <w:r w:rsidRPr="00184B06">
        <w:rPr>
          <w:rFonts w:cs="Times New Roman"/>
          <w:b/>
          <w:bCs/>
          <w:sz w:val="24"/>
        </w:rPr>
        <w:t>«УЛЬЯНОВСКИЙ ГОСУДАРСТВЕННЫЙ ТЕХНИЧЕСКИЙ УНИВЕРСИТЕТ»</w:t>
      </w:r>
    </w:p>
    <w:p w14:paraId="380BE164" w14:textId="77777777" w:rsidR="00406DE8" w:rsidRPr="00184B06" w:rsidRDefault="00406DE8" w:rsidP="00D441DC">
      <w:pPr>
        <w:spacing w:line="240" w:lineRule="auto"/>
        <w:ind w:firstLine="0"/>
        <w:rPr>
          <w:rFonts w:cs="Times New Roman"/>
        </w:rPr>
      </w:pPr>
    </w:p>
    <w:p w14:paraId="049039A9" w14:textId="77777777" w:rsidR="00FF2DA2" w:rsidRPr="00184B06" w:rsidRDefault="00FF2DA2" w:rsidP="00FF2DA2">
      <w:pPr>
        <w:ind w:firstLine="0"/>
        <w:rPr>
          <w:b/>
        </w:rPr>
      </w:pPr>
      <w:proofErr w:type="gramStart"/>
      <w:r w:rsidRPr="00184B06">
        <w:rPr>
          <w:rFonts w:eastAsia="Arial"/>
          <w:sz w:val="26"/>
        </w:rPr>
        <w:t xml:space="preserve">Факультет </w:t>
      </w:r>
      <w:r w:rsidRPr="00184B06">
        <w:rPr>
          <w:i/>
          <w:u w:val="single" w:color="000000"/>
        </w:rPr>
        <w:t xml:space="preserve"> ИСТ</w:t>
      </w:r>
      <w:proofErr w:type="gramEnd"/>
      <w:r w:rsidRPr="00184B06">
        <w:rPr>
          <w:i/>
          <w:u w:val="single" w:color="000000"/>
        </w:rPr>
        <w:t xml:space="preserve">                                       </w:t>
      </w:r>
      <w:r w:rsidRPr="00184B06">
        <w:rPr>
          <w:rFonts w:eastAsia="Arial"/>
          <w:sz w:val="26"/>
        </w:rPr>
        <w:t xml:space="preserve">  Кафедра </w:t>
      </w:r>
      <w:r w:rsidRPr="00184B06">
        <w:rPr>
          <w:i/>
          <w:u w:val="single" w:color="000000"/>
        </w:rPr>
        <w:t xml:space="preserve"> ИВК                                  </w:t>
      </w:r>
      <w:r w:rsidRPr="00184B06">
        <w:rPr>
          <w:rFonts w:eastAsia="Arial"/>
          <w:color w:val="FFFFFF"/>
          <w:sz w:val="26"/>
        </w:rPr>
        <w:t>.</w:t>
      </w:r>
      <w:r w:rsidRPr="00184B06">
        <w:rPr>
          <w:rFonts w:eastAsia="Arial"/>
          <w:sz w:val="2"/>
        </w:rPr>
        <w:t xml:space="preserve"> </w:t>
      </w:r>
    </w:p>
    <w:p w14:paraId="2C00CA2F" w14:textId="3A09FB78" w:rsidR="00FF2DA2" w:rsidRPr="00184B06" w:rsidRDefault="00FF2DA2" w:rsidP="00FF2DA2">
      <w:pPr>
        <w:spacing w:after="68" w:line="249" w:lineRule="auto"/>
        <w:ind w:left="-5" w:right="54" w:hanging="10"/>
        <w:rPr>
          <w:b/>
        </w:rPr>
      </w:pPr>
      <w:r w:rsidRPr="00184B06">
        <w:rPr>
          <w:rFonts w:eastAsia="Arial"/>
          <w:sz w:val="26"/>
        </w:rPr>
        <w:t xml:space="preserve">Направление подготовки </w:t>
      </w:r>
      <w:r w:rsidR="008457FF" w:rsidRPr="00184B06">
        <w:rPr>
          <w:i/>
          <w:u w:val="single" w:color="000000"/>
        </w:rPr>
        <w:t>И</w:t>
      </w:r>
      <w:r w:rsidRPr="00184B06">
        <w:rPr>
          <w:i/>
          <w:u w:val="single" w:color="000000"/>
        </w:rPr>
        <w:t>нформационные системы и технологии</w:t>
      </w:r>
      <w:r w:rsidRPr="00184B06">
        <w:rPr>
          <w:rFonts w:eastAsia="Arial"/>
          <w:i/>
          <w:sz w:val="26"/>
          <w:u w:val="single" w:color="000000"/>
        </w:rPr>
        <w:t xml:space="preserve">          </w:t>
      </w:r>
      <w:proofErr w:type="gramStart"/>
      <w:r w:rsidRPr="00184B06">
        <w:rPr>
          <w:rFonts w:eastAsia="Arial"/>
          <w:i/>
          <w:sz w:val="26"/>
          <w:u w:val="single" w:color="000000"/>
        </w:rPr>
        <w:t xml:space="preserve">  </w:t>
      </w:r>
      <w:r w:rsidRPr="00184B06">
        <w:rPr>
          <w:rFonts w:eastAsia="Arial"/>
          <w:color w:val="FFFFFF"/>
          <w:sz w:val="16"/>
        </w:rPr>
        <w:t>.</w:t>
      </w:r>
      <w:proofErr w:type="gramEnd"/>
      <w:r w:rsidRPr="00184B06">
        <w:rPr>
          <w:rFonts w:eastAsia="Arial"/>
          <w:sz w:val="26"/>
        </w:rPr>
        <w:t xml:space="preserve"> </w:t>
      </w:r>
    </w:p>
    <w:tbl>
      <w:tblPr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5079"/>
        <w:gridCol w:w="4666"/>
      </w:tblGrid>
      <w:tr w:rsidR="00706BA6" w:rsidRPr="00184B06" w14:paraId="30482B95" w14:textId="1D1A61AE" w:rsidTr="003A62F2">
        <w:tc>
          <w:tcPr>
            <w:tcW w:w="5079" w:type="dxa"/>
          </w:tcPr>
          <w:p w14:paraId="270BB9DB" w14:textId="77777777" w:rsidR="00706BA6" w:rsidRPr="00184B06" w:rsidRDefault="00706BA6" w:rsidP="00D441DC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lang w:eastAsia="ar-SA"/>
              </w:rPr>
            </w:pPr>
          </w:p>
        </w:tc>
        <w:tc>
          <w:tcPr>
            <w:tcW w:w="4666" w:type="dxa"/>
            <w:hideMark/>
          </w:tcPr>
          <w:p w14:paraId="07E5D503" w14:textId="77777777" w:rsidR="00706BA6" w:rsidRPr="00184B06" w:rsidRDefault="00706BA6" w:rsidP="00D441DC">
            <w:pPr>
              <w:spacing w:line="240" w:lineRule="auto"/>
              <w:ind w:firstLine="0"/>
              <w:rPr>
                <w:rFonts w:cs="Times New Roman"/>
                <w:szCs w:val="28"/>
              </w:rPr>
            </w:pPr>
          </w:p>
          <w:p w14:paraId="17298E63" w14:textId="77777777" w:rsidR="00706BA6" w:rsidRPr="00184B06" w:rsidRDefault="00706BA6" w:rsidP="00D441DC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184B06">
              <w:rPr>
                <w:rFonts w:cs="Times New Roman"/>
                <w:szCs w:val="28"/>
              </w:rPr>
              <w:t>УТВЕРЖДАЮ</w:t>
            </w:r>
          </w:p>
        </w:tc>
      </w:tr>
      <w:tr w:rsidR="00706BA6" w:rsidRPr="00184B06" w14:paraId="6C93E1A7" w14:textId="6ECB87E3" w:rsidTr="003A62F2">
        <w:tc>
          <w:tcPr>
            <w:tcW w:w="5079" w:type="dxa"/>
          </w:tcPr>
          <w:p w14:paraId="5BBCAEC5" w14:textId="77777777" w:rsidR="00706BA6" w:rsidRPr="00184B06" w:rsidRDefault="00706BA6" w:rsidP="00D441DC">
            <w:pPr>
              <w:spacing w:line="240" w:lineRule="auto"/>
              <w:ind w:firstLine="0"/>
              <w:rPr>
                <w:rFonts w:cs="Times New Roman"/>
                <w:b/>
                <w:sz w:val="22"/>
                <w:szCs w:val="22"/>
                <w:vertAlign w:val="superscript"/>
                <w:lang w:eastAsia="ar-SA"/>
              </w:rPr>
            </w:pPr>
          </w:p>
        </w:tc>
        <w:tc>
          <w:tcPr>
            <w:tcW w:w="4666" w:type="dxa"/>
            <w:hideMark/>
          </w:tcPr>
          <w:p w14:paraId="7089ABE2" w14:textId="77777777" w:rsidR="00706BA6" w:rsidRPr="00184B06" w:rsidRDefault="00706BA6" w:rsidP="00D441DC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184B06">
              <w:rPr>
                <w:rFonts w:cs="Times New Roman"/>
                <w:szCs w:val="28"/>
              </w:rPr>
              <w:t>Зав. кафедрой</w:t>
            </w:r>
          </w:p>
        </w:tc>
      </w:tr>
      <w:tr w:rsidR="00284CE1" w:rsidRPr="00184B06" w14:paraId="1DD036F5" w14:textId="6E34117C" w:rsidTr="003A62F2">
        <w:trPr>
          <w:trHeight w:val="171"/>
        </w:trPr>
        <w:tc>
          <w:tcPr>
            <w:tcW w:w="5079" w:type="dxa"/>
          </w:tcPr>
          <w:p w14:paraId="0044BAE2" w14:textId="77777777" w:rsidR="00284CE1" w:rsidRPr="00184B06" w:rsidRDefault="00284CE1" w:rsidP="00284CE1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lang w:eastAsia="ar-SA"/>
              </w:rPr>
            </w:pPr>
          </w:p>
        </w:tc>
        <w:tc>
          <w:tcPr>
            <w:tcW w:w="4666" w:type="dxa"/>
            <w:hideMark/>
          </w:tcPr>
          <w:p w14:paraId="67C22347" w14:textId="375EF99D" w:rsidR="00284CE1" w:rsidRPr="00184B06" w:rsidRDefault="00284CE1" w:rsidP="00284CE1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184B06">
              <w:rPr>
                <w:rFonts w:cs="Times New Roman"/>
                <w:szCs w:val="28"/>
              </w:rPr>
              <w:t>__________/____________________ /</w:t>
            </w:r>
          </w:p>
        </w:tc>
      </w:tr>
      <w:tr w:rsidR="00284CE1" w:rsidRPr="00184B06" w14:paraId="28EFF40F" w14:textId="4ACB9234" w:rsidTr="003A62F2">
        <w:tc>
          <w:tcPr>
            <w:tcW w:w="5079" w:type="dxa"/>
          </w:tcPr>
          <w:p w14:paraId="57D926E6" w14:textId="77777777" w:rsidR="00284CE1" w:rsidRPr="00184B06" w:rsidRDefault="00284CE1" w:rsidP="00284CE1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vertAlign w:val="superscript"/>
                <w:lang w:eastAsia="ar-SA"/>
              </w:rPr>
            </w:pPr>
          </w:p>
        </w:tc>
        <w:tc>
          <w:tcPr>
            <w:tcW w:w="4666" w:type="dxa"/>
            <w:hideMark/>
          </w:tcPr>
          <w:p w14:paraId="40B633D9" w14:textId="1D84A4A7" w:rsidR="00284CE1" w:rsidRPr="00184B06" w:rsidRDefault="00541446" w:rsidP="00284CE1">
            <w:pPr>
              <w:spacing w:line="240" w:lineRule="auto"/>
              <w:ind w:firstLine="370"/>
              <w:rPr>
                <w:rFonts w:cs="Times New Roman"/>
                <w:sz w:val="20"/>
                <w:szCs w:val="20"/>
                <w:vertAlign w:val="superscript"/>
                <w:lang w:eastAsia="ar-SA"/>
              </w:rPr>
            </w:pPr>
            <w:r w:rsidRPr="00184B06">
              <w:rPr>
                <w:rFonts w:cs="Times New Roman"/>
                <w:sz w:val="20"/>
                <w:szCs w:val="20"/>
              </w:rPr>
              <w:t>подпись</w:t>
            </w:r>
            <w:r w:rsidR="00284CE1" w:rsidRPr="00184B06">
              <w:rPr>
                <w:rFonts w:cs="Times New Roman"/>
                <w:sz w:val="20"/>
                <w:szCs w:val="20"/>
              </w:rPr>
              <w:t xml:space="preserve">                    </w:t>
            </w:r>
            <w:r w:rsidRPr="00184B06">
              <w:rPr>
                <w:rFonts w:cs="Times New Roman"/>
                <w:sz w:val="20"/>
                <w:szCs w:val="20"/>
              </w:rPr>
              <w:t>инициалы</w:t>
            </w:r>
            <w:r w:rsidR="00284CE1" w:rsidRPr="00184B06">
              <w:rPr>
                <w:rFonts w:cs="Times New Roman"/>
                <w:sz w:val="20"/>
                <w:szCs w:val="20"/>
              </w:rPr>
              <w:t xml:space="preserve">, </w:t>
            </w:r>
            <w:r w:rsidRPr="00184B06">
              <w:rPr>
                <w:rFonts w:cs="Times New Roman"/>
                <w:sz w:val="20"/>
                <w:szCs w:val="20"/>
              </w:rPr>
              <w:t>фамилия</w:t>
            </w:r>
          </w:p>
        </w:tc>
      </w:tr>
      <w:tr w:rsidR="00284CE1" w:rsidRPr="00184B06" w14:paraId="644B3EE4" w14:textId="742A32E8" w:rsidTr="003A62F2">
        <w:tc>
          <w:tcPr>
            <w:tcW w:w="5079" w:type="dxa"/>
          </w:tcPr>
          <w:p w14:paraId="1872B054" w14:textId="77777777" w:rsidR="00284CE1" w:rsidRPr="00184B06" w:rsidRDefault="00284CE1" w:rsidP="00284CE1">
            <w:pPr>
              <w:spacing w:line="240" w:lineRule="auto"/>
              <w:ind w:firstLine="0"/>
              <w:rPr>
                <w:rFonts w:cs="Times New Roman"/>
                <w:sz w:val="22"/>
                <w:szCs w:val="22"/>
                <w:vertAlign w:val="superscript"/>
                <w:lang w:eastAsia="ar-SA"/>
              </w:rPr>
            </w:pPr>
          </w:p>
        </w:tc>
        <w:tc>
          <w:tcPr>
            <w:tcW w:w="4666" w:type="dxa"/>
            <w:hideMark/>
          </w:tcPr>
          <w:p w14:paraId="02E347EF" w14:textId="2668DA8D" w:rsidR="00284CE1" w:rsidRPr="00184B06" w:rsidRDefault="00284CE1" w:rsidP="00284CE1">
            <w:pPr>
              <w:spacing w:line="240" w:lineRule="auto"/>
              <w:ind w:firstLine="0"/>
              <w:rPr>
                <w:rFonts w:cs="Times New Roman"/>
                <w:szCs w:val="28"/>
                <w:lang w:eastAsia="ar-SA"/>
              </w:rPr>
            </w:pPr>
            <w:r w:rsidRPr="00184B06">
              <w:rPr>
                <w:rFonts w:cs="Times New Roman"/>
                <w:szCs w:val="28"/>
              </w:rPr>
              <w:t>«__</w:t>
            </w:r>
            <w:proofErr w:type="gramStart"/>
            <w:r w:rsidRPr="00184B06">
              <w:rPr>
                <w:rFonts w:cs="Times New Roman"/>
                <w:szCs w:val="28"/>
              </w:rPr>
              <w:t>_»_</w:t>
            </w:r>
            <w:proofErr w:type="gramEnd"/>
            <w:r w:rsidRPr="00184B06">
              <w:rPr>
                <w:rFonts w:cs="Times New Roman"/>
                <w:szCs w:val="28"/>
              </w:rPr>
              <w:t>________________ 2024 г.</w:t>
            </w:r>
            <w:r w:rsidRPr="00184B06">
              <w:rPr>
                <w:rFonts w:cs="Times New Roman"/>
                <w:szCs w:val="28"/>
              </w:rPr>
              <w:tab/>
            </w:r>
          </w:p>
        </w:tc>
      </w:tr>
    </w:tbl>
    <w:p w14:paraId="35B88AF8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b/>
        </w:rPr>
      </w:pPr>
    </w:p>
    <w:p w14:paraId="03B82A48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b/>
        </w:rPr>
      </w:pPr>
    </w:p>
    <w:p w14:paraId="16ECC5CD" w14:textId="77777777" w:rsidR="00FF2DA2" w:rsidRPr="00184B06" w:rsidRDefault="00FF2DA2" w:rsidP="00FF2DA2">
      <w:pPr>
        <w:jc w:val="center"/>
        <w:rPr>
          <w:b/>
        </w:rPr>
      </w:pPr>
      <w:r w:rsidRPr="00184B06">
        <w:rPr>
          <w:rFonts w:eastAsia="Arial"/>
        </w:rPr>
        <w:t xml:space="preserve">ЗАДАНИЕ </w:t>
      </w:r>
    </w:p>
    <w:p w14:paraId="146CF981" w14:textId="2E0BED56" w:rsidR="00FF2DA2" w:rsidRPr="00184B06" w:rsidRDefault="00541446" w:rsidP="00FF2DA2">
      <w:pPr>
        <w:jc w:val="center"/>
        <w:rPr>
          <w:b/>
          <w:bCs/>
        </w:rPr>
      </w:pPr>
      <w:r w:rsidRPr="00184B06">
        <w:rPr>
          <w:rFonts w:eastAsia="Arial"/>
          <w:b/>
          <w:bCs/>
        </w:rPr>
        <w:t>на выпускную</w:t>
      </w:r>
      <w:r w:rsidR="00FF2DA2" w:rsidRPr="00184B06">
        <w:rPr>
          <w:rFonts w:eastAsia="Arial"/>
          <w:b/>
          <w:bCs/>
        </w:rPr>
        <w:t xml:space="preserve"> </w:t>
      </w:r>
      <w:r w:rsidRPr="00184B06">
        <w:rPr>
          <w:rFonts w:eastAsia="Arial"/>
          <w:b/>
          <w:bCs/>
        </w:rPr>
        <w:t>квалификационную работу</w:t>
      </w:r>
    </w:p>
    <w:p w14:paraId="5EBF3B38" w14:textId="77777777" w:rsidR="00406DE8" w:rsidRPr="00184B06" w:rsidRDefault="00406DE8" w:rsidP="00D441DC">
      <w:pPr>
        <w:spacing w:line="240" w:lineRule="auto"/>
        <w:ind w:firstLine="0"/>
        <w:rPr>
          <w:rFonts w:cs="Times New Roman"/>
        </w:rPr>
      </w:pPr>
    </w:p>
    <w:p w14:paraId="694FBFEA" w14:textId="61631F69" w:rsidR="00406DE8" w:rsidRPr="00184B06" w:rsidRDefault="00406DE8" w:rsidP="00D441DC">
      <w:pPr>
        <w:pStyle w:val="15"/>
        <w:spacing w:before="0" w:after="0" w:line="240" w:lineRule="auto"/>
        <w:ind w:firstLine="0"/>
        <w:rPr>
          <w:rFonts w:ascii="Times New Roman" w:hAnsi="Times New Roman" w:cs="Times New Roman"/>
        </w:rPr>
      </w:pPr>
      <w:r w:rsidRPr="00184B06">
        <w:rPr>
          <w:rFonts w:ascii="Times New Roman" w:hAnsi="Times New Roman" w:cs="Times New Roman"/>
        </w:rPr>
        <w:t xml:space="preserve">обучающемуся </w:t>
      </w:r>
      <w:r w:rsidR="003004DB" w:rsidRPr="00184B06">
        <w:rPr>
          <w:rFonts w:ascii="Times New Roman" w:hAnsi="Times New Roman" w:cs="Times New Roman"/>
          <w:i/>
          <w:iCs/>
          <w:u w:val="single"/>
        </w:rPr>
        <w:t xml:space="preserve">       Нгуену Хыу Ану</w:t>
      </w:r>
      <w:r w:rsidR="00BE0F98" w:rsidRPr="00184B06">
        <w:rPr>
          <w:rFonts w:ascii="Times New Roman" w:hAnsi="Times New Roman" w:cs="Times New Roman"/>
          <w:i/>
          <w:iCs/>
          <w:u w:val="single"/>
        </w:rPr>
        <w:t xml:space="preserve">     </w:t>
      </w:r>
      <w:r w:rsidR="003004DB" w:rsidRPr="00184B06">
        <w:rPr>
          <w:rFonts w:ascii="Times New Roman" w:hAnsi="Times New Roman" w:cs="Times New Roman"/>
          <w:i/>
          <w:iCs/>
          <w:u w:val="single"/>
        </w:rPr>
        <w:t xml:space="preserve"> </w:t>
      </w:r>
      <w:r w:rsidR="003004DB" w:rsidRPr="00184B06">
        <w:rPr>
          <w:rFonts w:ascii="Times New Roman" w:hAnsi="Times New Roman" w:cs="Times New Roman"/>
          <w:i/>
          <w:iCs/>
        </w:rPr>
        <w:t xml:space="preserve"> </w:t>
      </w:r>
      <w:proofErr w:type="gramStart"/>
      <w:r w:rsidRPr="00184B06">
        <w:rPr>
          <w:rFonts w:ascii="Times New Roman" w:hAnsi="Times New Roman" w:cs="Times New Roman"/>
        </w:rPr>
        <w:t>курса</w:t>
      </w:r>
      <w:r w:rsidR="0006080B" w:rsidRPr="00184B06">
        <w:rPr>
          <w:rFonts w:ascii="Times New Roman" w:hAnsi="Times New Roman" w:cs="Times New Roman"/>
        </w:rPr>
        <w:t xml:space="preserve"> </w:t>
      </w:r>
      <w:r w:rsidR="003004DB" w:rsidRPr="00184B06">
        <w:rPr>
          <w:rFonts w:ascii="Times New Roman" w:hAnsi="Times New Roman" w:cs="Times New Roman"/>
          <w:i/>
          <w:iCs/>
          <w:u w:val="single"/>
        </w:rPr>
        <w:t xml:space="preserve"> 5</w:t>
      </w:r>
      <w:proofErr w:type="gramEnd"/>
      <w:r w:rsidR="003004DB" w:rsidRPr="00184B06">
        <w:rPr>
          <w:rFonts w:ascii="Times New Roman" w:hAnsi="Times New Roman" w:cs="Times New Roman"/>
          <w:i/>
          <w:iCs/>
          <w:u w:val="single"/>
        </w:rPr>
        <w:t xml:space="preserve"> </w:t>
      </w:r>
      <w:r w:rsidR="0006080B" w:rsidRPr="00184B06">
        <w:rPr>
          <w:rFonts w:ascii="Times New Roman" w:hAnsi="Times New Roman" w:cs="Times New Roman"/>
        </w:rPr>
        <w:t xml:space="preserve"> </w:t>
      </w:r>
      <w:r w:rsidRPr="00184B06">
        <w:rPr>
          <w:rFonts w:ascii="Times New Roman" w:hAnsi="Times New Roman" w:cs="Times New Roman"/>
        </w:rPr>
        <w:t>группы</w:t>
      </w:r>
      <w:r w:rsidR="0006080B" w:rsidRPr="00184B06">
        <w:rPr>
          <w:rFonts w:ascii="Times New Roman" w:hAnsi="Times New Roman" w:cs="Times New Roman"/>
        </w:rPr>
        <w:t xml:space="preserve"> </w:t>
      </w:r>
      <w:r w:rsidR="003004DB" w:rsidRPr="00184B06">
        <w:rPr>
          <w:rFonts w:ascii="Times New Roman" w:hAnsi="Times New Roman" w:cs="Times New Roman"/>
          <w:i/>
          <w:iCs/>
          <w:u w:val="single"/>
        </w:rPr>
        <w:t xml:space="preserve"> ЦИСТбв-51</w:t>
      </w:r>
    </w:p>
    <w:p w14:paraId="3382556A" w14:textId="0C783DC5" w:rsidR="00406DE8" w:rsidRPr="00184B06" w:rsidRDefault="00406DE8" w:rsidP="006C77E6">
      <w:pPr>
        <w:pStyle w:val="aa"/>
        <w:spacing w:line="240" w:lineRule="auto"/>
        <w:ind w:firstLine="2268"/>
        <w:rPr>
          <w:rFonts w:cs="Times New Roman"/>
          <w:sz w:val="22"/>
          <w:szCs w:val="22"/>
          <w:lang w:eastAsia="ar-SA"/>
        </w:rPr>
      </w:pPr>
      <w:r w:rsidRPr="00184B06">
        <w:rPr>
          <w:rFonts w:cs="Times New Roman"/>
          <w:sz w:val="20"/>
          <w:szCs w:val="20"/>
          <w:lang w:eastAsia="ar-SA"/>
        </w:rPr>
        <w:t>фамилия, имя, отчество</w:t>
      </w:r>
    </w:p>
    <w:p w14:paraId="2A13A272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  <w:r w:rsidRPr="00184B06">
        <w:rPr>
          <w:rFonts w:cs="Times New Roman"/>
        </w:rPr>
        <w:t xml:space="preserve"> </w:t>
      </w:r>
    </w:p>
    <w:p w14:paraId="03F5B54B" w14:textId="77777777" w:rsidR="006B4793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>Тема</w:t>
      </w:r>
      <w:r w:rsidR="000B745A" w:rsidRPr="00184B06">
        <w:rPr>
          <w:szCs w:val="28"/>
          <w:lang w:val="ru-RU"/>
        </w:rPr>
        <w:t xml:space="preserve"> работы</w:t>
      </w:r>
      <w:r w:rsidR="004C00AD" w:rsidRPr="00184B06">
        <w:rPr>
          <w:szCs w:val="28"/>
          <w:lang w:val="ru-RU"/>
        </w:rPr>
        <w:t xml:space="preserve"> </w:t>
      </w:r>
      <w:r w:rsidR="004C00AD" w:rsidRPr="00184B06">
        <w:rPr>
          <w:i/>
          <w:iCs/>
          <w:szCs w:val="28"/>
          <w:u w:val="single"/>
          <w:lang w:val="ru-RU"/>
        </w:rPr>
        <w:t>Интеллектуальный помощник для работы с электронной библиотекой</w:t>
      </w:r>
      <w:r w:rsidR="006B4793" w:rsidRPr="00184B06">
        <w:rPr>
          <w:i/>
          <w:iCs/>
          <w:szCs w:val="28"/>
          <w:u w:val="single"/>
          <w:lang w:val="ru-RU"/>
        </w:rPr>
        <w:br/>
      </w:r>
      <w:r w:rsidRPr="00184B06">
        <w:rPr>
          <w:szCs w:val="28"/>
          <w:lang w:val="ru-RU"/>
        </w:rPr>
        <w:t>утверждена приказом по университету</w:t>
      </w:r>
      <w:r w:rsidR="005D42D8" w:rsidRPr="00184B06">
        <w:rPr>
          <w:szCs w:val="28"/>
          <w:lang w:val="ru-RU"/>
        </w:rPr>
        <w:t xml:space="preserve"> №_______</w:t>
      </w:r>
      <w:r w:rsidRPr="00184B06">
        <w:rPr>
          <w:szCs w:val="28"/>
          <w:lang w:val="ru-RU"/>
        </w:rPr>
        <w:t xml:space="preserve"> от «__</w:t>
      </w:r>
      <w:r w:rsidR="007D36D8" w:rsidRPr="00184B06">
        <w:rPr>
          <w:szCs w:val="28"/>
          <w:lang w:val="ru-RU"/>
        </w:rPr>
        <w:t>_» _</w:t>
      </w:r>
      <w:r w:rsidRPr="00184B06">
        <w:rPr>
          <w:szCs w:val="28"/>
          <w:lang w:val="ru-RU"/>
        </w:rPr>
        <w:t>_____________ 20</w:t>
      </w:r>
      <w:r w:rsidR="007D36D8" w:rsidRPr="00184B06">
        <w:rPr>
          <w:szCs w:val="28"/>
          <w:lang w:val="ru-RU"/>
        </w:rPr>
        <w:t>24</w:t>
      </w:r>
      <w:r w:rsidRPr="00184B06">
        <w:rPr>
          <w:szCs w:val="28"/>
          <w:lang w:val="ru-RU"/>
        </w:rPr>
        <w:t xml:space="preserve"> г.</w:t>
      </w:r>
    </w:p>
    <w:p w14:paraId="0D349733" w14:textId="77777777" w:rsidR="006B4793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>Срок сдачи обучающимся законченной ВКР</w:t>
      </w:r>
      <w:r w:rsidR="005D42D8" w:rsidRPr="00184B06">
        <w:rPr>
          <w:szCs w:val="28"/>
          <w:lang w:val="ru-RU"/>
        </w:rPr>
        <w:t xml:space="preserve"> «</w:t>
      </w:r>
      <w:r w:rsidR="005D42D8" w:rsidRPr="00184B06">
        <w:rPr>
          <w:i/>
          <w:iCs/>
          <w:szCs w:val="28"/>
          <w:u w:val="single"/>
          <w:lang w:val="ru-RU"/>
        </w:rPr>
        <w:t>22</w:t>
      </w:r>
      <w:r w:rsidR="005D42D8" w:rsidRPr="00184B06">
        <w:rPr>
          <w:szCs w:val="28"/>
          <w:lang w:val="ru-RU"/>
        </w:rPr>
        <w:t>»</w:t>
      </w:r>
      <w:r w:rsidR="005D42D8" w:rsidRPr="00184B06">
        <w:rPr>
          <w:i/>
          <w:iCs/>
          <w:szCs w:val="28"/>
          <w:u w:val="single"/>
          <w:lang w:val="ru-RU"/>
        </w:rPr>
        <w:t xml:space="preserve"> июня </w:t>
      </w:r>
      <w:r w:rsidR="005D42D8" w:rsidRPr="00184B06">
        <w:rPr>
          <w:szCs w:val="28"/>
          <w:lang w:val="ru-RU"/>
        </w:rPr>
        <w:t>20</w:t>
      </w:r>
      <w:r w:rsidR="005D42D8" w:rsidRPr="00184B06">
        <w:rPr>
          <w:szCs w:val="28"/>
          <w:u w:val="single"/>
          <w:lang w:val="ru-RU"/>
        </w:rPr>
        <w:t>24</w:t>
      </w:r>
      <w:r w:rsidR="005D42D8" w:rsidRPr="00184B06">
        <w:rPr>
          <w:szCs w:val="28"/>
          <w:lang w:val="ru-RU"/>
        </w:rPr>
        <w:t xml:space="preserve"> г.</w:t>
      </w:r>
    </w:p>
    <w:p w14:paraId="5AA93F34" w14:textId="77777777" w:rsidR="006B4793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 xml:space="preserve">Исходные данные к </w:t>
      </w:r>
      <w:r w:rsidR="00085C23" w:rsidRPr="00184B06">
        <w:rPr>
          <w:szCs w:val="28"/>
          <w:lang w:val="ru-RU"/>
        </w:rPr>
        <w:t>работе</w:t>
      </w:r>
      <w:r w:rsidR="005D42D8" w:rsidRPr="00184B06">
        <w:rPr>
          <w:szCs w:val="28"/>
          <w:lang w:val="ru-RU"/>
        </w:rPr>
        <w:t xml:space="preserve"> </w:t>
      </w:r>
      <w:r w:rsidR="005D42D8" w:rsidRPr="00184B06">
        <w:rPr>
          <w:i/>
          <w:iCs/>
          <w:szCs w:val="28"/>
          <w:u w:val="single"/>
          <w:lang w:val="ru-RU"/>
        </w:rPr>
        <w:t>разработать</w:t>
      </w:r>
      <w:r w:rsidR="00566E95" w:rsidRPr="00184B06">
        <w:rPr>
          <w:i/>
          <w:iCs/>
          <w:szCs w:val="28"/>
          <w:u w:val="single"/>
          <w:lang w:val="ru-RU"/>
        </w:rPr>
        <w:t xml:space="preserve"> систему</w:t>
      </w:r>
      <w:r w:rsidR="005D42D8" w:rsidRPr="00184B06">
        <w:rPr>
          <w:szCs w:val="28"/>
          <w:u w:val="single"/>
          <w:lang w:val="ru-RU"/>
        </w:rPr>
        <w:t xml:space="preserve"> </w:t>
      </w:r>
      <w:r w:rsidR="005D42D8" w:rsidRPr="00184B06">
        <w:rPr>
          <w:i/>
          <w:iCs/>
          <w:szCs w:val="28"/>
          <w:u w:val="single"/>
          <w:lang w:val="ru-RU"/>
        </w:rPr>
        <w:t>персональн</w:t>
      </w:r>
      <w:r w:rsidR="00566E95" w:rsidRPr="00184B06">
        <w:rPr>
          <w:i/>
          <w:iCs/>
          <w:szCs w:val="28"/>
          <w:u w:val="single"/>
          <w:lang w:val="ru-RU"/>
        </w:rPr>
        <w:t>ой</w:t>
      </w:r>
      <w:r w:rsidR="005D42D8" w:rsidRPr="00184B06">
        <w:rPr>
          <w:i/>
          <w:iCs/>
          <w:szCs w:val="28"/>
          <w:u w:val="single"/>
          <w:lang w:val="ru-RU"/>
        </w:rPr>
        <w:t xml:space="preserve"> электронн</w:t>
      </w:r>
      <w:r w:rsidR="00566E95" w:rsidRPr="00184B06">
        <w:rPr>
          <w:i/>
          <w:iCs/>
          <w:szCs w:val="28"/>
          <w:u w:val="single"/>
          <w:lang w:val="ru-RU"/>
        </w:rPr>
        <w:t>ой</w:t>
      </w:r>
      <w:r w:rsidR="005D42D8" w:rsidRPr="00184B06">
        <w:rPr>
          <w:i/>
          <w:iCs/>
          <w:szCs w:val="28"/>
          <w:u w:val="single"/>
          <w:lang w:val="ru-RU"/>
        </w:rPr>
        <w:t xml:space="preserve"> библиотек</w:t>
      </w:r>
      <w:r w:rsidR="00566E95" w:rsidRPr="00184B06">
        <w:rPr>
          <w:i/>
          <w:iCs/>
          <w:szCs w:val="28"/>
          <w:u w:val="single"/>
          <w:lang w:val="ru-RU"/>
        </w:rPr>
        <w:t>и</w:t>
      </w:r>
      <w:r w:rsidR="005D42D8" w:rsidRPr="00184B06">
        <w:rPr>
          <w:i/>
          <w:iCs/>
          <w:szCs w:val="28"/>
          <w:u w:val="single"/>
          <w:lang w:val="ru-RU"/>
        </w:rPr>
        <w:t xml:space="preserve"> </w:t>
      </w:r>
      <w:r w:rsidR="00566E95" w:rsidRPr="00184B06">
        <w:rPr>
          <w:i/>
          <w:iCs/>
          <w:szCs w:val="28"/>
          <w:u w:val="single"/>
          <w:lang w:val="ru-RU"/>
        </w:rPr>
        <w:t>работающей</w:t>
      </w:r>
      <w:r w:rsidR="005D42D8" w:rsidRPr="00184B06">
        <w:rPr>
          <w:i/>
          <w:iCs/>
          <w:szCs w:val="28"/>
          <w:u w:val="single"/>
          <w:lang w:val="ru-RU"/>
        </w:rPr>
        <w:t xml:space="preserve"> </w:t>
      </w:r>
      <w:r w:rsidR="00566E95" w:rsidRPr="00184B06">
        <w:rPr>
          <w:i/>
          <w:iCs/>
          <w:szCs w:val="28"/>
          <w:u w:val="single"/>
          <w:lang w:val="ru-RU"/>
        </w:rPr>
        <w:t>в</w:t>
      </w:r>
      <w:r w:rsidR="005D42D8" w:rsidRPr="00184B06">
        <w:rPr>
          <w:i/>
          <w:iCs/>
          <w:szCs w:val="28"/>
          <w:u w:val="single"/>
          <w:lang w:val="ru-RU"/>
        </w:rPr>
        <w:t xml:space="preserve"> локальной сети</w:t>
      </w:r>
    </w:p>
    <w:p w14:paraId="56BA6C04" w14:textId="77777777" w:rsidR="006B4793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 xml:space="preserve">Содержание пояснительной записки </w:t>
      </w:r>
      <w:r w:rsidR="00FA3484" w:rsidRPr="00184B06">
        <w:rPr>
          <w:i/>
          <w:iCs/>
          <w:szCs w:val="28"/>
          <w:u w:val="single"/>
          <w:lang w:val="ru-RU"/>
        </w:rPr>
        <w:t>задание на создание системы; информационное, алгоритмическое, программное обеспечение системы; тестирование системы</w:t>
      </w:r>
    </w:p>
    <w:p w14:paraId="39E59323" w14:textId="0067C256" w:rsidR="00B3707A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>Перечень графического материала (с точным указанием обязательных чертежей)</w:t>
      </w:r>
      <w:r w:rsidR="006B4793" w:rsidRPr="00184B06">
        <w:rPr>
          <w:szCs w:val="28"/>
          <w:lang w:val="ru-RU"/>
        </w:rPr>
        <w:t xml:space="preserve"> </w:t>
      </w:r>
      <w:r w:rsidR="00400200" w:rsidRPr="00184B06">
        <w:rPr>
          <w:i/>
          <w:iCs/>
          <w:szCs w:val="28"/>
          <w:u w:val="single"/>
          <w:lang w:val="ru-RU"/>
        </w:rPr>
        <w:t xml:space="preserve">схема алгоритма обмена информацией между серверной частью и API ИИ, схема </w:t>
      </w:r>
      <w:r w:rsidR="00AA4008" w:rsidRPr="00184B06">
        <w:rPr>
          <w:i/>
          <w:iCs/>
          <w:szCs w:val="28"/>
          <w:u w:val="single"/>
          <w:lang w:val="ru-RU"/>
        </w:rPr>
        <w:t>алгоритм</w:t>
      </w:r>
      <w:r w:rsidR="009605D2" w:rsidRPr="00184B06">
        <w:rPr>
          <w:i/>
          <w:iCs/>
          <w:szCs w:val="28"/>
          <w:u w:val="single"/>
          <w:lang w:val="ru-RU"/>
        </w:rPr>
        <w:t>а</w:t>
      </w:r>
      <w:r w:rsidR="00AA4008" w:rsidRPr="00184B06">
        <w:rPr>
          <w:i/>
          <w:iCs/>
          <w:szCs w:val="28"/>
          <w:u w:val="single"/>
          <w:lang w:val="ru-RU"/>
        </w:rPr>
        <w:t xml:space="preserve"> добавлени</w:t>
      </w:r>
      <w:r w:rsidR="00F66465" w:rsidRPr="00184B06">
        <w:rPr>
          <w:i/>
          <w:iCs/>
          <w:szCs w:val="28"/>
          <w:u w:val="single"/>
          <w:lang w:val="ru-RU"/>
        </w:rPr>
        <w:t>я</w:t>
      </w:r>
      <w:r w:rsidR="00AA4008" w:rsidRPr="00184B06">
        <w:rPr>
          <w:i/>
          <w:iCs/>
          <w:szCs w:val="28"/>
          <w:u w:val="single"/>
          <w:lang w:val="ru-RU"/>
        </w:rPr>
        <w:t xml:space="preserve"> электронной книги в библиотеку</w:t>
      </w:r>
      <w:r w:rsidR="00400200" w:rsidRPr="00184B06">
        <w:rPr>
          <w:i/>
          <w:iCs/>
          <w:szCs w:val="28"/>
          <w:u w:val="single"/>
          <w:lang w:val="ru-RU"/>
        </w:rPr>
        <w:t>.</w:t>
      </w:r>
    </w:p>
    <w:p w14:paraId="3C35287D" w14:textId="5E5F12C2" w:rsidR="00B3707A" w:rsidRPr="00184B06" w:rsidRDefault="00B3707A">
      <w:pPr>
        <w:suppressAutoHyphens w:val="0"/>
        <w:autoSpaceDN/>
        <w:spacing w:line="240" w:lineRule="auto"/>
        <w:ind w:firstLine="0"/>
        <w:jc w:val="left"/>
        <w:rPr>
          <w:rFonts w:eastAsia="Calibri" w:cs="Times New Roman"/>
          <w:i/>
          <w:iCs/>
          <w:szCs w:val="28"/>
          <w:u w:val="single"/>
        </w:rPr>
      </w:pPr>
      <w:r w:rsidRPr="00184B06">
        <w:rPr>
          <w:i/>
          <w:iCs/>
          <w:szCs w:val="28"/>
          <w:u w:val="single"/>
        </w:rPr>
        <w:br w:type="page"/>
      </w:r>
    </w:p>
    <w:p w14:paraId="35D243F6" w14:textId="1BFFA83B" w:rsidR="00406DE8" w:rsidRPr="00184B06" w:rsidRDefault="00406DE8" w:rsidP="00297B01">
      <w:pPr>
        <w:pStyle w:val="af4"/>
        <w:numPr>
          <w:ilvl w:val="0"/>
          <w:numId w:val="7"/>
        </w:numPr>
        <w:spacing w:line="276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lastRenderedPageBreak/>
        <w:t>Календарный график работы над ВКР на весь период (с указанием сроков выполнения и содержания отдельных этапов)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8"/>
        <w:gridCol w:w="6485"/>
        <w:gridCol w:w="2339"/>
      </w:tblGrid>
      <w:tr w:rsidR="00406DE8" w:rsidRPr="00184B06" w14:paraId="6D6787CB" w14:textId="77777777" w:rsidTr="00463B37">
        <w:tc>
          <w:tcPr>
            <w:tcW w:w="1101" w:type="dxa"/>
          </w:tcPr>
          <w:p w14:paraId="5E860D28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№ этапа</w:t>
            </w:r>
          </w:p>
        </w:tc>
        <w:tc>
          <w:tcPr>
            <w:tcW w:w="6662" w:type="dxa"/>
          </w:tcPr>
          <w:p w14:paraId="57B39ABC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Содержание этапа</w:t>
            </w:r>
          </w:p>
        </w:tc>
        <w:tc>
          <w:tcPr>
            <w:tcW w:w="2374" w:type="dxa"/>
          </w:tcPr>
          <w:p w14:paraId="20440B05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Срок выполнения</w:t>
            </w:r>
          </w:p>
        </w:tc>
      </w:tr>
      <w:tr w:rsidR="00406DE8" w:rsidRPr="00184B06" w14:paraId="643CA7B8" w14:textId="77777777" w:rsidTr="00463B37">
        <w:tc>
          <w:tcPr>
            <w:tcW w:w="1101" w:type="dxa"/>
          </w:tcPr>
          <w:p w14:paraId="37D173CD" w14:textId="7B12E31E" w:rsidR="00406DE8" w:rsidRPr="00184B06" w:rsidRDefault="00DD244B" w:rsidP="003D4133">
            <w:pPr>
              <w:pStyle w:val="afa"/>
              <w:spacing w:before="60" w:after="60"/>
            </w:pPr>
            <w:r w:rsidRPr="00184B06">
              <w:t>1</w:t>
            </w:r>
          </w:p>
        </w:tc>
        <w:tc>
          <w:tcPr>
            <w:tcW w:w="6662" w:type="dxa"/>
          </w:tcPr>
          <w:p w14:paraId="79545F74" w14:textId="23EF7780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Разработка и реализация системы</w:t>
            </w:r>
          </w:p>
        </w:tc>
        <w:tc>
          <w:tcPr>
            <w:tcW w:w="2374" w:type="dxa"/>
          </w:tcPr>
          <w:p w14:paraId="34DED921" w14:textId="62BA5E0C" w:rsidR="00406DE8" w:rsidRPr="00184B06" w:rsidRDefault="00577018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3</w:t>
            </w:r>
            <w:r w:rsidR="003D4133" w:rsidRPr="00184B06">
              <w:rPr>
                <w:i/>
                <w:iCs/>
              </w:rPr>
              <w:t>1.</w:t>
            </w:r>
            <w:r w:rsidRPr="00184B06">
              <w:rPr>
                <w:i/>
                <w:iCs/>
              </w:rPr>
              <w:t>05</w:t>
            </w:r>
            <w:r w:rsidR="003D4133" w:rsidRPr="00184B06">
              <w:rPr>
                <w:i/>
                <w:iCs/>
              </w:rPr>
              <w:t>.2024</w:t>
            </w:r>
          </w:p>
        </w:tc>
      </w:tr>
      <w:tr w:rsidR="00406DE8" w:rsidRPr="00184B06" w14:paraId="20D64DBA" w14:textId="77777777" w:rsidTr="00463B37">
        <w:tc>
          <w:tcPr>
            <w:tcW w:w="1101" w:type="dxa"/>
          </w:tcPr>
          <w:p w14:paraId="05FB2ACB" w14:textId="1E9FFE0C" w:rsidR="00406DE8" w:rsidRPr="00184B06" w:rsidRDefault="00DD244B" w:rsidP="003D4133">
            <w:pPr>
              <w:pStyle w:val="afa"/>
              <w:spacing w:before="60" w:after="60"/>
            </w:pPr>
            <w:r w:rsidRPr="00184B06">
              <w:t>2</w:t>
            </w:r>
          </w:p>
        </w:tc>
        <w:tc>
          <w:tcPr>
            <w:tcW w:w="6662" w:type="dxa"/>
          </w:tcPr>
          <w:p w14:paraId="0FA56545" w14:textId="43E89517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Написание пояснительной записки</w:t>
            </w:r>
          </w:p>
        </w:tc>
        <w:tc>
          <w:tcPr>
            <w:tcW w:w="2374" w:type="dxa"/>
          </w:tcPr>
          <w:p w14:paraId="572AD265" w14:textId="53DC9682" w:rsidR="00406DE8" w:rsidRPr="00184B06" w:rsidRDefault="00577018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3</w:t>
            </w:r>
            <w:r w:rsidR="00172570" w:rsidRPr="00184B06">
              <w:rPr>
                <w:i/>
                <w:iCs/>
              </w:rPr>
              <w:t>1</w:t>
            </w:r>
            <w:r w:rsidR="003D4133" w:rsidRPr="00184B06">
              <w:rPr>
                <w:i/>
                <w:iCs/>
              </w:rPr>
              <w:t>.0</w:t>
            </w:r>
            <w:r w:rsidRPr="00184B06">
              <w:rPr>
                <w:i/>
                <w:iCs/>
              </w:rPr>
              <w:t>5</w:t>
            </w:r>
            <w:r w:rsidR="003D4133" w:rsidRPr="00184B06">
              <w:rPr>
                <w:i/>
                <w:iCs/>
              </w:rPr>
              <w:t>.2024</w:t>
            </w:r>
          </w:p>
        </w:tc>
      </w:tr>
      <w:tr w:rsidR="00406DE8" w:rsidRPr="00184B06" w14:paraId="76F55F26" w14:textId="77777777" w:rsidTr="00463B37">
        <w:tc>
          <w:tcPr>
            <w:tcW w:w="1101" w:type="dxa"/>
          </w:tcPr>
          <w:p w14:paraId="587094A9" w14:textId="7AE1C77B" w:rsidR="00406DE8" w:rsidRPr="00184B06" w:rsidRDefault="00DD244B" w:rsidP="003D4133">
            <w:pPr>
              <w:pStyle w:val="afa"/>
              <w:spacing w:before="60" w:after="60"/>
            </w:pPr>
            <w:r w:rsidRPr="00184B06">
              <w:t>3</w:t>
            </w:r>
          </w:p>
        </w:tc>
        <w:tc>
          <w:tcPr>
            <w:tcW w:w="6662" w:type="dxa"/>
          </w:tcPr>
          <w:p w14:paraId="72040B28" w14:textId="31BDED35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Создание чертежей</w:t>
            </w:r>
          </w:p>
        </w:tc>
        <w:tc>
          <w:tcPr>
            <w:tcW w:w="2374" w:type="dxa"/>
          </w:tcPr>
          <w:p w14:paraId="202CEFB9" w14:textId="1CE1A208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0</w:t>
            </w:r>
            <w:r w:rsidR="00172570" w:rsidRPr="00184B06">
              <w:rPr>
                <w:i/>
                <w:iCs/>
              </w:rPr>
              <w:t>2</w:t>
            </w:r>
            <w:r w:rsidRPr="00184B06">
              <w:rPr>
                <w:i/>
                <w:iCs/>
              </w:rPr>
              <w:t>.06.2024</w:t>
            </w:r>
          </w:p>
        </w:tc>
      </w:tr>
      <w:tr w:rsidR="00406DE8" w:rsidRPr="00184B06" w14:paraId="5CFAE054" w14:textId="77777777" w:rsidTr="00463B37">
        <w:tc>
          <w:tcPr>
            <w:tcW w:w="1101" w:type="dxa"/>
          </w:tcPr>
          <w:p w14:paraId="3E5037EE" w14:textId="42AEB192" w:rsidR="00406DE8" w:rsidRPr="00184B06" w:rsidRDefault="00DD244B" w:rsidP="003D4133">
            <w:pPr>
              <w:pStyle w:val="afa"/>
              <w:spacing w:before="60" w:after="60"/>
            </w:pPr>
            <w:r w:rsidRPr="00184B06">
              <w:t>4</w:t>
            </w:r>
          </w:p>
        </w:tc>
        <w:tc>
          <w:tcPr>
            <w:tcW w:w="6662" w:type="dxa"/>
          </w:tcPr>
          <w:p w14:paraId="267E7A82" w14:textId="33BAD4E4" w:rsidR="00406DE8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Прохождение нормоконтроля</w:t>
            </w:r>
          </w:p>
        </w:tc>
        <w:tc>
          <w:tcPr>
            <w:tcW w:w="2374" w:type="dxa"/>
          </w:tcPr>
          <w:p w14:paraId="5D2E86EB" w14:textId="1F804039" w:rsidR="00406DE8" w:rsidRPr="008E7315" w:rsidRDefault="008E7315" w:rsidP="003D4133">
            <w:pPr>
              <w:pStyle w:val="afa"/>
              <w:spacing w:before="60" w:after="60"/>
              <w:rPr>
                <w:i/>
                <w:iCs/>
              </w:rPr>
            </w:pPr>
            <w:r>
              <w:rPr>
                <w:i/>
                <w:iCs/>
              </w:rPr>
              <w:t>Июнь 2024</w:t>
            </w:r>
          </w:p>
        </w:tc>
      </w:tr>
      <w:tr w:rsidR="00406DE8" w:rsidRPr="00184B06" w14:paraId="6F6CFCE1" w14:textId="77777777" w:rsidTr="00463B37">
        <w:tc>
          <w:tcPr>
            <w:tcW w:w="1101" w:type="dxa"/>
          </w:tcPr>
          <w:p w14:paraId="1F7CD321" w14:textId="3B4F5005" w:rsidR="00406DE8" w:rsidRPr="00184B06" w:rsidRDefault="003D4133" w:rsidP="003D4133">
            <w:pPr>
              <w:pStyle w:val="afa"/>
              <w:spacing w:before="60" w:after="60"/>
            </w:pPr>
            <w:r w:rsidRPr="00184B06">
              <w:t>5</w:t>
            </w:r>
          </w:p>
        </w:tc>
        <w:tc>
          <w:tcPr>
            <w:tcW w:w="6662" w:type="dxa"/>
          </w:tcPr>
          <w:p w14:paraId="12BC5FF3" w14:textId="4C663C13" w:rsidR="00406DE8" w:rsidRPr="008E7315" w:rsidRDefault="003D4133" w:rsidP="003D4133">
            <w:pPr>
              <w:pStyle w:val="afa"/>
              <w:spacing w:before="60" w:after="60"/>
              <w:rPr>
                <w:i/>
                <w:iCs/>
                <w:lang w:val="en-US"/>
              </w:rPr>
            </w:pPr>
            <w:r w:rsidRPr="00184B06">
              <w:rPr>
                <w:i/>
                <w:iCs/>
              </w:rPr>
              <w:t>Предварительная защита</w:t>
            </w:r>
          </w:p>
        </w:tc>
        <w:tc>
          <w:tcPr>
            <w:tcW w:w="2374" w:type="dxa"/>
          </w:tcPr>
          <w:p w14:paraId="5FB9A147" w14:textId="13791546" w:rsidR="00406DE8" w:rsidRPr="00184B06" w:rsidRDefault="008E7315" w:rsidP="003D4133">
            <w:pPr>
              <w:pStyle w:val="afa"/>
              <w:spacing w:before="60" w:after="60"/>
              <w:rPr>
                <w:i/>
                <w:iCs/>
              </w:rPr>
            </w:pPr>
            <w:r>
              <w:rPr>
                <w:i/>
                <w:iCs/>
              </w:rPr>
              <w:t>Июнь 2024</w:t>
            </w:r>
          </w:p>
        </w:tc>
      </w:tr>
      <w:tr w:rsidR="003D4133" w:rsidRPr="00184B06" w14:paraId="319E4BEF" w14:textId="77777777" w:rsidTr="00463B37">
        <w:tc>
          <w:tcPr>
            <w:tcW w:w="1101" w:type="dxa"/>
          </w:tcPr>
          <w:p w14:paraId="33F06176" w14:textId="6078A7DD" w:rsidR="003D4133" w:rsidRPr="00184B06" w:rsidRDefault="003D4133" w:rsidP="003D4133">
            <w:pPr>
              <w:pStyle w:val="afa"/>
              <w:spacing w:before="60" w:after="60"/>
            </w:pPr>
            <w:r w:rsidRPr="00184B06">
              <w:t>6</w:t>
            </w:r>
          </w:p>
        </w:tc>
        <w:tc>
          <w:tcPr>
            <w:tcW w:w="6662" w:type="dxa"/>
          </w:tcPr>
          <w:p w14:paraId="27D7BA18" w14:textId="21545781" w:rsidR="003D4133" w:rsidRPr="00184B06" w:rsidRDefault="003D4133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Защита</w:t>
            </w:r>
          </w:p>
        </w:tc>
        <w:tc>
          <w:tcPr>
            <w:tcW w:w="2374" w:type="dxa"/>
          </w:tcPr>
          <w:p w14:paraId="1A0AF679" w14:textId="2187874E" w:rsidR="003D4133" w:rsidRPr="00184B06" w:rsidRDefault="00D238F0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22.06.2024</w:t>
            </w:r>
          </w:p>
        </w:tc>
      </w:tr>
      <w:tr w:rsidR="003D4133" w:rsidRPr="00184B06" w14:paraId="209BD892" w14:textId="77777777" w:rsidTr="00463B37">
        <w:tc>
          <w:tcPr>
            <w:tcW w:w="1101" w:type="dxa"/>
          </w:tcPr>
          <w:p w14:paraId="4E010F0E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  <w:tc>
          <w:tcPr>
            <w:tcW w:w="6662" w:type="dxa"/>
          </w:tcPr>
          <w:p w14:paraId="19AB6D0C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  <w:tc>
          <w:tcPr>
            <w:tcW w:w="2374" w:type="dxa"/>
          </w:tcPr>
          <w:p w14:paraId="60831A7B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</w:tr>
      <w:tr w:rsidR="003D4133" w:rsidRPr="00184B06" w14:paraId="652002C3" w14:textId="77777777" w:rsidTr="00463B37">
        <w:tc>
          <w:tcPr>
            <w:tcW w:w="1101" w:type="dxa"/>
          </w:tcPr>
          <w:p w14:paraId="6D34DB23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  <w:tc>
          <w:tcPr>
            <w:tcW w:w="6662" w:type="dxa"/>
          </w:tcPr>
          <w:p w14:paraId="1FC7B86A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  <w:tc>
          <w:tcPr>
            <w:tcW w:w="2374" w:type="dxa"/>
          </w:tcPr>
          <w:p w14:paraId="4BFA8729" w14:textId="77777777" w:rsidR="003D4133" w:rsidRPr="00184B06" w:rsidRDefault="003D4133" w:rsidP="003D4133">
            <w:pPr>
              <w:pStyle w:val="afa"/>
              <w:spacing w:before="60" w:after="60"/>
            </w:pPr>
          </w:p>
        </w:tc>
      </w:tr>
    </w:tbl>
    <w:p w14:paraId="5C8D58CA" w14:textId="778899B2" w:rsidR="00406DE8" w:rsidRPr="00184B06" w:rsidRDefault="00406DE8" w:rsidP="00297B01">
      <w:pPr>
        <w:pStyle w:val="af4"/>
        <w:numPr>
          <w:ilvl w:val="0"/>
          <w:numId w:val="7"/>
        </w:numPr>
        <w:spacing w:before="140" w:line="240" w:lineRule="auto"/>
        <w:ind w:left="426" w:hanging="426"/>
        <w:rPr>
          <w:sz w:val="36"/>
          <w:szCs w:val="32"/>
          <w:lang w:val="ru-RU"/>
        </w:rPr>
      </w:pPr>
      <w:r w:rsidRPr="00184B06">
        <w:rPr>
          <w:lang w:val="ru-RU"/>
        </w:rPr>
        <w:t>Консультанты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54"/>
        <w:gridCol w:w="3437"/>
        <w:gridCol w:w="1842"/>
        <w:gridCol w:w="1979"/>
      </w:tblGrid>
      <w:tr w:rsidR="00406DE8" w:rsidRPr="00184B06" w14:paraId="53B3A6B3" w14:textId="77777777" w:rsidTr="003E2B47">
        <w:trPr>
          <w:jc w:val="center"/>
        </w:trPr>
        <w:tc>
          <w:tcPr>
            <w:tcW w:w="2654" w:type="dxa"/>
            <w:vMerge w:val="restart"/>
            <w:vAlign w:val="center"/>
          </w:tcPr>
          <w:p w14:paraId="359416D9" w14:textId="77777777" w:rsidR="00406DE8" w:rsidRPr="00184B06" w:rsidRDefault="00406DE8" w:rsidP="00273784">
            <w:pPr>
              <w:pStyle w:val="afa"/>
              <w:jc w:val="center"/>
            </w:pPr>
            <w:r w:rsidRPr="00184B06">
              <w:t>Раздел</w:t>
            </w:r>
          </w:p>
        </w:tc>
        <w:tc>
          <w:tcPr>
            <w:tcW w:w="3437" w:type="dxa"/>
            <w:vMerge w:val="restart"/>
            <w:vAlign w:val="center"/>
          </w:tcPr>
          <w:p w14:paraId="0D3D5807" w14:textId="77777777" w:rsidR="00406DE8" w:rsidRPr="00184B06" w:rsidRDefault="00406DE8" w:rsidP="00273784">
            <w:pPr>
              <w:pStyle w:val="afa"/>
              <w:jc w:val="center"/>
            </w:pPr>
            <w:r w:rsidRPr="00184B06">
              <w:t>Ф.И.О. консультанта</w:t>
            </w:r>
          </w:p>
        </w:tc>
        <w:tc>
          <w:tcPr>
            <w:tcW w:w="3821" w:type="dxa"/>
            <w:gridSpan w:val="2"/>
          </w:tcPr>
          <w:p w14:paraId="0566CC2E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Подпись, дата</w:t>
            </w:r>
          </w:p>
        </w:tc>
      </w:tr>
      <w:tr w:rsidR="00406DE8" w:rsidRPr="00184B06" w14:paraId="13C5FA49" w14:textId="77777777" w:rsidTr="003E2B47">
        <w:trPr>
          <w:jc w:val="center"/>
        </w:trPr>
        <w:tc>
          <w:tcPr>
            <w:tcW w:w="2654" w:type="dxa"/>
            <w:vMerge/>
          </w:tcPr>
          <w:p w14:paraId="2E0EFE64" w14:textId="77777777" w:rsidR="00406DE8" w:rsidRPr="00184B06" w:rsidRDefault="00406DE8" w:rsidP="00273784">
            <w:pPr>
              <w:pStyle w:val="afa"/>
              <w:jc w:val="center"/>
            </w:pPr>
          </w:p>
        </w:tc>
        <w:tc>
          <w:tcPr>
            <w:tcW w:w="3437" w:type="dxa"/>
            <w:vMerge/>
          </w:tcPr>
          <w:p w14:paraId="1042023F" w14:textId="77777777" w:rsidR="00406DE8" w:rsidRPr="00184B06" w:rsidRDefault="00406DE8" w:rsidP="00273784">
            <w:pPr>
              <w:pStyle w:val="afa"/>
              <w:jc w:val="center"/>
            </w:pPr>
          </w:p>
        </w:tc>
        <w:tc>
          <w:tcPr>
            <w:tcW w:w="1842" w:type="dxa"/>
          </w:tcPr>
          <w:p w14:paraId="4F5CDC0A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Задание выдал</w:t>
            </w:r>
          </w:p>
        </w:tc>
        <w:tc>
          <w:tcPr>
            <w:tcW w:w="1979" w:type="dxa"/>
          </w:tcPr>
          <w:p w14:paraId="38724B78" w14:textId="77777777" w:rsidR="00406DE8" w:rsidRPr="00184B06" w:rsidRDefault="00406DE8" w:rsidP="003D4133">
            <w:pPr>
              <w:pStyle w:val="afa"/>
              <w:spacing w:before="120" w:after="120"/>
              <w:jc w:val="center"/>
            </w:pPr>
            <w:r w:rsidRPr="00184B06">
              <w:t>Задание принял</w:t>
            </w:r>
          </w:p>
        </w:tc>
      </w:tr>
      <w:tr w:rsidR="00406DE8" w:rsidRPr="00184B06" w14:paraId="01C72D6C" w14:textId="77777777" w:rsidTr="003E2B47">
        <w:trPr>
          <w:jc w:val="center"/>
        </w:trPr>
        <w:tc>
          <w:tcPr>
            <w:tcW w:w="2654" w:type="dxa"/>
          </w:tcPr>
          <w:p w14:paraId="2D1F8522" w14:textId="3A7E5726" w:rsidR="00406DE8" w:rsidRPr="00184B06" w:rsidRDefault="000B745A" w:rsidP="003D4133">
            <w:pPr>
              <w:pStyle w:val="afa"/>
              <w:spacing w:before="60" w:after="60"/>
              <w:rPr>
                <w:i/>
                <w:iCs/>
              </w:rPr>
            </w:pPr>
            <w:r w:rsidRPr="00184B06">
              <w:rPr>
                <w:i/>
                <w:iCs/>
              </w:rPr>
              <w:t>Экономический</w:t>
            </w:r>
          </w:p>
        </w:tc>
        <w:tc>
          <w:tcPr>
            <w:tcW w:w="3437" w:type="dxa"/>
          </w:tcPr>
          <w:p w14:paraId="2D432F30" w14:textId="4C105CA2" w:rsidR="00406DE8" w:rsidRPr="00184B06" w:rsidRDefault="00083A39" w:rsidP="003D4133">
            <w:pPr>
              <w:pStyle w:val="afa"/>
              <w:spacing w:before="60" w:after="60"/>
            </w:pPr>
            <w:r w:rsidRPr="00184B06">
              <w:t>Рыбкина М.В.</w:t>
            </w:r>
          </w:p>
        </w:tc>
        <w:tc>
          <w:tcPr>
            <w:tcW w:w="1842" w:type="dxa"/>
          </w:tcPr>
          <w:p w14:paraId="05760302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1B5E0A8B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  <w:tr w:rsidR="00406DE8" w:rsidRPr="00184B06" w14:paraId="469FAEA7" w14:textId="77777777" w:rsidTr="003E2B47">
        <w:trPr>
          <w:jc w:val="center"/>
        </w:trPr>
        <w:tc>
          <w:tcPr>
            <w:tcW w:w="2654" w:type="dxa"/>
          </w:tcPr>
          <w:p w14:paraId="5126412E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439F5D5A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53CD15CB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7DC9ED40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  <w:tr w:rsidR="00406DE8" w:rsidRPr="00184B06" w14:paraId="0136E5F2" w14:textId="77777777" w:rsidTr="003E2B47">
        <w:trPr>
          <w:jc w:val="center"/>
        </w:trPr>
        <w:tc>
          <w:tcPr>
            <w:tcW w:w="2654" w:type="dxa"/>
          </w:tcPr>
          <w:p w14:paraId="76FC26FD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4270AE72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77E13309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156FE87E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  <w:tr w:rsidR="00406DE8" w:rsidRPr="00184B06" w14:paraId="56B0989E" w14:textId="77777777" w:rsidTr="003E2B47">
        <w:trPr>
          <w:jc w:val="center"/>
        </w:trPr>
        <w:tc>
          <w:tcPr>
            <w:tcW w:w="2654" w:type="dxa"/>
          </w:tcPr>
          <w:p w14:paraId="322022EC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15E87F72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136DF0E0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7BBE82E5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  <w:tr w:rsidR="00406DE8" w:rsidRPr="00184B06" w14:paraId="16A2BA2F" w14:textId="77777777" w:rsidTr="003E2B47">
        <w:trPr>
          <w:jc w:val="center"/>
        </w:trPr>
        <w:tc>
          <w:tcPr>
            <w:tcW w:w="2654" w:type="dxa"/>
          </w:tcPr>
          <w:p w14:paraId="4FDBCC93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3E4401D0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52065D4E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593663E2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  <w:tr w:rsidR="00406DE8" w:rsidRPr="00184B06" w14:paraId="3D7083FA" w14:textId="77777777" w:rsidTr="003E2B47">
        <w:trPr>
          <w:jc w:val="center"/>
        </w:trPr>
        <w:tc>
          <w:tcPr>
            <w:tcW w:w="2654" w:type="dxa"/>
          </w:tcPr>
          <w:p w14:paraId="7BCD51D2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3437" w:type="dxa"/>
          </w:tcPr>
          <w:p w14:paraId="0EC8E0B3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842" w:type="dxa"/>
          </w:tcPr>
          <w:p w14:paraId="4B60ECCC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  <w:tc>
          <w:tcPr>
            <w:tcW w:w="1979" w:type="dxa"/>
          </w:tcPr>
          <w:p w14:paraId="606929AC" w14:textId="77777777" w:rsidR="00406DE8" w:rsidRPr="00184B06" w:rsidRDefault="00406DE8" w:rsidP="003D4133">
            <w:pPr>
              <w:pStyle w:val="afa"/>
              <w:spacing w:before="60" w:after="60"/>
            </w:pPr>
          </w:p>
        </w:tc>
      </w:tr>
    </w:tbl>
    <w:p w14:paraId="2083D527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</w:p>
    <w:p w14:paraId="336667F8" w14:textId="1CC49038" w:rsidR="00406DE8" w:rsidRPr="00184B06" w:rsidRDefault="00EC6C7E" w:rsidP="00297B01">
      <w:pPr>
        <w:pStyle w:val="af4"/>
        <w:numPr>
          <w:ilvl w:val="0"/>
          <w:numId w:val="7"/>
        </w:numPr>
        <w:spacing w:line="240" w:lineRule="auto"/>
        <w:ind w:left="426" w:hanging="426"/>
        <w:rPr>
          <w:szCs w:val="28"/>
          <w:lang w:val="ru-RU"/>
        </w:rPr>
      </w:pPr>
      <w:r w:rsidRPr="00184B06">
        <w:rPr>
          <w:szCs w:val="28"/>
          <w:lang w:val="ru-RU"/>
        </w:rPr>
        <w:t>Дата выдачи задания</w:t>
      </w:r>
      <w:r w:rsidR="00406DE8" w:rsidRPr="00184B06">
        <w:rPr>
          <w:szCs w:val="28"/>
          <w:lang w:val="ru-RU"/>
        </w:rPr>
        <w:t xml:space="preserve"> «_</w:t>
      </w:r>
      <w:r w:rsidR="00092F08" w:rsidRPr="00184B06">
        <w:rPr>
          <w:szCs w:val="28"/>
          <w:lang w:val="ru-RU"/>
        </w:rPr>
        <w:t>__</w:t>
      </w:r>
      <w:r w:rsidR="00406DE8" w:rsidRPr="00184B06">
        <w:rPr>
          <w:szCs w:val="28"/>
          <w:lang w:val="ru-RU"/>
        </w:rPr>
        <w:t>_»_________________ 20</w:t>
      </w:r>
      <w:r w:rsidR="003607E0" w:rsidRPr="00184B06">
        <w:rPr>
          <w:szCs w:val="28"/>
          <w:lang w:val="ru-RU"/>
        </w:rPr>
        <w:t>24</w:t>
      </w:r>
      <w:r w:rsidR="00406DE8" w:rsidRPr="00184B06">
        <w:rPr>
          <w:szCs w:val="28"/>
          <w:lang w:val="ru-RU"/>
        </w:rPr>
        <w:t xml:space="preserve"> г.</w:t>
      </w:r>
      <w:r w:rsidR="00406DE8" w:rsidRPr="00184B06">
        <w:rPr>
          <w:szCs w:val="28"/>
          <w:lang w:val="ru-RU"/>
        </w:rPr>
        <w:tab/>
      </w:r>
    </w:p>
    <w:p w14:paraId="7AAF6257" w14:textId="33B7A5A2" w:rsidR="00406DE8" w:rsidRPr="00184B06" w:rsidRDefault="00406DE8" w:rsidP="00A44935">
      <w:pPr>
        <w:spacing w:before="240" w:line="240" w:lineRule="auto"/>
        <w:ind w:firstLine="426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Руководитель_________________________</w:t>
      </w:r>
      <w:r w:rsidR="00A44935" w:rsidRPr="00184B06">
        <w:rPr>
          <w:rFonts w:cs="Times New Roman"/>
          <w:szCs w:val="28"/>
        </w:rPr>
        <w:t>__</w:t>
      </w:r>
      <w:r w:rsidRPr="00184B06">
        <w:rPr>
          <w:rFonts w:cs="Times New Roman"/>
          <w:szCs w:val="28"/>
        </w:rPr>
        <w:t>___/_________/</w:t>
      </w:r>
      <w:r w:rsidR="00B3707A" w:rsidRPr="00184B06">
        <w:rPr>
          <w:rFonts w:cs="Times New Roman"/>
          <w:i/>
          <w:iCs/>
          <w:szCs w:val="28"/>
          <w:u w:val="single"/>
        </w:rPr>
        <w:t xml:space="preserve"> В.М.</w:t>
      </w:r>
      <w:r w:rsidR="004077BC" w:rsidRPr="00184B06">
        <w:rPr>
          <w:rFonts w:cs="Times New Roman"/>
          <w:i/>
          <w:iCs/>
          <w:szCs w:val="28"/>
          <w:u w:val="single"/>
        </w:rPr>
        <w:t xml:space="preserve"> </w:t>
      </w:r>
      <w:r w:rsidR="00B3707A" w:rsidRPr="00184B06">
        <w:rPr>
          <w:rFonts w:cs="Times New Roman"/>
          <w:i/>
          <w:iCs/>
          <w:szCs w:val="28"/>
          <w:u w:val="single"/>
        </w:rPr>
        <w:t>Кандаулов</w:t>
      </w:r>
      <w:r w:rsidR="00B3707A" w:rsidRPr="00184B06">
        <w:rPr>
          <w:rFonts w:cs="Times New Roman"/>
          <w:szCs w:val="28"/>
          <w:u w:val="single"/>
        </w:rPr>
        <w:t xml:space="preserve"> </w:t>
      </w:r>
      <w:r w:rsidR="00F2323C" w:rsidRPr="00184B06">
        <w:rPr>
          <w:rFonts w:cs="Times New Roman"/>
          <w:szCs w:val="28"/>
          <w:u w:val="single"/>
        </w:rPr>
        <w:t>/</w:t>
      </w:r>
    </w:p>
    <w:p w14:paraId="355CAE39" w14:textId="51032D27" w:rsidR="00406DE8" w:rsidRPr="00184B06" w:rsidRDefault="00406DE8" w:rsidP="00A44935">
      <w:pPr>
        <w:spacing w:line="240" w:lineRule="auto"/>
        <w:ind w:firstLine="2268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t xml:space="preserve">должность, учёная степень, ученое звание        </w:t>
      </w:r>
      <w:r w:rsidR="00F2323C" w:rsidRPr="00184B06">
        <w:rPr>
          <w:rFonts w:cs="Times New Roman"/>
          <w:sz w:val="20"/>
          <w:szCs w:val="20"/>
        </w:rPr>
        <w:t xml:space="preserve"> </w:t>
      </w:r>
      <w:r w:rsidR="00A44935" w:rsidRPr="00184B06">
        <w:rPr>
          <w:rFonts w:cs="Times New Roman"/>
          <w:sz w:val="20"/>
          <w:szCs w:val="20"/>
        </w:rPr>
        <w:t xml:space="preserve">     </w:t>
      </w:r>
      <w:r w:rsidRPr="00184B06">
        <w:rPr>
          <w:rFonts w:cs="Times New Roman"/>
          <w:sz w:val="20"/>
          <w:szCs w:val="20"/>
        </w:rPr>
        <w:t>подпись           инициалы, фамилия</w:t>
      </w:r>
    </w:p>
    <w:p w14:paraId="3F949C0C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</w:p>
    <w:p w14:paraId="43333BF2" w14:textId="77777777" w:rsidR="00406DE8" w:rsidRPr="00184B06" w:rsidRDefault="00406DE8" w:rsidP="00D441DC">
      <w:pPr>
        <w:spacing w:line="240" w:lineRule="auto"/>
        <w:ind w:firstLine="0"/>
        <w:rPr>
          <w:rFonts w:cs="Times New Roman"/>
          <w:szCs w:val="28"/>
        </w:rPr>
      </w:pPr>
    </w:p>
    <w:p w14:paraId="03C9A126" w14:textId="2759FE36" w:rsidR="00096027" w:rsidRPr="00184B06" w:rsidRDefault="00406DE8" w:rsidP="00A44935">
      <w:pPr>
        <w:spacing w:line="240" w:lineRule="auto"/>
        <w:ind w:firstLine="426"/>
        <w:rPr>
          <w:rFonts w:cs="Times New Roman"/>
          <w:szCs w:val="28"/>
        </w:rPr>
      </w:pPr>
      <w:r w:rsidRPr="00184B06">
        <w:rPr>
          <w:rFonts w:cs="Times New Roman"/>
          <w:szCs w:val="28"/>
        </w:rPr>
        <w:t>Задание принял к исполнению</w:t>
      </w:r>
      <w:r w:rsidR="00A44935" w:rsidRPr="00184B06">
        <w:rPr>
          <w:rFonts w:cs="Times New Roman"/>
          <w:szCs w:val="28"/>
        </w:rPr>
        <w:t xml:space="preserve">     </w:t>
      </w:r>
      <w:r w:rsidRPr="00184B06">
        <w:rPr>
          <w:rFonts w:cs="Times New Roman"/>
          <w:szCs w:val="28"/>
        </w:rPr>
        <w:t xml:space="preserve"> _________________</w:t>
      </w:r>
      <w:r w:rsidR="00096027" w:rsidRPr="00184B06">
        <w:rPr>
          <w:rFonts w:cs="Times New Roman"/>
          <w:szCs w:val="28"/>
        </w:rPr>
        <w:t xml:space="preserve">_____ </w:t>
      </w:r>
      <w:r w:rsidRPr="00184B06">
        <w:rPr>
          <w:rFonts w:cs="Times New Roman"/>
          <w:szCs w:val="28"/>
        </w:rPr>
        <w:t>/</w:t>
      </w:r>
      <w:r w:rsidR="00FA7C7A" w:rsidRPr="00184B06">
        <w:rPr>
          <w:rFonts w:cs="Times New Roman"/>
          <w:i/>
          <w:iCs/>
          <w:szCs w:val="28"/>
          <w:u w:val="single"/>
        </w:rPr>
        <w:t xml:space="preserve"> Х.А. Нгуен </w:t>
      </w:r>
      <w:r w:rsidR="004077BC" w:rsidRPr="00184B06">
        <w:rPr>
          <w:rFonts w:cs="Times New Roman"/>
          <w:i/>
          <w:iCs/>
          <w:szCs w:val="28"/>
          <w:u w:val="single"/>
        </w:rPr>
        <w:t xml:space="preserve"> </w:t>
      </w:r>
      <w:r w:rsidR="00FA7C7A" w:rsidRPr="00184B06">
        <w:rPr>
          <w:rFonts w:cs="Times New Roman"/>
          <w:i/>
          <w:iCs/>
          <w:szCs w:val="28"/>
          <w:u w:val="single"/>
        </w:rPr>
        <w:t xml:space="preserve">       </w:t>
      </w:r>
      <w:r w:rsidRPr="00184B06">
        <w:rPr>
          <w:rFonts w:cs="Times New Roman"/>
          <w:szCs w:val="28"/>
          <w:u w:val="single"/>
        </w:rPr>
        <w:t>/</w:t>
      </w:r>
    </w:p>
    <w:p w14:paraId="1F8F869C" w14:textId="35347346" w:rsidR="00B479E7" w:rsidRPr="00184B06" w:rsidRDefault="00406DE8" w:rsidP="00A44935">
      <w:pPr>
        <w:spacing w:line="240" w:lineRule="auto"/>
        <w:ind w:firstLine="5103"/>
        <w:rPr>
          <w:rFonts w:cs="Times New Roman"/>
          <w:sz w:val="20"/>
          <w:szCs w:val="20"/>
        </w:rPr>
      </w:pPr>
      <w:r w:rsidRPr="00184B06">
        <w:rPr>
          <w:rFonts w:cs="Times New Roman"/>
          <w:bCs/>
          <w:kern w:val="2"/>
          <w:sz w:val="20"/>
          <w:szCs w:val="20"/>
        </w:rPr>
        <w:t>подпись обучающегося</w:t>
      </w:r>
      <w:r w:rsidRPr="00184B06">
        <w:rPr>
          <w:rFonts w:cs="Times New Roman"/>
          <w:b/>
          <w:bCs/>
          <w:i/>
          <w:kern w:val="2"/>
          <w:sz w:val="20"/>
          <w:szCs w:val="20"/>
        </w:rPr>
        <w:t xml:space="preserve">              </w:t>
      </w:r>
      <w:r w:rsidR="008B4F6B" w:rsidRPr="00184B06">
        <w:rPr>
          <w:rFonts w:cs="Times New Roman"/>
          <w:b/>
          <w:bCs/>
          <w:i/>
          <w:kern w:val="2"/>
          <w:sz w:val="20"/>
          <w:szCs w:val="20"/>
        </w:rPr>
        <w:t xml:space="preserve">  </w:t>
      </w:r>
      <w:r w:rsidRPr="00184B06">
        <w:rPr>
          <w:rFonts w:cs="Times New Roman"/>
          <w:sz w:val="20"/>
          <w:szCs w:val="20"/>
        </w:rPr>
        <w:t>инициалы, фамилия</w:t>
      </w:r>
    </w:p>
    <w:p w14:paraId="38371534" w14:textId="77777777" w:rsidR="00B479E7" w:rsidRPr="00184B06" w:rsidRDefault="00B479E7">
      <w:pPr>
        <w:suppressAutoHyphens w:val="0"/>
        <w:autoSpaceDN/>
        <w:spacing w:line="240" w:lineRule="auto"/>
        <w:ind w:firstLine="0"/>
        <w:jc w:val="left"/>
        <w:rPr>
          <w:rFonts w:cs="Times New Roman"/>
          <w:sz w:val="20"/>
          <w:szCs w:val="20"/>
        </w:rPr>
      </w:pPr>
      <w:r w:rsidRPr="00184B06">
        <w:rPr>
          <w:rFonts w:cs="Times New Roman"/>
          <w:sz w:val="20"/>
          <w:szCs w:val="20"/>
        </w:rPr>
        <w:br w:type="page"/>
      </w:r>
    </w:p>
    <w:p w14:paraId="17B5C2EB" w14:textId="77777777" w:rsidR="00B479E7" w:rsidRPr="00184B06" w:rsidRDefault="00B479E7" w:rsidP="00B479E7">
      <w:pPr>
        <w:spacing w:after="200" w:line="276" w:lineRule="auto"/>
        <w:jc w:val="center"/>
        <w:rPr>
          <w:rFonts w:eastAsiaTheme="minorHAnsi"/>
          <w:b/>
          <w:bCs/>
          <w:szCs w:val="22"/>
          <w:lang w:eastAsia="en-US"/>
        </w:rPr>
      </w:pPr>
      <w:r w:rsidRPr="00184B06">
        <w:rPr>
          <w:rFonts w:eastAsiaTheme="minorHAnsi"/>
          <w:b/>
          <w:bCs/>
          <w:szCs w:val="22"/>
          <w:lang w:eastAsia="en-US"/>
        </w:rPr>
        <w:lastRenderedPageBreak/>
        <w:t>АННОТАЦИЯ</w:t>
      </w:r>
    </w:p>
    <w:p w14:paraId="33036F7D" w14:textId="4A2E0483" w:rsidR="00B479E7" w:rsidRPr="00184B06" w:rsidRDefault="00B479E7" w:rsidP="00B479E7">
      <w:pPr>
        <w:pStyle w:val="aa"/>
        <w:widowControl w:val="0"/>
        <w:autoSpaceDE w:val="0"/>
        <w:rPr>
          <w:b/>
          <w:szCs w:val="30"/>
          <w:lang w:eastAsia="en-US"/>
        </w:rPr>
      </w:pPr>
      <w:r w:rsidRPr="00184B06">
        <w:rPr>
          <w:szCs w:val="30"/>
          <w:lang w:eastAsia="en-US"/>
        </w:rPr>
        <w:t xml:space="preserve">Выпускная квалификационная работа Нгуен Хыу Ана по теме </w:t>
      </w:r>
      <w:r w:rsidRPr="00184B06">
        <w:rPr>
          <w:szCs w:val="28"/>
          <w:lang w:eastAsia="en-US"/>
        </w:rPr>
        <w:t>«Интеллектуальный помощник для работы с электронной библиотекой</w:t>
      </w:r>
      <w:r w:rsidRPr="00184B06">
        <w:rPr>
          <w:szCs w:val="30"/>
          <w:lang w:eastAsia="en-US"/>
        </w:rPr>
        <w:t>». Руководитель Кандаулов Валерий Михайлович. Работа защищена на кафедре «Измерительно-вычислительные комплексы» УлГТУ в 2024 году.</w:t>
      </w:r>
    </w:p>
    <w:p w14:paraId="25D8D824" w14:textId="420F6057" w:rsidR="00B479E7" w:rsidRPr="00184B06" w:rsidRDefault="00B479E7" w:rsidP="00B479E7">
      <w:pPr>
        <w:pStyle w:val="aa"/>
        <w:widowControl w:val="0"/>
        <w:autoSpaceDE w:val="0"/>
        <w:rPr>
          <w:b/>
          <w:szCs w:val="30"/>
          <w:lang w:eastAsia="en-US"/>
        </w:rPr>
      </w:pPr>
      <w:r w:rsidRPr="00184B06">
        <w:rPr>
          <w:szCs w:val="30"/>
          <w:lang w:eastAsia="en-US"/>
        </w:rPr>
        <w:t>Пояснительная записка: 6</w:t>
      </w:r>
      <w:r w:rsidR="00883625" w:rsidRPr="001578D9">
        <w:rPr>
          <w:szCs w:val="30"/>
          <w:lang w:eastAsia="en-US"/>
        </w:rPr>
        <w:t>5</w:t>
      </w:r>
      <w:r w:rsidRPr="00184B06">
        <w:rPr>
          <w:szCs w:val="30"/>
          <w:lang w:eastAsia="en-US"/>
        </w:rPr>
        <w:t xml:space="preserve"> страниц, 6 разделов, 1 приложения, 4</w:t>
      </w:r>
      <w:r w:rsidR="00473BB3" w:rsidRPr="00184B06">
        <w:rPr>
          <w:szCs w:val="30"/>
          <w:lang w:eastAsia="en-US"/>
        </w:rPr>
        <w:t>3</w:t>
      </w:r>
      <w:r w:rsidRPr="00184B06">
        <w:rPr>
          <w:szCs w:val="30"/>
          <w:lang w:eastAsia="en-US"/>
        </w:rPr>
        <w:t xml:space="preserve"> рисунков, 1</w:t>
      </w:r>
      <w:r w:rsidR="00BE1F1A" w:rsidRPr="00184B06">
        <w:rPr>
          <w:szCs w:val="30"/>
          <w:lang w:eastAsia="en-US"/>
        </w:rPr>
        <w:t>4</w:t>
      </w:r>
      <w:r w:rsidRPr="00184B06">
        <w:rPr>
          <w:szCs w:val="30"/>
          <w:lang w:eastAsia="en-US"/>
        </w:rPr>
        <w:t xml:space="preserve"> таблиц, 1</w:t>
      </w:r>
      <w:r w:rsidR="00152348" w:rsidRPr="00184B06">
        <w:rPr>
          <w:szCs w:val="30"/>
          <w:lang w:eastAsia="en-US"/>
        </w:rPr>
        <w:t>6</w:t>
      </w:r>
      <w:r w:rsidRPr="00184B06">
        <w:rPr>
          <w:szCs w:val="30"/>
          <w:lang w:eastAsia="en-US"/>
        </w:rPr>
        <w:t xml:space="preserve"> источников.</w:t>
      </w:r>
    </w:p>
    <w:p w14:paraId="0AE8ACBB" w14:textId="7A9CFE3F" w:rsidR="00B479E7" w:rsidRPr="00184B06" w:rsidRDefault="00B479E7" w:rsidP="00B479E7">
      <w:pPr>
        <w:pStyle w:val="aa"/>
        <w:widowControl w:val="0"/>
        <w:autoSpaceDE w:val="0"/>
        <w:rPr>
          <w:b/>
          <w:szCs w:val="30"/>
          <w:lang w:eastAsia="en-US"/>
        </w:rPr>
      </w:pPr>
      <w:r w:rsidRPr="00184B06">
        <w:rPr>
          <w:szCs w:val="30"/>
          <w:lang w:eastAsia="en-US"/>
        </w:rPr>
        <w:t>Ключевые слова: электронная библиотека,</w:t>
      </w:r>
      <w:r w:rsidRPr="00184B06">
        <w:rPr>
          <w:szCs w:val="28"/>
        </w:rPr>
        <w:t xml:space="preserve"> </w:t>
      </w:r>
      <w:proofErr w:type="spellStart"/>
      <w:r w:rsidRPr="00184B06">
        <w:rPr>
          <w:szCs w:val="28"/>
        </w:rPr>
        <w:t>Angular</w:t>
      </w:r>
      <w:proofErr w:type="spellEnd"/>
      <w:r w:rsidRPr="00184B06">
        <w:rPr>
          <w:szCs w:val="30"/>
          <w:lang w:eastAsia="en-US"/>
        </w:rPr>
        <w:t>, ASP.NET</w:t>
      </w:r>
      <w:r w:rsidR="007D1632" w:rsidRPr="00184B06">
        <w:rPr>
          <w:szCs w:val="30"/>
          <w:lang w:eastAsia="en-US"/>
        </w:rPr>
        <w:t xml:space="preserve"> Core</w:t>
      </w:r>
      <w:r w:rsidR="00915574" w:rsidRPr="00184B06">
        <w:rPr>
          <w:szCs w:val="30"/>
          <w:lang w:eastAsia="en-US"/>
        </w:rPr>
        <w:t xml:space="preserve">, </w:t>
      </w:r>
      <w:proofErr w:type="spellStart"/>
      <w:r w:rsidR="00915574" w:rsidRPr="00184B06">
        <w:rPr>
          <w:szCs w:val="30"/>
          <w:lang w:eastAsia="en-US"/>
        </w:rPr>
        <w:t>Entity</w:t>
      </w:r>
      <w:proofErr w:type="spellEnd"/>
      <w:r w:rsidR="00915574" w:rsidRPr="00184B06">
        <w:rPr>
          <w:szCs w:val="30"/>
          <w:lang w:eastAsia="en-US"/>
        </w:rPr>
        <w:t xml:space="preserve"> Framework Core</w:t>
      </w:r>
      <w:r w:rsidRPr="00184B06">
        <w:rPr>
          <w:szCs w:val="30"/>
          <w:lang w:eastAsia="en-US"/>
        </w:rPr>
        <w:t>, TypeScript, C#</w:t>
      </w:r>
      <w:r w:rsidRPr="00184B06">
        <w:rPr>
          <w:szCs w:val="28"/>
        </w:rPr>
        <w:t>, искусственный интеллект.</w:t>
      </w:r>
    </w:p>
    <w:p w14:paraId="602BE463" w14:textId="45FAAED5" w:rsidR="00406DE8" w:rsidRPr="00184B06" w:rsidRDefault="00B479E7" w:rsidP="00B10FE4">
      <w:pPr>
        <w:pStyle w:val="aa"/>
        <w:widowControl w:val="0"/>
        <w:autoSpaceDE w:val="0"/>
        <w:rPr>
          <w:rFonts w:cs="Times New Roman"/>
          <w:b/>
          <w:bCs/>
          <w:kern w:val="2"/>
          <w:sz w:val="22"/>
          <w:szCs w:val="22"/>
        </w:rPr>
      </w:pPr>
      <w:r w:rsidRPr="00184B06">
        <w:rPr>
          <w:szCs w:val="30"/>
          <w:lang w:eastAsia="en-US"/>
        </w:rPr>
        <w:t>Разработанная автоматизированная система</w:t>
      </w:r>
      <w:r w:rsidR="00B710E6" w:rsidRPr="00184B06">
        <w:rPr>
          <w:szCs w:val="30"/>
          <w:lang w:eastAsia="en-US"/>
        </w:rPr>
        <w:t xml:space="preserve"> электронной библиотеки</w:t>
      </w:r>
      <w:r w:rsidRPr="00184B06">
        <w:rPr>
          <w:szCs w:val="30"/>
          <w:lang w:eastAsia="en-US"/>
        </w:rPr>
        <w:t xml:space="preserve"> предназначена для </w:t>
      </w:r>
      <w:r w:rsidR="00B710E6" w:rsidRPr="00184B06">
        <w:rPr>
          <w:szCs w:val="30"/>
          <w:lang w:eastAsia="en-US"/>
        </w:rPr>
        <w:t>централизованного хранения электронных книг</w:t>
      </w:r>
      <w:r w:rsidRPr="00184B06">
        <w:rPr>
          <w:szCs w:val="30"/>
          <w:lang w:eastAsia="en-US"/>
        </w:rPr>
        <w:t xml:space="preserve"> и</w:t>
      </w:r>
      <w:r w:rsidR="00B710E6" w:rsidRPr="00184B06">
        <w:rPr>
          <w:szCs w:val="30"/>
          <w:lang w:eastAsia="en-US"/>
        </w:rPr>
        <w:t xml:space="preserve"> удобной работы с ними</w:t>
      </w:r>
      <w:r w:rsidRPr="00184B06">
        <w:rPr>
          <w:szCs w:val="30"/>
          <w:lang w:eastAsia="en-US"/>
        </w:rPr>
        <w:t>. Представляет собой программн</w:t>
      </w:r>
      <w:r w:rsidR="00B710E6" w:rsidRPr="00184B06">
        <w:rPr>
          <w:szCs w:val="30"/>
          <w:lang w:eastAsia="en-US"/>
        </w:rPr>
        <w:t>ое обеспечение который использует веб-технологии</w:t>
      </w:r>
      <w:r w:rsidRPr="00184B06">
        <w:rPr>
          <w:color w:val="000000"/>
          <w:szCs w:val="28"/>
          <w:shd w:val="clear" w:color="auto" w:fill="FFFFFF"/>
        </w:rPr>
        <w:t>. Программн</w:t>
      </w:r>
      <w:r w:rsidR="00B710E6" w:rsidRPr="00184B06">
        <w:rPr>
          <w:color w:val="000000"/>
          <w:szCs w:val="28"/>
          <w:shd w:val="clear" w:color="auto" w:fill="FFFFFF"/>
        </w:rPr>
        <w:t>ое</w:t>
      </w:r>
      <w:r w:rsidRPr="00184B06">
        <w:rPr>
          <w:color w:val="000000"/>
          <w:szCs w:val="28"/>
          <w:shd w:val="clear" w:color="auto" w:fill="FFFFFF"/>
        </w:rPr>
        <w:t xml:space="preserve"> </w:t>
      </w:r>
      <w:r w:rsidR="00B710E6" w:rsidRPr="00184B06">
        <w:rPr>
          <w:color w:val="000000"/>
          <w:szCs w:val="28"/>
          <w:shd w:val="clear" w:color="auto" w:fill="FFFFFF"/>
        </w:rPr>
        <w:t xml:space="preserve">обеспечение </w:t>
      </w:r>
      <w:r w:rsidRPr="00184B06">
        <w:rPr>
          <w:color w:val="000000"/>
          <w:szCs w:val="28"/>
          <w:shd w:val="clear" w:color="auto" w:fill="FFFFFF"/>
        </w:rPr>
        <w:t>реализован</w:t>
      </w:r>
      <w:r w:rsidR="00B710E6" w:rsidRPr="00184B06">
        <w:rPr>
          <w:color w:val="000000"/>
          <w:szCs w:val="28"/>
          <w:shd w:val="clear" w:color="auto" w:fill="FFFFFF"/>
        </w:rPr>
        <w:t>о</w:t>
      </w:r>
      <w:r w:rsidRPr="00184B06">
        <w:rPr>
          <w:color w:val="000000"/>
          <w:szCs w:val="28"/>
          <w:shd w:val="clear" w:color="auto" w:fill="FFFFFF"/>
        </w:rPr>
        <w:t xml:space="preserve"> на языке программирования</w:t>
      </w:r>
      <w:r w:rsidR="00B710E6" w:rsidRPr="00184B06">
        <w:rPr>
          <w:color w:val="000000"/>
          <w:szCs w:val="28"/>
          <w:shd w:val="clear" w:color="auto" w:fill="FFFFFF"/>
        </w:rPr>
        <w:t xml:space="preserve"> C# и TypeScript</w:t>
      </w:r>
      <w:r w:rsidRPr="00184B06">
        <w:rPr>
          <w:color w:val="000000"/>
          <w:szCs w:val="28"/>
          <w:shd w:val="clear" w:color="auto" w:fill="FFFFFF"/>
        </w:rPr>
        <w:t>.</w:t>
      </w:r>
    </w:p>
    <w:p w14:paraId="0EE5A261" w14:textId="77777777" w:rsidR="00406DE8" w:rsidRPr="00184B06" w:rsidRDefault="00406DE8" w:rsidP="00D441DC">
      <w:pPr>
        <w:spacing w:line="240" w:lineRule="auto"/>
        <w:ind w:firstLine="0"/>
        <w:rPr>
          <w:rFonts w:cs="Times New Roman"/>
        </w:rPr>
      </w:pPr>
    </w:p>
    <w:p w14:paraId="29C2FDDA" w14:textId="77777777" w:rsidR="001653B2" w:rsidRPr="00184B06" w:rsidRDefault="001653B2" w:rsidP="001653B2">
      <w:pPr>
        <w:pStyle w:val="aa"/>
        <w:ind w:firstLine="0"/>
        <w:rPr>
          <w:sz w:val="24"/>
          <w:szCs w:val="22"/>
        </w:rPr>
        <w:sectPr w:rsidR="001653B2" w:rsidRPr="00184B06" w:rsidSect="009A49D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7" w:h="16840" w:code="9"/>
          <w:pgMar w:top="851" w:right="567" w:bottom="1134" w:left="1418" w:header="284" w:footer="284" w:gutter="0"/>
          <w:cols w:space="720"/>
        </w:sectPr>
      </w:pPr>
    </w:p>
    <w:sdt>
      <w:sdtPr>
        <w:rPr>
          <w:b/>
          <w:bCs/>
        </w:rPr>
        <w:id w:val="-750111908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DA24E28" w14:textId="455BC005" w:rsidR="002143F5" w:rsidRPr="00184B06" w:rsidRDefault="002143F5" w:rsidP="00FF6F00">
          <w:pPr>
            <w:pStyle w:val="ac"/>
            <w:rPr>
              <w:rStyle w:val="10"/>
            </w:rPr>
          </w:pPr>
          <w:r w:rsidRPr="00184B06">
            <w:rPr>
              <w:rStyle w:val="10"/>
            </w:rPr>
            <w:t>Содержание</w:t>
          </w:r>
        </w:p>
        <w:p w14:paraId="1D1205A9" w14:textId="161F6728" w:rsidR="001578D9" w:rsidRDefault="0025333A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r w:rsidRPr="00184B06">
            <w:fldChar w:fldCharType="begin"/>
          </w:r>
          <w:r w:rsidRPr="00184B06">
            <w:instrText xml:space="preserve"> TOC \o "1-3" \h \z \u </w:instrText>
          </w:r>
          <w:r w:rsidRPr="00184B06">
            <w:fldChar w:fldCharType="separate"/>
          </w:r>
          <w:hyperlink w:anchor="_Toc168574175" w:history="1">
            <w:r w:rsidR="001578D9" w:rsidRPr="00343015">
              <w:rPr>
                <w:rStyle w:val="ae"/>
                <w:noProof/>
                <w:shd w:val="clear" w:color="auto" w:fill="FFFFFF"/>
              </w:rPr>
              <w:t>CПИСОК ИСПОЛЬЗОВАННЫХ ОБОЗНАЧЕНИЙ, СОКРАЩЕНИЙ И ТЕРМИНОВ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_Toc168574175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8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76FF41E" w14:textId="439F3584" w:rsidR="001578D9" w:rsidRDefault="00000000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76" w:history="1">
            <w:r w:rsidR="001578D9" w:rsidRPr="00343015">
              <w:rPr>
                <w:rStyle w:val="ae"/>
                <w:noProof/>
                <w:shd w:val="clear" w:color="auto" w:fill="FFFFFF"/>
              </w:rPr>
              <w:t>ВВЕДЕНИЕ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_Toc168574176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9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CF506ED" w14:textId="78B49272" w:rsidR="001578D9" w:rsidRDefault="00000000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77" w:history="1">
            <w:r w:rsidR="001578D9" w:rsidRPr="00343015">
              <w:rPr>
                <w:rStyle w:val="ae"/>
                <w:noProof/>
              </w:rPr>
              <w:t>1 ТЕХНИЧЕСКОЕ ЗАДАНИЕ НА СОЗДАНИЕ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_Toc168574177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F179EBE" w14:textId="6C87C72F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78" w:history="1">
            <w:r w:rsidR="001578D9" w:rsidRPr="00343015">
              <w:rPr>
                <w:rStyle w:val="ae"/>
                <w:noProof/>
              </w:rPr>
              <w:t>1.1 Назначение и цели создания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_Toc168574178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831C78D" w14:textId="577C5FA4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79" w:history="1">
            <w:r w:rsidR="001578D9" w:rsidRPr="00343015">
              <w:rPr>
                <w:rStyle w:val="ae"/>
                <w:noProof/>
              </w:rPr>
              <w:t>1.2 Характеристика объекта автоматизации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_Toc168574179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8C12E9D" w14:textId="6BA413E9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0" w:history="1">
            <w:r w:rsidR="001578D9" w:rsidRPr="00343015">
              <w:rPr>
                <w:rStyle w:val="ae"/>
                <w:noProof/>
              </w:rPr>
              <w:t>1.2.1 Общее описание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_Toc168574180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625EDF7" w14:textId="6682592C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1" w:history="1">
            <w:r w:rsidR="001578D9" w:rsidRPr="00343015">
              <w:rPr>
                <w:rStyle w:val="ae"/>
                <w:noProof/>
              </w:rPr>
              <w:t>1.2.2 Состав и порядок функционирования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_Toc168574181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3826E7A9" w14:textId="7653D8B0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2" w:history="1">
            <w:r w:rsidR="001578D9" w:rsidRPr="00343015">
              <w:rPr>
                <w:rStyle w:val="ae"/>
                <w:noProof/>
              </w:rPr>
              <w:t>1.3 Общие требования к системе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_Toc168574182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12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7920A72" w14:textId="455D20BA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3" w:history="1">
            <w:r w:rsidR="001578D9" w:rsidRPr="00343015">
              <w:rPr>
                <w:rStyle w:val="ae"/>
                <w:noProof/>
              </w:rPr>
              <w:t>1.3.1 Требования к структуре и функционированию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_Toc168574183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12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8A79F44" w14:textId="1AA6081F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4" w:history="1">
            <w:r w:rsidR="001578D9" w:rsidRPr="00343015">
              <w:rPr>
                <w:rStyle w:val="ae"/>
                <w:noProof/>
              </w:rPr>
              <w:t>1.3.2 Дополнительные требования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_Toc168574184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13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6195C419" w14:textId="7E0C2A56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5" w:history="1">
            <w:r w:rsidR="001578D9" w:rsidRPr="00343015">
              <w:rPr>
                <w:rStyle w:val="ae"/>
                <w:noProof/>
              </w:rPr>
              <w:t>1.4 Требования к функциям, выполняемым системой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_Toc168574185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13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990EF76" w14:textId="1050FFFF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6" w:history="1">
            <w:r w:rsidR="001578D9" w:rsidRPr="00343015">
              <w:rPr>
                <w:rStyle w:val="ae"/>
                <w:noProof/>
              </w:rPr>
              <w:t>1.4.1 Функция предоставления списка документов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_Toc168574186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13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83F6FC9" w14:textId="699FF243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7" w:history="1">
            <w:r w:rsidR="001578D9" w:rsidRPr="00343015">
              <w:rPr>
                <w:rStyle w:val="ae"/>
                <w:noProof/>
              </w:rPr>
              <w:t>1.4.2 Функция просмотра документа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_Toc168574187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4B05DC5" w14:textId="6FBFAFBA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8" w:history="1">
            <w:r w:rsidR="001578D9" w:rsidRPr="00343015">
              <w:rPr>
                <w:rStyle w:val="ae"/>
                <w:noProof/>
              </w:rPr>
              <w:t>1.4.3 Функция перевода текста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_Toc168574188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D0A09AF" w14:textId="5A8F21BF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89" w:history="1">
            <w:r w:rsidR="001578D9" w:rsidRPr="00343015">
              <w:rPr>
                <w:rStyle w:val="ae"/>
                <w:noProof/>
              </w:rPr>
              <w:t>1.4.4 Функция нахождения определения выбранного слова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_Toc168574189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522647B" w14:textId="0587047F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0" w:history="1">
            <w:r w:rsidR="001578D9" w:rsidRPr="00343015">
              <w:rPr>
                <w:rStyle w:val="ae"/>
                <w:noProof/>
              </w:rPr>
              <w:t>1.4.5 Функция обобщения текста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_Toc168574190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6375775B" w14:textId="2CFBC4DB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1" w:history="1">
            <w:r w:rsidR="001578D9" w:rsidRPr="00343015">
              <w:rPr>
                <w:rStyle w:val="ae"/>
                <w:noProof/>
              </w:rPr>
              <w:t>1.5 Требования к видам обеспечения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_Toc168574191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C70D280" w14:textId="2B686C6A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2" w:history="1">
            <w:r w:rsidR="001578D9" w:rsidRPr="00343015">
              <w:rPr>
                <w:rStyle w:val="ae"/>
                <w:noProof/>
              </w:rPr>
              <w:t>1.5.1 Требования к информационному обеспечению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_Toc168574192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F483650" w14:textId="77D52F64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3" w:history="1">
            <w:r w:rsidR="001578D9" w:rsidRPr="00343015">
              <w:rPr>
                <w:rStyle w:val="ae"/>
                <w:noProof/>
              </w:rPr>
              <w:t>1.5.2 Требования к алгоритмическому обеспечению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_Toc168574193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05895A6" w14:textId="2578555C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4" w:history="1">
            <w:r w:rsidR="001578D9" w:rsidRPr="00343015">
              <w:rPr>
                <w:rStyle w:val="ae"/>
                <w:noProof/>
              </w:rPr>
              <w:t>1.5.3 Требования к программному обеспечению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_Toc168574194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15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3171BB13" w14:textId="14BBF551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5" w:history="1">
            <w:r w:rsidR="001578D9" w:rsidRPr="00343015">
              <w:rPr>
                <w:rStyle w:val="ae"/>
                <w:noProof/>
              </w:rPr>
              <w:t>1.6 Анализ аналогичных разработок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_Toc168574195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15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322A376" w14:textId="7BAF5098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6" w:history="1">
            <w:r w:rsidR="001578D9" w:rsidRPr="00343015">
              <w:rPr>
                <w:rStyle w:val="ae"/>
                <w:noProof/>
              </w:rPr>
              <w:t>1.6.1 Calibre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_Toc168574196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15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2E5E4B9" w14:textId="7DE3E404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7" w:history="1">
            <w:r w:rsidR="001578D9" w:rsidRPr="00343015">
              <w:rPr>
                <w:rStyle w:val="ae"/>
                <w:noProof/>
              </w:rPr>
              <w:t>1.6.2 Kavita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_Toc168574197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17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884549E" w14:textId="2470D5FD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8" w:history="1">
            <w:r w:rsidR="001578D9" w:rsidRPr="00343015">
              <w:rPr>
                <w:rStyle w:val="ae"/>
                <w:noProof/>
              </w:rPr>
              <w:t>1.6.3 Koodo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_Toc168574198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18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7AEE8D9" w14:textId="56D5746B" w:rsidR="001578D9" w:rsidRDefault="00000000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199" w:history="1">
            <w:r w:rsidR="001578D9" w:rsidRPr="00343015">
              <w:rPr>
                <w:rStyle w:val="ae"/>
                <w:noProof/>
              </w:rPr>
              <w:t>2 Информационное обеспечение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_Toc168574199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20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C279030" w14:textId="0EAAA314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0" w:history="1">
            <w:r w:rsidR="001578D9" w:rsidRPr="00343015">
              <w:rPr>
                <w:rStyle w:val="ae"/>
                <w:noProof/>
              </w:rPr>
              <w:t>2.1 Выбор средств управления данными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_Toc168574200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20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4D38CF5" w14:textId="5E102169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1" w:history="1">
            <w:r w:rsidR="001578D9" w:rsidRPr="00343015">
              <w:rPr>
                <w:rStyle w:val="ae"/>
                <w:noProof/>
              </w:rPr>
              <w:t>2.2 Проектирование базы данных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_Toc168574201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22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2D34EE0" w14:textId="18C75089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2" w:history="1">
            <w:r w:rsidR="001578D9" w:rsidRPr="00343015">
              <w:rPr>
                <w:rStyle w:val="ae"/>
                <w:noProof/>
              </w:rPr>
              <w:t>2.3 Организация сбора, передачи, обработки и выдачи информации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_Toc168574202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25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F859FDF" w14:textId="30AC13B9" w:rsidR="001578D9" w:rsidRDefault="00000000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3" w:history="1">
            <w:r w:rsidR="001578D9" w:rsidRPr="00343015">
              <w:rPr>
                <w:rStyle w:val="ae"/>
                <w:noProof/>
              </w:rPr>
              <w:t>3 Алгоритмическое обеспечение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_Toc168574203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26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4530634" w14:textId="69D77186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4" w:history="1">
            <w:r w:rsidR="001578D9" w:rsidRPr="00343015">
              <w:rPr>
                <w:rStyle w:val="ae"/>
                <w:noProof/>
              </w:rPr>
              <w:t>3.1 Алгоритм обмена информации между приложением и API искусственного интеллекта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_Toc168574204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26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021CAB7" w14:textId="55A8D951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5" w:history="1">
            <w:r w:rsidR="001578D9" w:rsidRPr="00343015">
              <w:rPr>
                <w:rStyle w:val="ae"/>
                <w:noProof/>
              </w:rPr>
              <w:t>3.2 Алгоритм добавления электронной книги в библиотеку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_Toc168574205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26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B6A8F71" w14:textId="7BD91158" w:rsidR="001578D9" w:rsidRDefault="00000000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6" w:history="1">
            <w:r w:rsidR="001578D9" w:rsidRPr="00343015">
              <w:rPr>
                <w:rStyle w:val="ae"/>
                <w:noProof/>
              </w:rPr>
              <w:t>4 Программное обеспечение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_Toc168574206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29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20DCE66" w14:textId="0208F176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7" w:history="1">
            <w:r w:rsidR="001578D9" w:rsidRPr="00343015">
              <w:rPr>
                <w:rStyle w:val="ae"/>
                <w:noProof/>
              </w:rPr>
              <w:t>4.1 Структура программного обеспечения и функции его компонентов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_Toc168574207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29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6B3EBB5" w14:textId="788B012F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8" w:history="1">
            <w:r w:rsidR="001578D9" w:rsidRPr="00343015">
              <w:rPr>
                <w:rStyle w:val="ae"/>
                <w:noProof/>
              </w:rPr>
              <w:t>4.2 Выбор компонентов программного обеспечения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_Toc168574208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29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F66519F" w14:textId="6EEDBD05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09" w:history="1">
            <w:r w:rsidR="001578D9" w:rsidRPr="00343015">
              <w:rPr>
                <w:rStyle w:val="ae"/>
                <w:noProof/>
              </w:rPr>
              <w:t>4.2.1 Клиентская операционная система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_Toc168574209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29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3563CEA" w14:textId="184067D7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0" w:history="1">
            <w:r w:rsidR="001578D9" w:rsidRPr="00343015">
              <w:rPr>
                <w:rStyle w:val="ae"/>
                <w:noProof/>
              </w:rPr>
              <w:t>4.2.2 Инструментальное средство разработки и язык программирования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_Toc168574210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30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E6BDC63" w14:textId="189E5984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1" w:history="1">
            <w:r w:rsidR="001578D9" w:rsidRPr="00343015">
              <w:rPr>
                <w:rStyle w:val="ae"/>
                <w:noProof/>
              </w:rPr>
              <w:t>4.2.3 Вспомогательное программное обеспечение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_Toc168574211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31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AF293B7" w14:textId="6A6BA6AF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2" w:history="1">
            <w:r w:rsidR="001578D9" w:rsidRPr="00343015">
              <w:rPr>
                <w:rStyle w:val="ae"/>
                <w:noProof/>
              </w:rPr>
              <w:t>4.3 Разработка прикладного программного обеспечения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_Toc168574212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31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67198D79" w14:textId="2A1F4F8E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3" w:history="1">
            <w:r w:rsidR="001578D9" w:rsidRPr="00343015">
              <w:rPr>
                <w:rStyle w:val="ae"/>
                <w:noProof/>
              </w:rPr>
              <w:t>4.3.1 Структура прикладного программного обеспечения серверной части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_Toc168574213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31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A554B6C" w14:textId="28A76764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4" w:history="1">
            <w:r w:rsidR="001578D9" w:rsidRPr="00343015">
              <w:rPr>
                <w:rStyle w:val="ae"/>
                <w:noProof/>
              </w:rPr>
              <w:t>4.3.2 Структура прикладного программного обеспечения клиентской части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_Toc168574214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33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53B60BA" w14:textId="7015EFCF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5" w:history="1">
            <w:r w:rsidR="001578D9" w:rsidRPr="00343015">
              <w:rPr>
                <w:rStyle w:val="ae"/>
                <w:noProof/>
              </w:rPr>
              <w:t>4.4 Особенности реализации, эксплуатации и сопровождения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_Toc168574215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34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1FA8807" w14:textId="05D18130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6" w:history="1">
            <w:r w:rsidR="001578D9" w:rsidRPr="00343015">
              <w:rPr>
                <w:rStyle w:val="ae"/>
                <w:noProof/>
              </w:rPr>
              <w:t>4.5 Руководство пользователя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_Toc168574216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34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34140D2" w14:textId="6102EAEE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7" w:history="1">
            <w:r w:rsidR="001578D9" w:rsidRPr="00343015">
              <w:rPr>
                <w:rStyle w:val="ae"/>
                <w:noProof/>
              </w:rPr>
              <w:t>4.5.1 Требования к условиям эксплуатации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_Toc168574217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34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9608EAF" w14:textId="19479388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8" w:history="1">
            <w:r w:rsidR="001578D9" w:rsidRPr="00343015">
              <w:rPr>
                <w:rStyle w:val="ae"/>
                <w:noProof/>
              </w:rPr>
              <w:t>4.5.2 Инсталляция и настройка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_Toc168574218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34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84E939C" w14:textId="407395C7" w:rsidR="001578D9" w:rsidRDefault="00000000" w:rsidP="00F34E3B">
          <w:pPr>
            <w:pStyle w:val="3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19" w:history="1">
            <w:r w:rsidR="001578D9" w:rsidRPr="00343015">
              <w:rPr>
                <w:rStyle w:val="ae"/>
                <w:noProof/>
              </w:rPr>
              <w:t>4.5.3 Порядок и особенности работы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_Toc168574219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36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69819ED0" w14:textId="697C874A" w:rsidR="001578D9" w:rsidRDefault="00000000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0" w:history="1">
            <w:r w:rsidR="001578D9" w:rsidRPr="00343015">
              <w:rPr>
                <w:rStyle w:val="ae"/>
                <w:noProof/>
              </w:rPr>
              <w:t>5 ТЕСТИРОВАНИЕ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_Toc168574220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52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CB674EB" w14:textId="7EFC7692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1" w:history="1">
            <w:r w:rsidR="001578D9" w:rsidRPr="00343015">
              <w:rPr>
                <w:rStyle w:val="ae"/>
                <w:noProof/>
              </w:rPr>
              <w:t>5.1 Условия и порядок тестирования серверной части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_Toc168574221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53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6EB02FAA" w14:textId="438D35B8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2" w:history="1">
            <w:r w:rsidR="001578D9" w:rsidRPr="00343015">
              <w:rPr>
                <w:rStyle w:val="ae"/>
                <w:noProof/>
              </w:rPr>
              <w:t>5.2 Условия и порядок тестирования клиентской части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_Toc168574222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55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82173DB" w14:textId="4D7F0883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3" w:history="1">
            <w:r w:rsidR="001578D9" w:rsidRPr="00343015">
              <w:rPr>
                <w:rStyle w:val="ae"/>
                <w:noProof/>
              </w:rPr>
              <w:t>5.3 Результаты тестирования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_Toc168574223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55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3666965D" w14:textId="64E20153" w:rsidR="001578D9" w:rsidRDefault="00000000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4" w:history="1">
            <w:r w:rsidR="001578D9" w:rsidRPr="00343015">
              <w:rPr>
                <w:rStyle w:val="ae"/>
                <w:noProof/>
              </w:rPr>
              <w:t>6 ЭКОНОМИЧЕСКАЯ ЧАСТЬ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_Toc168574224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58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8A346BA" w14:textId="0736A41C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5" w:history="1">
            <w:r w:rsidR="001578D9" w:rsidRPr="00343015">
              <w:rPr>
                <w:rStyle w:val="ae"/>
                <w:noProof/>
                <w:lang w:eastAsia="en-US"/>
              </w:rPr>
              <w:t>6.1 Расчет показателя трудоёмкости для программного продукта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_Toc168574225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58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ADD1859" w14:textId="4CCC234C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6" w:history="1">
            <w:r w:rsidR="001578D9" w:rsidRPr="00343015">
              <w:rPr>
                <w:rStyle w:val="ae"/>
                <w:noProof/>
                <w:lang w:eastAsia="en-US"/>
              </w:rPr>
              <w:t xml:space="preserve">6.2 Расчет </w:t>
            </w:r>
            <w:r w:rsidR="001578D9" w:rsidRPr="00343015">
              <w:rPr>
                <w:rStyle w:val="ae"/>
                <w:noProof/>
              </w:rPr>
              <w:t>затрат</w:t>
            </w:r>
            <w:r w:rsidR="001578D9" w:rsidRPr="00343015">
              <w:rPr>
                <w:rStyle w:val="ae"/>
                <w:noProof/>
                <w:lang w:eastAsia="en-US"/>
              </w:rPr>
              <w:t xml:space="preserve"> на материальные ресурсы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_Toc168574226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59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1EFBF2D0" w14:textId="2E0CAF70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7" w:history="1">
            <w:r w:rsidR="001578D9" w:rsidRPr="00343015">
              <w:rPr>
                <w:rStyle w:val="ae"/>
                <w:noProof/>
                <w:lang w:eastAsia="en-US"/>
              </w:rPr>
              <w:t>6.3 Расчёт затрат на разработку системы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_Toc168574227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60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29EDF4B" w14:textId="6F953F2C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8" w:history="1">
            <w:r w:rsidR="001578D9" w:rsidRPr="00343015">
              <w:rPr>
                <w:rStyle w:val="ae"/>
                <w:noProof/>
                <w:lang w:eastAsia="en-US"/>
              </w:rPr>
              <w:t>6.4 Расчёт затрат на оплату труда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_Toc168574228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60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63E90FE5" w14:textId="23857404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29" w:history="1">
            <w:r w:rsidR="001578D9" w:rsidRPr="00343015">
              <w:rPr>
                <w:rStyle w:val="ae"/>
                <w:noProof/>
                <w:lang w:eastAsia="en-US"/>
              </w:rPr>
              <w:t>6.5 Расчет отчислений на социальные нужды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_Toc168574229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61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7F13A140" w14:textId="60F53265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0" w:history="1">
            <w:r w:rsidR="001578D9" w:rsidRPr="00343015">
              <w:rPr>
                <w:rStyle w:val="ae"/>
                <w:noProof/>
                <w:lang w:eastAsia="en-US"/>
              </w:rPr>
              <w:t xml:space="preserve">6.6 </w:t>
            </w:r>
            <w:r w:rsidR="001578D9" w:rsidRPr="00343015">
              <w:rPr>
                <w:rStyle w:val="ae"/>
                <w:noProof/>
              </w:rPr>
              <w:t>Себестоимость</w:t>
            </w:r>
            <w:r w:rsidR="001578D9" w:rsidRPr="00343015">
              <w:rPr>
                <w:rStyle w:val="ae"/>
                <w:noProof/>
                <w:lang w:eastAsia="en-US"/>
              </w:rPr>
              <w:t xml:space="preserve"> проекта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_Toc168574230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61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F1E0505" w14:textId="13A5B89A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1" w:history="1">
            <w:r w:rsidR="001578D9" w:rsidRPr="00343015">
              <w:rPr>
                <w:rStyle w:val="ae"/>
                <w:noProof/>
                <w:lang w:eastAsia="en-US"/>
              </w:rPr>
              <w:t>6.7 Расчёт плановой прибыли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_Toc168574231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61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2DB35288" w14:textId="56B54BB9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2" w:history="1">
            <w:r w:rsidR="001578D9" w:rsidRPr="00343015">
              <w:rPr>
                <w:rStyle w:val="ae"/>
                <w:noProof/>
                <w:lang w:eastAsia="en-US"/>
              </w:rPr>
              <w:t xml:space="preserve">6.8 Определение экономической </w:t>
            </w:r>
            <w:r w:rsidR="001578D9" w:rsidRPr="00343015">
              <w:rPr>
                <w:rStyle w:val="ae"/>
                <w:noProof/>
              </w:rPr>
              <w:t>эффективности</w:t>
            </w:r>
            <w:r w:rsidR="001578D9" w:rsidRPr="00343015">
              <w:rPr>
                <w:rStyle w:val="ae"/>
                <w:noProof/>
                <w:lang w:eastAsia="en-US"/>
              </w:rPr>
              <w:t xml:space="preserve"> проекта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_Toc168574232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62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371EA58" w14:textId="5FC24EA0" w:rsidR="001578D9" w:rsidRDefault="00000000" w:rsidP="00F34E3B">
          <w:pPr>
            <w:pStyle w:val="21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3" w:history="1">
            <w:r w:rsidR="001578D9" w:rsidRPr="00343015">
              <w:rPr>
                <w:rStyle w:val="ae"/>
                <w:noProof/>
                <w:lang w:eastAsia="en-US"/>
              </w:rPr>
              <w:t>6.9 Выводы по технико-экономическому анализу и обоснованию проекта разработки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_Toc168574233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62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543821FC" w14:textId="46B8BB7E" w:rsidR="001578D9" w:rsidRDefault="00000000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4" w:history="1">
            <w:r w:rsidR="001578D9" w:rsidRPr="00343015">
              <w:rPr>
                <w:rStyle w:val="ae"/>
                <w:noProof/>
              </w:rPr>
              <w:t>ЗАКЛЮЧЕНИЕ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_Toc168574234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63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087CAF98" w14:textId="1B55E5E3" w:rsidR="001578D9" w:rsidRDefault="00000000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5" w:history="1">
            <w:r w:rsidR="001578D9" w:rsidRPr="00343015">
              <w:rPr>
                <w:rStyle w:val="ae"/>
                <w:noProof/>
              </w:rPr>
              <w:t>СПИСОК ИСПОЛЬЗОВАННЫХ ИСТОЧНИКОВ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_Toc168574235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64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3269150A" w14:textId="29D1A950" w:rsidR="001578D9" w:rsidRDefault="00000000" w:rsidP="00F34E3B">
          <w:pPr>
            <w:pStyle w:val="12"/>
            <w:tabs>
              <w:tab w:val="right" w:leader="dot" w:pos="9770"/>
            </w:tabs>
            <w:rPr>
              <w:rFonts w:asciiTheme="minorHAnsi" w:eastAsiaTheme="minorEastAsia" w:hAnsiTheme="minorHAnsi" w:cstheme="minorBidi"/>
              <w:caps w:val="0"/>
              <w:noProof/>
              <w:kern w:val="2"/>
              <w:sz w:val="22"/>
              <w:szCs w:val="22"/>
              <w:lang w:eastAsia="ru-RU" w:bidi="ar-SA"/>
              <w14:ligatures w14:val="standardContextual"/>
            </w:rPr>
          </w:pPr>
          <w:hyperlink w:anchor="_Toc168574236" w:history="1">
            <w:r w:rsidR="001578D9" w:rsidRPr="00343015">
              <w:rPr>
                <w:rStyle w:val="ae"/>
                <w:noProof/>
              </w:rPr>
              <w:t>ПРИЛОЖЕНИЕ А</w:t>
            </w:r>
            <w:r w:rsidR="001578D9">
              <w:rPr>
                <w:noProof/>
                <w:webHidden/>
              </w:rPr>
              <w:tab/>
            </w:r>
            <w:r w:rsidR="001578D9">
              <w:rPr>
                <w:noProof/>
                <w:webHidden/>
              </w:rPr>
              <w:fldChar w:fldCharType="begin"/>
            </w:r>
            <w:r w:rsidR="001578D9">
              <w:rPr>
                <w:noProof/>
                <w:webHidden/>
              </w:rPr>
              <w:instrText xml:space="preserve"> PAGEREF _Toc168574236 \h </w:instrText>
            </w:r>
            <w:r w:rsidR="001578D9">
              <w:rPr>
                <w:noProof/>
                <w:webHidden/>
              </w:rPr>
            </w:r>
            <w:r w:rsidR="001578D9">
              <w:rPr>
                <w:noProof/>
                <w:webHidden/>
              </w:rPr>
              <w:fldChar w:fldCharType="separate"/>
            </w:r>
            <w:r w:rsidR="009F22E8">
              <w:rPr>
                <w:noProof/>
                <w:webHidden/>
              </w:rPr>
              <w:t>66</w:t>
            </w:r>
            <w:r w:rsidR="001578D9">
              <w:rPr>
                <w:noProof/>
                <w:webHidden/>
              </w:rPr>
              <w:fldChar w:fldCharType="end"/>
            </w:r>
          </w:hyperlink>
        </w:p>
        <w:p w14:paraId="4A5A1282" w14:textId="0458EAAA" w:rsidR="00166E09" w:rsidRPr="00184B06" w:rsidRDefault="0025333A" w:rsidP="001578D9">
          <w:pPr>
            <w:spacing w:line="276" w:lineRule="auto"/>
            <w:sectPr w:rsidR="00166E09" w:rsidRPr="00184B06" w:rsidSect="007A7171">
              <w:headerReference w:type="default" r:id="rId14"/>
              <w:pgSz w:w="11907" w:h="16840" w:code="9"/>
              <w:pgMar w:top="709" w:right="567" w:bottom="2835" w:left="1560" w:header="312" w:footer="284" w:gutter="0"/>
              <w:cols w:space="720"/>
              <w:titlePg/>
              <w:docGrid w:linePitch="381"/>
            </w:sectPr>
          </w:pPr>
          <w:r w:rsidRPr="00184B06">
            <w:rPr>
              <w:rFonts w:cs="Mangal"/>
              <w:szCs w:val="21"/>
            </w:rPr>
            <w:fldChar w:fldCharType="end"/>
          </w:r>
        </w:p>
      </w:sdtContent>
    </w:sdt>
    <w:p w14:paraId="302B078F" w14:textId="1B6AE837" w:rsidR="00B252C6" w:rsidRPr="00184B06" w:rsidRDefault="00B252C6" w:rsidP="00B252C6">
      <w:pPr>
        <w:pStyle w:val="1"/>
        <w:rPr>
          <w:shd w:val="clear" w:color="auto" w:fill="FFFFFF"/>
        </w:rPr>
      </w:pPr>
      <w:bookmarkStart w:id="5" w:name="_Toc168574175"/>
      <w:bookmarkStart w:id="6" w:name="_Toc139287411"/>
      <w:bookmarkStart w:id="7" w:name="_Toc139370995"/>
      <w:bookmarkStart w:id="8" w:name="_Toc156840814"/>
      <w:r w:rsidRPr="00184B06">
        <w:rPr>
          <w:shd w:val="clear" w:color="auto" w:fill="FFFFFF"/>
        </w:rPr>
        <w:lastRenderedPageBreak/>
        <w:t>CПИСОК ИСПОЛЬЗОВАННЫХ ОБОЗНАЧЕНИЙ, СОКРАЩЕНИЙ И ТЕРМИНОВ</w:t>
      </w:r>
      <w:bookmarkEnd w:id="5"/>
    </w:p>
    <w:p w14:paraId="4B9B9954" w14:textId="6986A95C" w:rsidR="0064420B" w:rsidRPr="00184B06" w:rsidRDefault="0064420B" w:rsidP="00B252C6">
      <w:r w:rsidRPr="00184B06">
        <w:t>ИИ – искусственный интеллект.</w:t>
      </w:r>
    </w:p>
    <w:p w14:paraId="7DCDCDB1" w14:textId="3B948413" w:rsidR="00B252C6" w:rsidRPr="00184B06" w:rsidRDefault="00B252C6" w:rsidP="00B252C6">
      <w:r w:rsidRPr="00184B06">
        <w:t>СУБД – система управления базами данных</w:t>
      </w:r>
      <w:r w:rsidR="008D128F" w:rsidRPr="00184B06">
        <w:t>.</w:t>
      </w:r>
    </w:p>
    <w:p w14:paraId="7FC543CF" w14:textId="4AB4E254" w:rsidR="00352212" w:rsidRPr="00184B06" w:rsidRDefault="00352212" w:rsidP="00B252C6">
      <w:r w:rsidRPr="00184B06">
        <w:t>ПО – программное обеспечение.</w:t>
      </w:r>
    </w:p>
    <w:p w14:paraId="4F658F63" w14:textId="350FD614" w:rsidR="0064420B" w:rsidRPr="00184B06" w:rsidRDefault="00C41C2B" w:rsidP="0064420B">
      <w:r w:rsidRPr="00184B06">
        <w:t>Фреймворк (Software Framework) – программная платформа, определяющая структуры программного обеспечения.</w:t>
      </w:r>
    </w:p>
    <w:p w14:paraId="78A37236" w14:textId="5A5D69ED" w:rsidR="00C06892" w:rsidRPr="00184B06" w:rsidRDefault="00C06892" w:rsidP="00B252C6">
      <w:r w:rsidRPr="00184B06">
        <w:t>API – интерфейс программирования приложения (Application Programming Interface).</w:t>
      </w:r>
    </w:p>
    <w:p w14:paraId="5B58E9D9" w14:textId="11BADD39" w:rsidR="00B252C6" w:rsidRPr="00184B06" w:rsidRDefault="00B252C6" w:rsidP="00B252C6">
      <w:r w:rsidRPr="00184B06">
        <w:t>.NET</w:t>
      </w:r>
      <w:r w:rsidR="00615A8A" w:rsidRPr="00184B06">
        <w:t xml:space="preserve"> Core</w:t>
      </w:r>
      <w:r w:rsidRPr="00184B06">
        <w:t xml:space="preserve"> –</w:t>
      </w:r>
      <w:r w:rsidR="00615A8A" w:rsidRPr="00184B06">
        <w:t xml:space="preserve"> модульная</w:t>
      </w:r>
      <w:r w:rsidRPr="00184B06">
        <w:t xml:space="preserve"> платформа </w:t>
      </w:r>
      <w:r w:rsidR="00615A8A" w:rsidRPr="00184B06">
        <w:t xml:space="preserve">для </w:t>
      </w:r>
      <w:r w:rsidRPr="00184B06">
        <w:t>разработки</w:t>
      </w:r>
      <w:r w:rsidR="00615A8A" w:rsidRPr="00184B06">
        <w:t xml:space="preserve"> программного обеспечения с открытым исходным кодом</w:t>
      </w:r>
      <w:r w:rsidR="00F862D3" w:rsidRPr="00184B06">
        <w:t>.</w:t>
      </w:r>
    </w:p>
    <w:p w14:paraId="7D100F0F" w14:textId="0AB7BCD0" w:rsidR="00B252C6" w:rsidRPr="00184B06" w:rsidRDefault="008733E2" w:rsidP="00AD2293">
      <w:r w:rsidRPr="00184B06">
        <w:t xml:space="preserve">С# – </w:t>
      </w:r>
      <w:r w:rsidR="00E873BB" w:rsidRPr="00184B06">
        <w:t xml:space="preserve">объектно-ориентированный </w:t>
      </w:r>
      <w:r w:rsidRPr="00184B06">
        <w:t>язык програм</w:t>
      </w:r>
      <w:r w:rsidR="005D2343" w:rsidRPr="00184B06">
        <w:t>м</w:t>
      </w:r>
      <w:r w:rsidRPr="00184B06">
        <w:t>иров</w:t>
      </w:r>
      <w:r w:rsidR="00520F38" w:rsidRPr="00184B06">
        <w:t>ан</w:t>
      </w:r>
      <w:r w:rsidRPr="00184B06">
        <w:t>ия</w:t>
      </w:r>
      <w:r w:rsidR="00E873BB" w:rsidRPr="00184B06">
        <w:t xml:space="preserve"> общего назначения</w:t>
      </w:r>
      <w:r w:rsidR="00B4633A" w:rsidRPr="00184B06">
        <w:t>, разработанный</w:t>
      </w:r>
      <w:r w:rsidR="00666407" w:rsidRPr="00184B06">
        <w:t xml:space="preserve"> компанией</w:t>
      </w:r>
      <w:r w:rsidR="00B4633A" w:rsidRPr="00184B06">
        <w:t xml:space="preserve"> Microsoft</w:t>
      </w:r>
      <w:r w:rsidRPr="00184B06">
        <w:t>.</w:t>
      </w:r>
    </w:p>
    <w:p w14:paraId="38446067" w14:textId="31BA413B" w:rsidR="00E26201" w:rsidRPr="00184B06" w:rsidRDefault="00E26201" w:rsidP="00AD2293">
      <w:r w:rsidRPr="00184B06">
        <w:t>DTO (Data Transfer Object) – объект переноса данных, нужная для передачи информации.</w:t>
      </w:r>
    </w:p>
    <w:p w14:paraId="6D404A73" w14:textId="45D31B27" w:rsidR="00B252C6" w:rsidRPr="00184B06" w:rsidRDefault="00B252C6" w:rsidP="00AD2293">
      <w:r w:rsidRPr="00184B06">
        <w:t xml:space="preserve">UML – аббревиатура от Unified </w:t>
      </w:r>
      <w:proofErr w:type="spellStart"/>
      <w:r w:rsidRPr="00184B06">
        <w:t>Modeling</w:t>
      </w:r>
      <w:proofErr w:type="spellEnd"/>
      <w:r w:rsidRPr="00184B06">
        <w:t xml:space="preserve"> Language, язык графический описания для объектного моделирования в области разработки программного обеспечения, моделирования </w:t>
      </w:r>
      <w:proofErr w:type="gramStart"/>
      <w:r w:rsidRPr="00184B06">
        <w:t>бизнес процессов</w:t>
      </w:r>
      <w:proofErr w:type="gramEnd"/>
      <w:r w:rsidRPr="00184B06">
        <w:t>, системного проектирования и отображения организационных структур</w:t>
      </w:r>
      <w:r w:rsidR="00F862D3" w:rsidRPr="00184B06">
        <w:t>.</w:t>
      </w:r>
    </w:p>
    <w:p w14:paraId="75754D7F" w14:textId="56750C98" w:rsidR="00B252C6" w:rsidRPr="00184B06" w:rsidRDefault="00B252C6">
      <w:pPr>
        <w:suppressAutoHyphens w:val="0"/>
        <w:autoSpaceDN/>
        <w:spacing w:line="240" w:lineRule="auto"/>
        <w:ind w:firstLine="0"/>
        <w:jc w:val="left"/>
        <w:rPr>
          <w:b/>
          <w:caps/>
          <w:sz w:val="32"/>
          <w:shd w:val="clear" w:color="auto" w:fill="FFFFFF"/>
        </w:rPr>
      </w:pPr>
    </w:p>
    <w:p w14:paraId="58D52342" w14:textId="03CD48FA" w:rsidR="00CA1978" w:rsidRPr="00184B06" w:rsidRDefault="00D91C86" w:rsidP="009874D7">
      <w:pPr>
        <w:pStyle w:val="1"/>
        <w:rPr>
          <w:sz w:val="36"/>
          <w:shd w:val="clear" w:color="auto" w:fill="FFFFFF"/>
        </w:rPr>
      </w:pPr>
      <w:bookmarkStart w:id="9" w:name="_Toc168574176"/>
      <w:r w:rsidRPr="00184B06">
        <w:rPr>
          <w:shd w:val="clear" w:color="auto" w:fill="FFFFFF"/>
        </w:rPr>
        <w:lastRenderedPageBreak/>
        <w:t>ВВЕДЕНИЕ</w:t>
      </w:r>
      <w:bookmarkEnd w:id="6"/>
      <w:bookmarkEnd w:id="7"/>
      <w:bookmarkEnd w:id="8"/>
      <w:bookmarkEnd w:id="9"/>
    </w:p>
    <w:p w14:paraId="25475E22" w14:textId="704D82AA" w:rsidR="00672C36" w:rsidRPr="00184B06" w:rsidRDefault="00B81601" w:rsidP="0022012F">
      <w:pPr>
        <w:suppressAutoHyphens w:val="0"/>
        <w:rPr>
          <w:rFonts w:cs="Times New Roman"/>
          <w:color w:val="222222"/>
          <w:szCs w:val="28"/>
          <w:shd w:val="clear" w:color="auto" w:fill="FFFFFF"/>
        </w:rPr>
      </w:pPr>
      <w:r w:rsidRPr="00184B06">
        <w:rPr>
          <w:rFonts w:cs="Times New Roman"/>
          <w:color w:val="222222"/>
          <w:szCs w:val="28"/>
          <w:shd w:val="clear" w:color="auto" w:fill="FFFFFF"/>
        </w:rPr>
        <w:t>В современном мире набирает</w:t>
      </w:r>
      <w:r w:rsidR="00EB1D96" w:rsidRPr="00184B06">
        <w:rPr>
          <w:rFonts w:cs="Times New Roman"/>
          <w:color w:val="222222"/>
          <w:szCs w:val="28"/>
          <w:shd w:val="clear" w:color="auto" w:fill="FFFFFF"/>
        </w:rPr>
        <w:t xml:space="preserve"> всю</w:t>
      </w:r>
      <w:r w:rsidRPr="00184B06">
        <w:rPr>
          <w:rFonts w:cs="Times New Roman"/>
          <w:color w:val="222222"/>
          <w:szCs w:val="28"/>
          <w:shd w:val="clear" w:color="auto" w:fill="FFFFFF"/>
        </w:rPr>
        <w:t xml:space="preserve"> большую популярность искусственный интеллект</w:t>
      </w:r>
      <w:r w:rsidR="005D6A31" w:rsidRPr="00184B06">
        <w:rPr>
          <w:rFonts w:cs="Times New Roman"/>
          <w:color w:val="222222"/>
          <w:szCs w:val="28"/>
          <w:shd w:val="clear" w:color="auto" w:fill="FFFFFF"/>
        </w:rPr>
        <w:t xml:space="preserve"> (ИИ)</w:t>
      </w:r>
      <w:r w:rsidRPr="00184B06">
        <w:rPr>
          <w:rFonts w:cs="Times New Roman"/>
          <w:color w:val="222222"/>
          <w:szCs w:val="28"/>
          <w:shd w:val="clear" w:color="auto" w:fill="FFFFFF"/>
        </w:rPr>
        <w:t>. Его</w:t>
      </w:r>
      <w:r w:rsidR="00EB1D96" w:rsidRPr="00184B06">
        <w:rPr>
          <w:rFonts w:cs="Times New Roman"/>
          <w:color w:val="222222"/>
          <w:szCs w:val="28"/>
          <w:shd w:val="clear" w:color="auto" w:fill="FFFFFF"/>
        </w:rPr>
        <w:t xml:space="preserve"> практически можно встретить во многих отраслях деятельности, таких как </w:t>
      </w:r>
      <w:r w:rsidR="00E622AA" w:rsidRPr="00184B06">
        <w:rPr>
          <w:rFonts w:cs="Times New Roman"/>
          <w:color w:val="222222"/>
          <w:szCs w:val="28"/>
          <w:shd w:val="clear" w:color="auto" w:fill="FFFFFF"/>
        </w:rPr>
        <w:t>финансы</w:t>
      </w:r>
      <w:r w:rsidR="00EB1D96" w:rsidRPr="00184B06">
        <w:rPr>
          <w:rFonts w:cs="Times New Roman"/>
          <w:color w:val="222222"/>
          <w:szCs w:val="28"/>
          <w:shd w:val="clear" w:color="auto" w:fill="FFFFFF"/>
        </w:rPr>
        <w:t>,</w:t>
      </w:r>
      <w:r w:rsidR="00E622AA" w:rsidRPr="00184B06">
        <w:rPr>
          <w:rFonts w:cs="Times New Roman"/>
          <w:color w:val="222222"/>
          <w:szCs w:val="28"/>
          <w:shd w:val="clear" w:color="auto" w:fill="FFFFFF"/>
        </w:rPr>
        <w:t xml:space="preserve"> промышленность, торговл</w:t>
      </w:r>
      <w:r w:rsidR="002B567C" w:rsidRPr="00184B06">
        <w:rPr>
          <w:rFonts w:cs="Times New Roman"/>
          <w:color w:val="222222"/>
          <w:szCs w:val="28"/>
          <w:shd w:val="clear" w:color="auto" w:fill="FFFFFF"/>
        </w:rPr>
        <w:t>я</w:t>
      </w:r>
      <w:r w:rsidR="00E622AA" w:rsidRPr="00184B06">
        <w:rPr>
          <w:rFonts w:cs="Times New Roman"/>
          <w:color w:val="222222"/>
          <w:szCs w:val="28"/>
          <w:shd w:val="clear" w:color="auto" w:fill="FFFFFF"/>
        </w:rPr>
        <w:t>, образование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>, системы безопасности</w:t>
      </w:r>
      <w:r w:rsidR="00101F31" w:rsidRPr="00184B06">
        <w:rPr>
          <w:rFonts w:cs="Times New Roman"/>
          <w:color w:val="222222"/>
          <w:szCs w:val="28"/>
          <w:shd w:val="clear" w:color="auto" w:fill="FFFFFF"/>
        </w:rPr>
        <w:t>, робототехника</w:t>
      </w:r>
      <w:r w:rsidR="00E622AA" w:rsidRPr="00184B06">
        <w:rPr>
          <w:rFonts w:cs="Times New Roman"/>
          <w:color w:val="222222"/>
          <w:szCs w:val="28"/>
          <w:shd w:val="clear" w:color="auto" w:fill="FFFFFF"/>
        </w:rPr>
        <w:t xml:space="preserve"> и т.п.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В быту можно встретить в обработке фотоизображений, распознаваний образов</w:t>
      </w:r>
      <w:r w:rsidR="00F97DF4" w:rsidRPr="00184B06">
        <w:rPr>
          <w:rFonts w:cs="Times New Roman"/>
          <w:color w:val="222222"/>
          <w:szCs w:val="28"/>
          <w:shd w:val="clear" w:color="auto" w:fill="FFFFFF"/>
        </w:rPr>
        <w:t xml:space="preserve"> на фото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>,</w:t>
      </w:r>
      <w:r w:rsidR="00F97DF4" w:rsidRPr="00184B06">
        <w:rPr>
          <w:rFonts w:cs="Times New Roman"/>
          <w:color w:val="222222"/>
          <w:szCs w:val="28"/>
          <w:shd w:val="clear" w:color="auto" w:fill="FFFFFF"/>
        </w:rPr>
        <w:t xml:space="preserve"> улучшение и восстановление качества фотоизображений, и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2A5785" w:rsidRPr="00184B06">
        <w:t>транскрипци</w:t>
      </w:r>
      <w:r w:rsidR="00D0229E" w:rsidRPr="00184B06">
        <w:t xml:space="preserve">я или </w:t>
      </w:r>
      <w:r w:rsidR="002A5785" w:rsidRPr="00184B06">
        <w:t>перевод</w:t>
      </w:r>
      <w:r w:rsidR="00D0229E" w:rsidRPr="00184B06">
        <w:t xml:space="preserve"> с одного естественного языка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на другой.</w:t>
      </w:r>
      <w:r w:rsidR="00FE1B9D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>Всё благодаря развити</w:t>
      </w:r>
      <w:r w:rsidR="004C2ECA" w:rsidRPr="00184B06">
        <w:rPr>
          <w:rFonts w:cs="Times New Roman"/>
          <w:color w:val="222222"/>
          <w:szCs w:val="28"/>
          <w:shd w:val="clear" w:color="auto" w:fill="FFFFFF"/>
        </w:rPr>
        <w:t>ю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мощностей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F97DF4" w:rsidRPr="00184B06">
        <w:rPr>
          <w:rFonts w:cs="Times New Roman"/>
          <w:color w:val="222222"/>
          <w:szCs w:val="28"/>
          <w:shd w:val="clear" w:color="auto" w:fill="FFFFFF"/>
        </w:rPr>
        <w:t>компьютерной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техники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>, увеличение количества транзисторов на кристаллах интегральных схем, а также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появлени</w:t>
      </w:r>
      <w:r w:rsidR="004C2ECA" w:rsidRPr="00184B06">
        <w:rPr>
          <w:rFonts w:cs="Times New Roman"/>
          <w:color w:val="222222"/>
          <w:szCs w:val="28"/>
          <w:shd w:val="clear" w:color="auto" w:fill="FFFFFF"/>
        </w:rPr>
        <w:t>и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искусственных нейронных сетей</w:t>
      </w:r>
      <w:r w:rsidR="00725C89" w:rsidRPr="00184B06">
        <w:rPr>
          <w:rFonts w:cs="Times New Roman"/>
          <w:color w:val="222222"/>
          <w:szCs w:val="28"/>
          <w:shd w:val="clear" w:color="auto" w:fill="FFFFFF"/>
        </w:rPr>
        <w:t xml:space="preserve"> и</w:t>
      </w:r>
      <w:r w:rsidR="00B231A9" w:rsidRPr="00184B06">
        <w:rPr>
          <w:rFonts w:cs="Times New Roman"/>
          <w:color w:val="222222"/>
          <w:szCs w:val="28"/>
          <w:shd w:val="clear" w:color="auto" w:fill="FFFFFF"/>
        </w:rPr>
        <w:t xml:space="preserve"> генеративных ИИ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>. Также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F15CF7" w:rsidRPr="00184B06">
        <w:rPr>
          <w:rFonts w:cs="Times New Roman"/>
          <w:color w:val="222222"/>
          <w:szCs w:val="28"/>
          <w:shd w:val="clear" w:color="auto" w:fill="FFFFFF"/>
        </w:rPr>
        <w:t>популярности</w:t>
      </w:r>
      <w:r w:rsidR="0044780B" w:rsidRPr="00184B06">
        <w:rPr>
          <w:rFonts w:cs="Times New Roman"/>
          <w:color w:val="222222"/>
          <w:szCs w:val="28"/>
          <w:shd w:val="clear" w:color="auto" w:fill="FFFFFF"/>
        </w:rPr>
        <w:t xml:space="preserve"> ИИ</w:t>
      </w:r>
      <w:r w:rsidR="00F15CF7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>способствовало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появление чат-бота на базе</w:t>
      </w:r>
      <w:r w:rsidR="00F15CF7" w:rsidRPr="00184B06">
        <w:rPr>
          <w:rFonts w:cs="Times New Roman"/>
          <w:color w:val="222222"/>
          <w:szCs w:val="28"/>
          <w:shd w:val="clear" w:color="auto" w:fill="FFFFFF"/>
        </w:rPr>
        <w:t xml:space="preserve"> больших языковых моделей</w:t>
      </w:r>
      <w:r w:rsidR="00D426DE" w:rsidRPr="00184B06">
        <w:rPr>
          <w:rFonts w:cs="Times New Roman"/>
          <w:color w:val="222222"/>
          <w:szCs w:val="28"/>
          <w:shd w:val="clear" w:color="auto" w:fill="FFFFFF"/>
        </w:rPr>
        <w:t xml:space="preserve"> LLM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 xml:space="preserve"> ChatGPT</w:t>
      </w:r>
      <w:r w:rsidR="00F15CF7" w:rsidRPr="00184B06">
        <w:rPr>
          <w:rFonts w:cs="Times New Roman"/>
          <w:color w:val="222222"/>
          <w:szCs w:val="28"/>
          <w:shd w:val="clear" w:color="auto" w:fill="FFFFFF"/>
        </w:rPr>
        <w:t xml:space="preserve"> от компании OpenAI</w:t>
      </w:r>
      <w:r w:rsidR="00FB79F8" w:rsidRPr="00184B06">
        <w:rPr>
          <w:rFonts w:cs="Times New Roman"/>
          <w:color w:val="222222"/>
          <w:szCs w:val="28"/>
          <w:shd w:val="clear" w:color="auto" w:fill="FFFFFF"/>
        </w:rPr>
        <w:t>.</w:t>
      </w:r>
    </w:p>
    <w:p w14:paraId="7EEF4591" w14:textId="3DEB5D78" w:rsidR="00B231A9" w:rsidRPr="00184B06" w:rsidRDefault="00FE1B9D" w:rsidP="0022012F">
      <w:pPr>
        <w:suppressAutoHyphens w:val="0"/>
        <w:rPr>
          <w:rFonts w:cs="Times New Roman"/>
          <w:color w:val="222222"/>
          <w:szCs w:val="28"/>
          <w:shd w:val="clear" w:color="auto" w:fill="FFFFFF"/>
        </w:rPr>
      </w:pPr>
      <w:r w:rsidRPr="00184B06">
        <w:rPr>
          <w:rFonts w:cs="Times New Roman"/>
          <w:color w:val="222222"/>
          <w:szCs w:val="28"/>
          <w:shd w:val="clear" w:color="auto" w:fill="FFFFFF"/>
        </w:rPr>
        <w:t>На данном этапе развития ИИ может использоваться в качестве инструмента автоматизации некоторых процессов.</w:t>
      </w:r>
      <w:r w:rsidR="002A5785" w:rsidRPr="00184B06">
        <w:rPr>
          <w:rFonts w:cs="Times New Roman"/>
          <w:color w:val="222222"/>
          <w:szCs w:val="28"/>
          <w:shd w:val="clear" w:color="auto" w:fill="FFFFFF"/>
        </w:rPr>
        <w:t xml:space="preserve"> В некоторых сферах деятельности</w:t>
      </w:r>
      <w:r w:rsidR="00240804" w:rsidRPr="00184B06">
        <w:rPr>
          <w:rFonts w:cs="Times New Roman"/>
          <w:color w:val="222222"/>
          <w:szCs w:val="28"/>
          <w:shd w:val="clear" w:color="auto" w:fill="FFFFFF"/>
        </w:rPr>
        <w:t xml:space="preserve"> она может полностью заменить человека, в основном это сфера предоставления услуг конечным потребителям</w:t>
      </w:r>
      <w:r w:rsidR="00BC70E5" w:rsidRPr="00184B06">
        <w:rPr>
          <w:rFonts w:cs="Times New Roman"/>
          <w:color w:val="222222"/>
          <w:szCs w:val="28"/>
          <w:shd w:val="clear" w:color="auto" w:fill="FFFFFF"/>
        </w:rPr>
        <w:t>, такие как кассиры, банковские служащие, официанты и т.</w:t>
      </w:r>
      <w:r w:rsidR="000A1184" w:rsidRPr="00184B06">
        <w:rPr>
          <w:rFonts w:cs="Times New Roman"/>
          <w:color w:val="222222"/>
          <w:szCs w:val="28"/>
          <w:shd w:val="clear" w:color="auto" w:fill="FFFFFF"/>
        </w:rPr>
        <w:t>п</w:t>
      </w:r>
      <w:r w:rsidR="00240804" w:rsidRPr="00184B06">
        <w:rPr>
          <w:rFonts w:cs="Times New Roman"/>
          <w:color w:val="222222"/>
          <w:szCs w:val="28"/>
          <w:shd w:val="clear" w:color="auto" w:fill="FFFFFF"/>
        </w:rPr>
        <w:t>.</w:t>
      </w:r>
      <w:r w:rsidR="003E1D89" w:rsidRPr="00184B06">
        <w:rPr>
          <w:rFonts w:cs="Times New Roman"/>
          <w:color w:val="222222"/>
          <w:szCs w:val="28"/>
          <w:shd w:val="clear" w:color="auto" w:fill="FFFFFF"/>
        </w:rPr>
        <w:t xml:space="preserve"> Также ИИ может использоваться в качестве автопилота транспортных средств, и самый известный пример — это электромобили от американской компаний Tesla. В военном деле ИИ используется для управления дронами</w:t>
      </w:r>
      <w:r w:rsidR="005E0312" w:rsidRPr="00184B06">
        <w:rPr>
          <w:rFonts w:cs="Times New Roman"/>
          <w:color w:val="222222"/>
          <w:szCs w:val="28"/>
          <w:shd w:val="clear" w:color="auto" w:fill="FFFFFF"/>
        </w:rPr>
        <w:t xml:space="preserve">, </w:t>
      </w:r>
      <w:r w:rsidR="003E1D89" w:rsidRPr="00184B06">
        <w:rPr>
          <w:rFonts w:cs="Times New Roman"/>
          <w:color w:val="222222"/>
          <w:szCs w:val="28"/>
          <w:shd w:val="clear" w:color="auto" w:fill="FFFFFF"/>
        </w:rPr>
        <w:t>робот</w:t>
      </w:r>
      <w:r w:rsidR="00F84E96" w:rsidRPr="00184B06">
        <w:rPr>
          <w:rFonts w:cs="Times New Roman"/>
          <w:color w:val="222222"/>
          <w:szCs w:val="28"/>
          <w:shd w:val="clear" w:color="auto" w:fill="FFFFFF"/>
        </w:rPr>
        <w:t>ами</w:t>
      </w:r>
      <w:r w:rsidR="003E1D89" w:rsidRPr="00184B06">
        <w:rPr>
          <w:rFonts w:cs="Times New Roman"/>
          <w:color w:val="222222"/>
          <w:szCs w:val="28"/>
          <w:shd w:val="clear" w:color="auto" w:fill="FFFFFF"/>
        </w:rPr>
        <w:t>-сапёр</w:t>
      </w:r>
      <w:r w:rsidR="00F84E96" w:rsidRPr="00184B06">
        <w:rPr>
          <w:rFonts w:cs="Times New Roman"/>
          <w:color w:val="222222"/>
          <w:szCs w:val="28"/>
          <w:shd w:val="clear" w:color="auto" w:fill="FFFFFF"/>
        </w:rPr>
        <w:t>ами</w:t>
      </w:r>
      <w:r w:rsidR="005E0312" w:rsidRPr="00184B06">
        <w:rPr>
          <w:rFonts w:cs="Times New Roman"/>
          <w:color w:val="222222"/>
          <w:szCs w:val="28"/>
          <w:shd w:val="clear" w:color="auto" w:fill="FFFFFF"/>
        </w:rPr>
        <w:t xml:space="preserve"> и автономными комплексами вооружения</w:t>
      </w:r>
      <w:r w:rsidR="003E1D89" w:rsidRPr="00184B06">
        <w:rPr>
          <w:rFonts w:cs="Times New Roman"/>
          <w:color w:val="222222"/>
          <w:szCs w:val="28"/>
          <w:shd w:val="clear" w:color="auto" w:fill="FFFFFF"/>
        </w:rPr>
        <w:t>.</w:t>
      </w:r>
      <w:r w:rsidR="00B231A9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</w:p>
    <w:p w14:paraId="06B6D558" w14:textId="1A283F48" w:rsidR="00B81601" w:rsidRPr="00184B06" w:rsidRDefault="00B231A9" w:rsidP="0022012F">
      <w:pPr>
        <w:suppressAutoHyphens w:val="0"/>
        <w:rPr>
          <w:rFonts w:cs="Times New Roman"/>
          <w:color w:val="222222"/>
          <w:szCs w:val="28"/>
          <w:shd w:val="clear" w:color="auto" w:fill="FFFFFF"/>
        </w:rPr>
      </w:pPr>
      <w:r w:rsidRPr="00184B06">
        <w:rPr>
          <w:rFonts w:cs="Times New Roman"/>
          <w:color w:val="222222"/>
          <w:szCs w:val="28"/>
          <w:shd w:val="clear" w:color="auto" w:fill="FFFFFF"/>
        </w:rPr>
        <w:t xml:space="preserve">В сфере разработки программного обеспечения </w:t>
      </w:r>
      <w:r w:rsidR="005A0B09" w:rsidRPr="00184B06">
        <w:rPr>
          <w:rFonts w:cs="Times New Roman"/>
          <w:color w:val="222222"/>
          <w:szCs w:val="28"/>
          <w:shd w:val="clear" w:color="auto" w:fill="FFFFFF"/>
        </w:rPr>
        <w:t>искусственный интеллект</w:t>
      </w:r>
      <w:r w:rsidRPr="00184B06">
        <w:rPr>
          <w:rFonts w:cs="Times New Roman"/>
          <w:color w:val="222222"/>
          <w:szCs w:val="28"/>
          <w:shd w:val="clear" w:color="auto" w:fill="FFFFFF"/>
        </w:rPr>
        <w:t>, в основном</w:t>
      </w:r>
      <w:r w:rsidR="00663094" w:rsidRPr="00184B06">
        <w:rPr>
          <w:rFonts w:cs="Times New Roman"/>
          <w:color w:val="222222"/>
          <w:szCs w:val="28"/>
          <w:shd w:val="clear" w:color="auto" w:fill="FFFFFF"/>
        </w:rPr>
        <w:t xml:space="preserve"> работающий</w:t>
      </w:r>
      <w:r w:rsidRPr="00184B06">
        <w:rPr>
          <w:rFonts w:cs="Times New Roman"/>
          <w:color w:val="222222"/>
          <w:szCs w:val="28"/>
          <w:shd w:val="clear" w:color="auto" w:fill="FFFFFF"/>
        </w:rPr>
        <w:t xml:space="preserve"> на базе нейронных сетей, помогают в написании кода и быстрого поиска нужной информации. Такие ИИ-ассистенты не могут полностью заменить программиста человека, так как код всё также нужно </w:t>
      </w:r>
      <w:r w:rsidR="00B77AE2" w:rsidRPr="00184B06">
        <w:rPr>
          <w:rFonts w:cs="Times New Roman"/>
          <w:color w:val="222222"/>
          <w:szCs w:val="28"/>
          <w:shd w:val="clear" w:color="auto" w:fill="FFFFFF"/>
        </w:rPr>
        <w:t>анализировать</w:t>
      </w:r>
      <w:r w:rsidRPr="00184B06">
        <w:rPr>
          <w:rFonts w:cs="Times New Roman"/>
          <w:color w:val="222222"/>
          <w:szCs w:val="28"/>
          <w:shd w:val="clear" w:color="auto" w:fill="FFFFFF"/>
        </w:rPr>
        <w:t xml:space="preserve"> на</w:t>
      </w:r>
      <w:r w:rsidR="0036789B" w:rsidRPr="00184B06">
        <w:rPr>
          <w:rFonts w:cs="Times New Roman"/>
          <w:color w:val="222222"/>
          <w:szCs w:val="28"/>
          <w:shd w:val="clear" w:color="auto" w:fill="FFFFFF"/>
        </w:rPr>
        <w:t xml:space="preserve"> корректность работы логики в предметной области и</w:t>
      </w:r>
      <w:r w:rsidR="0008685A" w:rsidRPr="00184B06">
        <w:rPr>
          <w:rFonts w:cs="Times New Roman"/>
          <w:color w:val="222222"/>
          <w:szCs w:val="28"/>
          <w:shd w:val="clear" w:color="auto" w:fill="FFFFFF"/>
        </w:rPr>
        <w:t xml:space="preserve"> на</w:t>
      </w:r>
      <w:r w:rsidRPr="00184B06">
        <w:rPr>
          <w:rFonts w:cs="Times New Roman"/>
          <w:color w:val="222222"/>
          <w:szCs w:val="28"/>
          <w:shd w:val="clear" w:color="auto" w:fill="FFFFFF"/>
        </w:rPr>
        <w:t xml:space="preserve"> ошибки, особенно связанные с кибербезопасностью. В основном публичные ИИ-инструменты, такие как </w:t>
      </w:r>
      <w:proofErr w:type="spellStart"/>
      <w:r w:rsidR="003E771F" w:rsidRPr="00184B06">
        <w:rPr>
          <w:rFonts w:cs="Times New Roman"/>
          <w:color w:val="222222"/>
          <w:szCs w:val="28"/>
          <w:shd w:val="clear" w:color="auto" w:fill="FFFFFF"/>
        </w:rPr>
        <w:t>GitHub</w:t>
      </w:r>
      <w:proofErr w:type="spellEnd"/>
      <w:r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Pr="00184B06">
        <w:rPr>
          <w:rFonts w:cs="Times New Roman"/>
          <w:color w:val="222222"/>
          <w:szCs w:val="28"/>
          <w:shd w:val="clear" w:color="auto" w:fill="FFFFFF"/>
        </w:rPr>
        <w:t>Copilot</w:t>
      </w:r>
      <w:proofErr w:type="spellEnd"/>
      <w:r w:rsidRPr="00184B06">
        <w:rPr>
          <w:rFonts w:cs="Times New Roman"/>
          <w:color w:val="222222"/>
          <w:szCs w:val="28"/>
          <w:shd w:val="clear" w:color="auto" w:fill="FFFFFF"/>
        </w:rPr>
        <w:t xml:space="preserve">, </w:t>
      </w:r>
      <w:r w:rsidR="000D1B1B" w:rsidRPr="00184B06">
        <w:rPr>
          <w:rFonts w:cs="Times New Roman"/>
          <w:color w:val="222222"/>
          <w:szCs w:val="28"/>
          <w:shd w:val="clear" w:color="auto" w:fill="FFFFFF"/>
        </w:rPr>
        <w:t>обучающиеся на коде опубликованные в открытом доступе, у которых в большинстве случаев не было проведено ревью кода (</w:t>
      </w:r>
      <w:proofErr w:type="spellStart"/>
      <w:r w:rsidR="000D1B1B" w:rsidRPr="00184B06">
        <w:rPr>
          <w:rFonts w:cs="Times New Roman"/>
          <w:color w:val="222222"/>
          <w:szCs w:val="28"/>
          <w:shd w:val="clear" w:color="auto" w:fill="FFFFFF"/>
        </w:rPr>
        <w:t>code</w:t>
      </w:r>
      <w:proofErr w:type="spellEnd"/>
      <w:r w:rsidR="000D1B1B" w:rsidRPr="00184B06">
        <w:rPr>
          <w:rFonts w:cs="Times New Roman"/>
          <w:color w:val="222222"/>
          <w:szCs w:val="28"/>
          <w:shd w:val="clear" w:color="auto" w:fill="FFFFFF"/>
        </w:rPr>
        <w:t xml:space="preserve"> </w:t>
      </w:r>
      <w:proofErr w:type="spellStart"/>
      <w:r w:rsidR="000D1B1B" w:rsidRPr="00184B06">
        <w:rPr>
          <w:rFonts w:cs="Times New Roman"/>
          <w:color w:val="222222"/>
          <w:szCs w:val="28"/>
          <w:shd w:val="clear" w:color="auto" w:fill="FFFFFF"/>
        </w:rPr>
        <w:t>review</w:t>
      </w:r>
      <w:proofErr w:type="spellEnd"/>
      <w:r w:rsidR="000D1B1B" w:rsidRPr="00184B06">
        <w:rPr>
          <w:rFonts w:cs="Times New Roman"/>
          <w:color w:val="222222"/>
          <w:szCs w:val="28"/>
          <w:shd w:val="clear" w:color="auto" w:fill="FFFFFF"/>
        </w:rPr>
        <w:t>)</w:t>
      </w:r>
      <w:r w:rsidR="0008685A" w:rsidRPr="00184B06">
        <w:rPr>
          <w:rFonts w:cs="Times New Roman"/>
          <w:color w:val="222222"/>
          <w:szCs w:val="28"/>
          <w:shd w:val="clear" w:color="auto" w:fill="FFFFFF"/>
        </w:rPr>
        <w:t xml:space="preserve">, может </w:t>
      </w:r>
      <w:r w:rsidR="003E771F" w:rsidRPr="00184B06">
        <w:rPr>
          <w:rFonts w:cs="Times New Roman"/>
          <w:color w:val="222222"/>
          <w:szCs w:val="28"/>
          <w:shd w:val="clear" w:color="auto" w:fill="FFFFFF"/>
        </w:rPr>
        <w:t>генерировать</w:t>
      </w:r>
      <w:r w:rsidR="0008685A" w:rsidRPr="00184B06">
        <w:rPr>
          <w:rFonts w:cs="Times New Roman"/>
          <w:color w:val="222222"/>
          <w:szCs w:val="28"/>
          <w:shd w:val="clear" w:color="auto" w:fill="FFFFFF"/>
        </w:rPr>
        <w:t xml:space="preserve"> устаревший код</w:t>
      </w:r>
      <w:r w:rsidR="003E771F" w:rsidRPr="00184B06">
        <w:rPr>
          <w:rFonts w:cs="Times New Roman"/>
          <w:color w:val="222222"/>
          <w:szCs w:val="28"/>
          <w:shd w:val="clear" w:color="auto" w:fill="FFFFFF"/>
        </w:rPr>
        <w:t xml:space="preserve">, так как код используемых библиотек может </w:t>
      </w:r>
      <w:r w:rsidR="003E771F" w:rsidRPr="00184B06">
        <w:rPr>
          <w:rFonts w:cs="Times New Roman"/>
          <w:color w:val="222222"/>
          <w:szCs w:val="28"/>
          <w:shd w:val="clear" w:color="auto" w:fill="FFFFFF"/>
        </w:rPr>
        <w:lastRenderedPageBreak/>
        <w:t>измениться</w:t>
      </w:r>
      <w:r w:rsidR="005A0B09" w:rsidRPr="00184B06">
        <w:rPr>
          <w:rFonts w:cs="Times New Roman"/>
          <w:color w:val="222222"/>
          <w:szCs w:val="28"/>
          <w:shd w:val="clear" w:color="auto" w:fill="FFFFFF"/>
        </w:rPr>
        <w:t xml:space="preserve"> со временем</w:t>
      </w:r>
      <w:r w:rsidR="0008685A" w:rsidRPr="00184B06">
        <w:rPr>
          <w:rFonts w:cs="Times New Roman"/>
          <w:color w:val="222222"/>
          <w:szCs w:val="28"/>
          <w:shd w:val="clear" w:color="auto" w:fill="FFFFFF"/>
        </w:rPr>
        <w:t xml:space="preserve"> и/или</w:t>
      </w:r>
      <w:r w:rsidR="003E771F" w:rsidRPr="00184B06">
        <w:rPr>
          <w:rFonts w:cs="Times New Roman"/>
          <w:color w:val="222222"/>
          <w:szCs w:val="28"/>
          <w:shd w:val="clear" w:color="auto" w:fill="FFFFFF"/>
        </w:rPr>
        <w:t xml:space="preserve"> генерировать</w:t>
      </w:r>
      <w:r w:rsidR="0008685A" w:rsidRPr="00184B06">
        <w:rPr>
          <w:rFonts w:cs="Times New Roman"/>
          <w:color w:val="222222"/>
          <w:szCs w:val="28"/>
          <w:shd w:val="clear" w:color="auto" w:fill="FFFFFF"/>
        </w:rPr>
        <w:t xml:space="preserve"> код с </w:t>
      </w:r>
      <w:r w:rsidR="003E771F" w:rsidRPr="00184B06">
        <w:rPr>
          <w:rFonts w:cs="Times New Roman"/>
          <w:color w:val="222222"/>
          <w:szCs w:val="28"/>
          <w:shd w:val="clear" w:color="auto" w:fill="FFFFFF"/>
        </w:rPr>
        <w:t>неявными уязвимостями, связанные с безопасностью</w:t>
      </w:r>
      <w:r w:rsidR="000D1B1B" w:rsidRPr="00184B06">
        <w:rPr>
          <w:rFonts w:cs="Times New Roman"/>
          <w:color w:val="222222"/>
          <w:szCs w:val="28"/>
          <w:shd w:val="clear" w:color="auto" w:fill="FFFFFF"/>
        </w:rPr>
        <w:t>.</w:t>
      </w:r>
    </w:p>
    <w:p w14:paraId="65368567" w14:textId="55E5F978" w:rsidR="00585A49" w:rsidRPr="00184B06" w:rsidRDefault="00585A49" w:rsidP="0022012F">
      <w:pPr>
        <w:suppressAutoHyphens w:val="0"/>
        <w:rPr>
          <w:rFonts w:cs="Times New Roman"/>
          <w:color w:val="222222"/>
          <w:szCs w:val="28"/>
          <w:shd w:val="clear" w:color="auto" w:fill="FFFFFF"/>
        </w:rPr>
      </w:pPr>
      <w:r w:rsidRPr="00184B06">
        <w:rPr>
          <w:rFonts w:cs="Times New Roman"/>
          <w:color w:val="222222"/>
          <w:szCs w:val="28"/>
          <w:shd w:val="clear" w:color="auto" w:fill="FFFFFF"/>
        </w:rPr>
        <w:t>Из основных недостатков искусственного интеллекта являются</w:t>
      </w:r>
    </w:p>
    <w:p w14:paraId="11918991" w14:textId="34E846E5" w:rsidR="00585A49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Безопасность и конфиденциальность данных: использование ИИ может создать уязвимости в системах безопасности и привести к утечкам конфиденциальной информации.</w:t>
      </w:r>
    </w:p>
    <w:p w14:paraId="17573F4B" w14:textId="169932FF" w:rsidR="00585A49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Потеря рабочих мест: автоматизация процессов с использованием ИИ может привести к сокращению рабочих мест, особенно в тех сферах, где задачи могут быть легко автоматизированы.</w:t>
      </w:r>
    </w:p>
    <w:p w14:paraId="0923DBE5" w14:textId="77777777" w:rsidR="00585A49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Предвзятость и дискриминация: ИИ может унаследовать предвзятость из данных, на которых он обучается, что может привести к несправедливым или дискриминационным решениям.</w:t>
      </w:r>
    </w:p>
    <w:p w14:paraId="3FB783C8" w14:textId="37C885CF" w:rsidR="00585A49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Ответственность и прозрачность: в некоторых случаях сложно объяснить, почему ИИ принял определенное решение, что затрудняет определение ответственности в случае ошибок или несправедливых действий.</w:t>
      </w:r>
    </w:p>
    <w:p w14:paraId="7E477435" w14:textId="0D27536A" w:rsidR="00585A49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Этические вопросы: использование ИИ вызывает много этических вопросов, включая проблемы конфиденциальности, принципа справедливости и вопросы о том, кто несет ответственность за действия ИИ.</w:t>
      </w:r>
    </w:p>
    <w:p w14:paraId="3F9F6959" w14:textId="77777777" w:rsidR="00DC3D75" w:rsidRPr="00184B06" w:rsidRDefault="00585A49" w:rsidP="00D16B1A">
      <w:pPr>
        <w:pStyle w:val="a"/>
        <w:rPr>
          <w:shd w:val="clear" w:color="auto" w:fill="FFFFFF"/>
        </w:rPr>
      </w:pPr>
      <w:r w:rsidRPr="00184B06">
        <w:rPr>
          <w:shd w:val="clear" w:color="auto" w:fill="FFFFFF"/>
        </w:rPr>
        <w:t>Угроза безопасности: развитие ИИ также может создать новые угрозы для безопасности, такие как создание автономных систем, способных принимать вредные решения.</w:t>
      </w:r>
    </w:p>
    <w:p w14:paraId="03AF2F52" w14:textId="3C4116B0" w:rsidR="002C412B" w:rsidRPr="00184B06" w:rsidRDefault="00233B9A" w:rsidP="00B252C6">
      <w:pPr>
        <w:suppressAutoHyphens w:val="0"/>
        <w:rPr>
          <w:rFonts w:cs="Times New Roman"/>
          <w:color w:val="222222"/>
          <w:szCs w:val="28"/>
          <w:shd w:val="clear" w:color="auto" w:fill="FFFFFF"/>
        </w:rPr>
      </w:pPr>
      <w:r w:rsidRPr="00184B06">
        <w:rPr>
          <w:rFonts w:cs="Times New Roman"/>
          <w:color w:val="222222"/>
          <w:szCs w:val="28"/>
          <w:shd w:val="clear" w:color="auto" w:fill="FFFFFF"/>
        </w:rPr>
        <w:t xml:space="preserve">Цель данной дипломной работы является 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>получение навыков</w:t>
      </w:r>
      <w:r w:rsidRPr="00184B06">
        <w:rPr>
          <w:rFonts w:cs="Times New Roman"/>
          <w:color w:val="222222"/>
          <w:szCs w:val="28"/>
          <w:shd w:val="clear" w:color="auto" w:fill="FFFFFF"/>
        </w:rPr>
        <w:t xml:space="preserve"> разработки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 xml:space="preserve"> прикладного </w:t>
      </w:r>
      <w:r w:rsidR="00E764F5" w:rsidRPr="00184B06">
        <w:rPr>
          <w:rFonts w:cs="Times New Roman"/>
          <w:color w:val="222222"/>
          <w:szCs w:val="28"/>
          <w:shd w:val="clear" w:color="auto" w:fill="FFFFFF"/>
        </w:rPr>
        <w:t>обеспечения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 xml:space="preserve">, </w:t>
      </w:r>
      <w:r w:rsidRPr="00184B06">
        <w:rPr>
          <w:rFonts w:cs="Times New Roman"/>
          <w:color w:val="222222"/>
          <w:szCs w:val="28"/>
          <w:shd w:val="clear" w:color="auto" w:fill="FFFFFF"/>
        </w:rPr>
        <w:t>навыков работы с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 xml:space="preserve"> современн</w:t>
      </w:r>
      <w:r w:rsidRPr="00184B06">
        <w:rPr>
          <w:rFonts w:cs="Times New Roman"/>
          <w:color w:val="222222"/>
          <w:szCs w:val="28"/>
          <w:shd w:val="clear" w:color="auto" w:fill="FFFFFF"/>
        </w:rPr>
        <w:t>ыми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 xml:space="preserve"> инструмент</w:t>
      </w:r>
      <w:r w:rsidRPr="00184B06">
        <w:rPr>
          <w:rFonts w:cs="Times New Roman"/>
          <w:color w:val="222222"/>
          <w:szCs w:val="28"/>
          <w:shd w:val="clear" w:color="auto" w:fill="FFFFFF"/>
        </w:rPr>
        <w:t>ами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 xml:space="preserve"> разработки, </w:t>
      </w:r>
      <w:r w:rsidR="00DC3D75" w:rsidRPr="00184B06">
        <w:rPr>
          <w:rFonts w:cs="Times New Roman"/>
          <w:color w:val="222222"/>
          <w:szCs w:val="28"/>
          <w:shd w:val="clear" w:color="auto" w:fill="FFFFFF"/>
        </w:rPr>
        <w:t>интеграции искусственного интеллекта в информационную систему</w:t>
      </w:r>
      <w:r w:rsidR="00CA1978" w:rsidRPr="00184B06">
        <w:rPr>
          <w:rFonts w:cs="Times New Roman"/>
          <w:color w:val="222222"/>
          <w:szCs w:val="28"/>
          <w:shd w:val="clear" w:color="auto" w:fill="FFFFFF"/>
        </w:rPr>
        <w:t>.</w:t>
      </w:r>
    </w:p>
    <w:p w14:paraId="72A08FD6" w14:textId="77777777" w:rsidR="003807F4" w:rsidRPr="00184B06" w:rsidRDefault="003807F4" w:rsidP="001C3D26"/>
    <w:p w14:paraId="36265F19" w14:textId="77777777" w:rsidR="00CA1978" w:rsidRPr="00184B06" w:rsidRDefault="00CA1978" w:rsidP="00CA1978">
      <w:pPr>
        <w:pStyle w:val="Textbody"/>
        <w:spacing w:line="240" w:lineRule="auto"/>
        <w:rPr>
          <w:rFonts w:ascii="Open Sans" w:hAnsi="Open Sans" w:cs="Open Sans"/>
          <w:b/>
          <w:bCs/>
          <w:color w:val="222222"/>
          <w:shd w:val="clear" w:color="auto" w:fill="FFFFFF"/>
          <w:lang w:val="ru-RU"/>
        </w:rPr>
      </w:pPr>
    </w:p>
    <w:p w14:paraId="58933BE9" w14:textId="7A6F68A2" w:rsidR="00CA1978" w:rsidRPr="00184B06" w:rsidRDefault="00CA1978" w:rsidP="00CA1978">
      <w:pPr>
        <w:rPr>
          <w:rFonts w:eastAsia="Times New Roman"/>
        </w:rPr>
      </w:pPr>
    </w:p>
    <w:p w14:paraId="236E4265" w14:textId="2132C68C" w:rsidR="00CA1978" w:rsidRPr="00184B06" w:rsidRDefault="00920B45" w:rsidP="003C3886">
      <w:pPr>
        <w:pStyle w:val="1"/>
        <w:spacing w:after="0"/>
        <w:ind w:left="720"/>
        <w:jc w:val="both"/>
        <w:rPr>
          <w:rFonts w:eastAsia="Microsoft YaHei"/>
        </w:rPr>
      </w:pPr>
      <w:bookmarkStart w:id="10" w:name="_Toc168574177"/>
      <w:r w:rsidRPr="00184B06">
        <w:lastRenderedPageBreak/>
        <w:t xml:space="preserve">1 </w:t>
      </w:r>
      <w:r w:rsidR="00E63221" w:rsidRPr="00184B06">
        <w:t>ТЕХНИЧЕСКОЕ ЗАДАНИЕ НА СОЗДАНИЕ СИСТЕМЫ</w:t>
      </w:r>
      <w:bookmarkEnd w:id="10"/>
    </w:p>
    <w:p w14:paraId="64046435" w14:textId="2563FC7F" w:rsidR="00BA5C6B" w:rsidRPr="00184B06" w:rsidRDefault="00D012BD" w:rsidP="00D012BD">
      <w:pPr>
        <w:pStyle w:val="2"/>
        <w:jc w:val="left"/>
      </w:pPr>
      <w:bookmarkStart w:id="11" w:name="_Toc168574178"/>
      <w:bookmarkStart w:id="12" w:name="_Toc139287414"/>
      <w:bookmarkStart w:id="13" w:name="_Toc139370998"/>
      <w:bookmarkStart w:id="14" w:name="_Toc156840817"/>
      <w:r w:rsidRPr="00184B06">
        <w:t xml:space="preserve">1.1 </w:t>
      </w:r>
      <w:r w:rsidR="00BA5C6B" w:rsidRPr="00184B06">
        <w:t>Назначение</w:t>
      </w:r>
      <w:r w:rsidR="000724DC" w:rsidRPr="00184B06">
        <w:t xml:space="preserve"> и цели</w:t>
      </w:r>
      <w:r w:rsidR="00CA6A3C" w:rsidRPr="00184B06">
        <w:t xml:space="preserve"> создания</w:t>
      </w:r>
      <w:r w:rsidR="00BA5C6B" w:rsidRPr="00184B06">
        <w:t xml:space="preserve"> системы</w:t>
      </w:r>
      <w:bookmarkEnd w:id="11"/>
    </w:p>
    <w:p w14:paraId="68E18609" w14:textId="77777777" w:rsidR="009929F1" w:rsidRPr="00184B06" w:rsidRDefault="00A14DC1" w:rsidP="00BA5C6B">
      <w:r w:rsidRPr="00184B06">
        <w:t>Назначение</w:t>
      </w:r>
      <w:r w:rsidR="00262065" w:rsidRPr="00184B06">
        <w:t xml:space="preserve">м </w:t>
      </w:r>
      <w:r w:rsidRPr="00184B06">
        <w:t>системы</w:t>
      </w:r>
      <w:r w:rsidR="009929F1" w:rsidRPr="00184B06">
        <w:t>:</w:t>
      </w:r>
    </w:p>
    <w:p w14:paraId="5C7CB5F5" w14:textId="49862B91" w:rsidR="009929F1" w:rsidRPr="00184B06" w:rsidRDefault="009929F1" w:rsidP="009929F1">
      <w:r w:rsidRPr="00184B06">
        <w:t xml:space="preserve">Система предназначена для </w:t>
      </w:r>
      <w:r w:rsidR="00983780" w:rsidRPr="00184B06">
        <w:t>хранения</w:t>
      </w:r>
      <w:r w:rsidR="00466835" w:rsidRPr="00184B06">
        <w:t xml:space="preserve"> </w:t>
      </w:r>
      <w:r w:rsidR="00115425" w:rsidRPr="00184B06">
        <w:t>электронны</w:t>
      </w:r>
      <w:r w:rsidR="00D14958" w:rsidRPr="00184B06">
        <w:t>х</w:t>
      </w:r>
      <w:r w:rsidR="00466835" w:rsidRPr="00184B06">
        <w:t xml:space="preserve"> книг</w:t>
      </w:r>
      <w:r w:rsidR="00796E1C" w:rsidRPr="00184B06">
        <w:t xml:space="preserve">, в основном технической литературы, а также других </w:t>
      </w:r>
      <w:r w:rsidR="00A14DC1" w:rsidRPr="00184B06">
        <w:t>документов</w:t>
      </w:r>
      <w:r w:rsidR="00D14958" w:rsidRPr="00184B06">
        <w:t xml:space="preserve"> в едином хранилище с возможностью их просмотра, редактирования </w:t>
      </w:r>
      <w:r w:rsidR="00D642C6" w:rsidRPr="00184B06">
        <w:t>описания</w:t>
      </w:r>
      <w:r w:rsidR="00D14958" w:rsidRPr="00184B06">
        <w:t xml:space="preserve"> </w:t>
      </w:r>
      <w:r w:rsidR="00410BE3" w:rsidRPr="00184B06">
        <w:t>книг</w:t>
      </w:r>
      <w:r w:rsidR="00D14958" w:rsidRPr="00184B06">
        <w:t>, отслеживания активности пользователя</w:t>
      </w:r>
      <w:r w:rsidR="000555DC" w:rsidRPr="00184B06">
        <w:t xml:space="preserve"> при работе с документами</w:t>
      </w:r>
      <w:r w:rsidR="00A14DC1" w:rsidRPr="00184B06">
        <w:t>.</w:t>
      </w:r>
    </w:p>
    <w:p w14:paraId="35EC2EC1" w14:textId="08666D53" w:rsidR="00BA5C6B" w:rsidRPr="00184B06" w:rsidRDefault="0028500F" w:rsidP="009929F1">
      <w:r w:rsidRPr="00184B06">
        <w:t>Место</w:t>
      </w:r>
      <w:r w:rsidR="004F6619" w:rsidRPr="00184B06">
        <w:t>м</w:t>
      </w:r>
      <w:r w:rsidRPr="00184B06">
        <w:t xml:space="preserve"> внедрения </w:t>
      </w:r>
      <w:r w:rsidR="004F6619" w:rsidRPr="00184B06">
        <w:t xml:space="preserve">является </w:t>
      </w:r>
      <w:r w:rsidRPr="00184B06">
        <w:t>внутренняя локальная сеть пользователя.</w:t>
      </w:r>
    </w:p>
    <w:p w14:paraId="552AD256" w14:textId="249596D3" w:rsidR="0028500F" w:rsidRPr="00184B06" w:rsidRDefault="0028500F" w:rsidP="00BA5C6B">
      <w:r w:rsidRPr="00184B06">
        <w:t>Цель создания системы:</w:t>
      </w:r>
    </w:p>
    <w:p w14:paraId="21CA70B0" w14:textId="3581758F" w:rsidR="0028500F" w:rsidRPr="00184B06" w:rsidRDefault="00A76007" w:rsidP="00F646B5">
      <w:pPr>
        <w:pStyle w:val="a"/>
      </w:pPr>
      <w:r w:rsidRPr="00184B06">
        <w:t>уменьшение времени доступа</w:t>
      </w:r>
      <w:r w:rsidR="002843E4" w:rsidRPr="00184B06">
        <w:t xml:space="preserve"> </w:t>
      </w:r>
      <w:r w:rsidR="00783D01" w:rsidRPr="00184B06">
        <w:t>к работе</w:t>
      </w:r>
      <w:r w:rsidR="00227AE6" w:rsidRPr="00184B06">
        <w:t xml:space="preserve"> с</w:t>
      </w:r>
      <w:r w:rsidR="002843E4" w:rsidRPr="00184B06">
        <w:t xml:space="preserve"> </w:t>
      </w:r>
      <w:r w:rsidR="0028500F" w:rsidRPr="00184B06">
        <w:t>электронны</w:t>
      </w:r>
      <w:r w:rsidR="002843E4" w:rsidRPr="00184B06">
        <w:t>м</w:t>
      </w:r>
      <w:r w:rsidR="00227AE6" w:rsidRPr="00184B06">
        <w:t>и</w:t>
      </w:r>
      <w:r w:rsidR="0028500F" w:rsidRPr="00184B06">
        <w:t xml:space="preserve"> книг</w:t>
      </w:r>
      <w:r w:rsidR="002843E4" w:rsidRPr="00184B06">
        <w:t>ам</w:t>
      </w:r>
      <w:r w:rsidR="00227AE6" w:rsidRPr="00184B06">
        <w:t>и</w:t>
      </w:r>
      <w:r w:rsidR="0028500F" w:rsidRPr="00184B06">
        <w:t xml:space="preserve"> и документ</w:t>
      </w:r>
      <w:r w:rsidR="002843E4" w:rsidRPr="00184B06">
        <w:t>ам</w:t>
      </w:r>
      <w:r w:rsidR="00227AE6" w:rsidRPr="00184B06">
        <w:t>и</w:t>
      </w:r>
      <w:r w:rsidR="00000A19" w:rsidRPr="00184B06">
        <w:t>;</w:t>
      </w:r>
    </w:p>
    <w:p w14:paraId="1F765371" w14:textId="121AA06C" w:rsidR="002843E4" w:rsidRPr="00184B06" w:rsidRDefault="00FD353E" w:rsidP="00F646B5">
      <w:pPr>
        <w:pStyle w:val="a"/>
      </w:pPr>
      <w:r w:rsidRPr="00184B06">
        <w:t>снижение</w:t>
      </w:r>
      <w:r w:rsidR="002843E4" w:rsidRPr="00184B06">
        <w:t xml:space="preserve"> нагрузки на дисковые системы устройств пользовател</w:t>
      </w:r>
      <w:r w:rsidR="00A76007" w:rsidRPr="00184B06">
        <w:t>я</w:t>
      </w:r>
      <w:r w:rsidR="002843E4" w:rsidRPr="00184B06">
        <w:t>.</w:t>
      </w:r>
    </w:p>
    <w:p w14:paraId="4D15C509" w14:textId="2B94CEE6" w:rsidR="00A340DA" w:rsidRPr="00184B06" w:rsidRDefault="00A340DA" w:rsidP="009929F1">
      <w:pPr>
        <w:pStyle w:val="2"/>
      </w:pPr>
      <w:bookmarkStart w:id="15" w:name="_Toc168574179"/>
      <w:r w:rsidRPr="00184B06">
        <w:t xml:space="preserve">1.2 </w:t>
      </w:r>
      <w:r w:rsidR="00DC6B80" w:rsidRPr="00184B06">
        <w:t>Характеристика объекта автоматизации</w:t>
      </w:r>
      <w:bookmarkEnd w:id="15"/>
    </w:p>
    <w:p w14:paraId="15ABB405" w14:textId="5DE4E956" w:rsidR="009929F1" w:rsidRPr="00184B06" w:rsidRDefault="009929F1" w:rsidP="009929F1">
      <w:r w:rsidRPr="00184B06">
        <w:t>Объектом автоматизации является</w:t>
      </w:r>
      <w:r w:rsidR="00783D01" w:rsidRPr="00184B06">
        <w:t xml:space="preserve"> </w:t>
      </w:r>
      <w:r w:rsidR="007731F1" w:rsidRPr="00184B06">
        <w:t>не</w:t>
      </w:r>
      <w:r w:rsidR="00783D01" w:rsidRPr="00184B06">
        <w:t>автоматизированное</w:t>
      </w:r>
      <w:r w:rsidR="007731F1" w:rsidRPr="00184B06">
        <w:t xml:space="preserve"> рабочее место читателя</w:t>
      </w:r>
      <w:r w:rsidRPr="00184B06">
        <w:t xml:space="preserve"> в локальной сети.</w:t>
      </w:r>
    </w:p>
    <w:p w14:paraId="5B719877" w14:textId="2A640F6A" w:rsidR="00124CAF" w:rsidRPr="00184B06" w:rsidRDefault="00124CAF" w:rsidP="00B82AAE">
      <w:pPr>
        <w:pStyle w:val="3"/>
      </w:pPr>
      <w:bookmarkStart w:id="16" w:name="_Toc168574180"/>
      <w:r w:rsidRPr="00184B06">
        <w:t>1.2.1 Общее описание</w:t>
      </w:r>
      <w:bookmarkEnd w:id="16"/>
    </w:p>
    <w:p w14:paraId="0BF675FB" w14:textId="3658502D" w:rsidR="00124CAF" w:rsidRPr="00184B06" w:rsidRDefault="004A3840" w:rsidP="00124CAF">
      <w:r w:rsidRPr="00184B06">
        <w:t>Объектом автоматизации нынешней системы является процесс работы с файлами книг и документов. Доступ к файлам можно получить только внутри локальной сети</w:t>
      </w:r>
      <w:r w:rsidR="001E3D5F" w:rsidRPr="00184B06">
        <w:t xml:space="preserve"> </w:t>
      </w:r>
      <w:r w:rsidR="00481DC3" w:rsidRPr="00184B06">
        <w:t>на</w:t>
      </w:r>
      <w:r w:rsidR="001E3D5F" w:rsidRPr="00184B06">
        <w:t xml:space="preserve"> сетевом хранилище</w:t>
      </w:r>
      <w:r w:rsidR="00C331EE" w:rsidRPr="00184B06">
        <w:t xml:space="preserve"> по протоколу SMB</w:t>
      </w:r>
      <w:r w:rsidR="00481DC3" w:rsidRPr="00184B06">
        <w:t xml:space="preserve">, организованный </w:t>
      </w:r>
      <w:r w:rsidR="00F071B5" w:rsidRPr="00184B06">
        <w:t xml:space="preserve">с помощью программного обеспечения </w:t>
      </w:r>
      <w:r w:rsidR="00481DC3" w:rsidRPr="00184B06">
        <w:t>роутер</w:t>
      </w:r>
      <w:r w:rsidR="00F071B5" w:rsidRPr="00184B06">
        <w:t>а</w:t>
      </w:r>
      <w:r w:rsidRPr="00184B06">
        <w:t>.</w:t>
      </w:r>
    </w:p>
    <w:p w14:paraId="089FB0BB" w14:textId="2137C6A3" w:rsidR="00022B09" w:rsidRPr="00184B06" w:rsidRDefault="00022B09" w:rsidP="00022B09">
      <w:pPr>
        <w:pStyle w:val="3"/>
      </w:pPr>
      <w:bookmarkStart w:id="17" w:name="_Toc168574181"/>
      <w:r w:rsidRPr="00184B06">
        <w:t>1.2.2 Состав и порядок функционирования</w:t>
      </w:r>
      <w:bookmarkEnd w:id="17"/>
    </w:p>
    <w:p w14:paraId="1B519ACE" w14:textId="5493F0D4" w:rsidR="00022B09" w:rsidRPr="00184B06" w:rsidRDefault="00C331EE" w:rsidP="00022B09">
      <w:r w:rsidRPr="00184B06">
        <w:t>Функционирование системы включает в себя набор следующи</w:t>
      </w:r>
      <w:r w:rsidR="007F6D6F" w:rsidRPr="00184B06">
        <w:t>х</w:t>
      </w:r>
      <w:r w:rsidRPr="00184B06">
        <w:t xml:space="preserve"> процессов:</w:t>
      </w:r>
    </w:p>
    <w:p w14:paraId="72666A5D" w14:textId="38C26FD7" w:rsidR="00C331EE" w:rsidRPr="00184B06" w:rsidRDefault="00C331EE" w:rsidP="00F646B5">
      <w:pPr>
        <w:pStyle w:val="a"/>
      </w:pPr>
      <w:r w:rsidRPr="00184B06">
        <w:t>реализация общего доступа к хранилищу</w:t>
      </w:r>
      <w:r w:rsidR="00600F59" w:rsidRPr="00184B06">
        <w:t xml:space="preserve"> с книгами</w:t>
      </w:r>
      <w:r w:rsidRPr="00184B06">
        <w:t>;</w:t>
      </w:r>
    </w:p>
    <w:p w14:paraId="2F8EFBC3" w14:textId="0F032B23" w:rsidR="00C331EE" w:rsidRPr="00184B06" w:rsidRDefault="00C331EE" w:rsidP="00F646B5">
      <w:pPr>
        <w:pStyle w:val="a"/>
      </w:pPr>
      <w:r w:rsidRPr="00184B06">
        <w:t>отслеживание прогресса чтения</w:t>
      </w:r>
      <w:r w:rsidR="00E6641D" w:rsidRPr="00184B06">
        <w:t xml:space="preserve"> для каждой книги</w:t>
      </w:r>
      <w:r w:rsidR="001E3BA3" w:rsidRPr="00184B06">
        <w:t xml:space="preserve"> для каждого пользователя</w:t>
      </w:r>
      <w:r w:rsidRPr="00184B06">
        <w:t>;</w:t>
      </w:r>
    </w:p>
    <w:p w14:paraId="5E54EC8B" w14:textId="61E2C218" w:rsidR="00C331EE" w:rsidRPr="00184B06" w:rsidRDefault="00A271E8" w:rsidP="00F646B5">
      <w:pPr>
        <w:pStyle w:val="a"/>
      </w:pPr>
      <w:r w:rsidRPr="00184B06">
        <w:t>перевод выделенной части текста книги;</w:t>
      </w:r>
    </w:p>
    <w:p w14:paraId="6F07726C" w14:textId="24502F00" w:rsidR="00A271E8" w:rsidRPr="00184B06" w:rsidRDefault="00A271E8" w:rsidP="00F646B5">
      <w:pPr>
        <w:pStyle w:val="a"/>
      </w:pPr>
      <w:r w:rsidRPr="00184B06">
        <w:t>обобщение выделенной части текста</w:t>
      </w:r>
      <w:r w:rsidR="00E6433C" w:rsidRPr="00184B06">
        <w:t xml:space="preserve"> документа</w:t>
      </w:r>
      <w:r w:rsidRPr="00184B06">
        <w:t>.</w:t>
      </w:r>
    </w:p>
    <w:p w14:paraId="290D2FED" w14:textId="503830C5" w:rsidR="002A67D7" w:rsidRPr="00184B06" w:rsidRDefault="00E36A66" w:rsidP="002A67D7">
      <w:pPr>
        <w:pStyle w:val="af4"/>
        <w:ind w:left="709"/>
        <w:rPr>
          <w:lang w:val="ru-RU"/>
        </w:rPr>
      </w:pPr>
      <w:r w:rsidRPr="00184B06">
        <w:rPr>
          <w:lang w:val="ru-RU"/>
        </w:rPr>
        <w:lastRenderedPageBreak/>
        <w:t>Алгоритм работы с файлами</w:t>
      </w:r>
      <w:r w:rsidR="005C662C" w:rsidRPr="00184B06">
        <w:rPr>
          <w:lang w:val="ru-RU"/>
        </w:rPr>
        <w:t xml:space="preserve"> электронных</w:t>
      </w:r>
      <w:r w:rsidRPr="00184B06">
        <w:rPr>
          <w:lang w:val="ru-RU"/>
        </w:rPr>
        <w:t xml:space="preserve"> книг</w:t>
      </w:r>
      <w:r w:rsidR="00C352EF" w:rsidRPr="00184B06">
        <w:rPr>
          <w:lang w:val="ru-RU"/>
        </w:rPr>
        <w:t xml:space="preserve"> </w:t>
      </w:r>
      <w:r w:rsidRPr="00184B06">
        <w:rPr>
          <w:lang w:val="ru-RU"/>
        </w:rPr>
        <w:t>следующий:</w:t>
      </w:r>
    </w:p>
    <w:p w14:paraId="5556F883" w14:textId="4EB69844" w:rsidR="00E36A66" w:rsidRPr="00184B06" w:rsidRDefault="00E36A66" w:rsidP="00F646B5">
      <w:pPr>
        <w:pStyle w:val="a"/>
      </w:pPr>
      <w:r w:rsidRPr="00184B06">
        <w:t>откры</w:t>
      </w:r>
      <w:r w:rsidR="008B6AA4" w:rsidRPr="00184B06">
        <w:t>ть</w:t>
      </w:r>
      <w:r w:rsidRPr="00184B06">
        <w:t xml:space="preserve"> сетевой</w:t>
      </w:r>
      <w:r w:rsidR="00386717" w:rsidRPr="00184B06">
        <w:t xml:space="preserve"> общий</w:t>
      </w:r>
      <w:r w:rsidRPr="00184B06">
        <w:t xml:space="preserve"> диск через</w:t>
      </w:r>
      <w:r w:rsidR="00906015" w:rsidRPr="00184B06">
        <w:t xml:space="preserve"> любой</w:t>
      </w:r>
      <w:r w:rsidRPr="00184B06">
        <w:t xml:space="preserve"> файловый менеджер</w:t>
      </w:r>
      <w:r w:rsidR="00906015" w:rsidRPr="00184B06">
        <w:t xml:space="preserve"> поддерживающий протокол обмена данными SMB</w:t>
      </w:r>
      <w:r w:rsidRPr="00184B06">
        <w:t>;</w:t>
      </w:r>
    </w:p>
    <w:p w14:paraId="2DBAC258" w14:textId="5B948BB2" w:rsidR="00E36A66" w:rsidRPr="00184B06" w:rsidRDefault="00B94C2D" w:rsidP="00F646B5">
      <w:pPr>
        <w:pStyle w:val="a"/>
      </w:pPr>
      <w:r w:rsidRPr="00184B06">
        <w:t>найти</w:t>
      </w:r>
      <w:r w:rsidR="006E7CDE" w:rsidRPr="00184B06">
        <w:t xml:space="preserve"> опреде</w:t>
      </w:r>
      <w:r w:rsidR="007649CD" w:rsidRPr="00184B06">
        <w:t>ленн</w:t>
      </w:r>
      <w:r w:rsidR="002537E8" w:rsidRPr="00184B06">
        <w:t>ый</w:t>
      </w:r>
      <w:r w:rsidR="006E190A" w:rsidRPr="00184B06">
        <w:t xml:space="preserve"> файл книги;</w:t>
      </w:r>
    </w:p>
    <w:p w14:paraId="5C36F302" w14:textId="0951F58A" w:rsidR="008B6AA4" w:rsidRPr="00184B06" w:rsidRDefault="008B6AA4" w:rsidP="00F646B5">
      <w:pPr>
        <w:pStyle w:val="a"/>
      </w:pPr>
      <w:r w:rsidRPr="00184B06">
        <w:t>открыть файл книги в любом удобном для пользователя программы для просмотра документ</w:t>
      </w:r>
      <w:r w:rsidR="00D23F13" w:rsidRPr="00184B06">
        <w:t>а</w:t>
      </w:r>
      <w:r w:rsidRPr="00184B06">
        <w:t>;</w:t>
      </w:r>
    </w:p>
    <w:p w14:paraId="33BCDC10" w14:textId="39B25022" w:rsidR="006E7CDE" w:rsidRPr="00184B06" w:rsidRDefault="008B6AA4" w:rsidP="00F646B5">
      <w:pPr>
        <w:pStyle w:val="a"/>
      </w:pPr>
      <w:r w:rsidRPr="00184B06">
        <w:t>читать, находя</w:t>
      </w:r>
      <w:r w:rsidR="006E190A" w:rsidRPr="00184B06">
        <w:t xml:space="preserve"> неизвестные слова записываем</w:t>
      </w:r>
      <w:r w:rsidR="006E7CDE" w:rsidRPr="00184B06">
        <w:t xml:space="preserve"> </w:t>
      </w:r>
      <w:r w:rsidR="006E190A" w:rsidRPr="00184B06">
        <w:t>их</w:t>
      </w:r>
      <w:r w:rsidR="006E7CDE" w:rsidRPr="00184B06">
        <w:t xml:space="preserve"> и</w:t>
      </w:r>
      <w:r w:rsidR="00EA2724" w:rsidRPr="00184B06">
        <w:t xml:space="preserve"> по необходимости</w:t>
      </w:r>
      <w:r w:rsidR="006E7CDE" w:rsidRPr="00184B06">
        <w:t xml:space="preserve"> </w:t>
      </w:r>
      <w:r w:rsidRPr="00184B06">
        <w:t xml:space="preserve">делается </w:t>
      </w:r>
      <w:r w:rsidR="006E7CDE" w:rsidRPr="00184B06">
        <w:t>перевод</w:t>
      </w:r>
      <w:r w:rsidR="00050CFA" w:rsidRPr="00184B06">
        <w:t xml:space="preserve"> </w:t>
      </w:r>
      <w:r w:rsidR="00EA2724" w:rsidRPr="00184B06">
        <w:t xml:space="preserve">через любые сторонние </w:t>
      </w:r>
      <w:r w:rsidRPr="00184B06">
        <w:t>(веб-)</w:t>
      </w:r>
      <w:r w:rsidR="00EA2724" w:rsidRPr="00184B06">
        <w:t>сервисы.</w:t>
      </w:r>
    </w:p>
    <w:p w14:paraId="119DD57A" w14:textId="3EFAE64B" w:rsidR="00CA1978" w:rsidRPr="00184B06" w:rsidRDefault="00B4734F" w:rsidP="00B638FC">
      <w:pPr>
        <w:pStyle w:val="2"/>
      </w:pPr>
      <w:bookmarkStart w:id="18" w:name="_Toc168574182"/>
      <w:r w:rsidRPr="00184B06">
        <w:t>1</w:t>
      </w:r>
      <w:r w:rsidR="000555B6" w:rsidRPr="00184B06">
        <w:t>.</w:t>
      </w:r>
      <w:r w:rsidR="00A340DA" w:rsidRPr="00184B06">
        <w:t>3</w:t>
      </w:r>
      <w:r w:rsidR="000555B6" w:rsidRPr="00184B06">
        <w:t xml:space="preserve"> </w:t>
      </w:r>
      <w:r w:rsidR="00A340DA" w:rsidRPr="00184B06">
        <w:t>Общие</w:t>
      </w:r>
      <w:r w:rsidR="00F36E6D" w:rsidRPr="00184B06">
        <w:t xml:space="preserve"> </w:t>
      </w:r>
      <w:bookmarkEnd w:id="12"/>
      <w:bookmarkEnd w:id="13"/>
      <w:bookmarkEnd w:id="14"/>
      <w:r w:rsidR="00A340DA" w:rsidRPr="00184B06">
        <w:t>требования к системе</w:t>
      </w:r>
      <w:bookmarkEnd w:id="18"/>
    </w:p>
    <w:p w14:paraId="47B2C0FB" w14:textId="6F6BB3B3" w:rsidR="00BA6F68" w:rsidRPr="00184B06" w:rsidRDefault="00BA6F68" w:rsidP="00D0573E">
      <w:pPr>
        <w:pStyle w:val="3"/>
      </w:pPr>
      <w:bookmarkStart w:id="19" w:name="_Toc168574183"/>
      <w:r w:rsidRPr="00184B06">
        <w:t>1.</w:t>
      </w:r>
      <w:r w:rsidR="00D0573E" w:rsidRPr="00184B06">
        <w:t>3.1</w:t>
      </w:r>
      <w:r w:rsidRPr="00184B06">
        <w:t xml:space="preserve"> Требования к структуре и функционированию системы</w:t>
      </w:r>
      <w:bookmarkEnd w:id="19"/>
    </w:p>
    <w:p w14:paraId="152393AD" w14:textId="64969C61" w:rsidR="00BB3CAC" w:rsidRPr="00184B06" w:rsidRDefault="00BB3CAC" w:rsidP="00BB3CAC">
      <w:pPr>
        <w:rPr>
          <w:shd w:val="clear" w:color="auto" w:fill="FFFFFF"/>
          <w:lang w:eastAsia="en-US"/>
        </w:rPr>
      </w:pPr>
      <w:r w:rsidRPr="00184B06">
        <w:t>Система должна представлять собой программный комплекс</w:t>
      </w:r>
      <w:r w:rsidRPr="00184B06">
        <w:rPr>
          <w:shd w:val="clear" w:color="auto" w:fill="FFFFFF"/>
          <w:lang w:eastAsia="en-US"/>
        </w:rPr>
        <w:t>, в состав которого должны входить следующие подсистемы:</w:t>
      </w:r>
    </w:p>
    <w:p w14:paraId="427B6556" w14:textId="50A0D448" w:rsidR="00BB3CAC" w:rsidRPr="00184B06" w:rsidRDefault="00BB3CAC" w:rsidP="00F646B5">
      <w:pPr>
        <w:pStyle w:val="a"/>
        <w:rPr>
          <w:b/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 xml:space="preserve">подсистема </w:t>
      </w:r>
      <w:r w:rsidR="007B4D2B" w:rsidRPr="00184B06">
        <w:rPr>
          <w:shd w:val="clear" w:color="auto" w:fill="FFFFFF"/>
          <w:lang w:eastAsia="en-US"/>
        </w:rPr>
        <w:t>сервера</w:t>
      </w:r>
      <w:r w:rsidRPr="00184B06">
        <w:rPr>
          <w:shd w:val="clear" w:color="auto" w:fill="FFFFFF"/>
          <w:lang w:eastAsia="en-US"/>
        </w:rPr>
        <w:t>;</w:t>
      </w:r>
    </w:p>
    <w:p w14:paraId="76C8F5FF" w14:textId="3CF7C0ED" w:rsidR="00BB3CAC" w:rsidRPr="00184B06" w:rsidRDefault="00BB3CAC" w:rsidP="00F646B5">
      <w:pPr>
        <w:pStyle w:val="a"/>
        <w:rPr>
          <w:b/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подсистема клиент</w:t>
      </w:r>
      <w:r w:rsidR="007B4D2B" w:rsidRPr="00184B06">
        <w:rPr>
          <w:shd w:val="clear" w:color="auto" w:fill="FFFFFF"/>
          <w:lang w:eastAsia="en-US"/>
        </w:rPr>
        <w:t>а</w:t>
      </w:r>
      <w:r w:rsidRPr="00184B06">
        <w:rPr>
          <w:shd w:val="clear" w:color="auto" w:fill="FFFFFF"/>
          <w:lang w:eastAsia="en-US"/>
        </w:rPr>
        <w:t>.</w:t>
      </w:r>
    </w:p>
    <w:p w14:paraId="3F5D1A00" w14:textId="4F515E7A" w:rsidR="007B4D2B" w:rsidRPr="00184B06" w:rsidRDefault="007B4D2B" w:rsidP="007B4D2B">
      <w:pPr>
        <w:pStyle w:val="aa"/>
        <w:widowControl w:val="0"/>
        <w:autoSpaceDE w:val="0"/>
        <w:ind w:left="709" w:right="140" w:firstLine="0"/>
        <w:contextualSpacing/>
        <w:rPr>
          <w:bCs/>
          <w:szCs w:val="28"/>
          <w:shd w:val="clear" w:color="auto" w:fill="FFFFFF"/>
          <w:lang w:eastAsia="en-US"/>
        </w:rPr>
      </w:pPr>
      <w:r w:rsidRPr="00184B06">
        <w:rPr>
          <w:bCs/>
          <w:szCs w:val="28"/>
          <w:shd w:val="clear" w:color="auto" w:fill="FFFFFF"/>
          <w:lang w:eastAsia="en-US"/>
        </w:rPr>
        <w:t>Подсистема серверной части должна состоять из следующих компонентов:</w:t>
      </w:r>
    </w:p>
    <w:p w14:paraId="551162F6" w14:textId="78F99302" w:rsidR="007B4D2B" w:rsidRPr="00184B06" w:rsidRDefault="007B4D2B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 xml:space="preserve">учёт списка </w:t>
      </w:r>
      <w:r w:rsidR="00F56B07" w:rsidRPr="00184B06">
        <w:rPr>
          <w:shd w:val="clear" w:color="auto" w:fill="FFFFFF"/>
          <w:lang w:eastAsia="en-US"/>
        </w:rPr>
        <w:t>электронных книг</w:t>
      </w:r>
      <w:r w:rsidR="00DC46A0" w:rsidRPr="00184B06">
        <w:rPr>
          <w:shd w:val="clear" w:color="auto" w:fill="FFFFFF"/>
          <w:lang w:eastAsia="en-US"/>
        </w:rPr>
        <w:t>;</w:t>
      </w:r>
    </w:p>
    <w:p w14:paraId="01BAFD9A" w14:textId="33F2BF5F" w:rsidR="00DC46A0" w:rsidRPr="00184B06" w:rsidRDefault="00DC46A0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учёт списка пользователей;</w:t>
      </w:r>
    </w:p>
    <w:p w14:paraId="54FC1AAA" w14:textId="7A9E1F4A" w:rsidR="00DC46A0" w:rsidRPr="00184B06" w:rsidRDefault="00517023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учёт (трекинг)</w:t>
      </w:r>
      <w:r w:rsidR="00DC46A0" w:rsidRPr="00184B06">
        <w:rPr>
          <w:shd w:val="clear" w:color="auto" w:fill="FFFFFF"/>
          <w:lang w:eastAsia="en-US"/>
        </w:rPr>
        <w:t xml:space="preserve"> взаимодействия пользователя с книгами.</w:t>
      </w:r>
    </w:p>
    <w:p w14:paraId="1BA9EEC7" w14:textId="7D70D811" w:rsidR="00BB3CAC" w:rsidRPr="00184B06" w:rsidRDefault="00BB3CAC" w:rsidP="00BB3CAC">
      <w:pPr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Пользовательский интерфейс подсистемы клиентской части программного обеспечения должен состоять из:</w:t>
      </w:r>
    </w:p>
    <w:p w14:paraId="339ACEFC" w14:textId="5D461F15" w:rsidR="00BB3CAC" w:rsidRPr="00184B06" w:rsidRDefault="00BB3CAC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 xml:space="preserve">страница </w:t>
      </w:r>
      <w:r w:rsidR="000351E7" w:rsidRPr="00184B06">
        <w:rPr>
          <w:shd w:val="clear" w:color="auto" w:fill="FFFFFF"/>
          <w:lang w:eastAsia="en-US"/>
        </w:rPr>
        <w:t>аутентификации</w:t>
      </w:r>
      <w:r w:rsidR="006413F0" w:rsidRPr="00184B06">
        <w:rPr>
          <w:shd w:val="clear" w:color="auto" w:fill="FFFFFF"/>
          <w:lang w:eastAsia="en-US"/>
        </w:rPr>
        <w:t xml:space="preserve"> (ввода логина и пароля)</w:t>
      </w:r>
      <w:r w:rsidRPr="00184B06">
        <w:rPr>
          <w:shd w:val="clear" w:color="auto" w:fill="FFFFFF"/>
          <w:lang w:eastAsia="en-US"/>
        </w:rPr>
        <w:t>;</w:t>
      </w:r>
    </w:p>
    <w:p w14:paraId="41A728C5" w14:textId="094EC70B" w:rsidR="00BB3CAC" w:rsidRPr="00184B06" w:rsidRDefault="00BB3CAC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 xml:space="preserve">страница списка </w:t>
      </w:r>
      <w:r w:rsidR="00CA1106" w:rsidRPr="00184B06">
        <w:rPr>
          <w:shd w:val="clear" w:color="auto" w:fill="FFFFFF"/>
          <w:lang w:eastAsia="en-US"/>
        </w:rPr>
        <w:t>электронных книг</w:t>
      </w:r>
      <w:r w:rsidRPr="00184B06">
        <w:rPr>
          <w:shd w:val="clear" w:color="auto" w:fill="FFFFFF"/>
          <w:lang w:eastAsia="en-US"/>
        </w:rPr>
        <w:t>;</w:t>
      </w:r>
    </w:p>
    <w:p w14:paraId="76938F65" w14:textId="7640A6B1" w:rsidR="006413F0" w:rsidRPr="00184B06" w:rsidRDefault="006413F0" w:rsidP="00F646B5">
      <w:pPr>
        <w:pStyle w:val="a"/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страница списка коллекции электронных книг;</w:t>
      </w:r>
    </w:p>
    <w:p w14:paraId="67AC6DBE" w14:textId="3151C03D" w:rsidR="00180378" w:rsidRPr="00184B06" w:rsidRDefault="00BB3CAC" w:rsidP="00F646B5">
      <w:pPr>
        <w:pStyle w:val="a"/>
      </w:pPr>
      <w:r w:rsidRPr="00184B06">
        <w:rPr>
          <w:shd w:val="clear" w:color="auto" w:fill="FFFFFF"/>
          <w:lang w:eastAsia="en-US"/>
        </w:rPr>
        <w:t>страница просмотра</w:t>
      </w:r>
      <w:r w:rsidR="00CA1106" w:rsidRPr="00184B06">
        <w:rPr>
          <w:shd w:val="clear" w:color="auto" w:fill="FFFFFF"/>
          <w:lang w:eastAsia="en-US"/>
        </w:rPr>
        <w:t xml:space="preserve"> </w:t>
      </w:r>
      <w:r w:rsidR="000E0223" w:rsidRPr="00184B06">
        <w:rPr>
          <w:shd w:val="clear" w:color="auto" w:fill="FFFFFF"/>
          <w:lang w:eastAsia="en-US"/>
        </w:rPr>
        <w:t xml:space="preserve">электронной </w:t>
      </w:r>
      <w:r w:rsidR="00CA1106" w:rsidRPr="00184B06">
        <w:rPr>
          <w:shd w:val="clear" w:color="auto" w:fill="FFFFFF"/>
          <w:lang w:eastAsia="en-US"/>
        </w:rPr>
        <w:t>книг</w:t>
      </w:r>
      <w:r w:rsidR="000E0223" w:rsidRPr="00184B06">
        <w:rPr>
          <w:shd w:val="clear" w:color="auto" w:fill="FFFFFF"/>
          <w:lang w:eastAsia="en-US"/>
        </w:rPr>
        <w:t>и</w:t>
      </w:r>
      <w:r w:rsidR="00180378" w:rsidRPr="00184B06">
        <w:rPr>
          <w:shd w:val="clear" w:color="auto" w:fill="FFFFFF"/>
          <w:lang w:eastAsia="en-US"/>
        </w:rPr>
        <w:t>.</w:t>
      </w:r>
    </w:p>
    <w:p w14:paraId="5B23AC10" w14:textId="5B5504F7" w:rsidR="00630EF6" w:rsidRPr="00184B06" w:rsidRDefault="007B4D2B" w:rsidP="00180378">
      <w:pPr>
        <w:pStyle w:val="af4"/>
        <w:ind w:left="709"/>
        <w:rPr>
          <w:lang w:val="ru-RU"/>
        </w:rPr>
      </w:pPr>
      <w:r w:rsidRPr="00184B06">
        <w:rPr>
          <w:lang w:val="ru-RU"/>
        </w:rPr>
        <w:t>Требования к режимам функционирования системы предполагают:</w:t>
      </w:r>
    </w:p>
    <w:p w14:paraId="77297C89" w14:textId="760F0156" w:rsidR="007B4D2B" w:rsidRPr="00184B06" w:rsidRDefault="007B4D2B" w:rsidP="00F646B5">
      <w:pPr>
        <w:pStyle w:val="a"/>
      </w:pPr>
      <w:r w:rsidRPr="00184B06">
        <w:t xml:space="preserve">обеспечения </w:t>
      </w:r>
      <w:r w:rsidR="00E813C3" w:rsidRPr="00184B06">
        <w:t>аутентификации и авторизации</w:t>
      </w:r>
      <w:r w:rsidRPr="00184B06">
        <w:t>;</w:t>
      </w:r>
    </w:p>
    <w:p w14:paraId="496928BA" w14:textId="29FADCEB" w:rsidR="007B4D2B" w:rsidRPr="00184B06" w:rsidRDefault="007B4D2B" w:rsidP="00F646B5">
      <w:pPr>
        <w:pStyle w:val="a"/>
      </w:pPr>
      <w:r w:rsidRPr="00184B06">
        <w:t>обеспечение корректной работы на нескольких устройствах;</w:t>
      </w:r>
    </w:p>
    <w:p w14:paraId="05D5818A" w14:textId="0443D129" w:rsidR="007B4D2B" w:rsidRPr="00184B06" w:rsidRDefault="007B4D2B" w:rsidP="00F646B5">
      <w:pPr>
        <w:pStyle w:val="a"/>
      </w:pPr>
      <w:r w:rsidRPr="00184B06">
        <w:t>обеспечение корректной работы отслеживания активности пользователя;</w:t>
      </w:r>
    </w:p>
    <w:p w14:paraId="14A9D50B" w14:textId="1F623199" w:rsidR="007B4D2B" w:rsidRPr="00184B06" w:rsidRDefault="007B4D2B" w:rsidP="00F646B5">
      <w:pPr>
        <w:pStyle w:val="a"/>
      </w:pPr>
      <w:r w:rsidRPr="00184B06">
        <w:lastRenderedPageBreak/>
        <w:t xml:space="preserve">обеспечение </w:t>
      </w:r>
      <w:r w:rsidR="00304B75" w:rsidRPr="00184B06">
        <w:t>хранения</w:t>
      </w:r>
      <w:r w:rsidRPr="00184B06">
        <w:t xml:space="preserve"> файлов </w:t>
      </w:r>
      <w:r w:rsidR="00F56B07" w:rsidRPr="00184B06">
        <w:t>электронных книг</w:t>
      </w:r>
      <w:r w:rsidRPr="00184B06">
        <w:t>.</w:t>
      </w:r>
    </w:p>
    <w:p w14:paraId="6325552A" w14:textId="1114D400" w:rsidR="00EA4C44" w:rsidRPr="00184B06" w:rsidRDefault="00EA4C44" w:rsidP="00EA4C44">
      <w:pPr>
        <w:pStyle w:val="af4"/>
        <w:ind w:left="709"/>
        <w:rPr>
          <w:lang w:val="ru-RU"/>
        </w:rPr>
      </w:pPr>
      <w:r w:rsidRPr="00184B06">
        <w:rPr>
          <w:lang w:val="ru-RU"/>
        </w:rPr>
        <w:t>Перспективы развития системы предполагают:</w:t>
      </w:r>
    </w:p>
    <w:p w14:paraId="2F229B80" w14:textId="5C1A2B21" w:rsidR="00554659" w:rsidRPr="00184B06" w:rsidRDefault="008F015A" w:rsidP="00F646B5">
      <w:pPr>
        <w:pStyle w:val="a"/>
      </w:pPr>
      <w:r w:rsidRPr="00184B06">
        <w:t xml:space="preserve">возможность </w:t>
      </w:r>
      <w:r w:rsidR="00554659" w:rsidRPr="00184B06">
        <w:t>поддержк</w:t>
      </w:r>
      <w:r w:rsidRPr="00184B06">
        <w:t>и</w:t>
      </w:r>
      <w:r w:rsidR="001648F9" w:rsidRPr="00184B06">
        <w:t xml:space="preserve"> просмотра</w:t>
      </w:r>
      <w:r w:rsidR="00554659" w:rsidRPr="00184B06">
        <w:t xml:space="preserve"> </w:t>
      </w:r>
      <w:r w:rsidRPr="00184B06">
        <w:t xml:space="preserve">электронных </w:t>
      </w:r>
      <w:r w:rsidR="00554659" w:rsidRPr="00184B06">
        <w:t>книг</w:t>
      </w:r>
      <w:r w:rsidRPr="00184B06">
        <w:t xml:space="preserve"> других форматов по типу DJVU, EPUB и т.д.</w:t>
      </w:r>
      <w:r w:rsidR="00554659" w:rsidRPr="00184B06">
        <w:t>;</w:t>
      </w:r>
    </w:p>
    <w:p w14:paraId="6D063A35" w14:textId="4C21D0AC" w:rsidR="00EA4C44" w:rsidRPr="00184B06" w:rsidRDefault="00EA4C44" w:rsidP="00F646B5">
      <w:pPr>
        <w:pStyle w:val="a"/>
      </w:pPr>
      <w:r w:rsidRPr="00184B06">
        <w:t>возможность преобразование</w:t>
      </w:r>
      <w:r w:rsidR="005A18F8" w:rsidRPr="00184B06">
        <w:t xml:space="preserve"> файла электронной</w:t>
      </w:r>
      <w:r w:rsidRPr="00184B06">
        <w:t xml:space="preserve"> книги в другой</w:t>
      </w:r>
      <w:r w:rsidR="00232290" w:rsidRPr="00184B06">
        <w:t xml:space="preserve"> файловы</w:t>
      </w:r>
      <w:r w:rsidR="007429F1" w:rsidRPr="00184B06">
        <w:t>й</w:t>
      </w:r>
      <w:r w:rsidRPr="00184B06">
        <w:t xml:space="preserve"> формат;</w:t>
      </w:r>
    </w:p>
    <w:p w14:paraId="7AC601CC" w14:textId="5DB6EFED" w:rsidR="00EA4C44" w:rsidRPr="00184B06" w:rsidRDefault="00EA4C44" w:rsidP="00F646B5">
      <w:pPr>
        <w:pStyle w:val="a"/>
      </w:pPr>
      <w:r w:rsidRPr="00184B06">
        <w:t>возможность нахождения данных о книге</w:t>
      </w:r>
      <w:r w:rsidR="00A953F4" w:rsidRPr="00184B06">
        <w:t>;</w:t>
      </w:r>
    </w:p>
    <w:p w14:paraId="02B154C3" w14:textId="4CD6467D" w:rsidR="00A953F4" w:rsidRPr="00184B06" w:rsidRDefault="00903CD8" w:rsidP="00F646B5">
      <w:pPr>
        <w:pStyle w:val="a"/>
      </w:pPr>
      <w:r w:rsidRPr="00184B06">
        <w:t xml:space="preserve">возможность отображения </w:t>
      </w:r>
      <w:r w:rsidR="00A953F4" w:rsidRPr="00184B06">
        <w:t>совет</w:t>
      </w:r>
      <w:r w:rsidRPr="00184B06">
        <w:t>ов</w:t>
      </w:r>
      <w:r w:rsidR="00A953F4" w:rsidRPr="00184B06">
        <w:t xml:space="preserve"> и рекомендации;</w:t>
      </w:r>
    </w:p>
    <w:p w14:paraId="7BF5CB44" w14:textId="1EFF89EE" w:rsidR="00A953F4" w:rsidRPr="00184B06" w:rsidRDefault="00903CD8" w:rsidP="00F646B5">
      <w:pPr>
        <w:pStyle w:val="a"/>
      </w:pPr>
      <w:r w:rsidRPr="00184B06">
        <w:t>улучшени</w:t>
      </w:r>
      <w:r w:rsidR="00CA062B" w:rsidRPr="00184B06">
        <w:t>е</w:t>
      </w:r>
      <w:r w:rsidRPr="00184B06">
        <w:t xml:space="preserve"> </w:t>
      </w:r>
      <w:r w:rsidR="00A953F4" w:rsidRPr="00184B06">
        <w:t>удобств</w:t>
      </w:r>
      <w:r w:rsidRPr="00184B06">
        <w:t>а</w:t>
      </w:r>
      <w:r w:rsidR="00A953F4" w:rsidRPr="00184B06">
        <w:t xml:space="preserve"> чтения.</w:t>
      </w:r>
    </w:p>
    <w:p w14:paraId="528F68E6" w14:textId="631609F1" w:rsidR="00630EF6" w:rsidRPr="00184B06" w:rsidRDefault="00630EF6" w:rsidP="00630EF6">
      <w:pPr>
        <w:pStyle w:val="3"/>
      </w:pPr>
      <w:bookmarkStart w:id="20" w:name="_Toc168574184"/>
      <w:r w:rsidRPr="00184B06">
        <w:t>1.3.2 Дополнительные требования</w:t>
      </w:r>
      <w:bookmarkEnd w:id="20"/>
    </w:p>
    <w:p w14:paraId="6DE6F363" w14:textId="77777777" w:rsidR="00C06A70" w:rsidRPr="00184B06" w:rsidRDefault="00C06A70" w:rsidP="00C06A70">
      <w:pPr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Техническое обслуживание и администрирование программного обеспечения должно выполняться специалистами, имеющими соответствующую квалификацию и навыки выполнения работ.</w:t>
      </w:r>
    </w:p>
    <w:p w14:paraId="50140F61" w14:textId="77777777" w:rsidR="00C06A70" w:rsidRPr="00184B06" w:rsidRDefault="00C06A70" w:rsidP="00C06A70">
      <w:pPr>
        <w:rPr>
          <w:shd w:val="clear" w:color="auto" w:fill="FFFFFF"/>
          <w:lang w:eastAsia="en-US"/>
        </w:rPr>
      </w:pPr>
      <w:r w:rsidRPr="00184B06">
        <w:rPr>
          <w:shd w:val="clear" w:color="auto" w:fill="FFFFFF"/>
          <w:lang w:eastAsia="en-US"/>
        </w:rPr>
        <w:t>Система является свободно распространяемой и не требует лицензии.</w:t>
      </w:r>
    </w:p>
    <w:p w14:paraId="6A94B998" w14:textId="3798A422" w:rsidR="00EA5283" w:rsidRPr="00184B06" w:rsidRDefault="00EA5283" w:rsidP="00EA5283">
      <w:pPr>
        <w:pStyle w:val="2"/>
      </w:pPr>
      <w:bookmarkStart w:id="21" w:name="_Toc168574185"/>
      <w:r w:rsidRPr="00184B06">
        <w:t>1.4 Требования к функциям, выполняемым системой</w:t>
      </w:r>
      <w:bookmarkEnd w:id="21"/>
    </w:p>
    <w:p w14:paraId="62D4988E" w14:textId="299E5BEB" w:rsidR="00EA5283" w:rsidRPr="00184B06" w:rsidRDefault="00C331EE" w:rsidP="00EA5283">
      <w:r w:rsidRPr="00184B06">
        <w:t>В системе должны быть реализованы следующие функции:</w:t>
      </w:r>
    </w:p>
    <w:p w14:paraId="18031B66" w14:textId="41B32C25" w:rsidR="00C331EE" w:rsidRPr="00184B06" w:rsidRDefault="00C06A70" w:rsidP="00F646B5">
      <w:pPr>
        <w:pStyle w:val="a"/>
      </w:pPr>
      <w:r w:rsidRPr="00184B06">
        <w:t>ф</w:t>
      </w:r>
      <w:r w:rsidR="00C331EE" w:rsidRPr="00184B06">
        <w:t>ункция</w:t>
      </w:r>
      <w:r w:rsidRPr="00184B06">
        <w:t xml:space="preserve"> предоставления списка документов;</w:t>
      </w:r>
    </w:p>
    <w:p w14:paraId="339B352F" w14:textId="003F3EEF" w:rsidR="001B148A" w:rsidRPr="00184B06" w:rsidRDefault="001A0D2F" w:rsidP="001B148A">
      <w:pPr>
        <w:pStyle w:val="a"/>
      </w:pPr>
      <w:r w:rsidRPr="00184B06">
        <w:t>функция просмотра документа;</w:t>
      </w:r>
    </w:p>
    <w:p w14:paraId="4068D893" w14:textId="5DB59250" w:rsidR="001A0D2F" w:rsidRPr="00184B06" w:rsidRDefault="001A0D2F" w:rsidP="00F646B5">
      <w:pPr>
        <w:pStyle w:val="a"/>
      </w:pPr>
      <w:r w:rsidRPr="00184B06">
        <w:t>функция перевода текста</w:t>
      </w:r>
      <w:r w:rsidR="007006A1" w:rsidRPr="00184B06">
        <w:t>;</w:t>
      </w:r>
    </w:p>
    <w:p w14:paraId="3252BB15" w14:textId="44BD94B7" w:rsidR="007006A1" w:rsidRPr="00184B06" w:rsidRDefault="007006A1" w:rsidP="00F646B5">
      <w:pPr>
        <w:pStyle w:val="a"/>
      </w:pPr>
      <w:r w:rsidRPr="00184B06">
        <w:t>функция нахождения определения выбранного слова;</w:t>
      </w:r>
    </w:p>
    <w:p w14:paraId="4B690DA0" w14:textId="53615A51" w:rsidR="001B148A" w:rsidRPr="00184B06" w:rsidRDefault="00273568" w:rsidP="004E0FD4">
      <w:pPr>
        <w:pStyle w:val="a"/>
      </w:pPr>
      <w:r w:rsidRPr="00184B06">
        <w:t>функция обобщения текста</w:t>
      </w:r>
      <w:r w:rsidR="004E0FD4" w:rsidRPr="00184B06">
        <w:t>.</w:t>
      </w:r>
    </w:p>
    <w:p w14:paraId="628E3502" w14:textId="51DD31F3" w:rsidR="00C06A70" w:rsidRPr="00184B06" w:rsidRDefault="001A0D2F" w:rsidP="001A0D2F">
      <w:r w:rsidRPr="00184B06">
        <w:t>Первоочередность реализации функций указана по порядку.</w:t>
      </w:r>
    </w:p>
    <w:p w14:paraId="11826450" w14:textId="6241802C" w:rsidR="00CB5D7D" w:rsidRPr="00184B06" w:rsidRDefault="00CB5D7D" w:rsidP="00CB5D7D">
      <w:pPr>
        <w:pStyle w:val="3"/>
      </w:pPr>
      <w:bookmarkStart w:id="22" w:name="_Toc168574186"/>
      <w:r w:rsidRPr="00184B06">
        <w:t>1.4.1 Функция предоставления списка документов</w:t>
      </w:r>
      <w:bookmarkEnd w:id="22"/>
    </w:p>
    <w:p w14:paraId="5523BAFF" w14:textId="49EC31E5" w:rsidR="00CB5D7D" w:rsidRPr="00184B06" w:rsidRDefault="00CB5D7D" w:rsidP="00CB5D7D">
      <w:r w:rsidRPr="00184B06">
        <w:t>В системе должна быть реализована функция предоставления списка книг, в виде обычного списка и виде сетки из обложек.</w:t>
      </w:r>
    </w:p>
    <w:p w14:paraId="786277D9" w14:textId="4421A5C5" w:rsidR="00CB5D7D" w:rsidRPr="00184B06" w:rsidRDefault="00CB5D7D" w:rsidP="006747C1">
      <w:pPr>
        <w:pStyle w:val="3"/>
      </w:pPr>
      <w:bookmarkStart w:id="23" w:name="_Toc168574187"/>
      <w:r w:rsidRPr="00184B06">
        <w:lastRenderedPageBreak/>
        <w:t>1.4.2 Функция просмотра документа</w:t>
      </w:r>
      <w:bookmarkEnd w:id="23"/>
    </w:p>
    <w:p w14:paraId="3696B7C5" w14:textId="108D97D0" w:rsidR="00CB5D7D" w:rsidRPr="00184B06" w:rsidRDefault="00CB5D7D" w:rsidP="00CB5D7D">
      <w:r w:rsidRPr="00184B06">
        <w:t>В системе должна быть реализована функция просмотра документа книги с навигацией по страницам, возможность перехода по главам и возможность масштабирования.</w:t>
      </w:r>
    </w:p>
    <w:p w14:paraId="0A5BB91C" w14:textId="74B4767F" w:rsidR="006747C1" w:rsidRPr="00184B06" w:rsidRDefault="006747C1" w:rsidP="006747C1">
      <w:pPr>
        <w:pStyle w:val="3"/>
      </w:pPr>
      <w:bookmarkStart w:id="24" w:name="_Toc168574188"/>
      <w:r w:rsidRPr="00184B06">
        <w:t>1.4.3 Функция перевода текста</w:t>
      </w:r>
      <w:bookmarkEnd w:id="24"/>
    </w:p>
    <w:p w14:paraId="4CC54F86" w14:textId="26D32391" w:rsidR="006747C1" w:rsidRPr="00184B06" w:rsidRDefault="006747C1" w:rsidP="006747C1">
      <w:r w:rsidRPr="00184B06">
        <w:t>В системе должна быть реализована функция перевода выбранного пользователем текста в документе, с поддержкой разных естественных языков.</w:t>
      </w:r>
    </w:p>
    <w:p w14:paraId="0E100021" w14:textId="4033CBAA" w:rsidR="006747C1" w:rsidRPr="00184B06" w:rsidRDefault="006747C1" w:rsidP="006747C1">
      <w:pPr>
        <w:pStyle w:val="3"/>
      </w:pPr>
      <w:bookmarkStart w:id="25" w:name="_Toc168574189"/>
      <w:r w:rsidRPr="00184B06">
        <w:t>1.4.4 Функция нахождения определения выбранного слова</w:t>
      </w:r>
      <w:bookmarkEnd w:id="25"/>
    </w:p>
    <w:p w14:paraId="4535AEDF" w14:textId="0E84B1E8" w:rsidR="006747C1" w:rsidRPr="00184B06" w:rsidRDefault="006747C1" w:rsidP="006747C1">
      <w:r w:rsidRPr="00184B06">
        <w:t>В системе должна быть реализована функция нахождения определения для выделенного пользователем в документе слова и вывода определения в виде отдельного</w:t>
      </w:r>
      <w:r w:rsidR="00BC4227" w:rsidRPr="00184B06">
        <w:t xml:space="preserve"> (</w:t>
      </w:r>
      <w:r w:rsidR="001F4A1D" w:rsidRPr="00184B06">
        <w:t>диалогового</w:t>
      </w:r>
      <w:r w:rsidR="00BC4227" w:rsidRPr="00184B06">
        <w:t>)</w:t>
      </w:r>
      <w:r w:rsidRPr="00184B06">
        <w:t xml:space="preserve"> окна или через мен</w:t>
      </w:r>
      <w:r w:rsidR="00A21849" w:rsidRPr="00184B06">
        <w:t>ю</w:t>
      </w:r>
      <w:r w:rsidRPr="00184B06">
        <w:t>.</w:t>
      </w:r>
    </w:p>
    <w:p w14:paraId="5A4AA5E2" w14:textId="4A048ECB" w:rsidR="006747C1" w:rsidRPr="00184B06" w:rsidRDefault="006747C1" w:rsidP="006747C1">
      <w:pPr>
        <w:pStyle w:val="3"/>
      </w:pPr>
      <w:bookmarkStart w:id="26" w:name="_Toc168574190"/>
      <w:r w:rsidRPr="00184B06">
        <w:t>1.4.5 Функция обобщения текста</w:t>
      </w:r>
      <w:bookmarkEnd w:id="26"/>
    </w:p>
    <w:p w14:paraId="1BFCD860" w14:textId="5EDF33D6" w:rsidR="006747C1" w:rsidRPr="00184B06" w:rsidRDefault="006747C1" w:rsidP="006747C1">
      <w:r w:rsidRPr="00184B06">
        <w:t xml:space="preserve">В системе должна быть реализована функция </w:t>
      </w:r>
      <w:r w:rsidR="00BC4227" w:rsidRPr="00184B06">
        <w:t>обобщения выделенного пользователем текста в книге. Обобщение должно быть выведено в отдельном диалоговом окне.</w:t>
      </w:r>
    </w:p>
    <w:p w14:paraId="25344E4A" w14:textId="3C5DC381" w:rsidR="001B10B8" w:rsidRPr="00184B06" w:rsidRDefault="001B10B8" w:rsidP="001B10B8">
      <w:pPr>
        <w:pStyle w:val="2"/>
      </w:pPr>
      <w:bookmarkStart w:id="27" w:name="_Toc168574191"/>
      <w:r w:rsidRPr="00184B06">
        <w:t>1.5 Требования к видам обеспечения</w:t>
      </w:r>
      <w:bookmarkEnd w:id="27"/>
    </w:p>
    <w:p w14:paraId="7907A7E5" w14:textId="3F043DF5" w:rsidR="001B10B8" w:rsidRPr="00184B06" w:rsidRDefault="001B10B8" w:rsidP="001B10B8">
      <w:pPr>
        <w:pStyle w:val="3"/>
      </w:pPr>
      <w:bookmarkStart w:id="28" w:name="_Toc168574192"/>
      <w:r w:rsidRPr="00184B06">
        <w:t>1.5.1 Требования к информационному обеспечению</w:t>
      </w:r>
      <w:bookmarkEnd w:id="28"/>
    </w:p>
    <w:p w14:paraId="203D23A9" w14:textId="77777777" w:rsidR="00C06A70" w:rsidRPr="00184B06" w:rsidRDefault="00C06A70" w:rsidP="00C06A70">
      <w:pPr>
        <w:rPr>
          <w:b/>
        </w:rPr>
      </w:pPr>
      <w:r w:rsidRPr="00184B06">
        <w:t>В системе должны быть предусмотрены следующие требования:</w:t>
      </w:r>
    </w:p>
    <w:p w14:paraId="59918899" w14:textId="5F8A6778" w:rsidR="00C06A70" w:rsidRPr="00184B06" w:rsidRDefault="00C06A70" w:rsidP="00F646B5">
      <w:pPr>
        <w:pStyle w:val="a"/>
        <w:rPr>
          <w:b/>
        </w:rPr>
      </w:pPr>
      <w:r w:rsidRPr="00184B06">
        <w:t>наличие систем</w:t>
      </w:r>
      <w:r w:rsidR="00572CDA" w:rsidRPr="00184B06">
        <w:t>ы</w:t>
      </w:r>
      <w:r w:rsidRPr="00184B06">
        <w:t xml:space="preserve"> управления базами данных;</w:t>
      </w:r>
    </w:p>
    <w:p w14:paraId="6B167181" w14:textId="69ABE2C1" w:rsidR="00386717" w:rsidRPr="00184B06" w:rsidRDefault="0085715A" w:rsidP="00F646B5">
      <w:pPr>
        <w:pStyle w:val="a"/>
        <w:rPr>
          <w:b/>
        </w:rPr>
      </w:pPr>
      <w:r w:rsidRPr="00184B06">
        <w:rPr>
          <w:bCs/>
        </w:rPr>
        <w:t xml:space="preserve">реализация средств </w:t>
      </w:r>
      <w:r w:rsidR="005D6517" w:rsidRPr="00184B06">
        <w:rPr>
          <w:bCs/>
        </w:rPr>
        <w:t>контроля вводимых данных;</w:t>
      </w:r>
    </w:p>
    <w:p w14:paraId="00C48C95" w14:textId="6B740741" w:rsidR="001B10B8" w:rsidRPr="00184B06" w:rsidRDefault="00572CDA" w:rsidP="00F646B5">
      <w:pPr>
        <w:pStyle w:val="a"/>
        <w:rPr>
          <w:b/>
        </w:rPr>
      </w:pPr>
      <w:r w:rsidRPr="00184B06">
        <w:t>требования к архивации и шифровании отсутствуют.</w:t>
      </w:r>
    </w:p>
    <w:p w14:paraId="0FFD2149" w14:textId="5CF81DC8" w:rsidR="001B10B8" w:rsidRPr="00184B06" w:rsidRDefault="001B10B8" w:rsidP="001B10B8">
      <w:pPr>
        <w:pStyle w:val="3"/>
      </w:pPr>
      <w:bookmarkStart w:id="29" w:name="_Toc168574193"/>
      <w:r w:rsidRPr="00184B06">
        <w:t>1.5.2 Требования к алгоритмическому обеспечению</w:t>
      </w:r>
      <w:bookmarkEnd w:id="29"/>
    </w:p>
    <w:p w14:paraId="19DAB758" w14:textId="1DAE6929" w:rsidR="001B10B8" w:rsidRPr="00184B06" w:rsidRDefault="00C626F1" w:rsidP="001B10B8">
      <w:r w:rsidRPr="00184B06">
        <w:t>Необходимо реализовать алгоритм обмена информацией между серверной частью и API искусственного интеллекта.</w:t>
      </w:r>
    </w:p>
    <w:p w14:paraId="260E7076" w14:textId="5A6C22DC" w:rsidR="00C626F1" w:rsidRPr="00184B06" w:rsidRDefault="00C626F1" w:rsidP="001B10B8">
      <w:r w:rsidRPr="00184B06">
        <w:t>Необходимо реализовать алгоритм добавлени</w:t>
      </w:r>
      <w:r w:rsidR="002A432B" w:rsidRPr="00184B06">
        <w:t>я</w:t>
      </w:r>
      <w:r w:rsidR="00693EF3" w:rsidRPr="00184B06">
        <w:t xml:space="preserve"> электронной</w:t>
      </w:r>
      <w:r w:rsidRPr="00184B06">
        <w:t xml:space="preserve"> книги в </w:t>
      </w:r>
      <w:r w:rsidR="00693EF3" w:rsidRPr="00184B06">
        <w:t xml:space="preserve">электронную </w:t>
      </w:r>
      <w:r w:rsidRPr="00184B06">
        <w:t>библиотеку.</w:t>
      </w:r>
    </w:p>
    <w:p w14:paraId="39753EFB" w14:textId="72F2412A" w:rsidR="001B10B8" w:rsidRPr="00184B06" w:rsidRDefault="001B10B8" w:rsidP="001B10B8">
      <w:pPr>
        <w:pStyle w:val="3"/>
      </w:pPr>
      <w:bookmarkStart w:id="30" w:name="_Toc168574194"/>
      <w:r w:rsidRPr="00184B06">
        <w:lastRenderedPageBreak/>
        <w:t>1.5.3 Требования к программному обеспечению</w:t>
      </w:r>
      <w:bookmarkEnd w:id="30"/>
    </w:p>
    <w:p w14:paraId="62092B11" w14:textId="0510B8AD" w:rsidR="00572CDA" w:rsidRPr="00184B06" w:rsidRDefault="00572CDA" w:rsidP="00572CDA">
      <w:pPr>
        <w:rPr>
          <w:b/>
        </w:rPr>
      </w:pPr>
      <w:r w:rsidRPr="00184B06">
        <w:t>Требования к организации интерфейса:</w:t>
      </w:r>
    </w:p>
    <w:p w14:paraId="14C60ADD" w14:textId="77777777" w:rsidR="00572CDA" w:rsidRPr="00184B06" w:rsidRDefault="00572CDA" w:rsidP="00873956">
      <w:pPr>
        <w:pStyle w:val="a"/>
        <w:rPr>
          <w:b/>
          <w:lang w:eastAsia="en-US"/>
        </w:rPr>
      </w:pPr>
      <w:r w:rsidRPr="00184B06">
        <w:rPr>
          <w:lang w:eastAsia="en-US"/>
        </w:rPr>
        <w:t>пользовательский интерфейс должен быть удобен, интуитивно понятен и прост в использовании;</w:t>
      </w:r>
    </w:p>
    <w:p w14:paraId="6D3850A3" w14:textId="0E09D35A" w:rsidR="00386717" w:rsidRPr="00184B06" w:rsidRDefault="00325042" w:rsidP="00873956">
      <w:pPr>
        <w:pStyle w:val="a"/>
        <w:rPr>
          <w:b/>
          <w:lang w:eastAsia="en-US"/>
        </w:rPr>
      </w:pPr>
      <w:r w:rsidRPr="00184B06">
        <w:rPr>
          <w:lang w:eastAsia="en-US"/>
        </w:rPr>
        <w:t xml:space="preserve">на </w:t>
      </w:r>
      <w:r w:rsidR="00386717" w:rsidRPr="00184B06">
        <w:rPr>
          <w:lang w:eastAsia="en-US"/>
        </w:rPr>
        <w:t>главн</w:t>
      </w:r>
      <w:r w:rsidRPr="00184B06">
        <w:rPr>
          <w:lang w:eastAsia="en-US"/>
        </w:rPr>
        <w:t xml:space="preserve">ой странице </w:t>
      </w:r>
      <w:r w:rsidR="00386717" w:rsidRPr="00184B06">
        <w:rPr>
          <w:lang w:eastAsia="en-US"/>
        </w:rPr>
        <w:t>расположить список недавно открытых</w:t>
      </w:r>
      <w:r w:rsidR="00654C79" w:rsidRPr="00184B06">
        <w:rPr>
          <w:lang w:eastAsia="en-US"/>
        </w:rPr>
        <w:t xml:space="preserve"> электронных</w:t>
      </w:r>
      <w:r w:rsidR="00386717" w:rsidRPr="00184B06">
        <w:rPr>
          <w:lang w:eastAsia="en-US"/>
        </w:rPr>
        <w:t xml:space="preserve"> книг</w:t>
      </w:r>
      <w:r w:rsidR="00654C79" w:rsidRPr="00184B06">
        <w:rPr>
          <w:lang w:eastAsia="en-US"/>
        </w:rPr>
        <w:t>,</w:t>
      </w:r>
      <w:r w:rsidRPr="00184B06">
        <w:rPr>
          <w:lang w:eastAsia="en-US"/>
        </w:rPr>
        <w:t xml:space="preserve"> кнопка добавления </w:t>
      </w:r>
      <w:r w:rsidR="00654C79" w:rsidRPr="00184B06">
        <w:rPr>
          <w:lang w:eastAsia="en-US"/>
        </w:rPr>
        <w:t xml:space="preserve">новых </w:t>
      </w:r>
      <w:r w:rsidRPr="00184B06">
        <w:rPr>
          <w:lang w:eastAsia="en-US"/>
        </w:rPr>
        <w:t>книг</w:t>
      </w:r>
      <w:r w:rsidR="00654C79" w:rsidRPr="00184B06">
        <w:rPr>
          <w:lang w:eastAsia="en-US"/>
        </w:rPr>
        <w:t xml:space="preserve"> из системы пользователя, сортировка книг по разным критериям, поиск по разным критериям</w:t>
      </w:r>
      <w:r w:rsidR="00386717" w:rsidRPr="00184B06">
        <w:rPr>
          <w:lang w:eastAsia="en-US"/>
        </w:rPr>
        <w:t>;</w:t>
      </w:r>
    </w:p>
    <w:p w14:paraId="440D847C" w14:textId="3EC23E08" w:rsidR="00654C79" w:rsidRPr="00184B06" w:rsidRDefault="00654C79" w:rsidP="00873956">
      <w:pPr>
        <w:pStyle w:val="a"/>
        <w:rPr>
          <w:b/>
          <w:lang w:eastAsia="en-US"/>
        </w:rPr>
      </w:pPr>
      <w:r w:rsidRPr="00184B06">
        <w:rPr>
          <w:lang w:eastAsia="en-US"/>
        </w:rPr>
        <w:t>на страниц</w:t>
      </w:r>
      <w:r w:rsidR="0068523A" w:rsidRPr="00184B06">
        <w:rPr>
          <w:lang w:eastAsia="en-US"/>
        </w:rPr>
        <w:t>е</w:t>
      </w:r>
      <w:r w:rsidRPr="00184B06">
        <w:rPr>
          <w:lang w:eastAsia="en-US"/>
        </w:rPr>
        <w:t xml:space="preserve"> аутентификации пользователя расположить ввод пользователя и пароля в виде ПИН-кода, кнопка входа</w:t>
      </w:r>
      <w:r w:rsidR="0068523A" w:rsidRPr="00184B06">
        <w:rPr>
          <w:lang w:eastAsia="en-US"/>
        </w:rPr>
        <w:t xml:space="preserve"> в систему</w:t>
      </w:r>
      <w:r w:rsidRPr="00184B06">
        <w:rPr>
          <w:lang w:eastAsia="en-US"/>
        </w:rPr>
        <w:t>, кнопка регистрации нового пользователя;</w:t>
      </w:r>
    </w:p>
    <w:p w14:paraId="338B406D" w14:textId="13E3C957" w:rsidR="00386717" w:rsidRPr="00184B06" w:rsidRDefault="00325042" w:rsidP="00873956">
      <w:pPr>
        <w:pStyle w:val="a"/>
        <w:rPr>
          <w:b/>
          <w:lang w:eastAsia="en-US"/>
        </w:rPr>
      </w:pPr>
      <w:r w:rsidRPr="00184B06">
        <w:rPr>
          <w:bCs/>
          <w:lang w:eastAsia="en-US"/>
        </w:rPr>
        <w:t>на странице просмотра книги должно быть кнопки навигации по разным страницам, управляющие элементы изменения масштаба, возможность выделять текст</w:t>
      </w:r>
      <w:r w:rsidR="00654C79" w:rsidRPr="00184B06">
        <w:rPr>
          <w:bCs/>
          <w:lang w:eastAsia="en-US"/>
        </w:rPr>
        <w:t>, копирование в буфер обмена выделенного текста, также возможность нахождения перевода выделенного текста, нахождение определения выделенного текста</w:t>
      </w:r>
      <w:r w:rsidR="0068523A" w:rsidRPr="00184B06">
        <w:rPr>
          <w:bCs/>
          <w:lang w:eastAsia="en-US"/>
        </w:rPr>
        <w:t>;</w:t>
      </w:r>
    </w:p>
    <w:p w14:paraId="3B07FE1B" w14:textId="174BA8D3" w:rsidR="00F646B5" w:rsidRPr="00184B06" w:rsidRDefault="0068523A" w:rsidP="00DF1CCC">
      <w:pPr>
        <w:pStyle w:val="a"/>
        <w:rPr>
          <w:bCs/>
          <w:lang w:eastAsia="en-US"/>
        </w:rPr>
      </w:pPr>
      <w:r w:rsidRPr="00184B06">
        <w:rPr>
          <w:bCs/>
          <w:lang w:eastAsia="en-US"/>
        </w:rPr>
        <w:t>страница редактирования метаданных книги таких как название, теги, описание.</w:t>
      </w:r>
    </w:p>
    <w:p w14:paraId="38474058" w14:textId="4340F038" w:rsidR="00F372E7" w:rsidRPr="00184B06" w:rsidRDefault="00F372E7" w:rsidP="00F372E7">
      <w:pPr>
        <w:pStyle w:val="2"/>
      </w:pPr>
      <w:bookmarkStart w:id="31" w:name="_Toc168574195"/>
      <w:r w:rsidRPr="00184B06">
        <w:t>1.6 Анализ аналогичных разработок</w:t>
      </w:r>
      <w:bookmarkEnd w:id="31"/>
    </w:p>
    <w:p w14:paraId="370ADB1C" w14:textId="72BEABAB" w:rsidR="00C12B37" w:rsidRPr="00184B06" w:rsidRDefault="00C12B37" w:rsidP="00676AFE">
      <w:pPr>
        <w:rPr>
          <w:szCs w:val="30"/>
        </w:rPr>
      </w:pPr>
      <w:r w:rsidRPr="00184B06">
        <w:rPr>
          <w:szCs w:val="30"/>
        </w:rPr>
        <w:t>Существует некоторое количество систем, выполняющих схожие разрабатываемой задачи. Их основной функционал направлен на предоставление электронной библиотеки и возможности их чтения.</w:t>
      </w:r>
    </w:p>
    <w:p w14:paraId="251232C6" w14:textId="2DFC201F" w:rsidR="00F44C49" w:rsidRPr="00184B06" w:rsidRDefault="00816E40" w:rsidP="00816E40">
      <w:pPr>
        <w:pStyle w:val="3"/>
      </w:pPr>
      <w:bookmarkStart w:id="32" w:name="_Toc168574196"/>
      <w:r w:rsidRPr="00184B06">
        <w:t>1.6.1 Calibre</w:t>
      </w:r>
      <w:bookmarkEnd w:id="32"/>
    </w:p>
    <w:p w14:paraId="70555BC7" w14:textId="2AC27D89" w:rsidR="009545E8" w:rsidRPr="00184B06" w:rsidRDefault="008B4A49" w:rsidP="00816E40">
      <w:r w:rsidRPr="00184B06">
        <w:t>Calibre – кроссплатформенное, свободное и отрытое программное обеспечение для чтения и хранения</w:t>
      </w:r>
      <w:r w:rsidR="00925DC7" w:rsidRPr="00184B06">
        <w:t xml:space="preserve"> электронных книг</w:t>
      </w:r>
      <w:r w:rsidRPr="00184B06">
        <w:t xml:space="preserve"> в электронной библиотеке</w:t>
      </w:r>
      <w:r w:rsidR="00925DC7" w:rsidRPr="00184B06">
        <w:t xml:space="preserve"> для</w:t>
      </w:r>
      <w:r w:rsidR="00C41C2B" w:rsidRPr="00184B06">
        <w:t xml:space="preserve"> настольных систем на базе</w:t>
      </w:r>
      <w:r w:rsidR="00925DC7" w:rsidRPr="00184B06">
        <w:t xml:space="preserve"> Windows, </w:t>
      </w:r>
      <w:proofErr w:type="spellStart"/>
      <w:r w:rsidR="00925DC7" w:rsidRPr="00184B06">
        <w:t>MacOS</w:t>
      </w:r>
      <w:proofErr w:type="spellEnd"/>
      <w:r w:rsidR="00925DC7" w:rsidRPr="00184B06">
        <w:t xml:space="preserve"> и Linux</w:t>
      </w:r>
      <w:r w:rsidRPr="00184B06">
        <w:t>, разработанное в 2006 году.</w:t>
      </w:r>
      <w:r w:rsidR="00C41C2B" w:rsidRPr="00184B06">
        <w:t xml:space="preserve"> В данный момент продолжает поддерживаться.</w:t>
      </w:r>
      <w:r w:rsidRPr="00184B06">
        <w:t xml:space="preserve"> Распространяется под лицензией GNU GPL версии </w:t>
      </w:r>
      <w:r w:rsidR="00C41C2B" w:rsidRPr="00184B06">
        <w:t>3</w:t>
      </w:r>
      <w:r w:rsidRPr="00184B06">
        <w:t xml:space="preserve">. Последняя версия программы – 7.9.0 (19 апреля </w:t>
      </w:r>
      <w:r w:rsidRPr="00184B06">
        <w:lastRenderedPageBreak/>
        <w:t>2024). Обладает довольно большим функционалом</w:t>
      </w:r>
      <w:r w:rsidR="00925DC7" w:rsidRPr="00184B06">
        <w:t xml:space="preserve">: можно конвертировать книги в разные форматы, собирать статьи с новостных сайтов и создавать из них электронную книгу, </w:t>
      </w:r>
      <w:r w:rsidR="00355301" w:rsidRPr="00184B06">
        <w:t xml:space="preserve">возможность </w:t>
      </w:r>
      <w:r w:rsidR="00925DC7" w:rsidRPr="00184B06">
        <w:t>искать электронные книги на разных сайтах магазинах и т.п</w:t>
      </w:r>
      <w:r w:rsidRPr="00184B06">
        <w:t>.</w:t>
      </w:r>
      <w:r w:rsidR="00673C49" w:rsidRPr="00184B06">
        <w:t xml:space="preserve"> Большая часть кода программы написана на языке программирования Python</w:t>
      </w:r>
      <w:r w:rsidR="00C41C2B" w:rsidRPr="00184B06">
        <w:t xml:space="preserve"> и с помощью фреймворка </w:t>
      </w:r>
      <w:proofErr w:type="spellStart"/>
      <w:r w:rsidR="00355301" w:rsidRPr="00184B06">
        <w:t>Py</w:t>
      </w:r>
      <w:r w:rsidR="00C41C2B" w:rsidRPr="00184B06">
        <w:t>Q</w:t>
      </w:r>
      <w:r w:rsidR="00355301" w:rsidRPr="00184B06">
        <w:t>t</w:t>
      </w:r>
      <w:proofErr w:type="spellEnd"/>
      <w:r w:rsidR="00673C49" w:rsidRPr="00184B06">
        <w:t>.</w:t>
      </w:r>
      <w:r w:rsidRPr="00184B06">
        <w:t xml:space="preserve"> Визуальное представление программы Calibre представлена на рисунке </w:t>
      </w:r>
      <w:r w:rsidR="00752473" w:rsidRPr="00184B06">
        <w:t>1.</w:t>
      </w:r>
      <w:r w:rsidRPr="00184B06">
        <w:t>1.</w:t>
      </w:r>
    </w:p>
    <w:p w14:paraId="4C900660" w14:textId="40AF3AC9" w:rsidR="00925DC7" w:rsidRPr="00184B06" w:rsidRDefault="00925DC7" w:rsidP="00752473">
      <w:pPr>
        <w:pStyle w:val="aff8"/>
        <w:rPr>
          <w:noProof w:val="0"/>
        </w:rPr>
      </w:pPr>
      <w:r w:rsidRPr="00184B06">
        <w:drawing>
          <wp:inline distT="0" distB="0" distL="0" distR="0" wp14:anchorId="6A835CE7" wp14:editId="11BD5CC8">
            <wp:extent cx="5210864" cy="2400300"/>
            <wp:effectExtent l="0" t="0" r="8890" b="0"/>
            <wp:docPr id="22639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738" cy="242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C8B6" w14:textId="0F6F1C7D" w:rsidR="00925DC7" w:rsidRPr="00184B06" w:rsidRDefault="00925DC7" w:rsidP="00752473">
      <w:pPr>
        <w:pStyle w:val="aff8"/>
        <w:rPr>
          <w:noProof w:val="0"/>
        </w:rPr>
      </w:pPr>
      <w:r w:rsidRPr="00184B06">
        <w:rPr>
          <w:noProof w:val="0"/>
        </w:rPr>
        <w:t xml:space="preserve">Рисунок </w:t>
      </w:r>
      <w:r w:rsidR="00752473" w:rsidRPr="00184B06">
        <w:rPr>
          <w:noProof w:val="0"/>
        </w:rPr>
        <w:t>1.</w:t>
      </w:r>
      <w:r w:rsidRPr="00184B06">
        <w:rPr>
          <w:noProof w:val="0"/>
        </w:rPr>
        <w:t>1 – Окно программы Calibre</w:t>
      </w:r>
    </w:p>
    <w:p w14:paraId="633FB5B6" w14:textId="39802A10" w:rsidR="00752473" w:rsidRPr="00184B06" w:rsidRDefault="00752473">
      <w:pPr>
        <w:suppressAutoHyphens w:val="0"/>
        <w:autoSpaceDN/>
        <w:spacing w:line="240" w:lineRule="auto"/>
        <w:ind w:firstLine="0"/>
        <w:jc w:val="left"/>
        <w:rPr>
          <w:rFonts w:eastAsia="Times New Roman" w:cs="Times New Roman"/>
          <w:kern w:val="0"/>
          <w:lang w:eastAsia="ru-RU" w:bidi="ar-SA"/>
        </w:rPr>
      </w:pPr>
      <w:r w:rsidRPr="00184B06">
        <w:br w:type="page"/>
      </w:r>
    </w:p>
    <w:p w14:paraId="7FDDE7AB" w14:textId="0F9F85DC" w:rsidR="00925DC7" w:rsidRPr="00184B06" w:rsidRDefault="00925DC7" w:rsidP="00673C49">
      <w:pPr>
        <w:pStyle w:val="3"/>
      </w:pPr>
      <w:bookmarkStart w:id="33" w:name="_Toc168574197"/>
      <w:r w:rsidRPr="00184B06">
        <w:lastRenderedPageBreak/>
        <w:t xml:space="preserve">1.6.2 </w:t>
      </w:r>
      <w:proofErr w:type="spellStart"/>
      <w:r w:rsidRPr="00184B06">
        <w:t>Kavita</w:t>
      </w:r>
      <w:bookmarkEnd w:id="33"/>
      <w:proofErr w:type="spellEnd"/>
    </w:p>
    <w:p w14:paraId="178C65B4" w14:textId="51F04AA9" w:rsidR="00673C49" w:rsidRPr="00184B06" w:rsidRDefault="00673C49" w:rsidP="00C41C2B">
      <w:proofErr w:type="spellStart"/>
      <w:r w:rsidRPr="00184B06">
        <w:t>Kavita</w:t>
      </w:r>
      <w:proofErr w:type="spellEnd"/>
      <w:r w:rsidRPr="00184B06">
        <w:t xml:space="preserve"> – открытое программное обеспечение для чтения и хранения книг в электронной библиотеке, созданное в 2020 году. Сделана в виде </w:t>
      </w:r>
      <w:proofErr w:type="spellStart"/>
      <w:r w:rsidRPr="00184B06">
        <w:t>web</w:t>
      </w:r>
      <w:proofErr w:type="spellEnd"/>
      <w:r w:rsidRPr="00184B06">
        <w:t>-приложения</w:t>
      </w:r>
      <w:r w:rsidR="00C41C2B" w:rsidRPr="00184B06">
        <w:t>.</w:t>
      </w:r>
      <w:r w:rsidRPr="00184B06">
        <w:t xml:space="preserve"> Написана на </w:t>
      </w:r>
      <w:r w:rsidR="00C41C2B" w:rsidRPr="00184B06">
        <w:t xml:space="preserve">языках программирования C# и </w:t>
      </w:r>
      <w:proofErr w:type="spellStart"/>
      <w:r w:rsidR="00C41C2B" w:rsidRPr="00184B06">
        <w:t>Typescript</w:t>
      </w:r>
      <w:proofErr w:type="spellEnd"/>
      <w:r w:rsidR="00C41C2B" w:rsidRPr="00184B06">
        <w:t xml:space="preserve"> с помощью фреймворко</w:t>
      </w:r>
      <w:r w:rsidR="00A25D4C" w:rsidRPr="00184B06">
        <w:t>в</w:t>
      </w:r>
      <w:r w:rsidR="00C41C2B" w:rsidRPr="00184B06">
        <w:t xml:space="preserve"> ASP.NET и </w:t>
      </w:r>
      <w:proofErr w:type="spellStart"/>
      <w:r w:rsidR="00C41C2B" w:rsidRPr="00184B06">
        <w:t>Angular</w:t>
      </w:r>
      <w:proofErr w:type="spellEnd"/>
      <w:r w:rsidR="00C41C2B" w:rsidRPr="00184B06">
        <w:t>.</w:t>
      </w:r>
      <w:r w:rsidR="00074ABB" w:rsidRPr="00184B06">
        <w:t xml:space="preserve"> На данный момент ещё находится в разработке. Последняя версия – 0.8.1 (23 апреля 2024).</w:t>
      </w:r>
      <w:r w:rsidR="00C41C2B" w:rsidRPr="00184B06">
        <w:t xml:space="preserve"> Исходный код программы распространяется под лицензией GNU GPL версии 3. Визуальное представление программы </w:t>
      </w:r>
      <w:proofErr w:type="spellStart"/>
      <w:r w:rsidR="00C41C2B" w:rsidRPr="00184B06">
        <w:t>Kavita</w:t>
      </w:r>
      <w:proofErr w:type="spellEnd"/>
      <w:r w:rsidR="00C41C2B" w:rsidRPr="00184B06">
        <w:t xml:space="preserve"> изображена на рисунке </w:t>
      </w:r>
      <w:r w:rsidR="00752473" w:rsidRPr="00184B06">
        <w:t>1.</w:t>
      </w:r>
      <w:r w:rsidR="00C41C2B" w:rsidRPr="00184B06">
        <w:t>2.</w:t>
      </w:r>
    </w:p>
    <w:p w14:paraId="40A33025" w14:textId="5BC74EB5" w:rsidR="00673C49" w:rsidRPr="00184B06" w:rsidRDefault="00673C49" w:rsidP="00752473">
      <w:pPr>
        <w:pStyle w:val="aff8"/>
        <w:rPr>
          <w:noProof w:val="0"/>
        </w:rPr>
      </w:pPr>
      <w:r w:rsidRPr="00184B06">
        <w:drawing>
          <wp:inline distT="0" distB="0" distL="0" distR="0" wp14:anchorId="0508E0C2" wp14:editId="3B3DF3D6">
            <wp:extent cx="6046682" cy="2903396"/>
            <wp:effectExtent l="0" t="0" r="0" b="0"/>
            <wp:docPr id="111408667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98" cy="291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27DB" w14:textId="1589927E" w:rsidR="00673C49" w:rsidRPr="00184B06" w:rsidRDefault="00074ABB" w:rsidP="00752473">
      <w:pPr>
        <w:pStyle w:val="aff8"/>
        <w:rPr>
          <w:noProof w:val="0"/>
        </w:rPr>
      </w:pPr>
      <w:r w:rsidRPr="00184B06">
        <w:rPr>
          <w:noProof w:val="0"/>
        </w:rPr>
        <w:t xml:space="preserve">Рисунок </w:t>
      </w:r>
      <w:r w:rsidR="00752473" w:rsidRPr="00184B06">
        <w:rPr>
          <w:noProof w:val="0"/>
        </w:rPr>
        <w:t>1.</w:t>
      </w:r>
      <w:r w:rsidRPr="00184B06">
        <w:rPr>
          <w:noProof w:val="0"/>
        </w:rPr>
        <w:t xml:space="preserve">2 – Веб-страница программы </w:t>
      </w:r>
      <w:proofErr w:type="spellStart"/>
      <w:r w:rsidRPr="00184B06">
        <w:rPr>
          <w:noProof w:val="0"/>
        </w:rPr>
        <w:t>Kavita</w:t>
      </w:r>
      <w:proofErr w:type="spellEnd"/>
    </w:p>
    <w:p w14:paraId="445042D2" w14:textId="56D39806" w:rsidR="00861B2A" w:rsidRPr="00184B06" w:rsidRDefault="00185425" w:rsidP="0068523A">
      <w:pPr>
        <w:pStyle w:val="3"/>
      </w:pPr>
      <w:r w:rsidRPr="00184B06">
        <w:br w:type="page"/>
      </w:r>
      <w:bookmarkStart w:id="34" w:name="_Toc168574198"/>
      <w:r w:rsidR="00861B2A" w:rsidRPr="00184B06">
        <w:lastRenderedPageBreak/>
        <w:t>1.6.3 Koodo</w:t>
      </w:r>
      <w:bookmarkEnd w:id="34"/>
    </w:p>
    <w:p w14:paraId="0603506E" w14:textId="05C6DA99" w:rsidR="008A4743" w:rsidRPr="00184B06" w:rsidRDefault="008A4743" w:rsidP="008A4743">
      <w:r w:rsidRPr="00184B06">
        <w:t xml:space="preserve">Koodo – свободное программное обеспечение для чтения и хранения книг, разработанная в 2020 году. Написана на языке программирования JavaScript с использованием фреймворка </w:t>
      </w:r>
      <w:proofErr w:type="spellStart"/>
      <w:r w:rsidRPr="00184B06">
        <w:t>React</w:t>
      </w:r>
      <w:proofErr w:type="spellEnd"/>
      <w:r w:rsidRPr="00184B06">
        <w:t>. Распространяется в виде настольного приложения</w:t>
      </w:r>
      <w:r w:rsidR="00A63BE4" w:rsidRPr="00184B06">
        <w:t xml:space="preserve"> на базе Electron</w:t>
      </w:r>
      <w:r w:rsidRPr="00184B06">
        <w:t xml:space="preserve"> и может работать как веб-приложение. Исходный код распространяется под лицензией AGPL версии 3. Последняя версия – 1.6.6 (6 апреля 2024). Визуальное представление программы Koodo изображена на рисунке </w:t>
      </w:r>
      <w:r w:rsidR="00752473" w:rsidRPr="00184B06">
        <w:t>1.</w:t>
      </w:r>
      <w:r w:rsidRPr="00184B06">
        <w:t>3.</w:t>
      </w:r>
    </w:p>
    <w:p w14:paraId="390318DB" w14:textId="61564AA6" w:rsidR="00861B2A" w:rsidRPr="00184B06" w:rsidRDefault="00861B2A" w:rsidP="00752473">
      <w:pPr>
        <w:pStyle w:val="aff8"/>
        <w:rPr>
          <w:noProof w:val="0"/>
        </w:rPr>
      </w:pPr>
      <w:r w:rsidRPr="00184B06">
        <w:drawing>
          <wp:inline distT="0" distB="0" distL="0" distR="0" wp14:anchorId="467AA835" wp14:editId="2FB11B28">
            <wp:extent cx="4176777" cy="3015564"/>
            <wp:effectExtent l="0" t="0" r="0" b="0"/>
            <wp:docPr id="2133177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779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3236" cy="304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F634" w14:textId="6ABF82C7" w:rsidR="00321C8C" w:rsidRPr="00184B06" w:rsidRDefault="00321C8C" w:rsidP="00752473">
      <w:pPr>
        <w:pStyle w:val="aff8"/>
        <w:rPr>
          <w:noProof w:val="0"/>
        </w:rPr>
      </w:pPr>
      <w:r w:rsidRPr="00184B06">
        <w:rPr>
          <w:noProof w:val="0"/>
        </w:rPr>
        <w:t xml:space="preserve">Рисунок </w:t>
      </w:r>
      <w:r w:rsidR="00752473" w:rsidRPr="00184B06">
        <w:rPr>
          <w:noProof w:val="0"/>
        </w:rPr>
        <w:t>1.3</w:t>
      </w:r>
      <w:r w:rsidRPr="00184B06">
        <w:rPr>
          <w:noProof w:val="0"/>
        </w:rPr>
        <w:t xml:space="preserve"> – Страница программы </w:t>
      </w:r>
      <w:proofErr w:type="spellStart"/>
      <w:r w:rsidRPr="00184B06">
        <w:rPr>
          <w:noProof w:val="0"/>
        </w:rPr>
        <w:t>Kodoo</w:t>
      </w:r>
      <w:proofErr w:type="spellEnd"/>
    </w:p>
    <w:p w14:paraId="4BEAE941" w14:textId="77777777" w:rsidR="00333385" w:rsidRPr="00184B06" w:rsidRDefault="00333385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3DC5E220" w14:textId="32567C44" w:rsidR="000E52B4" w:rsidRPr="00184B06" w:rsidRDefault="000E52B4" w:rsidP="000E52B4">
      <w:r w:rsidRPr="00184B06">
        <w:lastRenderedPageBreak/>
        <w:t>Сравнительный анализ аналогичных программных систем с разрабатываемым продуктом приведена в таблице 1</w:t>
      </w:r>
      <w:r w:rsidR="00C3655D" w:rsidRPr="00184B06">
        <w:t>.1</w:t>
      </w:r>
      <w:r w:rsidRPr="00184B06">
        <w:t>.</w:t>
      </w:r>
    </w:p>
    <w:p w14:paraId="1F9942D3" w14:textId="2A130F07" w:rsidR="000E52B4" w:rsidRPr="00184B06" w:rsidRDefault="000E52B4" w:rsidP="000E52B4">
      <w:pPr>
        <w:ind w:firstLine="0"/>
      </w:pPr>
      <w:r w:rsidRPr="00184B06">
        <w:t>Таблица №1</w:t>
      </w:r>
      <w:r w:rsidR="00F61471" w:rsidRPr="00184B06">
        <w:t>.1</w:t>
      </w:r>
      <w:r w:rsidRPr="00184B06">
        <w:t xml:space="preserve"> - Сравнительный анализ аналогичных программных продуктов</w:t>
      </w:r>
    </w:p>
    <w:tbl>
      <w:tblPr>
        <w:tblStyle w:val="af9"/>
        <w:tblW w:w="9776" w:type="dxa"/>
        <w:tblLook w:val="04A0" w:firstRow="1" w:lastRow="0" w:firstColumn="1" w:lastColumn="0" w:noHBand="0" w:noVBand="1"/>
      </w:tblPr>
      <w:tblGrid>
        <w:gridCol w:w="2666"/>
        <w:gridCol w:w="1582"/>
        <w:gridCol w:w="1701"/>
        <w:gridCol w:w="1701"/>
        <w:gridCol w:w="2126"/>
      </w:tblGrid>
      <w:tr w:rsidR="000E52B4" w:rsidRPr="00184B06" w14:paraId="23B4FEDA" w14:textId="77777777" w:rsidTr="00463B37">
        <w:tc>
          <w:tcPr>
            <w:tcW w:w="2666" w:type="dxa"/>
          </w:tcPr>
          <w:p w14:paraId="55A56A53" w14:textId="77777777" w:rsidR="000E52B4" w:rsidRPr="00184B06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программного продукта</w:t>
            </w:r>
          </w:p>
        </w:tc>
        <w:tc>
          <w:tcPr>
            <w:tcW w:w="1582" w:type="dxa"/>
          </w:tcPr>
          <w:p w14:paraId="45ECCB8B" w14:textId="77777777" w:rsidR="000E52B4" w:rsidRPr="00184B06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Calibre</w:t>
            </w:r>
          </w:p>
        </w:tc>
        <w:tc>
          <w:tcPr>
            <w:tcW w:w="1701" w:type="dxa"/>
          </w:tcPr>
          <w:p w14:paraId="284961B9" w14:textId="77777777" w:rsidR="000E52B4" w:rsidRPr="00184B06" w:rsidRDefault="000E52B4" w:rsidP="00463B37">
            <w:pPr>
              <w:pStyle w:val="afa"/>
              <w:jc w:val="center"/>
              <w:rPr>
                <w:b/>
                <w:bCs/>
              </w:rPr>
            </w:pPr>
            <w:proofErr w:type="spellStart"/>
            <w:r w:rsidRPr="00184B06">
              <w:rPr>
                <w:b/>
                <w:bCs/>
              </w:rPr>
              <w:t>Kavita</w:t>
            </w:r>
            <w:proofErr w:type="spellEnd"/>
          </w:p>
        </w:tc>
        <w:tc>
          <w:tcPr>
            <w:tcW w:w="1701" w:type="dxa"/>
          </w:tcPr>
          <w:p w14:paraId="2236C1F6" w14:textId="77777777" w:rsidR="000E52B4" w:rsidRPr="00184B06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Koodo</w:t>
            </w:r>
          </w:p>
        </w:tc>
        <w:tc>
          <w:tcPr>
            <w:tcW w:w="2126" w:type="dxa"/>
          </w:tcPr>
          <w:p w14:paraId="29BBC659" w14:textId="77777777" w:rsidR="000E52B4" w:rsidRPr="00184B06" w:rsidRDefault="000E52B4" w:rsidP="00463B37">
            <w:pPr>
              <w:pStyle w:val="afa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Разработанный программный продукт</w:t>
            </w:r>
          </w:p>
        </w:tc>
      </w:tr>
      <w:tr w:rsidR="000E52B4" w:rsidRPr="00184B06" w14:paraId="194D4A2F" w14:textId="77777777" w:rsidTr="00463B37">
        <w:tc>
          <w:tcPr>
            <w:tcW w:w="2666" w:type="dxa"/>
          </w:tcPr>
          <w:p w14:paraId="71A1C5B6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Многопользовательская система</w:t>
            </w:r>
          </w:p>
        </w:tc>
        <w:tc>
          <w:tcPr>
            <w:tcW w:w="1582" w:type="dxa"/>
          </w:tcPr>
          <w:p w14:paraId="662AD31F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13F23DC8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1701" w:type="dxa"/>
          </w:tcPr>
          <w:p w14:paraId="4F38DC40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2126" w:type="dxa"/>
          </w:tcPr>
          <w:p w14:paraId="53665EBD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</w:tr>
      <w:tr w:rsidR="000E52B4" w:rsidRPr="00184B06" w14:paraId="576F7BD3" w14:textId="77777777" w:rsidTr="00463B37">
        <w:trPr>
          <w:trHeight w:val="658"/>
        </w:trPr>
        <w:tc>
          <w:tcPr>
            <w:tcW w:w="2666" w:type="dxa"/>
          </w:tcPr>
          <w:p w14:paraId="7DF17770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Веб-интерфейс</w:t>
            </w:r>
          </w:p>
        </w:tc>
        <w:tc>
          <w:tcPr>
            <w:tcW w:w="1582" w:type="dxa"/>
          </w:tcPr>
          <w:p w14:paraId="33800371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5110D45A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1701" w:type="dxa"/>
          </w:tcPr>
          <w:p w14:paraId="0DAF536B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2126" w:type="dxa"/>
          </w:tcPr>
          <w:p w14:paraId="1A1FF7BB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</w:tr>
      <w:tr w:rsidR="000E52B4" w:rsidRPr="00184B06" w14:paraId="77910067" w14:textId="77777777" w:rsidTr="00463B37">
        <w:trPr>
          <w:trHeight w:val="658"/>
        </w:trPr>
        <w:tc>
          <w:tcPr>
            <w:tcW w:w="2666" w:type="dxa"/>
          </w:tcPr>
          <w:p w14:paraId="6AEE4503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Настольное приложение</w:t>
            </w:r>
          </w:p>
        </w:tc>
        <w:tc>
          <w:tcPr>
            <w:tcW w:w="1582" w:type="dxa"/>
          </w:tcPr>
          <w:p w14:paraId="51DA6B7D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1701" w:type="dxa"/>
          </w:tcPr>
          <w:p w14:paraId="435A8DBA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03FBE0F4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2126" w:type="dxa"/>
          </w:tcPr>
          <w:p w14:paraId="70F1B5F2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  <w:p w14:paraId="03DE05CB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(в виде PWA)</w:t>
            </w:r>
          </w:p>
        </w:tc>
      </w:tr>
      <w:tr w:rsidR="000E52B4" w:rsidRPr="00184B06" w14:paraId="3C899DEA" w14:textId="77777777" w:rsidTr="00463B37">
        <w:trPr>
          <w:trHeight w:val="658"/>
        </w:trPr>
        <w:tc>
          <w:tcPr>
            <w:tcW w:w="2666" w:type="dxa"/>
          </w:tcPr>
          <w:p w14:paraId="10C97073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Трекинг проведенного времени</w:t>
            </w:r>
          </w:p>
        </w:tc>
        <w:tc>
          <w:tcPr>
            <w:tcW w:w="1582" w:type="dxa"/>
          </w:tcPr>
          <w:p w14:paraId="1AEB972A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5B12E040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7E31E7B7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2126" w:type="dxa"/>
          </w:tcPr>
          <w:p w14:paraId="5B9349F8" w14:textId="77777777" w:rsidR="000E52B4" w:rsidRPr="00184B06" w:rsidRDefault="000E52B4" w:rsidP="00463B37">
            <w:pPr>
              <w:pStyle w:val="afa"/>
              <w:jc w:val="center"/>
            </w:pPr>
            <w:r w:rsidRPr="00184B06">
              <w:t>+</w:t>
            </w:r>
          </w:p>
        </w:tc>
      </w:tr>
      <w:tr w:rsidR="000E52B4" w:rsidRPr="00184B06" w14:paraId="0B60C2D6" w14:textId="77777777" w:rsidTr="00463B37">
        <w:trPr>
          <w:trHeight w:val="658"/>
        </w:trPr>
        <w:tc>
          <w:tcPr>
            <w:tcW w:w="2666" w:type="dxa"/>
          </w:tcPr>
          <w:p w14:paraId="067BE64A" w14:textId="0F885B64" w:rsidR="000E52B4" w:rsidRPr="00184B06" w:rsidRDefault="006D26F2" w:rsidP="00463B37">
            <w:pPr>
              <w:pStyle w:val="afa"/>
              <w:jc w:val="center"/>
            </w:pPr>
            <w:r w:rsidRPr="00184B06">
              <w:t>Краткий пересказ выделенного текста</w:t>
            </w:r>
          </w:p>
        </w:tc>
        <w:tc>
          <w:tcPr>
            <w:tcW w:w="1582" w:type="dxa"/>
          </w:tcPr>
          <w:p w14:paraId="5A3E54E9" w14:textId="7D26C911" w:rsidR="000E52B4" w:rsidRPr="00184B06" w:rsidRDefault="006D26F2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244C590B" w14:textId="53FC84CA" w:rsidR="000E52B4" w:rsidRPr="00184B06" w:rsidRDefault="006D26F2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2000D224" w14:textId="197F1DB7" w:rsidR="000E52B4" w:rsidRPr="00184B06" w:rsidRDefault="006D26F2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2126" w:type="dxa"/>
          </w:tcPr>
          <w:p w14:paraId="5A8A6C12" w14:textId="3CA3B146" w:rsidR="000E52B4" w:rsidRPr="00184B06" w:rsidRDefault="006D26F2" w:rsidP="00463B37">
            <w:pPr>
              <w:pStyle w:val="afa"/>
              <w:jc w:val="center"/>
            </w:pPr>
            <w:r w:rsidRPr="00184B06">
              <w:t>+</w:t>
            </w:r>
          </w:p>
        </w:tc>
      </w:tr>
      <w:tr w:rsidR="00463B37" w:rsidRPr="00184B06" w14:paraId="7772344D" w14:textId="77777777" w:rsidTr="00463B37">
        <w:trPr>
          <w:trHeight w:val="658"/>
        </w:trPr>
        <w:tc>
          <w:tcPr>
            <w:tcW w:w="2666" w:type="dxa"/>
          </w:tcPr>
          <w:p w14:paraId="69A86A6F" w14:textId="3DE73E84" w:rsidR="00463B37" w:rsidRPr="00184B06" w:rsidRDefault="006D26F2" w:rsidP="00463B37">
            <w:pPr>
              <w:pStyle w:val="afa"/>
              <w:jc w:val="center"/>
            </w:pPr>
            <w:r w:rsidRPr="00184B06">
              <w:t>Встроенный словарь</w:t>
            </w:r>
          </w:p>
        </w:tc>
        <w:tc>
          <w:tcPr>
            <w:tcW w:w="1582" w:type="dxa"/>
          </w:tcPr>
          <w:p w14:paraId="7D08135D" w14:textId="0E6DDCDD" w:rsidR="00463B37" w:rsidRPr="00184B06" w:rsidRDefault="006D26F2" w:rsidP="00463B37">
            <w:pPr>
              <w:pStyle w:val="afa"/>
              <w:jc w:val="center"/>
            </w:pPr>
            <w:r w:rsidRPr="00184B06">
              <w:t>+</w:t>
            </w:r>
          </w:p>
        </w:tc>
        <w:tc>
          <w:tcPr>
            <w:tcW w:w="1701" w:type="dxa"/>
          </w:tcPr>
          <w:p w14:paraId="39DBDE55" w14:textId="27BEC7CE" w:rsidR="00463B37" w:rsidRPr="00184B06" w:rsidRDefault="006D26F2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1701" w:type="dxa"/>
          </w:tcPr>
          <w:p w14:paraId="42ED2CFC" w14:textId="5D03E22E" w:rsidR="00463B37" w:rsidRPr="00184B06" w:rsidRDefault="006D26F2" w:rsidP="00463B37">
            <w:pPr>
              <w:pStyle w:val="afa"/>
              <w:jc w:val="center"/>
            </w:pPr>
            <w:r w:rsidRPr="00184B06">
              <w:t>-</w:t>
            </w:r>
          </w:p>
        </w:tc>
        <w:tc>
          <w:tcPr>
            <w:tcW w:w="2126" w:type="dxa"/>
          </w:tcPr>
          <w:p w14:paraId="1FE38BAD" w14:textId="7908EF53" w:rsidR="00463B37" w:rsidRPr="00184B06" w:rsidRDefault="006D26F2" w:rsidP="00463B37">
            <w:pPr>
              <w:pStyle w:val="afa"/>
              <w:jc w:val="center"/>
            </w:pPr>
            <w:r w:rsidRPr="00184B06">
              <w:t>+</w:t>
            </w:r>
          </w:p>
        </w:tc>
      </w:tr>
      <w:tr w:rsidR="006D26F2" w:rsidRPr="00184B06" w14:paraId="6CE65DB0" w14:textId="77777777" w:rsidTr="00463B37">
        <w:trPr>
          <w:trHeight w:val="658"/>
        </w:trPr>
        <w:tc>
          <w:tcPr>
            <w:tcW w:w="2666" w:type="dxa"/>
          </w:tcPr>
          <w:p w14:paraId="0C101140" w14:textId="4A47264B" w:rsidR="006D26F2" w:rsidRPr="00184B06" w:rsidRDefault="006D26F2" w:rsidP="006D26F2">
            <w:pPr>
              <w:pStyle w:val="afa"/>
              <w:jc w:val="center"/>
            </w:pPr>
            <w:r w:rsidRPr="00184B06">
              <w:t>Лицензия исходного кода программы</w:t>
            </w:r>
          </w:p>
        </w:tc>
        <w:tc>
          <w:tcPr>
            <w:tcW w:w="1582" w:type="dxa"/>
          </w:tcPr>
          <w:p w14:paraId="5F727C38" w14:textId="2694F5A5" w:rsidR="006D26F2" w:rsidRPr="00184B06" w:rsidRDefault="006D26F2" w:rsidP="006D26F2">
            <w:pPr>
              <w:pStyle w:val="afa"/>
              <w:jc w:val="center"/>
            </w:pPr>
            <w:r w:rsidRPr="00184B06">
              <w:t>GPL 3.0</w:t>
            </w:r>
          </w:p>
        </w:tc>
        <w:tc>
          <w:tcPr>
            <w:tcW w:w="1701" w:type="dxa"/>
          </w:tcPr>
          <w:p w14:paraId="4614647C" w14:textId="3BA09215" w:rsidR="006D26F2" w:rsidRPr="00184B06" w:rsidRDefault="006D26F2" w:rsidP="006D26F2">
            <w:pPr>
              <w:pStyle w:val="afa"/>
              <w:jc w:val="center"/>
            </w:pPr>
            <w:r w:rsidRPr="00184B06">
              <w:t>GPL 3.0</w:t>
            </w:r>
          </w:p>
        </w:tc>
        <w:tc>
          <w:tcPr>
            <w:tcW w:w="1701" w:type="dxa"/>
          </w:tcPr>
          <w:p w14:paraId="175FB15B" w14:textId="1C1221D8" w:rsidR="006D26F2" w:rsidRPr="00184B06" w:rsidRDefault="006D26F2" w:rsidP="006D26F2">
            <w:pPr>
              <w:pStyle w:val="afa"/>
              <w:jc w:val="center"/>
            </w:pPr>
            <w:r w:rsidRPr="00184B06">
              <w:t>AGPL 3.0</w:t>
            </w:r>
          </w:p>
        </w:tc>
        <w:tc>
          <w:tcPr>
            <w:tcW w:w="2126" w:type="dxa"/>
          </w:tcPr>
          <w:p w14:paraId="4D23AE66" w14:textId="7EA91C34" w:rsidR="006D26F2" w:rsidRPr="00184B06" w:rsidRDefault="006D26F2" w:rsidP="006D26F2">
            <w:pPr>
              <w:pStyle w:val="afa"/>
              <w:jc w:val="center"/>
            </w:pPr>
            <w:r w:rsidRPr="00184B06">
              <w:t>MIT</w:t>
            </w:r>
          </w:p>
        </w:tc>
      </w:tr>
    </w:tbl>
    <w:p w14:paraId="5FF7582D" w14:textId="77777777" w:rsidR="000E52B4" w:rsidRPr="00184B06" w:rsidRDefault="000E52B4" w:rsidP="00861B2A">
      <w:pPr>
        <w:ind w:firstLine="0"/>
        <w:jc w:val="center"/>
      </w:pPr>
    </w:p>
    <w:p w14:paraId="5A67077C" w14:textId="53274DB1" w:rsidR="00ED2221" w:rsidRPr="00184B06" w:rsidRDefault="00F44C49" w:rsidP="00513AC5">
      <w:pPr>
        <w:pStyle w:val="1"/>
        <w:spacing w:after="0"/>
      </w:pPr>
      <w:bookmarkStart w:id="35" w:name="_Toc168574199"/>
      <w:r w:rsidRPr="00184B06">
        <w:lastRenderedPageBreak/>
        <w:t>2 Информационное обеспечение системы</w:t>
      </w:r>
      <w:bookmarkEnd w:id="35"/>
    </w:p>
    <w:p w14:paraId="45F1599A" w14:textId="70F53A19" w:rsidR="00F44C49" w:rsidRPr="00184B06" w:rsidRDefault="00F44C49" w:rsidP="00071CB4">
      <w:pPr>
        <w:pStyle w:val="2"/>
      </w:pPr>
      <w:bookmarkStart w:id="36" w:name="_Toc168574200"/>
      <w:r w:rsidRPr="00184B06">
        <w:t>2.1 Выбор средств управления данными</w:t>
      </w:r>
      <w:bookmarkEnd w:id="36"/>
    </w:p>
    <w:p w14:paraId="059E7F65" w14:textId="71714A55" w:rsidR="00112089" w:rsidRPr="00184B06" w:rsidRDefault="00112089" w:rsidP="00112089">
      <w:r w:rsidRPr="00184B06">
        <w:t xml:space="preserve">На данный момент существуют множество систем управлений баз данных (СУБД). Одними из популярных СУБД на 2023 год считаются исходя опроса 76634 </w:t>
      </w:r>
      <w:r w:rsidR="00B30125" w:rsidRPr="00184B06">
        <w:t xml:space="preserve">всех </w:t>
      </w:r>
      <w:r w:rsidRPr="00184B06">
        <w:t xml:space="preserve">участников на сайте </w:t>
      </w:r>
      <w:proofErr w:type="spellStart"/>
      <w:r w:rsidRPr="00184B06">
        <w:t>Stack</w:t>
      </w:r>
      <w:r w:rsidR="0004366C" w:rsidRPr="00184B06">
        <w:t>O</w:t>
      </w:r>
      <w:r w:rsidRPr="00184B06">
        <w:t>verflow</w:t>
      </w:r>
      <w:proofErr w:type="spellEnd"/>
      <w:r w:rsidRPr="00184B06">
        <w:t>:</w:t>
      </w:r>
    </w:p>
    <w:p w14:paraId="6A9A4B7D" w14:textId="6E04E5B6" w:rsidR="00112089" w:rsidRPr="00184B06" w:rsidRDefault="00112089" w:rsidP="00BC5FF7">
      <w:pPr>
        <w:pStyle w:val="a"/>
      </w:pPr>
      <w:proofErr w:type="spellStart"/>
      <w:r w:rsidRPr="00184B06">
        <w:t>PostgreSQL</w:t>
      </w:r>
      <w:proofErr w:type="spellEnd"/>
      <w:r w:rsidRPr="00184B06">
        <w:t xml:space="preserve"> (45,55%).</w:t>
      </w:r>
    </w:p>
    <w:p w14:paraId="168FB2A9" w14:textId="2EF0FC1E" w:rsidR="00112089" w:rsidRPr="00184B06" w:rsidRDefault="00112089" w:rsidP="00BC5FF7">
      <w:pPr>
        <w:pStyle w:val="a"/>
      </w:pPr>
      <w:r w:rsidRPr="00184B06">
        <w:t>MySQL (41,09%).</w:t>
      </w:r>
    </w:p>
    <w:p w14:paraId="215D2ADD" w14:textId="624FEAD6" w:rsidR="00112089" w:rsidRPr="00184B06" w:rsidRDefault="00112089" w:rsidP="00BC5FF7">
      <w:pPr>
        <w:pStyle w:val="a"/>
      </w:pPr>
      <w:proofErr w:type="spellStart"/>
      <w:r w:rsidRPr="00184B06">
        <w:t>SQLite</w:t>
      </w:r>
      <w:proofErr w:type="spellEnd"/>
      <w:r w:rsidRPr="00184B06">
        <w:t xml:space="preserve"> (30,9%).</w:t>
      </w:r>
    </w:p>
    <w:p w14:paraId="303B95C2" w14:textId="5DA34DCC" w:rsidR="00112089" w:rsidRPr="00184B06" w:rsidRDefault="00112089" w:rsidP="00BC5FF7">
      <w:pPr>
        <w:pStyle w:val="a"/>
      </w:pPr>
      <w:proofErr w:type="spellStart"/>
      <w:r w:rsidRPr="00184B06">
        <w:t>MongoDB</w:t>
      </w:r>
      <w:proofErr w:type="spellEnd"/>
      <w:r w:rsidRPr="00184B06">
        <w:t xml:space="preserve"> (25,52%).</w:t>
      </w:r>
    </w:p>
    <w:p w14:paraId="1D068815" w14:textId="24B07B8C" w:rsidR="00112089" w:rsidRPr="00184B06" w:rsidRDefault="00112089" w:rsidP="00BC5FF7">
      <w:pPr>
        <w:pStyle w:val="a"/>
      </w:pPr>
      <w:r w:rsidRPr="00184B06">
        <w:t>Microsoft SQL Server (25,45%).</w:t>
      </w:r>
    </w:p>
    <w:p w14:paraId="41F7AF79" w14:textId="0CF9EEFA" w:rsidR="00112089" w:rsidRPr="00184B06" w:rsidRDefault="00DC6755" w:rsidP="00112089">
      <w:r w:rsidRPr="00184B06">
        <w:t>П</w:t>
      </w:r>
      <w:r w:rsidR="00112089" w:rsidRPr="00184B06">
        <w:t>роцент</w:t>
      </w:r>
      <w:r w:rsidRPr="00184B06">
        <w:t>ы</w:t>
      </w:r>
      <w:r w:rsidR="00112089" w:rsidRPr="00184B06">
        <w:t xml:space="preserve"> обозначают</w:t>
      </w:r>
      <w:r w:rsidRPr="00184B06">
        <w:t xml:space="preserve"> количество </w:t>
      </w:r>
      <w:r w:rsidR="002B24FF" w:rsidRPr="00184B06">
        <w:t>людей,</w:t>
      </w:r>
      <w:r w:rsidRPr="00184B06">
        <w:t xml:space="preserve"> желающих пользоваться данными СУБД и тех людей, которые пользовались ими в течени</w:t>
      </w:r>
      <w:r w:rsidR="000F5FC5" w:rsidRPr="00184B06">
        <w:t>и</w:t>
      </w:r>
      <w:r w:rsidRPr="00184B06">
        <w:t xml:space="preserve"> последнего года.</w:t>
      </w:r>
    </w:p>
    <w:p w14:paraId="7EE53D49" w14:textId="24472BA3" w:rsidR="00A974E0" w:rsidRPr="00184B06" w:rsidRDefault="00C627C8" w:rsidP="00A974E0">
      <w:r w:rsidRPr="00184B06">
        <w:t xml:space="preserve">Множество из этих </w:t>
      </w:r>
      <w:r w:rsidR="00DE6C06" w:rsidRPr="00184B06">
        <w:t xml:space="preserve">решений </w:t>
      </w:r>
      <w:r w:rsidRPr="00184B06">
        <w:t>являются реляционными</w:t>
      </w:r>
      <w:r w:rsidR="00DE6C06" w:rsidRPr="00184B06">
        <w:t xml:space="preserve"> СУБД</w:t>
      </w:r>
      <w:r w:rsidRPr="00184B06">
        <w:t xml:space="preserve"> и поддерживают язык запросов SQL для </w:t>
      </w:r>
      <w:r w:rsidR="00945BDB" w:rsidRPr="00184B06">
        <w:t>записи</w:t>
      </w:r>
      <w:r w:rsidRPr="00184B06">
        <w:t xml:space="preserve"> и </w:t>
      </w:r>
      <w:r w:rsidR="00945BDB" w:rsidRPr="00184B06">
        <w:t xml:space="preserve">чтения </w:t>
      </w:r>
      <w:r w:rsidRPr="00184B06">
        <w:t>данных.</w:t>
      </w:r>
      <w:r w:rsidR="00C54096" w:rsidRPr="00184B06">
        <w:t xml:space="preserve"> Существуют также и </w:t>
      </w:r>
      <w:proofErr w:type="spellStart"/>
      <w:r w:rsidR="00C54096" w:rsidRPr="00184B06">
        <w:t>NoSQL</w:t>
      </w:r>
      <w:proofErr w:type="spellEnd"/>
      <w:r w:rsidR="00C54096" w:rsidRPr="00184B06">
        <w:t xml:space="preserve"> системы, такие как </w:t>
      </w:r>
      <w:proofErr w:type="spellStart"/>
      <w:r w:rsidR="00C54096" w:rsidRPr="00184B06">
        <w:t>MongoDB</w:t>
      </w:r>
      <w:proofErr w:type="spellEnd"/>
      <w:r w:rsidR="00C54096" w:rsidRPr="00184B06">
        <w:t>, в котором данные хранятся</w:t>
      </w:r>
      <w:r w:rsidR="0030040B" w:rsidRPr="00184B06">
        <w:t xml:space="preserve"> в виде документов</w:t>
      </w:r>
      <w:r w:rsidR="00C54096" w:rsidRPr="00184B06">
        <w:t xml:space="preserve"> формат</w:t>
      </w:r>
      <w:r w:rsidR="0030040B" w:rsidRPr="00184B06">
        <w:t>а</w:t>
      </w:r>
      <w:r w:rsidR="00C54096" w:rsidRPr="00184B06">
        <w:t xml:space="preserve"> BSON (бинарный JSON).</w:t>
      </w:r>
      <w:r w:rsidR="00FB7EC0" w:rsidRPr="00184B06">
        <w:t xml:space="preserve"> </w:t>
      </w:r>
      <w:r w:rsidR="0030040B" w:rsidRPr="00184B06">
        <w:t>Набор полей в документах не имеют четкой структуры и одно и тоже поле может иметь значения разных типов.</w:t>
      </w:r>
      <w:r w:rsidR="007C77F6" w:rsidRPr="00184B06">
        <w:t xml:space="preserve"> Он хорошо подходит для хранения плохо структурированной информации</w:t>
      </w:r>
      <w:r w:rsidR="005B237B" w:rsidRPr="00184B06">
        <w:t>, а также для</w:t>
      </w:r>
      <w:r w:rsidR="0078539B" w:rsidRPr="00184B06">
        <w:t xml:space="preserve"> быстрого</w:t>
      </w:r>
      <w:r w:rsidR="005B237B" w:rsidRPr="00184B06">
        <w:t xml:space="preserve"> прототипирования программных систем.</w:t>
      </w:r>
      <w:r w:rsidR="006A2551" w:rsidRPr="00184B06">
        <w:t xml:space="preserve"> Запросы осуществляются через драйвер, которая по сути является библиотекой. Эта СУБД официально поддерживает все основные популярные языки программирования, а также существуют драйверы, написанные и поддерживаемые сообществом открытого программного обеспечения.</w:t>
      </w:r>
      <w:r w:rsidR="00B9732A" w:rsidRPr="00184B06">
        <w:t xml:space="preserve"> Имеет лицензию Server Side</w:t>
      </w:r>
      <w:r w:rsidR="006A2551" w:rsidRPr="00184B06">
        <w:t xml:space="preserve"> </w:t>
      </w:r>
      <w:r w:rsidR="00B9732A" w:rsidRPr="00184B06">
        <w:t xml:space="preserve">Public </w:t>
      </w:r>
      <w:proofErr w:type="spellStart"/>
      <w:r w:rsidR="00B9732A" w:rsidRPr="00184B06">
        <w:t>License</w:t>
      </w:r>
      <w:proofErr w:type="spellEnd"/>
      <w:r w:rsidR="00B9732A" w:rsidRPr="00184B06">
        <w:t>.</w:t>
      </w:r>
    </w:p>
    <w:p w14:paraId="62B0C157" w14:textId="1E71B474" w:rsidR="00FB7EC0" w:rsidRPr="00184B06" w:rsidRDefault="00FB7EC0" w:rsidP="00A974E0">
      <w:r w:rsidRPr="00184B06">
        <w:t xml:space="preserve">Из </w:t>
      </w:r>
      <w:proofErr w:type="spellStart"/>
      <w:r w:rsidRPr="00184B06">
        <w:t>NoSQL</w:t>
      </w:r>
      <w:proofErr w:type="spellEnd"/>
      <w:r w:rsidRPr="00184B06">
        <w:t xml:space="preserve"> БД можно считать СУБД </w:t>
      </w:r>
      <w:proofErr w:type="spellStart"/>
      <w:r w:rsidRPr="00184B06">
        <w:t>Redis</w:t>
      </w:r>
      <w:proofErr w:type="spellEnd"/>
      <w:r w:rsidRPr="00184B06">
        <w:t>, которая позволяет</w:t>
      </w:r>
      <w:r w:rsidR="00CB23F3" w:rsidRPr="00184B06">
        <w:t xml:space="preserve"> довольно</w:t>
      </w:r>
      <w:r w:rsidRPr="00184B06">
        <w:t xml:space="preserve"> быстро записать и считывать данные. Она хранит </w:t>
      </w:r>
      <w:r w:rsidR="0016126E" w:rsidRPr="00184B06">
        <w:t>всю информацию</w:t>
      </w:r>
      <w:r w:rsidRPr="00184B06">
        <w:t xml:space="preserve"> в оперативной памяти (in-</w:t>
      </w:r>
      <w:proofErr w:type="spellStart"/>
      <w:r w:rsidRPr="00184B06">
        <w:t>memory</w:t>
      </w:r>
      <w:proofErr w:type="spellEnd"/>
      <w:r w:rsidRPr="00184B06">
        <w:t xml:space="preserve"> </w:t>
      </w:r>
      <w:proofErr w:type="spellStart"/>
      <w:r w:rsidRPr="00184B06">
        <w:t>database</w:t>
      </w:r>
      <w:proofErr w:type="spellEnd"/>
      <w:r w:rsidRPr="00184B06">
        <w:t>). В основном используется как брокер сообщений между сервисами системы. В данной работе она не подходит, так как у нас только один сервер.</w:t>
      </w:r>
    </w:p>
    <w:p w14:paraId="02DDB1FA" w14:textId="6900017A" w:rsidR="00C627C8" w:rsidRPr="00184B06" w:rsidRDefault="00A974E0" w:rsidP="00112089">
      <w:r w:rsidRPr="00184B06">
        <w:lastRenderedPageBreak/>
        <w:t xml:space="preserve">Также есть вариант использования файловой СУБД </w:t>
      </w:r>
      <w:proofErr w:type="spellStart"/>
      <w:r w:rsidRPr="00184B06">
        <w:t>SQLite</w:t>
      </w:r>
      <w:proofErr w:type="spellEnd"/>
      <w:r w:rsidRPr="00184B06">
        <w:t>, но так как в системе может работать несколько пользователей одновременно, этот вариант не является оптимальным в данной задаче. Из плюсов установка самой СУБД не требуется, так как он обычно поставляется вместе программным продуктом в виде сторонней библиотеки. В основном она используется в системах на стороне клиента.</w:t>
      </w:r>
    </w:p>
    <w:p w14:paraId="3D517AAA" w14:textId="247A56FA" w:rsidR="00831F45" w:rsidRPr="00184B06" w:rsidRDefault="00831F45" w:rsidP="00112089">
      <w:r w:rsidRPr="00184B06">
        <w:t>Одной из самой популярной</w:t>
      </w:r>
      <w:r w:rsidR="009C4D48" w:rsidRPr="00184B06">
        <w:t xml:space="preserve"> реляционн</w:t>
      </w:r>
      <w:r w:rsidR="00856801" w:rsidRPr="00184B06">
        <w:t>ой</w:t>
      </w:r>
      <w:r w:rsidRPr="00184B06">
        <w:t xml:space="preserve"> СУБД является MySQL</w:t>
      </w:r>
      <w:r w:rsidR="009C4D48" w:rsidRPr="00184B06">
        <w:t>, разработанная в 1995</w:t>
      </w:r>
      <w:r w:rsidR="00780D3F" w:rsidRPr="00184B06">
        <w:t xml:space="preserve"> году</w:t>
      </w:r>
      <w:r w:rsidR="009C4D48" w:rsidRPr="00184B06">
        <w:t xml:space="preserve"> компанией Sun Microsystems</w:t>
      </w:r>
      <w:r w:rsidRPr="00184B06">
        <w:t>.</w:t>
      </w:r>
      <w:r w:rsidR="009C4D48" w:rsidRPr="00184B06">
        <w:t xml:space="preserve"> На данный момент компания Sun Microsystems</w:t>
      </w:r>
      <w:r w:rsidR="007C1CDB" w:rsidRPr="00184B06">
        <w:t xml:space="preserve"> </w:t>
      </w:r>
      <w:r w:rsidR="009C4D48" w:rsidRPr="00184B06">
        <w:t>поглощена Oracle Corporation</w:t>
      </w:r>
      <w:r w:rsidR="007C1CDB" w:rsidRPr="00184B06">
        <w:t xml:space="preserve"> в 2010</w:t>
      </w:r>
      <w:r w:rsidR="00CA328A" w:rsidRPr="00184B06">
        <w:t>-</w:t>
      </w:r>
      <w:r w:rsidR="007C1CDB" w:rsidRPr="00184B06">
        <w:t>ых</w:t>
      </w:r>
      <w:r w:rsidR="009C4D48" w:rsidRPr="00184B06">
        <w:t xml:space="preserve">. </w:t>
      </w:r>
      <w:r w:rsidR="007C1CDB" w:rsidRPr="00184B06">
        <w:t>Имеется</w:t>
      </w:r>
      <w:r w:rsidR="009C4D48" w:rsidRPr="00184B06">
        <w:t xml:space="preserve"> </w:t>
      </w:r>
      <w:proofErr w:type="spellStart"/>
      <w:r w:rsidR="009C4D48" w:rsidRPr="00184B06">
        <w:t>open-source</w:t>
      </w:r>
      <w:proofErr w:type="spellEnd"/>
      <w:r w:rsidR="00052924" w:rsidRPr="00184B06">
        <w:t>, называемой MySQL Community Edition,</w:t>
      </w:r>
      <w:r w:rsidR="009C4D48" w:rsidRPr="00184B06">
        <w:t xml:space="preserve"> </w:t>
      </w:r>
      <w:r w:rsidR="007C1CDB" w:rsidRPr="00184B06">
        <w:t>и</w:t>
      </w:r>
      <w:r w:rsidR="009C4D48" w:rsidRPr="00184B06">
        <w:t xml:space="preserve"> коммерческ</w:t>
      </w:r>
      <w:r w:rsidR="007C1CDB" w:rsidRPr="00184B06">
        <w:t>и</w:t>
      </w:r>
      <w:r w:rsidR="00052924" w:rsidRPr="00184B06">
        <w:t>е</w:t>
      </w:r>
      <w:r w:rsidR="007C1CDB" w:rsidRPr="00184B06">
        <w:t xml:space="preserve"> </w:t>
      </w:r>
      <w:r w:rsidR="009C4D48" w:rsidRPr="00184B06">
        <w:t>платн</w:t>
      </w:r>
      <w:r w:rsidR="00052924" w:rsidRPr="00184B06">
        <w:t>ые версии с технической поддержкой</w:t>
      </w:r>
      <w:r w:rsidR="009C4D48" w:rsidRPr="00184B06">
        <w:t>.</w:t>
      </w:r>
      <w:r w:rsidR="00052924" w:rsidRPr="00184B06">
        <w:t xml:space="preserve"> Также существуют </w:t>
      </w:r>
      <w:proofErr w:type="spellStart"/>
      <w:r w:rsidR="00052924" w:rsidRPr="00184B06">
        <w:t>форки</w:t>
      </w:r>
      <w:proofErr w:type="spellEnd"/>
      <w:r w:rsidR="00052924" w:rsidRPr="00184B06">
        <w:t xml:space="preserve"> (производные проекты), такие как </w:t>
      </w:r>
      <w:proofErr w:type="spellStart"/>
      <w:r w:rsidR="00052924" w:rsidRPr="00184B06">
        <w:t>MariaDB</w:t>
      </w:r>
      <w:proofErr w:type="spellEnd"/>
      <w:r w:rsidR="00EA6DC5" w:rsidRPr="00184B06">
        <w:t xml:space="preserve"> и </w:t>
      </w:r>
      <w:proofErr w:type="spellStart"/>
      <w:r w:rsidR="00EA6DC5" w:rsidRPr="00184B06">
        <w:t>Percona</w:t>
      </w:r>
      <w:proofErr w:type="spellEnd"/>
      <w:r w:rsidR="00EA6DC5" w:rsidRPr="00184B06">
        <w:t>.</w:t>
      </w:r>
      <w:r w:rsidR="009C4D48" w:rsidRPr="00184B06">
        <w:t xml:space="preserve"> Широко применяется в малом бизнесе.</w:t>
      </w:r>
      <w:r w:rsidR="008019AC" w:rsidRPr="00184B06">
        <w:t xml:space="preserve"> Поддерживает все операционные системы.</w:t>
      </w:r>
    </w:p>
    <w:p w14:paraId="7B4BC739" w14:textId="276A54FF" w:rsidR="0041058B" w:rsidRPr="00184B06" w:rsidRDefault="0041058B" w:rsidP="00112089">
      <w:r w:rsidRPr="00184B06">
        <w:t>Другой популярной СУБД</w:t>
      </w:r>
      <w:r w:rsidR="003A03A9" w:rsidRPr="00184B06">
        <w:t xml:space="preserve"> является</w:t>
      </w:r>
      <w:r w:rsidR="00840985" w:rsidRPr="00184B06">
        <w:t xml:space="preserve"> Microsoft</w:t>
      </w:r>
      <w:r w:rsidRPr="00184B06">
        <w:t xml:space="preserve"> SQL Server.</w:t>
      </w:r>
      <w:r w:rsidR="003A03A9" w:rsidRPr="00184B06">
        <w:t xml:space="preserve"> Является проприетарной, то есть исходный код СУБД закрыт. Ранее она была имела только платные выпуски (</w:t>
      </w:r>
      <w:proofErr w:type="spellStart"/>
      <w:r w:rsidR="003A03A9" w:rsidRPr="00184B06">
        <w:t>edition</w:t>
      </w:r>
      <w:proofErr w:type="spellEnd"/>
      <w:r w:rsidR="003A03A9" w:rsidRPr="00184B06">
        <w:t>), но недавно появились ещё и бесплатные выпуски, такие как Express и Developer.</w:t>
      </w:r>
      <w:r w:rsidR="008019AC" w:rsidRPr="00184B06">
        <w:t xml:space="preserve"> Эти варианты обладают не всеми возможностями представленные в платных выпусках. Developer версия в основном предназначена только для разработки и тестирования </w:t>
      </w:r>
      <w:r w:rsidR="00DA5219" w:rsidRPr="00184B06">
        <w:t xml:space="preserve">программных </w:t>
      </w:r>
      <w:r w:rsidR="008019AC" w:rsidRPr="00184B06">
        <w:t xml:space="preserve">систем. Выпуск Express исходя из раздела про выпуски в документации к SQL Server (https://learn.microsoft.com/en-us/sql/sql-server/editions-and-components-of-sql-server-2022?view=sql-server-ver16) предназначена для </w:t>
      </w:r>
      <w:r w:rsidR="00481497" w:rsidRPr="00184B06">
        <w:t xml:space="preserve">программных систем </w:t>
      </w:r>
      <w:r w:rsidR="008019AC" w:rsidRPr="00184B06">
        <w:t>малых размеров</w:t>
      </w:r>
      <w:r w:rsidR="00411D12" w:rsidRPr="00184B06">
        <w:t xml:space="preserve"> и имеет некоторые ограничения.</w:t>
      </w:r>
    </w:p>
    <w:p w14:paraId="707FA883" w14:textId="2B1F4A8D" w:rsidR="00491D9F" w:rsidRPr="00184B06" w:rsidRDefault="00E32658" w:rsidP="00EF2C02">
      <w:pPr>
        <w:rPr>
          <w:rFonts w:cs="Arial"/>
          <w:b/>
          <w:bCs/>
          <w:iCs/>
          <w:sz w:val="30"/>
          <w:szCs w:val="28"/>
        </w:rPr>
      </w:pPr>
      <w:r w:rsidRPr="00184B06">
        <w:t>В данной работе</w:t>
      </w:r>
      <w:r w:rsidR="007A7C44" w:rsidRPr="00184B06">
        <w:t xml:space="preserve"> была выбрана</w:t>
      </w:r>
      <w:r w:rsidRPr="00184B06">
        <w:t xml:space="preserve"> </w:t>
      </w:r>
      <w:r w:rsidR="00704C5C" w:rsidRPr="00184B06">
        <w:t>реляционная</w:t>
      </w:r>
      <w:r w:rsidRPr="00184B06">
        <w:t xml:space="preserve"> СУБД </w:t>
      </w:r>
      <w:proofErr w:type="spellStart"/>
      <w:r w:rsidRPr="00184B06">
        <w:t>PostgreSQL</w:t>
      </w:r>
      <w:proofErr w:type="spellEnd"/>
      <w:r w:rsidRPr="00184B06">
        <w:t>, так как он</w:t>
      </w:r>
      <w:r w:rsidR="00654EAF" w:rsidRPr="00184B06">
        <w:t>а</w:t>
      </w:r>
      <w:r w:rsidRPr="00184B06">
        <w:t xml:space="preserve"> является наиболее популярным среди разработчиков</w:t>
      </w:r>
      <w:r w:rsidR="00105053" w:rsidRPr="00184B06">
        <w:t xml:space="preserve"> программного обеспечения</w:t>
      </w:r>
      <w:r w:rsidR="00F01696" w:rsidRPr="00184B06">
        <w:t xml:space="preserve">, </w:t>
      </w:r>
      <w:r w:rsidR="0053156C" w:rsidRPr="00184B06">
        <w:t>а следовательно,</w:t>
      </w:r>
      <w:r w:rsidR="00F01696" w:rsidRPr="00184B06">
        <w:t xml:space="preserve"> существуют множество уже решенных проблем</w:t>
      </w:r>
      <w:r w:rsidR="00FC5A74" w:rsidRPr="00184B06">
        <w:t xml:space="preserve"> и других ресурсов</w:t>
      </w:r>
      <w:r w:rsidR="002A6D11" w:rsidRPr="00184B06">
        <w:t>, также</w:t>
      </w:r>
      <w:r w:rsidRPr="00184B06">
        <w:t xml:space="preserve"> обладает довольно хорошей документацией</w:t>
      </w:r>
      <w:r w:rsidR="002A6D11" w:rsidRPr="00184B06">
        <w:t xml:space="preserve"> и</w:t>
      </w:r>
      <w:r w:rsidR="00704C5C" w:rsidRPr="00184B06">
        <w:t xml:space="preserve"> относительно</w:t>
      </w:r>
      <w:r w:rsidR="002A6D11" w:rsidRPr="00184B06">
        <w:t xml:space="preserve"> быстрее </w:t>
      </w:r>
      <w:proofErr w:type="spellStart"/>
      <w:r w:rsidR="002A6D11" w:rsidRPr="00184B06">
        <w:t>MongoDB</w:t>
      </w:r>
      <w:proofErr w:type="spellEnd"/>
      <w:r w:rsidR="002A6D11" w:rsidRPr="00184B06">
        <w:t xml:space="preserve">, исходя </w:t>
      </w:r>
      <w:r w:rsidR="00EB3F8A" w:rsidRPr="00184B06">
        <w:t xml:space="preserve">отчёта по проведению теста производительности между </w:t>
      </w:r>
      <w:proofErr w:type="spellStart"/>
      <w:r w:rsidR="00EB3F8A" w:rsidRPr="00184B06">
        <w:t>PostgreSQL</w:t>
      </w:r>
      <w:proofErr w:type="spellEnd"/>
      <w:r w:rsidR="00EB3F8A" w:rsidRPr="00184B06">
        <w:t xml:space="preserve"> и </w:t>
      </w:r>
      <w:proofErr w:type="spellStart"/>
      <w:r w:rsidR="00EB3F8A" w:rsidRPr="00184B06">
        <w:t>MongoDB</w:t>
      </w:r>
      <w:proofErr w:type="spellEnd"/>
      <w:r w:rsidR="00EB3F8A" w:rsidRPr="00184B06">
        <w:t xml:space="preserve">, компанией </w:t>
      </w:r>
      <w:proofErr w:type="spellStart"/>
      <w:r w:rsidR="002A6D11" w:rsidRPr="00184B06">
        <w:t>Enterpri</w:t>
      </w:r>
      <w:r w:rsidR="00572C72" w:rsidRPr="00184B06">
        <w:t>s</w:t>
      </w:r>
      <w:r w:rsidR="002A6D11" w:rsidRPr="00184B06">
        <w:t>eDB</w:t>
      </w:r>
      <w:proofErr w:type="spellEnd"/>
      <w:r w:rsidR="00180F99" w:rsidRPr="00184B06">
        <w:t xml:space="preserve"> </w:t>
      </w:r>
      <w:r w:rsidR="002A6D11" w:rsidRPr="00184B06">
        <w:t xml:space="preserve">(Ссылка: </w:t>
      </w:r>
      <w:r w:rsidR="00A03305" w:rsidRPr="00184B06">
        <w:t>https://info.enterprisedb.com/rs/069-ALB-</w:t>
      </w:r>
      <w:r w:rsidR="00A03305" w:rsidRPr="00184B06">
        <w:lastRenderedPageBreak/>
        <w:t>339/images/PostgreSQL_MongoDB_Benchmark-WhitepaperFinal.pd</w:t>
      </w:r>
      <w:r w:rsidR="0049784C" w:rsidRPr="00184B06">
        <w:t>f).</w:t>
      </w:r>
      <w:r w:rsidR="00A03305" w:rsidRPr="00184B06">
        <w:t xml:space="preserve"> Если сравнивать с MySQL</w:t>
      </w:r>
      <w:r w:rsidR="00AC479C" w:rsidRPr="00184B06">
        <w:t xml:space="preserve"> </w:t>
      </w:r>
      <w:proofErr w:type="spellStart"/>
      <w:r w:rsidR="00AC479C" w:rsidRPr="00184B06">
        <w:t>PostgreSQL</w:t>
      </w:r>
      <w:proofErr w:type="spellEnd"/>
      <w:r w:rsidR="00AC479C" w:rsidRPr="00184B06">
        <w:t xml:space="preserve"> имеет больше типов данных</w:t>
      </w:r>
      <w:r w:rsidR="00494747" w:rsidRPr="00184B06">
        <w:t xml:space="preserve"> для колонок</w:t>
      </w:r>
      <w:r w:rsidR="00AC479C" w:rsidRPr="00184B06">
        <w:t xml:space="preserve"> таки</w:t>
      </w:r>
      <w:r w:rsidR="008A584B" w:rsidRPr="00184B06">
        <w:t>е</w:t>
      </w:r>
      <w:r w:rsidR="00AC479C" w:rsidRPr="00184B06">
        <w:t xml:space="preserve"> как массив, JSON, перечисления</w:t>
      </w:r>
      <w:r w:rsidR="00C0093B" w:rsidRPr="00184B06">
        <w:t xml:space="preserve"> (</w:t>
      </w:r>
      <w:proofErr w:type="spellStart"/>
      <w:r w:rsidR="00C0093B" w:rsidRPr="00184B06">
        <w:t>enum</w:t>
      </w:r>
      <w:proofErr w:type="spellEnd"/>
      <w:r w:rsidR="00C0093B" w:rsidRPr="00184B06">
        <w:t>)</w:t>
      </w:r>
      <w:r w:rsidR="00AC479C" w:rsidRPr="00184B06">
        <w:t xml:space="preserve"> и т.п</w:t>
      </w:r>
      <w:r w:rsidR="00A03305" w:rsidRPr="00184B06">
        <w:t>.</w:t>
      </w:r>
      <w:r w:rsidR="00053053" w:rsidRPr="00184B06">
        <w:t xml:space="preserve"> Последняя версия</w:t>
      </w:r>
      <w:r w:rsidR="00456B48" w:rsidRPr="00184B06">
        <w:t xml:space="preserve"> </w:t>
      </w:r>
      <w:proofErr w:type="spellStart"/>
      <w:r w:rsidR="00456B48" w:rsidRPr="00184B06">
        <w:t>PostgreSQL</w:t>
      </w:r>
      <w:proofErr w:type="spellEnd"/>
      <w:r w:rsidR="00456B48" w:rsidRPr="00184B06">
        <w:t xml:space="preserve"> </w:t>
      </w:r>
      <w:r w:rsidR="00053053" w:rsidRPr="00184B06">
        <w:t xml:space="preserve">– 16. Распространяется под лицензией </w:t>
      </w:r>
      <w:proofErr w:type="spellStart"/>
      <w:r w:rsidR="006920C9" w:rsidRPr="00184B06">
        <w:t>PostgreSQL</w:t>
      </w:r>
      <w:proofErr w:type="spellEnd"/>
      <w:r w:rsidR="006920C9" w:rsidRPr="00184B06">
        <w:t xml:space="preserve"> </w:t>
      </w:r>
      <w:proofErr w:type="spellStart"/>
      <w:r w:rsidR="006920C9" w:rsidRPr="00184B06">
        <w:t>License</w:t>
      </w:r>
      <w:proofErr w:type="spellEnd"/>
      <w:r w:rsidR="006920C9" w:rsidRPr="00184B06">
        <w:t xml:space="preserve">, которая является </w:t>
      </w:r>
      <w:proofErr w:type="spellStart"/>
      <w:r w:rsidR="006920C9" w:rsidRPr="00184B06">
        <w:t>open-source</w:t>
      </w:r>
      <w:proofErr w:type="spellEnd"/>
      <w:r w:rsidR="006920C9" w:rsidRPr="00184B06">
        <w:t xml:space="preserve"> лицензией, схожая с BSD и MIT лицензией.</w:t>
      </w:r>
    </w:p>
    <w:p w14:paraId="01F79556" w14:textId="08639CB6" w:rsidR="00040558" w:rsidRPr="00184B06" w:rsidRDefault="00040558" w:rsidP="000F221E">
      <w:pPr>
        <w:pStyle w:val="2"/>
      </w:pPr>
      <w:bookmarkStart w:id="37" w:name="_Toc168574201"/>
      <w:r w:rsidRPr="00184B06">
        <w:t>2.2 Проектирование базы данных</w:t>
      </w:r>
      <w:bookmarkEnd w:id="37"/>
    </w:p>
    <w:p w14:paraId="76A098A6" w14:textId="0A402302" w:rsidR="00191DF4" w:rsidRPr="00184B06" w:rsidRDefault="00D5329B" w:rsidP="008C7245">
      <w:r w:rsidRPr="00184B06">
        <w:t>Основной сущностью в данной предметной области является «Книга» (Book).</w:t>
      </w:r>
      <w:r w:rsidR="00050BBF" w:rsidRPr="00184B06">
        <w:t xml:space="preserve"> </w:t>
      </w:r>
      <w:r w:rsidR="00A25A28" w:rsidRPr="00184B06">
        <w:t>Атрибуты сущности отображены в таблице 2</w:t>
      </w:r>
      <w:r w:rsidR="002375E1" w:rsidRPr="00184B06">
        <w:t>.1</w:t>
      </w:r>
      <w:r w:rsidR="00A25A28" w:rsidRPr="00184B06">
        <w:t>.</w:t>
      </w:r>
    </w:p>
    <w:p w14:paraId="50AABA05" w14:textId="06193FA4" w:rsidR="00A25A28" w:rsidRPr="00184B06" w:rsidRDefault="00A25A28" w:rsidP="00A25A28">
      <w:pPr>
        <w:ind w:firstLine="0"/>
      </w:pPr>
      <w:r w:rsidRPr="00184B06">
        <w:t>Таблица 2</w:t>
      </w:r>
      <w:r w:rsidR="002375E1" w:rsidRPr="00184B06">
        <w:t>.1</w:t>
      </w:r>
      <w:r w:rsidRPr="00184B06">
        <w:t xml:space="preserve"> – Атрибуты сущности </w:t>
      </w:r>
      <w:r w:rsidR="00EF4860" w:rsidRPr="00184B06">
        <w:t>«</w:t>
      </w:r>
      <w:r w:rsidRPr="00184B06">
        <w:t>Book</w:t>
      </w:r>
      <w:r w:rsidR="00EF4860" w:rsidRPr="00184B06"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534"/>
        <w:gridCol w:w="3147"/>
        <w:gridCol w:w="2126"/>
        <w:gridCol w:w="3964"/>
      </w:tblGrid>
      <w:tr w:rsidR="00A25A28" w:rsidRPr="00184B06" w14:paraId="10F61720" w14:textId="77777777" w:rsidTr="0030589D">
        <w:trPr>
          <w:tblHeader/>
        </w:trPr>
        <w:tc>
          <w:tcPr>
            <w:tcW w:w="534" w:type="dxa"/>
          </w:tcPr>
          <w:p w14:paraId="526FFC7B" w14:textId="54B96E97" w:rsidR="00A25A28" w:rsidRPr="00184B06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147" w:type="dxa"/>
          </w:tcPr>
          <w:p w14:paraId="2D35E229" w14:textId="6AD44280" w:rsidR="00A25A28" w:rsidRPr="00184B06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2126" w:type="dxa"/>
          </w:tcPr>
          <w:p w14:paraId="073212D1" w14:textId="7D935D81" w:rsidR="00A25A28" w:rsidRPr="00184B06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3964" w:type="dxa"/>
          </w:tcPr>
          <w:p w14:paraId="2708A030" w14:textId="56F8313D" w:rsidR="00A25A28" w:rsidRPr="00184B06" w:rsidRDefault="00A25A28" w:rsidP="00A25A28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A25A28" w:rsidRPr="00184B06" w14:paraId="36D7DBE7" w14:textId="77777777" w:rsidTr="0030589D">
        <w:tc>
          <w:tcPr>
            <w:tcW w:w="534" w:type="dxa"/>
          </w:tcPr>
          <w:p w14:paraId="4BE1D741" w14:textId="55B9D73D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147" w:type="dxa"/>
          </w:tcPr>
          <w:p w14:paraId="320BAE08" w14:textId="442489BA" w:rsidR="00A25A28" w:rsidRPr="00184B06" w:rsidRDefault="00A25A28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Id</w:t>
            </w:r>
            <w:proofErr w:type="spellEnd"/>
            <w:r w:rsidRPr="00184B06">
              <w:t xml:space="preserve"> (ИД)</w:t>
            </w:r>
          </w:p>
        </w:tc>
        <w:tc>
          <w:tcPr>
            <w:tcW w:w="2126" w:type="dxa"/>
          </w:tcPr>
          <w:p w14:paraId="05204572" w14:textId="055E5297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3964" w:type="dxa"/>
          </w:tcPr>
          <w:p w14:paraId="4214E667" w14:textId="7B31BD3A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Идентификатор (ИД)</w:t>
            </w:r>
          </w:p>
        </w:tc>
      </w:tr>
      <w:tr w:rsidR="00A25A28" w:rsidRPr="00184B06" w14:paraId="7B0132BB" w14:textId="77777777" w:rsidTr="0030589D">
        <w:tc>
          <w:tcPr>
            <w:tcW w:w="534" w:type="dxa"/>
          </w:tcPr>
          <w:p w14:paraId="73843B7F" w14:textId="78043501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147" w:type="dxa"/>
          </w:tcPr>
          <w:p w14:paraId="32EB6DF9" w14:textId="3006242D" w:rsidR="00A25A28" w:rsidRPr="00184B06" w:rsidRDefault="00A25A28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Title</w:t>
            </w:r>
            <w:proofErr w:type="spellEnd"/>
            <w:r w:rsidRPr="00184B06">
              <w:t xml:space="preserve"> (Название книги)</w:t>
            </w:r>
          </w:p>
        </w:tc>
        <w:tc>
          <w:tcPr>
            <w:tcW w:w="2126" w:type="dxa"/>
          </w:tcPr>
          <w:p w14:paraId="0CE6C699" w14:textId="1B534986" w:rsidR="00A25A28" w:rsidRPr="00184B06" w:rsidRDefault="00A25A28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3964" w:type="dxa"/>
          </w:tcPr>
          <w:p w14:paraId="0C5D8698" w14:textId="7096C393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Название книги</w:t>
            </w:r>
          </w:p>
        </w:tc>
      </w:tr>
      <w:tr w:rsidR="00A25A28" w:rsidRPr="00184B06" w14:paraId="0260F0D3" w14:textId="77777777" w:rsidTr="0030589D">
        <w:tc>
          <w:tcPr>
            <w:tcW w:w="534" w:type="dxa"/>
          </w:tcPr>
          <w:p w14:paraId="4A4AADAE" w14:textId="2EDC5DB9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47" w:type="dxa"/>
          </w:tcPr>
          <w:p w14:paraId="2DF5BFC2" w14:textId="75052A3A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Isbn</w:t>
            </w:r>
          </w:p>
        </w:tc>
        <w:tc>
          <w:tcPr>
            <w:tcW w:w="2126" w:type="dxa"/>
          </w:tcPr>
          <w:p w14:paraId="47CA3D42" w14:textId="02D7ADD7" w:rsidR="00A25A28" w:rsidRPr="00184B06" w:rsidRDefault="00A25A28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3964" w:type="dxa"/>
          </w:tcPr>
          <w:p w14:paraId="349CE744" w14:textId="52AC1632" w:rsidR="00A25A28" w:rsidRPr="00184B06" w:rsidRDefault="00A25A28" w:rsidP="00A25A28">
            <w:pPr>
              <w:pStyle w:val="afa"/>
              <w:spacing w:before="120" w:after="120"/>
              <w:jc w:val="center"/>
            </w:pPr>
            <w:r w:rsidRPr="00184B06">
              <w:t>Уникальный ИД книги в формате EAN-11 или EAN-13</w:t>
            </w:r>
          </w:p>
        </w:tc>
      </w:tr>
      <w:tr w:rsidR="00725514" w:rsidRPr="00184B06" w14:paraId="7D937A69" w14:textId="77777777" w:rsidTr="0030589D">
        <w:tc>
          <w:tcPr>
            <w:tcW w:w="534" w:type="dxa"/>
          </w:tcPr>
          <w:p w14:paraId="7CB99A0F" w14:textId="3126B3B9" w:rsidR="00725514" w:rsidRPr="00184B06" w:rsidRDefault="00725514" w:rsidP="00A25A28">
            <w:pPr>
              <w:pStyle w:val="afa"/>
              <w:spacing w:before="120" w:after="120"/>
              <w:jc w:val="center"/>
            </w:pPr>
            <w:r w:rsidRPr="00184B06">
              <w:t>4</w:t>
            </w:r>
          </w:p>
        </w:tc>
        <w:tc>
          <w:tcPr>
            <w:tcW w:w="3147" w:type="dxa"/>
          </w:tcPr>
          <w:p w14:paraId="77581BC5" w14:textId="52E989F7" w:rsidR="00725514" w:rsidRPr="00184B06" w:rsidRDefault="00725514" w:rsidP="00A25A28">
            <w:pPr>
              <w:pStyle w:val="afa"/>
              <w:spacing w:before="120" w:after="120"/>
              <w:jc w:val="center"/>
            </w:pPr>
            <w:r w:rsidRPr="00184B06">
              <w:t>PublisherName</w:t>
            </w:r>
          </w:p>
        </w:tc>
        <w:tc>
          <w:tcPr>
            <w:tcW w:w="2126" w:type="dxa"/>
          </w:tcPr>
          <w:p w14:paraId="0A2E4B2E" w14:textId="2CAF5CDB" w:rsidR="00725514" w:rsidRPr="00184B06" w:rsidRDefault="00725514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3964" w:type="dxa"/>
          </w:tcPr>
          <w:p w14:paraId="2D06EBDE" w14:textId="708B5219" w:rsidR="00725514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Название компании издателя</w:t>
            </w:r>
          </w:p>
        </w:tc>
      </w:tr>
      <w:tr w:rsidR="00EE14FA" w:rsidRPr="00184B06" w14:paraId="6930F0B7" w14:textId="77777777" w:rsidTr="0030589D">
        <w:tc>
          <w:tcPr>
            <w:tcW w:w="534" w:type="dxa"/>
          </w:tcPr>
          <w:p w14:paraId="1CB0E870" w14:textId="158F811D" w:rsidR="00EE14FA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5</w:t>
            </w:r>
          </w:p>
        </w:tc>
        <w:tc>
          <w:tcPr>
            <w:tcW w:w="3147" w:type="dxa"/>
          </w:tcPr>
          <w:p w14:paraId="49D1E1D6" w14:textId="2C9550CB" w:rsidR="00EE14FA" w:rsidRPr="00184B06" w:rsidRDefault="00EE14FA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Description</w:t>
            </w:r>
            <w:proofErr w:type="spellEnd"/>
          </w:p>
        </w:tc>
        <w:tc>
          <w:tcPr>
            <w:tcW w:w="2126" w:type="dxa"/>
          </w:tcPr>
          <w:p w14:paraId="13D19DB8" w14:textId="20BAA5EE" w:rsidR="00EE14FA" w:rsidRPr="00184B06" w:rsidRDefault="00EE14FA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3964" w:type="dxa"/>
          </w:tcPr>
          <w:p w14:paraId="6B9C608D" w14:textId="1D71E212" w:rsidR="00EE14FA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Описания</w:t>
            </w:r>
          </w:p>
        </w:tc>
      </w:tr>
      <w:tr w:rsidR="00A25A28" w:rsidRPr="00184B06" w14:paraId="3BFF3022" w14:textId="77777777" w:rsidTr="0030589D">
        <w:tc>
          <w:tcPr>
            <w:tcW w:w="534" w:type="dxa"/>
          </w:tcPr>
          <w:p w14:paraId="65533B4B" w14:textId="169C8D84" w:rsidR="00A25A28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6</w:t>
            </w:r>
          </w:p>
        </w:tc>
        <w:tc>
          <w:tcPr>
            <w:tcW w:w="3147" w:type="dxa"/>
          </w:tcPr>
          <w:p w14:paraId="45168E41" w14:textId="5A5916FB" w:rsidR="00A25A28" w:rsidRPr="00184B06" w:rsidRDefault="00554659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Filename</w:t>
            </w:r>
            <w:proofErr w:type="spellEnd"/>
          </w:p>
        </w:tc>
        <w:tc>
          <w:tcPr>
            <w:tcW w:w="2126" w:type="dxa"/>
          </w:tcPr>
          <w:p w14:paraId="0D5C1D92" w14:textId="609112B6" w:rsidR="00A25A28" w:rsidRPr="00184B06" w:rsidRDefault="00554659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3964" w:type="dxa"/>
          </w:tcPr>
          <w:p w14:paraId="21E7283B" w14:textId="5ED24645" w:rsidR="00A25A28" w:rsidRPr="00184B06" w:rsidRDefault="00554659" w:rsidP="00A25A28">
            <w:pPr>
              <w:pStyle w:val="afa"/>
              <w:spacing w:before="120" w:after="120"/>
              <w:jc w:val="center"/>
            </w:pPr>
            <w:r w:rsidRPr="00184B06">
              <w:t>Имя файла документа</w:t>
            </w:r>
            <w:r w:rsidR="00725514" w:rsidRPr="00184B06">
              <w:t>, обязателен</w:t>
            </w:r>
          </w:p>
        </w:tc>
      </w:tr>
      <w:tr w:rsidR="00554659" w:rsidRPr="00184B06" w14:paraId="3B6110EB" w14:textId="77777777" w:rsidTr="0030589D">
        <w:tc>
          <w:tcPr>
            <w:tcW w:w="534" w:type="dxa"/>
          </w:tcPr>
          <w:p w14:paraId="0B522454" w14:textId="50C80AC7" w:rsidR="00554659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7</w:t>
            </w:r>
          </w:p>
        </w:tc>
        <w:tc>
          <w:tcPr>
            <w:tcW w:w="3147" w:type="dxa"/>
          </w:tcPr>
          <w:p w14:paraId="694851ED" w14:textId="24DEAF07" w:rsidR="00554659" w:rsidRPr="00184B06" w:rsidRDefault="00554659" w:rsidP="00A25A28">
            <w:pPr>
              <w:pStyle w:val="afa"/>
              <w:spacing w:before="120" w:after="120"/>
              <w:jc w:val="center"/>
            </w:pPr>
            <w:r w:rsidRPr="00184B06">
              <w:t>FileType</w:t>
            </w:r>
          </w:p>
        </w:tc>
        <w:tc>
          <w:tcPr>
            <w:tcW w:w="2126" w:type="dxa"/>
          </w:tcPr>
          <w:p w14:paraId="167BDFC5" w14:textId="01CEBBFC" w:rsidR="00554659" w:rsidRPr="00184B06" w:rsidRDefault="00554659" w:rsidP="00A25A28">
            <w:pPr>
              <w:pStyle w:val="afa"/>
              <w:spacing w:before="120" w:after="120"/>
              <w:jc w:val="center"/>
            </w:pPr>
            <w:r w:rsidRPr="00184B06">
              <w:t>BookFileType</w:t>
            </w:r>
          </w:p>
        </w:tc>
        <w:tc>
          <w:tcPr>
            <w:tcW w:w="3964" w:type="dxa"/>
          </w:tcPr>
          <w:p w14:paraId="294446E9" w14:textId="5183D7F2" w:rsidR="00554659" w:rsidRPr="00184B06" w:rsidRDefault="00554659" w:rsidP="00A25A28">
            <w:pPr>
              <w:pStyle w:val="afa"/>
              <w:spacing w:before="120" w:after="120"/>
              <w:jc w:val="center"/>
            </w:pPr>
            <w:r w:rsidRPr="00184B06">
              <w:t>Тип файла документа</w:t>
            </w:r>
            <w:r w:rsidR="00725514" w:rsidRPr="00184B06">
              <w:t>, обязателен</w:t>
            </w:r>
          </w:p>
        </w:tc>
      </w:tr>
      <w:tr w:rsidR="00554659" w:rsidRPr="00184B06" w14:paraId="54AF739D" w14:textId="77777777" w:rsidTr="0030589D">
        <w:tc>
          <w:tcPr>
            <w:tcW w:w="534" w:type="dxa"/>
          </w:tcPr>
          <w:p w14:paraId="1D069F7A" w14:textId="633E4C7E" w:rsidR="00554659" w:rsidRPr="00184B06" w:rsidRDefault="00EE14FA" w:rsidP="00A25A28">
            <w:pPr>
              <w:pStyle w:val="afa"/>
              <w:spacing w:before="120" w:after="120"/>
              <w:jc w:val="center"/>
            </w:pPr>
            <w:r w:rsidRPr="00184B06">
              <w:t>8</w:t>
            </w:r>
          </w:p>
        </w:tc>
        <w:tc>
          <w:tcPr>
            <w:tcW w:w="3147" w:type="dxa"/>
          </w:tcPr>
          <w:p w14:paraId="2220CFCF" w14:textId="1425B3AB" w:rsidR="00554659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FileSize</w:t>
            </w:r>
          </w:p>
        </w:tc>
        <w:tc>
          <w:tcPr>
            <w:tcW w:w="2126" w:type="dxa"/>
          </w:tcPr>
          <w:p w14:paraId="5FD0EC6C" w14:textId="5F8350AE" w:rsidR="00554659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long</w:t>
            </w:r>
            <w:proofErr w:type="spellEnd"/>
          </w:p>
        </w:tc>
        <w:tc>
          <w:tcPr>
            <w:tcW w:w="3964" w:type="dxa"/>
          </w:tcPr>
          <w:p w14:paraId="6D0ADC39" w14:textId="6D25B61A" w:rsidR="00554659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Размер файла, обязателен</w:t>
            </w:r>
          </w:p>
        </w:tc>
      </w:tr>
      <w:tr w:rsidR="00812C37" w:rsidRPr="00184B06" w14:paraId="501A7A11" w14:textId="77777777" w:rsidTr="0030589D">
        <w:tc>
          <w:tcPr>
            <w:tcW w:w="534" w:type="dxa"/>
          </w:tcPr>
          <w:p w14:paraId="621317AE" w14:textId="22C9CD4C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9</w:t>
            </w:r>
          </w:p>
        </w:tc>
        <w:tc>
          <w:tcPr>
            <w:tcW w:w="3147" w:type="dxa"/>
          </w:tcPr>
          <w:p w14:paraId="11805338" w14:textId="052C33DA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Authors</w:t>
            </w:r>
            <w:proofErr w:type="spellEnd"/>
          </w:p>
        </w:tc>
        <w:tc>
          <w:tcPr>
            <w:tcW w:w="2126" w:type="dxa"/>
          </w:tcPr>
          <w:p w14:paraId="03053921" w14:textId="36006D5E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string</w:t>
            </w:r>
            <w:proofErr w:type="spellEnd"/>
            <w:r w:rsidRPr="00184B06">
              <w:t>[</w:t>
            </w:r>
            <w:proofErr w:type="gramEnd"/>
            <w:r w:rsidRPr="00184B06">
              <w:t>]?</w:t>
            </w:r>
          </w:p>
        </w:tc>
        <w:tc>
          <w:tcPr>
            <w:tcW w:w="3964" w:type="dxa"/>
          </w:tcPr>
          <w:p w14:paraId="7A6D59C9" w14:textId="001D8927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Список авторов</w:t>
            </w:r>
          </w:p>
        </w:tc>
      </w:tr>
      <w:tr w:rsidR="00812C37" w:rsidRPr="00184B06" w14:paraId="144F6B91" w14:textId="77777777" w:rsidTr="0030589D">
        <w:tc>
          <w:tcPr>
            <w:tcW w:w="534" w:type="dxa"/>
          </w:tcPr>
          <w:p w14:paraId="560A6B37" w14:textId="7E76097D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10</w:t>
            </w:r>
          </w:p>
        </w:tc>
        <w:tc>
          <w:tcPr>
            <w:tcW w:w="3147" w:type="dxa"/>
          </w:tcPr>
          <w:p w14:paraId="68C01397" w14:textId="177C8437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Tags</w:t>
            </w:r>
            <w:proofErr w:type="spellEnd"/>
          </w:p>
        </w:tc>
        <w:tc>
          <w:tcPr>
            <w:tcW w:w="2126" w:type="dxa"/>
          </w:tcPr>
          <w:p w14:paraId="2BBC764D" w14:textId="2EC45B98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string</w:t>
            </w:r>
            <w:proofErr w:type="spellEnd"/>
            <w:r w:rsidRPr="00184B06">
              <w:t>[</w:t>
            </w:r>
            <w:proofErr w:type="gramEnd"/>
            <w:r w:rsidRPr="00184B06">
              <w:t>]?</w:t>
            </w:r>
          </w:p>
        </w:tc>
        <w:tc>
          <w:tcPr>
            <w:tcW w:w="3964" w:type="dxa"/>
          </w:tcPr>
          <w:p w14:paraId="781337C5" w14:textId="783EE61D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Теги книги</w:t>
            </w:r>
          </w:p>
        </w:tc>
      </w:tr>
      <w:tr w:rsidR="00812C37" w:rsidRPr="00184B06" w14:paraId="7385EDEF" w14:textId="77777777" w:rsidTr="0030589D">
        <w:tc>
          <w:tcPr>
            <w:tcW w:w="534" w:type="dxa"/>
          </w:tcPr>
          <w:p w14:paraId="36CD7E5E" w14:textId="22B6374B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11</w:t>
            </w:r>
          </w:p>
        </w:tc>
        <w:tc>
          <w:tcPr>
            <w:tcW w:w="3147" w:type="dxa"/>
          </w:tcPr>
          <w:p w14:paraId="0475AA28" w14:textId="31DD2022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PageCount</w:t>
            </w:r>
            <w:proofErr w:type="spellEnd"/>
          </w:p>
        </w:tc>
        <w:tc>
          <w:tcPr>
            <w:tcW w:w="2126" w:type="dxa"/>
          </w:tcPr>
          <w:p w14:paraId="310D6805" w14:textId="165588A9" w:rsidR="00812C37" w:rsidRPr="00184B06" w:rsidRDefault="00812C37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int</w:t>
            </w:r>
            <w:proofErr w:type="spellEnd"/>
            <w:r w:rsidRPr="00184B06">
              <w:t>?</w:t>
            </w:r>
          </w:p>
        </w:tc>
        <w:tc>
          <w:tcPr>
            <w:tcW w:w="3964" w:type="dxa"/>
          </w:tcPr>
          <w:p w14:paraId="6A5C5717" w14:textId="621532A6" w:rsidR="00812C37" w:rsidRPr="00184B06" w:rsidRDefault="00812C37" w:rsidP="00A25A28">
            <w:pPr>
              <w:pStyle w:val="afa"/>
              <w:spacing w:before="120" w:after="120"/>
              <w:jc w:val="center"/>
            </w:pPr>
            <w:r w:rsidRPr="00184B06">
              <w:t>Количество страниц</w:t>
            </w:r>
          </w:p>
        </w:tc>
      </w:tr>
      <w:tr w:rsidR="00232C2D" w:rsidRPr="00184B06" w14:paraId="10EBC049" w14:textId="77777777" w:rsidTr="0030589D">
        <w:tc>
          <w:tcPr>
            <w:tcW w:w="534" w:type="dxa"/>
          </w:tcPr>
          <w:p w14:paraId="1E7D6D8D" w14:textId="0A90026A" w:rsidR="00232C2D" w:rsidRPr="00184B06" w:rsidRDefault="00232C2D" w:rsidP="00A25A28">
            <w:pPr>
              <w:pStyle w:val="afa"/>
              <w:spacing w:before="120" w:after="120"/>
              <w:jc w:val="center"/>
            </w:pPr>
            <w:r w:rsidRPr="00184B06">
              <w:t>12</w:t>
            </w:r>
          </w:p>
        </w:tc>
        <w:tc>
          <w:tcPr>
            <w:tcW w:w="3147" w:type="dxa"/>
          </w:tcPr>
          <w:p w14:paraId="4CE0885F" w14:textId="70DE09CA" w:rsidR="00232C2D" w:rsidRPr="00184B06" w:rsidRDefault="00232C2D" w:rsidP="00A25A28">
            <w:pPr>
              <w:pStyle w:val="afa"/>
              <w:spacing w:before="120" w:after="120"/>
              <w:jc w:val="center"/>
            </w:pPr>
            <w:proofErr w:type="spellStart"/>
            <w:r w:rsidRPr="00184B06">
              <w:t>BookCollections</w:t>
            </w:r>
            <w:proofErr w:type="spellEnd"/>
          </w:p>
        </w:tc>
        <w:tc>
          <w:tcPr>
            <w:tcW w:w="2126" w:type="dxa"/>
          </w:tcPr>
          <w:p w14:paraId="5CDC8FA8" w14:textId="0E8DD65C" w:rsidR="00232C2D" w:rsidRPr="00184B06" w:rsidRDefault="00232C2D" w:rsidP="00A25A28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ICollection</w:t>
            </w:r>
            <w:proofErr w:type="spellEnd"/>
            <w:r w:rsidRPr="00184B06">
              <w:t>&lt;</w:t>
            </w:r>
            <w:proofErr w:type="gramEnd"/>
            <w:r w:rsidRPr="00184B06">
              <w:t>BookCollection&gt;</w:t>
            </w:r>
          </w:p>
        </w:tc>
        <w:tc>
          <w:tcPr>
            <w:tcW w:w="3964" w:type="dxa"/>
          </w:tcPr>
          <w:p w14:paraId="1480167F" w14:textId="234E5B35" w:rsidR="00232C2D" w:rsidRPr="00184B06" w:rsidRDefault="00232C2D" w:rsidP="00A25A28">
            <w:pPr>
              <w:pStyle w:val="afa"/>
              <w:spacing w:before="120" w:after="120"/>
              <w:jc w:val="center"/>
            </w:pPr>
            <w:r w:rsidRPr="00184B06">
              <w:t>Список коллекции в которых эта книга входит</w:t>
            </w:r>
          </w:p>
        </w:tc>
      </w:tr>
    </w:tbl>
    <w:p w14:paraId="4CC61DE6" w14:textId="77777777" w:rsidR="00B479E7" w:rsidRPr="00184B06" w:rsidRDefault="00B479E7" w:rsidP="00BC3157">
      <w:pPr>
        <w:spacing w:before="120"/>
      </w:pPr>
    </w:p>
    <w:p w14:paraId="2E2013AF" w14:textId="77777777" w:rsidR="00B479E7" w:rsidRPr="00184B06" w:rsidRDefault="00B479E7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7C5DFE69" w14:textId="6775D2AD" w:rsidR="00A25A28" w:rsidRPr="00184B06" w:rsidRDefault="00EF4860" w:rsidP="00BC3157">
      <w:pPr>
        <w:spacing w:before="120"/>
      </w:pPr>
      <w:r w:rsidRPr="00184B06">
        <w:lastRenderedPageBreak/>
        <w:t xml:space="preserve">Атрибуты сущности «Коллекции книг» (BookCollection) отображены в таблице </w:t>
      </w:r>
      <w:r w:rsidR="002375E1" w:rsidRPr="00184B06">
        <w:t>2.2</w:t>
      </w:r>
      <w:r w:rsidRPr="00184B06">
        <w:t>.</w:t>
      </w:r>
    </w:p>
    <w:p w14:paraId="6C32ACA4" w14:textId="48BC97D2" w:rsidR="00EF4860" w:rsidRPr="00184B06" w:rsidRDefault="00EF4860" w:rsidP="00A25A28">
      <w:pPr>
        <w:ind w:firstLine="0"/>
      </w:pPr>
      <w:r w:rsidRPr="00184B06">
        <w:t xml:space="preserve">Таблица </w:t>
      </w:r>
      <w:r w:rsidR="002375E1" w:rsidRPr="00184B06">
        <w:t>2.2</w:t>
      </w:r>
      <w:r w:rsidRPr="00184B06">
        <w:t xml:space="preserve"> – Атрибуты сущности «BookCollection»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2126"/>
        <w:gridCol w:w="3963"/>
      </w:tblGrid>
      <w:tr w:rsidR="00EF4860" w:rsidRPr="00184B06" w14:paraId="4D5DA587" w14:textId="77777777" w:rsidTr="00355301">
        <w:trPr>
          <w:tblHeader/>
        </w:trPr>
        <w:tc>
          <w:tcPr>
            <w:tcW w:w="562" w:type="dxa"/>
          </w:tcPr>
          <w:p w14:paraId="0191339B" w14:textId="77777777" w:rsidR="00EF4860" w:rsidRPr="00184B06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3A7579E1" w14:textId="77777777" w:rsidR="00EF4860" w:rsidRPr="00184B06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2126" w:type="dxa"/>
          </w:tcPr>
          <w:p w14:paraId="47D18BE6" w14:textId="77777777" w:rsidR="00EF4860" w:rsidRPr="00184B06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3963" w:type="dxa"/>
          </w:tcPr>
          <w:p w14:paraId="4CF0CFB8" w14:textId="77777777" w:rsidR="00EF4860" w:rsidRPr="00184B06" w:rsidRDefault="00EF4860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EF4860" w:rsidRPr="00184B06" w14:paraId="4567B0B8" w14:textId="77777777" w:rsidTr="00463B37">
        <w:tc>
          <w:tcPr>
            <w:tcW w:w="562" w:type="dxa"/>
          </w:tcPr>
          <w:p w14:paraId="1CA40429" w14:textId="77777777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119" w:type="dxa"/>
          </w:tcPr>
          <w:p w14:paraId="5B4063BF" w14:textId="77777777" w:rsidR="00EF4860" w:rsidRPr="00184B06" w:rsidRDefault="00EF4860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Id</w:t>
            </w:r>
            <w:proofErr w:type="spellEnd"/>
            <w:r w:rsidRPr="00184B06">
              <w:t xml:space="preserve"> (ИД)</w:t>
            </w:r>
          </w:p>
        </w:tc>
        <w:tc>
          <w:tcPr>
            <w:tcW w:w="2126" w:type="dxa"/>
          </w:tcPr>
          <w:p w14:paraId="503F81D5" w14:textId="77777777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3963" w:type="dxa"/>
          </w:tcPr>
          <w:p w14:paraId="2F64B45A" w14:textId="77777777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Идентификатор (ИД)</w:t>
            </w:r>
          </w:p>
        </w:tc>
      </w:tr>
      <w:tr w:rsidR="00EF4860" w:rsidRPr="00184B06" w14:paraId="00D2D145" w14:textId="77777777" w:rsidTr="00463B37">
        <w:tc>
          <w:tcPr>
            <w:tcW w:w="562" w:type="dxa"/>
          </w:tcPr>
          <w:p w14:paraId="07F62421" w14:textId="5788C8B6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119" w:type="dxa"/>
          </w:tcPr>
          <w:p w14:paraId="08D4AD08" w14:textId="70430E4E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Name (Название коллекции)</w:t>
            </w:r>
          </w:p>
        </w:tc>
        <w:tc>
          <w:tcPr>
            <w:tcW w:w="2126" w:type="dxa"/>
          </w:tcPr>
          <w:p w14:paraId="61FEB15E" w14:textId="1007AB6A" w:rsidR="00EF4860" w:rsidRPr="00184B06" w:rsidRDefault="00EF4860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3963" w:type="dxa"/>
          </w:tcPr>
          <w:p w14:paraId="02E75C76" w14:textId="5E8B7D53" w:rsidR="00EF4860" w:rsidRPr="00184B06" w:rsidRDefault="00EF4860" w:rsidP="00463B37">
            <w:pPr>
              <w:pStyle w:val="afa"/>
              <w:spacing w:before="120" w:after="120"/>
              <w:jc w:val="center"/>
            </w:pPr>
            <w:r w:rsidRPr="00184B06">
              <w:t>Название коллекции</w:t>
            </w:r>
          </w:p>
        </w:tc>
      </w:tr>
      <w:tr w:rsidR="002375E1" w:rsidRPr="00184B06" w14:paraId="67160C41" w14:textId="77777777" w:rsidTr="00463B37">
        <w:tc>
          <w:tcPr>
            <w:tcW w:w="562" w:type="dxa"/>
          </w:tcPr>
          <w:p w14:paraId="1C19B88D" w14:textId="53E119BD" w:rsidR="002375E1" w:rsidRPr="00184B06" w:rsidRDefault="002375E1" w:rsidP="00463B37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19" w:type="dxa"/>
          </w:tcPr>
          <w:p w14:paraId="21C9BBE9" w14:textId="283B3B41" w:rsidR="002375E1" w:rsidRPr="00184B06" w:rsidRDefault="002375E1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Books</w:t>
            </w:r>
            <w:proofErr w:type="spellEnd"/>
          </w:p>
        </w:tc>
        <w:tc>
          <w:tcPr>
            <w:tcW w:w="2126" w:type="dxa"/>
          </w:tcPr>
          <w:p w14:paraId="533AA672" w14:textId="5D833954" w:rsidR="002375E1" w:rsidRPr="00184B06" w:rsidRDefault="002375E1" w:rsidP="00463B37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ICollection</w:t>
            </w:r>
            <w:proofErr w:type="spellEnd"/>
            <w:r w:rsidRPr="00184B06">
              <w:t>&lt;</w:t>
            </w:r>
            <w:proofErr w:type="gramEnd"/>
            <w:r w:rsidRPr="00184B06">
              <w:t>Book&gt;</w:t>
            </w:r>
          </w:p>
        </w:tc>
        <w:tc>
          <w:tcPr>
            <w:tcW w:w="3963" w:type="dxa"/>
          </w:tcPr>
          <w:p w14:paraId="0C10443A" w14:textId="2DD95421" w:rsidR="002375E1" w:rsidRPr="00184B06" w:rsidRDefault="002375E1" w:rsidP="00463B37">
            <w:pPr>
              <w:pStyle w:val="afa"/>
              <w:spacing w:before="120" w:after="120"/>
              <w:jc w:val="center"/>
            </w:pPr>
            <w:r w:rsidRPr="00184B06">
              <w:t>Список книг в кол</w:t>
            </w:r>
            <w:r w:rsidR="005B6E9B" w:rsidRPr="00184B06">
              <w:t>л</w:t>
            </w:r>
            <w:r w:rsidRPr="00184B06">
              <w:t>екции</w:t>
            </w:r>
          </w:p>
        </w:tc>
      </w:tr>
      <w:tr w:rsidR="000664E8" w:rsidRPr="00184B06" w14:paraId="69491DE9" w14:textId="77777777" w:rsidTr="00463B37">
        <w:tc>
          <w:tcPr>
            <w:tcW w:w="562" w:type="dxa"/>
          </w:tcPr>
          <w:p w14:paraId="7609BEC2" w14:textId="4B49B515" w:rsidR="000664E8" w:rsidRPr="00184B06" w:rsidRDefault="002375E1" w:rsidP="00463B37">
            <w:pPr>
              <w:pStyle w:val="afa"/>
              <w:spacing w:before="120" w:after="120"/>
              <w:jc w:val="center"/>
            </w:pPr>
            <w:r w:rsidRPr="00184B06">
              <w:t>4</w:t>
            </w:r>
          </w:p>
        </w:tc>
        <w:tc>
          <w:tcPr>
            <w:tcW w:w="3119" w:type="dxa"/>
          </w:tcPr>
          <w:p w14:paraId="6EE81FCB" w14:textId="05F61DCD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CreatedAt</w:t>
            </w:r>
            <w:proofErr w:type="spellEnd"/>
            <w:r w:rsidRPr="00184B06">
              <w:t xml:space="preserve"> (Когда было создано)</w:t>
            </w:r>
          </w:p>
        </w:tc>
        <w:tc>
          <w:tcPr>
            <w:tcW w:w="2126" w:type="dxa"/>
          </w:tcPr>
          <w:p w14:paraId="5A18B0BF" w14:textId="1CAFAD6D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Instant</w:t>
            </w:r>
          </w:p>
        </w:tc>
        <w:tc>
          <w:tcPr>
            <w:tcW w:w="3963" w:type="dxa"/>
          </w:tcPr>
          <w:p w14:paraId="00416EED" w14:textId="05EC96FA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Время создание записи</w:t>
            </w:r>
          </w:p>
        </w:tc>
      </w:tr>
    </w:tbl>
    <w:p w14:paraId="01EB9118" w14:textId="2F1C5E1C" w:rsidR="000664E8" w:rsidRPr="00184B06" w:rsidRDefault="00972288" w:rsidP="00757589">
      <w:pPr>
        <w:spacing w:before="120"/>
      </w:pPr>
      <w:r w:rsidRPr="00184B06">
        <w:t>Сущность «Текст книги» (</w:t>
      </w:r>
      <w:proofErr w:type="spellStart"/>
      <w:r w:rsidRPr="00184B06">
        <w:t>BookText</w:t>
      </w:r>
      <w:proofErr w:type="spellEnd"/>
      <w:r w:rsidRPr="00184B06">
        <w:t>) нужна для поиска по текстам книг (</w:t>
      </w:r>
      <w:proofErr w:type="spellStart"/>
      <w:r w:rsidRPr="00184B06">
        <w:t>full-text</w:t>
      </w:r>
      <w:proofErr w:type="spellEnd"/>
      <w:r w:rsidRPr="00184B06">
        <w:t xml:space="preserve"> </w:t>
      </w:r>
      <w:proofErr w:type="spellStart"/>
      <w:r w:rsidRPr="00184B06">
        <w:t>search</w:t>
      </w:r>
      <w:proofErr w:type="spellEnd"/>
      <w:r w:rsidRPr="00184B06">
        <w:t xml:space="preserve">). </w:t>
      </w:r>
      <w:r w:rsidR="000664E8" w:rsidRPr="00184B06">
        <w:t xml:space="preserve">Атрибуты сущности </w:t>
      </w:r>
      <w:r w:rsidRPr="00184B06">
        <w:t xml:space="preserve">приведены </w:t>
      </w:r>
      <w:r w:rsidR="000664E8" w:rsidRPr="00184B06">
        <w:t xml:space="preserve">в таблице </w:t>
      </w:r>
      <w:r w:rsidR="002375E1" w:rsidRPr="00184B06">
        <w:t>2.3</w:t>
      </w:r>
      <w:r w:rsidR="000664E8" w:rsidRPr="00184B06">
        <w:t>.</w:t>
      </w:r>
    </w:p>
    <w:p w14:paraId="4529F646" w14:textId="31208C8C" w:rsidR="000664E8" w:rsidRPr="00184B06" w:rsidRDefault="000664E8" w:rsidP="000664E8">
      <w:pPr>
        <w:ind w:firstLine="0"/>
      </w:pPr>
      <w:r w:rsidRPr="00184B06">
        <w:t xml:space="preserve">Таблица </w:t>
      </w:r>
      <w:r w:rsidR="002375E1" w:rsidRPr="00184B06">
        <w:t>2.3</w:t>
      </w:r>
      <w:r w:rsidRPr="00184B06">
        <w:t xml:space="preserve"> – Атрибуты сущности «</w:t>
      </w:r>
      <w:proofErr w:type="spellStart"/>
      <w:r w:rsidRPr="00184B06">
        <w:t>BookText</w:t>
      </w:r>
      <w:proofErr w:type="spellEnd"/>
      <w:r w:rsidRPr="00184B06">
        <w:t>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0664E8" w:rsidRPr="00184B06" w14:paraId="372A9247" w14:textId="77777777" w:rsidTr="00355301">
        <w:trPr>
          <w:tblHeader/>
        </w:trPr>
        <w:tc>
          <w:tcPr>
            <w:tcW w:w="562" w:type="dxa"/>
          </w:tcPr>
          <w:p w14:paraId="35E21949" w14:textId="77777777" w:rsidR="000664E8" w:rsidRPr="00184B06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3DF0D146" w14:textId="77777777" w:rsidR="000664E8" w:rsidRPr="00184B06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5A993668" w14:textId="77777777" w:rsidR="000664E8" w:rsidRPr="00184B06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42C914AA" w14:textId="77777777" w:rsidR="000664E8" w:rsidRPr="00184B06" w:rsidRDefault="000664E8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0664E8" w:rsidRPr="00184B06" w14:paraId="624CEF12" w14:textId="77777777" w:rsidTr="000664E8">
        <w:tc>
          <w:tcPr>
            <w:tcW w:w="562" w:type="dxa"/>
          </w:tcPr>
          <w:p w14:paraId="773A836F" w14:textId="77777777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119" w:type="dxa"/>
          </w:tcPr>
          <w:p w14:paraId="1AD12AC5" w14:textId="77777777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Id</w:t>
            </w:r>
            <w:proofErr w:type="spellEnd"/>
            <w:r w:rsidRPr="00184B06">
              <w:t xml:space="preserve"> (ИД)</w:t>
            </w:r>
          </w:p>
        </w:tc>
        <w:tc>
          <w:tcPr>
            <w:tcW w:w="1559" w:type="dxa"/>
          </w:tcPr>
          <w:p w14:paraId="65627B57" w14:textId="77777777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0" w:type="dxa"/>
          </w:tcPr>
          <w:p w14:paraId="0E22A627" w14:textId="77777777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Идентификатор (ИД)</w:t>
            </w:r>
          </w:p>
        </w:tc>
      </w:tr>
      <w:tr w:rsidR="000664E8" w:rsidRPr="00184B06" w14:paraId="6463FADB" w14:textId="77777777" w:rsidTr="000664E8">
        <w:tc>
          <w:tcPr>
            <w:tcW w:w="562" w:type="dxa"/>
          </w:tcPr>
          <w:p w14:paraId="7F69C0C8" w14:textId="291408A5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119" w:type="dxa"/>
          </w:tcPr>
          <w:p w14:paraId="1715AA7A" w14:textId="6CE3216E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Text (Текст)</w:t>
            </w:r>
          </w:p>
        </w:tc>
        <w:tc>
          <w:tcPr>
            <w:tcW w:w="1559" w:type="dxa"/>
          </w:tcPr>
          <w:p w14:paraId="3539BA80" w14:textId="5F6517A9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0" w:type="dxa"/>
          </w:tcPr>
          <w:p w14:paraId="02B4927A" w14:textId="41CFC8EB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Часть текста книги</w:t>
            </w:r>
          </w:p>
        </w:tc>
      </w:tr>
      <w:tr w:rsidR="000664E8" w:rsidRPr="00184B06" w14:paraId="121E9FE2" w14:textId="77777777" w:rsidTr="000664E8">
        <w:tc>
          <w:tcPr>
            <w:tcW w:w="562" w:type="dxa"/>
          </w:tcPr>
          <w:p w14:paraId="5ADDF5C3" w14:textId="3BE85687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19" w:type="dxa"/>
          </w:tcPr>
          <w:p w14:paraId="102A261D" w14:textId="017137A4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PageNumber</w:t>
            </w:r>
            <w:proofErr w:type="spellEnd"/>
            <w:r w:rsidRPr="00184B06">
              <w:t xml:space="preserve"> (Номер страницы)</w:t>
            </w:r>
          </w:p>
        </w:tc>
        <w:tc>
          <w:tcPr>
            <w:tcW w:w="1559" w:type="dxa"/>
          </w:tcPr>
          <w:p w14:paraId="3C04EC12" w14:textId="024E0C65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int</w:t>
            </w:r>
            <w:proofErr w:type="spellEnd"/>
            <w:r w:rsidRPr="00184B06">
              <w:t>?</w:t>
            </w:r>
          </w:p>
        </w:tc>
        <w:tc>
          <w:tcPr>
            <w:tcW w:w="4530" w:type="dxa"/>
          </w:tcPr>
          <w:p w14:paraId="23E13799" w14:textId="128D9A4A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 xml:space="preserve">Номер страницы </w:t>
            </w:r>
            <w:proofErr w:type="gramStart"/>
            <w:r w:rsidRPr="00184B06">
              <w:t>книги</w:t>
            </w:r>
            <w:proofErr w:type="gramEnd"/>
            <w:r w:rsidRPr="00184B06">
              <w:t xml:space="preserve"> на котором расположена часть текста книги</w:t>
            </w:r>
          </w:p>
        </w:tc>
      </w:tr>
      <w:tr w:rsidR="000664E8" w:rsidRPr="00184B06" w14:paraId="3306B0CD" w14:textId="77777777" w:rsidTr="000664E8">
        <w:tc>
          <w:tcPr>
            <w:tcW w:w="562" w:type="dxa"/>
          </w:tcPr>
          <w:p w14:paraId="69F56818" w14:textId="22B97354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4</w:t>
            </w:r>
          </w:p>
        </w:tc>
        <w:tc>
          <w:tcPr>
            <w:tcW w:w="3119" w:type="dxa"/>
          </w:tcPr>
          <w:p w14:paraId="06A75B3B" w14:textId="3F25B9E2" w:rsidR="000664E8" w:rsidRPr="00184B06" w:rsidRDefault="000664E8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BookDocumentId</w:t>
            </w:r>
            <w:proofErr w:type="spellEnd"/>
          </w:p>
        </w:tc>
        <w:tc>
          <w:tcPr>
            <w:tcW w:w="1559" w:type="dxa"/>
          </w:tcPr>
          <w:p w14:paraId="5D63993C" w14:textId="5C3E15CB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0" w:type="dxa"/>
          </w:tcPr>
          <w:p w14:paraId="50FA727B" w14:textId="65A1DB1A" w:rsidR="000664E8" w:rsidRPr="00184B06" w:rsidRDefault="000664E8" w:rsidP="00463B37">
            <w:pPr>
              <w:pStyle w:val="afa"/>
              <w:spacing w:before="120" w:after="120"/>
              <w:jc w:val="center"/>
            </w:pPr>
            <w:r w:rsidRPr="00184B06">
              <w:t>Внешний ключ к сущности «Книга»</w:t>
            </w:r>
          </w:p>
        </w:tc>
      </w:tr>
    </w:tbl>
    <w:p w14:paraId="4E1F667C" w14:textId="05FB7F70" w:rsidR="004433CB" w:rsidRPr="00184B06" w:rsidRDefault="004433CB" w:rsidP="004E194C">
      <w:pPr>
        <w:spacing w:before="120"/>
      </w:pPr>
      <w:r w:rsidRPr="00184B06">
        <w:t>Сущность «Статистика пользователя» (</w:t>
      </w:r>
      <w:proofErr w:type="spellStart"/>
      <w:r w:rsidRPr="00184B06">
        <w:t>BookUserStats</w:t>
      </w:r>
      <w:proofErr w:type="spellEnd"/>
      <w:r w:rsidRPr="00184B06">
        <w:t>) показывает количество времени, который провёл пользователь с определенной книгой, на какой странице он остановился и когда последний раз её открывал.</w:t>
      </w:r>
      <w:r w:rsidR="00256DED" w:rsidRPr="00184B06">
        <w:t xml:space="preserve"> Все её атрибуты</w:t>
      </w:r>
      <w:r w:rsidRPr="00184B06">
        <w:t xml:space="preserve"> </w:t>
      </w:r>
      <w:r w:rsidR="00F06EEB" w:rsidRPr="00184B06">
        <w:t>представлены</w:t>
      </w:r>
      <w:r w:rsidRPr="00184B06">
        <w:t xml:space="preserve"> в таблице </w:t>
      </w:r>
      <w:r w:rsidR="002375E1" w:rsidRPr="00184B06">
        <w:t>2.4</w:t>
      </w:r>
      <w:r w:rsidRPr="00184B06">
        <w:t>.</w:t>
      </w:r>
    </w:p>
    <w:p w14:paraId="25AB891A" w14:textId="40AC680D" w:rsidR="004433CB" w:rsidRPr="00184B06" w:rsidRDefault="004433CB" w:rsidP="004433CB">
      <w:pPr>
        <w:ind w:firstLine="0"/>
      </w:pPr>
      <w:r w:rsidRPr="00184B06">
        <w:t>Таблица</w:t>
      </w:r>
      <w:r w:rsidR="002359E7" w:rsidRPr="00184B06">
        <w:t xml:space="preserve"> </w:t>
      </w:r>
      <w:r w:rsidR="002375E1" w:rsidRPr="00184B06">
        <w:t>2.4</w:t>
      </w:r>
      <w:r w:rsidRPr="00184B06">
        <w:t xml:space="preserve"> – Атрибуты сущности «</w:t>
      </w:r>
      <w:proofErr w:type="spellStart"/>
      <w:r w:rsidR="00256DED" w:rsidRPr="00184B06">
        <w:t>BookUserStats</w:t>
      </w:r>
      <w:proofErr w:type="spellEnd"/>
      <w:r w:rsidRPr="00184B06">
        <w:t>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256DED" w:rsidRPr="00184B06" w14:paraId="45CEC407" w14:textId="77777777" w:rsidTr="00355301">
        <w:trPr>
          <w:tblHeader/>
        </w:trPr>
        <w:tc>
          <w:tcPr>
            <w:tcW w:w="562" w:type="dxa"/>
          </w:tcPr>
          <w:p w14:paraId="26AB1351" w14:textId="77777777" w:rsidR="00256DED" w:rsidRPr="00184B06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0C10DF79" w14:textId="77777777" w:rsidR="00256DED" w:rsidRPr="00184B06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7E59DEA6" w14:textId="77777777" w:rsidR="00256DED" w:rsidRPr="00184B06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58BF8143" w14:textId="77777777" w:rsidR="00256DED" w:rsidRPr="00184B06" w:rsidRDefault="00256DED" w:rsidP="00463B37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256DED" w:rsidRPr="00184B06" w14:paraId="0E14830A" w14:textId="77777777" w:rsidTr="00463B37">
        <w:tc>
          <w:tcPr>
            <w:tcW w:w="562" w:type="dxa"/>
          </w:tcPr>
          <w:p w14:paraId="28430E78" w14:textId="77777777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119" w:type="dxa"/>
          </w:tcPr>
          <w:p w14:paraId="2F8EE7D6" w14:textId="08A02D6A" w:rsidR="00256DED" w:rsidRPr="00184B06" w:rsidRDefault="00256DED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BookId</w:t>
            </w:r>
            <w:proofErr w:type="spellEnd"/>
            <w:r w:rsidRPr="00184B06">
              <w:t xml:space="preserve"> (ИД книги)</w:t>
            </w:r>
          </w:p>
        </w:tc>
        <w:tc>
          <w:tcPr>
            <w:tcW w:w="1559" w:type="dxa"/>
          </w:tcPr>
          <w:p w14:paraId="1860D935" w14:textId="77777777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0" w:type="dxa"/>
          </w:tcPr>
          <w:p w14:paraId="56797F46" w14:textId="4D81AA66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Идентификатор книги</w:t>
            </w:r>
          </w:p>
        </w:tc>
      </w:tr>
      <w:tr w:rsidR="00256DED" w:rsidRPr="00184B06" w14:paraId="7F2D9245" w14:textId="77777777" w:rsidTr="00463B37">
        <w:tc>
          <w:tcPr>
            <w:tcW w:w="562" w:type="dxa"/>
          </w:tcPr>
          <w:p w14:paraId="22A75449" w14:textId="12515210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119" w:type="dxa"/>
          </w:tcPr>
          <w:p w14:paraId="08592A79" w14:textId="04094DD7" w:rsidR="00256DED" w:rsidRPr="00184B06" w:rsidRDefault="00256DED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UserId</w:t>
            </w:r>
            <w:proofErr w:type="spellEnd"/>
            <w:r w:rsidRPr="00184B06">
              <w:t xml:space="preserve"> (ИД пользователя)</w:t>
            </w:r>
          </w:p>
        </w:tc>
        <w:tc>
          <w:tcPr>
            <w:tcW w:w="1559" w:type="dxa"/>
          </w:tcPr>
          <w:p w14:paraId="5FBF0F0A" w14:textId="153DB6A4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0" w:type="dxa"/>
          </w:tcPr>
          <w:p w14:paraId="3FB0DD7B" w14:textId="771B1225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Идентификатор пользователя</w:t>
            </w:r>
          </w:p>
        </w:tc>
      </w:tr>
      <w:tr w:rsidR="00256DED" w:rsidRPr="00184B06" w14:paraId="5C674D1D" w14:textId="77777777" w:rsidTr="00463B37">
        <w:tc>
          <w:tcPr>
            <w:tcW w:w="562" w:type="dxa"/>
          </w:tcPr>
          <w:p w14:paraId="2B9EF49A" w14:textId="02064A06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19" w:type="dxa"/>
          </w:tcPr>
          <w:p w14:paraId="0C1A746A" w14:textId="2B45545F" w:rsidR="00256DED" w:rsidRPr="00184B06" w:rsidRDefault="00256DED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RecentAccess</w:t>
            </w:r>
            <w:proofErr w:type="spellEnd"/>
            <w:r w:rsidRPr="00184B06">
              <w:t xml:space="preserve"> (Последнее время доступа)</w:t>
            </w:r>
          </w:p>
        </w:tc>
        <w:tc>
          <w:tcPr>
            <w:tcW w:w="1559" w:type="dxa"/>
          </w:tcPr>
          <w:p w14:paraId="6DF0D062" w14:textId="45109B38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Instant</w:t>
            </w:r>
          </w:p>
        </w:tc>
        <w:tc>
          <w:tcPr>
            <w:tcW w:w="4530" w:type="dxa"/>
          </w:tcPr>
          <w:p w14:paraId="4A77438D" w14:textId="3FF9598F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Последнее время, когда пользователь открывал книгу</w:t>
            </w:r>
          </w:p>
        </w:tc>
      </w:tr>
      <w:tr w:rsidR="00256DED" w:rsidRPr="00184B06" w14:paraId="48A4415A" w14:textId="77777777" w:rsidTr="00463B37">
        <w:tc>
          <w:tcPr>
            <w:tcW w:w="562" w:type="dxa"/>
          </w:tcPr>
          <w:p w14:paraId="250280AE" w14:textId="606BEF30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lastRenderedPageBreak/>
              <w:t>4</w:t>
            </w:r>
          </w:p>
        </w:tc>
        <w:tc>
          <w:tcPr>
            <w:tcW w:w="3119" w:type="dxa"/>
          </w:tcPr>
          <w:p w14:paraId="6C0F6BD9" w14:textId="721EBF87" w:rsidR="00256DED" w:rsidRPr="00184B06" w:rsidRDefault="00256DED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TotalReadingTime</w:t>
            </w:r>
            <w:proofErr w:type="spellEnd"/>
          </w:p>
        </w:tc>
        <w:tc>
          <w:tcPr>
            <w:tcW w:w="1559" w:type="dxa"/>
          </w:tcPr>
          <w:p w14:paraId="26A95F77" w14:textId="4CB09880" w:rsidR="00256DED" w:rsidRPr="00184B06" w:rsidRDefault="00256DED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long</w:t>
            </w:r>
            <w:proofErr w:type="spellEnd"/>
          </w:p>
        </w:tc>
        <w:tc>
          <w:tcPr>
            <w:tcW w:w="4530" w:type="dxa"/>
          </w:tcPr>
          <w:p w14:paraId="4AC026FB" w14:textId="653AC4EF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Общее проведенное время с книгой в секундах</w:t>
            </w:r>
          </w:p>
        </w:tc>
      </w:tr>
      <w:tr w:rsidR="00256DED" w:rsidRPr="00184B06" w14:paraId="30A6B8DD" w14:textId="77777777" w:rsidTr="00463B37">
        <w:tc>
          <w:tcPr>
            <w:tcW w:w="562" w:type="dxa"/>
          </w:tcPr>
          <w:p w14:paraId="4B8A92AA" w14:textId="070EB647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>5</w:t>
            </w:r>
          </w:p>
        </w:tc>
        <w:tc>
          <w:tcPr>
            <w:tcW w:w="3119" w:type="dxa"/>
          </w:tcPr>
          <w:p w14:paraId="1E296FCF" w14:textId="0650EE10" w:rsidR="00256DED" w:rsidRPr="00184B06" w:rsidRDefault="00256DED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LastViewedPage</w:t>
            </w:r>
            <w:proofErr w:type="spellEnd"/>
          </w:p>
        </w:tc>
        <w:tc>
          <w:tcPr>
            <w:tcW w:w="1559" w:type="dxa"/>
          </w:tcPr>
          <w:p w14:paraId="36B308D4" w14:textId="3C47D4E0" w:rsidR="00256DED" w:rsidRPr="00184B06" w:rsidRDefault="00256DED" w:rsidP="00463B37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int</w:t>
            </w:r>
            <w:proofErr w:type="spellEnd"/>
            <w:r w:rsidRPr="00184B06">
              <w:t>?</w:t>
            </w:r>
          </w:p>
        </w:tc>
        <w:tc>
          <w:tcPr>
            <w:tcW w:w="4530" w:type="dxa"/>
          </w:tcPr>
          <w:p w14:paraId="0D668270" w14:textId="4B6521D7" w:rsidR="00256DED" w:rsidRPr="00184B06" w:rsidRDefault="00256DED" w:rsidP="00463B37">
            <w:pPr>
              <w:pStyle w:val="afa"/>
              <w:spacing w:before="120" w:after="120"/>
              <w:jc w:val="center"/>
            </w:pPr>
            <w:r w:rsidRPr="00184B06">
              <w:t xml:space="preserve">Номер </w:t>
            </w:r>
            <w:r w:rsidR="0009282C" w:rsidRPr="00184B06">
              <w:t>страницы,</w:t>
            </w:r>
            <w:r w:rsidRPr="00184B06">
              <w:t xml:space="preserve"> на котором остановился пользователь</w:t>
            </w:r>
          </w:p>
        </w:tc>
      </w:tr>
    </w:tbl>
    <w:p w14:paraId="0EADEAC0" w14:textId="38B6B976" w:rsidR="002375E1" w:rsidRPr="00184B06" w:rsidRDefault="002375E1" w:rsidP="002375E1">
      <w:pPr>
        <w:spacing w:before="120"/>
      </w:pPr>
      <w:r w:rsidRPr="00184B06">
        <w:t>Атрибуты сущности «Словарного слова» (</w:t>
      </w:r>
      <w:proofErr w:type="spellStart"/>
      <w:r w:rsidRPr="00184B06">
        <w:t>DictionaryWord</w:t>
      </w:r>
      <w:proofErr w:type="spellEnd"/>
      <w:r w:rsidRPr="00184B06">
        <w:t xml:space="preserve">) </w:t>
      </w:r>
      <w:proofErr w:type="spellStart"/>
      <w:r w:rsidRPr="00184B06">
        <w:t>отбражена</w:t>
      </w:r>
      <w:proofErr w:type="spellEnd"/>
      <w:r w:rsidRPr="00184B06">
        <w:t xml:space="preserve"> в таблице 2.</w:t>
      </w:r>
      <w:r w:rsidR="00AB4705" w:rsidRPr="00184B06">
        <w:t>5</w:t>
      </w:r>
      <w:r w:rsidRPr="00184B06">
        <w:t>.</w:t>
      </w:r>
    </w:p>
    <w:p w14:paraId="61ADC473" w14:textId="1B6A0BBA" w:rsidR="002375E1" w:rsidRPr="00184B06" w:rsidRDefault="002375E1" w:rsidP="00F06EEB">
      <w:pPr>
        <w:ind w:firstLine="0"/>
      </w:pPr>
      <w:r w:rsidRPr="00184B06">
        <w:t>Таблица 2.</w:t>
      </w:r>
      <w:r w:rsidR="00AB4705" w:rsidRPr="00184B06">
        <w:t>5</w:t>
      </w:r>
      <w:r w:rsidRPr="00184B06">
        <w:t xml:space="preserve"> – Атрибуты сущности «</w:t>
      </w:r>
      <w:proofErr w:type="spellStart"/>
      <w:r w:rsidRPr="00184B06">
        <w:t>DictionaryWord</w:t>
      </w:r>
      <w:proofErr w:type="spellEnd"/>
      <w:r w:rsidRPr="00184B06"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464"/>
        <w:gridCol w:w="3217"/>
        <w:gridCol w:w="1559"/>
        <w:gridCol w:w="4531"/>
      </w:tblGrid>
      <w:tr w:rsidR="0029428E" w:rsidRPr="00184B06" w14:paraId="6FCCF0DF" w14:textId="77777777" w:rsidTr="0029428E">
        <w:trPr>
          <w:tblHeader/>
        </w:trPr>
        <w:tc>
          <w:tcPr>
            <w:tcW w:w="464" w:type="dxa"/>
          </w:tcPr>
          <w:p w14:paraId="569F44E0" w14:textId="77777777" w:rsidR="002375E1" w:rsidRPr="00184B06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217" w:type="dxa"/>
          </w:tcPr>
          <w:p w14:paraId="372219BF" w14:textId="77777777" w:rsidR="002375E1" w:rsidRPr="00184B06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32427C18" w14:textId="77777777" w:rsidR="002375E1" w:rsidRPr="00184B06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1" w:type="dxa"/>
          </w:tcPr>
          <w:p w14:paraId="3B9F780A" w14:textId="77777777" w:rsidR="002375E1" w:rsidRPr="00184B06" w:rsidRDefault="002375E1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29428E" w:rsidRPr="00184B06" w14:paraId="7C10F4D0" w14:textId="77777777" w:rsidTr="0029428E">
        <w:tc>
          <w:tcPr>
            <w:tcW w:w="464" w:type="dxa"/>
          </w:tcPr>
          <w:p w14:paraId="244181AA" w14:textId="77777777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217" w:type="dxa"/>
          </w:tcPr>
          <w:p w14:paraId="00182AE8" w14:textId="47B58769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Word</w:t>
            </w:r>
          </w:p>
        </w:tc>
        <w:tc>
          <w:tcPr>
            <w:tcW w:w="1559" w:type="dxa"/>
          </w:tcPr>
          <w:p w14:paraId="3A32B915" w14:textId="45CB9BBA" w:rsidR="002375E1" w:rsidRPr="00184B06" w:rsidRDefault="002375E1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1" w:type="dxa"/>
          </w:tcPr>
          <w:p w14:paraId="46F33A50" w14:textId="7272929A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Само слово; используется в качестве основного ключа таблицы</w:t>
            </w:r>
          </w:p>
        </w:tc>
      </w:tr>
      <w:tr w:rsidR="0029428E" w:rsidRPr="00184B06" w14:paraId="61DC881C" w14:textId="77777777" w:rsidTr="0029428E">
        <w:tc>
          <w:tcPr>
            <w:tcW w:w="464" w:type="dxa"/>
          </w:tcPr>
          <w:p w14:paraId="644BEB61" w14:textId="645E8578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217" w:type="dxa"/>
          </w:tcPr>
          <w:p w14:paraId="4F91E06C" w14:textId="22E2197F" w:rsidR="002375E1" w:rsidRPr="00184B06" w:rsidRDefault="002375E1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Transcription</w:t>
            </w:r>
            <w:proofErr w:type="spellEnd"/>
          </w:p>
        </w:tc>
        <w:tc>
          <w:tcPr>
            <w:tcW w:w="1559" w:type="dxa"/>
          </w:tcPr>
          <w:p w14:paraId="2A5B7690" w14:textId="7D9134BA" w:rsidR="002375E1" w:rsidRPr="00184B06" w:rsidRDefault="002375E1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4531" w:type="dxa"/>
          </w:tcPr>
          <w:p w14:paraId="11E0384C" w14:textId="588B42BC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Транскрипция слова, необязателен</w:t>
            </w:r>
          </w:p>
        </w:tc>
      </w:tr>
      <w:tr w:rsidR="0029428E" w:rsidRPr="00184B06" w14:paraId="096D1D9E" w14:textId="77777777" w:rsidTr="0029428E">
        <w:tc>
          <w:tcPr>
            <w:tcW w:w="464" w:type="dxa"/>
          </w:tcPr>
          <w:p w14:paraId="15FDBF54" w14:textId="1823946F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217" w:type="dxa"/>
          </w:tcPr>
          <w:p w14:paraId="42A1B934" w14:textId="1D932F15" w:rsidR="002375E1" w:rsidRPr="00184B06" w:rsidRDefault="002375E1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LanguageCode</w:t>
            </w:r>
            <w:proofErr w:type="spellEnd"/>
          </w:p>
        </w:tc>
        <w:tc>
          <w:tcPr>
            <w:tcW w:w="1559" w:type="dxa"/>
          </w:tcPr>
          <w:p w14:paraId="514AE8DD" w14:textId="51A56055" w:rsidR="002375E1" w:rsidRPr="00184B06" w:rsidRDefault="002375E1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4531" w:type="dxa"/>
          </w:tcPr>
          <w:p w14:paraId="41D4527B" w14:textId="6E80A6C8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Кода языка, необязателен</w:t>
            </w:r>
          </w:p>
        </w:tc>
      </w:tr>
      <w:tr w:rsidR="0029428E" w:rsidRPr="00184B06" w14:paraId="113CAF48" w14:textId="77777777" w:rsidTr="0029428E">
        <w:tc>
          <w:tcPr>
            <w:tcW w:w="464" w:type="dxa"/>
          </w:tcPr>
          <w:p w14:paraId="6CAA9126" w14:textId="601D0517" w:rsidR="002375E1" w:rsidRPr="00184B06" w:rsidRDefault="002375E1" w:rsidP="00707BEB">
            <w:pPr>
              <w:pStyle w:val="afa"/>
              <w:spacing w:before="120" w:after="120"/>
              <w:jc w:val="center"/>
            </w:pPr>
            <w:r w:rsidRPr="00184B06">
              <w:t>4</w:t>
            </w:r>
          </w:p>
        </w:tc>
        <w:tc>
          <w:tcPr>
            <w:tcW w:w="3217" w:type="dxa"/>
          </w:tcPr>
          <w:p w14:paraId="668F52B7" w14:textId="03DA0F1E" w:rsidR="002375E1" w:rsidRPr="00184B06" w:rsidRDefault="0029428E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Aliases</w:t>
            </w:r>
            <w:proofErr w:type="spellEnd"/>
          </w:p>
        </w:tc>
        <w:tc>
          <w:tcPr>
            <w:tcW w:w="1559" w:type="dxa"/>
          </w:tcPr>
          <w:p w14:paraId="236536AF" w14:textId="413EA93A" w:rsidR="002375E1" w:rsidRPr="00184B06" w:rsidRDefault="0029428E" w:rsidP="00707BEB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ICollection</w:t>
            </w:r>
            <w:proofErr w:type="spellEnd"/>
            <w:r w:rsidRPr="00184B06">
              <w:t>&lt;</w:t>
            </w:r>
            <w:proofErr w:type="spellStart"/>
            <w:proofErr w:type="gramEnd"/>
            <w:r w:rsidRPr="00184B06">
              <w:t>DictionaryWordAlias</w:t>
            </w:r>
            <w:proofErr w:type="spellEnd"/>
            <w:r w:rsidRPr="00184B06">
              <w:t>&gt;</w:t>
            </w:r>
          </w:p>
        </w:tc>
        <w:tc>
          <w:tcPr>
            <w:tcW w:w="4531" w:type="dxa"/>
          </w:tcPr>
          <w:p w14:paraId="7CEFA93E" w14:textId="47B75784" w:rsidR="002375E1" w:rsidRPr="00184B06" w:rsidRDefault="0029428E" w:rsidP="00707BEB">
            <w:pPr>
              <w:pStyle w:val="afa"/>
              <w:spacing w:before="120" w:after="120"/>
              <w:jc w:val="center"/>
            </w:pPr>
            <w:r w:rsidRPr="00184B06">
              <w:t>Список слов в альтернативной форме</w:t>
            </w:r>
          </w:p>
        </w:tc>
      </w:tr>
      <w:tr w:rsidR="0029428E" w:rsidRPr="00184B06" w14:paraId="636D3B84" w14:textId="77777777" w:rsidTr="0029428E">
        <w:tc>
          <w:tcPr>
            <w:tcW w:w="464" w:type="dxa"/>
          </w:tcPr>
          <w:p w14:paraId="63A10660" w14:textId="7091150F" w:rsidR="0029428E" w:rsidRPr="00184B06" w:rsidRDefault="0029428E" w:rsidP="00707BEB">
            <w:pPr>
              <w:pStyle w:val="afa"/>
              <w:spacing w:before="120" w:after="120"/>
              <w:jc w:val="center"/>
            </w:pPr>
            <w:r w:rsidRPr="00184B06">
              <w:t>5</w:t>
            </w:r>
          </w:p>
        </w:tc>
        <w:tc>
          <w:tcPr>
            <w:tcW w:w="3217" w:type="dxa"/>
          </w:tcPr>
          <w:p w14:paraId="337E8F0E" w14:textId="1FA1D06A" w:rsidR="0029428E" w:rsidRPr="00184B06" w:rsidRDefault="0029428E" w:rsidP="00707BEB">
            <w:pPr>
              <w:pStyle w:val="afa"/>
              <w:spacing w:before="120" w:after="120"/>
              <w:jc w:val="center"/>
            </w:pPr>
            <w:r w:rsidRPr="00184B06">
              <w:t>Definition</w:t>
            </w:r>
          </w:p>
        </w:tc>
        <w:tc>
          <w:tcPr>
            <w:tcW w:w="1559" w:type="dxa"/>
          </w:tcPr>
          <w:p w14:paraId="1942E16F" w14:textId="2F615436" w:rsidR="0029428E" w:rsidRPr="00184B06" w:rsidRDefault="0029428E" w:rsidP="00707BEB">
            <w:pPr>
              <w:pStyle w:val="afa"/>
              <w:spacing w:before="120" w:after="120"/>
              <w:jc w:val="center"/>
            </w:pPr>
            <w:proofErr w:type="spellStart"/>
            <w:proofErr w:type="gramStart"/>
            <w:r w:rsidRPr="00184B06">
              <w:t>ICollection</w:t>
            </w:r>
            <w:proofErr w:type="spellEnd"/>
            <w:r w:rsidRPr="00184B06">
              <w:t>&lt;</w:t>
            </w:r>
            <w:proofErr w:type="spellStart"/>
            <w:proofErr w:type="gramEnd"/>
            <w:r w:rsidRPr="00184B06">
              <w:t>DictionaryWordDefinition</w:t>
            </w:r>
            <w:proofErr w:type="spellEnd"/>
            <w:r w:rsidRPr="00184B06">
              <w:t>&gt;</w:t>
            </w:r>
          </w:p>
        </w:tc>
        <w:tc>
          <w:tcPr>
            <w:tcW w:w="4531" w:type="dxa"/>
          </w:tcPr>
          <w:p w14:paraId="35CF0E88" w14:textId="668149B0" w:rsidR="0029428E" w:rsidRPr="00184B06" w:rsidRDefault="0029428E" w:rsidP="00707BEB">
            <w:pPr>
              <w:pStyle w:val="afa"/>
              <w:spacing w:before="120" w:after="120"/>
              <w:jc w:val="center"/>
            </w:pPr>
            <w:r w:rsidRPr="00184B06">
              <w:t>Список определении этого слова</w:t>
            </w:r>
          </w:p>
        </w:tc>
      </w:tr>
    </w:tbl>
    <w:p w14:paraId="446F3E00" w14:textId="28109FAD" w:rsidR="002375E1" w:rsidRPr="00184B06" w:rsidRDefault="00541F85" w:rsidP="00541F85">
      <w:pPr>
        <w:spacing w:before="120"/>
      </w:pPr>
      <w:r w:rsidRPr="00184B06">
        <w:t>Сущность «Альтернативная форма слова» (</w:t>
      </w:r>
      <w:proofErr w:type="spellStart"/>
      <w:r w:rsidRPr="00184B06">
        <w:t>DictionaryWordAlias</w:t>
      </w:r>
      <w:proofErr w:type="spellEnd"/>
      <w:r w:rsidRPr="00184B06">
        <w:t>) имеет зависимость многие к одному к сущности «</w:t>
      </w:r>
      <w:r w:rsidR="005F1A77" w:rsidRPr="00184B06">
        <w:t>Словарное слово</w:t>
      </w:r>
      <w:r w:rsidRPr="00184B06">
        <w:t xml:space="preserve">» и само по себе не может существовать. </w:t>
      </w:r>
      <w:r w:rsidR="00AB4705" w:rsidRPr="00184B06">
        <w:t>Атрибуты сущности представлена на рисунке 2.6.</w:t>
      </w:r>
    </w:p>
    <w:p w14:paraId="5CFD1A7A" w14:textId="7FC3F3B9" w:rsidR="00AB4705" w:rsidRPr="00184B06" w:rsidRDefault="00AB4705" w:rsidP="00F06EEB">
      <w:pPr>
        <w:ind w:firstLine="0"/>
      </w:pPr>
      <w:r w:rsidRPr="00184B06">
        <w:t>Таблица 2.6 – Атрибуты сущности «</w:t>
      </w:r>
      <w:proofErr w:type="spellStart"/>
      <w:r w:rsidRPr="00184B06">
        <w:t>DictionaryWordAlias</w:t>
      </w:r>
      <w:proofErr w:type="spellEnd"/>
      <w:r w:rsidRPr="00184B06"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464"/>
        <w:gridCol w:w="3217"/>
        <w:gridCol w:w="1559"/>
        <w:gridCol w:w="4531"/>
      </w:tblGrid>
      <w:tr w:rsidR="00551235" w:rsidRPr="00184B06" w14:paraId="34B4B084" w14:textId="77777777" w:rsidTr="00707BEB">
        <w:trPr>
          <w:tblHeader/>
        </w:trPr>
        <w:tc>
          <w:tcPr>
            <w:tcW w:w="464" w:type="dxa"/>
          </w:tcPr>
          <w:p w14:paraId="257ED666" w14:textId="77777777" w:rsidR="00551235" w:rsidRPr="00184B06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217" w:type="dxa"/>
          </w:tcPr>
          <w:p w14:paraId="0DF3CC5E" w14:textId="77777777" w:rsidR="00551235" w:rsidRPr="00184B06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5CF3E64C" w14:textId="77777777" w:rsidR="00551235" w:rsidRPr="00184B06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1" w:type="dxa"/>
          </w:tcPr>
          <w:p w14:paraId="13D6DBA3" w14:textId="77777777" w:rsidR="00551235" w:rsidRPr="00184B06" w:rsidRDefault="0055123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551235" w:rsidRPr="00184B06" w14:paraId="515B77D7" w14:textId="77777777" w:rsidTr="00707BEB">
        <w:tc>
          <w:tcPr>
            <w:tcW w:w="464" w:type="dxa"/>
          </w:tcPr>
          <w:p w14:paraId="12E4898E" w14:textId="77777777" w:rsidR="00551235" w:rsidRPr="00184B06" w:rsidRDefault="00551235" w:rsidP="00707BEB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217" w:type="dxa"/>
          </w:tcPr>
          <w:p w14:paraId="647DB8A4" w14:textId="683E896C" w:rsidR="00551235" w:rsidRPr="00184B06" w:rsidRDefault="0055123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Alias</w:t>
            </w:r>
            <w:proofErr w:type="spellEnd"/>
          </w:p>
        </w:tc>
        <w:tc>
          <w:tcPr>
            <w:tcW w:w="1559" w:type="dxa"/>
          </w:tcPr>
          <w:p w14:paraId="4621644A" w14:textId="77777777" w:rsidR="00551235" w:rsidRPr="00184B06" w:rsidRDefault="0055123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1" w:type="dxa"/>
          </w:tcPr>
          <w:p w14:paraId="0A113644" w14:textId="40218FC8" w:rsidR="00551235" w:rsidRPr="00184B06" w:rsidRDefault="00551235" w:rsidP="00707BEB">
            <w:pPr>
              <w:pStyle w:val="afa"/>
              <w:spacing w:before="120" w:after="120"/>
              <w:jc w:val="center"/>
            </w:pPr>
            <w:r w:rsidRPr="00184B06">
              <w:t>Альтернативное форма слова; используется в качестве основного ключа таблицы</w:t>
            </w:r>
          </w:p>
        </w:tc>
      </w:tr>
    </w:tbl>
    <w:p w14:paraId="002F2865" w14:textId="598BA849" w:rsidR="00551235" w:rsidRPr="00184B06" w:rsidRDefault="005F1A77" w:rsidP="005F1A77">
      <w:pPr>
        <w:spacing w:before="120"/>
      </w:pPr>
      <w:r w:rsidRPr="00184B06">
        <w:t>Также как с сущностью «Альтернативная форма слова»</w:t>
      </w:r>
      <w:r w:rsidR="00E87912" w:rsidRPr="00184B06">
        <w:t xml:space="preserve"> сущность «Определени</w:t>
      </w:r>
      <w:r w:rsidR="00E7626A" w:rsidRPr="00184B06">
        <w:t>е</w:t>
      </w:r>
      <w:r w:rsidR="00E87912" w:rsidRPr="00184B06">
        <w:t xml:space="preserve"> слова» (</w:t>
      </w:r>
      <w:proofErr w:type="spellStart"/>
      <w:r w:rsidR="00E87912" w:rsidRPr="00184B06">
        <w:t>DictionaryWordDefinition</w:t>
      </w:r>
      <w:proofErr w:type="spellEnd"/>
      <w:r w:rsidR="00E87912" w:rsidRPr="00184B06">
        <w:t>)</w:t>
      </w:r>
      <w:r w:rsidRPr="00184B06">
        <w:t xml:space="preserve"> имеет зависимость многие к </w:t>
      </w:r>
      <w:r w:rsidRPr="00184B06">
        <w:lastRenderedPageBreak/>
        <w:t>одному от сущности «Словарное слово» и само по себе не может существо</w:t>
      </w:r>
      <w:r w:rsidR="00FE40BF" w:rsidRPr="00184B06">
        <w:t>в</w:t>
      </w:r>
      <w:r w:rsidRPr="00184B06">
        <w:t xml:space="preserve">ать. </w:t>
      </w:r>
      <w:r w:rsidR="00173172" w:rsidRPr="00184B06">
        <w:t>Атрибуты сущности представлена на рисунке 2.7.</w:t>
      </w:r>
    </w:p>
    <w:p w14:paraId="3F2B7D28" w14:textId="04B06FF6" w:rsidR="00173172" w:rsidRPr="00184B06" w:rsidRDefault="00173172" w:rsidP="00F06EEB">
      <w:pPr>
        <w:ind w:firstLine="0"/>
      </w:pPr>
      <w:r w:rsidRPr="00184B06">
        <w:t>Таблица 2.7 – Атрибуты сущности «</w:t>
      </w:r>
      <w:proofErr w:type="spellStart"/>
      <w:r w:rsidRPr="00184B06">
        <w:t>DictionaryWordDefinition</w:t>
      </w:r>
      <w:proofErr w:type="spellEnd"/>
      <w:r w:rsidRPr="00184B06">
        <w:t>»</w:t>
      </w:r>
    </w:p>
    <w:tbl>
      <w:tblPr>
        <w:tblStyle w:val="af9"/>
        <w:tblW w:w="0" w:type="auto"/>
        <w:tblLayout w:type="fixed"/>
        <w:tblLook w:val="04A0" w:firstRow="1" w:lastRow="0" w:firstColumn="1" w:lastColumn="0" w:noHBand="0" w:noVBand="1"/>
      </w:tblPr>
      <w:tblGrid>
        <w:gridCol w:w="464"/>
        <w:gridCol w:w="3217"/>
        <w:gridCol w:w="1559"/>
        <w:gridCol w:w="4531"/>
      </w:tblGrid>
      <w:tr w:rsidR="00173172" w:rsidRPr="00184B06" w14:paraId="48913C21" w14:textId="77777777" w:rsidTr="00707BEB">
        <w:trPr>
          <w:tblHeader/>
        </w:trPr>
        <w:tc>
          <w:tcPr>
            <w:tcW w:w="464" w:type="dxa"/>
          </w:tcPr>
          <w:p w14:paraId="77ADB3D9" w14:textId="77777777" w:rsidR="00173172" w:rsidRPr="00184B06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217" w:type="dxa"/>
          </w:tcPr>
          <w:p w14:paraId="5DD97195" w14:textId="77777777" w:rsidR="00173172" w:rsidRPr="00184B06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79E754BD" w14:textId="77777777" w:rsidR="00173172" w:rsidRPr="00184B06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1" w:type="dxa"/>
          </w:tcPr>
          <w:p w14:paraId="3AAAE147" w14:textId="77777777" w:rsidR="00173172" w:rsidRPr="00184B06" w:rsidRDefault="00173172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173172" w:rsidRPr="00184B06" w14:paraId="56F76F1C" w14:textId="77777777" w:rsidTr="00707BEB">
        <w:tc>
          <w:tcPr>
            <w:tcW w:w="464" w:type="dxa"/>
          </w:tcPr>
          <w:p w14:paraId="06BCA7F1" w14:textId="77777777" w:rsidR="00173172" w:rsidRPr="00184B06" w:rsidRDefault="00173172" w:rsidP="00707BEB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217" w:type="dxa"/>
          </w:tcPr>
          <w:p w14:paraId="0E8375E3" w14:textId="3CD77901" w:rsidR="0017317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Id</w:t>
            </w:r>
            <w:proofErr w:type="spellEnd"/>
          </w:p>
        </w:tc>
        <w:tc>
          <w:tcPr>
            <w:tcW w:w="1559" w:type="dxa"/>
          </w:tcPr>
          <w:p w14:paraId="644E34D1" w14:textId="0FBC3BC0" w:rsidR="0017317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1" w:type="dxa"/>
          </w:tcPr>
          <w:p w14:paraId="274D2E56" w14:textId="5E32B2A9" w:rsidR="0017317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Уникальный идентификатор, основный ключ</w:t>
            </w:r>
          </w:p>
        </w:tc>
      </w:tr>
      <w:tr w:rsidR="009F4862" w:rsidRPr="00184B06" w14:paraId="5FEFE478" w14:textId="77777777" w:rsidTr="00707BEB">
        <w:tc>
          <w:tcPr>
            <w:tcW w:w="464" w:type="dxa"/>
          </w:tcPr>
          <w:p w14:paraId="0ED1409B" w14:textId="111CBB6B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217" w:type="dxa"/>
          </w:tcPr>
          <w:p w14:paraId="0CA82C4A" w14:textId="3FACA7E2" w:rsidR="009F486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PartOfSpeech</w:t>
            </w:r>
            <w:proofErr w:type="spellEnd"/>
          </w:p>
        </w:tc>
        <w:tc>
          <w:tcPr>
            <w:tcW w:w="1559" w:type="dxa"/>
          </w:tcPr>
          <w:p w14:paraId="2AB7CC48" w14:textId="3AA00F8A" w:rsidR="009F486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4531" w:type="dxa"/>
          </w:tcPr>
          <w:p w14:paraId="68249EE0" w14:textId="670EA876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Часть речи, необязательно</w:t>
            </w:r>
          </w:p>
        </w:tc>
      </w:tr>
      <w:tr w:rsidR="009F4862" w:rsidRPr="00184B06" w14:paraId="2CA26EF5" w14:textId="77777777" w:rsidTr="00707BEB">
        <w:tc>
          <w:tcPr>
            <w:tcW w:w="464" w:type="dxa"/>
          </w:tcPr>
          <w:p w14:paraId="2F4401A7" w14:textId="6E87729C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217" w:type="dxa"/>
          </w:tcPr>
          <w:p w14:paraId="5F00435A" w14:textId="76BF354F" w:rsidR="009F486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SubjectName</w:t>
            </w:r>
            <w:proofErr w:type="spellEnd"/>
          </w:p>
        </w:tc>
        <w:tc>
          <w:tcPr>
            <w:tcW w:w="1559" w:type="dxa"/>
          </w:tcPr>
          <w:p w14:paraId="2824ABD0" w14:textId="539CE45A" w:rsidR="009F486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  <w:r w:rsidRPr="00184B06">
              <w:t>?</w:t>
            </w:r>
          </w:p>
        </w:tc>
        <w:tc>
          <w:tcPr>
            <w:tcW w:w="4531" w:type="dxa"/>
          </w:tcPr>
          <w:p w14:paraId="21E0156B" w14:textId="0BB34591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Имя деятельности, где используется определение; необязательно</w:t>
            </w:r>
          </w:p>
        </w:tc>
      </w:tr>
      <w:tr w:rsidR="009F4862" w:rsidRPr="00184B06" w14:paraId="6689DE76" w14:textId="77777777" w:rsidTr="00707BEB">
        <w:tc>
          <w:tcPr>
            <w:tcW w:w="464" w:type="dxa"/>
          </w:tcPr>
          <w:p w14:paraId="2180EC52" w14:textId="522845EF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4</w:t>
            </w:r>
          </w:p>
        </w:tc>
        <w:tc>
          <w:tcPr>
            <w:tcW w:w="3217" w:type="dxa"/>
          </w:tcPr>
          <w:p w14:paraId="69F6D297" w14:textId="103E7736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Definition</w:t>
            </w:r>
          </w:p>
        </w:tc>
        <w:tc>
          <w:tcPr>
            <w:tcW w:w="1559" w:type="dxa"/>
          </w:tcPr>
          <w:p w14:paraId="3CF9CBAA" w14:textId="5DD80D5F" w:rsidR="009F4862" w:rsidRPr="00184B06" w:rsidRDefault="009F4862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1" w:type="dxa"/>
          </w:tcPr>
          <w:p w14:paraId="5607064F" w14:textId="71574822" w:rsidR="009F4862" w:rsidRPr="00184B06" w:rsidRDefault="009F4862" w:rsidP="00707BEB">
            <w:pPr>
              <w:pStyle w:val="afa"/>
              <w:spacing w:before="120" w:after="120"/>
              <w:jc w:val="center"/>
            </w:pPr>
            <w:r w:rsidRPr="00184B06">
              <w:t>Само определение слова</w:t>
            </w:r>
          </w:p>
        </w:tc>
      </w:tr>
    </w:tbl>
    <w:p w14:paraId="7DB2784C" w14:textId="36CEAF97" w:rsidR="00AB4705" w:rsidRPr="00184B06" w:rsidRDefault="00AB4705" w:rsidP="00AB4705">
      <w:pPr>
        <w:spacing w:before="120"/>
      </w:pPr>
      <w:r w:rsidRPr="00184B06">
        <w:t xml:space="preserve">Атрибуты сущности «Пользователь» (User) отображены в таблице </w:t>
      </w:r>
      <w:r w:rsidR="002359E7" w:rsidRPr="00184B06">
        <w:t>2.8</w:t>
      </w:r>
      <w:r w:rsidRPr="00184B06">
        <w:t>.</w:t>
      </w:r>
    </w:p>
    <w:p w14:paraId="42BDFCC9" w14:textId="70F1BB6E" w:rsidR="00AB4705" w:rsidRPr="00184B06" w:rsidRDefault="00AB4705" w:rsidP="00AB4705">
      <w:pPr>
        <w:ind w:firstLine="0"/>
      </w:pPr>
      <w:r w:rsidRPr="00184B06">
        <w:t xml:space="preserve">Таблица </w:t>
      </w:r>
      <w:r w:rsidR="002359E7" w:rsidRPr="00184B06">
        <w:t>2.8</w:t>
      </w:r>
      <w:r w:rsidRPr="00184B06">
        <w:t xml:space="preserve"> – Атрибуты сущности «Пользователь»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62"/>
        <w:gridCol w:w="3119"/>
        <w:gridCol w:w="1559"/>
        <w:gridCol w:w="4530"/>
      </w:tblGrid>
      <w:tr w:rsidR="00AB4705" w:rsidRPr="00184B06" w14:paraId="50BC3A5A" w14:textId="77777777" w:rsidTr="00707BEB">
        <w:trPr>
          <w:tblHeader/>
        </w:trPr>
        <w:tc>
          <w:tcPr>
            <w:tcW w:w="562" w:type="dxa"/>
          </w:tcPr>
          <w:p w14:paraId="0D978A8E" w14:textId="77777777" w:rsidR="00AB4705" w:rsidRPr="00184B06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№</w:t>
            </w:r>
          </w:p>
        </w:tc>
        <w:tc>
          <w:tcPr>
            <w:tcW w:w="3119" w:type="dxa"/>
          </w:tcPr>
          <w:p w14:paraId="09AB33C5" w14:textId="77777777" w:rsidR="00AB4705" w:rsidRPr="00184B06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Название атрибута</w:t>
            </w:r>
          </w:p>
        </w:tc>
        <w:tc>
          <w:tcPr>
            <w:tcW w:w="1559" w:type="dxa"/>
          </w:tcPr>
          <w:p w14:paraId="07EDB94D" w14:textId="77777777" w:rsidR="00AB4705" w:rsidRPr="00184B06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Тип</w:t>
            </w:r>
          </w:p>
        </w:tc>
        <w:tc>
          <w:tcPr>
            <w:tcW w:w="4530" w:type="dxa"/>
          </w:tcPr>
          <w:p w14:paraId="45EA834F" w14:textId="77777777" w:rsidR="00AB4705" w:rsidRPr="00184B06" w:rsidRDefault="00AB4705" w:rsidP="00707BEB">
            <w:pPr>
              <w:pStyle w:val="afa"/>
              <w:spacing w:before="120" w:after="120"/>
              <w:jc w:val="center"/>
              <w:rPr>
                <w:b/>
                <w:bCs/>
              </w:rPr>
            </w:pPr>
            <w:r w:rsidRPr="00184B06">
              <w:rPr>
                <w:b/>
                <w:bCs/>
              </w:rPr>
              <w:t>Описание</w:t>
            </w:r>
          </w:p>
        </w:tc>
      </w:tr>
      <w:tr w:rsidR="00AB4705" w:rsidRPr="00184B06" w14:paraId="43B1883B" w14:textId="77777777" w:rsidTr="00707BEB">
        <w:tc>
          <w:tcPr>
            <w:tcW w:w="562" w:type="dxa"/>
          </w:tcPr>
          <w:p w14:paraId="60176190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1</w:t>
            </w:r>
          </w:p>
        </w:tc>
        <w:tc>
          <w:tcPr>
            <w:tcW w:w="3119" w:type="dxa"/>
          </w:tcPr>
          <w:p w14:paraId="7C06CD77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Id</w:t>
            </w:r>
            <w:proofErr w:type="spellEnd"/>
            <w:r w:rsidRPr="00184B06">
              <w:t xml:space="preserve"> (ИД)</w:t>
            </w:r>
          </w:p>
        </w:tc>
        <w:tc>
          <w:tcPr>
            <w:tcW w:w="1559" w:type="dxa"/>
          </w:tcPr>
          <w:p w14:paraId="2C054D9C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Guid</w:t>
            </w:r>
          </w:p>
        </w:tc>
        <w:tc>
          <w:tcPr>
            <w:tcW w:w="4530" w:type="dxa"/>
          </w:tcPr>
          <w:p w14:paraId="627F2B6B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Идентификатор пользователя</w:t>
            </w:r>
          </w:p>
        </w:tc>
      </w:tr>
      <w:tr w:rsidR="00AB4705" w:rsidRPr="00184B06" w14:paraId="5E676F5B" w14:textId="77777777" w:rsidTr="00707BEB">
        <w:tc>
          <w:tcPr>
            <w:tcW w:w="562" w:type="dxa"/>
          </w:tcPr>
          <w:p w14:paraId="0CC4098B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2</w:t>
            </w:r>
          </w:p>
        </w:tc>
        <w:tc>
          <w:tcPr>
            <w:tcW w:w="3119" w:type="dxa"/>
          </w:tcPr>
          <w:p w14:paraId="57AEBF42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UserName</w:t>
            </w:r>
            <w:proofErr w:type="spellEnd"/>
          </w:p>
        </w:tc>
        <w:tc>
          <w:tcPr>
            <w:tcW w:w="1559" w:type="dxa"/>
          </w:tcPr>
          <w:p w14:paraId="65EC35CB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0" w:type="dxa"/>
          </w:tcPr>
          <w:p w14:paraId="31D89F63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Имя пользователя</w:t>
            </w:r>
          </w:p>
        </w:tc>
      </w:tr>
      <w:tr w:rsidR="00AB4705" w:rsidRPr="00184B06" w14:paraId="0F148006" w14:textId="77777777" w:rsidTr="00707BEB">
        <w:tc>
          <w:tcPr>
            <w:tcW w:w="562" w:type="dxa"/>
          </w:tcPr>
          <w:p w14:paraId="4127E075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19" w:type="dxa"/>
          </w:tcPr>
          <w:p w14:paraId="31DABFA6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NormalizedUserName</w:t>
            </w:r>
            <w:proofErr w:type="spellEnd"/>
          </w:p>
        </w:tc>
        <w:tc>
          <w:tcPr>
            <w:tcW w:w="1559" w:type="dxa"/>
          </w:tcPr>
          <w:p w14:paraId="2FF7004C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0" w:type="dxa"/>
          </w:tcPr>
          <w:p w14:paraId="31D337E8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Имя пользователя записанная заглавными буквами</w:t>
            </w:r>
          </w:p>
        </w:tc>
      </w:tr>
      <w:tr w:rsidR="00AB4705" w:rsidRPr="00184B06" w14:paraId="2823CCEB" w14:textId="77777777" w:rsidTr="00707BEB">
        <w:tc>
          <w:tcPr>
            <w:tcW w:w="562" w:type="dxa"/>
          </w:tcPr>
          <w:p w14:paraId="20801743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>3</w:t>
            </w:r>
          </w:p>
        </w:tc>
        <w:tc>
          <w:tcPr>
            <w:tcW w:w="3119" w:type="dxa"/>
          </w:tcPr>
          <w:p w14:paraId="6D0917D7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PasswordHash</w:t>
            </w:r>
            <w:proofErr w:type="spellEnd"/>
          </w:p>
        </w:tc>
        <w:tc>
          <w:tcPr>
            <w:tcW w:w="1559" w:type="dxa"/>
          </w:tcPr>
          <w:p w14:paraId="10E47D48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proofErr w:type="spellStart"/>
            <w:r w:rsidRPr="00184B06">
              <w:t>string</w:t>
            </w:r>
            <w:proofErr w:type="spellEnd"/>
          </w:p>
        </w:tc>
        <w:tc>
          <w:tcPr>
            <w:tcW w:w="4530" w:type="dxa"/>
          </w:tcPr>
          <w:p w14:paraId="28A6F578" w14:textId="77777777" w:rsidR="00AB4705" w:rsidRPr="00184B06" w:rsidRDefault="00AB4705" w:rsidP="00707BEB">
            <w:pPr>
              <w:pStyle w:val="afa"/>
              <w:spacing w:before="120" w:after="120"/>
              <w:jc w:val="center"/>
            </w:pPr>
            <w:r w:rsidRPr="00184B06">
              <w:t xml:space="preserve">Хеш </w:t>
            </w:r>
            <w:proofErr w:type="spellStart"/>
            <w:r w:rsidRPr="00184B06">
              <w:t>пин-кода</w:t>
            </w:r>
            <w:proofErr w:type="spellEnd"/>
            <w:r w:rsidRPr="00184B06">
              <w:t xml:space="preserve"> пользователя</w:t>
            </w:r>
          </w:p>
        </w:tc>
      </w:tr>
    </w:tbl>
    <w:p w14:paraId="71FDACF9" w14:textId="77777777" w:rsidR="002375E1" w:rsidRPr="00184B06" w:rsidRDefault="002375E1" w:rsidP="00474E72">
      <w:pPr>
        <w:ind w:firstLine="0"/>
      </w:pPr>
    </w:p>
    <w:p w14:paraId="19A1C2B4" w14:textId="3E53DC39" w:rsidR="00040558" w:rsidRPr="00184B06" w:rsidRDefault="00040558" w:rsidP="002B6808">
      <w:pPr>
        <w:pStyle w:val="2"/>
      </w:pPr>
      <w:bookmarkStart w:id="38" w:name="_Toc168574202"/>
      <w:r w:rsidRPr="00184B06">
        <w:t>2.</w:t>
      </w:r>
      <w:r w:rsidR="00DF2531" w:rsidRPr="00184B06">
        <w:t>3</w:t>
      </w:r>
      <w:r w:rsidRPr="00184B06">
        <w:t xml:space="preserve"> Организация сбора, передачи, обработки и выдачи информации</w:t>
      </w:r>
      <w:bookmarkEnd w:id="38"/>
    </w:p>
    <w:p w14:paraId="7C4743F5" w14:textId="1C7140AB" w:rsidR="00040558" w:rsidRPr="00184B06" w:rsidRDefault="008E299B" w:rsidP="00040558">
      <w:r w:rsidRPr="00184B06">
        <w:t>Сбор информации осуществляется путём ввода данных пользователем через веб-</w:t>
      </w:r>
      <w:r w:rsidR="00453381" w:rsidRPr="00184B06">
        <w:t>интерфейс</w:t>
      </w:r>
      <w:r w:rsidRPr="00184B06">
        <w:t xml:space="preserve"> системы. Выдача списка книг</w:t>
      </w:r>
      <w:r w:rsidR="00E3737B" w:rsidRPr="00184B06">
        <w:t>, коллекции</w:t>
      </w:r>
      <w:r w:rsidRPr="00184B06">
        <w:t xml:space="preserve"> и их просмотр также производится через веб-</w:t>
      </w:r>
      <w:r w:rsidR="00453381" w:rsidRPr="00184B06">
        <w:t>интерфейс</w:t>
      </w:r>
      <w:r w:rsidRPr="00184B06">
        <w:t>. Обеспечение достоверности информации и регламентные процедуры обслуживания не требуется.</w:t>
      </w:r>
    </w:p>
    <w:p w14:paraId="21C8E084" w14:textId="48238693" w:rsidR="003A41B8" w:rsidRPr="00184B06" w:rsidRDefault="003A41B8" w:rsidP="007F1111">
      <w:pPr>
        <w:pStyle w:val="1"/>
        <w:spacing w:after="0"/>
      </w:pPr>
      <w:bookmarkStart w:id="39" w:name="_Toc168574203"/>
      <w:r w:rsidRPr="00184B06">
        <w:lastRenderedPageBreak/>
        <w:t>3 Алгоритмическое обеспечение системы</w:t>
      </w:r>
      <w:bookmarkEnd w:id="39"/>
    </w:p>
    <w:p w14:paraId="45FDBA19" w14:textId="3CAFB95F" w:rsidR="003A41B8" w:rsidRPr="00184B06" w:rsidRDefault="003A41B8" w:rsidP="0019706E">
      <w:pPr>
        <w:pStyle w:val="2"/>
      </w:pPr>
      <w:bookmarkStart w:id="40" w:name="_Toc168574204"/>
      <w:r w:rsidRPr="00184B06">
        <w:t xml:space="preserve">3.1 Алгоритм обмена информации между </w:t>
      </w:r>
      <w:r w:rsidR="002B6C3D" w:rsidRPr="00184B06">
        <w:t>приложением</w:t>
      </w:r>
      <w:r w:rsidRPr="00184B06">
        <w:t xml:space="preserve"> и API </w:t>
      </w:r>
      <w:r w:rsidR="00D54564" w:rsidRPr="00184B06">
        <w:t>искусственного интеллекта</w:t>
      </w:r>
      <w:bookmarkEnd w:id="40"/>
    </w:p>
    <w:p w14:paraId="7211D7F6" w14:textId="0D5D5BCF" w:rsidR="003A41B8" w:rsidRPr="00184B06" w:rsidRDefault="002B6C3D" w:rsidP="003A41B8">
      <w:r w:rsidRPr="00184B06">
        <w:t xml:space="preserve">Общая характеристика: алгоритм предназначен для обмена информация между разрабатываемой системой и облачной службой Яндекса с заранее обученной моделью нейронной сети, который обобщает переданный текст. </w:t>
      </w:r>
      <w:r w:rsidR="006A5A6F" w:rsidRPr="00184B06">
        <w:t>Вызывается конечным пользователем системы</w:t>
      </w:r>
      <w:r w:rsidR="00B747FE" w:rsidRPr="00184B06">
        <w:t xml:space="preserve"> через веб-интерфейс на странице просмотра</w:t>
      </w:r>
      <w:r w:rsidR="003350C0" w:rsidRPr="00184B06">
        <w:t xml:space="preserve"> книги</w:t>
      </w:r>
      <w:r w:rsidR="006A5A6F" w:rsidRPr="00184B06">
        <w:t xml:space="preserve">. </w:t>
      </w:r>
      <w:r w:rsidRPr="00184B06">
        <w:t>Протокол обмена данными между двумя система</w:t>
      </w:r>
      <w:r w:rsidR="006A5A6F" w:rsidRPr="00184B06">
        <w:t>ми</w:t>
      </w:r>
      <w:r w:rsidRPr="00184B06">
        <w:t xml:space="preserve"> – HTTPS.</w:t>
      </w:r>
    </w:p>
    <w:p w14:paraId="61B3837C" w14:textId="0E9E628A" w:rsidR="002B6C3D" w:rsidRPr="00184B06" w:rsidRDefault="002B6C3D" w:rsidP="003A41B8">
      <w:r w:rsidRPr="00184B06">
        <w:t>Результат выполнения: список строк обобщения, переданного на вход текста.</w:t>
      </w:r>
    </w:p>
    <w:p w14:paraId="0A484723" w14:textId="72F78499" w:rsidR="006A5A6F" w:rsidRPr="00184B06" w:rsidRDefault="006A5A6F" w:rsidP="003A41B8">
      <w:r w:rsidRPr="00184B06">
        <w:t xml:space="preserve">Логическое описание: схема алгоритма </w:t>
      </w:r>
      <w:r w:rsidR="00BC5FF7" w:rsidRPr="00184B06">
        <w:t>изображена на рисунке 3.1.</w:t>
      </w:r>
    </w:p>
    <w:p w14:paraId="0518E9D4" w14:textId="7C7D6FDF" w:rsidR="003A41B8" w:rsidRPr="00184B06" w:rsidRDefault="003A41B8" w:rsidP="003A41B8">
      <w:pPr>
        <w:pStyle w:val="2"/>
      </w:pPr>
      <w:bookmarkStart w:id="41" w:name="_Toc168574205"/>
      <w:r w:rsidRPr="00184B06">
        <w:t xml:space="preserve">3.2 Алгоритм </w:t>
      </w:r>
      <w:r w:rsidR="00CB5055" w:rsidRPr="00184B06">
        <w:t>добавления</w:t>
      </w:r>
      <w:r w:rsidR="00DE0745" w:rsidRPr="00184B06">
        <w:t xml:space="preserve"> электронной</w:t>
      </w:r>
      <w:r w:rsidR="00CB5055" w:rsidRPr="00184B06">
        <w:t xml:space="preserve"> книги в </w:t>
      </w:r>
      <w:r w:rsidR="0084274A" w:rsidRPr="00184B06">
        <w:t>библиотеку</w:t>
      </w:r>
      <w:bookmarkEnd w:id="41"/>
    </w:p>
    <w:p w14:paraId="10B3027E" w14:textId="69A50CA5" w:rsidR="006A5A6F" w:rsidRPr="00184B06" w:rsidRDefault="006A5A6F" w:rsidP="006A5A6F">
      <w:r w:rsidRPr="00184B06">
        <w:t xml:space="preserve">Общая характеристика: алгоритм предназначен для добавления записи об электронной книге СУБД, а также сохранения файла на дисковую систему, и дальнейшей индексации всего текста книги. </w:t>
      </w:r>
      <w:r w:rsidR="00D45F05" w:rsidRPr="00184B06">
        <w:t>Выполняется,</w:t>
      </w:r>
      <w:r w:rsidRPr="00184B06">
        <w:t xml:space="preserve"> когда пользователь добавляет свою копию электронной книги в систему</w:t>
      </w:r>
      <w:r w:rsidR="00D45F05" w:rsidRPr="00184B06">
        <w:t xml:space="preserve"> через веб-интерфейс</w:t>
      </w:r>
      <w:r w:rsidR="002C3EEE" w:rsidRPr="00184B06">
        <w:t xml:space="preserve"> на странице списка книг</w:t>
      </w:r>
      <w:r w:rsidR="006844F3" w:rsidRPr="00184B06">
        <w:t xml:space="preserve"> через диалоговое окно редактирования книги</w:t>
      </w:r>
      <w:r w:rsidRPr="00184B06">
        <w:t>.</w:t>
      </w:r>
    </w:p>
    <w:p w14:paraId="4B586FA2" w14:textId="6E6958AB" w:rsidR="002C3EEE" w:rsidRPr="00184B06" w:rsidRDefault="002C3EEE" w:rsidP="002C3EEE">
      <w:r w:rsidRPr="00184B06">
        <w:t>Результат выполнения:</w:t>
      </w:r>
      <w:r w:rsidR="001A5E6C" w:rsidRPr="00184B06">
        <w:t xml:space="preserve"> объект класса </w:t>
      </w:r>
      <w:r w:rsidR="00BC5FF7" w:rsidRPr="00184B06">
        <w:t>«</w:t>
      </w:r>
      <w:proofErr w:type="spellStart"/>
      <w:r w:rsidR="001A5E6C" w:rsidRPr="00184B06">
        <w:t>BookDto</w:t>
      </w:r>
      <w:proofErr w:type="spellEnd"/>
      <w:r w:rsidR="00BC5FF7" w:rsidRPr="00184B06">
        <w:t>»</w:t>
      </w:r>
      <w:r w:rsidRPr="00184B06">
        <w:t xml:space="preserve">, </w:t>
      </w:r>
      <w:r w:rsidR="001A5E6C" w:rsidRPr="00184B06">
        <w:t>добавленная в базу данных</w:t>
      </w:r>
      <w:r w:rsidRPr="00184B06">
        <w:t>.</w:t>
      </w:r>
    </w:p>
    <w:p w14:paraId="1ABF6DEC" w14:textId="3FCCE001" w:rsidR="009F6722" w:rsidRPr="00184B06" w:rsidRDefault="002C3EEE" w:rsidP="002C3EEE">
      <w:r w:rsidRPr="00184B06">
        <w:t xml:space="preserve">Логическое описание: схема алгоритма </w:t>
      </w:r>
      <w:r w:rsidR="00BC5FF7" w:rsidRPr="00184B06">
        <w:t>изображена на рисунке 3.2.</w:t>
      </w:r>
    </w:p>
    <w:p w14:paraId="31BA5843" w14:textId="77777777" w:rsidR="009F6722" w:rsidRPr="00184B06" w:rsidRDefault="009F6722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5F94E8D7" w14:textId="734D39EA" w:rsidR="009F6722" w:rsidRPr="00184B06" w:rsidRDefault="009F6722" w:rsidP="009F6722">
      <w:pPr>
        <w:pStyle w:val="aff8"/>
        <w:rPr>
          <w:noProof w:val="0"/>
        </w:rPr>
      </w:pPr>
      <w:r w:rsidRPr="00184B06">
        <w:lastRenderedPageBreak/>
        <w:drawing>
          <wp:inline distT="0" distB="0" distL="0" distR="0" wp14:anchorId="55383423" wp14:editId="5C0B2CE7">
            <wp:extent cx="2506990" cy="8321040"/>
            <wp:effectExtent l="0" t="0" r="7620" b="3810"/>
            <wp:docPr id="630195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245" cy="834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FFAFE" w14:textId="2BB1D068" w:rsidR="002C3EEE" w:rsidRPr="00184B06" w:rsidRDefault="009F6722" w:rsidP="009F6722">
      <w:pPr>
        <w:pStyle w:val="aff8"/>
        <w:rPr>
          <w:noProof w:val="0"/>
        </w:rPr>
      </w:pPr>
      <w:r w:rsidRPr="00184B06">
        <w:rPr>
          <w:noProof w:val="0"/>
        </w:rPr>
        <w:t xml:space="preserve">Рисунок 3.1 – Схема алгоритма обмена информации между приложением и API </w:t>
      </w:r>
      <w:proofErr w:type="spellStart"/>
      <w:r w:rsidRPr="00184B06">
        <w:rPr>
          <w:noProof w:val="0"/>
        </w:rPr>
        <w:t>исскуственного</w:t>
      </w:r>
      <w:proofErr w:type="spellEnd"/>
      <w:r w:rsidRPr="00184B06">
        <w:rPr>
          <w:noProof w:val="0"/>
        </w:rPr>
        <w:t xml:space="preserve"> интеллекта</w:t>
      </w:r>
    </w:p>
    <w:p w14:paraId="489988BC" w14:textId="6265C96C" w:rsidR="005D16EE" w:rsidRPr="00184B06" w:rsidRDefault="00843411" w:rsidP="005D16EE">
      <w:pPr>
        <w:pStyle w:val="aff8"/>
        <w:rPr>
          <w:noProof w:val="0"/>
        </w:rPr>
      </w:pPr>
      <w:r w:rsidRPr="00184B06">
        <w:lastRenderedPageBreak/>
        <w:drawing>
          <wp:inline distT="0" distB="0" distL="0" distR="0" wp14:anchorId="401E1C0B" wp14:editId="02FB3E4A">
            <wp:extent cx="3915627" cy="8717280"/>
            <wp:effectExtent l="0" t="0" r="8890" b="7620"/>
            <wp:docPr id="208982436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190" cy="873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B826" w14:textId="16CB51FD" w:rsidR="002C3EEE" w:rsidRPr="00184B06" w:rsidRDefault="005D16EE" w:rsidP="00F50DDB">
      <w:pPr>
        <w:pStyle w:val="aff8"/>
        <w:rPr>
          <w:noProof w:val="0"/>
        </w:rPr>
      </w:pPr>
      <w:r w:rsidRPr="00184B06">
        <w:rPr>
          <w:noProof w:val="0"/>
        </w:rPr>
        <w:t xml:space="preserve">Рисунок 3.2 – Схема алгоритма </w:t>
      </w:r>
      <w:r w:rsidR="00843411" w:rsidRPr="00184B06">
        <w:rPr>
          <w:noProof w:val="0"/>
        </w:rPr>
        <w:t>добавления электронной книги в библиотеку</w:t>
      </w:r>
    </w:p>
    <w:p w14:paraId="7603DEED" w14:textId="44E33693" w:rsidR="00CA1978" w:rsidRPr="00184B06" w:rsidRDefault="005A7861" w:rsidP="00BC1F55">
      <w:pPr>
        <w:pStyle w:val="1"/>
        <w:spacing w:after="0"/>
      </w:pPr>
      <w:bookmarkStart w:id="42" w:name="_Toc137779098"/>
      <w:bookmarkStart w:id="43" w:name="_Toc139287416"/>
      <w:bookmarkStart w:id="44" w:name="_Toc139371000"/>
      <w:bookmarkStart w:id="45" w:name="_Toc156840819"/>
      <w:bookmarkStart w:id="46" w:name="_Toc168574206"/>
      <w:r w:rsidRPr="00184B06">
        <w:lastRenderedPageBreak/>
        <w:t>4</w:t>
      </w:r>
      <w:r w:rsidR="004C0CB4" w:rsidRPr="00184B06">
        <w:t xml:space="preserve"> </w:t>
      </w:r>
      <w:bookmarkEnd w:id="42"/>
      <w:bookmarkEnd w:id="43"/>
      <w:bookmarkEnd w:id="44"/>
      <w:bookmarkEnd w:id="45"/>
      <w:r w:rsidR="00C92698" w:rsidRPr="00184B06">
        <w:t>Программное обеспечение системы</w:t>
      </w:r>
      <w:bookmarkEnd w:id="46"/>
    </w:p>
    <w:p w14:paraId="26674D86" w14:textId="434BA09E" w:rsidR="004C759A" w:rsidRPr="00184B06" w:rsidRDefault="005A7861" w:rsidP="00BC1F55">
      <w:pPr>
        <w:pStyle w:val="2"/>
      </w:pPr>
      <w:bookmarkStart w:id="47" w:name="_Toc168574207"/>
      <w:r w:rsidRPr="00184B06">
        <w:t>4</w:t>
      </w:r>
      <w:r w:rsidR="004C759A" w:rsidRPr="00184B06">
        <w:t xml:space="preserve">.1 </w:t>
      </w:r>
      <w:r w:rsidR="00746A0A" w:rsidRPr="00184B06">
        <w:t>Структура программного обеспечения и функции его компонентов</w:t>
      </w:r>
      <w:bookmarkEnd w:id="47"/>
    </w:p>
    <w:p w14:paraId="2E1E83A4" w14:textId="227508E9" w:rsidR="005A7861" w:rsidRPr="00184B06" w:rsidRDefault="005A7861" w:rsidP="005A7861">
      <w:r w:rsidRPr="00184B06">
        <w:t>Система создаётся для использования на настольных системах пользователей,</w:t>
      </w:r>
      <w:r w:rsidR="00FB0ACB" w:rsidRPr="00184B06">
        <w:t xml:space="preserve"> а</w:t>
      </w:r>
      <w:r w:rsidRPr="00184B06">
        <w:t xml:space="preserve"> также возможна работа на мобильных устройствах</w:t>
      </w:r>
      <w:r w:rsidR="00FB0ACB" w:rsidRPr="00184B06">
        <w:t>.</w:t>
      </w:r>
    </w:p>
    <w:p w14:paraId="4E37CC60" w14:textId="2A773984" w:rsidR="0010577C" w:rsidRPr="00184B06" w:rsidRDefault="005A7861" w:rsidP="00F366E4">
      <w:pPr>
        <w:pStyle w:val="2"/>
      </w:pPr>
      <w:bookmarkStart w:id="48" w:name="_Toc137779102"/>
      <w:bookmarkStart w:id="49" w:name="_Toc139287420"/>
      <w:bookmarkStart w:id="50" w:name="_Toc139371004"/>
      <w:bookmarkStart w:id="51" w:name="_Toc156840823"/>
      <w:bookmarkStart w:id="52" w:name="_Toc168574208"/>
      <w:bookmarkStart w:id="53" w:name="_Toc137779101"/>
      <w:bookmarkStart w:id="54" w:name="_Toc139287419"/>
      <w:bookmarkStart w:id="55" w:name="_Toc139371003"/>
      <w:bookmarkStart w:id="56" w:name="_Toc156840822"/>
      <w:r w:rsidRPr="00184B06">
        <w:t>4</w:t>
      </w:r>
      <w:r w:rsidR="0010577C" w:rsidRPr="00184B06">
        <w:t>.</w:t>
      </w:r>
      <w:r w:rsidR="00BF20DA" w:rsidRPr="00184B06">
        <w:t>2</w:t>
      </w:r>
      <w:r w:rsidR="0010577C" w:rsidRPr="00184B06">
        <w:t xml:space="preserve"> </w:t>
      </w:r>
      <w:bookmarkEnd w:id="48"/>
      <w:bookmarkEnd w:id="49"/>
      <w:bookmarkEnd w:id="50"/>
      <w:bookmarkEnd w:id="51"/>
      <w:r w:rsidR="0010577C" w:rsidRPr="00184B06">
        <w:t>Выбор компонентов программного обеспечения</w:t>
      </w:r>
      <w:bookmarkEnd w:id="52"/>
    </w:p>
    <w:p w14:paraId="4DA85651" w14:textId="22BF385E" w:rsidR="0010577C" w:rsidRPr="00184B06" w:rsidRDefault="0010577C" w:rsidP="0010577C">
      <w:pPr>
        <w:pStyle w:val="Textbody"/>
        <w:spacing w:after="0"/>
        <w:ind w:firstLine="709"/>
        <w:jc w:val="both"/>
        <w:rPr>
          <w:lang w:val="ru-RU"/>
        </w:rPr>
      </w:pPr>
      <w:r w:rsidRPr="00184B06">
        <w:rPr>
          <w:lang w:val="ru-RU"/>
        </w:rPr>
        <w:t>В качестве основной</w:t>
      </w:r>
      <w:r w:rsidR="00FB0ACB" w:rsidRPr="00184B06">
        <w:rPr>
          <w:lang w:val="ru-RU"/>
        </w:rPr>
        <w:t xml:space="preserve"> встраиваемой</w:t>
      </w:r>
      <w:r w:rsidRPr="00184B06">
        <w:rPr>
          <w:lang w:val="ru-RU"/>
        </w:rPr>
        <w:t xml:space="preserve"> среды разработки (IDE) используется </w:t>
      </w:r>
      <w:r w:rsidR="006163BE" w:rsidRPr="00184B06">
        <w:rPr>
          <w:lang w:val="ru-RU"/>
        </w:rPr>
        <w:t>JetBrains Rider.</w:t>
      </w:r>
      <w:r w:rsidRPr="00184B06">
        <w:rPr>
          <w:lang w:val="ru-RU"/>
        </w:rPr>
        <w:t xml:space="preserve"> </w:t>
      </w:r>
    </w:p>
    <w:p w14:paraId="4E043A4A" w14:textId="04796493" w:rsidR="0010577C" w:rsidRPr="00184B06" w:rsidRDefault="0010577C" w:rsidP="0010577C">
      <w:pPr>
        <w:pStyle w:val="Textbody"/>
        <w:spacing w:after="0"/>
        <w:ind w:firstLine="709"/>
        <w:jc w:val="both"/>
        <w:rPr>
          <w:lang w:val="ru-RU"/>
        </w:rPr>
      </w:pPr>
      <w:r w:rsidRPr="00184B06">
        <w:rPr>
          <w:lang w:val="ru-RU"/>
        </w:rPr>
        <w:t xml:space="preserve">Для работы серверной части требуется среда исполнения .NET версии </w:t>
      </w:r>
      <w:r w:rsidR="00883370" w:rsidRPr="00184B06">
        <w:rPr>
          <w:lang w:val="ru-RU"/>
        </w:rPr>
        <w:t>8</w:t>
      </w:r>
      <w:r w:rsidRPr="00184B06">
        <w:rPr>
          <w:lang w:val="ru-RU"/>
        </w:rPr>
        <w:t xml:space="preserve"> и выше. Далее перечислены сторонние пакеты серверной части:</w:t>
      </w:r>
    </w:p>
    <w:p w14:paraId="133D130F" w14:textId="76B29DB6" w:rsidR="0010577C" w:rsidRPr="008E7315" w:rsidRDefault="00A66BA2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</w:pPr>
      <w:r w:rsidRPr="00184B06">
        <w:rPr>
          <w:lang w:val="ru-RU"/>
        </w:rPr>
        <w:t>веб</w:t>
      </w:r>
      <w:r w:rsidRPr="008E7315">
        <w:t>-</w:t>
      </w:r>
      <w:r w:rsidR="0010577C" w:rsidRPr="00184B06">
        <w:rPr>
          <w:lang w:val="ru-RU"/>
        </w:rPr>
        <w:t>фреймворк</w:t>
      </w:r>
      <w:r w:rsidR="0010577C" w:rsidRPr="008E7315">
        <w:t xml:space="preserve"> ASP.NET Core;</w:t>
      </w:r>
    </w:p>
    <w:p w14:paraId="0E906A6B" w14:textId="28955D5A" w:rsidR="00096AE9" w:rsidRPr="00184B06" w:rsidRDefault="00C67B60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>пакет</w:t>
      </w:r>
      <w:r w:rsidR="0010577C" w:rsidRPr="00184B06">
        <w:rPr>
          <w:lang w:val="ru-RU"/>
        </w:rPr>
        <w:t xml:space="preserve"> для работы с СУБД </w:t>
      </w:r>
      <w:proofErr w:type="spellStart"/>
      <w:r w:rsidR="0010577C" w:rsidRPr="00184B06">
        <w:rPr>
          <w:lang w:val="ru-RU"/>
        </w:rPr>
        <w:t>Entity</w:t>
      </w:r>
      <w:proofErr w:type="spellEnd"/>
      <w:r w:rsidR="0010577C" w:rsidRPr="00184B06">
        <w:rPr>
          <w:lang w:val="ru-RU"/>
        </w:rPr>
        <w:t xml:space="preserve"> Framework</w:t>
      </w:r>
      <w:r w:rsidR="005B6C6A" w:rsidRPr="00184B06">
        <w:rPr>
          <w:lang w:val="ru-RU"/>
        </w:rPr>
        <w:t xml:space="preserve"> Core</w:t>
      </w:r>
      <w:r w:rsidRPr="00184B06">
        <w:rPr>
          <w:lang w:val="ru-RU"/>
        </w:rPr>
        <w:t>;</w:t>
      </w:r>
    </w:p>
    <w:p w14:paraId="75FE935F" w14:textId="57FB39E1" w:rsidR="005B6C6A" w:rsidRPr="00184B06" w:rsidRDefault="005B6C6A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 xml:space="preserve">пакет-драйвер для работы СУБД </w:t>
      </w:r>
      <w:proofErr w:type="spellStart"/>
      <w:r w:rsidRPr="00184B06">
        <w:rPr>
          <w:lang w:val="ru-RU"/>
        </w:rPr>
        <w:t>PostgreSQL</w:t>
      </w:r>
      <w:proofErr w:type="spellEnd"/>
      <w:r w:rsidRPr="00184B06">
        <w:rPr>
          <w:lang w:val="ru-RU"/>
        </w:rPr>
        <w:t xml:space="preserve"> </w:t>
      </w:r>
      <w:proofErr w:type="spellStart"/>
      <w:r w:rsidRPr="00184B06">
        <w:rPr>
          <w:lang w:val="ru-RU"/>
        </w:rPr>
        <w:t>Npgsql</w:t>
      </w:r>
      <w:proofErr w:type="spellEnd"/>
      <w:r w:rsidRPr="00184B06">
        <w:rPr>
          <w:lang w:val="ru-RU"/>
        </w:rPr>
        <w:t>;</w:t>
      </w:r>
    </w:p>
    <w:p w14:paraId="2EF9CE3B" w14:textId="79366306" w:rsidR="00C67B60" w:rsidRPr="00184B06" w:rsidRDefault="00C67B60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 xml:space="preserve">пакет для работы с </w:t>
      </w:r>
      <w:r w:rsidR="005246DE" w:rsidRPr="00184B06">
        <w:rPr>
          <w:lang w:val="ru-RU"/>
        </w:rPr>
        <w:t xml:space="preserve">облачным </w:t>
      </w:r>
      <w:r w:rsidRPr="00184B06">
        <w:rPr>
          <w:lang w:val="ru-RU"/>
        </w:rPr>
        <w:t>сервисом</w:t>
      </w:r>
      <w:r w:rsidR="005246DE" w:rsidRPr="00184B06">
        <w:rPr>
          <w:lang w:val="ru-RU"/>
        </w:rPr>
        <w:t xml:space="preserve"> Яндекс</w:t>
      </w:r>
      <w:r w:rsidRPr="00184B06">
        <w:rPr>
          <w:lang w:val="ru-RU"/>
        </w:rPr>
        <w:t xml:space="preserve"> </w:t>
      </w:r>
      <w:proofErr w:type="spellStart"/>
      <w:r w:rsidRPr="00184B06">
        <w:rPr>
          <w:lang w:val="ru-RU"/>
        </w:rPr>
        <w:t>Yandex.Cloud</w:t>
      </w:r>
      <w:proofErr w:type="spellEnd"/>
      <w:r w:rsidRPr="00184B06">
        <w:rPr>
          <w:lang w:val="ru-RU"/>
        </w:rPr>
        <w:t>;</w:t>
      </w:r>
    </w:p>
    <w:p w14:paraId="48038520" w14:textId="6984E293" w:rsidR="00BA6BD6" w:rsidRPr="00184B06" w:rsidRDefault="00BA6BD6" w:rsidP="00297B01">
      <w:pPr>
        <w:pStyle w:val="Textbody"/>
        <w:numPr>
          <w:ilvl w:val="0"/>
          <w:numId w:val="4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>пакет для работы с PDF файлами PdfPig.</w:t>
      </w:r>
    </w:p>
    <w:p w14:paraId="19F61D6B" w14:textId="12DEF602" w:rsidR="0010577C" w:rsidRPr="00184B06" w:rsidRDefault="0010577C" w:rsidP="004D4624">
      <w:r w:rsidRPr="00184B06">
        <w:t xml:space="preserve">Для работы клиентской части нужен веб-сервер </w:t>
      </w:r>
      <w:proofErr w:type="spellStart"/>
      <w:r w:rsidRPr="00184B06">
        <w:t>Nginx</w:t>
      </w:r>
      <w:proofErr w:type="spellEnd"/>
      <w:r w:rsidRPr="00184B06">
        <w:t xml:space="preserve"> или Apache. В основном клиентская часть тестировалась на </w:t>
      </w:r>
      <w:proofErr w:type="spellStart"/>
      <w:r w:rsidRPr="00184B06">
        <w:t>Nginx</w:t>
      </w:r>
      <w:proofErr w:type="spellEnd"/>
      <w:r w:rsidRPr="00184B06">
        <w:t>. Также как и с серверной частью использовались следующие сторонние пакеты:</w:t>
      </w:r>
    </w:p>
    <w:p w14:paraId="11D35D2D" w14:textId="548C4AAA" w:rsidR="0010577C" w:rsidRPr="00184B06" w:rsidRDefault="006A51BC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>веб-</w:t>
      </w:r>
      <w:r w:rsidR="0010577C" w:rsidRPr="00184B06">
        <w:rPr>
          <w:lang w:val="ru-RU"/>
        </w:rPr>
        <w:t xml:space="preserve">фреймворк </w:t>
      </w:r>
      <w:proofErr w:type="spellStart"/>
      <w:r w:rsidR="0010577C" w:rsidRPr="00184B06">
        <w:rPr>
          <w:lang w:val="ru-RU"/>
        </w:rPr>
        <w:t>Angular</w:t>
      </w:r>
      <w:proofErr w:type="spellEnd"/>
      <w:r w:rsidR="0010577C" w:rsidRPr="00184B06">
        <w:rPr>
          <w:lang w:val="ru-RU"/>
        </w:rPr>
        <w:t xml:space="preserve"> 1</w:t>
      </w:r>
      <w:r w:rsidR="00A7714C" w:rsidRPr="00184B06">
        <w:rPr>
          <w:lang w:val="ru-RU"/>
        </w:rPr>
        <w:t>7</w:t>
      </w:r>
      <w:r w:rsidR="0010577C" w:rsidRPr="00184B06">
        <w:rPr>
          <w:lang w:val="ru-RU"/>
        </w:rPr>
        <w:t>;</w:t>
      </w:r>
    </w:p>
    <w:p w14:paraId="41E476A8" w14:textId="4FD1BB0B" w:rsidR="0087012A" w:rsidRPr="008E7315" w:rsidRDefault="00BA6BD6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</w:pPr>
      <w:r w:rsidRPr="00184B06">
        <w:rPr>
          <w:lang w:val="ru-RU"/>
        </w:rPr>
        <w:t>пакет</w:t>
      </w:r>
      <w:r w:rsidRPr="008E7315">
        <w:t xml:space="preserve"> </w:t>
      </w:r>
      <w:r w:rsidR="0010577C" w:rsidRPr="008E7315">
        <w:t>UI</w:t>
      </w:r>
      <w:r w:rsidR="00BB3EC2" w:rsidRPr="008E7315">
        <w:t>-</w:t>
      </w:r>
      <w:r w:rsidR="0010577C" w:rsidRPr="00184B06">
        <w:rPr>
          <w:lang w:val="ru-RU"/>
        </w:rPr>
        <w:t>компонентов</w:t>
      </w:r>
      <w:r w:rsidR="0010577C" w:rsidRPr="008E7315">
        <w:t xml:space="preserve"> Angular Material</w:t>
      </w:r>
      <w:r w:rsidR="00C54B1F" w:rsidRPr="008E7315">
        <w:t xml:space="preserve"> 17</w:t>
      </w:r>
      <w:r w:rsidR="0010577C" w:rsidRPr="008E7315">
        <w:t>;</w:t>
      </w:r>
    </w:p>
    <w:p w14:paraId="48424244" w14:textId="2A8B20C7" w:rsidR="001366F3" w:rsidRPr="00184B06" w:rsidRDefault="001366F3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 xml:space="preserve">пакет для работы со временем/датами </w:t>
      </w:r>
      <w:proofErr w:type="spellStart"/>
      <w:r w:rsidRPr="00184B06">
        <w:rPr>
          <w:lang w:val="ru-RU"/>
        </w:rPr>
        <w:t>date-fns</w:t>
      </w:r>
      <w:proofErr w:type="spellEnd"/>
      <w:r w:rsidRPr="00184B06">
        <w:rPr>
          <w:lang w:val="ru-RU"/>
        </w:rPr>
        <w:t>;</w:t>
      </w:r>
    </w:p>
    <w:p w14:paraId="5F3A1663" w14:textId="3C5DA1FA" w:rsidR="00BA6BD6" w:rsidRPr="00184B06" w:rsidRDefault="00BA6BD6" w:rsidP="00297B01">
      <w:pPr>
        <w:pStyle w:val="Textbody"/>
        <w:numPr>
          <w:ilvl w:val="0"/>
          <w:numId w:val="5"/>
        </w:numPr>
        <w:spacing w:after="0"/>
        <w:ind w:left="709" w:hanging="283"/>
        <w:jc w:val="both"/>
        <w:rPr>
          <w:lang w:val="ru-RU"/>
        </w:rPr>
      </w:pPr>
      <w:r w:rsidRPr="00184B06">
        <w:rPr>
          <w:lang w:val="ru-RU"/>
        </w:rPr>
        <w:t xml:space="preserve">пакет для </w:t>
      </w:r>
      <w:r w:rsidR="00985CE7" w:rsidRPr="00184B06">
        <w:rPr>
          <w:lang w:val="ru-RU"/>
        </w:rPr>
        <w:t xml:space="preserve">просмотра </w:t>
      </w:r>
      <w:r w:rsidRPr="00184B06">
        <w:rPr>
          <w:lang w:val="ru-RU"/>
        </w:rPr>
        <w:t xml:space="preserve">PDF </w:t>
      </w:r>
      <w:r w:rsidR="00985CE7" w:rsidRPr="00184B06">
        <w:rPr>
          <w:lang w:val="ru-RU"/>
        </w:rPr>
        <w:t xml:space="preserve">документов </w:t>
      </w:r>
      <w:proofErr w:type="spellStart"/>
      <w:r w:rsidR="00985CE7" w:rsidRPr="00184B06">
        <w:rPr>
          <w:lang w:val="ru-RU"/>
        </w:rPr>
        <w:t>ngx-extended-pdf-viewer</w:t>
      </w:r>
      <w:proofErr w:type="spellEnd"/>
      <w:r w:rsidR="00AA0BC5" w:rsidRPr="00184B06">
        <w:rPr>
          <w:lang w:val="ru-RU"/>
        </w:rPr>
        <w:t xml:space="preserve"> в </w:t>
      </w:r>
      <w:proofErr w:type="spellStart"/>
      <w:r w:rsidR="00AA0BC5" w:rsidRPr="00184B06">
        <w:rPr>
          <w:lang w:val="ru-RU"/>
        </w:rPr>
        <w:t>Angular</w:t>
      </w:r>
      <w:proofErr w:type="spellEnd"/>
      <w:r w:rsidR="00AA0BC5" w:rsidRPr="00184B06">
        <w:rPr>
          <w:lang w:val="ru-RU"/>
        </w:rPr>
        <w:t xml:space="preserve"> (сам этот пакет является «оберткой» над другим пакетом pdf.js)</w:t>
      </w:r>
      <w:r w:rsidR="00985CE7" w:rsidRPr="00184B06">
        <w:rPr>
          <w:lang w:val="ru-RU"/>
        </w:rPr>
        <w:t>.</w:t>
      </w:r>
    </w:p>
    <w:p w14:paraId="69024480" w14:textId="61674026" w:rsidR="00E14B93" w:rsidRPr="00184B06" w:rsidRDefault="00F3447C" w:rsidP="00E14B93">
      <w:pPr>
        <w:pStyle w:val="3"/>
      </w:pPr>
      <w:bookmarkStart w:id="57" w:name="_Toc168574209"/>
      <w:r w:rsidRPr="00184B06">
        <w:t>4</w:t>
      </w:r>
      <w:r w:rsidR="00E14B93" w:rsidRPr="00184B06">
        <w:t xml:space="preserve">.2.1 </w:t>
      </w:r>
      <w:r w:rsidR="008F5786" w:rsidRPr="00184B06">
        <w:t xml:space="preserve">Клиентская </w:t>
      </w:r>
      <w:r w:rsidR="007E3E52" w:rsidRPr="00184B06">
        <w:t>о</w:t>
      </w:r>
      <w:r w:rsidR="00653941" w:rsidRPr="00184B06">
        <w:t>п</w:t>
      </w:r>
      <w:r w:rsidR="00C74FC3" w:rsidRPr="00184B06">
        <w:t>ерационная</w:t>
      </w:r>
      <w:r w:rsidR="00E14B93" w:rsidRPr="00184B06">
        <w:t xml:space="preserve"> система</w:t>
      </w:r>
      <w:bookmarkEnd w:id="57"/>
    </w:p>
    <w:p w14:paraId="0044D69A" w14:textId="1AF7556A" w:rsidR="00173035" w:rsidRPr="00184B06" w:rsidRDefault="000E668D" w:rsidP="00173035">
      <w:r w:rsidRPr="00184B06">
        <w:t xml:space="preserve">Так как разрабатываемое решение представляет собой веб-приложение, то </w:t>
      </w:r>
      <w:r w:rsidR="008F5786" w:rsidRPr="00184B06">
        <w:t xml:space="preserve">клиентская </w:t>
      </w:r>
      <w:r w:rsidRPr="00184B06">
        <w:t>операционная система может быть люб</w:t>
      </w:r>
      <w:r w:rsidR="006E50ED" w:rsidRPr="00184B06">
        <w:t>ой, которая поддерживает любой современный браузер</w:t>
      </w:r>
      <w:r w:rsidRPr="00184B06">
        <w:t>.</w:t>
      </w:r>
    </w:p>
    <w:p w14:paraId="172B1460" w14:textId="50CFDBB4" w:rsidR="00173035" w:rsidRPr="00184B06" w:rsidRDefault="00B677D0" w:rsidP="00A4536D">
      <w:pPr>
        <w:pStyle w:val="3"/>
      </w:pPr>
      <w:bookmarkStart w:id="58" w:name="_Toc168574210"/>
      <w:r w:rsidRPr="00184B06">
        <w:lastRenderedPageBreak/>
        <w:t>4</w:t>
      </w:r>
      <w:r w:rsidR="00173035" w:rsidRPr="00184B06">
        <w:t>.2.2 Инструментальное средство разработки и язык программирования</w:t>
      </w:r>
      <w:bookmarkEnd w:id="58"/>
    </w:p>
    <w:p w14:paraId="408D6CB5" w14:textId="53CAD896" w:rsidR="009424E7" w:rsidRPr="00184B06" w:rsidRDefault="009424E7" w:rsidP="009424E7">
      <w:pPr>
        <w:rPr>
          <w:b/>
        </w:rPr>
      </w:pPr>
      <w:r w:rsidRPr="00184B06">
        <w:t>Исходя из требований к разрабатываемой системе, которые были зафиксированы в техническом задании в качестве языка программирования были выбраны С# и TypeScript.</w:t>
      </w:r>
    </w:p>
    <w:p w14:paraId="350322F9" w14:textId="32233BC1" w:rsidR="00A4536D" w:rsidRPr="00184B06" w:rsidRDefault="009424E7" w:rsidP="00A4536D">
      <w:r w:rsidRPr="00184B06">
        <w:t>C#</w:t>
      </w:r>
      <w:r w:rsidR="00906973" w:rsidRPr="00184B06">
        <w:t xml:space="preserve"> </w:t>
      </w:r>
      <w:r w:rsidR="00492A37" w:rsidRPr="00184B06">
        <w:t>— это</w:t>
      </w:r>
      <w:r w:rsidR="00906973" w:rsidRPr="00184B06">
        <w:t xml:space="preserve"> </w:t>
      </w:r>
      <w:r w:rsidR="00492A37" w:rsidRPr="00184B06">
        <w:t>кроссплатформенный</w:t>
      </w:r>
      <w:r w:rsidR="00906973" w:rsidRPr="00184B06">
        <w:t xml:space="preserve"> язык программирования</w:t>
      </w:r>
      <w:r w:rsidR="00B36145" w:rsidRPr="00184B06">
        <w:t xml:space="preserve"> (ЯП)</w:t>
      </w:r>
      <w:r w:rsidR="00906973" w:rsidRPr="00184B06">
        <w:t xml:space="preserve"> общего назначения, который работает в бесплатной, </w:t>
      </w:r>
      <w:r w:rsidR="00492A37" w:rsidRPr="00184B06">
        <w:t>кроссплатформенной</w:t>
      </w:r>
      <w:r w:rsidR="00906973" w:rsidRPr="00184B06">
        <w:t xml:space="preserve"> среде .NET</w:t>
      </w:r>
      <w:r w:rsidR="003066BD" w:rsidRPr="00184B06">
        <w:t>, разработанная компани</w:t>
      </w:r>
      <w:r w:rsidR="00576DDA" w:rsidRPr="00184B06">
        <w:t>ей</w:t>
      </w:r>
      <w:r w:rsidR="003066BD" w:rsidRPr="00184B06">
        <w:t xml:space="preserve"> Microsoft</w:t>
      </w:r>
      <w:r w:rsidR="00906973" w:rsidRPr="00184B06">
        <w:t xml:space="preserve"> [</w:t>
      </w:r>
      <w:r w:rsidR="00D95653" w:rsidRPr="00184B06">
        <w:t>7</w:t>
      </w:r>
      <w:r w:rsidR="00906973" w:rsidRPr="00184B06">
        <w:t>].</w:t>
      </w:r>
      <w:r w:rsidR="00351A5A" w:rsidRPr="00184B06">
        <w:t xml:space="preserve"> Синтаксис языка схож с языком программирования Java.</w:t>
      </w:r>
      <w:r w:rsidR="00906973" w:rsidRPr="00184B06">
        <w:t xml:space="preserve"> Написанный код</w:t>
      </w:r>
      <w:r w:rsidR="00031265" w:rsidRPr="00184B06">
        <w:t xml:space="preserve"> на C#</w:t>
      </w:r>
      <w:r w:rsidR="00906973" w:rsidRPr="00184B06">
        <w:t xml:space="preserve"> компилируется в промежуточный язык IL (Intermediate Language), который затем запускается в runtime-среде .NET. Среда может на лету компилировать часть IL код в нативный машинный код</w:t>
      </w:r>
      <w:r w:rsidR="00AA49AB" w:rsidRPr="00184B06">
        <w:t xml:space="preserve"> (JIT-компиляция)</w:t>
      </w:r>
      <w:r w:rsidR="00906973" w:rsidRPr="00184B06">
        <w:t>.</w:t>
      </w:r>
      <w:r w:rsidR="00685F23" w:rsidRPr="00184B06">
        <w:t xml:space="preserve"> С версии .NET 8 появилась возможность статической (AOT, Ahead-of-time) компиляции</w:t>
      </w:r>
      <w:r w:rsidR="00C20F80" w:rsidRPr="00184B06">
        <w:t>, которая значительно снижает время запуска приложения.</w:t>
      </w:r>
    </w:p>
    <w:p w14:paraId="1E44FDAE" w14:textId="12D082F1" w:rsidR="00351A5A" w:rsidRPr="00184B06" w:rsidRDefault="00351A5A" w:rsidP="00A4536D">
      <w:r w:rsidRPr="00184B06">
        <w:t>TypeScript – это типизированный</w:t>
      </w:r>
      <w:r w:rsidR="00B36145" w:rsidRPr="00184B06">
        <w:t xml:space="preserve"> </w:t>
      </w:r>
      <w:r w:rsidR="003A6C1A" w:rsidRPr="00184B06">
        <w:t>высокоуровневый</w:t>
      </w:r>
      <w:r w:rsidR="00B36145" w:rsidRPr="00184B06">
        <w:t xml:space="preserve"> интерпретируемый</w:t>
      </w:r>
      <w:r w:rsidRPr="00184B06">
        <w:t xml:space="preserve"> язык программирования общего назначения, также </w:t>
      </w:r>
      <w:r w:rsidR="00E90145" w:rsidRPr="00184B06">
        <w:t>разработанная</w:t>
      </w:r>
      <w:r w:rsidRPr="00184B06">
        <w:t xml:space="preserve"> компанией Microsoft</w:t>
      </w:r>
      <w:r w:rsidR="00B36145" w:rsidRPr="00184B06">
        <w:t>,</w:t>
      </w:r>
      <w:r w:rsidR="007651A6" w:rsidRPr="00184B06">
        <w:t xml:space="preserve"> и</w:t>
      </w:r>
      <w:r w:rsidR="00B36145" w:rsidRPr="00184B06">
        <w:t xml:space="preserve"> явля</w:t>
      </w:r>
      <w:r w:rsidR="007651A6" w:rsidRPr="00184B06">
        <w:t>ющийся</w:t>
      </w:r>
      <w:r w:rsidR="00B36145" w:rsidRPr="00184B06">
        <w:t xml:space="preserve"> надмножеством ЯП JavaScript. Код TypeScript в конечном итоге компилируется в код на JavaScript</w:t>
      </w:r>
      <w:r w:rsidR="001B0145" w:rsidRPr="00184B06">
        <w:t xml:space="preserve">. Этот код затем выполняется в движке JavaScript, который обычно встроен во всех современных веб-браузерах, а также может </w:t>
      </w:r>
      <w:r w:rsidR="009A49DD" w:rsidRPr="00184B06">
        <w:t>представлена</w:t>
      </w:r>
      <w:r w:rsidR="001B0145" w:rsidRPr="00184B06">
        <w:t xml:space="preserve"> в виде отдельной программы как NodeJS или Deno.</w:t>
      </w:r>
    </w:p>
    <w:p w14:paraId="538FEE40" w14:textId="5A706662" w:rsidR="00031265" w:rsidRPr="00184B06" w:rsidRDefault="00031265" w:rsidP="00A4536D">
      <w:r w:rsidRPr="00184B06">
        <w:t>В качестве интегрированной среды разработки был выбран Jet</w:t>
      </w:r>
      <w:r w:rsidR="00CD5ADE" w:rsidRPr="00184B06">
        <w:t>B</w:t>
      </w:r>
      <w:r w:rsidRPr="00184B06">
        <w:t>rains Rider, который</w:t>
      </w:r>
      <w:r w:rsidR="00FF430D" w:rsidRPr="00184B06">
        <w:t xml:space="preserve"> имеет большое количество</w:t>
      </w:r>
      <w:r w:rsidRPr="00184B06">
        <w:t xml:space="preserve"> возможност</w:t>
      </w:r>
      <w:r w:rsidR="00FF430D" w:rsidRPr="00184B06">
        <w:t>ей</w:t>
      </w:r>
      <w:r w:rsidRPr="00184B06">
        <w:t xml:space="preserve"> рефакторинга (преобразования в определенный вид) кода</w:t>
      </w:r>
      <w:r w:rsidR="00FF430D" w:rsidRPr="00184B06">
        <w:t>,</w:t>
      </w:r>
      <w:r w:rsidR="00CD5ADE" w:rsidRPr="00184B06">
        <w:t xml:space="preserve"> </w:t>
      </w:r>
      <w:r w:rsidR="00FF430D" w:rsidRPr="00184B06">
        <w:t>предоставляет</w:t>
      </w:r>
      <w:r w:rsidRPr="00184B06">
        <w:t xml:space="preserve"> удобство разработки</w:t>
      </w:r>
      <w:r w:rsidR="00CD5ADE" w:rsidRPr="00184B06">
        <w:t xml:space="preserve"> </w:t>
      </w:r>
      <w:r w:rsidR="00FF430D" w:rsidRPr="00184B06">
        <w:t xml:space="preserve">и </w:t>
      </w:r>
      <w:r w:rsidR="00CD5ADE" w:rsidRPr="00184B06">
        <w:t>отладки кода. В основном предназначен для разработки проектов на C#, но также представляет возможность писать веб-приложения с использованием ЯП Java</w:t>
      </w:r>
      <w:r w:rsidR="00DC3A19" w:rsidRPr="00184B06">
        <w:t>S</w:t>
      </w:r>
      <w:r w:rsidR="00CD5ADE" w:rsidRPr="00184B06">
        <w:t>cript/Type</w:t>
      </w:r>
      <w:r w:rsidR="00DC3A19" w:rsidRPr="00184B06">
        <w:t>S</w:t>
      </w:r>
      <w:r w:rsidR="00CD5ADE" w:rsidRPr="00184B06">
        <w:t>cript, а также язык</w:t>
      </w:r>
      <w:r w:rsidR="00DC3A19" w:rsidRPr="00184B06">
        <w:t>а</w:t>
      </w:r>
      <w:r w:rsidR="00CD5ADE" w:rsidRPr="00184B06">
        <w:t xml:space="preserve"> разметки</w:t>
      </w:r>
      <w:r w:rsidR="00CB44AF" w:rsidRPr="00184B06">
        <w:t xml:space="preserve"> интерфейса</w:t>
      </w:r>
      <w:r w:rsidR="00CD5ADE" w:rsidRPr="00184B06">
        <w:t xml:space="preserve"> HTML и стилей CSS</w:t>
      </w:r>
      <w:r w:rsidR="00CB44AF" w:rsidRPr="00184B06">
        <w:t>/SASS/LESS</w:t>
      </w:r>
      <w:r w:rsidR="00CD5ADE" w:rsidRPr="00184B06">
        <w:t xml:space="preserve">. Также имеет возможность </w:t>
      </w:r>
      <w:r w:rsidR="00A82C5F" w:rsidRPr="00184B06">
        <w:t xml:space="preserve">для </w:t>
      </w:r>
      <w:r w:rsidR="00CD5ADE" w:rsidRPr="00184B06">
        <w:t>работы почти со всеми СУБД.</w:t>
      </w:r>
      <w:r w:rsidR="00C70489" w:rsidRPr="00184B06">
        <w:t xml:space="preserve"> Имеет систему расширений, который дополняет функционал среды разработки.</w:t>
      </w:r>
    </w:p>
    <w:p w14:paraId="60E52A02" w14:textId="3A11929B" w:rsidR="00BD7D19" w:rsidRPr="00184B06" w:rsidRDefault="00A21C00" w:rsidP="00FA6D43">
      <w:pPr>
        <w:pStyle w:val="3"/>
      </w:pPr>
      <w:bookmarkStart w:id="59" w:name="_Toc168574211"/>
      <w:r w:rsidRPr="00184B06">
        <w:lastRenderedPageBreak/>
        <w:t>4</w:t>
      </w:r>
      <w:r w:rsidR="00BD7D19" w:rsidRPr="00184B06">
        <w:t xml:space="preserve">.2.3 </w:t>
      </w:r>
      <w:r w:rsidR="00EE1120" w:rsidRPr="00184B06">
        <w:t>Вспомогательное программное обеспечение</w:t>
      </w:r>
      <w:bookmarkEnd w:id="59"/>
    </w:p>
    <w:p w14:paraId="5BE059A5" w14:textId="6B41EBBF" w:rsidR="000D6132" w:rsidRPr="00184B06" w:rsidRDefault="009E02FF" w:rsidP="000D6132">
      <w:r w:rsidRPr="00184B06">
        <w:t>Для работы с</w:t>
      </w:r>
      <w:r w:rsidR="008039FE" w:rsidRPr="00184B06">
        <w:t xml:space="preserve"> данной</w:t>
      </w:r>
      <w:r w:rsidRPr="00184B06">
        <w:t xml:space="preserve"> системой требуется </w:t>
      </w:r>
      <w:r w:rsidR="008039FE" w:rsidRPr="00184B06">
        <w:t>сервисы Яндекса и Merriam-Webster</w:t>
      </w:r>
      <w:r w:rsidRPr="00184B06">
        <w:t>.</w:t>
      </w:r>
    </w:p>
    <w:p w14:paraId="3AC7244E" w14:textId="239260B0" w:rsidR="00AA6E35" w:rsidRPr="00184B06" w:rsidRDefault="00D3323A" w:rsidP="00FB17F5">
      <w:pPr>
        <w:pStyle w:val="2"/>
      </w:pPr>
      <w:bookmarkStart w:id="60" w:name="_Toc168574212"/>
      <w:r w:rsidRPr="00184B06">
        <w:t>4</w:t>
      </w:r>
      <w:r w:rsidR="00A94004" w:rsidRPr="00184B06">
        <w:t>.3 Разработка прикладного программного обеспечения</w:t>
      </w:r>
      <w:bookmarkEnd w:id="60"/>
    </w:p>
    <w:p w14:paraId="2B7E20CB" w14:textId="0EB6120F" w:rsidR="00AA6E49" w:rsidRPr="00184B06" w:rsidRDefault="00AA6E49" w:rsidP="00AA6E49">
      <w:r w:rsidRPr="00184B06">
        <w:t>Весь код разрабатываемой системы, серверной и клиентской части, находится в одном репозитории.</w:t>
      </w:r>
    </w:p>
    <w:p w14:paraId="309DADF0" w14:textId="20E0D475" w:rsidR="00AA6E35" w:rsidRPr="00184B06" w:rsidRDefault="00D3323A" w:rsidP="0057117B">
      <w:pPr>
        <w:pStyle w:val="3"/>
      </w:pPr>
      <w:bookmarkStart w:id="61" w:name="_Toc168574213"/>
      <w:r w:rsidRPr="00184B06">
        <w:t>4</w:t>
      </w:r>
      <w:r w:rsidR="00AA6E35" w:rsidRPr="00184B06">
        <w:t>.3.1 Структура прикладного программного обеспечения</w:t>
      </w:r>
      <w:r w:rsidR="00435950" w:rsidRPr="00184B06">
        <w:t xml:space="preserve"> серверной части</w:t>
      </w:r>
      <w:bookmarkEnd w:id="61"/>
    </w:p>
    <w:p w14:paraId="043C8F70" w14:textId="48E85A4E" w:rsidR="00B1070A" w:rsidRPr="00184B06" w:rsidRDefault="00C75C5D" w:rsidP="00B1070A">
      <w:r w:rsidRPr="00184B06">
        <w:t xml:space="preserve">Клиентская часть находится в директории </w:t>
      </w:r>
      <w:r w:rsidR="00C17077">
        <w:t>«</w:t>
      </w:r>
      <w:proofErr w:type="spellStart"/>
      <w:r w:rsidR="00855C97" w:rsidRPr="00184B06">
        <w:t>web</w:t>
      </w:r>
      <w:proofErr w:type="spellEnd"/>
      <w:r w:rsidR="00C17077">
        <w:t>»</w:t>
      </w:r>
      <w:r w:rsidR="00855C97" w:rsidRPr="00184B06">
        <w:t xml:space="preserve">, а код серверной части находится в директории </w:t>
      </w:r>
      <w:r w:rsidR="00E11D1F">
        <w:t>«</w:t>
      </w:r>
      <w:r w:rsidR="00855C97" w:rsidRPr="00184B06">
        <w:t>src</w:t>
      </w:r>
      <w:r w:rsidR="00E11D1F">
        <w:t>»</w:t>
      </w:r>
      <w:r w:rsidR="00855C97" w:rsidRPr="00184B06">
        <w:t xml:space="preserve">. Структура </w:t>
      </w:r>
      <w:r w:rsidR="002378AF" w:rsidRPr="00184B06">
        <w:t>решения</w:t>
      </w:r>
      <w:r w:rsidR="00855C97" w:rsidRPr="00184B06">
        <w:t xml:space="preserve"> серверной части изображена на рисунке </w:t>
      </w:r>
      <w:r w:rsidR="00AD0B0D" w:rsidRPr="00184B06">
        <w:t>4.1</w:t>
      </w:r>
      <w:r w:rsidR="00855C97" w:rsidRPr="00184B06">
        <w:t>.</w:t>
      </w:r>
    </w:p>
    <w:p w14:paraId="595D375B" w14:textId="77777777" w:rsidR="00326790" w:rsidRPr="00184B06" w:rsidRDefault="00855C97" w:rsidP="00326790">
      <w:pPr>
        <w:pStyle w:val="aff8"/>
        <w:rPr>
          <w:noProof w:val="0"/>
        </w:rPr>
      </w:pPr>
      <w:r w:rsidRPr="00184B06">
        <w:drawing>
          <wp:inline distT="0" distB="0" distL="0" distR="0" wp14:anchorId="416EC918" wp14:editId="1761B199">
            <wp:extent cx="2537736" cy="4686300"/>
            <wp:effectExtent l="0" t="0" r="0" b="0"/>
            <wp:docPr id="165338668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165" cy="472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24DF" w14:textId="39FAEEDD" w:rsidR="00855C97" w:rsidRPr="00184B06" w:rsidRDefault="00326790" w:rsidP="00326790">
      <w:pPr>
        <w:pStyle w:val="ac"/>
      </w:pPr>
      <w:r w:rsidRPr="00184B06">
        <w:t>Рисунок 4.1 - Структура серверной части</w:t>
      </w:r>
    </w:p>
    <w:p w14:paraId="18153F37" w14:textId="5BC6EE39" w:rsidR="00FD368B" w:rsidRPr="00184B06" w:rsidRDefault="00FD368B" w:rsidP="00400A83">
      <w:r w:rsidRPr="00184B06">
        <w:lastRenderedPageBreak/>
        <w:t>Существуют 4 проекта C#, каждый из проектов содержит файл с расширением csproj, который представляет собой XML файл, описывающий</w:t>
      </w:r>
      <w:r w:rsidR="006D4EDA" w:rsidRPr="00184B06">
        <w:t xml:space="preserve"> настройки сборки</w:t>
      </w:r>
      <w:r w:rsidRPr="00184B06">
        <w:t xml:space="preserve"> проект</w:t>
      </w:r>
      <w:r w:rsidR="006D4EDA" w:rsidRPr="00184B06">
        <w:t>а, пакеты от третьих лиц и другие внешние зависимости</w:t>
      </w:r>
      <w:r w:rsidRPr="00184B06">
        <w:t>.</w:t>
      </w:r>
    </w:p>
    <w:p w14:paraId="67B55F08" w14:textId="5D0F8D53" w:rsidR="00652BFE" w:rsidRPr="00184B06" w:rsidRDefault="00400A83" w:rsidP="00E7556A">
      <w:r w:rsidRPr="00184B06">
        <w:t>Проект «Domain»</w:t>
      </w:r>
      <w:r w:rsidR="00DF2CD1" w:rsidRPr="00184B06">
        <w:t xml:space="preserve"> («Домен»)</w:t>
      </w:r>
      <w:r w:rsidRPr="00184B06">
        <w:t xml:space="preserve"> содержит классы</w:t>
      </w:r>
      <w:r w:rsidR="005F47E8" w:rsidRPr="00184B06">
        <w:t xml:space="preserve"> (в директории «</w:t>
      </w:r>
      <w:proofErr w:type="spellStart"/>
      <w:r w:rsidR="005F47E8" w:rsidRPr="00184B06">
        <w:t>Entities</w:t>
      </w:r>
      <w:proofErr w:type="spellEnd"/>
      <w:r w:rsidR="005F47E8" w:rsidRPr="00184B06">
        <w:t>»)</w:t>
      </w:r>
      <w:r w:rsidRPr="00184B06">
        <w:t xml:space="preserve"> и перечисления</w:t>
      </w:r>
      <w:r w:rsidR="005F47E8" w:rsidRPr="00184B06">
        <w:t xml:space="preserve"> (в директории «</w:t>
      </w:r>
      <w:proofErr w:type="spellStart"/>
      <w:r w:rsidR="005F47E8" w:rsidRPr="00184B06">
        <w:t>Enums</w:t>
      </w:r>
      <w:proofErr w:type="spellEnd"/>
      <w:r w:rsidR="005F47E8" w:rsidRPr="00184B06">
        <w:t>»)</w:t>
      </w:r>
      <w:r w:rsidRPr="00184B06">
        <w:t xml:space="preserve"> относящийся к предметной области разрабатываемой системы.</w:t>
      </w:r>
      <w:r w:rsidR="00211A83" w:rsidRPr="00184B06">
        <w:t xml:space="preserve"> Не имеет зависимостей от проектов внутри системы.</w:t>
      </w:r>
    </w:p>
    <w:p w14:paraId="7A25146E" w14:textId="1E5C4E41" w:rsidR="00652BFE" w:rsidRPr="00184B06" w:rsidRDefault="00652BFE" w:rsidP="00400A83">
      <w:r w:rsidRPr="00184B06">
        <w:t>Проект «Application»</w:t>
      </w:r>
      <w:r w:rsidR="00DF2CD1" w:rsidRPr="00184B06">
        <w:t xml:space="preserve"> («Приложение»)</w:t>
      </w:r>
      <w:r w:rsidRPr="00184B06">
        <w:t xml:space="preserve"> содержит бизнес-логику и обеспечивает работу с</w:t>
      </w:r>
      <w:r w:rsidR="00CC30D6" w:rsidRPr="00184B06">
        <w:t>о</w:t>
      </w:r>
      <w:r w:rsidRPr="00184B06">
        <w:t xml:space="preserve"> </w:t>
      </w:r>
      <w:r w:rsidR="00613EFE" w:rsidRPr="00184B06">
        <w:t>слоем хранения данных</w:t>
      </w:r>
      <w:r w:rsidR="00046882" w:rsidRPr="00184B06">
        <w:t xml:space="preserve"> (</w:t>
      </w:r>
      <w:proofErr w:type="spellStart"/>
      <w:r w:rsidR="00046882" w:rsidRPr="00184B06">
        <w:t>Persistence</w:t>
      </w:r>
      <w:proofErr w:type="spellEnd"/>
      <w:r w:rsidR="00046882" w:rsidRPr="00184B06">
        <w:t xml:space="preserve"> </w:t>
      </w:r>
      <w:proofErr w:type="spellStart"/>
      <w:r w:rsidR="00046882" w:rsidRPr="00184B06">
        <w:t>layer</w:t>
      </w:r>
      <w:proofErr w:type="spellEnd"/>
      <w:r w:rsidR="00046882" w:rsidRPr="00184B06">
        <w:t>)</w:t>
      </w:r>
      <w:r w:rsidR="00DF2CD1" w:rsidRPr="00184B06">
        <w:t>. Имеет внешнюю зависимость от «Domain» проекта.</w:t>
      </w:r>
      <w:r w:rsidR="00AB72F5" w:rsidRPr="00184B06">
        <w:t xml:space="preserve"> В директории «Common» содержатся DTO</w:t>
      </w:r>
      <w:r w:rsidR="005C4BC5" w:rsidRPr="00184B06">
        <w:t xml:space="preserve"> (Data Transfer Object) </w:t>
      </w:r>
      <w:r w:rsidR="00AB72F5" w:rsidRPr="00184B06">
        <w:t>классы, интерфейсы сервисных классов, статический класс констант, классы настроек конфигурации. В директории «</w:t>
      </w:r>
      <w:proofErr w:type="spellStart"/>
      <w:r w:rsidR="00AB72F5" w:rsidRPr="00184B06">
        <w:t>Persistence</w:t>
      </w:r>
      <w:proofErr w:type="spellEnd"/>
      <w:r w:rsidR="00AB72F5" w:rsidRPr="00184B06">
        <w:t>» хранятся классы и интерфейсы, относящийся к работе с хранилищем данных и СУБД.</w:t>
      </w:r>
      <w:r w:rsidR="0022056B" w:rsidRPr="00184B06">
        <w:t xml:space="preserve"> Директория «</w:t>
      </w:r>
      <w:proofErr w:type="spellStart"/>
      <w:r w:rsidR="0022056B" w:rsidRPr="00184B06">
        <w:t>Validators</w:t>
      </w:r>
      <w:proofErr w:type="spellEnd"/>
      <w:r w:rsidR="0022056B" w:rsidRPr="00184B06">
        <w:t>» содержит классы валидаторы, которые проверяют корректность введенных пользователем полей объектов определенных классов. В директории «</w:t>
      </w:r>
      <w:proofErr w:type="spellStart"/>
      <w:r w:rsidR="0022056B" w:rsidRPr="00184B06">
        <w:t>Indexing</w:t>
      </w:r>
      <w:proofErr w:type="spellEnd"/>
      <w:r w:rsidR="0022056B" w:rsidRPr="00184B06">
        <w:t>» содержит классы относящийся к индексированию текста книг и их сохранения в базу данных.</w:t>
      </w:r>
    </w:p>
    <w:p w14:paraId="72DA7B1C" w14:textId="76C2D206" w:rsidR="00652BFE" w:rsidRPr="00184B06" w:rsidRDefault="00652BFE" w:rsidP="00400A83">
      <w:r w:rsidRPr="00184B06">
        <w:t>Проект «</w:t>
      </w:r>
      <w:proofErr w:type="spellStart"/>
      <w:r w:rsidRPr="00184B06">
        <w:t>Api</w:t>
      </w:r>
      <w:proofErr w:type="spellEnd"/>
      <w:r w:rsidRPr="00184B06">
        <w:t>» представляет собой</w:t>
      </w:r>
      <w:r w:rsidR="00DF2CD1" w:rsidRPr="00184B06">
        <w:t xml:space="preserve"> ASP.NET</w:t>
      </w:r>
      <w:r w:rsidRPr="00184B06">
        <w:t xml:space="preserve"> Web API приложение</w:t>
      </w:r>
      <w:r w:rsidR="00DF2CD1" w:rsidRPr="00184B06">
        <w:t xml:space="preserve">, </w:t>
      </w:r>
      <w:r w:rsidR="00FB17F5" w:rsidRPr="00184B06">
        <w:t>по сути,</w:t>
      </w:r>
      <w:r w:rsidR="00DF2CD1" w:rsidRPr="00184B06">
        <w:t xml:space="preserve"> представляющее собой HTTP</w:t>
      </w:r>
      <w:r w:rsidR="005E0DBA" w:rsidRPr="00184B06">
        <w:t xml:space="preserve"> </w:t>
      </w:r>
      <w:r w:rsidR="00DF2CD1" w:rsidRPr="00184B06">
        <w:t>сервер, который производит обмен информацией в формате JSON между клиентами.</w:t>
      </w:r>
      <w:r w:rsidR="00D44D5E" w:rsidRPr="00184B06">
        <w:t xml:space="preserve"> Представляет собой слой представления.</w:t>
      </w:r>
      <w:r w:rsidR="00613EFE" w:rsidRPr="00184B06">
        <w:t xml:space="preserve"> Имеет зависимость</w:t>
      </w:r>
      <w:r w:rsidR="005415B5" w:rsidRPr="00184B06">
        <w:t xml:space="preserve"> от проекта «Application»</w:t>
      </w:r>
      <w:r w:rsidR="00FB17F5" w:rsidRPr="00184B06">
        <w:t>.</w:t>
      </w:r>
    </w:p>
    <w:p w14:paraId="1B7F1D56" w14:textId="6444BD15" w:rsidR="005828DB" w:rsidRPr="00184B06" w:rsidRDefault="00FA2E56" w:rsidP="005722D3">
      <w:r w:rsidRPr="00184B06">
        <w:t>Проект «</w:t>
      </w:r>
      <w:proofErr w:type="spellStart"/>
      <w:r w:rsidRPr="00184B06">
        <w:t>Testing</w:t>
      </w:r>
      <w:proofErr w:type="spellEnd"/>
      <w:r w:rsidRPr="00184B06">
        <w:t>» содержит код теста серверной части приложения и имеет зависимость от проекта «</w:t>
      </w:r>
      <w:proofErr w:type="spellStart"/>
      <w:r w:rsidRPr="00184B06">
        <w:t>Api</w:t>
      </w:r>
      <w:proofErr w:type="spellEnd"/>
      <w:r w:rsidRPr="00184B06">
        <w:t>».</w:t>
      </w:r>
      <w:bookmarkEnd w:id="53"/>
      <w:bookmarkEnd w:id="54"/>
      <w:bookmarkEnd w:id="55"/>
      <w:bookmarkEnd w:id="56"/>
    </w:p>
    <w:p w14:paraId="234A0D9B" w14:textId="63553BC5" w:rsidR="00D44D5E" w:rsidRPr="00184B06" w:rsidRDefault="00D44D5E" w:rsidP="005722D3">
      <w:r w:rsidRPr="00184B06">
        <w:t>Такая структура проекта позволяет легко масштабировать</w:t>
      </w:r>
      <w:r w:rsidR="00557A03" w:rsidRPr="00184B06">
        <w:t>, то есть позволяет легко добавлять или изменять определенный функционал, и также</w:t>
      </w:r>
      <w:r w:rsidRPr="00184B06">
        <w:t xml:space="preserve"> тестировать отдельные части программы.</w:t>
      </w:r>
    </w:p>
    <w:p w14:paraId="687E2AE7" w14:textId="77777777" w:rsidR="007C7047" w:rsidRPr="00184B06" w:rsidRDefault="007C7047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69EDA8DA" w14:textId="7EAFBF56" w:rsidR="005A3510" w:rsidRPr="00184B06" w:rsidRDefault="005A3510" w:rsidP="005A3510">
      <w:pPr>
        <w:pStyle w:val="3"/>
      </w:pPr>
      <w:bookmarkStart w:id="62" w:name="_Toc168574214"/>
      <w:r w:rsidRPr="00184B06">
        <w:lastRenderedPageBreak/>
        <w:t xml:space="preserve">4.3.2 Структура прикладного программного обеспечения </w:t>
      </w:r>
      <w:r w:rsidR="002D0A0E" w:rsidRPr="00184B06">
        <w:t>клиентской</w:t>
      </w:r>
      <w:r w:rsidRPr="00184B06">
        <w:t xml:space="preserve"> части</w:t>
      </w:r>
      <w:bookmarkEnd w:id="62"/>
    </w:p>
    <w:p w14:paraId="2126D62F" w14:textId="6100774D" w:rsidR="00AD0B0D" w:rsidRPr="00184B06" w:rsidRDefault="00AD0B0D" w:rsidP="005722D3">
      <w:r w:rsidRPr="00184B06">
        <w:t>Далее на рисунке 4.2 изображена структура директории клиентской части TypeScript проекта.</w:t>
      </w:r>
    </w:p>
    <w:p w14:paraId="33C32657" w14:textId="77777777" w:rsidR="00FF6F00" w:rsidRPr="00184B06" w:rsidRDefault="0033764D" w:rsidP="00FF6F00">
      <w:pPr>
        <w:pStyle w:val="aff8"/>
        <w:rPr>
          <w:noProof w:val="0"/>
        </w:rPr>
      </w:pPr>
      <w:r w:rsidRPr="00184B06">
        <w:drawing>
          <wp:inline distT="0" distB="0" distL="0" distR="0" wp14:anchorId="15AABE49" wp14:editId="1128E69A">
            <wp:extent cx="3663056" cy="6490866"/>
            <wp:effectExtent l="190500" t="190500" r="185420" b="196215"/>
            <wp:docPr id="14545083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934" cy="64977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114BBB" w14:textId="77777777" w:rsidR="00FF6F00" w:rsidRPr="00184B06" w:rsidRDefault="00FF6F00" w:rsidP="00FF6F00">
      <w:pPr>
        <w:pStyle w:val="ac"/>
      </w:pPr>
      <w:r w:rsidRPr="00184B06">
        <w:t>Рисунок 4.2 – Структура клиентской части проекта</w:t>
      </w:r>
    </w:p>
    <w:p w14:paraId="695361AB" w14:textId="72F69081" w:rsidR="00E10273" w:rsidRPr="00184B06" w:rsidRDefault="00E10273" w:rsidP="00031BE6">
      <w:pPr>
        <w:pStyle w:val="2"/>
      </w:pPr>
      <w:bookmarkStart w:id="63" w:name="_Toc168574215"/>
      <w:r w:rsidRPr="00184B06">
        <w:lastRenderedPageBreak/>
        <w:t xml:space="preserve">4.4 Особенности реализации, </w:t>
      </w:r>
      <w:r w:rsidR="00031BE6" w:rsidRPr="00184B06">
        <w:t>эксплуатации и сопровождения системы</w:t>
      </w:r>
      <w:bookmarkEnd w:id="63"/>
    </w:p>
    <w:p w14:paraId="07F8E28E" w14:textId="75AC63D7" w:rsidR="00031BE6" w:rsidRPr="00184B06" w:rsidRDefault="00031BE6" w:rsidP="00031BE6">
      <w:r w:rsidRPr="00184B06">
        <w:t>Сложность реализации системы можно оценить, как высокую.</w:t>
      </w:r>
    </w:p>
    <w:p w14:paraId="20F1B1CC" w14:textId="77777777" w:rsidR="00AF658F" w:rsidRPr="00184B06" w:rsidRDefault="00031BE6" w:rsidP="00031BE6">
      <w:r w:rsidRPr="00184B06">
        <w:t xml:space="preserve">Разработчику системы необходимо </w:t>
      </w:r>
      <w:r w:rsidR="007D6D59" w:rsidRPr="00184B06">
        <w:t xml:space="preserve">иметь базовые знания </w:t>
      </w:r>
      <w:r w:rsidRPr="00184B06">
        <w:t>язык</w:t>
      </w:r>
      <w:r w:rsidR="007D6D59" w:rsidRPr="00184B06">
        <w:t>а</w:t>
      </w:r>
      <w:r w:rsidRPr="00184B06">
        <w:t xml:space="preserve"> программирования C#</w:t>
      </w:r>
      <w:r w:rsidR="00557A03" w:rsidRPr="00184B06">
        <w:t xml:space="preserve"> и </w:t>
      </w:r>
      <w:r w:rsidRPr="00184B06">
        <w:t>TypeScript</w:t>
      </w:r>
      <w:r w:rsidR="00557A03" w:rsidRPr="00184B06">
        <w:t>,</w:t>
      </w:r>
      <w:r w:rsidR="00402520" w:rsidRPr="00184B06">
        <w:t xml:space="preserve"> и</w:t>
      </w:r>
      <w:r w:rsidRPr="00184B06">
        <w:t xml:space="preserve"> как работать со сторонними библиотеками такими как ASP.NET, </w:t>
      </w:r>
      <w:proofErr w:type="spellStart"/>
      <w:r w:rsidRPr="00184B06">
        <w:t>Entity</w:t>
      </w:r>
      <w:proofErr w:type="spellEnd"/>
      <w:r w:rsidRPr="00184B06">
        <w:t xml:space="preserve"> Framework и </w:t>
      </w:r>
      <w:proofErr w:type="spellStart"/>
      <w:r w:rsidRPr="00184B06">
        <w:t>Angular</w:t>
      </w:r>
      <w:proofErr w:type="spellEnd"/>
      <w:r w:rsidRPr="00184B06">
        <w:t>. Также разработчик должен уметь работать с языком разметки HTML для описания интерфейса и языком описания стилей CSS.</w:t>
      </w:r>
      <w:r w:rsidR="007D6D59" w:rsidRPr="00184B06">
        <w:t xml:space="preserve"> </w:t>
      </w:r>
    </w:p>
    <w:p w14:paraId="3352E8F8" w14:textId="637BD6F0" w:rsidR="00031BE6" w:rsidRPr="00184B06" w:rsidRDefault="007D6D59" w:rsidP="00031BE6">
      <w:r w:rsidRPr="00184B06">
        <w:t xml:space="preserve">Также от разработчика требуется умение работы с программной </w:t>
      </w:r>
      <w:r w:rsidR="0050711E" w:rsidRPr="00184B06">
        <w:t>платформой</w:t>
      </w:r>
      <w:r w:rsidRPr="00184B06">
        <w:t xml:space="preserve"> </w:t>
      </w:r>
      <w:proofErr w:type="spellStart"/>
      <w:r w:rsidRPr="00184B06">
        <w:t>Docker</w:t>
      </w:r>
      <w:proofErr w:type="spellEnd"/>
      <w:r w:rsidR="00FB191E" w:rsidRPr="00184B06">
        <w:t>,</w:t>
      </w:r>
      <w:r w:rsidR="00076409" w:rsidRPr="00184B06">
        <w:t xml:space="preserve"> которая</w:t>
      </w:r>
      <w:r w:rsidR="00FB191E" w:rsidRPr="00184B06">
        <w:t xml:space="preserve"> предназначе</w:t>
      </w:r>
      <w:r w:rsidR="00076409" w:rsidRPr="00184B06">
        <w:t>на</w:t>
      </w:r>
      <w:r w:rsidRPr="00184B06">
        <w:t xml:space="preserve"> для выполнения </w:t>
      </w:r>
      <w:r w:rsidR="00FB191E" w:rsidRPr="00184B06">
        <w:t>приложени</w:t>
      </w:r>
      <w:r w:rsidR="00A06925" w:rsidRPr="00184B06">
        <w:t>и</w:t>
      </w:r>
      <w:r w:rsidR="00FB191E" w:rsidRPr="00184B06">
        <w:t xml:space="preserve"> </w:t>
      </w:r>
      <w:r w:rsidRPr="00184B06">
        <w:t xml:space="preserve">в </w:t>
      </w:r>
      <w:r w:rsidR="00F7396D" w:rsidRPr="00184B06">
        <w:t>рабочей среде</w:t>
      </w:r>
      <w:r w:rsidR="00290DE0" w:rsidRPr="00184B06">
        <w:t xml:space="preserve"> (</w:t>
      </w:r>
      <w:proofErr w:type="spellStart"/>
      <w:r w:rsidR="00290DE0" w:rsidRPr="00184B06">
        <w:t>production</w:t>
      </w:r>
      <w:proofErr w:type="spellEnd"/>
      <w:r w:rsidR="00290DE0" w:rsidRPr="00184B06">
        <w:t>)</w:t>
      </w:r>
      <w:r w:rsidRPr="00184B06">
        <w:t>.</w:t>
      </w:r>
    </w:p>
    <w:p w14:paraId="5F84605F" w14:textId="400C7AC6" w:rsidR="00C97778" w:rsidRPr="00184B06" w:rsidRDefault="00C97778" w:rsidP="00E250C7">
      <w:pPr>
        <w:pStyle w:val="2"/>
      </w:pPr>
      <w:bookmarkStart w:id="64" w:name="_Toc168574216"/>
      <w:r w:rsidRPr="00184B06">
        <w:t>4.5 Руководство пользователя</w:t>
      </w:r>
      <w:bookmarkEnd w:id="64"/>
    </w:p>
    <w:p w14:paraId="0F2E0BE2" w14:textId="42A4B397" w:rsidR="008218DF" w:rsidRPr="00184B06" w:rsidRDefault="008218DF" w:rsidP="008218DF">
      <w:r w:rsidRPr="00184B06">
        <w:t>В данном разделе будет описываться требования к условиям эксплуатации, установка и настройка серверной части системы, порядок и особенности работы с интерфейсной частью приложения.</w:t>
      </w:r>
    </w:p>
    <w:p w14:paraId="4E49DCF9" w14:textId="657ECE48" w:rsidR="00C97778" w:rsidRPr="00184B06" w:rsidRDefault="00C97778" w:rsidP="00E250C7">
      <w:pPr>
        <w:pStyle w:val="3"/>
      </w:pPr>
      <w:bookmarkStart w:id="65" w:name="_Toc168574217"/>
      <w:r w:rsidRPr="00184B06">
        <w:t>4.5.1 Требования к условиям эксплуатации</w:t>
      </w:r>
      <w:bookmarkEnd w:id="65"/>
    </w:p>
    <w:p w14:paraId="6BA65A37" w14:textId="148A64CB" w:rsidR="00E250C7" w:rsidRPr="00184B06" w:rsidRDefault="003776D8" w:rsidP="00E250C7">
      <w:r w:rsidRPr="00184B06">
        <w:t xml:space="preserve">От пользователя системы требуется </w:t>
      </w:r>
      <w:r w:rsidR="00224FE2" w:rsidRPr="00184B06">
        <w:t>базовый опыт работы с любым современным веб-браузером.</w:t>
      </w:r>
    </w:p>
    <w:p w14:paraId="3961C8B7" w14:textId="4F0C421F" w:rsidR="00F0199B" w:rsidRPr="00184B06" w:rsidRDefault="00F0199B" w:rsidP="00F0199B">
      <w:pPr>
        <w:pStyle w:val="3"/>
      </w:pPr>
      <w:bookmarkStart w:id="66" w:name="_Toc168574218"/>
      <w:r w:rsidRPr="00184B06">
        <w:t>4.5.2 Инсталляция и настройка</w:t>
      </w:r>
      <w:bookmarkEnd w:id="66"/>
    </w:p>
    <w:p w14:paraId="6371D9B2" w14:textId="232B47CD" w:rsidR="00F0199B" w:rsidRPr="00184B06" w:rsidRDefault="00F0199B" w:rsidP="00E250C7">
      <w:r w:rsidRPr="00184B06">
        <w:t xml:space="preserve">Для серверной части приложения потребуется платформа для запуска </w:t>
      </w:r>
      <w:r w:rsidR="001007FA" w:rsidRPr="00184B06">
        <w:t>программ</w:t>
      </w:r>
      <w:r w:rsidRPr="00184B06">
        <w:t xml:space="preserve"> в виде «контейнеров» </w:t>
      </w:r>
      <w:proofErr w:type="spellStart"/>
      <w:r w:rsidRPr="00184B06">
        <w:t>Docker</w:t>
      </w:r>
      <w:proofErr w:type="spellEnd"/>
      <w:r w:rsidR="00526776" w:rsidRPr="00184B06">
        <w:t xml:space="preserve"> и СУБД </w:t>
      </w:r>
      <w:proofErr w:type="spellStart"/>
      <w:r w:rsidR="00526776" w:rsidRPr="00184B06">
        <w:t>PostgreSQL</w:t>
      </w:r>
      <w:proofErr w:type="spellEnd"/>
      <w:r w:rsidR="00526776" w:rsidRPr="00184B06">
        <w:t xml:space="preserve"> 16</w:t>
      </w:r>
      <w:r w:rsidR="00264BC5" w:rsidRPr="00184B06">
        <w:t xml:space="preserve">, а также API-ключи для доступа к веб-сервису словаря </w:t>
      </w:r>
      <w:proofErr w:type="spellStart"/>
      <w:r w:rsidR="00264BC5" w:rsidRPr="00184B06">
        <w:t>Merriam</w:t>
      </w:r>
      <w:proofErr w:type="spellEnd"/>
      <w:r w:rsidR="00264BC5" w:rsidRPr="00184B06">
        <w:t xml:space="preserve"> </w:t>
      </w:r>
      <w:proofErr w:type="spellStart"/>
      <w:r w:rsidR="00264BC5" w:rsidRPr="00184B06">
        <w:t>Webster</w:t>
      </w:r>
      <w:proofErr w:type="spellEnd"/>
      <w:r w:rsidR="00264BC5" w:rsidRPr="00184B06">
        <w:t xml:space="preserve"> и к облачной платформе </w:t>
      </w:r>
      <w:r w:rsidR="00AF658F" w:rsidRPr="00184B06">
        <w:t xml:space="preserve">от </w:t>
      </w:r>
      <w:r w:rsidR="00264BC5" w:rsidRPr="00184B06">
        <w:t>Яндекс</w:t>
      </w:r>
      <w:r w:rsidR="00AF658F" w:rsidRPr="00184B06">
        <w:t>а</w:t>
      </w:r>
      <w:r w:rsidR="00264BC5" w:rsidRPr="00184B06">
        <w:t>.</w:t>
      </w:r>
    </w:p>
    <w:p w14:paraId="7FEF2DD6" w14:textId="2CD353E7" w:rsidR="00596A8A" w:rsidRPr="00184B06" w:rsidRDefault="001007FA" w:rsidP="00E250C7">
      <w:proofErr w:type="spellStart"/>
      <w:r w:rsidRPr="00184B06">
        <w:t>Docker</w:t>
      </w:r>
      <w:proofErr w:type="spellEnd"/>
      <w:r w:rsidRPr="00184B06">
        <w:t xml:space="preserve"> это открытая платформа для разработки, передачи, и запуска приложений. Он позволяет отделить приложение от инфраструктуры для того, чтобы передать программную систему конечному пользователю. Под инфраструктурой подразумевается вспомогательные программное обеспечение</w:t>
      </w:r>
      <w:r w:rsidR="0026283A" w:rsidRPr="00184B06">
        <w:t xml:space="preserve"> или библиотеки</w:t>
      </w:r>
      <w:r w:rsidRPr="00184B06">
        <w:t xml:space="preserve">, которое требуется для работы программы, будь то среда </w:t>
      </w:r>
      <w:r w:rsidRPr="00184B06">
        <w:lastRenderedPageBreak/>
        <w:t>выполнения .NET или NodeJS</w:t>
      </w:r>
      <w:r w:rsidR="0026283A" w:rsidRPr="00184B06">
        <w:t xml:space="preserve">, библиотека </w:t>
      </w:r>
      <w:proofErr w:type="spellStart"/>
      <w:r w:rsidR="0026283A" w:rsidRPr="00184B06">
        <w:t>OpenSSL</w:t>
      </w:r>
      <w:proofErr w:type="spellEnd"/>
      <w:r w:rsidR="0026283A" w:rsidRPr="00184B06">
        <w:t xml:space="preserve"> и т.п</w:t>
      </w:r>
      <w:r w:rsidRPr="00184B06">
        <w:t xml:space="preserve">. Приложение в </w:t>
      </w:r>
      <w:proofErr w:type="spellStart"/>
      <w:r w:rsidRPr="00184B06">
        <w:t>Docker</w:t>
      </w:r>
      <w:proofErr w:type="spellEnd"/>
      <w:r w:rsidRPr="00184B06">
        <w:t xml:space="preserve"> распространяется в виде «образов» (</w:t>
      </w:r>
      <w:proofErr w:type="spellStart"/>
      <w:r w:rsidRPr="00184B06">
        <w:t>images</w:t>
      </w:r>
      <w:proofErr w:type="spellEnd"/>
      <w:r w:rsidRPr="00184B06">
        <w:t xml:space="preserve">). Образ </w:t>
      </w:r>
      <w:proofErr w:type="spellStart"/>
      <w:r w:rsidRPr="00184B06">
        <w:t>Docker</w:t>
      </w:r>
      <w:proofErr w:type="spellEnd"/>
      <w:r w:rsidRPr="00184B06">
        <w:t xml:space="preserve"> это</w:t>
      </w:r>
      <w:r w:rsidR="00FD0462" w:rsidRPr="00184B06">
        <w:t xml:space="preserve"> </w:t>
      </w:r>
      <w:r w:rsidRPr="00184B06">
        <w:t>стандартизированный пакет, в котором находятся файлы программного обеспечения и его вспомогательные библиотеки, необходимые для корректной работы приложения.</w:t>
      </w:r>
      <w:r w:rsidR="00FD0462" w:rsidRPr="00184B06">
        <w:t xml:space="preserve"> Собранный образ является неизменяемым</w:t>
      </w:r>
      <w:r w:rsidR="00D775F1" w:rsidRPr="00184B06">
        <w:t xml:space="preserve"> и состоит из слоёв (</w:t>
      </w:r>
      <w:proofErr w:type="spellStart"/>
      <w:r w:rsidR="00D775F1" w:rsidRPr="00184B06">
        <w:t>layer</w:t>
      </w:r>
      <w:proofErr w:type="spellEnd"/>
      <w:r w:rsidR="00D775F1" w:rsidRPr="00184B06">
        <w:t>)</w:t>
      </w:r>
      <w:r w:rsidR="00FD0462" w:rsidRPr="00184B06">
        <w:t>.</w:t>
      </w:r>
      <w:r w:rsidR="00FC0793" w:rsidRPr="00184B06">
        <w:t xml:space="preserve"> Образ может быт</w:t>
      </w:r>
      <w:r w:rsidR="003C1367" w:rsidRPr="00184B06">
        <w:t>ь</w:t>
      </w:r>
      <w:r w:rsidR="00FC0793" w:rsidRPr="00184B06">
        <w:t xml:space="preserve"> </w:t>
      </w:r>
      <w:r w:rsidR="003C1367" w:rsidRPr="00184B06">
        <w:t xml:space="preserve">построен на базе </w:t>
      </w:r>
      <w:r w:rsidR="00FC0793" w:rsidRPr="00184B06">
        <w:t xml:space="preserve">другого образа, который может содержать необходимые для определенного проекта пакеты, такие как </w:t>
      </w:r>
      <w:proofErr w:type="spellStart"/>
      <w:r w:rsidR="00FC0793" w:rsidRPr="00184B06">
        <w:t>Nginx</w:t>
      </w:r>
      <w:proofErr w:type="spellEnd"/>
      <w:r w:rsidR="00FC0793" w:rsidRPr="00184B06">
        <w:t>. Все эти пакеты могут находится локально, либо в общем официальном реестре образо</w:t>
      </w:r>
      <w:r w:rsidR="00CE3259" w:rsidRPr="00184B06">
        <w:t>в</w:t>
      </w:r>
      <w:r w:rsidR="00FC0793" w:rsidRPr="00184B06">
        <w:t xml:space="preserve"> </w:t>
      </w:r>
      <w:proofErr w:type="spellStart"/>
      <w:r w:rsidR="00FC0793" w:rsidRPr="00184B06">
        <w:t>Docker</w:t>
      </w:r>
      <w:proofErr w:type="spellEnd"/>
      <w:r w:rsidR="00FC0793" w:rsidRPr="00184B06">
        <w:t xml:space="preserve"> </w:t>
      </w:r>
      <w:proofErr w:type="spellStart"/>
      <w:r w:rsidR="00FC0793" w:rsidRPr="00184B06">
        <w:t>Hub</w:t>
      </w:r>
      <w:proofErr w:type="spellEnd"/>
      <w:r w:rsidR="00596A8A" w:rsidRPr="00184B06">
        <w:t>.</w:t>
      </w:r>
      <w:r w:rsidR="00D775F1" w:rsidRPr="00184B06">
        <w:t xml:space="preserve"> </w:t>
      </w:r>
      <w:r w:rsidR="00B3100D" w:rsidRPr="00184B06">
        <w:t>[5]</w:t>
      </w:r>
    </w:p>
    <w:p w14:paraId="7C9FC2A8" w14:textId="0496724F" w:rsidR="00E21A35" w:rsidRPr="00184B06" w:rsidRDefault="00D775F1" w:rsidP="00E250C7">
      <w:proofErr w:type="spellStart"/>
      <w:r w:rsidRPr="00184B06">
        <w:t>Docker</w:t>
      </w:r>
      <w:proofErr w:type="spellEnd"/>
      <w:r w:rsidR="00596A8A" w:rsidRPr="00184B06">
        <w:t xml:space="preserve"> берёт</w:t>
      </w:r>
      <w:r w:rsidRPr="00184B06">
        <w:t xml:space="preserve"> образ</w:t>
      </w:r>
      <w:r w:rsidR="00596A8A" w:rsidRPr="00184B06">
        <w:t xml:space="preserve"> и запускает их </w:t>
      </w:r>
      <w:r w:rsidRPr="00184B06">
        <w:t>в виде «контейнеров» (</w:t>
      </w:r>
      <w:proofErr w:type="spellStart"/>
      <w:r w:rsidRPr="00184B06">
        <w:t>containers</w:t>
      </w:r>
      <w:proofErr w:type="spellEnd"/>
      <w:r w:rsidRPr="00184B06">
        <w:t xml:space="preserve">), который по сути является изолированным процессом в операционной системе. </w:t>
      </w:r>
      <w:proofErr w:type="spellStart"/>
      <w:r w:rsidRPr="00184B06">
        <w:t>Docker</w:t>
      </w:r>
      <w:proofErr w:type="spellEnd"/>
      <w:r w:rsidRPr="00184B06">
        <w:t xml:space="preserve"> эмулирует операционную систему для контейнеров, используя ядро </w:t>
      </w:r>
      <w:r w:rsidR="00F7396D" w:rsidRPr="00184B06">
        <w:t xml:space="preserve">Linux, которое работает </w:t>
      </w:r>
      <w:r w:rsidR="00E566B5" w:rsidRPr="00184B06">
        <w:t>в</w:t>
      </w:r>
      <w:r w:rsidR="00F7396D" w:rsidRPr="00184B06">
        <w:t xml:space="preserve"> </w:t>
      </w:r>
      <w:r w:rsidR="002D50AC" w:rsidRPr="00184B06">
        <w:t>основной</w:t>
      </w:r>
      <w:r w:rsidR="001D45B9" w:rsidRPr="00184B06">
        <w:t xml:space="preserve"> </w:t>
      </w:r>
      <w:r w:rsidR="002D50AC" w:rsidRPr="00184B06">
        <w:t>операционной системе (</w:t>
      </w:r>
      <w:proofErr w:type="spellStart"/>
      <w:r w:rsidR="002D50AC" w:rsidRPr="00184B06">
        <w:t>host</w:t>
      </w:r>
      <w:proofErr w:type="spellEnd"/>
      <w:r w:rsidR="002D50AC" w:rsidRPr="00184B06">
        <w:t xml:space="preserve"> OS)</w:t>
      </w:r>
      <w:r w:rsidR="00F7396D" w:rsidRPr="00184B06">
        <w:t>.</w:t>
      </w:r>
      <w:r w:rsidR="00E21A35" w:rsidRPr="00184B06">
        <w:t xml:space="preserve"> И в этом заключается отличие от виртуальных машин, где эмулируется целая компьютерная система.</w:t>
      </w:r>
      <w:r w:rsidR="005A3E40" w:rsidRPr="00184B06">
        <w:t xml:space="preserve"> </w:t>
      </w:r>
    </w:p>
    <w:p w14:paraId="35EEBCF2" w14:textId="79E92EAC" w:rsidR="001007FA" w:rsidRPr="00184B06" w:rsidRDefault="005A3E40" w:rsidP="00E250C7">
      <w:r w:rsidRPr="00184B06">
        <w:t xml:space="preserve">Если </w:t>
      </w:r>
      <w:proofErr w:type="spellStart"/>
      <w:r w:rsidRPr="00184B06">
        <w:t>Docker</w:t>
      </w:r>
      <w:proofErr w:type="spellEnd"/>
      <w:r w:rsidRPr="00184B06">
        <w:t xml:space="preserve"> нужно запустить в ОС Windows, то для этого потребуется подсистема Windows для Linux (WSL)</w:t>
      </w:r>
      <w:r w:rsidR="00BE02D9" w:rsidRPr="00184B06">
        <w:t>, который запускает</w:t>
      </w:r>
      <w:r w:rsidR="00EB059B" w:rsidRPr="00184B06">
        <w:t xml:space="preserve"> среду Linux (Linux </w:t>
      </w:r>
      <w:proofErr w:type="spellStart"/>
      <w:r w:rsidR="00EB059B" w:rsidRPr="00184B06">
        <w:t>environment</w:t>
      </w:r>
      <w:proofErr w:type="spellEnd"/>
      <w:r w:rsidR="00EB059B" w:rsidRPr="00184B06">
        <w:t>)</w:t>
      </w:r>
      <w:r w:rsidR="00482581" w:rsidRPr="00184B06">
        <w:t xml:space="preserve"> на машине с Windows</w:t>
      </w:r>
      <w:r w:rsidR="00E21A35" w:rsidRPr="00184B06">
        <w:t xml:space="preserve">, без необходимости в отдельной виртуальной машине или </w:t>
      </w:r>
      <w:proofErr w:type="spellStart"/>
      <w:r w:rsidR="00E21A35" w:rsidRPr="00184B06">
        <w:t>dual</w:t>
      </w:r>
      <w:proofErr w:type="spellEnd"/>
      <w:r w:rsidR="00E21A35" w:rsidRPr="00184B06">
        <w:t xml:space="preserve"> </w:t>
      </w:r>
      <w:proofErr w:type="spellStart"/>
      <w:r w:rsidR="00E21A35" w:rsidRPr="00184B06">
        <w:t>booting</w:t>
      </w:r>
      <w:proofErr w:type="spellEnd"/>
      <w:r w:rsidR="00E21A35" w:rsidRPr="00184B06">
        <w:t xml:space="preserve"> (компьютерная система на котором установлены Windows и Linux на отдельных физических/логических </w:t>
      </w:r>
      <w:r w:rsidR="00F111D9" w:rsidRPr="00184B06">
        <w:t>разделах дисков</w:t>
      </w:r>
      <w:r w:rsidR="00E21A35" w:rsidRPr="00184B06">
        <w:t>). [7]</w:t>
      </w:r>
    </w:p>
    <w:p w14:paraId="54CBE318" w14:textId="7AE698D0" w:rsidR="00FC0793" w:rsidRPr="00184B06" w:rsidRDefault="00FC0793" w:rsidP="00E250C7">
      <w:r w:rsidRPr="00184B06">
        <w:t>Для создания образа серверной части приложения</w:t>
      </w:r>
      <w:r w:rsidR="00F111D9" w:rsidRPr="00184B06">
        <w:t xml:space="preserve"> потребуется файл Dockerfile, который содержит последовательность инструкции для сборки образа </w:t>
      </w:r>
      <w:proofErr w:type="spellStart"/>
      <w:r w:rsidR="00F111D9" w:rsidRPr="00184B06">
        <w:t>Docker</w:t>
      </w:r>
      <w:proofErr w:type="spellEnd"/>
      <w:r w:rsidR="00EB059B" w:rsidRPr="00184B06">
        <w:t>.</w:t>
      </w:r>
      <w:r w:rsidR="009A43A8" w:rsidRPr="00184B06">
        <w:t xml:space="preserve"> Docker</w:t>
      </w:r>
      <w:r w:rsidR="00A533D7" w:rsidRPr="00184B06">
        <w:t>file</w:t>
      </w:r>
      <w:r w:rsidR="009A43A8" w:rsidRPr="00184B06">
        <w:t xml:space="preserve"> серверной части содержит</w:t>
      </w:r>
      <w:r w:rsidR="00011BA3" w:rsidRPr="00184B06">
        <w:t xml:space="preserve"> следующий</w:t>
      </w:r>
      <w:r w:rsidR="009A43A8" w:rsidRPr="00184B06">
        <w:t xml:space="preserve"> </w:t>
      </w:r>
      <w:r w:rsidR="00A533D7" w:rsidRPr="00184B06">
        <w:t>текст</w:t>
      </w:r>
      <w:r w:rsidR="009A43A8" w:rsidRPr="00184B06">
        <w:t xml:space="preserve"> на рисунке 4.</w:t>
      </w:r>
      <w:r w:rsidR="00FB472A" w:rsidRPr="00184B06">
        <w:t>3</w:t>
      </w:r>
      <w:r w:rsidR="009A43A8" w:rsidRPr="00184B06">
        <w:t>.</w:t>
      </w:r>
    </w:p>
    <w:p w14:paraId="58C41D1A" w14:textId="77777777" w:rsidR="00167136" w:rsidRPr="00184B06" w:rsidRDefault="00662632" w:rsidP="00167136">
      <w:pPr>
        <w:pStyle w:val="aff8"/>
        <w:rPr>
          <w:noProof w:val="0"/>
        </w:rPr>
      </w:pPr>
      <w:r w:rsidRPr="00184B06">
        <w:drawing>
          <wp:inline distT="0" distB="0" distL="0" distR="0" wp14:anchorId="1DC6CC59" wp14:editId="53E9B1E6">
            <wp:extent cx="2141133" cy="1868270"/>
            <wp:effectExtent l="0" t="0" r="0" b="0"/>
            <wp:docPr id="10029873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12" cy="188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C6F7D" w14:textId="0E14E8C0" w:rsidR="00167136" w:rsidRPr="00184B06" w:rsidRDefault="00167136" w:rsidP="00FF6F00">
      <w:pPr>
        <w:pStyle w:val="ac"/>
      </w:pPr>
      <w:r w:rsidRPr="00184B06">
        <w:t xml:space="preserve">Рисунок 4.3 – Текст </w:t>
      </w:r>
      <w:r w:rsidRPr="00184B06">
        <w:rPr>
          <w:szCs w:val="28"/>
        </w:rPr>
        <w:t>Dockerfile</w:t>
      </w:r>
      <w:r w:rsidRPr="00184B06">
        <w:t xml:space="preserve"> (сервер)</w:t>
      </w:r>
    </w:p>
    <w:p w14:paraId="4417C0CB" w14:textId="66334BBE" w:rsidR="00381399" w:rsidRPr="00184B06" w:rsidRDefault="0060226A" w:rsidP="00381399">
      <w:r w:rsidRPr="00184B06">
        <w:lastRenderedPageBreak/>
        <w:t>Затем нужно запустить следующую команду находясь в директории с файлом Dockerfile:</w:t>
      </w:r>
    </w:p>
    <w:p w14:paraId="2EDBE79F" w14:textId="2AC6D318" w:rsidR="0060226A" w:rsidRPr="008E7315" w:rsidRDefault="0060226A" w:rsidP="00381399">
      <w:pPr>
        <w:rPr>
          <w:i/>
          <w:iCs/>
          <w:lang w:val="en-US"/>
        </w:rPr>
      </w:pPr>
      <w:r w:rsidRPr="008E7315">
        <w:rPr>
          <w:i/>
          <w:iCs/>
          <w:lang w:val="en-US"/>
        </w:rPr>
        <w:t>docker build -t libmgr-</w:t>
      </w:r>
      <w:proofErr w:type="gramStart"/>
      <w:r w:rsidRPr="008E7315">
        <w:rPr>
          <w:i/>
          <w:iCs/>
          <w:lang w:val="en-US"/>
        </w:rPr>
        <w:t>server .</w:t>
      </w:r>
      <w:proofErr w:type="gramEnd"/>
    </w:p>
    <w:p w14:paraId="6BE25220" w14:textId="1B65F98A" w:rsidR="00E61B94" w:rsidRPr="00184B06" w:rsidRDefault="0060226A" w:rsidP="0060226A">
      <w:r w:rsidRPr="00184B06">
        <w:t>Аргумент «-t» отвечает за задание имени образа, не является обязательным. Под символом «.» точка подразумевается рабочая директория в котором находится пользователь в командном интерпретаторе. Если бы Dockerfile находился в другой директории, то нужно было бы задать путь до директории, где этот файл</w:t>
      </w:r>
      <w:r w:rsidR="00E11E56" w:rsidRPr="00184B06">
        <w:t xml:space="preserve"> расположен</w:t>
      </w:r>
      <w:r w:rsidRPr="00184B06">
        <w:t>.</w:t>
      </w:r>
      <w:r w:rsidR="00E61B94" w:rsidRPr="00184B06">
        <w:t xml:space="preserve"> </w:t>
      </w:r>
      <w:r w:rsidR="00BF4F3E" w:rsidRPr="00184B06">
        <w:t xml:space="preserve">Также можно запустить скрипт </w:t>
      </w:r>
      <w:proofErr w:type="spellStart"/>
      <w:r w:rsidR="00BF4F3E" w:rsidRPr="00184B06">
        <w:t>PowerShell</w:t>
      </w:r>
      <w:proofErr w:type="spellEnd"/>
      <w:r w:rsidR="00BF4F3E" w:rsidRPr="00184B06">
        <w:t xml:space="preserve"> «build-docker-image.ps1» в директории «</w:t>
      </w:r>
      <w:proofErr w:type="spellStart"/>
      <w:r w:rsidR="00BF4F3E" w:rsidRPr="00184B06">
        <w:t>scripts</w:t>
      </w:r>
      <w:proofErr w:type="spellEnd"/>
      <w:r w:rsidR="00BF4F3E" w:rsidRPr="00184B06">
        <w:t>» в корневой директории проекта.</w:t>
      </w:r>
    </w:p>
    <w:p w14:paraId="254B4507" w14:textId="6D9EEBD5" w:rsidR="0045602B" w:rsidRPr="00184B06" w:rsidRDefault="00E61B94" w:rsidP="00BB1368">
      <w:r w:rsidRPr="00184B06">
        <w:t>При запуске образа приложения необходимо указать ему переменные окружения (</w:t>
      </w:r>
      <w:proofErr w:type="spellStart"/>
      <w:r w:rsidRPr="00184B06">
        <w:t>environment</w:t>
      </w:r>
      <w:proofErr w:type="spellEnd"/>
      <w:r w:rsidRPr="00184B06">
        <w:t xml:space="preserve"> </w:t>
      </w:r>
      <w:proofErr w:type="spellStart"/>
      <w:r w:rsidRPr="00184B06">
        <w:t>variables</w:t>
      </w:r>
      <w:proofErr w:type="spellEnd"/>
      <w:r w:rsidRPr="00184B06">
        <w:t>), в котором будет содержать переменные с паролем пользователя «</w:t>
      </w:r>
      <w:proofErr w:type="spellStart"/>
      <w:r w:rsidRPr="00184B06">
        <w:t>an</w:t>
      </w:r>
      <w:proofErr w:type="spellEnd"/>
      <w:r w:rsidRPr="00184B06">
        <w:t>» для доступа к СУБД.</w:t>
      </w:r>
    </w:p>
    <w:p w14:paraId="5F03AECE" w14:textId="01784599" w:rsidR="00BB1368" w:rsidRPr="00184B06" w:rsidRDefault="00BB1368" w:rsidP="00BB1368">
      <w:r w:rsidRPr="00184B06">
        <w:t>Таким же образом было написан Dockerfile и для клиентской части.</w:t>
      </w:r>
    </w:p>
    <w:p w14:paraId="1776E031" w14:textId="5581C2DA" w:rsidR="00031BE6" w:rsidRPr="00184B06" w:rsidRDefault="00F0199B" w:rsidP="00F0199B">
      <w:pPr>
        <w:pStyle w:val="3"/>
      </w:pPr>
      <w:bookmarkStart w:id="67" w:name="_Toc168574219"/>
      <w:r w:rsidRPr="00184B06">
        <w:t>4.5.3 Порядок и особенности работы</w:t>
      </w:r>
      <w:bookmarkEnd w:id="67"/>
    </w:p>
    <w:p w14:paraId="13C754E4" w14:textId="77777777" w:rsidR="001B687D" w:rsidRPr="00184B06" w:rsidRDefault="00F7396D" w:rsidP="00501DF2">
      <w:pPr>
        <w:keepNext/>
      </w:pPr>
      <w:r w:rsidRPr="00184B06">
        <w:t>При переходе на веб-страницу приложения, система перенаправит на страницу аутентификации</w:t>
      </w:r>
      <w:r w:rsidR="001B687D" w:rsidRPr="00184B06">
        <w:t xml:space="preserve"> (рисунок 4.4)</w:t>
      </w:r>
      <w:r w:rsidRPr="00184B06">
        <w:t xml:space="preserve">. </w:t>
      </w:r>
    </w:p>
    <w:p w14:paraId="0BF21FBC" w14:textId="361283A5" w:rsidR="001B687D" w:rsidRPr="00184B06" w:rsidRDefault="001B687D" w:rsidP="00501DF2">
      <w:pPr>
        <w:pStyle w:val="aff8"/>
        <w:keepNext/>
        <w:rPr>
          <w:noProof w:val="0"/>
        </w:rPr>
      </w:pPr>
      <w:r w:rsidRPr="00184B06">
        <w:drawing>
          <wp:inline distT="0" distB="0" distL="0" distR="0" wp14:anchorId="4FA47A60" wp14:editId="432CF5A2">
            <wp:extent cx="1995488" cy="2124075"/>
            <wp:effectExtent l="190500" t="190500" r="195580" b="180975"/>
            <wp:docPr id="8994868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88" t="17721" r="24674" b="16684"/>
                    <a:stretch/>
                  </pic:blipFill>
                  <pic:spPr bwMode="auto">
                    <a:xfrm>
                      <a:off x="0" y="0"/>
                      <a:ext cx="2003592" cy="21327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833B4" w14:textId="77777777" w:rsidR="001B687D" w:rsidRPr="00184B06" w:rsidRDefault="001B687D" w:rsidP="00501DF2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4.4 – Страница аутентификации</w:t>
      </w:r>
    </w:p>
    <w:p w14:paraId="34099577" w14:textId="315C55C7" w:rsidR="00F7396D" w:rsidRPr="00184B06" w:rsidRDefault="00F7396D" w:rsidP="00501DF2">
      <w:pPr>
        <w:keepNext/>
      </w:pPr>
      <w:r w:rsidRPr="00184B06">
        <w:t xml:space="preserve">Далее нужно создать аккаунт пользователя. </w:t>
      </w:r>
      <w:r w:rsidR="00231E1F" w:rsidRPr="00184B06">
        <w:t xml:space="preserve">Для этого необходимо </w:t>
      </w:r>
      <w:r w:rsidRPr="00184B06">
        <w:t>нажать на кнопку «Создать</w:t>
      </w:r>
      <w:r w:rsidR="00D82CED" w:rsidRPr="00184B06">
        <w:t xml:space="preserve"> нового</w:t>
      </w:r>
      <w:r w:rsidRPr="00184B06">
        <w:t xml:space="preserve"> пользователя»</w:t>
      </w:r>
      <w:r w:rsidR="00231E1F" w:rsidRPr="00184B06">
        <w:t xml:space="preserve">. Страница откроет диалоговое окно, на котором нужно ввести </w:t>
      </w:r>
      <w:r w:rsidR="00E06F21" w:rsidRPr="00184B06">
        <w:t>и</w:t>
      </w:r>
      <w:r w:rsidR="00231E1F" w:rsidRPr="00184B06">
        <w:t>мя пользователя и ПИН-код. ПИН-код</w:t>
      </w:r>
      <w:r w:rsidR="00095FB5" w:rsidRPr="00184B06">
        <w:t xml:space="preserve"> пользователя</w:t>
      </w:r>
      <w:r w:rsidR="0062335A" w:rsidRPr="00184B06">
        <w:t xml:space="preserve"> </w:t>
      </w:r>
      <w:r w:rsidR="0062335A" w:rsidRPr="00184B06">
        <w:lastRenderedPageBreak/>
        <w:t>должен иметь длину в интервале от 4 до 12</w:t>
      </w:r>
      <w:r w:rsidR="005421B1" w:rsidRPr="00184B06">
        <w:t xml:space="preserve"> цифр</w:t>
      </w:r>
      <w:r w:rsidR="00231E1F" w:rsidRPr="00184B06">
        <w:t xml:space="preserve">. </w:t>
      </w:r>
      <w:r w:rsidR="00653F85" w:rsidRPr="00184B06">
        <w:t xml:space="preserve">Диалоговое </w:t>
      </w:r>
      <w:r w:rsidR="00231E1F" w:rsidRPr="00184B06">
        <w:t>окно создания аккаунта пользователя изображена на рисунке 4.</w:t>
      </w:r>
      <w:r w:rsidR="00653F85" w:rsidRPr="00184B06">
        <w:t>5</w:t>
      </w:r>
      <w:r w:rsidR="00231E1F" w:rsidRPr="00184B06">
        <w:t>.</w:t>
      </w:r>
    </w:p>
    <w:p w14:paraId="787A38BB" w14:textId="6B77C2D2" w:rsidR="00231E1F" w:rsidRPr="00184B06" w:rsidRDefault="00037FD5" w:rsidP="00501DF2">
      <w:pPr>
        <w:pStyle w:val="aff8"/>
        <w:keepNext/>
        <w:rPr>
          <w:noProof w:val="0"/>
        </w:rPr>
      </w:pPr>
      <w:r w:rsidRPr="00184B06">
        <w:drawing>
          <wp:inline distT="0" distB="0" distL="0" distR="0" wp14:anchorId="5A5BD9BF" wp14:editId="4C9CB2DC">
            <wp:extent cx="2246255" cy="1965960"/>
            <wp:effectExtent l="0" t="0" r="1905" b="0"/>
            <wp:docPr id="173930238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464" cy="1967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2CCD7" w14:textId="2D24DE99" w:rsidR="00231E1F" w:rsidRPr="00184B06" w:rsidRDefault="00231E1F" w:rsidP="00501DF2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</w:t>
      </w:r>
      <w:r w:rsidR="00FB472A" w:rsidRPr="00184B06">
        <w:rPr>
          <w:noProof w:val="0"/>
        </w:rPr>
        <w:t>5</w:t>
      </w:r>
      <w:r w:rsidRPr="00184B06">
        <w:rPr>
          <w:noProof w:val="0"/>
        </w:rPr>
        <w:t xml:space="preserve"> – Диалоговое окно создани</w:t>
      </w:r>
      <w:r w:rsidR="000C1F37" w:rsidRPr="00184B06">
        <w:rPr>
          <w:noProof w:val="0"/>
        </w:rPr>
        <w:t xml:space="preserve">я </w:t>
      </w:r>
      <w:r w:rsidRPr="00184B06">
        <w:rPr>
          <w:noProof w:val="0"/>
        </w:rPr>
        <w:t>аккаунта пользователя</w:t>
      </w:r>
    </w:p>
    <w:p w14:paraId="6782BE1E" w14:textId="672272D1" w:rsidR="00526776" w:rsidRPr="00184B06" w:rsidRDefault="001F34C7" w:rsidP="00501DF2">
      <w:pPr>
        <w:keepNext/>
      </w:pPr>
      <w:r w:rsidRPr="00184B06">
        <w:t>После ввода данных в поля, нужно нажать на кнопку «Создать». После этого окно должно закрыться и вывести сообщение об успешности создания в нижней части приложения, как на рисунке 4.6.</w:t>
      </w:r>
    </w:p>
    <w:p w14:paraId="5A6CAB6D" w14:textId="21CDD5F8" w:rsidR="004F5C81" w:rsidRPr="00184B06" w:rsidRDefault="007A172B" w:rsidP="00501DF2">
      <w:pPr>
        <w:pStyle w:val="aff8"/>
        <w:keepNext/>
        <w:rPr>
          <w:noProof w:val="0"/>
        </w:rPr>
      </w:pPr>
      <w:r w:rsidRPr="00184B06">
        <w:drawing>
          <wp:inline distT="0" distB="0" distL="0" distR="0" wp14:anchorId="2A30FBEE" wp14:editId="4CC46B7E">
            <wp:extent cx="4693920" cy="807720"/>
            <wp:effectExtent l="0" t="0" r="0" b="0"/>
            <wp:docPr id="146098102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2ED9B" w14:textId="690C2583" w:rsidR="004F5C81" w:rsidRPr="00184B06" w:rsidRDefault="004F5C81" w:rsidP="00501DF2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4.6 – Вывод сообщения об успешности создания пользователя</w:t>
      </w:r>
    </w:p>
    <w:p w14:paraId="6FB6341D" w14:textId="34B1E25D" w:rsidR="00526776" w:rsidRPr="00184B06" w:rsidRDefault="00430B5D" w:rsidP="00501DF2">
      <w:pPr>
        <w:keepNext/>
        <w:keepLines/>
      </w:pPr>
      <w:r w:rsidRPr="00184B06">
        <w:t xml:space="preserve">Подтверждение аккаунта пользователя не требуется. Дальше пользователь должен </w:t>
      </w:r>
      <w:r w:rsidR="00C373BA" w:rsidRPr="00184B06">
        <w:t>выбрать</w:t>
      </w:r>
      <w:r w:rsidRPr="00184B06">
        <w:t xml:space="preserve"> собственное имя пользователя и</w:t>
      </w:r>
      <w:r w:rsidR="00C373BA" w:rsidRPr="00184B06">
        <w:t xml:space="preserve"> ввести</w:t>
      </w:r>
      <w:r w:rsidRPr="00184B06">
        <w:t xml:space="preserve"> ПИН-код (рисунок 4.7)</w:t>
      </w:r>
      <w:r w:rsidR="0020530E" w:rsidRPr="00184B06">
        <w:t>.</w:t>
      </w:r>
    </w:p>
    <w:p w14:paraId="4C17F3D8" w14:textId="77777777" w:rsidR="0012733A" w:rsidRPr="00184B06" w:rsidRDefault="00CB4DD9" w:rsidP="00501DF2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61400EEE" wp14:editId="5B22B847">
            <wp:extent cx="2285738" cy="2131219"/>
            <wp:effectExtent l="190500" t="190500" r="191135" b="193040"/>
            <wp:docPr id="11231946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020" cy="21389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C7DF23" w14:textId="68BBE838" w:rsidR="0012733A" w:rsidRPr="00184B06" w:rsidRDefault="0012733A" w:rsidP="00501DF2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4.7 – Ввод имени пользователя и ПИН-кода</w:t>
      </w:r>
    </w:p>
    <w:p w14:paraId="3A1D847A" w14:textId="77777777" w:rsidR="002A32F0" w:rsidRPr="00184B06" w:rsidRDefault="002A32F0" w:rsidP="00CB4DD9"/>
    <w:p w14:paraId="7A3DFEFF" w14:textId="4FF9B83B" w:rsidR="00CB4DD9" w:rsidRPr="00184B06" w:rsidRDefault="00CB4DD9" w:rsidP="00501DF2">
      <w:pPr>
        <w:keepLines/>
      </w:pPr>
      <w:r w:rsidRPr="00184B06">
        <w:lastRenderedPageBreak/>
        <w:t>После этого кнопка «Войти» станет активным и далее нажимаем на него. После этого откроется страница с недавними открытыми книгами</w:t>
      </w:r>
      <w:r w:rsidR="002F40CC" w:rsidRPr="00184B06">
        <w:t xml:space="preserve"> (рисунок 4.8)</w:t>
      </w:r>
      <w:r w:rsidRPr="00184B06">
        <w:t>.</w:t>
      </w:r>
    </w:p>
    <w:p w14:paraId="217E4406" w14:textId="4CDCE98B" w:rsidR="00002F07" w:rsidRPr="00184B06" w:rsidRDefault="00002F07" w:rsidP="00501DF2">
      <w:pPr>
        <w:pStyle w:val="aff8"/>
        <w:keepLines/>
        <w:rPr>
          <w:noProof w:val="0"/>
        </w:rPr>
      </w:pPr>
      <w:r w:rsidRPr="00184B06">
        <w:drawing>
          <wp:inline distT="0" distB="0" distL="0" distR="0" wp14:anchorId="51F8676A" wp14:editId="785264BE">
            <wp:extent cx="5555653" cy="1795462"/>
            <wp:effectExtent l="190500" t="190500" r="197485" b="186055"/>
            <wp:docPr id="888604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047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7192" cy="18088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F21484" w14:textId="339A9BA4" w:rsidR="00002F07" w:rsidRPr="00184B06" w:rsidRDefault="00002F07" w:rsidP="00501DF2">
      <w:pPr>
        <w:pStyle w:val="aff8"/>
        <w:keepLines/>
        <w:rPr>
          <w:noProof w:val="0"/>
        </w:rPr>
      </w:pPr>
      <w:r w:rsidRPr="00184B06">
        <w:rPr>
          <w:noProof w:val="0"/>
        </w:rPr>
        <w:t>Рисунок 4.8 – Страница недавно открытых книг (пустой)</w:t>
      </w:r>
    </w:p>
    <w:p w14:paraId="24E5FB9B" w14:textId="34C99F09" w:rsidR="00074150" w:rsidRPr="00184B06" w:rsidRDefault="006E3455" w:rsidP="00262128">
      <w:pPr>
        <w:keepNext/>
      </w:pPr>
      <w:r w:rsidRPr="00184B06">
        <w:t>После входа в систему, в</w:t>
      </w:r>
      <w:r w:rsidR="00074150" w:rsidRPr="00184B06">
        <w:t xml:space="preserve"> левой части приложения появится панель навигации.</w:t>
      </w:r>
      <w:r w:rsidR="004920D1" w:rsidRPr="00184B06">
        <w:t xml:space="preserve"> Её </w:t>
      </w:r>
      <w:r w:rsidR="006A23EA" w:rsidRPr="00184B06">
        <w:t>можно раскрыть,</w:t>
      </w:r>
      <w:r w:rsidR="004920D1" w:rsidRPr="00184B06">
        <w:t xml:space="preserve"> нажав на кнопку с иконкой в виде трёх полос (рисунок 4.9).</w:t>
      </w:r>
    </w:p>
    <w:p w14:paraId="14165279" w14:textId="12DDAF5B" w:rsidR="006A23EA" w:rsidRPr="00184B06" w:rsidRDefault="006A23EA" w:rsidP="00262128">
      <w:pPr>
        <w:pStyle w:val="aff8"/>
        <w:keepNext/>
        <w:rPr>
          <w:noProof w:val="0"/>
        </w:rPr>
      </w:pPr>
      <w:r w:rsidRPr="00184B06">
        <w:drawing>
          <wp:inline distT="0" distB="0" distL="0" distR="0" wp14:anchorId="1F3A2125" wp14:editId="710E01D7">
            <wp:extent cx="2962859" cy="3467100"/>
            <wp:effectExtent l="190500" t="190500" r="200025" b="190500"/>
            <wp:docPr id="123072689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368" cy="3495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BB233B" w14:textId="7AD4DE4D" w:rsidR="006A23EA" w:rsidRPr="00184B06" w:rsidRDefault="006A23EA" w:rsidP="00262128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4.9 – Раскрытая панель навигации</w:t>
      </w:r>
    </w:p>
    <w:p w14:paraId="6517F29F" w14:textId="77777777" w:rsidR="00B05614" w:rsidRPr="00184B06" w:rsidRDefault="00B05614" w:rsidP="009E3916"/>
    <w:p w14:paraId="09B7A5C7" w14:textId="77777777" w:rsidR="00B05614" w:rsidRPr="00184B06" w:rsidRDefault="00B05614" w:rsidP="009E3916"/>
    <w:p w14:paraId="523A2367" w14:textId="62C3B9B1" w:rsidR="006A23EA" w:rsidRPr="00184B06" w:rsidRDefault="006A23EA" w:rsidP="00262128">
      <w:pPr>
        <w:keepNext/>
      </w:pPr>
      <w:r w:rsidRPr="00184B06">
        <w:lastRenderedPageBreak/>
        <w:t>Также при наведении на кнопки навигации в «скрытом состоянии» будет появляется блок с надписью назначения кнопки</w:t>
      </w:r>
      <w:r w:rsidR="002F733D" w:rsidRPr="00184B06">
        <w:t xml:space="preserve"> (рисунок 4.10)</w:t>
      </w:r>
      <w:r w:rsidRPr="00184B06">
        <w:t>.</w:t>
      </w:r>
    </w:p>
    <w:p w14:paraId="726CB312" w14:textId="0CA2D261" w:rsidR="006A23EA" w:rsidRPr="00184B06" w:rsidRDefault="006A23EA" w:rsidP="00262128">
      <w:pPr>
        <w:pStyle w:val="aff8"/>
        <w:keepNext/>
        <w:rPr>
          <w:noProof w:val="0"/>
        </w:rPr>
      </w:pPr>
      <w:r w:rsidRPr="00184B06">
        <w:drawing>
          <wp:inline distT="0" distB="0" distL="0" distR="0" wp14:anchorId="67C457E4" wp14:editId="6C51B2E7">
            <wp:extent cx="2068880" cy="2221883"/>
            <wp:effectExtent l="190500" t="190500" r="198120" b="197485"/>
            <wp:docPr id="67269185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239" cy="22437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C5A69C" w14:textId="7F3D9AB6" w:rsidR="00C02233" w:rsidRPr="00184B06" w:rsidRDefault="002F733D" w:rsidP="00262128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4.10 – Надпись рядом кнопкой навигации</w:t>
      </w:r>
    </w:p>
    <w:p w14:paraId="39C66EB6" w14:textId="621BACEB" w:rsidR="009E3916" w:rsidRPr="00184B06" w:rsidRDefault="006E3455" w:rsidP="00262128">
      <w:pPr>
        <w:keepNext/>
      </w:pPr>
      <w:r w:rsidRPr="00184B06">
        <w:t xml:space="preserve">Для добавления файла электронной книги нужно перейти </w:t>
      </w:r>
      <w:r w:rsidR="001745F7" w:rsidRPr="00184B06">
        <w:t>на страницу со списком электронных книг нажав на кнопку с иконкой в виде «документа» (рисунок 4.11).</w:t>
      </w:r>
    </w:p>
    <w:p w14:paraId="563798D2" w14:textId="60ACCE60" w:rsidR="005557D1" w:rsidRPr="00184B06" w:rsidRDefault="005557D1" w:rsidP="00262128">
      <w:pPr>
        <w:pStyle w:val="aff8"/>
        <w:keepNext/>
        <w:rPr>
          <w:noProof w:val="0"/>
        </w:rPr>
      </w:pPr>
      <w:r w:rsidRPr="00184B06">
        <w:drawing>
          <wp:inline distT="0" distB="0" distL="0" distR="0" wp14:anchorId="3C81AF87" wp14:editId="579FEE76">
            <wp:extent cx="808220" cy="1338263"/>
            <wp:effectExtent l="190500" t="190500" r="182880" b="186055"/>
            <wp:docPr id="25035145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120" cy="13480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ACE2A2" w14:textId="06DCA0C6" w:rsidR="001745F7" w:rsidRPr="00184B06" w:rsidRDefault="001745F7" w:rsidP="00262128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4.11 – Кнопка для перехода на страницу со списком электронных книг</w:t>
      </w:r>
    </w:p>
    <w:p w14:paraId="1F648D31" w14:textId="77777777" w:rsidR="00530240" w:rsidRDefault="00530240">
      <w:pPr>
        <w:suppressAutoHyphens w:val="0"/>
        <w:autoSpaceDN/>
        <w:spacing w:line="240" w:lineRule="auto"/>
        <w:ind w:firstLine="0"/>
        <w:jc w:val="left"/>
      </w:pPr>
      <w:r>
        <w:br w:type="page"/>
      </w:r>
    </w:p>
    <w:p w14:paraId="11D4200B" w14:textId="0434B99E" w:rsidR="005557D1" w:rsidRPr="00184B06" w:rsidRDefault="005557D1" w:rsidP="00262128">
      <w:pPr>
        <w:keepNext/>
        <w:keepLines/>
      </w:pPr>
      <w:r w:rsidRPr="00184B06">
        <w:lastRenderedPageBreak/>
        <w:t>Далее откроется страница со списком электронных книг</w:t>
      </w:r>
      <w:r w:rsidR="00CA53B5" w:rsidRPr="00184B06">
        <w:t>, изображенная на рисунке 4.12</w:t>
      </w:r>
      <w:r w:rsidRPr="00184B06">
        <w:t>.</w:t>
      </w:r>
    </w:p>
    <w:p w14:paraId="3117E0F2" w14:textId="257D0F63" w:rsidR="00CA53B5" w:rsidRPr="00184B06" w:rsidRDefault="00CA53B5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49C414DE" wp14:editId="6C0FA21A">
            <wp:extent cx="5252926" cy="2738438"/>
            <wp:effectExtent l="190500" t="190500" r="195580" b="195580"/>
            <wp:docPr id="1336856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562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2752" cy="27539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03272" w14:textId="7C3C108B" w:rsidR="00CA53B5" w:rsidRPr="00184B06" w:rsidRDefault="00CA53B5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4.12 – Страница со списком книг (пустая)</w:t>
      </w:r>
    </w:p>
    <w:p w14:paraId="590426D1" w14:textId="2D8C0EAB" w:rsidR="004C6689" w:rsidRPr="00184B06" w:rsidRDefault="00CA53B5" w:rsidP="00044253">
      <w:pPr>
        <w:keepNext/>
        <w:keepLines/>
      </w:pPr>
      <w:r w:rsidRPr="00184B06">
        <w:t>Эта страница состоит из двух частей верхняя панель управления списком книг и основная часть со списком всех книг.</w:t>
      </w:r>
      <w:r w:rsidR="004C6689" w:rsidRPr="00184B06">
        <w:t xml:space="preserve"> В верхней панели нужно нажать на кнопку «Добавить» и затем откроется диалоговое окно выбора файла электронной книги (рисунок 4.13).</w:t>
      </w:r>
    </w:p>
    <w:p w14:paraId="1D6F52CD" w14:textId="049D24B4" w:rsidR="00961F5B" w:rsidRPr="00184B06" w:rsidRDefault="00961F5B" w:rsidP="00262128">
      <w:pPr>
        <w:pStyle w:val="aff8"/>
        <w:keepNext/>
        <w:rPr>
          <w:noProof w:val="0"/>
        </w:rPr>
      </w:pPr>
      <w:r w:rsidRPr="00184B06">
        <w:drawing>
          <wp:inline distT="0" distB="0" distL="0" distR="0" wp14:anchorId="1AE34F8B" wp14:editId="08B103E7">
            <wp:extent cx="4717132" cy="2835298"/>
            <wp:effectExtent l="0" t="0" r="7620" b="3175"/>
            <wp:docPr id="75767804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909" cy="286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8237E" w14:textId="47932419" w:rsidR="004C6689" w:rsidRPr="00184B06" w:rsidRDefault="004C6689" w:rsidP="00262128">
      <w:pPr>
        <w:pStyle w:val="aff8"/>
        <w:keepNext/>
        <w:rPr>
          <w:noProof w:val="0"/>
        </w:rPr>
      </w:pPr>
      <w:r w:rsidRPr="00184B06">
        <w:rPr>
          <w:noProof w:val="0"/>
        </w:rPr>
        <w:t>Рисунок 4.13 – Диалоговое окно выбора файла</w:t>
      </w:r>
    </w:p>
    <w:p w14:paraId="74358DB9" w14:textId="7251BCF1" w:rsidR="00F940F1" w:rsidRPr="00184B06" w:rsidRDefault="004C6689" w:rsidP="008B202C">
      <w:pPr>
        <w:keepNext/>
      </w:pPr>
      <w:r w:rsidRPr="00184B06">
        <w:t>Затем после выбора файла, откроется окно для ввода информации о книге, такие как название книги, описание, ISBN, авторы выбранной книги.</w:t>
      </w:r>
      <w:r w:rsidR="000D70FD" w:rsidRPr="00184B06">
        <w:t xml:space="preserve"> Ввод всех </w:t>
      </w:r>
      <w:r w:rsidR="000D70FD" w:rsidRPr="00184B06">
        <w:lastRenderedPageBreak/>
        <w:t>этих данных не обязателен. Название книги и его авторов могут быть заполнены на стороне сервера.</w:t>
      </w:r>
      <w:r w:rsidRPr="00184B06">
        <w:t xml:space="preserve"> </w:t>
      </w:r>
      <w:r w:rsidR="000D70FD" w:rsidRPr="00184B06">
        <w:t xml:space="preserve">Окно ввода данных о книге </w:t>
      </w:r>
      <w:r w:rsidRPr="00184B06">
        <w:t>изображен</w:t>
      </w:r>
      <w:r w:rsidR="000D70FD" w:rsidRPr="00184B06">
        <w:t>о</w:t>
      </w:r>
      <w:r w:rsidRPr="00184B06">
        <w:t xml:space="preserve"> на рисунке 4.14.</w:t>
      </w:r>
    </w:p>
    <w:p w14:paraId="70D87439" w14:textId="2A815811" w:rsidR="007F1FA1" w:rsidRPr="00184B06" w:rsidRDefault="007F1FA1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2E4D91A0" wp14:editId="245736ED">
            <wp:extent cx="5109629" cy="2664259"/>
            <wp:effectExtent l="0" t="0" r="0" b="3175"/>
            <wp:docPr id="163151129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44" cy="2675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1CCF3" w14:textId="06F9FCDE" w:rsidR="00CA53B5" w:rsidRPr="00184B06" w:rsidRDefault="00F940F1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4.14 – Окно ввода данных об электронной книг</w:t>
      </w:r>
      <w:r w:rsidR="007F47F6" w:rsidRPr="00184B06">
        <w:rPr>
          <w:noProof w:val="0"/>
        </w:rPr>
        <w:t>е</w:t>
      </w:r>
    </w:p>
    <w:p w14:paraId="05851BB9" w14:textId="18073B58" w:rsidR="000D70FD" w:rsidRPr="00184B06" w:rsidRDefault="000D70FD" w:rsidP="00262128">
      <w:pPr>
        <w:keepNext/>
        <w:keepLines/>
      </w:pPr>
      <w:r w:rsidRPr="00184B06">
        <w:t xml:space="preserve">Далее </w:t>
      </w:r>
      <w:r w:rsidR="00D922BE" w:rsidRPr="00184B06">
        <w:t>нужно нажать на кнопку «Сохранить». После этого это окно должно закрыться и должно вывести сообщение об успешности создания в нижней части страницы (рисунок 4.15).</w:t>
      </w:r>
    </w:p>
    <w:p w14:paraId="1F81BE52" w14:textId="069AB725" w:rsidR="00D922BE" w:rsidRPr="00184B06" w:rsidRDefault="00D922BE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59F823C9" wp14:editId="30847FFA">
            <wp:extent cx="5072306" cy="2644797"/>
            <wp:effectExtent l="190500" t="190500" r="186055" b="193675"/>
            <wp:docPr id="176905520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252" cy="26541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A9185E" w14:textId="3F15CE98" w:rsidR="00D922BE" w:rsidRPr="00184B06" w:rsidRDefault="00D922BE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4.15 – Результат добавления новой книги</w:t>
      </w:r>
    </w:p>
    <w:p w14:paraId="3AF38BCA" w14:textId="77777777" w:rsidR="00044253" w:rsidRPr="00184B06" w:rsidRDefault="00044253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398E757A" w14:textId="7B16F64B" w:rsidR="0064037C" w:rsidRPr="00184B06" w:rsidRDefault="0064037C" w:rsidP="00262128">
      <w:pPr>
        <w:keepNext/>
        <w:keepLines/>
      </w:pPr>
      <w:r w:rsidRPr="00184B06">
        <w:lastRenderedPageBreak/>
        <w:t>Каждую запись книги можно изменить или удалить. При нажатии на кнопку «Редактировать» (имеет изображение в виде «ручки»), открывается диалоговое окно аналогичное окну добавления книги. Окно редактирования изображена на рисунке 4.16.</w:t>
      </w:r>
    </w:p>
    <w:p w14:paraId="6C9EAF87" w14:textId="3B7D09BA" w:rsidR="0064037C" w:rsidRPr="00184B06" w:rsidRDefault="0064037C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6B992148" wp14:editId="26CDE8DA">
            <wp:extent cx="4934024" cy="3387885"/>
            <wp:effectExtent l="0" t="0" r="0" b="3175"/>
            <wp:docPr id="237870175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951" cy="339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287B7" w14:textId="304DAEC7" w:rsidR="0064037C" w:rsidRPr="00184B06" w:rsidRDefault="0064037C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4.16 – Окно редактирование информации о книге</w:t>
      </w:r>
    </w:p>
    <w:p w14:paraId="18676188" w14:textId="04319410" w:rsidR="00340721" w:rsidRPr="00184B06" w:rsidRDefault="00177EDF" w:rsidP="00262128">
      <w:pPr>
        <w:keepNext/>
        <w:keepLines/>
      </w:pPr>
      <w:r w:rsidRPr="00184B06">
        <w:t>Также на странице есть возможности переключения вид вывода списка книг в верхней панели управления</w:t>
      </w:r>
      <w:r w:rsidR="00340721" w:rsidRPr="00184B06">
        <w:t xml:space="preserve">, выполненных в виде 2 кнопок после </w:t>
      </w:r>
      <w:r w:rsidR="00140D03" w:rsidRPr="00184B06">
        <w:t>кнопки добавления</w:t>
      </w:r>
      <w:r w:rsidR="00340721" w:rsidRPr="00184B06">
        <w:t xml:space="preserve"> книг </w:t>
      </w:r>
      <w:r w:rsidRPr="00184B06">
        <w:t>(рисунок 4.1</w:t>
      </w:r>
      <w:r w:rsidR="002C4E96" w:rsidRPr="00184B06">
        <w:t>7</w:t>
      </w:r>
      <w:r w:rsidRPr="00184B06">
        <w:t>).</w:t>
      </w:r>
      <w:r w:rsidR="00340721" w:rsidRPr="00184B06">
        <w:t xml:space="preserve"> </w:t>
      </w:r>
    </w:p>
    <w:p w14:paraId="065DA94F" w14:textId="3D14A415" w:rsidR="00E227C7" w:rsidRPr="00184B06" w:rsidRDefault="00E227C7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0C9D3742" wp14:editId="6459F897">
            <wp:extent cx="4981637" cy="1019929"/>
            <wp:effectExtent l="190500" t="190500" r="180975" b="199390"/>
            <wp:docPr id="77519274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97" cy="1024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D2B01" w14:textId="550B2DB1" w:rsidR="00E227C7" w:rsidRPr="00184B06" w:rsidRDefault="00340721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</w:t>
      </w:r>
      <w:r w:rsidR="002C4E96" w:rsidRPr="00184B06">
        <w:rPr>
          <w:noProof w:val="0"/>
        </w:rPr>
        <w:t>7</w:t>
      </w:r>
      <w:r w:rsidRPr="00184B06">
        <w:rPr>
          <w:noProof w:val="0"/>
        </w:rPr>
        <w:t xml:space="preserve"> – Кнопки управление видом списка</w:t>
      </w:r>
    </w:p>
    <w:p w14:paraId="6979A8AA" w14:textId="77777777" w:rsidR="00485F8E" w:rsidRPr="00184B06" w:rsidRDefault="00485F8E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5BE669FE" w14:textId="0DF0C9C8" w:rsidR="00BA0D82" w:rsidRPr="00184B06" w:rsidRDefault="00BA0D82" w:rsidP="00262128">
      <w:pPr>
        <w:keepNext/>
        <w:keepLines/>
      </w:pPr>
      <w:r w:rsidRPr="00184B06">
        <w:lastRenderedPageBreak/>
        <w:t>Ещё есть возможность выбрать сортировку книг по названию, по ISBN или по последней дате открытия. Для этого нужно нажать на кнопку с иконкой в виде трёх линий разной длины (рисунок 4.1</w:t>
      </w:r>
      <w:r w:rsidR="002C4E96" w:rsidRPr="00184B06">
        <w:t>8</w:t>
      </w:r>
      <w:r w:rsidRPr="00184B06">
        <w:t>).</w:t>
      </w:r>
    </w:p>
    <w:p w14:paraId="317D1F60" w14:textId="77777777" w:rsidR="00BA0D82" w:rsidRPr="00184B06" w:rsidRDefault="00BA0D82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7F427C65" wp14:editId="3F549B92">
            <wp:extent cx="5250815" cy="2243984"/>
            <wp:effectExtent l="190500" t="190500" r="197485" b="194945"/>
            <wp:docPr id="13438381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044" cy="22479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96F88" w14:textId="4C69861C" w:rsidR="00BA0D82" w:rsidRPr="00184B06" w:rsidRDefault="00BA0D82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4.1</w:t>
      </w:r>
      <w:r w:rsidR="002C4E96" w:rsidRPr="00184B06">
        <w:rPr>
          <w:noProof w:val="0"/>
        </w:rPr>
        <w:t>8</w:t>
      </w:r>
      <w:r w:rsidRPr="00184B06">
        <w:rPr>
          <w:noProof w:val="0"/>
        </w:rPr>
        <w:t xml:space="preserve"> – Меню выбора сортировки по определенному свойству</w:t>
      </w:r>
    </w:p>
    <w:p w14:paraId="58A87D16" w14:textId="2690D1E0" w:rsidR="00BA0D82" w:rsidRPr="00184B06" w:rsidRDefault="00BA0D82" w:rsidP="00262128">
      <w:pPr>
        <w:keepNext/>
        <w:keepLines/>
      </w:pPr>
      <w:r w:rsidRPr="00184B06">
        <w:t>За этой кнопкой находится</w:t>
      </w:r>
      <w:r w:rsidR="00AD3BDC" w:rsidRPr="00184B06">
        <w:t xml:space="preserve"> другая</w:t>
      </w:r>
      <w:r w:rsidRPr="00184B06">
        <w:t xml:space="preserve"> кнопка с иконкой в виде стрелки, отвечающая за порядок сортировки книг по убыванию или возрастанию (рисунок 4.1</w:t>
      </w:r>
      <w:r w:rsidR="002C4E96" w:rsidRPr="00184B06">
        <w:t>9</w:t>
      </w:r>
      <w:r w:rsidRPr="00184B06">
        <w:t>).</w:t>
      </w:r>
    </w:p>
    <w:p w14:paraId="52D3962C" w14:textId="77777777" w:rsidR="00BA0D82" w:rsidRPr="00184B06" w:rsidRDefault="00BA0D82" w:rsidP="00262128">
      <w:pPr>
        <w:keepNext/>
        <w:keepLines/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 w:rsidRPr="00184B06">
        <w:rPr>
          <w:rFonts w:eastAsia="Times New Roman" w:cs="Times New Roman"/>
          <w:noProof/>
          <w:kern w:val="0"/>
          <w:sz w:val="24"/>
          <w:lang w:eastAsia="ru-RU" w:bidi="ar-SA"/>
        </w:rPr>
        <w:drawing>
          <wp:inline distT="0" distB="0" distL="0" distR="0" wp14:anchorId="24360FE8" wp14:editId="72549A6B">
            <wp:extent cx="3945433" cy="1283066"/>
            <wp:effectExtent l="190500" t="190500" r="188595" b="184150"/>
            <wp:docPr id="71238917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666" cy="12990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350661" w14:textId="232B5C14" w:rsidR="00BA0D82" w:rsidRPr="00184B06" w:rsidRDefault="00BA0D82" w:rsidP="00262128">
      <w:pPr>
        <w:keepNext/>
        <w:keepLines/>
        <w:ind w:firstLine="0"/>
        <w:jc w:val="center"/>
      </w:pPr>
      <w:r w:rsidRPr="00184B06">
        <w:t>Рисунок 4.1</w:t>
      </w:r>
      <w:r w:rsidR="002C4E96" w:rsidRPr="00184B06">
        <w:t>9</w:t>
      </w:r>
      <w:r w:rsidRPr="00184B06">
        <w:t xml:space="preserve"> – Кнопка «Порядок сортировки»</w:t>
      </w:r>
    </w:p>
    <w:p w14:paraId="6E39D8A6" w14:textId="77777777" w:rsidR="00B75E47" w:rsidRPr="00184B06" w:rsidRDefault="00B75E47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46F3EAA7" w14:textId="09A7321B" w:rsidR="00177EDF" w:rsidRPr="00184B06" w:rsidRDefault="00340721" w:rsidP="00262128">
      <w:pPr>
        <w:keepNext/>
        <w:keepLines/>
      </w:pPr>
      <w:r w:rsidRPr="00184B06">
        <w:lastRenderedPageBreak/>
        <w:t>Вид «сетка» представлена на рисунке</w:t>
      </w:r>
      <w:r w:rsidR="00FF0B0C" w:rsidRPr="00184B06">
        <w:t xml:space="preserve"> 4.</w:t>
      </w:r>
      <w:r w:rsidR="002C4E96" w:rsidRPr="00184B06">
        <w:t>20</w:t>
      </w:r>
      <w:r w:rsidR="00FF0B0C" w:rsidRPr="00184B06">
        <w:t>.</w:t>
      </w:r>
    </w:p>
    <w:p w14:paraId="2E183847" w14:textId="6DB569EF" w:rsidR="00340721" w:rsidRPr="00184B06" w:rsidRDefault="00340721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0A926ACF" wp14:editId="6D5AD077">
            <wp:extent cx="5641453" cy="3269747"/>
            <wp:effectExtent l="190500" t="190500" r="187960" b="197485"/>
            <wp:docPr id="30273258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999" cy="32770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2B8C2" w14:textId="781B17D6" w:rsidR="002107C7" w:rsidRPr="00184B06" w:rsidRDefault="00340721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</w:t>
      </w:r>
      <w:r w:rsidR="002C4E96" w:rsidRPr="00184B06">
        <w:rPr>
          <w:noProof w:val="0"/>
        </w:rPr>
        <w:t>20</w:t>
      </w:r>
      <w:r w:rsidRPr="00184B06">
        <w:rPr>
          <w:noProof w:val="0"/>
        </w:rPr>
        <w:t xml:space="preserve"> – Список книг в виде «сетки»</w:t>
      </w:r>
    </w:p>
    <w:p w14:paraId="31F40E6D" w14:textId="3F6813B6" w:rsidR="00536605" w:rsidRPr="00184B06" w:rsidRDefault="00536605" w:rsidP="00262128">
      <w:pPr>
        <w:keepNext/>
        <w:keepLines/>
      </w:pPr>
      <w:r w:rsidRPr="00184B06">
        <w:t>Чтобы открыть книгу, нужно просто нажать на обложку книги, если список в виде сетки, если же в виде обычно списка, то нужно просто навестись на любую подсвеченную часть записи документа (рисунок 4.</w:t>
      </w:r>
      <w:r w:rsidR="00BA0D82" w:rsidRPr="00184B06">
        <w:t>2</w:t>
      </w:r>
      <w:r w:rsidR="002C4E96" w:rsidRPr="00184B06">
        <w:t>1</w:t>
      </w:r>
      <w:r w:rsidRPr="00184B06">
        <w:t>).</w:t>
      </w:r>
    </w:p>
    <w:p w14:paraId="096F6662" w14:textId="7D0131F9" w:rsidR="00536605" w:rsidRPr="00184B06" w:rsidRDefault="00536605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24F5EC1A" wp14:editId="3C2B3708">
            <wp:extent cx="5561923" cy="1440948"/>
            <wp:effectExtent l="190500" t="190500" r="191770" b="197485"/>
            <wp:docPr id="36707647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081" cy="14521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BEB91C" w14:textId="1DA77C15" w:rsidR="00536605" w:rsidRPr="00184B06" w:rsidRDefault="00536605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</w:t>
      </w:r>
      <w:r w:rsidR="00BA0D82" w:rsidRPr="00184B06">
        <w:rPr>
          <w:noProof w:val="0"/>
        </w:rPr>
        <w:t>2</w:t>
      </w:r>
      <w:r w:rsidR="002C4E96" w:rsidRPr="00184B06">
        <w:rPr>
          <w:noProof w:val="0"/>
        </w:rPr>
        <w:t>1</w:t>
      </w:r>
      <w:r w:rsidRPr="00184B06">
        <w:rPr>
          <w:noProof w:val="0"/>
        </w:rPr>
        <w:t xml:space="preserve"> – Наведение на запись документа</w:t>
      </w:r>
    </w:p>
    <w:p w14:paraId="33566197" w14:textId="67F8A6E1" w:rsidR="00BA0D82" w:rsidRPr="00184B06" w:rsidRDefault="00BA0D82">
      <w:pPr>
        <w:suppressAutoHyphens w:val="0"/>
        <w:autoSpaceDN/>
        <w:spacing w:line="240" w:lineRule="auto"/>
        <w:ind w:firstLine="0"/>
        <w:jc w:val="left"/>
      </w:pPr>
    </w:p>
    <w:p w14:paraId="4E37C0EB" w14:textId="7AA2F73D" w:rsidR="007277EC" w:rsidRPr="00184B06" w:rsidRDefault="007277EC" w:rsidP="00262128">
      <w:pPr>
        <w:keepNext/>
        <w:keepLines/>
        <w:spacing w:after="120"/>
      </w:pPr>
      <w:r w:rsidRPr="00184B06">
        <w:lastRenderedPageBreak/>
        <w:t>После нажати</w:t>
      </w:r>
      <w:r w:rsidR="0020731D" w:rsidRPr="00184B06">
        <w:t>я</w:t>
      </w:r>
      <w:r w:rsidRPr="00184B06">
        <w:t xml:space="preserve"> откроется страница просмотра книги (рисунок 4.</w:t>
      </w:r>
      <w:r w:rsidR="00BA0D82" w:rsidRPr="00184B06">
        <w:t>2</w:t>
      </w:r>
      <w:r w:rsidR="002C4E96" w:rsidRPr="00184B06">
        <w:t>2</w:t>
      </w:r>
      <w:r w:rsidRPr="00184B06">
        <w:t>)</w:t>
      </w:r>
      <w:r w:rsidR="003F6982" w:rsidRPr="00184B06">
        <w:t>.</w:t>
      </w:r>
    </w:p>
    <w:p w14:paraId="725FE1B9" w14:textId="4F7E5B4E" w:rsidR="007277EC" w:rsidRPr="00184B06" w:rsidRDefault="007277EC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3D81967A" wp14:editId="58B85E02">
            <wp:extent cx="4806206" cy="2613660"/>
            <wp:effectExtent l="190500" t="190500" r="185420" b="186690"/>
            <wp:docPr id="2093011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119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07406" cy="26143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74510B" w14:textId="1FA45AE9" w:rsidR="007277EC" w:rsidRPr="00184B06" w:rsidRDefault="007277EC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</w:t>
      </w:r>
      <w:r w:rsidR="00BA0D82" w:rsidRPr="00184B06">
        <w:rPr>
          <w:noProof w:val="0"/>
        </w:rPr>
        <w:t>2</w:t>
      </w:r>
      <w:r w:rsidR="002C4E96" w:rsidRPr="00184B06">
        <w:rPr>
          <w:noProof w:val="0"/>
        </w:rPr>
        <w:t>2</w:t>
      </w:r>
      <w:r w:rsidRPr="00184B06">
        <w:rPr>
          <w:noProof w:val="0"/>
        </w:rPr>
        <w:t xml:space="preserve"> – Страница просмотра документа</w:t>
      </w:r>
    </w:p>
    <w:p w14:paraId="28E524AA" w14:textId="0133823D" w:rsidR="00372D8D" w:rsidRPr="00184B06" w:rsidRDefault="00372D8D" w:rsidP="00262128">
      <w:pPr>
        <w:keepNext/>
        <w:keepLines/>
      </w:pPr>
      <w:r w:rsidRPr="00184B06">
        <w:t>Также как и со страницей списка книг, на этой странице есть верхняя панель управления и панель просмотра документа. В самой левой части панели управления находится кнопка в виде трёх линии с точками, которая открывает панель навигации</w:t>
      </w:r>
      <w:r w:rsidR="00877691" w:rsidRPr="00184B06">
        <w:t xml:space="preserve"> по разделам</w:t>
      </w:r>
      <w:r w:rsidRPr="00184B06">
        <w:t xml:space="preserve"> в документе. </w:t>
      </w:r>
      <w:r w:rsidR="0024397C" w:rsidRPr="00184B06">
        <w:t>П</w:t>
      </w:r>
      <w:r w:rsidRPr="00184B06">
        <w:t>анель навигации</w:t>
      </w:r>
      <w:r w:rsidR="0024397C" w:rsidRPr="00184B06">
        <w:t xml:space="preserve"> по страницам</w:t>
      </w:r>
      <w:r w:rsidRPr="00184B06">
        <w:t xml:space="preserve"> изображена на рисунке 4.2</w:t>
      </w:r>
      <w:r w:rsidR="002C4E96" w:rsidRPr="00184B06">
        <w:t>3</w:t>
      </w:r>
      <w:r w:rsidRPr="00184B06">
        <w:t xml:space="preserve">. </w:t>
      </w:r>
    </w:p>
    <w:p w14:paraId="56E6B612" w14:textId="43A85614" w:rsidR="00886947" w:rsidRPr="00184B06" w:rsidRDefault="00886947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4C042AB1" wp14:editId="703CA59B">
            <wp:extent cx="3558540" cy="1457715"/>
            <wp:effectExtent l="190500" t="190500" r="194310" b="200025"/>
            <wp:docPr id="81933177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480" cy="14597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F392BF" w14:textId="233ED05C" w:rsidR="00372D8D" w:rsidRPr="00184B06" w:rsidRDefault="00372D8D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</w:t>
      </w:r>
      <w:r w:rsidR="00BA0D82" w:rsidRPr="00184B06">
        <w:rPr>
          <w:noProof w:val="0"/>
        </w:rPr>
        <w:t>2</w:t>
      </w:r>
      <w:r w:rsidR="002C4E96" w:rsidRPr="00184B06">
        <w:rPr>
          <w:noProof w:val="0"/>
        </w:rPr>
        <w:t>3</w:t>
      </w:r>
      <w:r w:rsidRPr="00184B06">
        <w:rPr>
          <w:noProof w:val="0"/>
        </w:rPr>
        <w:t xml:space="preserve"> – </w:t>
      </w:r>
      <w:r w:rsidR="00886947" w:rsidRPr="00184B06">
        <w:rPr>
          <w:noProof w:val="0"/>
        </w:rPr>
        <w:t>Кнопка п</w:t>
      </w:r>
      <w:r w:rsidRPr="00184B06">
        <w:rPr>
          <w:noProof w:val="0"/>
        </w:rPr>
        <w:t>анел</w:t>
      </w:r>
      <w:r w:rsidR="00886947" w:rsidRPr="00184B06">
        <w:rPr>
          <w:noProof w:val="0"/>
        </w:rPr>
        <w:t>и</w:t>
      </w:r>
      <w:r w:rsidRPr="00184B06">
        <w:rPr>
          <w:noProof w:val="0"/>
        </w:rPr>
        <w:t xml:space="preserve"> навигации в документе</w:t>
      </w:r>
    </w:p>
    <w:p w14:paraId="14DCFA1C" w14:textId="5C84C2C1" w:rsidR="004D282B" w:rsidRPr="00184B06" w:rsidRDefault="004D282B">
      <w:pPr>
        <w:suppressAutoHyphens w:val="0"/>
        <w:autoSpaceDN/>
        <w:spacing w:line="240" w:lineRule="auto"/>
        <w:ind w:firstLine="0"/>
        <w:jc w:val="left"/>
      </w:pPr>
    </w:p>
    <w:p w14:paraId="1E70747C" w14:textId="25774505" w:rsidR="00372D8D" w:rsidRPr="00184B06" w:rsidRDefault="00372D8D" w:rsidP="00262128">
      <w:pPr>
        <w:keepNext/>
        <w:keepLines/>
      </w:pPr>
      <w:r w:rsidRPr="00184B06">
        <w:lastRenderedPageBreak/>
        <w:t xml:space="preserve">В нём находится </w:t>
      </w:r>
      <w:r w:rsidR="00CE0855" w:rsidRPr="00184B06">
        <w:t>список разделов в виде дерева</w:t>
      </w:r>
      <w:r w:rsidRPr="00184B06">
        <w:t xml:space="preserve">, по которому можно перейти, нажав на любой </w:t>
      </w:r>
      <w:r w:rsidR="00CE0855" w:rsidRPr="00184B06">
        <w:t>их этих разделов</w:t>
      </w:r>
      <w:r w:rsidR="00340772" w:rsidRPr="00184B06">
        <w:t xml:space="preserve">. Она представлена на </w:t>
      </w:r>
      <w:r w:rsidRPr="00184B06">
        <w:t>рисун</w:t>
      </w:r>
      <w:r w:rsidR="00340772" w:rsidRPr="00184B06">
        <w:t>ке</w:t>
      </w:r>
      <w:r w:rsidRPr="00184B06">
        <w:t xml:space="preserve"> 4.2</w:t>
      </w:r>
      <w:r w:rsidR="002C4E96" w:rsidRPr="00184B06">
        <w:t>4</w:t>
      </w:r>
      <w:r w:rsidRPr="00184B06">
        <w:t>.</w:t>
      </w:r>
    </w:p>
    <w:p w14:paraId="23616223" w14:textId="06959865" w:rsidR="004D282B" w:rsidRPr="00184B06" w:rsidRDefault="004D282B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7C7B5B10" wp14:editId="67DDBF82">
            <wp:extent cx="2400520" cy="4251960"/>
            <wp:effectExtent l="190500" t="190500" r="190500" b="186690"/>
            <wp:docPr id="212070058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092" cy="42582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8470BC" w14:textId="66A5093D" w:rsidR="00372D8D" w:rsidRPr="00184B06" w:rsidRDefault="00372D8D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4.2</w:t>
      </w:r>
      <w:r w:rsidR="002C4E96" w:rsidRPr="00184B06">
        <w:rPr>
          <w:noProof w:val="0"/>
        </w:rPr>
        <w:t>4</w:t>
      </w:r>
      <w:r w:rsidRPr="00184B06">
        <w:rPr>
          <w:noProof w:val="0"/>
        </w:rPr>
        <w:t xml:space="preserve"> – Панель навигации в документе</w:t>
      </w:r>
    </w:p>
    <w:p w14:paraId="2E4A7123" w14:textId="279F3B96" w:rsidR="00B85A02" w:rsidRPr="00184B06" w:rsidRDefault="00B85A02" w:rsidP="00262128">
      <w:pPr>
        <w:keepNext/>
        <w:keepLines/>
      </w:pPr>
      <w:r w:rsidRPr="00184B06">
        <w:t xml:space="preserve">Далее после кнопки открытия/закрытия панели навигации в документе находится </w:t>
      </w:r>
      <w:r w:rsidR="007D7233" w:rsidRPr="00184B06">
        <w:t>элементы</w:t>
      </w:r>
      <w:r w:rsidRPr="00184B06">
        <w:t xml:space="preserve"> управления страницей (рисунок 4.2</w:t>
      </w:r>
      <w:r w:rsidR="002C4E96" w:rsidRPr="00184B06">
        <w:t>5</w:t>
      </w:r>
      <w:r w:rsidRPr="00184B06">
        <w:t>).</w:t>
      </w:r>
    </w:p>
    <w:p w14:paraId="51169A50" w14:textId="13AF09C2" w:rsidR="00B85A02" w:rsidRPr="00184B06" w:rsidRDefault="007D7233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521E4A11" wp14:editId="130265C1">
            <wp:extent cx="3291840" cy="723900"/>
            <wp:effectExtent l="190500" t="190500" r="194310" b="190500"/>
            <wp:docPr id="107822709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723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A2824" w14:textId="709AA348" w:rsidR="00B85A02" w:rsidRPr="00184B06" w:rsidRDefault="00B85A02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4.2</w:t>
      </w:r>
      <w:r w:rsidR="002C4E96" w:rsidRPr="00184B06">
        <w:rPr>
          <w:noProof w:val="0"/>
        </w:rPr>
        <w:t>5</w:t>
      </w:r>
      <w:r w:rsidRPr="00184B06">
        <w:rPr>
          <w:noProof w:val="0"/>
        </w:rPr>
        <w:t xml:space="preserve"> –</w:t>
      </w:r>
      <w:r w:rsidR="007D7233" w:rsidRPr="00184B06">
        <w:rPr>
          <w:noProof w:val="0"/>
        </w:rPr>
        <w:t xml:space="preserve"> Элементы управления страницей</w:t>
      </w:r>
      <w:r w:rsidR="007067A9" w:rsidRPr="00184B06">
        <w:rPr>
          <w:noProof w:val="0"/>
        </w:rPr>
        <w:t xml:space="preserve"> в документе</w:t>
      </w:r>
    </w:p>
    <w:p w14:paraId="6041D0F0" w14:textId="29D2312F" w:rsidR="00B85A02" w:rsidRPr="00184B06" w:rsidRDefault="00B85A02" w:rsidP="00B85A02">
      <w:r w:rsidRPr="00184B06">
        <w:t>Список функции элементов слева направо, изображенных на рисунке 4.</w:t>
      </w:r>
      <w:r w:rsidR="002C4E96" w:rsidRPr="00184B06">
        <w:t>25</w:t>
      </w:r>
      <w:r w:rsidRPr="00184B06">
        <w:t>:</w:t>
      </w:r>
    </w:p>
    <w:p w14:paraId="058442C3" w14:textId="3E54BF1E" w:rsidR="00B85A02" w:rsidRPr="00184B06" w:rsidRDefault="00B85A02" w:rsidP="00B85A02">
      <w:pPr>
        <w:pStyle w:val="a"/>
      </w:pPr>
      <w:r w:rsidRPr="00184B06">
        <w:t>переход на первую страницу документа;</w:t>
      </w:r>
    </w:p>
    <w:p w14:paraId="042D4931" w14:textId="7AD8A7F1" w:rsidR="00B85A02" w:rsidRPr="00184B06" w:rsidRDefault="00B85A02" w:rsidP="00B85A02">
      <w:pPr>
        <w:pStyle w:val="a"/>
      </w:pPr>
      <w:r w:rsidRPr="00184B06">
        <w:t>переход на предыдущую страницу;</w:t>
      </w:r>
    </w:p>
    <w:p w14:paraId="478CFC3C" w14:textId="45F7E18F" w:rsidR="00B85A02" w:rsidRPr="00184B06" w:rsidRDefault="00B85A02" w:rsidP="00B85A02">
      <w:pPr>
        <w:pStyle w:val="a"/>
      </w:pPr>
      <w:r w:rsidRPr="00184B06">
        <w:t>поле ввода номера страницы;</w:t>
      </w:r>
    </w:p>
    <w:p w14:paraId="5B251F3A" w14:textId="24BE32B5" w:rsidR="00B85A02" w:rsidRPr="00184B06" w:rsidRDefault="00B85A02" w:rsidP="00B85A02">
      <w:pPr>
        <w:pStyle w:val="a"/>
      </w:pPr>
      <w:r w:rsidRPr="00184B06">
        <w:lastRenderedPageBreak/>
        <w:t>переход на следующую страницу;</w:t>
      </w:r>
    </w:p>
    <w:p w14:paraId="32E3A05D" w14:textId="77777777" w:rsidR="00464B97" w:rsidRPr="00184B06" w:rsidRDefault="00B85A02" w:rsidP="00464B97">
      <w:pPr>
        <w:pStyle w:val="a"/>
      </w:pPr>
      <w:r w:rsidRPr="00184B06">
        <w:t>переход на последнюю страницу документа.</w:t>
      </w:r>
    </w:p>
    <w:p w14:paraId="21C812A6" w14:textId="5A817147" w:rsidR="007D7233" w:rsidRPr="00184B06" w:rsidRDefault="007D7233" w:rsidP="00464B97">
      <w:r w:rsidRPr="00184B06">
        <w:t>В центральной части панели управления элементы масштабирования страницы (рисунок 4.2</w:t>
      </w:r>
      <w:r w:rsidR="002C4E96" w:rsidRPr="00184B06">
        <w:t>6</w:t>
      </w:r>
      <w:r w:rsidRPr="00184B06">
        <w:t>).</w:t>
      </w:r>
    </w:p>
    <w:p w14:paraId="72BF3766" w14:textId="77777777" w:rsidR="00464B97" w:rsidRPr="00184B06" w:rsidRDefault="00464B97" w:rsidP="00464B97">
      <w:pPr>
        <w:keepNext/>
        <w:keepLines/>
        <w:ind w:firstLine="0"/>
        <w:jc w:val="center"/>
      </w:pPr>
      <w:r w:rsidRPr="00184B06">
        <w:rPr>
          <w:noProof/>
        </w:rPr>
        <w:drawing>
          <wp:inline distT="0" distB="0" distL="0" distR="0" wp14:anchorId="6FD4590E" wp14:editId="55FD3041">
            <wp:extent cx="4702356" cy="1052513"/>
            <wp:effectExtent l="190500" t="190500" r="193675" b="186055"/>
            <wp:docPr id="130972336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431" cy="10552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BD28D6" w14:textId="77777777" w:rsidR="00464B97" w:rsidRPr="00184B06" w:rsidRDefault="00464B97" w:rsidP="00464B97">
      <w:pPr>
        <w:keepNext/>
        <w:keepLines/>
        <w:ind w:firstLine="0"/>
        <w:jc w:val="center"/>
      </w:pPr>
      <w:r w:rsidRPr="00184B06">
        <w:t>Рисунок 4.26 – Управление масштабированием страницы</w:t>
      </w:r>
    </w:p>
    <w:p w14:paraId="3DFA623F" w14:textId="77777777" w:rsidR="00464B97" w:rsidRPr="00184B06" w:rsidRDefault="00464B97" w:rsidP="00464B97">
      <w:pPr>
        <w:keepNext/>
        <w:keepLines/>
      </w:pPr>
      <w:r w:rsidRPr="00184B06">
        <w:t>В правой части панели управления находятся следующие кнопки (рисунок 4.27):</w:t>
      </w:r>
    </w:p>
    <w:p w14:paraId="4997D6A4" w14:textId="77777777" w:rsidR="00464B97" w:rsidRPr="00184B06" w:rsidRDefault="00464B97" w:rsidP="00464B97">
      <w:pPr>
        <w:pStyle w:val="a"/>
        <w:keepNext/>
        <w:keepLines/>
      </w:pPr>
      <w:r w:rsidRPr="00184B06">
        <w:t xml:space="preserve">включение </w:t>
      </w:r>
      <w:proofErr w:type="spellStart"/>
      <w:r w:rsidRPr="00184B06">
        <w:t>Hand</w:t>
      </w:r>
      <w:proofErr w:type="spellEnd"/>
      <w:r w:rsidRPr="00184B06">
        <w:t xml:space="preserve"> Tool, курсор используется для перемещения по документу;</w:t>
      </w:r>
    </w:p>
    <w:p w14:paraId="61121D8E" w14:textId="77777777" w:rsidR="00464B97" w:rsidRPr="00184B06" w:rsidRDefault="00464B97" w:rsidP="00464B97">
      <w:pPr>
        <w:pStyle w:val="a"/>
        <w:keepNext/>
        <w:keepLines/>
      </w:pPr>
      <w:r w:rsidRPr="00184B06">
        <w:t>включение режим выделения текста;</w:t>
      </w:r>
    </w:p>
    <w:p w14:paraId="0F04B179" w14:textId="77777777" w:rsidR="00464B97" w:rsidRPr="00184B06" w:rsidRDefault="00464B97" w:rsidP="00464B97">
      <w:pPr>
        <w:pStyle w:val="a"/>
        <w:keepNext/>
        <w:keepLines/>
      </w:pPr>
      <w:r w:rsidRPr="00184B06">
        <w:t>просмотр документа в полноэкранном режиме;</w:t>
      </w:r>
    </w:p>
    <w:p w14:paraId="42191D1D" w14:textId="77777777" w:rsidR="00464B97" w:rsidRPr="00184B06" w:rsidRDefault="00464B97" w:rsidP="00464B97">
      <w:pPr>
        <w:pStyle w:val="a"/>
        <w:keepNext/>
        <w:keepLines/>
      </w:pPr>
      <w:r w:rsidRPr="00184B06">
        <w:t>печать документа;</w:t>
      </w:r>
    </w:p>
    <w:p w14:paraId="587EB72D" w14:textId="77777777" w:rsidR="00464B97" w:rsidRPr="00184B06" w:rsidRDefault="00464B97" w:rsidP="00464B97">
      <w:pPr>
        <w:pStyle w:val="a"/>
        <w:keepNext/>
        <w:keepLines/>
      </w:pPr>
      <w:r w:rsidRPr="00184B06">
        <w:t>скачать файл документа.</w:t>
      </w:r>
    </w:p>
    <w:p w14:paraId="10462ACB" w14:textId="77777777" w:rsidR="00464B97" w:rsidRPr="00184B06" w:rsidRDefault="00464B97" w:rsidP="00464B97">
      <w:pPr>
        <w:pStyle w:val="a"/>
        <w:keepNext/>
        <w:keepLines/>
        <w:numPr>
          <w:ilvl w:val="0"/>
          <w:numId w:val="0"/>
        </w:numPr>
        <w:jc w:val="center"/>
        <w:rPr>
          <w:lang w:eastAsia="ru-RU" w:bidi="ar-SA"/>
        </w:rPr>
      </w:pPr>
      <w:r w:rsidRPr="00184B06">
        <w:rPr>
          <w:noProof/>
          <w:lang w:eastAsia="ru-RU" w:bidi="ar-SA"/>
        </w:rPr>
        <w:drawing>
          <wp:inline distT="0" distB="0" distL="0" distR="0" wp14:anchorId="4A78591F" wp14:editId="55352F47">
            <wp:extent cx="4331325" cy="1102519"/>
            <wp:effectExtent l="190500" t="190500" r="184150" b="193040"/>
            <wp:docPr id="1645101340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864" cy="11041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E4615F" w14:textId="77777777" w:rsidR="00464B97" w:rsidRPr="00184B06" w:rsidRDefault="00464B97" w:rsidP="00464B97">
      <w:pPr>
        <w:keepNext/>
        <w:keepLines/>
        <w:ind w:firstLine="0"/>
        <w:jc w:val="center"/>
      </w:pPr>
      <w:r w:rsidRPr="00184B06">
        <w:t>Рисунок 4.27 – Правая часть панели управления просмотра</w:t>
      </w:r>
    </w:p>
    <w:p w14:paraId="06EDFAE7" w14:textId="77777777" w:rsidR="00464B97" w:rsidRPr="00184B06" w:rsidRDefault="00464B97" w:rsidP="00464B97">
      <w:pPr>
        <w:ind w:firstLine="0"/>
      </w:pPr>
    </w:p>
    <w:p w14:paraId="0F29AB4F" w14:textId="62040333" w:rsidR="007067A9" w:rsidRPr="00184B06" w:rsidRDefault="007067A9" w:rsidP="00262128">
      <w:pPr>
        <w:keepNext/>
        <w:keepLines/>
      </w:pPr>
      <w:r w:rsidRPr="00184B06">
        <w:lastRenderedPageBreak/>
        <w:t xml:space="preserve">При выделении текста </w:t>
      </w:r>
      <w:r w:rsidR="00762E00" w:rsidRPr="00184B06">
        <w:t>появляется контекстное меню.</w:t>
      </w:r>
      <w:r w:rsidR="001101D0" w:rsidRPr="00184B06">
        <w:t xml:space="preserve"> Оно состоит из 4 кнопок: копирование текста, перевод, нахождение определения слова и обобщения текста.</w:t>
      </w:r>
      <w:r w:rsidR="00762E00" w:rsidRPr="00184B06">
        <w:t xml:space="preserve"> Контекстное меню изображен</w:t>
      </w:r>
      <w:r w:rsidR="00E443A8" w:rsidRPr="00184B06">
        <w:t>о</w:t>
      </w:r>
      <w:r w:rsidR="00762E00" w:rsidRPr="00184B06">
        <w:t xml:space="preserve"> на рисунке 4.2</w:t>
      </w:r>
      <w:r w:rsidR="002C4E96" w:rsidRPr="00184B06">
        <w:t>8</w:t>
      </w:r>
      <w:r w:rsidR="00762E00" w:rsidRPr="00184B06">
        <w:t>.</w:t>
      </w:r>
    </w:p>
    <w:p w14:paraId="4E0E19B1" w14:textId="18F574BA" w:rsidR="00762E00" w:rsidRPr="00184B06" w:rsidRDefault="00762E00" w:rsidP="00262128">
      <w:pPr>
        <w:keepNext/>
        <w:keepLines/>
        <w:suppressAutoHyphens w:val="0"/>
        <w:autoSpaceDN/>
        <w:spacing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 w:rsidRPr="00184B06">
        <w:rPr>
          <w:rFonts w:eastAsia="Times New Roman" w:cs="Times New Roman"/>
          <w:noProof/>
          <w:kern w:val="0"/>
          <w:sz w:val="24"/>
          <w:lang w:eastAsia="ru-RU" w:bidi="ar-SA"/>
        </w:rPr>
        <w:drawing>
          <wp:inline distT="0" distB="0" distL="0" distR="0" wp14:anchorId="0A96963B" wp14:editId="40463E2B">
            <wp:extent cx="4901247" cy="740123"/>
            <wp:effectExtent l="190500" t="190500" r="185420" b="193675"/>
            <wp:docPr id="1282089351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485" cy="7424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AC654E" w14:textId="2807E182" w:rsidR="00762E00" w:rsidRPr="00184B06" w:rsidRDefault="00762E00" w:rsidP="00262128">
      <w:pPr>
        <w:keepNext/>
        <w:keepLines/>
        <w:ind w:firstLine="0"/>
        <w:jc w:val="center"/>
      </w:pPr>
      <w:r w:rsidRPr="00184B06">
        <w:t>Рисунок 4.2</w:t>
      </w:r>
      <w:r w:rsidR="002C4E96" w:rsidRPr="00184B06">
        <w:t>8</w:t>
      </w:r>
      <w:r w:rsidRPr="00184B06">
        <w:t xml:space="preserve"> – Контекстное меню</w:t>
      </w:r>
    </w:p>
    <w:p w14:paraId="46E6EB04" w14:textId="3C1EC21D" w:rsidR="004B4265" w:rsidRPr="00184B06" w:rsidRDefault="004B4265" w:rsidP="00262128">
      <w:pPr>
        <w:keepNext/>
        <w:keepLines/>
      </w:pPr>
      <w:r w:rsidRPr="00184B06">
        <w:t xml:space="preserve">Перевод и обобщение текста осуществляется моделями нейронных сетей от Яндекса. После нажатия на одну из этих кнопок открывается диалоговое окно и отправляется запрос серверной части приложения, а затем там формируется запрос к облачным серверам Яндекса. После получения ответа она передаётся клиентской части. Обобщение текста имеет ограничение на максимальное количество входных токенов. Токен это </w:t>
      </w:r>
      <w:r w:rsidR="00BA0D82" w:rsidRPr="00184B06">
        <w:t>смысловые отрывки или часто встречающихся последовательностей символов, характерных для естественного языка</w:t>
      </w:r>
      <w:r w:rsidR="00163AD4" w:rsidRPr="00184B06">
        <w:t xml:space="preserve"> [</w:t>
      </w:r>
      <w:r w:rsidR="00D6253F" w:rsidRPr="00184B06">
        <w:t>8</w:t>
      </w:r>
      <w:r w:rsidR="00163AD4" w:rsidRPr="00184B06">
        <w:t>]</w:t>
      </w:r>
      <w:r w:rsidR="00BA0D82" w:rsidRPr="00184B06">
        <w:t>.</w:t>
      </w:r>
      <w:r w:rsidR="000461DD" w:rsidRPr="00184B06">
        <w:t xml:space="preserve"> Пример перевода текста и обобщения текста изображены на рисунке 4.29 и 4.30.</w:t>
      </w:r>
    </w:p>
    <w:p w14:paraId="778CAE50" w14:textId="41FC4C42" w:rsidR="000461DD" w:rsidRPr="00184B06" w:rsidRDefault="000461DD" w:rsidP="00262128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7621537C" wp14:editId="4926FA2D">
            <wp:extent cx="4697488" cy="3065543"/>
            <wp:effectExtent l="0" t="0" r="8255" b="1905"/>
            <wp:docPr id="16763289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511" cy="308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32A9C" w14:textId="73116F03" w:rsidR="000461DD" w:rsidRPr="00184B06" w:rsidRDefault="000461DD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4.29 – Диалог перевода текста</w:t>
      </w:r>
    </w:p>
    <w:p w14:paraId="751F7E7C" w14:textId="77777777" w:rsidR="00707F66" w:rsidRPr="00184B06" w:rsidRDefault="00707F66" w:rsidP="00262128">
      <w:pPr>
        <w:pStyle w:val="aff8"/>
        <w:keepNext/>
        <w:keepLines/>
        <w:rPr>
          <w:noProof w:val="0"/>
        </w:rPr>
      </w:pPr>
      <w:r w:rsidRPr="00184B06">
        <w:lastRenderedPageBreak/>
        <w:drawing>
          <wp:inline distT="0" distB="0" distL="0" distR="0" wp14:anchorId="72531543" wp14:editId="37A278F5">
            <wp:extent cx="4372561" cy="2704630"/>
            <wp:effectExtent l="0" t="0" r="9525" b="635"/>
            <wp:docPr id="5060194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636" cy="271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D2FE" w14:textId="48ECE671" w:rsidR="000461DD" w:rsidRPr="00184B06" w:rsidRDefault="000461DD" w:rsidP="00262128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4.30 – Диало</w:t>
      </w:r>
      <w:r w:rsidR="00707F66" w:rsidRPr="00184B06">
        <w:rPr>
          <w:noProof w:val="0"/>
        </w:rPr>
        <w:t>г</w:t>
      </w:r>
      <w:r w:rsidRPr="00184B06">
        <w:rPr>
          <w:noProof w:val="0"/>
        </w:rPr>
        <w:t xml:space="preserve"> обобщения текста</w:t>
      </w:r>
    </w:p>
    <w:p w14:paraId="7A9C456B" w14:textId="61E44088" w:rsidR="002434C1" w:rsidRPr="00184B06" w:rsidRDefault="002960C9" w:rsidP="00D6350F">
      <w:pPr>
        <w:keepNext/>
        <w:keepLines/>
      </w:pPr>
      <w:r w:rsidRPr="00184B06">
        <w:t>Нахождение определения для слова или фразы может осуществляться</w:t>
      </w:r>
      <w:r w:rsidR="002434C1" w:rsidRPr="00184B06">
        <w:t xml:space="preserve"> одними из</w:t>
      </w:r>
      <w:r w:rsidRPr="00184B06">
        <w:t xml:space="preserve"> </w:t>
      </w:r>
      <w:r w:rsidR="002434C1" w:rsidRPr="00184B06">
        <w:t>двух</w:t>
      </w:r>
      <w:r w:rsidRPr="00184B06">
        <w:t xml:space="preserve"> служб</w:t>
      </w:r>
      <w:r w:rsidR="006F52FE" w:rsidRPr="00184B06">
        <w:t xml:space="preserve"> – </w:t>
      </w:r>
      <w:proofErr w:type="spellStart"/>
      <w:r w:rsidRPr="00184B06">
        <w:t>Merriam</w:t>
      </w:r>
      <w:r w:rsidR="00184B06">
        <w:t>-</w:t>
      </w:r>
      <w:r w:rsidRPr="00184B06">
        <w:t>Webstar</w:t>
      </w:r>
      <w:proofErr w:type="spellEnd"/>
      <w:r w:rsidRPr="00184B06">
        <w:t xml:space="preserve"> и Яндекса. Также как и с переводом и обобщением текста, запрос от клиента обрабатывается серверной частью, затем передаётся сторонней службе. Ответ затем передаётся обратно</w:t>
      </w:r>
      <w:r w:rsidR="002434C1" w:rsidRPr="00184B06">
        <w:t xml:space="preserve"> через сервер клиенту. Определения слова выводится в виде блока после меню (рисунок 4.31).</w:t>
      </w:r>
      <w:r w:rsidR="006F52FE" w:rsidRPr="00184B06">
        <w:t xml:space="preserve"> Стороннюю службу можно выбирать в этом блоке.</w:t>
      </w:r>
      <w:r w:rsidR="008972EA" w:rsidRPr="00184B06">
        <w:t xml:space="preserve"> Если результат не будет найден, то выводится сообщение об этом в нижней части страницы и самом блоке с </w:t>
      </w:r>
      <w:r w:rsidR="00210AF3" w:rsidRPr="00184B06">
        <w:t>определениями</w:t>
      </w:r>
      <w:r w:rsidR="008972EA" w:rsidRPr="00184B06">
        <w:t>.</w:t>
      </w:r>
    </w:p>
    <w:p w14:paraId="57097D50" w14:textId="0E0801BB" w:rsidR="002434C1" w:rsidRPr="00184B06" w:rsidRDefault="002434C1" w:rsidP="00D6350F">
      <w:pPr>
        <w:keepNext/>
        <w:keepLines/>
        <w:ind w:firstLine="0"/>
        <w:jc w:val="center"/>
      </w:pPr>
      <w:r w:rsidRPr="00184B06">
        <w:rPr>
          <w:noProof/>
        </w:rPr>
        <w:drawing>
          <wp:inline distT="0" distB="0" distL="0" distR="0" wp14:anchorId="6437228C" wp14:editId="14A5DC1D">
            <wp:extent cx="2550160" cy="2887371"/>
            <wp:effectExtent l="190500" t="190500" r="193040" b="198755"/>
            <wp:docPr id="1483336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363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55847" cy="289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CC225C" w14:textId="30375D77" w:rsidR="002960C9" w:rsidRPr="00184B06" w:rsidRDefault="002434C1" w:rsidP="00D6350F">
      <w:pPr>
        <w:keepNext/>
        <w:keepLines/>
        <w:ind w:firstLine="0"/>
        <w:jc w:val="center"/>
      </w:pPr>
      <w:r w:rsidRPr="00184B06">
        <w:t>Рисунок 4.31 – Блок с определением слова</w:t>
      </w:r>
    </w:p>
    <w:p w14:paraId="7FD39947" w14:textId="7B5AB19B" w:rsidR="004E58BC" w:rsidRPr="00184B06" w:rsidRDefault="004E58BC" w:rsidP="00D6350F">
      <w:pPr>
        <w:keepNext/>
        <w:keepLines/>
      </w:pPr>
      <w:r w:rsidRPr="00184B06">
        <w:lastRenderedPageBreak/>
        <w:t>Также имеется возможность объединения книг в виде «коллекции». Для этого нужно перейти на страницу</w:t>
      </w:r>
      <w:r w:rsidR="008D21F7" w:rsidRPr="00184B06">
        <w:t xml:space="preserve"> коллекции книг,</w:t>
      </w:r>
      <w:r w:rsidRPr="00184B06">
        <w:t xml:space="preserve"> нажав на кнопку с иконками с геометрическими фигурами (рисунок 4.</w:t>
      </w:r>
      <w:r w:rsidR="000916A7" w:rsidRPr="00184B06">
        <w:t>3</w:t>
      </w:r>
      <w:r w:rsidR="00CD0B54" w:rsidRPr="00184B06">
        <w:t>2</w:t>
      </w:r>
      <w:r w:rsidRPr="00184B06">
        <w:t>).</w:t>
      </w:r>
    </w:p>
    <w:p w14:paraId="6AE2FACF" w14:textId="02F682CD" w:rsidR="008D21F7" w:rsidRPr="00184B06" w:rsidRDefault="008D21F7" w:rsidP="00D6350F">
      <w:pPr>
        <w:keepNext/>
        <w:keepLines/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 w:rsidRPr="00184B06">
        <w:rPr>
          <w:rFonts w:eastAsia="Times New Roman" w:cs="Times New Roman"/>
          <w:noProof/>
          <w:kern w:val="0"/>
          <w:sz w:val="24"/>
          <w:lang w:eastAsia="ru-RU" w:bidi="ar-SA"/>
        </w:rPr>
        <w:drawing>
          <wp:inline distT="0" distB="0" distL="0" distR="0" wp14:anchorId="1FA7292A" wp14:editId="53FD0D20">
            <wp:extent cx="1752600" cy="1203960"/>
            <wp:effectExtent l="190500" t="190500" r="190500" b="186690"/>
            <wp:docPr id="59958506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203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7FE342" w14:textId="37096FDA" w:rsidR="008D21F7" w:rsidRPr="00184B06" w:rsidRDefault="008D21F7" w:rsidP="00D6350F">
      <w:pPr>
        <w:keepNext/>
        <w:keepLines/>
        <w:ind w:firstLine="0"/>
        <w:jc w:val="center"/>
      </w:pPr>
      <w:r w:rsidRPr="00184B06">
        <w:t>Рисунок 4.</w:t>
      </w:r>
      <w:r w:rsidR="000916A7" w:rsidRPr="00184B06">
        <w:t>3</w:t>
      </w:r>
      <w:r w:rsidR="00CD0B54" w:rsidRPr="00184B06">
        <w:t>2</w:t>
      </w:r>
      <w:r w:rsidRPr="00184B06">
        <w:t xml:space="preserve"> – Кнопка страницы «Коллекции» в панели навигации</w:t>
      </w:r>
    </w:p>
    <w:p w14:paraId="59DE540E" w14:textId="58D867CB" w:rsidR="009F03CC" w:rsidRPr="00184B06" w:rsidRDefault="009F03CC" w:rsidP="00D6350F">
      <w:pPr>
        <w:keepNext/>
        <w:keepLines/>
      </w:pPr>
      <w:r w:rsidRPr="00184B06">
        <w:t>Нажав на неё, открывается страница, представленная на рисунке 4.</w:t>
      </w:r>
      <w:r w:rsidR="00CD0B54" w:rsidRPr="00184B06">
        <w:t>33</w:t>
      </w:r>
      <w:r w:rsidRPr="00184B06">
        <w:t>.</w:t>
      </w:r>
    </w:p>
    <w:p w14:paraId="79181F2D" w14:textId="5123C5FC" w:rsidR="009F03CC" w:rsidRPr="00184B06" w:rsidRDefault="009F03CC" w:rsidP="00D6350F">
      <w:pPr>
        <w:keepNext/>
        <w:keepLines/>
        <w:suppressAutoHyphens w:val="0"/>
        <w:autoSpaceDN/>
        <w:spacing w:before="100" w:beforeAutospacing="1" w:after="100" w:afterAutospacing="1" w:line="240" w:lineRule="auto"/>
        <w:ind w:firstLine="0"/>
        <w:jc w:val="center"/>
        <w:rPr>
          <w:rFonts w:eastAsia="Times New Roman" w:cs="Times New Roman"/>
          <w:kern w:val="0"/>
          <w:sz w:val="24"/>
          <w:lang w:eastAsia="ru-RU" w:bidi="ar-SA"/>
        </w:rPr>
      </w:pPr>
      <w:r w:rsidRPr="00184B06">
        <w:rPr>
          <w:rFonts w:eastAsia="Times New Roman" w:cs="Times New Roman"/>
          <w:noProof/>
          <w:kern w:val="0"/>
          <w:sz w:val="24"/>
          <w:lang w:eastAsia="ru-RU" w:bidi="ar-SA"/>
        </w:rPr>
        <w:drawing>
          <wp:inline distT="0" distB="0" distL="0" distR="0" wp14:anchorId="7B54A3AD" wp14:editId="75A21150">
            <wp:extent cx="3725591" cy="1440947"/>
            <wp:effectExtent l="190500" t="190500" r="198755" b="197485"/>
            <wp:docPr id="209547617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191" cy="14527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722C91" w14:textId="3AEF2F2E" w:rsidR="009F03CC" w:rsidRPr="00184B06" w:rsidRDefault="009F03CC" w:rsidP="00D6350F">
      <w:pPr>
        <w:keepNext/>
        <w:keepLines/>
        <w:ind w:firstLine="0"/>
        <w:jc w:val="center"/>
      </w:pPr>
      <w:r w:rsidRPr="00184B06">
        <w:t>Рисунок 4.</w:t>
      </w:r>
      <w:r w:rsidR="00CD0B54" w:rsidRPr="00184B06">
        <w:t>33</w:t>
      </w:r>
      <w:r w:rsidRPr="00184B06">
        <w:t xml:space="preserve"> – Страница «Коллекции книг»</w:t>
      </w:r>
    </w:p>
    <w:p w14:paraId="4782BFD7" w14:textId="7B319430" w:rsidR="00CD0B54" w:rsidRPr="00184B06" w:rsidRDefault="00CD0B54" w:rsidP="00D6350F">
      <w:pPr>
        <w:keepNext/>
        <w:keepLines/>
      </w:pPr>
      <w:r w:rsidRPr="00184B06">
        <w:t>Чтобы создать коллекцию книг нужно нажать кнопку «Создать коллекцию» в верхнем правом углу страницы. Затем откроется диалоговое окно (рисунок 4.34).</w:t>
      </w:r>
    </w:p>
    <w:p w14:paraId="2FB074D0" w14:textId="3DAD2FD3" w:rsidR="00CD0B54" w:rsidRPr="00184B06" w:rsidRDefault="00A23142" w:rsidP="00C278D0">
      <w:pPr>
        <w:pStyle w:val="aff8"/>
        <w:rPr>
          <w:noProof w:val="0"/>
        </w:rPr>
      </w:pPr>
      <w:r w:rsidRPr="00184B06">
        <w:drawing>
          <wp:inline distT="0" distB="0" distL="0" distR="0" wp14:anchorId="381086D9" wp14:editId="58DA73E3">
            <wp:extent cx="4330700" cy="2319211"/>
            <wp:effectExtent l="0" t="0" r="0" b="5080"/>
            <wp:docPr id="1503581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8182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36857" cy="232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7AFC" w14:textId="1FA9CFAC" w:rsidR="00CD0B54" w:rsidRPr="00184B06" w:rsidRDefault="00CD0B54" w:rsidP="00C278D0">
      <w:pPr>
        <w:pStyle w:val="aff8"/>
        <w:rPr>
          <w:noProof w:val="0"/>
        </w:rPr>
      </w:pPr>
      <w:r w:rsidRPr="00184B06">
        <w:rPr>
          <w:noProof w:val="0"/>
        </w:rPr>
        <w:t>Рисунок 4.34 – Диалог создания коллекции книг</w:t>
      </w:r>
    </w:p>
    <w:p w14:paraId="161CE930" w14:textId="3CACB527" w:rsidR="009F03CC" w:rsidRPr="00184B06" w:rsidRDefault="00F21A58" w:rsidP="00D6350F">
      <w:pPr>
        <w:keepNext/>
        <w:keepLines/>
      </w:pPr>
      <w:r w:rsidRPr="00184B06">
        <w:lastRenderedPageBreak/>
        <w:t>После ввода имени коллекции и выбора нужных книг, нужно нажать на кнопку «Сохранить». Имя коллекции должно быть уникальным. Если будет введено название, которые уже есть в списке, то поле окраситься в красный цвет (рисунок 4.35).</w:t>
      </w:r>
    </w:p>
    <w:p w14:paraId="57448BFD" w14:textId="4FE6ECB1" w:rsidR="00324B80" w:rsidRPr="00184B06" w:rsidRDefault="00324B80" w:rsidP="00D6350F">
      <w:pPr>
        <w:pStyle w:val="aff8"/>
        <w:keepNext/>
        <w:keepLines/>
        <w:rPr>
          <w:noProof w:val="0"/>
        </w:rPr>
      </w:pPr>
      <w:r w:rsidRPr="00184B06">
        <w:drawing>
          <wp:inline distT="0" distB="0" distL="0" distR="0" wp14:anchorId="691324E7" wp14:editId="4695B2B0">
            <wp:extent cx="5212715" cy="859637"/>
            <wp:effectExtent l="0" t="0" r="0" b="0"/>
            <wp:docPr id="1974857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5759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30377" cy="8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CA28" w14:textId="2F630FCF" w:rsidR="00324B80" w:rsidRPr="00184B06" w:rsidRDefault="00324B80" w:rsidP="00D6350F">
      <w:pPr>
        <w:pStyle w:val="aff8"/>
        <w:keepNext/>
        <w:keepLines/>
        <w:rPr>
          <w:noProof w:val="0"/>
        </w:rPr>
      </w:pPr>
      <w:r w:rsidRPr="00184B06">
        <w:rPr>
          <w:noProof w:val="0"/>
        </w:rPr>
        <w:t>Рисунок 4.35 – Вывод ошибки об уникальности</w:t>
      </w:r>
    </w:p>
    <w:p w14:paraId="52475F8E" w14:textId="104CE004" w:rsidR="00507799" w:rsidRPr="00184B06" w:rsidRDefault="00C37D2E" w:rsidP="00D35D58">
      <w:pPr>
        <w:pStyle w:val="1"/>
      </w:pPr>
      <w:bookmarkStart w:id="68" w:name="_Toc168574220"/>
      <w:r w:rsidRPr="00184B06">
        <w:lastRenderedPageBreak/>
        <w:t>5</w:t>
      </w:r>
      <w:r w:rsidR="00D35D58" w:rsidRPr="00184B06">
        <w:t xml:space="preserve"> ТЕСТИРОВАНИЕ СИСТЕМЫ</w:t>
      </w:r>
      <w:bookmarkEnd w:id="68"/>
    </w:p>
    <w:p w14:paraId="601491A5" w14:textId="647B5D83" w:rsidR="003A5088" w:rsidRPr="00184B06" w:rsidRDefault="003A5088" w:rsidP="00F820BA">
      <w:r w:rsidRPr="00184B06">
        <w:t xml:space="preserve">Тестирование — это проверка логики программной системы на правильность работы в соответствии с техническими требованиями. Существуют два способа тестирования: ручной и автоматизированный. Под ручным подразумевается, что разработчик самостоятельно тестирует систему напрямую или через специальные программы, такие как </w:t>
      </w:r>
      <w:proofErr w:type="spellStart"/>
      <w:r w:rsidRPr="00184B06">
        <w:t>Postman</w:t>
      </w:r>
      <w:proofErr w:type="spellEnd"/>
      <w:r w:rsidRPr="00184B06">
        <w:t xml:space="preserve"> (для HTTP API).</w:t>
      </w:r>
      <w:r w:rsidR="0040287C" w:rsidRPr="00184B06">
        <w:t xml:space="preserve"> Автоматизированные </w:t>
      </w:r>
      <w:r w:rsidR="009E0A7C" w:rsidRPr="00184B06">
        <w:t>тесты, по сути</w:t>
      </w:r>
      <w:r w:rsidR="0040287C" w:rsidRPr="00184B06">
        <w:t xml:space="preserve">, представляют собой отдельные написанные программы для проверки корректности поведения системы в целом или отдельных </w:t>
      </w:r>
      <w:r w:rsidR="009E0A7C" w:rsidRPr="00184B06">
        <w:t>его</w:t>
      </w:r>
      <w:r w:rsidR="0040287C" w:rsidRPr="00184B06">
        <w:t xml:space="preserve"> частей.</w:t>
      </w:r>
      <w:r w:rsidRPr="00184B06">
        <w:t xml:space="preserve"> Существуют три основных вида автоматизированных тестов:</w:t>
      </w:r>
    </w:p>
    <w:p w14:paraId="24C43CF4" w14:textId="5C9A9CC9" w:rsidR="003A5088" w:rsidRPr="00184B06" w:rsidRDefault="003A5088" w:rsidP="0085404A">
      <w:pPr>
        <w:pStyle w:val="a"/>
      </w:pPr>
      <w:r w:rsidRPr="00184B06">
        <w:t xml:space="preserve">Юнит тестирование (Unit </w:t>
      </w:r>
      <w:proofErr w:type="spellStart"/>
      <w:r w:rsidRPr="00184B06">
        <w:t>testing</w:t>
      </w:r>
      <w:proofErr w:type="spellEnd"/>
      <w:r w:rsidRPr="00184B06">
        <w:t>).</w:t>
      </w:r>
    </w:p>
    <w:p w14:paraId="0876EEC1" w14:textId="0C9FE9B5" w:rsidR="003A5088" w:rsidRPr="00184B06" w:rsidRDefault="003A5088" w:rsidP="0085404A">
      <w:pPr>
        <w:pStyle w:val="a"/>
      </w:pPr>
      <w:r w:rsidRPr="00184B06">
        <w:t>Интеграционное тестирование (</w:t>
      </w:r>
      <w:proofErr w:type="spellStart"/>
      <w:r w:rsidRPr="00184B06">
        <w:t>integration</w:t>
      </w:r>
      <w:proofErr w:type="spellEnd"/>
      <w:r w:rsidRPr="00184B06">
        <w:t xml:space="preserve"> </w:t>
      </w:r>
      <w:proofErr w:type="spellStart"/>
      <w:r w:rsidRPr="00184B06">
        <w:t>testing</w:t>
      </w:r>
      <w:proofErr w:type="spellEnd"/>
      <w:r w:rsidRPr="00184B06">
        <w:t>).</w:t>
      </w:r>
    </w:p>
    <w:p w14:paraId="7F663C0C" w14:textId="0067D3D8" w:rsidR="003A5088" w:rsidRPr="00184B06" w:rsidRDefault="003A5088" w:rsidP="0085404A">
      <w:pPr>
        <w:pStyle w:val="a"/>
      </w:pPr>
      <w:r w:rsidRPr="00184B06">
        <w:t>Функциональное тестирование (</w:t>
      </w:r>
      <w:proofErr w:type="spellStart"/>
      <w:r w:rsidRPr="00184B06">
        <w:t>functional</w:t>
      </w:r>
      <w:proofErr w:type="spellEnd"/>
      <w:r w:rsidRPr="00184B06">
        <w:t xml:space="preserve"> </w:t>
      </w:r>
      <w:proofErr w:type="spellStart"/>
      <w:r w:rsidRPr="00184B06">
        <w:t>testing</w:t>
      </w:r>
      <w:proofErr w:type="spellEnd"/>
      <w:r w:rsidRPr="00184B06">
        <w:t>).</w:t>
      </w:r>
    </w:p>
    <w:p w14:paraId="78C1E5F2" w14:textId="77777777" w:rsidR="001E3CA8" w:rsidRPr="00184B06" w:rsidRDefault="001E3CA8" w:rsidP="001E3CA8">
      <w:r w:rsidRPr="00184B06">
        <w:t>Алгоритм автоматизированного теста представляет собой следующее:</w:t>
      </w:r>
    </w:p>
    <w:p w14:paraId="419F793D" w14:textId="36AD03E5" w:rsidR="001E3CA8" w:rsidRPr="00184B06" w:rsidRDefault="001E3CA8" w:rsidP="0085404A">
      <w:pPr>
        <w:pStyle w:val="a"/>
      </w:pPr>
      <w:r w:rsidRPr="00184B06">
        <w:t>создаётся входная информация</w:t>
      </w:r>
      <w:r w:rsidR="0085404A" w:rsidRPr="00184B06">
        <w:t>/объект</w:t>
      </w:r>
      <w:r w:rsidRPr="00184B06">
        <w:t xml:space="preserve"> для</w:t>
      </w:r>
      <w:r w:rsidR="0085404A" w:rsidRPr="00184B06">
        <w:t xml:space="preserve"> тестируемой</w:t>
      </w:r>
      <w:r w:rsidRPr="00184B06">
        <w:t xml:space="preserve"> функции;</w:t>
      </w:r>
    </w:p>
    <w:p w14:paraId="1DFAEA9C" w14:textId="122D159B" w:rsidR="001E3CA8" w:rsidRPr="00184B06" w:rsidRDefault="001E3CA8" w:rsidP="0085404A">
      <w:pPr>
        <w:pStyle w:val="a"/>
      </w:pPr>
      <w:r w:rsidRPr="00184B06">
        <w:t>входная информация</w:t>
      </w:r>
      <w:r w:rsidR="0085404A" w:rsidRPr="00184B06">
        <w:t>/объект</w:t>
      </w:r>
      <w:r w:rsidRPr="00184B06">
        <w:t xml:space="preserve"> передаётся</w:t>
      </w:r>
      <w:r w:rsidR="0085404A" w:rsidRPr="00184B06">
        <w:t xml:space="preserve"> этой</w:t>
      </w:r>
      <w:r w:rsidRPr="00184B06">
        <w:t xml:space="preserve"> функции;</w:t>
      </w:r>
    </w:p>
    <w:p w14:paraId="3E072728" w14:textId="3C0948F2" w:rsidR="001E3CA8" w:rsidRPr="00184B06" w:rsidRDefault="0085404A" w:rsidP="0085404A">
      <w:pPr>
        <w:pStyle w:val="a"/>
      </w:pPr>
      <w:r w:rsidRPr="00184B06">
        <w:t>тестируем</w:t>
      </w:r>
      <w:r w:rsidR="008036DA" w:rsidRPr="00184B06">
        <w:t>ая</w:t>
      </w:r>
      <w:r w:rsidRPr="00184B06">
        <w:t xml:space="preserve"> </w:t>
      </w:r>
      <w:r w:rsidR="001E3CA8" w:rsidRPr="00184B06">
        <w:t>функция возвращает</w:t>
      </w:r>
      <w:r w:rsidR="00175C54" w:rsidRPr="00184B06">
        <w:t xml:space="preserve"> определенный</w:t>
      </w:r>
      <w:r w:rsidR="001E3CA8" w:rsidRPr="00184B06">
        <w:t xml:space="preserve"> результат;</w:t>
      </w:r>
    </w:p>
    <w:p w14:paraId="72C742AE" w14:textId="6C0059C2" w:rsidR="001E3CA8" w:rsidRPr="00184B06" w:rsidRDefault="001E3CA8" w:rsidP="0085404A">
      <w:pPr>
        <w:pStyle w:val="a"/>
      </w:pPr>
      <w:r w:rsidRPr="00184B06">
        <w:t>полученный результат сравнивается с ожидаемым результатом</w:t>
      </w:r>
      <w:r w:rsidR="004A2296" w:rsidRPr="00184B06">
        <w:t xml:space="preserve"> </w:t>
      </w:r>
      <w:r w:rsidR="0085404A" w:rsidRPr="00184B06">
        <w:t>и,</w:t>
      </w:r>
      <w:r w:rsidR="004A2296" w:rsidRPr="00184B06">
        <w:t xml:space="preserve"> если они не</w:t>
      </w:r>
      <w:r w:rsidR="00FA2E56" w:rsidRPr="00184B06">
        <w:t xml:space="preserve"> </w:t>
      </w:r>
      <w:r w:rsidR="004A2296" w:rsidRPr="00184B06">
        <w:t>равны, выводится ошибка, иначе</w:t>
      </w:r>
      <w:r w:rsidR="00D57E04" w:rsidRPr="00184B06">
        <w:t xml:space="preserve"> выводится, что</w:t>
      </w:r>
      <w:r w:rsidR="004A2296" w:rsidRPr="00184B06">
        <w:t xml:space="preserve"> тест </w:t>
      </w:r>
      <w:r w:rsidR="001C5267" w:rsidRPr="00184B06">
        <w:t xml:space="preserve">успешно </w:t>
      </w:r>
      <w:r w:rsidR="004A2296" w:rsidRPr="00184B06">
        <w:t>пройден</w:t>
      </w:r>
      <w:r w:rsidRPr="00184B06">
        <w:t>.</w:t>
      </w:r>
    </w:p>
    <w:p w14:paraId="38B9F340" w14:textId="442060EA" w:rsidR="004A2296" w:rsidRPr="00184B06" w:rsidRDefault="004A2296" w:rsidP="004B1D1E">
      <w:r w:rsidRPr="00184B06">
        <w:t>Иногда перед началом теста</w:t>
      </w:r>
      <w:r w:rsidR="004B1D1E" w:rsidRPr="00184B06">
        <w:t xml:space="preserve"> или тестов</w:t>
      </w:r>
      <w:r w:rsidRPr="00184B06">
        <w:t xml:space="preserve"> </w:t>
      </w:r>
      <w:r w:rsidR="00104A11" w:rsidRPr="00184B06">
        <w:t>требуется</w:t>
      </w:r>
      <w:r w:rsidRPr="00184B06">
        <w:t xml:space="preserve"> вызвать определенную функцию, которая </w:t>
      </w:r>
      <w:r w:rsidR="004B1D1E" w:rsidRPr="00184B06">
        <w:t xml:space="preserve">может </w:t>
      </w:r>
      <w:r w:rsidRPr="00184B06">
        <w:t>созда</w:t>
      </w:r>
      <w:r w:rsidR="004B1D1E" w:rsidRPr="00184B06">
        <w:t>ть</w:t>
      </w:r>
      <w:r w:rsidRPr="00184B06">
        <w:t xml:space="preserve"> </w:t>
      </w:r>
      <w:r w:rsidR="004B1D1E" w:rsidRPr="00184B06">
        <w:t>схему базу данных, добавить туда записи или удалить их и т.п. Обычно сторонний пакет (библиотека) для тестирования, позволяет это сделать.</w:t>
      </w:r>
    </w:p>
    <w:p w14:paraId="3C48FFD6" w14:textId="0259C2F8" w:rsidR="00F820BA" w:rsidRPr="00184B06" w:rsidRDefault="003A5088" w:rsidP="004342DD">
      <w:r w:rsidRPr="00184B06">
        <w:t xml:space="preserve">В разработке программ не всегда </w:t>
      </w:r>
      <w:r w:rsidR="00740B0A" w:rsidRPr="00184B06">
        <w:t>целесообразно</w:t>
      </w:r>
      <w:r w:rsidRPr="00184B06">
        <w:t xml:space="preserve"> писать</w:t>
      </w:r>
      <w:r w:rsidR="009E0A7C" w:rsidRPr="00184B06">
        <w:t xml:space="preserve"> автоматизированные</w:t>
      </w:r>
      <w:r w:rsidRPr="00184B06">
        <w:t xml:space="preserve"> тесты, так как</w:t>
      </w:r>
      <w:r w:rsidR="00A36B02" w:rsidRPr="00184B06">
        <w:t xml:space="preserve"> их</w:t>
      </w:r>
      <w:r w:rsidRPr="00184B06">
        <w:t xml:space="preserve"> написание</w:t>
      </w:r>
      <w:r w:rsidR="0085404A" w:rsidRPr="00184B06">
        <w:t xml:space="preserve"> </w:t>
      </w:r>
      <w:r w:rsidR="009E0A7C" w:rsidRPr="00184B06">
        <w:t>также занимает время, как и написание самого программного обеспечения.</w:t>
      </w:r>
    </w:p>
    <w:p w14:paraId="07DAE68C" w14:textId="71FC593E" w:rsidR="00412978" w:rsidRPr="00184B06" w:rsidRDefault="00412978" w:rsidP="00412978">
      <w:pPr>
        <w:pStyle w:val="2"/>
      </w:pPr>
      <w:bookmarkStart w:id="69" w:name="_Toc168574221"/>
      <w:r w:rsidRPr="00184B06">
        <w:lastRenderedPageBreak/>
        <w:t>5.1 Условия и порядок тестирования серверной части</w:t>
      </w:r>
      <w:bookmarkEnd w:id="69"/>
    </w:p>
    <w:p w14:paraId="04500C39" w14:textId="6C42219C" w:rsidR="009A0B40" w:rsidRPr="00184B06" w:rsidRDefault="00241B30" w:rsidP="00F820BA">
      <w:r w:rsidRPr="00184B06">
        <w:t>Для</w:t>
      </w:r>
      <w:r w:rsidR="001C45A1" w:rsidRPr="00184B06">
        <w:t xml:space="preserve"> серверной части был</w:t>
      </w:r>
      <w:r w:rsidR="00805908" w:rsidRPr="00184B06">
        <w:t xml:space="preserve">и </w:t>
      </w:r>
      <w:r w:rsidR="001C45A1" w:rsidRPr="00184B06">
        <w:t>написан</w:t>
      </w:r>
      <w:r w:rsidR="00805908" w:rsidRPr="00184B06">
        <w:t xml:space="preserve">ы </w:t>
      </w:r>
      <w:r w:rsidRPr="00184B06">
        <w:t>интеграционн</w:t>
      </w:r>
      <w:r w:rsidR="00805908" w:rsidRPr="00184B06">
        <w:t>ы</w:t>
      </w:r>
      <w:r w:rsidR="001C45A1" w:rsidRPr="00184B06">
        <w:t xml:space="preserve">е </w:t>
      </w:r>
      <w:r w:rsidRPr="00184B06">
        <w:t>тест</w:t>
      </w:r>
      <w:r w:rsidR="001C45A1" w:rsidRPr="00184B06">
        <w:t>ы.</w:t>
      </w:r>
      <w:r w:rsidR="008B2E8E" w:rsidRPr="00184B06">
        <w:t xml:space="preserve"> Под интеграционным тестом подразумевается тестирование какой-либо </w:t>
      </w:r>
      <w:r w:rsidR="00E94DAC" w:rsidRPr="00184B06">
        <w:t>отдельной</w:t>
      </w:r>
      <w:r w:rsidR="0090509B" w:rsidRPr="00184B06">
        <w:t xml:space="preserve"> сложной</w:t>
      </w:r>
      <w:r w:rsidR="008B2E8E" w:rsidRPr="00184B06">
        <w:t xml:space="preserve"> части системы.</w:t>
      </w:r>
      <w:r w:rsidR="00E94DAC" w:rsidRPr="00184B06">
        <w:t xml:space="preserve"> В данном случае тестируется </w:t>
      </w:r>
      <w:proofErr w:type="spellStart"/>
      <w:r w:rsidR="00E94DAC" w:rsidRPr="00184B06">
        <w:t>web</w:t>
      </w:r>
      <w:proofErr w:type="spellEnd"/>
      <w:r w:rsidR="00E94DAC" w:rsidRPr="00184B06">
        <w:t xml:space="preserve"> API сервер</w:t>
      </w:r>
      <w:r w:rsidR="00F034D7" w:rsidRPr="00184B06">
        <w:t>а</w:t>
      </w:r>
      <w:r w:rsidR="00E94DAC" w:rsidRPr="00184B06">
        <w:t xml:space="preserve">. </w:t>
      </w:r>
    </w:p>
    <w:p w14:paraId="1736DF8E" w14:textId="7B97A98A" w:rsidR="00E94DAC" w:rsidRPr="00184B06" w:rsidRDefault="00E94DAC" w:rsidP="00F820BA">
      <w:r w:rsidRPr="00184B06">
        <w:t>Алгоритм тестирования</w:t>
      </w:r>
      <w:r w:rsidR="009A0B40" w:rsidRPr="00184B06">
        <w:t xml:space="preserve"> определенной функции системы</w:t>
      </w:r>
      <w:r w:rsidRPr="00184B06">
        <w:t xml:space="preserve"> имеет следующий вид:</w:t>
      </w:r>
    </w:p>
    <w:p w14:paraId="47781125" w14:textId="694D0781" w:rsidR="00E94DAC" w:rsidRPr="00184B06" w:rsidRDefault="00E94DAC" w:rsidP="009A0B40">
      <w:pPr>
        <w:pStyle w:val="a"/>
      </w:pPr>
      <w:r w:rsidRPr="00184B06">
        <w:t>запус</w:t>
      </w:r>
      <w:r w:rsidR="003F0DB0" w:rsidRPr="00184B06">
        <w:t>тить</w:t>
      </w:r>
      <w:r w:rsidRPr="00184B06">
        <w:t xml:space="preserve"> сервер с конфигурацией для тестирования (осуществляется программным способом в коде для тестирования);</w:t>
      </w:r>
    </w:p>
    <w:p w14:paraId="024CF683" w14:textId="54AA5E9D" w:rsidR="00E94DAC" w:rsidRPr="00184B06" w:rsidRDefault="00E94DAC" w:rsidP="009A0B40">
      <w:pPr>
        <w:pStyle w:val="a"/>
      </w:pPr>
      <w:r w:rsidRPr="00184B06">
        <w:t>авторизоваться в системе, если это необходимо;</w:t>
      </w:r>
    </w:p>
    <w:p w14:paraId="0F60FB77" w14:textId="6B236661" w:rsidR="00E94DAC" w:rsidRPr="00184B06" w:rsidRDefault="00761D17" w:rsidP="009A0B40">
      <w:pPr>
        <w:pStyle w:val="a"/>
      </w:pPr>
      <w:r w:rsidRPr="00184B06">
        <w:t>сформировать</w:t>
      </w:r>
      <w:r w:rsidR="00E94DAC" w:rsidRPr="00184B06">
        <w:t xml:space="preserve"> определенный HTTP-запрос;</w:t>
      </w:r>
    </w:p>
    <w:p w14:paraId="628D530E" w14:textId="62695BEC" w:rsidR="00E94DAC" w:rsidRPr="00184B06" w:rsidRDefault="00E94DAC" w:rsidP="009A0B40">
      <w:pPr>
        <w:pStyle w:val="a"/>
      </w:pPr>
      <w:r w:rsidRPr="00184B06">
        <w:t>отправ</w:t>
      </w:r>
      <w:r w:rsidR="00761D17" w:rsidRPr="00184B06">
        <w:t>ить</w:t>
      </w:r>
      <w:r w:rsidRPr="00184B06">
        <w:t xml:space="preserve"> запрос в тестируемую систему;</w:t>
      </w:r>
    </w:p>
    <w:p w14:paraId="0A061EA2" w14:textId="611D8F70" w:rsidR="00E94DAC" w:rsidRPr="00184B06" w:rsidRDefault="00E94DAC" w:rsidP="009A0B40">
      <w:pPr>
        <w:pStyle w:val="a"/>
      </w:pPr>
      <w:r w:rsidRPr="00184B06">
        <w:t>получ</w:t>
      </w:r>
      <w:r w:rsidR="005F2833" w:rsidRPr="00184B06">
        <w:t>ить</w:t>
      </w:r>
      <w:r w:rsidRPr="00184B06">
        <w:t xml:space="preserve"> ответ от системы;</w:t>
      </w:r>
    </w:p>
    <w:p w14:paraId="13B431C8" w14:textId="77D92E17" w:rsidR="00E94DAC" w:rsidRPr="00184B06" w:rsidRDefault="00E94DAC" w:rsidP="009A0B40">
      <w:pPr>
        <w:pStyle w:val="a"/>
      </w:pPr>
      <w:r w:rsidRPr="00184B06">
        <w:t xml:space="preserve">если ответ системы соответствует ожидаемому результату, например HTTP-ответ с кодом ошибки 400 </w:t>
      </w:r>
      <w:proofErr w:type="spellStart"/>
      <w:r w:rsidRPr="00184B06">
        <w:t>Bad</w:t>
      </w:r>
      <w:proofErr w:type="spellEnd"/>
      <w:r w:rsidRPr="00184B06">
        <w:t xml:space="preserve"> </w:t>
      </w:r>
      <w:proofErr w:type="spellStart"/>
      <w:r w:rsidRPr="00184B06">
        <w:t>Request</w:t>
      </w:r>
      <w:proofErr w:type="spellEnd"/>
      <w:r w:rsidR="00325FA7" w:rsidRPr="00184B06">
        <w:t xml:space="preserve"> (плохой запрос)</w:t>
      </w:r>
      <w:r w:rsidRPr="00184B06">
        <w:t>, то тест счита</w:t>
      </w:r>
      <w:r w:rsidR="00C14413" w:rsidRPr="00184B06">
        <w:t>ть</w:t>
      </w:r>
      <w:r w:rsidRPr="00184B06">
        <w:t xml:space="preserve"> успешн</w:t>
      </w:r>
      <w:r w:rsidR="00C14413" w:rsidRPr="00184B06">
        <w:t>о</w:t>
      </w:r>
      <w:r w:rsidRPr="00184B06">
        <w:t xml:space="preserve"> пройденным.</w:t>
      </w:r>
    </w:p>
    <w:p w14:paraId="07C39859" w14:textId="700BC335" w:rsidR="00241B30" w:rsidRPr="00184B06" w:rsidRDefault="00E94DAC" w:rsidP="00F820BA">
      <w:r w:rsidRPr="00184B06">
        <w:t xml:space="preserve">Такие тесты реализованы в виде методов класса. </w:t>
      </w:r>
      <w:r w:rsidR="001C45A1" w:rsidRPr="00184B06">
        <w:t>Код тестов расположен в проекте «src/</w:t>
      </w:r>
      <w:proofErr w:type="spellStart"/>
      <w:r w:rsidR="001C45A1" w:rsidRPr="00184B06">
        <w:t>Testing</w:t>
      </w:r>
      <w:proofErr w:type="spellEnd"/>
      <w:r w:rsidR="001C45A1" w:rsidRPr="00184B06">
        <w:t xml:space="preserve">». </w:t>
      </w:r>
      <w:r w:rsidR="009C1A16" w:rsidRPr="00184B06">
        <w:t>Для тестов и</w:t>
      </w:r>
      <w:r w:rsidR="001C45A1" w:rsidRPr="00184B06">
        <w:t xml:space="preserve">спользуется пакет </w:t>
      </w:r>
      <w:r w:rsidR="0059546C" w:rsidRPr="00184B06">
        <w:t>«</w:t>
      </w:r>
      <w:r w:rsidR="001C45A1" w:rsidRPr="00184B06">
        <w:t>XUnit</w:t>
      </w:r>
      <w:r w:rsidR="0059546C" w:rsidRPr="00184B06">
        <w:t>»</w:t>
      </w:r>
      <w:r w:rsidR="001C45A1" w:rsidRPr="00184B06">
        <w:t xml:space="preserve"> версии 2.8.0.</w:t>
      </w:r>
      <w:r w:rsidR="00B713E6" w:rsidRPr="00184B06">
        <w:t xml:space="preserve"> Для их запуска нужно ввести следующую команду в консоли находясь в корневой директории проекта:</w:t>
      </w:r>
    </w:p>
    <w:p w14:paraId="2AAC94B4" w14:textId="4C1F1D7F" w:rsidR="00B713E6" w:rsidRPr="00184B06" w:rsidRDefault="00B713E6" w:rsidP="00C54A06">
      <w:pPr>
        <w:pStyle w:val="affa"/>
        <w:rPr>
          <w:noProof w:val="0"/>
        </w:rPr>
      </w:pPr>
      <w:proofErr w:type="spellStart"/>
      <w:r w:rsidRPr="00184B06">
        <w:rPr>
          <w:noProof w:val="0"/>
        </w:rPr>
        <w:t>dotnet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test</w:t>
      </w:r>
      <w:proofErr w:type="spellEnd"/>
    </w:p>
    <w:p w14:paraId="1B06BEB8" w14:textId="49AFD105" w:rsidR="00800BFD" w:rsidRPr="00184B06" w:rsidRDefault="0045044C" w:rsidP="0045044C">
      <w:r w:rsidRPr="00184B06">
        <w:t>Эта команда сначала скомпилирует весь проект, и затем запустит процесс тестирования.</w:t>
      </w:r>
      <w:r w:rsidR="00800BFD" w:rsidRPr="00184B06">
        <w:br w:type="page"/>
      </w:r>
    </w:p>
    <w:p w14:paraId="5C880A89" w14:textId="4BE493CB" w:rsidR="00257372" w:rsidRPr="00184B06" w:rsidRDefault="00257372" w:rsidP="00257372">
      <w:r w:rsidRPr="00184B06">
        <w:lastRenderedPageBreak/>
        <w:t xml:space="preserve">Либо это можно осуществить через встраиваемую среду разработки. На примере JetBrains Rider, нужно в левой панели навигации нужно нажать на кнопку с иконкой </w:t>
      </w:r>
      <w:r w:rsidRPr="00184B06">
        <w:rPr>
          <w:noProof/>
        </w:rPr>
        <w:drawing>
          <wp:inline distT="0" distB="0" distL="0" distR="0" wp14:anchorId="1B7CD558" wp14:editId="1F115BD3">
            <wp:extent cx="220980" cy="238660"/>
            <wp:effectExtent l="0" t="0" r="7620" b="9525"/>
            <wp:docPr id="621393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11" cy="24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06">
        <w:t xml:space="preserve"> «Unit </w:t>
      </w:r>
      <w:proofErr w:type="spellStart"/>
      <w:r w:rsidRPr="00184B06">
        <w:t>Testing</w:t>
      </w:r>
      <w:proofErr w:type="spellEnd"/>
      <w:r w:rsidRPr="00184B06">
        <w:t xml:space="preserve">», затем в раскрывшийся панели (рисунок 5.1) нажать на кнопку </w:t>
      </w:r>
      <w:r w:rsidRPr="00184B06">
        <w:rPr>
          <w:noProof/>
        </w:rPr>
        <w:drawing>
          <wp:inline distT="0" distB="0" distL="0" distR="0" wp14:anchorId="77FC72BC" wp14:editId="2ACA8245">
            <wp:extent cx="281354" cy="184838"/>
            <wp:effectExtent l="0" t="0" r="4445" b="5715"/>
            <wp:docPr id="119578801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16" cy="19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4B06">
        <w:t xml:space="preserve"> «</w:t>
      </w:r>
      <w:proofErr w:type="spellStart"/>
      <w:r w:rsidRPr="00184B06">
        <w:t>Run</w:t>
      </w:r>
      <w:proofErr w:type="spellEnd"/>
      <w:r w:rsidRPr="00184B06">
        <w:t xml:space="preserve"> All </w:t>
      </w:r>
      <w:proofErr w:type="spellStart"/>
      <w:r w:rsidRPr="00184B06">
        <w:t>Tests</w:t>
      </w:r>
      <w:proofErr w:type="spellEnd"/>
      <w:r w:rsidRPr="00184B06">
        <w:t>».</w:t>
      </w:r>
    </w:p>
    <w:p w14:paraId="1A35D8B8" w14:textId="77777777" w:rsidR="00257372" w:rsidRPr="00184B06" w:rsidRDefault="00257372" w:rsidP="00800BFD">
      <w:pPr>
        <w:pStyle w:val="aff8"/>
        <w:rPr>
          <w:noProof w:val="0"/>
        </w:rPr>
      </w:pPr>
      <w:r w:rsidRPr="00184B06">
        <w:drawing>
          <wp:inline distT="0" distB="0" distL="0" distR="0" wp14:anchorId="35F4612A" wp14:editId="6CCF68DD">
            <wp:extent cx="4873459" cy="1584960"/>
            <wp:effectExtent l="0" t="0" r="3810" b="0"/>
            <wp:docPr id="7342252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602" cy="16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320F" w14:textId="76DA489E" w:rsidR="00257372" w:rsidRPr="00184B06" w:rsidRDefault="00257372" w:rsidP="00800BFD">
      <w:pPr>
        <w:pStyle w:val="aff8"/>
        <w:rPr>
          <w:noProof w:val="0"/>
        </w:rPr>
      </w:pPr>
      <w:r w:rsidRPr="00184B06">
        <w:rPr>
          <w:noProof w:val="0"/>
        </w:rPr>
        <w:t xml:space="preserve">Рисунок 5.1 – Панель Unit </w:t>
      </w:r>
      <w:proofErr w:type="spellStart"/>
      <w:r w:rsidRPr="00184B06">
        <w:rPr>
          <w:noProof w:val="0"/>
        </w:rPr>
        <w:t>Testing</w:t>
      </w:r>
      <w:proofErr w:type="spellEnd"/>
    </w:p>
    <w:p w14:paraId="5B796349" w14:textId="0C811E89" w:rsidR="00C54A06" w:rsidRPr="00184B06" w:rsidRDefault="00C54A06" w:rsidP="00C54A06">
      <w:r w:rsidRPr="00184B06">
        <w:t xml:space="preserve">Были написаны </w:t>
      </w:r>
      <w:r w:rsidR="001A4429" w:rsidRPr="00184B06">
        <w:t xml:space="preserve">4 </w:t>
      </w:r>
      <w:r w:rsidRPr="00184B06">
        <w:t>класса для тестирования</w:t>
      </w:r>
      <w:r w:rsidR="001A4429" w:rsidRPr="00184B06">
        <w:t>, которые в сумме содержат 19 методов.</w:t>
      </w:r>
      <w:r w:rsidR="00BE10B5" w:rsidRPr="00184B06">
        <w:t xml:space="preserve"> Перед тестами создаётся база данных для тестов. После всех тестов база данных удаляется. </w:t>
      </w:r>
      <w:r w:rsidR="001A4429" w:rsidRPr="00184B06">
        <w:t>Список классов для тестирования:</w:t>
      </w:r>
    </w:p>
    <w:p w14:paraId="3C360EB0" w14:textId="09FEE736" w:rsidR="001A4429" w:rsidRPr="00184B06" w:rsidRDefault="001A4429" w:rsidP="00884F23">
      <w:pPr>
        <w:pStyle w:val="a"/>
      </w:pPr>
      <w:r w:rsidRPr="00184B06">
        <w:t>класс «</w:t>
      </w:r>
      <w:proofErr w:type="spellStart"/>
      <w:r w:rsidRPr="00184B06">
        <w:t>BookTests</w:t>
      </w:r>
      <w:proofErr w:type="spellEnd"/>
      <w:r w:rsidRPr="00184B06">
        <w:t>»;</w:t>
      </w:r>
    </w:p>
    <w:p w14:paraId="47032742" w14:textId="16F04BE9" w:rsidR="001A4429" w:rsidRPr="00184B06" w:rsidRDefault="001A4429" w:rsidP="001A4429">
      <w:pPr>
        <w:pStyle w:val="a"/>
      </w:pPr>
      <w:r w:rsidRPr="00184B06">
        <w:t>класс «</w:t>
      </w:r>
      <w:proofErr w:type="spellStart"/>
      <w:r w:rsidRPr="00184B06">
        <w:t>UserTests</w:t>
      </w:r>
      <w:proofErr w:type="spellEnd"/>
      <w:r w:rsidRPr="00184B06">
        <w:t>»;</w:t>
      </w:r>
    </w:p>
    <w:p w14:paraId="6BEA1F49" w14:textId="591862C3" w:rsidR="001A4429" w:rsidRPr="00184B06" w:rsidRDefault="001A4429" w:rsidP="001A4429">
      <w:pPr>
        <w:pStyle w:val="a"/>
      </w:pPr>
      <w:r w:rsidRPr="00184B06">
        <w:t>класс «</w:t>
      </w:r>
      <w:proofErr w:type="spellStart"/>
      <w:r w:rsidRPr="00184B06">
        <w:t>DictionaryTests</w:t>
      </w:r>
      <w:proofErr w:type="spellEnd"/>
      <w:r w:rsidRPr="00184B06">
        <w:t>».</w:t>
      </w:r>
    </w:p>
    <w:p w14:paraId="439505DE" w14:textId="3FC3F25E" w:rsidR="00914B06" w:rsidRPr="00184B06" w:rsidRDefault="00F84C81" w:rsidP="00AD0AC2">
      <w:r w:rsidRPr="00184B06">
        <w:t>В классе «</w:t>
      </w:r>
      <w:proofErr w:type="spellStart"/>
      <w:r w:rsidRPr="00184B06">
        <w:t>BookTests</w:t>
      </w:r>
      <w:proofErr w:type="spellEnd"/>
      <w:r w:rsidRPr="00184B06">
        <w:t>» содержатся тесты получения списка книг, добавление файла книги, изменения данных о книге, загрузка, удаления книги из базы данных.</w:t>
      </w:r>
      <w:r w:rsidR="00914B06" w:rsidRPr="00184B06">
        <w:t xml:space="preserve"> Всего тестов насчитывается</w:t>
      </w:r>
      <w:r w:rsidR="005E70EA" w:rsidRPr="00184B06">
        <w:t xml:space="preserve"> 5</w:t>
      </w:r>
      <w:r w:rsidR="00914B06" w:rsidRPr="00184B06">
        <w:t xml:space="preserve"> </w:t>
      </w:r>
      <w:r w:rsidR="005E70EA" w:rsidRPr="00184B06">
        <w:t>в этом классе.</w:t>
      </w:r>
    </w:p>
    <w:p w14:paraId="62C028DB" w14:textId="4F10548B" w:rsidR="00CC6715" w:rsidRPr="00184B06" w:rsidRDefault="00CC6715" w:rsidP="00AD0AC2">
      <w:r w:rsidRPr="00184B06">
        <w:t>В класс «</w:t>
      </w:r>
      <w:proofErr w:type="spellStart"/>
      <w:r w:rsidRPr="00184B06">
        <w:t>UserTests</w:t>
      </w:r>
      <w:proofErr w:type="spellEnd"/>
      <w:r w:rsidRPr="00184B06">
        <w:t>» входят тесты, связанные с получения списка имен пользователей, созданием пользователя, изменением ПИН-кода, проверка на то, что один пользователь не может изменить ПИН-код другого пользователя, удаление другого пользователя.</w:t>
      </w:r>
    </w:p>
    <w:p w14:paraId="43B52247" w14:textId="2E65A819" w:rsidR="00CC6715" w:rsidRPr="00184B06" w:rsidRDefault="00CC6715" w:rsidP="00AD0AC2">
      <w:r w:rsidRPr="00184B06">
        <w:t>Класс «</w:t>
      </w:r>
      <w:proofErr w:type="spellStart"/>
      <w:r w:rsidRPr="00184B06">
        <w:t>DictionaryTests</w:t>
      </w:r>
      <w:proofErr w:type="spellEnd"/>
      <w:r w:rsidRPr="00184B06">
        <w:t>» содержит тесты, выведени</w:t>
      </w:r>
      <w:r w:rsidR="003030CF" w:rsidRPr="00184B06">
        <w:t>я</w:t>
      </w:r>
      <w:r w:rsidRPr="00184B06">
        <w:t xml:space="preserve"> списка сохраненных слов</w:t>
      </w:r>
      <w:r w:rsidR="003030CF" w:rsidRPr="00184B06">
        <w:t>,</w:t>
      </w:r>
      <w:r w:rsidR="004048E6" w:rsidRPr="00184B06">
        <w:t xml:space="preserve"> поиска,</w:t>
      </w:r>
      <w:r w:rsidR="003030CF" w:rsidRPr="00184B06">
        <w:t xml:space="preserve"> добавления, изменения и удаления.</w:t>
      </w:r>
    </w:p>
    <w:p w14:paraId="74737B8E" w14:textId="05C315C3" w:rsidR="00412978" w:rsidRPr="00184B06" w:rsidRDefault="00412978" w:rsidP="00412978">
      <w:pPr>
        <w:pStyle w:val="2"/>
      </w:pPr>
      <w:bookmarkStart w:id="70" w:name="_Toc168574222"/>
      <w:r w:rsidRPr="00184B06">
        <w:lastRenderedPageBreak/>
        <w:t>5.2 Условия и порядок тестирования клиентской части</w:t>
      </w:r>
      <w:bookmarkEnd w:id="70"/>
    </w:p>
    <w:p w14:paraId="3139D38D" w14:textId="78F89B87" w:rsidR="00805908" w:rsidRPr="00184B06" w:rsidRDefault="00C97778" w:rsidP="00F820BA">
      <w:r w:rsidRPr="00184B06">
        <w:t>Все</w:t>
      </w:r>
      <w:r w:rsidR="00805908" w:rsidRPr="00184B06">
        <w:t xml:space="preserve"> </w:t>
      </w:r>
      <w:r w:rsidR="0076410D" w:rsidRPr="00184B06">
        <w:t xml:space="preserve">тесты </w:t>
      </w:r>
      <w:r w:rsidRPr="00184B06">
        <w:t xml:space="preserve">для клиентской части системы </w:t>
      </w:r>
      <w:r w:rsidR="0076410D" w:rsidRPr="00184B06">
        <w:t>выполнены в</w:t>
      </w:r>
      <w:r w:rsidR="00805908" w:rsidRPr="00184B06">
        <w:t>ручн</w:t>
      </w:r>
      <w:r w:rsidR="0076410D" w:rsidRPr="00184B06">
        <w:t>ую</w:t>
      </w:r>
      <w:r w:rsidRPr="00184B06">
        <w:t xml:space="preserve"> с использованием методологии черного ящика.</w:t>
      </w:r>
      <w:r w:rsidR="00795982" w:rsidRPr="00184B06">
        <w:t xml:space="preserve"> Алгоритм ручного тестирования </w:t>
      </w:r>
      <w:r w:rsidR="00290B5E" w:rsidRPr="00184B06">
        <w:t xml:space="preserve">выглядит </w:t>
      </w:r>
      <w:r w:rsidR="00795982" w:rsidRPr="00184B06">
        <w:t>следующи</w:t>
      </w:r>
      <w:r w:rsidR="00290B5E" w:rsidRPr="00184B06">
        <w:t>м образом</w:t>
      </w:r>
      <w:r w:rsidR="00795982" w:rsidRPr="00184B06">
        <w:t>:</w:t>
      </w:r>
    </w:p>
    <w:p w14:paraId="6E473047" w14:textId="7332BCBB" w:rsidR="00795982" w:rsidRPr="00184B06" w:rsidRDefault="00795982" w:rsidP="00795982">
      <w:pPr>
        <w:pStyle w:val="a"/>
      </w:pPr>
      <w:r w:rsidRPr="00184B06">
        <w:t>запустить серверную и клиентскую часть приложения в режиме отладки;</w:t>
      </w:r>
    </w:p>
    <w:p w14:paraId="348D6582" w14:textId="5D2B116F" w:rsidR="00795982" w:rsidRPr="00184B06" w:rsidRDefault="00795982" w:rsidP="00795982">
      <w:pPr>
        <w:pStyle w:val="a"/>
      </w:pPr>
      <w:r w:rsidRPr="00184B06">
        <w:t>открыть веб-браузер со следующим URL адресом http://localhost:4200;</w:t>
      </w:r>
    </w:p>
    <w:p w14:paraId="7979E04D" w14:textId="0004CC84" w:rsidR="00795982" w:rsidRPr="00184B06" w:rsidRDefault="00795982" w:rsidP="00795982">
      <w:pPr>
        <w:pStyle w:val="a"/>
      </w:pPr>
      <w:r w:rsidRPr="00184B06">
        <w:t>проверить определенный функционал приложения через веб-браузер, и если поведение не соответствует определенным правилам, то тест считается проваленным, иначе тест пройден успешно.</w:t>
      </w:r>
    </w:p>
    <w:p w14:paraId="6548CAD1" w14:textId="6D9E5B43" w:rsidR="00B46C0F" w:rsidRPr="00184B06" w:rsidRDefault="005D0BA0" w:rsidP="00E904C6">
      <w:pPr>
        <w:pStyle w:val="2"/>
      </w:pPr>
      <w:bookmarkStart w:id="71" w:name="_Toc168574223"/>
      <w:r w:rsidRPr="00184B06">
        <w:t>5</w:t>
      </w:r>
      <w:r w:rsidR="00B46C0F" w:rsidRPr="00184B06">
        <w:t>.3 Результаты тестирования</w:t>
      </w:r>
      <w:bookmarkEnd w:id="71"/>
    </w:p>
    <w:p w14:paraId="11BB881C" w14:textId="5AECA30C" w:rsidR="00A14DD1" w:rsidRPr="00184B06" w:rsidRDefault="00AA3514" w:rsidP="00A14DD1">
      <w:r w:rsidRPr="00184B06">
        <w:t>Серверная часть приложения была протестирована с помощью автоматизированных тестов через встраиваемую среду разработки</w:t>
      </w:r>
      <w:r w:rsidR="00651C82" w:rsidRPr="00184B06">
        <w:t>. Все тесты были пройдены успешно</w:t>
      </w:r>
      <w:r w:rsidRPr="00184B06">
        <w:t xml:space="preserve"> (рисунок 5.2)</w:t>
      </w:r>
      <w:r w:rsidR="000E64A9" w:rsidRPr="00184B06">
        <w:t>.</w:t>
      </w:r>
    </w:p>
    <w:p w14:paraId="0B1B2F12" w14:textId="6FF48155" w:rsidR="00071BC4" w:rsidRPr="00184B06" w:rsidRDefault="00071BC4" w:rsidP="00495483">
      <w:pPr>
        <w:pStyle w:val="aff8"/>
        <w:spacing w:before="120"/>
        <w:rPr>
          <w:noProof w:val="0"/>
        </w:rPr>
      </w:pPr>
      <w:r w:rsidRPr="00184B06">
        <w:drawing>
          <wp:inline distT="0" distB="0" distL="0" distR="0" wp14:anchorId="12128F98" wp14:editId="1C5FBC44">
            <wp:extent cx="4932927" cy="3742690"/>
            <wp:effectExtent l="0" t="0" r="1270" b="0"/>
            <wp:docPr id="483548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4856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46187" cy="37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6453" w14:textId="12F9BD0A" w:rsidR="00071BC4" w:rsidRPr="00184B06" w:rsidRDefault="00071BC4" w:rsidP="00071BC4">
      <w:pPr>
        <w:pStyle w:val="aff8"/>
        <w:rPr>
          <w:noProof w:val="0"/>
        </w:rPr>
      </w:pPr>
      <w:r w:rsidRPr="00184B06">
        <w:rPr>
          <w:noProof w:val="0"/>
        </w:rPr>
        <w:t>Рисунок 5.2 – Результаты тестирования серверной части</w:t>
      </w:r>
    </w:p>
    <w:p w14:paraId="13E7E738" w14:textId="77777777" w:rsidR="00CC6715" w:rsidRPr="00184B06" w:rsidRDefault="00CC6715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2035E414" w14:textId="1FC6423D" w:rsidR="00AA3514" w:rsidRPr="00184B06" w:rsidRDefault="001A58B9" w:rsidP="00A14DD1">
      <w:r w:rsidRPr="00184B06">
        <w:lastRenderedPageBreak/>
        <w:t>В клиентско</w:t>
      </w:r>
      <w:r w:rsidR="00F2760F" w:rsidRPr="00184B06">
        <w:t>й</w:t>
      </w:r>
      <w:r w:rsidRPr="00184B06">
        <w:t xml:space="preserve"> части приложения были протестированы следующие функции:</w:t>
      </w:r>
    </w:p>
    <w:p w14:paraId="1EC7C458" w14:textId="66E5D542" w:rsidR="001A58B9" w:rsidRPr="00184B06" w:rsidRDefault="00E21F8D" w:rsidP="001A58B9">
      <w:pPr>
        <w:pStyle w:val="a"/>
      </w:pPr>
      <w:r w:rsidRPr="00184B06">
        <w:t>добавление электронной книги без ввода, связанной с ней данных;</w:t>
      </w:r>
    </w:p>
    <w:p w14:paraId="62FA9150" w14:textId="6DA30261" w:rsidR="00E21F8D" w:rsidRPr="00184B06" w:rsidRDefault="00E21F8D" w:rsidP="001A58B9">
      <w:pPr>
        <w:pStyle w:val="a"/>
      </w:pPr>
      <w:r w:rsidRPr="00184B06">
        <w:t xml:space="preserve">добавление электронной книги с вводом данных; </w:t>
      </w:r>
    </w:p>
    <w:p w14:paraId="2DF6A923" w14:textId="5BA98FC6" w:rsidR="00F67946" w:rsidRPr="00184B06" w:rsidRDefault="00F67946" w:rsidP="001A58B9">
      <w:pPr>
        <w:pStyle w:val="a"/>
      </w:pPr>
      <w:r w:rsidRPr="00184B06">
        <w:t>переключение режим отображения списка документов;</w:t>
      </w:r>
    </w:p>
    <w:p w14:paraId="247E87AB" w14:textId="4147B5CF" w:rsidR="00F67946" w:rsidRPr="00184B06" w:rsidRDefault="00F67946" w:rsidP="001A58B9">
      <w:pPr>
        <w:pStyle w:val="a"/>
      </w:pPr>
      <w:r w:rsidRPr="00184B06">
        <w:t>сортировка списка документов;</w:t>
      </w:r>
    </w:p>
    <w:p w14:paraId="384011EF" w14:textId="35B82AE4" w:rsidR="00E21F8D" w:rsidRPr="00184B06" w:rsidRDefault="00E21F8D" w:rsidP="001A58B9">
      <w:pPr>
        <w:pStyle w:val="a"/>
      </w:pPr>
      <w:r w:rsidRPr="00184B06">
        <w:t>изменение информации об электронной книге;</w:t>
      </w:r>
    </w:p>
    <w:p w14:paraId="7150F593" w14:textId="1C5C36C2" w:rsidR="00E21F8D" w:rsidRPr="00184B06" w:rsidRDefault="00E21F8D" w:rsidP="001A58B9">
      <w:pPr>
        <w:pStyle w:val="a"/>
      </w:pPr>
      <w:r w:rsidRPr="00184B06">
        <w:t>удаление записи электронной книги;</w:t>
      </w:r>
    </w:p>
    <w:p w14:paraId="64D20D3D" w14:textId="09094C94" w:rsidR="00E21F8D" w:rsidRPr="00184B06" w:rsidRDefault="00E21F8D" w:rsidP="001A58B9">
      <w:pPr>
        <w:pStyle w:val="a"/>
      </w:pPr>
      <w:r w:rsidRPr="00184B06">
        <w:t>создание пользователя;</w:t>
      </w:r>
    </w:p>
    <w:p w14:paraId="4F1CB699" w14:textId="79CE7FAF" w:rsidR="00E21F8D" w:rsidRPr="00184B06" w:rsidRDefault="00E21F8D" w:rsidP="001A58B9">
      <w:pPr>
        <w:pStyle w:val="a"/>
      </w:pPr>
      <w:r w:rsidRPr="00184B06">
        <w:t>открытие</w:t>
      </w:r>
      <w:r w:rsidR="0076161C" w:rsidRPr="00184B06">
        <w:t xml:space="preserve"> электронной книги</w:t>
      </w:r>
      <w:r w:rsidRPr="00184B06">
        <w:t>;</w:t>
      </w:r>
    </w:p>
    <w:p w14:paraId="7FCC19A3" w14:textId="2D1D9F9C" w:rsidR="0076161C" w:rsidRPr="00184B06" w:rsidRDefault="0076161C" w:rsidP="001A58B9">
      <w:pPr>
        <w:pStyle w:val="a"/>
      </w:pPr>
      <w:r w:rsidRPr="00184B06">
        <w:t>навигация по документу;</w:t>
      </w:r>
    </w:p>
    <w:p w14:paraId="43DDB883" w14:textId="15DBA373" w:rsidR="0076161C" w:rsidRPr="00184B06" w:rsidRDefault="0076161C" w:rsidP="001A58B9">
      <w:pPr>
        <w:pStyle w:val="a"/>
      </w:pPr>
      <w:r w:rsidRPr="00184B06">
        <w:t>масштабирование документа;</w:t>
      </w:r>
    </w:p>
    <w:p w14:paraId="71C8A39B" w14:textId="27AB60F4" w:rsidR="0076161C" w:rsidRPr="00184B06" w:rsidRDefault="0076161C" w:rsidP="001A58B9">
      <w:pPr>
        <w:pStyle w:val="a"/>
      </w:pPr>
      <w:r w:rsidRPr="00184B06">
        <w:t>отображение контекстного меню после выделения текста;</w:t>
      </w:r>
    </w:p>
    <w:p w14:paraId="026FB7AE" w14:textId="2001E59B" w:rsidR="00E21F8D" w:rsidRPr="00184B06" w:rsidRDefault="00E21F8D" w:rsidP="001A58B9">
      <w:pPr>
        <w:pStyle w:val="a"/>
      </w:pPr>
      <w:r w:rsidRPr="00184B06">
        <w:t>выделение и копирование текста из документа;</w:t>
      </w:r>
    </w:p>
    <w:p w14:paraId="34043C5E" w14:textId="4C060995" w:rsidR="00E21F8D" w:rsidRPr="00184B06" w:rsidRDefault="00E21F8D" w:rsidP="001A58B9">
      <w:pPr>
        <w:pStyle w:val="a"/>
      </w:pPr>
      <w:r w:rsidRPr="00184B06">
        <w:t>выделение и перевод текста из документа;</w:t>
      </w:r>
    </w:p>
    <w:p w14:paraId="0F2E418F" w14:textId="47BCD33A" w:rsidR="00E21F8D" w:rsidRPr="00184B06" w:rsidRDefault="00E21F8D" w:rsidP="001A58B9">
      <w:pPr>
        <w:pStyle w:val="a"/>
      </w:pPr>
      <w:r w:rsidRPr="00184B06">
        <w:t>выделение слова и нахождение определения;</w:t>
      </w:r>
    </w:p>
    <w:p w14:paraId="4E1CD715" w14:textId="6D008E87" w:rsidR="00E21F8D" w:rsidRPr="00184B06" w:rsidRDefault="00E21F8D" w:rsidP="001A58B9">
      <w:pPr>
        <w:pStyle w:val="a"/>
      </w:pPr>
      <w:r w:rsidRPr="00184B06">
        <w:t>выделение и обобщение текста;</w:t>
      </w:r>
    </w:p>
    <w:p w14:paraId="0BE7E8B2" w14:textId="7C19C983" w:rsidR="00BB1368" w:rsidRPr="00184B06" w:rsidRDefault="00BB1368" w:rsidP="001A58B9">
      <w:pPr>
        <w:pStyle w:val="a"/>
      </w:pPr>
      <w:r w:rsidRPr="00184B06">
        <w:t>подсчёт времени открытия книги;</w:t>
      </w:r>
    </w:p>
    <w:p w14:paraId="3F5302B3" w14:textId="2B236BB6" w:rsidR="00BB1368" w:rsidRPr="00184B06" w:rsidRDefault="00BB1368" w:rsidP="001A58B9">
      <w:pPr>
        <w:pStyle w:val="a"/>
      </w:pPr>
      <w:r w:rsidRPr="00184B06">
        <w:t xml:space="preserve">подсчёт </w:t>
      </w:r>
      <w:r w:rsidR="007564D5" w:rsidRPr="00184B06">
        <w:t>времени,</w:t>
      </w:r>
      <w:r w:rsidRPr="00184B06">
        <w:t xml:space="preserve"> проведенного с книгой;</w:t>
      </w:r>
    </w:p>
    <w:p w14:paraId="7AE64B70" w14:textId="6EC4DCA6" w:rsidR="00E21F8D" w:rsidRPr="00184B06" w:rsidRDefault="00E21F8D" w:rsidP="001A58B9">
      <w:pPr>
        <w:pStyle w:val="a"/>
      </w:pPr>
      <w:r w:rsidRPr="00184B06">
        <w:t>создание пустой коллекции книг;</w:t>
      </w:r>
    </w:p>
    <w:p w14:paraId="7941CE74" w14:textId="6A49AA9E" w:rsidR="00E21F8D" w:rsidRPr="00184B06" w:rsidRDefault="00E21F8D" w:rsidP="001A58B9">
      <w:pPr>
        <w:pStyle w:val="a"/>
      </w:pPr>
      <w:r w:rsidRPr="00184B06">
        <w:t>создание коллекции с несколькими книгами;</w:t>
      </w:r>
    </w:p>
    <w:p w14:paraId="10CBAEAE" w14:textId="4AD43CB8" w:rsidR="00E21F8D" w:rsidRPr="00184B06" w:rsidRDefault="00E21F8D" w:rsidP="001A58B9">
      <w:pPr>
        <w:pStyle w:val="a"/>
      </w:pPr>
      <w:r w:rsidRPr="00184B06">
        <w:t>изменение состава коллекции книг;</w:t>
      </w:r>
    </w:p>
    <w:p w14:paraId="5119DEB5" w14:textId="670537A1" w:rsidR="00E21F8D" w:rsidRPr="00184B06" w:rsidRDefault="00E21F8D" w:rsidP="001A58B9">
      <w:pPr>
        <w:pStyle w:val="a"/>
      </w:pPr>
      <w:r w:rsidRPr="00184B06">
        <w:t>попытка создания коллекции с существующим уже названием;</w:t>
      </w:r>
    </w:p>
    <w:p w14:paraId="3A828740" w14:textId="7598A644" w:rsidR="00E21F8D" w:rsidRPr="00184B06" w:rsidRDefault="00E21F8D" w:rsidP="001A58B9">
      <w:pPr>
        <w:pStyle w:val="a"/>
      </w:pPr>
      <w:r w:rsidRPr="00184B06">
        <w:t>попытка изменения названия коллекции с уже существующим названием в списке коллекции книг;</w:t>
      </w:r>
    </w:p>
    <w:p w14:paraId="20DD019A" w14:textId="77777777" w:rsidR="00F67946" w:rsidRPr="00184B06" w:rsidRDefault="00E21F8D" w:rsidP="00F2760F">
      <w:pPr>
        <w:pStyle w:val="a"/>
      </w:pPr>
      <w:r w:rsidRPr="00184B06">
        <w:t>удаление коллекции книг.</w:t>
      </w:r>
    </w:p>
    <w:p w14:paraId="187E977D" w14:textId="77777777" w:rsidR="00FB0545" w:rsidRPr="00184B06" w:rsidRDefault="00FB0545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14EFC474" w14:textId="4F4B5812" w:rsidR="000263CA" w:rsidRPr="00184B06" w:rsidRDefault="00F67946" w:rsidP="00F67946">
      <w:r w:rsidRPr="00184B06">
        <w:lastRenderedPageBreak/>
        <w:t xml:space="preserve">В ходе тестирования были детально </w:t>
      </w:r>
      <w:r w:rsidR="0076161C" w:rsidRPr="00184B06">
        <w:t>разобраны</w:t>
      </w:r>
      <w:r w:rsidRPr="00184B06">
        <w:t xml:space="preserve"> подсистема работы со списком</w:t>
      </w:r>
      <w:r w:rsidR="0076161C" w:rsidRPr="00184B06">
        <w:t xml:space="preserve"> электронных</w:t>
      </w:r>
      <w:r w:rsidRPr="00184B06">
        <w:t xml:space="preserve"> книг</w:t>
      </w:r>
      <w:r w:rsidR="0076161C" w:rsidRPr="00184B06">
        <w:t>, интерфейс отображения списка книг и коллекции книг, просмотра документа, корректное отображение документа. Таким образом система корректно работает и соответствует требованиям технического задания.</w:t>
      </w:r>
      <w:r w:rsidR="000263CA" w:rsidRPr="00184B06">
        <w:br w:type="page"/>
      </w:r>
    </w:p>
    <w:p w14:paraId="59322F34" w14:textId="0630C8F5" w:rsidR="000263CA" w:rsidRPr="00184B06" w:rsidRDefault="005D29C2" w:rsidP="009F38AB">
      <w:pPr>
        <w:pStyle w:val="1"/>
        <w:spacing w:after="0"/>
      </w:pPr>
      <w:bookmarkStart w:id="72" w:name="_Toc168574224"/>
      <w:r w:rsidRPr="00184B06">
        <w:lastRenderedPageBreak/>
        <w:t>6</w:t>
      </w:r>
      <w:r w:rsidR="000263CA" w:rsidRPr="00184B06">
        <w:t xml:space="preserve"> ЭКОНОМИЧЕСКАЯ ЧАСТЬ</w:t>
      </w:r>
      <w:bookmarkEnd w:id="72"/>
    </w:p>
    <w:p w14:paraId="189A1781" w14:textId="77777777" w:rsidR="005D29C2" w:rsidRPr="00184B06" w:rsidRDefault="005D29C2" w:rsidP="009F38AB">
      <w:pPr>
        <w:pStyle w:val="2"/>
        <w:spacing w:before="0"/>
      </w:pPr>
      <w:bookmarkStart w:id="73" w:name="_Toc42163086"/>
      <w:bookmarkStart w:id="74" w:name="_Toc43248705"/>
      <w:bookmarkStart w:id="75" w:name="_Toc106599059"/>
      <w:bookmarkStart w:id="76" w:name="_Toc106612831"/>
      <w:bookmarkStart w:id="77" w:name="_Toc168574225"/>
      <w:r w:rsidRPr="00184B06">
        <w:rPr>
          <w:lang w:eastAsia="en-US"/>
        </w:rPr>
        <w:t xml:space="preserve">6.1 </w:t>
      </w:r>
      <w:bookmarkEnd w:id="73"/>
      <w:bookmarkEnd w:id="74"/>
      <w:r w:rsidRPr="00184B06">
        <w:rPr>
          <w:lang w:eastAsia="en-US"/>
        </w:rPr>
        <w:t>Расчет показателя трудоёмкости для программного продукта</w:t>
      </w:r>
      <w:bookmarkEnd w:id="75"/>
      <w:bookmarkEnd w:id="76"/>
      <w:bookmarkEnd w:id="77"/>
    </w:p>
    <w:p w14:paraId="6A8461B0" w14:textId="77777777" w:rsidR="005D29C2" w:rsidRPr="00184B06" w:rsidRDefault="005D29C2" w:rsidP="00646059">
      <w:r w:rsidRPr="00184B06">
        <w:t xml:space="preserve">Величина параметра трудоёмкости для разрабатываемого программного продукта состоит из суммы значений трудоёмкости для каждого этапа разработки и рассчитывается по формуле: </w:t>
      </w:r>
    </w:p>
    <w:p w14:paraId="73A4951F" w14:textId="77777777" w:rsidR="005D29C2" w:rsidRPr="00184B06" w:rsidRDefault="00000000" w:rsidP="00646059">
      <w:pPr>
        <w:jc w:val="center"/>
        <w:rPr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Т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об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 xml:space="preserve">= </m:t>
        </m:r>
        <m:nary>
          <m:naryPr>
            <m:chr m:val="∑"/>
            <m:limLoc m:val="subSu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eastAsia="Calibri" w:hAnsi="Cambria Math"/>
                <w:szCs w:val="28"/>
                <w:lang w:eastAsia="en-US"/>
              </w:rPr>
              <m:t>i=1</m:t>
            </m:r>
          </m:sub>
          <m:sup>
            <m:r>
              <w:rPr>
                <w:rFonts w:ascii="Cambria Math" w:eastAsia="Calibri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e>
        </m:nary>
      </m:oMath>
      <w:r w:rsidR="005D29C2" w:rsidRPr="00184B06">
        <w:rPr>
          <w:szCs w:val="28"/>
          <w:lang w:eastAsia="en-US"/>
        </w:rPr>
        <w:t>,</w:t>
      </w:r>
    </w:p>
    <w:p w14:paraId="0BF9AD97" w14:textId="77777777" w:rsidR="005D29C2" w:rsidRPr="00184B06" w:rsidRDefault="005D29C2" w:rsidP="00646059">
      <w:pPr>
        <w:rPr>
          <w:szCs w:val="28"/>
          <w:lang w:eastAsia="en-US"/>
        </w:rPr>
      </w:pPr>
      <w:r w:rsidRPr="00184B06">
        <w:rPr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об</m:t>
            </m:r>
          </m:sub>
        </m:sSub>
      </m:oMath>
      <w:r w:rsidRPr="00184B06">
        <w:t xml:space="preserve"> – общая трудоемкость разработки программного продукта;</w:t>
      </w:r>
    </w:p>
    <w:p w14:paraId="04853FEB" w14:textId="77777777" w:rsidR="005D29C2" w:rsidRPr="00184B06" w:rsidRDefault="00000000" w:rsidP="00646059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5D29C2" w:rsidRPr="00184B06">
        <w:t>– трудоемкость работ на i-й стадии разработки;</w:t>
      </w:r>
    </w:p>
    <w:p w14:paraId="06F1C77B" w14:textId="77777777" w:rsidR="005D29C2" w:rsidRPr="00184B06" w:rsidRDefault="005D29C2" w:rsidP="00646059">
      <w:r w:rsidRPr="00184B06">
        <w:t>n – общее количество этапов разработки.</w:t>
      </w:r>
    </w:p>
    <w:p w14:paraId="047E7A80" w14:textId="77777777" w:rsidR="005D29C2" w:rsidRPr="00184B06" w:rsidRDefault="005D29C2" w:rsidP="00646059">
      <w:r w:rsidRPr="00184B06">
        <w:t xml:space="preserve">В таблице 11 приведены данные о расчете величины трудоемкости для каждого из этапов разработки и для всего проекта в целом. </w:t>
      </w:r>
    </w:p>
    <w:p w14:paraId="032E388D" w14:textId="3D5441E7" w:rsidR="005D29C2" w:rsidRPr="00184B06" w:rsidRDefault="005D29C2" w:rsidP="00646059">
      <w:pPr>
        <w:ind w:firstLine="0"/>
        <w:rPr>
          <w:lang w:eastAsia="en-US"/>
        </w:rPr>
      </w:pPr>
      <w:r w:rsidRPr="00184B06">
        <w:rPr>
          <w:lang w:eastAsia="en-US"/>
        </w:rPr>
        <w:t xml:space="preserve">Таблица </w:t>
      </w:r>
      <w:r w:rsidR="002D3D56" w:rsidRPr="00184B06">
        <w:rPr>
          <w:lang w:eastAsia="en-US"/>
        </w:rPr>
        <w:t>6.1</w:t>
      </w:r>
      <w:r w:rsidRPr="00184B06">
        <w:rPr>
          <w:lang w:eastAsia="en-US"/>
        </w:rPr>
        <w:t xml:space="preserve"> – Поэтапная и общая оценка трудоемкости разработки</w:t>
      </w:r>
    </w:p>
    <w:tbl>
      <w:tblPr>
        <w:tblStyle w:val="16"/>
        <w:tblW w:w="9781" w:type="dxa"/>
        <w:tblInd w:w="-5" w:type="dxa"/>
        <w:tblLook w:val="04A0" w:firstRow="1" w:lastRow="0" w:firstColumn="1" w:lastColumn="0" w:noHBand="0" w:noVBand="1"/>
      </w:tblPr>
      <w:tblGrid>
        <w:gridCol w:w="2031"/>
        <w:gridCol w:w="6030"/>
        <w:gridCol w:w="1720"/>
      </w:tblGrid>
      <w:tr w:rsidR="005D29C2" w:rsidRPr="00184B06" w14:paraId="53FC1D9B" w14:textId="77777777" w:rsidTr="00646059">
        <w:tc>
          <w:tcPr>
            <w:tcW w:w="2032" w:type="dxa"/>
            <w:vAlign w:val="center"/>
          </w:tcPr>
          <w:p w14:paraId="1F3C279B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Этап работы</w:t>
            </w:r>
          </w:p>
        </w:tc>
        <w:tc>
          <w:tcPr>
            <w:tcW w:w="6050" w:type="dxa"/>
            <w:vAlign w:val="center"/>
          </w:tcPr>
          <w:p w14:paraId="61C8297E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Вид работы</w:t>
            </w:r>
          </w:p>
        </w:tc>
        <w:tc>
          <w:tcPr>
            <w:tcW w:w="1699" w:type="dxa"/>
            <w:vAlign w:val="center"/>
          </w:tcPr>
          <w:p w14:paraId="56ECC2DB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Трудоемкость (чел. * час)</w:t>
            </w:r>
          </w:p>
        </w:tc>
      </w:tr>
      <w:tr w:rsidR="005D29C2" w:rsidRPr="00184B06" w14:paraId="73657F24" w14:textId="77777777" w:rsidTr="00646059">
        <w:tc>
          <w:tcPr>
            <w:tcW w:w="2032" w:type="dxa"/>
            <w:vAlign w:val="center"/>
          </w:tcPr>
          <w:p w14:paraId="0A08992E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Формирование требований к системе</w:t>
            </w:r>
          </w:p>
        </w:tc>
        <w:tc>
          <w:tcPr>
            <w:tcW w:w="6050" w:type="dxa"/>
            <w:vAlign w:val="center"/>
          </w:tcPr>
          <w:p w14:paraId="06E93356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 xml:space="preserve">Исследование объекта предметной области </w:t>
            </w:r>
          </w:p>
          <w:p w14:paraId="3B631181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 xml:space="preserve">Обоснование необходимости создания системы </w:t>
            </w:r>
          </w:p>
          <w:p w14:paraId="62A36298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Анализ требований к системе</w:t>
            </w:r>
          </w:p>
        </w:tc>
        <w:tc>
          <w:tcPr>
            <w:tcW w:w="1699" w:type="dxa"/>
            <w:vAlign w:val="center"/>
          </w:tcPr>
          <w:p w14:paraId="310A4E2A" w14:textId="77777777" w:rsidR="005D29C2" w:rsidRPr="00184B06" w:rsidRDefault="005D29C2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20</w:t>
            </w:r>
          </w:p>
        </w:tc>
      </w:tr>
      <w:tr w:rsidR="005D29C2" w:rsidRPr="00184B06" w14:paraId="58424B2F" w14:textId="77777777" w:rsidTr="00646059">
        <w:tc>
          <w:tcPr>
            <w:tcW w:w="2032" w:type="dxa"/>
            <w:vAlign w:val="center"/>
          </w:tcPr>
          <w:p w14:paraId="17CB78C6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Техническое задание</w:t>
            </w:r>
          </w:p>
        </w:tc>
        <w:tc>
          <w:tcPr>
            <w:tcW w:w="6050" w:type="dxa"/>
            <w:vAlign w:val="center"/>
          </w:tcPr>
          <w:p w14:paraId="73E4FE98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Разработка и утверждение технического задания на систему</w:t>
            </w:r>
          </w:p>
        </w:tc>
        <w:tc>
          <w:tcPr>
            <w:tcW w:w="1699" w:type="dxa"/>
            <w:vAlign w:val="center"/>
          </w:tcPr>
          <w:p w14:paraId="3308160A" w14:textId="77777777" w:rsidR="005D29C2" w:rsidRPr="00184B06" w:rsidRDefault="005D29C2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30</w:t>
            </w:r>
          </w:p>
        </w:tc>
      </w:tr>
      <w:tr w:rsidR="005D29C2" w:rsidRPr="00184B06" w14:paraId="244585F9" w14:textId="77777777" w:rsidTr="00646059">
        <w:tc>
          <w:tcPr>
            <w:tcW w:w="2032" w:type="dxa"/>
            <w:vAlign w:val="center"/>
          </w:tcPr>
          <w:p w14:paraId="024B23D8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Разработка системы</w:t>
            </w:r>
          </w:p>
        </w:tc>
        <w:tc>
          <w:tcPr>
            <w:tcW w:w="6050" w:type="dxa"/>
            <w:vAlign w:val="center"/>
          </w:tcPr>
          <w:p w14:paraId="17AAB9D0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Разработка системы на языке программирования</w:t>
            </w:r>
          </w:p>
        </w:tc>
        <w:tc>
          <w:tcPr>
            <w:tcW w:w="1699" w:type="dxa"/>
            <w:vAlign w:val="center"/>
          </w:tcPr>
          <w:p w14:paraId="0BA717B7" w14:textId="254DF160" w:rsidR="005D29C2" w:rsidRPr="00184B06" w:rsidRDefault="00A01B6C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360</w:t>
            </w:r>
          </w:p>
        </w:tc>
      </w:tr>
      <w:tr w:rsidR="005D29C2" w:rsidRPr="00184B06" w14:paraId="523C00F0" w14:textId="77777777" w:rsidTr="00646059">
        <w:tc>
          <w:tcPr>
            <w:tcW w:w="2032" w:type="dxa"/>
            <w:vAlign w:val="center"/>
          </w:tcPr>
          <w:p w14:paraId="1A3167AB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Тестирование системы</w:t>
            </w:r>
          </w:p>
        </w:tc>
        <w:tc>
          <w:tcPr>
            <w:tcW w:w="6050" w:type="dxa"/>
            <w:vAlign w:val="center"/>
          </w:tcPr>
          <w:p w14:paraId="7462C629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 xml:space="preserve">Проведение тестирования разработанной системы на тестовых данных. </w:t>
            </w:r>
          </w:p>
          <w:p w14:paraId="0C591832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Устранение ошибок.</w:t>
            </w:r>
          </w:p>
        </w:tc>
        <w:tc>
          <w:tcPr>
            <w:tcW w:w="1699" w:type="dxa"/>
            <w:vAlign w:val="center"/>
          </w:tcPr>
          <w:p w14:paraId="5101EF09" w14:textId="740BA526" w:rsidR="005D29C2" w:rsidRPr="00184B06" w:rsidRDefault="00216F94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80</w:t>
            </w:r>
          </w:p>
        </w:tc>
      </w:tr>
      <w:tr w:rsidR="005D29C2" w:rsidRPr="00184B06" w14:paraId="11F0831A" w14:textId="77777777" w:rsidTr="00646059">
        <w:tc>
          <w:tcPr>
            <w:tcW w:w="2032" w:type="dxa"/>
            <w:vAlign w:val="center"/>
          </w:tcPr>
          <w:p w14:paraId="62FCDAC4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Рабочая документация</w:t>
            </w:r>
          </w:p>
        </w:tc>
        <w:tc>
          <w:tcPr>
            <w:tcW w:w="6050" w:type="dxa"/>
            <w:vAlign w:val="center"/>
          </w:tcPr>
          <w:p w14:paraId="19617A68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Разработка рабочей документации на систему</w:t>
            </w:r>
          </w:p>
        </w:tc>
        <w:tc>
          <w:tcPr>
            <w:tcW w:w="1699" w:type="dxa"/>
            <w:vAlign w:val="center"/>
          </w:tcPr>
          <w:p w14:paraId="4BA19C28" w14:textId="7B7A02F6" w:rsidR="005D29C2" w:rsidRPr="00184B06" w:rsidRDefault="00216F94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60</w:t>
            </w:r>
          </w:p>
        </w:tc>
      </w:tr>
      <w:tr w:rsidR="005D29C2" w:rsidRPr="00184B06" w14:paraId="6D85B602" w14:textId="77777777" w:rsidTr="00A01B6C">
        <w:trPr>
          <w:trHeight w:val="466"/>
        </w:trPr>
        <w:tc>
          <w:tcPr>
            <w:tcW w:w="8082" w:type="dxa"/>
            <w:gridSpan w:val="2"/>
            <w:vAlign w:val="center"/>
          </w:tcPr>
          <w:p w14:paraId="52E22462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Общая нагрузка</w:t>
            </w:r>
          </w:p>
        </w:tc>
        <w:tc>
          <w:tcPr>
            <w:tcW w:w="1699" w:type="dxa"/>
            <w:vAlign w:val="center"/>
          </w:tcPr>
          <w:p w14:paraId="489A9652" w14:textId="041859E3" w:rsidR="005D29C2" w:rsidRPr="00184B06" w:rsidRDefault="00216F94" w:rsidP="00B2260D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550</w:t>
            </w:r>
          </w:p>
        </w:tc>
      </w:tr>
    </w:tbl>
    <w:p w14:paraId="3DA44BFC" w14:textId="77777777" w:rsidR="005D29C2" w:rsidRPr="00184B06" w:rsidRDefault="005D29C2" w:rsidP="005D29C2">
      <w:pPr>
        <w:spacing w:after="200" w:line="276" w:lineRule="auto"/>
        <w:rPr>
          <w:rFonts w:eastAsiaTheme="majorEastAsia" w:cstheme="majorBidi"/>
          <w:b/>
          <w:bCs/>
          <w:color w:val="000000" w:themeColor="text1"/>
          <w:sz w:val="32"/>
          <w:szCs w:val="26"/>
          <w:lang w:eastAsia="en-US"/>
        </w:rPr>
      </w:pPr>
      <w:bookmarkStart w:id="78" w:name="_Toc106349575"/>
      <w:bookmarkStart w:id="79" w:name="_Toc106599060"/>
      <w:r w:rsidRPr="00184B06">
        <w:rPr>
          <w:b/>
          <w:bCs/>
          <w:color w:val="000000" w:themeColor="text1"/>
          <w:sz w:val="32"/>
          <w:lang w:eastAsia="en-US"/>
        </w:rPr>
        <w:br w:type="page"/>
      </w:r>
    </w:p>
    <w:p w14:paraId="6303D3B1" w14:textId="77777777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80" w:name="_Toc106612832"/>
      <w:bookmarkStart w:id="81" w:name="_Toc168574226"/>
      <w:r w:rsidRPr="00184B06">
        <w:rPr>
          <w:lang w:eastAsia="en-US"/>
        </w:rPr>
        <w:lastRenderedPageBreak/>
        <w:t xml:space="preserve">6.2 Расчет </w:t>
      </w:r>
      <w:r w:rsidRPr="00184B06">
        <w:t>затрат</w:t>
      </w:r>
      <w:r w:rsidRPr="00184B06">
        <w:rPr>
          <w:lang w:eastAsia="en-US"/>
        </w:rPr>
        <w:t xml:space="preserve"> на материальные ресурсы</w:t>
      </w:r>
      <w:bookmarkEnd w:id="78"/>
      <w:bookmarkEnd w:id="79"/>
      <w:bookmarkEnd w:id="80"/>
      <w:bookmarkEnd w:id="81"/>
    </w:p>
    <w:p w14:paraId="24DD22A4" w14:textId="77777777" w:rsidR="005D29C2" w:rsidRPr="00184B06" w:rsidRDefault="005D29C2" w:rsidP="00646059">
      <w:r w:rsidRPr="00184B06">
        <w:t xml:space="preserve">Расчет затрат на материальные ресурсы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м</m:t>
            </m:r>
          </m:sub>
        </m:sSub>
      </m:oMath>
      <w:r w:rsidRPr="00184B06">
        <w:t>производится по формуле:</w:t>
      </w:r>
    </w:p>
    <w:p w14:paraId="5286B249" w14:textId="64BF4916" w:rsidR="005D29C2" w:rsidRPr="00184B06" w:rsidRDefault="00000000" w:rsidP="00646059">
      <w:pPr>
        <w:jc w:val="center"/>
        <w:rPr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З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м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=</m:t>
        </m:r>
        <m:nary>
          <m:naryPr>
            <m:chr m:val="∑"/>
            <m:limLoc m:val="subSup"/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eastAsia="Calibri" w:hAnsi="Cambria Math"/>
                <w:szCs w:val="28"/>
                <w:lang w:eastAsia="en-US"/>
              </w:rPr>
              <m:t>i=1</m:t>
            </m:r>
          </m:sub>
          <m:sup>
            <m:r>
              <w:rPr>
                <w:rFonts w:ascii="Cambria Math" w:eastAsia="Calibri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P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eastAsia="Calibri" w:hAnsi="Cambria Math"/>
                <w:szCs w:val="28"/>
                <w:lang w:eastAsia="en-US"/>
              </w:rPr>
              <m:t>×</m:t>
            </m:r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Ц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e>
        </m:nary>
      </m:oMath>
      <w:r w:rsidR="005D29C2" w:rsidRPr="00184B06">
        <w:rPr>
          <w:szCs w:val="28"/>
          <w:lang w:eastAsia="en-US"/>
        </w:rPr>
        <w:t>,</w:t>
      </w:r>
    </w:p>
    <w:p w14:paraId="14728A04" w14:textId="77777777" w:rsidR="005D29C2" w:rsidRPr="00184B06" w:rsidRDefault="005D29C2" w:rsidP="00646059">
      <w:r w:rsidRPr="00184B06">
        <w:rPr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84B06">
        <w:t xml:space="preserve"> – расход i-го вида материального ресурса, натуральные единицы; </w:t>
      </w:r>
    </w:p>
    <w:p w14:paraId="092579B9" w14:textId="37CC63FE" w:rsidR="005D29C2" w:rsidRPr="00184B06" w:rsidRDefault="00000000" w:rsidP="00646059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Ц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184B06">
        <w:t xml:space="preserve"> – цена за единицу </w:t>
      </w:r>
      <w:r w:rsidR="00646059" w:rsidRPr="00184B06">
        <w:t>i</w:t>
      </w:r>
      <w:r w:rsidR="005D29C2" w:rsidRPr="00184B06">
        <w:t>-го вида материального ресурса;</w:t>
      </w:r>
    </w:p>
    <w:p w14:paraId="7DBB5F82" w14:textId="77777777" w:rsidR="005D29C2" w:rsidRPr="00184B06" w:rsidRDefault="005D29C2" w:rsidP="00646059">
      <w:r w:rsidRPr="00184B06">
        <w:t>i – вид материального ресурса;</w:t>
      </w:r>
    </w:p>
    <w:p w14:paraId="184BEC00" w14:textId="77777777" w:rsidR="005D29C2" w:rsidRPr="00184B06" w:rsidRDefault="005D29C2" w:rsidP="00646059">
      <w:r w:rsidRPr="00184B06">
        <w:t>n – общее количество всех видов материальных ресурсов.</w:t>
      </w:r>
    </w:p>
    <w:p w14:paraId="33A97386" w14:textId="50CF3AA2" w:rsidR="005D29C2" w:rsidRPr="00184B06" w:rsidRDefault="005D29C2" w:rsidP="00646059">
      <w:r w:rsidRPr="00184B06">
        <w:t xml:space="preserve">Результаты расчетов затрат на материальные ресурсы приведены </w:t>
      </w:r>
      <w:r w:rsidRPr="00184B06">
        <w:br/>
        <w:t xml:space="preserve">в таблице </w:t>
      </w:r>
      <w:r w:rsidR="00C952F0" w:rsidRPr="00184B06">
        <w:t>6.2</w:t>
      </w:r>
      <w:r w:rsidRPr="00184B06">
        <w:t xml:space="preserve">. </w:t>
      </w:r>
    </w:p>
    <w:p w14:paraId="06C1A603" w14:textId="756461D8" w:rsidR="005D29C2" w:rsidRPr="00184B06" w:rsidRDefault="00A01B6C" w:rsidP="00646059">
      <w:pPr>
        <w:ind w:firstLine="0"/>
        <w:rPr>
          <w:rFonts w:eastAsia="Calibri"/>
          <w:lang w:eastAsia="en-US"/>
        </w:rPr>
      </w:pPr>
      <w:r w:rsidRPr="00184B06">
        <w:rPr>
          <w:rFonts w:eastAsia="Calibri"/>
          <w:lang w:eastAsia="en-US"/>
        </w:rPr>
        <w:t>Таблица</w:t>
      </w:r>
      <w:r w:rsidR="005D29C2" w:rsidRPr="00184B06">
        <w:rPr>
          <w:rFonts w:eastAsia="Calibri"/>
          <w:lang w:eastAsia="en-US"/>
        </w:rPr>
        <w:t xml:space="preserve"> </w:t>
      </w:r>
      <w:r w:rsidR="00C952F0" w:rsidRPr="00184B06">
        <w:rPr>
          <w:rFonts w:eastAsia="Calibri"/>
          <w:lang w:eastAsia="en-US"/>
        </w:rPr>
        <w:t>6.2</w:t>
      </w:r>
      <w:r w:rsidR="005D29C2" w:rsidRPr="00184B06">
        <w:rPr>
          <w:rFonts w:eastAsia="Calibri"/>
          <w:lang w:eastAsia="en-US"/>
        </w:rPr>
        <w:t xml:space="preserve"> – Затраты на материальные ресурсы</w:t>
      </w:r>
    </w:p>
    <w:tbl>
      <w:tblPr>
        <w:tblStyle w:val="16"/>
        <w:tblW w:w="0" w:type="auto"/>
        <w:tblInd w:w="-5" w:type="dxa"/>
        <w:tblLook w:val="04A0" w:firstRow="1" w:lastRow="0" w:firstColumn="1" w:lastColumn="0" w:noHBand="0" w:noVBand="1"/>
      </w:tblPr>
      <w:tblGrid>
        <w:gridCol w:w="1983"/>
        <w:gridCol w:w="1946"/>
        <w:gridCol w:w="2260"/>
        <w:gridCol w:w="2068"/>
        <w:gridCol w:w="1519"/>
      </w:tblGrid>
      <w:tr w:rsidR="006F1B04" w:rsidRPr="00184B06" w14:paraId="4C890CE9" w14:textId="77777777" w:rsidTr="00093BB6">
        <w:tc>
          <w:tcPr>
            <w:tcW w:w="1983" w:type="dxa"/>
            <w:vAlign w:val="center"/>
          </w:tcPr>
          <w:p w14:paraId="4E0A7BC2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Наименование</w:t>
            </w:r>
          </w:p>
        </w:tc>
        <w:tc>
          <w:tcPr>
            <w:tcW w:w="1946" w:type="dxa"/>
            <w:vAlign w:val="center"/>
          </w:tcPr>
          <w:p w14:paraId="7BAFD539" w14:textId="64F5ED0A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Единица</w:t>
            </w:r>
            <w:r w:rsidR="00837F38" w:rsidRPr="00184B0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84B06">
              <w:rPr>
                <w:rFonts w:ascii="Times New Roman" w:hAnsi="Times New Roman" w:cs="Times New Roman"/>
                <w:b/>
                <w:bCs/>
              </w:rPr>
              <w:t>измерения</w:t>
            </w:r>
          </w:p>
        </w:tc>
        <w:tc>
          <w:tcPr>
            <w:tcW w:w="2260" w:type="dxa"/>
            <w:vAlign w:val="center"/>
          </w:tcPr>
          <w:p w14:paraId="0000CA6F" w14:textId="5867ADC1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Количество</w:t>
            </w:r>
            <w:r w:rsidR="006F1B04" w:rsidRPr="00184B06">
              <w:rPr>
                <w:rFonts w:ascii="Times New Roman" w:hAnsi="Times New Roman" w:cs="Times New Roman"/>
                <w:b/>
                <w:bCs/>
              </w:rPr>
              <w:t xml:space="preserve"> и</w:t>
            </w:r>
            <w:r w:rsidRPr="00184B06">
              <w:rPr>
                <w:rFonts w:ascii="Times New Roman" w:hAnsi="Times New Roman" w:cs="Times New Roman"/>
                <w:b/>
                <w:bCs/>
              </w:rPr>
              <w:t>зрасходованного</w:t>
            </w:r>
            <w:r w:rsidR="006F1B04" w:rsidRPr="00184B0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84B06">
              <w:rPr>
                <w:rFonts w:ascii="Times New Roman" w:hAnsi="Times New Roman" w:cs="Times New Roman"/>
                <w:b/>
                <w:bCs/>
              </w:rPr>
              <w:t>материала</w:t>
            </w:r>
          </w:p>
        </w:tc>
        <w:tc>
          <w:tcPr>
            <w:tcW w:w="2068" w:type="dxa"/>
            <w:vAlign w:val="center"/>
          </w:tcPr>
          <w:p w14:paraId="3962AFB5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Цена за единицу, руб.</w:t>
            </w:r>
          </w:p>
        </w:tc>
        <w:tc>
          <w:tcPr>
            <w:tcW w:w="1519" w:type="dxa"/>
            <w:vAlign w:val="center"/>
          </w:tcPr>
          <w:p w14:paraId="6347976D" w14:textId="3021094A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Сумма,</w:t>
            </w:r>
            <w:r w:rsidR="00837F38" w:rsidRPr="00184B06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84B06">
              <w:rPr>
                <w:rFonts w:ascii="Times New Roman" w:hAnsi="Times New Roman" w:cs="Times New Roman"/>
                <w:b/>
                <w:bCs/>
              </w:rPr>
              <w:t>руб.</w:t>
            </w:r>
          </w:p>
        </w:tc>
      </w:tr>
      <w:tr w:rsidR="006F1B04" w:rsidRPr="00184B06" w14:paraId="078CD249" w14:textId="77777777" w:rsidTr="00093BB6">
        <w:tc>
          <w:tcPr>
            <w:tcW w:w="1983" w:type="dxa"/>
            <w:vAlign w:val="center"/>
          </w:tcPr>
          <w:p w14:paraId="40C11818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Компьютер</w:t>
            </w:r>
          </w:p>
        </w:tc>
        <w:tc>
          <w:tcPr>
            <w:tcW w:w="1946" w:type="dxa"/>
            <w:vAlign w:val="center"/>
          </w:tcPr>
          <w:p w14:paraId="4AC61534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шт.</w:t>
            </w:r>
          </w:p>
        </w:tc>
        <w:tc>
          <w:tcPr>
            <w:tcW w:w="2260" w:type="dxa"/>
            <w:vAlign w:val="center"/>
          </w:tcPr>
          <w:p w14:paraId="2C28467B" w14:textId="77777777" w:rsidR="005D29C2" w:rsidRPr="00184B06" w:rsidRDefault="005D29C2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68" w:type="dxa"/>
            <w:vAlign w:val="center"/>
          </w:tcPr>
          <w:p w14:paraId="2024A750" w14:textId="28E955D3" w:rsidR="005D29C2" w:rsidRPr="00184B06" w:rsidRDefault="006F1B04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70 000</w:t>
            </w:r>
          </w:p>
        </w:tc>
        <w:tc>
          <w:tcPr>
            <w:tcW w:w="1519" w:type="dxa"/>
            <w:vAlign w:val="center"/>
          </w:tcPr>
          <w:p w14:paraId="39337E9B" w14:textId="0BC8D684" w:rsidR="005D29C2" w:rsidRPr="00184B06" w:rsidRDefault="005769D8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70</w:t>
            </w:r>
            <w:r w:rsidR="005D29C2" w:rsidRPr="00184B06">
              <w:rPr>
                <w:rFonts w:ascii="Times New Roman" w:hAnsi="Times New Roman" w:cs="Times New Roman"/>
              </w:rPr>
              <w:t xml:space="preserve"> 000</w:t>
            </w:r>
          </w:p>
        </w:tc>
      </w:tr>
      <w:tr w:rsidR="006F1B04" w:rsidRPr="00184B06" w14:paraId="7C0E65BC" w14:textId="77777777" w:rsidTr="00093BB6">
        <w:tc>
          <w:tcPr>
            <w:tcW w:w="1983" w:type="dxa"/>
            <w:vAlign w:val="center"/>
          </w:tcPr>
          <w:p w14:paraId="406BE30E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Монитор</w:t>
            </w:r>
          </w:p>
        </w:tc>
        <w:tc>
          <w:tcPr>
            <w:tcW w:w="1946" w:type="dxa"/>
            <w:vAlign w:val="center"/>
          </w:tcPr>
          <w:p w14:paraId="05F27432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шт.</w:t>
            </w:r>
          </w:p>
        </w:tc>
        <w:tc>
          <w:tcPr>
            <w:tcW w:w="2260" w:type="dxa"/>
            <w:vAlign w:val="center"/>
          </w:tcPr>
          <w:p w14:paraId="4160490D" w14:textId="56B522BE" w:rsidR="005D29C2" w:rsidRPr="00184B06" w:rsidRDefault="00A01B6C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068" w:type="dxa"/>
            <w:vAlign w:val="center"/>
          </w:tcPr>
          <w:p w14:paraId="25DF5BFB" w14:textId="5F5FE739" w:rsidR="005D29C2" w:rsidRPr="00184B06" w:rsidRDefault="005D29C2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2</w:t>
            </w:r>
            <w:r w:rsidR="006F1B04" w:rsidRPr="00184B06">
              <w:rPr>
                <w:rFonts w:ascii="Times New Roman" w:hAnsi="Times New Roman" w:cs="Times New Roman"/>
              </w:rPr>
              <w:t>0</w:t>
            </w:r>
            <w:r w:rsidRPr="00184B06">
              <w:rPr>
                <w:rFonts w:ascii="Times New Roman" w:hAnsi="Times New Roman" w:cs="Times New Roman"/>
              </w:rPr>
              <w:t xml:space="preserve"> 000</w:t>
            </w:r>
          </w:p>
        </w:tc>
        <w:tc>
          <w:tcPr>
            <w:tcW w:w="1519" w:type="dxa"/>
            <w:vAlign w:val="center"/>
          </w:tcPr>
          <w:p w14:paraId="04D86103" w14:textId="7B1EA881" w:rsidR="005D29C2" w:rsidRPr="00184B06" w:rsidRDefault="005769D8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2</w:t>
            </w:r>
            <w:r w:rsidR="005D29C2" w:rsidRPr="00184B06">
              <w:rPr>
                <w:rFonts w:ascii="Times New Roman" w:hAnsi="Times New Roman" w:cs="Times New Roman"/>
              </w:rPr>
              <w:t>0 000</w:t>
            </w:r>
          </w:p>
        </w:tc>
      </w:tr>
      <w:tr w:rsidR="005D29C2" w:rsidRPr="00184B06" w14:paraId="3C696B2F" w14:textId="77777777" w:rsidTr="00093BB6">
        <w:tc>
          <w:tcPr>
            <w:tcW w:w="8257" w:type="dxa"/>
            <w:gridSpan w:val="4"/>
            <w:vAlign w:val="center"/>
          </w:tcPr>
          <w:p w14:paraId="4F61DF99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Итого</w:t>
            </w:r>
          </w:p>
        </w:tc>
        <w:tc>
          <w:tcPr>
            <w:tcW w:w="1519" w:type="dxa"/>
            <w:vAlign w:val="center"/>
          </w:tcPr>
          <w:p w14:paraId="78CBC59F" w14:textId="614543E9" w:rsidR="005D29C2" w:rsidRPr="00184B06" w:rsidRDefault="005769D8" w:rsidP="00D475FB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9</w:t>
            </w:r>
            <w:r w:rsidR="005D29C2" w:rsidRPr="00184B06">
              <w:rPr>
                <w:rFonts w:ascii="Times New Roman" w:hAnsi="Times New Roman" w:cs="Times New Roman"/>
              </w:rPr>
              <w:t>0 000</w:t>
            </w:r>
          </w:p>
        </w:tc>
      </w:tr>
    </w:tbl>
    <w:p w14:paraId="3341BED2" w14:textId="77777777" w:rsidR="005D29C2" w:rsidRPr="00184B06" w:rsidRDefault="005D29C2" w:rsidP="00A01B6C">
      <w:pPr>
        <w:spacing w:before="140"/>
      </w:pPr>
      <w:r w:rsidRPr="00184B06">
        <w:t xml:space="preserve">При разработке системы не возникло необходимости в использовании расходных материалов. </w:t>
      </w:r>
    </w:p>
    <w:p w14:paraId="7C424278" w14:textId="77777777" w:rsidR="005D29C2" w:rsidRPr="00184B06" w:rsidRDefault="005D29C2" w:rsidP="00A01B6C">
      <w:r w:rsidRPr="00184B06">
        <w:t xml:space="preserve">Общая сумма затрат на электроэнергию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sub>
        </m:sSub>
      </m:oMath>
      <w:r w:rsidRPr="00184B06">
        <w:t>рассчитывается по формуле:</w:t>
      </w:r>
    </w:p>
    <w:p w14:paraId="14FD010A" w14:textId="2D05A7FF" w:rsidR="005D29C2" w:rsidRPr="00184B06" w:rsidRDefault="00000000" w:rsidP="006B008C">
      <w:pPr>
        <w:jc w:val="center"/>
        <w:rPr>
          <w:szCs w:val="28"/>
          <w:lang w:eastAsia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eastAsia="en-US"/>
              </w:rPr>
              <m:t>З</m:t>
            </m:r>
          </m:e>
          <m:sub>
            <m:r>
              <w:rPr>
                <w:rFonts w:ascii="Cambria Math" w:hAnsi="Cambria Math"/>
                <w:szCs w:val="28"/>
                <w:lang w:eastAsia="en-US"/>
              </w:rPr>
              <m:t>э</m:t>
            </m:r>
          </m:sub>
        </m:sSub>
        <m:r>
          <w:rPr>
            <w:rFonts w:ascii="Cambria Math" w:hAnsi="Cambria Math"/>
            <w:szCs w:val="28"/>
            <w:lang w:eastAsia="en-US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Cs w:val="28"/>
                <w:lang w:eastAsia="en-US"/>
              </w:rPr>
              <m:t>i=1</m:t>
            </m:r>
          </m:sub>
          <m:sup>
            <m:r>
              <w:rPr>
                <w:rFonts w:ascii="Cambria Math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M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×Ц</m:t>
            </m:r>
          </m:e>
        </m:nary>
      </m:oMath>
      <w:r w:rsidR="005D29C2" w:rsidRPr="00184B06">
        <w:rPr>
          <w:szCs w:val="28"/>
          <w:lang w:eastAsia="en-US"/>
        </w:rPr>
        <w:t>,</w:t>
      </w:r>
    </w:p>
    <w:p w14:paraId="491D9175" w14:textId="77777777" w:rsidR="005D29C2" w:rsidRPr="00184B06" w:rsidRDefault="005D29C2" w:rsidP="00A01B6C">
      <w:r w:rsidRPr="00184B06">
        <w:rPr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84B06">
        <w:t xml:space="preserve"> – паспортная мощность i-го электрооборудования, кВт;</w:t>
      </w:r>
    </w:p>
    <w:p w14:paraId="0E621185" w14:textId="77777777" w:rsidR="005D29C2" w:rsidRPr="00184B06" w:rsidRDefault="00000000" w:rsidP="00A01B6C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184B06">
        <w:t xml:space="preserve"> – время работы i-го оборудования за весь период разработки, ч;</w:t>
      </w:r>
    </w:p>
    <w:p w14:paraId="6346D0E3" w14:textId="3C0E8ED0" w:rsidR="005D29C2" w:rsidRPr="00184B06" w:rsidRDefault="005D29C2" w:rsidP="00A01B6C">
      <w:r w:rsidRPr="00184B06">
        <w:t>Ц – тариф электроэнергии, руб./</w:t>
      </w:r>
      <w:r w:rsidR="00406B1C" w:rsidRPr="00184B06">
        <w:t xml:space="preserve">кВт </w:t>
      </w:r>
      <w:r w:rsidRPr="00184B06">
        <w:t>×</w:t>
      </w:r>
      <w:r w:rsidR="00406B1C" w:rsidRPr="00184B06">
        <w:t xml:space="preserve"> </w:t>
      </w:r>
      <w:r w:rsidRPr="00184B06">
        <w:t>ч;</w:t>
      </w:r>
    </w:p>
    <w:p w14:paraId="2EC88FCC" w14:textId="77777777" w:rsidR="005D29C2" w:rsidRPr="00184B06" w:rsidRDefault="005D29C2" w:rsidP="00A01B6C">
      <w:r w:rsidRPr="00184B06">
        <w:t>i – вид электрооборудования;</w:t>
      </w:r>
    </w:p>
    <w:p w14:paraId="5F415E33" w14:textId="77777777" w:rsidR="005D29C2" w:rsidRPr="00184B06" w:rsidRDefault="005D29C2" w:rsidP="00A01B6C">
      <w:r w:rsidRPr="00184B06">
        <w:t>n – количество электрооборудования.</w:t>
      </w:r>
    </w:p>
    <w:p w14:paraId="69C7A33D" w14:textId="77777777" w:rsidR="005D29C2" w:rsidRPr="00184B06" w:rsidRDefault="005D29C2" w:rsidP="00A01B6C">
      <w:r w:rsidRPr="00184B06">
        <w:br w:type="page"/>
      </w:r>
    </w:p>
    <w:p w14:paraId="2ACE5DC3" w14:textId="09218904" w:rsidR="005D29C2" w:rsidRPr="00184B06" w:rsidRDefault="005D29C2" w:rsidP="00A01B6C">
      <w:r w:rsidRPr="00184B06">
        <w:lastRenderedPageBreak/>
        <w:t xml:space="preserve">Необходимые расчеты затрат на электроэнергию приведены в таблице </w:t>
      </w:r>
      <w:r w:rsidR="005F6669" w:rsidRPr="00184B06">
        <w:t>6.</w:t>
      </w:r>
      <w:r w:rsidRPr="00184B06">
        <w:t>3.</w:t>
      </w:r>
    </w:p>
    <w:p w14:paraId="49EFCC51" w14:textId="65BA6E54" w:rsidR="005D29C2" w:rsidRPr="00184B06" w:rsidRDefault="008544C8" w:rsidP="005D29C2">
      <w:pPr>
        <w:pStyle w:val="aa"/>
        <w:widowControl w:val="0"/>
        <w:autoSpaceDE w:val="0"/>
        <w:ind w:firstLine="142"/>
        <w:rPr>
          <w:rFonts w:eastAsia="Calibri"/>
          <w:szCs w:val="30"/>
          <w:lang w:eastAsia="en-US"/>
        </w:rPr>
      </w:pPr>
      <w:r w:rsidRPr="00184B06">
        <w:rPr>
          <w:rFonts w:eastAsia="Calibri"/>
          <w:szCs w:val="30"/>
          <w:lang w:eastAsia="en-US"/>
        </w:rPr>
        <w:t xml:space="preserve">Таблица </w:t>
      </w:r>
      <w:r w:rsidR="005F6669" w:rsidRPr="00184B06">
        <w:rPr>
          <w:rFonts w:eastAsia="Calibri"/>
          <w:szCs w:val="30"/>
          <w:lang w:eastAsia="en-US"/>
        </w:rPr>
        <w:t>6.3</w:t>
      </w:r>
      <w:r w:rsidR="005D29C2" w:rsidRPr="00184B06">
        <w:rPr>
          <w:rFonts w:eastAsia="Calibri"/>
          <w:szCs w:val="30"/>
          <w:lang w:eastAsia="en-US"/>
        </w:rPr>
        <w:t xml:space="preserve"> – </w:t>
      </w:r>
      <w:r w:rsidR="00332539" w:rsidRPr="00184B06">
        <w:rPr>
          <w:rFonts w:eastAsia="Calibri"/>
          <w:szCs w:val="30"/>
          <w:lang w:eastAsia="en-US"/>
        </w:rPr>
        <w:t>Затраты на электроэнергию</w:t>
      </w:r>
    </w:p>
    <w:tbl>
      <w:tblPr>
        <w:tblStyle w:val="16"/>
        <w:tblW w:w="9639" w:type="dxa"/>
        <w:tblInd w:w="137" w:type="dxa"/>
        <w:tblLook w:val="04A0" w:firstRow="1" w:lastRow="0" w:firstColumn="1" w:lastColumn="0" w:noHBand="0" w:noVBand="1"/>
      </w:tblPr>
      <w:tblGrid>
        <w:gridCol w:w="1984"/>
        <w:gridCol w:w="2126"/>
        <w:gridCol w:w="1843"/>
        <w:gridCol w:w="2000"/>
        <w:gridCol w:w="1686"/>
      </w:tblGrid>
      <w:tr w:rsidR="005D29C2" w:rsidRPr="00184B06" w14:paraId="2352B7D9" w14:textId="77777777" w:rsidTr="006516B1">
        <w:tc>
          <w:tcPr>
            <w:tcW w:w="1984" w:type="dxa"/>
            <w:vAlign w:val="center"/>
          </w:tcPr>
          <w:p w14:paraId="0F7E2E66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Наименование</w:t>
            </w:r>
          </w:p>
        </w:tc>
        <w:tc>
          <w:tcPr>
            <w:tcW w:w="2126" w:type="dxa"/>
            <w:vAlign w:val="center"/>
          </w:tcPr>
          <w:p w14:paraId="76C6B2E7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Паспортная мощность,</w:t>
            </w:r>
          </w:p>
          <w:p w14:paraId="3FCA3C6F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кВт</w:t>
            </w:r>
          </w:p>
        </w:tc>
        <w:tc>
          <w:tcPr>
            <w:tcW w:w="1843" w:type="dxa"/>
            <w:vAlign w:val="center"/>
          </w:tcPr>
          <w:p w14:paraId="4C7D332F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Время работы оборудования</w:t>
            </w:r>
          </w:p>
        </w:tc>
        <w:tc>
          <w:tcPr>
            <w:tcW w:w="2000" w:type="dxa"/>
            <w:vAlign w:val="center"/>
          </w:tcPr>
          <w:p w14:paraId="7A216923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Тариф электроэнергии,</w:t>
            </w:r>
          </w:p>
          <w:p w14:paraId="6ECB6676" w14:textId="0DBCB070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руб./кВт</w:t>
            </w:r>
            <m:oMath>
              <m:r>
                <m:rPr>
                  <m:sty m:val="b"/>
                </m:rPr>
                <w:rPr>
                  <w:rFonts w:ascii="Cambria Math" w:hAnsi="Cambria Math" w:cs="Times New Roman"/>
                </w:rPr>
                <m:t>×</m:t>
              </m:r>
            </m:oMath>
            <w:r w:rsidRPr="00184B06">
              <w:rPr>
                <w:rFonts w:ascii="Times New Roman" w:hAnsi="Times New Roman" w:cs="Times New Roman"/>
                <w:b/>
                <w:bCs/>
              </w:rPr>
              <w:t>ч</w:t>
            </w:r>
          </w:p>
        </w:tc>
        <w:tc>
          <w:tcPr>
            <w:tcW w:w="1686" w:type="dxa"/>
            <w:vAlign w:val="center"/>
          </w:tcPr>
          <w:p w14:paraId="0C26BBB9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Сумма,</w:t>
            </w:r>
          </w:p>
          <w:p w14:paraId="44FC6F9D" w14:textId="77777777" w:rsidR="005D29C2" w:rsidRPr="00184B06" w:rsidRDefault="005D29C2" w:rsidP="00FA7A66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руб.</w:t>
            </w:r>
          </w:p>
        </w:tc>
      </w:tr>
      <w:tr w:rsidR="005D29C2" w:rsidRPr="00184B06" w14:paraId="3FB8614F" w14:textId="77777777" w:rsidTr="006516B1">
        <w:tc>
          <w:tcPr>
            <w:tcW w:w="1984" w:type="dxa"/>
          </w:tcPr>
          <w:p w14:paraId="3763C332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Компьютер</w:t>
            </w:r>
          </w:p>
        </w:tc>
        <w:tc>
          <w:tcPr>
            <w:tcW w:w="2126" w:type="dxa"/>
          </w:tcPr>
          <w:p w14:paraId="094413F5" w14:textId="73145A2C" w:rsidR="005D29C2" w:rsidRPr="00184B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0,</w:t>
            </w:r>
            <w:r w:rsidR="00410622" w:rsidRPr="00184B06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43" w:type="dxa"/>
          </w:tcPr>
          <w:p w14:paraId="13BE59BA" w14:textId="17356711" w:rsidR="005D29C2" w:rsidRPr="00184B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600</w:t>
            </w:r>
          </w:p>
        </w:tc>
        <w:tc>
          <w:tcPr>
            <w:tcW w:w="2000" w:type="dxa"/>
          </w:tcPr>
          <w:p w14:paraId="0884DF22" w14:textId="5A4A6874" w:rsidR="005D29C2" w:rsidRPr="00184B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4</w:t>
            </w:r>
            <w:r w:rsidR="005D29C2" w:rsidRPr="00184B06">
              <w:rPr>
                <w:rFonts w:ascii="Times New Roman" w:hAnsi="Times New Roman" w:cs="Times New Roman"/>
              </w:rPr>
              <w:t>,</w:t>
            </w:r>
            <w:r w:rsidRPr="00184B06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686" w:type="dxa"/>
          </w:tcPr>
          <w:p w14:paraId="6C70D56B" w14:textId="7B21FE28" w:rsidR="005D29C2" w:rsidRPr="00184B06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1410</w:t>
            </w:r>
          </w:p>
        </w:tc>
      </w:tr>
      <w:tr w:rsidR="005D29C2" w:rsidRPr="00184B06" w14:paraId="4B3487EB" w14:textId="77777777" w:rsidTr="006516B1">
        <w:tc>
          <w:tcPr>
            <w:tcW w:w="1984" w:type="dxa"/>
          </w:tcPr>
          <w:p w14:paraId="1F79DBDC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Монитор</w:t>
            </w:r>
          </w:p>
        </w:tc>
        <w:tc>
          <w:tcPr>
            <w:tcW w:w="2126" w:type="dxa"/>
          </w:tcPr>
          <w:p w14:paraId="20F43754" w14:textId="6A40BC6F" w:rsidR="005D29C2" w:rsidRPr="00184B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0,</w:t>
            </w:r>
            <w:r w:rsidR="00410622" w:rsidRPr="00184B06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843" w:type="dxa"/>
          </w:tcPr>
          <w:p w14:paraId="53FB5207" w14:textId="2FBEC652" w:rsidR="005D29C2" w:rsidRPr="00184B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600</w:t>
            </w:r>
          </w:p>
        </w:tc>
        <w:tc>
          <w:tcPr>
            <w:tcW w:w="2000" w:type="dxa"/>
          </w:tcPr>
          <w:p w14:paraId="6B86BF71" w14:textId="60914FDA" w:rsidR="005D29C2" w:rsidRPr="00184B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4,7</w:t>
            </w:r>
          </w:p>
        </w:tc>
        <w:tc>
          <w:tcPr>
            <w:tcW w:w="1686" w:type="dxa"/>
          </w:tcPr>
          <w:p w14:paraId="2B6B3748" w14:textId="2DE59A83" w:rsidR="005D29C2" w:rsidRPr="00184B06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282</w:t>
            </w:r>
          </w:p>
        </w:tc>
      </w:tr>
      <w:tr w:rsidR="005D29C2" w:rsidRPr="00184B06" w14:paraId="7EAC6F72" w14:textId="77777777" w:rsidTr="006516B1">
        <w:tc>
          <w:tcPr>
            <w:tcW w:w="1984" w:type="dxa"/>
          </w:tcPr>
          <w:p w14:paraId="394F1624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Освещение</w:t>
            </w:r>
          </w:p>
        </w:tc>
        <w:tc>
          <w:tcPr>
            <w:tcW w:w="2126" w:type="dxa"/>
          </w:tcPr>
          <w:p w14:paraId="2A113FC4" w14:textId="77777777" w:rsidR="005D29C2" w:rsidRPr="00184B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0,04</w:t>
            </w:r>
          </w:p>
        </w:tc>
        <w:tc>
          <w:tcPr>
            <w:tcW w:w="1843" w:type="dxa"/>
          </w:tcPr>
          <w:p w14:paraId="72C81020" w14:textId="77777777" w:rsidR="005D29C2" w:rsidRPr="00184B06" w:rsidRDefault="005D29C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200</w:t>
            </w:r>
          </w:p>
        </w:tc>
        <w:tc>
          <w:tcPr>
            <w:tcW w:w="2000" w:type="dxa"/>
          </w:tcPr>
          <w:p w14:paraId="001F983C" w14:textId="4F3AE3C2" w:rsidR="005D29C2" w:rsidRPr="00184B06" w:rsidRDefault="00410622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4,7</w:t>
            </w:r>
          </w:p>
        </w:tc>
        <w:tc>
          <w:tcPr>
            <w:tcW w:w="1686" w:type="dxa"/>
          </w:tcPr>
          <w:p w14:paraId="571FEBF8" w14:textId="5A1B6384" w:rsidR="005D29C2" w:rsidRPr="00184B06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37</w:t>
            </w:r>
            <w:r w:rsidR="005D29C2" w:rsidRPr="00184B06">
              <w:rPr>
                <w:rFonts w:ascii="Times New Roman" w:hAnsi="Times New Roman" w:cs="Times New Roman"/>
              </w:rPr>
              <w:t>,</w:t>
            </w:r>
            <w:r w:rsidRPr="00184B06">
              <w:rPr>
                <w:rFonts w:ascii="Times New Roman" w:hAnsi="Times New Roman" w:cs="Times New Roman"/>
              </w:rPr>
              <w:t>6</w:t>
            </w:r>
          </w:p>
        </w:tc>
      </w:tr>
      <w:tr w:rsidR="005D29C2" w:rsidRPr="00184B06" w14:paraId="176D7F03" w14:textId="77777777" w:rsidTr="006516B1">
        <w:tc>
          <w:tcPr>
            <w:tcW w:w="7953" w:type="dxa"/>
            <w:gridSpan w:val="4"/>
          </w:tcPr>
          <w:p w14:paraId="383C5549" w14:textId="77777777" w:rsidR="005D29C2" w:rsidRPr="00184B06" w:rsidRDefault="005D29C2" w:rsidP="00FA7A66">
            <w:pPr>
              <w:pStyle w:val="afa"/>
              <w:spacing w:before="120" w:after="12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Итого</w:t>
            </w:r>
          </w:p>
        </w:tc>
        <w:tc>
          <w:tcPr>
            <w:tcW w:w="1686" w:type="dxa"/>
          </w:tcPr>
          <w:p w14:paraId="7DA0A882" w14:textId="7C10E1C1" w:rsidR="005D29C2" w:rsidRPr="00184B06" w:rsidRDefault="00EF3E30" w:rsidP="004F1001">
            <w:pPr>
              <w:pStyle w:val="afa"/>
              <w:spacing w:before="120" w:after="12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1</w:t>
            </w:r>
            <w:r w:rsidR="00E24A52" w:rsidRPr="00184B06">
              <w:rPr>
                <w:rFonts w:ascii="Times New Roman" w:hAnsi="Times New Roman" w:cs="Times New Roman"/>
              </w:rPr>
              <w:t xml:space="preserve"> </w:t>
            </w:r>
            <w:r w:rsidRPr="00184B06">
              <w:rPr>
                <w:rFonts w:ascii="Times New Roman" w:hAnsi="Times New Roman" w:cs="Times New Roman"/>
              </w:rPr>
              <w:t>729</w:t>
            </w:r>
            <w:r w:rsidR="005D29C2" w:rsidRPr="00184B06">
              <w:rPr>
                <w:rFonts w:ascii="Times New Roman" w:hAnsi="Times New Roman" w:cs="Times New Roman"/>
              </w:rPr>
              <w:t>,</w:t>
            </w:r>
            <w:r w:rsidRPr="00184B06">
              <w:rPr>
                <w:rFonts w:ascii="Times New Roman" w:hAnsi="Times New Roman" w:cs="Times New Roman"/>
              </w:rPr>
              <w:t>6</w:t>
            </w:r>
          </w:p>
        </w:tc>
      </w:tr>
    </w:tbl>
    <w:p w14:paraId="5EAE4C43" w14:textId="4DA3677C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82" w:name="_Toc106349576"/>
      <w:bookmarkStart w:id="83" w:name="_Toc106599061"/>
      <w:bookmarkStart w:id="84" w:name="_Toc106612833"/>
      <w:bookmarkStart w:id="85" w:name="_Toc168574227"/>
      <w:r w:rsidRPr="00184B06">
        <w:rPr>
          <w:lang w:eastAsia="en-US"/>
        </w:rPr>
        <w:t xml:space="preserve">6.3 </w:t>
      </w:r>
      <w:r w:rsidR="00E22CE1" w:rsidRPr="00184B06">
        <w:rPr>
          <w:lang w:eastAsia="en-US"/>
        </w:rPr>
        <w:t>Расчёт</w:t>
      </w:r>
      <w:r w:rsidRPr="00184B06">
        <w:rPr>
          <w:lang w:eastAsia="en-US"/>
        </w:rPr>
        <w:t xml:space="preserve"> </w:t>
      </w:r>
      <w:r w:rsidR="00E22CE1" w:rsidRPr="00184B06">
        <w:rPr>
          <w:lang w:eastAsia="en-US"/>
        </w:rPr>
        <w:t xml:space="preserve">затрат </w:t>
      </w:r>
      <w:r w:rsidRPr="00184B06">
        <w:rPr>
          <w:lang w:eastAsia="en-US"/>
        </w:rPr>
        <w:t>на разработку системы</w:t>
      </w:r>
      <w:bookmarkEnd w:id="82"/>
      <w:bookmarkEnd w:id="83"/>
      <w:bookmarkEnd w:id="84"/>
      <w:bookmarkEnd w:id="85"/>
    </w:p>
    <w:p w14:paraId="5FB08CB1" w14:textId="77777777" w:rsidR="005D29C2" w:rsidRPr="00184B06" w:rsidRDefault="005D29C2" w:rsidP="005D29C2">
      <w:r w:rsidRPr="00184B06">
        <w:t xml:space="preserve">Определение затрат на разработку производится путем составления соответствующей сметы, которая включает следующие статьи: </w:t>
      </w:r>
    </w:p>
    <w:p w14:paraId="131240CA" w14:textId="43BCB523" w:rsidR="005D29C2" w:rsidRPr="00184B06" w:rsidRDefault="00E22CE1" w:rsidP="00297B01">
      <w:pPr>
        <w:pStyle w:val="af4"/>
        <w:numPr>
          <w:ilvl w:val="0"/>
          <w:numId w:val="19"/>
        </w:numPr>
        <w:ind w:left="709" w:hanging="283"/>
        <w:rPr>
          <w:lang w:val="ru-RU" w:eastAsia="en-US"/>
        </w:rPr>
      </w:pPr>
      <w:r w:rsidRPr="00184B06">
        <w:rPr>
          <w:lang w:val="ru-RU" w:eastAsia="en-US"/>
        </w:rPr>
        <w:t>затраты</w:t>
      </w:r>
      <w:r w:rsidR="005D29C2" w:rsidRPr="00184B06">
        <w:rPr>
          <w:lang w:val="ru-RU" w:eastAsia="en-US"/>
        </w:rPr>
        <w:t xml:space="preserve"> </w:t>
      </w:r>
      <w:r w:rsidRPr="00184B06">
        <w:rPr>
          <w:lang w:val="ru-RU" w:eastAsia="en-US"/>
        </w:rPr>
        <w:t>на оплату труда</w:t>
      </w:r>
      <w:r w:rsidR="005D29C2" w:rsidRPr="00184B06">
        <w:rPr>
          <w:lang w:val="ru-RU" w:eastAsia="en-US"/>
        </w:rPr>
        <w:t xml:space="preserve">; </w:t>
      </w:r>
    </w:p>
    <w:p w14:paraId="3E4C3ABB" w14:textId="6802D464" w:rsidR="005D29C2" w:rsidRPr="00184B06" w:rsidRDefault="00E22CE1" w:rsidP="00297B01">
      <w:pPr>
        <w:pStyle w:val="af4"/>
        <w:numPr>
          <w:ilvl w:val="0"/>
          <w:numId w:val="19"/>
        </w:numPr>
        <w:ind w:left="709" w:hanging="283"/>
        <w:rPr>
          <w:lang w:val="ru-RU" w:eastAsia="en-US"/>
        </w:rPr>
      </w:pPr>
      <w:r w:rsidRPr="00184B06">
        <w:rPr>
          <w:lang w:val="ru-RU" w:eastAsia="en-US"/>
        </w:rPr>
        <w:t>отчисления на социальные</w:t>
      </w:r>
      <w:r w:rsidRPr="00184B06">
        <w:rPr>
          <w:lang w:val="ru-RU"/>
        </w:rPr>
        <w:t xml:space="preserve"> нужды</w:t>
      </w:r>
      <w:r w:rsidR="005D29C2" w:rsidRPr="00184B06">
        <w:rPr>
          <w:lang w:val="ru-RU" w:eastAsia="en-US"/>
        </w:rPr>
        <w:t>;</w:t>
      </w:r>
    </w:p>
    <w:p w14:paraId="0D75FE5D" w14:textId="79910785" w:rsidR="005D29C2" w:rsidRPr="00184B06" w:rsidRDefault="00ED20E1" w:rsidP="00297B01">
      <w:pPr>
        <w:pStyle w:val="af4"/>
        <w:numPr>
          <w:ilvl w:val="0"/>
          <w:numId w:val="19"/>
        </w:numPr>
        <w:ind w:left="709" w:hanging="283"/>
        <w:rPr>
          <w:lang w:val="ru-RU" w:eastAsia="en-US"/>
        </w:rPr>
      </w:pPr>
      <w:r w:rsidRPr="00184B06">
        <w:rPr>
          <w:lang w:val="ru-RU" w:eastAsia="en-US"/>
        </w:rPr>
        <w:t>амортизация основных фондов</w:t>
      </w:r>
      <w:r w:rsidR="005D29C2" w:rsidRPr="00184B06">
        <w:rPr>
          <w:lang w:val="ru-RU" w:eastAsia="en-US"/>
        </w:rPr>
        <w:t>.</w:t>
      </w:r>
    </w:p>
    <w:p w14:paraId="02ABF4E1" w14:textId="01B5575B" w:rsidR="005D29C2" w:rsidRPr="00184B06" w:rsidRDefault="005D29C2" w:rsidP="005D29C2">
      <w:pPr>
        <w:pStyle w:val="2"/>
      </w:pPr>
      <w:bookmarkStart w:id="86" w:name="_Toc106349577"/>
      <w:bookmarkStart w:id="87" w:name="_Toc106599062"/>
      <w:bookmarkStart w:id="88" w:name="_Toc106612834"/>
      <w:bookmarkStart w:id="89" w:name="_Toc168574228"/>
      <w:r w:rsidRPr="00184B06">
        <w:rPr>
          <w:lang w:eastAsia="en-US"/>
        </w:rPr>
        <w:t xml:space="preserve">6.4 </w:t>
      </w:r>
      <w:r w:rsidR="00E07E78" w:rsidRPr="00184B06">
        <w:rPr>
          <w:lang w:eastAsia="en-US"/>
        </w:rPr>
        <w:t>Расчёт</w:t>
      </w:r>
      <w:r w:rsidRPr="00184B06">
        <w:rPr>
          <w:lang w:eastAsia="en-US"/>
        </w:rPr>
        <w:t xml:space="preserve"> </w:t>
      </w:r>
      <w:r w:rsidR="00E07E78" w:rsidRPr="00184B06">
        <w:rPr>
          <w:lang w:eastAsia="en-US"/>
        </w:rPr>
        <w:t>затрат на</w:t>
      </w:r>
      <w:r w:rsidRPr="00184B06">
        <w:rPr>
          <w:lang w:eastAsia="en-US"/>
        </w:rPr>
        <w:t xml:space="preserve"> </w:t>
      </w:r>
      <w:r w:rsidR="00E07E78" w:rsidRPr="00184B06">
        <w:rPr>
          <w:lang w:eastAsia="en-US"/>
        </w:rPr>
        <w:t xml:space="preserve">оплату </w:t>
      </w:r>
      <w:bookmarkEnd w:id="86"/>
      <w:bookmarkEnd w:id="87"/>
      <w:bookmarkEnd w:id="88"/>
      <w:r w:rsidR="00E07E78" w:rsidRPr="00184B06">
        <w:rPr>
          <w:lang w:eastAsia="en-US"/>
        </w:rPr>
        <w:t>труда</w:t>
      </w:r>
      <w:bookmarkEnd w:id="89"/>
    </w:p>
    <w:p w14:paraId="19DE0CF8" w14:textId="77777777" w:rsidR="005D29C2" w:rsidRPr="00184B06" w:rsidRDefault="005D29C2" w:rsidP="005E31F5">
      <w:r w:rsidRPr="00184B06">
        <w:t xml:space="preserve">Общая сумма затрат на оплату труда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тр</m:t>
            </m:r>
          </m:sub>
        </m:sSub>
      </m:oMath>
      <w:r w:rsidRPr="00184B06">
        <w:t xml:space="preserve"> определяется по формуле:</w:t>
      </w:r>
    </w:p>
    <w:p w14:paraId="76A44688" w14:textId="77777777" w:rsidR="005D29C2" w:rsidRPr="00184B06" w:rsidRDefault="00000000" w:rsidP="005E31F5">
      <w:pPr>
        <w:jc w:val="center"/>
        <w:rPr>
          <w:szCs w:val="28"/>
          <w:lang w:eastAsia="en-US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hAnsi="Cambria Math"/>
                <w:szCs w:val="28"/>
                <w:lang w:eastAsia="en-US"/>
              </w:rPr>
              <m:t>З</m:t>
            </m:r>
          </m:e>
          <m:sub>
            <m:r>
              <w:rPr>
                <w:rFonts w:ascii="Cambria Math" w:hAnsi="Cambria Math"/>
                <w:szCs w:val="28"/>
                <w:lang w:eastAsia="en-US"/>
              </w:rPr>
              <m:t>тр</m:t>
            </m:r>
          </m:sub>
        </m:sSub>
        <m:r>
          <w:rPr>
            <w:rFonts w:ascii="Cambria Math" w:hAnsi="Cambria Math"/>
            <w:szCs w:val="28"/>
            <w:lang w:eastAsia="en-US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Cs w:val="28"/>
                <w:lang w:eastAsia="en-US"/>
              </w:rPr>
              <m:t>i=1</m:t>
            </m:r>
          </m:sub>
          <m:sup>
            <m:r>
              <w:rPr>
                <w:rFonts w:ascii="Cambria Math" w:hAnsi="Cambria Math"/>
                <w:szCs w:val="28"/>
                <w:lang w:eastAsia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ЧС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  <w:lang w:eastAsia="en-US"/>
              </w:rPr>
              <m:t>×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eastAsia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  <w:lang w:eastAsia="en-US"/>
                  </w:rPr>
                  <m:t>i</m:t>
                </m:r>
              </m:sub>
            </m:sSub>
          </m:e>
        </m:nary>
      </m:oMath>
      <w:r w:rsidR="005D29C2" w:rsidRPr="00184B06">
        <w:rPr>
          <w:szCs w:val="28"/>
          <w:lang w:eastAsia="en-US"/>
        </w:rPr>
        <w:t>,</w:t>
      </w:r>
    </w:p>
    <w:p w14:paraId="1732C858" w14:textId="79A00B40" w:rsidR="005D29C2" w:rsidRPr="00184B06" w:rsidRDefault="005D29C2" w:rsidP="005E31F5">
      <w:r w:rsidRPr="00184B06">
        <w:rPr>
          <w:szCs w:val="28"/>
          <w:lang w:eastAsia="en-US"/>
        </w:rPr>
        <w:t xml:space="preserve"> 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ЧС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84B06">
        <w:t xml:space="preserve"> – часов</w:t>
      </w:r>
      <w:r w:rsidR="00063583" w:rsidRPr="00184B06">
        <w:t>ая</w:t>
      </w:r>
      <w:r w:rsidRPr="00184B06">
        <w:t xml:space="preserve"> ставка i-го работника, руб.;</w:t>
      </w:r>
    </w:p>
    <w:p w14:paraId="123C920B" w14:textId="77777777" w:rsidR="005D29C2" w:rsidRPr="00184B06" w:rsidRDefault="00000000" w:rsidP="005E31F5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184B06">
        <w:t xml:space="preserve"> – время на разработку системы, ч;</w:t>
      </w:r>
    </w:p>
    <w:p w14:paraId="38BB5AB5" w14:textId="77777777" w:rsidR="005D29C2" w:rsidRPr="00184B06" w:rsidRDefault="005D29C2" w:rsidP="005E31F5">
      <w:r w:rsidRPr="00184B06">
        <w:t>i – порядковый номер работника;</w:t>
      </w:r>
    </w:p>
    <w:p w14:paraId="069399C4" w14:textId="77777777" w:rsidR="005D29C2" w:rsidRPr="00184B06" w:rsidRDefault="005D29C2" w:rsidP="005E31F5">
      <w:r w:rsidRPr="00184B06">
        <w:t>n – количество работников.</w:t>
      </w:r>
    </w:p>
    <w:p w14:paraId="677E96AB" w14:textId="77777777" w:rsidR="005D29C2" w:rsidRPr="00184B06" w:rsidRDefault="005D29C2" w:rsidP="005E31F5">
      <w:r w:rsidRPr="00184B06">
        <w:t>Часовая заработная плата программиста рассчитывается по формуле:</w:t>
      </w:r>
    </w:p>
    <w:p w14:paraId="7E670D3C" w14:textId="237CC7EE" w:rsidR="005D29C2" w:rsidRPr="00184B06" w:rsidRDefault="00000000" w:rsidP="005E31F5">
      <w:pPr>
        <w:jc w:val="center"/>
        <w:rPr>
          <w:szCs w:val="28"/>
          <w:lang w:eastAsia="en-US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sSubPr>
          <m:e>
            <m:r>
              <w:rPr>
                <w:rFonts w:ascii="Cambria Math" w:eastAsia="Calibri" w:hAnsi="Cambria Math"/>
                <w:szCs w:val="28"/>
                <w:lang w:eastAsia="en-US"/>
              </w:rPr>
              <m:t>ЧС</m:t>
            </m:r>
          </m:e>
          <m:sub>
            <m:r>
              <w:rPr>
                <w:rFonts w:ascii="Cambria Math" w:eastAsia="Calibri" w:hAnsi="Cambria Math"/>
                <w:szCs w:val="28"/>
                <w:lang w:eastAsia="en-US"/>
              </w:rPr>
              <m:t>i</m:t>
            </m:r>
          </m:sub>
        </m:sSub>
        <m:r>
          <w:rPr>
            <w:rFonts w:ascii="Cambria Math" w:eastAsia="Calibri" w:hAnsi="Cambria Math"/>
            <w:szCs w:val="28"/>
            <w:lang w:eastAsia="en-US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ЗП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ФРВ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i</m:t>
                </m:r>
              </m:sub>
            </m:sSub>
          </m:den>
        </m:f>
      </m:oMath>
      <w:r w:rsidR="005D29C2" w:rsidRPr="00184B06">
        <w:rPr>
          <w:szCs w:val="28"/>
          <w:lang w:eastAsia="en-US"/>
        </w:rPr>
        <w:t>,</w:t>
      </w:r>
    </w:p>
    <w:p w14:paraId="5273C54F" w14:textId="77777777" w:rsidR="005D29C2" w:rsidRPr="00184B06" w:rsidRDefault="005D29C2" w:rsidP="005E31F5">
      <w:r w:rsidRPr="00184B06">
        <w:rPr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ЗП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84B06">
        <w:t xml:space="preserve"> – среднемесячная заработная плата разработчика системы, руб.;</w:t>
      </w:r>
    </w:p>
    <w:p w14:paraId="3E65541F" w14:textId="77777777" w:rsidR="005D29C2" w:rsidRPr="00184B06" w:rsidRDefault="00000000" w:rsidP="005E31F5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ФРВ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D29C2" w:rsidRPr="00184B06">
        <w:t xml:space="preserve"> – среднемесячный фонд рабочего времени.</w:t>
      </w:r>
    </w:p>
    <w:p w14:paraId="5A7CFCAA" w14:textId="77777777" w:rsidR="00FA7A66" w:rsidRPr="00184B06" w:rsidRDefault="00FA7A66">
      <w:pPr>
        <w:suppressAutoHyphens w:val="0"/>
        <w:autoSpaceDN/>
        <w:spacing w:line="240" w:lineRule="auto"/>
        <w:ind w:firstLine="0"/>
        <w:jc w:val="left"/>
      </w:pPr>
      <w:r w:rsidRPr="00184B06">
        <w:br w:type="page"/>
      </w:r>
    </w:p>
    <w:p w14:paraId="03AD961A" w14:textId="35640E15" w:rsidR="00FA7A66" w:rsidRPr="00184B06" w:rsidRDefault="005D29C2" w:rsidP="00FA7A66">
      <w:r w:rsidRPr="00184B06">
        <w:lastRenderedPageBreak/>
        <w:t xml:space="preserve">Стоимость одного часа работы программиста равна </w:t>
      </w:r>
      <w:r w:rsidR="00535E61" w:rsidRPr="00184B06">
        <w:t>3</w:t>
      </w:r>
      <w:r w:rsidRPr="00184B06">
        <w:t>00 руб.</w:t>
      </w:r>
    </w:p>
    <w:p w14:paraId="00E4791D" w14:textId="03E1ACC4" w:rsidR="005D29C2" w:rsidRPr="00184B06" w:rsidRDefault="005D29C2" w:rsidP="00FA7A66">
      <w:r w:rsidRPr="00184B06">
        <w:t xml:space="preserve">Общая сумма затрат на оплату труда равна: </w:t>
      </w:r>
    </w:p>
    <w:p w14:paraId="58070595" w14:textId="2F2A0043" w:rsidR="005D29C2" w:rsidRPr="00184B06" w:rsidRDefault="00535E61" w:rsidP="005E31F5">
      <w:r w:rsidRPr="00184B06">
        <w:t>550</w:t>
      </w:r>
      <w:r w:rsidR="005D29C2" w:rsidRPr="00184B06">
        <w:t xml:space="preserve"> ч. × 300 руб. = 1</w:t>
      </w:r>
      <w:r w:rsidRPr="00184B06">
        <w:t>65</w:t>
      </w:r>
      <w:r w:rsidR="005D29C2" w:rsidRPr="00184B06">
        <w:t xml:space="preserve"> 000 руб.</w:t>
      </w:r>
    </w:p>
    <w:p w14:paraId="206DF9E0" w14:textId="6EA66542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90" w:name="_Toc106349578"/>
      <w:bookmarkStart w:id="91" w:name="_Toc106599063"/>
      <w:bookmarkStart w:id="92" w:name="_Toc106612835"/>
      <w:bookmarkStart w:id="93" w:name="_Toc168574229"/>
      <w:r w:rsidRPr="00184B06">
        <w:rPr>
          <w:lang w:eastAsia="en-US"/>
        </w:rPr>
        <w:t>6.5 Расчет</w:t>
      </w:r>
      <w:r w:rsidR="005954D7" w:rsidRPr="00184B06">
        <w:rPr>
          <w:lang w:eastAsia="en-US"/>
        </w:rPr>
        <w:t xml:space="preserve"> отчислений</w:t>
      </w:r>
      <w:r w:rsidRPr="00184B06">
        <w:rPr>
          <w:lang w:eastAsia="en-US"/>
        </w:rPr>
        <w:t xml:space="preserve"> на социальные нужды</w:t>
      </w:r>
      <w:bookmarkEnd w:id="90"/>
      <w:bookmarkEnd w:id="91"/>
      <w:bookmarkEnd w:id="92"/>
      <w:bookmarkEnd w:id="93"/>
    </w:p>
    <w:p w14:paraId="3617D606" w14:textId="77777777" w:rsidR="005D29C2" w:rsidRPr="00184B06" w:rsidRDefault="005D29C2" w:rsidP="005D29C2">
      <w:pPr>
        <w:pStyle w:val="aa"/>
        <w:widowControl w:val="0"/>
        <w:autoSpaceDE w:val="0"/>
        <w:rPr>
          <w:szCs w:val="30"/>
        </w:rPr>
      </w:pPr>
      <w:r w:rsidRPr="00184B06">
        <w:rPr>
          <w:szCs w:val="30"/>
        </w:rPr>
        <w:t>Данные об отчислениях на социальные нужды представлены в таблице 14.</w:t>
      </w:r>
    </w:p>
    <w:p w14:paraId="4B7A813E" w14:textId="15BCDF83" w:rsidR="005D29C2" w:rsidRPr="00184B06" w:rsidRDefault="00F40C50" w:rsidP="005D29C2">
      <w:pPr>
        <w:pStyle w:val="aa"/>
        <w:widowControl w:val="0"/>
        <w:autoSpaceDE w:val="0"/>
        <w:ind w:firstLine="142"/>
        <w:rPr>
          <w:rFonts w:eastAsia="Calibri"/>
          <w:szCs w:val="30"/>
          <w:lang w:eastAsia="en-US"/>
        </w:rPr>
      </w:pPr>
      <w:r w:rsidRPr="00184B06">
        <w:rPr>
          <w:rFonts w:eastAsia="Calibri"/>
          <w:szCs w:val="30"/>
          <w:lang w:eastAsia="en-US"/>
        </w:rPr>
        <w:t>Таблица</w:t>
      </w:r>
      <w:r w:rsidR="005D29C2" w:rsidRPr="00184B06">
        <w:rPr>
          <w:rFonts w:eastAsia="Calibri"/>
          <w:szCs w:val="30"/>
          <w:lang w:eastAsia="en-US"/>
        </w:rPr>
        <w:t xml:space="preserve"> </w:t>
      </w:r>
      <w:r w:rsidR="00EE1EFF" w:rsidRPr="00184B06">
        <w:rPr>
          <w:rFonts w:eastAsia="Calibri"/>
          <w:szCs w:val="30"/>
          <w:lang w:eastAsia="en-US"/>
        </w:rPr>
        <w:t>6.</w:t>
      </w:r>
      <w:r w:rsidR="005D29C2" w:rsidRPr="00184B06">
        <w:rPr>
          <w:rFonts w:eastAsia="Calibri"/>
          <w:szCs w:val="30"/>
          <w:lang w:eastAsia="en-US"/>
        </w:rPr>
        <w:t>4 – Отчисления на социальные нужды</w:t>
      </w:r>
    </w:p>
    <w:tbl>
      <w:tblPr>
        <w:tblStyle w:val="16"/>
        <w:tblW w:w="9639" w:type="dxa"/>
        <w:tblInd w:w="137" w:type="dxa"/>
        <w:tblLook w:val="04A0" w:firstRow="1" w:lastRow="0" w:firstColumn="1" w:lastColumn="0" w:noHBand="0" w:noVBand="1"/>
      </w:tblPr>
      <w:tblGrid>
        <w:gridCol w:w="5103"/>
        <w:gridCol w:w="1559"/>
        <w:gridCol w:w="1560"/>
        <w:gridCol w:w="1417"/>
      </w:tblGrid>
      <w:tr w:rsidR="005D29C2" w:rsidRPr="00184B06" w14:paraId="43021A82" w14:textId="77777777" w:rsidTr="006516B1">
        <w:tc>
          <w:tcPr>
            <w:tcW w:w="5103" w:type="dxa"/>
            <w:vAlign w:val="center"/>
          </w:tcPr>
          <w:p w14:paraId="35BCF1EE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Вид</w:t>
            </w:r>
          </w:p>
        </w:tc>
        <w:tc>
          <w:tcPr>
            <w:tcW w:w="1559" w:type="dxa"/>
            <w:vAlign w:val="center"/>
          </w:tcPr>
          <w:p w14:paraId="2C99F91A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Начислено заработной платы, руб.</w:t>
            </w:r>
          </w:p>
        </w:tc>
        <w:tc>
          <w:tcPr>
            <w:tcW w:w="1560" w:type="dxa"/>
            <w:vAlign w:val="center"/>
          </w:tcPr>
          <w:p w14:paraId="29F6126B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Отчисления</w:t>
            </w:r>
          </w:p>
          <w:p w14:paraId="602D60A5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%</w:t>
            </w:r>
          </w:p>
        </w:tc>
        <w:tc>
          <w:tcPr>
            <w:tcW w:w="1417" w:type="dxa"/>
            <w:vAlign w:val="center"/>
          </w:tcPr>
          <w:p w14:paraId="47E1889C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Сумма,</w:t>
            </w:r>
          </w:p>
          <w:p w14:paraId="3242AD60" w14:textId="77777777" w:rsidR="005D29C2" w:rsidRPr="00184B06" w:rsidRDefault="005D29C2" w:rsidP="007A2182">
            <w:pPr>
              <w:pStyle w:val="afa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руб.</w:t>
            </w:r>
          </w:p>
        </w:tc>
      </w:tr>
      <w:tr w:rsidR="005D29C2" w:rsidRPr="00184B06" w14:paraId="412F2D6F" w14:textId="77777777" w:rsidTr="006516B1">
        <w:tc>
          <w:tcPr>
            <w:tcW w:w="5103" w:type="dxa"/>
          </w:tcPr>
          <w:p w14:paraId="42BFD6E0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Фонд социального страхования РФ</w:t>
            </w:r>
          </w:p>
        </w:tc>
        <w:tc>
          <w:tcPr>
            <w:tcW w:w="1559" w:type="dxa"/>
            <w:vMerge w:val="restart"/>
            <w:vAlign w:val="center"/>
          </w:tcPr>
          <w:p w14:paraId="54A32D8F" w14:textId="795261CB" w:rsidR="005D29C2" w:rsidRPr="00184B06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1</w:t>
            </w:r>
            <w:r w:rsidR="00535E61" w:rsidRPr="00184B06">
              <w:rPr>
                <w:rFonts w:ascii="Times New Roman" w:eastAsia="Calibri" w:hAnsi="Times New Roman" w:cs="Times New Roman"/>
                <w:lang w:eastAsia="en-US"/>
              </w:rPr>
              <w:t>65</w:t>
            </w:r>
            <w:r w:rsidRPr="00184B06">
              <w:rPr>
                <w:rFonts w:ascii="Times New Roman" w:eastAsia="Calibri" w:hAnsi="Times New Roman" w:cs="Times New Roman"/>
                <w:lang w:eastAsia="en-US"/>
              </w:rPr>
              <w:t xml:space="preserve"> 000</w:t>
            </w:r>
          </w:p>
        </w:tc>
        <w:tc>
          <w:tcPr>
            <w:tcW w:w="1560" w:type="dxa"/>
          </w:tcPr>
          <w:p w14:paraId="1317AD28" w14:textId="77777777" w:rsidR="005D29C2" w:rsidRPr="00184B06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2,9</w:t>
            </w:r>
          </w:p>
        </w:tc>
        <w:tc>
          <w:tcPr>
            <w:tcW w:w="1417" w:type="dxa"/>
          </w:tcPr>
          <w:p w14:paraId="0E5A81B8" w14:textId="6727F574" w:rsidR="005D29C2" w:rsidRPr="00184B06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4785</w:t>
            </w:r>
          </w:p>
        </w:tc>
      </w:tr>
      <w:tr w:rsidR="005D29C2" w:rsidRPr="00184B06" w14:paraId="559C0828" w14:textId="77777777" w:rsidTr="006516B1">
        <w:tc>
          <w:tcPr>
            <w:tcW w:w="5103" w:type="dxa"/>
          </w:tcPr>
          <w:p w14:paraId="49EEE100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Фонд обязательного медицинского страхования</w:t>
            </w:r>
          </w:p>
        </w:tc>
        <w:tc>
          <w:tcPr>
            <w:tcW w:w="1559" w:type="dxa"/>
            <w:vMerge/>
          </w:tcPr>
          <w:p w14:paraId="6C3AA97E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</w:p>
        </w:tc>
        <w:tc>
          <w:tcPr>
            <w:tcW w:w="1560" w:type="dxa"/>
          </w:tcPr>
          <w:p w14:paraId="21854794" w14:textId="77777777" w:rsidR="005D29C2" w:rsidRPr="00184B06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5,1</w:t>
            </w:r>
          </w:p>
        </w:tc>
        <w:tc>
          <w:tcPr>
            <w:tcW w:w="1417" w:type="dxa"/>
          </w:tcPr>
          <w:p w14:paraId="1117B589" w14:textId="569585EC" w:rsidR="005D29C2" w:rsidRPr="00184B06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8415</w:t>
            </w:r>
          </w:p>
        </w:tc>
      </w:tr>
      <w:tr w:rsidR="005D29C2" w:rsidRPr="00184B06" w14:paraId="15584D75" w14:textId="77777777" w:rsidTr="006516B1">
        <w:tc>
          <w:tcPr>
            <w:tcW w:w="5103" w:type="dxa"/>
          </w:tcPr>
          <w:p w14:paraId="5DF1D9FF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Пенсионный фонд РФ</w:t>
            </w:r>
          </w:p>
        </w:tc>
        <w:tc>
          <w:tcPr>
            <w:tcW w:w="1559" w:type="dxa"/>
            <w:vMerge/>
          </w:tcPr>
          <w:p w14:paraId="2244E1F5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</w:p>
        </w:tc>
        <w:tc>
          <w:tcPr>
            <w:tcW w:w="1560" w:type="dxa"/>
          </w:tcPr>
          <w:p w14:paraId="479D3112" w14:textId="77777777" w:rsidR="005D29C2" w:rsidRPr="00184B06" w:rsidRDefault="005D29C2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22</w:t>
            </w:r>
          </w:p>
        </w:tc>
        <w:tc>
          <w:tcPr>
            <w:tcW w:w="1417" w:type="dxa"/>
          </w:tcPr>
          <w:p w14:paraId="74705ACD" w14:textId="36E5BDC3" w:rsidR="005D29C2" w:rsidRPr="00184B06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36</w:t>
            </w:r>
            <w:r w:rsidR="00F75E5C" w:rsidRPr="00184B06">
              <w:rPr>
                <w:rFonts w:ascii="Times New Roman" w:eastAsia="Calibri" w:hAnsi="Times New Roman" w:cs="Times New Roman"/>
                <w:lang w:eastAsia="en-US"/>
              </w:rPr>
              <w:t xml:space="preserve"> </w:t>
            </w:r>
            <w:r w:rsidRPr="00184B06">
              <w:rPr>
                <w:rFonts w:ascii="Times New Roman" w:eastAsia="Calibri" w:hAnsi="Times New Roman" w:cs="Times New Roman"/>
                <w:lang w:eastAsia="en-US"/>
              </w:rPr>
              <w:t>300</w:t>
            </w:r>
          </w:p>
        </w:tc>
      </w:tr>
      <w:tr w:rsidR="005D29C2" w:rsidRPr="00184B06" w14:paraId="44D9B3CA" w14:textId="77777777" w:rsidTr="006516B1">
        <w:tc>
          <w:tcPr>
            <w:tcW w:w="8222" w:type="dxa"/>
            <w:gridSpan w:val="3"/>
          </w:tcPr>
          <w:p w14:paraId="77A03307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Итого</w:t>
            </w:r>
          </w:p>
        </w:tc>
        <w:tc>
          <w:tcPr>
            <w:tcW w:w="1417" w:type="dxa"/>
          </w:tcPr>
          <w:p w14:paraId="57D29637" w14:textId="26ADB097" w:rsidR="005D29C2" w:rsidRPr="00184B06" w:rsidRDefault="00535E61" w:rsidP="009A0A3F">
            <w:pPr>
              <w:pStyle w:val="afa"/>
              <w:spacing w:before="140" w:after="140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184B06">
              <w:rPr>
                <w:rFonts w:ascii="Times New Roman" w:eastAsia="Calibri" w:hAnsi="Times New Roman" w:cs="Times New Roman"/>
                <w:lang w:eastAsia="en-US"/>
              </w:rPr>
              <w:t>49</w:t>
            </w:r>
            <w:r w:rsidR="00F75E5C" w:rsidRPr="00184B06">
              <w:rPr>
                <w:rFonts w:ascii="Times New Roman" w:eastAsia="Calibri" w:hAnsi="Times New Roman" w:cs="Times New Roman"/>
                <w:lang w:eastAsia="en-US"/>
              </w:rPr>
              <w:t xml:space="preserve"> </w:t>
            </w:r>
            <w:r w:rsidRPr="00184B06">
              <w:rPr>
                <w:rFonts w:ascii="Times New Roman" w:eastAsia="Calibri" w:hAnsi="Times New Roman" w:cs="Times New Roman"/>
                <w:lang w:eastAsia="en-US"/>
              </w:rPr>
              <w:t>500</w:t>
            </w:r>
          </w:p>
        </w:tc>
      </w:tr>
    </w:tbl>
    <w:p w14:paraId="6ED3373A" w14:textId="7A25DE73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94" w:name="_Toc106349579"/>
      <w:bookmarkStart w:id="95" w:name="_Toc106599064"/>
      <w:bookmarkStart w:id="96" w:name="_Toc106612836"/>
      <w:bookmarkStart w:id="97" w:name="_Toc168574230"/>
      <w:r w:rsidRPr="00184B06">
        <w:rPr>
          <w:lang w:eastAsia="en-US"/>
        </w:rPr>
        <w:t>6.</w:t>
      </w:r>
      <w:r w:rsidR="008039FE" w:rsidRPr="00184B06">
        <w:rPr>
          <w:lang w:eastAsia="en-US"/>
        </w:rPr>
        <w:t>6</w:t>
      </w:r>
      <w:r w:rsidRPr="00184B06">
        <w:rPr>
          <w:lang w:eastAsia="en-US"/>
        </w:rPr>
        <w:t xml:space="preserve"> </w:t>
      </w:r>
      <w:r w:rsidR="00C633F7" w:rsidRPr="00184B06">
        <w:t>Себестоимость</w:t>
      </w:r>
      <w:r w:rsidRPr="00184B06">
        <w:rPr>
          <w:lang w:eastAsia="en-US"/>
        </w:rPr>
        <w:t xml:space="preserve"> </w:t>
      </w:r>
      <w:bookmarkEnd w:id="94"/>
      <w:bookmarkEnd w:id="95"/>
      <w:bookmarkEnd w:id="96"/>
      <w:r w:rsidR="00C633F7" w:rsidRPr="00184B06">
        <w:rPr>
          <w:lang w:eastAsia="en-US"/>
        </w:rPr>
        <w:t>проекта</w:t>
      </w:r>
      <w:bookmarkEnd w:id="97"/>
    </w:p>
    <w:p w14:paraId="37FAAD06" w14:textId="2C6E5974" w:rsidR="005D29C2" w:rsidRPr="00184B06" w:rsidRDefault="005D29C2" w:rsidP="005D29C2">
      <w:pPr>
        <w:pStyle w:val="aa"/>
        <w:widowControl w:val="0"/>
        <w:autoSpaceDE w:val="0"/>
        <w:rPr>
          <w:szCs w:val="30"/>
        </w:rPr>
      </w:pPr>
      <w:r w:rsidRPr="00184B06">
        <w:rPr>
          <w:szCs w:val="30"/>
        </w:rPr>
        <w:t xml:space="preserve">В таблице </w:t>
      </w:r>
      <w:r w:rsidR="006B3A6C" w:rsidRPr="00184B06">
        <w:rPr>
          <w:szCs w:val="30"/>
        </w:rPr>
        <w:t>6.</w:t>
      </w:r>
      <w:r w:rsidRPr="00184B06">
        <w:rPr>
          <w:szCs w:val="30"/>
        </w:rPr>
        <w:t>5 представлен расчет себестоимости проекта.</w:t>
      </w:r>
    </w:p>
    <w:p w14:paraId="26CC89E3" w14:textId="7B403A49" w:rsidR="005D29C2" w:rsidRPr="00184B06" w:rsidRDefault="002C148D" w:rsidP="005D29C2">
      <w:pPr>
        <w:pStyle w:val="aa"/>
        <w:widowControl w:val="0"/>
        <w:autoSpaceDE w:val="0"/>
        <w:ind w:firstLine="142"/>
        <w:rPr>
          <w:rFonts w:eastAsia="Calibri"/>
          <w:szCs w:val="30"/>
          <w:lang w:eastAsia="en-US"/>
        </w:rPr>
      </w:pPr>
      <w:r w:rsidRPr="00184B06">
        <w:rPr>
          <w:rFonts w:eastAsia="Calibri"/>
          <w:szCs w:val="30"/>
          <w:lang w:eastAsia="en-US"/>
        </w:rPr>
        <w:t>Таблица</w:t>
      </w:r>
      <w:r w:rsidR="005D29C2" w:rsidRPr="00184B06">
        <w:rPr>
          <w:rFonts w:eastAsia="Calibri"/>
          <w:szCs w:val="30"/>
          <w:lang w:eastAsia="en-US"/>
        </w:rPr>
        <w:t xml:space="preserve"> </w:t>
      </w:r>
      <w:r w:rsidR="006B3A6C" w:rsidRPr="00184B06">
        <w:rPr>
          <w:rFonts w:eastAsia="Calibri"/>
          <w:szCs w:val="30"/>
          <w:lang w:eastAsia="en-US"/>
        </w:rPr>
        <w:t>6.</w:t>
      </w:r>
      <w:r w:rsidR="005D29C2" w:rsidRPr="00184B06">
        <w:rPr>
          <w:rFonts w:eastAsia="Calibri"/>
          <w:szCs w:val="30"/>
          <w:lang w:eastAsia="en-US"/>
        </w:rPr>
        <w:t>5 –</w:t>
      </w:r>
      <w:r w:rsidRPr="00184B06">
        <w:rPr>
          <w:rFonts w:eastAsia="Calibri"/>
          <w:szCs w:val="30"/>
          <w:lang w:eastAsia="en-US"/>
        </w:rPr>
        <w:t xml:space="preserve"> Себестоимость проекта</w:t>
      </w:r>
    </w:p>
    <w:tbl>
      <w:tblPr>
        <w:tblStyle w:val="16"/>
        <w:tblW w:w="9639" w:type="dxa"/>
        <w:tblInd w:w="137" w:type="dxa"/>
        <w:tblLook w:val="04A0" w:firstRow="1" w:lastRow="0" w:firstColumn="1" w:lastColumn="0" w:noHBand="0" w:noVBand="1"/>
      </w:tblPr>
      <w:tblGrid>
        <w:gridCol w:w="7655"/>
        <w:gridCol w:w="1984"/>
      </w:tblGrid>
      <w:tr w:rsidR="005D29C2" w:rsidRPr="00184B06" w14:paraId="309FD7BE" w14:textId="77777777" w:rsidTr="006516B1">
        <w:tc>
          <w:tcPr>
            <w:tcW w:w="7655" w:type="dxa"/>
            <w:vAlign w:val="center"/>
          </w:tcPr>
          <w:p w14:paraId="0FD2809E" w14:textId="77777777" w:rsidR="005D29C2" w:rsidRPr="00184B06" w:rsidRDefault="005D29C2" w:rsidP="00695188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Статьи затрат</w:t>
            </w:r>
          </w:p>
        </w:tc>
        <w:tc>
          <w:tcPr>
            <w:tcW w:w="1984" w:type="dxa"/>
            <w:vAlign w:val="center"/>
          </w:tcPr>
          <w:p w14:paraId="199CD4E3" w14:textId="77777777" w:rsidR="005D29C2" w:rsidRPr="00184B06" w:rsidRDefault="005D29C2" w:rsidP="00695188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84B06">
              <w:rPr>
                <w:rFonts w:ascii="Times New Roman" w:hAnsi="Times New Roman" w:cs="Times New Roman"/>
                <w:b/>
                <w:bCs/>
              </w:rPr>
              <w:t>Сумма, руб.</w:t>
            </w:r>
          </w:p>
        </w:tc>
      </w:tr>
      <w:tr w:rsidR="005D29C2" w:rsidRPr="00184B06" w14:paraId="0F5B6A89" w14:textId="77777777" w:rsidTr="006516B1">
        <w:tc>
          <w:tcPr>
            <w:tcW w:w="7655" w:type="dxa"/>
          </w:tcPr>
          <w:p w14:paraId="7F244E3D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Затраты на материальные ресурсы</w:t>
            </w:r>
          </w:p>
        </w:tc>
        <w:tc>
          <w:tcPr>
            <w:tcW w:w="1984" w:type="dxa"/>
          </w:tcPr>
          <w:p w14:paraId="2EDA7F89" w14:textId="1DAD00EE" w:rsidR="005D29C2" w:rsidRPr="00184B06" w:rsidRDefault="00535E61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9</w:t>
            </w:r>
            <w:r w:rsidR="005D29C2" w:rsidRPr="00184B06">
              <w:rPr>
                <w:rFonts w:ascii="Times New Roman" w:hAnsi="Times New Roman" w:cs="Times New Roman"/>
              </w:rPr>
              <w:t>0 000</w:t>
            </w:r>
          </w:p>
        </w:tc>
      </w:tr>
      <w:tr w:rsidR="005D29C2" w:rsidRPr="00184B06" w14:paraId="4367AC16" w14:textId="77777777" w:rsidTr="006516B1">
        <w:tc>
          <w:tcPr>
            <w:tcW w:w="7655" w:type="dxa"/>
          </w:tcPr>
          <w:p w14:paraId="4112D359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Затраты на оплату труда</w:t>
            </w:r>
          </w:p>
        </w:tc>
        <w:tc>
          <w:tcPr>
            <w:tcW w:w="1984" w:type="dxa"/>
          </w:tcPr>
          <w:p w14:paraId="0A42E569" w14:textId="7FAB4F1B" w:rsidR="005D29C2" w:rsidRPr="00184B06" w:rsidRDefault="005D29C2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1</w:t>
            </w:r>
            <w:r w:rsidR="00535E61" w:rsidRPr="00184B06">
              <w:rPr>
                <w:rFonts w:ascii="Times New Roman" w:hAnsi="Times New Roman" w:cs="Times New Roman"/>
              </w:rPr>
              <w:t>65</w:t>
            </w:r>
            <w:r w:rsidRPr="00184B06">
              <w:rPr>
                <w:rFonts w:ascii="Times New Roman" w:hAnsi="Times New Roman" w:cs="Times New Roman"/>
              </w:rPr>
              <w:t xml:space="preserve"> 000</w:t>
            </w:r>
          </w:p>
        </w:tc>
      </w:tr>
      <w:tr w:rsidR="005D29C2" w:rsidRPr="00184B06" w14:paraId="6C5885E0" w14:textId="77777777" w:rsidTr="006516B1">
        <w:tc>
          <w:tcPr>
            <w:tcW w:w="7655" w:type="dxa"/>
          </w:tcPr>
          <w:p w14:paraId="7B4191A5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Отчисление на социальные нужды</w:t>
            </w:r>
          </w:p>
        </w:tc>
        <w:tc>
          <w:tcPr>
            <w:tcW w:w="1984" w:type="dxa"/>
          </w:tcPr>
          <w:p w14:paraId="1D7D55FD" w14:textId="604C30C7" w:rsidR="005D29C2" w:rsidRPr="00184B06" w:rsidRDefault="0050164C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49 500</w:t>
            </w:r>
          </w:p>
        </w:tc>
      </w:tr>
      <w:tr w:rsidR="005D29C2" w:rsidRPr="00184B06" w14:paraId="30131F8E" w14:textId="77777777" w:rsidTr="006516B1">
        <w:tc>
          <w:tcPr>
            <w:tcW w:w="7655" w:type="dxa"/>
          </w:tcPr>
          <w:p w14:paraId="1B14E0B5" w14:textId="77777777" w:rsidR="005D29C2" w:rsidRPr="00184B06" w:rsidRDefault="005D29C2" w:rsidP="00695188">
            <w:pPr>
              <w:pStyle w:val="afa"/>
              <w:spacing w:before="140" w:after="140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Итого по смете</w:t>
            </w:r>
          </w:p>
        </w:tc>
        <w:tc>
          <w:tcPr>
            <w:tcW w:w="1984" w:type="dxa"/>
          </w:tcPr>
          <w:p w14:paraId="0AFD3CD3" w14:textId="1B0E6116" w:rsidR="005D29C2" w:rsidRPr="00184B06" w:rsidRDefault="005D29C2" w:rsidP="00C35F30">
            <w:pPr>
              <w:pStyle w:val="afa"/>
              <w:spacing w:before="140" w:after="140"/>
              <w:jc w:val="center"/>
              <w:rPr>
                <w:rFonts w:ascii="Times New Roman" w:hAnsi="Times New Roman" w:cs="Times New Roman"/>
              </w:rPr>
            </w:pPr>
            <w:r w:rsidRPr="00184B06">
              <w:rPr>
                <w:rFonts w:ascii="Times New Roman" w:hAnsi="Times New Roman" w:cs="Times New Roman"/>
              </w:rPr>
              <w:t>3</w:t>
            </w:r>
            <w:r w:rsidR="004B01DE" w:rsidRPr="00184B06">
              <w:rPr>
                <w:rFonts w:ascii="Times New Roman" w:hAnsi="Times New Roman" w:cs="Times New Roman"/>
              </w:rPr>
              <w:t>04</w:t>
            </w:r>
            <w:r w:rsidRPr="00184B06">
              <w:rPr>
                <w:rFonts w:ascii="Times New Roman" w:hAnsi="Times New Roman" w:cs="Times New Roman"/>
              </w:rPr>
              <w:t xml:space="preserve"> </w:t>
            </w:r>
            <w:r w:rsidR="004B01DE" w:rsidRPr="00184B06">
              <w:rPr>
                <w:rFonts w:ascii="Times New Roman" w:hAnsi="Times New Roman" w:cs="Times New Roman"/>
              </w:rPr>
              <w:t>5</w:t>
            </w:r>
            <w:r w:rsidRPr="00184B06">
              <w:rPr>
                <w:rFonts w:ascii="Times New Roman" w:hAnsi="Times New Roman" w:cs="Times New Roman"/>
              </w:rPr>
              <w:t>00</w:t>
            </w:r>
          </w:p>
        </w:tc>
      </w:tr>
    </w:tbl>
    <w:p w14:paraId="68AE4733" w14:textId="6E43E684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98" w:name="_Toc106349580"/>
      <w:bookmarkStart w:id="99" w:name="_Toc106599065"/>
      <w:bookmarkStart w:id="100" w:name="_Toc106612837"/>
      <w:bookmarkStart w:id="101" w:name="_Toc168574231"/>
      <w:r w:rsidRPr="00184B06">
        <w:rPr>
          <w:lang w:eastAsia="en-US"/>
        </w:rPr>
        <w:t>6.</w:t>
      </w:r>
      <w:r w:rsidR="008039FE" w:rsidRPr="00184B06">
        <w:rPr>
          <w:lang w:eastAsia="en-US"/>
        </w:rPr>
        <w:t>7</w:t>
      </w:r>
      <w:r w:rsidRPr="00184B06">
        <w:rPr>
          <w:lang w:eastAsia="en-US"/>
        </w:rPr>
        <w:t xml:space="preserve"> </w:t>
      </w:r>
      <w:r w:rsidR="00D44896" w:rsidRPr="00184B06">
        <w:rPr>
          <w:lang w:eastAsia="en-US"/>
        </w:rPr>
        <w:t>Расчёт</w:t>
      </w:r>
      <w:r w:rsidRPr="00184B06">
        <w:rPr>
          <w:lang w:eastAsia="en-US"/>
        </w:rPr>
        <w:t xml:space="preserve"> </w:t>
      </w:r>
      <w:r w:rsidR="00D44896" w:rsidRPr="00184B06">
        <w:rPr>
          <w:lang w:eastAsia="en-US"/>
        </w:rPr>
        <w:t xml:space="preserve">плановой </w:t>
      </w:r>
      <w:bookmarkEnd w:id="98"/>
      <w:bookmarkEnd w:id="99"/>
      <w:bookmarkEnd w:id="100"/>
      <w:r w:rsidR="00D44896" w:rsidRPr="00184B06">
        <w:rPr>
          <w:lang w:eastAsia="en-US"/>
        </w:rPr>
        <w:t>прибыли</w:t>
      </w:r>
      <w:bookmarkEnd w:id="101"/>
    </w:p>
    <w:p w14:paraId="00EE6DB6" w14:textId="185F1B0E" w:rsidR="005D29C2" w:rsidRPr="00184B06" w:rsidRDefault="00D44896" w:rsidP="00EC1716">
      <w:r w:rsidRPr="00184B06">
        <w:t xml:space="preserve">Прибыль </w:t>
      </w:r>
      <w:r w:rsidR="005D29C2" w:rsidRPr="00184B06">
        <w:t xml:space="preserve">П </w:t>
      </w:r>
      <w:r w:rsidRPr="00184B06">
        <w:t xml:space="preserve">рассчитывается </w:t>
      </w:r>
      <w:r w:rsidR="00623658" w:rsidRPr="00184B06">
        <w:t>по формуле</w:t>
      </w:r>
    </w:p>
    <w:p w14:paraId="55F38E19" w14:textId="24A30B03" w:rsidR="005D29C2" w:rsidRPr="00184B06" w:rsidRDefault="005D29C2" w:rsidP="00EC1716">
      <w:pPr>
        <w:jc w:val="center"/>
        <w:rPr>
          <w:szCs w:val="28"/>
          <w:lang w:eastAsia="en-US"/>
        </w:rPr>
      </w:pPr>
      <m:oMath>
        <m:r>
          <w:rPr>
            <w:rFonts w:ascii="Cambria Math" w:eastAsia="Calibri" w:hAnsi="Cambria Math"/>
            <w:szCs w:val="28"/>
            <w:lang w:eastAsia="en-US"/>
          </w:rPr>
          <m:t>П=</m:t>
        </m:r>
        <m:f>
          <m:fPr>
            <m:ctrlPr>
              <w:rPr>
                <w:rFonts w:ascii="Cambria Math" w:eastAsia="Calibri" w:hAnsi="Cambria Math"/>
                <w:i/>
                <w:szCs w:val="28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С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пол</m:t>
                </m:r>
              </m:sub>
            </m:sSub>
            <m:r>
              <w:rPr>
                <w:rFonts w:ascii="Cambria Math" w:eastAsia="Calibri" w:hAnsi="Cambria Math"/>
                <w:szCs w:val="28"/>
                <w:lang w:eastAsia="en-US"/>
              </w:rPr>
              <m:t>×</m:t>
            </m:r>
            <m:sSub>
              <m:sSubPr>
                <m:ctrlPr>
                  <w:rPr>
                    <w:rFonts w:ascii="Cambria Math" w:eastAsia="Calibri" w:hAnsi="Cambria Math"/>
                    <w:i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Р</m:t>
                </m:r>
              </m:e>
              <m:sub>
                <m:r>
                  <w:rPr>
                    <w:rFonts w:ascii="Cambria Math" w:eastAsia="Calibri" w:hAnsi="Cambria Math"/>
                    <w:szCs w:val="28"/>
                    <w:lang w:eastAsia="en-US"/>
                  </w:rPr>
                  <m:t>н</m:t>
                </m:r>
              </m:sub>
            </m:sSub>
          </m:num>
          <m:den>
            <m:r>
              <w:rPr>
                <w:rFonts w:ascii="Cambria Math" w:eastAsia="Calibri" w:hAnsi="Cambria Math"/>
                <w:szCs w:val="28"/>
                <w:lang w:eastAsia="en-US"/>
              </w:rPr>
              <m:t>100</m:t>
            </m:r>
          </m:den>
        </m:f>
      </m:oMath>
      <w:r w:rsidRPr="00184B06">
        <w:rPr>
          <w:szCs w:val="28"/>
          <w:lang w:eastAsia="en-US"/>
        </w:rPr>
        <w:t>,</w:t>
      </w:r>
    </w:p>
    <w:p w14:paraId="0261164A" w14:textId="3DEF3E1B" w:rsidR="00FA7A66" w:rsidRPr="00184B06" w:rsidRDefault="005D29C2" w:rsidP="008039FE">
      <w:r w:rsidRPr="00184B06">
        <w:rPr>
          <w:szCs w:val="28"/>
          <w:lang w:eastAsia="en-US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пол</m:t>
            </m:r>
          </m:sub>
        </m:sSub>
      </m:oMath>
      <w:r w:rsidRPr="00184B06">
        <w:t xml:space="preserve"> – полная себестоимость, руб.;</w:t>
      </w:r>
      <w:r w:rsidR="00FA7A66" w:rsidRPr="00184B06">
        <w:br w:type="page"/>
      </w:r>
    </w:p>
    <w:p w14:paraId="2434183E" w14:textId="07F5F914" w:rsidR="00372B32" w:rsidRPr="00184B06" w:rsidRDefault="00000000" w:rsidP="00EC1716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sub>
        </m:sSub>
      </m:oMath>
      <w:r w:rsidR="005D29C2" w:rsidRPr="00184B06">
        <w:t xml:space="preserve"> – норма рентабельности.</w:t>
      </w:r>
    </w:p>
    <w:p w14:paraId="7D92D8C3" w14:textId="77777777" w:rsidR="005D29C2" w:rsidRPr="00184B06" w:rsidRDefault="005D29C2" w:rsidP="00EC1716">
      <w:r w:rsidRPr="00184B06">
        <w:t>При норме рентабельности 50% плановая прибыль составить:</w:t>
      </w:r>
    </w:p>
    <w:p w14:paraId="0592B3AB" w14:textId="21E5CA4E" w:rsidR="005D29C2" w:rsidRPr="00184B06" w:rsidRDefault="005D29C2" w:rsidP="00357FD4">
      <w:pPr>
        <w:jc w:val="center"/>
      </w:pPr>
      <w:r w:rsidRPr="00184B06">
        <w:t>П = 3</w:t>
      </w:r>
      <w:r w:rsidR="00357FD4" w:rsidRPr="00184B06">
        <w:t>04</w:t>
      </w:r>
      <w:r w:rsidRPr="00184B06">
        <w:t> </w:t>
      </w:r>
      <w:r w:rsidR="00357FD4" w:rsidRPr="00184B06">
        <w:t>5</w:t>
      </w:r>
      <w:r w:rsidRPr="00184B06">
        <w:t>00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×</m:t>
        </m:r>
      </m:oMath>
      <w:r w:rsidRPr="00184B06">
        <w:t xml:space="preserve"> 50% / 100% = 1</w:t>
      </w:r>
      <w:r w:rsidR="00357FD4" w:rsidRPr="00184B06">
        <w:t>52</w:t>
      </w:r>
      <w:r w:rsidRPr="00184B06">
        <w:t> </w:t>
      </w:r>
      <w:r w:rsidR="00357FD4" w:rsidRPr="00184B06">
        <w:t>250</w:t>
      </w:r>
      <w:r w:rsidRPr="00184B06">
        <w:t xml:space="preserve"> руб.</w:t>
      </w:r>
    </w:p>
    <w:p w14:paraId="6803604A" w14:textId="77777777" w:rsidR="005D29C2" w:rsidRPr="00184B06" w:rsidRDefault="005D29C2" w:rsidP="00EC1716">
      <w:r w:rsidRPr="00184B06">
        <w:t xml:space="preserve">Полная стоимость проекта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пр</m:t>
            </m:r>
          </m:sub>
        </m:sSub>
      </m:oMath>
      <w:r w:rsidRPr="00184B06">
        <w:t xml:space="preserve"> определяется как сумма себестоимости проекта и прибыли:</w:t>
      </w:r>
    </w:p>
    <w:p w14:paraId="6491E76C" w14:textId="37F38243" w:rsidR="005D29C2" w:rsidRPr="00184B06" w:rsidRDefault="00000000" w:rsidP="00EC1716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пол</m:t>
            </m:r>
          </m:sub>
        </m:sSub>
      </m:oMath>
      <w:r w:rsidR="005D29C2" w:rsidRPr="00184B06">
        <w:t>= 3</w:t>
      </w:r>
      <w:r w:rsidR="00357FD4" w:rsidRPr="00184B06">
        <w:t>04</w:t>
      </w:r>
      <w:r w:rsidR="005D29C2" w:rsidRPr="00184B06">
        <w:t xml:space="preserve"> </w:t>
      </w:r>
      <w:r w:rsidR="00357FD4" w:rsidRPr="00184B06">
        <w:t>5</w:t>
      </w:r>
      <w:r w:rsidR="005D29C2" w:rsidRPr="00184B06">
        <w:t>00 + 1</w:t>
      </w:r>
      <w:r w:rsidR="00357FD4" w:rsidRPr="00184B06">
        <w:t>52</w:t>
      </w:r>
      <w:r w:rsidR="005D29C2" w:rsidRPr="00184B06">
        <w:t> </w:t>
      </w:r>
      <w:r w:rsidR="00357FD4" w:rsidRPr="00184B06">
        <w:t>250</w:t>
      </w:r>
      <w:r w:rsidR="005D29C2" w:rsidRPr="00184B06">
        <w:t xml:space="preserve"> = </w:t>
      </w:r>
      <w:r w:rsidR="00357FD4" w:rsidRPr="00184B06">
        <w:t xml:space="preserve">456 750 </w:t>
      </w:r>
      <w:r w:rsidR="005D29C2" w:rsidRPr="00184B06">
        <w:t>руб.</w:t>
      </w:r>
    </w:p>
    <w:p w14:paraId="4C6813B1" w14:textId="132D4B60" w:rsidR="005D29C2" w:rsidRPr="00184B06" w:rsidRDefault="005D29C2" w:rsidP="00EC1716">
      <w:r w:rsidRPr="00184B06">
        <w:t>С учетом налога на прибыль 20% доход составит</w:t>
      </w:r>
    </w:p>
    <w:p w14:paraId="4FC857FF" w14:textId="49753EDB" w:rsidR="005D29C2" w:rsidRPr="00184B06" w:rsidRDefault="00357FD4" w:rsidP="00EC1716">
      <w:r w:rsidRPr="00184B06">
        <w:t xml:space="preserve">152 250 </w:t>
      </w:r>
      <w:r w:rsidR="005D29C2" w:rsidRPr="00184B06">
        <w:t>–</w:t>
      </w:r>
      <w:r w:rsidRPr="00184B06">
        <w:t xml:space="preserve"> 152 250</w:t>
      </w:r>
      <w:r w:rsidR="005D29C2" w:rsidRPr="00184B06">
        <w:t> </w:t>
      </w:r>
      <m:oMath>
        <m:r>
          <m:rPr>
            <m:sty m:val="p"/>
          </m:rPr>
          <w:rPr>
            <w:rFonts w:ascii="Cambria Math" w:hAnsi="Cambria Math"/>
          </w:rPr>
          <m:t>×</m:t>
        </m:r>
      </m:oMath>
      <w:r w:rsidR="005D29C2" w:rsidRPr="00184B06">
        <w:t xml:space="preserve"> 0,2 = 12</w:t>
      </w:r>
      <w:r w:rsidRPr="00184B06">
        <w:t xml:space="preserve">1 800 </w:t>
      </w:r>
      <w:r w:rsidR="005D29C2" w:rsidRPr="00184B06">
        <w:t>руб.</w:t>
      </w:r>
    </w:p>
    <w:p w14:paraId="53E4C4A7" w14:textId="72EDB31E" w:rsidR="005D29C2" w:rsidRPr="00184B06" w:rsidRDefault="005D29C2" w:rsidP="005D29C2">
      <w:pPr>
        <w:pStyle w:val="2"/>
        <w:rPr>
          <w:b w:val="0"/>
          <w:bCs w:val="0"/>
          <w:lang w:eastAsia="en-US"/>
        </w:rPr>
      </w:pPr>
      <w:bookmarkStart w:id="102" w:name="_Toc106349581"/>
      <w:bookmarkStart w:id="103" w:name="_Toc106599066"/>
      <w:bookmarkStart w:id="104" w:name="_Toc106612838"/>
      <w:bookmarkStart w:id="105" w:name="_Toc168574232"/>
      <w:r w:rsidRPr="00184B06">
        <w:rPr>
          <w:lang w:eastAsia="en-US"/>
        </w:rPr>
        <w:t>6.</w:t>
      </w:r>
      <w:r w:rsidR="008039FE" w:rsidRPr="00184B06">
        <w:rPr>
          <w:lang w:eastAsia="en-US"/>
        </w:rPr>
        <w:t>8</w:t>
      </w:r>
      <w:r w:rsidRPr="00184B06">
        <w:rPr>
          <w:lang w:eastAsia="en-US"/>
        </w:rPr>
        <w:t xml:space="preserve"> Определение экономической </w:t>
      </w:r>
      <w:r w:rsidR="00107B1E" w:rsidRPr="00184B06">
        <w:t>эффективности</w:t>
      </w:r>
      <w:r w:rsidRPr="00184B06">
        <w:rPr>
          <w:lang w:eastAsia="en-US"/>
        </w:rPr>
        <w:t xml:space="preserve"> проекта</w:t>
      </w:r>
      <w:bookmarkEnd w:id="102"/>
      <w:bookmarkEnd w:id="103"/>
      <w:bookmarkEnd w:id="104"/>
      <w:bookmarkEnd w:id="105"/>
    </w:p>
    <w:p w14:paraId="0A590D8B" w14:textId="77777777" w:rsidR="005D29C2" w:rsidRPr="00184B06" w:rsidRDefault="005D29C2" w:rsidP="00E979AB">
      <w:r w:rsidRPr="00184B06">
        <w:t>Определение экономической эффективности проекта проводилось по методу расчета экономического эффекта от прибыли по следующей формуле:</w:t>
      </w:r>
    </w:p>
    <w:p w14:paraId="15693CEE" w14:textId="05176397" w:rsidR="005D29C2" w:rsidRPr="00184B06" w:rsidRDefault="00000000" w:rsidP="00E979AB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×100%</m:t>
        </m:r>
      </m:oMath>
      <w:r w:rsidR="005D29C2" w:rsidRPr="00184B06">
        <w:t>,</w:t>
      </w:r>
    </w:p>
    <w:p w14:paraId="0153291E" w14:textId="77777777" w:rsidR="005D29C2" w:rsidRPr="00184B06" w:rsidRDefault="005D29C2" w:rsidP="00E979AB">
      <w:r w:rsidRPr="00184B06"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sub>
        </m:sSub>
      </m:oMath>
      <w:r w:rsidRPr="00184B06">
        <w:t xml:space="preserve"> – экономический эффект, %;</w:t>
      </w:r>
    </w:p>
    <w:p w14:paraId="6E5D0F48" w14:textId="77777777" w:rsidR="005D29C2" w:rsidRPr="00184B06" w:rsidRDefault="00000000" w:rsidP="00E979AB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пол</m:t>
            </m:r>
          </m:sub>
        </m:sSub>
      </m:oMath>
      <w:r w:rsidR="005D29C2" w:rsidRPr="00184B06">
        <w:t xml:space="preserve"> – себестоимость, руб.;</w:t>
      </w:r>
    </w:p>
    <w:p w14:paraId="03201D85" w14:textId="77777777" w:rsidR="005D29C2" w:rsidRPr="00184B06" w:rsidRDefault="005D29C2" w:rsidP="00E979AB">
      <w:r w:rsidRPr="00184B06">
        <w:t>П – прибыль (за вычетом налога на прибыль), руб.</w:t>
      </w:r>
    </w:p>
    <w:p w14:paraId="0219269A" w14:textId="77777777" w:rsidR="005D29C2" w:rsidRPr="00184B06" w:rsidRDefault="005D29C2" w:rsidP="00E979AB">
      <w:r w:rsidRPr="00184B06">
        <w:t>Экономический эффект равен:</w:t>
      </w:r>
    </w:p>
    <w:p w14:paraId="19EA86AA" w14:textId="53D7AC7F" w:rsidR="005D29C2" w:rsidRPr="00184B06" w:rsidRDefault="00000000" w:rsidP="00714DAF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</m:t>
            </m:r>
          </m:sub>
        </m:sSub>
      </m:oMath>
      <w:r w:rsidR="005D29C2" w:rsidRPr="00184B06">
        <w:t>= (</w:t>
      </w:r>
      <w:r w:rsidR="00714DAF" w:rsidRPr="00184B06">
        <w:t>121</w:t>
      </w:r>
      <w:r w:rsidR="005D29C2" w:rsidRPr="00184B06">
        <w:t> </w:t>
      </w:r>
      <w:r w:rsidR="00714DAF" w:rsidRPr="00184B06">
        <w:t>800</w:t>
      </w:r>
      <w:r w:rsidR="005D29C2" w:rsidRPr="00184B06">
        <w:t xml:space="preserve"> /</w:t>
      </w:r>
      <w:r w:rsidR="00714DAF" w:rsidRPr="00184B06">
        <w:t xml:space="preserve"> 456</w:t>
      </w:r>
      <w:r w:rsidR="005D29C2" w:rsidRPr="00184B06">
        <w:t> </w:t>
      </w:r>
      <w:r w:rsidR="00714DAF" w:rsidRPr="00184B06">
        <w:t>750</w:t>
      </w:r>
      <w:r w:rsidR="005D29C2" w:rsidRPr="00184B06">
        <w:t xml:space="preserve">) </w:t>
      </w:r>
      <m:oMath>
        <m:r>
          <m:rPr>
            <m:sty m:val="p"/>
          </m:rPr>
          <w:rPr>
            <w:rFonts w:ascii="Cambria Math" w:hAnsi="Cambria Math"/>
          </w:rPr>
          <m:t>×</m:t>
        </m:r>
      </m:oMath>
      <w:r w:rsidR="005D29C2" w:rsidRPr="00184B06">
        <w:t xml:space="preserve"> 100% = </w:t>
      </w:r>
      <w:r w:rsidR="00714DAF" w:rsidRPr="00184B06">
        <w:t>26</w:t>
      </w:r>
      <w:r w:rsidR="00230DB3" w:rsidRPr="00184B06">
        <w:t>,</w:t>
      </w:r>
      <w:r w:rsidR="00714DAF" w:rsidRPr="00184B06">
        <w:t>66</w:t>
      </w:r>
      <w:r w:rsidR="009B4D89" w:rsidRPr="00184B06">
        <w:t xml:space="preserve"> </w:t>
      </w:r>
      <w:r w:rsidR="005D29C2" w:rsidRPr="00184B06">
        <w:t>%.</w:t>
      </w:r>
    </w:p>
    <w:p w14:paraId="553CF261" w14:textId="4C4E5063" w:rsidR="005D29C2" w:rsidRPr="00184B06" w:rsidRDefault="005D29C2" w:rsidP="005D29C2">
      <w:pPr>
        <w:pStyle w:val="2"/>
      </w:pPr>
      <w:bookmarkStart w:id="106" w:name="_Toc106349582"/>
      <w:bookmarkStart w:id="107" w:name="_Toc106599067"/>
      <w:bookmarkStart w:id="108" w:name="_Toc106612839"/>
      <w:bookmarkStart w:id="109" w:name="_Toc168574233"/>
      <w:r w:rsidRPr="00184B06">
        <w:rPr>
          <w:lang w:eastAsia="en-US"/>
        </w:rPr>
        <w:t>6.</w:t>
      </w:r>
      <w:r w:rsidR="008039FE" w:rsidRPr="00184B06">
        <w:rPr>
          <w:lang w:eastAsia="en-US"/>
        </w:rPr>
        <w:t>9</w:t>
      </w:r>
      <w:r w:rsidRPr="00184B06">
        <w:rPr>
          <w:lang w:eastAsia="en-US"/>
        </w:rPr>
        <w:t xml:space="preserve"> Выводы</w:t>
      </w:r>
      <w:bookmarkEnd w:id="106"/>
      <w:r w:rsidRPr="00184B06">
        <w:rPr>
          <w:lang w:eastAsia="en-US"/>
        </w:rPr>
        <w:t xml:space="preserve"> по технико-экономическому анализу и обоснованию проекта разработки</w:t>
      </w:r>
      <w:bookmarkEnd w:id="107"/>
      <w:bookmarkEnd w:id="108"/>
      <w:bookmarkEnd w:id="109"/>
    </w:p>
    <w:p w14:paraId="1E2B6886" w14:textId="2CEC72C0" w:rsidR="005D29C2" w:rsidRPr="00184B06" w:rsidRDefault="005D29C2" w:rsidP="00E979AB">
      <w:r w:rsidRPr="00184B06">
        <w:t xml:space="preserve">В результате проведения технико-экономического анализа проекта, были рассчитаны несколько показателей, с помощью которых было получено технико-экономическое обоснование разработки. Себестоимость проекта составила </w:t>
      </w:r>
      <w:r w:rsidRPr="00184B06">
        <w:br/>
        <w:t xml:space="preserve">321 600 руб. Полная стоимость проекта составила </w:t>
      </w:r>
      <w:r w:rsidR="00DA0CB7" w:rsidRPr="00184B06">
        <w:t>456</w:t>
      </w:r>
      <w:r w:rsidRPr="00184B06">
        <w:t> </w:t>
      </w:r>
      <w:r w:rsidR="00DA0CB7" w:rsidRPr="00184B06">
        <w:t>750</w:t>
      </w:r>
      <w:r w:rsidRPr="00184B06">
        <w:t xml:space="preserve"> руб. Доход от внедрения системы – 12</w:t>
      </w:r>
      <w:r w:rsidR="00482EAF" w:rsidRPr="00184B06">
        <w:t>1</w:t>
      </w:r>
      <w:r w:rsidRPr="00184B06">
        <w:t xml:space="preserve"> </w:t>
      </w:r>
      <w:r w:rsidR="00482EAF" w:rsidRPr="00184B06">
        <w:t>800</w:t>
      </w:r>
      <w:r w:rsidRPr="00184B06">
        <w:t xml:space="preserve"> руб. </w:t>
      </w:r>
      <w:r w:rsidR="00DB6F8F" w:rsidRPr="00184B06">
        <w:t>Экономический</w:t>
      </w:r>
      <w:r w:rsidRPr="00184B06">
        <w:t xml:space="preserve"> </w:t>
      </w:r>
      <w:r w:rsidR="00DB6F8F" w:rsidRPr="00184B06">
        <w:t xml:space="preserve">эффект составил </w:t>
      </w:r>
      <w:r w:rsidRPr="00184B06">
        <w:t>2</w:t>
      </w:r>
      <w:r w:rsidR="00171C23" w:rsidRPr="00184B06">
        <w:t>6</w:t>
      </w:r>
      <w:r w:rsidR="00230DB3" w:rsidRPr="00184B06">
        <w:t>,</w:t>
      </w:r>
      <w:r w:rsidR="00171C23" w:rsidRPr="00184B06">
        <w:t>66</w:t>
      </w:r>
      <w:r w:rsidR="00F9202F" w:rsidRPr="00184B06">
        <w:t xml:space="preserve"> </w:t>
      </w:r>
      <w:r w:rsidRPr="00184B06">
        <w:t>%.</w:t>
      </w:r>
    </w:p>
    <w:p w14:paraId="0255928F" w14:textId="77777777" w:rsidR="005D29C2" w:rsidRPr="00184B06" w:rsidRDefault="005D29C2" w:rsidP="00E979AB">
      <w:r w:rsidRPr="00184B06">
        <w:t>Исходя из показателей, разработка системы является эффективной и принесет прибыль.</w:t>
      </w:r>
    </w:p>
    <w:p w14:paraId="1F27616A" w14:textId="77777777" w:rsidR="000263CA" w:rsidRPr="00184B06" w:rsidRDefault="000263CA" w:rsidP="00E979AB"/>
    <w:p w14:paraId="3638F7CD" w14:textId="77777777" w:rsidR="005828DB" w:rsidRPr="00184B06" w:rsidRDefault="005828DB" w:rsidP="005828DB">
      <w:pPr>
        <w:pStyle w:val="1"/>
      </w:pPr>
      <w:bookmarkStart w:id="110" w:name="__RefHeading___Toc819_3919465242"/>
      <w:bookmarkStart w:id="111" w:name="_Toc137465106"/>
      <w:bookmarkStart w:id="112" w:name="_Toc137779103"/>
      <w:bookmarkStart w:id="113" w:name="_Toc139287421"/>
      <w:bookmarkStart w:id="114" w:name="_Toc139371005"/>
      <w:bookmarkStart w:id="115" w:name="_Toc156840824"/>
      <w:bookmarkStart w:id="116" w:name="_Toc168574234"/>
      <w:r w:rsidRPr="00184B06">
        <w:lastRenderedPageBreak/>
        <w:t>ЗАКЛЮЧЕНИЕ</w:t>
      </w:r>
      <w:bookmarkEnd w:id="110"/>
      <w:bookmarkEnd w:id="111"/>
      <w:bookmarkEnd w:id="112"/>
      <w:bookmarkEnd w:id="113"/>
      <w:bookmarkEnd w:id="114"/>
      <w:bookmarkEnd w:id="115"/>
      <w:bookmarkEnd w:id="116"/>
    </w:p>
    <w:p w14:paraId="14BF5F45" w14:textId="6428CF5E" w:rsidR="00581DDC" w:rsidRPr="00184B06" w:rsidRDefault="005828DB" w:rsidP="00BB7709">
      <w:r w:rsidRPr="00184B06">
        <w:tab/>
        <w:t xml:space="preserve">В данной </w:t>
      </w:r>
      <w:r w:rsidR="00A454F0" w:rsidRPr="00184B06">
        <w:t xml:space="preserve">дипломной работе </w:t>
      </w:r>
      <w:r w:rsidR="00AC581D" w:rsidRPr="00184B06">
        <w:t>была</w:t>
      </w:r>
      <w:r w:rsidR="00A454F0" w:rsidRPr="00184B06">
        <w:t xml:space="preserve"> разработ</w:t>
      </w:r>
      <w:r w:rsidR="00AC581D" w:rsidRPr="00184B06">
        <w:t>ана</w:t>
      </w:r>
      <w:r w:rsidR="00A454F0" w:rsidRPr="00184B06">
        <w:t xml:space="preserve"> программн</w:t>
      </w:r>
      <w:r w:rsidR="00AC581D" w:rsidRPr="00184B06">
        <w:t>ая</w:t>
      </w:r>
      <w:r w:rsidR="00A454F0" w:rsidRPr="00184B06">
        <w:t xml:space="preserve"> систем</w:t>
      </w:r>
      <w:r w:rsidR="00AC581D" w:rsidRPr="00184B06">
        <w:t>а</w:t>
      </w:r>
      <w:r w:rsidR="00A454F0" w:rsidRPr="00184B06">
        <w:t xml:space="preserve"> персональной библиотеки и</w:t>
      </w:r>
      <w:r w:rsidR="00581DDC" w:rsidRPr="00184B06">
        <w:t xml:space="preserve"> в него</w:t>
      </w:r>
      <w:r w:rsidR="00355301" w:rsidRPr="00184B06">
        <w:t xml:space="preserve"> был</w:t>
      </w:r>
      <w:r w:rsidR="00A454F0" w:rsidRPr="00184B06">
        <w:t xml:space="preserve"> интегриров</w:t>
      </w:r>
      <w:r w:rsidR="00355301" w:rsidRPr="00184B06">
        <w:t xml:space="preserve">ан </w:t>
      </w:r>
      <w:r w:rsidR="00A454F0" w:rsidRPr="00184B06">
        <w:t>искусственный интеллект, которые дополняет или/и заменяет некоторый функционал системы</w:t>
      </w:r>
      <w:r w:rsidR="00516FB5" w:rsidRPr="00184B06">
        <w:t>,</w:t>
      </w:r>
      <w:r w:rsidR="00E46423" w:rsidRPr="00184B06">
        <w:t xml:space="preserve"> такж</w:t>
      </w:r>
      <w:r w:rsidR="00C73B69" w:rsidRPr="00184B06">
        <w:t>е</w:t>
      </w:r>
      <w:r w:rsidR="00516FB5" w:rsidRPr="00184B06">
        <w:t xml:space="preserve"> </w:t>
      </w:r>
      <w:r w:rsidR="00581DDC" w:rsidRPr="00184B06">
        <w:t>был</w:t>
      </w:r>
      <w:r w:rsidR="00E339E8" w:rsidRPr="00184B06">
        <w:t>и</w:t>
      </w:r>
      <w:r w:rsidR="00581DDC" w:rsidRPr="00184B06">
        <w:t xml:space="preserve"> </w:t>
      </w:r>
      <w:r w:rsidR="00E339E8" w:rsidRPr="00184B06">
        <w:t>построены схемы</w:t>
      </w:r>
      <w:r w:rsidR="00621BF4" w:rsidRPr="00184B06">
        <w:t xml:space="preserve"> </w:t>
      </w:r>
      <w:r w:rsidR="00C97778" w:rsidRPr="00184B06">
        <w:t>алгоритмов</w:t>
      </w:r>
      <w:r w:rsidR="00FF5983" w:rsidRPr="00184B06">
        <w:t xml:space="preserve"> обмена информацией между </w:t>
      </w:r>
      <w:r w:rsidR="002A771A" w:rsidRPr="00184B06">
        <w:t>приложением</w:t>
      </w:r>
      <w:r w:rsidR="00FF5983" w:rsidRPr="00184B06">
        <w:t xml:space="preserve"> и API искусственного интеллекта</w:t>
      </w:r>
      <w:r w:rsidR="00516FB5" w:rsidRPr="00184B06">
        <w:t xml:space="preserve"> и схема алгоритма добавления электронной книги</w:t>
      </w:r>
      <w:r w:rsidR="007724E1" w:rsidRPr="00184B06">
        <w:t>, разработана руководство пользователя</w:t>
      </w:r>
      <w:r w:rsidR="00581DDC" w:rsidRPr="00184B06">
        <w:t>.</w:t>
      </w:r>
      <w:r w:rsidR="00516FB5" w:rsidRPr="00184B06">
        <w:t xml:space="preserve"> Также</w:t>
      </w:r>
      <w:r w:rsidR="007724E1" w:rsidRPr="00184B06">
        <w:t xml:space="preserve"> была</w:t>
      </w:r>
      <w:r w:rsidR="00516FB5" w:rsidRPr="00184B06">
        <w:t xml:space="preserve"> описан</w:t>
      </w:r>
      <w:r w:rsidR="007724E1" w:rsidRPr="00184B06">
        <w:t>а</w:t>
      </w:r>
      <w:r w:rsidR="00516FB5" w:rsidRPr="00184B06">
        <w:t xml:space="preserve"> экономическ</w:t>
      </w:r>
      <w:r w:rsidR="007724E1" w:rsidRPr="00184B06">
        <w:t>ая</w:t>
      </w:r>
      <w:r w:rsidR="00516FB5" w:rsidRPr="00184B06">
        <w:t xml:space="preserve"> составляющ</w:t>
      </w:r>
      <w:r w:rsidR="007724E1" w:rsidRPr="00184B06">
        <w:t>ая</w:t>
      </w:r>
      <w:r w:rsidR="00516FB5" w:rsidRPr="00184B06">
        <w:t xml:space="preserve"> проекта, такие как</w:t>
      </w:r>
      <w:r w:rsidR="006C5A23" w:rsidRPr="00184B06">
        <w:t xml:space="preserve"> затраченное</w:t>
      </w:r>
      <w:r w:rsidR="00516FB5" w:rsidRPr="00184B06">
        <w:t xml:space="preserve"> количество человеко-часов на </w:t>
      </w:r>
      <w:r w:rsidR="006C5A23" w:rsidRPr="00184B06">
        <w:t>написание технического задания, программно</w:t>
      </w:r>
      <w:r w:rsidR="007724E1" w:rsidRPr="00184B06">
        <w:t>го обеспечения</w:t>
      </w:r>
      <w:r w:rsidR="006C5A23" w:rsidRPr="00184B06">
        <w:t xml:space="preserve">, тестирования, подсчет затрат на </w:t>
      </w:r>
      <w:r w:rsidR="00C01B5E" w:rsidRPr="00184B06">
        <w:t>материальные ресурсы,</w:t>
      </w:r>
      <w:r w:rsidR="006C5A23" w:rsidRPr="00184B06">
        <w:t xml:space="preserve"> </w:t>
      </w:r>
      <w:r w:rsidR="00C01B5E" w:rsidRPr="00184B06">
        <w:t>разработку системы, оплату труда</w:t>
      </w:r>
      <w:r w:rsidR="006C5A23" w:rsidRPr="00184B06">
        <w:t>, себестоимость проекта, расчёт рентабельности и плановой прибыли</w:t>
      </w:r>
      <w:r w:rsidR="00C01B5E" w:rsidRPr="00184B06">
        <w:t>, определение экономической эффективности</w:t>
      </w:r>
      <w:r w:rsidR="006C5A23" w:rsidRPr="00184B06">
        <w:t>.</w:t>
      </w:r>
    </w:p>
    <w:p w14:paraId="45A0E52B" w14:textId="154E9B7E" w:rsidR="00FF5983" w:rsidRPr="00184B06" w:rsidRDefault="007724E1" w:rsidP="00BB7709">
      <w:r w:rsidRPr="00184B06">
        <w:t>Также в</w:t>
      </w:r>
      <w:r w:rsidR="00FF5983" w:rsidRPr="00184B06">
        <w:t xml:space="preserve"> данном проекте почти прошли весь жизненный цикл разработки программного обеспечения</w:t>
      </w:r>
      <w:r w:rsidR="00D53881" w:rsidRPr="00184B06">
        <w:t>,</w:t>
      </w:r>
      <w:r w:rsidR="00FF5983" w:rsidRPr="00184B06">
        <w:t xml:space="preserve"> </w:t>
      </w:r>
      <w:r w:rsidR="00D53881" w:rsidRPr="00184B06">
        <w:t>такие как</w:t>
      </w:r>
      <w:r w:rsidR="00FF5983" w:rsidRPr="00184B06">
        <w:t xml:space="preserve"> анализ предметной области проекта</w:t>
      </w:r>
      <w:r w:rsidR="00D53881" w:rsidRPr="00184B06">
        <w:t>, разработка технического задания, проектирование архитектуры информационной системы, разработка программной системы и его тестирования,</w:t>
      </w:r>
      <w:r w:rsidR="00360A53" w:rsidRPr="00184B06">
        <w:t xml:space="preserve"> написание руководства пользователя,</w:t>
      </w:r>
      <w:r w:rsidR="00FF5983" w:rsidRPr="00184B06">
        <w:t xml:space="preserve"> выпуск</w:t>
      </w:r>
      <w:r w:rsidR="00D53881" w:rsidRPr="00184B06">
        <w:t xml:space="preserve"> программного продукта</w:t>
      </w:r>
      <w:r w:rsidR="00FF5983" w:rsidRPr="00184B06">
        <w:t>.</w:t>
      </w:r>
    </w:p>
    <w:p w14:paraId="42875435" w14:textId="6CC731B8" w:rsidR="005828DB" w:rsidRPr="00184B06" w:rsidRDefault="00871D19" w:rsidP="00581DDC">
      <w:r w:rsidRPr="00184B06">
        <w:t>Также в</w:t>
      </w:r>
      <w:r w:rsidR="00714DAF" w:rsidRPr="00184B06">
        <w:t xml:space="preserve"> ходе </w:t>
      </w:r>
      <w:r w:rsidRPr="00184B06">
        <w:t xml:space="preserve">данной </w:t>
      </w:r>
      <w:r w:rsidR="00714DAF" w:rsidRPr="00184B06">
        <w:t xml:space="preserve">работы </w:t>
      </w:r>
      <w:r w:rsidR="00AC581D" w:rsidRPr="00184B06">
        <w:t>был</w:t>
      </w:r>
      <w:r w:rsidRPr="00184B06">
        <w:t>и</w:t>
      </w:r>
      <w:r w:rsidR="00AC581D" w:rsidRPr="00184B06">
        <w:t xml:space="preserve"> освоены</w:t>
      </w:r>
      <w:r w:rsidR="00714DAF" w:rsidRPr="00184B06">
        <w:t xml:space="preserve"> современные инструменты разработки, исследова</w:t>
      </w:r>
      <w:r w:rsidR="00AC581D" w:rsidRPr="00184B06">
        <w:t>ны</w:t>
      </w:r>
      <w:r w:rsidR="00714DAF" w:rsidRPr="00184B06">
        <w:t xml:space="preserve"> возможности интеграции </w:t>
      </w:r>
      <w:r w:rsidR="00D53881" w:rsidRPr="00184B06">
        <w:t>искусственного интеллекта</w:t>
      </w:r>
      <w:r w:rsidR="00714DAF" w:rsidRPr="00184B06">
        <w:t xml:space="preserve"> в разрабатываемой системе, получ</w:t>
      </w:r>
      <w:r w:rsidR="00AC581D" w:rsidRPr="00184B06">
        <w:t>ены</w:t>
      </w:r>
      <w:r w:rsidR="00714DAF" w:rsidRPr="00184B06">
        <w:t xml:space="preserve"> навыки разработки</w:t>
      </w:r>
      <w:r w:rsidR="0025753F" w:rsidRPr="00184B06">
        <w:t>, написания технической документации и</w:t>
      </w:r>
      <w:r w:rsidR="0093755B" w:rsidRPr="00184B06">
        <w:t xml:space="preserve"> внедрени</w:t>
      </w:r>
      <w:r w:rsidR="0010367E" w:rsidRPr="00184B06">
        <w:t>е</w:t>
      </w:r>
      <w:r w:rsidR="00AC581D" w:rsidRPr="00184B06">
        <w:t xml:space="preserve"> программной системы</w:t>
      </w:r>
      <w:r w:rsidR="00714DAF" w:rsidRPr="00184B06">
        <w:t>.</w:t>
      </w:r>
    </w:p>
    <w:p w14:paraId="5CB63BD6" w14:textId="77777777" w:rsidR="005828DB" w:rsidRPr="00184B06" w:rsidRDefault="005828DB" w:rsidP="00150307">
      <w:pPr>
        <w:pStyle w:val="1"/>
        <w:spacing w:before="0"/>
      </w:pPr>
      <w:bookmarkStart w:id="117" w:name="__RefHeading___Toc821_3919465242"/>
      <w:bookmarkStart w:id="118" w:name="_Toc137465107"/>
      <w:bookmarkStart w:id="119" w:name="_Toc137779104"/>
      <w:bookmarkStart w:id="120" w:name="_Toc139287422"/>
      <w:bookmarkStart w:id="121" w:name="_Toc139371006"/>
      <w:bookmarkStart w:id="122" w:name="_Toc156840825"/>
      <w:bookmarkStart w:id="123" w:name="_Toc168574235"/>
      <w:r w:rsidRPr="00184B06">
        <w:lastRenderedPageBreak/>
        <w:t xml:space="preserve">СПИСОК </w:t>
      </w:r>
      <w:bookmarkEnd w:id="117"/>
      <w:bookmarkEnd w:id="118"/>
      <w:bookmarkEnd w:id="119"/>
      <w:r w:rsidRPr="00184B06">
        <w:t>ИСПОЛЬЗОВАННЫХ ИСТОЧНИКОВ</w:t>
      </w:r>
      <w:bookmarkEnd w:id="120"/>
      <w:bookmarkEnd w:id="121"/>
      <w:bookmarkEnd w:id="122"/>
      <w:bookmarkEnd w:id="123"/>
    </w:p>
    <w:p w14:paraId="5F512743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184B06">
        <w:rPr>
          <w:szCs w:val="28"/>
          <w:lang w:val="ru-RU"/>
        </w:rPr>
        <w:t xml:space="preserve">ГОСТ 19.701-90. Схемы алгоритмов, программ, данных и систем. – </w:t>
      </w:r>
      <w:proofErr w:type="spellStart"/>
      <w:r w:rsidRPr="00184B06">
        <w:rPr>
          <w:szCs w:val="28"/>
          <w:lang w:val="ru-RU"/>
        </w:rPr>
        <w:t>введ</w:t>
      </w:r>
      <w:proofErr w:type="spellEnd"/>
      <w:r w:rsidRPr="00184B06">
        <w:rPr>
          <w:szCs w:val="28"/>
          <w:lang w:val="ru-RU"/>
        </w:rPr>
        <w:t>. 01.01.92. – М.: Изд-во стандартов, 2010. – 24 с.</w:t>
      </w:r>
    </w:p>
    <w:p w14:paraId="475C2B21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184B06">
        <w:rPr>
          <w:szCs w:val="28"/>
          <w:lang w:val="ru-RU"/>
        </w:rPr>
        <w:t xml:space="preserve">Документация </w:t>
      </w:r>
      <w:proofErr w:type="spellStart"/>
      <w:r w:rsidRPr="00184B06">
        <w:rPr>
          <w:szCs w:val="28"/>
          <w:lang w:val="ru-RU"/>
        </w:rPr>
        <w:t>Angular</w:t>
      </w:r>
      <w:proofErr w:type="spellEnd"/>
      <w:r w:rsidRPr="00184B06">
        <w:rPr>
          <w:szCs w:val="28"/>
          <w:lang w:val="ru-RU"/>
        </w:rPr>
        <w:t xml:space="preserve"> </w:t>
      </w:r>
      <w:proofErr w:type="spellStart"/>
      <w:r w:rsidRPr="00184B06">
        <w:rPr>
          <w:szCs w:val="28"/>
          <w:lang w:val="ru-RU"/>
        </w:rPr>
        <w:t>Material</w:t>
      </w:r>
      <w:proofErr w:type="spellEnd"/>
      <w:r w:rsidRPr="00184B06">
        <w:rPr>
          <w:szCs w:val="28"/>
          <w:lang w:val="ru-RU"/>
        </w:rPr>
        <w:t xml:space="preserve">: [Электронный ресурс] / Google LLC, 2024. – </w:t>
      </w:r>
      <w:r w:rsidRPr="00184B06">
        <w:rPr>
          <w:kern w:val="0"/>
          <w:szCs w:val="28"/>
          <w:lang w:val="ru-RU" w:bidi="ar-SA"/>
        </w:rPr>
        <w:t>Режим доступа</w:t>
      </w:r>
      <w:r w:rsidRPr="00184B06">
        <w:rPr>
          <w:szCs w:val="28"/>
          <w:lang w:val="ru-RU"/>
        </w:rPr>
        <w:t xml:space="preserve">: </w:t>
      </w:r>
      <w:hyperlink r:id="rId59" w:history="1">
        <w:r w:rsidRPr="00184B06">
          <w:rPr>
            <w:rStyle w:val="ae"/>
            <w:color w:val="auto"/>
            <w:szCs w:val="28"/>
            <w:lang w:val="ru-RU"/>
          </w:rPr>
          <w:t>https://material.angular.io/components/categories</w:t>
        </w:r>
      </w:hyperlink>
      <w:r w:rsidRPr="00184B06">
        <w:rPr>
          <w:szCs w:val="28"/>
          <w:lang w:val="ru-RU"/>
        </w:rPr>
        <w:t>, свободный.</w:t>
      </w:r>
    </w:p>
    <w:p w14:paraId="35EF5925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184B06">
        <w:rPr>
          <w:szCs w:val="28"/>
          <w:lang w:val="ru-RU"/>
        </w:rPr>
        <w:t xml:space="preserve">Документация </w:t>
      </w:r>
      <w:proofErr w:type="spellStart"/>
      <w:r w:rsidRPr="00184B06">
        <w:rPr>
          <w:szCs w:val="28"/>
          <w:lang w:val="ru-RU"/>
        </w:rPr>
        <w:t>Angular</w:t>
      </w:r>
      <w:proofErr w:type="spellEnd"/>
      <w:r w:rsidRPr="00184B06">
        <w:rPr>
          <w:szCs w:val="28"/>
          <w:lang w:val="ru-RU"/>
        </w:rPr>
        <w:t xml:space="preserve">: [Электронный ресурс] / Google LLC, 2024. – </w:t>
      </w:r>
      <w:r w:rsidRPr="00184B06">
        <w:rPr>
          <w:kern w:val="0"/>
          <w:szCs w:val="28"/>
          <w:lang w:val="ru-RU" w:bidi="ar-SA"/>
        </w:rPr>
        <w:t>Режим доступа:</w:t>
      </w:r>
      <w:r w:rsidRPr="00184B06">
        <w:rPr>
          <w:szCs w:val="28"/>
          <w:lang w:val="ru-RU"/>
        </w:rPr>
        <w:t xml:space="preserve"> </w:t>
      </w:r>
      <w:hyperlink r:id="rId60" w:history="1">
        <w:r w:rsidRPr="00184B06">
          <w:rPr>
            <w:rStyle w:val="ae"/>
            <w:color w:val="auto"/>
            <w:szCs w:val="28"/>
            <w:lang w:val="ru-RU"/>
          </w:rPr>
          <w:t>https://angular.io/docs</w:t>
        </w:r>
      </w:hyperlink>
      <w:r w:rsidRPr="00184B06">
        <w:rPr>
          <w:szCs w:val="28"/>
          <w:lang w:val="ru-RU"/>
        </w:rPr>
        <w:t>, свободный.</w:t>
      </w:r>
    </w:p>
    <w:p w14:paraId="3A3BB736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184B06">
        <w:rPr>
          <w:kern w:val="0"/>
          <w:szCs w:val="28"/>
          <w:lang w:val="ru-RU" w:bidi="ar-SA"/>
        </w:rPr>
        <w:t xml:space="preserve">Документация ASP.NET: [Электронный ресурс] / Microsoft, 2024. </w:t>
      </w:r>
      <w:r w:rsidRPr="00184B06">
        <w:rPr>
          <w:szCs w:val="28"/>
          <w:lang w:val="ru-RU"/>
        </w:rPr>
        <w:t>–</w:t>
      </w:r>
      <w:r w:rsidRPr="00184B06">
        <w:rPr>
          <w:kern w:val="0"/>
          <w:szCs w:val="28"/>
          <w:lang w:val="ru-RU" w:bidi="ar-SA"/>
        </w:rPr>
        <w:t xml:space="preserve"> Режим доступа: </w:t>
      </w:r>
      <w:hyperlink r:id="rId61" w:history="1">
        <w:r w:rsidRPr="00184B06">
          <w:rPr>
            <w:rStyle w:val="ae"/>
            <w:color w:val="auto"/>
            <w:kern w:val="0"/>
            <w:szCs w:val="28"/>
            <w:lang w:val="ru-RU" w:bidi="ar-SA"/>
          </w:rPr>
          <w:t>https://learn.microsoft.com/en-us/aspnet/core/?view=aspnetcore-7.0</w:t>
        </w:r>
      </w:hyperlink>
      <w:r w:rsidRPr="00184B06">
        <w:rPr>
          <w:kern w:val="0"/>
          <w:szCs w:val="28"/>
          <w:lang w:val="ru-RU" w:bidi="ar-SA"/>
        </w:rPr>
        <w:t>, свободный.</w:t>
      </w:r>
    </w:p>
    <w:p w14:paraId="1FF05322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184B06">
        <w:rPr>
          <w:kern w:val="0"/>
          <w:szCs w:val="28"/>
          <w:lang w:val="ru-RU" w:bidi="ar-SA"/>
        </w:rPr>
        <w:t xml:space="preserve">Документация </w:t>
      </w:r>
      <w:proofErr w:type="spellStart"/>
      <w:r w:rsidRPr="00184B06">
        <w:rPr>
          <w:kern w:val="0"/>
          <w:szCs w:val="28"/>
          <w:lang w:val="ru-RU" w:bidi="ar-SA"/>
        </w:rPr>
        <w:t>Docker</w:t>
      </w:r>
      <w:proofErr w:type="spellEnd"/>
      <w:r w:rsidRPr="00184B06">
        <w:rPr>
          <w:kern w:val="0"/>
          <w:szCs w:val="28"/>
          <w:lang w:val="ru-RU" w:bidi="ar-SA"/>
        </w:rPr>
        <w:t xml:space="preserve">: [Электронный ресурс] / </w:t>
      </w:r>
      <w:proofErr w:type="spellStart"/>
      <w:r w:rsidRPr="00184B06">
        <w:rPr>
          <w:kern w:val="0"/>
          <w:szCs w:val="28"/>
          <w:lang w:val="ru-RU" w:bidi="ar-SA"/>
        </w:rPr>
        <w:t>Docker</w:t>
      </w:r>
      <w:proofErr w:type="spellEnd"/>
      <w:r w:rsidRPr="00184B06">
        <w:rPr>
          <w:kern w:val="0"/>
          <w:szCs w:val="28"/>
          <w:lang w:val="ru-RU" w:bidi="ar-SA"/>
        </w:rPr>
        <w:t xml:space="preserve"> Inc., 2024. – Режим доступа: </w:t>
      </w:r>
      <w:hyperlink r:id="rId62" w:history="1">
        <w:r w:rsidRPr="00184B06">
          <w:rPr>
            <w:rStyle w:val="ae"/>
            <w:color w:val="auto"/>
            <w:kern w:val="0"/>
            <w:szCs w:val="28"/>
            <w:lang w:val="ru-RU" w:bidi="ar-SA"/>
          </w:rPr>
          <w:t>https://docs.docker.com/guides</w:t>
        </w:r>
      </w:hyperlink>
      <w:r w:rsidRPr="00184B06">
        <w:rPr>
          <w:kern w:val="0"/>
          <w:szCs w:val="28"/>
          <w:lang w:val="ru-RU" w:bidi="ar-SA"/>
        </w:rPr>
        <w:t>, свободный.</w:t>
      </w:r>
    </w:p>
    <w:p w14:paraId="61B201E3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184B06">
        <w:rPr>
          <w:kern w:val="0"/>
          <w:szCs w:val="28"/>
          <w:lang w:val="ru-RU" w:bidi="ar-SA"/>
        </w:rPr>
        <w:t xml:space="preserve">Документация </w:t>
      </w:r>
      <w:proofErr w:type="spellStart"/>
      <w:r w:rsidRPr="00184B06">
        <w:rPr>
          <w:kern w:val="0"/>
          <w:szCs w:val="28"/>
          <w:lang w:val="ru-RU" w:bidi="ar-SA"/>
        </w:rPr>
        <w:t>Entity</w:t>
      </w:r>
      <w:proofErr w:type="spellEnd"/>
      <w:r w:rsidRPr="00184B06">
        <w:rPr>
          <w:kern w:val="0"/>
          <w:szCs w:val="28"/>
          <w:lang w:val="ru-RU" w:bidi="ar-SA"/>
        </w:rPr>
        <w:t xml:space="preserve"> Framework Core: [Электронный ресурс] / Microsoft, 2024. </w:t>
      </w:r>
      <w:r w:rsidRPr="00184B06">
        <w:rPr>
          <w:szCs w:val="28"/>
          <w:lang w:val="ru-RU"/>
        </w:rPr>
        <w:t>–</w:t>
      </w:r>
      <w:r w:rsidRPr="00184B06">
        <w:rPr>
          <w:kern w:val="0"/>
          <w:szCs w:val="28"/>
          <w:lang w:val="ru-RU" w:bidi="ar-SA"/>
        </w:rPr>
        <w:t xml:space="preserve"> Режим доступа: </w:t>
      </w:r>
      <w:hyperlink r:id="rId63" w:history="1">
        <w:r w:rsidRPr="00184B06">
          <w:rPr>
            <w:rStyle w:val="ae"/>
            <w:color w:val="auto"/>
            <w:lang w:val="ru-RU"/>
          </w:rPr>
          <w:t>https://learn.microsoft.com/en-us/ef/core/</w:t>
        </w:r>
      </w:hyperlink>
      <w:r w:rsidRPr="00184B06">
        <w:rPr>
          <w:kern w:val="0"/>
          <w:szCs w:val="28"/>
          <w:lang w:val="ru-RU" w:bidi="ar-SA"/>
        </w:rPr>
        <w:t>, свободный.</w:t>
      </w:r>
    </w:p>
    <w:p w14:paraId="04FF46B2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184B06">
        <w:rPr>
          <w:kern w:val="0"/>
          <w:szCs w:val="28"/>
          <w:lang w:val="ru-RU" w:bidi="ar-SA"/>
        </w:rPr>
        <w:t xml:space="preserve">Документация Windows </w:t>
      </w:r>
      <w:proofErr w:type="spellStart"/>
      <w:r w:rsidRPr="00184B06">
        <w:rPr>
          <w:kern w:val="0"/>
          <w:szCs w:val="28"/>
          <w:lang w:val="ru-RU" w:bidi="ar-SA"/>
        </w:rPr>
        <w:t>Subsystem</w:t>
      </w:r>
      <w:proofErr w:type="spellEnd"/>
      <w:r w:rsidRPr="00184B06">
        <w:rPr>
          <w:kern w:val="0"/>
          <w:szCs w:val="28"/>
          <w:lang w:val="ru-RU" w:bidi="ar-SA"/>
        </w:rPr>
        <w:t xml:space="preserve"> </w:t>
      </w:r>
      <w:proofErr w:type="spellStart"/>
      <w:r w:rsidRPr="00184B06">
        <w:rPr>
          <w:kern w:val="0"/>
          <w:szCs w:val="28"/>
          <w:lang w:val="ru-RU" w:bidi="ar-SA"/>
        </w:rPr>
        <w:t>for</w:t>
      </w:r>
      <w:proofErr w:type="spellEnd"/>
      <w:r w:rsidRPr="00184B06">
        <w:rPr>
          <w:kern w:val="0"/>
          <w:szCs w:val="28"/>
          <w:lang w:val="ru-RU" w:bidi="ar-SA"/>
        </w:rPr>
        <w:t xml:space="preserve"> Linux: [Электронный ресурс] / Microsoft, 2024. – Режим доступа: </w:t>
      </w:r>
      <w:hyperlink r:id="rId64" w:history="1">
        <w:r w:rsidRPr="00184B06">
          <w:rPr>
            <w:rStyle w:val="ae"/>
            <w:color w:val="auto"/>
            <w:kern w:val="0"/>
            <w:szCs w:val="28"/>
            <w:lang w:val="ru-RU" w:bidi="ar-SA"/>
          </w:rPr>
          <w:t>https://learn.microsoft.com/en-us/windows/wsl/about</w:t>
        </w:r>
      </w:hyperlink>
      <w:r w:rsidRPr="00184B06">
        <w:rPr>
          <w:kern w:val="0"/>
          <w:szCs w:val="28"/>
          <w:lang w:val="ru-RU" w:bidi="ar-SA"/>
        </w:rPr>
        <w:t>, свободный.</w:t>
      </w:r>
    </w:p>
    <w:p w14:paraId="5047DD59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lang w:val="ru-RU"/>
        </w:rPr>
      </w:pPr>
      <w:r w:rsidRPr="00184B06">
        <w:rPr>
          <w:kern w:val="0"/>
          <w:szCs w:val="28"/>
          <w:lang w:val="ru-RU" w:bidi="ar-SA"/>
        </w:rPr>
        <w:t xml:space="preserve">Определение слова «Токен»: [Электронный ресурс] / Yandex, 2024 – Режим доступа: </w:t>
      </w:r>
      <w:hyperlink r:id="rId65" w:history="1">
        <w:r w:rsidRPr="00184B06">
          <w:rPr>
            <w:rStyle w:val="ae"/>
            <w:color w:val="auto"/>
            <w:kern w:val="0"/>
            <w:szCs w:val="28"/>
            <w:lang w:val="ru-RU" w:bidi="ar-SA"/>
          </w:rPr>
          <w:t>https://yandex.cloud/ru/docs/foundation-models/concepts/yandexgpt/tokens?utm_referrer=https%3A%2F%2Fwww.google.com%2F</w:t>
        </w:r>
      </w:hyperlink>
      <w:r w:rsidRPr="00184B06">
        <w:rPr>
          <w:kern w:val="0"/>
          <w:szCs w:val="28"/>
          <w:lang w:val="ru-RU" w:bidi="ar-SA"/>
        </w:rPr>
        <w:t>, свободный.</w:t>
      </w:r>
    </w:p>
    <w:p w14:paraId="7003927F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rPr>
          <w:lang w:val="ru-RU"/>
        </w:rPr>
      </w:pPr>
      <w:r w:rsidRPr="00184B06">
        <w:rPr>
          <w:lang w:val="ru-RU"/>
        </w:rPr>
        <w:t>Роберт М. Чистая архитектура. Искусство разработки программного обеспечения / СПб.: Питер. – 2018 г. – 352 с.</w:t>
      </w:r>
    </w:p>
    <w:p w14:paraId="5417F2F1" w14:textId="77777777" w:rsidR="00E46423" w:rsidRPr="00184B06" w:rsidRDefault="00E46423" w:rsidP="006A155A">
      <w:pPr>
        <w:pStyle w:val="Textbody"/>
        <w:numPr>
          <w:ilvl w:val="0"/>
          <w:numId w:val="3"/>
        </w:numPr>
        <w:spacing w:after="0"/>
        <w:ind w:left="1276" w:hanging="425"/>
        <w:rPr>
          <w:lang w:val="ru-RU"/>
        </w:rPr>
      </w:pPr>
      <w:r w:rsidRPr="00184B06">
        <w:rPr>
          <w:lang w:val="ru-RU"/>
        </w:rPr>
        <w:t>Роберт М. Чистый код. Создание, анализ и рефакторинг. / СПб.: Питер. – 2022 г. – 872 с.</w:t>
      </w:r>
    </w:p>
    <w:p w14:paraId="35CFFB77" w14:textId="77777777" w:rsidR="00E46423" w:rsidRPr="00184B06" w:rsidRDefault="00E46423" w:rsidP="003F0E86">
      <w:pPr>
        <w:pStyle w:val="Textbody"/>
        <w:numPr>
          <w:ilvl w:val="0"/>
          <w:numId w:val="3"/>
        </w:numPr>
        <w:spacing w:after="0"/>
        <w:ind w:left="1276" w:hanging="425"/>
        <w:rPr>
          <w:lang w:val="ru-RU"/>
        </w:rPr>
      </w:pPr>
      <w:r w:rsidRPr="00184B06">
        <w:rPr>
          <w:lang w:val="ru-RU"/>
        </w:rPr>
        <w:lastRenderedPageBreak/>
        <w:t xml:space="preserve">Теория и практика машинного </w:t>
      </w:r>
      <w:proofErr w:type="gramStart"/>
      <w:r w:rsidRPr="00184B06">
        <w:rPr>
          <w:lang w:val="ru-RU"/>
        </w:rPr>
        <w:t>обучения :</w:t>
      </w:r>
      <w:proofErr w:type="gramEnd"/>
      <w:r w:rsidRPr="00184B06">
        <w:rPr>
          <w:lang w:val="ru-RU"/>
        </w:rPr>
        <w:t xml:space="preserve"> учебное пособие / В. В. Воронина, А. В. Михеев, Н. Г. Ярушкина, К. В. Святов. –Ульяновск: УлГТУ, 2017. – 290 с.</w:t>
      </w:r>
    </w:p>
    <w:p w14:paraId="139CC8CE" w14:textId="65CFD583" w:rsidR="009424E7" w:rsidRPr="00184B06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  <w:lang w:val="ru-RU"/>
        </w:rPr>
      </w:pPr>
      <w:r w:rsidRPr="00184B06">
        <w:rPr>
          <w:lang w:val="ru-RU"/>
        </w:rPr>
        <w:t xml:space="preserve">A </w:t>
      </w:r>
      <w:proofErr w:type="spellStart"/>
      <w:r w:rsidRPr="00184B06">
        <w:rPr>
          <w:lang w:val="ru-RU"/>
        </w:rPr>
        <w:t>tour</w:t>
      </w:r>
      <w:proofErr w:type="spellEnd"/>
      <w:r w:rsidRPr="00184B06">
        <w:rPr>
          <w:lang w:val="ru-RU"/>
        </w:rPr>
        <w:t xml:space="preserve"> of C# </w:t>
      </w:r>
      <w:proofErr w:type="spellStart"/>
      <w:r w:rsidRPr="00184B06">
        <w:rPr>
          <w:lang w:val="ru-RU"/>
        </w:rPr>
        <w:t>language</w:t>
      </w:r>
      <w:proofErr w:type="spellEnd"/>
      <w:r w:rsidRPr="00184B06">
        <w:rPr>
          <w:lang w:val="ru-RU"/>
        </w:rPr>
        <w:t xml:space="preserve">: [Электронный ресурс] / Microsoft, 2024. – Режим доступа: </w:t>
      </w:r>
      <w:hyperlink r:id="rId66" w:history="1">
        <w:r w:rsidRPr="00184B06">
          <w:rPr>
            <w:rStyle w:val="ae"/>
            <w:color w:val="auto"/>
            <w:lang w:val="ru-RU"/>
          </w:rPr>
          <w:t>https://learn.microsoft.com/en-us/dotnet/csharp/tour-of-csharp/overview</w:t>
        </w:r>
      </w:hyperlink>
      <w:r w:rsidRPr="00184B06">
        <w:rPr>
          <w:lang w:val="ru-RU"/>
        </w:rPr>
        <w:t>, свободный.</w:t>
      </w:r>
    </w:p>
    <w:p w14:paraId="00D038E4" w14:textId="77777777" w:rsidR="009424E7" w:rsidRPr="008E7315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</w:rPr>
      </w:pPr>
      <w:r w:rsidRPr="008E7315">
        <w:rPr>
          <w:kern w:val="0"/>
          <w:szCs w:val="28"/>
          <w:lang w:bidi="ar-SA"/>
        </w:rPr>
        <w:t xml:space="preserve">Ajay D. </w:t>
      </w:r>
      <w:proofErr w:type="spellStart"/>
      <w:r w:rsidRPr="008E7315">
        <w:rPr>
          <w:kern w:val="0"/>
          <w:szCs w:val="28"/>
          <w:lang w:bidi="ar-SA"/>
        </w:rPr>
        <w:t>Kshemklayni</w:t>
      </w:r>
      <w:proofErr w:type="spellEnd"/>
      <w:r w:rsidRPr="008E7315">
        <w:rPr>
          <w:kern w:val="0"/>
          <w:szCs w:val="28"/>
          <w:lang w:bidi="ar-SA"/>
        </w:rPr>
        <w:t xml:space="preserve">. Distributed Computing: Principles, Algorithms, and Systems / Ajay D. </w:t>
      </w:r>
      <w:proofErr w:type="spellStart"/>
      <w:r w:rsidRPr="008E7315">
        <w:rPr>
          <w:kern w:val="0"/>
          <w:szCs w:val="28"/>
          <w:lang w:bidi="ar-SA"/>
        </w:rPr>
        <w:t>Kshemklayni</w:t>
      </w:r>
      <w:proofErr w:type="spellEnd"/>
      <w:r w:rsidRPr="008E7315">
        <w:rPr>
          <w:kern w:val="0"/>
          <w:szCs w:val="28"/>
          <w:lang w:bidi="ar-SA"/>
        </w:rPr>
        <w:t xml:space="preserve">, Mukesh Singhal. </w:t>
      </w:r>
      <w:r w:rsidRPr="008E7315">
        <w:rPr>
          <w:szCs w:val="28"/>
        </w:rPr>
        <w:t>–</w:t>
      </w:r>
      <w:r w:rsidRPr="008E7315">
        <w:rPr>
          <w:kern w:val="0"/>
          <w:szCs w:val="28"/>
          <w:lang w:bidi="ar-SA"/>
        </w:rPr>
        <w:t xml:space="preserve"> Cambridge University Press, 2008. </w:t>
      </w:r>
    </w:p>
    <w:p w14:paraId="4F234331" w14:textId="58326ABC" w:rsidR="009424E7" w:rsidRPr="008E7315" w:rsidRDefault="009424E7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</w:rPr>
      </w:pPr>
      <w:r w:rsidRPr="008E7315">
        <w:rPr>
          <w:szCs w:val="28"/>
        </w:rPr>
        <w:t>Artificial Intelligence: A Modern Approach, 4th US ed. / Stuart J. Russell., Peter Norvig. – Prentice Hall, 2020</w:t>
      </w:r>
      <w:r w:rsidR="00F12B50" w:rsidRPr="008E7315">
        <w:rPr>
          <w:szCs w:val="28"/>
        </w:rPr>
        <w:t>.</w:t>
      </w:r>
    </w:p>
    <w:p w14:paraId="6ABCB8D3" w14:textId="02A03C35" w:rsidR="00F12B50" w:rsidRPr="008E7315" w:rsidRDefault="00F12B50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  <w:rPr>
          <w:szCs w:val="28"/>
        </w:rPr>
      </w:pPr>
      <w:r w:rsidRPr="008E7315">
        <w:rPr>
          <w:szCs w:val="28"/>
        </w:rPr>
        <w:t xml:space="preserve">Dependency Injection Principles, Practices, and Patterns / Mark S., Steven van </w:t>
      </w:r>
      <w:proofErr w:type="spellStart"/>
      <w:r w:rsidRPr="008E7315">
        <w:rPr>
          <w:szCs w:val="28"/>
        </w:rPr>
        <w:t>Deursan</w:t>
      </w:r>
      <w:proofErr w:type="spellEnd"/>
      <w:r w:rsidRPr="008E7315">
        <w:rPr>
          <w:szCs w:val="28"/>
        </w:rPr>
        <w:t>. – Manning Publications, 2019.</w:t>
      </w:r>
    </w:p>
    <w:p w14:paraId="16D589C5" w14:textId="717209C3" w:rsidR="009424E7" w:rsidRPr="008E7315" w:rsidRDefault="004E4C51" w:rsidP="006A155A">
      <w:pPr>
        <w:pStyle w:val="Textbody"/>
        <w:numPr>
          <w:ilvl w:val="0"/>
          <w:numId w:val="3"/>
        </w:numPr>
        <w:spacing w:after="0"/>
        <w:ind w:left="1276" w:hanging="425"/>
        <w:jc w:val="both"/>
      </w:pPr>
      <w:r w:rsidRPr="008E7315">
        <w:rPr>
          <w:kern w:val="0"/>
          <w:szCs w:val="28"/>
          <w:lang w:bidi="ar-SA"/>
        </w:rPr>
        <w:t xml:space="preserve">Tannenbaum A.S. </w:t>
      </w:r>
      <w:r w:rsidR="009424E7" w:rsidRPr="008E7315">
        <w:rPr>
          <w:kern w:val="0"/>
          <w:szCs w:val="28"/>
          <w:lang w:bidi="ar-SA"/>
        </w:rPr>
        <w:t>Distributed Systems / Marteen Van Steen, Tannenbaum A.S.</w:t>
      </w:r>
      <w:r w:rsidR="009424E7" w:rsidRPr="008E7315">
        <w:t xml:space="preserve"> </w:t>
      </w:r>
      <w:r w:rsidRPr="008E7315">
        <w:rPr>
          <w:szCs w:val="28"/>
        </w:rPr>
        <w:t>– Pearson Education Inc., 2023.</w:t>
      </w:r>
      <w:r w:rsidR="009424E7" w:rsidRPr="008E7315">
        <w:br w:type="page"/>
      </w:r>
    </w:p>
    <w:p w14:paraId="63E1CADA" w14:textId="315D251A" w:rsidR="005828DB" w:rsidRPr="008E7315" w:rsidRDefault="0059481B" w:rsidP="0059481B">
      <w:pPr>
        <w:pStyle w:val="1"/>
        <w:rPr>
          <w:lang w:val="en-US"/>
        </w:rPr>
      </w:pPr>
      <w:bookmarkStart w:id="124" w:name="_Toc156840826"/>
      <w:bookmarkStart w:id="125" w:name="_Toc168574236"/>
      <w:r w:rsidRPr="00184B06">
        <w:lastRenderedPageBreak/>
        <w:t>ПРИЛОЖЕНИЕ</w:t>
      </w:r>
      <w:r w:rsidR="00BA5FF3" w:rsidRPr="008E7315">
        <w:rPr>
          <w:lang w:val="en-US"/>
        </w:rPr>
        <w:t xml:space="preserve"> </w:t>
      </w:r>
      <w:r w:rsidR="00BA5FF3" w:rsidRPr="00184B06">
        <w:t>А</w:t>
      </w:r>
      <w:bookmarkEnd w:id="124"/>
      <w:bookmarkEnd w:id="125"/>
    </w:p>
    <w:p w14:paraId="79EB8046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AuthenticationController.cs</w:t>
      </w:r>
      <w:proofErr w:type="spellEnd"/>
      <w:r w:rsidRPr="008E7315">
        <w:rPr>
          <w:noProof w:val="0"/>
          <w:lang w:val="en-US"/>
        </w:rPr>
        <w:t>:</w:t>
      </w:r>
    </w:p>
    <w:p w14:paraId="5AA4F47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</w:t>
      </w:r>
      <w:proofErr w:type="spellEnd"/>
      <w:r w:rsidRPr="008E7315">
        <w:rPr>
          <w:noProof w:val="0"/>
          <w:lang w:val="en-US"/>
        </w:rPr>
        <w:t>;</w:t>
      </w:r>
    </w:p>
    <w:p w14:paraId="054451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8F2B4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1FAF0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Microsoft.AspNetCore.Mvc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2F93B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SameSiteMode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Microsoft.AspNetCore.Http.SameSiteMode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E5EB0C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1B0342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BookManager.Api.Controllers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FCCC99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E5EFD3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ApiController</w:t>
      </w:r>
      <w:proofErr w:type="spellEnd"/>
      <w:r w:rsidRPr="008E7315">
        <w:rPr>
          <w:noProof w:val="0"/>
          <w:lang w:val="en-US"/>
        </w:rPr>
        <w:t>]</w:t>
      </w:r>
    </w:p>
    <w:p w14:paraId="7D2468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[Route("auth")]</w:t>
      </w:r>
    </w:p>
    <w:p w14:paraId="78D2107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AuthenticationController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2DCF8D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IAuthenticationService</w:t>
      </w:r>
      <w:proofErr w:type="spellEnd"/>
      <w:r w:rsidRPr="008E7315">
        <w:rPr>
          <w:noProof w:val="0"/>
          <w:lang w:val="en-US"/>
        </w:rPr>
        <w:t xml:space="preserve"> service)</w:t>
      </w:r>
    </w:p>
    <w:p w14:paraId="0E7C54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: </w:t>
      </w:r>
      <w:proofErr w:type="spellStart"/>
      <w:r w:rsidRPr="008E7315">
        <w:rPr>
          <w:noProof w:val="0"/>
          <w:lang w:val="en-US"/>
        </w:rPr>
        <w:t>ControllerBase</w:t>
      </w:r>
      <w:proofErr w:type="spellEnd"/>
    </w:p>
    <w:p w14:paraId="52B588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953CD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HttpPost</w:t>
      </w:r>
      <w:proofErr w:type="spellEnd"/>
      <w:r w:rsidRPr="008E7315">
        <w:rPr>
          <w:noProof w:val="0"/>
          <w:lang w:val="en-US"/>
        </w:rPr>
        <w:t>]</w:t>
      </w:r>
    </w:p>
    <w:p w14:paraId="3EF5536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[Route("sign-in")]</w:t>
      </w:r>
    </w:p>
    <w:p w14:paraId="648DAA1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SignIn</w:t>
      </w:r>
      <w:proofErr w:type="spellEnd"/>
      <w:r w:rsidRPr="008E7315">
        <w:rPr>
          <w:noProof w:val="0"/>
          <w:lang w:val="en-US"/>
        </w:rPr>
        <w:t>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AuthenticationRequestDto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29C381CF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4C57BE4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authenticationResponse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service.SignIn</w:t>
      </w:r>
      <w:proofErr w:type="spellEnd"/>
      <w:proofErr w:type="gramEnd"/>
      <w:r w:rsidRPr="008E7315">
        <w:rPr>
          <w:noProof w:val="0"/>
          <w:lang w:val="en-US"/>
        </w:rPr>
        <w:t>(request);</w:t>
      </w:r>
    </w:p>
    <w:p w14:paraId="5D2BD96C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proofErr w:type="gramStart"/>
      <w:r w:rsidRPr="00184B06">
        <w:rPr>
          <w:noProof w:val="0"/>
        </w:rPr>
        <w:t>authenticationResponse.RefreshToken</w:t>
      </w:r>
      <w:proofErr w:type="spellEnd"/>
      <w:r w:rsidRPr="00184B06">
        <w:rPr>
          <w:noProof w:val="0"/>
        </w:rPr>
        <w:t xml:space="preserve"> !</w:t>
      </w:r>
      <w:proofErr w:type="gramEnd"/>
      <w:r w:rsidRPr="00184B06">
        <w:rPr>
          <w:noProof w:val="0"/>
        </w:rPr>
        <w:t xml:space="preserve">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</w:t>
      </w:r>
    </w:p>
    <w:p w14:paraId="7640FB7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35FB1D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Response.Cookies.Append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Constants.RefreshTokenCookieKey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authenticationResponse.RefreshToken</w:t>
      </w:r>
      <w:proofErr w:type="spellEnd"/>
      <w:r w:rsidRPr="008E7315">
        <w:rPr>
          <w:noProof w:val="0"/>
          <w:lang w:val="en-US"/>
        </w:rPr>
        <w:t xml:space="preserve">, new </w:t>
      </w:r>
      <w:proofErr w:type="spellStart"/>
      <w:r w:rsidRPr="008E7315">
        <w:rPr>
          <w:noProof w:val="0"/>
          <w:lang w:val="en-US"/>
        </w:rPr>
        <w:t>CookieOptions</w:t>
      </w:r>
      <w:proofErr w:type="spellEnd"/>
    </w:p>
    <w:p w14:paraId="7DB616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{</w:t>
      </w:r>
    </w:p>
    <w:p w14:paraId="4D79F9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HttpOnly</w:t>
      </w:r>
      <w:proofErr w:type="spellEnd"/>
      <w:r w:rsidRPr="008E7315">
        <w:rPr>
          <w:noProof w:val="0"/>
          <w:lang w:val="en-US"/>
        </w:rPr>
        <w:t xml:space="preserve"> = true,</w:t>
      </w:r>
    </w:p>
    <w:p w14:paraId="5B59DD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});</w:t>
      </w:r>
    </w:p>
    <w:p w14:paraId="219E54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520BE7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authenticationResponse.Status</w:t>
      </w:r>
      <w:proofErr w:type="spellEnd"/>
      <w:r w:rsidRPr="008E7315">
        <w:rPr>
          <w:noProof w:val="0"/>
          <w:lang w:val="en-US"/>
        </w:rPr>
        <w:t xml:space="preserve"> switch</w:t>
      </w:r>
    </w:p>
    <w:p w14:paraId="2DB0320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B7C86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AuthenticationStatus.Failed</w:t>
      </w:r>
      <w:proofErr w:type="spellEnd"/>
      <w:r w:rsidRPr="008E7315">
        <w:rPr>
          <w:noProof w:val="0"/>
          <w:lang w:val="en-US"/>
        </w:rPr>
        <w:t xml:space="preserve"> =&gt; </w:t>
      </w:r>
      <w:proofErr w:type="gramStart"/>
      <w:r w:rsidRPr="008E7315">
        <w:rPr>
          <w:noProof w:val="0"/>
          <w:lang w:val="en-US"/>
        </w:rPr>
        <w:t>Unauthorized(</w:t>
      </w:r>
      <w:proofErr w:type="gramEnd"/>
      <w:r w:rsidRPr="008E7315">
        <w:rPr>
          <w:noProof w:val="0"/>
          <w:lang w:val="en-US"/>
        </w:rPr>
        <w:t>),</w:t>
      </w:r>
    </w:p>
    <w:p w14:paraId="533405F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AuthenticationStatus.Success</w:t>
      </w:r>
      <w:proofErr w:type="spellEnd"/>
      <w:r w:rsidRPr="008E7315">
        <w:rPr>
          <w:noProof w:val="0"/>
          <w:lang w:val="en-US"/>
        </w:rPr>
        <w:t xml:space="preserve"> =&gt; Ok(</w:t>
      </w:r>
      <w:proofErr w:type="spellStart"/>
      <w:r w:rsidRPr="008E7315">
        <w:rPr>
          <w:noProof w:val="0"/>
          <w:lang w:val="en-US"/>
        </w:rPr>
        <w:t>authenticationResponse</w:t>
      </w:r>
      <w:proofErr w:type="spellEnd"/>
      <w:r w:rsidRPr="008E7315">
        <w:rPr>
          <w:noProof w:val="0"/>
          <w:lang w:val="en-US"/>
        </w:rPr>
        <w:t>),</w:t>
      </w:r>
    </w:p>
    <w:p w14:paraId="0DD5FFF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_ =&gt; </w:t>
      </w:r>
      <w:proofErr w:type="spellStart"/>
      <w:proofErr w:type="gram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65C89C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5C1F9CC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3CDF0A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E9634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HttpPost</w:t>
      </w:r>
      <w:proofErr w:type="spellEnd"/>
      <w:r w:rsidRPr="008E7315">
        <w:rPr>
          <w:noProof w:val="0"/>
          <w:lang w:val="en-US"/>
        </w:rPr>
        <w:t>]</w:t>
      </w:r>
    </w:p>
    <w:p w14:paraId="736D9E8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[Route("refresh-token")]</w:t>
      </w:r>
    </w:p>
    <w:p w14:paraId="4F68DC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04D61F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2594768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Request.Cookies</w:t>
      </w:r>
      <w:proofErr w:type="spellEnd"/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Constants.RefreshTokenCookieKey</w:t>
      </w:r>
      <w:proofErr w:type="spellEnd"/>
      <w:r w:rsidRPr="008E7315">
        <w:rPr>
          <w:noProof w:val="0"/>
          <w:lang w:val="en-US"/>
        </w:rPr>
        <w:t>];</w:t>
      </w:r>
    </w:p>
    <w:p w14:paraId="4B9518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 xml:space="preserve"> == null) return </w:t>
      </w:r>
      <w:proofErr w:type="gramStart"/>
      <w:r w:rsidRPr="008E7315">
        <w:rPr>
          <w:noProof w:val="0"/>
          <w:lang w:val="en-US"/>
        </w:rPr>
        <w:t>Unauthorized(</w:t>
      </w:r>
      <w:proofErr w:type="gramEnd"/>
      <w:r w:rsidRPr="008E7315">
        <w:rPr>
          <w:noProof w:val="0"/>
          <w:lang w:val="en-US"/>
        </w:rPr>
        <w:t>);</w:t>
      </w:r>
    </w:p>
    <w:p w14:paraId="31CC5F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response = await </w:t>
      </w:r>
      <w:proofErr w:type="spellStart"/>
      <w:proofErr w:type="gramStart"/>
      <w:r w:rsidRPr="008E7315">
        <w:rPr>
          <w:noProof w:val="0"/>
          <w:lang w:val="en-US"/>
        </w:rPr>
        <w:t>service.RefreshToken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>);</w:t>
      </w:r>
    </w:p>
    <w:p w14:paraId="087C12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response.Status</w:t>
      </w:r>
      <w:proofErr w:type="spellEnd"/>
      <w:proofErr w:type="gramEnd"/>
      <w:r w:rsidRPr="008E7315">
        <w:rPr>
          <w:noProof w:val="0"/>
          <w:lang w:val="en-US"/>
        </w:rPr>
        <w:t xml:space="preserve"> switch</w:t>
      </w:r>
    </w:p>
    <w:p w14:paraId="1AD9C3A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2F33517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AuthenticationStatus.Failed</w:t>
      </w:r>
      <w:proofErr w:type="spellEnd"/>
      <w:r w:rsidRPr="008E7315">
        <w:rPr>
          <w:noProof w:val="0"/>
          <w:lang w:val="en-US"/>
        </w:rPr>
        <w:t xml:space="preserve"> =&gt; </w:t>
      </w:r>
      <w:proofErr w:type="gramStart"/>
      <w:r w:rsidRPr="008E7315">
        <w:rPr>
          <w:noProof w:val="0"/>
          <w:lang w:val="en-US"/>
        </w:rPr>
        <w:t>Unauthorized(</w:t>
      </w:r>
      <w:proofErr w:type="gramEnd"/>
      <w:r w:rsidRPr="008E7315">
        <w:rPr>
          <w:noProof w:val="0"/>
          <w:lang w:val="en-US"/>
        </w:rPr>
        <w:t>),</w:t>
      </w:r>
    </w:p>
    <w:p w14:paraId="5EC8B80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AuthenticationStatus.Success</w:t>
      </w:r>
      <w:proofErr w:type="spellEnd"/>
      <w:r w:rsidRPr="008E7315">
        <w:rPr>
          <w:noProof w:val="0"/>
          <w:lang w:val="en-US"/>
        </w:rPr>
        <w:t xml:space="preserve"> =&gt; Ok(response),</w:t>
      </w:r>
    </w:p>
    <w:p w14:paraId="55493CD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_ =&gt; </w:t>
      </w:r>
      <w:proofErr w:type="gramStart"/>
      <w:r w:rsidRPr="008E7315">
        <w:rPr>
          <w:noProof w:val="0"/>
          <w:lang w:val="en-US"/>
        </w:rPr>
        <w:t>Unauthorized(</w:t>
      </w:r>
      <w:proofErr w:type="gramEnd"/>
      <w:r w:rsidRPr="008E7315">
        <w:rPr>
          <w:noProof w:val="0"/>
          <w:lang w:val="en-US"/>
        </w:rPr>
        <w:t>)</w:t>
      </w:r>
    </w:p>
    <w:p w14:paraId="75B0AC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15E899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74C59D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72021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HttpPost</w:t>
      </w:r>
      <w:proofErr w:type="spellEnd"/>
      <w:r w:rsidRPr="008E7315">
        <w:rPr>
          <w:noProof w:val="0"/>
          <w:lang w:val="en-US"/>
        </w:rPr>
        <w:t>]</w:t>
      </w:r>
    </w:p>
    <w:p w14:paraId="56AFC1B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[Route("sign-out")]</w:t>
      </w:r>
    </w:p>
    <w:p w14:paraId="2FA694BE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new </w:t>
      </w:r>
      <w:proofErr w:type="spellStart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SignOut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</w:t>
      </w:r>
    </w:p>
    <w:p w14:paraId="24A5170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6C70ADB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Response.Cookies.Delete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Constants.RefreshTokenCookieKey</w:t>
      </w:r>
      <w:proofErr w:type="spellEnd"/>
      <w:r w:rsidRPr="008E7315">
        <w:rPr>
          <w:noProof w:val="0"/>
          <w:lang w:val="en-US"/>
        </w:rPr>
        <w:t>);</w:t>
      </w:r>
    </w:p>
    <w:p w14:paraId="39C47D2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>);</w:t>
      </w:r>
    </w:p>
    <w:p w14:paraId="4202F6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06B372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D455B4F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BookCollectionController.cs</w:t>
      </w:r>
      <w:proofErr w:type="spellEnd"/>
      <w:r w:rsidRPr="008E7315">
        <w:rPr>
          <w:noProof w:val="0"/>
          <w:lang w:val="en-US"/>
        </w:rPr>
        <w:t>:</w:t>
      </w:r>
    </w:p>
    <w:p w14:paraId="58CCA4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3DC971C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41DAB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Microsoft.AspNetCore.Authorization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1590FB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Microsoft.AspNetCore.Mvc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0BBD17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060A0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BookManager.Api.Controllers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5FDCE8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4E996D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ApiController</w:t>
      </w:r>
      <w:proofErr w:type="spellEnd"/>
      <w:r w:rsidRPr="008E7315">
        <w:rPr>
          <w:noProof w:val="0"/>
          <w:lang w:val="en-US"/>
        </w:rPr>
        <w:t>]</w:t>
      </w:r>
    </w:p>
    <w:p w14:paraId="504CB75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book-collections</w:t>
      </w:r>
      <w:proofErr w:type="spellEnd"/>
      <w:r w:rsidRPr="00184B06">
        <w:rPr>
          <w:noProof w:val="0"/>
        </w:rPr>
        <w:t>")]</w:t>
      </w:r>
    </w:p>
    <w:p w14:paraId="2A224C9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BookCollectionController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IBookCollectionService</w:t>
      </w:r>
      <w:proofErr w:type="spellEnd"/>
      <w:r w:rsidRPr="008E7315">
        <w:rPr>
          <w:noProof w:val="0"/>
          <w:lang w:val="en-US"/>
        </w:rPr>
        <w:t xml:space="preserve"> service) : </w:t>
      </w:r>
      <w:proofErr w:type="spellStart"/>
      <w:r w:rsidRPr="008E7315">
        <w:rPr>
          <w:noProof w:val="0"/>
          <w:lang w:val="en-US"/>
        </w:rPr>
        <w:t>ControllerBase</w:t>
      </w:r>
      <w:proofErr w:type="spellEnd"/>
    </w:p>
    <w:p w14:paraId="00E1EBD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76226C6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[</w:t>
      </w:r>
      <w:proofErr w:type="spellStart"/>
      <w:r w:rsidRPr="00184B06">
        <w:rPr>
          <w:noProof w:val="0"/>
        </w:rPr>
        <w:t>HttpGet</w:t>
      </w:r>
      <w:proofErr w:type="spellEnd"/>
      <w:r w:rsidRPr="00184B06">
        <w:rPr>
          <w:noProof w:val="0"/>
        </w:rPr>
        <w:t>]</w:t>
      </w:r>
    </w:p>
    <w:p w14:paraId="21A5939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681B197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GetAll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72AD94E4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0835EF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allCollections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service.GetAllAsync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183C965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collection in </w:t>
      </w:r>
      <w:proofErr w:type="spellStart"/>
      <w:r w:rsidRPr="008E7315">
        <w:rPr>
          <w:noProof w:val="0"/>
          <w:lang w:val="en-US"/>
        </w:rPr>
        <w:t>allCollections</w:t>
      </w:r>
      <w:proofErr w:type="spellEnd"/>
      <w:r w:rsidRPr="008E7315">
        <w:rPr>
          <w:noProof w:val="0"/>
          <w:lang w:val="en-US"/>
        </w:rPr>
        <w:t>)</w:t>
      </w:r>
    </w:p>
    <w:p w14:paraId="676124E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14D2B2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UpdateThumbnailUrls</w:t>
      </w:r>
      <w:proofErr w:type="spellEnd"/>
      <w:r w:rsidRPr="008E7315">
        <w:rPr>
          <w:noProof w:val="0"/>
          <w:lang w:val="en-US"/>
        </w:rPr>
        <w:t>(collection);</w:t>
      </w:r>
    </w:p>
    <w:p w14:paraId="721D66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6CE393D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1ABA48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Ok(</w:t>
      </w:r>
      <w:proofErr w:type="spellStart"/>
      <w:r w:rsidRPr="008E7315">
        <w:rPr>
          <w:noProof w:val="0"/>
          <w:lang w:val="en-US"/>
        </w:rPr>
        <w:t>allCollections</w:t>
      </w:r>
      <w:proofErr w:type="spellEnd"/>
      <w:r w:rsidRPr="008E7315">
        <w:rPr>
          <w:noProof w:val="0"/>
          <w:lang w:val="en-US"/>
        </w:rPr>
        <w:t>);</w:t>
      </w:r>
    </w:p>
    <w:p w14:paraId="60D4A26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5866C931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7A41481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</w:t>
      </w:r>
      <w:proofErr w:type="spellStart"/>
      <w:r w:rsidRPr="001804BD">
        <w:rPr>
          <w:noProof w:val="0"/>
          <w:lang w:val="en-US"/>
        </w:rPr>
        <w:t>HttpPost</w:t>
      </w:r>
      <w:proofErr w:type="spellEnd"/>
      <w:r w:rsidRPr="001804BD">
        <w:rPr>
          <w:noProof w:val="0"/>
          <w:lang w:val="en-US"/>
        </w:rPr>
        <w:t>]</w:t>
      </w:r>
    </w:p>
    <w:p w14:paraId="3577C51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[Authorize]</w:t>
      </w:r>
    </w:p>
    <w:p w14:paraId="4ED1E8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CreateCollection</w:t>
      </w:r>
      <w:proofErr w:type="spellEnd"/>
      <w:r w:rsidRPr="008E7315">
        <w:rPr>
          <w:noProof w:val="0"/>
          <w:lang w:val="en-US"/>
        </w:rPr>
        <w:t>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BookCollectionModRequest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65C74BEB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29B8557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 result;</w:t>
      </w:r>
    </w:p>
    <w:p w14:paraId="1FB3303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try</w:t>
      </w:r>
      <w:proofErr w:type="spellEnd"/>
    </w:p>
    <w:p w14:paraId="384E599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30D0EA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addedCollection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service.CreateAsync</w:t>
      </w:r>
      <w:proofErr w:type="spellEnd"/>
      <w:proofErr w:type="gramEnd"/>
      <w:r w:rsidRPr="008E7315">
        <w:rPr>
          <w:noProof w:val="0"/>
          <w:lang w:val="en-US"/>
        </w:rPr>
        <w:t>(request);</w:t>
      </w:r>
    </w:p>
    <w:p w14:paraId="59CE689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UpdateThumbnailUrls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addedCollection</w:t>
      </w:r>
      <w:proofErr w:type="spellEnd"/>
      <w:r w:rsidRPr="008E7315">
        <w:rPr>
          <w:noProof w:val="0"/>
          <w:lang w:val="en-US"/>
        </w:rPr>
        <w:t>);</w:t>
      </w:r>
    </w:p>
    <w:p w14:paraId="5E902A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Ok(</w:t>
      </w:r>
      <w:proofErr w:type="spellStart"/>
      <w:r w:rsidRPr="008E7315">
        <w:rPr>
          <w:noProof w:val="0"/>
          <w:lang w:val="en-US"/>
        </w:rPr>
        <w:t>addedCollection</w:t>
      </w:r>
      <w:proofErr w:type="spellEnd"/>
      <w:r w:rsidRPr="008E7315">
        <w:rPr>
          <w:noProof w:val="0"/>
          <w:lang w:val="en-US"/>
        </w:rPr>
        <w:t>);</w:t>
      </w:r>
    </w:p>
    <w:p w14:paraId="5BB948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6E18B4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 e)</w:t>
      </w:r>
    </w:p>
    <w:p w14:paraId="44CF9C3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BA9786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e.Message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5F7CA94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4C77334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3F6275F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>;</w:t>
      </w:r>
    </w:p>
    <w:p w14:paraId="65512A6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5D552F0" w14:textId="77777777" w:rsidR="00CE4EC3" w:rsidRPr="00184B06" w:rsidRDefault="00CE4EC3" w:rsidP="00CE4EC3">
      <w:pPr>
        <w:pStyle w:val="af7"/>
        <w:rPr>
          <w:noProof w:val="0"/>
        </w:rPr>
      </w:pPr>
    </w:p>
    <w:p w14:paraId="13DBBBF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HttpPut</w:t>
      </w:r>
      <w:proofErr w:type="spellEnd"/>
      <w:r w:rsidRPr="00184B06">
        <w:rPr>
          <w:noProof w:val="0"/>
        </w:rPr>
        <w:t>]</w:t>
      </w:r>
    </w:p>
    <w:p w14:paraId="6FC7F46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64F7502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7EC9FD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UpdateCollection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id, 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BookCollectionModRequest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2621EAB7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7E36489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 result;</w:t>
      </w:r>
    </w:p>
    <w:p w14:paraId="038CC2F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try</w:t>
      </w:r>
      <w:proofErr w:type="spellEnd"/>
    </w:p>
    <w:p w14:paraId="4A1F86F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3689B5C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addedCollection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service.UpdateAsync</w:t>
      </w:r>
      <w:proofErr w:type="spellEnd"/>
      <w:proofErr w:type="gramEnd"/>
      <w:r w:rsidRPr="008E7315">
        <w:rPr>
          <w:noProof w:val="0"/>
          <w:lang w:val="en-US"/>
        </w:rPr>
        <w:t>(id, request);</w:t>
      </w:r>
    </w:p>
    <w:p w14:paraId="5C0E88E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UpdateThumbnailUrls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addedCollection</w:t>
      </w:r>
      <w:proofErr w:type="spellEnd"/>
      <w:r w:rsidRPr="008E7315">
        <w:rPr>
          <w:noProof w:val="0"/>
          <w:lang w:val="en-US"/>
        </w:rPr>
        <w:t>);</w:t>
      </w:r>
    </w:p>
    <w:p w14:paraId="34A6CC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Ok(</w:t>
      </w:r>
      <w:proofErr w:type="spellStart"/>
      <w:r w:rsidRPr="008E7315">
        <w:rPr>
          <w:noProof w:val="0"/>
          <w:lang w:val="en-US"/>
        </w:rPr>
        <w:t>addedCollection</w:t>
      </w:r>
      <w:proofErr w:type="spellEnd"/>
      <w:r w:rsidRPr="008E7315">
        <w:rPr>
          <w:noProof w:val="0"/>
          <w:lang w:val="en-US"/>
        </w:rPr>
        <w:t>);</w:t>
      </w:r>
    </w:p>
    <w:p w14:paraId="7E11679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7CC0A3A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 e)</w:t>
      </w:r>
    </w:p>
    <w:p w14:paraId="055287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4A2AA0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e.Message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6053AD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53D25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)</w:t>
      </w:r>
    </w:p>
    <w:p w14:paraId="15DCD9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4933B5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2F590E4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6860CD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FA86E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result;</w:t>
      </w:r>
    </w:p>
    <w:p w14:paraId="5B9B5429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}</w:t>
      </w:r>
    </w:p>
    <w:p w14:paraId="70F895D6" w14:textId="77777777" w:rsidR="00CE4EC3" w:rsidRPr="00184B06" w:rsidRDefault="00CE4EC3" w:rsidP="00CE4EC3">
      <w:pPr>
        <w:pStyle w:val="af7"/>
        <w:rPr>
          <w:noProof w:val="0"/>
        </w:rPr>
      </w:pPr>
    </w:p>
    <w:p w14:paraId="0B9936F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HttpDelete</w:t>
      </w:r>
      <w:proofErr w:type="spellEnd"/>
      <w:r w:rsidRPr="00184B06">
        <w:rPr>
          <w:noProof w:val="0"/>
        </w:rPr>
        <w:t>]</w:t>
      </w:r>
    </w:p>
    <w:p w14:paraId="0FDF78A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0B256C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35CD9F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DeleteAsync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2C6002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A48CB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try</w:t>
      </w:r>
    </w:p>
    <w:p w14:paraId="55AE6D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1F9D43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await </w:t>
      </w:r>
      <w:proofErr w:type="spellStart"/>
      <w:proofErr w:type="gramStart"/>
      <w:r w:rsidRPr="008E7315">
        <w:rPr>
          <w:noProof w:val="0"/>
          <w:lang w:val="en-US"/>
        </w:rPr>
        <w:t>service.DeleteAsync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6F2A24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3ECBEC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)</w:t>
      </w:r>
    </w:p>
    <w:p w14:paraId="303578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E6EE6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return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4F8751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153E2BF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D2918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>);</w:t>
      </w:r>
    </w:p>
    <w:p w14:paraId="7CA22B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4615B5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5FACC0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void </w:t>
      </w:r>
      <w:proofErr w:type="spellStart"/>
      <w:proofErr w:type="gramStart"/>
      <w:r w:rsidRPr="008E7315">
        <w:rPr>
          <w:noProof w:val="0"/>
          <w:lang w:val="en-US"/>
        </w:rPr>
        <w:t>UpdateThumbnailUrls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dto</w:t>
      </w:r>
      <w:proofErr w:type="spellEnd"/>
      <w:r w:rsidRPr="008E7315">
        <w:rPr>
          <w:noProof w:val="0"/>
          <w:lang w:val="en-US"/>
        </w:rPr>
        <w:t>)</w:t>
      </w:r>
    </w:p>
    <w:p w14:paraId="1172599A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6AE424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dto.Books</w:t>
      </w:r>
      <w:proofErr w:type="spellEnd"/>
      <w:proofErr w:type="gramEnd"/>
      <w:r w:rsidRPr="008E7315">
        <w:rPr>
          <w:noProof w:val="0"/>
          <w:lang w:val="en-US"/>
        </w:rPr>
        <w:t xml:space="preserve"> == null) return;</w:t>
      </w:r>
    </w:p>
    <w:p w14:paraId="4D623E8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book in </w:t>
      </w:r>
      <w:proofErr w:type="spellStart"/>
      <w:proofErr w:type="gramStart"/>
      <w:r w:rsidRPr="008E7315">
        <w:rPr>
          <w:noProof w:val="0"/>
          <w:lang w:val="en-US"/>
        </w:rPr>
        <w:t>dto.Books</w:t>
      </w:r>
      <w:proofErr w:type="spellEnd"/>
      <w:proofErr w:type="gramEnd"/>
      <w:r w:rsidRPr="008E7315">
        <w:rPr>
          <w:noProof w:val="0"/>
          <w:lang w:val="en-US"/>
        </w:rPr>
        <w:t>)</w:t>
      </w:r>
    </w:p>
    <w:p w14:paraId="4D06839C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{</w:t>
      </w:r>
    </w:p>
    <w:p w14:paraId="0DF3D0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lastRenderedPageBreak/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book.DocumentDetails.ThumbnailUrl</w:t>
      </w:r>
      <w:proofErr w:type="spellEnd"/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GetImageUrl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book.DocumentDetails.Id</w:t>
      </w:r>
      <w:proofErr w:type="spellEnd"/>
      <w:r w:rsidRPr="008E7315">
        <w:rPr>
          <w:noProof w:val="0"/>
          <w:lang w:val="en-US"/>
        </w:rPr>
        <w:t>);</w:t>
      </w:r>
    </w:p>
    <w:p w14:paraId="5D82C2B8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}</w:t>
      </w:r>
    </w:p>
    <w:p w14:paraId="7C74E7C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2BEDB74F" w14:textId="77777777" w:rsidR="00CE4EC3" w:rsidRPr="00184B06" w:rsidRDefault="00CE4EC3" w:rsidP="00CE4EC3">
      <w:pPr>
        <w:pStyle w:val="af7"/>
        <w:rPr>
          <w:noProof w:val="0"/>
        </w:rPr>
      </w:pPr>
    </w:p>
    <w:p w14:paraId="599E13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private string </w:t>
      </w:r>
      <w:proofErr w:type="spellStart"/>
      <w:proofErr w:type="gramStart"/>
      <w:r w:rsidRPr="008E7315">
        <w:rPr>
          <w:noProof w:val="0"/>
          <w:lang w:val="en-US"/>
        </w:rPr>
        <w:t>GetImageUrl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206707EF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2BA814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>return $"{Request.Scheme}://{</w:t>
      </w:r>
      <w:proofErr w:type="gramStart"/>
      <w:r w:rsidRPr="008E7315">
        <w:rPr>
          <w:noProof w:val="0"/>
          <w:lang w:val="en-US"/>
        </w:rPr>
        <w:t>Request.Host}{</w:t>
      </w:r>
      <w:proofErr w:type="gramEnd"/>
      <w:r w:rsidRPr="008E7315">
        <w:rPr>
          <w:noProof w:val="0"/>
          <w:lang w:val="en-US"/>
        </w:rPr>
        <w:t>Request.PathBase}/books/cover/{id}";</w:t>
      </w:r>
    </w:p>
    <w:p w14:paraId="6A3A44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86ED9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0F0E14E3" w14:textId="01B592EA" w:rsidR="00CE4EC3" w:rsidRPr="00B443A3" w:rsidRDefault="00CE4EC3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BookController.cs</w:t>
      </w:r>
      <w:proofErr w:type="spellEnd"/>
      <w:r w:rsidRPr="008E7315">
        <w:rPr>
          <w:noProof w:val="0"/>
          <w:lang w:val="en-US"/>
        </w:rPr>
        <w:t>:</w:t>
      </w:r>
    </w:p>
    <w:p w14:paraId="2A4414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BookManager.Api.Controllers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0D6D3A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C83602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ApiController</w:t>
      </w:r>
      <w:proofErr w:type="spellEnd"/>
      <w:r w:rsidRPr="008E7315">
        <w:rPr>
          <w:noProof w:val="0"/>
          <w:lang w:val="en-US"/>
        </w:rPr>
        <w:t>]</w:t>
      </w:r>
    </w:p>
    <w:p w14:paraId="770B820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[Route("books")]</w:t>
      </w:r>
    </w:p>
    <w:p w14:paraId="0F87BD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gramStart"/>
      <w:r w:rsidRPr="008E7315">
        <w:rPr>
          <w:noProof w:val="0"/>
          <w:lang w:val="en-US"/>
        </w:rPr>
        <w:t>BookController(</w:t>
      </w:r>
      <w:proofErr w:type="gramEnd"/>
    </w:p>
    <w:p w14:paraId="658B2B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IBookService</w:t>
      </w:r>
      <w:proofErr w:type="spellEnd"/>
      <w:r w:rsidRPr="008E7315">
        <w:rPr>
          <w:noProof w:val="0"/>
          <w:lang w:val="en-US"/>
        </w:rPr>
        <w:t xml:space="preserve"> service,</w:t>
      </w:r>
    </w:p>
    <w:p w14:paraId="270A65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ISearchService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searchService</w:t>
      </w:r>
      <w:proofErr w:type="spellEnd"/>
      <w:r w:rsidRPr="008E7315">
        <w:rPr>
          <w:noProof w:val="0"/>
          <w:lang w:val="en-US"/>
        </w:rPr>
        <w:t>,</w:t>
      </w:r>
    </w:p>
    <w:p w14:paraId="54E872E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  <w:r w:rsidRPr="008E7315">
        <w:rPr>
          <w:noProof w:val="0"/>
          <w:lang w:val="en-US"/>
        </w:rPr>
        <w:t xml:space="preserve">&lt;User&gt;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  <w:r w:rsidRPr="008E7315">
        <w:rPr>
          <w:noProof w:val="0"/>
          <w:lang w:val="en-US"/>
        </w:rPr>
        <w:t>)</w:t>
      </w:r>
    </w:p>
    <w:p w14:paraId="748BE2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: </w:t>
      </w:r>
      <w:proofErr w:type="spellStart"/>
      <w:r w:rsidRPr="008E7315">
        <w:rPr>
          <w:noProof w:val="0"/>
          <w:lang w:val="en-US"/>
        </w:rPr>
        <w:t>ControllerBase</w:t>
      </w:r>
      <w:proofErr w:type="spellEnd"/>
    </w:p>
    <w:p w14:paraId="357C39C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79C0C6C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HttpGet</w:t>
      </w:r>
      <w:proofErr w:type="spellEnd"/>
      <w:r w:rsidRPr="00184B06">
        <w:rPr>
          <w:noProof w:val="0"/>
        </w:rPr>
        <w:t>]</w:t>
      </w:r>
    </w:p>
    <w:p w14:paraId="7396B16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7721D3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GetBooks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67CD0F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FromQuery</w:t>
      </w:r>
      <w:proofErr w:type="spellEnd"/>
      <w:r w:rsidRPr="008E7315">
        <w:rPr>
          <w:noProof w:val="0"/>
          <w:lang w:val="en-US"/>
        </w:rPr>
        <w:t xml:space="preserve">] int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>,</w:t>
      </w:r>
    </w:p>
    <w:p w14:paraId="40D3F1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FromQuery</w:t>
      </w:r>
      <w:proofErr w:type="spellEnd"/>
      <w:r w:rsidRPr="008E7315">
        <w:rPr>
          <w:noProof w:val="0"/>
          <w:lang w:val="en-US"/>
        </w:rPr>
        <w:t xml:space="preserve">] int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>,</w:t>
      </w:r>
    </w:p>
    <w:p w14:paraId="1DD3606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FromQuery</w:t>
      </w:r>
      <w:proofErr w:type="spellEnd"/>
      <w:r w:rsidRPr="008E7315">
        <w:rPr>
          <w:noProof w:val="0"/>
          <w:lang w:val="en-US"/>
        </w:rPr>
        <w:t xml:space="preserve">] string? </w:t>
      </w:r>
      <w:proofErr w:type="spellStart"/>
      <w:r w:rsidRPr="008E7315">
        <w:rPr>
          <w:noProof w:val="0"/>
          <w:lang w:val="en-US"/>
        </w:rPr>
        <w:t>sortBy</w:t>
      </w:r>
      <w:proofErr w:type="spellEnd"/>
      <w:r w:rsidRPr="008E7315">
        <w:rPr>
          <w:noProof w:val="0"/>
          <w:lang w:val="en-US"/>
        </w:rPr>
        <w:t xml:space="preserve"> = null,</w:t>
      </w:r>
    </w:p>
    <w:p w14:paraId="51254F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FromQuery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SortOrder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sortOrder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SortOrder.Asc</w:t>
      </w:r>
      <w:proofErr w:type="spellEnd"/>
    </w:p>
    <w:p w14:paraId="1F5CD2F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)</w:t>
      </w:r>
    </w:p>
    <w:p w14:paraId="4716FD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5815EB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5C0567C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page = await </w:t>
      </w:r>
      <w:proofErr w:type="spellStart"/>
      <w:proofErr w:type="gramStart"/>
      <w:r w:rsidRPr="008E7315">
        <w:rPr>
          <w:noProof w:val="0"/>
          <w:lang w:val="en-US"/>
        </w:rPr>
        <w:t>service.GetPageAsync</w:t>
      </w:r>
      <w:proofErr w:type="spellEnd"/>
      <w:proofErr w:type="gramEnd"/>
      <w:r w:rsidRPr="008E7315">
        <w:rPr>
          <w:noProof w:val="0"/>
          <w:lang w:val="en-US"/>
        </w:rPr>
        <w:t xml:space="preserve">(new </w:t>
      </w:r>
      <w:proofErr w:type="spellStart"/>
      <w:r w:rsidRPr="008E7315">
        <w:rPr>
          <w:noProof w:val="0"/>
          <w:lang w:val="en-US"/>
        </w:rPr>
        <w:t>PageRequestDto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sortBy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sortOrder</w:t>
      </w:r>
      <w:proofErr w:type="spellEnd"/>
      <w:r w:rsidRPr="008E7315">
        <w:rPr>
          <w:noProof w:val="0"/>
          <w:lang w:val="en-US"/>
        </w:rPr>
        <w:t>), null, user);</w:t>
      </w:r>
    </w:p>
    <w:p w14:paraId="566C155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item in </w:t>
      </w:r>
      <w:proofErr w:type="spellStart"/>
      <w:proofErr w:type="gramStart"/>
      <w:r w:rsidRPr="008E7315">
        <w:rPr>
          <w:noProof w:val="0"/>
          <w:lang w:val="en-US"/>
        </w:rPr>
        <w:t>page.Items</w:t>
      </w:r>
      <w:proofErr w:type="spellEnd"/>
      <w:proofErr w:type="gramEnd"/>
      <w:r w:rsidRPr="008E7315">
        <w:rPr>
          <w:noProof w:val="0"/>
          <w:lang w:val="en-US"/>
        </w:rPr>
        <w:t>)</w:t>
      </w:r>
    </w:p>
    <w:p w14:paraId="0B7C6E39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{</w:t>
      </w:r>
    </w:p>
    <w:p w14:paraId="3F9D479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item.DocumentDetails.ThumbnailUrl</w:t>
      </w:r>
      <w:proofErr w:type="spellEnd"/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GetImageUrl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item.DocumentDetails.Id</w:t>
      </w:r>
      <w:proofErr w:type="spellEnd"/>
      <w:r w:rsidRPr="008E7315">
        <w:rPr>
          <w:noProof w:val="0"/>
          <w:lang w:val="en-US"/>
        </w:rPr>
        <w:t>);</w:t>
      </w:r>
    </w:p>
    <w:p w14:paraId="0FD03F41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}</w:t>
      </w:r>
    </w:p>
    <w:p w14:paraId="43175A75" w14:textId="77777777" w:rsidR="00CE4EC3" w:rsidRPr="00184B06" w:rsidRDefault="00CE4EC3" w:rsidP="00CE4EC3">
      <w:pPr>
        <w:pStyle w:val="af7"/>
        <w:rPr>
          <w:noProof w:val="0"/>
        </w:rPr>
      </w:pPr>
    </w:p>
    <w:p w14:paraId="71F61D0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page;</w:t>
      </w:r>
    </w:p>
    <w:p w14:paraId="09C4B6A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A9F796F" w14:textId="77777777" w:rsidR="00CE4EC3" w:rsidRPr="00184B06" w:rsidRDefault="00CE4EC3" w:rsidP="00CE4EC3">
      <w:pPr>
        <w:pStyle w:val="af7"/>
        <w:rPr>
          <w:noProof w:val="0"/>
        </w:rPr>
      </w:pPr>
    </w:p>
    <w:p w14:paraId="3302789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HttpGet</w:t>
      </w:r>
      <w:proofErr w:type="spellEnd"/>
      <w:r w:rsidRPr="00184B06">
        <w:rPr>
          <w:noProof w:val="0"/>
        </w:rPr>
        <w:t>]</w:t>
      </w:r>
    </w:p>
    <w:p w14:paraId="00D8BD2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15DC5C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[Route("download/{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41C3457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DownloadBook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7B4DED0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78AAC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1E1192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(user == null) return </w:t>
      </w:r>
      <w:proofErr w:type="spellStart"/>
      <w:proofErr w:type="gram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233E2D7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service.GetByIdAsync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236418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 == null) return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5215B5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stream = await </w:t>
      </w:r>
      <w:proofErr w:type="spellStart"/>
      <w:proofErr w:type="gramStart"/>
      <w:r w:rsidRPr="008E7315">
        <w:rPr>
          <w:noProof w:val="0"/>
          <w:lang w:val="en-US"/>
        </w:rPr>
        <w:t>service.GetBookFileStreamAsync</w:t>
      </w:r>
      <w:proofErr w:type="spellEnd"/>
      <w:proofErr w:type="gramEnd"/>
      <w:r w:rsidRPr="008E7315">
        <w:rPr>
          <w:noProof w:val="0"/>
          <w:lang w:val="en-US"/>
        </w:rPr>
        <w:t>(id, user);</w:t>
      </w:r>
    </w:p>
    <w:p w14:paraId="25E4652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gramStart"/>
      <w:r w:rsidRPr="008E7315">
        <w:rPr>
          <w:noProof w:val="0"/>
          <w:lang w:val="en-US"/>
        </w:rPr>
        <w:t>File(</w:t>
      </w:r>
      <w:proofErr w:type="gramEnd"/>
      <w:r w:rsidRPr="008E7315">
        <w:rPr>
          <w:noProof w:val="0"/>
          <w:lang w:val="en-US"/>
        </w:rPr>
        <w:t xml:space="preserve">stream, </w:t>
      </w:r>
      <w:proofErr w:type="spellStart"/>
      <w:r w:rsidRPr="008E7315">
        <w:rPr>
          <w:noProof w:val="0"/>
          <w:lang w:val="en-US"/>
        </w:rPr>
        <w:t>bookDto.GetContentType</w:t>
      </w:r>
      <w:proofErr w:type="spellEnd"/>
      <w:r w:rsidRPr="008E7315">
        <w:rPr>
          <w:noProof w:val="0"/>
          <w:lang w:val="en-US"/>
        </w:rPr>
        <w:t>(), true);</w:t>
      </w:r>
    </w:p>
    <w:p w14:paraId="460885D2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}</w:t>
      </w:r>
    </w:p>
    <w:p w14:paraId="5002932B" w14:textId="77777777" w:rsidR="00CE4EC3" w:rsidRPr="00184B06" w:rsidRDefault="00CE4EC3" w:rsidP="00CE4EC3">
      <w:pPr>
        <w:pStyle w:val="af7"/>
        <w:rPr>
          <w:noProof w:val="0"/>
        </w:rPr>
      </w:pPr>
    </w:p>
    <w:p w14:paraId="0DD4B63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HttpGet</w:t>
      </w:r>
      <w:proofErr w:type="spellEnd"/>
      <w:r w:rsidRPr="00184B06">
        <w:rPr>
          <w:noProof w:val="0"/>
        </w:rPr>
        <w:t>]</w:t>
      </w:r>
    </w:p>
    <w:p w14:paraId="345EE4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[Route("cover/{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3760780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GetBookCover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0AEA920C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63F18B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imageStream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service.GetBookCoverImageFileStream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4480E59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imageStream</w:t>
      </w:r>
      <w:proofErr w:type="spellEnd"/>
      <w:r w:rsidRPr="008E7315">
        <w:rPr>
          <w:noProof w:val="0"/>
          <w:lang w:val="en-US"/>
        </w:rPr>
        <w:t xml:space="preserve"> == null) return Ok(null);</w:t>
      </w:r>
    </w:p>
    <w:p w14:paraId="1FF3DD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gramStart"/>
      <w:r w:rsidRPr="008E7315">
        <w:rPr>
          <w:noProof w:val="0"/>
          <w:lang w:val="en-US"/>
        </w:rPr>
        <w:t>File(</w:t>
      </w:r>
      <w:proofErr w:type="spellStart"/>
      <w:proofErr w:type="gramEnd"/>
      <w:r w:rsidRPr="008E7315">
        <w:rPr>
          <w:noProof w:val="0"/>
          <w:lang w:val="en-US"/>
        </w:rPr>
        <w:t>imageStream</w:t>
      </w:r>
      <w:proofErr w:type="spellEnd"/>
      <w:r w:rsidRPr="008E7315">
        <w:rPr>
          <w:noProof w:val="0"/>
          <w:lang w:val="en-US"/>
        </w:rPr>
        <w:t>, "image/jpeg");</w:t>
      </w:r>
    </w:p>
    <w:p w14:paraId="6985013D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}</w:t>
      </w:r>
    </w:p>
    <w:p w14:paraId="2E8D7287" w14:textId="77777777" w:rsidR="00CE4EC3" w:rsidRPr="00184B06" w:rsidRDefault="00CE4EC3" w:rsidP="00CE4EC3">
      <w:pPr>
        <w:pStyle w:val="af7"/>
        <w:rPr>
          <w:noProof w:val="0"/>
        </w:rPr>
      </w:pPr>
    </w:p>
    <w:p w14:paraId="036F781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HttpGet</w:t>
      </w:r>
      <w:proofErr w:type="spellEnd"/>
      <w:r w:rsidRPr="00184B06">
        <w:rPr>
          <w:noProof w:val="0"/>
        </w:rPr>
        <w:t>]</w:t>
      </w:r>
    </w:p>
    <w:p w14:paraId="665DE18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3AA2624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02A0C3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GetBookById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6C7B44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50049BB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5BD7D5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service.GetByIdAsync</w:t>
      </w:r>
      <w:proofErr w:type="spellEnd"/>
      <w:proofErr w:type="gramEnd"/>
      <w:r w:rsidRPr="008E7315">
        <w:rPr>
          <w:noProof w:val="0"/>
          <w:lang w:val="en-US"/>
        </w:rPr>
        <w:t xml:space="preserve">(id, </w:t>
      </w:r>
      <w:proofErr w:type="spellStart"/>
      <w:r w:rsidRPr="008E7315">
        <w:rPr>
          <w:noProof w:val="0"/>
          <w:lang w:val="en-US"/>
        </w:rPr>
        <w:t>user?.Id</w:t>
      </w:r>
      <w:proofErr w:type="spellEnd"/>
      <w:r w:rsidRPr="008E7315">
        <w:rPr>
          <w:noProof w:val="0"/>
          <w:lang w:val="en-US"/>
        </w:rPr>
        <w:t>);</w:t>
      </w:r>
    </w:p>
    <w:p w14:paraId="021D54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 == null)</w:t>
      </w:r>
    </w:p>
    <w:p w14:paraId="3A358D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return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337DF8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Ok(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>);</w:t>
      </w:r>
    </w:p>
    <w:p w14:paraId="02A09543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658ADCB7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1B424D3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</w:t>
      </w:r>
      <w:proofErr w:type="spellStart"/>
      <w:r w:rsidRPr="001804BD">
        <w:rPr>
          <w:noProof w:val="0"/>
          <w:lang w:val="en-US"/>
        </w:rPr>
        <w:t>HttpPost</w:t>
      </w:r>
      <w:proofErr w:type="spellEnd"/>
      <w:r w:rsidRPr="001804BD">
        <w:rPr>
          <w:noProof w:val="0"/>
          <w:lang w:val="en-US"/>
        </w:rPr>
        <w:t>]</w:t>
      </w:r>
    </w:p>
    <w:p w14:paraId="59994E0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[Route("search")]</w:t>
      </w:r>
    </w:p>
    <w:p w14:paraId="6953904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lastRenderedPageBreak/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>&gt;&gt; Search([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SearchRequestDto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45D3BC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6F0955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369EDC9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page = await </w:t>
      </w:r>
      <w:proofErr w:type="spellStart"/>
      <w:r w:rsidRPr="008E7315">
        <w:rPr>
          <w:noProof w:val="0"/>
          <w:lang w:val="en-US"/>
        </w:rPr>
        <w:t>searchService.SearchByBookDetailsAsync</w:t>
      </w:r>
      <w:proofErr w:type="spellEnd"/>
      <w:r w:rsidRPr="008E7315">
        <w:rPr>
          <w:noProof w:val="0"/>
          <w:lang w:val="en-US"/>
        </w:rPr>
        <w:t>(request, user);</w:t>
      </w:r>
    </w:p>
    <w:p w14:paraId="078245F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item in </w:t>
      </w:r>
      <w:proofErr w:type="spellStart"/>
      <w:proofErr w:type="gramStart"/>
      <w:r w:rsidRPr="008E7315">
        <w:rPr>
          <w:noProof w:val="0"/>
          <w:lang w:val="en-US"/>
        </w:rPr>
        <w:t>page.Items</w:t>
      </w:r>
      <w:proofErr w:type="spellEnd"/>
      <w:proofErr w:type="gramEnd"/>
      <w:r w:rsidRPr="008E7315">
        <w:rPr>
          <w:noProof w:val="0"/>
          <w:lang w:val="en-US"/>
        </w:rPr>
        <w:t>)</w:t>
      </w:r>
    </w:p>
    <w:p w14:paraId="2BC38AF2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{</w:t>
      </w:r>
    </w:p>
    <w:p w14:paraId="07B63A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item.DocumentDetails.ThumbnailUrl</w:t>
      </w:r>
      <w:proofErr w:type="spellEnd"/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GetImageUrl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item.DocumentDetails.Id</w:t>
      </w:r>
      <w:proofErr w:type="spellEnd"/>
      <w:r w:rsidRPr="008E7315">
        <w:rPr>
          <w:noProof w:val="0"/>
          <w:lang w:val="en-US"/>
        </w:rPr>
        <w:t>);</w:t>
      </w:r>
    </w:p>
    <w:p w14:paraId="74FAE95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58D5CBA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CF195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page;</w:t>
      </w:r>
    </w:p>
    <w:p w14:paraId="7AF05BC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1FDE0B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3A3D82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HttpPost</w:t>
      </w:r>
      <w:proofErr w:type="spellEnd"/>
      <w:r w:rsidRPr="008E7315">
        <w:rPr>
          <w:noProof w:val="0"/>
          <w:lang w:val="en-US"/>
        </w:rPr>
        <w:t>]</w:t>
      </w:r>
    </w:p>
    <w:p w14:paraId="2FA919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[Route("full-text-search")]</w:t>
      </w:r>
    </w:p>
    <w:p w14:paraId="054902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BookTextDto</w:t>
      </w:r>
      <w:proofErr w:type="spellEnd"/>
      <w:r w:rsidRPr="008E7315">
        <w:rPr>
          <w:noProof w:val="0"/>
          <w:lang w:val="en-US"/>
        </w:rPr>
        <w:t>&gt;&gt; Search([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TextSearchRequestDto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5CFDD0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03F86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searchService.SearchByBookTexts</w:t>
      </w:r>
      <w:proofErr w:type="spellEnd"/>
      <w:r w:rsidRPr="008E7315">
        <w:rPr>
          <w:noProof w:val="0"/>
          <w:lang w:val="en-US"/>
        </w:rPr>
        <w:t>(request);</w:t>
      </w:r>
    </w:p>
    <w:p w14:paraId="7007D6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7B81FA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A330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HttpPost</w:t>
      </w:r>
      <w:proofErr w:type="spellEnd"/>
      <w:r w:rsidRPr="008E7315">
        <w:rPr>
          <w:noProof w:val="0"/>
          <w:lang w:val="en-US"/>
        </w:rPr>
        <w:t>]</w:t>
      </w:r>
    </w:p>
    <w:p w14:paraId="28846DBB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7B726D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AddBook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ModelBinder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BinderType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typeof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JsonModelBinder</w:t>
      </w:r>
      <w:proofErr w:type="spellEnd"/>
      <w:r w:rsidRPr="008E7315">
        <w:rPr>
          <w:noProof w:val="0"/>
          <w:lang w:val="en-US"/>
        </w:rPr>
        <w:t xml:space="preserve">))] </w:t>
      </w:r>
      <w:proofErr w:type="spellStart"/>
      <w:r w:rsidRPr="008E7315">
        <w:rPr>
          <w:noProof w:val="0"/>
          <w:lang w:val="en-US"/>
        </w:rPr>
        <w:t>BookMetadataDto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bookMetadata</w:t>
      </w:r>
      <w:proofErr w:type="spellEnd"/>
      <w:r w:rsidRPr="008E7315">
        <w:rPr>
          <w:noProof w:val="0"/>
          <w:lang w:val="en-US"/>
        </w:rPr>
        <w:t>,</w:t>
      </w:r>
    </w:p>
    <w:p w14:paraId="6FCFA9C6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4B06">
        <w:rPr>
          <w:noProof w:val="0"/>
        </w:rPr>
        <w:t>IFormFile</w:t>
      </w:r>
      <w:proofErr w:type="spellEnd"/>
      <w:r w:rsidRPr="00184B06">
        <w:rPr>
          <w:noProof w:val="0"/>
        </w:rPr>
        <w:t xml:space="preserve"> file)</w:t>
      </w:r>
    </w:p>
    <w:p w14:paraId="0CB1078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7E7B27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await using var stream = </w:t>
      </w:r>
      <w:proofErr w:type="spellStart"/>
      <w:proofErr w:type="gramStart"/>
      <w:r w:rsidRPr="008E7315">
        <w:rPr>
          <w:noProof w:val="0"/>
          <w:lang w:val="en-US"/>
        </w:rPr>
        <w:t>file.OpenReadStream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55AD086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await </w:t>
      </w:r>
      <w:proofErr w:type="spellStart"/>
      <w:proofErr w:type="gramStart"/>
      <w:r w:rsidRPr="008E7315">
        <w:rPr>
          <w:noProof w:val="0"/>
          <w:lang w:val="en-US"/>
        </w:rPr>
        <w:t>service.AddBookAsync</w:t>
      </w:r>
      <w:proofErr w:type="spellEnd"/>
      <w:proofErr w:type="gramEnd"/>
      <w:r w:rsidRPr="008E7315">
        <w:rPr>
          <w:noProof w:val="0"/>
          <w:lang w:val="en-US"/>
        </w:rPr>
        <w:t xml:space="preserve">(stream, </w:t>
      </w:r>
      <w:proofErr w:type="spellStart"/>
      <w:r w:rsidRPr="008E7315">
        <w:rPr>
          <w:noProof w:val="0"/>
          <w:lang w:val="en-US"/>
        </w:rPr>
        <w:t>bookMetadata</w:t>
      </w:r>
      <w:proofErr w:type="spellEnd"/>
      <w:r w:rsidRPr="008E7315">
        <w:rPr>
          <w:noProof w:val="0"/>
          <w:lang w:val="en-US"/>
        </w:rPr>
        <w:t>);</w:t>
      </w:r>
    </w:p>
    <w:p w14:paraId="6A297159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}</w:t>
      </w:r>
    </w:p>
    <w:p w14:paraId="52EE5A2B" w14:textId="77777777" w:rsidR="00CE4EC3" w:rsidRPr="00184B06" w:rsidRDefault="00CE4EC3" w:rsidP="00CE4EC3">
      <w:pPr>
        <w:pStyle w:val="af7"/>
        <w:rPr>
          <w:noProof w:val="0"/>
        </w:rPr>
      </w:pPr>
    </w:p>
    <w:p w14:paraId="1D06009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HttpPost</w:t>
      </w:r>
      <w:proofErr w:type="spellEnd"/>
      <w:r w:rsidRPr="00184B06">
        <w:rPr>
          <w:noProof w:val="0"/>
        </w:rPr>
        <w:t>]</w:t>
      </w:r>
    </w:p>
    <w:p w14:paraId="0A52241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0C400B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bookId:guid</w:t>
      </w:r>
      <w:proofErr w:type="spellEnd"/>
      <w:proofErr w:type="gramEnd"/>
      <w:r w:rsidRPr="008E7315">
        <w:rPr>
          <w:noProof w:val="0"/>
          <w:lang w:val="en-US"/>
        </w:rPr>
        <w:t>}/update-total-time")]</w:t>
      </w:r>
    </w:p>
    <w:p w14:paraId="101687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UpdateTotalTime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, 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TotalTimeUpdateRequestDto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updateRequest</w:t>
      </w:r>
      <w:proofErr w:type="spellEnd"/>
      <w:r w:rsidRPr="008E7315">
        <w:rPr>
          <w:noProof w:val="0"/>
          <w:lang w:val="en-US"/>
        </w:rPr>
        <w:t>)</w:t>
      </w:r>
    </w:p>
    <w:p w14:paraId="4B560B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3F053D5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470E2F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(user == null) return </w:t>
      </w:r>
      <w:proofErr w:type="spellStart"/>
      <w:proofErr w:type="gram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0637C0D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proofErr w:type="gramStart"/>
      <w:r w:rsidRPr="008E7315">
        <w:rPr>
          <w:noProof w:val="0"/>
          <w:lang w:val="en-US"/>
        </w:rPr>
        <w:t>service.UpdateTotalTimeAsync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user.Id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updateRequest.Seconds</w:t>
      </w:r>
      <w:proofErr w:type="spellEnd"/>
      <w:r w:rsidRPr="008E7315">
        <w:rPr>
          <w:noProof w:val="0"/>
          <w:lang w:val="en-US"/>
        </w:rPr>
        <w:t>);</w:t>
      </w:r>
    </w:p>
    <w:p w14:paraId="23EE6F25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Ok(</w:t>
      </w:r>
      <w:proofErr w:type="gramEnd"/>
      <w:r w:rsidRPr="00184B06">
        <w:rPr>
          <w:noProof w:val="0"/>
        </w:rPr>
        <w:t>);</w:t>
      </w:r>
    </w:p>
    <w:p w14:paraId="0D2AB34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3A2BDC7E" w14:textId="77777777" w:rsidR="00CE4EC3" w:rsidRPr="00184B06" w:rsidRDefault="00CE4EC3" w:rsidP="00CE4EC3">
      <w:pPr>
        <w:pStyle w:val="af7"/>
        <w:rPr>
          <w:noProof w:val="0"/>
        </w:rPr>
      </w:pPr>
    </w:p>
    <w:p w14:paraId="3FB6AEB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HttpPost</w:t>
      </w:r>
      <w:proofErr w:type="spellEnd"/>
      <w:r w:rsidRPr="00184B06">
        <w:rPr>
          <w:noProof w:val="0"/>
        </w:rPr>
        <w:t>]</w:t>
      </w:r>
    </w:p>
    <w:p w14:paraId="5E5A176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41415B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}/last-viewed-page")]</w:t>
      </w:r>
    </w:p>
    <w:p w14:paraId="0369EC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UpdateLastViewedPage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id, 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LastViewedPageUpdateRequest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11B33CE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243541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2A1D454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(user == null) return </w:t>
      </w:r>
      <w:proofErr w:type="spellStart"/>
      <w:proofErr w:type="gram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3FF68BF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proofErr w:type="gramStart"/>
      <w:r w:rsidRPr="008E7315">
        <w:rPr>
          <w:noProof w:val="0"/>
          <w:lang w:val="en-US"/>
        </w:rPr>
        <w:t>service.UpdateLastViewedPageAsync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request.PageNumber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user.Id</w:t>
      </w:r>
      <w:proofErr w:type="spellEnd"/>
      <w:r w:rsidRPr="008E7315">
        <w:rPr>
          <w:noProof w:val="0"/>
          <w:lang w:val="en-US"/>
        </w:rPr>
        <w:t>, id);</w:t>
      </w:r>
    </w:p>
    <w:p w14:paraId="7064ECF4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Ok(</w:t>
      </w:r>
      <w:proofErr w:type="gramEnd"/>
      <w:r w:rsidRPr="00184B06">
        <w:rPr>
          <w:noProof w:val="0"/>
        </w:rPr>
        <w:t>);</w:t>
      </w:r>
    </w:p>
    <w:p w14:paraId="6AE3457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2BEE18E4" w14:textId="77777777" w:rsidR="00CE4EC3" w:rsidRPr="00184B06" w:rsidRDefault="00CE4EC3" w:rsidP="00CE4EC3">
      <w:pPr>
        <w:pStyle w:val="af7"/>
        <w:rPr>
          <w:noProof w:val="0"/>
        </w:rPr>
      </w:pPr>
    </w:p>
    <w:p w14:paraId="683DB12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HttpPut</w:t>
      </w:r>
      <w:proofErr w:type="spellEnd"/>
      <w:r w:rsidRPr="00184B06">
        <w:rPr>
          <w:noProof w:val="0"/>
        </w:rPr>
        <w:t>]</w:t>
      </w:r>
    </w:p>
    <w:p w14:paraId="21C111B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06D13A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23D043B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UpdateBookDetails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id, 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BookDetailsUpdateDto</w:t>
      </w:r>
      <w:proofErr w:type="spellEnd"/>
      <w:r w:rsidRPr="008E7315">
        <w:rPr>
          <w:noProof w:val="0"/>
          <w:lang w:val="en-US"/>
        </w:rPr>
        <w:t xml:space="preserve"> details)</w:t>
      </w:r>
    </w:p>
    <w:p w14:paraId="07C2947B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4EC6F3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return await </w:t>
      </w:r>
      <w:proofErr w:type="spellStart"/>
      <w:proofErr w:type="gramStart"/>
      <w:r w:rsidRPr="008E7315">
        <w:rPr>
          <w:noProof w:val="0"/>
          <w:lang w:val="en-US"/>
        </w:rPr>
        <w:t>service.UpdateBookDetailsAsync</w:t>
      </w:r>
      <w:proofErr w:type="spellEnd"/>
      <w:proofErr w:type="gramEnd"/>
      <w:r w:rsidRPr="008E7315">
        <w:rPr>
          <w:noProof w:val="0"/>
          <w:lang w:val="en-US"/>
        </w:rPr>
        <w:t>(id, details);</w:t>
      </w:r>
    </w:p>
    <w:p w14:paraId="4180CD29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}</w:t>
      </w:r>
    </w:p>
    <w:p w14:paraId="054B6647" w14:textId="77777777" w:rsidR="00CE4EC3" w:rsidRPr="00184B06" w:rsidRDefault="00CE4EC3" w:rsidP="00CE4EC3">
      <w:pPr>
        <w:pStyle w:val="af7"/>
        <w:rPr>
          <w:noProof w:val="0"/>
        </w:rPr>
      </w:pPr>
    </w:p>
    <w:p w14:paraId="389F771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HttpDelete</w:t>
      </w:r>
      <w:proofErr w:type="spellEnd"/>
      <w:r w:rsidRPr="00184B06">
        <w:rPr>
          <w:noProof w:val="0"/>
        </w:rPr>
        <w:t>]</w:t>
      </w:r>
    </w:p>
    <w:p w14:paraId="58A8FAF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65B073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3D39AE3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DeleteBook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68DCF8D9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004395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await </w:t>
      </w:r>
      <w:proofErr w:type="spellStart"/>
      <w:proofErr w:type="gramStart"/>
      <w:r w:rsidRPr="008E7315">
        <w:rPr>
          <w:noProof w:val="0"/>
          <w:lang w:val="en-US"/>
        </w:rPr>
        <w:t>service.DeleteBookAsync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3BCFA0B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>);</w:t>
      </w:r>
    </w:p>
    <w:p w14:paraId="27568AC5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}</w:t>
      </w:r>
    </w:p>
    <w:p w14:paraId="3E165F17" w14:textId="77777777" w:rsidR="00CE4EC3" w:rsidRPr="00184B06" w:rsidRDefault="00CE4EC3" w:rsidP="00CE4EC3">
      <w:pPr>
        <w:pStyle w:val="af7"/>
        <w:rPr>
          <w:noProof w:val="0"/>
        </w:rPr>
      </w:pPr>
    </w:p>
    <w:p w14:paraId="7B4ABFA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private string </w:t>
      </w:r>
      <w:proofErr w:type="spellStart"/>
      <w:proofErr w:type="gramStart"/>
      <w:r w:rsidRPr="008E7315">
        <w:rPr>
          <w:noProof w:val="0"/>
          <w:lang w:val="en-US"/>
        </w:rPr>
        <w:t>GetImageUrl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7DA87D9A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43E785D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>return $"{Request.Scheme}://{</w:t>
      </w:r>
      <w:proofErr w:type="gramStart"/>
      <w:r w:rsidRPr="008E7315">
        <w:rPr>
          <w:noProof w:val="0"/>
          <w:lang w:val="en-US"/>
        </w:rPr>
        <w:t>Request.Host}{</w:t>
      </w:r>
      <w:proofErr w:type="gramEnd"/>
      <w:r w:rsidRPr="008E7315">
        <w:rPr>
          <w:noProof w:val="0"/>
          <w:lang w:val="en-US"/>
        </w:rPr>
        <w:t>Request.PathBase}/books/cover/{id}";</w:t>
      </w:r>
    </w:p>
    <w:p w14:paraId="24065D8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233FB8E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EA51EC1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TextProcessingController.cs</w:t>
      </w:r>
      <w:proofErr w:type="spellEnd"/>
      <w:r w:rsidRPr="008E7315">
        <w:rPr>
          <w:noProof w:val="0"/>
          <w:lang w:val="en-US"/>
        </w:rPr>
        <w:t>:</w:t>
      </w:r>
    </w:p>
    <w:p w14:paraId="7F99AB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455DE1B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Microsoft.AspNetCore.Authorization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DA875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Microsoft.AspNetCore.Mvc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2BE26A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3DCC0A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BookManager.Api.Controllers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6D8DD6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8B1C0F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64548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ApiController</w:t>
      </w:r>
      <w:proofErr w:type="spellEnd"/>
      <w:r w:rsidRPr="008E7315">
        <w:rPr>
          <w:noProof w:val="0"/>
          <w:lang w:val="en-US"/>
        </w:rPr>
        <w:t>]</w:t>
      </w:r>
    </w:p>
    <w:p w14:paraId="1B08D4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[Route("text-processing")]</w:t>
      </w:r>
    </w:p>
    <w:p w14:paraId="3CBCA0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TextProcessingController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2B688E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ITranslationService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translationService</w:t>
      </w:r>
      <w:proofErr w:type="spellEnd"/>
      <w:r w:rsidRPr="008E7315">
        <w:rPr>
          <w:noProof w:val="0"/>
          <w:lang w:val="en-US"/>
        </w:rPr>
        <w:t>,</w:t>
      </w:r>
    </w:p>
    <w:p w14:paraId="6541DE6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ITextSummarizationService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textSummarizationService</w:t>
      </w:r>
      <w:proofErr w:type="spellEnd"/>
      <w:r w:rsidRPr="008E7315">
        <w:rPr>
          <w:noProof w:val="0"/>
          <w:lang w:val="en-US"/>
        </w:rPr>
        <w:t xml:space="preserve">): </w:t>
      </w:r>
      <w:proofErr w:type="spellStart"/>
      <w:r w:rsidRPr="008E7315">
        <w:rPr>
          <w:noProof w:val="0"/>
          <w:lang w:val="en-US"/>
        </w:rPr>
        <w:t>ControllerBase</w:t>
      </w:r>
      <w:proofErr w:type="spellEnd"/>
    </w:p>
    <w:p w14:paraId="2AFE814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00B2EC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HttpGet</w:t>
      </w:r>
      <w:proofErr w:type="spellEnd"/>
      <w:r w:rsidRPr="008E7315">
        <w:rPr>
          <w:noProof w:val="0"/>
          <w:lang w:val="en-US"/>
        </w:rPr>
        <w:t>]</w:t>
      </w:r>
    </w:p>
    <w:p w14:paraId="6B2B4E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[Route("list-languages")]</w:t>
      </w:r>
    </w:p>
    <w:p w14:paraId="777313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ListLanguages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14AFE75F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3B4BD9C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 xml:space="preserve">await </w:t>
      </w:r>
      <w:proofErr w:type="spellStart"/>
      <w:r w:rsidRPr="008E7315">
        <w:rPr>
          <w:noProof w:val="0"/>
          <w:lang w:val="en-US"/>
        </w:rPr>
        <w:t>translationService.ListLanguagesAsync</w:t>
      </w:r>
      <w:proofErr w:type="spellEnd"/>
      <w:r w:rsidRPr="008E7315">
        <w:rPr>
          <w:noProof w:val="0"/>
          <w:lang w:val="en-US"/>
        </w:rPr>
        <w:t>());</w:t>
      </w:r>
    </w:p>
    <w:p w14:paraId="67EEEF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46CA84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78027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HttpPost</w:t>
      </w:r>
      <w:proofErr w:type="spellEnd"/>
      <w:r w:rsidRPr="008E7315">
        <w:rPr>
          <w:noProof w:val="0"/>
          <w:lang w:val="en-US"/>
        </w:rPr>
        <w:t>]</w:t>
      </w:r>
    </w:p>
    <w:p w14:paraId="3A706C5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[Authorize]</w:t>
      </w:r>
    </w:p>
    <w:p w14:paraId="05F94E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[Route("detect-language")]</w:t>
      </w:r>
    </w:p>
    <w:p w14:paraId="484DF8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DetectLanguage</w:t>
      </w:r>
      <w:proofErr w:type="spellEnd"/>
      <w:r w:rsidRPr="008E7315">
        <w:rPr>
          <w:noProof w:val="0"/>
          <w:lang w:val="en-US"/>
        </w:rPr>
        <w:t>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DetectLanguageRequestDto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72426863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78AB98C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 xml:space="preserve">await </w:t>
      </w:r>
      <w:proofErr w:type="spellStart"/>
      <w:r w:rsidRPr="008E7315">
        <w:rPr>
          <w:noProof w:val="0"/>
          <w:lang w:val="en-US"/>
        </w:rPr>
        <w:t>translationService.DetectLanguageAsync</w:t>
      </w:r>
      <w:proofErr w:type="spellEnd"/>
      <w:r w:rsidRPr="008E7315">
        <w:rPr>
          <w:noProof w:val="0"/>
          <w:lang w:val="en-US"/>
        </w:rPr>
        <w:t>(request));</w:t>
      </w:r>
    </w:p>
    <w:p w14:paraId="6A10B2A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1DA39375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275CA59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</w:t>
      </w:r>
      <w:proofErr w:type="spellStart"/>
      <w:r w:rsidRPr="001804BD">
        <w:rPr>
          <w:noProof w:val="0"/>
          <w:lang w:val="en-US"/>
        </w:rPr>
        <w:t>HttpPost</w:t>
      </w:r>
      <w:proofErr w:type="spellEnd"/>
      <w:r w:rsidRPr="001804BD">
        <w:rPr>
          <w:noProof w:val="0"/>
          <w:lang w:val="en-US"/>
        </w:rPr>
        <w:t>]</w:t>
      </w:r>
    </w:p>
    <w:p w14:paraId="2849E45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[Authorize]</w:t>
      </w:r>
    </w:p>
    <w:p w14:paraId="35C94D1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[Route("translate")]</w:t>
      </w:r>
    </w:p>
    <w:p w14:paraId="06A079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>&gt; Translate([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TranslationRequestDto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5565CC88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3D64511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 xml:space="preserve">await </w:t>
      </w:r>
      <w:proofErr w:type="spellStart"/>
      <w:r w:rsidRPr="008E7315">
        <w:rPr>
          <w:noProof w:val="0"/>
          <w:lang w:val="en-US"/>
        </w:rPr>
        <w:t>translationService.TranslateAsync</w:t>
      </w:r>
      <w:proofErr w:type="spellEnd"/>
      <w:r w:rsidRPr="008E7315">
        <w:rPr>
          <w:noProof w:val="0"/>
          <w:lang w:val="en-US"/>
        </w:rPr>
        <w:t>(request));</w:t>
      </w:r>
    </w:p>
    <w:p w14:paraId="4C8828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E79A54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BC777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HttpPost</w:t>
      </w:r>
      <w:proofErr w:type="spellEnd"/>
      <w:r w:rsidRPr="008E7315">
        <w:rPr>
          <w:noProof w:val="0"/>
          <w:lang w:val="en-US"/>
        </w:rPr>
        <w:t>]</w:t>
      </w:r>
    </w:p>
    <w:p w14:paraId="6E34E5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[Authorize]</w:t>
      </w:r>
    </w:p>
    <w:p w14:paraId="7E638F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[Route("summarize-text")]</w:t>
      </w:r>
    </w:p>
    <w:p w14:paraId="4C9830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SummarizeText</w:t>
      </w:r>
      <w:proofErr w:type="spellEnd"/>
      <w:r w:rsidRPr="008E7315">
        <w:rPr>
          <w:noProof w:val="0"/>
          <w:lang w:val="en-US"/>
        </w:rPr>
        <w:t>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TextSummarizationRequestDto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059262F5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5BEB0F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 xml:space="preserve">await </w:t>
      </w:r>
      <w:proofErr w:type="spellStart"/>
      <w:r w:rsidRPr="008E7315">
        <w:rPr>
          <w:noProof w:val="0"/>
          <w:lang w:val="en-US"/>
        </w:rPr>
        <w:t>textSummarizationService.SummarizeTextAsync</w:t>
      </w:r>
      <w:proofErr w:type="spellEnd"/>
      <w:r w:rsidRPr="008E7315">
        <w:rPr>
          <w:noProof w:val="0"/>
          <w:lang w:val="en-US"/>
        </w:rPr>
        <w:t>(request));</w:t>
      </w:r>
    </w:p>
    <w:p w14:paraId="63BE415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4DDAE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77777D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UserController.cs</w:t>
      </w:r>
      <w:proofErr w:type="spellEnd"/>
      <w:r w:rsidRPr="008E7315">
        <w:rPr>
          <w:noProof w:val="0"/>
          <w:lang w:val="en-US"/>
        </w:rPr>
        <w:t>:</w:t>
      </w:r>
    </w:p>
    <w:p w14:paraId="5D3C1F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668BDA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E3BBE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519CC3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Microsoft.AspNetCore.Authorization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9BB520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Microsoft.AspNetCore.Identity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247F6C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Microsoft.AspNetCore.Mvc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DD2BE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System.ArgumentException</w:t>
      </w:r>
      <w:proofErr w:type="spellEnd"/>
      <w:r w:rsidRPr="008E7315">
        <w:rPr>
          <w:noProof w:val="0"/>
          <w:lang w:val="en-US"/>
        </w:rPr>
        <w:t>;</w:t>
      </w:r>
    </w:p>
    <w:p w14:paraId="58D00F6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0EC5AA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BookManager.Api.Controllers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65EB04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99C838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ApiController</w:t>
      </w:r>
      <w:proofErr w:type="spellEnd"/>
      <w:r w:rsidRPr="008E7315">
        <w:rPr>
          <w:noProof w:val="0"/>
          <w:lang w:val="en-US"/>
        </w:rPr>
        <w:t>]</w:t>
      </w:r>
    </w:p>
    <w:p w14:paraId="446FC58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[Route("users")]</w:t>
      </w:r>
    </w:p>
    <w:p w14:paraId="0EFA08A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proofErr w:type="gramStart"/>
      <w:r w:rsidRPr="008E7315">
        <w:rPr>
          <w:noProof w:val="0"/>
          <w:lang w:val="en-US"/>
        </w:rPr>
        <w:t>UserController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292A36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IUserService</w:t>
      </w:r>
      <w:proofErr w:type="spellEnd"/>
      <w:r w:rsidRPr="008E7315">
        <w:rPr>
          <w:noProof w:val="0"/>
          <w:lang w:val="en-US"/>
        </w:rPr>
        <w:t xml:space="preserve"> service,</w:t>
      </w:r>
    </w:p>
    <w:p w14:paraId="5372D13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  <w:r w:rsidRPr="008E7315">
        <w:rPr>
          <w:noProof w:val="0"/>
          <w:lang w:val="en-US"/>
        </w:rPr>
        <w:t xml:space="preserve">&lt;User&gt;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</w:p>
    <w:p w14:paraId="76D0F4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gramStart"/>
      <w:r w:rsidRPr="008E7315">
        <w:rPr>
          <w:noProof w:val="0"/>
          <w:lang w:val="en-US"/>
        </w:rPr>
        <w:t>)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ControllerBase</w:t>
      </w:r>
      <w:proofErr w:type="spellEnd"/>
    </w:p>
    <w:p w14:paraId="49377A8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7064F5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HttpGet</w:t>
      </w:r>
      <w:proofErr w:type="spellEnd"/>
      <w:r w:rsidRPr="008E7315">
        <w:rPr>
          <w:noProof w:val="0"/>
          <w:lang w:val="en-US"/>
        </w:rPr>
        <w:t>]</w:t>
      </w:r>
    </w:p>
    <w:p w14:paraId="6C3E06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GetAllUsers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2296397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82831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service.GetAllUsers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38FAF5D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0EB6C59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4C66B47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[</w:t>
      </w:r>
      <w:proofErr w:type="spellStart"/>
      <w:r w:rsidRPr="001804BD">
        <w:rPr>
          <w:noProof w:val="0"/>
          <w:lang w:val="en-US"/>
        </w:rPr>
        <w:t>HttpPost</w:t>
      </w:r>
      <w:proofErr w:type="spellEnd"/>
      <w:r w:rsidRPr="001804BD">
        <w:rPr>
          <w:noProof w:val="0"/>
          <w:lang w:val="en-US"/>
        </w:rPr>
        <w:t>]</w:t>
      </w:r>
    </w:p>
    <w:p w14:paraId="1B0E32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CreateUser</w:t>
      </w:r>
      <w:proofErr w:type="spellEnd"/>
      <w:r w:rsidRPr="008E7315">
        <w:rPr>
          <w:noProof w:val="0"/>
          <w:lang w:val="en-US"/>
        </w:rPr>
        <w:t>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0AA98DBA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25AEC3F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actionResult</w:t>
      </w:r>
      <w:proofErr w:type="spellEnd"/>
      <w:r w:rsidRPr="00184B06">
        <w:rPr>
          <w:noProof w:val="0"/>
        </w:rPr>
        <w:t>;</w:t>
      </w:r>
    </w:p>
    <w:p w14:paraId="3CA0480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try</w:t>
      </w:r>
      <w:proofErr w:type="spellEnd"/>
    </w:p>
    <w:p w14:paraId="6BF6F21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7BB2C1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createdUser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service.CreateUser</w:t>
      </w:r>
      <w:proofErr w:type="spellEnd"/>
      <w:proofErr w:type="gramEnd"/>
      <w:r w:rsidRPr="008E7315">
        <w:rPr>
          <w:noProof w:val="0"/>
          <w:lang w:val="en-US"/>
        </w:rPr>
        <w:t>(request);</w:t>
      </w:r>
    </w:p>
    <w:p w14:paraId="13C6DCA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 xml:space="preserve"> = Ok(</w:t>
      </w:r>
      <w:proofErr w:type="spellStart"/>
      <w:r w:rsidRPr="008E7315">
        <w:rPr>
          <w:noProof w:val="0"/>
          <w:lang w:val="en-US"/>
        </w:rPr>
        <w:t>createdUser</w:t>
      </w:r>
      <w:proofErr w:type="spellEnd"/>
      <w:r w:rsidRPr="008E7315">
        <w:rPr>
          <w:noProof w:val="0"/>
          <w:lang w:val="en-US"/>
        </w:rPr>
        <w:t>);</w:t>
      </w:r>
    </w:p>
    <w:p w14:paraId="4F0B724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52C849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 e)</w:t>
      </w:r>
    </w:p>
    <w:p w14:paraId="17E8149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3D6A96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e.Message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3D09AA8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36E1160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415E6F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>;</w:t>
      </w:r>
    </w:p>
    <w:p w14:paraId="074ACAA8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}</w:t>
      </w:r>
    </w:p>
    <w:p w14:paraId="5B4D4D98" w14:textId="77777777" w:rsidR="00CE4EC3" w:rsidRPr="00184B06" w:rsidRDefault="00CE4EC3" w:rsidP="00CE4EC3">
      <w:pPr>
        <w:pStyle w:val="af7"/>
        <w:rPr>
          <w:noProof w:val="0"/>
        </w:rPr>
      </w:pPr>
    </w:p>
    <w:p w14:paraId="3FA6B3C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HttpPut</w:t>
      </w:r>
      <w:proofErr w:type="spellEnd"/>
      <w:r w:rsidRPr="00184B06">
        <w:rPr>
          <w:noProof w:val="0"/>
        </w:rPr>
        <w:t>]</w:t>
      </w:r>
    </w:p>
    <w:p w14:paraId="794AF6C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4BE976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56666B7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UpdateUser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id, 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3234AD8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29F13DC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26DCB8B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(user == null || </w:t>
      </w:r>
      <w:proofErr w:type="spellStart"/>
      <w:proofErr w:type="gramStart"/>
      <w:r w:rsidRPr="008E7315">
        <w:rPr>
          <w:noProof w:val="0"/>
          <w:lang w:val="en-US"/>
        </w:rPr>
        <w:t>user.Id</w:t>
      </w:r>
      <w:proofErr w:type="spellEnd"/>
      <w:proofErr w:type="gramEnd"/>
      <w:r w:rsidRPr="008E7315">
        <w:rPr>
          <w:noProof w:val="0"/>
          <w:lang w:val="en-US"/>
        </w:rPr>
        <w:t xml:space="preserve"> != id)</w:t>
      </w:r>
    </w:p>
    <w:p w14:paraId="7CA622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C7D34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return </w:t>
      </w:r>
      <w:proofErr w:type="gramStart"/>
      <w:r w:rsidRPr="008E7315">
        <w:rPr>
          <w:noProof w:val="0"/>
          <w:lang w:val="en-US"/>
        </w:rPr>
        <w:t>Forbid(</w:t>
      </w:r>
      <w:proofErr w:type="gramEnd"/>
      <w:r w:rsidRPr="008E7315">
        <w:rPr>
          <w:noProof w:val="0"/>
          <w:lang w:val="en-US"/>
        </w:rPr>
        <w:t>);</w:t>
      </w:r>
    </w:p>
    <w:p w14:paraId="3A546D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53EEB8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>;</w:t>
      </w:r>
    </w:p>
    <w:p w14:paraId="0835CC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try</w:t>
      </w:r>
    </w:p>
    <w:p w14:paraId="12E4AE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9F6456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var </w:t>
      </w:r>
      <w:proofErr w:type="spellStart"/>
      <w:r w:rsidRPr="008E7315">
        <w:rPr>
          <w:noProof w:val="0"/>
          <w:lang w:val="en-US"/>
        </w:rPr>
        <w:t>updatedUser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service.UpdateUser</w:t>
      </w:r>
      <w:proofErr w:type="spellEnd"/>
      <w:proofErr w:type="gramEnd"/>
      <w:r w:rsidRPr="008E7315">
        <w:rPr>
          <w:noProof w:val="0"/>
          <w:lang w:val="en-US"/>
        </w:rPr>
        <w:t>(id, request);</w:t>
      </w:r>
    </w:p>
    <w:p w14:paraId="27D12C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 xml:space="preserve"> = Ok(</w:t>
      </w:r>
      <w:proofErr w:type="spellStart"/>
      <w:r w:rsidRPr="008E7315">
        <w:rPr>
          <w:noProof w:val="0"/>
          <w:lang w:val="en-US"/>
        </w:rPr>
        <w:t>updatedUser</w:t>
      </w:r>
      <w:proofErr w:type="spellEnd"/>
      <w:r w:rsidRPr="008E7315">
        <w:rPr>
          <w:noProof w:val="0"/>
          <w:lang w:val="en-US"/>
        </w:rPr>
        <w:t>);</w:t>
      </w:r>
    </w:p>
    <w:p w14:paraId="1EA9D66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74933D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 e)</w:t>
      </w:r>
    </w:p>
    <w:p w14:paraId="4FA2C3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322F34F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e.Message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580EB1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46CDC4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)</w:t>
      </w:r>
    </w:p>
    <w:p w14:paraId="5EF8E4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D7064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2BC96C4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694BF95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2A89F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actionResult</w:t>
      </w:r>
      <w:proofErr w:type="spellEnd"/>
      <w:r w:rsidRPr="008E7315">
        <w:rPr>
          <w:noProof w:val="0"/>
          <w:lang w:val="en-US"/>
        </w:rPr>
        <w:t>;</w:t>
      </w:r>
    </w:p>
    <w:p w14:paraId="39FF7E2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996B81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62221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HttpDelete</w:t>
      </w:r>
      <w:proofErr w:type="spellEnd"/>
      <w:r w:rsidRPr="008E7315">
        <w:rPr>
          <w:noProof w:val="0"/>
          <w:lang w:val="en-US"/>
        </w:rPr>
        <w:t>]</w:t>
      </w:r>
    </w:p>
    <w:p w14:paraId="266FEE75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2F1BCC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[Route("{</w:t>
      </w:r>
      <w:proofErr w:type="spellStart"/>
      <w:proofErr w:type="gramStart"/>
      <w:r w:rsidRPr="008E7315">
        <w:rPr>
          <w:noProof w:val="0"/>
          <w:lang w:val="en-US"/>
        </w:rPr>
        <w:t>id:guid</w:t>
      </w:r>
      <w:proofErr w:type="spellEnd"/>
      <w:proofErr w:type="gramEnd"/>
      <w:r w:rsidRPr="008E7315">
        <w:rPr>
          <w:noProof w:val="0"/>
          <w:lang w:val="en-US"/>
        </w:rPr>
        <w:t>}")]</w:t>
      </w:r>
    </w:p>
    <w:p w14:paraId="587B8E5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gramStart"/>
      <w:r w:rsidRPr="008E7315">
        <w:rPr>
          <w:noProof w:val="0"/>
          <w:lang w:val="en-US"/>
        </w:rPr>
        <w:t>Delete(</w:t>
      </w:r>
      <w:proofErr w:type="gramEnd"/>
      <w:r w:rsidRPr="008E7315">
        <w:rPr>
          <w:noProof w:val="0"/>
          <w:lang w:val="en-US"/>
        </w:rPr>
        <w:t>Guid id)</w:t>
      </w:r>
    </w:p>
    <w:p w14:paraId="171033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39314E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userManager.GetUserAsync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HttpContext.User</w:t>
      </w:r>
      <w:proofErr w:type="spellEnd"/>
      <w:r w:rsidRPr="008E7315">
        <w:rPr>
          <w:noProof w:val="0"/>
          <w:lang w:val="en-US"/>
        </w:rPr>
        <w:t>);</w:t>
      </w:r>
    </w:p>
    <w:p w14:paraId="1C94BB8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(user == null || </w:t>
      </w:r>
      <w:proofErr w:type="spellStart"/>
      <w:proofErr w:type="gramStart"/>
      <w:r w:rsidRPr="008E7315">
        <w:rPr>
          <w:noProof w:val="0"/>
          <w:lang w:val="en-US"/>
        </w:rPr>
        <w:t>user.Id</w:t>
      </w:r>
      <w:proofErr w:type="spellEnd"/>
      <w:proofErr w:type="gramEnd"/>
      <w:r w:rsidRPr="008E7315">
        <w:rPr>
          <w:noProof w:val="0"/>
          <w:lang w:val="en-US"/>
        </w:rPr>
        <w:t xml:space="preserve"> != id)</w:t>
      </w:r>
    </w:p>
    <w:p w14:paraId="10EA0D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7E1290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return </w:t>
      </w:r>
      <w:proofErr w:type="gramStart"/>
      <w:r w:rsidRPr="008E7315">
        <w:rPr>
          <w:noProof w:val="0"/>
          <w:lang w:val="en-US"/>
        </w:rPr>
        <w:t>Forbid(</w:t>
      </w:r>
      <w:proofErr w:type="gramEnd"/>
      <w:r w:rsidRPr="008E7315">
        <w:rPr>
          <w:noProof w:val="0"/>
          <w:lang w:val="en-US"/>
        </w:rPr>
        <w:t>);</w:t>
      </w:r>
    </w:p>
    <w:p w14:paraId="293000E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31A074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try</w:t>
      </w:r>
    </w:p>
    <w:p w14:paraId="73936B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7992EDF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await </w:t>
      </w:r>
      <w:proofErr w:type="spellStart"/>
      <w:proofErr w:type="gramStart"/>
      <w:r w:rsidRPr="008E7315">
        <w:rPr>
          <w:noProof w:val="0"/>
          <w:lang w:val="en-US"/>
        </w:rPr>
        <w:t>service.DeleteUser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14BF4D6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A0874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)</w:t>
      </w:r>
    </w:p>
    <w:p w14:paraId="0175D2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20101C8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return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25220A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2609324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9DB5EC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>);</w:t>
      </w:r>
    </w:p>
    <w:p w14:paraId="7FD0776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B80E6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5421B2C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WordDictionaryController.cs</w:t>
      </w:r>
      <w:proofErr w:type="spellEnd"/>
      <w:r w:rsidRPr="008E7315">
        <w:rPr>
          <w:noProof w:val="0"/>
          <w:lang w:val="en-US"/>
        </w:rPr>
        <w:t>:</w:t>
      </w:r>
    </w:p>
    <w:p w14:paraId="441926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13DC3E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34C625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Microsoft.AspNetCore.Authorization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4661FB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Microsoft.AspNetCore.Mvc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CDC77F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0F33B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BookManager.Api.Controllers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E40CE7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73D8C3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ApiController</w:t>
      </w:r>
      <w:proofErr w:type="spellEnd"/>
      <w:r w:rsidRPr="008E7315">
        <w:rPr>
          <w:noProof w:val="0"/>
          <w:lang w:val="en-US"/>
        </w:rPr>
        <w:t>]</w:t>
      </w:r>
    </w:p>
    <w:p w14:paraId="2F37E91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word-dictionary</w:t>
      </w:r>
      <w:proofErr w:type="spellEnd"/>
      <w:r w:rsidRPr="00184B06">
        <w:rPr>
          <w:noProof w:val="0"/>
        </w:rPr>
        <w:t>")]</w:t>
      </w:r>
    </w:p>
    <w:p w14:paraId="0EF55D5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WordDictionaryController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IWordDictionaryService</w:t>
      </w:r>
      <w:proofErr w:type="spellEnd"/>
      <w:r w:rsidRPr="008E7315">
        <w:rPr>
          <w:noProof w:val="0"/>
          <w:lang w:val="en-US"/>
        </w:rPr>
        <w:t xml:space="preserve"> service) : </w:t>
      </w:r>
      <w:proofErr w:type="spellStart"/>
      <w:r w:rsidRPr="008E7315">
        <w:rPr>
          <w:noProof w:val="0"/>
          <w:lang w:val="en-US"/>
        </w:rPr>
        <w:t>ControllerBase</w:t>
      </w:r>
      <w:proofErr w:type="spellEnd"/>
    </w:p>
    <w:p w14:paraId="760B7B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1A0BC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HttpGet</w:t>
      </w:r>
      <w:proofErr w:type="spellEnd"/>
      <w:r w:rsidRPr="008E7315">
        <w:rPr>
          <w:noProof w:val="0"/>
          <w:lang w:val="en-US"/>
        </w:rPr>
        <w:t>]</w:t>
      </w:r>
    </w:p>
    <w:p w14:paraId="7E79E1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[Route("list-third-party-providers")]</w:t>
      </w:r>
    </w:p>
    <w:p w14:paraId="24CD7B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ListThirdPartyDictionaryProviderNames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7A07520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05E3052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Ok(</w:t>
      </w:r>
      <w:proofErr w:type="spellStart"/>
      <w:proofErr w:type="gramStart"/>
      <w:r w:rsidRPr="008E7315">
        <w:rPr>
          <w:noProof w:val="0"/>
          <w:lang w:val="en-US"/>
        </w:rPr>
        <w:t>service.GetThirdPartyProviderNames</w:t>
      </w:r>
      <w:proofErr w:type="spellEnd"/>
      <w:proofErr w:type="gramEnd"/>
      <w:r w:rsidRPr="008E7315">
        <w:rPr>
          <w:noProof w:val="0"/>
          <w:lang w:val="en-US"/>
        </w:rPr>
        <w:t>());</w:t>
      </w:r>
    </w:p>
    <w:p w14:paraId="71487F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}</w:t>
      </w:r>
    </w:p>
    <w:p w14:paraId="0542F5E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4E066C5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HttpGet</w:t>
      </w:r>
      <w:proofErr w:type="spellEnd"/>
      <w:r w:rsidRPr="00184B06">
        <w:rPr>
          <w:noProof w:val="0"/>
        </w:rPr>
        <w:t>]</w:t>
      </w:r>
    </w:p>
    <w:p w14:paraId="5FD39B2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53F5519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("{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}")]</w:t>
      </w:r>
    </w:p>
    <w:p w14:paraId="0547B6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FindAsync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id, [</w:t>
      </w:r>
      <w:proofErr w:type="spellStart"/>
      <w:r w:rsidRPr="008E7315">
        <w:rPr>
          <w:noProof w:val="0"/>
          <w:lang w:val="en-US"/>
        </w:rPr>
        <w:t>FromQuery</w:t>
      </w:r>
      <w:proofErr w:type="spellEnd"/>
      <w:r w:rsidRPr="008E7315">
        <w:rPr>
          <w:noProof w:val="0"/>
          <w:lang w:val="en-US"/>
        </w:rPr>
        <w:t xml:space="preserve">] string? </w:t>
      </w:r>
      <w:proofErr w:type="spellStart"/>
      <w:r w:rsidRPr="008E7315">
        <w:rPr>
          <w:noProof w:val="0"/>
          <w:lang w:val="en-US"/>
        </w:rPr>
        <w:t>providerName</w:t>
      </w:r>
      <w:proofErr w:type="spellEnd"/>
      <w:r w:rsidRPr="008E7315">
        <w:rPr>
          <w:noProof w:val="0"/>
          <w:lang w:val="en-US"/>
        </w:rPr>
        <w:t>)</w:t>
      </w:r>
    </w:p>
    <w:p w14:paraId="2B2FDE4E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66701F7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>;</w:t>
      </w:r>
    </w:p>
    <w:p w14:paraId="7673FCD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try</w:t>
      </w:r>
      <w:proofErr w:type="spellEnd"/>
    </w:p>
    <w:p w14:paraId="5AB85B9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6D9E776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r w:rsidRPr="008E7315">
        <w:rPr>
          <w:noProof w:val="0"/>
          <w:lang w:val="en-US"/>
        </w:rPr>
        <w:t xml:space="preserve">var words = await </w:t>
      </w:r>
      <w:proofErr w:type="spellStart"/>
      <w:proofErr w:type="gramStart"/>
      <w:r w:rsidRPr="008E7315">
        <w:rPr>
          <w:noProof w:val="0"/>
          <w:lang w:val="en-US"/>
        </w:rPr>
        <w:t>service.FindAsync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7357E2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Ok(words);</w:t>
      </w:r>
    </w:p>
    <w:p w14:paraId="0DA826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6D84A6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)</w:t>
      </w:r>
    </w:p>
    <w:p w14:paraId="32ABC4A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2A36B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proofErr w:type="gram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526FF3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2BEBF2F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5D460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result;</w:t>
      </w:r>
    </w:p>
    <w:p w14:paraId="0F96EE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2C575A4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E2FFB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HttpGet</w:t>
      </w:r>
      <w:proofErr w:type="spellEnd"/>
      <w:r w:rsidRPr="008E7315">
        <w:rPr>
          <w:noProof w:val="0"/>
          <w:lang w:val="en-US"/>
        </w:rPr>
        <w:t>]</w:t>
      </w:r>
    </w:p>
    <w:p w14:paraId="01D66B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[Authorize]</w:t>
      </w:r>
    </w:p>
    <w:p w14:paraId="19E1E1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[Route("third-party-dictionary/{id}")]</w:t>
      </w:r>
    </w:p>
    <w:p w14:paraId="098ED1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FindInThirdPartyDictionaryAsync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id, [</w:t>
      </w:r>
      <w:proofErr w:type="spellStart"/>
      <w:r w:rsidRPr="008E7315">
        <w:rPr>
          <w:noProof w:val="0"/>
          <w:lang w:val="en-US"/>
        </w:rPr>
        <w:t>FromQuery</w:t>
      </w:r>
      <w:proofErr w:type="spellEnd"/>
      <w:r w:rsidRPr="008E7315">
        <w:rPr>
          <w:noProof w:val="0"/>
          <w:lang w:val="en-US"/>
        </w:rPr>
        <w:t xml:space="preserve">] string </w:t>
      </w:r>
      <w:proofErr w:type="spellStart"/>
      <w:r w:rsidRPr="008E7315">
        <w:rPr>
          <w:noProof w:val="0"/>
          <w:lang w:val="en-US"/>
        </w:rPr>
        <w:t>providerName</w:t>
      </w:r>
      <w:proofErr w:type="spellEnd"/>
      <w:r w:rsidRPr="008E7315">
        <w:rPr>
          <w:noProof w:val="0"/>
          <w:lang w:val="en-US"/>
        </w:rPr>
        <w:t>)</w:t>
      </w:r>
    </w:p>
    <w:p w14:paraId="471748BC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634E288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? </w:t>
      </w:r>
      <w:proofErr w:type="spellStart"/>
      <w:r w:rsidRPr="00184B06">
        <w:rPr>
          <w:noProof w:val="0"/>
        </w:rPr>
        <w:t>result</w:t>
      </w:r>
      <w:proofErr w:type="spellEnd"/>
      <w:r w:rsidRPr="00184B06">
        <w:rPr>
          <w:noProof w:val="0"/>
        </w:rPr>
        <w:t>;</w:t>
      </w:r>
    </w:p>
    <w:p w14:paraId="4875301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try</w:t>
      </w:r>
      <w:proofErr w:type="spellEnd"/>
    </w:p>
    <w:p w14:paraId="52C2978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0E3CFB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r w:rsidRPr="008E7315">
        <w:rPr>
          <w:noProof w:val="0"/>
          <w:lang w:val="en-US"/>
        </w:rPr>
        <w:t xml:space="preserve">var words = await </w:t>
      </w:r>
      <w:proofErr w:type="spellStart"/>
      <w:proofErr w:type="gramStart"/>
      <w:r w:rsidRPr="008E7315">
        <w:rPr>
          <w:noProof w:val="0"/>
          <w:lang w:val="en-US"/>
        </w:rPr>
        <w:t>service.FindInExtDictAsync</w:t>
      </w:r>
      <w:proofErr w:type="spellEnd"/>
      <w:proofErr w:type="gramEnd"/>
      <w:r w:rsidRPr="008E7315">
        <w:rPr>
          <w:noProof w:val="0"/>
          <w:lang w:val="en-US"/>
        </w:rPr>
        <w:t xml:space="preserve">(id, </w:t>
      </w:r>
      <w:proofErr w:type="spellStart"/>
      <w:r w:rsidRPr="008E7315">
        <w:rPr>
          <w:noProof w:val="0"/>
          <w:lang w:val="en-US"/>
        </w:rPr>
        <w:t>providerName</w:t>
      </w:r>
      <w:proofErr w:type="spellEnd"/>
      <w:r w:rsidRPr="008E7315">
        <w:rPr>
          <w:noProof w:val="0"/>
          <w:lang w:val="en-US"/>
        </w:rPr>
        <w:t>);</w:t>
      </w:r>
    </w:p>
    <w:p w14:paraId="5478F5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Ok(words);</w:t>
      </w:r>
    </w:p>
    <w:p w14:paraId="3F72C5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310CAE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NotAvailableException</w:t>
      </w:r>
      <w:proofErr w:type="spellEnd"/>
      <w:r w:rsidRPr="008E7315">
        <w:rPr>
          <w:noProof w:val="0"/>
          <w:lang w:val="en-US"/>
        </w:rPr>
        <w:t xml:space="preserve"> e)</w:t>
      </w:r>
    </w:p>
    <w:p w14:paraId="4E7F1A0B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{</w:t>
      </w:r>
    </w:p>
    <w:p w14:paraId="7D16FD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r w:rsidRPr="008E7315">
        <w:rPr>
          <w:noProof w:val="0"/>
          <w:lang w:val="en-US"/>
        </w:rPr>
        <w:t xml:space="preserve">result = </w:t>
      </w:r>
      <w:proofErr w:type="spellStart"/>
      <w:proofErr w:type="gramStart"/>
      <w:r w:rsidRPr="008E7315">
        <w:rPr>
          <w:noProof w:val="0"/>
          <w:lang w:val="en-US"/>
        </w:rPr>
        <w:t>StatusCode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StatusCodes.Status503ServiceUnavailable, </w:t>
      </w:r>
      <w:proofErr w:type="spellStart"/>
      <w:r w:rsidRPr="008E7315">
        <w:rPr>
          <w:noProof w:val="0"/>
          <w:lang w:val="en-US"/>
        </w:rPr>
        <w:t>e.Message</w:t>
      </w:r>
      <w:proofErr w:type="spellEnd"/>
      <w:r w:rsidRPr="008E7315">
        <w:rPr>
          <w:noProof w:val="0"/>
          <w:lang w:val="en-US"/>
        </w:rPr>
        <w:t>);</w:t>
      </w:r>
    </w:p>
    <w:p w14:paraId="760BBC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3B3C5C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)</w:t>
      </w:r>
    </w:p>
    <w:p w14:paraId="15C134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300A37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proofErr w:type="gram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12F0C2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396385F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A1735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result;</w:t>
      </w:r>
    </w:p>
    <w:p w14:paraId="275F5D5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108C4DE3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7194C64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</w:t>
      </w:r>
      <w:proofErr w:type="spellStart"/>
      <w:r w:rsidRPr="001804BD">
        <w:rPr>
          <w:noProof w:val="0"/>
          <w:lang w:val="en-US"/>
        </w:rPr>
        <w:t>HttpPost</w:t>
      </w:r>
      <w:proofErr w:type="spellEnd"/>
      <w:r w:rsidRPr="001804BD">
        <w:rPr>
          <w:noProof w:val="0"/>
          <w:lang w:val="en-US"/>
        </w:rPr>
        <w:t>]</w:t>
      </w:r>
    </w:p>
    <w:p w14:paraId="73881A5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[Authorize]</w:t>
      </w:r>
    </w:p>
    <w:p w14:paraId="47684A0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AddWordAsync</w:t>
      </w:r>
      <w:proofErr w:type="spellEnd"/>
      <w:r w:rsidRPr="008E7315">
        <w:rPr>
          <w:noProof w:val="0"/>
          <w:lang w:val="en-US"/>
        </w:rPr>
        <w:t>([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word)</w:t>
      </w:r>
    </w:p>
    <w:p w14:paraId="06EC220C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2BE2C86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 result;</w:t>
      </w:r>
    </w:p>
    <w:p w14:paraId="362DF68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try</w:t>
      </w:r>
      <w:proofErr w:type="spellEnd"/>
    </w:p>
    <w:p w14:paraId="1C58336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7EB7AD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addedWord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service.AddWordAsync</w:t>
      </w:r>
      <w:proofErr w:type="spellEnd"/>
      <w:proofErr w:type="gramEnd"/>
      <w:r w:rsidRPr="008E7315">
        <w:rPr>
          <w:noProof w:val="0"/>
          <w:lang w:val="en-US"/>
        </w:rPr>
        <w:t>(word);</w:t>
      </w:r>
    </w:p>
    <w:p w14:paraId="67893B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Ok(</w:t>
      </w:r>
      <w:proofErr w:type="spellStart"/>
      <w:r w:rsidRPr="008E7315">
        <w:rPr>
          <w:noProof w:val="0"/>
          <w:lang w:val="en-US"/>
        </w:rPr>
        <w:t>addedWord</w:t>
      </w:r>
      <w:proofErr w:type="spellEnd"/>
      <w:r w:rsidRPr="008E7315">
        <w:rPr>
          <w:noProof w:val="0"/>
          <w:lang w:val="en-US"/>
        </w:rPr>
        <w:t>);</w:t>
      </w:r>
    </w:p>
    <w:p w14:paraId="16B9E3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744909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 e)</w:t>
      </w:r>
    </w:p>
    <w:p w14:paraId="310D86A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EF3CD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e.Message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1A2336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53DBB2E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E6A5E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result;</w:t>
      </w:r>
    </w:p>
    <w:p w14:paraId="41C65186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}</w:t>
      </w:r>
    </w:p>
    <w:p w14:paraId="70326A94" w14:textId="77777777" w:rsidR="00CE4EC3" w:rsidRPr="00184B06" w:rsidRDefault="00CE4EC3" w:rsidP="00CE4EC3">
      <w:pPr>
        <w:pStyle w:val="af7"/>
        <w:rPr>
          <w:noProof w:val="0"/>
        </w:rPr>
      </w:pPr>
    </w:p>
    <w:p w14:paraId="592F94F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HttpPut</w:t>
      </w:r>
      <w:proofErr w:type="spellEnd"/>
      <w:r w:rsidRPr="00184B06">
        <w:rPr>
          <w:noProof w:val="0"/>
        </w:rPr>
        <w:t>]</w:t>
      </w:r>
    </w:p>
    <w:p w14:paraId="1173BD6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2035C5D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("{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}")]</w:t>
      </w:r>
    </w:p>
    <w:p w14:paraId="49F30C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UpdateWordAsync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id, [</w:t>
      </w:r>
      <w:proofErr w:type="spellStart"/>
      <w:r w:rsidRPr="008E7315">
        <w:rPr>
          <w:noProof w:val="0"/>
          <w:lang w:val="en-US"/>
        </w:rPr>
        <w:t>FromBody</w:t>
      </w:r>
      <w:proofErr w:type="spell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word)</w:t>
      </w:r>
    </w:p>
    <w:p w14:paraId="0C2D3389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3D1EBEA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 result;</w:t>
      </w:r>
    </w:p>
    <w:p w14:paraId="5F84C2C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try</w:t>
      </w:r>
      <w:proofErr w:type="spellEnd"/>
    </w:p>
    <w:p w14:paraId="0330B89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7F26351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updatedWord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service.UpdateWordAsync</w:t>
      </w:r>
      <w:proofErr w:type="spellEnd"/>
      <w:proofErr w:type="gramEnd"/>
      <w:r w:rsidRPr="008E7315">
        <w:rPr>
          <w:noProof w:val="0"/>
          <w:lang w:val="en-US"/>
        </w:rPr>
        <w:t>(id, word);</w:t>
      </w:r>
    </w:p>
    <w:p w14:paraId="77CFDB6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Ok(</w:t>
      </w:r>
      <w:proofErr w:type="spellStart"/>
      <w:r w:rsidRPr="008E7315">
        <w:rPr>
          <w:noProof w:val="0"/>
          <w:lang w:val="en-US"/>
        </w:rPr>
        <w:t>updatedWord</w:t>
      </w:r>
      <w:proofErr w:type="spellEnd"/>
      <w:r w:rsidRPr="008E7315">
        <w:rPr>
          <w:noProof w:val="0"/>
          <w:lang w:val="en-US"/>
        </w:rPr>
        <w:t>);</w:t>
      </w:r>
    </w:p>
    <w:p w14:paraId="7C2198D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2FF0A1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 e)</w:t>
      </w:r>
    </w:p>
    <w:p w14:paraId="3D6AFDA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4C9177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r w:rsidRPr="008E7315">
        <w:rPr>
          <w:noProof w:val="0"/>
          <w:lang w:val="en-US"/>
        </w:rPr>
        <w:t>BadRequest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e.Message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03AC3E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1F9773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)</w:t>
      </w:r>
    </w:p>
    <w:p w14:paraId="5A5FEDE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{</w:t>
      </w:r>
    </w:p>
    <w:p w14:paraId="2D3748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3CDBEE6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5C56E5B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CB7DC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result;</w:t>
      </w:r>
    </w:p>
    <w:p w14:paraId="048F08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E32C4C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CB341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HttpDelete</w:t>
      </w:r>
      <w:proofErr w:type="spellEnd"/>
      <w:r w:rsidRPr="008E7315">
        <w:rPr>
          <w:noProof w:val="0"/>
          <w:lang w:val="en-US"/>
        </w:rPr>
        <w:t>]</w:t>
      </w:r>
    </w:p>
    <w:p w14:paraId="03ED9B7F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Authorize</w:t>
      </w:r>
      <w:proofErr w:type="spellEnd"/>
      <w:r w:rsidRPr="00184B06">
        <w:rPr>
          <w:noProof w:val="0"/>
        </w:rPr>
        <w:t>]</w:t>
      </w:r>
    </w:p>
    <w:p w14:paraId="4D7314A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Route</w:t>
      </w:r>
      <w:proofErr w:type="spellEnd"/>
      <w:r w:rsidRPr="00184B06">
        <w:rPr>
          <w:noProof w:val="0"/>
        </w:rPr>
        <w:t>("{</w:t>
      </w:r>
      <w:proofErr w:type="spellStart"/>
      <w:r w:rsidRPr="00184B06">
        <w:rPr>
          <w:noProof w:val="0"/>
        </w:rPr>
        <w:t>id</w:t>
      </w:r>
      <w:proofErr w:type="spellEnd"/>
      <w:r w:rsidRPr="00184B06">
        <w:rPr>
          <w:noProof w:val="0"/>
        </w:rPr>
        <w:t>}")]</w:t>
      </w:r>
    </w:p>
    <w:p w14:paraId="52EC29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IActionResult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DeleteWordAsync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id)</w:t>
      </w:r>
    </w:p>
    <w:p w14:paraId="48FC387E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0F1013D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IActionResult</w:t>
      </w:r>
      <w:proofErr w:type="spellEnd"/>
      <w:r w:rsidRPr="00184B06">
        <w:rPr>
          <w:noProof w:val="0"/>
        </w:rPr>
        <w:t xml:space="preserve"> result;</w:t>
      </w:r>
    </w:p>
    <w:p w14:paraId="76D5DF5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try</w:t>
      </w:r>
      <w:proofErr w:type="spellEnd"/>
    </w:p>
    <w:p w14:paraId="05E519D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411C36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r w:rsidRPr="008E7315">
        <w:rPr>
          <w:noProof w:val="0"/>
          <w:lang w:val="en-US"/>
        </w:rPr>
        <w:t xml:space="preserve">await </w:t>
      </w:r>
      <w:proofErr w:type="spellStart"/>
      <w:proofErr w:type="gramStart"/>
      <w:r w:rsidRPr="008E7315">
        <w:rPr>
          <w:noProof w:val="0"/>
          <w:lang w:val="en-US"/>
        </w:rPr>
        <w:t>service.DeleteWordAsync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725B02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gramStart"/>
      <w:r w:rsidRPr="008E7315">
        <w:rPr>
          <w:noProof w:val="0"/>
          <w:lang w:val="en-US"/>
        </w:rPr>
        <w:t>Ok(</w:t>
      </w:r>
      <w:proofErr w:type="gramEnd"/>
      <w:r w:rsidRPr="008E7315">
        <w:rPr>
          <w:noProof w:val="0"/>
          <w:lang w:val="en-US"/>
        </w:rPr>
        <w:t>);</w:t>
      </w:r>
    </w:p>
    <w:p w14:paraId="288E32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7223C3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)</w:t>
      </w:r>
    </w:p>
    <w:p w14:paraId="610122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3A5AD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result = </w:t>
      </w:r>
      <w:proofErr w:type="spellStart"/>
      <w:proofErr w:type="gramStart"/>
      <w:r w:rsidRPr="008E7315">
        <w:rPr>
          <w:noProof w:val="0"/>
          <w:lang w:val="en-US"/>
        </w:rPr>
        <w:t>NotFound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05FBD5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294C3F9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3176E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result;</w:t>
      </w:r>
    </w:p>
    <w:p w14:paraId="1DAB41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69FEC52E" w14:textId="4E50D98F" w:rsidR="00CE4EC3" w:rsidRPr="008E7315" w:rsidRDefault="00CE4EC3" w:rsidP="006262D5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DDF6B59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Security.cs</w:t>
      </w:r>
      <w:proofErr w:type="spellEnd"/>
      <w:r w:rsidRPr="008E7315">
        <w:rPr>
          <w:noProof w:val="0"/>
          <w:lang w:val="en-US"/>
        </w:rPr>
        <w:t>:</w:t>
      </w:r>
    </w:p>
    <w:p w14:paraId="2F2615E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System.Text</w:t>
      </w:r>
      <w:proofErr w:type="spellEnd"/>
      <w:r w:rsidRPr="008E7315">
        <w:rPr>
          <w:noProof w:val="0"/>
          <w:lang w:val="en-US"/>
        </w:rPr>
        <w:t>;</w:t>
      </w:r>
    </w:p>
    <w:p w14:paraId="632391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Microsoft.IdentityModel.Tokens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6820C7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62483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BookManager.Api.Extensions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1D96D0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38ADA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SecurityExtensions</w:t>
      </w:r>
      <w:proofErr w:type="spellEnd"/>
    </w:p>
    <w:p w14:paraId="326C145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77558B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AddTokenBasedSecurity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services, </w:t>
      </w:r>
      <w:proofErr w:type="spellStart"/>
      <w:r w:rsidRPr="008E7315">
        <w:rPr>
          <w:noProof w:val="0"/>
          <w:lang w:val="en-US"/>
        </w:rPr>
        <w:t>IConfiguration</w:t>
      </w:r>
      <w:proofErr w:type="spellEnd"/>
      <w:r w:rsidRPr="008E7315">
        <w:rPr>
          <w:noProof w:val="0"/>
          <w:lang w:val="en-US"/>
        </w:rPr>
        <w:t xml:space="preserve"> configuration)</w:t>
      </w:r>
    </w:p>
    <w:p w14:paraId="27CBE5D3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543CA5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jwtTokenOptionsSection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configuration.GetSection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JwtTokenOptions.Jwt</w:t>
      </w:r>
      <w:proofErr w:type="spellEnd"/>
      <w:r w:rsidRPr="008E7315">
        <w:rPr>
          <w:noProof w:val="0"/>
          <w:lang w:val="en-US"/>
        </w:rPr>
        <w:t>);</w:t>
      </w:r>
    </w:p>
    <w:p w14:paraId="35B51EA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jwtTokenOptions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jwtTokenOptionsSection.Get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JwtTokenOptions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) ?? new </w:t>
      </w:r>
      <w:proofErr w:type="spellStart"/>
      <w:r w:rsidRPr="008E7315">
        <w:rPr>
          <w:noProof w:val="0"/>
          <w:lang w:val="en-US"/>
        </w:rPr>
        <w:t>JwtTokenOptions</w:t>
      </w:r>
      <w:proofErr w:type="spellEnd"/>
      <w:r w:rsidRPr="008E7315">
        <w:rPr>
          <w:noProof w:val="0"/>
          <w:lang w:val="en-US"/>
        </w:rPr>
        <w:t>();</w:t>
      </w:r>
    </w:p>
    <w:p w14:paraId="0065CC0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jsonWebKey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proofErr w:type="gramStart"/>
      <w:r w:rsidRPr="008E7315">
        <w:rPr>
          <w:noProof w:val="0"/>
          <w:lang w:val="en-US"/>
        </w:rPr>
        <w:t>JsonWebKey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File.ReadAllText</w:t>
      </w:r>
      <w:proofErr w:type="spellEnd"/>
      <w:r w:rsidRPr="008E7315">
        <w:rPr>
          <w:noProof w:val="0"/>
          <w:lang w:val="en-US"/>
        </w:rPr>
        <w:t>("./</w:t>
      </w:r>
      <w:proofErr w:type="spellStart"/>
      <w:r w:rsidRPr="008E7315">
        <w:rPr>
          <w:noProof w:val="0"/>
          <w:lang w:val="en-US"/>
        </w:rPr>
        <w:t>jwk.json</w:t>
      </w:r>
      <w:proofErr w:type="spellEnd"/>
      <w:r w:rsidRPr="008E7315">
        <w:rPr>
          <w:noProof w:val="0"/>
          <w:lang w:val="en-US"/>
        </w:rPr>
        <w:t>", Encoding.UTF8));</w:t>
      </w:r>
    </w:p>
    <w:p w14:paraId="5C51F1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tokenValidationParameters</w:t>
      </w:r>
      <w:proofErr w:type="spellEnd"/>
      <w:r w:rsidRPr="008E7315">
        <w:rPr>
          <w:noProof w:val="0"/>
          <w:lang w:val="en-US"/>
        </w:rPr>
        <w:t xml:space="preserve"> = new TokenValidationParameters</w:t>
      </w:r>
    </w:p>
    <w:p w14:paraId="4EA3FE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474E98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ValidIssuer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jwtTokenOptions.Issuer</w:t>
      </w:r>
      <w:proofErr w:type="spellEnd"/>
      <w:r w:rsidRPr="008E7315">
        <w:rPr>
          <w:noProof w:val="0"/>
          <w:lang w:val="en-US"/>
        </w:rPr>
        <w:t>,</w:t>
      </w:r>
    </w:p>
    <w:p w14:paraId="142FD5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ValidAudience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jwtTokenOptions.Audience</w:t>
      </w:r>
      <w:proofErr w:type="spellEnd"/>
      <w:r w:rsidRPr="008E7315">
        <w:rPr>
          <w:noProof w:val="0"/>
          <w:lang w:val="en-US"/>
        </w:rPr>
        <w:t>,</w:t>
      </w:r>
    </w:p>
    <w:p w14:paraId="0A16F5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ValidateIssuer</w:t>
      </w:r>
      <w:proofErr w:type="spellEnd"/>
      <w:r w:rsidRPr="008E7315">
        <w:rPr>
          <w:noProof w:val="0"/>
          <w:lang w:val="en-US"/>
        </w:rPr>
        <w:t xml:space="preserve"> = true,</w:t>
      </w:r>
    </w:p>
    <w:p w14:paraId="2DD2BD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ValidateAudience</w:t>
      </w:r>
      <w:proofErr w:type="spellEnd"/>
      <w:r w:rsidRPr="008E7315">
        <w:rPr>
          <w:noProof w:val="0"/>
          <w:lang w:val="en-US"/>
        </w:rPr>
        <w:t xml:space="preserve"> = true,</w:t>
      </w:r>
    </w:p>
    <w:p w14:paraId="08B5173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ValidateLifetime</w:t>
      </w:r>
      <w:proofErr w:type="spellEnd"/>
      <w:r w:rsidRPr="008E7315">
        <w:rPr>
          <w:noProof w:val="0"/>
          <w:lang w:val="en-US"/>
        </w:rPr>
        <w:t xml:space="preserve"> = true,</w:t>
      </w:r>
    </w:p>
    <w:p w14:paraId="2648E7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ValidateIssuerSigningKey</w:t>
      </w:r>
      <w:proofErr w:type="spellEnd"/>
      <w:r w:rsidRPr="008E7315">
        <w:rPr>
          <w:noProof w:val="0"/>
          <w:lang w:val="en-US"/>
        </w:rPr>
        <w:t xml:space="preserve"> = true,</w:t>
      </w:r>
    </w:p>
    <w:p w14:paraId="55DCAAFD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184B06">
        <w:rPr>
          <w:noProof w:val="0"/>
        </w:rPr>
        <w:t>IssuerSigningKey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jsonWebKey</w:t>
      </w:r>
      <w:proofErr w:type="spellEnd"/>
      <w:r w:rsidRPr="00184B06">
        <w:rPr>
          <w:noProof w:val="0"/>
        </w:rPr>
        <w:t>,</w:t>
      </w:r>
    </w:p>
    <w:p w14:paraId="0D9887D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2FA064C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services.AddSingleton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SecurityKey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JsonWebKey</w:t>
      </w:r>
      <w:proofErr w:type="spellEnd"/>
      <w:r w:rsidRPr="008E7315">
        <w:rPr>
          <w:noProof w:val="0"/>
          <w:lang w:val="en-US"/>
        </w:rPr>
        <w:t xml:space="preserve">&gt;(_ =&gt; </w:t>
      </w:r>
      <w:proofErr w:type="spellStart"/>
      <w:r w:rsidRPr="008E7315">
        <w:rPr>
          <w:noProof w:val="0"/>
          <w:lang w:val="en-US"/>
        </w:rPr>
        <w:t>jsonWebKey</w:t>
      </w:r>
      <w:proofErr w:type="spellEnd"/>
      <w:r w:rsidRPr="008E7315">
        <w:rPr>
          <w:noProof w:val="0"/>
          <w:lang w:val="en-US"/>
        </w:rPr>
        <w:t>);</w:t>
      </w:r>
    </w:p>
    <w:p w14:paraId="3747E5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services.AddSingleton</w:t>
      </w:r>
      <w:proofErr w:type="spellEnd"/>
      <w:proofErr w:type="gramEnd"/>
      <w:r w:rsidRPr="008E7315">
        <w:rPr>
          <w:noProof w:val="0"/>
          <w:lang w:val="en-US"/>
        </w:rPr>
        <w:t xml:space="preserve">&lt;TokenValidationParameters&gt;(_ =&gt; </w:t>
      </w:r>
      <w:proofErr w:type="spellStart"/>
      <w:r w:rsidRPr="008E7315">
        <w:rPr>
          <w:noProof w:val="0"/>
          <w:lang w:val="en-US"/>
        </w:rPr>
        <w:t>tokenValidationParameters</w:t>
      </w:r>
      <w:proofErr w:type="spellEnd"/>
      <w:r w:rsidRPr="008E7315">
        <w:rPr>
          <w:noProof w:val="0"/>
          <w:lang w:val="en-US"/>
        </w:rPr>
        <w:t>);</w:t>
      </w:r>
    </w:p>
    <w:p w14:paraId="5C3E9E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services.Configure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JwtTokenOptions</w:t>
      </w:r>
      <w:proofErr w:type="spellEnd"/>
      <w:r w:rsidRPr="008E7315">
        <w:rPr>
          <w:noProof w:val="0"/>
          <w:lang w:val="en-US"/>
        </w:rPr>
        <w:t>&gt;(</w:t>
      </w:r>
      <w:proofErr w:type="spellStart"/>
      <w:r w:rsidRPr="008E7315">
        <w:rPr>
          <w:noProof w:val="0"/>
          <w:lang w:val="en-US"/>
        </w:rPr>
        <w:t>jwtTokenOptionsSection</w:t>
      </w:r>
      <w:proofErr w:type="spellEnd"/>
      <w:r w:rsidRPr="008E7315">
        <w:rPr>
          <w:noProof w:val="0"/>
          <w:lang w:val="en-US"/>
        </w:rPr>
        <w:t>);</w:t>
      </w:r>
    </w:p>
    <w:p w14:paraId="69414EC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services.AddAuthentication</w:t>
      </w:r>
      <w:proofErr w:type="spellEnd"/>
      <w:proofErr w:type="gramEnd"/>
      <w:r w:rsidRPr="008E7315">
        <w:rPr>
          <w:noProof w:val="0"/>
          <w:lang w:val="en-US"/>
        </w:rPr>
        <w:t>().</w:t>
      </w:r>
      <w:proofErr w:type="spellStart"/>
      <w:r w:rsidRPr="008E7315">
        <w:rPr>
          <w:noProof w:val="0"/>
          <w:lang w:val="en-US"/>
        </w:rPr>
        <w:t>AddJwtBearer</w:t>
      </w:r>
      <w:proofErr w:type="spellEnd"/>
      <w:r w:rsidRPr="008E7315">
        <w:rPr>
          <w:noProof w:val="0"/>
          <w:lang w:val="en-US"/>
        </w:rPr>
        <w:t>(options =&gt;</w:t>
      </w:r>
    </w:p>
    <w:p w14:paraId="0978192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F691C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options.TokenValidationParameters</w:t>
      </w:r>
      <w:proofErr w:type="spellEnd"/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tokenValidationParameters</w:t>
      </w:r>
      <w:proofErr w:type="spellEnd"/>
      <w:r w:rsidRPr="008E7315">
        <w:rPr>
          <w:noProof w:val="0"/>
          <w:lang w:val="en-US"/>
        </w:rPr>
        <w:t>;</w:t>
      </w:r>
    </w:p>
    <w:p w14:paraId="5E7050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});</w:t>
      </w:r>
    </w:p>
    <w:p w14:paraId="15BA048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C4C00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services;</w:t>
      </w:r>
    </w:p>
    <w:p w14:paraId="2AC522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67D34CF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03D3797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YandexCloud.cs</w:t>
      </w:r>
      <w:proofErr w:type="spellEnd"/>
      <w:r w:rsidRPr="008E7315">
        <w:rPr>
          <w:noProof w:val="0"/>
          <w:lang w:val="en-US"/>
        </w:rPr>
        <w:t>:</w:t>
      </w:r>
    </w:p>
    <w:p w14:paraId="378A5FB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System.Security.Cryptography</w:t>
      </w:r>
      <w:proofErr w:type="spellEnd"/>
      <w:r w:rsidRPr="008E7315">
        <w:rPr>
          <w:noProof w:val="0"/>
          <w:lang w:val="en-US"/>
        </w:rPr>
        <w:t>;</w:t>
      </w:r>
    </w:p>
    <w:p w14:paraId="5287C5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System.Text.Json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DA62DA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gramStart"/>
      <w:r w:rsidRPr="008E7315">
        <w:rPr>
          <w:noProof w:val="0"/>
          <w:lang w:val="en-US"/>
        </w:rPr>
        <w:t>System.Text.Json.Serialization</w:t>
      </w:r>
      <w:proofErr w:type="gramEnd"/>
      <w:r w:rsidRPr="008E7315">
        <w:rPr>
          <w:noProof w:val="0"/>
          <w:lang w:val="en-US"/>
        </w:rPr>
        <w:t>;</w:t>
      </w:r>
    </w:p>
    <w:p w14:paraId="2B32CCA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Microsoft.IdentityModel.JsonWebTokens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6E283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Microsoft.IdentityModel.Tokens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AEB0F3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Yandex.Cloud</w:t>
      </w:r>
      <w:proofErr w:type="spellEnd"/>
      <w:r w:rsidRPr="008E7315">
        <w:rPr>
          <w:noProof w:val="0"/>
          <w:lang w:val="en-US"/>
        </w:rPr>
        <w:t>;</w:t>
      </w:r>
    </w:p>
    <w:p w14:paraId="36B339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Yandex.Cloud.Credentials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4ACD88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5FBF69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namespace </w:t>
      </w:r>
      <w:proofErr w:type="spellStart"/>
      <w:proofErr w:type="gramStart"/>
      <w:r w:rsidRPr="001804BD">
        <w:rPr>
          <w:noProof w:val="0"/>
          <w:lang w:val="en-US"/>
        </w:rPr>
        <w:t>BookManager.Api.Extensions</w:t>
      </w:r>
      <w:proofErr w:type="spellEnd"/>
      <w:proofErr w:type="gramEnd"/>
      <w:r w:rsidRPr="001804BD">
        <w:rPr>
          <w:noProof w:val="0"/>
          <w:lang w:val="en-US"/>
        </w:rPr>
        <w:t>;</w:t>
      </w:r>
    </w:p>
    <w:p w14:paraId="6E30754B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410A80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JwtCredentialsProvider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keyId</w:t>
      </w:r>
      <w:proofErr w:type="spellEnd"/>
      <w:r w:rsidRPr="008E7315">
        <w:rPr>
          <w:noProof w:val="0"/>
          <w:lang w:val="en-US"/>
        </w:rPr>
        <w:t xml:space="preserve">, string </w:t>
      </w:r>
      <w:proofErr w:type="spellStart"/>
      <w:r w:rsidRPr="008E7315">
        <w:rPr>
          <w:noProof w:val="0"/>
          <w:lang w:val="en-US"/>
        </w:rPr>
        <w:t>serviceAccountId</w:t>
      </w:r>
      <w:proofErr w:type="spellEnd"/>
      <w:r w:rsidRPr="008E7315">
        <w:rPr>
          <w:noProof w:val="0"/>
          <w:lang w:val="en-US"/>
        </w:rPr>
        <w:t xml:space="preserve">, string </w:t>
      </w:r>
      <w:proofErr w:type="spellStart"/>
      <w:r w:rsidRPr="008E7315">
        <w:rPr>
          <w:noProof w:val="0"/>
          <w:lang w:val="en-US"/>
        </w:rPr>
        <w:t>privateKeyFilePath</w:t>
      </w:r>
      <w:proofErr w:type="spellEnd"/>
      <w:r w:rsidRPr="008E7315">
        <w:rPr>
          <w:noProof w:val="0"/>
          <w:lang w:val="en-US"/>
        </w:rPr>
        <w:t xml:space="preserve">): </w:t>
      </w:r>
      <w:proofErr w:type="spellStart"/>
      <w:r w:rsidRPr="008E7315">
        <w:rPr>
          <w:noProof w:val="0"/>
          <w:lang w:val="en-US"/>
        </w:rPr>
        <w:t>ICredentialsProvider</w:t>
      </w:r>
      <w:proofErr w:type="spellEnd"/>
    </w:p>
    <w:p w14:paraId="1E0B9A1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E244ED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lastRenderedPageBreak/>
        <w:t xml:space="preserve">    </w:t>
      </w:r>
      <w:r w:rsidRPr="008E7315">
        <w:rPr>
          <w:noProof w:val="0"/>
          <w:lang w:val="en-US"/>
        </w:rPr>
        <w:t xml:space="preserve">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_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= </w:t>
      </w:r>
      <w:proofErr w:type="gramStart"/>
      <w:r w:rsidRPr="008E7315">
        <w:rPr>
          <w:noProof w:val="0"/>
          <w:lang w:val="en-US"/>
        </w:rPr>
        <w:t>new(</w:t>
      </w:r>
      <w:proofErr w:type="gramEnd"/>
      <w:r w:rsidRPr="008E7315">
        <w:rPr>
          <w:noProof w:val="0"/>
          <w:lang w:val="en-US"/>
        </w:rPr>
        <w:t>);</w:t>
      </w:r>
    </w:p>
    <w:p w14:paraId="11F21F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const string </w:t>
      </w:r>
      <w:proofErr w:type="spellStart"/>
      <w:r w:rsidRPr="008E7315">
        <w:rPr>
          <w:noProof w:val="0"/>
          <w:lang w:val="en-US"/>
        </w:rPr>
        <w:t>TokensUrl</w:t>
      </w:r>
      <w:proofErr w:type="spellEnd"/>
      <w:r w:rsidRPr="008E7315">
        <w:rPr>
          <w:noProof w:val="0"/>
          <w:lang w:val="en-US"/>
        </w:rPr>
        <w:t xml:space="preserve"> = "https://iam.api.cloud.yandex.net/</w:t>
      </w:r>
      <w:proofErr w:type="spellStart"/>
      <w:r w:rsidRPr="008E7315">
        <w:rPr>
          <w:noProof w:val="0"/>
          <w:lang w:val="en-US"/>
        </w:rPr>
        <w:t>iam</w:t>
      </w:r>
      <w:proofErr w:type="spellEnd"/>
      <w:r w:rsidRPr="008E7315">
        <w:rPr>
          <w:noProof w:val="0"/>
          <w:lang w:val="en-US"/>
        </w:rPr>
        <w:t>/v1/tokens";</w:t>
      </w:r>
    </w:p>
    <w:p w14:paraId="10A4844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27294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proofErr w:type="gramStart"/>
      <w:r w:rsidRPr="008E7315">
        <w:rPr>
          <w:noProof w:val="0"/>
          <w:lang w:val="en-US"/>
        </w:rPr>
        <w:t>GetToken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50B5A34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34651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now = </w:t>
      </w:r>
      <w:proofErr w:type="spellStart"/>
      <w:r w:rsidRPr="008E7315">
        <w:rPr>
          <w:noProof w:val="0"/>
          <w:lang w:val="en-US"/>
        </w:rPr>
        <w:t>DateTime.UtcNow</w:t>
      </w:r>
      <w:proofErr w:type="spellEnd"/>
      <w:r w:rsidRPr="008E7315">
        <w:rPr>
          <w:noProof w:val="0"/>
          <w:lang w:val="en-US"/>
        </w:rPr>
        <w:t>;</w:t>
      </w:r>
    </w:p>
    <w:p w14:paraId="1BBE2D3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9D8C8AE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rsa = </w:t>
      </w:r>
      <w:proofErr w:type="spellStart"/>
      <w:r w:rsidRPr="00184B06">
        <w:rPr>
          <w:noProof w:val="0"/>
        </w:rPr>
        <w:t>RSA.Create</w:t>
      </w:r>
      <w:proofErr w:type="spellEnd"/>
      <w:r w:rsidRPr="00184B06">
        <w:rPr>
          <w:noProof w:val="0"/>
        </w:rPr>
        <w:t>();</w:t>
      </w:r>
    </w:p>
    <w:p w14:paraId="3C979C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proofErr w:type="gramStart"/>
      <w:r w:rsidRPr="008E7315">
        <w:rPr>
          <w:noProof w:val="0"/>
          <w:lang w:val="en-US"/>
        </w:rPr>
        <w:t>rsa.ImportFromPem</w:t>
      </w:r>
      <w:proofErr w:type="gramEnd"/>
      <w:r w:rsidRPr="008E7315">
        <w:rPr>
          <w:noProof w:val="0"/>
          <w:lang w:val="en-US"/>
        </w:rPr>
        <w:t>(File.ReadAllText(privateKeyFilePath).ToCharArray());</w:t>
      </w:r>
    </w:p>
    <w:p w14:paraId="1F4EF9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securityKey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RsaSecurityKey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rsa</w:t>
      </w:r>
      <w:proofErr w:type="spellEnd"/>
      <w:r w:rsidRPr="008E7315">
        <w:rPr>
          <w:noProof w:val="0"/>
          <w:lang w:val="en-US"/>
        </w:rPr>
        <w:t>)</w:t>
      </w:r>
    </w:p>
    <w:p w14:paraId="33B778B2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{</w:t>
      </w:r>
    </w:p>
    <w:p w14:paraId="209E101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</w:t>
      </w:r>
      <w:proofErr w:type="spellStart"/>
      <w:r w:rsidRPr="00184B06">
        <w:rPr>
          <w:noProof w:val="0"/>
        </w:rPr>
        <w:t>KeyId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keyId</w:t>
      </w:r>
      <w:proofErr w:type="spellEnd"/>
    </w:p>
    <w:p w14:paraId="6ADD255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40EF52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var credentials = new </w:t>
      </w:r>
      <w:proofErr w:type="spellStart"/>
      <w:proofErr w:type="gramStart"/>
      <w:r w:rsidRPr="008E7315">
        <w:rPr>
          <w:noProof w:val="0"/>
          <w:lang w:val="en-US"/>
        </w:rPr>
        <w:t>SigningCredentials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securityKey</w:t>
      </w:r>
      <w:proofErr w:type="spellEnd"/>
      <w:r w:rsidRPr="008E7315">
        <w:rPr>
          <w:noProof w:val="0"/>
          <w:lang w:val="en-US"/>
        </w:rPr>
        <w:t>, SecurityAlgorithms.RsaSsaPssSha256);</w:t>
      </w:r>
    </w:p>
    <w:p w14:paraId="382F75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descriptor = new </w:t>
      </w:r>
      <w:proofErr w:type="spellStart"/>
      <w:r w:rsidRPr="008E7315">
        <w:rPr>
          <w:noProof w:val="0"/>
          <w:lang w:val="en-US"/>
        </w:rPr>
        <w:t>SecurityTokenDescriptor</w:t>
      </w:r>
      <w:proofErr w:type="spellEnd"/>
    </w:p>
    <w:p w14:paraId="0FB2760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4C672A4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Issuer = </w:t>
      </w:r>
      <w:proofErr w:type="spellStart"/>
      <w:r w:rsidRPr="008E7315">
        <w:rPr>
          <w:noProof w:val="0"/>
          <w:lang w:val="en-US"/>
        </w:rPr>
        <w:t>serviceAccountId</w:t>
      </w:r>
      <w:proofErr w:type="spellEnd"/>
      <w:r w:rsidRPr="008E7315">
        <w:rPr>
          <w:noProof w:val="0"/>
          <w:lang w:val="en-US"/>
        </w:rPr>
        <w:t>,</w:t>
      </w:r>
    </w:p>
    <w:p w14:paraId="2CCE05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Audience = </w:t>
      </w:r>
      <w:proofErr w:type="spellStart"/>
      <w:r w:rsidRPr="008E7315">
        <w:rPr>
          <w:noProof w:val="0"/>
          <w:lang w:val="en-US"/>
        </w:rPr>
        <w:t>TokensUrl</w:t>
      </w:r>
      <w:proofErr w:type="spellEnd"/>
      <w:r w:rsidRPr="008E7315">
        <w:rPr>
          <w:noProof w:val="0"/>
          <w:lang w:val="en-US"/>
        </w:rPr>
        <w:t>,</w:t>
      </w:r>
    </w:p>
    <w:p w14:paraId="76B1A3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IssuedAt</w:t>
      </w:r>
      <w:proofErr w:type="spellEnd"/>
      <w:r w:rsidRPr="008E7315">
        <w:rPr>
          <w:noProof w:val="0"/>
          <w:lang w:val="en-US"/>
        </w:rPr>
        <w:t xml:space="preserve"> = now,</w:t>
      </w:r>
    </w:p>
    <w:p w14:paraId="17CBB5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Expires = </w:t>
      </w:r>
      <w:proofErr w:type="spellStart"/>
      <w:proofErr w:type="gramStart"/>
      <w:r w:rsidRPr="008E7315">
        <w:rPr>
          <w:noProof w:val="0"/>
          <w:lang w:val="en-US"/>
        </w:rPr>
        <w:t>now.AddMinutes</w:t>
      </w:r>
      <w:proofErr w:type="spellEnd"/>
      <w:proofErr w:type="gramEnd"/>
      <w:r w:rsidRPr="008E7315">
        <w:rPr>
          <w:noProof w:val="0"/>
          <w:lang w:val="en-US"/>
        </w:rPr>
        <w:t>(60),</w:t>
      </w:r>
    </w:p>
    <w:p w14:paraId="7CF6368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SigningCredentials</w:t>
      </w:r>
      <w:proofErr w:type="spellEnd"/>
      <w:r w:rsidRPr="008E7315">
        <w:rPr>
          <w:noProof w:val="0"/>
          <w:lang w:val="en-US"/>
        </w:rPr>
        <w:t xml:space="preserve"> = credentials,</w:t>
      </w:r>
    </w:p>
    <w:p w14:paraId="0C972C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1E92A80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B44EE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jwtHandler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proofErr w:type="gramStart"/>
      <w:r w:rsidRPr="008E7315">
        <w:rPr>
          <w:noProof w:val="0"/>
          <w:lang w:val="en-US"/>
        </w:rPr>
        <w:t>JsonWebTokenHandler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1E8296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encodedToken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jwtHandler.CreateToken</w:t>
      </w:r>
      <w:proofErr w:type="spellEnd"/>
      <w:r w:rsidRPr="008E7315">
        <w:rPr>
          <w:noProof w:val="0"/>
          <w:lang w:val="en-US"/>
        </w:rPr>
        <w:t>(descriptor);</w:t>
      </w:r>
    </w:p>
    <w:p w14:paraId="12E34F9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encodedToken</w:t>
      </w:r>
      <w:proofErr w:type="spellEnd"/>
      <w:r w:rsidRPr="008E7315">
        <w:rPr>
          <w:noProof w:val="0"/>
          <w:lang w:val="en-US"/>
        </w:rPr>
        <w:t xml:space="preserve"> == null) return </w:t>
      </w:r>
      <w:proofErr w:type="spellStart"/>
      <w:proofErr w:type="gramStart"/>
      <w:r w:rsidRPr="008E7315">
        <w:rPr>
          <w:noProof w:val="0"/>
          <w:lang w:val="en-US"/>
        </w:rPr>
        <w:t>string.Empty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57043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content = new Dictionary&lt;string, object?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</w:t>
      </w:r>
    </w:p>
    <w:p w14:paraId="2EED4AB4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{</w:t>
      </w:r>
    </w:p>
    <w:p w14:paraId="6057B6A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["</w:t>
      </w:r>
      <w:proofErr w:type="spellStart"/>
      <w:r w:rsidRPr="00184B06">
        <w:rPr>
          <w:noProof w:val="0"/>
        </w:rPr>
        <w:t>jwt</w:t>
      </w:r>
      <w:proofErr w:type="spellEnd"/>
      <w:r w:rsidRPr="00184B06">
        <w:rPr>
          <w:noProof w:val="0"/>
        </w:rPr>
        <w:t xml:space="preserve">"] = </w:t>
      </w:r>
      <w:proofErr w:type="spellStart"/>
      <w:r w:rsidRPr="00184B06">
        <w:rPr>
          <w:noProof w:val="0"/>
        </w:rPr>
        <w:t>encodedToken</w:t>
      </w:r>
      <w:proofErr w:type="spellEnd"/>
    </w:p>
    <w:p w14:paraId="200707A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48BD43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var request = new </w:t>
      </w:r>
      <w:proofErr w:type="spellStart"/>
      <w:proofErr w:type="gramStart"/>
      <w:r w:rsidRPr="008E7315">
        <w:rPr>
          <w:noProof w:val="0"/>
          <w:lang w:val="en-US"/>
        </w:rPr>
        <w:t>HttpRequestMessage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HttpMethod.Post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TokensUrl</w:t>
      </w:r>
      <w:proofErr w:type="spellEnd"/>
      <w:r w:rsidRPr="008E7315">
        <w:rPr>
          <w:noProof w:val="0"/>
          <w:lang w:val="en-US"/>
        </w:rPr>
        <w:t>)</w:t>
      </w:r>
    </w:p>
    <w:p w14:paraId="1FC4D19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CA9FCE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Content = </w:t>
      </w:r>
      <w:proofErr w:type="spellStart"/>
      <w:r w:rsidRPr="008E7315">
        <w:rPr>
          <w:noProof w:val="0"/>
          <w:lang w:val="en-US"/>
        </w:rPr>
        <w:t>JsonContent.Create</w:t>
      </w:r>
      <w:proofErr w:type="spellEnd"/>
      <w:r w:rsidRPr="008E7315">
        <w:rPr>
          <w:noProof w:val="0"/>
          <w:lang w:val="en-US"/>
        </w:rPr>
        <w:t>(content)</w:t>
      </w:r>
    </w:p>
    <w:p w14:paraId="005707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25D4EDF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response = _</w:t>
      </w:r>
      <w:proofErr w:type="spellStart"/>
      <w:r w:rsidRPr="008E7315">
        <w:rPr>
          <w:noProof w:val="0"/>
          <w:lang w:val="en-US"/>
        </w:rPr>
        <w:t>httpClient.Send</w:t>
      </w:r>
      <w:proofErr w:type="spellEnd"/>
      <w:r w:rsidRPr="008E7315">
        <w:rPr>
          <w:noProof w:val="0"/>
          <w:lang w:val="en-US"/>
        </w:rPr>
        <w:t>(request);</w:t>
      </w:r>
    </w:p>
    <w:p w14:paraId="74B915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data = JsonSerializer.Deserialize&lt;Data&gt;(</w:t>
      </w:r>
      <w:proofErr w:type="gramStart"/>
      <w:r w:rsidRPr="008E7315">
        <w:rPr>
          <w:noProof w:val="0"/>
          <w:lang w:val="en-US"/>
        </w:rPr>
        <w:t>response.Content.ReadAsByteArrayAsync</w:t>
      </w:r>
      <w:proofErr w:type="gramEnd"/>
      <w:r w:rsidRPr="008E7315">
        <w:rPr>
          <w:noProof w:val="0"/>
          <w:lang w:val="en-US"/>
        </w:rPr>
        <w:t>().Result);</w:t>
      </w:r>
    </w:p>
    <w:p w14:paraId="7B85A3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gramStart"/>
      <w:r w:rsidRPr="008E7315">
        <w:rPr>
          <w:noProof w:val="0"/>
          <w:lang w:val="en-US"/>
        </w:rPr>
        <w:t>data?.</w:t>
      </w:r>
      <w:proofErr w:type="spellStart"/>
      <w:proofErr w:type="gramEnd"/>
      <w:r w:rsidRPr="008E7315">
        <w:rPr>
          <w:noProof w:val="0"/>
          <w:lang w:val="en-US"/>
        </w:rPr>
        <w:t>IamToken</w:t>
      </w:r>
      <w:proofErr w:type="spellEnd"/>
      <w:r w:rsidRPr="008E7315">
        <w:rPr>
          <w:noProof w:val="0"/>
          <w:lang w:val="en-US"/>
        </w:rPr>
        <w:t xml:space="preserve"> ??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50CDEE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075066F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28B59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class Data</w:t>
      </w:r>
    </w:p>
    <w:p w14:paraId="26F4F3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E411A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JsonPropertyName</w:t>
      </w:r>
      <w:proofErr w:type="spell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iamToken</w:t>
      </w:r>
      <w:proofErr w:type="spellEnd"/>
      <w:r w:rsidRPr="008E7315">
        <w:rPr>
          <w:noProof w:val="0"/>
          <w:lang w:val="en-US"/>
        </w:rPr>
        <w:t>")]</w:t>
      </w:r>
    </w:p>
    <w:p w14:paraId="42937E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 </w:t>
      </w:r>
      <w:proofErr w:type="spellStart"/>
      <w:r w:rsidRPr="008E7315">
        <w:rPr>
          <w:noProof w:val="0"/>
          <w:lang w:val="en-US"/>
        </w:rPr>
        <w:t>IamToken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2F78893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E34AAEB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expiresAt</w:t>
      </w:r>
      <w:proofErr w:type="spellEnd"/>
      <w:r w:rsidRPr="00184B06">
        <w:rPr>
          <w:noProof w:val="0"/>
        </w:rPr>
        <w:t>")]</w:t>
      </w:r>
    </w:p>
    <w:p w14:paraId="058DCC1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public string </w:t>
      </w:r>
      <w:proofErr w:type="spellStart"/>
      <w:r w:rsidRPr="008E7315">
        <w:rPr>
          <w:noProof w:val="0"/>
          <w:lang w:val="en-US"/>
        </w:rPr>
        <w:t>ExpiresAt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2BDB7C94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}</w:t>
      </w:r>
    </w:p>
    <w:p w14:paraId="1E46F4A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2324C865" w14:textId="77777777" w:rsidR="00CE4EC3" w:rsidRPr="00184B06" w:rsidRDefault="00CE4EC3" w:rsidP="00CE4EC3">
      <w:pPr>
        <w:pStyle w:val="af7"/>
        <w:rPr>
          <w:noProof w:val="0"/>
        </w:rPr>
      </w:pPr>
    </w:p>
    <w:p w14:paraId="55288BBA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YandexCloud</w:t>
      </w:r>
      <w:proofErr w:type="spellEnd"/>
    </w:p>
    <w:p w14:paraId="0F8551E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08A339D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AddYandexCloudSdk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services, </w:t>
      </w:r>
      <w:proofErr w:type="spellStart"/>
      <w:r w:rsidRPr="008E7315">
        <w:rPr>
          <w:noProof w:val="0"/>
          <w:lang w:val="en-US"/>
        </w:rPr>
        <w:t>IConfiguration</w:t>
      </w:r>
      <w:proofErr w:type="spellEnd"/>
      <w:r w:rsidRPr="008E7315">
        <w:rPr>
          <w:noProof w:val="0"/>
          <w:lang w:val="en-US"/>
        </w:rPr>
        <w:t xml:space="preserve"> configuration)</w:t>
      </w:r>
    </w:p>
    <w:p w14:paraId="78EEFF23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03BEE2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ycOptions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configuration.GetSection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YandexCloudOptions.YandexCloud</w:t>
      </w:r>
      <w:proofErr w:type="spellEnd"/>
      <w:r w:rsidRPr="008E7315">
        <w:rPr>
          <w:noProof w:val="0"/>
          <w:lang w:val="en-US"/>
        </w:rPr>
        <w:t>)</w:t>
      </w:r>
    </w:p>
    <w:p w14:paraId="4D07A4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.Get</w:t>
      </w:r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YandexCloudOptions</w:t>
      </w:r>
      <w:proofErr w:type="spellEnd"/>
      <w:r w:rsidRPr="008E7315">
        <w:rPr>
          <w:noProof w:val="0"/>
          <w:lang w:val="en-US"/>
        </w:rPr>
        <w:t>&gt;();</w:t>
      </w:r>
    </w:p>
    <w:p w14:paraId="394D26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ycOptions</w:t>
      </w:r>
      <w:proofErr w:type="spellEnd"/>
      <w:r w:rsidRPr="008E7315">
        <w:rPr>
          <w:noProof w:val="0"/>
          <w:lang w:val="en-US"/>
        </w:rPr>
        <w:t xml:space="preserve"> == null) return services;</w:t>
      </w:r>
    </w:p>
    <w:p w14:paraId="5FC70F0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297DE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>services.Configure</w:t>
      </w:r>
      <w:proofErr w:type="gramEnd"/>
      <w:r w:rsidRPr="008E7315">
        <w:rPr>
          <w:noProof w:val="0"/>
          <w:lang w:val="en-US"/>
        </w:rPr>
        <w:t>&lt;YandexCloudOptions&gt;(configuration.GetSection(YandexCloudOptions.YandexCloud));</w:t>
      </w:r>
    </w:p>
    <w:p w14:paraId="474E09B9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credentialsProvider</w:t>
      </w:r>
      <w:proofErr w:type="spellEnd"/>
      <w:r w:rsidRPr="00184B06">
        <w:rPr>
          <w:noProof w:val="0"/>
        </w:rPr>
        <w:t xml:space="preserve"> =</w:t>
      </w:r>
    </w:p>
    <w:p w14:paraId="17D7C9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r w:rsidRPr="008E7315">
        <w:rPr>
          <w:noProof w:val="0"/>
          <w:lang w:val="en-US"/>
        </w:rPr>
        <w:t xml:space="preserve">new </w:t>
      </w:r>
      <w:proofErr w:type="spellStart"/>
      <w:proofErr w:type="gramStart"/>
      <w:r w:rsidRPr="008E7315">
        <w:rPr>
          <w:noProof w:val="0"/>
          <w:lang w:val="en-US"/>
        </w:rPr>
        <w:t>JwtCredentialsProvider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ycOptions.KeyId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ycOptions.ServiceAccountId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ycOptions.PrivateKeyFilePath</w:t>
      </w:r>
      <w:proofErr w:type="spellEnd"/>
      <w:r w:rsidRPr="008E7315">
        <w:rPr>
          <w:noProof w:val="0"/>
          <w:lang w:val="en-US"/>
        </w:rPr>
        <w:t>);</w:t>
      </w:r>
    </w:p>
    <w:p w14:paraId="4C602E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sdk</w:t>
      </w:r>
      <w:proofErr w:type="spellEnd"/>
      <w:r w:rsidRPr="008E7315">
        <w:rPr>
          <w:noProof w:val="0"/>
          <w:lang w:val="en-US"/>
        </w:rPr>
        <w:t xml:space="preserve"> = new Sdk(</w:t>
      </w:r>
      <w:proofErr w:type="spellStart"/>
      <w:r w:rsidRPr="008E7315">
        <w:rPr>
          <w:noProof w:val="0"/>
          <w:lang w:val="en-US"/>
        </w:rPr>
        <w:t>credentialsProvider</w:t>
      </w:r>
      <w:proofErr w:type="spellEnd"/>
      <w:r w:rsidRPr="008E7315">
        <w:rPr>
          <w:noProof w:val="0"/>
          <w:lang w:val="en-US"/>
        </w:rPr>
        <w:t>);</w:t>
      </w:r>
    </w:p>
    <w:p w14:paraId="20F29F4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6D5AC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ICredentialsProvider</w:t>
      </w:r>
      <w:proofErr w:type="spellEnd"/>
      <w:r w:rsidRPr="008E7315">
        <w:rPr>
          <w:noProof w:val="0"/>
          <w:lang w:val="en-US"/>
        </w:rPr>
        <w:t xml:space="preserve">&gt;(_ =&gt; </w:t>
      </w:r>
      <w:proofErr w:type="spellStart"/>
      <w:r w:rsidRPr="008E7315">
        <w:rPr>
          <w:noProof w:val="0"/>
          <w:lang w:val="en-US"/>
        </w:rPr>
        <w:t>credentialsProvider</w:t>
      </w:r>
      <w:proofErr w:type="spellEnd"/>
      <w:r w:rsidRPr="008E7315">
        <w:rPr>
          <w:noProof w:val="0"/>
          <w:lang w:val="en-US"/>
        </w:rPr>
        <w:t>);</w:t>
      </w:r>
    </w:p>
    <w:p w14:paraId="1E56FD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 xml:space="preserve">&lt;Sdk&gt;(_ =&gt; </w:t>
      </w:r>
      <w:proofErr w:type="spellStart"/>
      <w:r w:rsidRPr="008E7315">
        <w:rPr>
          <w:noProof w:val="0"/>
          <w:lang w:val="en-US"/>
        </w:rPr>
        <w:t>sdk</w:t>
      </w:r>
      <w:proofErr w:type="spellEnd"/>
      <w:r w:rsidRPr="008E7315">
        <w:rPr>
          <w:noProof w:val="0"/>
          <w:lang w:val="en-US"/>
        </w:rPr>
        <w:t>);</w:t>
      </w:r>
    </w:p>
    <w:p w14:paraId="0A4D9A1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E1CC3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services;</w:t>
      </w:r>
    </w:p>
    <w:p w14:paraId="108EE92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979F929" w14:textId="7233349B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EE28246" w14:textId="562966ED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Program.cs</w:t>
      </w:r>
      <w:proofErr w:type="spellEnd"/>
      <w:r w:rsidRPr="008E7315">
        <w:rPr>
          <w:noProof w:val="0"/>
          <w:lang w:val="en-US"/>
        </w:rPr>
        <w:t>:</w:t>
      </w:r>
    </w:p>
    <w:p w14:paraId="02ACB1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BookManager.Api.Extensions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621DE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BookManager.Api.Hubs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C5649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BookManager.Api.Services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55E320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</w:t>
      </w:r>
      <w:proofErr w:type="spellEnd"/>
      <w:r w:rsidRPr="008E7315">
        <w:rPr>
          <w:noProof w:val="0"/>
          <w:lang w:val="en-US"/>
        </w:rPr>
        <w:t>;</w:t>
      </w:r>
    </w:p>
    <w:p w14:paraId="29B2343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489537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BookManager.Application.Notification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3537B8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4B7DE7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builder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WebApplication.CreateBuilder</w:t>
      </w:r>
      <w:proofErr w:type="spellEnd"/>
      <w:r w:rsidRPr="00184B06">
        <w:rPr>
          <w:noProof w:val="0"/>
        </w:rPr>
        <w:t>();</w:t>
      </w:r>
    </w:p>
    <w:p w14:paraId="1CDD3F17" w14:textId="77777777" w:rsidR="00CE4EC3" w:rsidRPr="00184B06" w:rsidRDefault="00CE4EC3" w:rsidP="00CE4EC3">
      <w:pPr>
        <w:pStyle w:val="af7"/>
        <w:rPr>
          <w:noProof w:val="0"/>
        </w:rPr>
      </w:pPr>
    </w:p>
    <w:p w14:paraId="6ECA05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</w:t>
      </w:r>
      <w:proofErr w:type="spellEnd"/>
      <w:proofErr w:type="gramEnd"/>
    </w:p>
    <w:p w14:paraId="572F0BA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gramStart"/>
      <w:r w:rsidRPr="008E7315">
        <w:rPr>
          <w:noProof w:val="0"/>
          <w:lang w:val="en-US"/>
        </w:rPr>
        <w:t>.Configure</w:t>
      </w:r>
      <w:proofErr w:type="gramEnd"/>
      <w:r w:rsidRPr="008E7315">
        <w:rPr>
          <w:noProof w:val="0"/>
          <w:lang w:val="en-US"/>
        </w:rPr>
        <w:t>&lt;FileStorageOptions&gt;(builder.Configuration.GetSection(FileStorageOptions.FileStorage))</w:t>
      </w:r>
    </w:p>
    <w:p w14:paraId="42DEA4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ConfigureDataPersistence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builder.Configuration</w:t>
      </w:r>
      <w:proofErr w:type="spellEnd"/>
      <w:r w:rsidRPr="008E7315">
        <w:rPr>
          <w:noProof w:val="0"/>
          <w:lang w:val="en-US"/>
        </w:rPr>
        <w:t>)</w:t>
      </w:r>
    </w:p>
    <w:p w14:paraId="7263B54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AddApplicationServices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builder.Configuration</w:t>
      </w:r>
      <w:proofErr w:type="spellEnd"/>
      <w:r w:rsidRPr="008E7315">
        <w:rPr>
          <w:noProof w:val="0"/>
          <w:lang w:val="en-US"/>
        </w:rPr>
        <w:t>);</w:t>
      </w:r>
    </w:p>
    <w:p w14:paraId="762EB9A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9958A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builder.Services.AddControllers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78E564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builder.Services.AddSignalR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134CBB8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builder.Services.AddEndpointsApiExplorer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01C39C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AddSwaggerGen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48667EB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builder.Services.AddCors</w:t>
      </w:r>
      <w:proofErr w:type="spellEnd"/>
      <w:proofErr w:type="gramEnd"/>
      <w:r w:rsidRPr="008E7315">
        <w:rPr>
          <w:noProof w:val="0"/>
          <w:lang w:val="en-US"/>
        </w:rPr>
        <w:t>(options =&gt;</w:t>
      </w:r>
    </w:p>
    <w:p w14:paraId="1F17180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5402B4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8E7315">
        <w:rPr>
          <w:noProof w:val="0"/>
          <w:lang w:val="en-US"/>
        </w:rPr>
        <w:t>options.AddDefaultPolicy</w:t>
      </w:r>
      <w:proofErr w:type="spellEnd"/>
      <w:proofErr w:type="gramEnd"/>
      <w:r w:rsidRPr="008E7315">
        <w:rPr>
          <w:noProof w:val="0"/>
          <w:lang w:val="en-US"/>
        </w:rPr>
        <w:t>(policy =&gt; policy</w:t>
      </w:r>
    </w:p>
    <w:p w14:paraId="06C2C7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WithOrigins</w:t>
      </w:r>
      <w:proofErr w:type="spellEnd"/>
      <w:proofErr w:type="gramEnd"/>
      <w:r w:rsidRPr="008E7315">
        <w:rPr>
          <w:noProof w:val="0"/>
          <w:lang w:val="en-US"/>
        </w:rPr>
        <w:t>(</w:t>
      </w:r>
    </w:p>
    <w:p w14:paraId="797F309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"https://localhost:4200",</w:t>
      </w:r>
    </w:p>
    <w:p w14:paraId="1F78F2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"http://localhost:4200"</w:t>
      </w:r>
    </w:p>
    <w:p w14:paraId="7E0DD85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)</w:t>
      </w:r>
    </w:p>
    <w:p w14:paraId="7431E0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AllowAnyMethod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3887B0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AllowAnyHeader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487E1E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AllowCredentials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296C21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);</w:t>
      </w:r>
    </w:p>
    <w:p w14:paraId="3442848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});</w:t>
      </w:r>
    </w:p>
    <w:p w14:paraId="76E2470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builder.Services.AddYandexCloudSdk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builder.Configuration</w:t>
      </w:r>
      <w:proofErr w:type="spellEnd"/>
      <w:r w:rsidRPr="008E7315">
        <w:rPr>
          <w:noProof w:val="0"/>
          <w:lang w:val="en-US"/>
        </w:rPr>
        <w:t>);</w:t>
      </w:r>
    </w:p>
    <w:p w14:paraId="61CC46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builder.Services.AddTokenBasedSecurity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builder.Configuration</w:t>
      </w:r>
      <w:proofErr w:type="spellEnd"/>
      <w:r w:rsidRPr="008E7315">
        <w:rPr>
          <w:noProof w:val="0"/>
          <w:lang w:val="en-US"/>
        </w:rPr>
        <w:t>);</w:t>
      </w:r>
    </w:p>
    <w:p w14:paraId="74B34D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builder.Services.AddSingleton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INotificationService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PushNotificationService</w:t>
      </w:r>
      <w:proofErr w:type="spellEnd"/>
      <w:r w:rsidRPr="008E7315">
        <w:rPr>
          <w:noProof w:val="0"/>
          <w:lang w:val="en-US"/>
        </w:rPr>
        <w:t>&gt;();</w:t>
      </w:r>
    </w:p>
    <w:p w14:paraId="1DA75B55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proofErr w:type="gramStart"/>
      <w:r w:rsidRPr="00184B06">
        <w:rPr>
          <w:noProof w:val="0"/>
        </w:rPr>
        <w:t>builder.WebHost.ConfigureKestrel</w:t>
      </w:r>
      <w:proofErr w:type="spellEnd"/>
      <w:proofErr w:type="gram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options</w:t>
      </w:r>
      <w:proofErr w:type="spellEnd"/>
      <w:r w:rsidRPr="00184B06">
        <w:rPr>
          <w:noProof w:val="0"/>
        </w:rPr>
        <w:t xml:space="preserve"> =&gt;</w:t>
      </w:r>
    </w:p>
    <w:p w14:paraId="38677FA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7599173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proofErr w:type="spellStart"/>
      <w:proofErr w:type="gramStart"/>
      <w:r w:rsidRPr="008E7315">
        <w:rPr>
          <w:noProof w:val="0"/>
          <w:lang w:val="en-US"/>
        </w:rPr>
        <w:t>options.Limits.MaxRequestBodySize</w:t>
      </w:r>
      <w:proofErr w:type="spellEnd"/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Constants.Default.MaxFileSize</w:t>
      </w:r>
      <w:proofErr w:type="spellEnd"/>
      <w:r w:rsidRPr="008E7315">
        <w:rPr>
          <w:noProof w:val="0"/>
          <w:lang w:val="en-US"/>
        </w:rPr>
        <w:t>;</w:t>
      </w:r>
    </w:p>
    <w:p w14:paraId="0D1C61E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});</w:t>
      </w:r>
    </w:p>
    <w:p w14:paraId="14E41144" w14:textId="77777777" w:rsidR="00CE4EC3" w:rsidRPr="00184B06" w:rsidRDefault="00CE4EC3" w:rsidP="00CE4EC3">
      <w:pPr>
        <w:pStyle w:val="af7"/>
        <w:rPr>
          <w:noProof w:val="0"/>
        </w:rPr>
      </w:pPr>
    </w:p>
    <w:p w14:paraId="0C7722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var app = </w:t>
      </w:r>
      <w:proofErr w:type="spellStart"/>
      <w:proofErr w:type="gramStart"/>
      <w:r w:rsidRPr="008E7315">
        <w:rPr>
          <w:noProof w:val="0"/>
          <w:lang w:val="en-US"/>
        </w:rPr>
        <w:t>builder.Build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516D25C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34EB8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app.DbMigrate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5E1A3FE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0137EC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app.Environment.IsDevelopment</w:t>
      </w:r>
      <w:proofErr w:type="spellEnd"/>
      <w:proofErr w:type="gramEnd"/>
      <w:r w:rsidRPr="008E7315">
        <w:rPr>
          <w:noProof w:val="0"/>
          <w:lang w:val="en-US"/>
        </w:rPr>
        <w:t>())</w:t>
      </w:r>
    </w:p>
    <w:p w14:paraId="76F27E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4FDEF9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proofErr w:type="gramStart"/>
      <w:r w:rsidRPr="008E7315">
        <w:rPr>
          <w:noProof w:val="0"/>
          <w:lang w:val="en-US"/>
        </w:rPr>
        <w:t>app.UseSwagger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380777B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proofErr w:type="gramStart"/>
      <w:r w:rsidRPr="008E7315">
        <w:rPr>
          <w:noProof w:val="0"/>
          <w:lang w:val="en-US"/>
        </w:rPr>
        <w:t>app.UseSwaggerUI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1188B1C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419C4C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B9F3F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app.UseCors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1754856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app.UseAuthentication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08E30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app.UseAuthorization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09E2FE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app.UseWebSockets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6445ED2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9A920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app.UseDefaultFiles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184C103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app.UseStaticFiles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3915F14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9D71E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app.MapControllers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6CB7BE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app.MapHub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NotificationHub</w:t>
      </w:r>
      <w:proofErr w:type="spellEnd"/>
      <w:r w:rsidRPr="008E7315">
        <w:rPr>
          <w:noProof w:val="0"/>
          <w:lang w:val="en-US"/>
        </w:rPr>
        <w:t>&gt;("/notification");</w:t>
      </w:r>
    </w:p>
    <w:p w14:paraId="6013179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77D3B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proofErr w:type="spellStart"/>
      <w:proofErr w:type="gramStart"/>
      <w:r w:rsidRPr="008E7315">
        <w:rPr>
          <w:noProof w:val="0"/>
          <w:lang w:val="en-US"/>
        </w:rPr>
        <w:t>app.Run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7A58AFF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763A3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// For tests</w:t>
      </w:r>
    </w:p>
    <w:p w14:paraId="047F4B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public abstract partial class Program;</w:t>
      </w:r>
    </w:p>
    <w:p w14:paraId="22710B4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PushNotificationService.cs</w:t>
      </w:r>
      <w:proofErr w:type="spellEnd"/>
      <w:r w:rsidRPr="008E7315">
        <w:rPr>
          <w:noProof w:val="0"/>
          <w:lang w:val="en-US"/>
        </w:rPr>
        <w:t>:</w:t>
      </w:r>
    </w:p>
    <w:p w14:paraId="65C951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System.Text.Json</w:t>
      </w:r>
      <w:proofErr w:type="spellEnd"/>
      <w:r w:rsidRPr="008E7315">
        <w:rPr>
          <w:noProof w:val="0"/>
          <w:lang w:val="en-US"/>
        </w:rPr>
        <w:t>;</w:t>
      </w:r>
    </w:p>
    <w:p w14:paraId="7754A8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System.Threading.Channels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5C86E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BookManager.Api.Hubs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534D2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BookManager.Application.Notification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67111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Microsoft.AspNetCore.SignalR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AB071F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NodaTime</w:t>
      </w:r>
      <w:proofErr w:type="spellEnd"/>
      <w:r w:rsidRPr="008E7315">
        <w:rPr>
          <w:noProof w:val="0"/>
          <w:lang w:val="en-US"/>
        </w:rPr>
        <w:t>;</w:t>
      </w:r>
    </w:p>
    <w:p w14:paraId="1E11BC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NodaTime.Serialization.SystemTextJson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9716AB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F18477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namespace </w:t>
      </w:r>
      <w:proofErr w:type="spellStart"/>
      <w:proofErr w:type="gramStart"/>
      <w:r w:rsidRPr="001804BD">
        <w:rPr>
          <w:noProof w:val="0"/>
          <w:lang w:val="en-US"/>
        </w:rPr>
        <w:t>BookManager.Api.Services</w:t>
      </w:r>
      <w:proofErr w:type="spellEnd"/>
      <w:proofErr w:type="gramEnd"/>
      <w:r w:rsidRPr="001804BD">
        <w:rPr>
          <w:noProof w:val="0"/>
          <w:lang w:val="en-US"/>
        </w:rPr>
        <w:t>;</w:t>
      </w:r>
    </w:p>
    <w:p w14:paraId="617AC7FE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3E574FC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PushNotificationService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IHubContext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NotificationHub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hubContext</w:t>
      </w:r>
      <w:proofErr w:type="spellEnd"/>
      <w:r w:rsidRPr="008E7315">
        <w:rPr>
          <w:noProof w:val="0"/>
          <w:lang w:val="en-US"/>
        </w:rPr>
        <w:t xml:space="preserve">) : </w:t>
      </w:r>
      <w:proofErr w:type="spellStart"/>
      <w:r w:rsidRPr="008E7315">
        <w:rPr>
          <w:noProof w:val="0"/>
          <w:lang w:val="en-US"/>
        </w:rPr>
        <w:t>INotificationService</w:t>
      </w:r>
      <w:proofErr w:type="spellEnd"/>
    </w:p>
    <w:p w14:paraId="369CBD2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611EAB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JsonSerializerOptions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serializerOptions</w:t>
      </w:r>
      <w:proofErr w:type="spellEnd"/>
      <w:r w:rsidRPr="00184B06">
        <w:rPr>
          <w:noProof w:val="0"/>
        </w:rPr>
        <w:t xml:space="preserve"> =</w:t>
      </w:r>
    </w:p>
    <w:p w14:paraId="686675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new </w:t>
      </w:r>
      <w:proofErr w:type="gramStart"/>
      <w:r w:rsidRPr="008E7315">
        <w:rPr>
          <w:noProof w:val="0"/>
          <w:lang w:val="en-US"/>
        </w:rPr>
        <w:t>JsonSerializerOptions(</w:t>
      </w:r>
      <w:proofErr w:type="gramEnd"/>
      <w:r w:rsidRPr="008E7315">
        <w:rPr>
          <w:noProof w:val="0"/>
          <w:lang w:val="en-US"/>
        </w:rPr>
        <w:t>JsonSerializerDefaults.Web).ConfigureForNodaTime(DateTimeZoneProviders.Tzdb);</w:t>
      </w:r>
    </w:p>
    <w:p w14:paraId="3DB0D5B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404778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&lt;Channel&lt;Notification&gt;&gt; </w:t>
      </w:r>
      <w:proofErr w:type="spellStart"/>
      <w:proofErr w:type="gramStart"/>
      <w:r w:rsidRPr="008E7315">
        <w:rPr>
          <w:noProof w:val="0"/>
          <w:lang w:val="en-US"/>
        </w:rPr>
        <w:t>SubscribeAsync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</w:t>
      </w:r>
    </w:p>
    <w:p w14:paraId="7A6AFF10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75C7F46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 xml:space="preserve">       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new </w:t>
      </w:r>
      <w:proofErr w:type="spellStart"/>
      <w:proofErr w:type="gramStart"/>
      <w:r w:rsidRPr="00184B06">
        <w:rPr>
          <w:noProof w:val="0"/>
        </w:rPr>
        <w:t>NotImplementedException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12F833B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6E3D528" w14:textId="77777777" w:rsidR="00CE4EC3" w:rsidRPr="00184B06" w:rsidRDefault="00CE4EC3" w:rsidP="00CE4EC3">
      <w:pPr>
        <w:pStyle w:val="af7"/>
        <w:rPr>
          <w:noProof w:val="0"/>
        </w:rPr>
      </w:pPr>
    </w:p>
    <w:p w14:paraId="7D7540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UnsubscribeAsync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Channel&lt;Notification&gt; channel)</w:t>
      </w:r>
    </w:p>
    <w:p w14:paraId="16435662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3055AEB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throw</w:t>
      </w:r>
      <w:proofErr w:type="spellEnd"/>
      <w:r w:rsidRPr="00184B06">
        <w:rPr>
          <w:noProof w:val="0"/>
        </w:rPr>
        <w:t xml:space="preserve"> new </w:t>
      </w:r>
      <w:proofErr w:type="spellStart"/>
      <w:proofErr w:type="gramStart"/>
      <w:r w:rsidRPr="00184B06">
        <w:rPr>
          <w:noProof w:val="0"/>
        </w:rPr>
        <w:t>NotImplementedException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621C766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8F711AD" w14:textId="77777777" w:rsidR="00CE4EC3" w:rsidRPr="00184B06" w:rsidRDefault="00CE4EC3" w:rsidP="00CE4EC3">
      <w:pPr>
        <w:pStyle w:val="af7"/>
        <w:rPr>
          <w:noProof w:val="0"/>
        </w:rPr>
      </w:pPr>
    </w:p>
    <w:p w14:paraId="396E05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async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SendAsync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Notification notification,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</w:t>
      </w:r>
    </w:p>
    <w:p w14:paraId="4CE4F95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073E15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jsonString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JsonSerializer.Serialize</w:t>
      </w:r>
      <w:proofErr w:type="spellEnd"/>
      <w:r w:rsidRPr="008E7315">
        <w:rPr>
          <w:noProof w:val="0"/>
          <w:lang w:val="en-US"/>
        </w:rPr>
        <w:t>(notification, _</w:t>
      </w:r>
      <w:proofErr w:type="spellStart"/>
      <w:r w:rsidRPr="008E7315">
        <w:rPr>
          <w:noProof w:val="0"/>
          <w:lang w:val="en-US"/>
        </w:rPr>
        <w:t>serializerOptions</w:t>
      </w:r>
      <w:proofErr w:type="spellEnd"/>
      <w:r w:rsidRPr="008E7315">
        <w:rPr>
          <w:noProof w:val="0"/>
          <w:lang w:val="en-US"/>
        </w:rPr>
        <w:t>);</w:t>
      </w:r>
    </w:p>
    <w:p w14:paraId="73C173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proofErr w:type="gramStart"/>
      <w:r w:rsidRPr="008E7315">
        <w:rPr>
          <w:noProof w:val="0"/>
          <w:lang w:val="en-US"/>
        </w:rPr>
        <w:t>hubContext.Clients.All.SendAsync</w:t>
      </w:r>
      <w:proofErr w:type="spellEnd"/>
      <w:proofErr w:type="gramEnd"/>
      <w:r w:rsidRPr="008E7315">
        <w:rPr>
          <w:noProof w:val="0"/>
          <w:lang w:val="en-US"/>
        </w:rPr>
        <w:t xml:space="preserve">("book-indexing", </w:t>
      </w:r>
      <w:proofErr w:type="spellStart"/>
      <w:r w:rsidRPr="008E7315">
        <w:rPr>
          <w:noProof w:val="0"/>
          <w:lang w:val="en-US"/>
        </w:rPr>
        <w:t>jsonString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);</w:t>
      </w:r>
    </w:p>
    <w:p w14:paraId="5F69207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F0EFFF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5D7DBFC7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DictionaryOptions.cs</w:t>
      </w:r>
      <w:proofErr w:type="spellEnd"/>
      <w:r w:rsidRPr="008E7315">
        <w:rPr>
          <w:noProof w:val="0"/>
          <w:lang w:val="en-US"/>
        </w:rPr>
        <w:t>:</w:t>
      </w:r>
    </w:p>
    <w:p w14:paraId="3C331F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BookManager.Application.Common.Config</w:t>
      </w:r>
      <w:proofErr w:type="spellEnd"/>
      <w:r w:rsidRPr="008E7315">
        <w:rPr>
          <w:noProof w:val="0"/>
          <w:lang w:val="en-US"/>
        </w:rPr>
        <w:t>;</w:t>
      </w:r>
    </w:p>
    <w:p w14:paraId="104B00D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86BB4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DictionaryOptions</w:t>
      </w:r>
      <w:proofErr w:type="spellEnd"/>
    </w:p>
    <w:p w14:paraId="470163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B51BDE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const string Dictionary = "Dictionary";</w:t>
      </w:r>
    </w:p>
    <w:p w14:paraId="29EEE91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D70C4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</w:t>
      </w:r>
      <w:proofErr w:type="spellStart"/>
      <w:r w:rsidRPr="008E7315">
        <w:rPr>
          <w:noProof w:val="0"/>
          <w:lang w:val="en-US"/>
        </w:rPr>
        <w:t>RapidApiKey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7A252A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RapidApiHost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Constants.Default.Dictionary.RapidApiHost</w:t>
      </w:r>
      <w:proofErr w:type="spellEnd"/>
      <w:r w:rsidRPr="008E7315">
        <w:rPr>
          <w:noProof w:val="0"/>
          <w:lang w:val="en-US"/>
        </w:rPr>
        <w:t>;</w:t>
      </w:r>
    </w:p>
    <w:p w14:paraId="7ED9A8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BaseUrl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Constants.Default.Dictionary.BaseUrl</w:t>
      </w:r>
      <w:proofErr w:type="spellEnd"/>
      <w:r w:rsidRPr="008E7315">
        <w:rPr>
          <w:noProof w:val="0"/>
          <w:lang w:val="en-US"/>
        </w:rPr>
        <w:t>;</w:t>
      </w:r>
    </w:p>
    <w:p w14:paraId="7F2B07F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DefinitionUrl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Constants.Default.Dictionary.DefinitionUrl</w:t>
      </w:r>
      <w:proofErr w:type="spellEnd"/>
      <w:r w:rsidRPr="008E7315">
        <w:rPr>
          <w:noProof w:val="0"/>
          <w:lang w:val="en-US"/>
        </w:rPr>
        <w:t>;</w:t>
      </w:r>
    </w:p>
    <w:p w14:paraId="30DE71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InfoUrl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Constants.Default.Dictionary.InfoUrl</w:t>
      </w:r>
      <w:proofErr w:type="spellEnd"/>
      <w:r w:rsidRPr="008E7315">
        <w:rPr>
          <w:noProof w:val="0"/>
          <w:lang w:val="en-US"/>
        </w:rPr>
        <w:t>;</w:t>
      </w:r>
    </w:p>
    <w:p w14:paraId="60A472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FC0736C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FileStorageOptions.cs</w:t>
      </w:r>
      <w:proofErr w:type="spellEnd"/>
      <w:r w:rsidRPr="008E7315">
        <w:rPr>
          <w:noProof w:val="0"/>
          <w:lang w:val="en-US"/>
        </w:rPr>
        <w:t>:</w:t>
      </w:r>
    </w:p>
    <w:p w14:paraId="3518AC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BookManager.Application.Common.Config</w:t>
      </w:r>
      <w:proofErr w:type="spellEnd"/>
      <w:r w:rsidRPr="008E7315">
        <w:rPr>
          <w:noProof w:val="0"/>
          <w:lang w:val="en-US"/>
        </w:rPr>
        <w:t>;</w:t>
      </w:r>
    </w:p>
    <w:p w14:paraId="0E8F78A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11467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FileStorageOptions</w:t>
      </w:r>
      <w:proofErr w:type="spellEnd"/>
    </w:p>
    <w:p w14:paraId="76CAC2A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5B9A02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const string FileStorage = "FileStorage";</w:t>
      </w:r>
    </w:p>
    <w:p w14:paraId="3E4F179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B485F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DirectoryPath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Constants.Default.DirectoryPath</w:t>
      </w:r>
      <w:proofErr w:type="spellEnd"/>
      <w:r w:rsidRPr="008E7315">
        <w:rPr>
          <w:noProof w:val="0"/>
          <w:lang w:val="en-US"/>
        </w:rPr>
        <w:t>;</w:t>
      </w:r>
    </w:p>
    <w:p w14:paraId="22914AC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AEE19B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long </w:t>
      </w:r>
      <w:proofErr w:type="spellStart"/>
      <w:r w:rsidRPr="008E7315">
        <w:rPr>
          <w:noProof w:val="0"/>
          <w:lang w:val="en-US"/>
        </w:rPr>
        <w:t>MaxFileSizeInBytes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Constants.Default.MaxFileSize</w:t>
      </w:r>
      <w:proofErr w:type="spellEnd"/>
      <w:r w:rsidRPr="008E7315">
        <w:rPr>
          <w:noProof w:val="0"/>
          <w:lang w:val="en-US"/>
        </w:rPr>
        <w:t>;</w:t>
      </w:r>
    </w:p>
    <w:p w14:paraId="5B5C88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0800757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JwtTokenOptions.cs</w:t>
      </w:r>
      <w:proofErr w:type="spellEnd"/>
      <w:r w:rsidRPr="008E7315">
        <w:rPr>
          <w:noProof w:val="0"/>
          <w:lang w:val="en-US"/>
        </w:rPr>
        <w:t>:</w:t>
      </w:r>
    </w:p>
    <w:p w14:paraId="14A7B7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BookManager.Application.Common.Config</w:t>
      </w:r>
      <w:proofErr w:type="spellEnd"/>
      <w:r w:rsidRPr="008E7315">
        <w:rPr>
          <w:noProof w:val="0"/>
          <w:lang w:val="en-US"/>
        </w:rPr>
        <w:t>;</w:t>
      </w:r>
    </w:p>
    <w:p w14:paraId="012AAB0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CF05D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r w:rsidRPr="008E7315">
        <w:rPr>
          <w:noProof w:val="0"/>
          <w:lang w:val="en-US"/>
        </w:rPr>
        <w:t>JwtTokenOptions</w:t>
      </w:r>
      <w:proofErr w:type="spellEnd"/>
    </w:p>
    <w:p w14:paraId="0C4E198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2B36AD2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const string </w:t>
      </w:r>
      <w:proofErr w:type="spellStart"/>
      <w:r w:rsidRPr="008E7315">
        <w:rPr>
          <w:noProof w:val="0"/>
          <w:lang w:val="en-US"/>
        </w:rPr>
        <w:t>Jwt</w:t>
      </w:r>
      <w:proofErr w:type="spellEnd"/>
      <w:r w:rsidRPr="008E7315">
        <w:rPr>
          <w:noProof w:val="0"/>
          <w:lang w:val="en-US"/>
        </w:rPr>
        <w:t xml:space="preserve"> = "</w:t>
      </w:r>
      <w:proofErr w:type="spellStart"/>
      <w:r w:rsidRPr="008E7315">
        <w:rPr>
          <w:noProof w:val="0"/>
          <w:lang w:val="en-US"/>
        </w:rPr>
        <w:t>Jwt</w:t>
      </w:r>
      <w:proofErr w:type="spellEnd"/>
      <w:r w:rsidRPr="008E7315">
        <w:rPr>
          <w:noProof w:val="0"/>
          <w:lang w:val="en-US"/>
        </w:rPr>
        <w:t>";</w:t>
      </w:r>
    </w:p>
    <w:p w14:paraId="6B9DB23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BC9F9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Issuer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Constants.Default.Issuer</w:t>
      </w:r>
      <w:proofErr w:type="spellEnd"/>
      <w:r w:rsidRPr="008E7315">
        <w:rPr>
          <w:noProof w:val="0"/>
          <w:lang w:val="en-US"/>
        </w:rPr>
        <w:t>;</w:t>
      </w:r>
    </w:p>
    <w:p w14:paraId="2E7F80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Audience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Constants.Default.Audience</w:t>
      </w:r>
      <w:proofErr w:type="spellEnd"/>
      <w:r w:rsidRPr="008E7315">
        <w:rPr>
          <w:noProof w:val="0"/>
          <w:lang w:val="en-US"/>
        </w:rPr>
        <w:t>;</w:t>
      </w:r>
    </w:p>
    <w:p w14:paraId="6C6B3C8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uint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AccessTokenLifetimeInMinutes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Constants.Default.AccessTokenLifetimeInMinutes</w:t>
      </w:r>
      <w:proofErr w:type="spellEnd"/>
      <w:r w:rsidRPr="008E7315">
        <w:rPr>
          <w:noProof w:val="0"/>
          <w:lang w:val="en-US"/>
        </w:rPr>
        <w:t>;</w:t>
      </w:r>
    </w:p>
    <w:p w14:paraId="68FF01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uint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RefreshTokenLifetimeInMinutes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Constants.Default.RefreshTokenLifetimeInMinutes</w:t>
      </w:r>
      <w:proofErr w:type="spellEnd"/>
      <w:r w:rsidRPr="008E7315">
        <w:rPr>
          <w:noProof w:val="0"/>
          <w:lang w:val="en-US"/>
        </w:rPr>
        <w:t>;</w:t>
      </w:r>
    </w:p>
    <w:p w14:paraId="19DE1E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Key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7939837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E752627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MerriamWebsterOptions.cs</w:t>
      </w:r>
      <w:proofErr w:type="spellEnd"/>
      <w:r w:rsidRPr="008E7315">
        <w:rPr>
          <w:noProof w:val="0"/>
          <w:lang w:val="en-US"/>
        </w:rPr>
        <w:t>:</w:t>
      </w:r>
    </w:p>
    <w:p w14:paraId="5F4569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BookManager.Application.Common.Config</w:t>
      </w:r>
      <w:proofErr w:type="spellEnd"/>
      <w:r w:rsidRPr="008E7315">
        <w:rPr>
          <w:noProof w:val="0"/>
          <w:lang w:val="en-US"/>
        </w:rPr>
        <w:t>;</w:t>
      </w:r>
    </w:p>
    <w:p w14:paraId="04E8857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7549D7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r w:rsidRPr="008E7315">
        <w:rPr>
          <w:noProof w:val="0"/>
          <w:lang w:val="en-US"/>
        </w:rPr>
        <w:t>MerriamWebsterOptions</w:t>
      </w:r>
      <w:proofErr w:type="spellEnd"/>
    </w:p>
    <w:p w14:paraId="3429AE6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E148C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const string </w:t>
      </w:r>
      <w:proofErr w:type="spellStart"/>
      <w:r w:rsidRPr="008E7315">
        <w:rPr>
          <w:noProof w:val="0"/>
          <w:lang w:val="en-US"/>
        </w:rPr>
        <w:t>MerriamWebster</w:t>
      </w:r>
      <w:proofErr w:type="spellEnd"/>
      <w:r w:rsidRPr="008E7315">
        <w:rPr>
          <w:noProof w:val="0"/>
          <w:lang w:val="en-US"/>
        </w:rPr>
        <w:t xml:space="preserve"> = "</w:t>
      </w:r>
      <w:proofErr w:type="spellStart"/>
      <w:r w:rsidRPr="008E7315">
        <w:rPr>
          <w:noProof w:val="0"/>
          <w:lang w:val="en-US"/>
        </w:rPr>
        <w:t>MerriamWebster</w:t>
      </w:r>
      <w:proofErr w:type="spellEnd"/>
      <w:r w:rsidRPr="008E7315">
        <w:rPr>
          <w:noProof w:val="0"/>
          <w:lang w:val="en-US"/>
        </w:rPr>
        <w:t>";</w:t>
      </w:r>
    </w:p>
    <w:p w14:paraId="356E011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82D79C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ApiKey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3A64CC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DDCDEBC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YandexCloudOptions.cs</w:t>
      </w:r>
      <w:proofErr w:type="spellEnd"/>
      <w:r w:rsidRPr="008E7315">
        <w:rPr>
          <w:noProof w:val="0"/>
          <w:lang w:val="en-US"/>
        </w:rPr>
        <w:t>:</w:t>
      </w:r>
    </w:p>
    <w:p w14:paraId="1D59CE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BookManager.Application.Common.Config</w:t>
      </w:r>
      <w:proofErr w:type="spellEnd"/>
      <w:r w:rsidRPr="008E7315">
        <w:rPr>
          <w:noProof w:val="0"/>
          <w:lang w:val="en-US"/>
        </w:rPr>
        <w:t>;</w:t>
      </w:r>
    </w:p>
    <w:p w14:paraId="1943B1C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508EBD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r w:rsidRPr="008E7315">
        <w:rPr>
          <w:noProof w:val="0"/>
          <w:lang w:val="en-US"/>
        </w:rPr>
        <w:t>YandexCloudOptions</w:t>
      </w:r>
      <w:proofErr w:type="spellEnd"/>
    </w:p>
    <w:p w14:paraId="524BDC2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434906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const string </w:t>
      </w:r>
      <w:proofErr w:type="spellStart"/>
      <w:r w:rsidRPr="008E7315">
        <w:rPr>
          <w:noProof w:val="0"/>
          <w:lang w:val="en-US"/>
        </w:rPr>
        <w:t>YandexCloud</w:t>
      </w:r>
      <w:proofErr w:type="spellEnd"/>
      <w:r w:rsidRPr="008E7315">
        <w:rPr>
          <w:noProof w:val="0"/>
          <w:lang w:val="en-US"/>
        </w:rPr>
        <w:t xml:space="preserve"> = "</w:t>
      </w:r>
      <w:proofErr w:type="spellStart"/>
      <w:r w:rsidRPr="008E7315">
        <w:rPr>
          <w:noProof w:val="0"/>
          <w:lang w:val="en-US"/>
        </w:rPr>
        <w:t>YandexCloud</w:t>
      </w:r>
      <w:proofErr w:type="spellEnd"/>
      <w:r w:rsidRPr="008E7315">
        <w:rPr>
          <w:noProof w:val="0"/>
          <w:lang w:val="en-US"/>
        </w:rPr>
        <w:t>";</w:t>
      </w:r>
    </w:p>
    <w:p w14:paraId="63886A0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3584DA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public string </w:t>
      </w:r>
      <w:proofErr w:type="spellStart"/>
      <w:r w:rsidRPr="008E7315">
        <w:rPr>
          <w:noProof w:val="0"/>
          <w:lang w:val="en-US"/>
        </w:rPr>
        <w:t>KeyId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6DA7177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ServiceAccountId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3E3B30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PrivateKeyFilePath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7FCDFD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ModelSummarizationUri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1C749D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GptModelUri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40DD42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float </w:t>
      </w:r>
      <w:proofErr w:type="spellStart"/>
      <w:r w:rsidRPr="008E7315">
        <w:rPr>
          <w:noProof w:val="0"/>
          <w:lang w:val="en-US"/>
        </w:rPr>
        <w:t>ModelSummarizationTemperature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344A26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float </w:t>
      </w:r>
      <w:proofErr w:type="spellStart"/>
      <w:r w:rsidRPr="008E7315">
        <w:rPr>
          <w:noProof w:val="0"/>
          <w:lang w:val="en-US"/>
        </w:rPr>
        <w:t>GptModelTemperature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7B17A9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23C10FD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AuthenticationRequestDto.cs</w:t>
      </w:r>
      <w:proofErr w:type="spellEnd"/>
      <w:r w:rsidRPr="008E7315">
        <w:rPr>
          <w:noProof w:val="0"/>
          <w:lang w:val="en-US"/>
        </w:rPr>
        <w:t>:</w:t>
      </w:r>
    </w:p>
    <w:p w14:paraId="15648A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4D2EEDD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C6615A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358D63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21F118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0CF0A3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record </w:t>
      </w:r>
      <w:proofErr w:type="spellStart"/>
      <w:proofErr w:type="gramStart"/>
      <w:r w:rsidRPr="008E7315">
        <w:rPr>
          <w:noProof w:val="0"/>
          <w:lang w:val="en-US"/>
        </w:rPr>
        <w:t>AuthenticationRequestDto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Name, string </w:t>
      </w:r>
      <w:proofErr w:type="spellStart"/>
      <w:r w:rsidRPr="008E7315">
        <w:rPr>
          <w:noProof w:val="0"/>
          <w:lang w:val="en-US"/>
        </w:rPr>
        <w:t>PinCode</w:t>
      </w:r>
      <w:proofErr w:type="spellEnd"/>
      <w:r w:rsidRPr="008E7315">
        <w:rPr>
          <w:noProof w:val="0"/>
          <w:lang w:val="en-US"/>
        </w:rPr>
        <w:t>);</w:t>
      </w:r>
    </w:p>
    <w:p w14:paraId="06CC239E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AuthenticationResponseDto.cs</w:t>
      </w:r>
      <w:proofErr w:type="spellEnd"/>
      <w:r w:rsidRPr="008E7315">
        <w:rPr>
          <w:noProof w:val="0"/>
          <w:lang w:val="en-US"/>
        </w:rPr>
        <w:t>:</w:t>
      </w:r>
    </w:p>
    <w:p w14:paraId="607F2A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System.Text.Json.Serialization;</w:t>
      </w:r>
    </w:p>
    <w:p w14:paraId="0986DE3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using Tapper;</w:t>
      </w:r>
    </w:p>
    <w:p w14:paraId="16086CD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C44C4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540E15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511DA5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08F3031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AuthenticationResponseDto</w:t>
      </w:r>
      <w:proofErr w:type="spellEnd"/>
    </w:p>
    <w:p w14:paraId="6DCB6DD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0429A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AuthenticationStatus</w:t>
      </w:r>
      <w:proofErr w:type="spellEnd"/>
      <w:r w:rsidRPr="008E7315">
        <w:rPr>
          <w:noProof w:val="0"/>
          <w:lang w:val="en-US"/>
        </w:rPr>
        <w:t xml:space="preserve"> Status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set; } = </w:t>
      </w:r>
      <w:proofErr w:type="spellStart"/>
      <w:r w:rsidRPr="008E7315">
        <w:rPr>
          <w:noProof w:val="0"/>
          <w:lang w:val="en-US"/>
        </w:rPr>
        <w:t>AuthenticationStatus.Success</w:t>
      </w:r>
      <w:proofErr w:type="spellEnd"/>
      <w:r w:rsidRPr="008E7315">
        <w:rPr>
          <w:noProof w:val="0"/>
          <w:lang w:val="en-US"/>
        </w:rPr>
        <w:t>;</w:t>
      </w:r>
    </w:p>
    <w:p w14:paraId="06307A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</w:t>
      </w:r>
      <w:proofErr w:type="spellStart"/>
      <w:r w:rsidRPr="008E7315">
        <w:rPr>
          <w:noProof w:val="0"/>
          <w:lang w:val="en-US"/>
        </w:rPr>
        <w:t>AccessToken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CC81D19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JsonIgnore</w:t>
      </w:r>
      <w:proofErr w:type="spellEnd"/>
      <w:r w:rsidRPr="00184B06">
        <w:rPr>
          <w:noProof w:val="0"/>
        </w:rPr>
        <w:t>]</w:t>
      </w:r>
    </w:p>
    <w:p w14:paraId="7410F4A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string? </w:t>
      </w:r>
      <w:proofErr w:type="spell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4986FA8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5A45955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A7FCA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5387A5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enum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AuthenticationStatus</w:t>
      </w:r>
      <w:proofErr w:type="spellEnd"/>
    </w:p>
    <w:p w14:paraId="15DC716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44F769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Failed,</w:t>
      </w:r>
    </w:p>
    <w:p w14:paraId="62A0520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Success</w:t>
      </w:r>
    </w:p>
    <w:p w14:paraId="3B778C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44CEF9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BookCollectionDTOs.cs</w:t>
      </w:r>
      <w:proofErr w:type="spellEnd"/>
      <w:r w:rsidRPr="008E7315">
        <w:rPr>
          <w:noProof w:val="0"/>
          <w:lang w:val="en-US"/>
        </w:rPr>
        <w:t>:</w:t>
      </w:r>
    </w:p>
    <w:p w14:paraId="4691048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44673BD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7701CB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30AA8B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AF7679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404D25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</w:p>
    <w:p w14:paraId="6AB2FA6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6F3D67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Guid Id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21B9C0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E2DC2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&gt;? Books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6C87424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C078B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BookCollection </w:t>
      </w:r>
      <w:proofErr w:type="spellStart"/>
      <w:proofErr w:type="gramStart"/>
      <w:r w:rsidRPr="008E7315">
        <w:rPr>
          <w:noProof w:val="0"/>
          <w:lang w:val="en-US"/>
        </w:rPr>
        <w:t>ToEntity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687A77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3D4E229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entity = new BookCollection</w:t>
      </w:r>
    </w:p>
    <w:p w14:paraId="799175D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C6266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Id = Id,</w:t>
      </w:r>
    </w:p>
    <w:p w14:paraId="45F24D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Name = Name</w:t>
      </w:r>
    </w:p>
    <w:p w14:paraId="7B82D2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64CD80D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(Books is </w:t>
      </w:r>
      <w:proofErr w:type="gramStart"/>
      <w:r w:rsidRPr="008E7315">
        <w:rPr>
          <w:noProof w:val="0"/>
          <w:lang w:val="en-US"/>
        </w:rPr>
        <w:t>{ Count</w:t>
      </w:r>
      <w:proofErr w:type="gramEnd"/>
      <w:r w:rsidRPr="008E7315">
        <w:rPr>
          <w:noProof w:val="0"/>
          <w:lang w:val="en-US"/>
        </w:rPr>
        <w:t>: &gt; 0 })</w:t>
      </w:r>
    </w:p>
    <w:p w14:paraId="3AD5B65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33C009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entity.Books</w:t>
      </w:r>
      <w:proofErr w:type="spellEnd"/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Books.Select</w:t>
      </w:r>
      <w:proofErr w:type="spellEnd"/>
      <w:r w:rsidRPr="008E7315">
        <w:rPr>
          <w:noProof w:val="0"/>
          <w:lang w:val="en-US"/>
        </w:rPr>
        <w:t xml:space="preserve">(d =&gt; </w:t>
      </w:r>
      <w:proofErr w:type="spellStart"/>
      <w:r w:rsidRPr="008E7315">
        <w:rPr>
          <w:noProof w:val="0"/>
          <w:lang w:val="en-US"/>
        </w:rPr>
        <w:t>d.ToEntity</w:t>
      </w:r>
      <w:proofErr w:type="spellEnd"/>
      <w:r w:rsidRPr="008E7315">
        <w:rPr>
          <w:noProof w:val="0"/>
          <w:lang w:val="en-US"/>
        </w:rPr>
        <w:t>()).</w:t>
      </w:r>
      <w:proofErr w:type="spellStart"/>
      <w:r w:rsidRPr="008E7315">
        <w:rPr>
          <w:noProof w:val="0"/>
          <w:lang w:val="en-US"/>
        </w:rPr>
        <w:t>ToList</w:t>
      </w:r>
      <w:proofErr w:type="spellEnd"/>
      <w:r w:rsidRPr="008E7315">
        <w:rPr>
          <w:noProof w:val="0"/>
          <w:lang w:val="en-US"/>
        </w:rPr>
        <w:t>();</w:t>
      </w:r>
    </w:p>
    <w:p w14:paraId="694ACF3F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}</w:t>
      </w:r>
    </w:p>
    <w:p w14:paraId="75FD9C8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entity</w:t>
      </w:r>
      <w:proofErr w:type="spellEnd"/>
      <w:r w:rsidRPr="00184B06">
        <w:rPr>
          <w:noProof w:val="0"/>
        </w:rPr>
        <w:t>;</w:t>
      </w:r>
    </w:p>
    <w:p w14:paraId="1D6A851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A80970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522FA371" w14:textId="77777777" w:rsidR="00CE4EC3" w:rsidRPr="00184B06" w:rsidRDefault="00CE4EC3" w:rsidP="00CE4EC3">
      <w:pPr>
        <w:pStyle w:val="af7"/>
        <w:rPr>
          <w:noProof w:val="0"/>
        </w:rPr>
      </w:pPr>
    </w:p>
    <w:p w14:paraId="089DF81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2F43ACF4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BookCollectionModRequest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Name,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&gt;? </w:t>
      </w:r>
      <w:proofErr w:type="spellStart"/>
      <w:r w:rsidRPr="00184B06">
        <w:rPr>
          <w:noProof w:val="0"/>
        </w:rPr>
        <w:t>Books</w:t>
      </w:r>
      <w:proofErr w:type="spellEnd"/>
      <w:r w:rsidRPr="00184B06">
        <w:rPr>
          <w:noProof w:val="0"/>
        </w:rPr>
        <w:t>);</w:t>
      </w:r>
    </w:p>
    <w:p w14:paraId="524EC642" w14:textId="77777777" w:rsidR="00CE4EC3" w:rsidRPr="00184B06" w:rsidRDefault="00CE4EC3" w:rsidP="00CE4EC3">
      <w:pPr>
        <w:pStyle w:val="af7"/>
        <w:rPr>
          <w:noProof w:val="0"/>
        </w:rPr>
      </w:pPr>
    </w:p>
    <w:p w14:paraId="3318C5F7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BookCollectionExtensions</w:t>
      </w:r>
      <w:proofErr w:type="spellEnd"/>
    </w:p>
    <w:p w14:paraId="586F757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46FA1C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BookCollection </w:t>
      </w:r>
      <w:proofErr w:type="spellStart"/>
      <w:r w:rsidRPr="008E7315">
        <w:rPr>
          <w:noProof w:val="0"/>
          <w:lang w:val="en-US"/>
        </w:rPr>
        <w:t>bookCollection</w:t>
      </w:r>
      <w:proofErr w:type="spellEnd"/>
      <w:r w:rsidRPr="008E7315">
        <w:rPr>
          <w:noProof w:val="0"/>
          <w:lang w:val="en-US"/>
        </w:rPr>
        <w:t>)</w:t>
      </w:r>
    </w:p>
    <w:p w14:paraId="043035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87F47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</w:p>
    <w:p w14:paraId="55D7B7D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{</w:t>
      </w:r>
    </w:p>
    <w:p w14:paraId="4FB495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Id = </w:t>
      </w:r>
      <w:proofErr w:type="spellStart"/>
      <w:r w:rsidRPr="008E7315">
        <w:rPr>
          <w:noProof w:val="0"/>
          <w:lang w:val="en-US"/>
        </w:rPr>
        <w:t>bookCollection.Id</w:t>
      </w:r>
      <w:proofErr w:type="spellEnd"/>
      <w:r w:rsidRPr="008E7315">
        <w:rPr>
          <w:noProof w:val="0"/>
          <w:lang w:val="en-US"/>
        </w:rPr>
        <w:t>,</w:t>
      </w:r>
    </w:p>
    <w:p w14:paraId="5DDA82B6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    </w:t>
      </w:r>
      <w:r w:rsidRPr="00184B06">
        <w:rPr>
          <w:noProof w:val="0"/>
        </w:rPr>
        <w:t xml:space="preserve">Name = </w:t>
      </w:r>
      <w:proofErr w:type="spellStart"/>
      <w:r w:rsidRPr="00184B06">
        <w:rPr>
          <w:noProof w:val="0"/>
        </w:rPr>
        <w:t>bookCollection.Name</w:t>
      </w:r>
      <w:proofErr w:type="spellEnd"/>
      <w:r w:rsidRPr="00184B06">
        <w:rPr>
          <w:noProof w:val="0"/>
        </w:rPr>
        <w:t>,</w:t>
      </w:r>
    </w:p>
    <w:p w14:paraId="22D572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r w:rsidRPr="008E7315">
        <w:rPr>
          <w:noProof w:val="0"/>
          <w:lang w:val="en-US"/>
        </w:rPr>
        <w:t xml:space="preserve">Books = </w:t>
      </w:r>
      <w:proofErr w:type="spellStart"/>
      <w:proofErr w:type="gramStart"/>
      <w:r w:rsidRPr="008E7315">
        <w:rPr>
          <w:noProof w:val="0"/>
          <w:lang w:val="en-US"/>
        </w:rPr>
        <w:t>bookCollection.Books.Select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b.ToDto</w:t>
      </w:r>
      <w:proofErr w:type="spellEnd"/>
      <w:r w:rsidRPr="008E7315">
        <w:rPr>
          <w:noProof w:val="0"/>
          <w:lang w:val="en-US"/>
        </w:rPr>
        <w:t>()).</w:t>
      </w:r>
      <w:proofErr w:type="spellStart"/>
      <w:r w:rsidRPr="008E7315">
        <w:rPr>
          <w:noProof w:val="0"/>
          <w:lang w:val="en-US"/>
        </w:rPr>
        <w:t>ToList</w:t>
      </w:r>
      <w:proofErr w:type="spellEnd"/>
      <w:r w:rsidRPr="008E7315">
        <w:rPr>
          <w:noProof w:val="0"/>
          <w:lang w:val="en-US"/>
        </w:rPr>
        <w:t>()</w:t>
      </w:r>
    </w:p>
    <w:p w14:paraId="718F13A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18F17DB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037037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030B7D63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BookDetailsUpdateDto.cs</w:t>
      </w:r>
      <w:proofErr w:type="spellEnd"/>
      <w:r w:rsidRPr="008E7315">
        <w:rPr>
          <w:noProof w:val="0"/>
          <w:lang w:val="en-US"/>
        </w:rPr>
        <w:t>:</w:t>
      </w:r>
    </w:p>
    <w:p w14:paraId="6AD5ED3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2BF973C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BDB775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D7DA9C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8E736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092096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record </w:t>
      </w:r>
      <w:proofErr w:type="spellStart"/>
      <w:proofErr w:type="gramStart"/>
      <w:r w:rsidRPr="008E7315">
        <w:rPr>
          <w:noProof w:val="0"/>
          <w:lang w:val="en-US"/>
        </w:rPr>
        <w:t>BookDetailsUpdateDto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423F18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string? Title,</w:t>
      </w:r>
    </w:p>
    <w:p w14:paraId="098D26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string? Description,</w:t>
      </w:r>
    </w:p>
    <w:p w14:paraId="0700EF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string? Isbn,</w:t>
      </w:r>
    </w:p>
    <w:p w14:paraId="49E5F0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string? PublisherName,</w:t>
      </w:r>
    </w:p>
    <w:p w14:paraId="1557217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&lt;string&gt;? Authors,</w:t>
      </w:r>
    </w:p>
    <w:p w14:paraId="4AAC76E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&lt;string&gt;? Tags</w:t>
      </w:r>
    </w:p>
    <w:p w14:paraId="555A42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);</w:t>
      </w:r>
    </w:p>
    <w:p w14:paraId="02A7A709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BookDto.cs</w:t>
      </w:r>
      <w:proofErr w:type="spellEnd"/>
      <w:r w:rsidRPr="008E7315">
        <w:rPr>
          <w:noProof w:val="0"/>
          <w:lang w:val="en-US"/>
        </w:rPr>
        <w:t>:</w:t>
      </w:r>
    </w:p>
    <w:p w14:paraId="74BFBC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System.Net.Mime</w:t>
      </w:r>
      <w:proofErr w:type="spellEnd"/>
      <w:r w:rsidRPr="008E7315">
        <w:rPr>
          <w:noProof w:val="0"/>
          <w:lang w:val="en-US"/>
        </w:rPr>
        <w:t>;</w:t>
      </w:r>
    </w:p>
    <w:p w14:paraId="7ABC63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BookManager.Domain.Enums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8390C7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using Tapper;</w:t>
      </w:r>
    </w:p>
    <w:p w14:paraId="2FA0B05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29AA5E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1DC02C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064A24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1FB176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r w:rsidRPr="008E7315">
        <w:rPr>
          <w:noProof w:val="0"/>
          <w:lang w:val="en-US"/>
        </w:rPr>
        <w:t>BookDto</w:t>
      </w:r>
      <w:proofErr w:type="spellEnd"/>
    </w:p>
    <w:p w14:paraId="7617F8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09C91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Details </w:t>
      </w:r>
      <w:proofErr w:type="spellStart"/>
      <w:r w:rsidRPr="008E7315">
        <w:rPr>
          <w:noProof w:val="0"/>
          <w:lang w:val="en-US"/>
        </w:rPr>
        <w:t>DocumentDetails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18FC05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2D200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</w:t>
      </w:r>
      <w:proofErr w:type="spellStart"/>
      <w:r w:rsidRPr="008E7315">
        <w:rPr>
          <w:noProof w:val="0"/>
          <w:lang w:val="en-US"/>
        </w:rPr>
        <w:t>BookFileMetadata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FileMetadata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2D6ED71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03F36F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UserStats</w:t>
      </w:r>
      <w:proofErr w:type="spellEnd"/>
      <w:r w:rsidRPr="008E7315">
        <w:rPr>
          <w:noProof w:val="0"/>
          <w:lang w:val="en-US"/>
        </w:rPr>
        <w:t xml:space="preserve">? Stats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42CB43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20A7F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Book </w:t>
      </w:r>
      <w:proofErr w:type="spellStart"/>
      <w:proofErr w:type="gramStart"/>
      <w:r w:rsidRPr="008E7315">
        <w:rPr>
          <w:noProof w:val="0"/>
          <w:lang w:val="en-US"/>
        </w:rPr>
        <w:t>ToEntity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07DB11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A488E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Book</w:t>
      </w:r>
    </w:p>
    <w:p w14:paraId="4C98F1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228328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Id = </w:t>
      </w:r>
      <w:proofErr w:type="spellStart"/>
      <w:r w:rsidRPr="008E7315">
        <w:rPr>
          <w:noProof w:val="0"/>
          <w:lang w:val="en-US"/>
        </w:rPr>
        <w:t>DocumentDetails.Id</w:t>
      </w:r>
      <w:proofErr w:type="spellEnd"/>
      <w:r w:rsidRPr="008E7315">
        <w:rPr>
          <w:noProof w:val="0"/>
          <w:lang w:val="en-US"/>
        </w:rPr>
        <w:t>,</w:t>
      </w:r>
    </w:p>
    <w:p w14:paraId="1CB60E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Description = </w:t>
      </w:r>
      <w:proofErr w:type="spellStart"/>
      <w:r w:rsidRPr="008E7315">
        <w:rPr>
          <w:noProof w:val="0"/>
          <w:lang w:val="en-US"/>
        </w:rPr>
        <w:t>DocumentDetails.Description</w:t>
      </w:r>
      <w:proofErr w:type="spellEnd"/>
      <w:r w:rsidRPr="008E7315">
        <w:rPr>
          <w:noProof w:val="0"/>
          <w:lang w:val="en-US"/>
        </w:rPr>
        <w:t>,</w:t>
      </w:r>
    </w:p>
    <w:p w14:paraId="0F49722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Isbn = </w:t>
      </w:r>
      <w:proofErr w:type="spellStart"/>
      <w:r w:rsidRPr="008E7315">
        <w:rPr>
          <w:noProof w:val="0"/>
          <w:lang w:val="en-US"/>
        </w:rPr>
        <w:t>DocumentDetails.Isbn</w:t>
      </w:r>
      <w:proofErr w:type="spellEnd"/>
      <w:r w:rsidRPr="008E7315">
        <w:rPr>
          <w:noProof w:val="0"/>
          <w:lang w:val="en-US"/>
        </w:rPr>
        <w:t>,</w:t>
      </w:r>
    </w:p>
    <w:p w14:paraId="0FAC9A9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PublisherName = </w:t>
      </w:r>
      <w:proofErr w:type="spellStart"/>
      <w:r w:rsidRPr="008E7315">
        <w:rPr>
          <w:noProof w:val="0"/>
          <w:lang w:val="en-US"/>
        </w:rPr>
        <w:t>DocumentDetails.PublisherName</w:t>
      </w:r>
      <w:proofErr w:type="spellEnd"/>
      <w:r w:rsidRPr="008E7315">
        <w:rPr>
          <w:noProof w:val="0"/>
          <w:lang w:val="en-US"/>
        </w:rPr>
        <w:t>,</w:t>
      </w:r>
    </w:p>
    <w:p w14:paraId="6BB409B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Title = </w:t>
      </w:r>
      <w:proofErr w:type="spellStart"/>
      <w:r w:rsidRPr="008E7315">
        <w:rPr>
          <w:noProof w:val="0"/>
          <w:lang w:val="en-US"/>
        </w:rPr>
        <w:t>DocumentDetails.Title</w:t>
      </w:r>
      <w:proofErr w:type="spellEnd"/>
      <w:r w:rsidRPr="008E7315">
        <w:rPr>
          <w:noProof w:val="0"/>
          <w:lang w:val="en-US"/>
        </w:rPr>
        <w:t>,</w:t>
      </w:r>
    </w:p>
    <w:p w14:paraId="74E6AB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Filename = </w:t>
      </w:r>
      <w:proofErr w:type="spellStart"/>
      <w:proofErr w:type="gramStart"/>
      <w:r w:rsidRPr="008E7315">
        <w:rPr>
          <w:noProof w:val="0"/>
          <w:lang w:val="en-US"/>
        </w:rPr>
        <w:t>string.Empty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5045499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FileType = </w:t>
      </w:r>
      <w:proofErr w:type="spellStart"/>
      <w:r w:rsidRPr="008E7315">
        <w:rPr>
          <w:noProof w:val="0"/>
          <w:lang w:val="en-US"/>
        </w:rPr>
        <w:t>FileMetadata.Type</w:t>
      </w:r>
      <w:proofErr w:type="spellEnd"/>
      <w:r w:rsidRPr="008E7315">
        <w:rPr>
          <w:noProof w:val="0"/>
          <w:lang w:val="en-US"/>
        </w:rPr>
        <w:t>,</w:t>
      </w:r>
    </w:p>
    <w:p w14:paraId="0D25D3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FileSize = </w:t>
      </w:r>
      <w:proofErr w:type="spellStart"/>
      <w:r w:rsidRPr="008E7315">
        <w:rPr>
          <w:noProof w:val="0"/>
          <w:lang w:val="en-US"/>
        </w:rPr>
        <w:t>FileMetadata.Size</w:t>
      </w:r>
      <w:proofErr w:type="spellEnd"/>
      <w:r w:rsidRPr="008E7315">
        <w:rPr>
          <w:noProof w:val="0"/>
          <w:lang w:val="en-US"/>
        </w:rPr>
        <w:t>,</w:t>
      </w:r>
    </w:p>
    <w:p w14:paraId="7F3EB3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ThumbnailFilename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string.Empty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236923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Authors = </w:t>
      </w:r>
      <w:proofErr w:type="spellStart"/>
      <w:r w:rsidRPr="008E7315">
        <w:rPr>
          <w:noProof w:val="0"/>
          <w:lang w:val="en-US"/>
        </w:rPr>
        <w:t>DocumentDetails.Authors</w:t>
      </w:r>
      <w:proofErr w:type="spellEnd"/>
      <w:r w:rsidRPr="008E7315">
        <w:rPr>
          <w:noProof w:val="0"/>
          <w:lang w:val="en-US"/>
        </w:rPr>
        <w:t>,</w:t>
      </w:r>
    </w:p>
    <w:p w14:paraId="139688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Tags = </w:t>
      </w:r>
      <w:proofErr w:type="spellStart"/>
      <w:r w:rsidRPr="008E7315">
        <w:rPr>
          <w:noProof w:val="0"/>
          <w:lang w:val="en-US"/>
        </w:rPr>
        <w:t>DocumentDetails.Tags</w:t>
      </w:r>
      <w:proofErr w:type="spellEnd"/>
    </w:p>
    <w:p w14:paraId="10FB11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0AE9F5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C84A64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7EAE29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proofErr w:type="gramStart"/>
      <w:r w:rsidRPr="008E7315">
        <w:rPr>
          <w:noProof w:val="0"/>
          <w:lang w:val="en-US"/>
        </w:rPr>
        <w:t>GetContentType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290429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FC1A1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FileMetadata.Type</w:t>
      </w:r>
      <w:proofErr w:type="spellEnd"/>
      <w:r w:rsidRPr="008E7315">
        <w:rPr>
          <w:noProof w:val="0"/>
          <w:lang w:val="en-US"/>
        </w:rPr>
        <w:t xml:space="preserve"> switch</w:t>
      </w:r>
    </w:p>
    <w:p w14:paraId="624E6F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760B56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BookFileType.Pdf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proofErr w:type="gramStart"/>
      <w:r w:rsidRPr="008E7315">
        <w:rPr>
          <w:noProof w:val="0"/>
          <w:lang w:val="en-US"/>
        </w:rPr>
        <w:t>MediaTypeNames.Application.Pdf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2BFDA2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BookFileType.Epub</w:t>
      </w:r>
      <w:proofErr w:type="spellEnd"/>
      <w:r w:rsidRPr="008E7315">
        <w:rPr>
          <w:noProof w:val="0"/>
          <w:lang w:val="en-US"/>
        </w:rPr>
        <w:t xml:space="preserve"> =&gt; "application/</w:t>
      </w:r>
      <w:proofErr w:type="spellStart"/>
      <w:r w:rsidRPr="008E7315">
        <w:rPr>
          <w:noProof w:val="0"/>
          <w:lang w:val="en-US"/>
        </w:rPr>
        <w:t>epub+zip</w:t>
      </w:r>
      <w:proofErr w:type="spellEnd"/>
      <w:r w:rsidRPr="008E7315">
        <w:rPr>
          <w:noProof w:val="0"/>
          <w:lang w:val="en-US"/>
        </w:rPr>
        <w:t>",</w:t>
      </w:r>
    </w:p>
    <w:p w14:paraId="3C612AB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_ =&gt; throw new </w:t>
      </w:r>
      <w:proofErr w:type="spellStart"/>
      <w:proofErr w:type="gramStart"/>
      <w:r w:rsidRPr="008E7315">
        <w:rPr>
          <w:noProof w:val="0"/>
          <w:lang w:val="en-US"/>
        </w:rPr>
        <w:t>ArgumentOutOfRangeException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76B020D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5DE8D60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868E45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B0C2D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1D2930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class Details</w:t>
      </w:r>
    </w:p>
    <w:p w14:paraId="5047C367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6C201A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public Guid Id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269980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string? Title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69D519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string? Isbn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2F44EC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string? Description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22B779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string? PublisherName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58976E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public string? </w:t>
      </w:r>
      <w:proofErr w:type="spellStart"/>
      <w:r w:rsidRPr="008E7315">
        <w:rPr>
          <w:noProof w:val="0"/>
          <w:lang w:val="en-US"/>
        </w:rPr>
        <w:t>ThumbnailUrl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4485D98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int? 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5DF7D3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</w:t>
      </w:r>
      <w:proofErr w:type="gramStart"/>
      <w:r w:rsidRPr="008E7315">
        <w:rPr>
          <w:noProof w:val="0"/>
          <w:lang w:val="en-US"/>
        </w:rPr>
        <w:t>string[</w:t>
      </w:r>
      <w:proofErr w:type="gramEnd"/>
      <w:r w:rsidRPr="008E7315">
        <w:rPr>
          <w:noProof w:val="0"/>
          <w:lang w:val="en-US"/>
        </w:rPr>
        <w:t xml:space="preserve">]? Authors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78B40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</w:t>
      </w:r>
      <w:proofErr w:type="gramStart"/>
      <w:r w:rsidRPr="008E7315">
        <w:rPr>
          <w:noProof w:val="0"/>
          <w:lang w:val="en-US"/>
        </w:rPr>
        <w:t>string[</w:t>
      </w:r>
      <w:proofErr w:type="gramEnd"/>
      <w:r w:rsidRPr="008E7315">
        <w:rPr>
          <w:noProof w:val="0"/>
          <w:lang w:val="en-US"/>
        </w:rPr>
        <w:t xml:space="preserve">]? Tags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4403BC1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}</w:t>
      </w:r>
    </w:p>
    <w:p w14:paraId="2F411675" w14:textId="77777777" w:rsidR="00CE4EC3" w:rsidRPr="00184B06" w:rsidRDefault="00CE4EC3" w:rsidP="00CE4EC3">
      <w:pPr>
        <w:pStyle w:val="af7"/>
        <w:rPr>
          <w:noProof w:val="0"/>
        </w:rPr>
      </w:pPr>
    </w:p>
    <w:p w14:paraId="6F075AF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0838EAF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class </w:t>
      </w:r>
      <w:proofErr w:type="spellStart"/>
      <w:r w:rsidRPr="00184B06">
        <w:rPr>
          <w:noProof w:val="0"/>
        </w:rPr>
        <w:t>UserStats</w:t>
      </w:r>
      <w:proofErr w:type="spellEnd"/>
    </w:p>
    <w:p w14:paraId="0A9A61F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5FAE0E7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public long </w:t>
      </w:r>
      <w:proofErr w:type="spellStart"/>
      <w:r w:rsidRPr="008E7315">
        <w:rPr>
          <w:noProof w:val="0"/>
          <w:lang w:val="en-US"/>
        </w:rPr>
        <w:t>TotalReadingTime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336D9F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</w:t>
      </w:r>
      <w:proofErr w:type="spellStart"/>
      <w:r w:rsidRPr="008E7315">
        <w:rPr>
          <w:noProof w:val="0"/>
          <w:lang w:val="en-US"/>
        </w:rPr>
        <w:t>DateTimeOffset</w:t>
      </w:r>
      <w:proofErr w:type="spellEnd"/>
      <w:r w:rsidRPr="008E7315">
        <w:rPr>
          <w:noProof w:val="0"/>
          <w:lang w:val="en-US"/>
        </w:rPr>
        <w:t xml:space="preserve">? </w:t>
      </w:r>
      <w:proofErr w:type="spellStart"/>
      <w:r w:rsidRPr="008E7315">
        <w:rPr>
          <w:noProof w:val="0"/>
          <w:lang w:val="en-US"/>
        </w:rPr>
        <w:t>RecentAccessTime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F9695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int? </w:t>
      </w:r>
      <w:proofErr w:type="spellStart"/>
      <w:r w:rsidRPr="008E7315">
        <w:rPr>
          <w:noProof w:val="0"/>
          <w:lang w:val="en-US"/>
        </w:rPr>
        <w:t>LastViewedPage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1EF69475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}</w:t>
      </w:r>
    </w:p>
    <w:p w14:paraId="74AA1FF9" w14:textId="77777777" w:rsidR="00CE4EC3" w:rsidRPr="00184B06" w:rsidRDefault="00CE4EC3" w:rsidP="00CE4EC3">
      <w:pPr>
        <w:pStyle w:val="af7"/>
        <w:rPr>
          <w:noProof w:val="0"/>
        </w:rPr>
      </w:pPr>
    </w:p>
    <w:p w14:paraId="3D997AA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4402775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record </w:t>
      </w:r>
      <w:proofErr w:type="spellStart"/>
      <w:r w:rsidRPr="00184B06">
        <w:rPr>
          <w:noProof w:val="0"/>
        </w:rPr>
        <w:t>BookFileMetadata</w:t>
      </w:r>
      <w:proofErr w:type="spellEnd"/>
    </w:p>
    <w:p w14:paraId="2DA8F9F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4689EC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public required BookFileType Type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34322DA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40D51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required long Size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DEC5312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}</w:t>
      </w:r>
    </w:p>
    <w:p w14:paraId="3E3B951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0ED41629" w14:textId="77777777" w:rsidR="00CE4EC3" w:rsidRPr="00184B06" w:rsidRDefault="00CE4EC3" w:rsidP="00CE4EC3">
      <w:pPr>
        <w:pStyle w:val="af7"/>
        <w:rPr>
          <w:noProof w:val="0"/>
        </w:rPr>
      </w:pPr>
    </w:p>
    <w:p w14:paraId="7962E534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BookDocumentEntityExtensions</w:t>
      </w:r>
      <w:proofErr w:type="spellEnd"/>
    </w:p>
    <w:p w14:paraId="61FFF29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309E6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this Book entity)</w:t>
      </w:r>
    </w:p>
    <w:p w14:paraId="1DE8AB9B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020C1E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var stats = </w:t>
      </w:r>
      <w:proofErr w:type="spellStart"/>
      <w:proofErr w:type="gramStart"/>
      <w:r w:rsidRPr="008E7315">
        <w:rPr>
          <w:noProof w:val="0"/>
          <w:lang w:val="en-US"/>
        </w:rPr>
        <w:t>entity.Stats.Any</w:t>
      </w:r>
      <w:proofErr w:type="spellEnd"/>
      <w:proofErr w:type="gramEnd"/>
      <w:r w:rsidRPr="008E7315">
        <w:rPr>
          <w:noProof w:val="0"/>
          <w:lang w:val="en-US"/>
        </w:rPr>
        <w:t xml:space="preserve">() ? </w:t>
      </w:r>
      <w:proofErr w:type="spellStart"/>
      <w:r w:rsidRPr="008E7315">
        <w:rPr>
          <w:noProof w:val="0"/>
          <w:lang w:val="en-US"/>
        </w:rPr>
        <w:t>entity.Stats.FirstOrDefault</w:t>
      </w:r>
      <w:proofErr w:type="spellEnd"/>
      <w:r w:rsidRPr="008E7315">
        <w:rPr>
          <w:noProof w:val="0"/>
          <w:lang w:val="en-US"/>
        </w:rPr>
        <w:t>() : null;</w:t>
      </w:r>
    </w:p>
    <w:p w14:paraId="25F3EE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</w:t>
      </w:r>
      <w:proofErr w:type="spellStart"/>
      <w:r w:rsidRPr="008E7315">
        <w:rPr>
          <w:noProof w:val="0"/>
          <w:lang w:val="en-US"/>
        </w:rPr>
        <w:t>BookDto</w:t>
      </w:r>
      <w:proofErr w:type="spellEnd"/>
    </w:p>
    <w:p w14:paraId="1A0EC6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43D2E9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DocumentDetails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BookDto.Details</w:t>
      </w:r>
      <w:proofErr w:type="spellEnd"/>
    </w:p>
    <w:p w14:paraId="0D66F271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    </w:t>
      </w:r>
      <w:r w:rsidRPr="00184B06">
        <w:rPr>
          <w:noProof w:val="0"/>
        </w:rPr>
        <w:t>{</w:t>
      </w:r>
    </w:p>
    <w:p w14:paraId="416F8B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    </w:t>
      </w:r>
      <w:r w:rsidRPr="008E7315">
        <w:rPr>
          <w:noProof w:val="0"/>
          <w:lang w:val="en-US"/>
        </w:rPr>
        <w:t xml:space="preserve">Id = </w:t>
      </w:r>
      <w:proofErr w:type="spellStart"/>
      <w:proofErr w:type="gramStart"/>
      <w:r w:rsidRPr="008E7315">
        <w:rPr>
          <w:noProof w:val="0"/>
          <w:lang w:val="en-US"/>
        </w:rPr>
        <w:t>entity.Id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6F4C6A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Description = </w:t>
      </w:r>
      <w:proofErr w:type="spellStart"/>
      <w:proofErr w:type="gramStart"/>
      <w:r w:rsidRPr="008E7315">
        <w:rPr>
          <w:noProof w:val="0"/>
          <w:lang w:val="en-US"/>
        </w:rPr>
        <w:t>entity.Description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6195972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Isbn = </w:t>
      </w:r>
      <w:proofErr w:type="spellStart"/>
      <w:proofErr w:type="gramStart"/>
      <w:r w:rsidRPr="008E7315">
        <w:rPr>
          <w:noProof w:val="0"/>
          <w:lang w:val="en-US"/>
        </w:rPr>
        <w:t>entity.Isbn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42D5AF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PublisherName = </w:t>
      </w:r>
      <w:proofErr w:type="spellStart"/>
      <w:proofErr w:type="gramStart"/>
      <w:r w:rsidRPr="008E7315">
        <w:rPr>
          <w:noProof w:val="0"/>
          <w:lang w:val="en-US"/>
        </w:rPr>
        <w:t>entity.PublisherName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1AC9215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Title = </w:t>
      </w:r>
      <w:proofErr w:type="spellStart"/>
      <w:proofErr w:type="gramStart"/>
      <w:r w:rsidRPr="008E7315">
        <w:rPr>
          <w:noProof w:val="0"/>
          <w:lang w:val="en-US"/>
        </w:rPr>
        <w:t>entity.Title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311179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ThumbnailUrl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string.Empty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065BBFC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entity.PageCount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08D919C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Authors = </w:t>
      </w:r>
      <w:proofErr w:type="spellStart"/>
      <w:proofErr w:type="gramStart"/>
      <w:r w:rsidRPr="008E7315">
        <w:rPr>
          <w:noProof w:val="0"/>
          <w:lang w:val="en-US"/>
        </w:rPr>
        <w:t>entity.Authors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0BBE8A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Tags = </w:t>
      </w:r>
      <w:proofErr w:type="spellStart"/>
      <w:proofErr w:type="gramStart"/>
      <w:r w:rsidRPr="008E7315">
        <w:rPr>
          <w:noProof w:val="0"/>
          <w:lang w:val="en-US"/>
        </w:rPr>
        <w:t>entity.Tags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27DA45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},</w:t>
      </w:r>
    </w:p>
    <w:p w14:paraId="7B97940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FileMetadata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BookDto.BookFileMetadata</w:t>
      </w:r>
      <w:proofErr w:type="spellEnd"/>
    </w:p>
    <w:p w14:paraId="0117CDDB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    </w:t>
      </w:r>
      <w:r w:rsidRPr="00184B06">
        <w:rPr>
          <w:noProof w:val="0"/>
        </w:rPr>
        <w:t>{</w:t>
      </w:r>
    </w:p>
    <w:p w14:paraId="09410C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    </w:t>
      </w:r>
      <w:r w:rsidRPr="008E7315">
        <w:rPr>
          <w:noProof w:val="0"/>
          <w:lang w:val="en-US"/>
        </w:rPr>
        <w:t xml:space="preserve">Size = </w:t>
      </w:r>
      <w:proofErr w:type="spellStart"/>
      <w:proofErr w:type="gramStart"/>
      <w:r w:rsidRPr="008E7315">
        <w:rPr>
          <w:noProof w:val="0"/>
          <w:lang w:val="en-US"/>
        </w:rPr>
        <w:t>entity.FileSize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1F8098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Type = </w:t>
      </w:r>
      <w:proofErr w:type="spellStart"/>
      <w:proofErr w:type="gramStart"/>
      <w:r w:rsidRPr="008E7315">
        <w:rPr>
          <w:noProof w:val="0"/>
          <w:lang w:val="en-US"/>
        </w:rPr>
        <w:t>entity.FileType</w:t>
      </w:r>
      <w:proofErr w:type="spellEnd"/>
      <w:proofErr w:type="gramEnd"/>
    </w:p>
    <w:p w14:paraId="236249AB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    </w:t>
      </w:r>
      <w:r w:rsidRPr="00184B06">
        <w:rPr>
          <w:noProof w:val="0"/>
        </w:rPr>
        <w:t>},</w:t>
      </w:r>
    </w:p>
    <w:p w14:paraId="0CB0FC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r w:rsidRPr="008E7315">
        <w:rPr>
          <w:noProof w:val="0"/>
          <w:lang w:val="en-US"/>
        </w:rPr>
        <w:t xml:space="preserve">Stats = </w:t>
      </w:r>
      <w:proofErr w:type="gramStart"/>
      <w:r w:rsidRPr="008E7315">
        <w:rPr>
          <w:noProof w:val="0"/>
          <w:lang w:val="en-US"/>
        </w:rPr>
        <w:t>stats !</w:t>
      </w:r>
      <w:proofErr w:type="gramEnd"/>
      <w:r w:rsidRPr="008E7315">
        <w:rPr>
          <w:noProof w:val="0"/>
          <w:lang w:val="en-US"/>
        </w:rPr>
        <w:t xml:space="preserve">= null ? new </w:t>
      </w:r>
      <w:proofErr w:type="spellStart"/>
      <w:r w:rsidRPr="008E7315">
        <w:rPr>
          <w:noProof w:val="0"/>
          <w:lang w:val="en-US"/>
        </w:rPr>
        <w:t>BookDto.UserStats</w:t>
      </w:r>
      <w:proofErr w:type="spellEnd"/>
    </w:p>
    <w:p w14:paraId="7CD1A95E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    </w:t>
      </w:r>
      <w:r w:rsidRPr="00184B06">
        <w:rPr>
          <w:noProof w:val="0"/>
        </w:rPr>
        <w:t>{</w:t>
      </w:r>
    </w:p>
    <w:p w14:paraId="125B7E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    </w:t>
      </w:r>
      <w:proofErr w:type="spellStart"/>
      <w:r w:rsidRPr="008E7315">
        <w:rPr>
          <w:noProof w:val="0"/>
          <w:lang w:val="en-US"/>
        </w:rPr>
        <w:t>TotalReadingTime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stats.TotalReadingTime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5B17E7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RecentAccessTime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stats.RecentAccess.ToDateTimeOffset</w:t>
      </w:r>
      <w:proofErr w:type="spellEnd"/>
      <w:proofErr w:type="gramEnd"/>
      <w:r w:rsidRPr="008E7315">
        <w:rPr>
          <w:noProof w:val="0"/>
          <w:lang w:val="en-US"/>
        </w:rPr>
        <w:t>(),</w:t>
      </w:r>
    </w:p>
    <w:p w14:paraId="3F1EB09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LastViewedPage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stats.LastViewedPage</w:t>
      </w:r>
      <w:proofErr w:type="spellEnd"/>
      <w:proofErr w:type="gramEnd"/>
    </w:p>
    <w:p w14:paraId="176A1A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} :</w:t>
      </w:r>
      <w:proofErr w:type="gramEnd"/>
      <w:r w:rsidRPr="008E7315">
        <w:rPr>
          <w:noProof w:val="0"/>
          <w:lang w:val="en-US"/>
        </w:rPr>
        <w:t xml:space="preserve"> null</w:t>
      </w:r>
    </w:p>
    <w:p w14:paraId="5C80D1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54E64C5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220BBC5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74600F2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BookMetadataDto.cs</w:t>
      </w:r>
      <w:proofErr w:type="spellEnd"/>
      <w:r w:rsidRPr="008E7315">
        <w:rPr>
          <w:noProof w:val="0"/>
          <w:lang w:val="en-US"/>
        </w:rPr>
        <w:t>:</w:t>
      </w:r>
    </w:p>
    <w:p w14:paraId="139F10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BookManager.Domain.Enums</w:t>
      </w:r>
      <w:proofErr w:type="spellEnd"/>
      <w:r w:rsidRPr="008E7315">
        <w:rPr>
          <w:noProof w:val="0"/>
          <w:lang w:val="en-US"/>
        </w:rPr>
        <w:t>;</w:t>
      </w:r>
    </w:p>
    <w:p w14:paraId="58487D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using Tapper;</w:t>
      </w:r>
    </w:p>
    <w:p w14:paraId="700A2FC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1D724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59F580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D00DA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74BC4EA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r w:rsidRPr="008E7315">
        <w:rPr>
          <w:noProof w:val="0"/>
          <w:lang w:val="en-US"/>
        </w:rPr>
        <w:t>BookMetadataDto</w:t>
      </w:r>
      <w:proofErr w:type="spellEnd"/>
    </w:p>
    <w:p w14:paraId="7721EE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6BB647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Filename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AF356B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long </w:t>
      </w:r>
      <w:proofErr w:type="spellStart"/>
      <w:r w:rsidRPr="008E7315">
        <w:rPr>
          <w:noProof w:val="0"/>
          <w:lang w:val="en-US"/>
        </w:rPr>
        <w:t>FileSizeInBytes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7453C8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BookFileType FileType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D2CE0C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DB7E3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Title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228F0C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Isbn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4EE817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Description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2CEA59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PublisherName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356ADE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&lt;string&gt;? Authors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5FDCEFC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&lt;string&gt;? Tags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39E682E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>}</w:t>
      </w:r>
    </w:p>
    <w:p w14:paraId="5B398055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BookTextDto.cs</w:t>
      </w:r>
      <w:proofErr w:type="spellEnd"/>
      <w:r w:rsidRPr="008E7315">
        <w:rPr>
          <w:noProof w:val="0"/>
          <w:lang w:val="en-US"/>
        </w:rPr>
        <w:t>:</w:t>
      </w:r>
    </w:p>
    <w:p w14:paraId="47FD2C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56A4BCC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8EA036B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BookTextDto</w:t>
      </w:r>
      <w:proofErr w:type="spellEnd"/>
    </w:p>
    <w:p w14:paraId="1491E86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C8D8A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required Guid </w:t>
      </w:r>
      <w:proofErr w:type="spellStart"/>
      <w:r w:rsidRPr="008E7315">
        <w:rPr>
          <w:noProof w:val="0"/>
          <w:lang w:val="en-US"/>
        </w:rPr>
        <w:t>BookDocumentId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1D0D6E0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742ED5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Text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D97100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74F6B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int?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7CCCE75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5BD3CA19" w14:textId="77777777" w:rsidR="00CE4EC3" w:rsidRPr="00184B06" w:rsidRDefault="00CE4EC3" w:rsidP="00CE4EC3">
      <w:pPr>
        <w:pStyle w:val="af7"/>
        <w:rPr>
          <w:noProof w:val="0"/>
        </w:rPr>
      </w:pPr>
    </w:p>
    <w:p w14:paraId="66FD04A9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BookDocumentTextEntityExtensions</w:t>
      </w:r>
      <w:proofErr w:type="spellEnd"/>
    </w:p>
    <w:p w14:paraId="13A8B09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498B91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BookTextDto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 xml:space="preserve"> entity)</w:t>
      </w:r>
    </w:p>
    <w:p w14:paraId="0A6B3C93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4EFF7B5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BookTextDto</w:t>
      </w:r>
      <w:proofErr w:type="spellEnd"/>
    </w:p>
    <w:p w14:paraId="3A2B8B5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338CDD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proofErr w:type="spellStart"/>
      <w:r w:rsidRPr="008E7315">
        <w:rPr>
          <w:noProof w:val="0"/>
          <w:lang w:val="en-US"/>
        </w:rPr>
        <w:t>BookDocumentId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entity.BookDocumentId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3E1566C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Text = </w:t>
      </w:r>
      <w:proofErr w:type="spellStart"/>
      <w:proofErr w:type="gramStart"/>
      <w:r w:rsidRPr="008E7315">
        <w:rPr>
          <w:noProof w:val="0"/>
          <w:lang w:val="en-US"/>
        </w:rPr>
        <w:t>entity.Text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561464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entity.PageNumber</w:t>
      </w:r>
      <w:proofErr w:type="spellEnd"/>
      <w:proofErr w:type="gramEnd"/>
    </w:p>
    <w:p w14:paraId="6762CF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54C76C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0197A6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1E3331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DetectLanguageDto.cs</w:t>
      </w:r>
      <w:proofErr w:type="spellEnd"/>
      <w:r w:rsidRPr="008E7315">
        <w:rPr>
          <w:noProof w:val="0"/>
          <w:lang w:val="en-US"/>
        </w:rPr>
        <w:t>:</w:t>
      </w:r>
    </w:p>
    <w:p w14:paraId="742AC7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282DB0A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BDFC64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2C634B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8E0F67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095C36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DetectLanguageRequestDto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Text);</w:t>
      </w:r>
    </w:p>
    <w:p w14:paraId="31B514E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AF052E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40A8AE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DetectLanguageResponseDto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DetectedLanguageCode</w:t>
      </w:r>
      <w:proofErr w:type="spellEnd"/>
      <w:r w:rsidRPr="008E7315">
        <w:rPr>
          <w:noProof w:val="0"/>
          <w:lang w:val="en-US"/>
        </w:rPr>
        <w:t>);</w:t>
      </w:r>
    </w:p>
    <w:p w14:paraId="22337FAA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FileChunkDto.cs</w:t>
      </w:r>
      <w:proofErr w:type="spellEnd"/>
      <w:r w:rsidRPr="008E7315">
        <w:rPr>
          <w:noProof w:val="0"/>
          <w:lang w:val="en-US"/>
        </w:rPr>
        <w:t>:</w:t>
      </w:r>
    </w:p>
    <w:p w14:paraId="2CB55F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4518855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8C065E5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sealed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FileChunkDto</w:t>
      </w:r>
      <w:proofErr w:type="spellEnd"/>
    </w:p>
    <w:p w14:paraId="6811F5B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140CE4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required string Hash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D9C17A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</w:t>
      </w:r>
      <w:proofErr w:type="gramStart"/>
      <w:r w:rsidRPr="008E7315">
        <w:rPr>
          <w:noProof w:val="0"/>
          <w:lang w:val="en-US"/>
        </w:rPr>
        <w:t>byte[</w:t>
      </w:r>
      <w:proofErr w:type="gramEnd"/>
      <w:r w:rsidRPr="008E7315">
        <w:rPr>
          <w:noProof w:val="0"/>
          <w:lang w:val="en-US"/>
        </w:rPr>
        <w:t xml:space="preserve">] Data { get;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78443D4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CF0B8C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LanguageDto.cs</w:t>
      </w:r>
      <w:proofErr w:type="spellEnd"/>
      <w:r w:rsidRPr="008E7315">
        <w:rPr>
          <w:noProof w:val="0"/>
          <w:lang w:val="en-US"/>
        </w:rPr>
        <w:t>:</w:t>
      </w:r>
    </w:p>
    <w:p w14:paraId="69EE2D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715339D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0DE16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30BD49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7E63A5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5658943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LanguageDto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Code, string Name);</w:t>
      </w:r>
    </w:p>
    <w:p w14:paraId="1F39E6F5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LastViewedPageUpdateRequest.cs</w:t>
      </w:r>
      <w:proofErr w:type="spellEnd"/>
      <w:r w:rsidRPr="008E7315">
        <w:rPr>
          <w:noProof w:val="0"/>
          <w:lang w:val="en-US"/>
        </w:rPr>
        <w:t>:</w:t>
      </w:r>
    </w:p>
    <w:p w14:paraId="0B5DFF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30236C1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9F5C00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3D5F14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195942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626226F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record </w:t>
      </w:r>
      <w:proofErr w:type="spellStart"/>
      <w:proofErr w:type="gramStart"/>
      <w:r w:rsidRPr="008E7315">
        <w:rPr>
          <w:noProof w:val="0"/>
          <w:lang w:val="en-US"/>
        </w:rPr>
        <w:t>LastViewedPageUpdateRequest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int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>);</w:t>
      </w:r>
    </w:p>
    <w:p w14:paraId="6A7E8AEE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MerriamWebsterDefDto.cs</w:t>
      </w:r>
      <w:proofErr w:type="spellEnd"/>
      <w:r w:rsidRPr="008E7315">
        <w:rPr>
          <w:noProof w:val="0"/>
          <w:lang w:val="en-US"/>
        </w:rPr>
        <w:t>:</w:t>
      </w:r>
    </w:p>
    <w:p w14:paraId="13A4BBA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System.Text.Json.Serialization;</w:t>
      </w:r>
    </w:p>
    <w:p w14:paraId="31BFE4C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9B8DB2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3BCECE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1D8D2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// https://dictionaryapi.com/products/json</w:t>
      </w:r>
    </w:p>
    <w:p w14:paraId="2618F2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r w:rsidRPr="008E7315">
        <w:rPr>
          <w:noProof w:val="0"/>
          <w:lang w:val="en-US"/>
        </w:rPr>
        <w:t>MerriamWebsterDefDto</w:t>
      </w:r>
      <w:proofErr w:type="spellEnd"/>
    </w:p>
    <w:p w14:paraId="2620C1D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lastRenderedPageBreak/>
        <w:t>{</w:t>
      </w:r>
    </w:p>
    <w:p w14:paraId="51B9F7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EntryMetadata</w:t>
      </w:r>
      <w:proofErr w:type="spellEnd"/>
      <w:r w:rsidRPr="008E7315">
        <w:rPr>
          <w:noProof w:val="0"/>
          <w:lang w:val="en-US"/>
        </w:rPr>
        <w:t xml:space="preserve"> Meta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37E4C7AE" w14:textId="77777777" w:rsidR="003A2515" w:rsidRPr="008E7315" w:rsidRDefault="003A2515" w:rsidP="00CE4EC3">
      <w:pPr>
        <w:pStyle w:val="af7"/>
        <w:rPr>
          <w:noProof w:val="0"/>
          <w:lang w:val="en-US"/>
        </w:rPr>
      </w:pPr>
    </w:p>
    <w:p w14:paraId="2889858A" w14:textId="29CCFBCE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hom</w:t>
      </w:r>
      <w:proofErr w:type="spellEnd"/>
      <w:r w:rsidRPr="00184B06">
        <w:rPr>
          <w:noProof w:val="0"/>
        </w:rPr>
        <w:t>")]</w:t>
      </w:r>
    </w:p>
    <w:p w14:paraId="04EB2D46" w14:textId="3C307388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int Homograph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D34858F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fl</w:t>
      </w:r>
      <w:proofErr w:type="spellEnd"/>
      <w:r w:rsidRPr="00184B06">
        <w:rPr>
          <w:noProof w:val="0"/>
        </w:rPr>
        <w:t>")]</w:t>
      </w:r>
    </w:p>
    <w:p w14:paraId="72F4A2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string </w:t>
      </w:r>
      <w:proofErr w:type="spellStart"/>
      <w:r w:rsidRPr="008E7315">
        <w:rPr>
          <w:noProof w:val="0"/>
          <w:lang w:val="en-US"/>
        </w:rPr>
        <w:t>FunctionalLabel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1711421B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vrs</w:t>
      </w:r>
      <w:proofErr w:type="spellEnd"/>
      <w:r w:rsidRPr="00184B06">
        <w:rPr>
          <w:noProof w:val="0"/>
        </w:rPr>
        <w:t>")]</w:t>
      </w:r>
    </w:p>
    <w:p w14:paraId="0C21C7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gramStart"/>
      <w:r w:rsidRPr="008E7315">
        <w:rPr>
          <w:noProof w:val="0"/>
          <w:lang w:val="en-US"/>
        </w:rPr>
        <w:t>Variant[</w:t>
      </w:r>
      <w:proofErr w:type="gramEnd"/>
      <w:r w:rsidRPr="008E7315">
        <w:rPr>
          <w:noProof w:val="0"/>
          <w:lang w:val="en-US"/>
        </w:rPr>
        <w:t xml:space="preserve">] Variants { get;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[];</w:t>
      </w:r>
    </w:p>
    <w:p w14:paraId="5144D360" w14:textId="77777777" w:rsidR="003A2515" w:rsidRPr="008E7315" w:rsidRDefault="003A2515" w:rsidP="00CE4EC3">
      <w:pPr>
        <w:pStyle w:val="af7"/>
        <w:rPr>
          <w:noProof w:val="0"/>
          <w:lang w:val="en-US"/>
        </w:rPr>
      </w:pPr>
    </w:p>
    <w:p w14:paraId="09449590" w14:textId="51F22366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hwi</w:t>
      </w:r>
      <w:proofErr w:type="spellEnd"/>
      <w:r w:rsidRPr="00184B06">
        <w:rPr>
          <w:noProof w:val="0"/>
        </w:rPr>
        <w:t>")]</w:t>
      </w:r>
    </w:p>
    <w:p w14:paraId="272A73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HeadwordInformation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HeadwordInfo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3398D66" w14:textId="77777777" w:rsidR="003A2515" w:rsidRPr="008E7315" w:rsidRDefault="003A2515" w:rsidP="00CE4EC3">
      <w:pPr>
        <w:pStyle w:val="af7"/>
        <w:rPr>
          <w:noProof w:val="0"/>
          <w:lang w:val="en-US"/>
        </w:rPr>
      </w:pPr>
    </w:p>
    <w:p w14:paraId="3852E946" w14:textId="5ECD40BD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def</w:t>
      </w:r>
      <w:proofErr w:type="spellEnd"/>
      <w:r w:rsidRPr="00184B06">
        <w:rPr>
          <w:noProof w:val="0"/>
        </w:rPr>
        <w:t>")]</w:t>
      </w:r>
    </w:p>
    <w:p w14:paraId="5FCBE6E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gramStart"/>
      <w:r w:rsidRPr="008E7315">
        <w:rPr>
          <w:noProof w:val="0"/>
          <w:lang w:val="en-US"/>
        </w:rPr>
        <w:t>object[</w:t>
      </w:r>
      <w:proofErr w:type="gram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DefinitionSection</w:t>
      </w:r>
      <w:proofErr w:type="spellEnd"/>
      <w:r w:rsidRPr="008E7315">
        <w:rPr>
          <w:noProof w:val="0"/>
          <w:lang w:val="en-US"/>
        </w:rPr>
        <w:t xml:space="preserve"> { get;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[];</w:t>
      </w:r>
    </w:p>
    <w:p w14:paraId="0E212E7D" w14:textId="77777777" w:rsidR="003A2515" w:rsidRPr="008E7315" w:rsidRDefault="003A2515" w:rsidP="00CE4EC3">
      <w:pPr>
        <w:pStyle w:val="af7"/>
        <w:rPr>
          <w:noProof w:val="0"/>
          <w:lang w:val="en-US"/>
        </w:rPr>
      </w:pPr>
    </w:p>
    <w:p w14:paraId="2A6D41F1" w14:textId="586DFA1E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shortdef</w:t>
      </w:r>
      <w:proofErr w:type="spellEnd"/>
      <w:r w:rsidRPr="00184B06">
        <w:rPr>
          <w:noProof w:val="0"/>
        </w:rPr>
        <w:t>")]</w:t>
      </w:r>
    </w:p>
    <w:p w14:paraId="3C87906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gramStart"/>
      <w:r w:rsidRPr="008E7315">
        <w:rPr>
          <w:noProof w:val="0"/>
          <w:lang w:val="en-US"/>
        </w:rPr>
        <w:t>string[</w:t>
      </w:r>
      <w:proofErr w:type="gramEnd"/>
      <w:r w:rsidRPr="008E7315">
        <w:rPr>
          <w:noProof w:val="0"/>
          <w:lang w:val="en-US"/>
        </w:rPr>
        <w:t xml:space="preserve">] </w:t>
      </w:r>
      <w:proofErr w:type="spellStart"/>
      <w:r w:rsidRPr="008E7315">
        <w:rPr>
          <w:noProof w:val="0"/>
          <w:lang w:val="en-US"/>
        </w:rPr>
        <w:t>ShortDefinition</w:t>
      </w:r>
      <w:proofErr w:type="spellEnd"/>
      <w:r w:rsidRPr="008E7315">
        <w:rPr>
          <w:noProof w:val="0"/>
          <w:lang w:val="en-US"/>
        </w:rPr>
        <w:t xml:space="preserve"> { get;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[];</w:t>
      </w:r>
    </w:p>
    <w:p w14:paraId="37BC38D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ADDF7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record </w:t>
      </w:r>
      <w:proofErr w:type="spellStart"/>
      <w:proofErr w:type="gramStart"/>
      <w:r w:rsidRPr="008E7315">
        <w:rPr>
          <w:noProof w:val="0"/>
          <w:lang w:val="en-US"/>
        </w:rPr>
        <w:t>EntryMetadata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4060A6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string Id,</w:t>
      </w:r>
    </w:p>
    <w:p w14:paraId="56EC19C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string Uuid,</w:t>
      </w:r>
    </w:p>
    <w:p w14:paraId="3AA5EB8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string Sort,</w:t>
      </w:r>
    </w:p>
    <w:p w14:paraId="0A49FD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string Src,</w:t>
      </w:r>
    </w:p>
    <w:p w14:paraId="539B68A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string Section,</w:t>
      </w:r>
    </w:p>
    <w:p w14:paraId="0C0BE40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gramStart"/>
      <w:r w:rsidRPr="008E7315">
        <w:rPr>
          <w:noProof w:val="0"/>
          <w:lang w:val="en-US"/>
        </w:rPr>
        <w:t>string[</w:t>
      </w:r>
      <w:proofErr w:type="gramEnd"/>
      <w:r w:rsidRPr="008E7315">
        <w:rPr>
          <w:noProof w:val="0"/>
          <w:lang w:val="en-US"/>
        </w:rPr>
        <w:t>] Stems,</w:t>
      </w:r>
    </w:p>
    <w:p w14:paraId="3F37D4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bool Offensive</w:t>
      </w:r>
    </w:p>
    <w:p w14:paraId="5BD8A68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);</w:t>
      </w:r>
    </w:p>
    <w:p w14:paraId="21795BF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7CAD5A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record </w:t>
      </w:r>
      <w:proofErr w:type="spellStart"/>
      <w:r w:rsidRPr="008E7315">
        <w:rPr>
          <w:noProof w:val="0"/>
          <w:lang w:val="en-US"/>
        </w:rPr>
        <w:t>HeadwordInformation</w:t>
      </w:r>
      <w:proofErr w:type="spellEnd"/>
    </w:p>
    <w:p w14:paraId="4B73FC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3BA5E75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JsonPropertyName</w:t>
      </w:r>
      <w:proofErr w:type="spell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hw</w:t>
      </w:r>
      <w:proofErr w:type="spellEnd"/>
      <w:r w:rsidRPr="008E7315">
        <w:rPr>
          <w:noProof w:val="0"/>
          <w:lang w:val="en-US"/>
        </w:rPr>
        <w:t>")]</w:t>
      </w:r>
    </w:p>
    <w:p w14:paraId="66A991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 Headword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12366CD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CFA421B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prs</w:t>
      </w:r>
      <w:proofErr w:type="spellEnd"/>
      <w:r w:rsidRPr="00184B06">
        <w:rPr>
          <w:noProof w:val="0"/>
        </w:rPr>
        <w:t>")]</w:t>
      </w:r>
    </w:p>
    <w:p w14:paraId="37C6E3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public </w:t>
      </w:r>
      <w:proofErr w:type="spellStart"/>
      <w:proofErr w:type="gramStart"/>
      <w:r w:rsidRPr="008E7315">
        <w:rPr>
          <w:noProof w:val="0"/>
          <w:lang w:val="en-US"/>
        </w:rPr>
        <w:t>Pronuciation</w:t>
      </w:r>
      <w:proofErr w:type="spellEnd"/>
      <w:r w:rsidRPr="008E7315">
        <w:rPr>
          <w:noProof w:val="0"/>
          <w:lang w:val="en-US"/>
        </w:rPr>
        <w:t>[</w:t>
      </w:r>
      <w:proofErr w:type="gramEnd"/>
      <w:r w:rsidRPr="008E7315">
        <w:rPr>
          <w:noProof w:val="0"/>
          <w:lang w:val="en-US"/>
        </w:rPr>
        <w:t xml:space="preserve">]? Pronunciations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init; }</w:t>
      </w:r>
    </w:p>
    <w:p w14:paraId="64000F2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152514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E0562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record </w:t>
      </w:r>
      <w:proofErr w:type="spellStart"/>
      <w:r w:rsidRPr="008E7315">
        <w:rPr>
          <w:noProof w:val="0"/>
          <w:lang w:val="en-US"/>
        </w:rPr>
        <w:t>Pronuciation</w:t>
      </w:r>
      <w:proofErr w:type="spellEnd"/>
    </w:p>
    <w:p w14:paraId="2FB28A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F878C6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JsonPropertyName</w:t>
      </w:r>
      <w:proofErr w:type="spellEnd"/>
      <w:r w:rsidRPr="008E7315">
        <w:rPr>
          <w:noProof w:val="0"/>
          <w:lang w:val="en-US"/>
        </w:rPr>
        <w:t>("mw")]</w:t>
      </w:r>
    </w:p>
    <w:p w14:paraId="3E22D0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 </w:t>
      </w:r>
      <w:proofErr w:type="spellStart"/>
      <w:r w:rsidRPr="008E7315">
        <w:rPr>
          <w:noProof w:val="0"/>
          <w:lang w:val="en-US"/>
        </w:rPr>
        <w:t>WrittenPronunciation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5898DFA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BC9084B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sound</w:t>
      </w:r>
      <w:proofErr w:type="spellEnd"/>
      <w:r w:rsidRPr="00184B06">
        <w:rPr>
          <w:noProof w:val="0"/>
        </w:rPr>
        <w:t>")]</w:t>
      </w:r>
    </w:p>
    <w:p w14:paraId="6A5024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AudioInfo</w:t>
      </w:r>
      <w:proofErr w:type="spellEnd"/>
      <w:r w:rsidRPr="008E7315">
        <w:rPr>
          <w:noProof w:val="0"/>
          <w:lang w:val="en-US"/>
        </w:rPr>
        <w:t xml:space="preserve"> Sound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1F9140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225DF09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8E2D5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record </w:t>
      </w:r>
      <w:proofErr w:type="spellStart"/>
      <w:r w:rsidRPr="008E7315">
        <w:rPr>
          <w:noProof w:val="0"/>
          <w:lang w:val="en-US"/>
        </w:rPr>
        <w:t>AudioInfo</w:t>
      </w:r>
      <w:proofErr w:type="spellEnd"/>
    </w:p>
    <w:p w14:paraId="0134AF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5D4243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</w:t>
      </w:r>
      <w:proofErr w:type="spellStart"/>
      <w:r w:rsidRPr="008E7315">
        <w:rPr>
          <w:noProof w:val="0"/>
          <w:lang w:val="en-US"/>
        </w:rPr>
        <w:t>JsonPropertyName</w:t>
      </w:r>
      <w:proofErr w:type="spellEnd"/>
      <w:r w:rsidRPr="008E7315">
        <w:rPr>
          <w:noProof w:val="0"/>
          <w:lang w:val="en-US"/>
        </w:rPr>
        <w:t>("audio")]</w:t>
      </w:r>
    </w:p>
    <w:p w14:paraId="5216E1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 FileName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52CB138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3B941B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 Ref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051AE6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 Stat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73FFAD6A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}</w:t>
      </w:r>
    </w:p>
    <w:p w14:paraId="32ACB3FE" w14:textId="77777777" w:rsidR="00CE4EC3" w:rsidRPr="00184B06" w:rsidRDefault="00CE4EC3" w:rsidP="00CE4EC3">
      <w:pPr>
        <w:pStyle w:val="af7"/>
        <w:rPr>
          <w:noProof w:val="0"/>
        </w:rPr>
      </w:pPr>
    </w:p>
    <w:p w14:paraId="2681F41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</w:t>
      </w: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record </w:t>
      </w:r>
      <w:proofErr w:type="spellStart"/>
      <w:r w:rsidRPr="00184B06">
        <w:rPr>
          <w:noProof w:val="0"/>
        </w:rPr>
        <w:t>Variant</w:t>
      </w:r>
      <w:proofErr w:type="spellEnd"/>
    </w:p>
    <w:p w14:paraId="627EB20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3180D14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public string Va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35E9214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BAE7922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vl</w:t>
      </w:r>
      <w:proofErr w:type="spellEnd"/>
      <w:r w:rsidRPr="00184B06">
        <w:rPr>
          <w:noProof w:val="0"/>
        </w:rPr>
        <w:t>")]</w:t>
      </w:r>
    </w:p>
    <w:p w14:paraId="7F69ED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public string? </w:t>
      </w:r>
      <w:proofErr w:type="spellStart"/>
      <w:r w:rsidRPr="008E7315">
        <w:rPr>
          <w:noProof w:val="0"/>
          <w:lang w:val="en-US"/>
        </w:rPr>
        <w:t>VariantLabel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1DBA2A4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9F3ECCA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JsonPropertyName</w:t>
      </w:r>
      <w:proofErr w:type="spellEnd"/>
      <w:r w:rsidRPr="00184B06">
        <w:rPr>
          <w:noProof w:val="0"/>
        </w:rPr>
        <w:t>("</w:t>
      </w:r>
      <w:proofErr w:type="spellStart"/>
      <w:r w:rsidRPr="00184B06">
        <w:rPr>
          <w:noProof w:val="0"/>
        </w:rPr>
        <w:t>prs</w:t>
      </w:r>
      <w:proofErr w:type="spellEnd"/>
      <w:r w:rsidRPr="00184B06">
        <w:rPr>
          <w:noProof w:val="0"/>
        </w:rPr>
        <w:t>")]</w:t>
      </w:r>
    </w:p>
    <w:p w14:paraId="6DCFA7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public </w:t>
      </w:r>
      <w:proofErr w:type="spellStart"/>
      <w:proofErr w:type="gramStart"/>
      <w:r w:rsidRPr="008E7315">
        <w:rPr>
          <w:noProof w:val="0"/>
          <w:lang w:val="en-US"/>
        </w:rPr>
        <w:t>Pronuciation</w:t>
      </w:r>
      <w:proofErr w:type="spellEnd"/>
      <w:r w:rsidRPr="008E7315">
        <w:rPr>
          <w:noProof w:val="0"/>
          <w:lang w:val="en-US"/>
        </w:rPr>
        <w:t>[</w:t>
      </w:r>
      <w:proofErr w:type="gramEnd"/>
      <w:r w:rsidRPr="008E7315">
        <w:rPr>
          <w:noProof w:val="0"/>
          <w:lang w:val="en-US"/>
        </w:rPr>
        <w:t xml:space="preserve">]? Pronunciations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5257A4B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0757EF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53826F79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PageDto.cs</w:t>
      </w:r>
      <w:proofErr w:type="spellEnd"/>
      <w:r w:rsidRPr="008E7315">
        <w:rPr>
          <w:noProof w:val="0"/>
          <w:lang w:val="en-US"/>
        </w:rPr>
        <w:t>:</w:t>
      </w:r>
    </w:p>
    <w:p w14:paraId="4DFB4D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3CCB7CA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578ED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B3A411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4E1352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3EBFF7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record 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&lt;T&gt;</w:t>
      </w:r>
    </w:p>
    <w:p w14:paraId="6599D6A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59CC25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lastRenderedPageBreak/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&lt;T&gt; Items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 = new List&lt;T&gt;();</w:t>
      </w:r>
    </w:p>
    <w:p w14:paraId="07D003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521E33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6B9EDD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 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489BDE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 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405C6C1A" w14:textId="77777777" w:rsidR="003A2515" w:rsidRPr="008E7315" w:rsidRDefault="003A2515" w:rsidP="00CE4EC3">
      <w:pPr>
        <w:pStyle w:val="af7"/>
        <w:rPr>
          <w:noProof w:val="0"/>
          <w:lang w:val="en-US"/>
        </w:rPr>
      </w:pPr>
    </w:p>
    <w:p w14:paraId="3734D5EB" w14:textId="7ADB0BB1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static int </w:t>
      </w:r>
      <w:proofErr w:type="spellStart"/>
      <w:proofErr w:type="gramStart"/>
      <w:r w:rsidRPr="008E7315">
        <w:rPr>
          <w:noProof w:val="0"/>
          <w:lang w:val="en-US"/>
        </w:rPr>
        <w:t>GetNormalizedPageNumber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int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>)</w:t>
      </w:r>
    </w:p>
    <w:p w14:paraId="00FF724A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62D0332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 xml:space="preserve"> &lt;= </w:t>
      </w:r>
      <w:proofErr w:type="gramStart"/>
      <w:r w:rsidRPr="00184B06">
        <w:rPr>
          <w:noProof w:val="0"/>
        </w:rPr>
        <w:t>0 ?</w:t>
      </w:r>
      <w:proofErr w:type="gramEnd"/>
      <w:r w:rsidRPr="00184B06">
        <w:rPr>
          <w:noProof w:val="0"/>
        </w:rPr>
        <w:t xml:space="preserve"> </w:t>
      </w:r>
      <w:proofErr w:type="gramStart"/>
      <w:r w:rsidRPr="00184B06">
        <w:rPr>
          <w:noProof w:val="0"/>
        </w:rPr>
        <w:t>1 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pageNumber</w:t>
      </w:r>
      <w:proofErr w:type="spellEnd"/>
      <w:r w:rsidRPr="00184B06">
        <w:rPr>
          <w:noProof w:val="0"/>
        </w:rPr>
        <w:t>;</w:t>
      </w:r>
    </w:p>
    <w:p w14:paraId="6847812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A330253" w14:textId="77777777" w:rsidR="00CE4EC3" w:rsidRPr="00184B06" w:rsidRDefault="00CE4EC3" w:rsidP="00CE4EC3">
      <w:pPr>
        <w:pStyle w:val="af7"/>
        <w:rPr>
          <w:noProof w:val="0"/>
        </w:rPr>
      </w:pPr>
    </w:p>
    <w:p w14:paraId="31ECEA5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static int </w:t>
      </w:r>
      <w:proofErr w:type="spellStart"/>
      <w:proofErr w:type="gramStart"/>
      <w:r w:rsidRPr="008E7315">
        <w:rPr>
          <w:noProof w:val="0"/>
          <w:lang w:val="en-US"/>
        </w:rPr>
        <w:t>CountPage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int 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 xml:space="preserve">, int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>)</w:t>
      </w:r>
    </w:p>
    <w:p w14:paraId="68E7E52C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234FBEB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normalizedTotalItemCount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 xml:space="preserve"> == </w:t>
      </w:r>
      <w:proofErr w:type="gramStart"/>
      <w:r w:rsidRPr="008E7315">
        <w:rPr>
          <w:noProof w:val="0"/>
          <w:lang w:val="en-US"/>
        </w:rPr>
        <w:t>0 ?</w:t>
      </w:r>
      <w:proofErr w:type="gram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1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>;</w:t>
      </w:r>
    </w:p>
    <w:p w14:paraId="45539A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normalizedPageSize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 xml:space="preserve"> == </w:t>
      </w:r>
      <w:proofErr w:type="gramStart"/>
      <w:r w:rsidRPr="008E7315">
        <w:rPr>
          <w:noProof w:val="0"/>
          <w:lang w:val="en-US"/>
        </w:rPr>
        <w:t>0 ?</w:t>
      </w:r>
      <w:proofErr w:type="gram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1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>;</w:t>
      </w:r>
    </w:p>
    <w:p w14:paraId="33500A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normalizedTotalItemCount</w:t>
      </w:r>
      <w:proofErr w:type="spellEnd"/>
      <w:r w:rsidRPr="008E7315">
        <w:rPr>
          <w:noProof w:val="0"/>
          <w:lang w:val="en-US"/>
        </w:rPr>
        <w:t xml:space="preserve"> / </w:t>
      </w:r>
      <w:proofErr w:type="spellStart"/>
      <w:r w:rsidRPr="008E7315">
        <w:rPr>
          <w:noProof w:val="0"/>
          <w:lang w:val="en-US"/>
        </w:rPr>
        <w:t>normalizedPageSize</w:t>
      </w:r>
      <w:proofErr w:type="spellEnd"/>
      <w:r w:rsidRPr="008E7315">
        <w:rPr>
          <w:noProof w:val="0"/>
          <w:lang w:val="en-US"/>
        </w:rPr>
        <w:t xml:space="preserve"> +</w:t>
      </w:r>
    </w:p>
    <w:p w14:paraId="20BDCD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(</w:t>
      </w:r>
      <w:proofErr w:type="spellStart"/>
      <w:r w:rsidRPr="008E7315">
        <w:rPr>
          <w:noProof w:val="0"/>
          <w:lang w:val="en-US"/>
        </w:rPr>
        <w:t>normalizedTotalItemCount</w:t>
      </w:r>
      <w:proofErr w:type="spellEnd"/>
      <w:r w:rsidRPr="008E7315">
        <w:rPr>
          <w:noProof w:val="0"/>
          <w:lang w:val="en-US"/>
        </w:rPr>
        <w:t xml:space="preserve"> % </w:t>
      </w:r>
      <w:proofErr w:type="spellStart"/>
      <w:r w:rsidRPr="008E7315">
        <w:rPr>
          <w:noProof w:val="0"/>
          <w:lang w:val="en-US"/>
        </w:rPr>
        <w:t>normalizedPageSize</w:t>
      </w:r>
      <w:proofErr w:type="spellEnd"/>
      <w:r w:rsidRPr="008E7315">
        <w:rPr>
          <w:noProof w:val="0"/>
          <w:lang w:val="en-US"/>
        </w:rPr>
        <w:t xml:space="preserve"> &gt; </w:t>
      </w:r>
      <w:proofErr w:type="gramStart"/>
      <w:r w:rsidRPr="008E7315">
        <w:rPr>
          <w:noProof w:val="0"/>
          <w:lang w:val="en-US"/>
        </w:rPr>
        <w:t>0 ?</w:t>
      </w:r>
      <w:proofErr w:type="gram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1 :</w:t>
      </w:r>
      <w:proofErr w:type="gramEnd"/>
      <w:r w:rsidRPr="008E7315">
        <w:rPr>
          <w:noProof w:val="0"/>
          <w:lang w:val="en-US"/>
        </w:rPr>
        <w:t xml:space="preserve"> 0);</w:t>
      </w:r>
    </w:p>
    <w:p w14:paraId="2C7417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6D59B94F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PageRequestDto.cs</w:t>
      </w:r>
      <w:proofErr w:type="spellEnd"/>
      <w:r w:rsidRPr="008E7315">
        <w:rPr>
          <w:noProof w:val="0"/>
          <w:lang w:val="en-US"/>
        </w:rPr>
        <w:t>:</w:t>
      </w:r>
    </w:p>
    <w:p w14:paraId="2626FC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System.Linq.Expressions</w:t>
      </w:r>
      <w:proofErr w:type="spellEnd"/>
      <w:r w:rsidRPr="008E7315">
        <w:rPr>
          <w:noProof w:val="0"/>
          <w:lang w:val="en-US"/>
        </w:rPr>
        <w:t>;</w:t>
      </w:r>
    </w:p>
    <w:p w14:paraId="40C468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using Tapper;</w:t>
      </w:r>
    </w:p>
    <w:p w14:paraId="49E3200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94F96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D578CD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2C39B7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353083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PageRequestDto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2123E4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int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>,</w:t>
      </w:r>
    </w:p>
    <w:p w14:paraId="7902F0D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int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>,</w:t>
      </w:r>
    </w:p>
    <w:p w14:paraId="00DDAA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string? </w:t>
      </w:r>
      <w:proofErr w:type="spellStart"/>
      <w:r w:rsidRPr="008E7315">
        <w:rPr>
          <w:noProof w:val="0"/>
          <w:lang w:val="en-US"/>
        </w:rPr>
        <w:t>SortBy</w:t>
      </w:r>
      <w:proofErr w:type="spellEnd"/>
      <w:r w:rsidRPr="008E7315">
        <w:rPr>
          <w:noProof w:val="0"/>
          <w:lang w:val="en-US"/>
        </w:rPr>
        <w:t xml:space="preserve"> = null,</w:t>
      </w:r>
    </w:p>
    <w:p w14:paraId="52D218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SortOrder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SortOrder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SortOrder.Asc</w:t>
      </w:r>
      <w:proofErr w:type="spellEnd"/>
      <w:r w:rsidRPr="008E7315">
        <w:rPr>
          <w:noProof w:val="0"/>
          <w:lang w:val="en-US"/>
        </w:rPr>
        <w:t>);</w:t>
      </w:r>
    </w:p>
    <w:p w14:paraId="610B8D8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34095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2FBF068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enum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SortOrder</w:t>
      </w:r>
      <w:proofErr w:type="spellEnd"/>
    </w:p>
    <w:p w14:paraId="4E6A3F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5D248E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Asc</w:t>
      </w:r>
      <w:proofErr w:type="spellEnd"/>
      <w:r w:rsidRPr="008E7315">
        <w:rPr>
          <w:noProof w:val="0"/>
          <w:lang w:val="en-US"/>
        </w:rPr>
        <w:t>,</w:t>
      </w:r>
    </w:p>
    <w:p w14:paraId="5E87C89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Desc</w:t>
      </w:r>
    </w:p>
    <w:p w14:paraId="1A26E2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0BD07D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RawImageDto.cs</w:t>
      </w:r>
      <w:proofErr w:type="spellEnd"/>
      <w:r w:rsidRPr="008E7315">
        <w:rPr>
          <w:noProof w:val="0"/>
          <w:lang w:val="en-US"/>
        </w:rPr>
        <w:t>:</w:t>
      </w:r>
    </w:p>
    <w:p w14:paraId="4EE1A6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41CBEA4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6E80FF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record </w:t>
      </w:r>
      <w:proofErr w:type="spellStart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>(</w:t>
      </w:r>
      <w:proofErr w:type="gramStart"/>
      <w:r w:rsidRPr="008E7315">
        <w:rPr>
          <w:noProof w:val="0"/>
          <w:lang w:val="en-US"/>
        </w:rPr>
        <w:t>byte[</w:t>
      </w:r>
      <w:proofErr w:type="gramEnd"/>
      <w:r w:rsidRPr="008E7315">
        <w:rPr>
          <w:noProof w:val="0"/>
          <w:lang w:val="en-US"/>
        </w:rPr>
        <w:t>] Data, int Width, int Height);</w:t>
      </w:r>
    </w:p>
    <w:p w14:paraId="4FB88271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SearchRequestDto.cs</w:t>
      </w:r>
      <w:proofErr w:type="spellEnd"/>
      <w:r w:rsidRPr="008E7315">
        <w:rPr>
          <w:noProof w:val="0"/>
          <w:lang w:val="en-US"/>
        </w:rPr>
        <w:t>:</w:t>
      </w:r>
    </w:p>
    <w:p w14:paraId="7471067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2F12B04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B0200C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6E5338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1F69C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1CDDFDB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SearchRequestDto</w:t>
      </w:r>
      <w:proofErr w:type="spellEnd"/>
    </w:p>
    <w:p w14:paraId="0B5C1A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677518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12350E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188AF4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</w:t>
      </w:r>
      <w:proofErr w:type="spellStart"/>
      <w:r w:rsidRPr="008E7315">
        <w:rPr>
          <w:noProof w:val="0"/>
          <w:lang w:val="en-US"/>
        </w:rPr>
        <w:t>SortProperty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25E1914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SortOrder</w:t>
      </w:r>
      <w:proofErr w:type="spellEnd"/>
      <w:r w:rsidRPr="008E7315">
        <w:rPr>
          <w:noProof w:val="0"/>
          <w:lang w:val="en-US"/>
        </w:rPr>
        <w:t xml:space="preserve">? </w:t>
      </w:r>
      <w:proofErr w:type="spellStart"/>
      <w:r w:rsidRPr="008E7315">
        <w:rPr>
          <w:noProof w:val="0"/>
          <w:lang w:val="en-US"/>
        </w:rPr>
        <w:t>SortOrder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598FA22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64C2C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Title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634A5F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Description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3745542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Isbn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79BB248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PublisherName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1B7440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gramStart"/>
      <w:r w:rsidRPr="008E7315">
        <w:rPr>
          <w:noProof w:val="0"/>
          <w:lang w:val="en-US"/>
        </w:rPr>
        <w:t>string[</w:t>
      </w:r>
      <w:proofErr w:type="gramEnd"/>
      <w:r w:rsidRPr="008E7315">
        <w:rPr>
          <w:noProof w:val="0"/>
          <w:lang w:val="en-US"/>
        </w:rPr>
        <w:t xml:space="preserve">]? Authors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55E5088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E83EEEA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TextSearchRequestDto.cs</w:t>
      </w:r>
      <w:proofErr w:type="spellEnd"/>
      <w:r w:rsidRPr="008E7315">
        <w:rPr>
          <w:noProof w:val="0"/>
          <w:lang w:val="en-US"/>
        </w:rPr>
        <w:t>:</w:t>
      </w:r>
    </w:p>
    <w:p w14:paraId="36716D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388BA04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F8FF172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TextSearchRequestDto</w:t>
      </w:r>
      <w:proofErr w:type="spellEnd"/>
    </w:p>
    <w:p w14:paraId="302E8AB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048C62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int </w:t>
      </w:r>
      <w:proofErr w:type="spellStart"/>
      <w:r w:rsidRPr="008E7315">
        <w:rPr>
          <w:noProof w:val="0"/>
          <w:lang w:val="en-US"/>
        </w:rPr>
        <w:t>PageSize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18A4ED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A43E8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Pattern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6A2844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5EB2A2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lastRenderedPageBreak/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TextSummarizationDto.cs</w:t>
      </w:r>
      <w:proofErr w:type="spellEnd"/>
      <w:r w:rsidRPr="008E7315">
        <w:rPr>
          <w:noProof w:val="0"/>
          <w:lang w:val="en-US"/>
        </w:rPr>
        <w:t>:</w:t>
      </w:r>
    </w:p>
    <w:p w14:paraId="49BBD8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4669CBE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3C000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7D7C02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AF40EB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4FE419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record </w:t>
      </w:r>
      <w:proofErr w:type="spellStart"/>
      <w:proofErr w:type="gramStart"/>
      <w:r w:rsidRPr="008E7315">
        <w:rPr>
          <w:noProof w:val="0"/>
          <w:lang w:val="en-US"/>
        </w:rPr>
        <w:t>TextSummarizationRequestDto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Text);</w:t>
      </w:r>
    </w:p>
    <w:p w14:paraId="7CC573D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DF91DA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18F250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record </w:t>
      </w:r>
      <w:proofErr w:type="spellStart"/>
      <w:proofErr w:type="gramStart"/>
      <w:r w:rsidRPr="008E7315">
        <w:rPr>
          <w:noProof w:val="0"/>
          <w:lang w:val="en-US"/>
        </w:rPr>
        <w:t>TextSummarizationResponseDto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SummarizedText</w:t>
      </w:r>
      <w:proofErr w:type="spellEnd"/>
      <w:r w:rsidRPr="008E7315">
        <w:rPr>
          <w:noProof w:val="0"/>
          <w:lang w:val="en-US"/>
        </w:rPr>
        <w:t>);</w:t>
      </w:r>
    </w:p>
    <w:p w14:paraId="23195619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TotalTimeUpdateRequestDto.cs</w:t>
      </w:r>
      <w:proofErr w:type="spellEnd"/>
      <w:r w:rsidRPr="008E7315">
        <w:rPr>
          <w:noProof w:val="0"/>
          <w:lang w:val="en-US"/>
        </w:rPr>
        <w:t>:</w:t>
      </w:r>
    </w:p>
    <w:p w14:paraId="1E08B7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4F6CE3F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F72FA5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8F998A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A61B3A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5135F2F8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TotalTimeUpdateRequestDto</w:t>
      </w:r>
      <w:proofErr w:type="spellEnd"/>
    </w:p>
    <w:p w14:paraId="1DB7041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112595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long Seconds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9DA40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4DC5549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TranslationDto.cs</w:t>
      </w:r>
      <w:proofErr w:type="spellEnd"/>
      <w:r w:rsidRPr="008E7315">
        <w:rPr>
          <w:noProof w:val="0"/>
          <w:lang w:val="en-US"/>
        </w:rPr>
        <w:t>:</w:t>
      </w:r>
    </w:p>
    <w:p w14:paraId="43C0BD0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54211BA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52E822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444CE2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EA5141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2E00AE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r w:rsidRPr="008E7315">
        <w:rPr>
          <w:noProof w:val="0"/>
          <w:lang w:val="en-US"/>
        </w:rPr>
        <w:t>TranslationRequestDto</w:t>
      </w:r>
      <w:proofErr w:type="spellEnd"/>
    </w:p>
    <w:p w14:paraId="6B31EB9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7527C9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</w:t>
      </w:r>
      <w:proofErr w:type="spellStart"/>
      <w:r w:rsidRPr="008E7315">
        <w:rPr>
          <w:noProof w:val="0"/>
          <w:lang w:val="en-US"/>
        </w:rPr>
        <w:t>SourceLanguage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127BAE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TargetLanguage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2DE4E68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SourceText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416D0B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0F55B5A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6257C0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471364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r w:rsidRPr="008E7315">
        <w:rPr>
          <w:noProof w:val="0"/>
          <w:lang w:val="en-US"/>
        </w:rPr>
        <w:t>TranslationResponseDto</w:t>
      </w:r>
      <w:proofErr w:type="spellEnd"/>
    </w:p>
    <w:p w14:paraId="4E0220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429AC8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</w:t>
      </w:r>
      <w:proofErr w:type="spellStart"/>
      <w:r w:rsidRPr="008E7315">
        <w:rPr>
          <w:noProof w:val="0"/>
          <w:lang w:val="en-US"/>
        </w:rPr>
        <w:t>DetectedSourceLanguage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71A27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TargetLanguage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516939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TranslatedText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 xml:space="preserve">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4CDC50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B19AF4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365F116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UserAddRequest.cs</w:t>
      </w:r>
      <w:proofErr w:type="spellEnd"/>
      <w:r w:rsidRPr="008E7315">
        <w:rPr>
          <w:noProof w:val="0"/>
          <w:lang w:val="en-US"/>
        </w:rPr>
        <w:t>:</w:t>
      </w:r>
    </w:p>
    <w:p w14:paraId="58DEBE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7451121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53039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616E2B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7032B3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0F9EB0EF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UserAddRequest</w:t>
      </w:r>
      <w:proofErr w:type="spellEnd"/>
    </w:p>
    <w:p w14:paraId="55F6784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6B70D8C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required string 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339A28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</w:t>
      </w:r>
      <w:proofErr w:type="spellStart"/>
      <w:r w:rsidRPr="008E7315">
        <w:rPr>
          <w:noProof w:val="0"/>
          <w:lang w:val="en-US"/>
        </w:rPr>
        <w:t>PinCode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351D44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EC692DC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UserDto.cs</w:t>
      </w:r>
      <w:proofErr w:type="spellEnd"/>
      <w:r w:rsidRPr="008E7315">
        <w:rPr>
          <w:noProof w:val="0"/>
          <w:lang w:val="en-US"/>
        </w:rPr>
        <w:t>:</w:t>
      </w:r>
    </w:p>
    <w:p w14:paraId="62FCDA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19485C5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80BF6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DF7F9F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D3CABC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5B96DC9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Id, string Name);</w:t>
      </w:r>
    </w:p>
    <w:p w14:paraId="45996AE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9A68518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UserEntityExtensions</w:t>
      </w:r>
      <w:proofErr w:type="spellEnd"/>
    </w:p>
    <w:p w14:paraId="744CC28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FCED86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this User user)</w:t>
      </w:r>
    </w:p>
    <w:p w14:paraId="7D51E0AE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4925628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return new </w:t>
      </w:r>
      <w:proofErr w:type="spellStart"/>
      <w:proofErr w:type="gram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user.Id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user.UserName</w:t>
      </w:r>
      <w:proofErr w:type="spellEnd"/>
      <w:r w:rsidRPr="008E7315">
        <w:rPr>
          <w:noProof w:val="0"/>
          <w:lang w:val="en-US"/>
        </w:rPr>
        <w:t xml:space="preserve"> ?? "");</w:t>
      </w:r>
    </w:p>
    <w:p w14:paraId="3A42B8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2CAA1B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4EBA2D5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lastRenderedPageBreak/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WordDictionaryDTOs.cs</w:t>
      </w:r>
      <w:proofErr w:type="spellEnd"/>
      <w:r w:rsidRPr="008E7315">
        <w:rPr>
          <w:noProof w:val="0"/>
          <w:lang w:val="en-US"/>
        </w:rPr>
        <w:t>:</w:t>
      </w:r>
    </w:p>
    <w:p w14:paraId="2ED284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Tapper;</w:t>
      </w:r>
    </w:p>
    <w:p w14:paraId="5D3686E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FE310A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502DFB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A4D2B6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6D87B40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WordDefinitionDto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PartOfSpeech</w:t>
      </w:r>
      <w:proofErr w:type="spellEnd"/>
      <w:r w:rsidRPr="008E7315">
        <w:rPr>
          <w:noProof w:val="0"/>
          <w:lang w:val="en-US"/>
        </w:rPr>
        <w:t xml:space="preserve">, string </w:t>
      </w:r>
      <w:proofErr w:type="spellStart"/>
      <w:r w:rsidRPr="008E7315">
        <w:rPr>
          <w:noProof w:val="0"/>
          <w:lang w:val="en-US"/>
        </w:rPr>
        <w:t>SubjectName</w:t>
      </w:r>
      <w:proofErr w:type="spellEnd"/>
      <w:r w:rsidRPr="008E7315">
        <w:rPr>
          <w:noProof w:val="0"/>
          <w:lang w:val="en-US"/>
        </w:rPr>
        <w:t>, string Definition)</w:t>
      </w:r>
    </w:p>
    <w:p w14:paraId="0A139D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2D9CB9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DictionaryWordDefinition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ToEntity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70833C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5A79A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</w:t>
      </w:r>
      <w:proofErr w:type="spellStart"/>
      <w:r w:rsidRPr="008E7315">
        <w:rPr>
          <w:noProof w:val="0"/>
          <w:lang w:val="en-US"/>
        </w:rPr>
        <w:t>DictionaryWordDefinition</w:t>
      </w:r>
      <w:proofErr w:type="spellEnd"/>
    </w:p>
    <w:p w14:paraId="39CCF4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6BD898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SubjectName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SubjectName</w:t>
      </w:r>
      <w:proofErr w:type="spellEnd"/>
      <w:r w:rsidRPr="008E7315">
        <w:rPr>
          <w:noProof w:val="0"/>
          <w:lang w:val="en-US"/>
        </w:rPr>
        <w:t>,</w:t>
      </w:r>
    </w:p>
    <w:p w14:paraId="3050B7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PartOfSpeech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PartOfSpeech</w:t>
      </w:r>
      <w:proofErr w:type="spellEnd"/>
      <w:r w:rsidRPr="008E7315">
        <w:rPr>
          <w:noProof w:val="0"/>
          <w:lang w:val="en-US"/>
        </w:rPr>
        <w:t>,</w:t>
      </w:r>
    </w:p>
    <w:p w14:paraId="23925A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Definition = Definition</w:t>
      </w:r>
    </w:p>
    <w:p w14:paraId="40A3FB70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};</w:t>
      </w:r>
    </w:p>
    <w:p w14:paraId="6DF1CA7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6FF1C5DE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2940D926" w14:textId="77777777" w:rsidR="00CE4EC3" w:rsidRPr="00184B06" w:rsidRDefault="00CE4EC3" w:rsidP="00CE4EC3">
      <w:pPr>
        <w:pStyle w:val="af7"/>
        <w:rPr>
          <w:noProof w:val="0"/>
        </w:rPr>
      </w:pPr>
    </w:p>
    <w:p w14:paraId="37D7584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[</w:t>
      </w:r>
      <w:proofErr w:type="spellStart"/>
      <w:r w:rsidRPr="00184B06">
        <w:rPr>
          <w:noProof w:val="0"/>
        </w:rPr>
        <w:t>TranspilationSource</w:t>
      </w:r>
      <w:proofErr w:type="spellEnd"/>
      <w:r w:rsidRPr="00184B06">
        <w:rPr>
          <w:noProof w:val="0"/>
        </w:rPr>
        <w:t>]</w:t>
      </w:r>
    </w:p>
    <w:p w14:paraId="5B617A1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WordAlias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Alias)</w:t>
      </w:r>
    </w:p>
    <w:p w14:paraId="4595EBA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237EF0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DictionaryWordAlias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ToEntity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57CE5F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232254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</w:t>
      </w:r>
      <w:proofErr w:type="spellStart"/>
      <w:r w:rsidRPr="008E7315">
        <w:rPr>
          <w:noProof w:val="0"/>
          <w:lang w:val="en-US"/>
        </w:rPr>
        <w:t>DictionaryWordAlias</w:t>
      </w:r>
      <w:proofErr w:type="spellEnd"/>
    </w:p>
    <w:p w14:paraId="7706770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4E125E8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Alias = Alias</w:t>
      </w:r>
    </w:p>
    <w:p w14:paraId="31C23AD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035808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63379CD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78826A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4023B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50A638A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spellStart"/>
      <w:proofErr w:type="gram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13D7781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string Word,</w:t>
      </w:r>
    </w:p>
    <w:p w14:paraId="4C26F10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string? Transcription,</w:t>
      </w:r>
    </w:p>
    <w:p w14:paraId="0CF8ADB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string? </w:t>
      </w:r>
      <w:proofErr w:type="spellStart"/>
      <w:r w:rsidRPr="001804BD">
        <w:rPr>
          <w:noProof w:val="0"/>
          <w:lang w:val="en-US"/>
        </w:rPr>
        <w:t>LanguageCode</w:t>
      </w:r>
      <w:proofErr w:type="spellEnd"/>
      <w:r w:rsidRPr="001804BD">
        <w:rPr>
          <w:noProof w:val="0"/>
          <w:lang w:val="en-US"/>
        </w:rPr>
        <w:t>,</w:t>
      </w:r>
    </w:p>
    <w:p w14:paraId="3B2D5D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WordAlias</w:t>
      </w:r>
      <w:proofErr w:type="spellEnd"/>
      <w:r w:rsidRPr="008E7315">
        <w:rPr>
          <w:noProof w:val="0"/>
          <w:lang w:val="en-US"/>
        </w:rPr>
        <w:t>&gt; Aliases,</w:t>
      </w:r>
    </w:p>
    <w:p w14:paraId="5666534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WordDefinitionDto</w:t>
      </w:r>
      <w:proofErr w:type="spellEnd"/>
      <w:r w:rsidRPr="008E7315">
        <w:rPr>
          <w:noProof w:val="0"/>
          <w:lang w:val="en-US"/>
        </w:rPr>
        <w:t>&gt; Definitions)</w:t>
      </w:r>
    </w:p>
    <w:p w14:paraId="2E9495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53CA0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ToEntity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51DE4B8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5804D5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word = new 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</w:p>
    <w:p w14:paraId="4C79F7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7E11066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Word = Word,</w:t>
      </w:r>
    </w:p>
    <w:p w14:paraId="6E2ECD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Transcription = Transcription,</w:t>
      </w:r>
    </w:p>
    <w:p w14:paraId="148A75D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LanguageCode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LanguageCode</w:t>
      </w:r>
      <w:proofErr w:type="spellEnd"/>
    </w:p>
    <w:p w14:paraId="1ED733A3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};</w:t>
      </w:r>
    </w:p>
    <w:p w14:paraId="40E4C417" w14:textId="77777777" w:rsidR="00CE4EC3" w:rsidRPr="00184B06" w:rsidRDefault="00CE4EC3" w:rsidP="00CE4EC3">
      <w:pPr>
        <w:pStyle w:val="af7"/>
        <w:rPr>
          <w:noProof w:val="0"/>
        </w:rPr>
      </w:pPr>
    </w:p>
    <w:p w14:paraId="234371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foreach (var definition in </w:t>
      </w:r>
      <w:proofErr w:type="spellStart"/>
      <w:r w:rsidRPr="008E7315">
        <w:rPr>
          <w:noProof w:val="0"/>
          <w:lang w:val="en-US"/>
        </w:rPr>
        <w:t>Definitions.Select</w:t>
      </w:r>
      <w:proofErr w:type="spellEnd"/>
      <w:r w:rsidRPr="008E7315">
        <w:rPr>
          <w:noProof w:val="0"/>
          <w:lang w:val="en-US"/>
        </w:rPr>
        <w:t xml:space="preserve">(def =&gt; </w:t>
      </w:r>
      <w:proofErr w:type="spellStart"/>
      <w:proofErr w:type="gramStart"/>
      <w:r w:rsidRPr="008E7315">
        <w:rPr>
          <w:noProof w:val="0"/>
          <w:lang w:val="en-US"/>
        </w:rPr>
        <w:t>def.ToEntity</w:t>
      </w:r>
      <w:proofErr w:type="spellEnd"/>
      <w:proofErr w:type="gramEnd"/>
      <w:r w:rsidRPr="008E7315">
        <w:rPr>
          <w:noProof w:val="0"/>
          <w:lang w:val="en-US"/>
        </w:rPr>
        <w:t>()))</w:t>
      </w:r>
    </w:p>
    <w:p w14:paraId="6D77A86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228486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word.Definitions.Add</w:t>
      </w:r>
      <w:proofErr w:type="spellEnd"/>
      <w:proofErr w:type="gramEnd"/>
      <w:r w:rsidRPr="008E7315">
        <w:rPr>
          <w:noProof w:val="0"/>
          <w:lang w:val="en-US"/>
        </w:rPr>
        <w:t>(definition);</w:t>
      </w:r>
    </w:p>
    <w:p w14:paraId="513846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76E71D4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B5B1C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word;</w:t>
      </w:r>
    </w:p>
    <w:p w14:paraId="1172E010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}</w:t>
      </w:r>
    </w:p>
    <w:p w14:paraId="7F0A7F5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50C4B314" w14:textId="77777777" w:rsidR="00CE4EC3" w:rsidRPr="00184B06" w:rsidRDefault="00CE4EC3" w:rsidP="00CE4EC3">
      <w:pPr>
        <w:pStyle w:val="af7"/>
        <w:rPr>
          <w:noProof w:val="0"/>
        </w:rPr>
      </w:pPr>
    </w:p>
    <w:p w14:paraId="2516EB32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static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DictionaryWordExtension</w:t>
      </w:r>
      <w:proofErr w:type="spellEnd"/>
    </w:p>
    <w:p w14:paraId="7B49AA5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5418A8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r w:rsidRPr="008E7315">
        <w:rPr>
          <w:noProof w:val="0"/>
          <w:lang w:val="en-US"/>
        </w:rPr>
        <w:t xml:space="preserve"> word)</w:t>
      </w:r>
    </w:p>
    <w:p w14:paraId="51141236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0A0B84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return new </w:t>
      </w:r>
      <w:proofErr w:type="spellStart"/>
      <w:proofErr w:type="gram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76DC5A0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word.Word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7E7741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word.Transcription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4029B4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word.LanguageCode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1B085A3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word.Aliases.Select</w:t>
      </w:r>
      <w:proofErr w:type="spellEnd"/>
      <w:proofErr w:type="gramEnd"/>
      <w:r w:rsidRPr="008E7315">
        <w:rPr>
          <w:noProof w:val="0"/>
          <w:lang w:val="en-US"/>
        </w:rPr>
        <w:t xml:space="preserve">(a =&gt; </w:t>
      </w:r>
      <w:proofErr w:type="spellStart"/>
      <w:r w:rsidRPr="008E7315">
        <w:rPr>
          <w:noProof w:val="0"/>
          <w:lang w:val="en-US"/>
        </w:rPr>
        <w:t>a.ToDto</w:t>
      </w:r>
      <w:proofErr w:type="spellEnd"/>
      <w:r w:rsidRPr="008E7315">
        <w:rPr>
          <w:noProof w:val="0"/>
          <w:lang w:val="en-US"/>
        </w:rPr>
        <w:t>()).</w:t>
      </w:r>
      <w:proofErr w:type="spellStart"/>
      <w:r w:rsidRPr="008E7315">
        <w:rPr>
          <w:noProof w:val="0"/>
          <w:lang w:val="en-US"/>
        </w:rPr>
        <w:t>ToList</w:t>
      </w:r>
      <w:proofErr w:type="spellEnd"/>
      <w:r w:rsidRPr="008E7315">
        <w:rPr>
          <w:noProof w:val="0"/>
          <w:lang w:val="en-US"/>
        </w:rPr>
        <w:t>(),</w:t>
      </w:r>
    </w:p>
    <w:p w14:paraId="2A7974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word.Definitions.Select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wordDef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wordDef.ToDto</w:t>
      </w:r>
      <w:proofErr w:type="spellEnd"/>
      <w:r w:rsidRPr="008E7315">
        <w:rPr>
          <w:noProof w:val="0"/>
          <w:lang w:val="en-US"/>
        </w:rPr>
        <w:t>()).</w:t>
      </w:r>
      <w:proofErr w:type="spellStart"/>
      <w:r w:rsidRPr="008E7315">
        <w:rPr>
          <w:noProof w:val="0"/>
          <w:lang w:val="en-US"/>
        </w:rPr>
        <w:t>ToList</w:t>
      </w:r>
      <w:proofErr w:type="spellEnd"/>
      <w:r w:rsidRPr="008E7315">
        <w:rPr>
          <w:noProof w:val="0"/>
          <w:lang w:val="en-US"/>
        </w:rPr>
        <w:t>()</w:t>
      </w:r>
    </w:p>
    <w:p w14:paraId="1065030B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);</w:t>
      </w:r>
    </w:p>
    <w:p w14:paraId="0E326FF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3FFD8489" w14:textId="77777777" w:rsidR="00CE4EC3" w:rsidRPr="00184B06" w:rsidRDefault="00CE4EC3" w:rsidP="00CE4EC3">
      <w:pPr>
        <w:pStyle w:val="af7"/>
        <w:rPr>
          <w:noProof w:val="0"/>
        </w:rPr>
      </w:pPr>
    </w:p>
    <w:p w14:paraId="7BD24BA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WordDefinitionDto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</w:t>
      </w:r>
      <w:proofErr w:type="spellStart"/>
      <w:r w:rsidRPr="008E7315">
        <w:rPr>
          <w:noProof w:val="0"/>
          <w:lang w:val="en-US"/>
        </w:rPr>
        <w:t>DictionaryWordDefinition</w:t>
      </w:r>
      <w:proofErr w:type="spellEnd"/>
      <w:r w:rsidRPr="008E7315">
        <w:rPr>
          <w:noProof w:val="0"/>
          <w:lang w:val="en-US"/>
        </w:rPr>
        <w:t xml:space="preserve"> definition)</w:t>
      </w:r>
    </w:p>
    <w:p w14:paraId="4DACC48B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77FCECF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return new </w:t>
      </w:r>
      <w:proofErr w:type="spellStart"/>
      <w:proofErr w:type="gramStart"/>
      <w:r w:rsidRPr="008E7315">
        <w:rPr>
          <w:noProof w:val="0"/>
          <w:lang w:val="en-US"/>
        </w:rPr>
        <w:t>WordDefinitionDto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definition.PartOfSpeech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definition.SubjectName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definition.Definition</w:t>
      </w:r>
      <w:proofErr w:type="spellEnd"/>
      <w:r w:rsidRPr="008E7315">
        <w:rPr>
          <w:noProof w:val="0"/>
          <w:lang w:val="en-US"/>
        </w:rPr>
        <w:t>);</w:t>
      </w:r>
    </w:p>
    <w:p w14:paraId="3D1BFC8D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}</w:t>
      </w:r>
    </w:p>
    <w:p w14:paraId="75B47CDE" w14:textId="77777777" w:rsidR="00CE4EC3" w:rsidRPr="00184B06" w:rsidRDefault="00CE4EC3" w:rsidP="00CE4EC3">
      <w:pPr>
        <w:pStyle w:val="af7"/>
        <w:rPr>
          <w:noProof w:val="0"/>
        </w:rPr>
      </w:pPr>
    </w:p>
    <w:p w14:paraId="282754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WordAlias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ToDto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</w:t>
      </w:r>
      <w:proofErr w:type="spellStart"/>
      <w:r w:rsidRPr="008E7315">
        <w:rPr>
          <w:noProof w:val="0"/>
          <w:lang w:val="en-US"/>
        </w:rPr>
        <w:t>DictionaryWordAlias</w:t>
      </w:r>
      <w:proofErr w:type="spellEnd"/>
      <w:r w:rsidRPr="008E7315">
        <w:rPr>
          <w:noProof w:val="0"/>
          <w:lang w:val="en-US"/>
        </w:rPr>
        <w:t xml:space="preserve"> alias)</w:t>
      </w:r>
    </w:p>
    <w:p w14:paraId="07D12776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lastRenderedPageBreak/>
        <w:t xml:space="preserve">    </w:t>
      </w:r>
      <w:r w:rsidRPr="00184B06">
        <w:rPr>
          <w:noProof w:val="0"/>
        </w:rPr>
        <w:t>{</w:t>
      </w:r>
    </w:p>
    <w:p w14:paraId="7DE383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return new </w:t>
      </w:r>
      <w:proofErr w:type="spellStart"/>
      <w:r w:rsidRPr="008E7315">
        <w:rPr>
          <w:noProof w:val="0"/>
          <w:lang w:val="en-US"/>
        </w:rPr>
        <w:t>WordAlias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alias.Alias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1C286C5C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}</w:t>
      </w:r>
    </w:p>
    <w:p w14:paraId="55D1D40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6DBFB268" w14:textId="77777777" w:rsidR="00CE4EC3" w:rsidRPr="00184B06" w:rsidRDefault="00CE4EC3" w:rsidP="00CE4EC3">
      <w:pPr>
        <w:pStyle w:val="af7"/>
        <w:rPr>
          <w:noProof w:val="0"/>
        </w:rPr>
      </w:pPr>
    </w:p>
    <w:p w14:paraId="6E2C43E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record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WordsApiWordDefinitionResponseDto</w:t>
      </w:r>
      <w:proofErr w:type="spellEnd"/>
    </w:p>
    <w:p w14:paraId="3334F19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112437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string Word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3584EF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WordDefinition</w:t>
      </w:r>
      <w:proofErr w:type="spellEnd"/>
      <w:r w:rsidRPr="008E7315">
        <w:rPr>
          <w:noProof w:val="0"/>
          <w:lang w:val="en-US"/>
        </w:rPr>
        <w:t xml:space="preserve">&gt; Definitions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 = new List&lt;</w:t>
      </w:r>
      <w:proofErr w:type="spellStart"/>
      <w:r w:rsidRPr="008E7315">
        <w:rPr>
          <w:noProof w:val="0"/>
          <w:lang w:val="en-US"/>
        </w:rPr>
        <w:t>WordDefinition</w:t>
      </w:r>
      <w:proofErr w:type="spellEnd"/>
      <w:r w:rsidRPr="008E7315">
        <w:rPr>
          <w:noProof w:val="0"/>
          <w:lang w:val="en-US"/>
        </w:rPr>
        <w:t>&gt;();</w:t>
      </w:r>
    </w:p>
    <w:p w14:paraId="47F168B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34B000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record </w:t>
      </w:r>
      <w:proofErr w:type="spellStart"/>
      <w:proofErr w:type="gramStart"/>
      <w:r w:rsidRPr="008E7315">
        <w:rPr>
          <w:noProof w:val="0"/>
          <w:lang w:val="en-US"/>
        </w:rPr>
        <w:t>WordDefinition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Definition, string </w:t>
      </w:r>
      <w:proofErr w:type="spellStart"/>
      <w:r w:rsidRPr="008E7315">
        <w:rPr>
          <w:noProof w:val="0"/>
          <w:lang w:val="en-US"/>
        </w:rPr>
        <w:t>PartOfSpeech</w:t>
      </w:r>
      <w:proofErr w:type="spellEnd"/>
      <w:r w:rsidRPr="008E7315">
        <w:rPr>
          <w:noProof w:val="0"/>
          <w:lang w:val="en-US"/>
        </w:rPr>
        <w:t>);</w:t>
      </w:r>
    </w:p>
    <w:p w14:paraId="3F4C2A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7FA5423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EntityNotFoundException.cs</w:t>
      </w:r>
      <w:proofErr w:type="spellEnd"/>
      <w:r w:rsidRPr="008E7315">
        <w:rPr>
          <w:noProof w:val="0"/>
          <w:lang w:val="en-US"/>
        </w:rPr>
        <w:t>:</w:t>
      </w:r>
    </w:p>
    <w:p w14:paraId="097ABC7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BookManager.Application.Common.Exceptions</w:t>
      </w:r>
      <w:proofErr w:type="spellEnd"/>
      <w:r w:rsidRPr="008E7315">
        <w:rPr>
          <w:noProof w:val="0"/>
          <w:lang w:val="en-US"/>
        </w:rPr>
        <w:t>;</w:t>
      </w:r>
    </w:p>
    <w:p w14:paraId="449D4E2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1CC83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 xml:space="preserve"> :</w:t>
      </w:r>
      <w:proofErr w:type="gramEnd"/>
      <w:r w:rsidRPr="008E7315">
        <w:rPr>
          <w:noProof w:val="0"/>
          <w:lang w:val="en-US"/>
        </w:rPr>
        <w:t xml:space="preserve"> Exception;</w:t>
      </w:r>
    </w:p>
    <w:p w14:paraId="7DE8B0C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FileAlreadyExistsException.cs</w:t>
      </w:r>
      <w:proofErr w:type="spellEnd"/>
      <w:r w:rsidRPr="008E7315">
        <w:rPr>
          <w:noProof w:val="0"/>
          <w:lang w:val="en-US"/>
        </w:rPr>
        <w:t>:</w:t>
      </w:r>
    </w:p>
    <w:p w14:paraId="62D1A3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F8682B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65053C9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FileAlreadyExistsException</w:t>
      </w:r>
      <w:proofErr w:type="spellEnd"/>
      <w:r w:rsidRPr="00184B06">
        <w:rPr>
          <w:noProof w:val="0"/>
        </w:rPr>
        <w:t xml:space="preserve"> 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Exception</w:t>
      </w:r>
      <w:proofErr w:type="spellEnd"/>
    </w:p>
    <w:p w14:paraId="52AB023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057FBF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proofErr w:type="gramStart"/>
      <w:r w:rsidRPr="008E7315">
        <w:rPr>
          <w:noProof w:val="0"/>
          <w:lang w:val="en-US"/>
        </w:rPr>
        <w:t>FileAlreadyExistsException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 : base("The file already exists!")</w:t>
      </w:r>
    </w:p>
    <w:p w14:paraId="10EE2F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CB0AA9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08DAF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68684B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InvalidFileHashException.cs</w:t>
      </w:r>
      <w:proofErr w:type="spellEnd"/>
      <w:r w:rsidRPr="008E7315">
        <w:rPr>
          <w:noProof w:val="0"/>
          <w:lang w:val="en-US"/>
        </w:rPr>
        <w:t>:</w:t>
      </w:r>
    </w:p>
    <w:p w14:paraId="419EA7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E8F30E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653F5D8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InvalidFileHashException</w:t>
      </w:r>
      <w:proofErr w:type="spellEnd"/>
      <w:r w:rsidRPr="00184B06">
        <w:rPr>
          <w:noProof w:val="0"/>
        </w:rPr>
        <w:t xml:space="preserve"> 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Exception</w:t>
      </w:r>
      <w:proofErr w:type="spellEnd"/>
    </w:p>
    <w:p w14:paraId="6E0B36E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F46618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proofErr w:type="gramStart"/>
      <w:r w:rsidRPr="008E7315">
        <w:rPr>
          <w:noProof w:val="0"/>
          <w:lang w:val="en-US"/>
        </w:rPr>
        <w:t>InvalidFileHashException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 : base("The file integrity hash is not valid!")</w:t>
      </w:r>
    </w:p>
    <w:p w14:paraId="0A17A28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7C3CB6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3D5EC9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8584A8A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MaxFileSizeException.cs</w:t>
      </w:r>
      <w:proofErr w:type="spellEnd"/>
      <w:r w:rsidRPr="008E7315">
        <w:rPr>
          <w:noProof w:val="0"/>
          <w:lang w:val="en-US"/>
        </w:rPr>
        <w:t>:</w:t>
      </w:r>
    </w:p>
    <w:p w14:paraId="6E307AC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4E22A3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37B1DD6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class</w:t>
      </w:r>
      <w:proofErr w:type="spellEnd"/>
      <w:r w:rsidRPr="00184B06">
        <w:rPr>
          <w:noProof w:val="0"/>
        </w:rPr>
        <w:t xml:space="preserve"> </w:t>
      </w:r>
      <w:proofErr w:type="spellStart"/>
      <w:proofErr w:type="gramStart"/>
      <w:r w:rsidRPr="00184B06">
        <w:rPr>
          <w:noProof w:val="0"/>
        </w:rPr>
        <w:t>MaxFileSizeException</w:t>
      </w:r>
      <w:proofErr w:type="spellEnd"/>
      <w:r w:rsidRPr="00184B06">
        <w:rPr>
          <w:noProof w:val="0"/>
        </w:rPr>
        <w:t xml:space="preserve"> :</w:t>
      </w:r>
      <w:proofErr w:type="gram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Exception</w:t>
      </w:r>
      <w:proofErr w:type="spellEnd"/>
    </w:p>
    <w:p w14:paraId="25344CA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626D2E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proofErr w:type="gramStart"/>
      <w:r w:rsidRPr="008E7315">
        <w:rPr>
          <w:noProof w:val="0"/>
          <w:lang w:val="en-US"/>
        </w:rPr>
        <w:t>MaxFileSizeException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 : base("The maximum file size has been exceeded.")</w:t>
      </w:r>
    </w:p>
    <w:p w14:paraId="11A69F2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033EE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234F07A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9E601D1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NotAvailableException.cs</w:t>
      </w:r>
      <w:proofErr w:type="spellEnd"/>
      <w:r w:rsidRPr="008E7315">
        <w:rPr>
          <w:noProof w:val="0"/>
          <w:lang w:val="en-US"/>
        </w:rPr>
        <w:t>:</w:t>
      </w:r>
    </w:p>
    <w:p w14:paraId="77E068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BookManager.Application.Common.Exceptions</w:t>
      </w:r>
      <w:proofErr w:type="spellEnd"/>
      <w:r w:rsidRPr="008E7315">
        <w:rPr>
          <w:noProof w:val="0"/>
          <w:lang w:val="en-US"/>
        </w:rPr>
        <w:t>;</w:t>
      </w:r>
    </w:p>
    <w:p w14:paraId="7714B09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FC85B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NotAvailableException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message): Exception($"</w:t>
      </w:r>
      <w:proofErr w:type="spellStart"/>
      <w:r w:rsidRPr="008E7315">
        <w:rPr>
          <w:noProof w:val="0"/>
          <w:lang w:val="en-US"/>
        </w:rPr>
        <w:t>NotAvailableException</w:t>
      </w:r>
      <w:proofErr w:type="spellEnd"/>
      <w:r w:rsidRPr="008E7315">
        <w:rPr>
          <w:noProof w:val="0"/>
          <w:lang w:val="en-US"/>
        </w:rPr>
        <w:t>: {message}");</w:t>
      </w:r>
    </w:p>
    <w:p w14:paraId="747CDFF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UserAccountExceptions.cs</w:t>
      </w:r>
      <w:proofErr w:type="spellEnd"/>
      <w:r w:rsidRPr="008E7315">
        <w:rPr>
          <w:noProof w:val="0"/>
          <w:lang w:val="en-US"/>
        </w:rPr>
        <w:t>:</w:t>
      </w:r>
    </w:p>
    <w:p w14:paraId="75A984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BookManager.Application.Common.Exceptions</w:t>
      </w:r>
      <w:proofErr w:type="spellEnd"/>
      <w:r w:rsidRPr="008E7315">
        <w:rPr>
          <w:noProof w:val="0"/>
          <w:lang w:val="en-US"/>
        </w:rPr>
        <w:t>;</w:t>
      </w:r>
    </w:p>
    <w:p w14:paraId="034D77D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DFA92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UserCreationException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message): Exception(message);</w:t>
      </w:r>
    </w:p>
    <w:p w14:paraId="20C873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UserUpdateException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message): Exception(message);</w:t>
      </w:r>
    </w:p>
    <w:p w14:paraId="4511F05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C3E8B54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IFileStorage.cs</w:t>
      </w:r>
      <w:proofErr w:type="spellEnd"/>
      <w:r w:rsidRPr="008E7315">
        <w:rPr>
          <w:noProof w:val="0"/>
          <w:lang w:val="en-US"/>
        </w:rPr>
        <w:t>:</w:t>
      </w:r>
    </w:p>
    <w:p w14:paraId="6673FF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B10CC7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E7FF141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IFileStorage</w:t>
      </w:r>
      <w:proofErr w:type="spellEnd"/>
    </w:p>
    <w:p w14:paraId="2D571B2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01B9D7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Task&lt;</w:t>
      </w:r>
      <w:proofErr w:type="spellStart"/>
      <w:r w:rsidRPr="008E7315">
        <w:rPr>
          <w:noProof w:val="0"/>
          <w:lang w:val="en-US"/>
        </w:rPr>
        <w:t>FileInfo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SaveFileAsync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filename, Stream stream);</w:t>
      </w:r>
    </w:p>
    <w:p w14:paraId="519A858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000B8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GetFileStream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filename);</w:t>
      </w:r>
    </w:p>
    <w:p w14:paraId="26BB82A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28FF4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gramStart"/>
      <w:r w:rsidRPr="008E7315">
        <w:rPr>
          <w:noProof w:val="0"/>
          <w:lang w:val="en-US"/>
        </w:rPr>
        <w:t>byte[</w:t>
      </w:r>
      <w:proofErr w:type="gramEnd"/>
      <w:r w:rsidRPr="008E7315">
        <w:rPr>
          <w:noProof w:val="0"/>
          <w:lang w:val="en-US"/>
        </w:rPr>
        <w:t xml:space="preserve">]&gt; </w:t>
      </w:r>
      <w:proofErr w:type="spellStart"/>
      <w:r w:rsidRPr="008E7315">
        <w:rPr>
          <w:noProof w:val="0"/>
          <w:lang w:val="en-US"/>
        </w:rPr>
        <w:t>ReadFileAsync</w:t>
      </w:r>
      <w:proofErr w:type="spellEnd"/>
      <w:r w:rsidRPr="008E7315">
        <w:rPr>
          <w:noProof w:val="0"/>
          <w:lang w:val="en-US"/>
        </w:rPr>
        <w:t>(string filename);</w:t>
      </w:r>
    </w:p>
    <w:p w14:paraId="679BC0D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D4262B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string </w:t>
      </w:r>
      <w:proofErr w:type="spellStart"/>
      <w:proofErr w:type="gramStart"/>
      <w:r w:rsidRPr="008E7315">
        <w:rPr>
          <w:noProof w:val="0"/>
          <w:lang w:val="en-US"/>
        </w:rPr>
        <w:t>GetFileHash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filename);</w:t>
      </w:r>
    </w:p>
    <w:p w14:paraId="56D19FB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2E9AA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void </w:t>
      </w:r>
      <w:proofErr w:type="spellStart"/>
      <w:proofErr w:type="gramStart"/>
      <w:r w:rsidRPr="008E7315">
        <w:rPr>
          <w:noProof w:val="0"/>
          <w:lang w:val="en-US"/>
        </w:rPr>
        <w:t>DeleteFile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filename);</w:t>
      </w:r>
    </w:p>
    <w:p w14:paraId="194FA9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0269E6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IAppDbContext.cs</w:t>
      </w:r>
      <w:proofErr w:type="spellEnd"/>
      <w:r w:rsidRPr="008E7315">
        <w:rPr>
          <w:noProof w:val="0"/>
          <w:lang w:val="en-US"/>
        </w:rPr>
        <w:t>:</w:t>
      </w:r>
    </w:p>
    <w:p w14:paraId="04983F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.Persistence</w:t>
      </w:r>
      <w:proofErr w:type="spellEnd"/>
      <w:r w:rsidRPr="008E7315">
        <w:rPr>
          <w:noProof w:val="0"/>
          <w:lang w:val="en-US"/>
        </w:rPr>
        <w:t>;</w:t>
      </w:r>
    </w:p>
    <w:p w14:paraId="5FCB8F9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F4F8B1D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IAppDbContext</w:t>
      </w:r>
      <w:proofErr w:type="spellEnd"/>
    </w:p>
    <w:p w14:paraId="49989E6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7F0242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 xml:space="preserve">&lt;BookCollection&gt; </w:t>
      </w:r>
      <w:proofErr w:type="spellStart"/>
      <w:r w:rsidRPr="008E7315">
        <w:rPr>
          <w:noProof w:val="0"/>
          <w:lang w:val="en-US"/>
        </w:rPr>
        <w:t>BookCollections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14B50AE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0706F2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 xml:space="preserve">&lt;Book&gt; Books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7465E5B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42A8B8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BookTexts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6F387F2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57300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 xml:space="preserve">&lt;User&gt; Users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07EE542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D1F2B7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BookUserStatsSet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0FD26EA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6EB1B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DictionaryWords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5498AD0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03395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Task&lt;int&gt; </w:t>
      </w:r>
      <w:proofErr w:type="spellStart"/>
      <w:proofErr w:type="gramStart"/>
      <w:r w:rsidRPr="008E7315">
        <w:rPr>
          <w:noProof w:val="0"/>
          <w:lang w:val="en-US"/>
        </w:rPr>
        <w:t>SaveChangesAsync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= default);</w:t>
      </w:r>
    </w:p>
    <w:p w14:paraId="55F393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C5D18A9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IAuthenticationService.cs</w:t>
      </w:r>
      <w:proofErr w:type="spellEnd"/>
      <w:r w:rsidRPr="008E7315">
        <w:rPr>
          <w:noProof w:val="0"/>
          <w:lang w:val="en-US"/>
        </w:rPr>
        <w:t>:</w:t>
      </w:r>
    </w:p>
    <w:p w14:paraId="1A8809C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6FECC16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8C58F7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E1EE2C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1EE34B3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IAuthenticationService</w:t>
      </w:r>
      <w:proofErr w:type="spellEnd"/>
    </w:p>
    <w:p w14:paraId="2A68733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0418198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public Task&lt;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SignIn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AuthenticationRequestDto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2B987B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refreshTokenString</w:t>
      </w:r>
      <w:proofErr w:type="spellEnd"/>
      <w:r w:rsidRPr="008E7315">
        <w:rPr>
          <w:noProof w:val="0"/>
          <w:lang w:val="en-US"/>
        </w:rPr>
        <w:t>);</w:t>
      </w:r>
    </w:p>
    <w:p w14:paraId="13C5E7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A5FBC41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IBookCollectionService.cs</w:t>
      </w:r>
      <w:proofErr w:type="spellEnd"/>
      <w:r w:rsidRPr="008E7315">
        <w:rPr>
          <w:noProof w:val="0"/>
          <w:lang w:val="en-US"/>
        </w:rPr>
        <w:t>:</w:t>
      </w:r>
    </w:p>
    <w:p w14:paraId="35C5C9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7FDC970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C9B505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7D66279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309D413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IBookCollectionService</w:t>
      </w:r>
      <w:proofErr w:type="spellEnd"/>
    </w:p>
    <w:p w14:paraId="3B19BF6F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65D1D9B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public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GetAllAsync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3E99495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9A094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CreateAsync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BookCollectionModRequest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407A889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7D7FC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id, </w:t>
      </w:r>
      <w:proofErr w:type="spellStart"/>
      <w:r w:rsidRPr="008E7315">
        <w:rPr>
          <w:noProof w:val="0"/>
          <w:lang w:val="en-US"/>
        </w:rPr>
        <w:t>BookCollectionModRequest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73ED52B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28B28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 </w:t>
      </w:r>
      <w:proofErr w:type="spellStart"/>
      <w:proofErr w:type="gramStart"/>
      <w:r w:rsidRPr="008E7315">
        <w:rPr>
          <w:noProof w:val="0"/>
          <w:lang w:val="en-US"/>
        </w:rPr>
        <w:t>DeleteAsync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id);</w:t>
      </w:r>
    </w:p>
    <w:p w14:paraId="5F8D22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47006AC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IBookFileHandler.cs</w:t>
      </w:r>
      <w:proofErr w:type="spellEnd"/>
      <w:r w:rsidRPr="008E7315">
        <w:rPr>
          <w:noProof w:val="0"/>
          <w:lang w:val="en-US"/>
        </w:rPr>
        <w:t>:</w:t>
      </w:r>
    </w:p>
    <w:p w14:paraId="18BCCD5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1E1EB9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BookManager.Domain.Enums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BBF727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A97089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2F3135A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DE48610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IBookFileHandler</w:t>
      </w:r>
      <w:proofErr w:type="spellEnd"/>
    </w:p>
    <w:p w14:paraId="12F7DC5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49CCEF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BookFileType FileType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5601E34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177F90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int? </w:t>
      </w:r>
      <w:proofErr w:type="spellStart"/>
      <w:proofErr w:type="gramStart"/>
      <w:r w:rsidRPr="008E7315">
        <w:rPr>
          <w:noProof w:val="0"/>
          <w:lang w:val="en-US"/>
        </w:rPr>
        <w:t>CountNumberOfPages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12992EC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9A53D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&lt;string&gt; </w:t>
      </w:r>
      <w:proofErr w:type="spellStart"/>
      <w:proofErr w:type="gramStart"/>
      <w:r w:rsidRPr="008E7315">
        <w:rPr>
          <w:noProof w:val="0"/>
          <w:lang w:val="en-US"/>
        </w:rPr>
        <w:t>GetAuthorList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732A89D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1F82BD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 xml:space="preserve">? </w:t>
      </w:r>
      <w:proofErr w:type="spellStart"/>
      <w:proofErr w:type="gramStart"/>
      <w:r w:rsidRPr="008E7315">
        <w:rPr>
          <w:noProof w:val="0"/>
          <w:lang w:val="en-US"/>
        </w:rPr>
        <w:t>GetPreviewImage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68B7C73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62E5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Task&lt;Stream&gt; </w:t>
      </w:r>
      <w:proofErr w:type="spellStart"/>
      <w:proofErr w:type="gramStart"/>
      <w:r w:rsidRPr="008E7315">
        <w:rPr>
          <w:noProof w:val="0"/>
          <w:lang w:val="en-US"/>
        </w:rPr>
        <w:t>GetJpegImageAsync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rawImage</w:t>
      </w:r>
      <w:proofErr w:type="spellEnd"/>
      <w:r w:rsidRPr="008E7315">
        <w:rPr>
          <w:noProof w:val="0"/>
          <w:lang w:val="en-US"/>
        </w:rPr>
        <w:t>);</w:t>
      </w:r>
    </w:p>
    <w:p w14:paraId="060262C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495517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</w:t>
      </w:r>
      <w:proofErr w:type="spellStart"/>
      <w:proofErr w:type="gramStart"/>
      <w:r w:rsidRPr="008E7315">
        <w:rPr>
          <w:noProof w:val="0"/>
          <w:lang w:val="en-US"/>
        </w:rPr>
        <w:t>GetBookTitle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0F638A9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8C891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StreamBookTexts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, Stream stream);</w:t>
      </w:r>
    </w:p>
    <w:p w14:paraId="4180FD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0C92F309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IBookService.cs</w:t>
      </w:r>
      <w:proofErr w:type="spellEnd"/>
      <w:r w:rsidRPr="008E7315">
        <w:rPr>
          <w:noProof w:val="0"/>
          <w:lang w:val="en-US"/>
        </w:rPr>
        <w:t>:</w:t>
      </w:r>
    </w:p>
    <w:p w14:paraId="7C825CA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System.Linq.Expressions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029A8A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93889E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90F3E5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78D70D6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2B2AE5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IBookService</w:t>
      </w:r>
      <w:proofErr w:type="spellEnd"/>
    </w:p>
    <w:p w14:paraId="2C198FC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6BAE61A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public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GetPageAsync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1BE4DD4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04BD">
        <w:rPr>
          <w:noProof w:val="0"/>
          <w:lang w:val="en-US"/>
        </w:rPr>
        <w:t>PageRequestDto</w:t>
      </w:r>
      <w:proofErr w:type="spellEnd"/>
      <w:r w:rsidRPr="001804BD">
        <w:rPr>
          <w:noProof w:val="0"/>
          <w:lang w:val="en-US"/>
        </w:rPr>
        <w:t xml:space="preserve"> request,</w:t>
      </w:r>
    </w:p>
    <w:p w14:paraId="360A64E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Expression&lt;Func&lt;Book, bool&gt;&gt;? predicate = null,</w:t>
      </w:r>
    </w:p>
    <w:p w14:paraId="47CCF5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User? user = null</w:t>
      </w:r>
    </w:p>
    <w:p w14:paraId="1CEEB5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);</w:t>
      </w:r>
    </w:p>
    <w:p w14:paraId="0CA8590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16B72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?&gt; </w:t>
      </w:r>
      <w:proofErr w:type="spellStart"/>
      <w:proofErr w:type="gramStart"/>
      <w:r w:rsidRPr="008E7315">
        <w:rPr>
          <w:noProof w:val="0"/>
          <w:lang w:val="en-US"/>
        </w:rPr>
        <w:t>GetByIdAsync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 xml:space="preserve">, Guid? 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 xml:space="preserve"> = null);</w:t>
      </w:r>
    </w:p>
    <w:p w14:paraId="020BCB6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98654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AddBookAsync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BookMetadataDto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bookMetadata</w:t>
      </w:r>
      <w:proofErr w:type="spellEnd"/>
      <w:r w:rsidRPr="008E7315">
        <w:rPr>
          <w:noProof w:val="0"/>
          <w:lang w:val="en-US"/>
        </w:rPr>
        <w:t>);</w:t>
      </w:r>
    </w:p>
    <w:p w14:paraId="515C144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4834C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UpdateBookDetailsAsync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id, </w:t>
      </w:r>
      <w:proofErr w:type="spellStart"/>
      <w:r w:rsidRPr="008E7315">
        <w:rPr>
          <w:noProof w:val="0"/>
          <w:lang w:val="en-US"/>
        </w:rPr>
        <w:t>BookDetailsUpdateDto</w:t>
      </w:r>
      <w:proofErr w:type="spellEnd"/>
      <w:r w:rsidRPr="008E7315">
        <w:rPr>
          <w:noProof w:val="0"/>
          <w:lang w:val="en-US"/>
        </w:rPr>
        <w:t xml:space="preserve"> details);</w:t>
      </w:r>
    </w:p>
    <w:p w14:paraId="4C13E62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270D2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 </w:t>
      </w:r>
      <w:proofErr w:type="spellStart"/>
      <w:proofErr w:type="gramStart"/>
      <w:r w:rsidRPr="008E7315">
        <w:rPr>
          <w:noProof w:val="0"/>
          <w:lang w:val="en-US"/>
        </w:rPr>
        <w:t>UpdateTotalTimeAsync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 xml:space="preserve">, Guid 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>, long seconds);</w:t>
      </w:r>
    </w:p>
    <w:p w14:paraId="2D4F7B1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D31C9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GetBookFileStreamAsync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id, User user);</w:t>
      </w:r>
    </w:p>
    <w:p w14:paraId="5A1DF3C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A1EEE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 xml:space="preserve">?&gt; </w:t>
      </w:r>
      <w:proofErr w:type="spellStart"/>
      <w:proofErr w:type="gramStart"/>
      <w:r w:rsidRPr="008E7315">
        <w:rPr>
          <w:noProof w:val="0"/>
          <w:lang w:val="en-US"/>
        </w:rPr>
        <w:t>GetBookCoverImageFileStream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);</w:t>
      </w:r>
    </w:p>
    <w:p w14:paraId="1FC25E5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EAAC71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 </w:t>
      </w:r>
      <w:proofErr w:type="spellStart"/>
      <w:proofErr w:type="gramStart"/>
      <w:r w:rsidRPr="008E7315">
        <w:rPr>
          <w:noProof w:val="0"/>
          <w:lang w:val="en-US"/>
        </w:rPr>
        <w:t>DeleteBookAsync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id);</w:t>
      </w:r>
    </w:p>
    <w:p w14:paraId="78A484C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A860A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 </w:t>
      </w:r>
      <w:proofErr w:type="spellStart"/>
      <w:proofErr w:type="gramStart"/>
      <w:r w:rsidRPr="008E7315">
        <w:rPr>
          <w:noProof w:val="0"/>
          <w:lang w:val="en-US"/>
        </w:rPr>
        <w:t>UpdateLastViewedPageAsync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int page, Guid 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 xml:space="preserve">, 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);</w:t>
      </w:r>
    </w:p>
    <w:p w14:paraId="63564BF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4954ED5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ISearchService.cs</w:t>
      </w:r>
      <w:proofErr w:type="spellEnd"/>
      <w:r w:rsidRPr="008E7315">
        <w:rPr>
          <w:noProof w:val="0"/>
          <w:lang w:val="en-US"/>
        </w:rPr>
        <w:t>:</w:t>
      </w:r>
    </w:p>
    <w:p w14:paraId="4EFE2DC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082FE4F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06ED8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277D35F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98CB2EE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ISearchService</w:t>
      </w:r>
      <w:proofErr w:type="spellEnd"/>
    </w:p>
    <w:p w14:paraId="75B918A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58F357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public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SearchByBookDetailsAsync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SearchRequestDto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searchRequest</w:t>
      </w:r>
      <w:proofErr w:type="spellEnd"/>
      <w:r w:rsidRPr="008E7315">
        <w:rPr>
          <w:noProof w:val="0"/>
          <w:lang w:val="en-US"/>
        </w:rPr>
        <w:t>, User? user = null);</w:t>
      </w:r>
    </w:p>
    <w:p w14:paraId="0A5E36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SearchByBookTexts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TextSearchRequestDto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5B4AA0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58F75ED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ITextSummarizationService.cs</w:t>
      </w:r>
      <w:proofErr w:type="spellEnd"/>
      <w:r w:rsidRPr="008E7315">
        <w:rPr>
          <w:noProof w:val="0"/>
          <w:lang w:val="en-US"/>
        </w:rPr>
        <w:t>:</w:t>
      </w:r>
    </w:p>
    <w:p w14:paraId="24FD26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1EBC088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E9EC8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1C8C2F6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9047FCD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ITextSummarizationService</w:t>
      </w:r>
      <w:proofErr w:type="spellEnd"/>
    </w:p>
    <w:p w14:paraId="4CA7CA7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5C0E2B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public Task&lt;</w:t>
      </w:r>
      <w:proofErr w:type="spellStart"/>
      <w:r w:rsidRPr="008E7315">
        <w:rPr>
          <w:noProof w:val="0"/>
          <w:lang w:val="en-US"/>
        </w:rPr>
        <w:t>TextSummarizationResponseDto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SummarizeTextAsync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TextSummarizationRequestDto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269E9D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E1A9F58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IThirdPartyDictionaryProvider.cs</w:t>
      </w:r>
      <w:proofErr w:type="spellEnd"/>
      <w:r w:rsidRPr="008E7315">
        <w:rPr>
          <w:noProof w:val="0"/>
          <w:lang w:val="en-US"/>
        </w:rPr>
        <w:t>:</w:t>
      </w:r>
    </w:p>
    <w:p w14:paraId="4E5FC3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4ACB43A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2F0689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0BEA394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3A46EE0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IThirdPartyDictionaryProvider</w:t>
      </w:r>
      <w:proofErr w:type="spellEnd"/>
    </w:p>
    <w:p w14:paraId="463E5A8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612478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string </w:t>
      </w:r>
      <w:proofErr w:type="spellStart"/>
      <w:r w:rsidRPr="008E7315">
        <w:rPr>
          <w:noProof w:val="0"/>
          <w:lang w:val="en-US"/>
        </w:rPr>
        <w:t>ProviderName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</w:t>
      </w:r>
    </w:p>
    <w:p w14:paraId="4F22ABC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02537A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GetDefinitionAsync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word);</w:t>
      </w:r>
    </w:p>
    <w:p w14:paraId="2ED3ED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3551641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ITranslationService.cs</w:t>
      </w:r>
      <w:proofErr w:type="spellEnd"/>
      <w:r w:rsidRPr="008E7315">
        <w:rPr>
          <w:noProof w:val="0"/>
          <w:lang w:val="en-US"/>
        </w:rPr>
        <w:t>:</w:t>
      </w:r>
    </w:p>
    <w:p w14:paraId="424377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3142E8E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EEED70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5BBB852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3EFF4C5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ITranslationService</w:t>
      </w:r>
      <w:proofErr w:type="spellEnd"/>
    </w:p>
    <w:p w14:paraId="678E0DF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4FBACC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public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LanguageDto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ListLanguagesAsync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4C39541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E5CB9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DetectLanguageResponseDto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DetectLanguageAsync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DetectLanguageRequestDto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563A8DA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F58561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TranslationResponseDto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TranslateAsync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TranslationRequestDto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1AEBB3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5F45CB18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IUserService.cs</w:t>
      </w:r>
      <w:proofErr w:type="spellEnd"/>
      <w:r w:rsidRPr="008E7315">
        <w:rPr>
          <w:noProof w:val="0"/>
          <w:lang w:val="en-US"/>
        </w:rPr>
        <w:t>:</w:t>
      </w:r>
    </w:p>
    <w:p w14:paraId="138D3A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2C035D7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8266E5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1564931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E6CBB9E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IUserService</w:t>
      </w:r>
      <w:proofErr w:type="spellEnd"/>
    </w:p>
    <w:p w14:paraId="3C666E7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40A7E1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GetAllUsers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037A67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CreateUser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09D39DB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UpdateUser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id, </w:t>
      </w:r>
      <w:proofErr w:type="spellStart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 request);</w:t>
      </w:r>
    </w:p>
    <w:p w14:paraId="1655E3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 </w:t>
      </w:r>
      <w:proofErr w:type="spellStart"/>
      <w:proofErr w:type="gramStart"/>
      <w:r w:rsidRPr="008E7315">
        <w:rPr>
          <w:noProof w:val="0"/>
          <w:lang w:val="en-US"/>
        </w:rPr>
        <w:t>DeleteUser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id);</w:t>
      </w:r>
    </w:p>
    <w:p w14:paraId="77F709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5B291423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IWordDictionaryService.cs</w:t>
      </w:r>
      <w:proofErr w:type="spellEnd"/>
      <w:r w:rsidRPr="008E7315">
        <w:rPr>
          <w:noProof w:val="0"/>
          <w:lang w:val="en-US"/>
        </w:rPr>
        <w:t>:</w:t>
      </w:r>
    </w:p>
    <w:p w14:paraId="51F673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76B91DA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6B4A0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4A8DD87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EB74F69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public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interface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IWordDictionaryService</w:t>
      </w:r>
      <w:proofErr w:type="spellEnd"/>
    </w:p>
    <w:p w14:paraId="196E4FBB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7F5719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&lt;string&gt; </w:t>
      </w:r>
      <w:proofErr w:type="spellStart"/>
      <w:proofErr w:type="gramStart"/>
      <w:r w:rsidRPr="008E7315">
        <w:rPr>
          <w:noProof w:val="0"/>
          <w:lang w:val="en-US"/>
        </w:rPr>
        <w:t>GetThirdPartyProviderNames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5E1320E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EE1BAC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FindAsync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word);</w:t>
      </w:r>
    </w:p>
    <w:p w14:paraId="54C6FFA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14A1B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FindInExtDictAsync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word, string </w:t>
      </w:r>
      <w:proofErr w:type="spellStart"/>
      <w:r w:rsidRPr="008E7315">
        <w:rPr>
          <w:noProof w:val="0"/>
          <w:lang w:val="en-US"/>
        </w:rPr>
        <w:t>thirdPartyProviderName</w:t>
      </w:r>
      <w:proofErr w:type="spellEnd"/>
      <w:r w:rsidRPr="008E7315">
        <w:rPr>
          <w:noProof w:val="0"/>
          <w:lang w:val="en-US"/>
        </w:rPr>
        <w:t>);</w:t>
      </w:r>
    </w:p>
    <w:p w14:paraId="431C76C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604B93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AddWordAsync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word);</w:t>
      </w:r>
    </w:p>
    <w:p w14:paraId="6E42F49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9ADE4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UpdateWordAsync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wordId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word);</w:t>
      </w:r>
    </w:p>
    <w:p w14:paraId="3F20090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B0721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Task </w:t>
      </w:r>
      <w:proofErr w:type="spellStart"/>
      <w:proofErr w:type="gramStart"/>
      <w:r w:rsidRPr="008E7315">
        <w:rPr>
          <w:noProof w:val="0"/>
          <w:lang w:val="en-US"/>
        </w:rPr>
        <w:t>DeleteWordAsync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word);</w:t>
      </w:r>
    </w:p>
    <w:p w14:paraId="6B9F913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392C724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DependencyInjection.cs</w:t>
      </w:r>
      <w:proofErr w:type="spellEnd"/>
      <w:r w:rsidRPr="008E7315">
        <w:rPr>
          <w:noProof w:val="0"/>
          <w:lang w:val="en-US"/>
        </w:rPr>
        <w:t>:</w:t>
      </w:r>
    </w:p>
    <w:p w14:paraId="4F8BA16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</w:t>
      </w:r>
      <w:proofErr w:type="spellEnd"/>
      <w:r w:rsidRPr="008E7315">
        <w:rPr>
          <w:noProof w:val="0"/>
          <w:lang w:val="en-US"/>
        </w:rPr>
        <w:t>;</w:t>
      </w:r>
    </w:p>
    <w:p w14:paraId="3ABB7A0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546472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static class </w:t>
      </w:r>
      <w:proofErr w:type="spellStart"/>
      <w:r w:rsidRPr="008E7315">
        <w:rPr>
          <w:noProof w:val="0"/>
          <w:lang w:val="en-US"/>
        </w:rPr>
        <w:t>DependencyInjection</w:t>
      </w:r>
      <w:proofErr w:type="spellEnd"/>
    </w:p>
    <w:p w14:paraId="342545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4F70CA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static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ConfigureDataPersistence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64AE22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this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services,</w:t>
      </w:r>
    </w:p>
    <w:p w14:paraId="07672C42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4B06">
        <w:rPr>
          <w:noProof w:val="0"/>
        </w:rPr>
        <w:t>IConfiguration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configuration</w:t>
      </w:r>
      <w:proofErr w:type="spellEnd"/>
      <w:r w:rsidRPr="00184B06">
        <w:rPr>
          <w:noProof w:val="0"/>
        </w:rPr>
        <w:t>)</w:t>
      </w:r>
    </w:p>
    <w:p w14:paraId="1C19A79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1F3FD8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conStrBuilder</w:t>
      </w:r>
      <w:proofErr w:type="spellEnd"/>
      <w:r w:rsidRPr="008E7315">
        <w:rPr>
          <w:noProof w:val="0"/>
          <w:lang w:val="en-US"/>
        </w:rPr>
        <w:t xml:space="preserve"> = new NpgsqlConnectionStringBuilder(</w:t>
      </w:r>
      <w:proofErr w:type="gramStart"/>
      <w:r w:rsidRPr="008E7315">
        <w:rPr>
          <w:noProof w:val="0"/>
          <w:lang w:val="en-US"/>
        </w:rPr>
        <w:t>configuration.GetConnectionString</w:t>
      </w:r>
      <w:proofErr w:type="gramEnd"/>
      <w:r w:rsidRPr="008E7315">
        <w:rPr>
          <w:noProof w:val="0"/>
          <w:lang w:val="en-US"/>
        </w:rPr>
        <w:t>("Main"))</w:t>
      </w:r>
    </w:p>
    <w:p w14:paraId="6F4F3B8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4DAC036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Password = configuration["</w:t>
      </w:r>
      <w:proofErr w:type="spellStart"/>
      <w:r w:rsidRPr="008E7315">
        <w:rPr>
          <w:noProof w:val="0"/>
          <w:lang w:val="en-US"/>
        </w:rPr>
        <w:t>DbPassword</w:t>
      </w:r>
      <w:proofErr w:type="spellEnd"/>
      <w:r w:rsidRPr="008E7315">
        <w:rPr>
          <w:noProof w:val="0"/>
          <w:lang w:val="en-US"/>
        </w:rPr>
        <w:t>"]</w:t>
      </w:r>
    </w:p>
    <w:p w14:paraId="5B0BAA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69A1D51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connection = </w:t>
      </w:r>
      <w:proofErr w:type="spellStart"/>
      <w:r w:rsidRPr="008E7315">
        <w:rPr>
          <w:noProof w:val="0"/>
          <w:lang w:val="en-US"/>
        </w:rPr>
        <w:t>conStrBuilder.ConnectionString</w:t>
      </w:r>
      <w:proofErr w:type="spellEnd"/>
      <w:r w:rsidRPr="008E7315">
        <w:rPr>
          <w:noProof w:val="0"/>
          <w:lang w:val="en-US"/>
        </w:rPr>
        <w:t>;</w:t>
      </w:r>
    </w:p>
    <w:p w14:paraId="0079020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services.AddDbContextFactory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AppDbContext</w:t>
      </w:r>
      <w:proofErr w:type="spellEnd"/>
      <w:r w:rsidRPr="008E7315">
        <w:rPr>
          <w:noProof w:val="0"/>
          <w:lang w:val="en-US"/>
        </w:rPr>
        <w:t>&gt;(options =&gt;</w:t>
      </w:r>
    </w:p>
    <w:p w14:paraId="3D4F167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options.UseNpgsql</w:t>
      </w:r>
      <w:proofErr w:type="spellEnd"/>
      <w:proofErr w:type="gramEnd"/>
      <w:r w:rsidRPr="008E7315">
        <w:rPr>
          <w:noProof w:val="0"/>
          <w:lang w:val="en-US"/>
        </w:rPr>
        <w:t xml:space="preserve">(connection, o =&gt; </w:t>
      </w:r>
      <w:proofErr w:type="spellStart"/>
      <w:r w:rsidRPr="008E7315">
        <w:rPr>
          <w:noProof w:val="0"/>
          <w:lang w:val="en-US"/>
        </w:rPr>
        <w:t>o.UseNodaTime</w:t>
      </w:r>
      <w:proofErr w:type="spellEnd"/>
      <w:r w:rsidRPr="008E7315">
        <w:rPr>
          <w:noProof w:val="0"/>
          <w:lang w:val="en-US"/>
        </w:rPr>
        <w:t>())</w:t>
      </w:r>
    </w:p>
    <w:p w14:paraId="1E1CAF5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UseSnakeCaseNamingConvention</w:t>
      </w:r>
      <w:proofErr w:type="spellEnd"/>
      <w:proofErr w:type="gramEnd"/>
      <w:r w:rsidRPr="008E7315">
        <w:rPr>
          <w:noProof w:val="0"/>
          <w:lang w:val="en-US"/>
        </w:rPr>
        <w:t>());</w:t>
      </w:r>
    </w:p>
    <w:p w14:paraId="4D805E9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IAppDbContext</w:t>
      </w:r>
      <w:proofErr w:type="spellEnd"/>
      <w:r w:rsidRPr="008E7315">
        <w:rPr>
          <w:noProof w:val="0"/>
          <w:lang w:val="en-US"/>
        </w:rPr>
        <w:t xml:space="preserve">&gt;(provider =&gt; </w:t>
      </w:r>
      <w:proofErr w:type="spellStart"/>
      <w:r w:rsidRPr="008E7315">
        <w:rPr>
          <w:noProof w:val="0"/>
          <w:lang w:val="en-US"/>
        </w:rPr>
        <w:t>provider.GetRequiredService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AppDbContext</w:t>
      </w:r>
      <w:proofErr w:type="spellEnd"/>
      <w:r w:rsidRPr="008E7315">
        <w:rPr>
          <w:noProof w:val="0"/>
          <w:lang w:val="en-US"/>
        </w:rPr>
        <w:t>&gt;());</w:t>
      </w:r>
    </w:p>
    <w:p w14:paraId="50B8F46F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184B06">
        <w:rPr>
          <w:noProof w:val="0"/>
        </w:rPr>
        <w:t>services.AddIdentityCore</w:t>
      </w:r>
      <w:proofErr w:type="spellEnd"/>
      <w:proofErr w:type="gramEnd"/>
      <w:r w:rsidRPr="00184B06">
        <w:rPr>
          <w:noProof w:val="0"/>
        </w:rPr>
        <w:t>&lt;User&gt;(</w:t>
      </w:r>
      <w:proofErr w:type="spellStart"/>
      <w:r w:rsidRPr="00184B06">
        <w:rPr>
          <w:noProof w:val="0"/>
        </w:rPr>
        <w:t>options</w:t>
      </w:r>
      <w:proofErr w:type="spellEnd"/>
      <w:r w:rsidRPr="00184B06">
        <w:rPr>
          <w:noProof w:val="0"/>
        </w:rPr>
        <w:t xml:space="preserve"> =&gt;</w:t>
      </w:r>
    </w:p>
    <w:p w14:paraId="628627A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{</w:t>
      </w:r>
    </w:p>
    <w:p w14:paraId="4FAC2F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    </w:t>
      </w:r>
      <w:proofErr w:type="spellStart"/>
      <w:proofErr w:type="gramStart"/>
      <w:r w:rsidRPr="008E7315">
        <w:rPr>
          <w:noProof w:val="0"/>
          <w:lang w:val="en-US"/>
        </w:rPr>
        <w:t>options.Password.RequireLowercase</w:t>
      </w:r>
      <w:proofErr w:type="spellEnd"/>
      <w:proofErr w:type="gramEnd"/>
      <w:r w:rsidRPr="008E7315">
        <w:rPr>
          <w:noProof w:val="0"/>
          <w:lang w:val="en-US"/>
        </w:rPr>
        <w:t xml:space="preserve"> = false;</w:t>
      </w:r>
    </w:p>
    <w:p w14:paraId="1BBA2CE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proofErr w:type="gramStart"/>
      <w:r w:rsidRPr="008E7315">
        <w:rPr>
          <w:noProof w:val="0"/>
          <w:lang w:val="en-US"/>
        </w:rPr>
        <w:t>options.Password.RequireUppercase</w:t>
      </w:r>
      <w:proofErr w:type="spellEnd"/>
      <w:proofErr w:type="gramEnd"/>
      <w:r w:rsidRPr="008E7315">
        <w:rPr>
          <w:noProof w:val="0"/>
          <w:lang w:val="en-US"/>
        </w:rPr>
        <w:t xml:space="preserve"> = false;</w:t>
      </w:r>
    </w:p>
    <w:p w14:paraId="505A00B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proofErr w:type="gramStart"/>
      <w:r w:rsidRPr="008E7315">
        <w:rPr>
          <w:noProof w:val="0"/>
          <w:lang w:val="en-US"/>
        </w:rPr>
        <w:t>options.Password.RequireDigit</w:t>
      </w:r>
      <w:proofErr w:type="spellEnd"/>
      <w:proofErr w:type="gramEnd"/>
      <w:r w:rsidRPr="008E7315">
        <w:rPr>
          <w:noProof w:val="0"/>
          <w:lang w:val="en-US"/>
        </w:rPr>
        <w:t xml:space="preserve"> = true;</w:t>
      </w:r>
    </w:p>
    <w:p w14:paraId="27D997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proofErr w:type="gramStart"/>
      <w:r w:rsidRPr="008E7315">
        <w:rPr>
          <w:noProof w:val="0"/>
          <w:lang w:val="en-US"/>
        </w:rPr>
        <w:t>options.Password.RequireNonAlphanumeric</w:t>
      </w:r>
      <w:proofErr w:type="spellEnd"/>
      <w:proofErr w:type="gramEnd"/>
      <w:r w:rsidRPr="008E7315">
        <w:rPr>
          <w:noProof w:val="0"/>
          <w:lang w:val="en-US"/>
        </w:rPr>
        <w:t xml:space="preserve"> = false;</w:t>
      </w:r>
    </w:p>
    <w:p w14:paraId="61A4B688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    </w:t>
      </w:r>
      <w:r w:rsidRPr="00184B06">
        <w:rPr>
          <w:noProof w:val="0"/>
        </w:rPr>
        <w:t>})</w:t>
      </w:r>
    </w:p>
    <w:p w14:paraId="06FB5BC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AddRoles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IdentityRole</w:t>
      </w:r>
      <w:proofErr w:type="spellEnd"/>
      <w:r w:rsidRPr="008E7315">
        <w:rPr>
          <w:noProof w:val="0"/>
          <w:lang w:val="en-US"/>
        </w:rPr>
        <w:t>&lt;Guid&gt;&gt;()</w:t>
      </w:r>
    </w:p>
    <w:p w14:paraId="73FD53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AddEntityFrameworkStores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AppDbContext</w:t>
      </w:r>
      <w:proofErr w:type="spellEnd"/>
      <w:r w:rsidRPr="008E7315">
        <w:rPr>
          <w:noProof w:val="0"/>
          <w:lang w:val="en-US"/>
        </w:rPr>
        <w:t>&gt;();</w:t>
      </w:r>
    </w:p>
    <w:p w14:paraId="586C329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9DED8CD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services</w:t>
      </w:r>
      <w:proofErr w:type="spellEnd"/>
      <w:r w:rsidRPr="00184B06">
        <w:rPr>
          <w:noProof w:val="0"/>
        </w:rPr>
        <w:t>;</w:t>
      </w:r>
    </w:p>
    <w:p w14:paraId="052FFE8D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D45250A" w14:textId="77777777" w:rsidR="00CE4EC3" w:rsidRPr="00184B06" w:rsidRDefault="00CE4EC3" w:rsidP="00CE4EC3">
      <w:pPr>
        <w:pStyle w:val="af7"/>
        <w:rPr>
          <w:noProof w:val="0"/>
        </w:rPr>
      </w:pPr>
    </w:p>
    <w:p w14:paraId="00AAC4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lastRenderedPageBreak/>
        <w:t xml:space="preserve">    </w:t>
      </w:r>
      <w:r w:rsidRPr="008E7315">
        <w:rPr>
          <w:noProof w:val="0"/>
          <w:lang w:val="en-US"/>
        </w:rPr>
        <w:t xml:space="preserve">public static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AddApplicationServices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this </w:t>
      </w:r>
      <w:proofErr w:type="spellStart"/>
      <w:r w:rsidRPr="008E7315">
        <w:rPr>
          <w:noProof w:val="0"/>
          <w:lang w:val="en-US"/>
        </w:rPr>
        <w:t>IServiceCollection</w:t>
      </w:r>
      <w:proofErr w:type="spellEnd"/>
      <w:r w:rsidRPr="008E7315">
        <w:rPr>
          <w:noProof w:val="0"/>
          <w:lang w:val="en-US"/>
        </w:rPr>
        <w:t xml:space="preserve"> services,</w:t>
      </w:r>
    </w:p>
    <w:p w14:paraId="324EBF54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4B06">
        <w:rPr>
          <w:noProof w:val="0"/>
        </w:rPr>
        <w:t>IConfiguration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configuration</w:t>
      </w:r>
      <w:proofErr w:type="spellEnd"/>
      <w:r w:rsidRPr="00184B06">
        <w:rPr>
          <w:noProof w:val="0"/>
        </w:rPr>
        <w:t>)</w:t>
      </w:r>
    </w:p>
    <w:p w14:paraId="120ED515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{</w:t>
      </w:r>
    </w:p>
    <w:p w14:paraId="5E1144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proofErr w:type="gramStart"/>
      <w:r w:rsidRPr="008E7315">
        <w:rPr>
          <w:noProof w:val="0"/>
          <w:lang w:val="en-US"/>
        </w:rPr>
        <w:t>services.Configure</w:t>
      </w:r>
      <w:proofErr w:type="gramEnd"/>
      <w:r w:rsidRPr="008E7315">
        <w:rPr>
          <w:noProof w:val="0"/>
          <w:lang w:val="en-US"/>
        </w:rPr>
        <w:t>&lt;MerriamWebsterOptions&gt;(configuration.GetSection(MerriamWebsterOptions.MerriamWebster));</w:t>
      </w:r>
    </w:p>
    <w:p w14:paraId="57746DF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90C79AB" w14:textId="05E2FE7E" w:rsidR="00CE4EC3" w:rsidRPr="008E7315" w:rsidRDefault="00CE4EC3" w:rsidP="00865B39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services.AddSingleton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IFileStorage</w:t>
      </w:r>
      <w:proofErr w:type="spellEnd"/>
      <w:r w:rsidRPr="008E7315">
        <w:rPr>
          <w:noProof w:val="0"/>
          <w:lang w:val="en-US"/>
        </w:rPr>
        <w:t>, FileStorage&gt;();</w:t>
      </w:r>
    </w:p>
    <w:p w14:paraId="7EA4654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services.ConfigureHttpJsonOptions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jsonOptions</w:t>
      </w:r>
      <w:proofErr w:type="spellEnd"/>
      <w:r w:rsidRPr="008E7315">
        <w:rPr>
          <w:noProof w:val="0"/>
          <w:lang w:val="en-US"/>
        </w:rPr>
        <w:t xml:space="preserve"> =&gt;</w:t>
      </w:r>
    </w:p>
    <w:p w14:paraId="03CED5BA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{</w:t>
      </w:r>
    </w:p>
    <w:p w14:paraId="30E9EE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proofErr w:type="gramStart"/>
      <w:r w:rsidRPr="008E7315">
        <w:rPr>
          <w:noProof w:val="0"/>
          <w:lang w:val="en-US"/>
        </w:rPr>
        <w:t>jsonOptions.SerializerOptions.ConfigureForNodaTime</w:t>
      </w:r>
      <w:proofErr w:type="gramEnd"/>
      <w:r w:rsidRPr="008E7315">
        <w:rPr>
          <w:noProof w:val="0"/>
          <w:lang w:val="en-US"/>
        </w:rPr>
        <w:t>(DateTimeZoneProviders.Tzdb);</w:t>
      </w:r>
    </w:p>
    <w:p w14:paraId="19640C1F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});</w:t>
      </w:r>
    </w:p>
    <w:p w14:paraId="2E31C2D3" w14:textId="77777777" w:rsidR="00CE4EC3" w:rsidRPr="00184B06" w:rsidRDefault="00CE4EC3" w:rsidP="00CE4EC3">
      <w:pPr>
        <w:pStyle w:val="af7"/>
        <w:rPr>
          <w:noProof w:val="0"/>
        </w:rPr>
      </w:pPr>
    </w:p>
    <w:p w14:paraId="460BF0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IBookService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BookService</w:t>
      </w:r>
      <w:proofErr w:type="spellEnd"/>
      <w:r w:rsidRPr="008E7315">
        <w:rPr>
          <w:noProof w:val="0"/>
          <w:lang w:val="en-US"/>
        </w:rPr>
        <w:t>&gt;();</w:t>
      </w:r>
    </w:p>
    <w:p w14:paraId="5303C1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IUserService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UserService</w:t>
      </w:r>
      <w:proofErr w:type="spellEnd"/>
      <w:r w:rsidRPr="008E7315">
        <w:rPr>
          <w:noProof w:val="0"/>
          <w:lang w:val="en-US"/>
        </w:rPr>
        <w:t>&gt;();</w:t>
      </w:r>
    </w:p>
    <w:p w14:paraId="62DF115E" w14:textId="7049E057" w:rsidR="00CE4EC3" w:rsidRPr="008E7315" w:rsidRDefault="00CE4EC3" w:rsidP="00865B39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ISearchService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SearchService</w:t>
      </w:r>
      <w:proofErr w:type="spellEnd"/>
      <w:r w:rsidRPr="008E7315">
        <w:rPr>
          <w:noProof w:val="0"/>
          <w:lang w:val="en-US"/>
        </w:rPr>
        <w:t>&gt;();</w:t>
      </w:r>
    </w:p>
    <w:p w14:paraId="22AA36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IAuthenticationService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AuthenticationService</w:t>
      </w:r>
      <w:proofErr w:type="spellEnd"/>
      <w:r w:rsidRPr="008E7315">
        <w:rPr>
          <w:noProof w:val="0"/>
          <w:lang w:val="en-US"/>
        </w:rPr>
        <w:t>&gt;();</w:t>
      </w:r>
    </w:p>
    <w:p w14:paraId="76F55B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IBookFileHandler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PdfBookFileHandler</w:t>
      </w:r>
      <w:proofErr w:type="spellEnd"/>
      <w:r w:rsidRPr="008E7315">
        <w:rPr>
          <w:noProof w:val="0"/>
          <w:lang w:val="en-US"/>
        </w:rPr>
        <w:t>&gt;();</w:t>
      </w:r>
    </w:p>
    <w:p w14:paraId="3DCD51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ITranslationService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YTranslationService</w:t>
      </w:r>
      <w:proofErr w:type="spellEnd"/>
      <w:r w:rsidRPr="008E7315">
        <w:rPr>
          <w:noProof w:val="0"/>
          <w:lang w:val="en-US"/>
        </w:rPr>
        <w:t>&gt;();</w:t>
      </w:r>
    </w:p>
    <w:p w14:paraId="08BAA9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ITextSummarizationService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YTextSummarizationService</w:t>
      </w:r>
      <w:proofErr w:type="spellEnd"/>
      <w:r w:rsidRPr="008E7315">
        <w:rPr>
          <w:noProof w:val="0"/>
          <w:lang w:val="en-US"/>
        </w:rPr>
        <w:t>&gt;();</w:t>
      </w:r>
    </w:p>
    <w:p w14:paraId="7BFCF6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IWordDictionaryService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DictionaryService</w:t>
      </w:r>
      <w:proofErr w:type="spellEnd"/>
      <w:r w:rsidRPr="008E7315">
        <w:rPr>
          <w:noProof w:val="0"/>
          <w:lang w:val="en-US"/>
        </w:rPr>
        <w:t>&gt;();</w:t>
      </w:r>
    </w:p>
    <w:p w14:paraId="3283308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IBookCollectionService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BookCollectionService</w:t>
      </w:r>
      <w:proofErr w:type="spellEnd"/>
      <w:r w:rsidRPr="008E7315">
        <w:rPr>
          <w:noProof w:val="0"/>
          <w:lang w:val="en-US"/>
        </w:rPr>
        <w:t>&gt;();</w:t>
      </w:r>
    </w:p>
    <w:p w14:paraId="6DE8E1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services.AddTransient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IThirdPartyDictionaryProvider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MerriamWebsterDictionaryProvider</w:t>
      </w:r>
      <w:proofErr w:type="spellEnd"/>
      <w:r w:rsidRPr="008E7315">
        <w:rPr>
          <w:noProof w:val="0"/>
          <w:lang w:val="en-US"/>
        </w:rPr>
        <w:t>&gt;();</w:t>
      </w:r>
    </w:p>
    <w:p w14:paraId="1A1B7D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services.AddTransient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IThirdPartyDictionaryProvider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YAiDictionaryProvider</w:t>
      </w:r>
      <w:proofErr w:type="spellEnd"/>
      <w:r w:rsidRPr="008E7315">
        <w:rPr>
          <w:noProof w:val="0"/>
          <w:lang w:val="en-US"/>
        </w:rPr>
        <w:t>&gt;();</w:t>
      </w:r>
    </w:p>
    <w:p w14:paraId="2BBC2EE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5FC9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IValidator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PageRequestDto</w:t>
      </w:r>
      <w:proofErr w:type="spellEnd"/>
      <w:r w:rsidRPr="008E7315">
        <w:rPr>
          <w:noProof w:val="0"/>
          <w:lang w:val="en-US"/>
        </w:rPr>
        <w:t xml:space="preserve">&gt;, </w:t>
      </w:r>
      <w:proofErr w:type="spellStart"/>
      <w:r w:rsidRPr="008E7315">
        <w:rPr>
          <w:noProof w:val="0"/>
          <w:lang w:val="en-US"/>
        </w:rPr>
        <w:t>PageRequestValidator</w:t>
      </w:r>
      <w:proofErr w:type="spellEnd"/>
      <w:r w:rsidRPr="008E7315">
        <w:rPr>
          <w:noProof w:val="0"/>
          <w:lang w:val="en-US"/>
        </w:rPr>
        <w:t>&gt;();</w:t>
      </w:r>
    </w:p>
    <w:p w14:paraId="0EC50A0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IValidator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&gt;, </w:t>
      </w:r>
      <w:proofErr w:type="spellStart"/>
      <w:r w:rsidRPr="008E7315">
        <w:rPr>
          <w:noProof w:val="0"/>
          <w:lang w:val="en-US"/>
        </w:rPr>
        <w:t>UserAddRequestValidator</w:t>
      </w:r>
      <w:proofErr w:type="spellEnd"/>
      <w:r w:rsidRPr="008E7315">
        <w:rPr>
          <w:noProof w:val="0"/>
          <w:lang w:val="en-US"/>
        </w:rPr>
        <w:t>&gt;();</w:t>
      </w:r>
    </w:p>
    <w:p w14:paraId="381FAC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services.AddScoped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IValidator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&gt;, </w:t>
      </w:r>
      <w:proofErr w:type="spellStart"/>
      <w:r w:rsidRPr="008E7315">
        <w:rPr>
          <w:noProof w:val="0"/>
          <w:lang w:val="en-US"/>
        </w:rPr>
        <w:t>WordDtoValidator</w:t>
      </w:r>
      <w:proofErr w:type="spellEnd"/>
      <w:r w:rsidRPr="008E7315">
        <w:rPr>
          <w:noProof w:val="0"/>
          <w:lang w:val="en-US"/>
        </w:rPr>
        <w:t>&gt;();</w:t>
      </w:r>
    </w:p>
    <w:p w14:paraId="3227B12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7C455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services.AddHttpClient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ITextSummarizationService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YTextSummarizationService</w:t>
      </w:r>
      <w:proofErr w:type="spellEnd"/>
      <w:r w:rsidRPr="008E7315">
        <w:rPr>
          <w:noProof w:val="0"/>
          <w:lang w:val="en-US"/>
        </w:rPr>
        <w:t>&gt;(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=&gt;</w:t>
      </w:r>
    </w:p>
    <w:p w14:paraId="0215AB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1470690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httpClient.BaseAddress</w:t>
      </w:r>
      <w:proofErr w:type="spellEnd"/>
      <w:r w:rsidRPr="008E7315">
        <w:rPr>
          <w:noProof w:val="0"/>
          <w:lang w:val="en-US"/>
        </w:rPr>
        <w:t xml:space="preserve"> = new Uri("https://llm.api.cloud.yandex.net");</w:t>
      </w:r>
    </w:p>
    <w:p w14:paraId="377AF10A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});</w:t>
      </w:r>
    </w:p>
    <w:p w14:paraId="027DEAE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services.AddHttpClient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YAiDictionaryProvider</w:t>
      </w:r>
      <w:proofErr w:type="spellEnd"/>
      <w:r w:rsidRPr="008E7315">
        <w:rPr>
          <w:noProof w:val="0"/>
          <w:lang w:val="en-US"/>
        </w:rPr>
        <w:t>&gt;();</w:t>
      </w:r>
    </w:p>
    <w:p w14:paraId="33A91A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services.AddHttpClient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MerriamWebsterDictionaryProvider</w:t>
      </w:r>
      <w:proofErr w:type="spellEnd"/>
      <w:r w:rsidRPr="008E7315">
        <w:rPr>
          <w:noProof w:val="0"/>
          <w:lang w:val="en-US"/>
        </w:rPr>
        <w:t>&gt;();</w:t>
      </w:r>
    </w:p>
    <w:p w14:paraId="79573E6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302D6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services.AddHostedService</w:t>
      </w:r>
      <w:proofErr w:type="spellEnd"/>
      <w:proofErr w:type="gram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IndexingHostedService</w:t>
      </w:r>
      <w:proofErr w:type="spellEnd"/>
      <w:r w:rsidRPr="008E7315">
        <w:rPr>
          <w:noProof w:val="0"/>
          <w:lang w:val="en-US"/>
        </w:rPr>
        <w:t>&gt;();</w:t>
      </w:r>
    </w:p>
    <w:p w14:paraId="3EFC41B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E7156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services;</w:t>
      </w:r>
    </w:p>
    <w:p w14:paraId="0D17253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BFB2D8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315A4ED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INotificationService.cs</w:t>
      </w:r>
      <w:proofErr w:type="spellEnd"/>
      <w:r w:rsidRPr="008E7315">
        <w:rPr>
          <w:noProof w:val="0"/>
          <w:lang w:val="en-US"/>
        </w:rPr>
        <w:t>:</w:t>
      </w:r>
    </w:p>
    <w:p w14:paraId="4064E2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</w:p>
    <w:p w14:paraId="79636F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System.Threading.Channels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6C1F82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A5ACC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BookManager.Application.Notification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87001C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C0134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interface </w:t>
      </w:r>
      <w:proofErr w:type="spellStart"/>
      <w:r w:rsidRPr="008E7315">
        <w:rPr>
          <w:noProof w:val="0"/>
          <w:lang w:val="en-US"/>
        </w:rPr>
        <w:t>INotificationService</w:t>
      </w:r>
      <w:proofErr w:type="spellEnd"/>
    </w:p>
    <w:p w14:paraId="354E43E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168F25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&lt;Channel&lt;Notification&gt;&gt; </w:t>
      </w:r>
      <w:proofErr w:type="spellStart"/>
      <w:proofErr w:type="gramStart"/>
      <w:r w:rsidRPr="008E7315">
        <w:rPr>
          <w:noProof w:val="0"/>
          <w:lang w:val="en-US"/>
        </w:rPr>
        <w:t>SubscribeAsync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);</w:t>
      </w:r>
    </w:p>
    <w:p w14:paraId="0C8CFF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UnsubscribeAsync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Channel&lt;Notification&gt; channel);</w:t>
      </w:r>
    </w:p>
    <w:p w14:paraId="18223AD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SendAsync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Notification notification,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);</w:t>
      </w:r>
    </w:p>
    <w:p w14:paraId="74383A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C1AA64F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Notification.cs</w:t>
      </w:r>
      <w:proofErr w:type="spellEnd"/>
      <w:r w:rsidRPr="008E7315">
        <w:rPr>
          <w:noProof w:val="0"/>
          <w:lang w:val="en-US"/>
        </w:rPr>
        <w:t>:</w:t>
      </w:r>
    </w:p>
    <w:p w14:paraId="156ADFA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NodaTime</w:t>
      </w:r>
      <w:proofErr w:type="spellEnd"/>
      <w:r w:rsidRPr="008E7315">
        <w:rPr>
          <w:noProof w:val="0"/>
          <w:lang w:val="en-US"/>
        </w:rPr>
        <w:t>;</w:t>
      </w:r>
    </w:p>
    <w:p w14:paraId="40137B1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665DE46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BookManager.Application.Notification</w:t>
      </w:r>
      <w:proofErr w:type="spellEnd"/>
      <w:r w:rsidRPr="00184B06">
        <w:rPr>
          <w:noProof w:val="0"/>
        </w:rPr>
        <w:t>;</w:t>
      </w:r>
    </w:p>
    <w:p w14:paraId="4D0CF0C1" w14:textId="77777777" w:rsidR="00CE4EC3" w:rsidRPr="00184B06" w:rsidRDefault="00CE4EC3" w:rsidP="00CE4EC3">
      <w:pPr>
        <w:pStyle w:val="af7"/>
        <w:rPr>
          <w:noProof w:val="0"/>
        </w:rPr>
      </w:pPr>
    </w:p>
    <w:p w14:paraId="047D07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record </w:t>
      </w:r>
      <w:proofErr w:type="gramStart"/>
      <w:r w:rsidRPr="008E7315">
        <w:rPr>
          <w:noProof w:val="0"/>
          <w:lang w:val="en-US"/>
        </w:rPr>
        <w:t>Notification(</w:t>
      </w:r>
      <w:proofErr w:type="gramEnd"/>
      <w:r w:rsidRPr="008E7315">
        <w:rPr>
          <w:noProof w:val="0"/>
          <w:lang w:val="en-US"/>
        </w:rPr>
        <w:t xml:space="preserve">string Message, Instant </w:t>
      </w:r>
      <w:proofErr w:type="spellStart"/>
      <w:r w:rsidRPr="008E7315">
        <w:rPr>
          <w:noProof w:val="0"/>
          <w:lang w:val="en-US"/>
        </w:rPr>
        <w:t>DateTime</w:t>
      </w:r>
      <w:proofErr w:type="spellEnd"/>
      <w:r w:rsidRPr="008E7315">
        <w:rPr>
          <w:noProof w:val="0"/>
          <w:lang w:val="en-US"/>
        </w:rPr>
        <w:t>);</w:t>
      </w:r>
    </w:p>
    <w:p w14:paraId="4B8F454F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NotificationService.cs</w:t>
      </w:r>
      <w:proofErr w:type="spellEnd"/>
      <w:r w:rsidRPr="008E7315">
        <w:rPr>
          <w:noProof w:val="0"/>
          <w:lang w:val="en-US"/>
        </w:rPr>
        <w:t>:</w:t>
      </w:r>
    </w:p>
    <w:p w14:paraId="5262C41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System.Threading.Channels</w:t>
      </w:r>
      <w:proofErr w:type="spellEnd"/>
      <w:r w:rsidRPr="008E7315">
        <w:rPr>
          <w:noProof w:val="0"/>
          <w:lang w:val="en-US"/>
        </w:rPr>
        <w:t>;</w:t>
      </w:r>
    </w:p>
    <w:p w14:paraId="3209586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B9174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BookManager.Application.Notification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62F7A3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66F70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NotificationService</w:t>
      </w:r>
      <w:proofErr w:type="spellEnd"/>
      <w:r w:rsidRPr="008E7315">
        <w:rPr>
          <w:noProof w:val="0"/>
          <w:lang w:val="en-US"/>
        </w:rPr>
        <w:t xml:space="preserve">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INotificationService</w:t>
      </w:r>
      <w:proofErr w:type="spellEnd"/>
    </w:p>
    <w:p w14:paraId="5C4B5C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522B93F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List&lt;Channel&lt;Notification&gt;&gt; _consumers = [];</w:t>
      </w:r>
    </w:p>
    <w:p w14:paraId="6CD89B1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CC371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&lt;Channel&lt;Notification&gt;&gt; </w:t>
      </w:r>
      <w:proofErr w:type="spellStart"/>
      <w:proofErr w:type="gramStart"/>
      <w:r w:rsidRPr="008E7315">
        <w:rPr>
          <w:noProof w:val="0"/>
          <w:lang w:val="en-US"/>
        </w:rPr>
        <w:t>SubscribeAsync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</w:t>
      </w:r>
    </w:p>
    <w:p w14:paraId="00DFED4D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299F5C8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consumerChannel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Channel.CreateUnbounded</w:t>
      </w:r>
      <w:proofErr w:type="spellEnd"/>
      <w:r w:rsidRPr="008E7315">
        <w:rPr>
          <w:noProof w:val="0"/>
          <w:lang w:val="en-US"/>
        </w:rPr>
        <w:t>&lt;Notification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61AD20F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</w:t>
      </w:r>
      <w:proofErr w:type="spellStart"/>
      <w:proofErr w:type="gramStart"/>
      <w:r w:rsidRPr="008E7315">
        <w:rPr>
          <w:noProof w:val="0"/>
          <w:lang w:val="en-US"/>
        </w:rPr>
        <w:t>consumers.Add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consumerChannel</w:t>
      </w:r>
      <w:proofErr w:type="spellEnd"/>
      <w:r w:rsidRPr="008E7315">
        <w:rPr>
          <w:noProof w:val="0"/>
          <w:lang w:val="en-US"/>
        </w:rPr>
        <w:t>);</w:t>
      </w:r>
    </w:p>
    <w:p w14:paraId="49D6E0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ValueTask.FromResult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consumerChannel</w:t>
      </w:r>
      <w:proofErr w:type="spellEnd"/>
      <w:r w:rsidRPr="008E7315">
        <w:rPr>
          <w:noProof w:val="0"/>
          <w:lang w:val="en-US"/>
        </w:rPr>
        <w:t>);</w:t>
      </w:r>
    </w:p>
    <w:p w14:paraId="537B6061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lastRenderedPageBreak/>
        <w:t xml:space="preserve">    </w:t>
      </w:r>
      <w:r w:rsidRPr="00184B06">
        <w:rPr>
          <w:noProof w:val="0"/>
        </w:rPr>
        <w:t>}</w:t>
      </w:r>
    </w:p>
    <w:p w14:paraId="3F2D5AC1" w14:textId="77777777" w:rsidR="00CE4EC3" w:rsidRPr="00184B06" w:rsidRDefault="00CE4EC3" w:rsidP="00CE4EC3">
      <w:pPr>
        <w:pStyle w:val="af7"/>
        <w:rPr>
          <w:noProof w:val="0"/>
        </w:rPr>
      </w:pPr>
    </w:p>
    <w:p w14:paraId="49FF7F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UnsubscribeAsync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Channel&lt;Notification&gt; channel)</w:t>
      </w:r>
    </w:p>
    <w:p w14:paraId="69BAB10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3A262B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</w:t>
      </w:r>
      <w:proofErr w:type="spellStart"/>
      <w:proofErr w:type="gramStart"/>
      <w:r w:rsidRPr="008E7315">
        <w:rPr>
          <w:noProof w:val="0"/>
          <w:lang w:val="en-US"/>
        </w:rPr>
        <w:t>consumers.Remove</w:t>
      </w:r>
      <w:proofErr w:type="spellEnd"/>
      <w:proofErr w:type="gramEnd"/>
      <w:r w:rsidRPr="008E7315">
        <w:rPr>
          <w:noProof w:val="0"/>
          <w:lang w:val="en-US"/>
        </w:rPr>
        <w:t>(channel);</w:t>
      </w:r>
    </w:p>
    <w:p w14:paraId="654EF6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ValueTask.CompletedTask</w:t>
      </w:r>
      <w:proofErr w:type="spellEnd"/>
      <w:r w:rsidRPr="008E7315">
        <w:rPr>
          <w:noProof w:val="0"/>
          <w:lang w:val="en-US"/>
        </w:rPr>
        <w:t>;</w:t>
      </w:r>
    </w:p>
    <w:p w14:paraId="215854F5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}</w:t>
      </w:r>
    </w:p>
    <w:p w14:paraId="54C00602" w14:textId="77777777" w:rsidR="00CE4EC3" w:rsidRPr="00184B06" w:rsidRDefault="00CE4EC3" w:rsidP="00CE4EC3">
      <w:pPr>
        <w:pStyle w:val="af7"/>
        <w:rPr>
          <w:noProof w:val="0"/>
        </w:rPr>
      </w:pPr>
    </w:p>
    <w:p w14:paraId="65B34DB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async </w:t>
      </w:r>
      <w:proofErr w:type="spellStart"/>
      <w:r w:rsidRPr="008E7315">
        <w:rPr>
          <w:noProof w:val="0"/>
          <w:lang w:val="en-US"/>
        </w:rPr>
        <w:t>ValueTask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SendAsync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Notification notification,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</w:t>
      </w:r>
    </w:p>
    <w:p w14:paraId="2ABA7C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F385BA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consumer in _consumers)</w:t>
      </w:r>
    </w:p>
    <w:p w14:paraId="4021A7FB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{</w:t>
      </w:r>
    </w:p>
    <w:p w14:paraId="6636217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r w:rsidRPr="008E7315">
        <w:rPr>
          <w:noProof w:val="0"/>
          <w:lang w:val="en-US"/>
        </w:rPr>
        <w:t xml:space="preserve">await </w:t>
      </w:r>
      <w:proofErr w:type="spellStart"/>
      <w:proofErr w:type="gramStart"/>
      <w:r w:rsidRPr="008E7315">
        <w:rPr>
          <w:noProof w:val="0"/>
          <w:lang w:val="en-US"/>
        </w:rPr>
        <w:t>consumer.Writer.WriteAsync</w:t>
      </w:r>
      <w:proofErr w:type="spellEnd"/>
      <w:proofErr w:type="gramEnd"/>
      <w:r w:rsidRPr="008E7315">
        <w:rPr>
          <w:noProof w:val="0"/>
          <w:lang w:val="en-US"/>
        </w:rPr>
        <w:t xml:space="preserve">(notification, </w:t>
      </w:r>
      <w:proofErr w:type="spellStart"/>
      <w:r w:rsidRPr="008E7315">
        <w:rPr>
          <w:noProof w:val="0"/>
          <w:lang w:val="en-US"/>
        </w:rPr>
        <w:t>cancellationToken</w:t>
      </w:r>
      <w:proofErr w:type="spellEnd"/>
      <w:r w:rsidRPr="008E7315">
        <w:rPr>
          <w:noProof w:val="0"/>
          <w:lang w:val="en-US"/>
        </w:rPr>
        <w:t>);</w:t>
      </w:r>
    </w:p>
    <w:p w14:paraId="45AFF2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A00CC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BAC64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F909C02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AppDbContext.cs</w:t>
      </w:r>
      <w:proofErr w:type="spellEnd"/>
      <w:r w:rsidRPr="008E7315">
        <w:rPr>
          <w:noProof w:val="0"/>
          <w:lang w:val="en-US"/>
        </w:rPr>
        <w:t>:</w:t>
      </w:r>
    </w:p>
    <w:p w14:paraId="349D5B8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BookManager.Application.Persistence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3CC3A7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CEC59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AppDbContext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DbContextOptions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AppDbContext</w:t>
      </w:r>
      <w:proofErr w:type="spellEnd"/>
      <w:r w:rsidRPr="008E7315">
        <w:rPr>
          <w:noProof w:val="0"/>
          <w:lang w:val="en-US"/>
        </w:rPr>
        <w:t>&gt; options)</w:t>
      </w:r>
    </w:p>
    <w:p w14:paraId="323719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: </w:t>
      </w:r>
      <w:proofErr w:type="spellStart"/>
      <w:r w:rsidRPr="008E7315">
        <w:rPr>
          <w:noProof w:val="0"/>
          <w:lang w:val="en-US"/>
        </w:rPr>
        <w:t>IdentityUserContext</w:t>
      </w:r>
      <w:proofErr w:type="spellEnd"/>
      <w:r w:rsidRPr="008E7315">
        <w:rPr>
          <w:noProof w:val="0"/>
          <w:lang w:val="en-US"/>
        </w:rPr>
        <w:t xml:space="preserve">&lt;User, Guid&gt;(options), </w:t>
      </w:r>
      <w:proofErr w:type="spellStart"/>
      <w:r w:rsidRPr="008E7315">
        <w:rPr>
          <w:noProof w:val="0"/>
          <w:lang w:val="en-US"/>
        </w:rPr>
        <w:t>IAppDbContext</w:t>
      </w:r>
      <w:proofErr w:type="spellEnd"/>
    </w:p>
    <w:p w14:paraId="06E997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4A61ED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 xml:space="preserve">&lt;BookCollection&gt; </w:t>
      </w:r>
      <w:proofErr w:type="spellStart"/>
      <w:r w:rsidRPr="008E7315">
        <w:rPr>
          <w:noProof w:val="0"/>
          <w:lang w:val="en-US"/>
        </w:rPr>
        <w:t>BookCollections</w:t>
      </w:r>
      <w:proofErr w:type="spellEnd"/>
      <w:r w:rsidRPr="008E7315">
        <w:rPr>
          <w:noProof w:val="0"/>
          <w:lang w:val="en-US"/>
        </w:rPr>
        <w:t xml:space="preserve"> =&gt; Set&lt;BookCollection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29EC07A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EEF082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>&lt;Book&gt; Books =&gt; Set&lt;Book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1319BD7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D86D9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BookTexts</w:t>
      </w:r>
      <w:proofErr w:type="spellEnd"/>
      <w:r w:rsidRPr="008E7315">
        <w:rPr>
          <w:noProof w:val="0"/>
          <w:lang w:val="en-US"/>
        </w:rPr>
        <w:t xml:space="preserve"> =&gt; Set&lt;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194BFD2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33A82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BookUserStatsSet</w:t>
      </w:r>
      <w:proofErr w:type="spellEnd"/>
      <w:r w:rsidRPr="008E7315">
        <w:rPr>
          <w:noProof w:val="0"/>
          <w:lang w:val="en-US"/>
        </w:rPr>
        <w:t xml:space="preserve"> =&gt; Set&lt;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46A971B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D7CAA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DbSet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DictionaryWords</w:t>
      </w:r>
      <w:proofErr w:type="spellEnd"/>
      <w:r w:rsidRPr="008E7315">
        <w:rPr>
          <w:noProof w:val="0"/>
          <w:lang w:val="en-US"/>
        </w:rPr>
        <w:t xml:space="preserve"> =&gt; Set&lt;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62B58B4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9AD0C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protected override void </w:t>
      </w:r>
      <w:proofErr w:type="spellStart"/>
      <w:proofErr w:type="gramStart"/>
      <w:r w:rsidRPr="008E7315">
        <w:rPr>
          <w:noProof w:val="0"/>
          <w:lang w:val="en-US"/>
        </w:rPr>
        <w:t>OnModelCreating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ModelBuilder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modelBuilder</w:t>
      </w:r>
      <w:proofErr w:type="spellEnd"/>
      <w:r w:rsidRPr="008E7315">
        <w:rPr>
          <w:noProof w:val="0"/>
          <w:lang w:val="en-US"/>
        </w:rPr>
        <w:t>)</w:t>
      </w:r>
    </w:p>
    <w:p w14:paraId="2EC6091C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7E5832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base.OnModelCreating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modelBuilder</w:t>
      </w:r>
      <w:proofErr w:type="spellEnd"/>
      <w:r w:rsidRPr="008E7315">
        <w:rPr>
          <w:noProof w:val="0"/>
          <w:lang w:val="en-US"/>
        </w:rPr>
        <w:t>);</w:t>
      </w:r>
    </w:p>
    <w:p w14:paraId="18A525C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&lt;User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u =&gt; </w:t>
      </w:r>
      <w:proofErr w:type="spellStart"/>
      <w:r w:rsidRPr="008E7315">
        <w:rPr>
          <w:noProof w:val="0"/>
          <w:lang w:val="en-US"/>
        </w:rPr>
        <w:t>u.ToTable</w:t>
      </w:r>
      <w:proofErr w:type="spellEnd"/>
      <w:r w:rsidRPr="008E7315">
        <w:rPr>
          <w:noProof w:val="0"/>
          <w:lang w:val="en-US"/>
        </w:rPr>
        <w:t>("users"));</w:t>
      </w:r>
    </w:p>
    <w:p w14:paraId="12A6173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IdentityRole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r =&gt; </w:t>
      </w:r>
      <w:proofErr w:type="spellStart"/>
      <w:r w:rsidRPr="008E7315">
        <w:rPr>
          <w:noProof w:val="0"/>
          <w:lang w:val="en-US"/>
        </w:rPr>
        <w:t>r.ToTable</w:t>
      </w:r>
      <w:proofErr w:type="spell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user_roles</w:t>
      </w:r>
      <w:proofErr w:type="spellEnd"/>
      <w:r w:rsidRPr="008E7315">
        <w:rPr>
          <w:noProof w:val="0"/>
          <w:lang w:val="en-US"/>
        </w:rPr>
        <w:t>"));</w:t>
      </w:r>
    </w:p>
    <w:p w14:paraId="08D437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IdentityUserLogin</w:t>
      </w:r>
      <w:proofErr w:type="spellEnd"/>
      <w:r w:rsidRPr="008E7315">
        <w:rPr>
          <w:noProof w:val="0"/>
          <w:lang w:val="en-US"/>
        </w:rPr>
        <w:t>&lt;Guid&gt;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r =&gt; </w:t>
      </w:r>
      <w:proofErr w:type="spellStart"/>
      <w:r w:rsidRPr="008E7315">
        <w:rPr>
          <w:noProof w:val="0"/>
          <w:lang w:val="en-US"/>
        </w:rPr>
        <w:t>r.ToTable</w:t>
      </w:r>
      <w:proofErr w:type="spell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user_logins</w:t>
      </w:r>
      <w:proofErr w:type="spellEnd"/>
      <w:r w:rsidRPr="008E7315">
        <w:rPr>
          <w:noProof w:val="0"/>
          <w:lang w:val="en-US"/>
        </w:rPr>
        <w:t>"));</w:t>
      </w:r>
    </w:p>
    <w:p w14:paraId="505474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IdentityUserClaim</w:t>
      </w:r>
      <w:proofErr w:type="spellEnd"/>
      <w:r w:rsidRPr="008E7315">
        <w:rPr>
          <w:noProof w:val="0"/>
          <w:lang w:val="en-US"/>
        </w:rPr>
        <w:t>&lt;Guid&gt;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r =&gt; </w:t>
      </w:r>
      <w:proofErr w:type="spellStart"/>
      <w:r w:rsidRPr="008E7315">
        <w:rPr>
          <w:noProof w:val="0"/>
          <w:lang w:val="en-US"/>
        </w:rPr>
        <w:t>r.ToTable</w:t>
      </w:r>
      <w:proofErr w:type="spell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user_claims</w:t>
      </w:r>
      <w:proofErr w:type="spellEnd"/>
      <w:r w:rsidRPr="008E7315">
        <w:rPr>
          <w:noProof w:val="0"/>
          <w:lang w:val="en-US"/>
        </w:rPr>
        <w:t>"));</w:t>
      </w:r>
    </w:p>
    <w:p w14:paraId="531218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IdentityUserToken</w:t>
      </w:r>
      <w:proofErr w:type="spellEnd"/>
      <w:r w:rsidRPr="008E7315">
        <w:rPr>
          <w:noProof w:val="0"/>
          <w:lang w:val="en-US"/>
        </w:rPr>
        <w:t>&lt;Guid&gt;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r =&gt; </w:t>
      </w:r>
      <w:proofErr w:type="spellStart"/>
      <w:r w:rsidRPr="008E7315">
        <w:rPr>
          <w:noProof w:val="0"/>
          <w:lang w:val="en-US"/>
        </w:rPr>
        <w:t>r.ToTable</w:t>
      </w:r>
      <w:proofErr w:type="spell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user_tokens</w:t>
      </w:r>
      <w:proofErr w:type="spellEnd"/>
      <w:r w:rsidRPr="008E7315">
        <w:rPr>
          <w:noProof w:val="0"/>
          <w:lang w:val="en-US"/>
        </w:rPr>
        <w:t>"));</w:t>
      </w:r>
    </w:p>
    <w:p w14:paraId="783EA3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</w:t>
      </w:r>
    </w:p>
    <w:p w14:paraId="161134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HasKey</w:t>
      </w:r>
      <w:proofErr w:type="spellEnd"/>
      <w:proofErr w:type="gramEnd"/>
      <w:r w:rsidRPr="008E7315">
        <w:rPr>
          <w:noProof w:val="0"/>
          <w:lang w:val="en-US"/>
        </w:rPr>
        <w:t xml:space="preserve">(s =&gt; new { </w:t>
      </w:r>
      <w:proofErr w:type="spellStart"/>
      <w:r w:rsidRPr="008E7315">
        <w:rPr>
          <w:noProof w:val="0"/>
          <w:lang w:val="en-US"/>
        </w:rPr>
        <w:t>s.BookId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s.UserId</w:t>
      </w:r>
      <w:proofErr w:type="spellEnd"/>
      <w:r w:rsidRPr="008E7315">
        <w:rPr>
          <w:noProof w:val="0"/>
          <w:lang w:val="en-US"/>
        </w:rPr>
        <w:t xml:space="preserve"> });</w:t>
      </w:r>
    </w:p>
    <w:p w14:paraId="2D1A64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</w:t>
      </w:r>
    </w:p>
    <w:p w14:paraId="689753C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HasIndex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bdt</w:t>
      </w:r>
      <w:proofErr w:type="spellEnd"/>
      <w:r w:rsidRPr="008E7315">
        <w:rPr>
          <w:noProof w:val="0"/>
          <w:lang w:val="en-US"/>
        </w:rPr>
        <w:t xml:space="preserve"> =&gt; bdt.Text)</w:t>
      </w:r>
    </w:p>
    <w:p w14:paraId="10756D6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HasMethod</w:t>
      </w:r>
      <w:proofErr w:type="spellEnd"/>
      <w:proofErr w:type="gramEnd"/>
      <w:r w:rsidRPr="008E7315">
        <w:rPr>
          <w:noProof w:val="0"/>
          <w:lang w:val="en-US"/>
        </w:rPr>
        <w:t>("GIN")</w:t>
      </w:r>
    </w:p>
    <w:p w14:paraId="03F200A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IsTsVectorExpressionIndex</w:t>
      </w:r>
      <w:proofErr w:type="spellEnd"/>
      <w:proofErr w:type="gram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english</w:t>
      </w:r>
      <w:proofErr w:type="spellEnd"/>
      <w:r w:rsidRPr="008E7315">
        <w:rPr>
          <w:noProof w:val="0"/>
          <w:lang w:val="en-US"/>
        </w:rPr>
        <w:t>");</w:t>
      </w:r>
    </w:p>
    <w:p w14:paraId="760FB5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&lt;Book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</w:t>
      </w:r>
    </w:p>
    <w:p w14:paraId="53A177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HasMany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b.Collections</w:t>
      </w:r>
      <w:proofErr w:type="spellEnd"/>
      <w:r w:rsidRPr="008E7315">
        <w:rPr>
          <w:noProof w:val="0"/>
          <w:lang w:val="en-US"/>
        </w:rPr>
        <w:t>)</w:t>
      </w:r>
    </w:p>
    <w:p w14:paraId="7481E4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WithMany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bc.Books</w:t>
      </w:r>
      <w:proofErr w:type="spellEnd"/>
      <w:r w:rsidRPr="008E7315">
        <w:rPr>
          <w:noProof w:val="0"/>
          <w:lang w:val="en-US"/>
        </w:rPr>
        <w:t>);</w:t>
      </w:r>
    </w:p>
    <w:p w14:paraId="362838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modelBuilder.Entity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</w:t>
      </w:r>
    </w:p>
    <w:p w14:paraId="4003C8B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.Navigation</w:t>
      </w:r>
      <w:proofErr w:type="gramEnd"/>
      <w:r w:rsidRPr="008E7315">
        <w:rPr>
          <w:noProof w:val="0"/>
          <w:lang w:val="en-US"/>
        </w:rPr>
        <w:t xml:space="preserve">(w =&gt; </w:t>
      </w:r>
      <w:proofErr w:type="spellStart"/>
      <w:r w:rsidRPr="008E7315">
        <w:rPr>
          <w:noProof w:val="0"/>
          <w:lang w:val="en-US"/>
        </w:rPr>
        <w:t>w.Definitions</w:t>
      </w:r>
      <w:proofErr w:type="spellEnd"/>
      <w:r w:rsidRPr="008E7315">
        <w:rPr>
          <w:noProof w:val="0"/>
          <w:lang w:val="en-US"/>
        </w:rPr>
        <w:t>)</w:t>
      </w:r>
    </w:p>
    <w:p w14:paraId="6C390FC4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AutoInclude</w:t>
      </w:r>
      <w:proofErr w:type="spellEnd"/>
      <w:proofErr w:type="gramEnd"/>
      <w:r w:rsidRPr="00184B06">
        <w:rPr>
          <w:noProof w:val="0"/>
        </w:rPr>
        <w:t>();</w:t>
      </w:r>
    </w:p>
    <w:p w14:paraId="641EBDE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0A6714F8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}</w:t>
      </w:r>
    </w:p>
    <w:p w14:paraId="2F9C125C" w14:textId="77777777" w:rsidR="00CE4EC3" w:rsidRPr="00184B06" w:rsidRDefault="00CE4EC3" w:rsidP="00E50616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r w:rsidRPr="00184B06">
        <w:rPr>
          <w:noProof w:val="0"/>
        </w:rPr>
        <w:t>FileStorage.cs</w:t>
      </w:r>
      <w:proofErr w:type="spellEnd"/>
      <w:r w:rsidRPr="00184B06">
        <w:rPr>
          <w:noProof w:val="0"/>
        </w:rPr>
        <w:t>:</w:t>
      </w:r>
    </w:p>
    <w:p w14:paraId="18F92D33" w14:textId="77777777" w:rsidR="00CE4EC3" w:rsidRPr="00B443A3" w:rsidRDefault="00CE4EC3" w:rsidP="00CE4EC3">
      <w:pPr>
        <w:pStyle w:val="af7"/>
        <w:rPr>
          <w:noProof w:val="0"/>
          <w:lang w:val="en-US"/>
        </w:rPr>
      </w:pPr>
      <w:r w:rsidRPr="00B443A3">
        <w:rPr>
          <w:noProof w:val="0"/>
          <w:lang w:val="en-US"/>
        </w:rPr>
        <w:t xml:space="preserve">namespace </w:t>
      </w:r>
      <w:proofErr w:type="spellStart"/>
      <w:proofErr w:type="gramStart"/>
      <w:r w:rsidRPr="00B443A3">
        <w:rPr>
          <w:noProof w:val="0"/>
          <w:lang w:val="en-US"/>
        </w:rPr>
        <w:t>BookManager.Application.Persistence.FileSystem</w:t>
      </w:r>
      <w:proofErr w:type="spellEnd"/>
      <w:proofErr w:type="gramEnd"/>
      <w:r w:rsidRPr="00B443A3">
        <w:rPr>
          <w:noProof w:val="0"/>
          <w:lang w:val="en-US"/>
        </w:rPr>
        <w:t>;</w:t>
      </w:r>
    </w:p>
    <w:p w14:paraId="2A47AFA8" w14:textId="77777777" w:rsidR="00CE4EC3" w:rsidRPr="00B443A3" w:rsidRDefault="00CE4EC3" w:rsidP="00CE4EC3">
      <w:pPr>
        <w:pStyle w:val="af7"/>
        <w:rPr>
          <w:noProof w:val="0"/>
          <w:lang w:val="en-US"/>
        </w:rPr>
      </w:pPr>
    </w:p>
    <w:p w14:paraId="1B2A875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gramStart"/>
      <w:r w:rsidRPr="008E7315">
        <w:rPr>
          <w:noProof w:val="0"/>
          <w:lang w:val="en-US"/>
        </w:rPr>
        <w:t>FileStorage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IFileStorage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IDisposable</w:t>
      </w:r>
      <w:proofErr w:type="spellEnd"/>
    </w:p>
    <w:p w14:paraId="4997D1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6051D4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const int </w:t>
      </w:r>
      <w:proofErr w:type="spellStart"/>
      <w:r w:rsidRPr="008E7315">
        <w:rPr>
          <w:noProof w:val="0"/>
          <w:lang w:val="en-US"/>
        </w:rPr>
        <w:t>FileChunkBufferSize</w:t>
      </w:r>
      <w:proofErr w:type="spellEnd"/>
      <w:r w:rsidRPr="008E7315">
        <w:rPr>
          <w:noProof w:val="0"/>
          <w:lang w:val="en-US"/>
        </w:rPr>
        <w:t xml:space="preserve"> = 8192;</w:t>
      </w:r>
    </w:p>
    <w:p w14:paraId="3E6412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FileStorageOptions</w:t>
      </w:r>
      <w:proofErr w:type="spellEnd"/>
      <w:r w:rsidRPr="008E7315">
        <w:rPr>
          <w:noProof w:val="0"/>
          <w:lang w:val="en-US"/>
        </w:rPr>
        <w:t xml:space="preserve"> _options;</w:t>
      </w:r>
    </w:p>
    <w:p w14:paraId="2034DA9E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184B06">
        <w:rPr>
          <w:noProof w:val="0"/>
        </w:rPr>
        <w:t>private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Hasher</w:t>
      </w:r>
      <w:proofErr w:type="spellEnd"/>
      <w:r w:rsidRPr="00184B06">
        <w:rPr>
          <w:noProof w:val="0"/>
        </w:rPr>
        <w:t xml:space="preserve"> _</w:t>
      </w:r>
      <w:proofErr w:type="spellStart"/>
      <w:r w:rsidRPr="00184B06">
        <w:rPr>
          <w:noProof w:val="0"/>
        </w:rPr>
        <w:t>hasher</w:t>
      </w:r>
      <w:proofErr w:type="spellEnd"/>
      <w:r w:rsidRPr="00184B06">
        <w:rPr>
          <w:noProof w:val="0"/>
        </w:rPr>
        <w:t>;</w:t>
      </w:r>
    </w:p>
    <w:p w14:paraId="26B39E91" w14:textId="77777777" w:rsidR="00CE4EC3" w:rsidRPr="00184B06" w:rsidRDefault="00CE4EC3" w:rsidP="00CE4EC3">
      <w:pPr>
        <w:pStyle w:val="af7"/>
        <w:rPr>
          <w:noProof w:val="0"/>
        </w:rPr>
      </w:pPr>
    </w:p>
    <w:p w14:paraId="53D6D8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gramStart"/>
      <w:r w:rsidRPr="008E7315">
        <w:rPr>
          <w:noProof w:val="0"/>
          <w:lang w:val="en-US"/>
        </w:rPr>
        <w:t>FileStorage(</w:t>
      </w:r>
      <w:proofErr w:type="spellStart"/>
      <w:proofErr w:type="gramEnd"/>
      <w:r w:rsidRPr="008E7315">
        <w:rPr>
          <w:noProof w:val="0"/>
          <w:lang w:val="en-US"/>
        </w:rPr>
        <w:t>IOptions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FileStorageOptions</w:t>
      </w:r>
      <w:proofErr w:type="spellEnd"/>
      <w:r w:rsidRPr="008E7315">
        <w:rPr>
          <w:noProof w:val="0"/>
          <w:lang w:val="en-US"/>
        </w:rPr>
        <w:t>&gt; options)</w:t>
      </w:r>
    </w:p>
    <w:p w14:paraId="744AC5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38EF99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_options = </w:t>
      </w:r>
      <w:proofErr w:type="spellStart"/>
      <w:proofErr w:type="gramStart"/>
      <w:r w:rsidRPr="008E7315">
        <w:rPr>
          <w:noProof w:val="0"/>
          <w:lang w:val="en-US"/>
        </w:rPr>
        <w:t>options.Value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F0A952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_hasher = </w:t>
      </w:r>
      <w:proofErr w:type="spellStart"/>
      <w:r w:rsidRPr="008E7315">
        <w:rPr>
          <w:noProof w:val="0"/>
          <w:lang w:val="en-US"/>
        </w:rPr>
        <w:t>Hasher.New</w:t>
      </w:r>
      <w:proofErr w:type="spellEnd"/>
      <w:r w:rsidRPr="008E7315">
        <w:rPr>
          <w:noProof w:val="0"/>
          <w:lang w:val="en-US"/>
        </w:rPr>
        <w:t>();</w:t>
      </w:r>
    </w:p>
    <w:p w14:paraId="640833DC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184B06">
        <w:rPr>
          <w:noProof w:val="0"/>
        </w:rPr>
        <w:t>InitDirectory</w:t>
      </w:r>
      <w:proofErr w:type="spellEnd"/>
      <w:r w:rsidRPr="00184B06">
        <w:rPr>
          <w:noProof w:val="0"/>
        </w:rPr>
        <w:t>(</w:t>
      </w:r>
      <w:proofErr w:type="gramEnd"/>
      <w:r w:rsidRPr="00184B06">
        <w:rPr>
          <w:noProof w:val="0"/>
        </w:rPr>
        <w:t>);</w:t>
      </w:r>
    </w:p>
    <w:p w14:paraId="29BA581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6CD223AC" w14:textId="77777777" w:rsidR="00CE4EC3" w:rsidRPr="00184B06" w:rsidRDefault="00CE4EC3" w:rsidP="00CE4EC3">
      <w:pPr>
        <w:pStyle w:val="af7"/>
        <w:rPr>
          <w:noProof w:val="0"/>
        </w:rPr>
      </w:pPr>
    </w:p>
    <w:p w14:paraId="54AF7B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GetFileStream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filename)</w:t>
      </w:r>
    </w:p>
    <w:p w14:paraId="6B337D95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3165A8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filepath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Path.Combine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options.DirectoryPath</w:t>
      </w:r>
      <w:proofErr w:type="spellEnd"/>
      <w:proofErr w:type="gramEnd"/>
      <w:r w:rsidRPr="008E7315">
        <w:rPr>
          <w:noProof w:val="0"/>
          <w:lang w:val="en-US"/>
        </w:rPr>
        <w:t>, filename);</w:t>
      </w:r>
    </w:p>
    <w:p w14:paraId="2400FB87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lastRenderedPageBreak/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File.OpenRead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filepath</w:t>
      </w:r>
      <w:proofErr w:type="spellEnd"/>
      <w:r w:rsidRPr="00184B06">
        <w:rPr>
          <w:noProof w:val="0"/>
        </w:rPr>
        <w:t>);</w:t>
      </w:r>
    </w:p>
    <w:p w14:paraId="54BE21A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D1D61E1" w14:textId="77777777" w:rsidR="00CE4EC3" w:rsidRPr="00184B06" w:rsidRDefault="00CE4EC3" w:rsidP="00CE4EC3">
      <w:pPr>
        <w:pStyle w:val="af7"/>
        <w:rPr>
          <w:noProof w:val="0"/>
        </w:rPr>
      </w:pPr>
    </w:p>
    <w:p w14:paraId="0B40AB4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async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gramStart"/>
      <w:r w:rsidRPr="008E7315">
        <w:rPr>
          <w:noProof w:val="0"/>
          <w:lang w:val="en-US"/>
        </w:rPr>
        <w:t>byte[</w:t>
      </w:r>
      <w:proofErr w:type="gramEnd"/>
      <w:r w:rsidRPr="008E7315">
        <w:rPr>
          <w:noProof w:val="0"/>
          <w:lang w:val="en-US"/>
        </w:rPr>
        <w:t xml:space="preserve">]&gt; </w:t>
      </w:r>
      <w:proofErr w:type="spellStart"/>
      <w:r w:rsidRPr="008E7315">
        <w:rPr>
          <w:noProof w:val="0"/>
          <w:lang w:val="en-US"/>
        </w:rPr>
        <w:t>ReadFileAsync</w:t>
      </w:r>
      <w:proofErr w:type="spellEnd"/>
      <w:r w:rsidRPr="008E7315">
        <w:rPr>
          <w:noProof w:val="0"/>
          <w:lang w:val="en-US"/>
        </w:rPr>
        <w:t>(string filename)</w:t>
      </w:r>
    </w:p>
    <w:p w14:paraId="4AF7F2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251930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using var stream = </w:t>
      </w:r>
      <w:proofErr w:type="spellStart"/>
      <w:r w:rsidRPr="008E7315">
        <w:rPr>
          <w:noProof w:val="0"/>
          <w:lang w:val="en-US"/>
        </w:rPr>
        <w:t>File.OpenRead</w:t>
      </w:r>
      <w:proofErr w:type="spellEnd"/>
      <w:r w:rsidRPr="008E7315">
        <w:rPr>
          <w:noProof w:val="0"/>
          <w:lang w:val="en-US"/>
        </w:rPr>
        <w:t>(filename);</w:t>
      </w:r>
    </w:p>
    <w:p w14:paraId="526954F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pool = </w:t>
      </w:r>
      <w:proofErr w:type="spellStart"/>
      <w:proofErr w:type="gramStart"/>
      <w:r w:rsidRPr="008E7315">
        <w:rPr>
          <w:noProof w:val="0"/>
          <w:lang w:val="en-US"/>
        </w:rPr>
        <w:t>MemoryPool</w:t>
      </w:r>
      <w:proofErr w:type="spellEnd"/>
      <w:r w:rsidRPr="008E7315">
        <w:rPr>
          <w:noProof w:val="0"/>
          <w:lang w:val="en-US"/>
        </w:rPr>
        <w:t>&lt;byte&gt;.</w:t>
      </w:r>
      <w:proofErr w:type="spellStart"/>
      <w:r w:rsidRPr="008E7315">
        <w:rPr>
          <w:noProof w:val="0"/>
          <w:lang w:val="en-US"/>
        </w:rPr>
        <w:t>Shared.Rent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FileChunkBufferSize</w:t>
      </w:r>
      <w:proofErr w:type="spellEnd"/>
      <w:r w:rsidRPr="008E7315">
        <w:rPr>
          <w:noProof w:val="0"/>
          <w:lang w:val="en-US"/>
        </w:rPr>
        <w:t>);</w:t>
      </w:r>
    </w:p>
    <w:p w14:paraId="2DEE42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while (await </w:t>
      </w:r>
      <w:proofErr w:type="spellStart"/>
      <w:proofErr w:type="gramStart"/>
      <w:r w:rsidRPr="008E7315">
        <w:rPr>
          <w:noProof w:val="0"/>
          <w:lang w:val="en-US"/>
        </w:rPr>
        <w:t>stream.ReadAsync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pool.Memory</w:t>
      </w:r>
      <w:proofErr w:type="spellEnd"/>
      <w:r w:rsidRPr="008E7315">
        <w:rPr>
          <w:noProof w:val="0"/>
          <w:lang w:val="en-US"/>
        </w:rPr>
        <w:t>) &gt; 0)</w:t>
      </w:r>
    </w:p>
    <w:p w14:paraId="2882CB17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{</w:t>
      </w:r>
    </w:p>
    <w:p w14:paraId="3CB5EB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r w:rsidRPr="008E7315">
        <w:rPr>
          <w:noProof w:val="0"/>
          <w:lang w:val="en-US"/>
        </w:rPr>
        <w:t xml:space="preserve">yield return </w:t>
      </w:r>
      <w:proofErr w:type="spellStart"/>
      <w:proofErr w:type="gramStart"/>
      <w:r w:rsidRPr="008E7315">
        <w:rPr>
          <w:noProof w:val="0"/>
          <w:lang w:val="en-US"/>
        </w:rPr>
        <w:t>pool.Memory.ToArray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A29A4C4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}</w:t>
      </w:r>
    </w:p>
    <w:p w14:paraId="1AA2C4BA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7161DF05" w14:textId="77777777" w:rsidR="00CE4EC3" w:rsidRPr="00184B06" w:rsidRDefault="00CE4EC3" w:rsidP="00CE4EC3">
      <w:pPr>
        <w:pStyle w:val="af7"/>
        <w:rPr>
          <w:noProof w:val="0"/>
        </w:rPr>
      </w:pPr>
    </w:p>
    <w:p w14:paraId="52B5BFA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string </w:t>
      </w:r>
      <w:proofErr w:type="spellStart"/>
      <w:proofErr w:type="gramStart"/>
      <w:r w:rsidRPr="008E7315">
        <w:rPr>
          <w:noProof w:val="0"/>
          <w:lang w:val="en-US"/>
        </w:rPr>
        <w:t>GetFileHash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filename)</w:t>
      </w:r>
    </w:p>
    <w:p w14:paraId="21860E76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2EE57F7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filepath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Path.Combine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options.DirectoryPath</w:t>
      </w:r>
      <w:proofErr w:type="spellEnd"/>
      <w:proofErr w:type="gramEnd"/>
      <w:r w:rsidRPr="008E7315">
        <w:rPr>
          <w:noProof w:val="0"/>
          <w:lang w:val="en-US"/>
        </w:rPr>
        <w:t>, filename);</w:t>
      </w:r>
    </w:p>
    <w:p w14:paraId="3557AD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</w:t>
      </w:r>
      <w:proofErr w:type="spellStart"/>
      <w:proofErr w:type="gramStart"/>
      <w:r w:rsidRPr="008E7315">
        <w:rPr>
          <w:noProof w:val="0"/>
          <w:lang w:val="en-US"/>
        </w:rPr>
        <w:t>hasher.Reset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7FA24D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</w:t>
      </w:r>
      <w:proofErr w:type="spellStart"/>
      <w:proofErr w:type="gramStart"/>
      <w:r w:rsidRPr="008E7315">
        <w:rPr>
          <w:noProof w:val="0"/>
          <w:lang w:val="en-US"/>
        </w:rPr>
        <w:t>hasher.Update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File.ReadAllBytes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filepath</w:t>
      </w:r>
      <w:proofErr w:type="spellEnd"/>
      <w:r w:rsidRPr="008E7315">
        <w:rPr>
          <w:noProof w:val="0"/>
          <w:lang w:val="en-US"/>
        </w:rPr>
        <w:t>));</w:t>
      </w:r>
    </w:p>
    <w:p w14:paraId="10871896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_</w:t>
      </w:r>
      <w:proofErr w:type="spellStart"/>
      <w:proofErr w:type="gramStart"/>
      <w:r w:rsidRPr="00184B06">
        <w:rPr>
          <w:noProof w:val="0"/>
        </w:rPr>
        <w:t>hasher.Finalize</w:t>
      </w:r>
      <w:proofErr w:type="spellEnd"/>
      <w:proofErr w:type="gramEnd"/>
      <w:r w:rsidRPr="00184B06">
        <w:rPr>
          <w:noProof w:val="0"/>
        </w:rPr>
        <w:t>().</w:t>
      </w:r>
      <w:proofErr w:type="spellStart"/>
      <w:r w:rsidRPr="00184B06">
        <w:rPr>
          <w:noProof w:val="0"/>
        </w:rPr>
        <w:t>ToString</w:t>
      </w:r>
      <w:proofErr w:type="spellEnd"/>
      <w:r w:rsidRPr="00184B06">
        <w:rPr>
          <w:noProof w:val="0"/>
        </w:rPr>
        <w:t>();</w:t>
      </w:r>
    </w:p>
    <w:p w14:paraId="29C6E2A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4DF2B275" w14:textId="77777777" w:rsidR="00CE4EC3" w:rsidRPr="00184B06" w:rsidRDefault="00CE4EC3" w:rsidP="00CE4EC3">
      <w:pPr>
        <w:pStyle w:val="af7"/>
        <w:rPr>
          <w:noProof w:val="0"/>
        </w:rPr>
      </w:pPr>
    </w:p>
    <w:p w14:paraId="72B501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FileInfo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SaveFileAsync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filename, Stream stream)</w:t>
      </w:r>
    </w:p>
    <w:p w14:paraId="2503B086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1997D1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filepath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Path.Combine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options.DirectoryPath</w:t>
      </w:r>
      <w:proofErr w:type="spellEnd"/>
      <w:proofErr w:type="gramEnd"/>
      <w:r w:rsidRPr="008E7315">
        <w:rPr>
          <w:noProof w:val="0"/>
          <w:lang w:val="en-US"/>
        </w:rPr>
        <w:t>, filename);</w:t>
      </w:r>
    </w:p>
    <w:p w14:paraId="705D7B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using var 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 xml:space="preserve"> = stream;</w:t>
      </w:r>
    </w:p>
    <w:p w14:paraId="4D5FF6A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using (var file = </w:t>
      </w:r>
      <w:proofErr w:type="spellStart"/>
      <w:r w:rsidRPr="008E7315">
        <w:rPr>
          <w:noProof w:val="0"/>
          <w:lang w:val="en-US"/>
        </w:rPr>
        <w:t>File.Create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filepath</w:t>
      </w:r>
      <w:proofErr w:type="spellEnd"/>
      <w:r w:rsidRPr="008E7315">
        <w:rPr>
          <w:noProof w:val="0"/>
          <w:lang w:val="en-US"/>
        </w:rPr>
        <w:t>))</w:t>
      </w:r>
    </w:p>
    <w:p w14:paraId="7586DA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16E06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fileStream.Seek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04EF23B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await </w:t>
      </w:r>
      <w:proofErr w:type="spellStart"/>
      <w:r w:rsidRPr="008E7315">
        <w:rPr>
          <w:noProof w:val="0"/>
          <w:lang w:val="en-US"/>
        </w:rPr>
        <w:t>fileStream.CopyToAsync</w:t>
      </w:r>
      <w:proofErr w:type="spellEnd"/>
      <w:r w:rsidRPr="008E7315">
        <w:rPr>
          <w:noProof w:val="0"/>
          <w:lang w:val="en-US"/>
        </w:rPr>
        <w:t>(file);</w:t>
      </w:r>
    </w:p>
    <w:p w14:paraId="653B097C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}</w:t>
      </w:r>
    </w:p>
    <w:p w14:paraId="24E7D59B" w14:textId="77777777" w:rsidR="00CE4EC3" w:rsidRPr="00184B06" w:rsidRDefault="00CE4EC3" w:rsidP="00CE4EC3">
      <w:pPr>
        <w:pStyle w:val="af7"/>
        <w:rPr>
          <w:noProof w:val="0"/>
        </w:rPr>
      </w:pPr>
    </w:p>
    <w:p w14:paraId="6CFA62F0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new </w:t>
      </w:r>
      <w:proofErr w:type="spellStart"/>
      <w:r w:rsidRPr="00184B06">
        <w:rPr>
          <w:noProof w:val="0"/>
        </w:rPr>
        <w:t>FileInfo</w:t>
      </w:r>
      <w:proofErr w:type="spellEnd"/>
      <w:r w:rsidRPr="00184B06">
        <w:rPr>
          <w:noProof w:val="0"/>
        </w:rPr>
        <w:t>(</w:t>
      </w:r>
      <w:proofErr w:type="spellStart"/>
      <w:r w:rsidRPr="00184B06">
        <w:rPr>
          <w:noProof w:val="0"/>
        </w:rPr>
        <w:t>filepath</w:t>
      </w:r>
      <w:proofErr w:type="spellEnd"/>
      <w:r w:rsidRPr="00184B06">
        <w:rPr>
          <w:noProof w:val="0"/>
        </w:rPr>
        <w:t>);</w:t>
      </w:r>
    </w:p>
    <w:p w14:paraId="5CB283E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477B125A" w14:textId="77777777" w:rsidR="00CE4EC3" w:rsidRPr="00184B06" w:rsidRDefault="00CE4EC3" w:rsidP="00CE4EC3">
      <w:pPr>
        <w:pStyle w:val="af7"/>
        <w:rPr>
          <w:noProof w:val="0"/>
        </w:rPr>
      </w:pPr>
    </w:p>
    <w:p w14:paraId="577BF3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public void </w:t>
      </w:r>
      <w:proofErr w:type="spellStart"/>
      <w:proofErr w:type="gramStart"/>
      <w:r w:rsidRPr="008E7315">
        <w:rPr>
          <w:noProof w:val="0"/>
          <w:lang w:val="en-US"/>
        </w:rPr>
        <w:t>DeleteFile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filename)</w:t>
      </w:r>
    </w:p>
    <w:p w14:paraId="494A37F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3F511F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File.Delete</w:t>
      </w:r>
      <w:proofErr w:type="spellEnd"/>
      <w:r w:rsidRPr="008E7315">
        <w:rPr>
          <w:noProof w:val="0"/>
          <w:lang w:val="en-US"/>
        </w:rPr>
        <w:t>(filename);</w:t>
      </w:r>
    </w:p>
    <w:p w14:paraId="2623CAC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627A21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98320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void </w:t>
      </w:r>
      <w:proofErr w:type="spellStart"/>
      <w:proofErr w:type="gramStart"/>
      <w:r w:rsidRPr="008E7315">
        <w:rPr>
          <w:noProof w:val="0"/>
          <w:lang w:val="en-US"/>
        </w:rPr>
        <w:t>InitDirectory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3686AD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7BFD2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Directory.CreateDirectory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options.DirectoryPath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450410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7EF2EB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DDF7A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void </w:t>
      </w:r>
      <w:proofErr w:type="gramStart"/>
      <w:r w:rsidRPr="008E7315">
        <w:rPr>
          <w:noProof w:val="0"/>
          <w:lang w:val="en-US"/>
        </w:rPr>
        <w:t>Dispose(</w:t>
      </w:r>
      <w:proofErr w:type="gramEnd"/>
      <w:r w:rsidRPr="008E7315">
        <w:rPr>
          <w:noProof w:val="0"/>
          <w:lang w:val="en-US"/>
        </w:rPr>
        <w:t>)</w:t>
      </w:r>
    </w:p>
    <w:p w14:paraId="416FE7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D0A32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</w:t>
      </w:r>
      <w:proofErr w:type="spellStart"/>
      <w:proofErr w:type="gramStart"/>
      <w:r w:rsidRPr="008E7315">
        <w:rPr>
          <w:noProof w:val="0"/>
          <w:lang w:val="en-US"/>
        </w:rPr>
        <w:t>hasher.Dispose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0B40EA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46607F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94D3DBD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AuthenticationService.cs</w:t>
      </w:r>
      <w:proofErr w:type="spellEnd"/>
      <w:r w:rsidRPr="008E7315">
        <w:rPr>
          <w:noProof w:val="0"/>
          <w:lang w:val="en-US"/>
        </w:rPr>
        <w:t>:</w:t>
      </w:r>
    </w:p>
    <w:p w14:paraId="2E90EB32" w14:textId="1844BD42" w:rsidR="00CE4EC3" w:rsidRPr="001804BD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1804BD">
        <w:rPr>
          <w:noProof w:val="0"/>
          <w:lang w:val="en-US"/>
        </w:rPr>
        <w:t xml:space="preserve">namespace </w:t>
      </w:r>
      <w:proofErr w:type="spellStart"/>
      <w:r w:rsidRPr="001804BD">
        <w:rPr>
          <w:noProof w:val="0"/>
          <w:lang w:val="en-US"/>
        </w:rPr>
        <w:t>BookManager.Application.Services</w:t>
      </w:r>
      <w:proofErr w:type="spellEnd"/>
      <w:r w:rsidRPr="001804BD">
        <w:rPr>
          <w:noProof w:val="0"/>
          <w:lang w:val="en-US"/>
        </w:rPr>
        <w:t>;</w:t>
      </w:r>
    </w:p>
    <w:p w14:paraId="089B9A16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472E4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AuthenticationService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56C64F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  <w:r w:rsidRPr="008E7315">
        <w:rPr>
          <w:noProof w:val="0"/>
          <w:lang w:val="en-US"/>
        </w:rPr>
        <w:t xml:space="preserve">&lt;User&gt;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  <w:r w:rsidRPr="008E7315">
        <w:rPr>
          <w:noProof w:val="0"/>
          <w:lang w:val="en-US"/>
        </w:rPr>
        <w:t>,</w:t>
      </w:r>
    </w:p>
    <w:p w14:paraId="10F2A8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IOptions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JwtTokenOptions</w:t>
      </w:r>
      <w:proofErr w:type="spellEnd"/>
      <w:r w:rsidRPr="008E7315">
        <w:rPr>
          <w:noProof w:val="0"/>
          <w:lang w:val="en-US"/>
        </w:rPr>
        <w:t>&gt; options,</w:t>
      </w:r>
    </w:p>
    <w:p w14:paraId="483161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TokenValidationParameters </w:t>
      </w:r>
      <w:proofErr w:type="spellStart"/>
      <w:r w:rsidRPr="008E7315">
        <w:rPr>
          <w:noProof w:val="0"/>
          <w:lang w:val="en-US"/>
        </w:rPr>
        <w:t>tokenValidationParameters</w:t>
      </w:r>
      <w:proofErr w:type="spellEnd"/>
      <w:r w:rsidRPr="008E7315">
        <w:rPr>
          <w:noProof w:val="0"/>
          <w:lang w:val="en-US"/>
        </w:rPr>
        <w:t>,</w:t>
      </w:r>
    </w:p>
    <w:p w14:paraId="29663B0C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184B06">
        <w:rPr>
          <w:noProof w:val="0"/>
        </w:rPr>
        <w:t>SecurityKey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jsonWebKey</w:t>
      </w:r>
      <w:proofErr w:type="spellEnd"/>
      <w:r w:rsidRPr="00184B06">
        <w:rPr>
          <w:noProof w:val="0"/>
        </w:rPr>
        <w:t>)</w:t>
      </w:r>
    </w:p>
    <w:p w14:paraId="51F3FBB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: </w:t>
      </w:r>
      <w:proofErr w:type="spellStart"/>
      <w:r w:rsidRPr="00184B06">
        <w:rPr>
          <w:noProof w:val="0"/>
        </w:rPr>
        <w:t>IAuthenticationService</w:t>
      </w:r>
      <w:proofErr w:type="spellEnd"/>
    </w:p>
    <w:p w14:paraId="180CC32C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3CA8361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JwtTokenOptions</w:t>
      </w:r>
      <w:proofErr w:type="spellEnd"/>
      <w:r w:rsidRPr="008E7315">
        <w:rPr>
          <w:noProof w:val="0"/>
          <w:lang w:val="en-US"/>
        </w:rPr>
        <w:t xml:space="preserve"> _</w:t>
      </w:r>
      <w:proofErr w:type="spellStart"/>
      <w:r w:rsidRPr="008E7315">
        <w:rPr>
          <w:noProof w:val="0"/>
          <w:lang w:val="en-US"/>
        </w:rPr>
        <w:t>jwtOptions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options.Value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C2FF8A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JsonWebTokenHandler</w:t>
      </w:r>
      <w:proofErr w:type="spellEnd"/>
      <w:r w:rsidRPr="008E7315">
        <w:rPr>
          <w:noProof w:val="0"/>
          <w:lang w:val="en-US"/>
        </w:rPr>
        <w:t xml:space="preserve"> _</w:t>
      </w:r>
      <w:proofErr w:type="spellStart"/>
      <w:r w:rsidRPr="008E7315">
        <w:rPr>
          <w:noProof w:val="0"/>
          <w:lang w:val="en-US"/>
        </w:rPr>
        <w:t>tokenHandler</w:t>
      </w:r>
      <w:proofErr w:type="spellEnd"/>
      <w:r w:rsidRPr="008E7315">
        <w:rPr>
          <w:noProof w:val="0"/>
          <w:lang w:val="en-US"/>
        </w:rPr>
        <w:t xml:space="preserve"> = </w:t>
      </w:r>
      <w:proofErr w:type="gramStart"/>
      <w:r w:rsidRPr="008E7315">
        <w:rPr>
          <w:noProof w:val="0"/>
          <w:lang w:val="en-US"/>
        </w:rPr>
        <w:t>new(</w:t>
      </w:r>
      <w:proofErr w:type="gramEnd"/>
      <w:r w:rsidRPr="008E7315">
        <w:rPr>
          <w:noProof w:val="0"/>
          <w:lang w:val="en-US"/>
        </w:rPr>
        <w:t>);</w:t>
      </w:r>
    </w:p>
    <w:p w14:paraId="776318D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FBE2D0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SignIn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AuthenticationRequestDto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2DD255DD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7934BD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var user = await </w:t>
      </w:r>
      <w:proofErr w:type="spellStart"/>
      <w:r w:rsidRPr="008E7315">
        <w:rPr>
          <w:noProof w:val="0"/>
          <w:lang w:val="en-US"/>
        </w:rPr>
        <w:t>userManager.FindByNameAsync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request.Name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7755C204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(user == </w:t>
      </w:r>
      <w:proofErr w:type="spellStart"/>
      <w:r w:rsidRPr="00184B06">
        <w:rPr>
          <w:noProof w:val="0"/>
        </w:rPr>
        <w:t>null</w:t>
      </w:r>
      <w:proofErr w:type="spellEnd"/>
      <w:r w:rsidRPr="00184B06">
        <w:rPr>
          <w:noProof w:val="0"/>
        </w:rPr>
        <w:t>)</w:t>
      </w:r>
    </w:p>
    <w:p w14:paraId="3001056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r w:rsidRPr="008E7315">
        <w:rPr>
          <w:noProof w:val="0"/>
          <w:lang w:val="en-US"/>
        </w:rPr>
        <w:t xml:space="preserve">return new 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Status</w:t>
      </w:r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AuthenticationStatus.Failed</w:t>
      </w:r>
      <w:proofErr w:type="spellEnd"/>
      <w:r w:rsidRPr="008E7315">
        <w:rPr>
          <w:noProof w:val="0"/>
          <w:lang w:val="en-US"/>
        </w:rPr>
        <w:t xml:space="preserve"> };</w:t>
      </w:r>
    </w:p>
    <w:p w14:paraId="3239BE5A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verificationResult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userManager.PasswordHasher</w:t>
      </w:r>
      <w:proofErr w:type="spellEnd"/>
    </w:p>
    <w:p w14:paraId="6C484C6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VerifyHashedPassword</w:t>
      </w:r>
      <w:proofErr w:type="spellEnd"/>
      <w:proofErr w:type="gramEnd"/>
      <w:r w:rsidRPr="008E7315">
        <w:rPr>
          <w:noProof w:val="0"/>
          <w:lang w:val="en-US"/>
        </w:rPr>
        <w:t xml:space="preserve">(user, </w:t>
      </w:r>
      <w:proofErr w:type="spellStart"/>
      <w:r w:rsidRPr="008E7315">
        <w:rPr>
          <w:noProof w:val="0"/>
          <w:lang w:val="en-US"/>
        </w:rPr>
        <w:t>user.PasswordHash</w:t>
      </w:r>
      <w:proofErr w:type="spellEnd"/>
      <w:r w:rsidRPr="008E7315">
        <w:rPr>
          <w:noProof w:val="0"/>
          <w:lang w:val="en-US"/>
        </w:rPr>
        <w:t xml:space="preserve">!, </w:t>
      </w:r>
      <w:proofErr w:type="spellStart"/>
      <w:r w:rsidRPr="008E7315">
        <w:rPr>
          <w:noProof w:val="0"/>
          <w:lang w:val="en-US"/>
        </w:rPr>
        <w:t>request.PinCode</w:t>
      </w:r>
      <w:proofErr w:type="spellEnd"/>
      <w:r w:rsidRPr="008E7315">
        <w:rPr>
          <w:noProof w:val="0"/>
          <w:lang w:val="en-US"/>
        </w:rPr>
        <w:t>);</w:t>
      </w:r>
    </w:p>
    <w:p w14:paraId="2CA8C13F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verificationResult</w:t>
      </w:r>
      <w:proofErr w:type="spellEnd"/>
      <w:r w:rsidRPr="00184B06">
        <w:rPr>
          <w:noProof w:val="0"/>
        </w:rPr>
        <w:t xml:space="preserve"> == </w:t>
      </w:r>
      <w:proofErr w:type="spellStart"/>
      <w:r w:rsidRPr="00184B06">
        <w:rPr>
          <w:noProof w:val="0"/>
        </w:rPr>
        <w:t>PasswordVerificationResult.Failed</w:t>
      </w:r>
      <w:proofErr w:type="spellEnd"/>
      <w:r w:rsidRPr="00184B06">
        <w:rPr>
          <w:noProof w:val="0"/>
        </w:rPr>
        <w:t>)</w:t>
      </w:r>
    </w:p>
    <w:p w14:paraId="610A6B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r w:rsidRPr="008E7315">
        <w:rPr>
          <w:noProof w:val="0"/>
          <w:lang w:val="en-US"/>
        </w:rPr>
        <w:t xml:space="preserve">return new 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Status</w:t>
      </w:r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AuthenticationStatus.Failed</w:t>
      </w:r>
      <w:proofErr w:type="spellEnd"/>
      <w:r w:rsidRPr="008E7315">
        <w:rPr>
          <w:noProof w:val="0"/>
          <w:lang w:val="en-US"/>
        </w:rPr>
        <w:t xml:space="preserve"> };</w:t>
      </w:r>
    </w:p>
    <w:p w14:paraId="67B8968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accessToken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GenerateToken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user, _</w:t>
      </w:r>
      <w:proofErr w:type="spellStart"/>
      <w:r w:rsidRPr="008E7315">
        <w:rPr>
          <w:noProof w:val="0"/>
          <w:lang w:val="en-US"/>
        </w:rPr>
        <w:t>jwtOptions.AccessTokenLifetimeInMinutes</w:t>
      </w:r>
      <w:proofErr w:type="spellEnd"/>
      <w:r w:rsidRPr="008E7315">
        <w:rPr>
          <w:noProof w:val="0"/>
          <w:lang w:val="en-US"/>
        </w:rPr>
        <w:t>);</w:t>
      </w:r>
    </w:p>
    <w:p w14:paraId="2F74831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GenerateToken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user, _</w:t>
      </w:r>
      <w:proofErr w:type="spellStart"/>
      <w:r w:rsidRPr="008E7315">
        <w:rPr>
          <w:noProof w:val="0"/>
          <w:lang w:val="en-US"/>
        </w:rPr>
        <w:t>jwtOptions.RefreshTokenLifetimeInMinutes</w:t>
      </w:r>
      <w:proofErr w:type="spellEnd"/>
      <w:r w:rsidRPr="008E7315">
        <w:rPr>
          <w:noProof w:val="0"/>
          <w:lang w:val="en-US"/>
        </w:rPr>
        <w:t>);</w:t>
      </w:r>
    </w:p>
    <w:p w14:paraId="23D65B2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</w:p>
    <w:p w14:paraId="7173D7C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42A141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    </w:t>
      </w:r>
      <w:proofErr w:type="spellStart"/>
      <w:r w:rsidRPr="008E7315">
        <w:rPr>
          <w:noProof w:val="0"/>
          <w:lang w:val="en-US"/>
        </w:rPr>
        <w:t>AccessToken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accessToken</w:t>
      </w:r>
      <w:proofErr w:type="spellEnd"/>
      <w:r w:rsidRPr="008E7315">
        <w:rPr>
          <w:noProof w:val="0"/>
          <w:lang w:val="en-US"/>
        </w:rPr>
        <w:t>,</w:t>
      </w:r>
    </w:p>
    <w:p w14:paraId="5D51505B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184B06">
        <w:rPr>
          <w:noProof w:val="0"/>
        </w:rPr>
        <w:t>RefreshToken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refreshToken</w:t>
      </w:r>
      <w:proofErr w:type="spellEnd"/>
    </w:p>
    <w:p w14:paraId="13848E06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};</w:t>
      </w:r>
    </w:p>
    <w:p w14:paraId="5F494349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8A72FD3" w14:textId="77777777" w:rsidR="00CE4EC3" w:rsidRPr="00184B06" w:rsidRDefault="00CE4EC3" w:rsidP="00CE4EC3">
      <w:pPr>
        <w:pStyle w:val="af7"/>
        <w:rPr>
          <w:noProof w:val="0"/>
        </w:rPr>
      </w:pPr>
    </w:p>
    <w:p w14:paraId="60E25F2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RefreshToken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refreshTokenString</w:t>
      </w:r>
      <w:proofErr w:type="spellEnd"/>
      <w:r w:rsidRPr="008E7315">
        <w:rPr>
          <w:noProof w:val="0"/>
          <w:lang w:val="en-US"/>
        </w:rPr>
        <w:t>)</w:t>
      </w:r>
    </w:p>
    <w:p w14:paraId="67687F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2EDD39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token = _</w:t>
      </w:r>
      <w:proofErr w:type="spellStart"/>
      <w:r w:rsidRPr="008E7315">
        <w:rPr>
          <w:noProof w:val="0"/>
          <w:lang w:val="en-US"/>
        </w:rPr>
        <w:t>tokenHandler.ReadJsonWebToken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refreshTokenString</w:t>
      </w:r>
      <w:proofErr w:type="spellEnd"/>
      <w:r w:rsidRPr="008E7315">
        <w:rPr>
          <w:noProof w:val="0"/>
          <w:lang w:val="en-US"/>
        </w:rPr>
        <w:t>);</w:t>
      </w:r>
    </w:p>
    <w:p w14:paraId="77F4ED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validationResult</w:t>
      </w:r>
      <w:proofErr w:type="spellEnd"/>
      <w:r w:rsidRPr="008E7315">
        <w:rPr>
          <w:noProof w:val="0"/>
          <w:lang w:val="en-US"/>
        </w:rPr>
        <w:t xml:space="preserve"> = await _</w:t>
      </w:r>
      <w:proofErr w:type="spellStart"/>
      <w:r w:rsidRPr="008E7315">
        <w:rPr>
          <w:noProof w:val="0"/>
          <w:lang w:val="en-US"/>
        </w:rPr>
        <w:t>tokenHandler.ValidateTokenAsync</w:t>
      </w:r>
      <w:proofErr w:type="spellEnd"/>
      <w:r w:rsidRPr="008E7315">
        <w:rPr>
          <w:noProof w:val="0"/>
          <w:lang w:val="en-US"/>
        </w:rPr>
        <w:t xml:space="preserve">(token, </w:t>
      </w:r>
      <w:proofErr w:type="spellStart"/>
      <w:r w:rsidRPr="008E7315">
        <w:rPr>
          <w:noProof w:val="0"/>
          <w:lang w:val="en-US"/>
        </w:rPr>
        <w:t>tokenValidationParameters</w:t>
      </w:r>
      <w:proofErr w:type="spellEnd"/>
      <w:r w:rsidRPr="008E7315">
        <w:rPr>
          <w:noProof w:val="0"/>
          <w:lang w:val="en-US"/>
        </w:rPr>
        <w:t>);</w:t>
      </w:r>
    </w:p>
    <w:p w14:paraId="0A35D8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validationResult.IsValid</w:t>
      </w:r>
      <w:proofErr w:type="spellEnd"/>
      <w:proofErr w:type="gramEnd"/>
      <w:r w:rsidRPr="008E7315">
        <w:rPr>
          <w:noProof w:val="0"/>
          <w:lang w:val="en-US"/>
        </w:rPr>
        <w:t xml:space="preserve"> || </w:t>
      </w:r>
      <w:proofErr w:type="spellStart"/>
      <w:r w:rsidRPr="008E7315">
        <w:rPr>
          <w:noProof w:val="0"/>
          <w:lang w:val="en-US"/>
        </w:rPr>
        <w:t>validationResult.Claims</w:t>
      </w:r>
      <w:proofErr w:type="spellEnd"/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JwtRegisteredClaimNames.Sub</w:t>
      </w:r>
      <w:proofErr w:type="spellEnd"/>
      <w:r w:rsidRPr="008E7315">
        <w:rPr>
          <w:noProof w:val="0"/>
          <w:lang w:val="en-US"/>
        </w:rPr>
        <w:t xml:space="preserve">] is not string 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>)</w:t>
      </w:r>
    </w:p>
    <w:p w14:paraId="4EB0E8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return new 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Status</w:t>
      </w:r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AuthenticationStatus.Failed</w:t>
      </w:r>
      <w:proofErr w:type="spellEnd"/>
      <w:r w:rsidRPr="008E7315">
        <w:rPr>
          <w:noProof w:val="0"/>
          <w:lang w:val="en-US"/>
        </w:rPr>
        <w:t xml:space="preserve"> };</w:t>
      </w:r>
    </w:p>
    <w:p w14:paraId="73C58BF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userManager.FindByIdAsync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>);</w:t>
      </w:r>
    </w:p>
    <w:p w14:paraId="7C9808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(user == null) return new </w:t>
      </w:r>
      <w:proofErr w:type="spellStart"/>
      <w:r w:rsidRPr="008E7315">
        <w:rPr>
          <w:noProof w:val="0"/>
          <w:lang w:val="en-US"/>
        </w:rPr>
        <w:t>AuthenticationResponseDto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Status</w:t>
      </w:r>
      <w:proofErr w:type="gram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AuthenticationStatus.Failed</w:t>
      </w:r>
      <w:proofErr w:type="spellEnd"/>
      <w:r w:rsidRPr="008E7315">
        <w:rPr>
          <w:noProof w:val="0"/>
          <w:lang w:val="en-US"/>
        </w:rPr>
        <w:t xml:space="preserve"> };</w:t>
      </w:r>
    </w:p>
    <w:p w14:paraId="6F7DB6A1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new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AuthenticationResponseDto</w:t>
      </w:r>
      <w:proofErr w:type="spellEnd"/>
    </w:p>
    <w:p w14:paraId="44D41F12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{</w:t>
      </w:r>
    </w:p>
    <w:p w14:paraId="18B8D4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proofErr w:type="spellStart"/>
      <w:r w:rsidRPr="008E7315">
        <w:rPr>
          <w:noProof w:val="0"/>
          <w:lang w:val="en-US"/>
        </w:rPr>
        <w:t>AccessToken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GenerateToken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user, _</w:t>
      </w:r>
      <w:proofErr w:type="spellStart"/>
      <w:r w:rsidRPr="008E7315">
        <w:rPr>
          <w:noProof w:val="0"/>
          <w:lang w:val="en-US"/>
        </w:rPr>
        <w:t>jwtOptions.AccessTokenLifetimeInMinutes</w:t>
      </w:r>
      <w:proofErr w:type="spellEnd"/>
      <w:r w:rsidRPr="008E7315">
        <w:rPr>
          <w:noProof w:val="0"/>
          <w:lang w:val="en-US"/>
        </w:rPr>
        <w:t>)</w:t>
      </w:r>
    </w:p>
    <w:p w14:paraId="05C1C4DC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};</w:t>
      </w:r>
    </w:p>
    <w:p w14:paraId="75A9F161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139DFEB1" w14:textId="77777777" w:rsidR="00CE4EC3" w:rsidRPr="00184B06" w:rsidRDefault="00CE4EC3" w:rsidP="00CE4EC3">
      <w:pPr>
        <w:pStyle w:val="af7"/>
        <w:rPr>
          <w:noProof w:val="0"/>
        </w:rPr>
      </w:pPr>
    </w:p>
    <w:p w14:paraId="2F4087DF" w14:textId="77777777" w:rsidR="00CE4EC3" w:rsidRPr="00184B06" w:rsidRDefault="00CE4EC3" w:rsidP="00CE4EC3">
      <w:pPr>
        <w:pStyle w:val="af7"/>
        <w:rPr>
          <w:noProof w:val="0"/>
        </w:rPr>
      </w:pPr>
    </w:p>
    <w:p w14:paraId="59A938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 xml:space="preserve">private string </w:t>
      </w:r>
      <w:proofErr w:type="spellStart"/>
      <w:proofErr w:type="gramStart"/>
      <w:r w:rsidRPr="008E7315">
        <w:rPr>
          <w:noProof w:val="0"/>
          <w:lang w:val="en-US"/>
        </w:rPr>
        <w:t>GenerateToken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User user, double </w:t>
      </w:r>
      <w:proofErr w:type="spellStart"/>
      <w:r w:rsidRPr="008E7315">
        <w:rPr>
          <w:noProof w:val="0"/>
          <w:lang w:val="en-US"/>
        </w:rPr>
        <w:t>lifetimeInMinutes</w:t>
      </w:r>
      <w:proofErr w:type="spellEnd"/>
      <w:r w:rsidRPr="008E7315">
        <w:rPr>
          <w:noProof w:val="0"/>
          <w:lang w:val="en-US"/>
        </w:rPr>
        <w:t>)</w:t>
      </w:r>
    </w:p>
    <w:p w14:paraId="4BFC7750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2F7A08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 xml:space="preserve">var credentials = new </w:t>
      </w:r>
      <w:proofErr w:type="spellStart"/>
      <w:proofErr w:type="gramStart"/>
      <w:r w:rsidRPr="008E7315">
        <w:rPr>
          <w:noProof w:val="0"/>
          <w:lang w:val="en-US"/>
        </w:rPr>
        <w:t>SigningCredentials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jsonWebKey</w:t>
      </w:r>
      <w:proofErr w:type="spellEnd"/>
      <w:r w:rsidRPr="008E7315">
        <w:rPr>
          <w:noProof w:val="0"/>
          <w:lang w:val="en-US"/>
        </w:rPr>
        <w:t>, SecurityAlgorithms.EcdsaSha256Signature);</w:t>
      </w:r>
    </w:p>
    <w:p w14:paraId="77A08D0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claims = new Dictionary&lt;string, object&gt;</w:t>
      </w:r>
    </w:p>
    <w:p w14:paraId="654E9E21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r w:rsidRPr="00184B06">
        <w:rPr>
          <w:noProof w:val="0"/>
        </w:rPr>
        <w:t>{</w:t>
      </w:r>
    </w:p>
    <w:p w14:paraId="1415438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JwtRegisteredClaimNames.Name</w:t>
      </w:r>
      <w:proofErr w:type="spellEnd"/>
      <w:r w:rsidRPr="008E7315">
        <w:rPr>
          <w:noProof w:val="0"/>
          <w:lang w:val="en-US"/>
        </w:rPr>
        <w:t xml:space="preserve">] = </w:t>
      </w:r>
      <w:proofErr w:type="spellStart"/>
      <w:proofErr w:type="gramStart"/>
      <w:r w:rsidRPr="008E7315">
        <w:rPr>
          <w:noProof w:val="0"/>
          <w:lang w:val="en-US"/>
        </w:rPr>
        <w:t>user.UserName</w:t>
      </w:r>
      <w:proofErr w:type="spellEnd"/>
      <w:r w:rsidRPr="008E7315">
        <w:rPr>
          <w:noProof w:val="0"/>
          <w:lang w:val="en-US"/>
        </w:rPr>
        <w:t>!,</w:t>
      </w:r>
      <w:proofErr w:type="gramEnd"/>
    </w:p>
    <w:p w14:paraId="0ECBC5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[</w:t>
      </w:r>
      <w:proofErr w:type="spellStart"/>
      <w:r w:rsidRPr="008E7315">
        <w:rPr>
          <w:noProof w:val="0"/>
          <w:lang w:val="en-US"/>
        </w:rPr>
        <w:t>JwtRegisteredClaimNames.Sub</w:t>
      </w:r>
      <w:proofErr w:type="spellEnd"/>
      <w:r w:rsidRPr="008E7315">
        <w:rPr>
          <w:noProof w:val="0"/>
          <w:lang w:val="en-US"/>
        </w:rPr>
        <w:t xml:space="preserve">] = </w:t>
      </w:r>
      <w:proofErr w:type="spellStart"/>
      <w:proofErr w:type="gramStart"/>
      <w:r w:rsidRPr="008E7315">
        <w:rPr>
          <w:noProof w:val="0"/>
          <w:lang w:val="en-US"/>
        </w:rPr>
        <w:t>user.Id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3A57CE8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559AC4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descriptor = new </w:t>
      </w:r>
      <w:proofErr w:type="spellStart"/>
      <w:r w:rsidRPr="008E7315">
        <w:rPr>
          <w:noProof w:val="0"/>
          <w:lang w:val="en-US"/>
        </w:rPr>
        <w:t>SecurityTokenDescriptor</w:t>
      </w:r>
      <w:proofErr w:type="spellEnd"/>
    </w:p>
    <w:p w14:paraId="2D74D3D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75F0743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Issuer = _</w:t>
      </w:r>
      <w:proofErr w:type="spellStart"/>
      <w:r w:rsidRPr="008E7315">
        <w:rPr>
          <w:noProof w:val="0"/>
          <w:lang w:val="en-US"/>
        </w:rPr>
        <w:t>jwtOptions.Issuer</w:t>
      </w:r>
      <w:proofErr w:type="spellEnd"/>
      <w:r w:rsidRPr="008E7315">
        <w:rPr>
          <w:noProof w:val="0"/>
          <w:lang w:val="en-US"/>
        </w:rPr>
        <w:t>,</w:t>
      </w:r>
    </w:p>
    <w:p w14:paraId="24A64A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Audience = _</w:t>
      </w:r>
      <w:proofErr w:type="spellStart"/>
      <w:r w:rsidRPr="008E7315">
        <w:rPr>
          <w:noProof w:val="0"/>
          <w:lang w:val="en-US"/>
        </w:rPr>
        <w:t>jwtOptions.Audience</w:t>
      </w:r>
      <w:proofErr w:type="spellEnd"/>
      <w:r w:rsidRPr="008E7315">
        <w:rPr>
          <w:noProof w:val="0"/>
          <w:lang w:val="en-US"/>
        </w:rPr>
        <w:t>,</w:t>
      </w:r>
    </w:p>
    <w:p w14:paraId="1A8119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Claims = claims,</w:t>
      </w:r>
    </w:p>
    <w:p w14:paraId="65C4B2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Expires = </w:t>
      </w:r>
      <w:proofErr w:type="spellStart"/>
      <w:proofErr w:type="gramStart"/>
      <w:r w:rsidRPr="008E7315">
        <w:rPr>
          <w:noProof w:val="0"/>
          <w:lang w:val="en-US"/>
        </w:rPr>
        <w:t>DateTime.Now.AddMinutes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lifetimeInMinutes</w:t>
      </w:r>
      <w:proofErr w:type="spellEnd"/>
      <w:r w:rsidRPr="008E7315">
        <w:rPr>
          <w:noProof w:val="0"/>
          <w:lang w:val="en-US"/>
        </w:rPr>
        <w:t>),</w:t>
      </w:r>
    </w:p>
    <w:p w14:paraId="461073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SigningCredentials</w:t>
      </w:r>
      <w:proofErr w:type="spellEnd"/>
      <w:r w:rsidRPr="008E7315">
        <w:rPr>
          <w:noProof w:val="0"/>
          <w:lang w:val="en-US"/>
        </w:rPr>
        <w:t xml:space="preserve"> = credentials</w:t>
      </w:r>
    </w:p>
    <w:p w14:paraId="002354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666B513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_</w:t>
      </w:r>
      <w:proofErr w:type="spellStart"/>
      <w:r w:rsidRPr="008E7315">
        <w:rPr>
          <w:noProof w:val="0"/>
          <w:lang w:val="en-US"/>
        </w:rPr>
        <w:t>tokenHandler.CreateToken</w:t>
      </w:r>
      <w:proofErr w:type="spellEnd"/>
      <w:r w:rsidRPr="008E7315">
        <w:rPr>
          <w:noProof w:val="0"/>
          <w:lang w:val="en-US"/>
        </w:rPr>
        <w:t>(descriptor);</w:t>
      </w:r>
    </w:p>
    <w:p w14:paraId="3E1851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5E84B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BB5EEF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BookCollectionService.cs</w:t>
      </w:r>
      <w:proofErr w:type="spellEnd"/>
      <w:r w:rsidRPr="008E7315">
        <w:rPr>
          <w:noProof w:val="0"/>
          <w:lang w:val="en-US"/>
        </w:rPr>
        <w:t>:</w:t>
      </w:r>
    </w:p>
    <w:p w14:paraId="0D9E074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BookManager.Application.Common.DTOs</w:t>
      </w:r>
      <w:proofErr w:type="spellEnd"/>
      <w:r w:rsidRPr="008E7315">
        <w:rPr>
          <w:noProof w:val="0"/>
          <w:lang w:val="en-US"/>
        </w:rPr>
        <w:t>;</w:t>
      </w:r>
    </w:p>
    <w:p w14:paraId="0288E3A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892BA3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0FFD9D9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F9314F4" w14:textId="77777777" w:rsidR="00CE4EC3" w:rsidRPr="00184B06" w:rsidRDefault="00CE4EC3" w:rsidP="00CE4EC3">
      <w:pPr>
        <w:pStyle w:val="af7"/>
        <w:rPr>
          <w:noProof w:val="0"/>
        </w:rPr>
      </w:pPr>
      <w:proofErr w:type="spellStart"/>
      <w:r w:rsidRPr="00184B06">
        <w:rPr>
          <w:noProof w:val="0"/>
        </w:rPr>
        <w:t>namespace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BookManager.Application.Services</w:t>
      </w:r>
      <w:proofErr w:type="spellEnd"/>
      <w:r w:rsidRPr="00184B06">
        <w:rPr>
          <w:noProof w:val="0"/>
        </w:rPr>
        <w:t>;</w:t>
      </w:r>
    </w:p>
    <w:p w14:paraId="1897947B" w14:textId="77777777" w:rsidR="00CE4EC3" w:rsidRPr="00184B06" w:rsidRDefault="00CE4EC3" w:rsidP="00CE4EC3">
      <w:pPr>
        <w:pStyle w:val="af7"/>
        <w:rPr>
          <w:noProof w:val="0"/>
        </w:rPr>
      </w:pPr>
    </w:p>
    <w:p w14:paraId="0A28033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BookCollectionService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IAppDbContext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dbContext</w:t>
      </w:r>
      <w:proofErr w:type="spellEnd"/>
      <w:r w:rsidRPr="008E7315">
        <w:rPr>
          <w:noProof w:val="0"/>
          <w:lang w:val="en-US"/>
        </w:rPr>
        <w:t xml:space="preserve">) : </w:t>
      </w:r>
      <w:proofErr w:type="spellStart"/>
      <w:r w:rsidRPr="008E7315">
        <w:rPr>
          <w:noProof w:val="0"/>
          <w:lang w:val="en-US"/>
        </w:rPr>
        <w:t>IBookCollectionService</w:t>
      </w:r>
      <w:proofErr w:type="spellEnd"/>
    </w:p>
    <w:p w14:paraId="3C10D263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>{</w:t>
      </w:r>
    </w:p>
    <w:p w14:paraId="6C6405A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GetAllAsync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54395113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35E82057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  <w:r w:rsidRPr="00184B06">
        <w:rPr>
          <w:noProof w:val="0"/>
        </w:rPr>
        <w:t xml:space="preserve"> await </w:t>
      </w:r>
      <w:proofErr w:type="spellStart"/>
      <w:r w:rsidRPr="00184B06">
        <w:rPr>
          <w:noProof w:val="0"/>
        </w:rPr>
        <w:t>dbContext.BookCollections</w:t>
      </w:r>
      <w:proofErr w:type="spellEnd"/>
    </w:p>
    <w:p w14:paraId="252D8C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proofErr w:type="gramStart"/>
      <w:r w:rsidRPr="008E7315">
        <w:rPr>
          <w:noProof w:val="0"/>
          <w:lang w:val="en-US"/>
        </w:rPr>
        <w:t>.Include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bc.Books</w:t>
      </w:r>
      <w:proofErr w:type="spellEnd"/>
      <w:r w:rsidRPr="008E7315">
        <w:rPr>
          <w:noProof w:val="0"/>
          <w:lang w:val="en-US"/>
        </w:rPr>
        <w:t>)</w:t>
      </w:r>
    </w:p>
    <w:p w14:paraId="5F7A0E2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.Select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bc.ToDto</w:t>
      </w:r>
      <w:proofErr w:type="spellEnd"/>
      <w:r w:rsidRPr="008E7315">
        <w:rPr>
          <w:noProof w:val="0"/>
          <w:lang w:val="en-US"/>
        </w:rPr>
        <w:t>())</w:t>
      </w:r>
    </w:p>
    <w:p w14:paraId="687ECBEE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184B06">
        <w:rPr>
          <w:noProof w:val="0"/>
        </w:rPr>
        <w:t>.</w:t>
      </w:r>
      <w:proofErr w:type="spellStart"/>
      <w:r w:rsidRPr="00184B06">
        <w:rPr>
          <w:noProof w:val="0"/>
        </w:rPr>
        <w:t>ToListAsync</w:t>
      </w:r>
      <w:proofErr w:type="spellEnd"/>
      <w:proofErr w:type="gramEnd"/>
      <w:r w:rsidRPr="00184B06">
        <w:rPr>
          <w:noProof w:val="0"/>
        </w:rPr>
        <w:t>();</w:t>
      </w:r>
    </w:p>
    <w:p w14:paraId="636265C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}</w:t>
      </w:r>
    </w:p>
    <w:p w14:paraId="50E6F727" w14:textId="77777777" w:rsidR="00CE4EC3" w:rsidRPr="00184B06" w:rsidRDefault="00CE4EC3" w:rsidP="00CE4EC3">
      <w:pPr>
        <w:pStyle w:val="af7"/>
        <w:rPr>
          <w:noProof w:val="0"/>
        </w:rPr>
      </w:pPr>
    </w:p>
    <w:p w14:paraId="47A4830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CreateAsync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BookCollectionModRequest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0D43D161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7DC4394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request.Name</w:t>
      </w:r>
      <w:proofErr w:type="spellEnd"/>
      <w:r w:rsidRPr="008E7315">
        <w:rPr>
          <w:noProof w:val="0"/>
          <w:lang w:val="en-US"/>
        </w:rPr>
        <w:t>))</w:t>
      </w:r>
    </w:p>
    <w:p w14:paraId="6BD7084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request.Name</w:t>
      </w:r>
      <w:proofErr w:type="spellEnd"/>
      <w:proofErr w:type="gramEnd"/>
      <w:r w:rsidRPr="008E7315">
        <w:rPr>
          <w:noProof w:val="0"/>
          <w:lang w:val="en-US"/>
        </w:rPr>
        <w:t>));</w:t>
      </w:r>
    </w:p>
    <w:p w14:paraId="336471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proofErr w:type="gramStart"/>
      <w:r w:rsidRPr="008E7315">
        <w:rPr>
          <w:noProof w:val="0"/>
          <w:lang w:val="en-US"/>
        </w:rPr>
        <w:t>dbContext.BookCollections.Select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bc.Name</w:t>
      </w:r>
      <w:proofErr w:type="spellEnd"/>
      <w:r w:rsidRPr="008E7315">
        <w:rPr>
          <w:noProof w:val="0"/>
          <w:lang w:val="en-US"/>
        </w:rPr>
        <w:t>).Contains(</w:t>
      </w:r>
      <w:proofErr w:type="spellStart"/>
      <w:r w:rsidRPr="008E7315">
        <w:rPr>
          <w:noProof w:val="0"/>
          <w:lang w:val="en-US"/>
        </w:rPr>
        <w:t>request.Name</w:t>
      </w:r>
      <w:proofErr w:type="spellEnd"/>
      <w:r w:rsidRPr="008E7315">
        <w:rPr>
          <w:noProof w:val="0"/>
          <w:lang w:val="en-US"/>
        </w:rPr>
        <w:t>))</w:t>
      </w:r>
    </w:p>
    <w:p w14:paraId="2F74EE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spellStart"/>
      <w:proofErr w:type="gram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"A book collection with this name already exists.",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(request));</w:t>
      </w:r>
    </w:p>
    <w:p w14:paraId="33E1AE8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existingBooks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request.Books</w:t>
      </w:r>
      <w:proofErr w:type="spellEnd"/>
      <w:proofErr w:type="gramEnd"/>
      <w:r w:rsidRPr="008E7315">
        <w:rPr>
          <w:noProof w:val="0"/>
          <w:lang w:val="en-US"/>
        </w:rPr>
        <w:t xml:space="preserve"> is { Count: &gt; 0 }</w:t>
      </w:r>
    </w:p>
    <w:p w14:paraId="73F05E4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? await </w:t>
      </w:r>
      <w:proofErr w:type="spellStart"/>
      <w:proofErr w:type="gramStart"/>
      <w:r w:rsidRPr="008E7315">
        <w:rPr>
          <w:noProof w:val="0"/>
          <w:lang w:val="en-US"/>
        </w:rPr>
        <w:t>FilterBooksByIds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request.Books.Select</w:t>
      </w:r>
      <w:proofErr w:type="spell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b.DocumentDetails.Id</w:t>
      </w:r>
      <w:proofErr w:type="spellEnd"/>
      <w:r w:rsidRPr="008E7315">
        <w:rPr>
          <w:noProof w:val="0"/>
          <w:lang w:val="en-US"/>
        </w:rPr>
        <w:t>))</w:t>
      </w:r>
    </w:p>
    <w:p w14:paraId="675CEA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ToListAsync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7290EF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: [];</w:t>
      </w:r>
    </w:p>
    <w:p w14:paraId="3D44E1A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69298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newCollection</w:t>
      </w:r>
      <w:proofErr w:type="spellEnd"/>
      <w:r w:rsidRPr="008E7315">
        <w:rPr>
          <w:noProof w:val="0"/>
          <w:lang w:val="en-US"/>
        </w:rPr>
        <w:t xml:space="preserve"> = new BookCollection</w:t>
      </w:r>
    </w:p>
    <w:p w14:paraId="10E0A5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153764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Name = </w:t>
      </w:r>
      <w:proofErr w:type="spellStart"/>
      <w:proofErr w:type="gramStart"/>
      <w:r w:rsidRPr="008E7315">
        <w:rPr>
          <w:noProof w:val="0"/>
          <w:lang w:val="en-US"/>
        </w:rPr>
        <w:t>request.Name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091085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Books = </w:t>
      </w:r>
      <w:proofErr w:type="spellStart"/>
      <w:r w:rsidRPr="008E7315">
        <w:rPr>
          <w:noProof w:val="0"/>
          <w:lang w:val="en-US"/>
        </w:rPr>
        <w:t>existingBooks</w:t>
      </w:r>
      <w:proofErr w:type="spellEnd"/>
    </w:p>
    <w:p w14:paraId="59D275C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79FC357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B9D0E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entry = </w:t>
      </w:r>
      <w:proofErr w:type="spellStart"/>
      <w:proofErr w:type="gramStart"/>
      <w:r w:rsidRPr="008E7315">
        <w:rPr>
          <w:noProof w:val="0"/>
          <w:lang w:val="en-US"/>
        </w:rPr>
        <w:t>dbContext.BookCollections.Add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newCollection</w:t>
      </w:r>
      <w:proofErr w:type="spellEnd"/>
      <w:r w:rsidRPr="008E7315">
        <w:rPr>
          <w:noProof w:val="0"/>
          <w:lang w:val="en-US"/>
        </w:rPr>
        <w:t>);</w:t>
      </w:r>
    </w:p>
    <w:p w14:paraId="334006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r w:rsidRPr="008E7315">
        <w:rPr>
          <w:noProof w:val="0"/>
          <w:lang w:val="en-US"/>
        </w:rPr>
        <w:t>dbContext.SaveChangesAsync</w:t>
      </w:r>
      <w:proofErr w:type="spellEnd"/>
      <w:r w:rsidRPr="008E7315">
        <w:rPr>
          <w:noProof w:val="0"/>
          <w:lang w:val="en-US"/>
        </w:rPr>
        <w:t>();</w:t>
      </w:r>
    </w:p>
    <w:p w14:paraId="3A331E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entry.Entity.ToDto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5638CC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C163FE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C9E29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BookCollectionDto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id, </w:t>
      </w:r>
      <w:proofErr w:type="spellStart"/>
      <w:r w:rsidRPr="008E7315">
        <w:rPr>
          <w:noProof w:val="0"/>
          <w:lang w:val="en-US"/>
        </w:rPr>
        <w:t>BookCollectionModRequest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3AA92B3F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06ECDD2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request.Name</w:t>
      </w:r>
      <w:proofErr w:type="spellEnd"/>
      <w:r w:rsidRPr="008E7315">
        <w:rPr>
          <w:noProof w:val="0"/>
          <w:lang w:val="en-US"/>
        </w:rPr>
        <w:t>))</w:t>
      </w:r>
    </w:p>
    <w:p w14:paraId="47EC6B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request.Name</w:t>
      </w:r>
      <w:proofErr w:type="spellEnd"/>
      <w:proofErr w:type="gramEnd"/>
      <w:r w:rsidRPr="008E7315">
        <w:rPr>
          <w:noProof w:val="0"/>
          <w:lang w:val="en-US"/>
        </w:rPr>
        <w:t>));</w:t>
      </w:r>
    </w:p>
    <w:p w14:paraId="53F6E448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4B06">
        <w:rPr>
          <w:noProof w:val="0"/>
        </w:rPr>
        <w:t>var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isNameAlreadyExists</w:t>
      </w:r>
      <w:proofErr w:type="spellEnd"/>
      <w:r w:rsidRPr="00184B06">
        <w:rPr>
          <w:noProof w:val="0"/>
        </w:rPr>
        <w:t xml:space="preserve"> = </w:t>
      </w:r>
      <w:proofErr w:type="spellStart"/>
      <w:r w:rsidRPr="00184B06">
        <w:rPr>
          <w:noProof w:val="0"/>
        </w:rPr>
        <w:t>dbContext.BookCollections</w:t>
      </w:r>
      <w:proofErr w:type="spellEnd"/>
    </w:p>
    <w:p w14:paraId="41A07A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proofErr w:type="gramStart"/>
      <w:r w:rsidRPr="008E7315">
        <w:rPr>
          <w:noProof w:val="0"/>
          <w:lang w:val="en-US"/>
        </w:rPr>
        <w:t>.Where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bc.Id</w:t>
      </w:r>
      <w:proofErr w:type="spellEnd"/>
      <w:r w:rsidRPr="008E7315">
        <w:rPr>
          <w:noProof w:val="0"/>
          <w:lang w:val="en-US"/>
        </w:rPr>
        <w:t xml:space="preserve"> != id)</w:t>
      </w:r>
    </w:p>
    <w:p w14:paraId="447B9F8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.Select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bc.Name)</w:t>
      </w:r>
    </w:p>
    <w:p w14:paraId="55A505E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.Contains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request.Name</w:t>
      </w:r>
      <w:proofErr w:type="spellEnd"/>
      <w:r w:rsidRPr="008E7315">
        <w:rPr>
          <w:noProof w:val="0"/>
          <w:lang w:val="en-US"/>
        </w:rPr>
        <w:t>);</w:t>
      </w:r>
    </w:p>
    <w:p w14:paraId="36E0E176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4B06">
        <w:rPr>
          <w:noProof w:val="0"/>
        </w:rPr>
        <w:t>if</w:t>
      </w:r>
      <w:proofErr w:type="spellEnd"/>
      <w:r w:rsidRPr="00184B06">
        <w:rPr>
          <w:noProof w:val="0"/>
        </w:rPr>
        <w:t xml:space="preserve"> (</w:t>
      </w:r>
      <w:proofErr w:type="spellStart"/>
      <w:r w:rsidRPr="00184B06">
        <w:rPr>
          <w:noProof w:val="0"/>
        </w:rPr>
        <w:t>isNameAlreadyExists</w:t>
      </w:r>
      <w:proofErr w:type="spellEnd"/>
      <w:r w:rsidRPr="00184B06">
        <w:rPr>
          <w:noProof w:val="0"/>
        </w:rPr>
        <w:t>)</w:t>
      </w:r>
    </w:p>
    <w:p w14:paraId="6C3644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  </w:t>
      </w:r>
      <w:r w:rsidRPr="008E7315">
        <w:rPr>
          <w:noProof w:val="0"/>
          <w:lang w:val="en-US"/>
        </w:rPr>
        <w:t xml:space="preserve">throw new </w:t>
      </w:r>
      <w:proofErr w:type="spellStart"/>
      <w:proofErr w:type="gram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"A book collection with this name already exists.",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(request));</w:t>
      </w:r>
    </w:p>
    <w:p w14:paraId="78F1E45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2D2B4B3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var </w:t>
      </w:r>
      <w:proofErr w:type="spellStart"/>
      <w:r w:rsidRPr="001804BD">
        <w:rPr>
          <w:noProof w:val="0"/>
          <w:lang w:val="en-US"/>
        </w:rPr>
        <w:t>foundCollection</w:t>
      </w:r>
      <w:proofErr w:type="spellEnd"/>
      <w:r w:rsidRPr="001804BD">
        <w:rPr>
          <w:noProof w:val="0"/>
          <w:lang w:val="en-US"/>
        </w:rPr>
        <w:t xml:space="preserve"> =</w:t>
      </w:r>
    </w:p>
    <w:p w14:paraId="186B2D0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await </w:t>
      </w:r>
      <w:proofErr w:type="spellStart"/>
      <w:r w:rsidRPr="001804BD">
        <w:rPr>
          <w:noProof w:val="0"/>
          <w:lang w:val="en-US"/>
        </w:rPr>
        <w:t>dbContext.BookCollections</w:t>
      </w:r>
      <w:proofErr w:type="spellEnd"/>
    </w:p>
    <w:p w14:paraId="62ABB5C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</w:t>
      </w:r>
      <w:proofErr w:type="gramStart"/>
      <w:r w:rsidRPr="008E7315">
        <w:rPr>
          <w:noProof w:val="0"/>
          <w:lang w:val="en-US"/>
        </w:rPr>
        <w:t>.Include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bc.Books)</w:t>
      </w:r>
    </w:p>
    <w:p w14:paraId="706917F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FirstOrDefaultAsync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bc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bc.Id</w:t>
      </w:r>
      <w:proofErr w:type="spellEnd"/>
      <w:r w:rsidRPr="008E7315">
        <w:rPr>
          <w:noProof w:val="0"/>
          <w:lang w:val="en-US"/>
        </w:rPr>
        <w:t xml:space="preserve"> == id);</w:t>
      </w:r>
    </w:p>
    <w:p w14:paraId="0AC8361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if (</w:t>
      </w:r>
      <w:proofErr w:type="spellStart"/>
      <w:r w:rsidRPr="001804BD">
        <w:rPr>
          <w:noProof w:val="0"/>
          <w:lang w:val="en-US"/>
        </w:rPr>
        <w:t>foundCollection</w:t>
      </w:r>
      <w:proofErr w:type="spellEnd"/>
      <w:r w:rsidRPr="001804BD">
        <w:rPr>
          <w:noProof w:val="0"/>
          <w:lang w:val="en-US"/>
        </w:rPr>
        <w:t xml:space="preserve"> == null)</w:t>
      </w:r>
    </w:p>
    <w:p w14:paraId="3DCF08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throw new </w:t>
      </w:r>
      <w:proofErr w:type="spellStart"/>
      <w:proofErr w:type="gram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4A97969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478F4C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existingBooks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request.Books</w:t>
      </w:r>
      <w:proofErr w:type="spellEnd"/>
      <w:proofErr w:type="gramEnd"/>
      <w:r w:rsidRPr="008E7315">
        <w:rPr>
          <w:noProof w:val="0"/>
          <w:lang w:val="en-US"/>
        </w:rPr>
        <w:t xml:space="preserve"> is { Count: &gt; 0 }</w:t>
      </w:r>
    </w:p>
    <w:p w14:paraId="1F541D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? await </w:t>
      </w:r>
      <w:proofErr w:type="spellStart"/>
      <w:proofErr w:type="gramStart"/>
      <w:r w:rsidRPr="008E7315">
        <w:rPr>
          <w:noProof w:val="0"/>
          <w:lang w:val="en-US"/>
        </w:rPr>
        <w:t>FilterBooksByIds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request.Books.Select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dto</w:t>
      </w:r>
      <w:proofErr w:type="spellEnd"/>
      <w:r w:rsidRPr="008E7315">
        <w:rPr>
          <w:noProof w:val="0"/>
          <w:lang w:val="en-US"/>
        </w:rPr>
        <w:t xml:space="preserve"> =&gt; </w:t>
      </w:r>
      <w:proofErr w:type="spellStart"/>
      <w:r w:rsidRPr="008E7315">
        <w:rPr>
          <w:noProof w:val="0"/>
          <w:lang w:val="en-US"/>
        </w:rPr>
        <w:t>dto.DocumentDetails.Id</w:t>
      </w:r>
      <w:proofErr w:type="spellEnd"/>
      <w:r w:rsidRPr="008E7315">
        <w:rPr>
          <w:noProof w:val="0"/>
          <w:lang w:val="en-US"/>
        </w:rPr>
        <w:t>)).</w:t>
      </w:r>
      <w:proofErr w:type="spellStart"/>
      <w:r w:rsidRPr="008E7315">
        <w:rPr>
          <w:noProof w:val="0"/>
          <w:lang w:val="en-US"/>
        </w:rPr>
        <w:t>ToListAsync</w:t>
      </w:r>
      <w:proofErr w:type="spellEnd"/>
      <w:r w:rsidRPr="008E7315">
        <w:rPr>
          <w:noProof w:val="0"/>
          <w:lang w:val="en-US"/>
        </w:rPr>
        <w:t>()</w:t>
      </w:r>
    </w:p>
    <w:p w14:paraId="78EBB850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>: [];</w:t>
      </w:r>
    </w:p>
    <w:p w14:paraId="060ADC8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foundCollection.Name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request.Name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9BB36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foundCollection.Books.Clear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4E3352A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</w:t>
      </w:r>
      <w:proofErr w:type="spellStart"/>
      <w:r w:rsidRPr="008E7315">
        <w:rPr>
          <w:noProof w:val="0"/>
          <w:lang w:val="en-US"/>
        </w:rPr>
        <w:t>existingBook</w:t>
      </w:r>
      <w:proofErr w:type="spellEnd"/>
      <w:r w:rsidRPr="008E7315">
        <w:rPr>
          <w:noProof w:val="0"/>
          <w:lang w:val="en-US"/>
        </w:rPr>
        <w:t xml:space="preserve"> in </w:t>
      </w:r>
      <w:proofErr w:type="spellStart"/>
      <w:r w:rsidRPr="008E7315">
        <w:rPr>
          <w:noProof w:val="0"/>
          <w:lang w:val="en-US"/>
        </w:rPr>
        <w:t>existingBooks</w:t>
      </w:r>
      <w:proofErr w:type="spellEnd"/>
      <w:r w:rsidRPr="008E7315">
        <w:rPr>
          <w:noProof w:val="0"/>
          <w:lang w:val="en-US"/>
        </w:rPr>
        <w:t>)</w:t>
      </w:r>
    </w:p>
    <w:p w14:paraId="21F6E9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186C62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foundCollection.Books.Add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existingBook</w:t>
      </w:r>
      <w:proofErr w:type="spellEnd"/>
      <w:r w:rsidRPr="008E7315">
        <w:rPr>
          <w:noProof w:val="0"/>
          <w:lang w:val="en-US"/>
        </w:rPr>
        <w:t>);</w:t>
      </w:r>
    </w:p>
    <w:p w14:paraId="10F8AE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2F59EAD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7942D8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dbContext.BookCollections.Update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foundCollection</w:t>
      </w:r>
      <w:proofErr w:type="spellEnd"/>
      <w:r w:rsidRPr="008E7315">
        <w:rPr>
          <w:noProof w:val="0"/>
          <w:lang w:val="en-US"/>
        </w:rPr>
        <w:t>);</w:t>
      </w:r>
    </w:p>
    <w:p w14:paraId="7AA356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r w:rsidRPr="008E7315">
        <w:rPr>
          <w:noProof w:val="0"/>
          <w:lang w:val="en-US"/>
        </w:rPr>
        <w:t>dbContext.SaveChangesAsync</w:t>
      </w:r>
      <w:proofErr w:type="spellEnd"/>
      <w:r w:rsidRPr="008E7315">
        <w:rPr>
          <w:noProof w:val="0"/>
          <w:lang w:val="en-US"/>
        </w:rPr>
        <w:t>();</w:t>
      </w:r>
    </w:p>
    <w:p w14:paraId="673D50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foundCollection.ToDto</w:t>
      </w:r>
      <w:proofErr w:type="spellEnd"/>
      <w:r w:rsidRPr="008E7315">
        <w:rPr>
          <w:noProof w:val="0"/>
          <w:lang w:val="en-US"/>
        </w:rPr>
        <w:t>();</w:t>
      </w:r>
    </w:p>
    <w:p w14:paraId="3659096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10CA61D4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3F17B8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async Task </w:t>
      </w:r>
      <w:proofErr w:type="spellStart"/>
      <w:proofErr w:type="gramStart"/>
      <w:r w:rsidRPr="008E7315">
        <w:rPr>
          <w:noProof w:val="0"/>
          <w:lang w:val="en-US"/>
        </w:rPr>
        <w:t>DeleteAsync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0C07AF8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DE5CAA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foundCollection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dbContext.BookCollections.FindAsync</w:t>
      </w:r>
      <w:proofErr w:type="spellEnd"/>
      <w:proofErr w:type="gramEnd"/>
      <w:r w:rsidRPr="008E7315">
        <w:rPr>
          <w:noProof w:val="0"/>
          <w:lang w:val="en-US"/>
        </w:rPr>
        <w:t>(id);</w:t>
      </w:r>
    </w:p>
    <w:p w14:paraId="139C1EC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foundCollection</w:t>
      </w:r>
      <w:proofErr w:type="spellEnd"/>
      <w:r w:rsidRPr="008E7315">
        <w:rPr>
          <w:noProof w:val="0"/>
          <w:lang w:val="en-US"/>
        </w:rPr>
        <w:t xml:space="preserve"> == null) throw new </w:t>
      </w:r>
      <w:proofErr w:type="spellStart"/>
      <w:proofErr w:type="gram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6755249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869711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dbContext.BookCollections.Remove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foundCollection</w:t>
      </w:r>
      <w:proofErr w:type="spellEnd"/>
      <w:r w:rsidRPr="008E7315">
        <w:rPr>
          <w:noProof w:val="0"/>
          <w:lang w:val="en-US"/>
        </w:rPr>
        <w:t>);</w:t>
      </w:r>
    </w:p>
    <w:p w14:paraId="1024A76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r w:rsidRPr="008E7315">
        <w:rPr>
          <w:noProof w:val="0"/>
          <w:lang w:val="en-US"/>
        </w:rPr>
        <w:t>dbContext.SaveChangesAsync</w:t>
      </w:r>
      <w:proofErr w:type="spellEnd"/>
      <w:r w:rsidRPr="008E7315">
        <w:rPr>
          <w:noProof w:val="0"/>
          <w:lang w:val="en-US"/>
        </w:rPr>
        <w:t>();</w:t>
      </w:r>
    </w:p>
    <w:p w14:paraId="69379DD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15AE54FD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BFF1D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</w:t>
      </w:r>
      <w:proofErr w:type="spellStart"/>
      <w:r w:rsidRPr="008E7315">
        <w:rPr>
          <w:noProof w:val="0"/>
          <w:lang w:val="en-US"/>
        </w:rPr>
        <w:t>IQueryable</w:t>
      </w:r>
      <w:proofErr w:type="spellEnd"/>
      <w:r w:rsidRPr="008E7315">
        <w:rPr>
          <w:noProof w:val="0"/>
          <w:lang w:val="en-US"/>
        </w:rPr>
        <w:t xml:space="preserve">&lt;Book&gt; </w:t>
      </w:r>
      <w:proofErr w:type="spellStart"/>
      <w:proofErr w:type="gramStart"/>
      <w:r w:rsidRPr="008E7315">
        <w:rPr>
          <w:noProof w:val="0"/>
          <w:lang w:val="en-US"/>
        </w:rPr>
        <w:t>FilterBooksByIds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&lt;Guid&gt; ids)</w:t>
      </w:r>
    </w:p>
    <w:p w14:paraId="65128BB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13881A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</w:t>
      </w:r>
      <w:proofErr w:type="spellStart"/>
      <w:proofErr w:type="gramStart"/>
      <w:r w:rsidRPr="008E7315">
        <w:rPr>
          <w:noProof w:val="0"/>
          <w:lang w:val="en-US"/>
        </w:rPr>
        <w:t>dbContext.Books.Where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ids.Any</w:t>
      </w:r>
      <w:proofErr w:type="spellEnd"/>
      <w:r w:rsidRPr="008E7315">
        <w:rPr>
          <w:noProof w:val="0"/>
          <w:lang w:val="en-US"/>
        </w:rPr>
        <w:t xml:space="preserve">(id =&gt; id == </w:t>
      </w:r>
      <w:proofErr w:type="spellStart"/>
      <w:r w:rsidRPr="008E7315">
        <w:rPr>
          <w:noProof w:val="0"/>
          <w:lang w:val="en-US"/>
        </w:rPr>
        <w:t>b.Id</w:t>
      </w:r>
      <w:proofErr w:type="spellEnd"/>
      <w:r w:rsidRPr="008E7315">
        <w:rPr>
          <w:noProof w:val="0"/>
          <w:lang w:val="en-US"/>
        </w:rPr>
        <w:t>));</w:t>
      </w:r>
    </w:p>
    <w:p w14:paraId="6771FF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B5F203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B6431CE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BookService.cs</w:t>
      </w:r>
      <w:proofErr w:type="spellEnd"/>
      <w:r w:rsidRPr="008E7315">
        <w:rPr>
          <w:noProof w:val="0"/>
          <w:lang w:val="en-US"/>
        </w:rPr>
        <w:t>:</w:t>
      </w:r>
    </w:p>
    <w:p w14:paraId="4ED2C6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BookManager.Application.Services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70522C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B1464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proofErr w:type="gramStart"/>
      <w:r w:rsidRPr="008E7315">
        <w:rPr>
          <w:noProof w:val="0"/>
          <w:lang w:val="en-US"/>
        </w:rPr>
        <w:t>BookService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0850B5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IAppDbContext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dbContext</w:t>
      </w:r>
      <w:proofErr w:type="spellEnd"/>
      <w:r w:rsidRPr="008E7315">
        <w:rPr>
          <w:noProof w:val="0"/>
          <w:lang w:val="en-US"/>
        </w:rPr>
        <w:t>,</w:t>
      </w:r>
    </w:p>
    <w:p w14:paraId="1B5D2A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IFileStorage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fileStorage</w:t>
      </w:r>
      <w:proofErr w:type="spellEnd"/>
      <w:r w:rsidRPr="008E7315">
        <w:rPr>
          <w:noProof w:val="0"/>
          <w:lang w:val="en-US"/>
        </w:rPr>
        <w:t>,</w:t>
      </w:r>
    </w:p>
    <w:p w14:paraId="6032C888" w14:textId="241FE4D0" w:rsidR="00C86DF9" w:rsidRPr="008E7315" w:rsidRDefault="00CE4EC3" w:rsidP="00C86DF9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IBookFileHandler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bookFileHandlers</w:t>
      </w:r>
      <w:proofErr w:type="spellEnd"/>
    </w:p>
    <w:p w14:paraId="1743F72E" w14:textId="4B7F2D19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)</w:t>
      </w:r>
    </w:p>
    <w:p w14:paraId="256E572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 xml:space="preserve">: </w:t>
      </w:r>
      <w:proofErr w:type="spellStart"/>
      <w:r w:rsidRPr="001804BD">
        <w:rPr>
          <w:noProof w:val="0"/>
          <w:lang w:val="en-US"/>
        </w:rPr>
        <w:t>IBookService</w:t>
      </w:r>
      <w:proofErr w:type="spellEnd"/>
    </w:p>
    <w:p w14:paraId="1512834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>{</w:t>
      </w:r>
    </w:p>
    <w:p w14:paraId="702B1F71" w14:textId="1869885C" w:rsidR="00CE4EC3" w:rsidRPr="00C86DF9" w:rsidRDefault="00CE4EC3" w:rsidP="00CE4EC3">
      <w:pPr>
        <w:pStyle w:val="af7"/>
        <w:rPr>
          <w:noProof w:val="0"/>
          <w:lang w:val="en-US"/>
        </w:rPr>
      </w:pPr>
      <w:r w:rsidRPr="00C86DF9">
        <w:rPr>
          <w:noProof w:val="0"/>
          <w:lang w:val="en-US"/>
        </w:rPr>
        <w:t xml:space="preserve">    private static </w:t>
      </w:r>
      <w:proofErr w:type="spellStart"/>
      <w:r w:rsidRPr="00C86DF9">
        <w:rPr>
          <w:noProof w:val="0"/>
          <w:lang w:val="en-US"/>
        </w:rPr>
        <w:t>readonly</w:t>
      </w:r>
      <w:proofErr w:type="spellEnd"/>
      <w:r w:rsidRPr="00C86DF9">
        <w:rPr>
          <w:noProof w:val="0"/>
          <w:lang w:val="en-US"/>
        </w:rPr>
        <w:t xml:space="preserve"> Dictionary&lt;string, Expression&lt;Func&lt;Book, object&gt;&gt;&gt; </w:t>
      </w:r>
      <w:proofErr w:type="spellStart"/>
      <w:r w:rsidRPr="00C86DF9">
        <w:rPr>
          <w:noProof w:val="0"/>
          <w:lang w:val="en-US"/>
        </w:rPr>
        <w:t>BookAvailableSortOptions</w:t>
      </w:r>
      <w:proofErr w:type="spellEnd"/>
      <w:r w:rsidRPr="00C86DF9">
        <w:rPr>
          <w:noProof w:val="0"/>
          <w:lang w:val="en-US"/>
        </w:rPr>
        <w:t xml:space="preserve"> = </w:t>
      </w:r>
      <w:proofErr w:type="gramStart"/>
      <w:r w:rsidRPr="00C86DF9">
        <w:rPr>
          <w:noProof w:val="0"/>
          <w:lang w:val="en-US"/>
        </w:rPr>
        <w:t>new(</w:t>
      </w:r>
      <w:proofErr w:type="gramEnd"/>
      <w:r w:rsidRPr="00C86DF9">
        <w:rPr>
          <w:noProof w:val="0"/>
          <w:lang w:val="en-US"/>
        </w:rPr>
        <w:t>)</w:t>
      </w:r>
    </w:p>
    <w:p w14:paraId="4162297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C86DF9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6DDE68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["title"] = b =&gt; </w:t>
      </w:r>
      <w:proofErr w:type="spellStart"/>
      <w:proofErr w:type="gramStart"/>
      <w:r w:rsidRPr="008E7315">
        <w:rPr>
          <w:noProof w:val="0"/>
          <w:lang w:val="en-US"/>
        </w:rPr>
        <w:t>b.Title</w:t>
      </w:r>
      <w:proofErr w:type="spellEnd"/>
      <w:r w:rsidRPr="008E7315">
        <w:rPr>
          <w:noProof w:val="0"/>
          <w:lang w:val="en-US"/>
        </w:rPr>
        <w:t>!,</w:t>
      </w:r>
      <w:proofErr w:type="gramEnd"/>
    </w:p>
    <w:p w14:paraId="085E59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["isbn"] = b =&gt; </w:t>
      </w:r>
      <w:proofErr w:type="spellStart"/>
      <w:proofErr w:type="gramStart"/>
      <w:r w:rsidRPr="008E7315">
        <w:rPr>
          <w:noProof w:val="0"/>
          <w:lang w:val="en-US"/>
        </w:rPr>
        <w:t>b.Isbn</w:t>
      </w:r>
      <w:proofErr w:type="spellEnd"/>
      <w:r w:rsidRPr="008E7315">
        <w:rPr>
          <w:noProof w:val="0"/>
          <w:lang w:val="en-US"/>
        </w:rPr>
        <w:t>!,</w:t>
      </w:r>
      <w:proofErr w:type="gramEnd"/>
    </w:p>
    <w:p w14:paraId="269A2B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["</w:t>
      </w:r>
      <w:proofErr w:type="spellStart"/>
      <w:r w:rsidRPr="008E7315">
        <w:rPr>
          <w:noProof w:val="0"/>
          <w:lang w:val="en-US"/>
        </w:rPr>
        <w:t>recent_access</w:t>
      </w:r>
      <w:proofErr w:type="spellEnd"/>
      <w:r w:rsidRPr="008E7315">
        <w:rPr>
          <w:noProof w:val="0"/>
          <w:lang w:val="en-US"/>
        </w:rPr>
        <w:t xml:space="preserve">"] = b =&gt; </w:t>
      </w:r>
      <w:proofErr w:type="spellStart"/>
      <w:proofErr w:type="gramStart"/>
      <w:r w:rsidRPr="008E7315">
        <w:rPr>
          <w:noProof w:val="0"/>
          <w:lang w:val="en-US"/>
        </w:rPr>
        <w:t>b.Stats.FirstOrDefault</w:t>
      </w:r>
      <w:proofErr w:type="spellEnd"/>
      <w:proofErr w:type="gramEnd"/>
      <w:r w:rsidRPr="008E7315">
        <w:rPr>
          <w:noProof w:val="0"/>
          <w:lang w:val="en-US"/>
        </w:rPr>
        <w:t>()!.</w:t>
      </w:r>
      <w:proofErr w:type="spellStart"/>
      <w:r w:rsidRPr="008E7315">
        <w:rPr>
          <w:noProof w:val="0"/>
          <w:lang w:val="en-US"/>
        </w:rPr>
        <w:t>RecentAccess</w:t>
      </w:r>
      <w:proofErr w:type="spellEnd"/>
    </w:p>
    <w:p w14:paraId="03736EB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};</w:t>
      </w:r>
    </w:p>
    <w:p w14:paraId="7E6C25A5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15ED14B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GetPageAsync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434182C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1804BD">
        <w:rPr>
          <w:noProof w:val="0"/>
          <w:lang w:val="en-US"/>
        </w:rPr>
        <w:t>PageRequestDto</w:t>
      </w:r>
      <w:proofErr w:type="spellEnd"/>
      <w:r w:rsidRPr="001804BD">
        <w:rPr>
          <w:noProof w:val="0"/>
          <w:lang w:val="en-US"/>
        </w:rPr>
        <w:t xml:space="preserve"> request,</w:t>
      </w:r>
    </w:p>
    <w:p w14:paraId="434310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Expression&lt;Func&lt;Book, bool&gt;&gt;? predicate = null,</w:t>
      </w:r>
    </w:p>
    <w:p w14:paraId="7EE14EB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User? user = null)</w:t>
      </w:r>
    </w:p>
    <w:p w14:paraId="2494DF9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{</w:t>
      </w:r>
    </w:p>
    <w:p w14:paraId="7E51ED3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normalizedPageNumber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>&gt;.</w:t>
      </w:r>
      <w:proofErr w:type="spellStart"/>
      <w:r w:rsidRPr="008E7315">
        <w:rPr>
          <w:noProof w:val="0"/>
          <w:lang w:val="en-US"/>
        </w:rPr>
        <w:t>GetNormalizedPageNumber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request.PageNumber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2806E0A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query = </w:t>
      </w:r>
      <w:proofErr w:type="spellStart"/>
      <w:proofErr w:type="gramStart"/>
      <w:r w:rsidRPr="008E7315">
        <w:rPr>
          <w:noProof w:val="0"/>
          <w:lang w:val="en-US"/>
        </w:rPr>
        <w:t>dbContext.Books.AsQueryable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AE62A9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AFC78E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if (</w:t>
      </w:r>
      <w:proofErr w:type="gramStart"/>
      <w:r w:rsidRPr="008E7315">
        <w:rPr>
          <w:noProof w:val="0"/>
          <w:lang w:val="en-US"/>
        </w:rPr>
        <w:t>predicate !</w:t>
      </w:r>
      <w:proofErr w:type="gramEnd"/>
      <w:r w:rsidRPr="008E7315">
        <w:rPr>
          <w:noProof w:val="0"/>
          <w:lang w:val="en-US"/>
        </w:rPr>
        <w:t>= null)</w:t>
      </w:r>
    </w:p>
    <w:p w14:paraId="22B65F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query = </w:t>
      </w:r>
      <w:proofErr w:type="spellStart"/>
      <w:proofErr w:type="gramStart"/>
      <w:r w:rsidRPr="008E7315">
        <w:rPr>
          <w:noProof w:val="0"/>
          <w:lang w:val="en-US"/>
        </w:rPr>
        <w:t>query.Where</w:t>
      </w:r>
      <w:proofErr w:type="spellEnd"/>
      <w:proofErr w:type="gramEnd"/>
      <w:r w:rsidRPr="008E7315">
        <w:rPr>
          <w:noProof w:val="0"/>
          <w:lang w:val="en-US"/>
        </w:rPr>
        <w:t>(predicate);</w:t>
      </w:r>
    </w:p>
    <w:p w14:paraId="4975C79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gramStart"/>
      <w:r w:rsidRPr="008E7315">
        <w:rPr>
          <w:noProof w:val="0"/>
          <w:lang w:val="en-US"/>
        </w:rPr>
        <w:t>user !</w:t>
      </w:r>
      <w:proofErr w:type="gramEnd"/>
      <w:r w:rsidRPr="008E7315">
        <w:rPr>
          <w:noProof w:val="0"/>
          <w:lang w:val="en-US"/>
        </w:rPr>
        <w:t>= null)</w:t>
      </w:r>
    </w:p>
    <w:p w14:paraId="467673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query = </w:t>
      </w:r>
      <w:proofErr w:type="spellStart"/>
      <w:proofErr w:type="gramStart"/>
      <w:r w:rsidRPr="008E7315">
        <w:rPr>
          <w:noProof w:val="0"/>
          <w:lang w:val="en-US"/>
        </w:rPr>
        <w:t>query.Include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b.Stats.Where</w:t>
      </w:r>
      <w:proofErr w:type="spellEnd"/>
      <w:r w:rsidRPr="008E7315">
        <w:rPr>
          <w:noProof w:val="0"/>
          <w:lang w:val="en-US"/>
        </w:rPr>
        <w:t xml:space="preserve">(u =&gt; </w:t>
      </w:r>
      <w:proofErr w:type="spellStart"/>
      <w:r w:rsidRPr="008E7315">
        <w:rPr>
          <w:noProof w:val="0"/>
          <w:lang w:val="en-US"/>
        </w:rPr>
        <w:t>u.UserId</w:t>
      </w:r>
      <w:proofErr w:type="spellEnd"/>
      <w:r w:rsidRPr="008E7315">
        <w:rPr>
          <w:noProof w:val="0"/>
          <w:lang w:val="en-US"/>
        </w:rPr>
        <w:t xml:space="preserve"> == </w:t>
      </w:r>
      <w:proofErr w:type="spellStart"/>
      <w:r w:rsidRPr="008E7315">
        <w:rPr>
          <w:noProof w:val="0"/>
          <w:lang w:val="en-US"/>
        </w:rPr>
        <w:t>user.Id</w:t>
      </w:r>
      <w:proofErr w:type="spellEnd"/>
      <w:r w:rsidRPr="008E7315">
        <w:rPr>
          <w:noProof w:val="0"/>
          <w:lang w:val="en-US"/>
        </w:rPr>
        <w:t>));</w:t>
      </w:r>
    </w:p>
    <w:p w14:paraId="493C9D1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562D7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query.CountAsync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BF0C9D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orderExpr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request.SortBy</w:t>
      </w:r>
      <w:proofErr w:type="spellEnd"/>
      <w:proofErr w:type="gramEnd"/>
      <w:r w:rsidRPr="008E7315">
        <w:rPr>
          <w:noProof w:val="0"/>
          <w:lang w:val="en-US"/>
        </w:rPr>
        <w:t xml:space="preserve"> != null &amp;&amp; </w:t>
      </w:r>
      <w:proofErr w:type="spellStart"/>
      <w:r w:rsidRPr="008E7315">
        <w:rPr>
          <w:noProof w:val="0"/>
          <w:lang w:val="en-US"/>
        </w:rPr>
        <w:t>BookAvailableSortOptions.TryGetValue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request.SortBy</w:t>
      </w:r>
      <w:proofErr w:type="spellEnd"/>
      <w:r w:rsidRPr="008E7315">
        <w:rPr>
          <w:noProof w:val="0"/>
          <w:lang w:val="en-US"/>
        </w:rPr>
        <w:t>, out var expr)</w:t>
      </w:r>
    </w:p>
    <w:p w14:paraId="4F7C469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>? expr</w:t>
      </w:r>
    </w:p>
    <w:p w14:paraId="6DAD415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: </w:t>
      </w:r>
      <w:proofErr w:type="spellStart"/>
      <w:r w:rsidRPr="001804BD">
        <w:rPr>
          <w:noProof w:val="0"/>
          <w:lang w:val="en-US"/>
        </w:rPr>
        <w:t>BookAvailableSortOptions</w:t>
      </w:r>
      <w:proofErr w:type="spellEnd"/>
      <w:r w:rsidRPr="001804BD">
        <w:rPr>
          <w:noProof w:val="0"/>
          <w:lang w:val="en-US"/>
        </w:rPr>
        <w:t>["</w:t>
      </w:r>
      <w:proofErr w:type="spellStart"/>
      <w:r w:rsidRPr="001804BD">
        <w:rPr>
          <w:noProof w:val="0"/>
          <w:lang w:val="en-US"/>
        </w:rPr>
        <w:t>recent_access</w:t>
      </w:r>
      <w:proofErr w:type="spellEnd"/>
      <w:r w:rsidRPr="001804BD">
        <w:rPr>
          <w:noProof w:val="0"/>
          <w:lang w:val="en-US"/>
        </w:rPr>
        <w:t>"];</w:t>
      </w:r>
    </w:p>
    <w:p w14:paraId="2AB04D5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request.SortBy</w:t>
      </w:r>
      <w:proofErr w:type="spellEnd"/>
      <w:proofErr w:type="gramEnd"/>
      <w:r w:rsidRPr="008E7315">
        <w:rPr>
          <w:noProof w:val="0"/>
          <w:lang w:val="en-US"/>
        </w:rPr>
        <w:t xml:space="preserve"> == "</w:t>
      </w:r>
      <w:proofErr w:type="spellStart"/>
      <w:r w:rsidRPr="008E7315">
        <w:rPr>
          <w:noProof w:val="0"/>
          <w:lang w:val="en-US"/>
        </w:rPr>
        <w:t>recent_access</w:t>
      </w:r>
      <w:proofErr w:type="spellEnd"/>
      <w:r w:rsidRPr="008E7315">
        <w:rPr>
          <w:noProof w:val="0"/>
          <w:lang w:val="en-US"/>
        </w:rPr>
        <w:t>")</w:t>
      </w:r>
    </w:p>
    <w:p w14:paraId="4893FF5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70B856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Expression&lt;Func&lt;Book, object&gt;&gt; </w:t>
      </w:r>
      <w:proofErr w:type="spellStart"/>
      <w:r w:rsidRPr="008E7315">
        <w:rPr>
          <w:noProof w:val="0"/>
          <w:lang w:val="en-US"/>
        </w:rPr>
        <w:t>orderByNullExpr</w:t>
      </w:r>
      <w:proofErr w:type="spellEnd"/>
      <w:r w:rsidRPr="008E7315">
        <w:rPr>
          <w:noProof w:val="0"/>
          <w:lang w:val="en-US"/>
        </w:rPr>
        <w:t xml:space="preserve"> = b =&gt; </w:t>
      </w:r>
      <w:proofErr w:type="spellStart"/>
      <w:proofErr w:type="gramStart"/>
      <w:r w:rsidRPr="008E7315">
        <w:rPr>
          <w:noProof w:val="0"/>
          <w:lang w:val="en-US"/>
        </w:rPr>
        <w:t>b.Stats.FirstOrDefault</w:t>
      </w:r>
      <w:proofErr w:type="spellEnd"/>
      <w:proofErr w:type="gramEnd"/>
      <w:r w:rsidRPr="008E7315">
        <w:rPr>
          <w:noProof w:val="0"/>
          <w:lang w:val="en-US"/>
        </w:rPr>
        <w:t>().</w:t>
      </w:r>
      <w:proofErr w:type="spellStart"/>
      <w:r w:rsidRPr="008E7315">
        <w:rPr>
          <w:noProof w:val="0"/>
          <w:lang w:val="en-US"/>
        </w:rPr>
        <w:t>RecentAccess</w:t>
      </w:r>
      <w:proofErr w:type="spellEnd"/>
      <w:r w:rsidRPr="008E7315">
        <w:rPr>
          <w:noProof w:val="0"/>
          <w:lang w:val="en-US"/>
        </w:rPr>
        <w:t xml:space="preserve"> == null;</w:t>
      </w:r>
    </w:p>
    <w:p w14:paraId="6AE78D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query = </w:t>
      </w:r>
      <w:proofErr w:type="spellStart"/>
      <w:proofErr w:type="gramStart"/>
      <w:r w:rsidRPr="008E7315">
        <w:rPr>
          <w:noProof w:val="0"/>
          <w:lang w:val="en-US"/>
        </w:rPr>
        <w:t>request.SortOrder</w:t>
      </w:r>
      <w:proofErr w:type="spellEnd"/>
      <w:proofErr w:type="gramEnd"/>
      <w:r w:rsidRPr="008E7315">
        <w:rPr>
          <w:noProof w:val="0"/>
          <w:lang w:val="en-US"/>
        </w:rPr>
        <w:t xml:space="preserve"> == </w:t>
      </w:r>
      <w:proofErr w:type="spellStart"/>
      <w:r w:rsidRPr="008E7315">
        <w:rPr>
          <w:noProof w:val="0"/>
          <w:lang w:val="en-US"/>
        </w:rPr>
        <w:t>SortOrder.Desc</w:t>
      </w:r>
      <w:proofErr w:type="spellEnd"/>
    </w:p>
    <w:p w14:paraId="502998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? </w:t>
      </w:r>
      <w:proofErr w:type="spellStart"/>
      <w:proofErr w:type="gramStart"/>
      <w:r w:rsidRPr="008E7315">
        <w:rPr>
          <w:noProof w:val="0"/>
          <w:lang w:val="en-US"/>
        </w:rPr>
        <w:t>query.OrderBy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orderByNullExpr</w:t>
      </w:r>
      <w:proofErr w:type="spellEnd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ThenByDescending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orderExpr</w:t>
      </w:r>
      <w:proofErr w:type="spellEnd"/>
      <w:r w:rsidRPr="008E7315">
        <w:rPr>
          <w:noProof w:val="0"/>
          <w:lang w:val="en-US"/>
        </w:rPr>
        <w:t>)</w:t>
      </w:r>
    </w:p>
    <w:p w14:paraId="66C80F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: </w:t>
      </w:r>
      <w:proofErr w:type="spellStart"/>
      <w:proofErr w:type="gramStart"/>
      <w:r w:rsidRPr="008E7315">
        <w:rPr>
          <w:noProof w:val="0"/>
          <w:lang w:val="en-US"/>
        </w:rPr>
        <w:t>query.OrderBy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orderByNullExpr</w:t>
      </w:r>
      <w:proofErr w:type="spellEnd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ThenBy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orderExpr</w:t>
      </w:r>
      <w:proofErr w:type="spellEnd"/>
      <w:r w:rsidRPr="008E7315">
        <w:rPr>
          <w:noProof w:val="0"/>
          <w:lang w:val="en-US"/>
        </w:rPr>
        <w:t>);</w:t>
      </w:r>
    </w:p>
    <w:p w14:paraId="240DD6B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41F2B173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else</w:t>
      </w:r>
    </w:p>
    <w:p w14:paraId="168E5E80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{</w:t>
      </w:r>
    </w:p>
    <w:p w14:paraId="6ECC002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query = </w:t>
      </w:r>
      <w:proofErr w:type="spellStart"/>
      <w:proofErr w:type="gramStart"/>
      <w:r w:rsidRPr="008E7315">
        <w:rPr>
          <w:noProof w:val="0"/>
          <w:lang w:val="en-US"/>
        </w:rPr>
        <w:t>request.SortOrder</w:t>
      </w:r>
      <w:proofErr w:type="spellEnd"/>
      <w:proofErr w:type="gramEnd"/>
      <w:r w:rsidRPr="008E7315">
        <w:rPr>
          <w:noProof w:val="0"/>
          <w:lang w:val="en-US"/>
        </w:rPr>
        <w:t xml:space="preserve"> == </w:t>
      </w:r>
      <w:proofErr w:type="spellStart"/>
      <w:r w:rsidRPr="008E7315">
        <w:rPr>
          <w:noProof w:val="0"/>
          <w:lang w:val="en-US"/>
        </w:rPr>
        <w:t>SortOrder.Desc</w:t>
      </w:r>
      <w:proofErr w:type="spellEnd"/>
      <w:r w:rsidRPr="008E7315">
        <w:rPr>
          <w:noProof w:val="0"/>
          <w:lang w:val="en-US"/>
        </w:rPr>
        <w:t xml:space="preserve"> ? </w:t>
      </w:r>
      <w:proofErr w:type="spellStart"/>
      <w:r w:rsidRPr="008E7315">
        <w:rPr>
          <w:noProof w:val="0"/>
          <w:lang w:val="en-US"/>
        </w:rPr>
        <w:t>query.OrderByDescending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orderExpr</w:t>
      </w:r>
      <w:proofErr w:type="spellEnd"/>
      <w:r w:rsidRPr="008E7315">
        <w:rPr>
          <w:noProof w:val="0"/>
          <w:lang w:val="en-US"/>
        </w:rPr>
        <w:t xml:space="preserve">) : </w:t>
      </w:r>
      <w:proofErr w:type="spellStart"/>
      <w:r w:rsidRPr="008E7315">
        <w:rPr>
          <w:noProof w:val="0"/>
          <w:lang w:val="en-US"/>
        </w:rPr>
        <w:t>query.OrderBy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orderExpr</w:t>
      </w:r>
      <w:proofErr w:type="spellEnd"/>
      <w:r w:rsidRPr="008E7315">
        <w:rPr>
          <w:noProof w:val="0"/>
          <w:lang w:val="en-US"/>
        </w:rPr>
        <w:t>);</w:t>
      </w:r>
    </w:p>
    <w:p w14:paraId="232FE0F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7ED55DAE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A77DE2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query = </w:t>
      </w:r>
      <w:proofErr w:type="spellStart"/>
      <w:proofErr w:type="gramStart"/>
      <w:r w:rsidRPr="008E7315">
        <w:rPr>
          <w:noProof w:val="0"/>
          <w:lang w:val="en-US"/>
        </w:rPr>
        <w:t>query.Skip</w:t>
      </w:r>
      <w:proofErr w:type="spellEnd"/>
      <w:proofErr w:type="gramEnd"/>
      <w:r w:rsidRPr="008E7315">
        <w:rPr>
          <w:noProof w:val="0"/>
          <w:lang w:val="en-US"/>
        </w:rPr>
        <w:t>((</w:t>
      </w:r>
      <w:proofErr w:type="spellStart"/>
      <w:r w:rsidRPr="008E7315">
        <w:rPr>
          <w:noProof w:val="0"/>
          <w:lang w:val="en-US"/>
        </w:rPr>
        <w:t>normalizedPageNumber</w:t>
      </w:r>
      <w:proofErr w:type="spellEnd"/>
      <w:r w:rsidRPr="008E7315">
        <w:rPr>
          <w:noProof w:val="0"/>
          <w:lang w:val="en-US"/>
        </w:rPr>
        <w:t xml:space="preserve"> - 1) * </w:t>
      </w:r>
      <w:proofErr w:type="spellStart"/>
      <w:r w:rsidRPr="008E7315">
        <w:rPr>
          <w:noProof w:val="0"/>
          <w:lang w:val="en-US"/>
        </w:rPr>
        <w:t>request.PageSize</w:t>
      </w:r>
      <w:proofErr w:type="spellEnd"/>
      <w:r w:rsidRPr="008E7315">
        <w:rPr>
          <w:noProof w:val="0"/>
          <w:lang w:val="en-US"/>
        </w:rPr>
        <w:t>)</w:t>
      </w:r>
    </w:p>
    <w:p w14:paraId="4391BD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.Take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request.PageSize</w:t>
      </w:r>
      <w:proofErr w:type="spellEnd"/>
      <w:r w:rsidRPr="008E7315">
        <w:rPr>
          <w:noProof w:val="0"/>
          <w:lang w:val="en-US"/>
        </w:rPr>
        <w:t>);</w:t>
      </w:r>
    </w:p>
    <w:p w14:paraId="491A21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>&gt;.</w:t>
      </w:r>
      <w:proofErr w:type="spellStart"/>
      <w:r w:rsidRPr="008E7315">
        <w:rPr>
          <w:noProof w:val="0"/>
          <w:lang w:val="en-US"/>
        </w:rPr>
        <w:t>CountPage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proofErr w:type="gramStart"/>
      <w:r w:rsidRPr="008E7315">
        <w:rPr>
          <w:noProof w:val="0"/>
          <w:lang w:val="en-US"/>
        </w:rPr>
        <w:t>request.PageSize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0A7D62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items = await </w:t>
      </w:r>
      <w:proofErr w:type="spellStart"/>
      <w:proofErr w:type="gramStart"/>
      <w:r w:rsidRPr="008E7315">
        <w:rPr>
          <w:noProof w:val="0"/>
          <w:lang w:val="en-US"/>
        </w:rPr>
        <w:t>query.Select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b.ToDto</w:t>
      </w:r>
      <w:proofErr w:type="spellEnd"/>
      <w:r w:rsidRPr="008E7315">
        <w:rPr>
          <w:noProof w:val="0"/>
          <w:lang w:val="en-US"/>
        </w:rPr>
        <w:t>()).</w:t>
      </w:r>
      <w:proofErr w:type="spellStart"/>
      <w:r w:rsidRPr="008E7315">
        <w:rPr>
          <w:noProof w:val="0"/>
          <w:lang w:val="en-US"/>
        </w:rPr>
        <w:t>ToListAsync</w:t>
      </w:r>
      <w:proofErr w:type="spellEnd"/>
      <w:r w:rsidRPr="008E7315">
        <w:rPr>
          <w:noProof w:val="0"/>
          <w:lang w:val="en-US"/>
        </w:rPr>
        <w:t>();</w:t>
      </w:r>
    </w:p>
    <w:p w14:paraId="0729E12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>&gt;.</w:t>
      </w:r>
      <w:proofErr w:type="spellStart"/>
      <w:r w:rsidRPr="008E7315">
        <w:rPr>
          <w:noProof w:val="0"/>
          <w:lang w:val="en-US"/>
        </w:rPr>
        <w:t>Builder.Create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6CAE8C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SetPageNumber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normalizedPageNumber</w:t>
      </w:r>
      <w:proofErr w:type="spellEnd"/>
      <w:r w:rsidRPr="008E7315">
        <w:rPr>
          <w:noProof w:val="0"/>
          <w:lang w:val="en-US"/>
        </w:rPr>
        <w:t>)</w:t>
      </w:r>
    </w:p>
    <w:p w14:paraId="7F5977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SetPageSize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items.Count</w:t>
      </w:r>
      <w:proofErr w:type="spellEnd"/>
      <w:r w:rsidRPr="008E7315">
        <w:rPr>
          <w:noProof w:val="0"/>
          <w:lang w:val="en-US"/>
        </w:rPr>
        <w:t>)</w:t>
      </w:r>
    </w:p>
    <w:p w14:paraId="265C01C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SetTotalItemCount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>)</w:t>
      </w:r>
    </w:p>
    <w:p w14:paraId="32BD921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SetPageCount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>)</w:t>
      </w:r>
    </w:p>
    <w:p w14:paraId="2D9AC2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SetItems</w:t>
      </w:r>
      <w:proofErr w:type="spellEnd"/>
      <w:proofErr w:type="gramEnd"/>
      <w:r w:rsidRPr="008E7315">
        <w:rPr>
          <w:noProof w:val="0"/>
          <w:lang w:val="en-US"/>
        </w:rPr>
        <w:t>(items)</w:t>
      </w:r>
    </w:p>
    <w:p w14:paraId="2528F2B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.Build</w:t>
      </w:r>
      <w:proofErr w:type="gramEnd"/>
      <w:r w:rsidRPr="008E7315">
        <w:rPr>
          <w:noProof w:val="0"/>
          <w:lang w:val="en-US"/>
        </w:rPr>
        <w:t>();</w:t>
      </w:r>
    </w:p>
    <w:p w14:paraId="2EF3AB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5174FF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A6422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?&gt; </w:t>
      </w:r>
      <w:proofErr w:type="spellStart"/>
      <w:proofErr w:type="gramStart"/>
      <w:r w:rsidRPr="008E7315">
        <w:rPr>
          <w:noProof w:val="0"/>
          <w:lang w:val="en-US"/>
        </w:rPr>
        <w:t>GetByIdAsync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 xml:space="preserve">, Guid? 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 xml:space="preserve"> = null)</w:t>
      </w:r>
    </w:p>
    <w:p w14:paraId="6E8AA6E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583232B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query = </w:t>
      </w:r>
      <w:proofErr w:type="spellStart"/>
      <w:proofErr w:type="gramStart"/>
      <w:r w:rsidRPr="008E7315">
        <w:rPr>
          <w:noProof w:val="0"/>
          <w:lang w:val="en-US"/>
        </w:rPr>
        <w:t>dbContext.Books.AsQueryable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18CFF930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if (</w:t>
      </w:r>
      <w:proofErr w:type="spellStart"/>
      <w:proofErr w:type="gramStart"/>
      <w:r w:rsidRPr="001804BD">
        <w:rPr>
          <w:noProof w:val="0"/>
          <w:lang w:val="en-US"/>
        </w:rPr>
        <w:t>userId</w:t>
      </w:r>
      <w:proofErr w:type="spellEnd"/>
      <w:r w:rsidRPr="001804BD">
        <w:rPr>
          <w:noProof w:val="0"/>
          <w:lang w:val="en-US"/>
        </w:rPr>
        <w:t xml:space="preserve"> !</w:t>
      </w:r>
      <w:proofErr w:type="gramEnd"/>
      <w:r w:rsidRPr="001804BD">
        <w:rPr>
          <w:noProof w:val="0"/>
          <w:lang w:val="en-US"/>
        </w:rPr>
        <w:t>= null)</w:t>
      </w:r>
    </w:p>
    <w:p w14:paraId="7D97591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{</w:t>
      </w:r>
    </w:p>
    <w:p w14:paraId="3241991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query = </w:t>
      </w:r>
      <w:proofErr w:type="spellStart"/>
      <w:proofErr w:type="gramStart"/>
      <w:r w:rsidRPr="008E7315">
        <w:rPr>
          <w:noProof w:val="0"/>
          <w:lang w:val="en-US"/>
        </w:rPr>
        <w:t>query.Include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b.Stats.Where</w:t>
      </w:r>
      <w:proofErr w:type="spellEnd"/>
      <w:r w:rsidRPr="008E7315">
        <w:rPr>
          <w:noProof w:val="0"/>
          <w:lang w:val="en-US"/>
        </w:rPr>
        <w:t xml:space="preserve">(s =&gt; </w:t>
      </w:r>
      <w:proofErr w:type="spellStart"/>
      <w:r w:rsidRPr="008E7315">
        <w:rPr>
          <w:noProof w:val="0"/>
          <w:lang w:val="en-US"/>
        </w:rPr>
        <w:t>s.UserId</w:t>
      </w:r>
      <w:proofErr w:type="spellEnd"/>
      <w:r w:rsidRPr="008E7315">
        <w:rPr>
          <w:noProof w:val="0"/>
          <w:lang w:val="en-US"/>
        </w:rPr>
        <w:t xml:space="preserve"> == 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>));</w:t>
      </w:r>
    </w:p>
    <w:p w14:paraId="199B5AE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77FA3ACF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5AF05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book = await </w:t>
      </w:r>
      <w:proofErr w:type="spellStart"/>
      <w:proofErr w:type="gramStart"/>
      <w:r w:rsidRPr="008E7315">
        <w:rPr>
          <w:noProof w:val="0"/>
          <w:lang w:val="en-US"/>
        </w:rPr>
        <w:t>query.FirstOrDefaultAsync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b.Id</w:t>
      </w:r>
      <w:proofErr w:type="spellEnd"/>
      <w:r w:rsidRPr="008E7315">
        <w:rPr>
          <w:noProof w:val="0"/>
          <w:lang w:val="en-US"/>
        </w:rPr>
        <w:t xml:space="preserve"> ==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);</w:t>
      </w:r>
    </w:p>
    <w:p w14:paraId="36757AF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return </w:t>
      </w:r>
      <w:proofErr w:type="gramStart"/>
      <w:r w:rsidRPr="001804BD">
        <w:rPr>
          <w:noProof w:val="0"/>
          <w:lang w:val="en-US"/>
        </w:rPr>
        <w:t>book?.</w:t>
      </w:r>
      <w:proofErr w:type="spellStart"/>
      <w:proofErr w:type="gramEnd"/>
      <w:r w:rsidRPr="001804BD">
        <w:rPr>
          <w:noProof w:val="0"/>
          <w:lang w:val="en-US"/>
        </w:rPr>
        <w:t>ToDto</w:t>
      </w:r>
      <w:proofErr w:type="spellEnd"/>
      <w:r w:rsidRPr="001804BD">
        <w:rPr>
          <w:noProof w:val="0"/>
          <w:lang w:val="en-US"/>
        </w:rPr>
        <w:t>();</w:t>
      </w:r>
    </w:p>
    <w:p w14:paraId="53FA65A3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481A023E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28D4F12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AddBookAsync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BookMetadataDto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bookMetadata</w:t>
      </w:r>
      <w:proofErr w:type="spellEnd"/>
      <w:r w:rsidRPr="008E7315">
        <w:rPr>
          <w:noProof w:val="0"/>
          <w:lang w:val="en-US"/>
        </w:rPr>
        <w:t>)</w:t>
      </w:r>
    </w:p>
    <w:p w14:paraId="0C34E7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48E9F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id = </w:t>
      </w:r>
      <w:proofErr w:type="spellStart"/>
      <w:r w:rsidRPr="008E7315">
        <w:rPr>
          <w:noProof w:val="0"/>
          <w:lang w:val="en-US"/>
        </w:rPr>
        <w:t>Guid.NewGuid</w:t>
      </w:r>
      <w:proofErr w:type="spellEnd"/>
      <w:r w:rsidRPr="008E7315">
        <w:rPr>
          <w:noProof w:val="0"/>
          <w:lang w:val="en-US"/>
        </w:rPr>
        <w:t>();</w:t>
      </w:r>
    </w:p>
    <w:p w14:paraId="4E87DE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filename = $"{id}</w:t>
      </w:r>
      <w:proofErr w:type="gramStart"/>
      <w:r w:rsidRPr="008E7315">
        <w:rPr>
          <w:noProof w:val="0"/>
          <w:lang w:val="en-US"/>
        </w:rPr>
        <w:t>-{</w:t>
      </w:r>
      <w:proofErr w:type="spellStart"/>
      <w:proofErr w:type="gramEnd"/>
      <w:r w:rsidRPr="008E7315">
        <w:rPr>
          <w:noProof w:val="0"/>
          <w:lang w:val="en-US"/>
        </w:rPr>
        <w:t>bookMetadata.Filename</w:t>
      </w:r>
      <w:proofErr w:type="spellEnd"/>
      <w:r w:rsidRPr="008E7315">
        <w:rPr>
          <w:noProof w:val="0"/>
          <w:lang w:val="en-US"/>
        </w:rPr>
        <w:t>}";</w:t>
      </w:r>
    </w:p>
    <w:p w14:paraId="4D686D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fileInfo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r w:rsidRPr="008E7315">
        <w:rPr>
          <w:noProof w:val="0"/>
          <w:lang w:val="en-US"/>
        </w:rPr>
        <w:t>fileStorage.SaveFileAsync</w:t>
      </w:r>
      <w:proofErr w:type="spellEnd"/>
      <w:r w:rsidRPr="008E7315">
        <w:rPr>
          <w:noProof w:val="0"/>
          <w:lang w:val="en-US"/>
        </w:rPr>
        <w:t xml:space="preserve">(filename, </w:t>
      </w:r>
      <w:proofErr w:type="spellStart"/>
      <w:r w:rsidRPr="008E7315">
        <w:rPr>
          <w:noProof w:val="0"/>
          <w:lang w:val="en-US"/>
        </w:rPr>
        <w:t>fileStream</w:t>
      </w:r>
      <w:proofErr w:type="spellEnd"/>
      <w:r w:rsidRPr="008E7315">
        <w:rPr>
          <w:noProof w:val="0"/>
          <w:lang w:val="en-US"/>
        </w:rPr>
        <w:t>);</w:t>
      </w:r>
    </w:p>
    <w:p w14:paraId="3A33B6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fileType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DocumentFileTypeUtils.GetFileType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fileInfo.FullName</w:t>
      </w:r>
      <w:proofErr w:type="spellEnd"/>
      <w:r w:rsidRPr="008E7315">
        <w:rPr>
          <w:noProof w:val="0"/>
          <w:lang w:val="en-US"/>
        </w:rPr>
        <w:t>);</w:t>
      </w:r>
    </w:p>
    <w:p w14:paraId="6CF1B61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bookFileHandler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bookFileHandlers.FirstOrDefault</w:t>
      </w:r>
      <w:proofErr w:type="spellEnd"/>
      <w:r w:rsidRPr="008E7315">
        <w:rPr>
          <w:noProof w:val="0"/>
          <w:lang w:val="en-US"/>
        </w:rPr>
        <w:t xml:space="preserve">(handler =&gt; </w:t>
      </w:r>
      <w:proofErr w:type="spellStart"/>
      <w:proofErr w:type="gramStart"/>
      <w:r w:rsidRPr="008E7315">
        <w:rPr>
          <w:noProof w:val="0"/>
          <w:lang w:val="en-US"/>
        </w:rPr>
        <w:t>handler.FileType</w:t>
      </w:r>
      <w:proofErr w:type="spellEnd"/>
      <w:proofErr w:type="gramEnd"/>
      <w:r w:rsidRPr="008E7315">
        <w:rPr>
          <w:noProof w:val="0"/>
          <w:lang w:val="en-US"/>
        </w:rPr>
        <w:t xml:space="preserve"> == fileType) ??</w:t>
      </w:r>
    </w:p>
    <w:p w14:paraId="0FE3A9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          throw new </w:t>
      </w:r>
      <w:proofErr w:type="gramStart"/>
      <w:r w:rsidRPr="008E7315">
        <w:rPr>
          <w:noProof w:val="0"/>
          <w:lang w:val="en-US"/>
        </w:rPr>
        <w:t>Exception(</w:t>
      </w:r>
      <w:proofErr w:type="gramEnd"/>
      <w:r w:rsidRPr="008E7315">
        <w:rPr>
          <w:noProof w:val="0"/>
          <w:lang w:val="en-US"/>
        </w:rPr>
        <w:t>);</w:t>
      </w:r>
    </w:p>
    <w:p w14:paraId="2BF3643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3597B4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using var </w:t>
      </w:r>
      <w:proofErr w:type="spellStart"/>
      <w:r w:rsidRPr="008E7315">
        <w:rPr>
          <w:noProof w:val="0"/>
          <w:lang w:val="en-US"/>
        </w:rPr>
        <w:t>bookFileStream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fileStorage.GetFileStream</w:t>
      </w:r>
      <w:proofErr w:type="spellEnd"/>
      <w:r w:rsidRPr="008E7315">
        <w:rPr>
          <w:noProof w:val="0"/>
          <w:lang w:val="en-US"/>
        </w:rPr>
        <w:t>(filename);</w:t>
      </w:r>
    </w:p>
    <w:p w14:paraId="0ADB746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extractedTitle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bookFileHandler.GetBookTitle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bookFileStream</w:t>
      </w:r>
      <w:proofErr w:type="spellEnd"/>
      <w:r w:rsidRPr="008E7315">
        <w:rPr>
          <w:noProof w:val="0"/>
          <w:lang w:val="en-US"/>
        </w:rPr>
        <w:t>);</w:t>
      </w:r>
    </w:p>
    <w:p w14:paraId="200DD8A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thumbnailImage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SaveThumbnailImage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bookFileHandler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bookFileStream</w:t>
      </w:r>
      <w:proofErr w:type="spellEnd"/>
      <w:r w:rsidRPr="008E7315">
        <w:rPr>
          <w:noProof w:val="0"/>
          <w:lang w:val="en-US"/>
        </w:rPr>
        <w:t>, filename);</w:t>
      </w:r>
    </w:p>
    <w:p w14:paraId="4E3C75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book = new Book</w:t>
      </w:r>
    </w:p>
    <w:p w14:paraId="006DCD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F5EE07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Id = id,</w:t>
      </w:r>
    </w:p>
    <w:p w14:paraId="45D59F5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Filename = </w:t>
      </w:r>
      <w:proofErr w:type="spellStart"/>
      <w:r w:rsidRPr="008E7315">
        <w:rPr>
          <w:noProof w:val="0"/>
          <w:lang w:val="en-US"/>
        </w:rPr>
        <w:t>fileInfo.Name</w:t>
      </w:r>
      <w:proofErr w:type="spellEnd"/>
      <w:r w:rsidRPr="008E7315">
        <w:rPr>
          <w:noProof w:val="0"/>
          <w:lang w:val="en-US"/>
        </w:rPr>
        <w:t>,</w:t>
      </w:r>
    </w:p>
    <w:p w14:paraId="2F4F238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FileSize = </w:t>
      </w:r>
      <w:proofErr w:type="spellStart"/>
      <w:r w:rsidRPr="008E7315">
        <w:rPr>
          <w:noProof w:val="0"/>
          <w:lang w:val="en-US"/>
        </w:rPr>
        <w:t>fileInfo.Length</w:t>
      </w:r>
      <w:proofErr w:type="spellEnd"/>
      <w:r w:rsidRPr="008E7315">
        <w:rPr>
          <w:noProof w:val="0"/>
          <w:lang w:val="en-US"/>
        </w:rPr>
        <w:t>,</w:t>
      </w:r>
    </w:p>
    <w:p w14:paraId="0A132D3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 xml:space="preserve">FileType = </w:t>
      </w:r>
      <w:proofErr w:type="spellStart"/>
      <w:r w:rsidRPr="001804BD">
        <w:rPr>
          <w:noProof w:val="0"/>
          <w:lang w:val="en-US"/>
        </w:rPr>
        <w:t>BookFileType.Pdf</w:t>
      </w:r>
      <w:proofErr w:type="spellEnd"/>
      <w:r w:rsidRPr="001804BD">
        <w:rPr>
          <w:noProof w:val="0"/>
          <w:lang w:val="en-US"/>
        </w:rPr>
        <w:t>,</w:t>
      </w:r>
    </w:p>
    <w:p w14:paraId="1CBA66C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Title </w:t>
      </w:r>
      <w:proofErr w:type="gramStart"/>
      <w:r w:rsidRPr="008E7315">
        <w:rPr>
          <w:noProof w:val="0"/>
          <w:lang w:val="en-US"/>
        </w:rPr>
        <w:t>= !</w:t>
      </w:r>
      <w:proofErr w:type="spellStart"/>
      <w:r w:rsidRPr="008E7315">
        <w:rPr>
          <w:noProof w:val="0"/>
          <w:lang w:val="en-US"/>
        </w:rPr>
        <w:t>string</w:t>
      </w:r>
      <w:proofErr w:type="gramEnd"/>
      <w:r w:rsidRPr="008E7315">
        <w:rPr>
          <w:noProof w:val="0"/>
          <w:lang w:val="en-US"/>
        </w:rPr>
        <w:t>.IsNullOrEmpty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bookMetadata.Title</w:t>
      </w:r>
      <w:proofErr w:type="spellEnd"/>
      <w:r w:rsidRPr="008E7315">
        <w:rPr>
          <w:noProof w:val="0"/>
          <w:lang w:val="en-US"/>
        </w:rPr>
        <w:t xml:space="preserve">) ? </w:t>
      </w:r>
      <w:proofErr w:type="spellStart"/>
      <w:r w:rsidRPr="008E7315">
        <w:rPr>
          <w:noProof w:val="0"/>
          <w:lang w:val="en-US"/>
        </w:rPr>
        <w:t>bookMetadata.Title</w:t>
      </w:r>
      <w:proofErr w:type="spellEnd"/>
    </w:p>
    <w:p w14:paraId="3605CB4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: 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extractedTitle</w:t>
      </w:r>
      <w:proofErr w:type="spellEnd"/>
      <w:r w:rsidRPr="008E7315">
        <w:rPr>
          <w:noProof w:val="0"/>
          <w:lang w:val="en-US"/>
        </w:rPr>
        <w:t xml:space="preserve">) ? </w:t>
      </w:r>
      <w:proofErr w:type="spellStart"/>
      <w:r w:rsidRPr="008E7315">
        <w:rPr>
          <w:noProof w:val="0"/>
          <w:lang w:val="en-US"/>
        </w:rPr>
        <w:t>bookMetadata.Filename</w:t>
      </w:r>
      <w:proofErr w:type="spellEnd"/>
      <w:r w:rsidRPr="008E7315">
        <w:rPr>
          <w:noProof w:val="0"/>
          <w:lang w:val="en-US"/>
        </w:rPr>
        <w:t xml:space="preserve"> : </w:t>
      </w:r>
      <w:proofErr w:type="spellStart"/>
      <w:r w:rsidRPr="008E7315">
        <w:rPr>
          <w:noProof w:val="0"/>
          <w:lang w:val="en-US"/>
        </w:rPr>
        <w:t>extractedTitle</w:t>
      </w:r>
      <w:proofErr w:type="spellEnd"/>
      <w:r w:rsidRPr="008E7315">
        <w:rPr>
          <w:noProof w:val="0"/>
          <w:lang w:val="en-US"/>
        </w:rPr>
        <w:t>,</w:t>
      </w:r>
    </w:p>
    <w:p w14:paraId="1754BE6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1804BD">
        <w:rPr>
          <w:noProof w:val="0"/>
          <w:lang w:val="en-US"/>
        </w:rPr>
        <w:t>ThumbnailFilename</w:t>
      </w:r>
      <w:proofErr w:type="spellEnd"/>
      <w:r w:rsidRPr="001804BD">
        <w:rPr>
          <w:noProof w:val="0"/>
          <w:lang w:val="en-US"/>
        </w:rPr>
        <w:t xml:space="preserve"> = </w:t>
      </w:r>
      <w:proofErr w:type="spellStart"/>
      <w:r w:rsidRPr="001804BD">
        <w:rPr>
          <w:noProof w:val="0"/>
          <w:lang w:val="en-US"/>
        </w:rPr>
        <w:t>thumbnailImage</w:t>
      </w:r>
      <w:proofErr w:type="spellEnd"/>
      <w:r w:rsidRPr="001804BD">
        <w:rPr>
          <w:noProof w:val="0"/>
          <w:lang w:val="en-US"/>
        </w:rPr>
        <w:t>,</w:t>
      </w:r>
    </w:p>
    <w:p w14:paraId="291984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CountNumberOfPages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fileInfo.FullName</w:t>
      </w:r>
      <w:proofErr w:type="spellEnd"/>
      <w:r w:rsidRPr="008E7315">
        <w:rPr>
          <w:noProof w:val="0"/>
          <w:lang w:val="en-US"/>
        </w:rPr>
        <w:t>),</w:t>
      </w:r>
    </w:p>
    <w:p w14:paraId="52FE2CB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Authors = </w:t>
      </w:r>
      <w:proofErr w:type="spellStart"/>
      <w:r w:rsidRPr="008E7315">
        <w:rPr>
          <w:noProof w:val="0"/>
          <w:lang w:val="en-US"/>
        </w:rPr>
        <w:t>bookMetadata.Authors</w:t>
      </w:r>
      <w:proofErr w:type="spellEnd"/>
      <w:r w:rsidRPr="008E7315">
        <w:rPr>
          <w:noProof w:val="0"/>
          <w:lang w:val="en-US"/>
        </w:rPr>
        <w:t xml:space="preserve"> == null |</w:t>
      </w:r>
      <w:proofErr w:type="gramStart"/>
      <w:r w:rsidRPr="008E7315">
        <w:rPr>
          <w:noProof w:val="0"/>
          <w:lang w:val="en-US"/>
        </w:rPr>
        <w:t>| !</w:t>
      </w:r>
      <w:proofErr w:type="spellStart"/>
      <w:proofErr w:type="gramEnd"/>
      <w:r w:rsidRPr="008E7315">
        <w:rPr>
          <w:noProof w:val="0"/>
          <w:lang w:val="en-US"/>
        </w:rPr>
        <w:t>bookMetadata.Authors.Any</w:t>
      </w:r>
      <w:proofErr w:type="spellEnd"/>
      <w:r w:rsidRPr="008E7315">
        <w:rPr>
          <w:noProof w:val="0"/>
          <w:lang w:val="en-US"/>
        </w:rPr>
        <w:t>()</w:t>
      </w:r>
    </w:p>
    <w:p w14:paraId="7C0599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? </w:t>
      </w:r>
      <w:proofErr w:type="spellStart"/>
      <w:r w:rsidRPr="008E7315">
        <w:rPr>
          <w:noProof w:val="0"/>
          <w:lang w:val="en-US"/>
        </w:rPr>
        <w:t>bookFileHandler.GetAuthorList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bookFileStream</w:t>
      </w:r>
      <w:proofErr w:type="spellEnd"/>
      <w:proofErr w:type="gramStart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ToArray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7DF018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: </w:t>
      </w:r>
      <w:proofErr w:type="spellStart"/>
      <w:proofErr w:type="gramStart"/>
      <w:r w:rsidRPr="008E7315">
        <w:rPr>
          <w:noProof w:val="0"/>
          <w:lang w:val="en-US"/>
        </w:rPr>
        <w:t>bookMetadata.Authors.ToArray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7ED7B9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34E17F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entry = </w:t>
      </w:r>
      <w:proofErr w:type="spellStart"/>
      <w:proofErr w:type="gramStart"/>
      <w:r w:rsidRPr="008E7315">
        <w:rPr>
          <w:noProof w:val="0"/>
          <w:lang w:val="en-US"/>
        </w:rPr>
        <w:t>dbContext.Books.Add</w:t>
      </w:r>
      <w:proofErr w:type="spellEnd"/>
      <w:proofErr w:type="gramEnd"/>
      <w:r w:rsidRPr="008E7315">
        <w:rPr>
          <w:noProof w:val="0"/>
          <w:lang w:val="en-US"/>
        </w:rPr>
        <w:t>(book);</w:t>
      </w:r>
    </w:p>
    <w:p w14:paraId="49E65D5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await </w:t>
      </w:r>
      <w:proofErr w:type="spellStart"/>
      <w:r w:rsidRPr="001804BD">
        <w:rPr>
          <w:noProof w:val="0"/>
          <w:lang w:val="en-US"/>
        </w:rPr>
        <w:t>dbContext.SaveChangesAsync</w:t>
      </w:r>
      <w:proofErr w:type="spellEnd"/>
      <w:r w:rsidRPr="001804BD">
        <w:rPr>
          <w:noProof w:val="0"/>
          <w:lang w:val="en-US"/>
        </w:rPr>
        <w:t>();</w:t>
      </w:r>
    </w:p>
    <w:p w14:paraId="32AF3E7F" w14:textId="23A0ECEB" w:rsidR="00CE4EC3" w:rsidRPr="008E7315" w:rsidRDefault="00CE4EC3" w:rsidP="00C86DF9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document = </w:t>
      </w:r>
      <w:proofErr w:type="spellStart"/>
      <w:proofErr w:type="gramStart"/>
      <w:r w:rsidRPr="008E7315">
        <w:rPr>
          <w:noProof w:val="0"/>
          <w:lang w:val="en-US"/>
        </w:rPr>
        <w:t>entry.Entity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7FD6C7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document.ToDto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0372B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4FE41F1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lastRenderedPageBreak/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DictionaryService.cs</w:t>
      </w:r>
      <w:proofErr w:type="spellEnd"/>
      <w:r w:rsidRPr="008E7315">
        <w:rPr>
          <w:noProof w:val="0"/>
          <w:lang w:val="en-US"/>
        </w:rPr>
        <w:t>:</w:t>
      </w:r>
    </w:p>
    <w:p w14:paraId="4150D4D6" w14:textId="0550CE52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BookManager.Application.Services</w:t>
      </w:r>
      <w:proofErr w:type="spellEnd"/>
      <w:r w:rsidRPr="008E7315">
        <w:rPr>
          <w:noProof w:val="0"/>
          <w:lang w:val="en-US"/>
        </w:rPr>
        <w:t>;</w:t>
      </w:r>
    </w:p>
    <w:p w14:paraId="5501FF2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8A6DD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proofErr w:type="gramStart"/>
      <w:r w:rsidRPr="008E7315">
        <w:rPr>
          <w:noProof w:val="0"/>
          <w:lang w:val="en-US"/>
        </w:rPr>
        <w:t>DictionaryService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449BB3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IAppDbContext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dbContext</w:t>
      </w:r>
      <w:proofErr w:type="spellEnd"/>
      <w:r w:rsidRPr="008E7315">
        <w:rPr>
          <w:noProof w:val="0"/>
          <w:lang w:val="en-US"/>
        </w:rPr>
        <w:t>,</w:t>
      </w:r>
    </w:p>
    <w:p w14:paraId="24337B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IThirdPartyDictionaryProvider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thirdPartyDictionaryProviders</w:t>
      </w:r>
      <w:proofErr w:type="spellEnd"/>
      <w:r w:rsidRPr="008E7315">
        <w:rPr>
          <w:noProof w:val="0"/>
          <w:lang w:val="en-US"/>
        </w:rPr>
        <w:t>,</w:t>
      </w:r>
    </w:p>
    <w:p w14:paraId="661CD7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IValidator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>&gt; validator</w:t>
      </w:r>
      <w:proofErr w:type="gramStart"/>
      <w:r w:rsidRPr="008E7315">
        <w:rPr>
          <w:noProof w:val="0"/>
          <w:lang w:val="en-US"/>
        </w:rPr>
        <w:t>)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IWordDictionaryService</w:t>
      </w:r>
      <w:proofErr w:type="spellEnd"/>
    </w:p>
    <w:p w14:paraId="7B748A7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>{</w:t>
      </w:r>
    </w:p>
    <w:p w14:paraId="40F19DE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public </w:t>
      </w:r>
      <w:proofErr w:type="spellStart"/>
      <w:r w:rsidRPr="001804BD">
        <w:rPr>
          <w:noProof w:val="0"/>
          <w:lang w:val="en-US"/>
        </w:rPr>
        <w:t>IEnumerable</w:t>
      </w:r>
      <w:proofErr w:type="spellEnd"/>
      <w:r w:rsidRPr="001804BD">
        <w:rPr>
          <w:noProof w:val="0"/>
          <w:lang w:val="en-US"/>
        </w:rPr>
        <w:t xml:space="preserve">&lt;string&gt; </w:t>
      </w:r>
      <w:proofErr w:type="spellStart"/>
      <w:proofErr w:type="gramStart"/>
      <w:r w:rsidRPr="001804BD">
        <w:rPr>
          <w:noProof w:val="0"/>
          <w:lang w:val="en-US"/>
        </w:rPr>
        <w:t>GetThirdPartyProviderNames</w:t>
      </w:r>
      <w:proofErr w:type="spellEnd"/>
      <w:r w:rsidRPr="001804BD">
        <w:rPr>
          <w:noProof w:val="0"/>
          <w:lang w:val="en-US"/>
        </w:rPr>
        <w:t>(</w:t>
      </w:r>
      <w:proofErr w:type="gramEnd"/>
      <w:r w:rsidRPr="001804BD">
        <w:rPr>
          <w:noProof w:val="0"/>
          <w:lang w:val="en-US"/>
        </w:rPr>
        <w:t>)</w:t>
      </w:r>
    </w:p>
    <w:p w14:paraId="10444FB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{</w:t>
      </w:r>
    </w:p>
    <w:p w14:paraId="27B2BE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</w:t>
      </w:r>
      <w:proofErr w:type="spellStart"/>
      <w:r w:rsidRPr="008E7315">
        <w:rPr>
          <w:noProof w:val="0"/>
          <w:lang w:val="en-US"/>
        </w:rPr>
        <w:t>thirdPartyDictionaryProviders.Select</w:t>
      </w:r>
      <w:proofErr w:type="spellEnd"/>
      <w:r w:rsidRPr="008E7315">
        <w:rPr>
          <w:noProof w:val="0"/>
          <w:lang w:val="en-US"/>
        </w:rPr>
        <w:t xml:space="preserve">(provider =&gt; </w:t>
      </w:r>
      <w:proofErr w:type="spellStart"/>
      <w:proofErr w:type="gramStart"/>
      <w:r w:rsidRPr="008E7315">
        <w:rPr>
          <w:noProof w:val="0"/>
          <w:lang w:val="en-US"/>
        </w:rPr>
        <w:t>provider.ProviderName</w:t>
      </w:r>
      <w:proofErr w:type="spellEnd"/>
      <w:proofErr w:type="gramEnd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ToList</w:t>
      </w:r>
      <w:proofErr w:type="spellEnd"/>
      <w:r w:rsidRPr="008E7315">
        <w:rPr>
          <w:noProof w:val="0"/>
          <w:lang w:val="en-US"/>
        </w:rPr>
        <w:t>();</w:t>
      </w:r>
    </w:p>
    <w:p w14:paraId="0F54553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31559F6E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3CD21C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FindAsync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</w:t>
      </w:r>
    </w:p>
    <w:p w14:paraId="63927C3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05B365C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return await </w:t>
      </w:r>
      <w:proofErr w:type="spellStart"/>
      <w:r w:rsidRPr="001804BD">
        <w:rPr>
          <w:noProof w:val="0"/>
          <w:lang w:val="en-US"/>
        </w:rPr>
        <w:t>dbContext.DictionaryWords</w:t>
      </w:r>
      <w:proofErr w:type="spellEnd"/>
    </w:p>
    <w:p w14:paraId="4E5548E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.Where</w:t>
      </w:r>
      <w:proofErr w:type="gramEnd"/>
      <w:r w:rsidRPr="008E7315">
        <w:rPr>
          <w:noProof w:val="0"/>
          <w:lang w:val="en-US"/>
        </w:rPr>
        <w:t xml:space="preserve">(w =&gt; </w:t>
      </w:r>
      <w:proofErr w:type="spellStart"/>
      <w:r w:rsidRPr="008E7315">
        <w:rPr>
          <w:noProof w:val="0"/>
          <w:lang w:val="en-US"/>
        </w:rPr>
        <w:t>w.Word</w:t>
      </w:r>
      <w:proofErr w:type="spellEnd"/>
      <w:r w:rsidRPr="008E7315">
        <w:rPr>
          <w:noProof w:val="0"/>
          <w:lang w:val="en-US"/>
        </w:rPr>
        <w:t xml:space="preserve"> == word || </w:t>
      </w:r>
      <w:proofErr w:type="spellStart"/>
      <w:r w:rsidRPr="008E7315">
        <w:rPr>
          <w:noProof w:val="0"/>
          <w:lang w:val="en-US"/>
        </w:rPr>
        <w:t>w.Aliases.Select</w:t>
      </w:r>
      <w:proofErr w:type="spellEnd"/>
      <w:r w:rsidRPr="008E7315">
        <w:rPr>
          <w:noProof w:val="0"/>
          <w:lang w:val="en-US"/>
        </w:rPr>
        <w:t xml:space="preserve">(alias =&gt; </w:t>
      </w:r>
      <w:proofErr w:type="spellStart"/>
      <w:r w:rsidRPr="008E7315">
        <w:rPr>
          <w:noProof w:val="0"/>
          <w:lang w:val="en-US"/>
        </w:rPr>
        <w:t>alias.Alias</w:t>
      </w:r>
      <w:proofErr w:type="spellEnd"/>
      <w:r w:rsidRPr="008E7315">
        <w:rPr>
          <w:noProof w:val="0"/>
          <w:lang w:val="en-US"/>
        </w:rPr>
        <w:t>).Contains(word))</w:t>
      </w:r>
    </w:p>
    <w:p w14:paraId="38DBBC0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.Select</w:t>
      </w:r>
      <w:proofErr w:type="gramEnd"/>
      <w:r w:rsidRPr="008E7315">
        <w:rPr>
          <w:noProof w:val="0"/>
          <w:lang w:val="en-US"/>
        </w:rPr>
        <w:t xml:space="preserve">(w =&gt; </w:t>
      </w:r>
      <w:proofErr w:type="spellStart"/>
      <w:r w:rsidRPr="008E7315">
        <w:rPr>
          <w:noProof w:val="0"/>
          <w:lang w:val="en-US"/>
        </w:rPr>
        <w:t>w.ToDto</w:t>
      </w:r>
      <w:proofErr w:type="spellEnd"/>
      <w:r w:rsidRPr="008E7315">
        <w:rPr>
          <w:noProof w:val="0"/>
          <w:lang w:val="en-US"/>
        </w:rPr>
        <w:t>())</w:t>
      </w:r>
    </w:p>
    <w:p w14:paraId="60C97C7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ToListAsync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CB98B5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65248BAF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460FA0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FindInExtDictAsync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word, string </w:t>
      </w:r>
      <w:proofErr w:type="spellStart"/>
      <w:r w:rsidRPr="008E7315">
        <w:rPr>
          <w:noProof w:val="0"/>
          <w:lang w:val="en-US"/>
        </w:rPr>
        <w:t>thirdPartyProviderName</w:t>
      </w:r>
      <w:proofErr w:type="spellEnd"/>
      <w:r w:rsidRPr="008E7315">
        <w:rPr>
          <w:noProof w:val="0"/>
          <w:lang w:val="en-US"/>
        </w:rPr>
        <w:t>)</w:t>
      </w:r>
    </w:p>
    <w:p w14:paraId="607BE6A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0C4C0C3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var provider =</w:t>
      </w:r>
    </w:p>
    <w:p w14:paraId="5C7CEC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thirdPartyDictionaryProviders.FirstOrDefault</w:t>
      </w:r>
      <w:proofErr w:type="spellEnd"/>
      <w:r w:rsidRPr="008E7315">
        <w:rPr>
          <w:noProof w:val="0"/>
          <w:lang w:val="en-US"/>
        </w:rPr>
        <w:t xml:space="preserve">(provider =&gt; </w:t>
      </w:r>
      <w:proofErr w:type="spellStart"/>
      <w:proofErr w:type="gramStart"/>
      <w:r w:rsidRPr="008E7315">
        <w:rPr>
          <w:noProof w:val="0"/>
          <w:lang w:val="en-US"/>
        </w:rPr>
        <w:t>provider.ProviderName</w:t>
      </w:r>
      <w:proofErr w:type="spellEnd"/>
      <w:proofErr w:type="gramEnd"/>
      <w:r w:rsidRPr="008E7315">
        <w:rPr>
          <w:noProof w:val="0"/>
          <w:lang w:val="en-US"/>
        </w:rPr>
        <w:t xml:space="preserve"> == </w:t>
      </w:r>
      <w:proofErr w:type="spellStart"/>
      <w:r w:rsidRPr="008E7315">
        <w:rPr>
          <w:noProof w:val="0"/>
          <w:lang w:val="en-US"/>
        </w:rPr>
        <w:t>thirdPartyProviderName</w:t>
      </w:r>
      <w:proofErr w:type="spellEnd"/>
      <w:r w:rsidRPr="008E7315">
        <w:rPr>
          <w:noProof w:val="0"/>
          <w:lang w:val="en-US"/>
        </w:rPr>
        <w:t>);</w:t>
      </w:r>
    </w:p>
    <w:p w14:paraId="3F8C9A6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if (provider == null)</w:t>
      </w:r>
    </w:p>
    <w:p w14:paraId="100BEA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throw new </w:t>
      </w:r>
      <w:proofErr w:type="spellStart"/>
      <w:proofErr w:type="gram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null,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thirdPartyProviderName</w:t>
      </w:r>
      <w:proofErr w:type="spellEnd"/>
      <w:r w:rsidRPr="008E7315">
        <w:rPr>
          <w:noProof w:val="0"/>
          <w:lang w:val="en-US"/>
        </w:rPr>
        <w:t>));</w:t>
      </w:r>
    </w:p>
    <w:p w14:paraId="342110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await </w:t>
      </w:r>
      <w:proofErr w:type="spellStart"/>
      <w:proofErr w:type="gramStart"/>
      <w:r w:rsidRPr="008E7315">
        <w:rPr>
          <w:noProof w:val="0"/>
          <w:lang w:val="en-US"/>
        </w:rPr>
        <w:t>provider.GetDefinitionAsync</w:t>
      </w:r>
      <w:proofErr w:type="spellEnd"/>
      <w:proofErr w:type="gramEnd"/>
      <w:r w:rsidRPr="008E7315">
        <w:rPr>
          <w:noProof w:val="0"/>
          <w:lang w:val="en-US"/>
        </w:rPr>
        <w:t>(word);</w:t>
      </w:r>
    </w:p>
    <w:p w14:paraId="738AD61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3044A84B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4F9210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AddWordAsync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word)</w:t>
      </w:r>
    </w:p>
    <w:p w14:paraId="74751D4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4BF1F4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validationResult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validator.ValidateAsync</w:t>
      </w:r>
      <w:proofErr w:type="spellEnd"/>
      <w:proofErr w:type="gramEnd"/>
      <w:r w:rsidRPr="008E7315">
        <w:rPr>
          <w:noProof w:val="0"/>
          <w:lang w:val="en-US"/>
        </w:rPr>
        <w:t>(word);</w:t>
      </w:r>
    </w:p>
    <w:p w14:paraId="1C362C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validationResult.IsValid</w:t>
      </w:r>
      <w:proofErr w:type="spellEnd"/>
      <w:proofErr w:type="gramEnd"/>
      <w:r w:rsidRPr="008E7315">
        <w:rPr>
          <w:noProof w:val="0"/>
          <w:lang w:val="en-US"/>
        </w:rPr>
        <w:t xml:space="preserve">) throw new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("Invalid word",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(word));</w:t>
      </w:r>
    </w:p>
    <w:p w14:paraId="655149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entry = </w:t>
      </w:r>
      <w:proofErr w:type="spellStart"/>
      <w:proofErr w:type="gramStart"/>
      <w:r w:rsidRPr="008E7315">
        <w:rPr>
          <w:noProof w:val="0"/>
          <w:lang w:val="en-US"/>
        </w:rPr>
        <w:t>dbContext.DictionaryWords.Add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word.ToEntity</w:t>
      </w:r>
      <w:proofErr w:type="spellEnd"/>
      <w:r w:rsidRPr="008E7315">
        <w:rPr>
          <w:noProof w:val="0"/>
          <w:lang w:val="en-US"/>
        </w:rPr>
        <w:t>());</w:t>
      </w:r>
    </w:p>
    <w:p w14:paraId="7A6F19D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r w:rsidRPr="008E7315">
        <w:rPr>
          <w:noProof w:val="0"/>
          <w:lang w:val="en-US"/>
        </w:rPr>
        <w:t>dbContext.SaveChangesAsync</w:t>
      </w:r>
      <w:proofErr w:type="spellEnd"/>
      <w:r w:rsidRPr="008E7315">
        <w:rPr>
          <w:noProof w:val="0"/>
          <w:lang w:val="en-US"/>
        </w:rPr>
        <w:t>();</w:t>
      </w:r>
    </w:p>
    <w:p w14:paraId="133EC5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entry.Entity.ToDto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6A2FEB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B6D7AE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21116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UpdateWordAsync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wordId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word)</w:t>
      </w:r>
    </w:p>
    <w:p w14:paraId="24A9A3F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1B033B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validationResult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validator.ValidateAsync</w:t>
      </w:r>
      <w:proofErr w:type="spellEnd"/>
      <w:proofErr w:type="gramEnd"/>
      <w:r w:rsidRPr="008E7315">
        <w:rPr>
          <w:noProof w:val="0"/>
          <w:lang w:val="en-US"/>
        </w:rPr>
        <w:t>(word);</w:t>
      </w:r>
    </w:p>
    <w:p w14:paraId="66116D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validationResult.IsValid</w:t>
      </w:r>
      <w:proofErr w:type="spellEnd"/>
      <w:proofErr w:type="gramEnd"/>
      <w:r w:rsidRPr="008E7315">
        <w:rPr>
          <w:noProof w:val="0"/>
          <w:lang w:val="en-US"/>
        </w:rPr>
        <w:t xml:space="preserve">) throw new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("Invalid word",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(word));</w:t>
      </w:r>
    </w:p>
    <w:p w14:paraId="45989A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foundEntity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dbContext.DictionaryWords.FindAsync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wordId</w:t>
      </w:r>
      <w:proofErr w:type="spellEnd"/>
      <w:r w:rsidRPr="008E7315">
        <w:rPr>
          <w:noProof w:val="0"/>
          <w:lang w:val="en-US"/>
        </w:rPr>
        <w:t>);</w:t>
      </w:r>
    </w:p>
    <w:p w14:paraId="0A5E67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foundEntity</w:t>
      </w:r>
      <w:proofErr w:type="spellEnd"/>
      <w:r w:rsidRPr="008E7315">
        <w:rPr>
          <w:noProof w:val="0"/>
          <w:lang w:val="en-US"/>
        </w:rPr>
        <w:t xml:space="preserve"> == null) throw new </w:t>
      </w:r>
      <w:proofErr w:type="spellStart"/>
      <w:proofErr w:type="gram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62AB7B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foundEntity.Transcription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word.Transcription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7A557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foundEntity.LanguageCode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word.LanguageCode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D0BEB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foundEntity.Definitions.Clear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5D4ABA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</w:t>
      </w:r>
      <w:proofErr w:type="spellStart"/>
      <w:r w:rsidRPr="008E7315">
        <w:rPr>
          <w:noProof w:val="0"/>
          <w:lang w:val="en-US"/>
        </w:rPr>
        <w:t>wordDef</w:t>
      </w:r>
      <w:proofErr w:type="spellEnd"/>
      <w:r w:rsidRPr="008E7315">
        <w:rPr>
          <w:noProof w:val="0"/>
          <w:lang w:val="en-US"/>
        </w:rPr>
        <w:t xml:space="preserve"> in </w:t>
      </w:r>
      <w:proofErr w:type="spellStart"/>
      <w:proofErr w:type="gramStart"/>
      <w:r w:rsidRPr="008E7315">
        <w:rPr>
          <w:noProof w:val="0"/>
          <w:lang w:val="en-US"/>
        </w:rPr>
        <w:t>word.Definitions</w:t>
      </w:r>
      <w:proofErr w:type="spellEnd"/>
      <w:proofErr w:type="gramEnd"/>
      <w:r w:rsidRPr="008E7315">
        <w:rPr>
          <w:noProof w:val="0"/>
          <w:lang w:val="en-US"/>
        </w:rPr>
        <w:t>)</w:t>
      </w:r>
    </w:p>
    <w:p w14:paraId="16D14DB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769FEF2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foundEntity.Definitions.Add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wordDef.ToEntity</w:t>
      </w:r>
      <w:proofErr w:type="spellEnd"/>
      <w:r w:rsidRPr="008E7315">
        <w:rPr>
          <w:noProof w:val="0"/>
          <w:lang w:val="en-US"/>
        </w:rPr>
        <w:t>());</w:t>
      </w:r>
    </w:p>
    <w:p w14:paraId="70A76EE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62579BB7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5FDB40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foundEntity.Aliases.Clear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00F0C77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alias in </w:t>
      </w:r>
      <w:proofErr w:type="spellStart"/>
      <w:proofErr w:type="gramStart"/>
      <w:r w:rsidRPr="008E7315">
        <w:rPr>
          <w:noProof w:val="0"/>
          <w:lang w:val="en-US"/>
        </w:rPr>
        <w:t>word.Aliases</w:t>
      </w:r>
      <w:proofErr w:type="spellEnd"/>
      <w:proofErr w:type="gramEnd"/>
      <w:r w:rsidRPr="008E7315">
        <w:rPr>
          <w:noProof w:val="0"/>
          <w:lang w:val="en-US"/>
        </w:rPr>
        <w:t>)</w:t>
      </w:r>
    </w:p>
    <w:p w14:paraId="301FEB6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5397A9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foundEntity.Aliases.Add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alias.ToEntity</w:t>
      </w:r>
      <w:proofErr w:type="spellEnd"/>
      <w:r w:rsidRPr="008E7315">
        <w:rPr>
          <w:noProof w:val="0"/>
          <w:lang w:val="en-US"/>
        </w:rPr>
        <w:t>());</w:t>
      </w:r>
    </w:p>
    <w:p w14:paraId="7C482D6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7803CDB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4F8EA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entry = </w:t>
      </w:r>
      <w:proofErr w:type="spellStart"/>
      <w:proofErr w:type="gramStart"/>
      <w:r w:rsidRPr="008E7315">
        <w:rPr>
          <w:noProof w:val="0"/>
          <w:lang w:val="en-US"/>
        </w:rPr>
        <w:t>dbContext.DictionaryWords.Update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foundEntity</w:t>
      </w:r>
      <w:proofErr w:type="spellEnd"/>
      <w:r w:rsidRPr="008E7315">
        <w:rPr>
          <w:noProof w:val="0"/>
          <w:lang w:val="en-US"/>
        </w:rPr>
        <w:t>);</w:t>
      </w:r>
    </w:p>
    <w:p w14:paraId="1C51F9C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r w:rsidRPr="008E7315">
        <w:rPr>
          <w:noProof w:val="0"/>
          <w:lang w:val="en-US"/>
        </w:rPr>
        <w:t>dbContext.SaveChangesAsync</w:t>
      </w:r>
      <w:proofErr w:type="spellEnd"/>
      <w:r w:rsidRPr="008E7315">
        <w:rPr>
          <w:noProof w:val="0"/>
          <w:lang w:val="en-US"/>
        </w:rPr>
        <w:t>();</w:t>
      </w:r>
    </w:p>
    <w:p w14:paraId="0FE711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entry.Entity.ToDto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E8C5C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9BF955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5D181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 </w:t>
      </w:r>
      <w:proofErr w:type="spellStart"/>
      <w:proofErr w:type="gramStart"/>
      <w:r w:rsidRPr="008E7315">
        <w:rPr>
          <w:noProof w:val="0"/>
          <w:lang w:val="en-US"/>
        </w:rPr>
        <w:t>DeleteWordAsync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</w:t>
      </w:r>
    </w:p>
    <w:p w14:paraId="715F035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51126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foundEntity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dbContext.DictionaryWords.FindAsync</w:t>
      </w:r>
      <w:proofErr w:type="spellEnd"/>
      <w:proofErr w:type="gramEnd"/>
      <w:r w:rsidRPr="008E7315">
        <w:rPr>
          <w:noProof w:val="0"/>
          <w:lang w:val="en-US"/>
        </w:rPr>
        <w:t>(word);</w:t>
      </w:r>
    </w:p>
    <w:p w14:paraId="5DEBF4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foundEntity</w:t>
      </w:r>
      <w:proofErr w:type="spellEnd"/>
      <w:r w:rsidRPr="008E7315">
        <w:rPr>
          <w:noProof w:val="0"/>
          <w:lang w:val="en-US"/>
        </w:rPr>
        <w:t xml:space="preserve"> == null) throw new </w:t>
      </w:r>
      <w:proofErr w:type="spellStart"/>
      <w:proofErr w:type="gram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4000F1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dbContext.DictionaryWords.Remove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foundEntity</w:t>
      </w:r>
      <w:proofErr w:type="spellEnd"/>
      <w:r w:rsidRPr="008E7315">
        <w:rPr>
          <w:noProof w:val="0"/>
          <w:lang w:val="en-US"/>
        </w:rPr>
        <w:t>);</w:t>
      </w:r>
    </w:p>
    <w:p w14:paraId="7F2F24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r w:rsidRPr="008E7315">
        <w:rPr>
          <w:noProof w:val="0"/>
          <w:lang w:val="en-US"/>
        </w:rPr>
        <w:t>dbContext.SaveChangesAsync</w:t>
      </w:r>
      <w:proofErr w:type="spellEnd"/>
      <w:r w:rsidRPr="008E7315">
        <w:rPr>
          <w:noProof w:val="0"/>
          <w:lang w:val="en-US"/>
        </w:rPr>
        <w:t>();</w:t>
      </w:r>
    </w:p>
    <w:p w14:paraId="4E9369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0838440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196098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EpubBookFileHandler.cs</w:t>
      </w:r>
      <w:proofErr w:type="spellEnd"/>
      <w:r w:rsidRPr="008E7315">
        <w:rPr>
          <w:noProof w:val="0"/>
          <w:lang w:val="en-US"/>
        </w:rPr>
        <w:t>:</w:t>
      </w:r>
    </w:p>
    <w:p w14:paraId="7FB82501" w14:textId="0D06DC68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BookManager.Application.Services</w:t>
      </w:r>
      <w:proofErr w:type="spellEnd"/>
      <w:r w:rsidRPr="008E7315">
        <w:rPr>
          <w:noProof w:val="0"/>
          <w:lang w:val="en-US"/>
        </w:rPr>
        <w:t>;</w:t>
      </w:r>
    </w:p>
    <w:p w14:paraId="5670A07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9C978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EpubBookFileHandler</w:t>
      </w:r>
      <w:proofErr w:type="spellEnd"/>
      <w:r w:rsidRPr="008E7315">
        <w:rPr>
          <w:noProof w:val="0"/>
          <w:lang w:val="en-US"/>
        </w:rPr>
        <w:t xml:space="preserve">: </w:t>
      </w:r>
      <w:proofErr w:type="spellStart"/>
      <w:r w:rsidRPr="008E7315">
        <w:rPr>
          <w:noProof w:val="0"/>
          <w:lang w:val="en-US"/>
        </w:rPr>
        <w:t>IBookFileHandler</w:t>
      </w:r>
      <w:proofErr w:type="spellEnd"/>
    </w:p>
    <w:p w14:paraId="0111937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A52955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BookFileType FileType =&gt; </w:t>
      </w:r>
      <w:proofErr w:type="spellStart"/>
      <w:r w:rsidRPr="008E7315">
        <w:rPr>
          <w:noProof w:val="0"/>
          <w:lang w:val="en-US"/>
        </w:rPr>
        <w:t>BookFileType.Epub</w:t>
      </w:r>
      <w:proofErr w:type="spellEnd"/>
      <w:r w:rsidRPr="008E7315">
        <w:rPr>
          <w:noProof w:val="0"/>
          <w:lang w:val="en-US"/>
        </w:rPr>
        <w:t>;</w:t>
      </w:r>
    </w:p>
    <w:p w14:paraId="6D38206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D3F965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int? </w:t>
      </w:r>
      <w:proofErr w:type="spellStart"/>
      <w:proofErr w:type="gramStart"/>
      <w:r w:rsidRPr="008E7315">
        <w:rPr>
          <w:noProof w:val="0"/>
          <w:lang w:val="en-US"/>
        </w:rPr>
        <w:t>CountNumberOfPages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2B77B9D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2B220B7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return null;</w:t>
      </w:r>
    </w:p>
    <w:p w14:paraId="541F505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505AE217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49A072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&lt;string&gt; </w:t>
      </w:r>
      <w:proofErr w:type="spellStart"/>
      <w:proofErr w:type="gramStart"/>
      <w:r w:rsidRPr="008E7315">
        <w:rPr>
          <w:noProof w:val="0"/>
          <w:lang w:val="en-US"/>
        </w:rPr>
        <w:t>GetAuthorList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2B4949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3587E2A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390E6B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book = </w:t>
      </w:r>
      <w:proofErr w:type="spellStart"/>
      <w:r w:rsidRPr="008E7315">
        <w:rPr>
          <w:noProof w:val="0"/>
          <w:lang w:val="en-US"/>
        </w:rPr>
        <w:t>EpubReader.ReadBook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792C768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return </w:t>
      </w:r>
      <w:proofErr w:type="spellStart"/>
      <w:proofErr w:type="gramStart"/>
      <w:r w:rsidRPr="001804BD">
        <w:rPr>
          <w:noProof w:val="0"/>
          <w:lang w:val="en-US"/>
        </w:rPr>
        <w:t>book.AuthorList</w:t>
      </w:r>
      <w:proofErr w:type="spellEnd"/>
      <w:proofErr w:type="gramEnd"/>
      <w:r w:rsidRPr="001804BD">
        <w:rPr>
          <w:noProof w:val="0"/>
          <w:lang w:val="en-US"/>
        </w:rPr>
        <w:t>;</w:t>
      </w:r>
    </w:p>
    <w:p w14:paraId="39CD1A53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0C77BBFF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6873D0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 xml:space="preserve">? </w:t>
      </w:r>
      <w:proofErr w:type="spellStart"/>
      <w:proofErr w:type="gramStart"/>
      <w:r w:rsidRPr="008E7315">
        <w:rPr>
          <w:noProof w:val="0"/>
          <w:lang w:val="en-US"/>
        </w:rPr>
        <w:t>GetPreviewImage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3E23AD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9BC578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4977FB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book = </w:t>
      </w:r>
      <w:proofErr w:type="spellStart"/>
      <w:r w:rsidRPr="008E7315">
        <w:rPr>
          <w:noProof w:val="0"/>
          <w:lang w:val="en-US"/>
        </w:rPr>
        <w:t>EpubReader.ReadBook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1AE7873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// </w:t>
      </w:r>
      <w:proofErr w:type="spellStart"/>
      <w:proofErr w:type="gramStart"/>
      <w:r w:rsidRPr="008E7315">
        <w:rPr>
          <w:noProof w:val="0"/>
          <w:lang w:val="en-US"/>
        </w:rPr>
        <w:t>book.CoverImage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F3BA3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// TODO: Need to implement </w:t>
      </w:r>
      <w:proofErr w:type="spellStart"/>
      <w:r w:rsidRPr="008E7315">
        <w:rPr>
          <w:noProof w:val="0"/>
          <w:lang w:val="en-US"/>
        </w:rPr>
        <w:t>GetJpegImageAsync</w:t>
      </w:r>
      <w:proofErr w:type="spellEnd"/>
    </w:p>
    <w:p w14:paraId="6E0C652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return null;</w:t>
      </w:r>
    </w:p>
    <w:p w14:paraId="6C909F5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033EC713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1A67C3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Task&lt;Stream&gt; </w:t>
      </w:r>
      <w:proofErr w:type="spellStart"/>
      <w:proofErr w:type="gramStart"/>
      <w:r w:rsidRPr="008E7315">
        <w:rPr>
          <w:noProof w:val="0"/>
          <w:lang w:val="en-US"/>
        </w:rPr>
        <w:t>GetJpegImageAsync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rawImage</w:t>
      </w:r>
      <w:proofErr w:type="spellEnd"/>
      <w:r w:rsidRPr="008E7315">
        <w:rPr>
          <w:noProof w:val="0"/>
          <w:lang w:val="en-US"/>
        </w:rPr>
        <w:t>)</w:t>
      </w:r>
    </w:p>
    <w:p w14:paraId="19B09917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26EDD9C7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throw new </w:t>
      </w:r>
      <w:proofErr w:type="spellStart"/>
      <w:proofErr w:type="gramStart"/>
      <w:r w:rsidRPr="001804BD">
        <w:rPr>
          <w:noProof w:val="0"/>
          <w:lang w:val="en-US"/>
        </w:rPr>
        <w:t>NotImplementedException</w:t>
      </w:r>
      <w:proofErr w:type="spellEnd"/>
      <w:r w:rsidRPr="001804BD">
        <w:rPr>
          <w:noProof w:val="0"/>
          <w:lang w:val="en-US"/>
        </w:rPr>
        <w:t>(</w:t>
      </w:r>
      <w:proofErr w:type="gramEnd"/>
      <w:r w:rsidRPr="001804BD">
        <w:rPr>
          <w:noProof w:val="0"/>
          <w:lang w:val="en-US"/>
        </w:rPr>
        <w:t>);</w:t>
      </w:r>
    </w:p>
    <w:p w14:paraId="0DC879A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5EEF53F4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1E74AD8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StreamBookTexts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, Stream stream)</w:t>
      </w:r>
    </w:p>
    <w:p w14:paraId="7D30FCF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5B66488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stream.Seek</w:t>
      </w:r>
      <w:proofErr w:type="spellEnd"/>
      <w:proofErr w:type="gram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7DFA56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book = </w:t>
      </w:r>
      <w:proofErr w:type="spellStart"/>
      <w:r w:rsidRPr="008E7315">
        <w:rPr>
          <w:noProof w:val="0"/>
          <w:lang w:val="en-US"/>
        </w:rPr>
        <w:t>EpubReader.ReadBook</w:t>
      </w:r>
      <w:proofErr w:type="spellEnd"/>
      <w:r w:rsidRPr="008E7315">
        <w:rPr>
          <w:noProof w:val="0"/>
          <w:lang w:val="en-US"/>
        </w:rPr>
        <w:t>(stream);</w:t>
      </w:r>
    </w:p>
    <w:p w14:paraId="07E514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contents = book</w:t>
      </w:r>
    </w:p>
    <w:p w14:paraId="7A6320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ReadingOrder</w:t>
      </w:r>
      <w:proofErr w:type="spellEnd"/>
      <w:proofErr w:type="gramEnd"/>
    </w:p>
    <w:p w14:paraId="47F2F6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.Select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textContent</w:t>
      </w:r>
      <w:proofErr w:type="spellEnd"/>
      <w:r w:rsidRPr="008E7315">
        <w:rPr>
          <w:noProof w:val="0"/>
          <w:lang w:val="en-US"/>
        </w:rPr>
        <w:t xml:space="preserve"> =&gt; new </w:t>
      </w:r>
      <w:proofErr w:type="spellStart"/>
      <w:r w:rsidRPr="008E7315">
        <w:rPr>
          <w:noProof w:val="0"/>
          <w:lang w:val="en-US"/>
        </w:rPr>
        <w:t>BookText</w:t>
      </w:r>
      <w:proofErr w:type="spellEnd"/>
    </w:p>
    <w:p w14:paraId="4EF95E0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{</w:t>
      </w:r>
    </w:p>
    <w:p w14:paraId="4F9966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BookDocumentId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,</w:t>
      </w:r>
    </w:p>
    <w:p w14:paraId="4AF3623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Text = </w:t>
      </w:r>
      <w:proofErr w:type="spellStart"/>
      <w:r w:rsidRPr="008E7315">
        <w:rPr>
          <w:noProof w:val="0"/>
          <w:lang w:val="en-US"/>
        </w:rPr>
        <w:t>PrintTextContentFile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textContent</w:t>
      </w:r>
      <w:proofErr w:type="spellEnd"/>
      <w:r w:rsidRPr="008E7315">
        <w:rPr>
          <w:noProof w:val="0"/>
          <w:lang w:val="en-US"/>
        </w:rPr>
        <w:t>),</w:t>
      </w:r>
    </w:p>
    <w:p w14:paraId="760B92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}</w:t>
      </w:r>
      <w:proofErr w:type="gramStart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ToAsyncEnumerable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3508ACA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stream.Dispose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8D38C3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contents;</w:t>
      </w:r>
    </w:p>
    <w:p w14:paraId="56B6A06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373540E7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1107A6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string? </w:t>
      </w:r>
      <w:proofErr w:type="spellStart"/>
      <w:proofErr w:type="gramStart"/>
      <w:r w:rsidRPr="008E7315">
        <w:rPr>
          <w:noProof w:val="0"/>
          <w:lang w:val="en-US"/>
        </w:rPr>
        <w:t>GetBookTitle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6D895D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9C281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45ED03B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document = </w:t>
      </w:r>
      <w:proofErr w:type="spellStart"/>
      <w:r w:rsidRPr="008E7315">
        <w:rPr>
          <w:noProof w:val="0"/>
          <w:lang w:val="en-US"/>
        </w:rPr>
        <w:t>EpubReader.OpenBook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30B3CB9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document.Title</w:t>
      </w:r>
      <w:proofErr w:type="spellEnd"/>
      <w:r w:rsidRPr="008E7315">
        <w:rPr>
          <w:noProof w:val="0"/>
          <w:lang w:val="en-US"/>
        </w:rPr>
        <w:t xml:space="preserve">) ? null : </w:t>
      </w:r>
      <w:proofErr w:type="spellStart"/>
      <w:r w:rsidRPr="008E7315">
        <w:rPr>
          <w:noProof w:val="0"/>
          <w:lang w:val="en-US"/>
        </w:rPr>
        <w:t>document.Title</w:t>
      </w:r>
      <w:proofErr w:type="spellEnd"/>
      <w:r w:rsidRPr="008E7315">
        <w:rPr>
          <w:noProof w:val="0"/>
          <w:lang w:val="en-US"/>
        </w:rPr>
        <w:t>;</w:t>
      </w:r>
    </w:p>
    <w:p w14:paraId="7C95FFF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218AD6EB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6663C3D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static string </w:t>
      </w:r>
      <w:proofErr w:type="spellStart"/>
      <w:proofErr w:type="gramStart"/>
      <w:r w:rsidRPr="008E7315">
        <w:rPr>
          <w:noProof w:val="0"/>
          <w:lang w:val="en-US"/>
        </w:rPr>
        <w:t>PrintTextContentFile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EpubLocalTextContentFile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textContentFile</w:t>
      </w:r>
      <w:proofErr w:type="spellEnd"/>
      <w:r w:rsidRPr="008E7315">
        <w:rPr>
          <w:noProof w:val="0"/>
          <w:lang w:val="en-US"/>
        </w:rPr>
        <w:t>)</w:t>
      </w:r>
    </w:p>
    <w:p w14:paraId="1C5C2F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7A83C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HtmlDocument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htmlDocument</w:t>
      </w:r>
      <w:proofErr w:type="spellEnd"/>
      <w:r w:rsidRPr="008E7315">
        <w:rPr>
          <w:noProof w:val="0"/>
          <w:lang w:val="en-US"/>
        </w:rPr>
        <w:t xml:space="preserve"> = </w:t>
      </w:r>
      <w:proofErr w:type="gramStart"/>
      <w:r w:rsidRPr="008E7315">
        <w:rPr>
          <w:noProof w:val="0"/>
          <w:lang w:val="en-US"/>
        </w:rPr>
        <w:t>new(</w:t>
      </w:r>
      <w:proofErr w:type="gramEnd"/>
      <w:r w:rsidRPr="008E7315">
        <w:rPr>
          <w:noProof w:val="0"/>
          <w:lang w:val="en-US"/>
        </w:rPr>
        <w:t>);</w:t>
      </w:r>
    </w:p>
    <w:p w14:paraId="2C34D8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htmlDocument.LoadHtml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textContentFile.Content</w:t>
      </w:r>
      <w:proofErr w:type="spellEnd"/>
      <w:r w:rsidRPr="008E7315">
        <w:rPr>
          <w:noProof w:val="0"/>
          <w:lang w:val="en-US"/>
        </w:rPr>
        <w:t>);</w:t>
      </w:r>
    </w:p>
    <w:p w14:paraId="026F53B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StringBuilder sb = </w:t>
      </w:r>
      <w:proofErr w:type="gramStart"/>
      <w:r w:rsidRPr="008E7315">
        <w:rPr>
          <w:noProof w:val="0"/>
          <w:lang w:val="en-US"/>
        </w:rPr>
        <w:t>new(</w:t>
      </w:r>
      <w:proofErr w:type="gramEnd"/>
      <w:r w:rsidRPr="008E7315">
        <w:rPr>
          <w:noProof w:val="0"/>
          <w:lang w:val="en-US"/>
        </w:rPr>
        <w:t>);</w:t>
      </w:r>
    </w:p>
    <w:p w14:paraId="03EAB8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node in </w:t>
      </w:r>
      <w:proofErr w:type="spellStart"/>
      <w:proofErr w:type="gramStart"/>
      <w:r w:rsidRPr="008E7315">
        <w:rPr>
          <w:noProof w:val="0"/>
          <w:lang w:val="en-US"/>
        </w:rPr>
        <w:t>htmlDocument.DocumentNode.SelectNodes</w:t>
      </w:r>
      <w:proofErr w:type="spellEnd"/>
      <w:proofErr w:type="gramEnd"/>
      <w:r w:rsidRPr="008E7315">
        <w:rPr>
          <w:noProof w:val="0"/>
          <w:lang w:val="en-US"/>
        </w:rPr>
        <w:t>("//text()"))</w:t>
      </w:r>
    </w:p>
    <w:p w14:paraId="5EAA0D0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3CC3418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sb.AppendLine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node.InnerText.Trim</w:t>
      </w:r>
      <w:proofErr w:type="spellEnd"/>
      <w:r w:rsidRPr="008E7315">
        <w:rPr>
          <w:noProof w:val="0"/>
          <w:lang w:val="en-US"/>
        </w:rPr>
        <w:t>());</w:t>
      </w:r>
    </w:p>
    <w:p w14:paraId="29B5506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2BDA450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F96ED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contentText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sb.ToString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0C24AD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contentText</w:t>
      </w:r>
      <w:proofErr w:type="spellEnd"/>
      <w:r w:rsidRPr="008E7315">
        <w:rPr>
          <w:noProof w:val="0"/>
          <w:lang w:val="en-US"/>
        </w:rPr>
        <w:t>;</w:t>
      </w:r>
    </w:p>
    <w:p w14:paraId="7615F3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32075D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F54E868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MerriamWebsterDictionaryProvider.cs</w:t>
      </w:r>
      <w:proofErr w:type="spellEnd"/>
      <w:r w:rsidRPr="008E7315">
        <w:rPr>
          <w:noProof w:val="0"/>
          <w:lang w:val="en-US"/>
        </w:rPr>
        <w:t>:</w:t>
      </w:r>
    </w:p>
    <w:p w14:paraId="67A6A2DA" w14:textId="78B93DD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BookManager.Application.Services</w:t>
      </w:r>
      <w:proofErr w:type="spellEnd"/>
      <w:r w:rsidRPr="008E7315">
        <w:rPr>
          <w:noProof w:val="0"/>
          <w:lang w:val="en-US"/>
        </w:rPr>
        <w:t>;</w:t>
      </w:r>
    </w:p>
    <w:p w14:paraId="7EC2760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53726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partial class </w:t>
      </w:r>
      <w:proofErr w:type="spellStart"/>
      <w:proofErr w:type="gramStart"/>
      <w:r w:rsidRPr="008E7315">
        <w:rPr>
          <w:noProof w:val="0"/>
          <w:lang w:val="en-US"/>
        </w:rPr>
        <w:t>MerriamWebsterDictionaryProvider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2FC2CC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>,</w:t>
      </w:r>
    </w:p>
    <w:p w14:paraId="5F2A2C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IOptions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MerriamWebsterOptions</w:t>
      </w:r>
      <w:proofErr w:type="spellEnd"/>
      <w:r w:rsidRPr="008E7315">
        <w:rPr>
          <w:noProof w:val="0"/>
          <w:lang w:val="en-US"/>
        </w:rPr>
        <w:t>&gt; options)</w:t>
      </w:r>
    </w:p>
    <w:p w14:paraId="700934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: </w:t>
      </w:r>
      <w:proofErr w:type="spellStart"/>
      <w:r w:rsidRPr="008E7315">
        <w:rPr>
          <w:noProof w:val="0"/>
          <w:lang w:val="en-US"/>
        </w:rPr>
        <w:t>IThirdPartyDictionaryProvider</w:t>
      </w:r>
      <w:proofErr w:type="spellEnd"/>
    </w:p>
    <w:p w14:paraId="2C2518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2635E7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private const string </w:t>
      </w:r>
      <w:proofErr w:type="spellStart"/>
      <w:r w:rsidRPr="008E7315">
        <w:rPr>
          <w:noProof w:val="0"/>
          <w:lang w:val="en-US"/>
        </w:rPr>
        <w:t>RequestUri</w:t>
      </w:r>
      <w:proofErr w:type="spellEnd"/>
      <w:r w:rsidRPr="008E7315">
        <w:rPr>
          <w:noProof w:val="0"/>
          <w:lang w:val="en-US"/>
        </w:rPr>
        <w:t xml:space="preserve"> = "https://www.dictionaryapi.com/api/v3/references/collegiate/json";</w:t>
      </w:r>
    </w:p>
    <w:p w14:paraId="7CEE222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6A248F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MerriamWebsterOptions</w:t>
      </w:r>
      <w:proofErr w:type="spellEnd"/>
      <w:r w:rsidRPr="008E7315">
        <w:rPr>
          <w:noProof w:val="0"/>
          <w:lang w:val="en-US"/>
        </w:rPr>
        <w:t xml:space="preserve"> _options = </w:t>
      </w:r>
      <w:proofErr w:type="spellStart"/>
      <w:proofErr w:type="gramStart"/>
      <w:r w:rsidRPr="008E7315">
        <w:rPr>
          <w:noProof w:val="0"/>
          <w:lang w:val="en-US"/>
        </w:rPr>
        <w:t>options.Value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AD597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JsonSerializerOptions</w:t>
      </w:r>
      <w:proofErr w:type="spellEnd"/>
      <w:r w:rsidRPr="008E7315">
        <w:rPr>
          <w:noProof w:val="0"/>
          <w:lang w:val="en-US"/>
        </w:rPr>
        <w:t xml:space="preserve"> _</w:t>
      </w:r>
      <w:proofErr w:type="spellStart"/>
      <w:r w:rsidRPr="008E7315">
        <w:rPr>
          <w:noProof w:val="0"/>
          <w:lang w:val="en-US"/>
        </w:rPr>
        <w:t>jsonSerializerOptions</w:t>
      </w:r>
      <w:proofErr w:type="spellEnd"/>
      <w:r w:rsidRPr="008E7315">
        <w:rPr>
          <w:noProof w:val="0"/>
          <w:lang w:val="en-US"/>
        </w:rPr>
        <w:t xml:space="preserve"> = </w:t>
      </w:r>
      <w:proofErr w:type="gramStart"/>
      <w:r w:rsidRPr="008E7315">
        <w:rPr>
          <w:noProof w:val="0"/>
          <w:lang w:val="en-US"/>
        </w:rPr>
        <w:t>new(</w:t>
      </w:r>
      <w:proofErr w:type="spellStart"/>
      <w:proofErr w:type="gramEnd"/>
      <w:r w:rsidRPr="008E7315">
        <w:rPr>
          <w:noProof w:val="0"/>
          <w:lang w:val="en-US"/>
        </w:rPr>
        <w:t>JsonSerializerDefaults.Web</w:t>
      </w:r>
      <w:proofErr w:type="spellEnd"/>
      <w:r w:rsidRPr="008E7315">
        <w:rPr>
          <w:noProof w:val="0"/>
          <w:lang w:val="en-US"/>
        </w:rPr>
        <w:t>);</w:t>
      </w:r>
    </w:p>
    <w:p w14:paraId="5F1F01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Regex _</w:t>
      </w:r>
      <w:proofErr w:type="spellStart"/>
      <w:r w:rsidRPr="008E7315">
        <w:rPr>
          <w:noProof w:val="0"/>
          <w:lang w:val="en-US"/>
        </w:rPr>
        <w:t>wordIdRegex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WordIdRegex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4395AB3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FD6DD6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 xml:space="preserve">public string </w:t>
      </w:r>
      <w:proofErr w:type="spellStart"/>
      <w:r w:rsidRPr="001804BD">
        <w:rPr>
          <w:noProof w:val="0"/>
          <w:lang w:val="en-US"/>
        </w:rPr>
        <w:t>ProviderName</w:t>
      </w:r>
      <w:proofErr w:type="spellEnd"/>
      <w:r w:rsidRPr="001804BD">
        <w:rPr>
          <w:noProof w:val="0"/>
          <w:lang w:val="en-US"/>
        </w:rPr>
        <w:t xml:space="preserve"> =&gt; "</w:t>
      </w:r>
      <w:proofErr w:type="spellStart"/>
      <w:r w:rsidRPr="001804BD">
        <w:rPr>
          <w:noProof w:val="0"/>
          <w:lang w:val="en-US"/>
        </w:rPr>
        <w:t>MerriamWebster</w:t>
      </w:r>
      <w:proofErr w:type="spellEnd"/>
      <w:r w:rsidRPr="001804BD">
        <w:rPr>
          <w:noProof w:val="0"/>
          <w:lang w:val="en-US"/>
        </w:rPr>
        <w:t>";</w:t>
      </w:r>
    </w:p>
    <w:p w14:paraId="50F7E878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19E24B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GetDefinitionAsync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</w:t>
      </w:r>
    </w:p>
    <w:p w14:paraId="3AF2D07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1033BB6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(_</w:t>
      </w:r>
      <w:proofErr w:type="spellStart"/>
      <w:r w:rsidRPr="008E7315">
        <w:rPr>
          <w:noProof w:val="0"/>
          <w:lang w:val="en-US"/>
        </w:rPr>
        <w:t>options.ApiKey.Trim</w:t>
      </w:r>
      <w:proofErr w:type="spellEnd"/>
      <w:r w:rsidRPr="008E7315">
        <w:rPr>
          <w:noProof w:val="0"/>
          <w:lang w:val="en-US"/>
        </w:rPr>
        <w:t>()))</w:t>
      </w:r>
    </w:p>
    <w:p w14:paraId="2BA9EA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spellStart"/>
      <w:proofErr w:type="gramStart"/>
      <w:r w:rsidRPr="008E7315">
        <w:rPr>
          <w:noProof w:val="0"/>
          <w:lang w:val="en-US"/>
        </w:rPr>
        <w:t>NotAvailableException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30939A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$"The API key is not defined for {</w:t>
      </w:r>
      <w:proofErr w:type="spellStart"/>
      <w:proofErr w:type="gram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MerriamWebsterDictionaryProvider</w:t>
      </w:r>
      <w:proofErr w:type="spellEnd"/>
      <w:r w:rsidRPr="008E7315">
        <w:rPr>
          <w:noProof w:val="0"/>
          <w:lang w:val="en-US"/>
        </w:rPr>
        <w:t>)} service."</w:t>
      </w:r>
    </w:p>
    <w:p w14:paraId="298C12B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>);</w:t>
      </w:r>
    </w:p>
    <w:p w14:paraId="7DB5E710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466E5E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</w:t>
      </w:r>
      <w:proofErr w:type="spellStart"/>
      <w:r w:rsidRPr="008E7315">
        <w:rPr>
          <w:noProof w:val="0"/>
          <w:lang w:val="en-US"/>
        </w:rPr>
        <w:t>requestUri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RequestUri.AppendPathSegment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word.Trim</w:t>
      </w:r>
      <w:proofErr w:type="spellEnd"/>
      <w:proofErr w:type="gramEnd"/>
      <w:r w:rsidRPr="008E7315">
        <w:rPr>
          <w:noProof w:val="0"/>
          <w:lang w:val="en-US"/>
        </w:rPr>
        <w:t>('/'))</w:t>
      </w:r>
    </w:p>
    <w:p w14:paraId="131B01B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AppendQueryParam</w:t>
      </w:r>
      <w:proofErr w:type="spellEnd"/>
      <w:proofErr w:type="gramEnd"/>
      <w:r w:rsidRPr="008E7315">
        <w:rPr>
          <w:noProof w:val="0"/>
          <w:lang w:val="en-US"/>
        </w:rPr>
        <w:t>("key", _</w:t>
      </w:r>
      <w:proofErr w:type="spellStart"/>
      <w:r w:rsidRPr="008E7315">
        <w:rPr>
          <w:noProof w:val="0"/>
          <w:lang w:val="en-US"/>
        </w:rPr>
        <w:t>options.ApiKey</w:t>
      </w:r>
      <w:proofErr w:type="spellEnd"/>
      <w:r w:rsidRPr="008E7315">
        <w:rPr>
          <w:noProof w:val="0"/>
          <w:lang w:val="en-US"/>
        </w:rPr>
        <w:t>)</w:t>
      </w:r>
    </w:p>
    <w:p w14:paraId="0E1CF5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ToUri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0810DD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requestMessage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HttpRequestMessage</w:t>
      </w:r>
      <w:proofErr w:type="spellEnd"/>
    </w:p>
    <w:p w14:paraId="0A1BC1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5D636C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Method = </w:t>
      </w:r>
      <w:proofErr w:type="spellStart"/>
      <w:r w:rsidRPr="008E7315">
        <w:rPr>
          <w:noProof w:val="0"/>
          <w:lang w:val="en-US"/>
        </w:rPr>
        <w:t>HttpMethod.Get</w:t>
      </w:r>
      <w:proofErr w:type="spellEnd"/>
      <w:r w:rsidRPr="008E7315">
        <w:rPr>
          <w:noProof w:val="0"/>
          <w:lang w:val="en-US"/>
        </w:rPr>
        <w:t>,</w:t>
      </w:r>
    </w:p>
    <w:p w14:paraId="66010F6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RequestUri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requestUri</w:t>
      </w:r>
      <w:proofErr w:type="spellEnd"/>
      <w:r w:rsidRPr="008E7315">
        <w:rPr>
          <w:noProof w:val="0"/>
          <w:lang w:val="en-US"/>
        </w:rPr>
        <w:t>,</w:t>
      </w:r>
    </w:p>
    <w:p w14:paraId="51B957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4E5EF5A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responseMessage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r w:rsidRPr="008E7315">
        <w:rPr>
          <w:noProof w:val="0"/>
          <w:lang w:val="en-US"/>
        </w:rPr>
        <w:t>httpClient.SendAsync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requestMessage</w:t>
      </w:r>
      <w:proofErr w:type="spellEnd"/>
      <w:r w:rsidRPr="008E7315">
        <w:rPr>
          <w:noProof w:val="0"/>
          <w:lang w:val="en-US"/>
        </w:rPr>
        <w:t>);</w:t>
      </w:r>
    </w:p>
    <w:p w14:paraId="2C04242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try</w:t>
      </w:r>
    </w:p>
    <w:p w14:paraId="35EB9D0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{</w:t>
      </w:r>
    </w:p>
    <w:p w14:paraId="2AF3B32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await using var </w:t>
      </w:r>
      <w:proofErr w:type="spellStart"/>
      <w:r w:rsidRPr="008E7315">
        <w:rPr>
          <w:noProof w:val="0"/>
          <w:lang w:val="en-US"/>
        </w:rPr>
        <w:t>contentStream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responseMessage.Content.ReadAsStreamAsync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622C3C4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var results = await JsonSerializer.DeserializeAsync&lt;ICollection&lt;MerriamWebsterDefDto&gt;</w:t>
      </w:r>
      <w:proofErr w:type="gramStart"/>
      <w:r w:rsidRPr="008E7315">
        <w:rPr>
          <w:noProof w:val="0"/>
          <w:lang w:val="en-US"/>
        </w:rPr>
        <w:t>&gt;(</w:t>
      </w:r>
      <w:proofErr w:type="gramEnd"/>
    </w:p>
    <w:p w14:paraId="56104AB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1804BD">
        <w:rPr>
          <w:noProof w:val="0"/>
          <w:lang w:val="en-US"/>
        </w:rPr>
        <w:t>contentStream</w:t>
      </w:r>
      <w:proofErr w:type="spellEnd"/>
      <w:r w:rsidRPr="001804BD">
        <w:rPr>
          <w:noProof w:val="0"/>
          <w:lang w:val="en-US"/>
        </w:rPr>
        <w:t>,</w:t>
      </w:r>
    </w:p>
    <w:p w14:paraId="4A0F957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_</w:t>
      </w:r>
      <w:proofErr w:type="spellStart"/>
      <w:r w:rsidRPr="001804BD">
        <w:rPr>
          <w:noProof w:val="0"/>
          <w:lang w:val="en-US"/>
        </w:rPr>
        <w:t>jsonSerializerOptions</w:t>
      </w:r>
      <w:proofErr w:type="spellEnd"/>
    </w:p>
    <w:p w14:paraId="52E6C70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);</w:t>
      </w:r>
    </w:p>
    <w:p w14:paraId="7A6E69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>if (results == null) return new List&lt;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78E38CA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C96F85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var words = new List&lt;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56C22B8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foreach (var def in results)</w:t>
      </w:r>
    </w:p>
    <w:p w14:paraId="720D830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>{</w:t>
      </w:r>
    </w:p>
    <w:p w14:paraId="0B69B13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</w:t>
      </w: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def.HeadwordInfo.Headword</w:t>
      </w:r>
      <w:proofErr w:type="spellEnd"/>
      <w:r w:rsidRPr="008E7315">
        <w:rPr>
          <w:noProof w:val="0"/>
          <w:lang w:val="en-US"/>
        </w:rPr>
        <w:t>)</w:t>
      </w:r>
    </w:p>
    <w:p w14:paraId="70BF57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|| </w:t>
      </w:r>
      <w:proofErr w:type="spellStart"/>
      <w:proofErr w:type="gramStart"/>
      <w:r w:rsidRPr="008E7315">
        <w:rPr>
          <w:noProof w:val="0"/>
          <w:lang w:val="en-US"/>
        </w:rPr>
        <w:t>def.ShortDefinition</w:t>
      </w:r>
      <w:proofErr w:type="spellEnd"/>
      <w:proofErr w:type="gramEnd"/>
      <w:r w:rsidRPr="008E7315">
        <w:rPr>
          <w:noProof w:val="0"/>
          <w:lang w:val="en-US"/>
        </w:rPr>
        <w:t xml:space="preserve"> is { Length: 0 }</w:t>
      </w:r>
    </w:p>
    <w:p w14:paraId="777C6F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|| </w:t>
      </w:r>
      <w:proofErr w:type="spellStart"/>
      <w:proofErr w:type="gramStart"/>
      <w:r w:rsidRPr="008E7315">
        <w:rPr>
          <w:noProof w:val="0"/>
          <w:lang w:val="en-US"/>
        </w:rPr>
        <w:t>def.HeadwordInfo.Pronunciations</w:t>
      </w:r>
      <w:proofErr w:type="spellEnd"/>
      <w:proofErr w:type="gramEnd"/>
      <w:r w:rsidRPr="008E7315">
        <w:rPr>
          <w:noProof w:val="0"/>
          <w:lang w:val="en-US"/>
        </w:rPr>
        <w:t xml:space="preserve"> is { Length: 0 }</w:t>
      </w:r>
    </w:p>
    <w:p w14:paraId="7BCFA9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|| </w:t>
      </w:r>
      <w:proofErr w:type="gramStart"/>
      <w:r w:rsidRPr="008E7315">
        <w:rPr>
          <w:noProof w:val="0"/>
          <w:lang w:val="en-US"/>
        </w:rPr>
        <w:t>string.IsNullOrEmpty</w:t>
      </w:r>
      <w:proofErr w:type="gramEnd"/>
      <w:r w:rsidRPr="008E7315">
        <w:rPr>
          <w:noProof w:val="0"/>
          <w:lang w:val="en-US"/>
        </w:rPr>
        <w:t>(def.HeadwordInfo.Pronunciations?[0].WrittenPronunciation)</w:t>
      </w:r>
    </w:p>
    <w:p w14:paraId="68A7298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</w:t>
      </w:r>
      <w:r w:rsidRPr="001804BD">
        <w:rPr>
          <w:noProof w:val="0"/>
          <w:lang w:val="en-US"/>
        </w:rPr>
        <w:t>)</w:t>
      </w:r>
    </w:p>
    <w:p w14:paraId="6FF22F7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    continue;</w:t>
      </w:r>
    </w:p>
    <w:p w14:paraId="39148E66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64A7BD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</w:t>
      </w:r>
      <w:r w:rsidRPr="008E7315">
        <w:rPr>
          <w:noProof w:val="0"/>
          <w:lang w:val="en-US"/>
        </w:rPr>
        <w:t xml:space="preserve">var definitions = </w:t>
      </w:r>
      <w:proofErr w:type="spellStart"/>
      <w:proofErr w:type="gramStart"/>
      <w:r w:rsidRPr="008E7315">
        <w:rPr>
          <w:noProof w:val="0"/>
          <w:lang w:val="en-US"/>
        </w:rPr>
        <w:t>def.ShortDefinition</w:t>
      </w:r>
      <w:proofErr w:type="spellEnd"/>
      <w:proofErr w:type="gramEnd"/>
    </w:p>
    <w:p w14:paraId="1224F29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</w:t>
      </w:r>
      <w:proofErr w:type="gramStart"/>
      <w:r w:rsidRPr="008E7315">
        <w:rPr>
          <w:noProof w:val="0"/>
          <w:lang w:val="en-US"/>
        </w:rPr>
        <w:t>.Select</w:t>
      </w:r>
      <w:proofErr w:type="gramEnd"/>
      <w:r w:rsidRPr="008E7315">
        <w:rPr>
          <w:noProof w:val="0"/>
          <w:lang w:val="en-US"/>
        </w:rPr>
        <w:t xml:space="preserve">(definition =&gt; new </w:t>
      </w:r>
      <w:proofErr w:type="spellStart"/>
      <w:r w:rsidRPr="008E7315">
        <w:rPr>
          <w:noProof w:val="0"/>
          <w:lang w:val="en-US"/>
        </w:rPr>
        <w:t>WordDefinitionDto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def.FunctionalLabel</w:t>
      </w:r>
      <w:proofErr w:type="spellEnd"/>
      <w:r w:rsidRPr="008E7315">
        <w:rPr>
          <w:noProof w:val="0"/>
          <w:lang w:val="en-US"/>
        </w:rPr>
        <w:t>, "", definition))</w:t>
      </w:r>
    </w:p>
    <w:p w14:paraId="2E7B42A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ToList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49B9CD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var transcription = </w:t>
      </w:r>
      <w:proofErr w:type="spellStart"/>
      <w:proofErr w:type="gramStart"/>
      <w:r w:rsidRPr="008E7315">
        <w:rPr>
          <w:noProof w:val="0"/>
          <w:lang w:val="en-US"/>
        </w:rPr>
        <w:t>def.HeadwordInfo.Pronunciations</w:t>
      </w:r>
      <w:proofErr w:type="spellEnd"/>
      <w:proofErr w:type="gramEnd"/>
      <w:r w:rsidRPr="008E7315">
        <w:rPr>
          <w:noProof w:val="0"/>
          <w:lang w:val="en-US"/>
        </w:rPr>
        <w:t>[0].</w:t>
      </w:r>
      <w:proofErr w:type="spellStart"/>
      <w:r w:rsidRPr="008E7315">
        <w:rPr>
          <w:noProof w:val="0"/>
          <w:lang w:val="en-US"/>
        </w:rPr>
        <w:t>WrittenPronunciation</w:t>
      </w:r>
      <w:proofErr w:type="spellEnd"/>
      <w:r w:rsidRPr="008E7315">
        <w:rPr>
          <w:noProof w:val="0"/>
          <w:lang w:val="en-US"/>
        </w:rPr>
        <w:t>;</w:t>
      </w:r>
    </w:p>
    <w:p w14:paraId="77FC3C4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var </w:t>
      </w:r>
      <w:proofErr w:type="spellStart"/>
      <w:r w:rsidRPr="008E7315">
        <w:rPr>
          <w:noProof w:val="0"/>
          <w:lang w:val="en-US"/>
        </w:rPr>
        <w:t>normalizedWordId</w:t>
      </w:r>
      <w:proofErr w:type="spellEnd"/>
      <w:r w:rsidRPr="008E7315">
        <w:rPr>
          <w:noProof w:val="0"/>
          <w:lang w:val="en-US"/>
        </w:rPr>
        <w:t xml:space="preserve"> = _</w:t>
      </w:r>
      <w:proofErr w:type="spellStart"/>
      <w:r w:rsidRPr="008E7315">
        <w:rPr>
          <w:noProof w:val="0"/>
          <w:lang w:val="en-US"/>
        </w:rPr>
        <w:t>wordIdRegex.Replace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def.Meta.Id</w:t>
      </w:r>
      <w:proofErr w:type="spellEnd"/>
      <w:proofErr w:type="gram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);</w:t>
      </w:r>
    </w:p>
    <w:p w14:paraId="22A1070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var aliases = </w:t>
      </w:r>
      <w:proofErr w:type="spellStart"/>
      <w:proofErr w:type="gramStart"/>
      <w:r w:rsidRPr="008E7315">
        <w:rPr>
          <w:noProof w:val="0"/>
          <w:lang w:val="en-US"/>
        </w:rPr>
        <w:t>def.Meta.Stems</w:t>
      </w:r>
      <w:proofErr w:type="gramEnd"/>
      <w:r w:rsidRPr="008E7315">
        <w:rPr>
          <w:noProof w:val="0"/>
          <w:lang w:val="en-US"/>
        </w:rPr>
        <w:t>.Select</w:t>
      </w:r>
      <w:proofErr w:type="spellEnd"/>
      <w:r w:rsidRPr="008E7315">
        <w:rPr>
          <w:noProof w:val="0"/>
          <w:lang w:val="en-US"/>
        </w:rPr>
        <w:t xml:space="preserve">(stem =&gt; new </w:t>
      </w:r>
      <w:proofErr w:type="spellStart"/>
      <w:r w:rsidRPr="008E7315">
        <w:rPr>
          <w:noProof w:val="0"/>
          <w:lang w:val="en-US"/>
        </w:rPr>
        <w:t>WordAlias</w:t>
      </w:r>
      <w:proofErr w:type="spellEnd"/>
      <w:r w:rsidRPr="008E7315">
        <w:rPr>
          <w:noProof w:val="0"/>
          <w:lang w:val="en-US"/>
        </w:rPr>
        <w:t>(stem)).</w:t>
      </w:r>
      <w:proofErr w:type="spellStart"/>
      <w:r w:rsidRPr="008E7315">
        <w:rPr>
          <w:noProof w:val="0"/>
          <w:lang w:val="en-US"/>
        </w:rPr>
        <w:t>ToList</w:t>
      </w:r>
      <w:proofErr w:type="spellEnd"/>
      <w:r w:rsidRPr="008E7315">
        <w:rPr>
          <w:noProof w:val="0"/>
          <w:lang w:val="en-US"/>
        </w:rPr>
        <w:t>();</w:t>
      </w:r>
    </w:p>
    <w:p w14:paraId="169730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proofErr w:type="gramStart"/>
      <w:r w:rsidRPr="008E7315">
        <w:rPr>
          <w:noProof w:val="0"/>
          <w:lang w:val="en-US"/>
        </w:rPr>
        <w:t>words.Add</w:t>
      </w:r>
      <w:proofErr w:type="spellEnd"/>
      <w:proofErr w:type="gramEnd"/>
      <w:r w:rsidRPr="008E7315">
        <w:rPr>
          <w:noProof w:val="0"/>
          <w:lang w:val="en-US"/>
        </w:rPr>
        <w:t xml:space="preserve">(new 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normalizedWordId</w:t>
      </w:r>
      <w:proofErr w:type="spellEnd"/>
      <w:r w:rsidRPr="008E7315">
        <w:rPr>
          <w:noProof w:val="0"/>
          <w:lang w:val="en-US"/>
        </w:rPr>
        <w:t xml:space="preserve">, transcription,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, Aliases: aliases,</w:t>
      </w:r>
    </w:p>
    <w:p w14:paraId="4131FE0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Definitions: definitions));</w:t>
      </w:r>
    </w:p>
    <w:p w14:paraId="35EA8B4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}</w:t>
      </w:r>
    </w:p>
    <w:p w14:paraId="01EE535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EFF6E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return words;</w:t>
      </w:r>
    </w:p>
    <w:p w14:paraId="184E159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69E4C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catch (Exception)</w:t>
      </w:r>
    </w:p>
    <w:p w14:paraId="01E4932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38EF2E2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return new List&lt;</w:t>
      </w:r>
      <w:proofErr w:type="spellStart"/>
      <w:r w:rsidRPr="001804BD">
        <w:rPr>
          <w:noProof w:val="0"/>
          <w:lang w:val="en-US"/>
        </w:rPr>
        <w:t>WordDto</w:t>
      </w:r>
      <w:proofErr w:type="spellEnd"/>
      <w:proofErr w:type="gramStart"/>
      <w:r w:rsidRPr="001804BD">
        <w:rPr>
          <w:noProof w:val="0"/>
          <w:lang w:val="en-US"/>
        </w:rPr>
        <w:t>&gt;(</w:t>
      </w:r>
      <w:proofErr w:type="gramEnd"/>
      <w:r w:rsidRPr="001804BD">
        <w:rPr>
          <w:noProof w:val="0"/>
          <w:lang w:val="en-US"/>
        </w:rPr>
        <w:t>);</w:t>
      </w:r>
    </w:p>
    <w:p w14:paraId="4ACAF50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}</w:t>
      </w:r>
    </w:p>
    <w:p w14:paraId="6726CA0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56209EF8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3C7F6DA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GeneratedRegex</w:t>
      </w:r>
      <w:proofErr w:type="spellEnd"/>
      <w:r w:rsidRPr="008E7315">
        <w:rPr>
          <w:noProof w:val="0"/>
          <w:lang w:val="en-US"/>
        </w:rPr>
        <w:t>(</w:t>
      </w:r>
      <w:proofErr w:type="gramStart"/>
      <w:r w:rsidRPr="008E7315">
        <w:rPr>
          <w:noProof w:val="0"/>
          <w:lang w:val="en-US"/>
        </w:rPr>
        <w:t>":\\d</w:t>
      </w:r>
      <w:proofErr w:type="gramEnd"/>
      <w:r w:rsidRPr="008E7315">
        <w:rPr>
          <w:noProof w:val="0"/>
          <w:lang w:val="en-US"/>
        </w:rPr>
        <w:t>$")]</w:t>
      </w:r>
    </w:p>
    <w:p w14:paraId="7F9F81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static partial Regex </w:t>
      </w:r>
      <w:proofErr w:type="spellStart"/>
      <w:proofErr w:type="gramStart"/>
      <w:r w:rsidRPr="008E7315">
        <w:rPr>
          <w:noProof w:val="0"/>
          <w:lang w:val="en-US"/>
        </w:rPr>
        <w:t>WordIdRegex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2525DB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851AF7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PdfBookFileHandler.cs</w:t>
      </w:r>
      <w:proofErr w:type="spellEnd"/>
      <w:r w:rsidRPr="008E7315">
        <w:rPr>
          <w:noProof w:val="0"/>
          <w:lang w:val="en-US"/>
        </w:rPr>
        <w:t>:</w:t>
      </w:r>
    </w:p>
    <w:p w14:paraId="1C5A6735" w14:textId="311B7C40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BookManager.Application.Services</w:t>
      </w:r>
      <w:proofErr w:type="spellEnd"/>
      <w:r w:rsidRPr="008E7315">
        <w:rPr>
          <w:noProof w:val="0"/>
          <w:lang w:val="en-US"/>
        </w:rPr>
        <w:t>;</w:t>
      </w:r>
    </w:p>
    <w:p w14:paraId="533615B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CEC40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proofErr w:type="gramStart"/>
      <w:r w:rsidRPr="008E7315">
        <w:rPr>
          <w:noProof w:val="0"/>
          <w:lang w:val="en-US"/>
        </w:rPr>
        <w:t>PdfBookFileHandler</w:t>
      </w:r>
      <w:proofErr w:type="spellEnd"/>
      <w:r w:rsidRPr="008E7315">
        <w:rPr>
          <w:noProof w:val="0"/>
          <w:lang w:val="en-US"/>
        </w:rPr>
        <w:t xml:space="preserve">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IBookFileHandler</w:t>
      </w:r>
      <w:proofErr w:type="spellEnd"/>
    </w:p>
    <w:p w14:paraId="6E6A0C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757FB2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BookFileType FileType =&gt; </w:t>
      </w:r>
      <w:proofErr w:type="spellStart"/>
      <w:r w:rsidRPr="008E7315">
        <w:rPr>
          <w:noProof w:val="0"/>
          <w:lang w:val="en-US"/>
        </w:rPr>
        <w:t>BookFileType.Pdf</w:t>
      </w:r>
      <w:proofErr w:type="spellEnd"/>
      <w:r w:rsidRPr="008E7315">
        <w:rPr>
          <w:noProof w:val="0"/>
          <w:lang w:val="en-US"/>
        </w:rPr>
        <w:t>;</w:t>
      </w:r>
    </w:p>
    <w:p w14:paraId="3EEEB0E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604C1B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int? </w:t>
      </w:r>
      <w:proofErr w:type="spellStart"/>
      <w:proofErr w:type="gramStart"/>
      <w:r w:rsidRPr="008E7315">
        <w:rPr>
          <w:noProof w:val="0"/>
          <w:lang w:val="en-US"/>
        </w:rPr>
        <w:t>CountNumberOfPages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5F886D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0FE6A07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1DA791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document = </w:t>
      </w:r>
      <w:proofErr w:type="spellStart"/>
      <w:r w:rsidRPr="008E7315">
        <w:rPr>
          <w:noProof w:val="0"/>
          <w:lang w:val="en-US"/>
        </w:rPr>
        <w:t>PdfDocument.Open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4074C863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</w:t>
      </w:r>
      <w:r w:rsidRPr="001804BD">
        <w:rPr>
          <w:noProof w:val="0"/>
          <w:lang w:val="en-US"/>
        </w:rPr>
        <w:t xml:space="preserve">return </w:t>
      </w:r>
      <w:proofErr w:type="spellStart"/>
      <w:proofErr w:type="gramStart"/>
      <w:r w:rsidRPr="001804BD">
        <w:rPr>
          <w:noProof w:val="0"/>
          <w:lang w:val="en-US"/>
        </w:rPr>
        <w:t>document.NumberOfPages</w:t>
      </w:r>
      <w:proofErr w:type="spellEnd"/>
      <w:proofErr w:type="gramEnd"/>
      <w:r w:rsidRPr="001804BD">
        <w:rPr>
          <w:noProof w:val="0"/>
          <w:lang w:val="en-US"/>
        </w:rPr>
        <w:t>;</w:t>
      </w:r>
    </w:p>
    <w:p w14:paraId="5B3852E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1AD273EB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16B5B0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&lt;string&gt; </w:t>
      </w:r>
      <w:proofErr w:type="spellStart"/>
      <w:proofErr w:type="gramStart"/>
      <w:r w:rsidRPr="008E7315">
        <w:rPr>
          <w:noProof w:val="0"/>
          <w:lang w:val="en-US"/>
        </w:rPr>
        <w:t>GetAuthorList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5349857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69130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4B0D89C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document = </w:t>
      </w:r>
      <w:proofErr w:type="spellStart"/>
      <w:r w:rsidRPr="008E7315">
        <w:rPr>
          <w:noProof w:val="0"/>
          <w:lang w:val="en-US"/>
        </w:rPr>
        <w:t>PdfDocument.Open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616C31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authors = </w:t>
      </w:r>
      <w:proofErr w:type="spellStart"/>
      <w:proofErr w:type="gramStart"/>
      <w:r w:rsidRPr="008E7315">
        <w:rPr>
          <w:noProof w:val="0"/>
          <w:lang w:val="en-US"/>
        </w:rPr>
        <w:t>document.Information.Author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EAD0B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List&lt;string&gt;([authors]);</w:t>
      </w:r>
    </w:p>
    <w:p w14:paraId="1F97741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104E995D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325E3EE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 xml:space="preserve">? </w:t>
      </w:r>
      <w:proofErr w:type="spellStart"/>
      <w:proofErr w:type="gramStart"/>
      <w:r w:rsidRPr="008E7315">
        <w:rPr>
          <w:noProof w:val="0"/>
          <w:lang w:val="en-US"/>
        </w:rPr>
        <w:t>GetPreviewImage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64A10880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10D000C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using var stream = new </w:t>
      </w:r>
      <w:proofErr w:type="spellStart"/>
      <w:proofErr w:type="gramStart"/>
      <w:r w:rsidRPr="008E7315">
        <w:rPr>
          <w:noProof w:val="0"/>
          <w:lang w:val="en-US"/>
        </w:rPr>
        <w:t>MemoryStream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16B98E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67AE123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bookStream.CopyTo</w:t>
      </w:r>
      <w:proofErr w:type="spellEnd"/>
      <w:r w:rsidRPr="008E7315">
        <w:rPr>
          <w:noProof w:val="0"/>
          <w:lang w:val="en-US"/>
        </w:rPr>
        <w:t>(stream);</w:t>
      </w:r>
    </w:p>
    <w:p w14:paraId="1BFE81B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</w:t>
      </w:r>
      <w:proofErr w:type="spellStart"/>
      <w:r w:rsidRPr="008E7315">
        <w:rPr>
          <w:noProof w:val="0"/>
          <w:lang w:val="en-US"/>
        </w:rPr>
        <w:t>docReader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DocLib.Instance.GetDocReader</w:t>
      </w:r>
      <w:proofErr w:type="spellEnd"/>
      <w:proofErr w:type="gramEnd"/>
      <w:r w:rsidRPr="008E7315">
        <w:rPr>
          <w:noProof w:val="0"/>
          <w:lang w:val="en-US"/>
        </w:rPr>
        <w:t>(</w:t>
      </w:r>
    </w:p>
    <w:p w14:paraId="0DC2C48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stream.ToArray</w:t>
      </w:r>
      <w:proofErr w:type="spellEnd"/>
      <w:proofErr w:type="gramEnd"/>
      <w:r w:rsidRPr="008E7315">
        <w:rPr>
          <w:noProof w:val="0"/>
          <w:lang w:val="en-US"/>
        </w:rPr>
        <w:t>(),</w:t>
      </w:r>
    </w:p>
    <w:p w14:paraId="03FA96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new </w:t>
      </w:r>
      <w:proofErr w:type="spellStart"/>
      <w:proofErr w:type="gramStart"/>
      <w:r w:rsidRPr="008E7315">
        <w:rPr>
          <w:noProof w:val="0"/>
          <w:lang w:val="en-US"/>
        </w:rPr>
        <w:t>PageDimensions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Constants.ThumbnailPreviewWidth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Constants.ThumbnailPreviewHeight</w:t>
      </w:r>
      <w:proofErr w:type="spellEnd"/>
    </w:p>
    <w:p w14:paraId="3F5B92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));</w:t>
      </w:r>
    </w:p>
    <w:p w14:paraId="3712ABB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251E8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</w:t>
      </w:r>
      <w:proofErr w:type="spellStart"/>
      <w:r w:rsidRPr="008E7315">
        <w:rPr>
          <w:noProof w:val="0"/>
          <w:lang w:val="en-US"/>
        </w:rPr>
        <w:t>pageReader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docReader.GetPageReader</w:t>
      </w:r>
      <w:proofErr w:type="spellEnd"/>
      <w:r w:rsidRPr="008E7315">
        <w:rPr>
          <w:noProof w:val="0"/>
          <w:lang w:val="en-US"/>
        </w:rPr>
        <w:t>(0);</w:t>
      </w:r>
    </w:p>
    <w:p w14:paraId="7B5F434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rawBytes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pageReader.GetImage</w:t>
      </w:r>
      <w:proofErr w:type="spellEnd"/>
      <w:r w:rsidRPr="008E7315">
        <w:rPr>
          <w:noProof w:val="0"/>
          <w:lang w:val="en-US"/>
        </w:rPr>
        <w:t>();</w:t>
      </w:r>
    </w:p>
    <w:p w14:paraId="10A497D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rawBytes</w:t>
      </w:r>
      <w:proofErr w:type="spellEnd"/>
      <w:r w:rsidRPr="008E7315">
        <w:rPr>
          <w:noProof w:val="0"/>
          <w:lang w:val="en-US"/>
        </w:rPr>
        <w:t xml:space="preserve"> == null) return null;</w:t>
      </w:r>
    </w:p>
    <w:p w14:paraId="1562E56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width = </w:t>
      </w:r>
      <w:proofErr w:type="spellStart"/>
      <w:r w:rsidRPr="008E7315">
        <w:rPr>
          <w:noProof w:val="0"/>
          <w:lang w:val="en-US"/>
        </w:rPr>
        <w:t>pageReader.GetPageWidth</w:t>
      </w:r>
      <w:proofErr w:type="spellEnd"/>
      <w:r w:rsidRPr="008E7315">
        <w:rPr>
          <w:noProof w:val="0"/>
          <w:lang w:val="en-US"/>
        </w:rPr>
        <w:t>();</w:t>
      </w:r>
    </w:p>
    <w:p w14:paraId="0E07A4B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height = </w:t>
      </w:r>
      <w:proofErr w:type="spellStart"/>
      <w:r w:rsidRPr="008E7315">
        <w:rPr>
          <w:noProof w:val="0"/>
          <w:lang w:val="en-US"/>
        </w:rPr>
        <w:t>pageReader.GetPageHeight</w:t>
      </w:r>
      <w:proofErr w:type="spellEnd"/>
      <w:r w:rsidRPr="008E7315">
        <w:rPr>
          <w:noProof w:val="0"/>
          <w:lang w:val="en-US"/>
        </w:rPr>
        <w:t>();</w:t>
      </w:r>
    </w:p>
    <w:p w14:paraId="5647DE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</w:t>
      </w:r>
      <w:proofErr w:type="spellStart"/>
      <w:proofErr w:type="gramStart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rawBytes</w:t>
      </w:r>
      <w:proofErr w:type="spellEnd"/>
      <w:r w:rsidRPr="008E7315">
        <w:rPr>
          <w:noProof w:val="0"/>
          <w:lang w:val="en-US"/>
        </w:rPr>
        <w:t>, width, height);</w:t>
      </w:r>
    </w:p>
    <w:p w14:paraId="1E28CCB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1E41D1DC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E1CAECD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0D6ACC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async Task&lt;Stream&gt; </w:t>
      </w:r>
      <w:proofErr w:type="spellStart"/>
      <w:proofErr w:type="gramStart"/>
      <w:r w:rsidRPr="008E7315">
        <w:rPr>
          <w:noProof w:val="0"/>
          <w:lang w:val="en-US"/>
        </w:rPr>
        <w:t>GetJpegImageAsync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RawImageDto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rawImage</w:t>
      </w:r>
      <w:proofErr w:type="spellEnd"/>
      <w:r w:rsidRPr="008E7315">
        <w:rPr>
          <w:noProof w:val="0"/>
          <w:lang w:val="en-US"/>
        </w:rPr>
        <w:t>)</w:t>
      </w:r>
    </w:p>
    <w:p w14:paraId="5523304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41FF92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image = </w:t>
      </w:r>
      <w:proofErr w:type="spellStart"/>
      <w:r w:rsidRPr="008E7315">
        <w:rPr>
          <w:noProof w:val="0"/>
          <w:lang w:val="en-US"/>
        </w:rPr>
        <w:t>Image.LoadPixelData</w:t>
      </w:r>
      <w:proofErr w:type="spellEnd"/>
      <w:r w:rsidRPr="008E7315">
        <w:rPr>
          <w:noProof w:val="0"/>
          <w:lang w:val="en-US"/>
        </w:rPr>
        <w:t>&lt;Bgra32</w:t>
      </w:r>
      <w:proofErr w:type="gramStart"/>
      <w:r w:rsidRPr="008E7315">
        <w:rPr>
          <w:noProof w:val="0"/>
          <w:lang w:val="en-US"/>
        </w:rPr>
        <w:t>&gt;(</w:t>
      </w:r>
      <w:proofErr w:type="spellStart"/>
      <w:proofErr w:type="gramEnd"/>
      <w:r w:rsidRPr="008E7315">
        <w:rPr>
          <w:noProof w:val="0"/>
          <w:lang w:val="en-US"/>
        </w:rPr>
        <w:t>rawImage.Data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rawImage.Width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rawImage.Height</w:t>
      </w:r>
      <w:proofErr w:type="spellEnd"/>
      <w:r w:rsidRPr="008E7315">
        <w:rPr>
          <w:noProof w:val="0"/>
          <w:lang w:val="en-US"/>
        </w:rPr>
        <w:t>);</w:t>
      </w:r>
    </w:p>
    <w:p w14:paraId="04994F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image.Mutate</w:t>
      </w:r>
      <w:proofErr w:type="spellEnd"/>
      <w:proofErr w:type="gramEnd"/>
      <w:r w:rsidRPr="008E7315">
        <w:rPr>
          <w:noProof w:val="0"/>
          <w:lang w:val="en-US"/>
        </w:rPr>
        <w:t xml:space="preserve">(x =&gt; </w:t>
      </w:r>
      <w:proofErr w:type="spellStart"/>
      <w:r w:rsidRPr="008E7315">
        <w:rPr>
          <w:noProof w:val="0"/>
          <w:lang w:val="en-US"/>
        </w:rPr>
        <w:t>x.BackgroundColor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Color.White</w:t>
      </w:r>
      <w:proofErr w:type="spellEnd"/>
      <w:r w:rsidRPr="008E7315">
        <w:rPr>
          <w:noProof w:val="0"/>
          <w:lang w:val="en-US"/>
        </w:rPr>
        <w:t>));</w:t>
      </w:r>
    </w:p>
    <w:p w14:paraId="088418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stream = new </w:t>
      </w:r>
      <w:proofErr w:type="spellStart"/>
      <w:proofErr w:type="gramStart"/>
      <w:r w:rsidRPr="008E7315">
        <w:rPr>
          <w:noProof w:val="0"/>
          <w:lang w:val="en-US"/>
        </w:rPr>
        <w:t>MemoryStream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4EAB38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proofErr w:type="gramStart"/>
      <w:r w:rsidRPr="008E7315">
        <w:rPr>
          <w:noProof w:val="0"/>
          <w:lang w:val="en-US"/>
        </w:rPr>
        <w:t>image.SaveAsJpegAsync</w:t>
      </w:r>
      <w:proofErr w:type="spellEnd"/>
      <w:proofErr w:type="gramEnd"/>
      <w:r w:rsidRPr="008E7315">
        <w:rPr>
          <w:noProof w:val="0"/>
          <w:lang w:val="en-US"/>
        </w:rPr>
        <w:t>(stream);</w:t>
      </w:r>
    </w:p>
    <w:p w14:paraId="199F1FC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return stream;</w:t>
      </w:r>
    </w:p>
    <w:p w14:paraId="0893122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0D2B20A2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4A8F93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string? </w:t>
      </w:r>
      <w:proofErr w:type="spellStart"/>
      <w:proofErr w:type="gramStart"/>
      <w:r w:rsidRPr="008E7315">
        <w:rPr>
          <w:noProof w:val="0"/>
          <w:lang w:val="en-US"/>
        </w:rPr>
        <w:t>GetBookTitle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Stream 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</w:t>
      </w:r>
    </w:p>
    <w:p w14:paraId="011AC5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B2918C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bookStream.Seek</w:t>
      </w:r>
      <w:proofErr w:type="spell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72A85CC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document = </w:t>
      </w:r>
      <w:proofErr w:type="spellStart"/>
      <w:r w:rsidRPr="008E7315">
        <w:rPr>
          <w:noProof w:val="0"/>
          <w:lang w:val="en-US"/>
        </w:rPr>
        <w:t>PdfDocument.Open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bookStream</w:t>
      </w:r>
      <w:proofErr w:type="spellEnd"/>
      <w:r w:rsidRPr="008E7315">
        <w:rPr>
          <w:noProof w:val="0"/>
          <w:lang w:val="en-US"/>
        </w:rPr>
        <w:t>);</w:t>
      </w:r>
    </w:p>
    <w:p w14:paraId="3FFC9650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return </w:t>
      </w:r>
      <w:proofErr w:type="spellStart"/>
      <w:proofErr w:type="gramStart"/>
      <w:r w:rsidRPr="001804BD">
        <w:rPr>
          <w:noProof w:val="0"/>
          <w:lang w:val="en-US"/>
        </w:rPr>
        <w:t>document.Information.Title</w:t>
      </w:r>
      <w:proofErr w:type="spellEnd"/>
      <w:proofErr w:type="gramEnd"/>
      <w:r w:rsidRPr="001804BD">
        <w:rPr>
          <w:noProof w:val="0"/>
          <w:lang w:val="en-US"/>
        </w:rPr>
        <w:t>;</w:t>
      </w:r>
    </w:p>
    <w:p w14:paraId="581F4850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43260951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2540439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async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StreamBookTexts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>, Stream stream)</w:t>
      </w:r>
    </w:p>
    <w:p w14:paraId="2D6EBA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0BE43A4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stream.Seek</w:t>
      </w:r>
      <w:proofErr w:type="spellEnd"/>
      <w:proofErr w:type="gramEnd"/>
      <w:r w:rsidRPr="008E7315">
        <w:rPr>
          <w:noProof w:val="0"/>
          <w:lang w:val="en-US"/>
        </w:rPr>
        <w:t xml:space="preserve">(0, </w:t>
      </w:r>
      <w:proofErr w:type="spellStart"/>
      <w:r w:rsidRPr="008E7315">
        <w:rPr>
          <w:noProof w:val="0"/>
          <w:lang w:val="en-US"/>
        </w:rPr>
        <w:t>SeekOrigin.Begin</w:t>
      </w:r>
      <w:proofErr w:type="spellEnd"/>
      <w:r w:rsidRPr="008E7315">
        <w:rPr>
          <w:noProof w:val="0"/>
          <w:lang w:val="en-US"/>
        </w:rPr>
        <w:t>);</w:t>
      </w:r>
    </w:p>
    <w:p w14:paraId="4D9D4A9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document = </w:t>
      </w:r>
      <w:proofErr w:type="spellStart"/>
      <w:r w:rsidRPr="008E7315">
        <w:rPr>
          <w:noProof w:val="0"/>
          <w:lang w:val="en-US"/>
        </w:rPr>
        <w:t>PdfDocument.Open</w:t>
      </w:r>
      <w:proofErr w:type="spellEnd"/>
      <w:r w:rsidRPr="008E7315">
        <w:rPr>
          <w:noProof w:val="0"/>
          <w:lang w:val="en-US"/>
        </w:rPr>
        <w:t>(stream);</w:t>
      </w:r>
    </w:p>
    <w:p w14:paraId="2642E8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pages = </w:t>
      </w:r>
      <w:proofErr w:type="spellStart"/>
      <w:proofErr w:type="gramStart"/>
      <w:r w:rsidRPr="008E7315">
        <w:rPr>
          <w:noProof w:val="0"/>
          <w:lang w:val="en-US"/>
        </w:rPr>
        <w:t>document.GetPages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6FEBF24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.Select</w:t>
      </w:r>
      <w:proofErr w:type="gramEnd"/>
      <w:r w:rsidRPr="008E7315">
        <w:rPr>
          <w:noProof w:val="0"/>
          <w:lang w:val="en-US"/>
        </w:rPr>
        <w:t xml:space="preserve">(page =&gt; new </w:t>
      </w:r>
      <w:proofErr w:type="spellStart"/>
      <w:r w:rsidRPr="008E7315">
        <w:rPr>
          <w:noProof w:val="0"/>
          <w:lang w:val="en-US"/>
        </w:rPr>
        <w:t>BookText</w:t>
      </w:r>
      <w:proofErr w:type="spellEnd"/>
    </w:p>
    <w:p w14:paraId="49BA43A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r w:rsidRPr="001804BD">
        <w:rPr>
          <w:noProof w:val="0"/>
          <w:lang w:val="en-US"/>
        </w:rPr>
        <w:t>{</w:t>
      </w:r>
    </w:p>
    <w:p w14:paraId="09C2C1A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    </w:t>
      </w:r>
      <w:proofErr w:type="spellStart"/>
      <w:r w:rsidRPr="001804BD">
        <w:rPr>
          <w:noProof w:val="0"/>
          <w:lang w:val="en-US"/>
        </w:rPr>
        <w:t>BookDocumentId</w:t>
      </w:r>
      <w:proofErr w:type="spellEnd"/>
      <w:r w:rsidRPr="001804BD">
        <w:rPr>
          <w:noProof w:val="0"/>
          <w:lang w:val="en-US"/>
        </w:rPr>
        <w:t xml:space="preserve"> = </w:t>
      </w:r>
      <w:proofErr w:type="spellStart"/>
      <w:r w:rsidRPr="001804BD">
        <w:rPr>
          <w:noProof w:val="0"/>
          <w:lang w:val="en-US"/>
        </w:rPr>
        <w:t>bookId</w:t>
      </w:r>
      <w:proofErr w:type="spellEnd"/>
      <w:r w:rsidRPr="001804BD">
        <w:rPr>
          <w:noProof w:val="0"/>
          <w:lang w:val="en-US"/>
        </w:rPr>
        <w:t>,</w:t>
      </w:r>
    </w:p>
    <w:p w14:paraId="0F8CD9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    </w:t>
      </w:r>
      <w:r w:rsidRPr="008E7315">
        <w:rPr>
          <w:noProof w:val="0"/>
          <w:lang w:val="en-US"/>
        </w:rPr>
        <w:t xml:space="preserve">Text = </w:t>
      </w:r>
      <w:proofErr w:type="spellStart"/>
      <w:proofErr w:type="gramStart"/>
      <w:r w:rsidRPr="008E7315">
        <w:rPr>
          <w:noProof w:val="0"/>
          <w:lang w:val="en-US"/>
        </w:rPr>
        <w:t>page.Text.Replace</w:t>
      </w:r>
      <w:proofErr w:type="spellEnd"/>
      <w:proofErr w:type="gramEnd"/>
      <w:r w:rsidRPr="008E7315">
        <w:rPr>
          <w:noProof w:val="0"/>
          <w:lang w:val="en-US"/>
        </w:rPr>
        <w:t xml:space="preserve">("\u0000",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),</w:t>
      </w:r>
    </w:p>
    <w:p w14:paraId="297DDA5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</w:t>
      </w:r>
      <w:proofErr w:type="spellStart"/>
      <w:r w:rsidRPr="001804BD">
        <w:rPr>
          <w:noProof w:val="0"/>
          <w:lang w:val="en-US"/>
        </w:rPr>
        <w:t>PageNumber</w:t>
      </w:r>
      <w:proofErr w:type="spellEnd"/>
      <w:r w:rsidRPr="001804BD">
        <w:rPr>
          <w:noProof w:val="0"/>
          <w:lang w:val="en-US"/>
        </w:rPr>
        <w:t xml:space="preserve"> = </w:t>
      </w:r>
      <w:proofErr w:type="spellStart"/>
      <w:proofErr w:type="gramStart"/>
      <w:r w:rsidRPr="001804BD">
        <w:rPr>
          <w:noProof w:val="0"/>
          <w:lang w:val="en-US"/>
        </w:rPr>
        <w:t>page.Number</w:t>
      </w:r>
      <w:proofErr w:type="spellEnd"/>
      <w:proofErr w:type="gramEnd"/>
    </w:p>
    <w:p w14:paraId="5C2D970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}</w:t>
      </w:r>
    </w:p>
    <w:p w14:paraId="5C08424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);</w:t>
      </w:r>
    </w:p>
    <w:p w14:paraId="43E2BFD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await foreach (var 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 xml:space="preserve"> in </w:t>
      </w:r>
      <w:proofErr w:type="spellStart"/>
      <w:proofErr w:type="gramStart"/>
      <w:r w:rsidRPr="008E7315">
        <w:rPr>
          <w:noProof w:val="0"/>
          <w:lang w:val="en-US"/>
        </w:rPr>
        <w:t>pages.ToAsyncEnumerable</w:t>
      </w:r>
      <w:proofErr w:type="spellEnd"/>
      <w:proofErr w:type="gramEnd"/>
      <w:r w:rsidRPr="008E7315">
        <w:rPr>
          <w:noProof w:val="0"/>
          <w:lang w:val="en-US"/>
        </w:rPr>
        <w:t>())</w:t>
      </w:r>
    </w:p>
    <w:p w14:paraId="6CE630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5E96F4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yield return </w:t>
      </w:r>
      <w:proofErr w:type="spellStart"/>
      <w:r w:rsidRPr="008E7315">
        <w:rPr>
          <w:noProof w:val="0"/>
          <w:lang w:val="en-US"/>
        </w:rPr>
        <w:t>bookText</w:t>
      </w:r>
      <w:proofErr w:type="spellEnd"/>
      <w:r w:rsidRPr="008E7315">
        <w:rPr>
          <w:noProof w:val="0"/>
          <w:lang w:val="en-US"/>
        </w:rPr>
        <w:t>;</w:t>
      </w:r>
    </w:p>
    <w:p w14:paraId="775EA0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43B7B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document.Dispose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790994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F97DB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FDCDB4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SearchService.cs</w:t>
      </w:r>
      <w:proofErr w:type="spellEnd"/>
      <w:r w:rsidRPr="008E7315">
        <w:rPr>
          <w:noProof w:val="0"/>
          <w:lang w:val="en-US"/>
        </w:rPr>
        <w:t>:</w:t>
      </w:r>
    </w:p>
    <w:p w14:paraId="597F2181" w14:textId="7AC4DA98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namespace </w:t>
      </w:r>
      <w:proofErr w:type="spellStart"/>
      <w:r w:rsidRPr="008E7315">
        <w:rPr>
          <w:noProof w:val="0"/>
          <w:lang w:val="en-US"/>
        </w:rPr>
        <w:t>BookManager.Application.Services</w:t>
      </w:r>
      <w:proofErr w:type="spellEnd"/>
      <w:r w:rsidRPr="008E7315">
        <w:rPr>
          <w:noProof w:val="0"/>
          <w:lang w:val="en-US"/>
        </w:rPr>
        <w:t>;</w:t>
      </w:r>
    </w:p>
    <w:p w14:paraId="7D35464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FD6DC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proofErr w:type="gramStart"/>
      <w:r w:rsidRPr="008E7315">
        <w:rPr>
          <w:noProof w:val="0"/>
          <w:lang w:val="en-US"/>
        </w:rPr>
        <w:t>SearchService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IAppDbContext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dbContext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IBookService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bookService</w:t>
      </w:r>
      <w:proofErr w:type="spellEnd"/>
      <w:r w:rsidRPr="008E7315">
        <w:rPr>
          <w:noProof w:val="0"/>
          <w:lang w:val="en-US"/>
        </w:rPr>
        <w:t xml:space="preserve">) : </w:t>
      </w:r>
      <w:proofErr w:type="spellStart"/>
      <w:r w:rsidRPr="008E7315">
        <w:rPr>
          <w:noProof w:val="0"/>
          <w:lang w:val="en-US"/>
        </w:rPr>
        <w:t>ISearchService</w:t>
      </w:r>
      <w:proofErr w:type="spellEnd"/>
    </w:p>
    <w:p w14:paraId="70C8987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>{</w:t>
      </w:r>
    </w:p>
    <w:p w14:paraId="5A8DCE0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SearchByBookDetailsAsync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SearchRequestDto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searchRequest</w:t>
      </w:r>
      <w:proofErr w:type="spellEnd"/>
      <w:r w:rsidRPr="008E7315">
        <w:rPr>
          <w:noProof w:val="0"/>
          <w:lang w:val="en-US"/>
        </w:rPr>
        <w:t>, User? user = null)</w:t>
      </w:r>
    </w:p>
    <w:p w14:paraId="0D265A7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1369FC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predicate = </w:t>
      </w:r>
      <w:proofErr w:type="spellStart"/>
      <w:r w:rsidRPr="008E7315">
        <w:rPr>
          <w:noProof w:val="0"/>
          <w:lang w:val="en-US"/>
        </w:rPr>
        <w:t>PredicateBuilder.New</w:t>
      </w:r>
      <w:proofErr w:type="spellEnd"/>
      <w:r w:rsidRPr="008E7315">
        <w:rPr>
          <w:noProof w:val="0"/>
          <w:lang w:val="en-US"/>
        </w:rPr>
        <w:t>&lt;Book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640495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foreach (var </w:t>
      </w:r>
      <w:proofErr w:type="spellStart"/>
      <w:r w:rsidRPr="008E7315">
        <w:rPr>
          <w:noProof w:val="0"/>
          <w:lang w:val="en-US"/>
        </w:rPr>
        <w:t>propInfo</w:t>
      </w:r>
      <w:proofErr w:type="spellEnd"/>
      <w:r w:rsidRPr="008E7315">
        <w:rPr>
          <w:noProof w:val="0"/>
          <w:lang w:val="en-US"/>
        </w:rPr>
        <w:t xml:space="preserve"> in </w:t>
      </w:r>
      <w:proofErr w:type="spellStart"/>
      <w:r w:rsidRPr="008E7315">
        <w:rPr>
          <w:noProof w:val="0"/>
          <w:lang w:val="en-US"/>
        </w:rPr>
        <w:t>searchRequest.GetType</w:t>
      </w:r>
      <w:proofErr w:type="spellEnd"/>
      <w:r w:rsidRPr="008E7315">
        <w:rPr>
          <w:noProof w:val="0"/>
          <w:lang w:val="en-US"/>
        </w:rPr>
        <w:t>(</w:t>
      </w:r>
      <w:proofErr w:type="gramStart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GetProperties</w:t>
      </w:r>
      <w:proofErr w:type="spellEnd"/>
      <w:proofErr w:type="gramEnd"/>
      <w:r w:rsidRPr="008E7315">
        <w:rPr>
          <w:noProof w:val="0"/>
          <w:lang w:val="en-US"/>
        </w:rPr>
        <w:t>())</w:t>
      </w:r>
    </w:p>
    <w:p w14:paraId="1ED985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19DDA54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    if (</w:t>
      </w:r>
      <w:proofErr w:type="spellStart"/>
      <w:r w:rsidRPr="008E7315">
        <w:rPr>
          <w:noProof w:val="0"/>
          <w:lang w:val="en-US"/>
        </w:rPr>
        <w:t>propInfo.GetValue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searchRequest</w:t>
      </w:r>
      <w:proofErr w:type="spellEnd"/>
      <w:r w:rsidRPr="008E7315">
        <w:rPr>
          <w:noProof w:val="0"/>
          <w:lang w:val="en-US"/>
        </w:rPr>
        <w:t xml:space="preserve">) is not string </w:t>
      </w:r>
      <w:proofErr w:type="spellStart"/>
      <w:r w:rsidRPr="008E7315">
        <w:rPr>
          <w:noProof w:val="0"/>
          <w:lang w:val="en-US"/>
        </w:rPr>
        <w:t>stringValue</w:t>
      </w:r>
      <w:proofErr w:type="spellEnd"/>
    </w:p>
    <w:p w14:paraId="671AC8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|</w:t>
      </w:r>
      <w:proofErr w:type="gramStart"/>
      <w:r w:rsidRPr="008E7315">
        <w:rPr>
          <w:noProof w:val="0"/>
          <w:lang w:val="en-US"/>
        </w:rPr>
        <w:t>| !</w:t>
      </w:r>
      <w:proofErr w:type="spellStart"/>
      <w:r w:rsidRPr="008E7315">
        <w:rPr>
          <w:noProof w:val="0"/>
          <w:lang w:val="en-US"/>
        </w:rPr>
        <w:t>typeof</w:t>
      </w:r>
      <w:proofErr w:type="spellEnd"/>
      <w:proofErr w:type="gramEnd"/>
      <w:r w:rsidRPr="008E7315">
        <w:rPr>
          <w:noProof w:val="0"/>
          <w:lang w:val="en-US"/>
        </w:rPr>
        <w:t>(Book).</w:t>
      </w:r>
      <w:proofErr w:type="spellStart"/>
      <w:r w:rsidRPr="008E7315">
        <w:rPr>
          <w:noProof w:val="0"/>
          <w:lang w:val="en-US"/>
        </w:rPr>
        <w:t>GetProperties</w:t>
      </w:r>
      <w:proofErr w:type="spellEnd"/>
      <w:r w:rsidRPr="008E7315">
        <w:rPr>
          <w:noProof w:val="0"/>
          <w:lang w:val="en-US"/>
        </w:rPr>
        <w:t xml:space="preserve">().Select(p =&gt; </w:t>
      </w:r>
      <w:proofErr w:type="spellStart"/>
      <w:r w:rsidRPr="008E7315">
        <w:rPr>
          <w:noProof w:val="0"/>
          <w:lang w:val="en-US"/>
        </w:rPr>
        <w:t>p.Name</w:t>
      </w:r>
      <w:proofErr w:type="spellEnd"/>
      <w:r w:rsidRPr="008E7315">
        <w:rPr>
          <w:noProof w:val="0"/>
          <w:lang w:val="en-US"/>
        </w:rPr>
        <w:t>).Contains(</w:t>
      </w:r>
      <w:proofErr w:type="spellStart"/>
      <w:r w:rsidRPr="008E7315">
        <w:rPr>
          <w:noProof w:val="0"/>
          <w:lang w:val="en-US"/>
        </w:rPr>
        <w:t>propInfo.Name</w:t>
      </w:r>
      <w:proofErr w:type="spellEnd"/>
      <w:r w:rsidRPr="008E7315">
        <w:rPr>
          <w:noProof w:val="0"/>
          <w:lang w:val="en-US"/>
        </w:rPr>
        <w:t>))</w:t>
      </w:r>
    </w:p>
    <w:p w14:paraId="0983D3B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r w:rsidRPr="001804BD">
        <w:rPr>
          <w:noProof w:val="0"/>
          <w:lang w:val="en-US"/>
        </w:rPr>
        <w:t>continue;</w:t>
      </w:r>
    </w:p>
    <w:p w14:paraId="215E23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var expr = </w:t>
      </w:r>
      <w:proofErr w:type="spellStart"/>
      <w:r w:rsidRPr="008E7315">
        <w:rPr>
          <w:noProof w:val="0"/>
          <w:lang w:val="en-US"/>
        </w:rPr>
        <w:t>GetStringContainsExpression</w:t>
      </w:r>
      <w:proofErr w:type="spellEnd"/>
      <w:r w:rsidRPr="008E7315">
        <w:rPr>
          <w:noProof w:val="0"/>
          <w:lang w:val="en-US"/>
        </w:rPr>
        <w:t>&lt;Book</w:t>
      </w:r>
      <w:proofErr w:type="gramStart"/>
      <w:r w:rsidRPr="008E7315">
        <w:rPr>
          <w:noProof w:val="0"/>
          <w:lang w:val="en-US"/>
        </w:rPr>
        <w:t>&gt;(</w:t>
      </w:r>
      <w:proofErr w:type="spellStart"/>
      <w:proofErr w:type="gramEnd"/>
      <w:r w:rsidRPr="008E7315">
        <w:rPr>
          <w:noProof w:val="0"/>
          <w:lang w:val="en-US"/>
        </w:rPr>
        <w:t>propInfo.Name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stringValue</w:t>
      </w:r>
      <w:proofErr w:type="spellEnd"/>
      <w:r w:rsidRPr="008E7315">
        <w:rPr>
          <w:noProof w:val="0"/>
          <w:lang w:val="en-US"/>
        </w:rPr>
        <w:t>);</w:t>
      </w:r>
    </w:p>
    <w:p w14:paraId="3378F77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 xml:space="preserve">predicate = </w:t>
      </w:r>
      <w:proofErr w:type="spellStart"/>
      <w:proofErr w:type="gramStart"/>
      <w:r w:rsidRPr="001804BD">
        <w:rPr>
          <w:noProof w:val="0"/>
          <w:lang w:val="en-US"/>
        </w:rPr>
        <w:t>predicate.Or</w:t>
      </w:r>
      <w:proofErr w:type="spellEnd"/>
      <w:proofErr w:type="gramEnd"/>
      <w:r w:rsidRPr="001804BD">
        <w:rPr>
          <w:noProof w:val="0"/>
          <w:lang w:val="en-US"/>
        </w:rPr>
        <w:t>(expr);</w:t>
      </w:r>
    </w:p>
    <w:p w14:paraId="42BAD3A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}</w:t>
      </w:r>
    </w:p>
    <w:p w14:paraId="14562FFE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497BEE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if (</w:t>
      </w:r>
      <w:proofErr w:type="spellStart"/>
      <w:r w:rsidRPr="008E7315">
        <w:rPr>
          <w:noProof w:val="0"/>
          <w:lang w:val="en-US"/>
        </w:rPr>
        <w:t>searchRequest.Authors</w:t>
      </w:r>
      <w:proofErr w:type="spellEnd"/>
      <w:r w:rsidRPr="008E7315">
        <w:rPr>
          <w:noProof w:val="0"/>
          <w:lang w:val="en-US"/>
        </w:rPr>
        <w:t xml:space="preserve"> is </w:t>
      </w:r>
      <w:proofErr w:type="gramStart"/>
      <w:r w:rsidRPr="008E7315">
        <w:rPr>
          <w:noProof w:val="0"/>
          <w:lang w:val="en-US"/>
        </w:rPr>
        <w:t>{ Length</w:t>
      </w:r>
      <w:proofErr w:type="gramEnd"/>
      <w:r w:rsidRPr="008E7315">
        <w:rPr>
          <w:noProof w:val="0"/>
          <w:lang w:val="en-US"/>
        </w:rPr>
        <w:t>: &gt; 0 })</w:t>
      </w:r>
    </w:p>
    <w:p w14:paraId="328ACBA7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11B3845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predicate = </w:t>
      </w:r>
      <w:proofErr w:type="spellStart"/>
      <w:proofErr w:type="gramStart"/>
      <w:r w:rsidRPr="008E7315">
        <w:rPr>
          <w:noProof w:val="0"/>
          <w:lang w:val="en-US"/>
        </w:rPr>
        <w:t>predicate.Or</w:t>
      </w:r>
      <w:proofErr w:type="spellEnd"/>
      <w:proofErr w:type="gramEnd"/>
      <w:r w:rsidRPr="008E7315">
        <w:rPr>
          <w:noProof w:val="0"/>
          <w:lang w:val="en-US"/>
        </w:rPr>
        <w:t xml:space="preserve">(b =&gt; </w:t>
      </w:r>
      <w:proofErr w:type="spellStart"/>
      <w:r w:rsidRPr="008E7315">
        <w:rPr>
          <w:noProof w:val="0"/>
          <w:lang w:val="en-US"/>
        </w:rPr>
        <w:t>b.Authors.Intersect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searchRequest.Authors</w:t>
      </w:r>
      <w:proofErr w:type="spellEnd"/>
      <w:r w:rsidRPr="008E7315">
        <w:rPr>
          <w:noProof w:val="0"/>
          <w:lang w:val="en-US"/>
        </w:rPr>
        <w:t>).Any());</w:t>
      </w:r>
    </w:p>
    <w:p w14:paraId="2EE79ED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6C59DA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63D2F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request = new </w:t>
      </w:r>
      <w:proofErr w:type="spellStart"/>
      <w:proofErr w:type="gramStart"/>
      <w:r w:rsidRPr="008E7315">
        <w:rPr>
          <w:noProof w:val="0"/>
          <w:lang w:val="en-US"/>
        </w:rPr>
        <w:t>PageRequestDto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545572E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searchRequest.PageNumber</w:t>
      </w:r>
      <w:proofErr w:type="spellEnd"/>
      <w:r w:rsidRPr="008E7315">
        <w:rPr>
          <w:noProof w:val="0"/>
          <w:lang w:val="en-US"/>
        </w:rPr>
        <w:t>,</w:t>
      </w:r>
    </w:p>
    <w:p w14:paraId="6D25395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searchRequest.PageSize</w:t>
      </w:r>
      <w:proofErr w:type="spellEnd"/>
      <w:r w:rsidRPr="008E7315">
        <w:rPr>
          <w:noProof w:val="0"/>
          <w:lang w:val="en-US"/>
        </w:rPr>
        <w:t>,</w:t>
      </w:r>
    </w:p>
    <w:p w14:paraId="4814C3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searchRequest.SortProperty</w:t>
      </w:r>
      <w:proofErr w:type="spellEnd"/>
      <w:r w:rsidRPr="008E7315">
        <w:rPr>
          <w:noProof w:val="0"/>
          <w:lang w:val="en-US"/>
        </w:rPr>
        <w:t>,</w:t>
      </w:r>
    </w:p>
    <w:p w14:paraId="5FAB2E2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searchRequest.SortOrder</w:t>
      </w:r>
      <w:proofErr w:type="spellEnd"/>
      <w:r w:rsidRPr="008E7315">
        <w:rPr>
          <w:noProof w:val="0"/>
          <w:lang w:val="en-US"/>
        </w:rPr>
        <w:t xml:space="preserve"> ??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SortOrder.Asc</w:t>
      </w:r>
      <w:proofErr w:type="spellEnd"/>
    </w:p>
    <w:p w14:paraId="4515AC5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);</w:t>
      </w:r>
    </w:p>
    <w:p w14:paraId="6B804A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await </w:t>
      </w:r>
      <w:proofErr w:type="spellStart"/>
      <w:r w:rsidRPr="008E7315">
        <w:rPr>
          <w:noProof w:val="0"/>
          <w:lang w:val="en-US"/>
        </w:rPr>
        <w:t>bookService.GetPageAsync</w:t>
      </w:r>
      <w:proofErr w:type="spellEnd"/>
      <w:r w:rsidRPr="008E7315">
        <w:rPr>
          <w:noProof w:val="0"/>
          <w:lang w:val="en-US"/>
        </w:rPr>
        <w:t>(request, predicate, user);</w:t>
      </w:r>
    </w:p>
    <w:p w14:paraId="33B1885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3CC807B6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60DC9A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SearchByBookTexts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TextSearchRequestDto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0A33063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62828D8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>if (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request.Pattern</w:t>
      </w:r>
      <w:proofErr w:type="spellEnd"/>
      <w:r w:rsidRPr="008E7315">
        <w:rPr>
          <w:noProof w:val="0"/>
          <w:lang w:val="en-US"/>
        </w:rPr>
        <w:t xml:space="preserve">)) throw new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request.Pattern</w:t>
      </w:r>
      <w:proofErr w:type="spellEnd"/>
      <w:r w:rsidRPr="008E7315">
        <w:rPr>
          <w:noProof w:val="0"/>
          <w:lang w:val="en-US"/>
        </w:rPr>
        <w:t>);</w:t>
      </w:r>
    </w:p>
    <w:p w14:paraId="457C3F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normalizedPageNumber</w:t>
      </w:r>
      <w:proofErr w:type="spellEnd"/>
      <w:r w:rsidRPr="008E7315">
        <w:rPr>
          <w:noProof w:val="0"/>
          <w:lang w:val="en-US"/>
        </w:rPr>
        <w:t xml:space="preserve"> = PageDto&lt;BookTextDto&gt;.GetNormalizedPageNumber(</w:t>
      </w:r>
      <w:proofErr w:type="gramStart"/>
      <w:r w:rsidRPr="008E7315">
        <w:rPr>
          <w:noProof w:val="0"/>
          <w:lang w:val="en-US"/>
        </w:rPr>
        <w:t>request.PageNumber</w:t>
      </w:r>
      <w:proofErr w:type="gramEnd"/>
      <w:r w:rsidRPr="008E7315">
        <w:rPr>
          <w:noProof w:val="0"/>
          <w:lang w:val="en-US"/>
        </w:rPr>
        <w:t>);</w:t>
      </w:r>
    </w:p>
    <w:p w14:paraId="4A91421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var query = </w:t>
      </w:r>
      <w:proofErr w:type="spellStart"/>
      <w:r w:rsidRPr="001804BD">
        <w:rPr>
          <w:noProof w:val="0"/>
          <w:lang w:val="en-US"/>
        </w:rPr>
        <w:t>dbContext.BookTexts</w:t>
      </w:r>
      <w:proofErr w:type="spellEnd"/>
    </w:p>
    <w:p w14:paraId="41A27AC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.Where</w:t>
      </w:r>
      <w:proofErr w:type="gramEnd"/>
      <w:r w:rsidRPr="008E7315">
        <w:rPr>
          <w:noProof w:val="0"/>
          <w:lang w:val="en-US"/>
        </w:rPr>
        <w:t xml:space="preserve">(t =&gt; </w:t>
      </w:r>
      <w:proofErr w:type="spellStart"/>
      <w:r w:rsidRPr="008E7315">
        <w:rPr>
          <w:noProof w:val="0"/>
          <w:lang w:val="en-US"/>
        </w:rPr>
        <w:t>EF.Functions.ToTsVector</w:t>
      </w:r>
      <w:proofErr w:type="spell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english</w:t>
      </w:r>
      <w:proofErr w:type="spellEnd"/>
      <w:r w:rsidRPr="008E7315">
        <w:rPr>
          <w:noProof w:val="0"/>
          <w:lang w:val="en-US"/>
        </w:rPr>
        <w:t xml:space="preserve">", </w:t>
      </w:r>
      <w:proofErr w:type="spellStart"/>
      <w:r w:rsidRPr="008E7315">
        <w:rPr>
          <w:noProof w:val="0"/>
          <w:lang w:val="en-US"/>
        </w:rPr>
        <w:t>t.Text</w:t>
      </w:r>
      <w:proofErr w:type="spellEnd"/>
      <w:r w:rsidRPr="008E7315">
        <w:rPr>
          <w:noProof w:val="0"/>
          <w:lang w:val="en-US"/>
        </w:rPr>
        <w:t>).Matches(</w:t>
      </w:r>
      <w:proofErr w:type="spellStart"/>
      <w:r w:rsidRPr="008E7315">
        <w:rPr>
          <w:noProof w:val="0"/>
          <w:lang w:val="en-US"/>
        </w:rPr>
        <w:t>request.Pattern</w:t>
      </w:r>
      <w:proofErr w:type="spellEnd"/>
      <w:r w:rsidRPr="008E7315">
        <w:rPr>
          <w:noProof w:val="0"/>
          <w:lang w:val="en-US"/>
        </w:rPr>
        <w:t>))</w:t>
      </w:r>
    </w:p>
    <w:p w14:paraId="114BE9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OrderBy</w:t>
      </w:r>
      <w:proofErr w:type="spellEnd"/>
      <w:proofErr w:type="gramEnd"/>
      <w:r w:rsidRPr="008E7315">
        <w:rPr>
          <w:noProof w:val="0"/>
          <w:lang w:val="en-US"/>
        </w:rPr>
        <w:t xml:space="preserve">(t =&gt; </w:t>
      </w:r>
      <w:proofErr w:type="spellStart"/>
      <w:r w:rsidRPr="008E7315">
        <w:rPr>
          <w:noProof w:val="0"/>
          <w:lang w:val="en-US"/>
        </w:rPr>
        <w:t>t.PageNumber</w:t>
      </w:r>
      <w:proofErr w:type="spellEnd"/>
      <w:r w:rsidRPr="008E7315">
        <w:rPr>
          <w:noProof w:val="0"/>
          <w:lang w:val="en-US"/>
        </w:rPr>
        <w:t>)</w:t>
      </w:r>
    </w:p>
    <w:p w14:paraId="2840EDE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.Skip</w:t>
      </w:r>
      <w:proofErr w:type="gramEnd"/>
      <w:r w:rsidRPr="008E7315">
        <w:rPr>
          <w:noProof w:val="0"/>
          <w:lang w:val="en-US"/>
        </w:rPr>
        <w:t>((</w:t>
      </w:r>
      <w:proofErr w:type="spellStart"/>
      <w:r w:rsidRPr="008E7315">
        <w:rPr>
          <w:noProof w:val="0"/>
          <w:lang w:val="en-US"/>
        </w:rPr>
        <w:t>normalizedPageNumber</w:t>
      </w:r>
      <w:proofErr w:type="spellEnd"/>
      <w:r w:rsidRPr="008E7315">
        <w:rPr>
          <w:noProof w:val="0"/>
          <w:lang w:val="en-US"/>
        </w:rPr>
        <w:t xml:space="preserve"> - 1) * </w:t>
      </w:r>
      <w:proofErr w:type="spellStart"/>
      <w:r w:rsidRPr="008E7315">
        <w:rPr>
          <w:noProof w:val="0"/>
          <w:lang w:val="en-US"/>
        </w:rPr>
        <w:t>request.PageSize</w:t>
      </w:r>
      <w:proofErr w:type="spellEnd"/>
      <w:r w:rsidRPr="008E7315">
        <w:rPr>
          <w:noProof w:val="0"/>
          <w:lang w:val="en-US"/>
        </w:rPr>
        <w:t>)</w:t>
      </w:r>
    </w:p>
    <w:p w14:paraId="5DF2CD9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.Take</w:t>
      </w:r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request.PageSize</w:t>
      </w:r>
      <w:proofErr w:type="spellEnd"/>
      <w:r w:rsidRPr="008E7315">
        <w:rPr>
          <w:noProof w:val="0"/>
          <w:lang w:val="en-US"/>
        </w:rPr>
        <w:t>)</w:t>
      </w:r>
    </w:p>
    <w:p w14:paraId="46C5250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.Select</w:t>
      </w:r>
      <w:proofErr w:type="gramEnd"/>
      <w:r w:rsidRPr="008E7315">
        <w:rPr>
          <w:noProof w:val="0"/>
          <w:lang w:val="en-US"/>
        </w:rPr>
        <w:t xml:space="preserve">(t =&gt; </w:t>
      </w:r>
      <w:proofErr w:type="spellStart"/>
      <w:r w:rsidRPr="008E7315">
        <w:rPr>
          <w:noProof w:val="0"/>
          <w:lang w:val="en-US"/>
        </w:rPr>
        <w:t>t.ToDto</w:t>
      </w:r>
      <w:proofErr w:type="spellEnd"/>
      <w:r w:rsidRPr="008E7315">
        <w:rPr>
          <w:noProof w:val="0"/>
          <w:lang w:val="en-US"/>
        </w:rPr>
        <w:t>());</w:t>
      </w:r>
    </w:p>
    <w:p w14:paraId="142AEA0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D607F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query.CountAsync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09FBFE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BookTextDto</w:t>
      </w:r>
      <w:proofErr w:type="spellEnd"/>
      <w:r w:rsidRPr="008E7315">
        <w:rPr>
          <w:noProof w:val="0"/>
          <w:lang w:val="en-US"/>
        </w:rPr>
        <w:t>&gt;.</w:t>
      </w:r>
      <w:proofErr w:type="spellStart"/>
      <w:r w:rsidRPr="008E7315">
        <w:rPr>
          <w:noProof w:val="0"/>
          <w:lang w:val="en-US"/>
        </w:rPr>
        <w:t>CountPage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proofErr w:type="gramStart"/>
      <w:r w:rsidRPr="008E7315">
        <w:rPr>
          <w:noProof w:val="0"/>
          <w:lang w:val="en-US"/>
        </w:rPr>
        <w:t>request.PageSize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236C9D5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searchResults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query.ToListAsync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18DC78D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D144AA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PageDto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BookTextDto</w:t>
      </w:r>
      <w:proofErr w:type="spellEnd"/>
      <w:r w:rsidRPr="008E7315">
        <w:rPr>
          <w:noProof w:val="0"/>
          <w:lang w:val="en-US"/>
        </w:rPr>
        <w:t>&gt;.</w:t>
      </w:r>
      <w:proofErr w:type="spellStart"/>
      <w:r w:rsidRPr="008E7315">
        <w:rPr>
          <w:noProof w:val="0"/>
          <w:lang w:val="en-US"/>
        </w:rPr>
        <w:t>Builder.Create</w:t>
      </w:r>
      <w:proofErr w:type="spellEnd"/>
      <w:proofErr w:type="gramEnd"/>
      <w:r w:rsidRPr="008E7315">
        <w:rPr>
          <w:noProof w:val="0"/>
          <w:lang w:val="en-US"/>
        </w:rPr>
        <w:t>()</w:t>
      </w:r>
    </w:p>
    <w:p w14:paraId="6E801F1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SetPageCount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>)</w:t>
      </w:r>
    </w:p>
    <w:p w14:paraId="443580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SetPageNumber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normalizedPageNumber</w:t>
      </w:r>
      <w:proofErr w:type="spellEnd"/>
      <w:r w:rsidRPr="008E7315">
        <w:rPr>
          <w:noProof w:val="0"/>
          <w:lang w:val="en-US"/>
        </w:rPr>
        <w:t>)</w:t>
      </w:r>
    </w:p>
    <w:p w14:paraId="53A11B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SetTotalItemCount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totalItemCount</w:t>
      </w:r>
      <w:proofErr w:type="spellEnd"/>
      <w:r w:rsidRPr="008E7315">
        <w:rPr>
          <w:noProof w:val="0"/>
          <w:lang w:val="en-US"/>
        </w:rPr>
        <w:t>)</w:t>
      </w:r>
    </w:p>
    <w:p w14:paraId="66A82DC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SetItems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searchResults</w:t>
      </w:r>
      <w:proofErr w:type="spellEnd"/>
      <w:r w:rsidRPr="008E7315">
        <w:rPr>
          <w:noProof w:val="0"/>
          <w:lang w:val="en-US"/>
        </w:rPr>
        <w:t>)</w:t>
      </w:r>
    </w:p>
    <w:p w14:paraId="5CF0FA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.Build</w:t>
      </w:r>
      <w:proofErr w:type="gramEnd"/>
      <w:r w:rsidRPr="008E7315">
        <w:rPr>
          <w:noProof w:val="0"/>
          <w:lang w:val="en-US"/>
        </w:rPr>
        <w:t>();</w:t>
      </w:r>
    </w:p>
    <w:p w14:paraId="23D7CC9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28D16D7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56049B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// Original: https://stackoverflow.com/questions/278684/how-do-i-create-an-expression-tree-to-represent-string-containsterm-in-c</w:t>
      </w:r>
    </w:p>
    <w:p w14:paraId="59F7C34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// </w:t>
      </w:r>
      <w:proofErr w:type="gramStart"/>
      <w:r w:rsidRPr="008E7315">
        <w:rPr>
          <w:noProof w:val="0"/>
          <w:lang w:val="en-US"/>
        </w:rPr>
        <w:t>Also</w:t>
      </w:r>
      <w:proofErr w:type="gramEnd"/>
      <w:r w:rsidRPr="008E7315">
        <w:rPr>
          <w:noProof w:val="0"/>
          <w:lang w:val="en-US"/>
        </w:rPr>
        <w:t xml:space="preserve"> you can read: https://learn.microsoft.com/en-us/dotnet/csharp/advanced-topics/expression-trees/expression-trees-building</w:t>
      </w:r>
    </w:p>
    <w:p w14:paraId="110B223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static Expression&lt;Func&lt;T, bool&gt;&gt; </w:t>
      </w:r>
      <w:proofErr w:type="spellStart"/>
      <w:r w:rsidRPr="008E7315">
        <w:rPr>
          <w:noProof w:val="0"/>
          <w:lang w:val="en-US"/>
        </w:rPr>
        <w:t>GetStringContainsExpression</w:t>
      </w:r>
      <w:proofErr w:type="spellEnd"/>
      <w:r w:rsidRPr="008E7315">
        <w:rPr>
          <w:noProof w:val="0"/>
          <w:lang w:val="en-US"/>
        </w:rPr>
        <w:t>&lt;T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propertyName</w:t>
      </w:r>
      <w:proofErr w:type="spellEnd"/>
      <w:r w:rsidRPr="008E7315">
        <w:rPr>
          <w:noProof w:val="0"/>
          <w:lang w:val="en-US"/>
        </w:rPr>
        <w:t xml:space="preserve">, string </w:t>
      </w:r>
      <w:proofErr w:type="spellStart"/>
      <w:r w:rsidRPr="008E7315">
        <w:rPr>
          <w:noProof w:val="0"/>
          <w:lang w:val="en-US"/>
        </w:rPr>
        <w:t>propertyValue</w:t>
      </w:r>
      <w:proofErr w:type="spellEnd"/>
      <w:r w:rsidRPr="008E7315">
        <w:rPr>
          <w:noProof w:val="0"/>
          <w:lang w:val="en-US"/>
        </w:rPr>
        <w:t>)</w:t>
      </w:r>
    </w:p>
    <w:p w14:paraId="732C138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CF739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parameterExp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Expression.Parameter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typeof</w:t>
      </w:r>
      <w:proofErr w:type="spellEnd"/>
      <w:r w:rsidRPr="008E7315">
        <w:rPr>
          <w:noProof w:val="0"/>
          <w:lang w:val="en-US"/>
        </w:rPr>
        <w:t>(T), "anything");</w:t>
      </w:r>
    </w:p>
    <w:p w14:paraId="336B9A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propertyExp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Expression.Property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parameterExp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propertyName</w:t>
      </w:r>
      <w:proofErr w:type="spellEnd"/>
      <w:r w:rsidRPr="008E7315">
        <w:rPr>
          <w:noProof w:val="0"/>
          <w:lang w:val="en-US"/>
        </w:rPr>
        <w:t>);</w:t>
      </w:r>
    </w:p>
    <w:p w14:paraId="420B65B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method = </w:t>
      </w:r>
      <w:proofErr w:type="spellStart"/>
      <w:r w:rsidRPr="008E7315">
        <w:rPr>
          <w:noProof w:val="0"/>
          <w:lang w:val="en-US"/>
        </w:rPr>
        <w:t>typeof</w:t>
      </w:r>
      <w:proofErr w:type="spellEnd"/>
      <w:r w:rsidRPr="008E7315">
        <w:rPr>
          <w:noProof w:val="0"/>
          <w:lang w:val="en-US"/>
        </w:rPr>
        <w:t>(string</w:t>
      </w:r>
      <w:proofErr w:type="gramStart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GetMethod</w:t>
      </w:r>
      <w:proofErr w:type="spellEnd"/>
      <w:proofErr w:type="gramEnd"/>
      <w:r w:rsidRPr="008E7315">
        <w:rPr>
          <w:noProof w:val="0"/>
          <w:lang w:val="en-US"/>
        </w:rPr>
        <w:t>("Contains", [</w:t>
      </w:r>
      <w:proofErr w:type="spellStart"/>
      <w:r w:rsidRPr="008E7315">
        <w:rPr>
          <w:noProof w:val="0"/>
          <w:lang w:val="en-US"/>
        </w:rPr>
        <w:t>typeof</w:t>
      </w:r>
      <w:proofErr w:type="spellEnd"/>
      <w:r w:rsidRPr="008E7315">
        <w:rPr>
          <w:noProof w:val="0"/>
          <w:lang w:val="en-US"/>
        </w:rPr>
        <w:t>(string)]);</w:t>
      </w:r>
    </w:p>
    <w:p w14:paraId="4A4942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someValue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Expression.Constant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propertyValue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typeof</w:t>
      </w:r>
      <w:proofErr w:type="spellEnd"/>
      <w:r w:rsidRPr="008E7315">
        <w:rPr>
          <w:noProof w:val="0"/>
          <w:lang w:val="en-US"/>
        </w:rPr>
        <w:t>(string));</w:t>
      </w:r>
    </w:p>
    <w:p w14:paraId="77952E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containsMethodExp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Expression.Call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propertyExp</w:t>
      </w:r>
      <w:proofErr w:type="spellEnd"/>
      <w:r w:rsidRPr="008E7315">
        <w:rPr>
          <w:noProof w:val="0"/>
          <w:lang w:val="en-US"/>
        </w:rPr>
        <w:t xml:space="preserve">, </w:t>
      </w:r>
      <w:proofErr w:type="gramStart"/>
      <w:r w:rsidRPr="008E7315">
        <w:rPr>
          <w:noProof w:val="0"/>
          <w:lang w:val="en-US"/>
        </w:rPr>
        <w:t>method!,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someValue</w:t>
      </w:r>
      <w:proofErr w:type="spellEnd"/>
      <w:r w:rsidRPr="008E7315">
        <w:rPr>
          <w:noProof w:val="0"/>
          <w:lang w:val="en-US"/>
        </w:rPr>
        <w:t>);</w:t>
      </w:r>
    </w:p>
    <w:p w14:paraId="3112D3A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A4E67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Expression.Lambda</w:t>
      </w:r>
      <w:proofErr w:type="spellEnd"/>
      <w:r w:rsidRPr="008E7315">
        <w:rPr>
          <w:noProof w:val="0"/>
          <w:lang w:val="en-US"/>
        </w:rPr>
        <w:t>&lt;Func&lt;T, bool&gt;</w:t>
      </w:r>
      <w:proofErr w:type="gramStart"/>
      <w:r w:rsidRPr="008E7315">
        <w:rPr>
          <w:noProof w:val="0"/>
          <w:lang w:val="en-US"/>
        </w:rPr>
        <w:t>&gt;(</w:t>
      </w:r>
      <w:proofErr w:type="spellStart"/>
      <w:proofErr w:type="gramEnd"/>
      <w:r w:rsidRPr="008E7315">
        <w:rPr>
          <w:noProof w:val="0"/>
          <w:lang w:val="en-US"/>
        </w:rPr>
        <w:t>containsMethodExp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parameterExp</w:t>
      </w:r>
      <w:proofErr w:type="spellEnd"/>
      <w:r w:rsidRPr="008E7315">
        <w:rPr>
          <w:noProof w:val="0"/>
          <w:lang w:val="en-US"/>
        </w:rPr>
        <w:t>);</w:t>
      </w:r>
    </w:p>
    <w:p w14:paraId="6CEE8E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6E68A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5549B3E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UserService.cs</w:t>
      </w:r>
      <w:proofErr w:type="spellEnd"/>
      <w:r w:rsidRPr="008E7315">
        <w:rPr>
          <w:noProof w:val="0"/>
          <w:lang w:val="en-US"/>
        </w:rPr>
        <w:t>:</w:t>
      </w:r>
    </w:p>
    <w:p w14:paraId="12AD87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BookManager.Application.Services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633266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3559B3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proofErr w:type="gramStart"/>
      <w:r w:rsidRPr="008E7315">
        <w:rPr>
          <w:noProof w:val="0"/>
          <w:lang w:val="en-US"/>
        </w:rPr>
        <w:t>UserService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56300C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IAppDbContext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dbContext</w:t>
      </w:r>
      <w:proofErr w:type="spellEnd"/>
      <w:r w:rsidRPr="008E7315">
        <w:rPr>
          <w:noProof w:val="0"/>
          <w:lang w:val="en-US"/>
        </w:rPr>
        <w:t>,</w:t>
      </w:r>
    </w:p>
    <w:p w14:paraId="0C6BF32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IValidator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r w:rsidRPr="008E7315">
        <w:rPr>
          <w:noProof w:val="0"/>
          <w:lang w:val="en-US"/>
        </w:rPr>
        <w:t>userAddRequestValidator</w:t>
      </w:r>
      <w:proofErr w:type="spellEnd"/>
      <w:r w:rsidRPr="008E7315">
        <w:rPr>
          <w:noProof w:val="0"/>
          <w:lang w:val="en-US"/>
        </w:rPr>
        <w:t>,</w:t>
      </w:r>
    </w:p>
    <w:p w14:paraId="245BF4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  <w:r w:rsidRPr="008E7315">
        <w:rPr>
          <w:noProof w:val="0"/>
          <w:lang w:val="en-US"/>
        </w:rPr>
        <w:t xml:space="preserve">&lt;User&gt; </w:t>
      </w:r>
      <w:proofErr w:type="spellStart"/>
      <w:r w:rsidRPr="008E7315">
        <w:rPr>
          <w:noProof w:val="0"/>
          <w:lang w:val="en-US"/>
        </w:rPr>
        <w:t>userManager</w:t>
      </w:r>
      <w:proofErr w:type="spellEnd"/>
      <w:r w:rsidRPr="008E7315">
        <w:rPr>
          <w:noProof w:val="0"/>
          <w:lang w:val="en-US"/>
        </w:rPr>
        <w:t>,</w:t>
      </w:r>
    </w:p>
    <w:p w14:paraId="76D15A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IPasswordHasher</w:t>
      </w:r>
      <w:proofErr w:type="spellEnd"/>
      <w:r w:rsidRPr="008E7315">
        <w:rPr>
          <w:noProof w:val="0"/>
          <w:lang w:val="en-US"/>
        </w:rPr>
        <w:t xml:space="preserve">&lt;User&gt; </w:t>
      </w:r>
      <w:proofErr w:type="spellStart"/>
      <w:r w:rsidRPr="008E7315">
        <w:rPr>
          <w:noProof w:val="0"/>
          <w:lang w:val="en-US"/>
        </w:rPr>
        <w:t>passwordHasher</w:t>
      </w:r>
      <w:proofErr w:type="spellEnd"/>
      <w:r w:rsidRPr="008E7315">
        <w:rPr>
          <w:noProof w:val="0"/>
          <w:lang w:val="en-US"/>
        </w:rPr>
        <w:t>)</w:t>
      </w:r>
    </w:p>
    <w:p w14:paraId="588533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: </w:t>
      </w:r>
      <w:proofErr w:type="spellStart"/>
      <w:r w:rsidRPr="008E7315">
        <w:rPr>
          <w:noProof w:val="0"/>
          <w:lang w:val="en-US"/>
        </w:rPr>
        <w:t>IUserService</w:t>
      </w:r>
      <w:proofErr w:type="spellEnd"/>
    </w:p>
    <w:p w14:paraId="090FBDC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BEFD94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IAsyncEnumerable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GetAllUsers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7B6F40C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615C14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dbContext.Users.Select</w:t>
      </w:r>
      <w:proofErr w:type="spellEnd"/>
      <w:proofErr w:type="gramEnd"/>
      <w:r w:rsidRPr="008E7315">
        <w:rPr>
          <w:noProof w:val="0"/>
          <w:lang w:val="en-US"/>
        </w:rPr>
        <w:t xml:space="preserve">(u =&gt; </w:t>
      </w:r>
      <w:proofErr w:type="spellStart"/>
      <w:r w:rsidRPr="008E7315">
        <w:rPr>
          <w:noProof w:val="0"/>
          <w:lang w:val="en-US"/>
        </w:rPr>
        <w:t>u.ToDto</w:t>
      </w:r>
      <w:proofErr w:type="spellEnd"/>
      <w:r w:rsidRPr="008E7315">
        <w:rPr>
          <w:noProof w:val="0"/>
          <w:lang w:val="en-US"/>
        </w:rPr>
        <w:t>()).</w:t>
      </w:r>
      <w:proofErr w:type="spellStart"/>
      <w:r w:rsidRPr="008E7315">
        <w:rPr>
          <w:noProof w:val="0"/>
          <w:lang w:val="en-US"/>
        </w:rPr>
        <w:t>AsAsyncEnumerable</w:t>
      </w:r>
      <w:proofErr w:type="spellEnd"/>
      <w:r w:rsidRPr="008E7315">
        <w:rPr>
          <w:noProof w:val="0"/>
          <w:lang w:val="en-US"/>
        </w:rPr>
        <w:t>();</w:t>
      </w:r>
    </w:p>
    <w:p w14:paraId="3BA5961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5A7BD894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C3099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CreateUser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4F6AA32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90165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validationResult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r w:rsidRPr="008E7315">
        <w:rPr>
          <w:noProof w:val="0"/>
          <w:lang w:val="en-US"/>
        </w:rPr>
        <w:t>userAddRequestValidator.ValidateAsync</w:t>
      </w:r>
      <w:proofErr w:type="spellEnd"/>
      <w:r w:rsidRPr="008E7315">
        <w:rPr>
          <w:noProof w:val="0"/>
          <w:lang w:val="en-US"/>
        </w:rPr>
        <w:t>(request);</w:t>
      </w:r>
    </w:p>
    <w:p w14:paraId="55A0065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validationResult.IsValid</w:t>
      </w:r>
      <w:proofErr w:type="spellEnd"/>
      <w:proofErr w:type="gramEnd"/>
      <w:r w:rsidRPr="008E7315">
        <w:rPr>
          <w:noProof w:val="0"/>
          <w:lang w:val="en-US"/>
        </w:rPr>
        <w:t xml:space="preserve">) throw new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("Invalid request",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(request));</w:t>
      </w:r>
    </w:p>
    <w:p w14:paraId="77210B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newUser</w:t>
      </w:r>
      <w:proofErr w:type="spellEnd"/>
      <w:r w:rsidRPr="008E7315">
        <w:rPr>
          <w:noProof w:val="0"/>
          <w:lang w:val="en-US"/>
        </w:rPr>
        <w:t xml:space="preserve"> = new User</w:t>
      </w:r>
    </w:p>
    <w:p w14:paraId="49BC84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03EE2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UserName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request.Name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679056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276384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newUser.PasswordHash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passwordHasher.HashPassword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newUser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proofErr w:type="gramStart"/>
      <w:r w:rsidRPr="008E7315">
        <w:rPr>
          <w:noProof w:val="0"/>
          <w:lang w:val="en-US"/>
        </w:rPr>
        <w:t>request.PinCode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2FD5C0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identityResult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r w:rsidRPr="008E7315">
        <w:rPr>
          <w:noProof w:val="0"/>
          <w:lang w:val="en-US"/>
        </w:rPr>
        <w:t>userManager.CreateAsync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newUser</w:t>
      </w:r>
      <w:proofErr w:type="spellEnd"/>
      <w:r w:rsidRPr="008E7315">
        <w:rPr>
          <w:noProof w:val="0"/>
          <w:lang w:val="en-US"/>
        </w:rPr>
        <w:t>);</w:t>
      </w:r>
    </w:p>
    <w:p w14:paraId="364F76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identityResult.Succeeded</w:t>
      </w:r>
      <w:proofErr w:type="spellEnd"/>
      <w:proofErr w:type="gramEnd"/>
      <w:r w:rsidRPr="008E7315">
        <w:rPr>
          <w:noProof w:val="0"/>
          <w:lang w:val="en-US"/>
        </w:rPr>
        <w:t>)</w:t>
      </w:r>
    </w:p>
    <w:p w14:paraId="218FC7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spellStart"/>
      <w:proofErr w:type="gramStart"/>
      <w:r w:rsidRPr="008E7315">
        <w:rPr>
          <w:noProof w:val="0"/>
          <w:lang w:val="en-US"/>
        </w:rPr>
        <w:t>UserCreationException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"Failed to create a user");</w:t>
      </w:r>
    </w:p>
    <w:p w14:paraId="23DA550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9FCFBC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await </w:t>
      </w:r>
      <w:proofErr w:type="spellStart"/>
      <w:r w:rsidRPr="008E7315">
        <w:rPr>
          <w:noProof w:val="0"/>
          <w:lang w:val="en-US"/>
        </w:rPr>
        <w:t>userManager.FindByNameAsync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newUser.UserName</w:t>
      </w:r>
      <w:proofErr w:type="spellEnd"/>
      <w:r w:rsidRPr="008E7315">
        <w:rPr>
          <w:noProof w:val="0"/>
          <w:lang w:val="en-US"/>
        </w:rPr>
        <w:t>)</w:t>
      </w:r>
    </w:p>
    <w:p w14:paraId="495311E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?? throw new </w:t>
      </w:r>
      <w:proofErr w:type="spellStart"/>
      <w:proofErr w:type="gramStart"/>
      <w:r w:rsidRPr="008E7315">
        <w:rPr>
          <w:noProof w:val="0"/>
          <w:lang w:val="en-US"/>
        </w:rPr>
        <w:t>UserCreationException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"Failed to get user entity after an user account creation.");</w:t>
      </w:r>
    </w:p>
    <w:p w14:paraId="12E1946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return </w:t>
      </w:r>
      <w:proofErr w:type="spellStart"/>
      <w:proofErr w:type="gramStart"/>
      <w:r w:rsidRPr="001804BD">
        <w:rPr>
          <w:noProof w:val="0"/>
          <w:lang w:val="en-US"/>
        </w:rPr>
        <w:t>user.ToDto</w:t>
      </w:r>
      <w:proofErr w:type="spellEnd"/>
      <w:proofErr w:type="gramEnd"/>
      <w:r w:rsidRPr="001804BD">
        <w:rPr>
          <w:noProof w:val="0"/>
          <w:lang w:val="en-US"/>
        </w:rPr>
        <w:t>();</w:t>
      </w:r>
    </w:p>
    <w:p w14:paraId="7306AE3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625792A2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4A132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UserDto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UpdateUser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Guid id, </w:t>
      </w:r>
      <w:proofErr w:type="spellStart"/>
      <w:r w:rsidRPr="008E7315">
        <w:rPr>
          <w:noProof w:val="0"/>
          <w:lang w:val="en-US"/>
        </w:rPr>
        <w:t>UserAddRequest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471A8C8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08DC3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validationResult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r w:rsidRPr="008E7315">
        <w:rPr>
          <w:noProof w:val="0"/>
          <w:lang w:val="en-US"/>
        </w:rPr>
        <w:t>userAddRequestValidator.ValidateAsync</w:t>
      </w:r>
      <w:proofErr w:type="spellEnd"/>
      <w:r w:rsidRPr="008E7315">
        <w:rPr>
          <w:noProof w:val="0"/>
          <w:lang w:val="en-US"/>
        </w:rPr>
        <w:t>(request);</w:t>
      </w:r>
    </w:p>
    <w:p w14:paraId="3990EE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validationResult.IsValid</w:t>
      </w:r>
      <w:proofErr w:type="spellEnd"/>
      <w:proofErr w:type="gramEnd"/>
      <w:r w:rsidRPr="008E7315">
        <w:rPr>
          <w:noProof w:val="0"/>
          <w:lang w:val="en-US"/>
        </w:rPr>
        <w:t xml:space="preserve">) throw new </w:t>
      </w:r>
      <w:proofErr w:type="spell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 xml:space="preserve">("Invalid request",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(request));</w:t>
      </w:r>
    </w:p>
    <w:p w14:paraId="080CDE9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0C3A52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foundUser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proofErr w:type="gramStart"/>
      <w:r w:rsidRPr="008E7315">
        <w:rPr>
          <w:noProof w:val="0"/>
          <w:lang w:val="en-US"/>
        </w:rPr>
        <w:t>dbContext.Users.FindAsync</w:t>
      </w:r>
      <w:proofErr w:type="spellEnd"/>
      <w:proofErr w:type="gramEnd"/>
      <w:r w:rsidRPr="008E7315">
        <w:rPr>
          <w:noProof w:val="0"/>
          <w:lang w:val="en-US"/>
        </w:rPr>
        <w:t>([id]);</w:t>
      </w:r>
    </w:p>
    <w:p w14:paraId="1CA3139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r w:rsidRPr="008E7315">
        <w:rPr>
          <w:noProof w:val="0"/>
          <w:lang w:val="en-US"/>
        </w:rPr>
        <w:t>foundUser</w:t>
      </w:r>
      <w:proofErr w:type="spellEnd"/>
      <w:r w:rsidRPr="008E7315">
        <w:rPr>
          <w:noProof w:val="0"/>
          <w:lang w:val="en-US"/>
        </w:rPr>
        <w:t xml:space="preserve"> == null || </w:t>
      </w:r>
      <w:proofErr w:type="spellStart"/>
      <w:proofErr w:type="gramStart"/>
      <w:r w:rsidRPr="008E7315">
        <w:rPr>
          <w:noProof w:val="0"/>
          <w:lang w:val="en-US"/>
        </w:rPr>
        <w:t>string.IsNullOrEmpty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foundUser.UserName</w:t>
      </w:r>
      <w:proofErr w:type="spellEnd"/>
      <w:r w:rsidRPr="008E7315">
        <w:rPr>
          <w:noProof w:val="0"/>
          <w:lang w:val="en-US"/>
        </w:rPr>
        <w:t xml:space="preserve">)) throw new 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();</w:t>
      </w:r>
    </w:p>
    <w:p w14:paraId="37338D0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FB5309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foundUser.PasswordHash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passwordHasher.HashPassword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foundUser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proofErr w:type="gramStart"/>
      <w:r w:rsidRPr="008E7315">
        <w:rPr>
          <w:noProof w:val="0"/>
          <w:lang w:val="en-US"/>
        </w:rPr>
        <w:t>request.PinCode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7515C06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E84494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identityResult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r w:rsidRPr="008E7315">
        <w:rPr>
          <w:noProof w:val="0"/>
          <w:lang w:val="en-US"/>
        </w:rPr>
        <w:t>userManager.UpdateAsync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foundUser</w:t>
      </w:r>
      <w:proofErr w:type="spellEnd"/>
      <w:r w:rsidRPr="008E7315">
        <w:rPr>
          <w:noProof w:val="0"/>
          <w:lang w:val="en-US"/>
        </w:rPr>
        <w:t>);</w:t>
      </w:r>
    </w:p>
    <w:p w14:paraId="13FBF2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identityResult.Succeeded</w:t>
      </w:r>
      <w:proofErr w:type="spellEnd"/>
      <w:proofErr w:type="gramEnd"/>
      <w:r w:rsidRPr="008E7315">
        <w:rPr>
          <w:noProof w:val="0"/>
          <w:lang w:val="en-US"/>
        </w:rPr>
        <w:t>)</w:t>
      </w:r>
    </w:p>
    <w:p w14:paraId="4390EE7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spellStart"/>
      <w:proofErr w:type="gramStart"/>
      <w:r w:rsidRPr="008E7315">
        <w:rPr>
          <w:noProof w:val="0"/>
          <w:lang w:val="en-US"/>
        </w:rPr>
        <w:t>UserUpdateException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"Failed to update user account.");</w:t>
      </w:r>
    </w:p>
    <w:p w14:paraId="2A18DFB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74A2C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updatedUser</w:t>
      </w:r>
      <w:proofErr w:type="spellEnd"/>
      <w:r w:rsidRPr="008E7315">
        <w:rPr>
          <w:noProof w:val="0"/>
          <w:lang w:val="en-US"/>
        </w:rPr>
        <w:t xml:space="preserve"> = await </w:t>
      </w:r>
      <w:proofErr w:type="spellStart"/>
      <w:r w:rsidRPr="008E7315">
        <w:rPr>
          <w:noProof w:val="0"/>
          <w:lang w:val="en-US"/>
        </w:rPr>
        <w:t>userManager.FindByNameAsync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foundUser.UserName</w:t>
      </w:r>
      <w:proofErr w:type="spellEnd"/>
      <w:r w:rsidRPr="008E7315">
        <w:rPr>
          <w:noProof w:val="0"/>
          <w:lang w:val="en-US"/>
        </w:rPr>
        <w:t>)</w:t>
      </w:r>
    </w:p>
    <w:p w14:paraId="13ABEB4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      ?? throw new </w:t>
      </w:r>
      <w:proofErr w:type="spellStart"/>
      <w:proofErr w:type="gramStart"/>
      <w:r w:rsidRPr="008E7315">
        <w:rPr>
          <w:noProof w:val="0"/>
          <w:lang w:val="en-US"/>
        </w:rPr>
        <w:t>UserUpdateException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"Failed to get user entity after an user account update.");</w:t>
      </w:r>
    </w:p>
    <w:p w14:paraId="456CE93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E3AC8B3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return </w:t>
      </w:r>
      <w:proofErr w:type="spellStart"/>
      <w:r w:rsidRPr="001804BD">
        <w:rPr>
          <w:noProof w:val="0"/>
          <w:lang w:val="en-US"/>
        </w:rPr>
        <w:t>updatedUser.ToDto</w:t>
      </w:r>
      <w:proofErr w:type="spellEnd"/>
      <w:r w:rsidRPr="001804BD">
        <w:rPr>
          <w:noProof w:val="0"/>
          <w:lang w:val="en-US"/>
        </w:rPr>
        <w:t>();</w:t>
      </w:r>
    </w:p>
    <w:p w14:paraId="30327B4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1BB137FB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78BD471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async Task </w:t>
      </w:r>
      <w:proofErr w:type="spellStart"/>
      <w:proofErr w:type="gramStart"/>
      <w:r w:rsidRPr="008E7315">
        <w:rPr>
          <w:noProof w:val="0"/>
          <w:lang w:val="en-US"/>
        </w:rPr>
        <w:t>DeleteUser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Guid id)</w:t>
      </w:r>
    </w:p>
    <w:p w14:paraId="105D0BF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5CA07E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found = await </w:t>
      </w:r>
      <w:proofErr w:type="spellStart"/>
      <w:proofErr w:type="gramStart"/>
      <w:r w:rsidRPr="008E7315">
        <w:rPr>
          <w:noProof w:val="0"/>
          <w:lang w:val="en-US"/>
        </w:rPr>
        <w:t>dbContext.Users.FindAsync</w:t>
      </w:r>
      <w:proofErr w:type="spellEnd"/>
      <w:proofErr w:type="gramEnd"/>
      <w:r w:rsidRPr="008E7315">
        <w:rPr>
          <w:noProof w:val="0"/>
          <w:lang w:val="en-US"/>
        </w:rPr>
        <w:t xml:space="preserve">([id]) ?? throw new </w:t>
      </w:r>
      <w:proofErr w:type="spellStart"/>
      <w:r w:rsidRPr="008E7315">
        <w:rPr>
          <w:noProof w:val="0"/>
          <w:lang w:val="en-US"/>
        </w:rPr>
        <w:t>EntityNotFoundException</w:t>
      </w:r>
      <w:proofErr w:type="spellEnd"/>
      <w:r w:rsidRPr="008E7315">
        <w:rPr>
          <w:noProof w:val="0"/>
          <w:lang w:val="en-US"/>
        </w:rPr>
        <w:t>();</w:t>
      </w:r>
    </w:p>
    <w:p w14:paraId="141A816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dbContext.Users.Remove</w:t>
      </w:r>
      <w:proofErr w:type="spellEnd"/>
      <w:proofErr w:type="gramEnd"/>
      <w:r w:rsidRPr="008E7315">
        <w:rPr>
          <w:noProof w:val="0"/>
          <w:lang w:val="en-US"/>
        </w:rPr>
        <w:t>(found);</w:t>
      </w:r>
    </w:p>
    <w:p w14:paraId="57E32B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await </w:t>
      </w:r>
      <w:proofErr w:type="spellStart"/>
      <w:r w:rsidRPr="008E7315">
        <w:rPr>
          <w:noProof w:val="0"/>
          <w:lang w:val="en-US"/>
        </w:rPr>
        <w:t>dbContext.SaveChangesAsync</w:t>
      </w:r>
      <w:proofErr w:type="spellEnd"/>
      <w:r w:rsidRPr="008E7315">
        <w:rPr>
          <w:noProof w:val="0"/>
          <w:lang w:val="en-US"/>
        </w:rPr>
        <w:t>();</w:t>
      </w:r>
    </w:p>
    <w:p w14:paraId="40F77B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144C9B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6FA97DD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YAiDictionaryProvider.cs</w:t>
      </w:r>
      <w:proofErr w:type="spellEnd"/>
      <w:r w:rsidRPr="008E7315">
        <w:rPr>
          <w:noProof w:val="0"/>
          <w:lang w:val="en-US"/>
        </w:rPr>
        <w:t>:</w:t>
      </w:r>
    </w:p>
    <w:p w14:paraId="06A0F03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>using System.Net;</w:t>
      </w:r>
    </w:p>
    <w:p w14:paraId="672B923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System.Net.Http.Headers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D944E7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System.Net.Http.Json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D9253C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System.Text.Json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1A5473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BookManager.Application.Common.Config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CA928B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08B253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751F357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Microsoft.Extensions.Logging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95441C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Microsoft.Extensions.Options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06C18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using Yandex.Cloud.</w:t>
      </w:r>
      <w:proofErr w:type="gramStart"/>
      <w:r w:rsidRPr="008E7315">
        <w:rPr>
          <w:noProof w:val="0"/>
          <w:lang w:val="en-US"/>
        </w:rPr>
        <w:t>Ai.FoundationModels.V</w:t>
      </w:r>
      <w:proofErr w:type="gramEnd"/>
      <w:r w:rsidRPr="008E7315">
        <w:rPr>
          <w:noProof w:val="0"/>
          <w:lang w:val="en-US"/>
        </w:rPr>
        <w:t>1;</w:t>
      </w:r>
    </w:p>
    <w:p w14:paraId="0E03425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Yandex.Cloud.Credentials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E13B0F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47976A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BookManager.Application.Services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2CAE7D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D2C51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YAiDictionaryProvider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6848691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ILogger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YAiDictionaryProvider</w:t>
      </w:r>
      <w:proofErr w:type="spellEnd"/>
      <w:r w:rsidRPr="008E7315">
        <w:rPr>
          <w:noProof w:val="0"/>
          <w:lang w:val="en-US"/>
        </w:rPr>
        <w:t>&gt; logger,</w:t>
      </w:r>
    </w:p>
    <w:p w14:paraId="3CF4BFB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client,</w:t>
      </w:r>
    </w:p>
    <w:p w14:paraId="146BD5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ICredentialsProvider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credentialsProvider</w:t>
      </w:r>
      <w:proofErr w:type="spellEnd"/>
      <w:r w:rsidRPr="008E7315">
        <w:rPr>
          <w:noProof w:val="0"/>
          <w:lang w:val="en-US"/>
        </w:rPr>
        <w:t>,</w:t>
      </w:r>
    </w:p>
    <w:p w14:paraId="07E2D48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IOptions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YandexCloudOptions</w:t>
      </w:r>
      <w:proofErr w:type="spellEnd"/>
      <w:r w:rsidRPr="008E7315">
        <w:rPr>
          <w:noProof w:val="0"/>
          <w:lang w:val="en-US"/>
        </w:rPr>
        <w:t>&gt; options)</w:t>
      </w:r>
    </w:p>
    <w:p w14:paraId="2400D6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: </w:t>
      </w:r>
      <w:proofErr w:type="spellStart"/>
      <w:r w:rsidRPr="008E7315">
        <w:rPr>
          <w:noProof w:val="0"/>
          <w:lang w:val="en-US"/>
        </w:rPr>
        <w:t>IThirdPartyDictionaryProvider</w:t>
      </w:r>
      <w:proofErr w:type="spellEnd"/>
    </w:p>
    <w:p w14:paraId="4F21813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>{</w:t>
      </w:r>
    </w:p>
    <w:p w14:paraId="53675E3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public string </w:t>
      </w:r>
      <w:proofErr w:type="spellStart"/>
      <w:r w:rsidRPr="001804BD">
        <w:rPr>
          <w:noProof w:val="0"/>
          <w:lang w:val="en-US"/>
        </w:rPr>
        <w:t>ProviderName</w:t>
      </w:r>
      <w:proofErr w:type="spellEnd"/>
      <w:r w:rsidRPr="001804BD">
        <w:rPr>
          <w:noProof w:val="0"/>
          <w:lang w:val="en-US"/>
        </w:rPr>
        <w:t xml:space="preserve"> =&gt; "</w:t>
      </w:r>
      <w:proofErr w:type="spellStart"/>
      <w:r w:rsidRPr="001804BD">
        <w:rPr>
          <w:noProof w:val="0"/>
          <w:lang w:val="en-US"/>
        </w:rPr>
        <w:t>YandexAi</w:t>
      </w:r>
      <w:proofErr w:type="spellEnd"/>
      <w:r w:rsidRPr="001804BD">
        <w:rPr>
          <w:noProof w:val="0"/>
          <w:lang w:val="en-US"/>
        </w:rPr>
        <w:t>";</w:t>
      </w:r>
    </w:p>
    <w:p w14:paraId="3F9758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YandexCloudOptions</w:t>
      </w:r>
      <w:proofErr w:type="spellEnd"/>
      <w:r w:rsidRPr="008E7315">
        <w:rPr>
          <w:noProof w:val="0"/>
          <w:lang w:val="en-US"/>
        </w:rPr>
        <w:t xml:space="preserve"> _options = </w:t>
      </w:r>
      <w:proofErr w:type="spellStart"/>
      <w:proofErr w:type="gramStart"/>
      <w:r w:rsidRPr="008E7315">
        <w:rPr>
          <w:noProof w:val="0"/>
          <w:lang w:val="en-US"/>
        </w:rPr>
        <w:t>options.Value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C17CBE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JsonSerializerOptions</w:t>
      </w:r>
      <w:proofErr w:type="spellEnd"/>
      <w:r w:rsidRPr="008E7315">
        <w:rPr>
          <w:noProof w:val="0"/>
          <w:lang w:val="en-US"/>
        </w:rPr>
        <w:t xml:space="preserve"> _</w:t>
      </w:r>
      <w:proofErr w:type="spellStart"/>
      <w:r w:rsidRPr="008E7315">
        <w:rPr>
          <w:noProof w:val="0"/>
          <w:lang w:val="en-US"/>
        </w:rPr>
        <w:t>serializerOptions</w:t>
      </w:r>
      <w:proofErr w:type="spellEnd"/>
      <w:r w:rsidRPr="008E7315">
        <w:rPr>
          <w:noProof w:val="0"/>
          <w:lang w:val="en-US"/>
        </w:rPr>
        <w:t xml:space="preserve"> = </w:t>
      </w:r>
      <w:proofErr w:type="gramStart"/>
      <w:r w:rsidRPr="008E7315">
        <w:rPr>
          <w:noProof w:val="0"/>
          <w:lang w:val="en-US"/>
        </w:rPr>
        <w:t>new(</w:t>
      </w:r>
      <w:proofErr w:type="spellStart"/>
      <w:proofErr w:type="gramEnd"/>
      <w:r w:rsidRPr="008E7315">
        <w:rPr>
          <w:noProof w:val="0"/>
          <w:lang w:val="en-US"/>
        </w:rPr>
        <w:t>JsonSerializerDefaults.Web</w:t>
      </w:r>
      <w:proofErr w:type="spellEnd"/>
      <w:r w:rsidRPr="008E7315">
        <w:rPr>
          <w:noProof w:val="0"/>
          <w:lang w:val="en-US"/>
        </w:rPr>
        <w:t>);</w:t>
      </w:r>
    </w:p>
    <w:p w14:paraId="27F6E0F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const string </w:t>
      </w:r>
      <w:proofErr w:type="spellStart"/>
      <w:r w:rsidRPr="008E7315">
        <w:rPr>
          <w:noProof w:val="0"/>
          <w:lang w:val="en-US"/>
        </w:rPr>
        <w:t>RequestUri</w:t>
      </w:r>
      <w:proofErr w:type="spellEnd"/>
      <w:r w:rsidRPr="008E7315">
        <w:rPr>
          <w:noProof w:val="0"/>
          <w:lang w:val="en-US"/>
        </w:rPr>
        <w:t xml:space="preserve"> = "https://llm.api.cloud.yandex.net";</w:t>
      </w:r>
    </w:p>
    <w:p w14:paraId="45225C5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 xml:space="preserve">private const string </w:t>
      </w:r>
      <w:proofErr w:type="spellStart"/>
      <w:r w:rsidRPr="001804BD">
        <w:rPr>
          <w:noProof w:val="0"/>
          <w:lang w:val="en-US"/>
        </w:rPr>
        <w:t>JsonDivider</w:t>
      </w:r>
      <w:proofErr w:type="spellEnd"/>
      <w:r w:rsidRPr="001804BD">
        <w:rPr>
          <w:noProof w:val="0"/>
          <w:lang w:val="en-US"/>
        </w:rPr>
        <w:t xml:space="preserve"> = "```";</w:t>
      </w:r>
    </w:p>
    <w:p w14:paraId="523C8CC8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77F1AA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>public async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GetDefinitionAsync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</w:t>
      </w:r>
    </w:p>
    <w:p w14:paraId="0D16777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31F0EA1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if </w:t>
      </w:r>
      <w:proofErr w:type="gramStart"/>
      <w:r w:rsidRPr="001804BD">
        <w:rPr>
          <w:noProof w:val="0"/>
          <w:lang w:val="en-US"/>
        </w:rPr>
        <w:t>(!</w:t>
      </w:r>
      <w:proofErr w:type="spellStart"/>
      <w:r w:rsidRPr="001804BD">
        <w:rPr>
          <w:noProof w:val="0"/>
          <w:lang w:val="en-US"/>
        </w:rPr>
        <w:t>ValidateWord</w:t>
      </w:r>
      <w:proofErr w:type="spellEnd"/>
      <w:proofErr w:type="gramEnd"/>
      <w:r w:rsidRPr="001804BD">
        <w:rPr>
          <w:noProof w:val="0"/>
          <w:lang w:val="en-US"/>
        </w:rPr>
        <w:t>(word))</w:t>
      </w:r>
    </w:p>
    <w:p w14:paraId="02523FF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{</w:t>
      </w:r>
    </w:p>
    <w:p w14:paraId="286DA48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throw new </w:t>
      </w:r>
      <w:proofErr w:type="spellStart"/>
      <w:proofErr w:type="gramStart"/>
      <w:r w:rsidRPr="008E7315">
        <w:rPr>
          <w:noProof w:val="0"/>
          <w:lang w:val="en-US"/>
        </w:rPr>
        <w:t>ArgumentException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"Invalid word", </w:t>
      </w:r>
      <w:proofErr w:type="spellStart"/>
      <w:r w:rsidRPr="008E7315">
        <w:rPr>
          <w:noProof w:val="0"/>
          <w:lang w:val="en-US"/>
        </w:rPr>
        <w:t>nameof</w:t>
      </w:r>
      <w:proofErr w:type="spellEnd"/>
      <w:r w:rsidRPr="008E7315">
        <w:rPr>
          <w:noProof w:val="0"/>
          <w:lang w:val="en-US"/>
        </w:rPr>
        <w:t>(word));</w:t>
      </w:r>
    </w:p>
    <w:p w14:paraId="114CA9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}</w:t>
      </w:r>
    </w:p>
    <w:p w14:paraId="4507E7E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B588F9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message = new Message</w:t>
      </w:r>
    </w:p>
    <w:p w14:paraId="6F8870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05CAB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Role = "user",</w:t>
      </w:r>
    </w:p>
    <w:p w14:paraId="5E3812B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Text = </w:t>
      </w:r>
      <w:proofErr w:type="spellStart"/>
      <w:r w:rsidRPr="008E7315">
        <w:rPr>
          <w:noProof w:val="0"/>
          <w:lang w:val="en-US"/>
        </w:rPr>
        <w:t>GetPromptString</w:t>
      </w:r>
      <w:proofErr w:type="spellEnd"/>
      <w:r w:rsidRPr="008E7315">
        <w:rPr>
          <w:noProof w:val="0"/>
          <w:lang w:val="en-US"/>
        </w:rPr>
        <w:t>(word)</w:t>
      </w:r>
    </w:p>
    <w:p w14:paraId="2832F39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45B88E8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completionRequest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CompletionRequest</w:t>
      </w:r>
      <w:proofErr w:type="spellEnd"/>
    </w:p>
    <w:p w14:paraId="544179C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6EE8ECB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ModelUri</w:t>
      </w:r>
      <w:proofErr w:type="spellEnd"/>
      <w:r w:rsidRPr="008E7315">
        <w:rPr>
          <w:noProof w:val="0"/>
          <w:lang w:val="en-US"/>
        </w:rPr>
        <w:t xml:space="preserve"> = _</w:t>
      </w:r>
      <w:proofErr w:type="spellStart"/>
      <w:proofErr w:type="gramStart"/>
      <w:r w:rsidRPr="008E7315">
        <w:rPr>
          <w:noProof w:val="0"/>
          <w:lang w:val="en-US"/>
        </w:rPr>
        <w:t>options.GptModelUri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78CD9E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Messages = </w:t>
      </w:r>
      <w:proofErr w:type="gramStart"/>
      <w:r w:rsidRPr="008E7315">
        <w:rPr>
          <w:noProof w:val="0"/>
          <w:lang w:val="en-US"/>
        </w:rPr>
        <w:t>{ message</w:t>
      </w:r>
      <w:proofErr w:type="gramEnd"/>
      <w:r w:rsidRPr="008E7315">
        <w:rPr>
          <w:noProof w:val="0"/>
          <w:lang w:val="en-US"/>
        </w:rPr>
        <w:t xml:space="preserve"> },</w:t>
      </w:r>
    </w:p>
    <w:p w14:paraId="0344220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CompletionOptions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CompletionOptions</w:t>
      </w:r>
      <w:proofErr w:type="spellEnd"/>
    </w:p>
    <w:p w14:paraId="67D948D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{</w:t>
      </w:r>
    </w:p>
    <w:p w14:paraId="15CB6C9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Stream = false,</w:t>
      </w:r>
    </w:p>
    <w:p w14:paraId="3810E41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Temperature = _</w:t>
      </w:r>
      <w:proofErr w:type="spellStart"/>
      <w:proofErr w:type="gramStart"/>
      <w:r w:rsidRPr="008E7315">
        <w:rPr>
          <w:noProof w:val="0"/>
          <w:lang w:val="en-US"/>
        </w:rPr>
        <w:t>options.GptModelTemperature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7B0A67D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MaxTokens</w:t>
      </w:r>
      <w:proofErr w:type="spellEnd"/>
      <w:r w:rsidRPr="008E7315">
        <w:rPr>
          <w:noProof w:val="0"/>
          <w:lang w:val="en-US"/>
        </w:rPr>
        <w:t xml:space="preserve"> = 1000</w:t>
      </w:r>
    </w:p>
    <w:p w14:paraId="593FAD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},</w:t>
      </w:r>
    </w:p>
    <w:p w14:paraId="7B0233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1E74F9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token = </w:t>
      </w:r>
      <w:proofErr w:type="spellStart"/>
      <w:r w:rsidRPr="008E7315">
        <w:rPr>
          <w:noProof w:val="0"/>
          <w:lang w:val="en-US"/>
        </w:rPr>
        <w:t>credentialsProvider.GetToken</w:t>
      </w:r>
      <w:proofErr w:type="spellEnd"/>
      <w:r w:rsidRPr="008E7315">
        <w:rPr>
          <w:noProof w:val="0"/>
          <w:lang w:val="en-US"/>
        </w:rPr>
        <w:t>();</w:t>
      </w:r>
    </w:p>
    <w:p w14:paraId="0894F9B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(token == null) throw new </w:t>
      </w:r>
      <w:proofErr w:type="gramStart"/>
      <w:r w:rsidRPr="008E7315">
        <w:rPr>
          <w:noProof w:val="0"/>
          <w:lang w:val="en-US"/>
        </w:rPr>
        <w:t>Exception(</w:t>
      </w:r>
      <w:proofErr w:type="gramEnd"/>
      <w:r w:rsidRPr="008E7315">
        <w:rPr>
          <w:noProof w:val="0"/>
          <w:lang w:val="en-US"/>
        </w:rPr>
        <w:t>"Failed to get IAM token to Yandex Cloud");</w:t>
      </w:r>
    </w:p>
    <w:p w14:paraId="563CED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client.DefaultRequestHeaders.Authorization</w:t>
      </w:r>
      <w:proofErr w:type="spellEnd"/>
      <w:proofErr w:type="gram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AuthenticationHeaderValue</w:t>
      </w:r>
      <w:proofErr w:type="spellEnd"/>
      <w:r w:rsidRPr="008E7315">
        <w:rPr>
          <w:noProof w:val="0"/>
          <w:lang w:val="en-US"/>
        </w:rPr>
        <w:t>("Bearer", token);</w:t>
      </w:r>
    </w:p>
    <w:p w14:paraId="7A73D3A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88CB6E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var </w:t>
      </w:r>
      <w:proofErr w:type="spellStart"/>
      <w:r w:rsidRPr="001804BD">
        <w:rPr>
          <w:noProof w:val="0"/>
          <w:lang w:val="en-US"/>
        </w:rPr>
        <w:t>responseMessage</w:t>
      </w:r>
      <w:proofErr w:type="spellEnd"/>
      <w:r w:rsidRPr="001804BD">
        <w:rPr>
          <w:noProof w:val="0"/>
          <w:lang w:val="en-US"/>
        </w:rPr>
        <w:t xml:space="preserve"> =</w:t>
      </w:r>
    </w:p>
    <w:p w14:paraId="59512C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await </w:t>
      </w:r>
      <w:proofErr w:type="spellStart"/>
      <w:proofErr w:type="gramStart"/>
      <w:r w:rsidRPr="008E7315">
        <w:rPr>
          <w:noProof w:val="0"/>
          <w:lang w:val="en-US"/>
        </w:rPr>
        <w:t>client.PostAsync</w:t>
      </w:r>
      <w:proofErr w:type="spellEnd"/>
      <w:proofErr w:type="gramEnd"/>
      <w:r w:rsidRPr="008E7315">
        <w:rPr>
          <w:noProof w:val="0"/>
          <w:lang w:val="en-US"/>
        </w:rPr>
        <w:t>($"{</w:t>
      </w:r>
      <w:proofErr w:type="spellStart"/>
      <w:r w:rsidRPr="008E7315">
        <w:rPr>
          <w:noProof w:val="0"/>
          <w:lang w:val="en-US"/>
        </w:rPr>
        <w:t>RequestUri</w:t>
      </w:r>
      <w:proofErr w:type="spellEnd"/>
      <w:r w:rsidRPr="008E7315">
        <w:rPr>
          <w:noProof w:val="0"/>
          <w:lang w:val="en-US"/>
        </w:rPr>
        <w:t>}/</w:t>
      </w:r>
      <w:proofErr w:type="spellStart"/>
      <w:r w:rsidRPr="008E7315">
        <w:rPr>
          <w:noProof w:val="0"/>
          <w:lang w:val="en-US"/>
        </w:rPr>
        <w:t>foundationModels</w:t>
      </w:r>
      <w:proofErr w:type="spellEnd"/>
      <w:r w:rsidRPr="008E7315">
        <w:rPr>
          <w:noProof w:val="0"/>
          <w:lang w:val="en-US"/>
        </w:rPr>
        <w:t>/v1/completion",</w:t>
      </w:r>
    </w:p>
    <w:p w14:paraId="1A1BBB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JsonContent.Create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completionRequest</w:t>
      </w:r>
      <w:proofErr w:type="spellEnd"/>
      <w:r w:rsidRPr="008E7315">
        <w:rPr>
          <w:noProof w:val="0"/>
          <w:lang w:val="en-US"/>
        </w:rPr>
        <w:t>));</w:t>
      </w:r>
    </w:p>
    <w:p w14:paraId="34EAF62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proofErr w:type="gramStart"/>
      <w:r w:rsidRPr="008E7315">
        <w:rPr>
          <w:noProof w:val="0"/>
          <w:lang w:val="en-US"/>
        </w:rPr>
        <w:t>responseMessage.StatusCode</w:t>
      </w:r>
      <w:proofErr w:type="spellEnd"/>
      <w:r w:rsidRPr="008E7315">
        <w:rPr>
          <w:noProof w:val="0"/>
          <w:lang w:val="en-US"/>
        </w:rPr>
        <w:t xml:space="preserve"> !</w:t>
      </w:r>
      <w:proofErr w:type="gramEnd"/>
      <w:r w:rsidRPr="008E7315">
        <w:rPr>
          <w:noProof w:val="0"/>
          <w:lang w:val="en-US"/>
        </w:rPr>
        <w:t xml:space="preserve">= </w:t>
      </w:r>
      <w:proofErr w:type="spellStart"/>
      <w:r w:rsidRPr="008E7315">
        <w:rPr>
          <w:noProof w:val="0"/>
          <w:lang w:val="en-US"/>
        </w:rPr>
        <w:t>HttpStatusCode.OK</w:t>
      </w:r>
      <w:proofErr w:type="spellEnd"/>
      <w:r w:rsidRPr="008E7315">
        <w:rPr>
          <w:noProof w:val="0"/>
          <w:lang w:val="en-US"/>
        </w:rPr>
        <w:t>)</w:t>
      </w:r>
    </w:p>
    <w:p w14:paraId="34F19AE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gramStart"/>
      <w:r w:rsidRPr="008E7315">
        <w:rPr>
          <w:noProof w:val="0"/>
          <w:lang w:val="en-US"/>
        </w:rPr>
        <w:t>Exception(</w:t>
      </w:r>
      <w:proofErr w:type="spellStart"/>
      <w:proofErr w:type="gramEnd"/>
      <w:r w:rsidRPr="008E7315">
        <w:rPr>
          <w:noProof w:val="0"/>
          <w:lang w:val="en-US"/>
        </w:rPr>
        <w:t>responseMessage.ReasonPhrase</w:t>
      </w:r>
      <w:proofErr w:type="spellEnd"/>
      <w:r w:rsidRPr="008E7315">
        <w:rPr>
          <w:noProof w:val="0"/>
          <w:lang w:val="en-US"/>
        </w:rPr>
        <w:t>);</w:t>
      </w:r>
    </w:p>
    <w:p w14:paraId="33D0188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14A15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response = </w:t>
      </w:r>
      <w:proofErr w:type="spellStart"/>
      <w:r w:rsidRPr="008E7315">
        <w:rPr>
          <w:noProof w:val="0"/>
          <w:lang w:val="en-US"/>
        </w:rPr>
        <w:t>JsonSerializer.Deserialize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CompletionResponse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await </w:t>
      </w:r>
      <w:proofErr w:type="spellStart"/>
      <w:r w:rsidRPr="008E7315">
        <w:rPr>
          <w:noProof w:val="0"/>
          <w:lang w:val="en-US"/>
        </w:rPr>
        <w:t>responseMessage.Content.ReadAsStreamAsync</w:t>
      </w:r>
      <w:proofErr w:type="spellEnd"/>
      <w:r w:rsidRPr="008E7315">
        <w:rPr>
          <w:noProof w:val="0"/>
          <w:lang w:val="en-US"/>
        </w:rPr>
        <w:t>(),</w:t>
      </w:r>
    </w:p>
    <w:p w14:paraId="22216EB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>_</w:t>
      </w:r>
      <w:proofErr w:type="spellStart"/>
      <w:r w:rsidRPr="001804BD">
        <w:rPr>
          <w:noProof w:val="0"/>
          <w:lang w:val="en-US"/>
        </w:rPr>
        <w:t>serializerOptions</w:t>
      </w:r>
      <w:proofErr w:type="spellEnd"/>
      <w:r w:rsidRPr="001804BD">
        <w:rPr>
          <w:noProof w:val="0"/>
          <w:lang w:val="en-US"/>
        </w:rPr>
        <w:t>);</w:t>
      </w:r>
    </w:p>
    <w:p w14:paraId="77A1409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if (response == null) throw new </w:t>
      </w:r>
      <w:proofErr w:type="gramStart"/>
      <w:r w:rsidRPr="008E7315">
        <w:rPr>
          <w:noProof w:val="0"/>
          <w:lang w:val="en-US"/>
        </w:rPr>
        <w:t>Exception(</w:t>
      </w:r>
      <w:proofErr w:type="gramEnd"/>
      <w:r w:rsidRPr="008E7315">
        <w:rPr>
          <w:noProof w:val="0"/>
          <w:lang w:val="en-US"/>
        </w:rPr>
        <w:t>"Failed to deserialize a response message");</w:t>
      </w:r>
    </w:p>
    <w:p w14:paraId="0037C01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</w:t>
      </w:r>
      <w:proofErr w:type="gramStart"/>
      <w:r w:rsidRPr="008E7315">
        <w:rPr>
          <w:noProof w:val="0"/>
          <w:lang w:val="en-US"/>
        </w:rPr>
        <w:t>(!</w:t>
      </w:r>
      <w:proofErr w:type="spellStart"/>
      <w:r w:rsidRPr="008E7315">
        <w:rPr>
          <w:noProof w:val="0"/>
          <w:lang w:val="en-US"/>
        </w:rPr>
        <w:t>response</w:t>
      </w:r>
      <w:proofErr w:type="gramEnd"/>
      <w:r w:rsidRPr="008E7315">
        <w:rPr>
          <w:noProof w:val="0"/>
          <w:lang w:val="en-US"/>
        </w:rPr>
        <w:t>.Result.Alternatives.Any</w:t>
      </w:r>
      <w:proofErr w:type="spellEnd"/>
      <w:r w:rsidRPr="008E7315">
        <w:rPr>
          <w:noProof w:val="0"/>
          <w:lang w:val="en-US"/>
        </w:rPr>
        <w:t>()) return new List&lt;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>&gt;();</w:t>
      </w:r>
    </w:p>
    <w:p w14:paraId="75D1071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F0A34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resultText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response.Result</w:t>
      </w:r>
      <w:proofErr w:type="spellEnd"/>
      <w:proofErr w:type="gramEnd"/>
    </w:p>
    <w:p w14:paraId="7591F7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.Alternatives</w:t>
      </w:r>
      <w:proofErr w:type="gramEnd"/>
    </w:p>
    <w:p w14:paraId="7BE2220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ElementAt</w:t>
      </w:r>
      <w:proofErr w:type="spellEnd"/>
      <w:proofErr w:type="gramEnd"/>
      <w:r w:rsidRPr="008E7315">
        <w:rPr>
          <w:noProof w:val="0"/>
          <w:lang w:val="en-US"/>
        </w:rPr>
        <w:t>(0)</w:t>
      </w:r>
    </w:p>
    <w:p w14:paraId="2D4077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.Message</w:t>
      </w:r>
      <w:proofErr w:type="gramEnd"/>
    </w:p>
    <w:p w14:paraId="1D30A2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.Text</w:t>
      </w:r>
      <w:proofErr w:type="gramEnd"/>
    </w:p>
    <w:p w14:paraId="6DD3EF6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.Replace</w:t>
      </w:r>
      <w:proofErr w:type="gramEnd"/>
      <w:r w:rsidRPr="008E7315">
        <w:rPr>
          <w:noProof w:val="0"/>
          <w:lang w:val="en-US"/>
        </w:rPr>
        <w:t>("\n", "")</w:t>
      </w:r>
    </w:p>
    <w:p w14:paraId="76956C3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.Replace</w:t>
      </w:r>
      <w:proofErr w:type="gramEnd"/>
      <w:r w:rsidRPr="008E7315">
        <w:rPr>
          <w:noProof w:val="0"/>
          <w:lang w:val="en-US"/>
        </w:rPr>
        <w:t>("/", "");</w:t>
      </w:r>
    </w:p>
    <w:p w14:paraId="5D661DD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try</w:t>
      </w:r>
    </w:p>
    <w:p w14:paraId="3193146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72816F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var </w:t>
      </w:r>
      <w:proofErr w:type="spellStart"/>
      <w:r w:rsidRPr="008E7315">
        <w:rPr>
          <w:noProof w:val="0"/>
          <w:lang w:val="en-US"/>
        </w:rPr>
        <w:t>startIndexOfJsonResult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resultText.IndexOf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JsonDivider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StringComparison.Ordinal</w:t>
      </w:r>
      <w:proofErr w:type="spellEnd"/>
      <w:r w:rsidRPr="008E7315">
        <w:rPr>
          <w:noProof w:val="0"/>
          <w:lang w:val="en-US"/>
        </w:rPr>
        <w:t>);</w:t>
      </w:r>
    </w:p>
    <w:p w14:paraId="6AACFB4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var </w:t>
      </w:r>
      <w:proofErr w:type="spellStart"/>
      <w:r w:rsidRPr="008E7315">
        <w:rPr>
          <w:noProof w:val="0"/>
          <w:lang w:val="en-US"/>
        </w:rPr>
        <w:t>endIndexOfJsonResult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resultText.IndexOf</w:t>
      </w:r>
      <w:proofErr w:type="spellEnd"/>
      <w:r w:rsidRPr="008E7315">
        <w:rPr>
          <w:noProof w:val="0"/>
          <w:lang w:val="en-US"/>
        </w:rPr>
        <w:t>(</w:t>
      </w:r>
    </w:p>
    <w:p w14:paraId="092FA6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JsonDivider</w:t>
      </w:r>
      <w:proofErr w:type="spellEnd"/>
      <w:r w:rsidRPr="008E7315">
        <w:rPr>
          <w:noProof w:val="0"/>
          <w:lang w:val="en-US"/>
        </w:rPr>
        <w:t>,</w:t>
      </w:r>
    </w:p>
    <w:p w14:paraId="040919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startIndexOfJsonResult</w:t>
      </w:r>
      <w:proofErr w:type="spellEnd"/>
      <w:r w:rsidRPr="008E7315">
        <w:rPr>
          <w:noProof w:val="0"/>
          <w:lang w:val="en-US"/>
        </w:rPr>
        <w:t xml:space="preserve"> + </w:t>
      </w:r>
      <w:proofErr w:type="spellStart"/>
      <w:r w:rsidRPr="008E7315">
        <w:rPr>
          <w:noProof w:val="0"/>
          <w:lang w:val="en-US"/>
        </w:rPr>
        <w:t>JsonDivider.Length</w:t>
      </w:r>
      <w:proofErr w:type="spellEnd"/>
      <w:r w:rsidRPr="008E7315">
        <w:rPr>
          <w:noProof w:val="0"/>
          <w:lang w:val="en-US"/>
        </w:rPr>
        <w:t>,</w:t>
      </w:r>
    </w:p>
    <w:p w14:paraId="6C2124F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StringComparison.Ordinal</w:t>
      </w:r>
      <w:proofErr w:type="spellEnd"/>
    </w:p>
    <w:p w14:paraId="4E9404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);</w:t>
      </w:r>
    </w:p>
    <w:p w14:paraId="1F843EE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var </w:t>
      </w:r>
      <w:proofErr w:type="spellStart"/>
      <w:r w:rsidRPr="008E7315">
        <w:rPr>
          <w:noProof w:val="0"/>
          <w:lang w:val="en-US"/>
        </w:rPr>
        <w:t>jsonStringResult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startIndexOfJsonResult</w:t>
      </w:r>
      <w:proofErr w:type="spellEnd"/>
      <w:r w:rsidRPr="008E7315">
        <w:rPr>
          <w:noProof w:val="0"/>
          <w:lang w:val="en-US"/>
        </w:rPr>
        <w:t xml:space="preserve"> == -1 || </w:t>
      </w:r>
      <w:proofErr w:type="spellStart"/>
      <w:r w:rsidRPr="008E7315">
        <w:rPr>
          <w:noProof w:val="0"/>
          <w:lang w:val="en-US"/>
        </w:rPr>
        <w:t>endIndexOfJsonResult</w:t>
      </w:r>
      <w:proofErr w:type="spellEnd"/>
      <w:r w:rsidRPr="008E7315">
        <w:rPr>
          <w:noProof w:val="0"/>
          <w:lang w:val="en-US"/>
        </w:rPr>
        <w:t xml:space="preserve"> == -1</w:t>
      </w:r>
    </w:p>
    <w:p w14:paraId="2F6D3C5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? </w:t>
      </w:r>
      <w:proofErr w:type="spellStart"/>
      <w:r w:rsidRPr="008E7315">
        <w:rPr>
          <w:noProof w:val="0"/>
          <w:lang w:val="en-US"/>
        </w:rPr>
        <w:t>resultText</w:t>
      </w:r>
      <w:proofErr w:type="spellEnd"/>
    </w:p>
    <w:p w14:paraId="0CB1BA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: </w:t>
      </w:r>
      <w:proofErr w:type="spellStart"/>
      <w:r w:rsidRPr="008E7315">
        <w:rPr>
          <w:noProof w:val="0"/>
          <w:lang w:val="en-US"/>
        </w:rPr>
        <w:t>resultText.Substring</w:t>
      </w:r>
      <w:proofErr w:type="spellEnd"/>
      <w:r w:rsidRPr="008E7315">
        <w:rPr>
          <w:noProof w:val="0"/>
          <w:lang w:val="en-US"/>
        </w:rPr>
        <w:t>(</w:t>
      </w:r>
    </w:p>
    <w:p w14:paraId="195D6C6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</w:t>
      </w:r>
      <w:proofErr w:type="spellStart"/>
      <w:r w:rsidRPr="008E7315">
        <w:rPr>
          <w:noProof w:val="0"/>
          <w:lang w:val="en-US"/>
        </w:rPr>
        <w:t>startIndexOfJsonResult</w:t>
      </w:r>
      <w:proofErr w:type="spellEnd"/>
      <w:r w:rsidRPr="008E7315">
        <w:rPr>
          <w:noProof w:val="0"/>
          <w:lang w:val="en-US"/>
        </w:rPr>
        <w:t xml:space="preserve"> + </w:t>
      </w:r>
      <w:proofErr w:type="spellStart"/>
      <w:r w:rsidRPr="008E7315">
        <w:rPr>
          <w:noProof w:val="0"/>
          <w:lang w:val="en-US"/>
        </w:rPr>
        <w:t>JsonDivider.Length</w:t>
      </w:r>
      <w:proofErr w:type="spellEnd"/>
      <w:r w:rsidRPr="008E7315">
        <w:rPr>
          <w:noProof w:val="0"/>
          <w:lang w:val="en-US"/>
        </w:rPr>
        <w:t>,</w:t>
      </w:r>
    </w:p>
    <w:p w14:paraId="301425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    </w:t>
      </w:r>
      <w:proofErr w:type="spellStart"/>
      <w:r w:rsidRPr="008E7315">
        <w:rPr>
          <w:noProof w:val="0"/>
          <w:lang w:val="en-US"/>
        </w:rPr>
        <w:t>endIndexOfJsonResult</w:t>
      </w:r>
      <w:proofErr w:type="spellEnd"/>
      <w:r w:rsidRPr="008E7315">
        <w:rPr>
          <w:noProof w:val="0"/>
          <w:lang w:val="en-US"/>
        </w:rPr>
        <w:t xml:space="preserve"> - </w:t>
      </w:r>
      <w:proofErr w:type="spellStart"/>
      <w:r w:rsidRPr="008E7315">
        <w:rPr>
          <w:noProof w:val="0"/>
          <w:lang w:val="en-US"/>
        </w:rPr>
        <w:t>JsonDivider.Length</w:t>
      </w:r>
      <w:proofErr w:type="spellEnd"/>
    </w:p>
    <w:p w14:paraId="0FDE2CB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gramStart"/>
      <w:r w:rsidRPr="008E7315">
        <w:rPr>
          <w:noProof w:val="0"/>
          <w:lang w:val="en-US"/>
        </w:rPr>
        <w:t>).Trim</w:t>
      </w:r>
      <w:proofErr w:type="gramEnd"/>
      <w:r w:rsidRPr="008E7315">
        <w:rPr>
          <w:noProof w:val="0"/>
          <w:lang w:val="en-US"/>
        </w:rPr>
        <w:t>();</w:t>
      </w:r>
    </w:p>
    <w:p w14:paraId="5965CC1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var 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JsonSerializer.Deserialize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</w:p>
    <w:p w14:paraId="3153218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1804BD">
        <w:rPr>
          <w:noProof w:val="0"/>
          <w:lang w:val="en-US"/>
        </w:rPr>
        <w:t>jsonStringResult</w:t>
      </w:r>
      <w:proofErr w:type="spellEnd"/>
      <w:r w:rsidRPr="001804BD">
        <w:rPr>
          <w:noProof w:val="0"/>
          <w:lang w:val="en-US"/>
        </w:rPr>
        <w:t>,</w:t>
      </w:r>
    </w:p>
    <w:p w14:paraId="5D3A71CA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    _</w:t>
      </w:r>
      <w:proofErr w:type="spellStart"/>
      <w:r w:rsidRPr="001804BD">
        <w:rPr>
          <w:noProof w:val="0"/>
          <w:lang w:val="en-US"/>
        </w:rPr>
        <w:t>serializerOptions</w:t>
      </w:r>
      <w:proofErr w:type="spellEnd"/>
    </w:p>
    <w:p w14:paraId="262C373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);</w:t>
      </w:r>
    </w:p>
    <w:p w14:paraId="094FE5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return </w:t>
      </w:r>
      <w:proofErr w:type="spellStart"/>
      <w:proofErr w:type="gram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 xml:space="preserve"> !</w:t>
      </w:r>
      <w:proofErr w:type="gramEnd"/>
      <w:r w:rsidRPr="008E7315">
        <w:rPr>
          <w:noProof w:val="0"/>
          <w:lang w:val="en-US"/>
        </w:rPr>
        <w:t>= null ? [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proofErr w:type="gramStart"/>
      <w:r w:rsidRPr="008E7315">
        <w:rPr>
          <w:noProof w:val="0"/>
          <w:lang w:val="en-US"/>
        </w:rPr>
        <w:t>] :</w:t>
      </w:r>
      <w:proofErr w:type="gramEnd"/>
      <w:r w:rsidRPr="008E7315">
        <w:rPr>
          <w:noProof w:val="0"/>
          <w:lang w:val="en-US"/>
        </w:rPr>
        <w:t xml:space="preserve"> new List&lt;</w:t>
      </w:r>
      <w:proofErr w:type="spellStart"/>
      <w:r w:rsidRPr="008E7315">
        <w:rPr>
          <w:noProof w:val="0"/>
          <w:lang w:val="en-US"/>
        </w:rPr>
        <w:t>WordDto</w:t>
      </w:r>
      <w:proofErr w:type="spellEnd"/>
      <w:r w:rsidRPr="008E7315">
        <w:rPr>
          <w:noProof w:val="0"/>
          <w:lang w:val="en-US"/>
        </w:rPr>
        <w:t>&gt;();</w:t>
      </w:r>
    </w:p>
    <w:p w14:paraId="591F288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1B63AE86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catch (Exception e)</w:t>
      </w:r>
    </w:p>
    <w:p w14:paraId="5A2B0379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{</w:t>
      </w:r>
    </w:p>
    <w:p w14:paraId="3F312D0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proofErr w:type="gramStart"/>
      <w:r w:rsidRPr="008E7315">
        <w:rPr>
          <w:noProof w:val="0"/>
          <w:lang w:val="en-US"/>
        </w:rPr>
        <w:t>logger.LogError</w:t>
      </w:r>
      <w:proofErr w:type="spellEnd"/>
      <w:proofErr w:type="gramEnd"/>
      <w:r w:rsidRPr="008E7315">
        <w:rPr>
          <w:noProof w:val="0"/>
          <w:lang w:val="en-US"/>
        </w:rPr>
        <w:t xml:space="preserve">("The response message parsing error: {}", </w:t>
      </w:r>
      <w:proofErr w:type="spellStart"/>
      <w:r w:rsidRPr="008E7315">
        <w:rPr>
          <w:noProof w:val="0"/>
          <w:lang w:val="en-US"/>
        </w:rPr>
        <w:t>e.Message</w:t>
      </w:r>
      <w:proofErr w:type="spellEnd"/>
      <w:r w:rsidRPr="008E7315">
        <w:rPr>
          <w:noProof w:val="0"/>
          <w:lang w:val="en-US"/>
        </w:rPr>
        <w:t>);</w:t>
      </w:r>
    </w:p>
    <w:p w14:paraId="5C99008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74B5B0C6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794BA08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return new List&lt;</w:t>
      </w:r>
      <w:proofErr w:type="spellStart"/>
      <w:r w:rsidRPr="001804BD">
        <w:rPr>
          <w:noProof w:val="0"/>
          <w:lang w:val="en-US"/>
        </w:rPr>
        <w:t>WordDto</w:t>
      </w:r>
      <w:proofErr w:type="spellEnd"/>
      <w:proofErr w:type="gramStart"/>
      <w:r w:rsidRPr="001804BD">
        <w:rPr>
          <w:noProof w:val="0"/>
          <w:lang w:val="en-US"/>
        </w:rPr>
        <w:t>&gt;(</w:t>
      </w:r>
      <w:proofErr w:type="gramEnd"/>
      <w:r w:rsidRPr="001804BD">
        <w:rPr>
          <w:noProof w:val="0"/>
          <w:lang w:val="en-US"/>
        </w:rPr>
        <w:t>);</w:t>
      </w:r>
    </w:p>
    <w:p w14:paraId="655B2E8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}</w:t>
      </w:r>
    </w:p>
    <w:p w14:paraId="761564EE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2DCE07E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static bool </w:t>
      </w:r>
      <w:proofErr w:type="spellStart"/>
      <w:proofErr w:type="gramStart"/>
      <w:r w:rsidRPr="008E7315">
        <w:rPr>
          <w:noProof w:val="0"/>
          <w:lang w:val="en-US"/>
        </w:rPr>
        <w:t>ValidateWord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</w:t>
      </w:r>
    </w:p>
    <w:p w14:paraId="541121AC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{</w:t>
      </w:r>
    </w:p>
    <w:p w14:paraId="3045A2A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</w:t>
      </w:r>
      <w:proofErr w:type="spellStart"/>
      <w:proofErr w:type="gramStart"/>
      <w:r w:rsidRPr="008E7315">
        <w:rPr>
          <w:noProof w:val="0"/>
          <w:lang w:val="en-US"/>
        </w:rPr>
        <w:t>word.Split</w:t>
      </w:r>
      <w:proofErr w:type="spellEnd"/>
      <w:proofErr w:type="gramEnd"/>
      <w:r w:rsidRPr="008E7315">
        <w:rPr>
          <w:noProof w:val="0"/>
          <w:lang w:val="en-US"/>
        </w:rPr>
        <w:t>(' ').Length &lt; 3;</w:t>
      </w:r>
    </w:p>
    <w:p w14:paraId="7A7D61A4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>}</w:t>
      </w:r>
    </w:p>
    <w:p w14:paraId="3717B848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240564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static string </w:t>
      </w:r>
      <w:proofErr w:type="spellStart"/>
      <w:proofErr w:type="gramStart"/>
      <w:r w:rsidRPr="008E7315">
        <w:rPr>
          <w:noProof w:val="0"/>
          <w:lang w:val="en-US"/>
        </w:rPr>
        <w:t>GetPromptString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word)</w:t>
      </w:r>
    </w:p>
    <w:p w14:paraId="7DF1DFA8" w14:textId="77777777" w:rsidR="00CE4EC3" w:rsidRPr="00184B06" w:rsidRDefault="00CE4EC3" w:rsidP="00CE4EC3">
      <w:pPr>
        <w:pStyle w:val="af7"/>
        <w:rPr>
          <w:noProof w:val="0"/>
        </w:rPr>
      </w:pPr>
      <w:r w:rsidRPr="008E7315">
        <w:rPr>
          <w:noProof w:val="0"/>
          <w:lang w:val="en-US"/>
        </w:rPr>
        <w:t xml:space="preserve">    </w:t>
      </w:r>
      <w:r w:rsidRPr="00184B06">
        <w:rPr>
          <w:noProof w:val="0"/>
        </w:rPr>
        <w:t>{</w:t>
      </w:r>
    </w:p>
    <w:p w14:paraId="431E1D3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</w:t>
      </w:r>
      <w:proofErr w:type="spellStart"/>
      <w:r w:rsidRPr="00184B06">
        <w:rPr>
          <w:noProof w:val="0"/>
        </w:rPr>
        <w:t>return</w:t>
      </w:r>
      <w:proofErr w:type="spellEnd"/>
    </w:p>
    <w:p w14:paraId="75532064" w14:textId="77777777" w:rsidR="00CE4EC3" w:rsidRPr="00184B06" w:rsidRDefault="00CE4EC3" w:rsidP="00CE4EC3">
      <w:pPr>
        <w:pStyle w:val="af7"/>
        <w:rPr>
          <w:noProof w:val="0"/>
        </w:rPr>
      </w:pPr>
      <w:r w:rsidRPr="00184B06">
        <w:rPr>
          <w:noProof w:val="0"/>
        </w:rPr>
        <w:t xml:space="preserve">            $"Найди определение для слова '{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}'. Верни результат в виде JSON объект на примере ``</w:t>
      </w:r>
      <w:proofErr w:type="gramStart"/>
      <w:r w:rsidRPr="00184B06">
        <w:rPr>
          <w:noProof w:val="0"/>
        </w:rPr>
        <w:t>`{</w:t>
      </w:r>
      <w:proofErr w:type="gramEnd"/>
      <w:r w:rsidRPr="00184B06">
        <w:rPr>
          <w:noProof w:val="0"/>
        </w:rPr>
        <w:t>{ \"</w:t>
      </w:r>
      <w:proofErr w:type="spellStart"/>
      <w:r w:rsidRPr="00184B06">
        <w:rPr>
          <w:noProof w:val="0"/>
        </w:rPr>
        <w:t>word</w:t>
      </w:r>
      <w:proofErr w:type="spellEnd"/>
      <w:r w:rsidRPr="00184B06">
        <w:rPr>
          <w:noProof w:val="0"/>
        </w:rPr>
        <w:t>\": \"</w:t>
      </w:r>
      <w:proofErr w:type="spellStart"/>
      <w:r w:rsidRPr="00184B06">
        <w:rPr>
          <w:noProof w:val="0"/>
        </w:rPr>
        <w:t>go</w:t>
      </w:r>
      <w:proofErr w:type="spellEnd"/>
      <w:r w:rsidRPr="00184B06">
        <w:rPr>
          <w:noProof w:val="0"/>
        </w:rPr>
        <w:t>\", \"</w:t>
      </w:r>
      <w:proofErr w:type="spellStart"/>
      <w:r w:rsidRPr="00184B06">
        <w:rPr>
          <w:noProof w:val="0"/>
        </w:rPr>
        <w:t>transcription</w:t>
      </w:r>
      <w:proofErr w:type="spellEnd"/>
      <w:r w:rsidRPr="00184B06">
        <w:rPr>
          <w:noProof w:val="0"/>
        </w:rPr>
        <w:t>\": \"[</w:t>
      </w:r>
      <w:proofErr w:type="spellStart"/>
      <w:r w:rsidRPr="00184B06">
        <w:rPr>
          <w:noProof w:val="0"/>
        </w:rPr>
        <w:t>gəu</w:t>
      </w:r>
      <w:proofErr w:type="spellEnd"/>
      <w:r w:rsidRPr="00184B06">
        <w:rPr>
          <w:noProof w:val="0"/>
        </w:rPr>
        <w:t>]\",\"</w:t>
      </w:r>
      <w:proofErr w:type="spellStart"/>
      <w:r w:rsidRPr="00184B06">
        <w:rPr>
          <w:noProof w:val="0"/>
        </w:rPr>
        <w:t>definitions</w:t>
      </w:r>
      <w:proofErr w:type="spellEnd"/>
      <w:r w:rsidRPr="00184B06">
        <w:rPr>
          <w:noProof w:val="0"/>
        </w:rPr>
        <w:t>\":" +</w:t>
      </w:r>
    </w:p>
    <w:p w14:paraId="110E87A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noProof w:val="0"/>
        </w:rPr>
        <w:lastRenderedPageBreak/>
        <w:t xml:space="preserve">            </w:t>
      </w:r>
      <w:r w:rsidRPr="008E7315">
        <w:rPr>
          <w:noProof w:val="0"/>
          <w:lang w:val="en-US"/>
        </w:rPr>
        <w:t>"[{\"</w:t>
      </w:r>
      <w:proofErr w:type="spellStart"/>
      <w:r w:rsidRPr="008E7315">
        <w:rPr>
          <w:noProof w:val="0"/>
          <w:lang w:val="en-US"/>
        </w:rPr>
        <w:t>partOfSpeech</w:t>
      </w:r>
      <w:proofErr w:type="spellEnd"/>
      <w:r w:rsidRPr="008E7315">
        <w:rPr>
          <w:noProof w:val="0"/>
          <w:lang w:val="en-US"/>
        </w:rPr>
        <w:t>\": \"verb\", \"definition\": \"to get dressed and prepare for the day or an event\</w:t>
      </w:r>
      <w:proofErr w:type="gramStart"/>
      <w:r w:rsidRPr="008E7315">
        <w:rPr>
          <w:noProof w:val="0"/>
          <w:lang w:val="en-US"/>
        </w:rPr>
        <w:t>" },"</w:t>
      </w:r>
      <w:proofErr w:type="gramEnd"/>
      <w:r w:rsidRPr="008E7315">
        <w:rPr>
          <w:noProof w:val="0"/>
          <w:lang w:val="en-US"/>
        </w:rPr>
        <w:t xml:space="preserve"> +</w:t>
      </w:r>
    </w:p>
    <w:p w14:paraId="7575E32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"{\"</w:t>
      </w:r>
      <w:proofErr w:type="spellStart"/>
      <w:r w:rsidRPr="008E7315">
        <w:rPr>
          <w:noProof w:val="0"/>
          <w:lang w:val="en-US"/>
        </w:rPr>
        <w:t>partOfSpeech</w:t>
      </w:r>
      <w:proofErr w:type="spellEnd"/>
      <w:r w:rsidRPr="008E7315">
        <w:rPr>
          <w:noProof w:val="0"/>
          <w:lang w:val="en-US"/>
        </w:rPr>
        <w:t>\": \"phrasal verb\", \"definition\": \"to stand up after sitting or lying down\</w:t>
      </w:r>
      <w:proofErr w:type="gramStart"/>
      <w:r w:rsidRPr="008E7315">
        <w:rPr>
          <w:noProof w:val="0"/>
          <w:lang w:val="en-US"/>
        </w:rPr>
        <w:t>" }</w:t>
      </w:r>
      <w:proofErr w:type="gramEnd"/>
      <w:r w:rsidRPr="008E7315">
        <w:rPr>
          <w:noProof w:val="0"/>
          <w:lang w:val="en-US"/>
        </w:rPr>
        <w:t xml:space="preserve"> ]}```";</w:t>
      </w:r>
    </w:p>
    <w:p w14:paraId="469874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61AD21D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9F7D985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YTextSummarizationService.cs</w:t>
      </w:r>
      <w:proofErr w:type="spellEnd"/>
      <w:r w:rsidRPr="008E7315">
        <w:rPr>
          <w:noProof w:val="0"/>
          <w:lang w:val="en-US"/>
        </w:rPr>
        <w:t>:</w:t>
      </w:r>
    </w:p>
    <w:p w14:paraId="583DF2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BookManager.Application.Services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B83B42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6A4194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public sealed class </w:t>
      </w:r>
      <w:proofErr w:type="spellStart"/>
      <w:r w:rsidRPr="001804BD">
        <w:rPr>
          <w:noProof w:val="0"/>
          <w:lang w:val="en-US"/>
        </w:rPr>
        <w:t>CompletionResponse</w:t>
      </w:r>
      <w:proofErr w:type="spellEnd"/>
    </w:p>
    <w:p w14:paraId="4069DCE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>{</w:t>
      </w:r>
    </w:p>
    <w:p w14:paraId="384D7C2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ResponseResult</w:t>
      </w:r>
      <w:proofErr w:type="spellEnd"/>
      <w:r w:rsidRPr="008E7315">
        <w:rPr>
          <w:noProof w:val="0"/>
          <w:lang w:val="en-US"/>
        </w:rPr>
        <w:t xml:space="preserve"> Result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FA0373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072ED0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r w:rsidRPr="001804BD">
        <w:rPr>
          <w:noProof w:val="0"/>
          <w:lang w:val="en-US"/>
        </w:rPr>
        <w:t xml:space="preserve">public class </w:t>
      </w:r>
      <w:proofErr w:type="spellStart"/>
      <w:r w:rsidRPr="001804BD">
        <w:rPr>
          <w:noProof w:val="0"/>
          <w:lang w:val="en-US"/>
        </w:rPr>
        <w:t>ResponseResult</w:t>
      </w:r>
      <w:proofErr w:type="spellEnd"/>
    </w:p>
    <w:p w14:paraId="23FD152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{</w:t>
      </w:r>
    </w:p>
    <w:p w14:paraId="3F20E4D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 xml:space="preserve">&lt;Alternative&gt; Alternatives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 = [];</w:t>
      </w:r>
    </w:p>
    <w:p w14:paraId="6BF8C38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</w:t>
      </w:r>
      <w:proofErr w:type="spellStart"/>
      <w:r w:rsidRPr="008E7315">
        <w:rPr>
          <w:noProof w:val="0"/>
          <w:lang w:val="en-US"/>
        </w:rPr>
        <w:t>TokensUsage</w:t>
      </w:r>
      <w:proofErr w:type="spellEnd"/>
      <w:r w:rsidRPr="008E7315">
        <w:rPr>
          <w:noProof w:val="0"/>
          <w:lang w:val="en-US"/>
        </w:rPr>
        <w:t xml:space="preserve">? Usage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417128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public string? </w:t>
      </w:r>
      <w:proofErr w:type="spellStart"/>
      <w:r w:rsidRPr="008E7315">
        <w:rPr>
          <w:noProof w:val="0"/>
          <w:lang w:val="en-US"/>
        </w:rPr>
        <w:t>ModelVersion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2D1EE0A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49D10C8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public class Alternative</w:t>
      </w:r>
    </w:p>
    <w:p w14:paraId="68997F47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{</w:t>
      </w:r>
    </w:p>
    <w:p w14:paraId="63B4B09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AMessage</w:t>
      </w:r>
      <w:proofErr w:type="spellEnd"/>
      <w:r w:rsidRPr="008E7315">
        <w:rPr>
          <w:noProof w:val="0"/>
          <w:lang w:val="en-US"/>
        </w:rPr>
        <w:t xml:space="preserve"> Message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25E77CF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public string? Status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3CB260C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237A9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public record </w:t>
      </w:r>
      <w:proofErr w:type="spellStart"/>
      <w:proofErr w:type="gramStart"/>
      <w:r w:rsidRPr="008E7315">
        <w:rPr>
          <w:noProof w:val="0"/>
          <w:lang w:val="en-US"/>
        </w:rPr>
        <w:t>AMessage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Role, string Text);</w:t>
      </w:r>
    </w:p>
    <w:p w14:paraId="4C7FD28D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5EBD4E0D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1F6838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public record </w:t>
      </w:r>
      <w:proofErr w:type="spellStart"/>
      <w:proofErr w:type="gramStart"/>
      <w:r w:rsidRPr="008E7315">
        <w:rPr>
          <w:noProof w:val="0"/>
          <w:lang w:val="en-US"/>
        </w:rPr>
        <w:t>TokensUsage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string </w:t>
      </w:r>
      <w:proofErr w:type="spellStart"/>
      <w:r w:rsidRPr="008E7315">
        <w:rPr>
          <w:noProof w:val="0"/>
          <w:lang w:val="en-US"/>
        </w:rPr>
        <w:t>InputTextTokens</w:t>
      </w:r>
      <w:proofErr w:type="spellEnd"/>
      <w:r w:rsidRPr="008E7315">
        <w:rPr>
          <w:noProof w:val="0"/>
          <w:lang w:val="en-US"/>
        </w:rPr>
        <w:t xml:space="preserve">, string </w:t>
      </w:r>
      <w:proofErr w:type="spellStart"/>
      <w:r w:rsidRPr="008E7315">
        <w:rPr>
          <w:noProof w:val="0"/>
          <w:lang w:val="en-US"/>
        </w:rPr>
        <w:t>CompletionTokens</w:t>
      </w:r>
      <w:proofErr w:type="spellEnd"/>
      <w:r w:rsidRPr="008E7315">
        <w:rPr>
          <w:noProof w:val="0"/>
          <w:lang w:val="en-US"/>
        </w:rPr>
        <w:t xml:space="preserve">, string </w:t>
      </w:r>
      <w:proofErr w:type="spellStart"/>
      <w:r w:rsidRPr="008E7315">
        <w:rPr>
          <w:noProof w:val="0"/>
          <w:lang w:val="en-US"/>
        </w:rPr>
        <w:t>TotalTokens</w:t>
      </w:r>
      <w:proofErr w:type="spellEnd"/>
      <w:r w:rsidRPr="008E7315">
        <w:rPr>
          <w:noProof w:val="0"/>
          <w:lang w:val="en-US"/>
        </w:rPr>
        <w:t>);</w:t>
      </w:r>
    </w:p>
    <w:p w14:paraId="7C5E395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5C9AD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508150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21C019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proofErr w:type="gramStart"/>
      <w:r w:rsidRPr="008E7315">
        <w:rPr>
          <w:noProof w:val="0"/>
          <w:lang w:val="en-US"/>
        </w:rPr>
        <w:t>YTextSummarizationService</w:t>
      </w:r>
      <w:proofErr w:type="spellEnd"/>
      <w:r w:rsidRPr="008E7315">
        <w:rPr>
          <w:noProof w:val="0"/>
          <w:lang w:val="en-US"/>
        </w:rPr>
        <w:t>(</w:t>
      </w:r>
      <w:proofErr w:type="gramEnd"/>
    </w:p>
    <w:p w14:paraId="0775D9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client,</w:t>
      </w:r>
    </w:p>
    <w:p w14:paraId="4F1FD6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ICredentialsProvider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credentialsProvider</w:t>
      </w:r>
      <w:proofErr w:type="spellEnd"/>
      <w:r w:rsidRPr="008E7315">
        <w:rPr>
          <w:noProof w:val="0"/>
          <w:lang w:val="en-US"/>
        </w:rPr>
        <w:t>,</w:t>
      </w:r>
    </w:p>
    <w:p w14:paraId="137482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IOptions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YandexCloudOptions</w:t>
      </w:r>
      <w:proofErr w:type="spellEnd"/>
      <w:r w:rsidRPr="008E7315">
        <w:rPr>
          <w:noProof w:val="0"/>
          <w:lang w:val="en-US"/>
        </w:rPr>
        <w:t>&gt; options)</w:t>
      </w:r>
    </w:p>
    <w:p w14:paraId="77B482D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: </w:t>
      </w:r>
      <w:proofErr w:type="spellStart"/>
      <w:r w:rsidRPr="008E7315">
        <w:rPr>
          <w:noProof w:val="0"/>
          <w:lang w:val="en-US"/>
        </w:rPr>
        <w:t>ITextSummarizationService</w:t>
      </w:r>
      <w:proofErr w:type="spellEnd"/>
    </w:p>
    <w:p w14:paraId="630BA261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>{</w:t>
      </w:r>
    </w:p>
    <w:p w14:paraId="5061594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</w:t>
      </w:r>
      <w:r w:rsidRPr="008E7315">
        <w:rPr>
          <w:noProof w:val="0"/>
          <w:lang w:val="en-US"/>
        </w:rPr>
        <w:t xml:space="preserve">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YandexCloudOptions</w:t>
      </w:r>
      <w:proofErr w:type="spellEnd"/>
      <w:r w:rsidRPr="008E7315">
        <w:rPr>
          <w:noProof w:val="0"/>
          <w:lang w:val="en-US"/>
        </w:rPr>
        <w:t xml:space="preserve"> _options = </w:t>
      </w:r>
      <w:proofErr w:type="spellStart"/>
      <w:proofErr w:type="gramStart"/>
      <w:r w:rsidRPr="008E7315">
        <w:rPr>
          <w:noProof w:val="0"/>
          <w:lang w:val="en-US"/>
        </w:rPr>
        <w:t>options.Value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1A9C95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JsonSerializerOptions</w:t>
      </w:r>
      <w:proofErr w:type="spellEnd"/>
      <w:r w:rsidRPr="008E7315">
        <w:rPr>
          <w:noProof w:val="0"/>
          <w:lang w:val="en-US"/>
        </w:rPr>
        <w:t xml:space="preserve"> _</w:t>
      </w:r>
      <w:proofErr w:type="spellStart"/>
      <w:r w:rsidRPr="008E7315">
        <w:rPr>
          <w:noProof w:val="0"/>
          <w:lang w:val="en-US"/>
        </w:rPr>
        <w:t>serializerOptions</w:t>
      </w:r>
      <w:proofErr w:type="spellEnd"/>
      <w:r w:rsidRPr="008E7315">
        <w:rPr>
          <w:noProof w:val="0"/>
          <w:lang w:val="en-US"/>
        </w:rPr>
        <w:t xml:space="preserve"> = </w:t>
      </w:r>
      <w:proofErr w:type="gramStart"/>
      <w:r w:rsidRPr="008E7315">
        <w:rPr>
          <w:noProof w:val="0"/>
          <w:lang w:val="en-US"/>
        </w:rPr>
        <w:t>new(</w:t>
      </w:r>
      <w:proofErr w:type="spellStart"/>
      <w:proofErr w:type="gramEnd"/>
      <w:r w:rsidRPr="008E7315">
        <w:rPr>
          <w:noProof w:val="0"/>
          <w:lang w:val="en-US"/>
        </w:rPr>
        <w:t>JsonSerializerDefaults.Web</w:t>
      </w:r>
      <w:proofErr w:type="spellEnd"/>
      <w:r w:rsidRPr="008E7315">
        <w:rPr>
          <w:noProof w:val="0"/>
          <w:lang w:val="en-US"/>
        </w:rPr>
        <w:t>);</w:t>
      </w:r>
    </w:p>
    <w:p w14:paraId="299CCC7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F5CD9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TextSummarizationResponseDto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SummarizeTextAsync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TextSummarizationRequestDto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28068AC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E06756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message = new Message</w:t>
      </w:r>
    </w:p>
    <w:p w14:paraId="78D3592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F0FC10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Role = "user",</w:t>
      </w:r>
    </w:p>
    <w:p w14:paraId="7A6CE24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Text = </w:t>
      </w:r>
      <w:proofErr w:type="spellStart"/>
      <w:proofErr w:type="gramStart"/>
      <w:r w:rsidRPr="008E7315">
        <w:rPr>
          <w:noProof w:val="0"/>
          <w:lang w:val="en-US"/>
        </w:rPr>
        <w:t>request.Text</w:t>
      </w:r>
      <w:proofErr w:type="spellEnd"/>
      <w:proofErr w:type="gramEnd"/>
    </w:p>
    <w:p w14:paraId="3E3111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7B76BB2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completionRequest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CompletionRequest</w:t>
      </w:r>
      <w:proofErr w:type="spellEnd"/>
    </w:p>
    <w:p w14:paraId="14F662E5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4B3CA6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ModelUri</w:t>
      </w:r>
      <w:proofErr w:type="spellEnd"/>
      <w:r w:rsidRPr="008E7315">
        <w:rPr>
          <w:noProof w:val="0"/>
          <w:lang w:val="en-US"/>
        </w:rPr>
        <w:t xml:space="preserve"> = _</w:t>
      </w:r>
      <w:proofErr w:type="spellStart"/>
      <w:proofErr w:type="gramStart"/>
      <w:r w:rsidRPr="008E7315">
        <w:rPr>
          <w:noProof w:val="0"/>
          <w:lang w:val="en-US"/>
        </w:rPr>
        <w:t>options.ModelSummarizationUri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70D649D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Messages = </w:t>
      </w:r>
      <w:proofErr w:type="gramStart"/>
      <w:r w:rsidRPr="008E7315">
        <w:rPr>
          <w:noProof w:val="0"/>
          <w:lang w:val="en-US"/>
        </w:rPr>
        <w:t>{ message</w:t>
      </w:r>
      <w:proofErr w:type="gramEnd"/>
      <w:r w:rsidRPr="008E7315">
        <w:rPr>
          <w:noProof w:val="0"/>
          <w:lang w:val="en-US"/>
        </w:rPr>
        <w:t xml:space="preserve"> },</w:t>
      </w:r>
    </w:p>
    <w:p w14:paraId="67DB0C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CompletionOptions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CompletionOptions</w:t>
      </w:r>
      <w:proofErr w:type="spellEnd"/>
    </w:p>
    <w:p w14:paraId="5974C2E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{</w:t>
      </w:r>
    </w:p>
    <w:p w14:paraId="6F66610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Stream = false,</w:t>
      </w:r>
    </w:p>
    <w:p w14:paraId="45A5111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Temperature = _</w:t>
      </w:r>
      <w:proofErr w:type="spellStart"/>
      <w:proofErr w:type="gramStart"/>
      <w:r w:rsidRPr="008E7315">
        <w:rPr>
          <w:noProof w:val="0"/>
          <w:lang w:val="en-US"/>
        </w:rPr>
        <w:t>options.ModelSummarizationTemperature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688DD7E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    </w:t>
      </w:r>
      <w:proofErr w:type="spellStart"/>
      <w:r w:rsidRPr="008E7315">
        <w:rPr>
          <w:noProof w:val="0"/>
          <w:lang w:val="en-US"/>
        </w:rPr>
        <w:t>MaxTokens</w:t>
      </w:r>
      <w:proofErr w:type="spellEnd"/>
      <w:r w:rsidRPr="008E7315">
        <w:rPr>
          <w:noProof w:val="0"/>
          <w:lang w:val="en-US"/>
        </w:rPr>
        <w:t xml:space="preserve"> = 1000</w:t>
      </w:r>
    </w:p>
    <w:p w14:paraId="24A0A1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},</w:t>
      </w:r>
    </w:p>
    <w:p w14:paraId="415B74E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6CA1A9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token = </w:t>
      </w:r>
      <w:proofErr w:type="spellStart"/>
      <w:r w:rsidRPr="008E7315">
        <w:rPr>
          <w:noProof w:val="0"/>
          <w:lang w:val="en-US"/>
        </w:rPr>
        <w:t>credentialsProvider.GetToken</w:t>
      </w:r>
      <w:proofErr w:type="spellEnd"/>
      <w:r w:rsidRPr="008E7315">
        <w:rPr>
          <w:noProof w:val="0"/>
          <w:lang w:val="en-US"/>
        </w:rPr>
        <w:t>();</w:t>
      </w:r>
    </w:p>
    <w:p w14:paraId="10FEC0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(token == null) throw new </w:t>
      </w:r>
      <w:proofErr w:type="gramStart"/>
      <w:r w:rsidRPr="008E7315">
        <w:rPr>
          <w:noProof w:val="0"/>
          <w:lang w:val="en-US"/>
        </w:rPr>
        <w:t>Exception(</w:t>
      </w:r>
      <w:proofErr w:type="gramEnd"/>
      <w:r w:rsidRPr="008E7315">
        <w:rPr>
          <w:noProof w:val="0"/>
          <w:lang w:val="en-US"/>
        </w:rPr>
        <w:t>"Failed to get IAM token to Yandex Cloud");</w:t>
      </w:r>
    </w:p>
    <w:p w14:paraId="183C3A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client.DefaultRequestHeaders.Authorization</w:t>
      </w:r>
      <w:proofErr w:type="spellEnd"/>
      <w:proofErr w:type="gram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AuthenticationHeaderValue</w:t>
      </w:r>
      <w:proofErr w:type="spellEnd"/>
      <w:r w:rsidRPr="008E7315">
        <w:rPr>
          <w:noProof w:val="0"/>
          <w:lang w:val="en-US"/>
        </w:rPr>
        <w:t>("Bearer", token);</w:t>
      </w:r>
    </w:p>
    <w:p w14:paraId="598E213B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 xml:space="preserve">var </w:t>
      </w:r>
      <w:proofErr w:type="spellStart"/>
      <w:r w:rsidRPr="001804BD">
        <w:rPr>
          <w:noProof w:val="0"/>
          <w:lang w:val="en-US"/>
        </w:rPr>
        <w:t>responseMessage</w:t>
      </w:r>
      <w:proofErr w:type="spellEnd"/>
      <w:r w:rsidRPr="001804BD">
        <w:rPr>
          <w:noProof w:val="0"/>
          <w:lang w:val="en-US"/>
        </w:rPr>
        <w:t xml:space="preserve"> =</w:t>
      </w:r>
    </w:p>
    <w:p w14:paraId="3C9DC53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await </w:t>
      </w:r>
      <w:proofErr w:type="spellStart"/>
      <w:proofErr w:type="gramStart"/>
      <w:r w:rsidRPr="008E7315">
        <w:rPr>
          <w:noProof w:val="0"/>
          <w:lang w:val="en-US"/>
        </w:rPr>
        <w:t>client.PostAsync</w:t>
      </w:r>
      <w:proofErr w:type="spellEnd"/>
      <w:proofErr w:type="gramEnd"/>
      <w:r w:rsidRPr="008E7315">
        <w:rPr>
          <w:noProof w:val="0"/>
          <w:lang w:val="en-US"/>
        </w:rPr>
        <w:t>("</w:t>
      </w:r>
      <w:proofErr w:type="spellStart"/>
      <w:r w:rsidRPr="008E7315">
        <w:rPr>
          <w:noProof w:val="0"/>
          <w:lang w:val="en-US"/>
        </w:rPr>
        <w:t>foundationModels</w:t>
      </w:r>
      <w:proofErr w:type="spellEnd"/>
      <w:r w:rsidRPr="008E7315">
        <w:rPr>
          <w:noProof w:val="0"/>
          <w:lang w:val="en-US"/>
        </w:rPr>
        <w:t xml:space="preserve">/v1/completion", </w:t>
      </w:r>
      <w:proofErr w:type="spellStart"/>
      <w:r w:rsidRPr="008E7315">
        <w:rPr>
          <w:noProof w:val="0"/>
          <w:lang w:val="en-US"/>
        </w:rPr>
        <w:t>JsonContent.Create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completionRequest</w:t>
      </w:r>
      <w:proofErr w:type="spellEnd"/>
      <w:r w:rsidRPr="008E7315">
        <w:rPr>
          <w:noProof w:val="0"/>
          <w:lang w:val="en-US"/>
        </w:rPr>
        <w:t>));</w:t>
      </w:r>
    </w:p>
    <w:p w14:paraId="0BA31D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proofErr w:type="gramStart"/>
      <w:r w:rsidRPr="008E7315">
        <w:rPr>
          <w:noProof w:val="0"/>
          <w:lang w:val="en-US"/>
        </w:rPr>
        <w:t>responseMessage.StatusCode</w:t>
      </w:r>
      <w:proofErr w:type="spellEnd"/>
      <w:r w:rsidRPr="008E7315">
        <w:rPr>
          <w:noProof w:val="0"/>
          <w:lang w:val="en-US"/>
        </w:rPr>
        <w:t xml:space="preserve"> !</w:t>
      </w:r>
      <w:proofErr w:type="gramEnd"/>
      <w:r w:rsidRPr="008E7315">
        <w:rPr>
          <w:noProof w:val="0"/>
          <w:lang w:val="en-US"/>
        </w:rPr>
        <w:t xml:space="preserve">= </w:t>
      </w:r>
      <w:proofErr w:type="spellStart"/>
      <w:r w:rsidRPr="008E7315">
        <w:rPr>
          <w:noProof w:val="0"/>
          <w:lang w:val="en-US"/>
        </w:rPr>
        <w:t>HttpStatusCode.OK</w:t>
      </w:r>
      <w:proofErr w:type="spellEnd"/>
      <w:r w:rsidRPr="008E7315">
        <w:rPr>
          <w:noProof w:val="0"/>
          <w:lang w:val="en-US"/>
        </w:rPr>
        <w:t>)</w:t>
      </w:r>
    </w:p>
    <w:p w14:paraId="0BB0A26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{</w:t>
      </w:r>
    </w:p>
    <w:p w14:paraId="1252310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    </w:t>
      </w:r>
      <w:r w:rsidRPr="008E7315">
        <w:rPr>
          <w:noProof w:val="0"/>
          <w:lang w:val="en-US"/>
        </w:rPr>
        <w:t xml:space="preserve">throw new </w:t>
      </w:r>
      <w:proofErr w:type="gramStart"/>
      <w:r w:rsidRPr="008E7315">
        <w:rPr>
          <w:noProof w:val="0"/>
          <w:lang w:val="en-US"/>
        </w:rPr>
        <w:t>Exception(</w:t>
      </w:r>
      <w:proofErr w:type="spellStart"/>
      <w:proofErr w:type="gramEnd"/>
      <w:r w:rsidRPr="008E7315">
        <w:rPr>
          <w:noProof w:val="0"/>
          <w:lang w:val="en-US"/>
        </w:rPr>
        <w:t>responseMessage.ReasonPhrase</w:t>
      </w:r>
      <w:proofErr w:type="spellEnd"/>
      <w:r w:rsidRPr="008E7315">
        <w:rPr>
          <w:noProof w:val="0"/>
          <w:lang w:val="en-US"/>
        </w:rPr>
        <w:t>);</w:t>
      </w:r>
    </w:p>
    <w:p w14:paraId="762F2EC2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r w:rsidRPr="001804BD">
        <w:rPr>
          <w:noProof w:val="0"/>
          <w:lang w:val="en-US"/>
        </w:rPr>
        <w:t>}</w:t>
      </w:r>
    </w:p>
    <w:p w14:paraId="0B21AD2F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25FD9C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var response = </w:t>
      </w:r>
      <w:proofErr w:type="spellStart"/>
      <w:r w:rsidRPr="008E7315">
        <w:rPr>
          <w:noProof w:val="0"/>
          <w:lang w:val="en-US"/>
        </w:rPr>
        <w:t>JsonSerializer.Deserialize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CompletionResponse</w:t>
      </w:r>
      <w:proofErr w:type="spellEnd"/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 xml:space="preserve">await </w:t>
      </w:r>
      <w:proofErr w:type="spellStart"/>
      <w:r w:rsidRPr="008E7315">
        <w:rPr>
          <w:noProof w:val="0"/>
          <w:lang w:val="en-US"/>
        </w:rPr>
        <w:t>responseMessage.Content.ReadAsStreamAsync</w:t>
      </w:r>
      <w:proofErr w:type="spellEnd"/>
      <w:r w:rsidRPr="008E7315">
        <w:rPr>
          <w:noProof w:val="0"/>
          <w:lang w:val="en-US"/>
        </w:rPr>
        <w:t>(),</w:t>
      </w:r>
    </w:p>
    <w:p w14:paraId="0D63C59F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r w:rsidRPr="001804BD">
        <w:rPr>
          <w:noProof w:val="0"/>
          <w:lang w:val="en-US"/>
        </w:rPr>
        <w:t>_</w:t>
      </w:r>
      <w:proofErr w:type="spellStart"/>
      <w:r w:rsidRPr="001804BD">
        <w:rPr>
          <w:noProof w:val="0"/>
          <w:lang w:val="en-US"/>
        </w:rPr>
        <w:t>serializerOptions</w:t>
      </w:r>
      <w:proofErr w:type="spellEnd"/>
      <w:r w:rsidRPr="001804BD">
        <w:rPr>
          <w:noProof w:val="0"/>
          <w:lang w:val="en-US"/>
        </w:rPr>
        <w:t>);</w:t>
      </w:r>
    </w:p>
    <w:p w14:paraId="47A11C9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if (response == null) throw new </w:t>
      </w:r>
      <w:proofErr w:type="gramStart"/>
      <w:r w:rsidRPr="008E7315">
        <w:rPr>
          <w:noProof w:val="0"/>
          <w:lang w:val="en-US"/>
        </w:rPr>
        <w:t>Exception(</w:t>
      </w:r>
      <w:proofErr w:type="gramEnd"/>
      <w:r w:rsidRPr="008E7315">
        <w:rPr>
          <w:noProof w:val="0"/>
          <w:lang w:val="en-US"/>
        </w:rPr>
        <w:t>"Failed to deserialize a response message");</w:t>
      </w:r>
    </w:p>
    <w:p w14:paraId="0AD266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sb = new </w:t>
      </w:r>
      <w:proofErr w:type="gramStart"/>
      <w:r w:rsidRPr="008E7315">
        <w:rPr>
          <w:noProof w:val="0"/>
          <w:lang w:val="en-US"/>
        </w:rPr>
        <w:t>StringBuilder(</w:t>
      </w:r>
      <w:proofErr w:type="gramEnd"/>
      <w:r w:rsidRPr="008E7315">
        <w:rPr>
          <w:noProof w:val="0"/>
          <w:lang w:val="en-US"/>
        </w:rPr>
        <w:t>);</w:t>
      </w:r>
    </w:p>
    <w:p w14:paraId="44AC9B6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sb.Append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string.Join</w:t>
      </w:r>
      <w:proofErr w:type="spellEnd"/>
      <w:r w:rsidRPr="008E7315">
        <w:rPr>
          <w:noProof w:val="0"/>
          <w:lang w:val="en-US"/>
        </w:rPr>
        <w:t xml:space="preserve">('\n', </w:t>
      </w:r>
      <w:proofErr w:type="spellStart"/>
      <w:r w:rsidRPr="008E7315">
        <w:rPr>
          <w:noProof w:val="0"/>
          <w:lang w:val="en-US"/>
        </w:rPr>
        <w:t>response.Result.Alternatives.Select</w:t>
      </w:r>
      <w:proofErr w:type="spellEnd"/>
      <w:r w:rsidRPr="008E7315">
        <w:rPr>
          <w:noProof w:val="0"/>
          <w:lang w:val="en-US"/>
        </w:rPr>
        <w:t xml:space="preserve">(a =&gt; </w:t>
      </w:r>
      <w:proofErr w:type="spellStart"/>
      <w:r w:rsidRPr="008E7315">
        <w:rPr>
          <w:noProof w:val="0"/>
          <w:lang w:val="en-US"/>
        </w:rPr>
        <w:t>string.Join</w:t>
      </w:r>
      <w:proofErr w:type="spellEnd"/>
      <w:r w:rsidRPr="008E7315">
        <w:rPr>
          <w:noProof w:val="0"/>
          <w:lang w:val="en-US"/>
        </w:rPr>
        <w:t xml:space="preserve">('\n', </w:t>
      </w:r>
      <w:proofErr w:type="spellStart"/>
      <w:r w:rsidRPr="008E7315">
        <w:rPr>
          <w:noProof w:val="0"/>
          <w:lang w:val="en-US"/>
        </w:rPr>
        <w:t>a.Message.Text</w:t>
      </w:r>
      <w:proofErr w:type="spellEnd"/>
      <w:r w:rsidRPr="008E7315">
        <w:rPr>
          <w:noProof w:val="0"/>
          <w:lang w:val="en-US"/>
        </w:rPr>
        <w:t>))));</w:t>
      </w:r>
    </w:p>
    <w:p w14:paraId="2CD3888E" w14:textId="77777777" w:rsidR="00CE4EC3" w:rsidRPr="001804BD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1804BD">
        <w:rPr>
          <w:noProof w:val="0"/>
          <w:lang w:val="en-US"/>
        </w:rPr>
        <w:t>sb.Append</w:t>
      </w:r>
      <w:proofErr w:type="spellEnd"/>
      <w:proofErr w:type="gramEnd"/>
      <w:r w:rsidRPr="001804BD">
        <w:rPr>
          <w:noProof w:val="0"/>
          <w:lang w:val="en-US"/>
        </w:rPr>
        <w:t>('\n');</w:t>
      </w:r>
    </w:p>
    <w:p w14:paraId="4A2A6EE6" w14:textId="77777777" w:rsidR="00CE4EC3" w:rsidRPr="001804BD" w:rsidRDefault="00CE4EC3" w:rsidP="00CE4EC3">
      <w:pPr>
        <w:pStyle w:val="af7"/>
        <w:rPr>
          <w:noProof w:val="0"/>
          <w:lang w:val="en-US"/>
        </w:rPr>
      </w:pPr>
    </w:p>
    <w:p w14:paraId="58ED5A0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04BD">
        <w:rPr>
          <w:noProof w:val="0"/>
          <w:lang w:val="en-US"/>
        </w:rPr>
        <w:t xml:space="preserve">        </w:t>
      </w:r>
      <w:r w:rsidRPr="008E7315">
        <w:rPr>
          <w:noProof w:val="0"/>
          <w:lang w:val="en-US"/>
        </w:rPr>
        <w:t xml:space="preserve">return new </w:t>
      </w:r>
      <w:proofErr w:type="spellStart"/>
      <w:r w:rsidRPr="008E7315">
        <w:rPr>
          <w:noProof w:val="0"/>
          <w:lang w:val="en-US"/>
        </w:rPr>
        <w:t>TextSummarizationResponseDto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sb.ToString</w:t>
      </w:r>
      <w:proofErr w:type="spellEnd"/>
      <w:proofErr w:type="gramEnd"/>
      <w:r w:rsidRPr="008E7315">
        <w:rPr>
          <w:noProof w:val="0"/>
          <w:lang w:val="en-US"/>
        </w:rPr>
        <w:t>());</w:t>
      </w:r>
    </w:p>
    <w:p w14:paraId="24A47F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5AF2A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>}</w:t>
      </w:r>
    </w:p>
    <w:p w14:paraId="4EFA66AD" w14:textId="1DD1398E" w:rsidR="00CE4EC3" w:rsidRPr="00B443A3" w:rsidRDefault="00CE4EC3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YTranslationService.cs</w:t>
      </w:r>
      <w:proofErr w:type="spellEnd"/>
      <w:r w:rsidRPr="008E7315">
        <w:rPr>
          <w:noProof w:val="0"/>
          <w:lang w:val="en-US"/>
        </w:rPr>
        <w:t>:</w:t>
      </w:r>
    </w:p>
    <w:p w14:paraId="7741EB3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6EA6EA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BookManager.Application.Services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AA4FC3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66D0FF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YTranslationService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Sdk </w:t>
      </w:r>
      <w:proofErr w:type="spellStart"/>
      <w:r w:rsidRPr="008E7315">
        <w:rPr>
          <w:noProof w:val="0"/>
          <w:lang w:val="en-US"/>
        </w:rPr>
        <w:t>sdk</w:t>
      </w:r>
      <w:proofErr w:type="spellEnd"/>
      <w:r w:rsidRPr="008E7315">
        <w:rPr>
          <w:noProof w:val="0"/>
          <w:lang w:val="en-US"/>
        </w:rPr>
        <w:t xml:space="preserve">) : </w:t>
      </w:r>
      <w:proofErr w:type="spellStart"/>
      <w:r w:rsidRPr="008E7315">
        <w:rPr>
          <w:noProof w:val="0"/>
          <w:lang w:val="en-US"/>
        </w:rPr>
        <w:t>ITranslationService</w:t>
      </w:r>
      <w:proofErr w:type="spellEnd"/>
    </w:p>
    <w:p w14:paraId="210966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00A816F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TranslationService.TranslationServiceClient</w:t>
      </w:r>
      <w:proofErr w:type="spellEnd"/>
      <w:r w:rsidRPr="008E7315">
        <w:rPr>
          <w:noProof w:val="0"/>
          <w:lang w:val="en-US"/>
        </w:rPr>
        <w:t xml:space="preserve"> _client = </w:t>
      </w:r>
      <w:proofErr w:type="spellStart"/>
      <w:proofErr w:type="gramStart"/>
      <w:r w:rsidRPr="008E7315">
        <w:rPr>
          <w:noProof w:val="0"/>
          <w:lang w:val="en-US"/>
        </w:rPr>
        <w:t>sdk.Services.Ai</w:t>
      </w:r>
      <w:proofErr w:type="gramEnd"/>
      <w:r w:rsidRPr="008E7315">
        <w:rPr>
          <w:noProof w:val="0"/>
          <w:lang w:val="en-US"/>
        </w:rPr>
        <w:t>.Translate.TranslationService</w:t>
      </w:r>
      <w:proofErr w:type="spellEnd"/>
      <w:r w:rsidRPr="008E7315">
        <w:rPr>
          <w:noProof w:val="0"/>
          <w:lang w:val="en-US"/>
        </w:rPr>
        <w:t>;</w:t>
      </w:r>
    </w:p>
    <w:p w14:paraId="4B86934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4CD849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LanguageDto</w:t>
      </w:r>
      <w:proofErr w:type="spellEnd"/>
      <w:r w:rsidRPr="008E7315">
        <w:rPr>
          <w:noProof w:val="0"/>
          <w:lang w:val="en-US"/>
        </w:rPr>
        <w:t xml:space="preserve">&gt;&gt; </w:t>
      </w:r>
      <w:proofErr w:type="spellStart"/>
      <w:proofErr w:type="gramStart"/>
      <w:r w:rsidRPr="008E7315">
        <w:rPr>
          <w:noProof w:val="0"/>
          <w:lang w:val="en-US"/>
        </w:rPr>
        <w:t>ListLanguagesAsync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5B6503E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4D5292D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list = await _</w:t>
      </w:r>
      <w:proofErr w:type="spellStart"/>
      <w:proofErr w:type="gramStart"/>
      <w:r w:rsidRPr="008E7315">
        <w:rPr>
          <w:noProof w:val="0"/>
          <w:lang w:val="en-US"/>
        </w:rPr>
        <w:t>client.ListLanguagesAsync</w:t>
      </w:r>
      <w:proofErr w:type="spellEnd"/>
      <w:proofErr w:type="gramEnd"/>
      <w:r w:rsidRPr="008E7315">
        <w:rPr>
          <w:noProof w:val="0"/>
          <w:lang w:val="en-US"/>
        </w:rPr>
        <w:t xml:space="preserve">(new </w:t>
      </w:r>
      <w:proofErr w:type="spellStart"/>
      <w:r w:rsidRPr="008E7315">
        <w:rPr>
          <w:noProof w:val="0"/>
          <w:lang w:val="en-US"/>
        </w:rPr>
        <w:t>ListLanguagesRequest</w:t>
      </w:r>
      <w:proofErr w:type="spellEnd"/>
      <w:r w:rsidRPr="008E7315">
        <w:rPr>
          <w:noProof w:val="0"/>
          <w:lang w:val="en-US"/>
        </w:rPr>
        <w:t>());</w:t>
      </w:r>
    </w:p>
    <w:p w14:paraId="73D86CF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proofErr w:type="gramStart"/>
      <w:r w:rsidRPr="008E7315">
        <w:rPr>
          <w:noProof w:val="0"/>
          <w:lang w:val="en-US"/>
        </w:rPr>
        <w:t>list.Languages.Select</w:t>
      </w:r>
      <w:proofErr w:type="spellEnd"/>
      <w:proofErr w:type="gramEnd"/>
      <w:r w:rsidRPr="008E7315">
        <w:rPr>
          <w:noProof w:val="0"/>
          <w:lang w:val="en-US"/>
        </w:rPr>
        <w:t xml:space="preserve">(l =&gt; new </w:t>
      </w:r>
      <w:proofErr w:type="spellStart"/>
      <w:r w:rsidRPr="008E7315">
        <w:rPr>
          <w:noProof w:val="0"/>
          <w:lang w:val="en-US"/>
        </w:rPr>
        <w:t>LanguageDto</w:t>
      </w:r>
      <w:proofErr w:type="spell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l.Code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l.Name</w:t>
      </w:r>
      <w:proofErr w:type="spellEnd"/>
      <w:r w:rsidRPr="008E7315">
        <w:rPr>
          <w:noProof w:val="0"/>
          <w:lang w:val="en-US"/>
        </w:rPr>
        <w:t>));</w:t>
      </w:r>
    </w:p>
    <w:p w14:paraId="50D838C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12074BC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CF262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DetectLanguageResponseDto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DetectLanguageAsync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DetectLanguageRequestDto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39B5550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C8C62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response = await _</w:t>
      </w:r>
      <w:proofErr w:type="spellStart"/>
      <w:proofErr w:type="gramStart"/>
      <w:r w:rsidRPr="008E7315">
        <w:rPr>
          <w:noProof w:val="0"/>
          <w:lang w:val="en-US"/>
        </w:rPr>
        <w:t>client.DetectLanguageAsync</w:t>
      </w:r>
      <w:proofErr w:type="spellEnd"/>
      <w:proofErr w:type="gramEnd"/>
      <w:r w:rsidRPr="008E7315">
        <w:rPr>
          <w:noProof w:val="0"/>
          <w:lang w:val="en-US"/>
        </w:rPr>
        <w:t xml:space="preserve">(new </w:t>
      </w:r>
      <w:proofErr w:type="spellStart"/>
      <w:r w:rsidRPr="008E7315">
        <w:rPr>
          <w:noProof w:val="0"/>
          <w:lang w:val="en-US"/>
        </w:rPr>
        <w:t>DetectLanguageRequest</w:t>
      </w:r>
      <w:proofErr w:type="spellEnd"/>
    </w:p>
    <w:p w14:paraId="309CA1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03E19B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Text = </w:t>
      </w:r>
      <w:proofErr w:type="spellStart"/>
      <w:proofErr w:type="gramStart"/>
      <w:r w:rsidRPr="008E7315">
        <w:rPr>
          <w:noProof w:val="0"/>
          <w:lang w:val="en-US"/>
        </w:rPr>
        <w:t>request.Text</w:t>
      </w:r>
      <w:proofErr w:type="spellEnd"/>
      <w:proofErr w:type="gramEnd"/>
    </w:p>
    <w:p w14:paraId="0108831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});</w:t>
      </w:r>
    </w:p>
    <w:p w14:paraId="3E9A2E9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new </w:t>
      </w:r>
      <w:proofErr w:type="spellStart"/>
      <w:r w:rsidRPr="008E7315">
        <w:rPr>
          <w:noProof w:val="0"/>
          <w:lang w:val="en-US"/>
        </w:rPr>
        <w:t>DetectLanguageResponseDto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Start"/>
      <w:r w:rsidRPr="008E7315">
        <w:rPr>
          <w:noProof w:val="0"/>
          <w:lang w:val="en-US"/>
        </w:rPr>
        <w:t>response.LanguageCode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3BF984B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6E66029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A7EB3C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async Task&lt;</w:t>
      </w:r>
      <w:proofErr w:type="spellStart"/>
      <w:r w:rsidRPr="008E7315">
        <w:rPr>
          <w:noProof w:val="0"/>
          <w:lang w:val="en-US"/>
        </w:rPr>
        <w:t>TranslationResponseDto</w:t>
      </w:r>
      <w:proofErr w:type="spellEnd"/>
      <w:r w:rsidRPr="008E7315">
        <w:rPr>
          <w:noProof w:val="0"/>
          <w:lang w:val="en-US"/>
        </w:rPr>
        <w:t xml:space="preserve">&gt; </w:t>
      </w:r>
      <w:proofErr w:type="spellStart"/>
      <w:proofErr w:type="gramStart"/>
      <w:r w:rsidRPr="008E7315">
        <w:rPr>
          <w:noProof w:val="0"/>
          <w:lang w:val="en-US"/>
        </w:rPr>
        <w:t>TranslateAsync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TranslationRequestDto</w:t>
      </w:r>
      <w:proofErr w:type="spellEnd"/>
      <w:r w:rsidRPr="008E7315">
        <w:rPr>
          <w:noProof w:val="0"/>
          <w:lang w:val="en-US"/>
        </w:rPr>
        <w:t xml:space="preserve"> request)</w:t>
      </w:r>
    </w:p>
    <w:p w14:paraId="49C387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6D21BD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translationRequest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TranslateRequest</w:t>
      </w:r>
      <w:proofErr w:type="spellEnd"/>
    </w:p>
    <w:p w14:paraId="425F14D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54B014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TargetLanguageCode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request.TargetLanguage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02006E5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Texts = </w:t>
      </w:r>
      <w:proofErr w:type="gramStart"/>
      <w:r w:rsidRPr="008E7315">
        <w:rPr>
          <w:noProof w:val="0"/>
          <w:lang w:val="en-US"/>
        </w:rPr>
        <w:t xml:space="preserve">{ </w:t>
      </w:r>
      <w:proofErr w:type="spellStart"/>
      <w:r w:rsidRPr="008E7315">
        <w:rPr>
          <w:noProof w:val="0"/>
          <w:lang w:val="en-US"/>
        </w:rPr>
        <w:t>request</w:t>
      </w:r>
      <w:proofErr w:type="gramEnd"/>
      <w:r w:rsidRPr="008E7315">
        <w:rPr>
          <w:noProof w:val="0"/>
          <w:lang w:val="en-US"/>
        </w:rPr>
        <w:t>.SourceText</w:t>
      </w:r>
      <w:proofErr w:type="spellEnd"/>
      <w:r w:rsidRPr="008E7315">
        <w:rPr>
          <w:noProof w:val="0"/>
          <w:lang w:val="en-US"/>
        </w:rPr>
        <w:t xml:space="preserve"> }</w:t>
      </w:r>
    </w:p>
    <w:p w14:paraId="6596806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59C81B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proofErr w:type="gramStart"/>
      <w:r w:rsidRPr="008E7315">
        <w:rPr>
          <w:noProof w:val="0"/>
          <w:lang w:val="en-US"/>
        </w:rPr>
        <w:t>request.SourceLanguage</w:t>
      </w:r>
      <w:proofErr w:type="spellEnd"/>
      <w:proofErr w:type="gramEnd"/>
      <w:r w:rsidRPr="008E7315">
        <w:rPr>
          <w:noProof w:val="0"/>
          <w:lang w:val="en-US"/>
        </w:rPr>
        <w:t xml:space="preserve"> != null) </w:t>
      </w:r>
      <w:proofErr w:type="spellStart"/>
      <w:r w:rsidRPr="008E7315">
        <w:rPr>
          <w:noProof w:val="0"/>
          <w:lang w:val="en-US"/>
        </w:rPr>
        <w:t>translationRequest.SourceLanguageCode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request.SourceLanguage</w:t>
      </w:r>
      <w:proofErr w:type="spellEnd"/>
      <w:r w:rsidRPr="008E7315">
        <w:rPr>
          <w:noProof w:val="0"/>
          <w:lang w:val="en-US"/>
        </w:rPr>
        <w:t>;</w:t>
      </w:r>
    </w:p>
    <w:p w14:paraId="6CE51CC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response = await _</w:t>
      </w:r>
      <w:proofErr w:type="spellStart"/>
      <w:proofErr w:type="gramStart"/>
      <w:r w:rsidRPr="008E7315">
        <w:rPr>
          <w:noProof w:val="0"/>
          <w:lang w:val="en-US"/>
        </w:rPr>
        <w:t>client.TranslateAsync</w:t>
      </w:r>
      <w:proofErr w:type="spellEnd"/>
      <w:proofErr w:type="gramEnd"/>
      <w:r w:rsidRPr="008E7315">
        <w:rPr>
          <w:noProof w:val="0"/>
          <w:lang w:val="en-US"/>
        </w:rPr>
        <w:t>(</w:t>
      </w:r>
      <w:proofErr w:type="spellStart"/>
      <w:r w:rsidRPr="008E7315">
        <w:rPr>
          <w:noProof w:val="0"/>
          <w:lang w:val="en-US"/>
        </w:rPr>
        <w:t>translationRequest</w:t>
      </w:r>
      <w:proofErr w:type="spellEnd"/>
      <w:r w:rsidRPr="008E7315">
        <w:rPr>
          <w:noProof w:val="0"/>
          <w:lang w:val="en-US"/>
        </w:rPr>
        <w:t>);</w:t>
      </w:r>
    </w:p>
    <w:p w14:paraId="2C8E06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if (</w:t>
      </w:r>
      <w:proofErr w:type="spellStart"/>
      <w:proofErr w:type="gramStart"/>
      <w:r w:rsidRPr="008E7315">
        <w:rPr>
          <w:noProof w:val="0"/>
          <w:lang w:val="en-US"/>
        </w:rPr>
        <w:t>response.Translations.IsNullOrEmpty</w:t>
      </w:r>
      <w:proofErr w:type="spellEnd"/>
      <w:proofErr w:type="gramEnd"/>
      <w:r w:rsidRPr="008E7315">
        <w:rPr>
          <w:noProof w:val="0"/>
          <w:lang w:val="en-US"/>
        </w:rPr>
        <w:t>())</w:t>
      </w:r>
    </w:p>
    <w:p w14:paraId="5FAB11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40C755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throw new </w:t>
      </w:r>
      <w:proofErr w:type="gramStart"/>
      <w:r w:rsidRPr="008E7315">
        <w:rPr>
          <w:noProof w:val="0"/>
          <w:lang w:val="en-US"/>
        </w:rPr>
        <w:t>Exception(</w:t>
      </w:r>
      <w:proofErr w:type="gramEnd"/>
      <w:r w:rsidRPr="008E7315">
        <w:rPr>
          <w:noProof w:val="0"/>
          <w:lang w:val="en-US"/>
        </w:rPr>
        <w:t>"Failed to translate text");</w:t>
      </w:r>
    </w:p>
    <w:p w14:paraId="3A1CECA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</w:p>
    <w:p w14:paraId="02B0B6E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dto</w:t>
      </w:r>
      <w:proofErr w:type="spell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TranslationResponseDto</w:t>
      </w:r>
      <w:proofErr w:type="spellEnd"/>
    </w:p>
    <w:p w14:paraId="5065F1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71ED66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DetectedSourceLanguage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response.Translations</w:t>
      </w:r>
      <w:proofErr w:type="spellEnd"/>
      <w:proofErr w:type="gramEnd"/>
      <w:r w:rsidRPr="008E7315">
        <w:rPr>
          <w:noProof w:val="0"/>
          <w:lang w:val="en-US"/>
        </w:rPr>
        <w:t>[0].</w:t>
      </w:r>
      <w:proofErr w:type="spellStart"/>
      <w:r w:rsidRPr="008E7315">
        <w:rPr>
          <w:noProof w:val="0"/>
          <w:lang w:val="en-US"/>
        </w:rPr>
        <w:t>DetectedLanguageCode</w:t>
      </w:r>
      <w:proofErr w:type="spellEnd"/>
      <w:r w:rsidRPr="008E7315">
        <w:rPr>
          <w:noProof w:val="0"/>
          <w:lang w:val="en-US"/>
        </w:rPr>
        <w:t>,</w:t>
      </w:r>
    </w:p>
    <w:p w14:paraId="3B8FBD5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TargetLanguage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request.TargetLanguage</w:t>
      </w:r>
      <w:proofErr w:type="spellEnd"/>
      <w:proofErr w:type="gramEnd"/>
      <w:r w:rsidRPr="008E7315">
        <w:rPr>
          <w:noProof w:val="0"/>
          <w:lang w:val="en-US"/>
        </w:rPr>
        <w:t>,</w:t>
      </w:r>
    </w:p>
    <w:p w14:paraId="1460A8E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TranslatedText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proofErr w:type="gramStart"/>
      <w:r w:rsidRPr="008E7315">
        <w:rPr>
          <w:noProof w:val="0"/>
          <w:lang w:val="en-US"/>
        </w:rPr>
        <w:t>string.Join</w:t>
      </w:r>
      <w:proofErr w:type="spellEnd"/>
      <w:proofErr w:type="gramEnd"/>
      <w:r w:rsidRPr="008E7315">
        <w:rPr>
          <w:noProof w:val="0"/>
          <w:lang w:val="en-US"/>
        </w:rPr>
        <w:t xml:space="preserve">('\n', </w:t>
      </w:r>
      <w:proofErr w:type="spellStart"/>
      <w:r w:rsidRPr="008E7315">
        <w:rPr>
          <w:noProof w:val="0"/>
          <w:lang w:val="en-US"/>
        </w:rPr>
        <w:t>response.Translations.Select</w:t>
      </w:r>
      <w:proofErr w:type="spellEnd"/>
      <w:r w:rsidRPr="008E7315">
        <w:rPr>
          <w:noProof w:val="0"/>
          <w:lang w:val="en-US"/>
        </w:rPr>
        <w:t xml:space="preserve">(t =&gt; </w:t>
      </w:r>
      <w:proofErr w:type="spellStart"/>
      <w:r w:rsidRPr="008E7315">
        <w:rPr>
          <w:noProof w:val="0"/>
          <w:lang w:val="en-US"/>
        </w:rPr>
        <w:t>t.Text</w:t>
      </w:r>
      <w:proofErr w:type="spellEnd"/>
      <w:r w:rsidRPr="008E7315">
        <w:rPr>
          <w:noProof w:val="0"/>
          <w:lang w:val="en-US"/>
        </w:rPr>
        <w:t>))</w:t>
      </w:r>
    </w:p>
    <w:p w14:paraId="5B3B58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0EB2255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</w:t>
      </w:r>
      <w:proofErr w:type="spellStart"/>
      <w:r w:rsidRPr="008E7315">
        <w:rPr>
          <w:noProof w:val="0"/>
          <w:lang w:val="en-US"/>
        </w:rPr>
        <w:t>dto</w:t>
      </w:r>
      <w:proofErr w:type="spellEnd"/>
      <w:r w:rsidRPr="008E7315">
        <w:rPr>
          <w:noProof w:val="0"/>
          <w:lang w:val="en-US"/>
        </w:rPr>
        <w:t>;</w:t>
      </w:r>
    </w:p>
    <w:p w14:paraId="634F4B8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4115A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526CFA0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Book.cs</w:t>
      </w:r>
      <w:proofErr w:type="spellEnd"/>
      <w:r w:rsidRPr="008E7315">
        <w:rPr>
          <w:noProof w:val="0"/>
          <w:lang w:val="en-US"/>
        </w:rPr>
        <w:t>:</w:t>
      </w:r>
    </w:p>
    <w:p w14:paraId="7CF8067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System.ComponentModel.DataAnnotations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21BE4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BookManager.Domain.Enums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3127AA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6F804E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3DFE5A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F7A478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public sealed class Book</w:t>
      </w:r>
    </w:p>
    <w:p w14:paraId="0116FCA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69E7811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[Key] public Guid Id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7151055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C4684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[Required] public required BookFileType FileType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84FDE3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B0BB67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[Required] public required string Filename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B63198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3D7B3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[Required] public required long FileSize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74FDC7F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6EDA7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proofErr w:type="gramStart"/>
      <w:r w:rsidRPr="008E7315">
        <w:rPr>
          <w:noProof w:val="0"/>
          <w:lang w:val="en-US"/>
        </w:rPr>
        <w:t>MaxLength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256)] public string? Title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2631404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A7BD2D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proofErr w:type="gramStart"/>
      <w:r w:rsidRPr="008E7315">
        <w:rPr>
          <w:noProof w:val="0"/>
          <w:lang w:val="en-US"/>
        </w:rPr>
        <w:t>MaxLength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256)] public string? Isbn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B543CE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9B21A2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proofErr w:type="gramStart"/>
      <w:r w:rsidRPr="008E7315">
        <w:rPr>
          <w:noProof w:val="0"/>
          <w:lang w:val="en-US"/>
        </w:rPr>
        <w:t>MaxLength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16 * 1024)] public string? Description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0A1292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1B4636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proofErr w:type="gramStart"/>
      <w:r w:rsidRPr="008E7315">
        <w:rPr>
          <w:noProof w:val="0"/>
          <w:lang w:val="en-US"/>
        </w:rPr>
        <w:t>MaxLength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 xml:space="preserve">256)] public string? PublisherName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4055728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916A43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gramStart"/>
      <w:r w:rsidRPr="008E7315">
        <w:rPr>
          <w:noProof w:val="0"/>
          <w:lang w:val="en-US"/>
        </w:rPr>
        <w:t>string[</w:t>
      </w:r>
      <w:proofErr w:type="gramEnd"/>
      <w:r w:rsidRPr="008E7315">
        <w:rPr>
          <w:noProof w:val="0"/>
          <w:lang w:val="en-US"/>
        </w:rPr>
        <w:t xml:space="preserve">]? Authors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64A7AF2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FF7095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gramStart"/>
      <w:r w:rsidRPr="008E7315">
        <w:rPr>
          <w:noProof w:val="0"/>
          <w:lang w:val="en-US"/>
        </w:rPr>
        <w:t>string[</w:t>
      </w:r>
      <w:proofErr w:type="gramEnd"/>
      <w:r w:rsidRPr="008E7315">
        <w:rPr>
          <w:noProof w:val="0"/>
          <w:lang w:val="en-US"/>
        </w:rPr>
        <w:t xml:space="preserve">]? Tags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132F165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078F47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int? </w:t>
      </w:r>
      <w:proofErr w:type="spellStart"/>
      <w:r w:rsidRPr="008E7315">
        <w:rPr>
          <w:noProof w:val="0"/>
          <w:lang w:val="en-US"/>
        </w:rPr>
        <w:t>PageCount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B47C33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B19C99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</w:t>
      </w:r>
      <w:proofErr w:type="spellStart"/>
      <w:r w:rsidRPr="008E7315">
        <w:rPr>
          <w:noProof w:val="0"/>
          <w:lang w:val="en-US"/>
        </w:rPr>
        <w:t>ThumbnailFilename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758465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08EEA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 xml:space="preserve">&lt;BookCollection&gt; Collections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 = new List&lt;BookCollection&gt;();</w:t>
      </w:r>
    </w:p>
    <w:p w14:paraId="65C6C5C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59E539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r w:rsidRPr="008E7315">
        <w:rPr>
          <w:noProof w:val="0"/>
          <w:lang w:val="en-US"/>
        </w:rPr>
        <w:t xml:space="preserve">&gt; Stats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 = new List&lt;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r w:rsidRPr="008E7315">
        <w:rPr>
          <w:noProof w:val="0"/>
          <w:lang w:val="en-US"/>
        </w:rPr>
        <w:t>&gt;();</w:t>
      </w:r>
    </w:p>
    <w:p w14:paraId="75FA6C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2316BDC5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BookCollection.cs</w:t>
      </w:r>
      <w:proofErr w:type="spellEnd"/>
      <w:r w:rsidRPr="008E7315">
        <w:rPr>
          <w:noProof w:val="0"/>
          <w:lang w:val="en-US"/>
        </w:rPr>
        <w:t>:</w:t>
      </w:r>
    </w:p>
    <w:p w14:paraId="3A7AFA2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System.ComponentModel.DataAnnotations</w:t>
      </w:r>
      <w:proofErr w:type="spellEnd"/>
      <w:r w:rsidRPr="008E7315">
        <w:rPr>
          <w:noProof w:val="0"/>
          <w:lang w:val="en-US"/>
        </w:rPr>
        <w:t>;</w:t>
      </w:r>
    </w:p>
    <w:p w14:paraId="1ADC280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NodaTime</w:t>
      </w:r>
      <w:proofErr w:type="spellEnd"/>
      <w:r w:rsidRPr="008E7315">
        <w:rPr>
          <w:noProof w:val="0"/>
          <w:lang w:val="en-US"/>
        </w:rPr>
        <w:t>;</w:t>
      </w:r>
    </w:p>
    <w:p w14:paraId="0AF8574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43A1F1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4C82B7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E39752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public class BookCollection</w:t>
      </w:r>
    </w:p>
    <w:p w14:paraId="3D4F9D0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246E84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[Key]</w:t>
      </w:r>
    </w:p>
    <w:p w14:paraId="654AFA5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Guid Id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87294B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EBF809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Name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03B56B2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1DCEE3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 xml:space="preserve">&lt;Book&gt; Books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 = new List&lt;Book&gt;();</w:t>
      </w:r>
    </w:p>
    <w:p w14:paraId="73ABAA8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BB9716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Instant </w:t>
      </w:r>
      <w:proofErr w:type="spellStart"/>
      <w:r w:rsidRPr="008E7315">
        <w:rPr>
          <w:noProof w:val="0"/>
          <w:lang w:val="en-US"/>
        </w:rPr>
        <w:t>CreatedAt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34415CF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A97EE3B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BookText.cs</w:t>
      </w:r>
      <w:proofErr w:type="spellEnd"/>
      <w:r w:rsidRPr="008E7315">
        <w:rPr>
          <w:noProof w:val="0"/>
          <w:lang w:val="en-US"/>
        </w:rPr>
        <w:t>:</w:t>
      </w:r>
    </w:p>
    <w:p w14:paraId="419B355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System.ComponentModel.DataAnnotations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A5AE1C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B94D44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7A0962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6AD921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BookText</w:t>
      </w:r>
      <w:proofErr w:type="spellEnd"/>
    </w:p>
    <w:p w14:paraId="1BCA451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9CA2B5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[Key]</w:t>
      </w:r>
    </w:p>
    <w:p w14:paraId="1BECD51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Guid Id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67B68C5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132FB6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// 4 MiB</w:t>
      </w:r>
    </w:p>
    <w:p w14:paraId="7BE2E2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proofErr w:type="gramStart"/>
      <w:r w:rsidRPr="008E7315">
        <w:rPr>
          <w:noProof w:val="0"/>
          <w:lang w:val="en-US"/>
        </w:rPr>
        <w:t>MaxLength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4194304)]</w:t>
      </w:r>
    </w:p>
    <w:p w14:paraId="4A1CEFE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Text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532CAB1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3AD5FD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Guid </w:t>
      </w:r>
      <w:proofErr w:type="spellStart"/>
      <w:r w:rsidRPr="008E7315">
        <w:rPr>
          <w:noProof w:val="0"/>
          <w:lang w:val="en-US"/>
        </w:rPr>
        <w:t>BookDocumentId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5D426896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7B3263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int? </w:t>
      </w:r>
      <w:proofErr w:type="spellStart"/>
      <w:r w:rsidRPr="008E7315">
        <w:rPr>
          <w:noProof w:val="0"/>
          <w:lang w:val="en-US"/>
        </w:rPr>
        <w:t>PageNumber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ECE297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61A262F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BookUserStats.cs</w:t>
      </w:r>
      <w:proofErr w:type="spellEnd"/>
      <w:r w:rsidRPr="008E7315">
        <w:rPr>
          <w:noProof w:val="0"/>
          <w:lang w:val="en-US"/>
        </w:rPr>
        <w:t>:</w:t>
      </w:r>
    </w:p>
    <w:p w14:paraId="04378C0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NodaTime</w:t>
      </w:r>
      <w:proofErr w:type="spellEnd"/>
      <w:r w:rsidRPr="008E7315">
        <w:rPr>
          <w:noProof w:val="0"/>
          <w:lang w:val="en-US"/>
        </w:rPr>
        <w:t>;</w:t>
      </w:r>
    </w:p>
    <w:p w14:paraId="6203AFCC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27C1B5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E31F0F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CF4E5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</w:p>
    <w:p w14:paraId="6A0ACB3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B2210E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Guid </w:t>
      </w:r>
      <w:proofErr w:type="spellStart"/>
      <w:r w:rsidRPr="008E7315">
        <w:rPr>
          <w:noProof w:val="0"/>
          <w:lang w:val="en-US"/>
        </w:rPr>
        <w:t>UserId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24F07D8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90BD8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Guid </w:t>
      </w:r>
      <w:proofErr w:type="spellStart"/>
      <w:r w:rsidRPr="008E7315">
        <w:rPr>
          <w:noProof w:val="0"/>
          <w:lang w:val="en-US"/>
        </w:rPr>
        <w:t>BookId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167E163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E26589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Instant </w:t>
      </w:r>
      <w:proofErr w:type="spellStart"/>
      <w:r w:rsidRPr="008E7315">
        <w:rPr>
          <w:noProof w:val="0"/>
          <w:lang w:val="en-US"/>
        </w:rPr>
        <w:t>RecentAccess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2022D18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2CC4AE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long </w:t>
      </w:r>
      <w:proofErr w:type="spellStart"/>
      <w:r w:rsidRPr="008E7315">
        <w:rPr>
          <w:noProof w:val="0"/>
          <w:lang w:val="en-US"/>
        </w:rPr>
        <w:t>TotalReadingTime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2262889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91EC8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int? </w:t>
      </w:r>
      <w:proofErr w:type="spellStart"/>
      <w:r w:rsidRPr="008E7315">
        <w:rPr>
          <w:noProof w:val="0"/>
          <w:lang w:val="en-US"/>
        </w:rPr>
        <w:t>LastViewedPage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set; }</w:t>
      </w:r>
    </w:p>
    <w:p w14:paraId="6CF7C5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786E5B1D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DictionaryWord.cs</w:t>
      </w:r>
      <w:proofErr w:type="spellEnd"/>
      <w:r w:rsidRPr="008E7315">
        <w:rPr>
          <w:noProof w:val="0"/>
          <w:lang w:val="en-US"/>
        </w:rPr>
        <w:t>:</w:t>
      </w:r>
    </w:p>
    <w:p w14:paraId="3CAA71C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System.ComponentModel.DataAnnotations</w:t>
      </w:r>
      <w:proofErr w:type="spellEnd"/>
      <w:r w:rsidRPr="008E7315">
        <w:rPr>
          <w:noProof w:val="0"/>
          <w:lang w:val="en-US"/>
        </w:rPr>
        <w:t>;</w:t>
      </w:r>
    </w:p>
    <w:p w14:paraId="71DBBE1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617D67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B8C4F5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0CD16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</w:p>
    <w:p w14:paraId="16EAA7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433491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[Key]</w:t>
      </w:r>
    </w:p>
    <w:p w14:paraId="52B746C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public string Word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5C22701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034217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Transcription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set;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5AF4A1A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5EA72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string? </w:t>
      </w:r>
      <w:proofErr w:type="spellStart"/>
      <w:r w:rsidRPr="008E7315">
        <w:rPr>
          <w:noProof w:val="0"/>
          <w:lang w:val="en-US"/>
        </w:rPr>
        <w:t>LanguageCode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set; } = </w:t>
      </w:r>
      <w:proofErr w:type="spellStart"/>
      <w:r w:rsidRPr="008E7315">
        <w:rPr>
          <w:noProof w:val="0"/>
          <w:lang w:val="en-US"/>
        </w:rPr>
        <w:t>string.Empty</w:t>
      </w:r>
      <w:proofErr w:type="spellEnd"/>
      <w:r w:rsidRPr="008E7315">
        <w:rPr>
          <w:noProof w:val="0"/>
          <w:lang w:val="en-US"/>
        </w:rPr>
        <w:t>;</w:t>
      </w:r>
    </w:p>
    <w:p w14:paraId="3E2B723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23C91BE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DictionaryWordAlias</w:t>
      </w:r>
      <w:proofErr w:type="spellEnd"/>
      <w:r w:rsidRPr="008E7315">
        <w:rPr>
          <w:noProof w:val="0"/>
          <w:lang w:val="en-US"/>
        </w:rPr>
        <w:t xml:space="preserve">&gt; Aliases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 = new List&lt;</w:t>
      </w:r>
      <w:proofErr w:type="spellStart"/>
      <w:r w:rsidRPr="008E7315">
        <w:rPr>
          <w:noProof w:val="0"/>
          <w:lang w:val="en-US"/>
        </w:rPr>
        <w:t>DictionaryWordAlias</w:t>
      </w:r>
      <w:proofErr w:type="spellEnd"/>
      <w:r w:rsidRPr="008E7315">
        <w:rPr>
          <w:noProof w:val="0"/>
          <w:lang w:val="en-US"/>
        </w:rPr>
        <w:t>&gt;();</w:t>
      </w:r>
    </w:p>
    <w:p w14:paraId="7540D6D7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37EF9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ICollection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DictionaryWordDefinition</w:t>
      </w:r>
      <w:proofErr w:type="spellEnd"/>
      <w:r w:rsidRPr="008E7315">
        <w:rPr>
          <w:noProof w:val="0"/>
          <w:lang w:val="en-US"/>
        </w:rPr>
        <w:t xml:space="preserve">&gt; Definitions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 = new List&lt;</w:t>
      </w:r>
      <w:proofErr w:type="spellStart"/>
      <w:r w:rsidRPr="008E7315">
        <w:rPr>
          <w:noProof w:val="0"/>
          <w:lang w:val="en-US"/>
        </w:rPr>
        <w:t>DictionaryWordDefinition</w:t>
      </w:r>
      <w:proofErr w:type="spellEnd"/>
      <w:r w:rsidRPr="008E7315">
        <w:rPr>
          <w:noProof w:val="0"/>
          <w:lang w:val="en-US"/>
        </w:rPr>
        <w:t>&gt;();</w:t>
      </w:r>
    </w:p>
    <w:p w14:paraId="4934C10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07DD832F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DictionaryWordAlias.cs</w:t>
      </w:r>
      <w:proofErr w:type="spellEnd"/>
      <w:r w:rsidRPr="008E7315">
        <w:rPr>
          <w:noProof w:val="0"/>
          <w:lang w:val="en-US"/>
        </w:rPr>
        <w:t>:</w:t>
      </w:r>
    </w:p>
    <w:p w14:paraId="57FE558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System.ComponentModel.DataAnnotations</w:t>
      </w:r>
      <w:proofErr w:type="spellEnd"/>
      <w:r w:rsidRPr="008E7315">
        <w:rPr>
          <w:noProof w:val="0"/>
          <w:lang w:val="en-US"/>
        </w:rPr>
        <w:t>;</w:t>
      </w:r>
    </w:p>
    <w:p w14:paraId="5324D3E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6E1D19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0320F5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B83E1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r w:rsidRPr="008E7315">
        <w:rPr>
          <w:noProof w:val="0"/>
          <w:lang w:val="en-US"/>
        </w:rPr>
        <w:t>DictionaryWordAlias</w:t>
      </w:r>
      <w:proofErr w:type="spellEnd"/>
    </w:p>
    <w:p w14:paraId="0D7AB48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76CF32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[Key]</w:t>
      </w:r>
    </w:p>
    <w:p w14:paraId="69B974B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Alias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0ABF5DE3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A8172E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0322E76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D145D8A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DictionaryWordDefinition.cs</w:t>
      </w:r>
      <w:proofErr w:type="spellEnd"/>
      <w:r w:rsidRPr="008E7315">
        <w:rPr>
          <w:noProof w:val="0"/>
          <w:lang w:val="en-US"/>
        </w:rPr>
        <w:t>:</w:t>
      </w:r>
    </w:p>
    <w:p w14:paraId="4155726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System.ComponentModel.DataAnnotations</w:t>
      </w:r>
      <w:proofErr w:type="spellEnd"/>
      <w:r w:rsidRPr="008E7315">
        <w:rPr>
          <w:noProof w:val="0"/>
          <w:lang w:val="en-US"/>
        </w:rPr>
        <w:t>;</w:t>
      </w:r>
    </w:p>
    <w:p w14:paraId="06124F7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77EE8E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2ABA0F5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EEAFDC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sealed class </w:t>
      </w:r>
      <w:proofErr w:type="spellStart"/>
      <w:r w:rsidRPr="008E7315">
        <w:rPr>
          <w:noProof w:val="0"/>
          <w:lang w:val="en-US"/>
        </w:rPr>
        <w:t>DictionaryWordDefinition</w:t>
      </w:r>
      <w:proofErr w:type="spellEnd"/>
    </w:p>
    <w:p w14:paraId="58179E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D1841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[Key] public Guid Id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469E5BF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43A823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proofErr w:type="gramStart"/>
      <w:r w:rsidRPr="008E7315">
        <w:rPr>
          <w:noProof w:val="0"/>
          <w:lang w:val="en-US"/>
        </w:rPr>
        <w:t>MaxLength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1024)]</w:t>
      </w:r>
    </w:p>
    <w:p w14:paraId="13A3863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</w:t>
      </w:r>
      <w:proofErr w:type="spellStart"/>
      <w:r w:rsidRPr="008E7315">
        <w:rPr>
          <w:noProof w:val="0"/>
          <w:lang w:val="en-US"/>
        </w:rPr>
        <w:t>SubjectName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036122A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07B5AB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[</w:t>
      </w:r>
      <w:proofErr w:type="spellStart"/>
      <w:proofErr w:type="gramStart"/>
      <w:r w:rsidRPr="008E7315">
        <w:rPr>
          <w:noProof w:val="0"/>
          <w:lang w:val="en-US"/>
        </w:rPr>
        <w:t>MaxLength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8192)]</w:t>
      </w:r>
    </w:p>
    <w:p w14:paraId="5754674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required string Definition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</w:t>
      </w:r>
    </w:p>
    <w:p w14:paraId="5C0B53E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99FA7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PartOfSpeech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3CE32180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7088F92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string </w:t>
      </w:r>
      <w:proofErr w:type="spellStart"/>
      <w:r w:rsidRPr="008E7315">
        <w:rPr>
          <w:noProof w:val="0"/>
          <w:lang w:val="en-US"/>
        </w:rPr>
        <w:t>DictionaryWordId</w:t>
      </w:r>
      <w:proofErr w:type="spellEnd"/>
      <w:r w:rsidRPr="008E7315">
        <w:rPr>
          <w:noProof w:val="0"/>
          <w:lang w:val="en-US"/>
        </w:rPr>
        <w:t xml:space="preserve">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51CA215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26E8D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DictionaryWord</w:t>
      </w:r>
      <w:proofErr w:type="spellEnd"/>
      <w:r w:rsidRPr="008E7315">
        <w:rPr>
          <w:noProof w:val="0"/>
          <w:lang w:val="en-US"/>
        </w:rPr>
        <w:t xml:space="preserve"> Word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 xml:space="preserve">; </w:t>
      </w:r>
      <w:proofErr w:type="spellStart"/>
      <w:r w:rsidRPr="008E7315">
        <w:rPr>
          <w:noProof w:val="0"/>
          <w:lang w:val="en-US"/>
        </w:rPr>
        <w:t>init</w:t>
      </w:r>
      <w:proofErr w:type="spellEnd"/>
      <w:r w:rsidRPr="008E7315">
        <w:rPr>
          <w:noProof w:val="0"/>
          <w:lang w:val="en-US"/>
        </w:rPr>
        <w:t>; } = null!;</w:t>
      </w:r>
    </w:p>
    <w:p w14:paraId="76271D1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5594F478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User.cs</w:t>
      </w:r>
      <w:proofErr w:type="spellEnd"/>
      <w:r w:rsidRPr="008E7315">
        <w:rPr>
          <w:noProof w:val="0"/>
          <w:lang w:val="en-US"/>
        </w:rPr>
        <w:t>:</w:t>
      </w:r>
    </w:p>
    <w:p w14:paraId="4E73811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Microsoft.AspNetCore.Identity</w:t>
      </w:r>
      <w:proofErr w:type="spellEnd"/>
      <w:r w:rsidRPr="008E7315">
        <w:rPr>
          <w:noProof w:val="0"/>
          <w:lang w:val="en-US"/>
        </w:rPr>
        <w:t>;</w:t>
      </w:r>
    </w:p>
    <w:p w14:paraId="402B9BCE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40508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BookManager.Domain.Entities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0324774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3EBEAF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public sealed class User: IdentityUser&lt;Guid&gt;</w:t>
      </w:r>
    </w:p>
    <w:p w14:paraId="5CA18D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3CB3A3D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IEnumerable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r w:rsidRPr="008E7315">
        <w:rPr>
          <w:noProof w:val="0"/>
          <w:lang w:val="en-US"/>
        </w:rPr>
        <w:t xml:space="preserve">&gt; Stats </w:t>
      </w:r>
      <w:proofErr w:type="gramStart"/>
      <w:r w:rsidRPr="008E7315">
        <w:rPr>
          <w:noProof w:val="0"/>
          <w:lang w:val="en-US"/>
        </w:rPr>
        <w:t>{ get</w:t>
      </w:r>
      <w:proofErr w:type="gramEnd"/>
      <w:r w:rsidRPr="008E7315">
        <w:rPr>
          <w:noProof w:val="0"/>
          <w:lang w:val="en-US"/>
        </w:rPr>
        <w:t>; } = new List&lt;</w:t>
      </w:r>
      <w:proofErr w:type="spellStart"/>
      <w:r w:rsidRPr="008E7315">
        <w:rPr>
          <w:noProof w:val="0"/>
          <w:lang w:val="en-US"/>
        </w:rPr>
        <w:t>BookUserStats</w:t>
      </w:r>
      <w:proofErr w:type="spellEnd"/>
      <w:r w:rsidRPr="008E7315">
        <w:rPr>
          <w:noProof w:val="0"/>
          <w:lang w:val="en-US"/>
        </w:rPr>
        <w:t>&gt;();</w:t>
      </w:r>
    </w:p>
    <w:p w14:paraId="52A14AA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0BA5A9D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BookFileType.cs</w:t>
      </w:r>
      <w:proofErr w:type="spellEnd"/>
      <w:r w:rsidRPr="008E7315">
        <w:rPr>
          <w:noProof w:val="0"/>
          <w:lang w:val="en-US"/>
        </w:rPr>
        <w:t>:</w:t>
      </w:r>
    </w:p>
    <w:p w14:paraId="5833005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BookManager.Domain.Exceptions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7A1ECF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using Tapper;</w:t>
      </w:r>
    </w:p>
    <w:p w14:paraId="5A0D93C1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5EA37E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BookManager.Domain.Enums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156F0B6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6016607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r w:rsidRPr="008E7315">
        <w:rPr>
          <w:noProof w:val="0"/>
          <w:lang w:val="en-US"/>
        </w:rPr>
        <w:t>TranspilationSource</w:t>
      </w:r>
      <w:proofErr w:type="spellEnd"/>
      <w:r w:rsidRPr="008E7315">
        <w:rPr>
          <w:noProof w:val="0"/>
          <w:lang w:val="en-US"/>
        </w:rPr>
        <w:t>]</w:t>
      </w:r>
    </w:p>
    <w:p w14:paraId="558079F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</w:t>
      </w:r>
      <w:proofErr w:type="spellStart"/>
      <w:r w:rsidRPr="008E7315">
        <w:rPr>
          <w:noProof w:val="0"/>
          <w:lang w:val="en-US"/>
        </w:rPr>
        <w:t>enum</w:t>
      </w:r>
      <w:proofErr w:type="spellEnd"/>
      <w:r w:rsidRPr="008E7315">
        <w:rPr>
          <w:noProof w:val="0"/>
          <w:lang w:val="en-US"/>
        </w:rPr>
        <w:t xml:space="preserve"> BookFileType</w:t>
      </w:r>
    </w:p>
    <w:p w14:paraId="3CD401C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2C54EB3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Pdf,</w:t>
      </w:r>
    </w:p>
    <w:p w14:paraId="50D142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r w:rsidRPr="008E7315">
        <w:rPr>
          <w:noProof w:val="0"/>
          <w:lang w:val="en-US"/>
        </w:rPr>
        <w:t>Epub</w:t>
      </w:r>
      <w:proofErr w:type="spellEnd"/>
    </w:p>
    <w:p w14:paraId="06F5C83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1E0DF85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8FDC53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static class </w:t>
      </w:r>
      <w:proofErr w:type="spellStart"/>
      <w:r w:rsidRPr="008E7315">
        <w:rPr>
          <w:noProof w:val="0"/>
          <w:lang w:val="en-US"/>
        </w:rPr>
        <w:t>DocumentFileTypeUtils</w:t>
      </w:r>
      <w:proofErr w:type="spellEnd"/>
    </w:p>
    <w:p w14:paraId="5A8419C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8DF0EF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static BookFileType </w:t>
      </w:r>
      <w:proofErr w:type="spellStart"/>
      <w:proofErr w:type="gramStart"/>
      <w:r w:rsidRPr="008E7315">
        <w:rPr>
          <w:noProof w:val="0"/>
          <w:lang w:val="en-US"/>
        </w:rPr>
        <w:t>GetFileType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string filename)</w:t>
      </w:r>
    </w:p>
    <w:p w14:paraId="404CE6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=&gt; </w:t>
      </w:r>
      <w:proofErr w:type="spellStart"/>
      <w:r w:rsidRPr="008E7315">
        <w:rPr>
          <w:noProof w:val="0"/>
          <w:lang w:val="en-US"/>
        </w:rPr>
        <w:t>Path.GetExtension</w:t>
      </w:r>
      <w:proofErr w:type="spellEnd"/>
      <w:r w:rsidRPr="008E7315">
        <w:rPr>
          <w:noProof w:val="0"/>
          <w:lang w:val="en-US"/>
        </w:rPr>
        <w:t>(filename</w:t>
      </w:r>
      <w:proofErr w:type="gramStart"/>
      <w:r w:rsidRPr="008E7315">
        <w:rPr>
          <w:noProof w:val="0"/>
          <w:lang w:val="en-US"/>
        </w:rPr>
        <w:t>).</w:t>
      </w:r>
      <w:proofErr w:type="spellStart"/>
      <w:r w:rsidRPr="008E7315">
        <w:rPr>
          <w:noProof w:val="0"/>
          <w:lang w:val="en-US"/>
        </w:rPr>
        <w:t>ToLower</w:t>
      </w:r>
      <w:proofErr w:type="spellEnd"/>
      <w:proofErr w:type="gramEnd"/>
      <w:r w:rsidRPr="008E7315">
        <w:rPr>
          <w:noProof w:val="0"/>
          <w:lang w:val="en-US"/>
        </w:rPr>
        <w:t>() switch</w:t>
      </w:r>
    </w:p>
    <w:p w14:paraId="6142097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{</w:t>
      </w:r>
    </w:p>
    <w:p w14:paraId="3D72489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".pdf" =&gt; </w:t>
      </w:r>
      <w:proofErr w:type="spellStart"/>
      <w:r w:rsidRPr="008E7315">
        <w:rPr>
          <w:noProof w:val="0"/>
          <w:lang w:val="en-US"/>
        </w:rPr>
        <w:t>BookFileType.Pdf</w:t>
      </w:r>
      <w:proofErr w:type="spellEnd"/>
      <w:r w:rsidRPr="008E7315">
        <w:rPr>
          <w:noProof w:val="0"/>
          <w:lang w:val="en-US"/>
        </w:rPr>
        <w:t>,</w:t>
      </w:r>
    </w:p>
    <w:p w14:paraId="6457965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".</w:t>
      </w:r>
      <w:proofErr w:type="spellStart"/>
      <w:r w:rsidRPr="008E7315">
        <w:rPr>
          <w:noProof w:val="0"/>
          <w:lang w:val="en-US"/>
        </w:rPr>
        <w:t>epub</w:t>
      </w:r>
      <w:proofErr w:type="spellEnd"/>
      <w:r w:rsidRPr="008E7315">
        <w:rPr>
          <w:noProof w:val="0"/>
          <w:lang w:val="en-US"/>
        </w:rPr>
        <w:t xml:space="preserve">" =&gt; </w:t>
      </w:r>
      <w:proofErr w:type="spellStart"/>
      <w:r w:rsidRPr="008E7315">
        <w:rPr>
          <w:noProof w:val="0"/>
          <w:lang w:val="en-US"/>
        </w:rPr>
        <w:t>BookFileType.Epub</w:t>
      </w:r>
      <w:proofErr w:type="spellEnd"/>
      <w:r w:rsidRPr="008E7315">
        <w:rPr>
          <w:noProof w:val="0"/>
          <w:lang w:val="en-US"/>
        </w:rPr>
        <w:t>,</w:t>
      </w:r>
    </w:p>
    <w:p w14:paraId="0F2F0DA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_ =&gt; throw new </w:t>
      </w:r>
      <w:proofErr w:type="spellStart"/>
      <w:proofErr w:type="gramStart"/>
      <w:r w:rsidRPr="008E7315">
        <w:rPr>
          <w:noProof w:val="0"/>
          <w:lang w:val="en-US"/>
        </w:rPr>
        <w:t>UnsupportedFileTypeException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1B2C74A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};</w:t>
      </w:r>
    </w:p>
    <w:p w14:paraId="1384C7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647029BA" w14:textId="77777777" w:rsidR="00CE4EC3" w:rsidRPr="008E7315" w:rsidRDefault="00CE4EC3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ApiFixture.cs</w:t>
      </w:r>
      <w:proofErr w:type="spellEnd"/>
      <w:r w:rsidRPr="008E7315">
        <w:rPr>
          <w:noProof w:val="0"/>
          <w:lang w:val="en-US"/>
        </w:rPr>
        <w:t>:</w:t>
      </w:r>
    </w:p>
    <w:p w14:paraId="3DFDAB2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System.Net.Http.Headers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479B9DD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BookManager.Application.Common.DTOs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3802C3B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5D1B9E1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BookManager.Application.Common.Interfaces</w:t>
      </w:r>
      <w:proofErr w:type="gramEnd"/>
      <w:r w:rsidRPr="008E7315">
        <w:rPr>
          <w:noProof w:val="0"/>
          <w:lang w:val="en-US"/>
        </w:rPr>
        <w:t>.Services</w:t>
      </w:r>
      <w:proofErr w:type="spellEnd"/>
      <w:r w:rsidRPr="008E7315">
        <w:rPr>
          <w:noProof w:val="0"/>
          <w:lang w:val="en-US"/>
        </w:rPr>
        <w:t>;</w:t>
      </w:r>
    </w:p>
    <w:p w14:paraId="078DE62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BookManager.Application.Persistence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69C3264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proofErr w:type="gramStart"/>
      <w:r w:rsidRPr="008E7315">
        <w:rPr>
          <w:noProof w:val="0"/>
          <w:lang w:val="en-US"/>
        </w:rPr>
        <w:t>Microsoft.AspNetCore.Mvc.Testing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7EA16AC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Microsoft.EntityFrameworkCore</w:t>
      </w:r>
      <w:proofErr w:type="spellEnd"/>
      <w:r w:rsidRPr="008E7315">
        <w:rPr>
          <w:noProof w:val="0"/>
          <w:lang w:val="en-US"/>
        </w:rPr>
        <w:t>;</w:t>
      </w:r>
    </w:p>
    <w:p w14:paraId="118967F3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using </w:t>
      </w:r>
      <w:proofErr w:type="spellStart"/>
      <w:r w:rsidRPr="008E7315">
        <w:rPr>
          <w:noProof w:val="0"/>
          <w:lang w:val="en-US"/>
        </w:rPr>
        <w:t>ServiceProviderServiceExtensions</w:t>
      </w:r>
      <w:proofErr w:type="spellEnd"/>
      <w:r w:rsidRPr="008E7315">
        <w:rPr>
          <w:noProof w:val="0"/>
          <w:lang w:val="en-US"/>
        </w:rPr>
        <w:t xml:space="preserve"> = </w:t>
      </w:r>
      <w:proofErr w:type="gramStart"/>
      <w:r w:rsidRPr="008E7315">
        <w:rPr>
          <w:noProof w:val="0"/>
          <w:lang w:val="en-US"/>
        </w:rPr>
        <w:t>Microsoft.Extensions.DependencyInjection.ServiceProviderServiceExtensions</w:t>
      </w:r>
      <w:proofErr w:type="gramEnd"/>
      <w:r w:rsidRPr="008E7315">
        <w:rPr>
          <w:noProof w:val="0"/>
          <w:lang w:val="en-US"/>
        </w:rPr>
        <w:t>;</w:t>
      </w:r>
    </w:p>
    <w:p w14:paraId="5F65963D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7418E8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namespace </w:t>
      </w:r>
      <w:proofErr w:type="spellStart"/>
      <w:proofErr w:type="gramStart"/>
      <w:r w:rsidRPr="008E7315">
        <w:rPr>
          <w:noProof w:val="0"/>
          <w:lang w:val="en-US"/>
        </w:rPr>
        <w:t>BookManager.Tests.Api.IntegrationTests</w:t>
      </w:r>
      <w:proofErr w:type="spellEnd"/>
      <w:proofErr w:type="gramEnd"/>
      <w:r w:rsidRPr="008E7315">
        <w:rPr>
          <w:noProof w:val="0"/>
          <w:lang w:val="en-US"/>
        </w:rPr>
        <w:t>;</w:t>
      </w:r>
    </w:p>
    <w:p w14:paraId="0904DDBB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ABB13D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ApiFixture</w:t>
      </w:r>
      <w:proofErr w:type="spellEnd"/>
      <w:r w:rsidRPr="008E7315">
        <w:rPr>
          <w:noProof w:val="0"/>
          <w:lang w:val="en-US"/>
        </w:rPr>
        <w:t xml:space="preserve">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IDisposable</w:t>
      </w:r>
      <w:proofErr w:type="spellEnd"/>
    </w:p>
    <w:p w14:paraId="15F609B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{</w:t>
      </w:r>
    </w:p>
    <w:p w14:paraId="1ADE56D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</w:t>
      </w:r>
      <w:proofErr w:type="spellStart"/>
      <w:r w:rsidRPr="008E7315">
        <w:rPr>
          <w:noProof w:val="0"/>
          <w:lang w:val="en-US"/>
        </w:rPr>
        <w:t>readonly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WebTestAppFactory</w:t>
      </w:r>
      <w:proofErr w:type="spellEnd"/>
      <w:r w:rsidRPr="008E7315">
        <w:rPr>
          <w:noProof w:val="0"/>
          <w:lang w:val="en-US"/>
        </w:rPr>
        <w:t>&lt;Program&gt; _factory;</w:t>
      </w:r>
    </w:p>
    <w:p w14:paraId="5EB64EE5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12FD8A6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proofErr w:type="gramStart"/>
      <w:r w:rsidRPr="008E7315">
        <w:rPr>
          <w:noProof w:val="0"/>
          <w:lang w:val="en-US"/>
        </w:rPr>
        <w:t>ApiFixture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23B3316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2C7B787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_factory = new </w:t>
      </w:r>
      <w:proofErr w:type="spellStart"/>
      <w:r w:rsidRPr="008E7315">
        <w:rPr>
          <w:noProof w:val="0"/>
          <w:lang w:val="en-US"/>
        </w:rPr>
        <w:t>WebTestAppFactory</w:t>
      </w:r>
      <w:proofErr w:type="spellEnd"/>
      <w:r w:rsidRPr="008E7315">
        <w:rPr>
          <w:noProof w:val="0"/>
          <w:lang w:val="en-US"/>
        </w:rPr>
        <w:t>&lt;Program</w:t>
      </w:r>
      <w:proofErr w:type="gramStart"/>
      <w:r w:rsidRPr="008E7315">
        <w:rPr>
          <w:noProof w:val="0"/>
          <w:lang w:val="en-US"/>
        </w:rPr>
        <w:t>&gt;(</w:t>
      </w:r>
      <w:proofErr w:type="gramEnd"/>
      <w:r w:rsidRPr="008E7315">
        <w:rPr>
          <w:noProof w:val="0"/>
          <w:lang w:val="en-US"/>
        </w:rPr>
        <w:t>);</w:t>
      </w:r>
    </w:p>
    <w:p w14:paraId="17CA2A1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AddUser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);</w:t>
      </w:r>
    </w:p>
    <w:p w14:paraId="41BE075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322CF4B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01B4F5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void </w:t>
      </w:r>
      <w:proofErr w:type="gramStart"/>
      <w:r w:rsidRPr="008E7315">
        <w:rPr>
          <w:noProof w:val="0"/>
          <w:lang w:val="en-US"/>
        </w:rPr>
        <w:t>Dispose(</w:t>
      </w:r>
      <w:proofErr w:type="gramEnd"/>
      <w:r w:rsidRPr="008E7315">
        <w:rPr>
          <w:noProof w:val="0"/>
          <w:lang w:val="en-US"/>
        </w:rPr>
        <w:t>)</w:t>
      </w:r>
    </w:p>
    <w:p w14:paraId="1634AA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D7BDF2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GC.SuppressFinalize</w:t>
      </w:r>
      <w:proofErr w:type="spellEnd"/>
      <w:proofErr w:type="gramEnd"/>
      <w:r w:rsidRPr="008E7315">
        <w:rPr>
          <w:noProof w:val="0"/>
          <w:lang w:val="en-US"/>
        </w:rPr>
        <w:t>(this);</w:t>
      </w:r>
    </w:p>
    <w:p w14:paraId="142E040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scope = </w:t>
      </w:r>
      <w:proofErr w:type="spellStart"/>
      <w:r w:rsidRPr="008E7315">
        <w:rPr>
          <w:noProof w:val="0"/>
          <w:lang w:val="en-US"/>
        </w:rPr>
        <w:t>ServiceProviderServiceExtensions.CreateScope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factory.Services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445CBD5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dbContext</w:t>
      </w:r>
      <w:proofErr w:type="spellEnd"/>
      <w:r w:rsidRPr="008E7315">
        <w:rPr>
          <w:noProof w:val="0"/>
          <w:lang w:val="en-US"/>
        </w:rPr>
        <w:t xml:space="preserve"> = ServiceProviderServiceExtensions.GetRequiredService&lt;AppDbContext&gt;(</w:t>
      </w:r>
      <w:proofErr w:type="gramStart"/>
      <w:r w:rsidRPr="008E7315">
        <w:rPr>
          <w:noProof w:val="0"/>
          <w:lang w:val="en-US"/>
        </w:rPr>
        <w:t>scope.ServiceProvider</w:t>
      </w:r>
      <w:proofErr w:type="gramEnd"/>
      <w:r w:rsidRPr="008E7315">
        <w:rPr>
          <w:noProof w:val="0"/>
          <w:lang w:val="en-US"/>
        </w:rPr>
        <w:t>);</w:t>
      </w:r>
    </w:p>
    <w:p w14:paraId="34D8425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dbContext.Database.EnsureDeleted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6775E2F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_</w:t>
      </w:r>
      <w:proofErr w:type="spellStart"/>
      <w:proofErr w:type="gramStart"/>
      <w:r w:rsidRPr="008E7315">
        <w:rPr>
          <w:noProof w:val="0"/>
          <w:lang w:val="en-US"/>
        </w:rPr>
        <w:t>factory.Dispose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3091E68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6845314A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180CDD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CreateClient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0565381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72506A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_</w:t>
      </w:r>
      <w:proofErr w:type="spellStart"/>
      <w:proofErr w:type="gramStart"/>
      <w:r w:rsidRPr="008E7315">
        <w:rPr>
          <w:noProof w:val="0"/>
          <w:lang w:val="en-US"/>
        </w:rPr>
        <w:t>factory.CreateClient</w:t>
      </w:r>
      <w:proofErr w:type="spellEnd"/>
      <w:proofErr w:type="gramEnd"/>
      <w:r w:rsidRPr="008E7315">
        <w:rPr>
          <w:noProof w:val="0"/>
          <w:lang w:val="en-US"/>
        </w:rPr>
        <w:t xml:space="preserve">(new </w:t>
      </w:r>
      <w:proofErr w:type="spellStart"/>
      <w:r w:rsidRPr="008E7315">
        <w:rPr>
          <w:noProof w:val="0"/>
          <w:lang w:val="en-US"/>
        </w:rPr>
        <w:t>WebApplicationFactoryClientOptions</w:t>
      </w:r>
      <w:proofErr w:type="spellEnd"/>
    </w:p>
    <w:p w14:paraId="027BD3D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379821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AllowAutoRedirect</w:t>
      </w:r>
      <w:proofErr w:type="spellEnd"/>
      <w:r w:rsidRPr="008E7315">
        <w:rPr>
          <w:noProof w:val="0"/>
          <w:lang w:val="en-US"/>
        </w:rPr>
        <w:t xml:space="preserve"> = false,</w:t>
      </w:r>
    </w:p>
    <w:p w14:paraId="477FA6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});</w:t>
      </w:r>
    </w:p>
    <w:p w14:paraId="0716578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F288758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50DD28BD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</w:t>
      </w:r>
      <w:proofErr w:type="spellStart"/>
      <w:r w:rsidRPr="008E7315">
        <w:rPr>
          <w:noProof w:val="0"/>
          <w:lang w:val="en-US"/>
        </w:rPr>
        <w:t>HttpClient</w:t>
      </w:r>
      <w:proofErr w:type="spellEnd"/>
      <w:r w:rsidRPr="008E7315">
        <w:rPr>
          <w:noProof w:val="0"/>
          <w:lang w:val="en-US"/>
        </w:rPr>
        <w:t xml:space="preserve"> </w:t>
      </w:r>
      <w:proofErr w:type="spellStart"/>
      <w:proofErr w:type="gramStart"/>
      <w:r w:rsidRPr="008E7315">
        <w:rPr>
          <w:noProof w:val="0"/>
          <w:lang w:val="en-US"/>
        </w:rPr>
        <w:t>CreateAuthenticatedClient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4F70B88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32649D30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scope = </w:t>
      </w:r>
      <w:proofErr w:type="spellStart"/>
      <w:r w:rsidRPr="008E7315">
        <w:rPr>
          <w:noProof w:val="0"/>
          <w:lang w:val="en-US"/>
        </w:rPr>
        <w:t>ServiceProviderServiceExtensions.CreateScope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factory.Services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58EF1B7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authService</w:t>
      </w:r>
      <w:proofErr w:type="spellEnd"/>
      <w:r w:rsidRPr="008E7315">
        <w:rPr>
          <w:noProof w:val="0"/>
          <w:lang w:val="en-US"/>
        </w:rPr>
        <w:t xml:space="preserve"> = ServiceProviderServiceExtensions.GetRequiredService&lt;IAuthenticationService&gt;(</w:t>
      </w:r>
      <w:proofErr w:type="gramStart"/>
      <w:r w:rsidRPr="008E7315">
        <w:rPr>
          <w:noProof w:val="0"/>
          <w:lang w:val="en-US"/>
        </w:rPr>
        <w:t>scope.ServiceProvider</w:t>
      </w:r>
      <w:proofErr w:type="gramEnd"/>
      <w:r w:rsidRPr="008E7315">
        <w:rPr>
          <w:noProof w:val="0"/>
          <w:lang w:val="en-US"/>
        </w:rPr>
        <w:t>);</w:t>
      </w:r>
    </w:p>
    <w:p w14:paraId="67FDAD0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token = </w:t>
      </w:r>
      <w:proofErr w:type="spellStart"/>
      <w:r w:rsidRPr="008E7315">
        <w:rPr>
          <w:noProof w:val="0"/>
          <w:lang w:val="en-US"/>
        </w:rPr>
        <w:t>authService.SignIn</w:t>
      </w:r>
      <w:proofErr w:type="spellEnd"/>
      <w:r w:rsidRPr="008E7315">
        <w:rPr>
          <w:noProof w:val="0"/>
          <w:lang w:val="en-US"/>
        </w:rPr>
        <w:t xml:space="preserve">(new </w:t>
      </w:r>
      <w:proofErr w:type="spellStart"/>
      <w:proofErr w:type="gramStart"/>
      <w:r w:rsidRPr="008E7315">
        <w:rPr>
          <w:noProof w:val="0"/>
          <w:lang w:val="en-US"/>
        </w:rPr>
        <w:t>AuthenticationRequestDto</w:t>
      </w:r>
      <w:proofErr w:type="spellEnd"/>
      <w:r w:rsidRPr="008E7315">
        <w:rPr>
          <w:noProof w:val="0"/>
          <w:lang w:val="en-US"/>
        </w:rPr>
        <w:t>(</w:t>
      </w:r>
      <w:proofErr w:type="spellStart"/>
      <w:proofErr w:type="gramEnd"/>
      <w:r w:rsidRPr="008E7315">
        <w:rPr>
          <w:noProof w:val="0"/>
          <w:lang w:val="en-US"/>
        </w:rPr>
        <w:t>Constants.UserName</w:t>
      </w:r>
      <w:proofErr w:type="spellEnd"/>
      <w:r w:rsidRPr="008E7315">
        <w:rPr>
          <w:noProof w:val="0"/>
          <w:lang w:val="en-US"/>
        </w:rPr>
        <w:t xml:space="preserve">, </w:t>
      </w:r>
      <w:proofErr w:type="spellStart"/>
      <w:r w:rsidRPr="008E7315">
        <w:rPr>
          <w:noProof w:val="0"/>
          <w:lang w:val="en-US"/>
        </w:rPr>
        <w:t>Constants.UserPinCode</w:t>
      </w:r>
      <w:proofErr w:type="spellEnd"/>
      <w:r w:rsidRPr="008E7315">
        <w:rPr>
          <w:noProof w:val="0"/>
          <w:lang w:val="en-US"/>
        </w:rPr>
        <w:t>))</w:t>
      </w:r>
    </w:p>
    <w:p w14:paraId="09E4992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.Result</w:t>
      </w:r>
      <w:proofErr w:type="gramEnd"/>
    </w:p>
    <w:p w14:paraId="21D32C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AccessToken</w:t>
      </w:r>
      <w:proofErr w:type="spellEnd"/>
      <w:r w:rsidRPr="008E7315">
        <w:rPr>
          <w:noProof w:val="0"/>
          <w:lang w:val="en-US"/>
        </w:rPr>
        <w:t>!;</w:t>
      </w:r>
      <w:proofErr w:type="gramEnd"/>
    </w:p>
    <w:p w14:paraId="3D5D311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client = _</w:t>
      </w:r>
      <w:proofErr w:type="spellStart"/>
      <w:proofErr w:type="gramStart"/>
      <w:r w:rsidRPr="008E7315">
        <w:rPr>
          <w:noProof w:val="0"/>
          <w:lang w:val="en-US"/>
        </w:rPr>
        <w:t>factory.CreateClient</w:t>
      </w:r>
      <w:proofErr w:type="spellEnd"/>
      <w:proofErr w:type="gramEnd"/>
      <w:r w:rsidRPr="008E7315">
        <w:rPr>
          <w:noProof w:val="0"/>
          <w:lang w:val="en-US"/>
        </w:rPr>
        <w:t xml:space="preserve">(new </w:t>
      </w:r>
      <w:proofErr w:type="spellStart"/>
      <w:r w:rsidRPr="008E7315">
        <w:rPr>
          <w:noProof w:val="0"/>
          <w:lang w:val="en-US"/>
        </w:rPr>
        <w:t>WebApplicationFactoryClientOptions</w:t>
      </w:r>
      <w:proofErr w:type="spellEnd"/>
    </w:p>
    <w:p w14:paraId="3B30F5C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6050C20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AllowAutoRedirect</w:t>
      </w:r>
      <w:proofErr w:type="spellEnd"/>
      <w:r w:rsidRPr="008E7315">
        <w:rPr>
          <w:noProof w:val="0"/>
          <w:lang w:val="en-US"/>
        </w:rPr>
        <w:t xml:space="preserve"> = false,</w:t>
      </w:r>
    </w:p>
    <w:p w14:paraId="152F98D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});</w:t>
      </w:r>
    </w:p>
    <w:p w14:paraId="5E0799A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client.DefaultRequestHeaders.Authorization</w:t>
      </w:r>
      <w:proofErr w:type="spellEnd"/>
      <w:proofErr w:type="gramEnd"/>
      <w:r w:rsidRPr="008E7315">
        <w:rPr>
          <w:noProof w:val="0"/>
          <w:lang w:val="en-US"/>
        </w:rPr>
        <w:t xml:space="preserve"> = new </w:t>
      </w:r>
      <w:proofErr w:type="spellStart"/>
      <w:r w:rsidRPr="008E7315">
        <w:rPr>
          <w:noProof w:val="0"/>
          <w:lang w:val="en-US"/>
        </w:rPr>
        <w:t>AuthenticationHeaderValue</w:t>
      </w:r>
      <w:proofErr w:type="spellEnd"/>
      <w:r w:rsidRPr="008E7315">
        <w:rPr>
          <w:noProof w:val="0"/>
          <w:lang w:val="en-US"/>
        </w:rPr>
        <w:t>("Bearer", token);</w:t>
      </w:r>
    </w:p>
    <w:p w14:paraId="649F10F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return client;</w:t>
      </w:r>
    </w:p>
    <w:p w14:paraId="455B618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5DBA1512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6C72BE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public void </w:t>
      </w:r>
      <w:proofErr w:type="gramStart"/>
      <w:r w:rsidRPr="008E7315">
        <w:rPr>
          <w:noProof w:val="0"/>
          <w:lang w:val="en-US"/>
        </w:rPr>
        <w:t>Cleanup(</w:t>
      </w:r>
      <w:proofErr w:type="gramEnd"/>
      <w:r w:rsidRPr="008E7315">
        <w:rPr>
          <w:noProof w:val="0"/>
          <w:lang w:val="en-US"/>
        </w:rPr>
        <w:t>)</w:t>
      </w:r>
    </w:p>
    <w:p w14:paraId="61EB367F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1796853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scope = </w:t>
      </w:r>
      <w:proofErr w:type="spellStart"/>
      <w:r w:rsidRPr="008E7315">
        <w:rPr>
          <w:noProof w:val="0"/>
          <w:lang w:val="en-US"/>
        </w:rPr>
        <w:t>ServiceProviderServiceExtensions.CreateScope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factory.Services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0481A27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dbContext</w:t>
      </w:r>
      <w:proofErr w:type="spellEnd"/>
      <w:r w:rsidRPr="008E7315">
        <w:rPr>
          <w:noProof w:val="0"/>
          <w:lang w:val="en-US"/>
        </w:rPr>
        <w:t xml:space="preserve"> = ServiceProviderServiceExtensions.GetRequiredService&lt;AppDbContext&gt;(</w:t>
      </w:r>
      <w:proofErr w:type="gramStart"/>
      <w:r w:rsidRPr="008E7315">
        <w:rPr>
          <w:noProof w:val="0"/>
          <w:lang w:val="en-US"/>
        </w:rPr>
        <w:t>scope.ServiceProvider</w:t>
      </w:r>
      <w:proofErr w:type="gramEnd"/>
      <w:r w:rsidRPr="008E7315">
        <w:rPr>
          <w:noProof w:val="0"/>
          <w:lang w:val="en-US"/>
        </w:rPr>
        <w:t>);</w:t>
      </w:r>
    </w:p>
    <w:p w14:paraId="7C418E8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dbContext.Books.ExecuteDelete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7A04F9AC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dbContext.BookTexts.ExecuteDelete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2BEB43C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proofErr w:type="gramStart"/>
      <w:r w:rsidRPr="008E7315">
        <w:rPr>
          <w:noProof w:val="0"/>
          <w:lang w:val="en-US"/>
        </w:rPr>
        <w:t>dbContext.DictionaryWords.ExecuteDelete</w:t>
      </w:r>
      <w:proofErr w:type="spellEnd"/>
      <w:proofErr w:type="gramEnd"/>
      <w:r w:rsidRPr="008E7315">
        <w:rPr>
          <w:noProof w:val="0"/>
          <w:lang w:val="en-US"/>
        </w:rPr>
        <w:t>();</w:t>
      </w:r>
    </w:p>
    <w:p w14:paraId="7B9412B7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7A9EE61F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3CEF25F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private void </w:t>
      </w:r>
      <w:proofErr w:type="spellStart"/>
      <w:proofErr w:type="gramStart"/>
      <w:r w:rsidRPr="008E7315">
        <w:rPr>
          <w:noProof w:val="0"/>
          <w:lang w:val="en-US"/>
        </w:rPr>
        <w:t>AddUser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3D90C54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{</w:t>
      </w:r>
    </w:p>
    <w:p w14:paraId="75EC3BDB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using var scope = </w:t>
      </w:r>
      <w:proofErr w:type="spellStart"/>
      <w:r w:rsidRPr="008E7315">
        <w:rPr>
          <w:noProof w:val="0"/>
          <w:lang w:val="en-US"/>
        </w:rPr>
        <w:t>ServiceProviderServiceExtensions.CreateScope</w:t>
      </w:r>
      <w:proofErr w:type="spellEnd"/>
      <w:r w:rsidRPr="008E7315">
        <w:rPr>
          <w:noProof w:val="0"/>
          <w:lang w:val="en-US"/>
        </w:rPr>
        <w:t>(_</w:t>
      </w:r>
      <w:proofErr w:type="spellStart"/>
      <w:proofErr w:type="gramStart"/>
      <w:r w:rsidRPr="008E7315">
        <w:rPr>
          <w:noProof w:val="0"/>
          <w:lang w:val="en-US"/>
        </w:rPr>
        <w:t>factory.Services</w:t>
      </w:r>
      <w:proofErr w:type="spellEnd"/>
      <w:proofErr w:type="gramEnd"/>
      <w:r w:rsidRPr="008E7315">
        <w:rPr>
          <w:noProof w:val="0"/>
          <w:lang w:val="en-US"/>
        </w:rPr>
        <w:t>);</w:t>
      </w:r>
    </w:p>
    <w:p w14:paraId="02C13A52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</w:t>
      </w:r>
      <w:proofErr w:type="spellStart"/>
      <w:r w:rsidRPr="008E7315">
        <w:rPr>
          <w:noProof w:val="0"/>
          <w:lang w:val="en-US"/>
        </w:rPr>
        <w:t>userService</w:t>
      </w:r>
      <w:proofErr w:type="spellEnd"/>
      <w:r w:rsidRPr="008E7315">
        <w:rPr>
          <w:noProof w:val="0"/>
          <w:lang w:val="en-US"/>
        </w:rPr>
        <w:t xml:space="preserve"> = ServiceProviderServiceExtensions.GetRequiredService&lt;IUserService&gt;(</w:t>
      </w:r>
      <w:proofErr w:type="gramStart"/>
      <w:r w:rsidRPr="008E7315">
        <w:rPr>
          <w:noProof w:val="0"/>
          <w:lang w:val="en-US"/>
        </w:rPr>
        <w:t>scope.ServiceProvider</w:t>
      </w:r>
      <w:proofErr w:type="gramEnd"/>
      <w:r w:rsidRPr="008E7315">
        <w:rPr>
          <w:noProof w:val="0"/>
          <w:lang w:val="en-US"/>
        </w:rPr>
        <w:t>);</w:t>
      </w:r>
    </w:p>
    <w:p w14:paraId="49E715B5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var user = </w:t>
      </w:r>
      <w:proofErr w:type="spellStart"/>
      <w:r w:rsidRPr="008E7315">
        <w:rPr>
          <w:noProof w:val="0"/>
          <w:lang w:val="en-US"/>
        </w:rPr>
        <w:t>userService.CreateUser</w:t>
      </w:r>
      <w:proofErr w:type="spellEnd"/>
      <w:r w:rsidRPr="008E7315">
        <w:rPr>
          <w:noProof w:val="0"/>
          <w:lang w:val="en-US"/>
        </w:rPr>
        <w:t xml:space="preserve">(new </w:t>
      </w:r>
      <w:proofErr w:type="spellStart"/>
      <w:r w:rsidRPr="008E7315">
        <w:rPr>
          <w:noProof w:val="0"/>
          <w:lang w:val="en-US"/>
        </w:rPr>
        <w:t>UserAddRequest</w:t>
      </w:r>
      <w:proofErr w:type="spellEnd"/>
    </w:p>
    <w:p w14:paraId="4138AA4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{</w:t>
      </w:r>
    </w:p>
    <w:p w14:paraId="35E866DE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lastRenderedPageBreak/>
        <w:t xml:space="preserve">            Name = </w:t>
      </w:r>
      <w:proofErr w:type="spellStart"/>
      <w:r w:rsidRPr="008E7315">
        <w:rPr>
          <w:noProof w:val="0"/>
          <w:lang w:val="en-US"/>
        </w:rPr>
        <w:t>Constants.UserName</w:t>
      </w:r>
      <w:proofErr w:type="spellEnd"/>
      <w:r w:rsidRPr="008E7315">
        <w:rPr>
          <w:noProof w:val="0"/>
          <w:lang w:val="en-US"/>
        </w:rPr>
        <w:t>,</w:t>
      </w:r>
    </w:p>
    <w:p w14:paraId="2FBF11AA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    </w:t>
      </w:r>
      <w:proofErr w:type="spellStart"/>
      <w:r w:rsidRPr="008E7315">
        <w:rPr>
          <w:noProof w:val="0"/>
          <w:lang w:val="en-US"/>
        </w:rPr>
        <w:t>PinCode</w:t>
      </w:r>
      <w:proofErr w:type="spellEnd"/>
      <w:r w:rsidRPr="008E7315">
        <w:rPr>
          <w:noProof w:val="0"/>
          <w:lang w:val="en-US"/>
        </w:rPr>
        <w:t xml:space="preserve"> = </w:t>
      </w:r>
      <w:proofErr w:type="spellStart"/>
      <w:r w:rsidRPr="008E7315">
        <w:rPr>
          <w:noProof w:val="0"/>
          <w:lang w:val="en-US"/>
        </w:rPr>
        <w:t>Constants.UserPinCode</w:t>
      </w:r>
      <w:proofErr w:type="spellEnd"/>
      <w:r w:rsidRPr="008E7315">
        <w:rPr>
          <w:noProof w:val="0"/>
          <w:lang w:val="en-US"/>
        </w:rPr>
        <w:t>,</w:t>
      </w:r>
    </w:p>
    <w:p w14:paraId="5015776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}</w:t>
      </w:r>
      <w:proofErr w:type="gramStart"/>
      <w:r w:rsidRPr="008E7315">
        <w:rPr>
          <w:noProof w:val="0"/>
          <w:lang w:val="en-US"/>
        </w:rPr>
        <w:t>).Result</w:t>
      </w:r>
      <w:proofErr w:type="gramEnd"/>
      <w:r w:rsidRPr="008E7315">
        <w:rPr>
          <w:noProof w:val="0"/>
          <w:lang w:val="en-US"/>
        </w:rPr>
        <w:t>;</w:t>
      </w:r>
    </w:p>
    <w:p w14:paraId="6291AF29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  </w:t>
      </w:r>
      <w:proofErr w:type="spellStart"/>
      <w:r w:rsidRPr="008E7315">
        <w:rPr>
          <w:noProof w:val="0"/>
          <w:lang w:val="en-US"/>
        </w:rPr>
        <w:t>Console.WriteLine</w:t>
      </w:r>
      <w:proofErr w:type="spellEnd"/>
      <w:r w:rsidRPr="008E7315">
        <w:rPr>
          <w:noProof w:val="0"/>
          <w:lang w:val="en-US"/>
        </w:rPr>
        <w:t>($"The user ${</w:t>
      </w:r>
      <w:proofErr w:type="spellStart"/>
      <w:proofErr w:type="gramStart"/>
      <w:r w:rsidRPr="008E7315">
        <w:rPr>
          <w:noProof w:val="0"/>
          <w:lang w:val="en-US"/>
        </w:rPr>
        <w:t>user.Name</w:t>
      </w:r>
      <w:proofErr w:type="spellEnd"/>
      <w:proofErr w:type="gramEnd"/>
      <w:r w:rsidRPr="008E7315">
        <w:rPr>
          <w:noProof w:val="0"/>
          <w:lang w:val="en-US"/>
        </w:rPr>
        <w:t>} created.");</w:t>
      </w:r>
    </w:p>
    <w:p w14:paraId="09F99974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}</w:t>
      </w:r>
    </w:p>
    <w:p w14:paraId="4780BDA6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30F86039" w14:textId="77777777" w:rsidR="00CE4EC3" w:rsidRPr="008E7315" w:rsidRDefault="00CE4EC3" w:rsidP="00CE4EC3">
      <w:pPr>
        <w:pStyle w:val="af7"/>
        <w:rPr>
          <w:noProof w:val="0"/>
          <w:lang w:val="en-US"/>
        </w:rPr>
      </w:pPr>
    </w:p>
    <w:p w14:paraId="43903928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[</w:t>
      </w:r>
      <w:proofErr w:type="spellStart"/>
      <w:proofErr w:type="gramStart"/>
      <w:r w:rsidRPr="008E7315">
        <w:rPr>
          <w:noProof w:val="0"/>
          <w:lang w:val="en-US"/>
        </w:rPr>
        <w:t>CollectionDefinition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"Api collection")]</w:t>
      </w:r>
    </w:p>
    <w:p w14:paraId="0EED9431" w14:textId="77777777" w:rsidR="00CE4EC3" w:rsidRPr="008E7315" w:rsidRDefault="00CE4EC3" w:rsidP="00CE4EC3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public class </w:t>
      </w:r>
      <w:proofErr w:type="spellStart"/>
      <w:proofErr w:type="gramStart"/>
      <w:r w:rsidRPr="008E7315">
        <w:rPr>
          <w:noProof w:val="0"/>
          <w:lang w:val="en-US"/>
        </w:rPr>
        <w:t>ApiFixtureCollection</w:t>
      </w:r>
      <w:proofErr w:type="spellEnd"/>
      <w:r w:rsidRPr="008E7315">
        <w:rPr>
          <w:noProof w:val="0"/>
          <w:lang w:val="en-US"/>
        </w:rPr>
        <w:t xml:space="preserve"> :</w:t>
      </w:r>
      <w:proofErr w:type="gramEnd"/>
      <w:r w:rsidRPr="008E7315">
        <w:rPr>
          <w:noProof w:val="0"/>
          <w:lang w:val="en-US"/>
        </w:rPr>
        <w:t xml:space="preserve"> </w:t>
      </w:r>
      <w:proofErr w:type="spellStart"/>
      <w:r w:rsidRPr="008E7315">
        <w:rPr>
          <w:noProof w:val="0"/>
          <w:lang w:val="en-US"/>
        </w:rPr>
        <w:t>ICollectionFixture</w:t>
      </w:r>
      <w:proofErr w:type="spellEnd"/>
      <w:r w:rsidRPr="008E7315">
        <w:rPr>
          <w:noProof w:val="0"/>
          <w:lang w:val="en-US"/>
        </w:rPr>
        <w:t>&lt;</w:t>
      </w:r>
      <w:proofErr w:type="spellStart"/>
      <w:r w:rsidRPr="008E7315">
        <w:rPr>
          <w:noProof w:val="0"/>
          <w:lang w:val="en-US"/>
        </w:rPr>
        <w:t>ApiFixture</w:t>
      </w:r>
      <w:proofErr w:type="spellEnd"/>
      <w:r w:rsidRPr="008E7315">
        <w:rPr>
          <w:noProof w:val="0"/>
          <w:lang w:val="en-US"/>
        </w:rPr>
        <w:t>&gt;;</w:t>
      </w:r>
    </w:p>
    <w:p w14:paraId="7C2EBD3F" w14:textId="77777777" w:rsidR="00197A74" w:rsidRPr="008E7315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8E7315">
        <w:rPr>
          <w:noProof w:val="0"/>
          <w:lang w:val="en-US"/>
        </w:rPr>
        <w:t xml:space="preserve"> app.component.html:</w:t>
      </w:r>
    </w:p>
    <w:p w14:paraId="281F076F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&lt;app-main-layout&gt;</w:t>
      </w:r>
    </w:p>
    <w:p w14:paraId="496CF661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&lt;router-outlet&gt;&lt;/router-outlet&gt;</w:t>
      </w:r>
    </w:p>
    <w:p w14:paraId="2B804E81" w14:textId="0A4C54B3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&lt;/app-main-layout&gt;</w:t>
      </w:r>
    </w:p>
    <w:p w14:paraId="46E869DC" w14:textId="7C83E566" w:rsidR="00197A74" w:rsidRPr="008E7315" w:rsidRDefault="00197A74" w:rsidP="00B443A3">
      <w:pPr>
        <w:pStyle w:val="affc"/>
        <w:rPr>
          <w:noProof w:val="0"/>
        </w:rPr>
      </w:pPr>
      <w:r w:rsidRPr="00184B06">
        <w:rPr>
          <w:noProof w:val="0"/>
        </w:rPr>
        <w:t xml:space="preserve">Файл </w:t>
      </w:r>
      <w:proofErr w:type="spellStart"/>
      <w:proofErr w:type="gramStart"/>
      <w:r w:rsidRPr="00184B06">
        <w:rPr>
          <w:noProof w:val="0"/>
        </w:rPr>
        <w:t>app.component</w:t>
      </w:r>
      <w:proofErr w:type="gramEnd"/>
      <w:r w:rsidRPr="00184B06">
        <w:rPr>
          <w:noProof w:val="0"/>
        </w:rPr>
        <w:t>.ts</w:t>
      </w:r>
      <w:proofErr w:type="spellEnd"/>
      <w:r w:rsidRPr="00184B06">
        <w:rPr>
          <w:noProof w:val="0"/>
        </w:rPr>
        <w:t>:</w:t>
      </w:r>
    </w:p>
    <w:p w14:paraId="5D31EAF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@</w:t>
      </w:r>
      <w:proofErr w:type="gramStart"/>
      <w:r w:rsidRPr="00184B06">
        <w:rPr>
          <w:noProof w:val="0"/>
        </w:rPr>
        <w:t>Component(</w:t>
      </w:r>
      <w:proofErr w:type="gramEnd"/>
      <w:r w:rsidRPr="00184B06">
        <w:rPr>
          <w:noProof w:val="0"/>
        </w:rPr>
        <w:t>{</w:t>
      </w:r>
    </w:p>
    <w:p w14:paraId="5F111CD0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</w:t>
      </w:r>
      <w:r w:rsidRPr="008E7315">
        <w:rPr>
          <w:noProof w:val="0"/>
          <w:lang w:val="en-US"/>
        </w:rPr>
        <w:t>selector: 'app-root',</w:t>
      </w:r>
    </w:p>
    <w:p w14:paraId="2E8B5226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</w:t>
      </w:r>
      <w:proofErr w:type="spellStart"/>
      <w:r w:rsidRPr="008E7315">
        <w:rPr>
          <w:noProof w:val="0"/>
          <w:lang w:val="en-US"/>
        </w:rPr>
        <w:t>templateUrl</w:t>
      </w:r>
      <w:proofErr w:type="spellEnd"/>
      <w:r w:rsidRPr="008E7315">
        <w:rPr>
          <w:noProof w:val="0"/>
          <w:lang w:val="en-US"/>
        </w:rPr>
        <w:t>: './app.component.html',</w:t>
      </w:r>
    </w:p>
    <w:p w14:paraId="31DB3593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</w:t>
      </w:r>
      <w:proofErr w:type="spellStart"/>
      <w:r w:rsidRPr="008E7315">
        <w:rPr>
          <w:noProof w:val="0"/>
          <w:lang w:val="en-US"/>
        </w:rPr>
        <w:t>styleUrl</w:t>
      </w:r>
      <w:proofErr w:type="spellEnd"/>
      <w:r w:rsidRPr="008E7315">
        <w:rPr>
          <w:noProof w:val="0"/>
          <w:lang w:val="en-US"/>
        </w:rPr>
        <w:t>: './</w:t>
      </w:r>
      <w:proofErr w:type="spellStart"/>
      <w:r w:rsidRPr="008E7315">
        <w:rPr>
          <w:noProof w:val="0"/>
          <w:lang w:val="en-US"/>
        </w:rPr>
        <w:t>app.component.scss</w:t>
      </w:r>
      <w:proofErr w:type="spellEnd"/>
      <w:r w:rsidRPr="008E7315">
        <w:rPr>
          <w:noProof w:val="0"/>
          <w:lang w:val="en-US"/>
        </w:rPr>
        <w:t>',</w:t>
      </w:r>
    </w:p>
    <w:p w14:paraId="41A323F7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</w:t>
      </w:r>
      <w:proofErr w:type="spellStart"/>
      <w:r w:rsidRPr="008E7315">
        <w:rPr>
          <w:noProof w:val="0"/>
          <w:lang w:val="en-US"/>
        </w:rPr>
        <w:t>changeDetection</w:t>
      </w:r>
      <w:proofErr w:type="spellEnd"/>
      <w:r w:rsidRPr="008E7315">
        <w:rPr>
          <w:noProof w:val="0"/>
          <w:lang w:val="en-US"/>
        </w:rPr>
        <w:t xml:space="preserve">: </w:t>
      </w:r>
      <w:proofErr w:type="spellStart"/>
      <w:r w:rsidRPr="008E7315">
        <w:rPr>
          <w:noProof w:val="0"/>
          <w:lang w:val="en-US"/>
        </w:rPr>
        <w:t>ChangeDetectionStrategy.OnPush</w:t>
      </w:r>
      <w:proofErr w:type="spellEnd"/>
      <w:r w:rsidRPr="008E7315">
        <w:rPr>
          <w:noProof w:val="0"/>
          <w:lang w:val="en-US"/>
        </w:rPr>
        <w:t>,</w:t>
      </w:r>
    </w:p>
    <w:p w14:paraId="2AA79339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})</w:t>
      </w:r>
    </w:p>
    <w:p w14:paraId="79C7B909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export class </w:t>
      </w:r>
      <w:proofErr w:type="spellStart"/>
      <w:r w:rsidRPr="008E7315">
        <w:rPr>
          <w:noProof w:val="0"/>
          <w:lang w:val="en-US"/>
        </w:rPr>
        <w:t>AppComponent</w:t>
      </w:r>
      <w:proofErr w:type="spellEnd"/>
      <w:r w:rsidRPr="008E7315">
        <w:rPr>
          <w:noProof w:val="0"/>
          <w:lang w:val="en-US"/>
        </w:rPr>
        <w:t xml:space="preserve"> {</w:t>
      </w:r>
    </w:p>
    <w:p w14:paraId="7E128B79" w14:textId="77777777" w:rsidR="00197A74" w:rsidRPr="008E7315" w:rsidRDefault="00197A74" w:rsidP="00197A74">
      <w:pPr>
        <w:pStyle w:val="af7"/>
        <w:rPr>
          <w:noProof w:val="0"/>
          <w:lang w:val="en-US"/>
        </w:rPr>
      </w:pPr>
    </w:p>
    <w:p w14:paraId="287D8EE1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</w:t>
      </w:r>
      <w:proofErr w:type="gramStart"/>
      <w:r w:rsidRPr="008E7315">
        <w:rPr>
          <w:noProof w:val="0"/>
          <w:lang w:val="en-US"/>
        </w:rPr>
        <w:t>constructor(</w:t>
      </w:r>
      <w:proofErr w:type="gramEnd"/>
      <w:r w:rsidRPr="008E7315">
        <w:rPr>
          <w:noProof w:val="0"/>
          <w:lang w:val="en-US"/>
        </w:rPr>
        <w:t>) {</w:t>
      </w:r>
    </w:p>
    <w:p w14:paraId="73DF1332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const connection = new </w:t>
      </w:r>
      <w:proofErr w:type="spellStart"/>
      <w:proofErr w:type="gramStart"/>
      <w:r w:rsidRPr="008E7315">
        <w:rPr>
          <w:noProof w:val="0"/>
          <w:lang w:val="en-US"/>
        </w:rPr>
        <w:t>HubConnectionBuilder</w:t>
      </w:r>
      <w:proofErr w:type="spellEnd"/>
      <w:r w:rsidRPr="008E7315">
        <w:rPr>
          <w:noProof w:val="0"/>
          <w:lang w:val="en-US"/>
        </w:rPr>
        <w:t>(</w:t>
      </w:r>
      <w:proofErr w:type="gramEnd"/>
      <w:r w:rsidRPr="008E7315">
        <w:rPr>
          <w:noProof w:val="0"/>
          <w:lang w:val="en-US"/>
        </w:rPr>
        <w:t>)</w:t>
      </w:r>
    </w:p>
    <w:p w14:paraId="4FF04D9D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</w:t>
      </w:r>
      <w:proofErr w:type="gramStart"/>
      <w:r w:rsidRPr="008E7315">
        <w:rPr>
          <w:noProof w:val="0"/>
          <w:lang w:val="en-US"/>
        </w:rPr>
        <w:t>.</w:t>
      </w:r>
      <w:proofErr w:type="spellStart"/>
      <w:r w:rsidRPr="008E7315">
        <w:rPr>
          <w:noProof w:val="0"/>
          <w:lang w:val="en-US"/>
        </w:rPr>
        <w:t>withUrl</w:t>
      </w:r>
      <w:proofErr w:type="spellEnd"/>
      <w:proofErr w:type="gramEnd"/>
      <w:r w:rsidRPr="008E7315">
        <w:rPr>
          <w:noProof w:val="0"/>
          <w:lang w:val="en-US"/>
        </w:rPr>
        <w:t>(`${</w:t>
      </w:r>
      <w:proofErr w:type="spellStart"/>
      <w:r w:rsidRPr="008E7315">
        <w:rPr>
          <w:noProof w:val="0"/>
          <w:lang w:val="en-US"/>
        </w:rPr>
        <w:t>environment.BASE_URL</w:t>
      </w:r>
      <w:proofErr w:type="spellEnd"/>
      <w:r w:rsidRPr="008E7315">
        <w:rPr>
          <w:noProof w:val="0"/>
          <w:lang w:val="en-US"/>
        </w:rPr>
        <w:t>}/notification`)</w:t>
      </w:r>
    </w:p>
    <w:p w14:paraId="13E28A5F" w14:textId="6FADAF63" w:rsidR="00197A74" w:rsidRPr="008E7315" w:rsidRDefault="00197A74" w:rsidP="00C86DF9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  </w:t>
      </w:r>
      <w:proofErr w:type="gramStart"/>
      <w:r w:rsidRPr="008E7315">
        <w:rPr>
          <w:noProof w:val="0"/>
          <w:lang w:val="en-US"/>
        </w:rPr>
        <w:t>.build</w:t>
      </w:r>
      <w:proofErr w:type="gramEnd"/>
      <w:r w:rsidRPr="008E7315">
        <w:rPr>
          <w:noProof w:val="0"/>
          <w:lang w:val="en-US"/>
        </w:rPr>
        <w:t>();</w:t>
      </w:r>
    </w:p>
    <w:p w14:paraId="74E32D09" w14:textId="77777777" w:rsidR="00197A74" w:rsidRPr="008E7315" w:rsidRDefault="00197A74" w:rsidP="00197A74">
      <w:pPr>
        <w:pStyle w:val="af7"/>
        <w:rPr>
          <w:noProof w:val="0"/>
          <w:lang w:val="en-US"/>
        </w:rPr>
      </w:pPr>
    </w:p>
    <w:p w14:paraId="4A4399E5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  </w:t>
      </w:r>
      <w:proofErr w:type="spellStart"/>
      <w:proofErr w:type="gramStart"/>
      <w:r w:rsidRPr="008E7315">
        <w:rPr>
          <w:noProof w:val="0"/>
          <w:lang w:val="en-US"/>
        </w:rPr>
        <w:t>connection.start</w:t>
      </w:r>
      <w:proofErr w:type="spellEnd"/>
      <w:proofErr w:type="gramEnd"/>
      <w:r w:rsidRPr="008E7315">
        <w:rPr>
          <w:noProof w:val="0"/>
          <w:lang w:val="en-US"/>
        </w:rPr>
        <w:t>().then()</w:t>
      </w:r>
    </w:p>
    <w:p w14:paraId="1E73C820" w14:textId="77777777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 xml:space="preserve">  }</w:t>
      </w:r>
    </w:p>
    <w:p w14:paraId="5AD1369C" w14:textId="77777777" w:rsidR="00197A74" w:rsidRPr="008E7315" w:rsidRDefault="00197A74" w:rsidP="00197A74">
      <w:pPr>
        <w:pStyle w:val="af7"/>
        <w:rPr>
          <w:noProof w:val="0"/>
          <w:lang w:val="en-US"/>
        </w:rPr>
      </w:pPr>
    </w:p>
    <w:p w14:paraId="674011A7" w14:textId="2D5A06FC" w:rsidR="00197A74" w:rsidRPr="008E7315" w:rsidRDefault="00197A74" w:rsidP="00197A74">
      <w:pPr>
        <w:pStyle w:val="af7"/>
        <w:rPr>
          <w:noProof w:val="0"/>
          <w:lang w:val="en-US"/>
        </w:rPr>
      </w:pPr>
      <w:r w:rsidRPr="008E7315">
        <w:rPr>
          <w:noProof w:val="0"/>
          <w:lang w:val="en-US"/>
        </w:rPr>
        <w:t>}</w:t>
      </w:r>
    </w:p>
    <w:p w14:paraId="4392C755" w14:textId="52F0D763" w:rsidR="00197A74" w:rsidRPr="000270DC" w:rsidRDefault="00197A74" w:rsidP="00B443A3">
      <w:pPr>
        <w:pStyle w:val="affc"/>
        <w:rPr>
          <w:noProof w:val="0"/>
        </w:rPr>
      </w:pPr>
      <w:r w:rsidRPr="00184B06">
        <w:rPr>
          <w:noProof w:val="0"/>
        </w:rPr>
        <w:t>Файл</w:t>
      </w:r>
      <w:r w:rsidRPr="000270DC">
        <w:rPr>
          <w:noProof w:val="0"/>
        </w:rPr>
        <w:t xml:space="preserve"> </w:t>
      </w:r>
      <w:proofErr w:type="gramStart"/>
      <w:r w:rsidRPr="008E7315">
        <w:rPr>
          <w:noProof w:val="0"/>
          <w:lang w:val="en-US"/>
        </w:rPr>
        <w:t>app</w:t>
      </w:r>
      <w:r w:rsidRPr="000270DC">
        <w:rPr>
          <w:noProof w:val="0"/>
        </w:rPr>
        <w:t>.</w:t>
      </w:r>
      <w:r w:rsidRPr="008E7315">
        <w:rPr>
          <w:noProof w:val="0"/>
          <w:lang w:val="en-US"/>
        </w:rPr>
        <w:t>module</w:t>
      </w:r>
      <w:proofErr w:type="gramEnd"/>
      <w:r w:rsidRPr="000270DC">
        <w:rPr>
          <w:noProof w:val="0"/>
        </w:rPr>
        <w:t>.</w:t>
      </w:r>
      <w:proofErr w:type="spellStart"/>
      <w:r w:rsidRPr="008E7315">
        <w:rPr>
          <w:noProof w:val="0"/>
          <w:lang w:val="en-US"/>
        </w:rPr>
        <w:t>ts</w:t>
      </w:r>
      <w:proofErr w:type="spellEnd"/>
      <w:r w:rsidRPr="000270DC">
        <w:rPr>
          <w:noProof w:val="0"/>
        </w:rPr>
        <w:t>:</w:t>
      </w:r>
    </w:p>
    <w:p w14:paraId="70F5E995" w14:textId="77777777" w:rsidR="00197A74" w:rsidRPr="000270DC" w:rsidRDefault="00197A74" w:rsidP="00197A74">
      <w:pPr>
        <w:pStyle w:val="af7"/>
        <w:rPr>
          <w:noProof w:val="0"/>
        </w:rPr>
      </w:pPr>
      <w:r w:rsidRPr="000270DC">
        <w:rPr>
          <w:noProof w:val="0"/>
        </w:rPr>
        <w:t>@</w:t>
      </w:r>
      <w:proofErr w:type="spellStart"/>
      <w:proofErr w:type="gramStart"/>
      <w:r w:rsidRPr="00F34E3B">
        <w:rPr>
          <w:noProof w:val="0"/>
          <w:lang w:val="en-US"/>
        </w:rPr>
        <w:t>NgModule</w:t>
      </w:r>
      <w:proofErr w:type="spellEnd"/>
      <w:r w:rsidRPr="000270DC">
        <w:rPr>
          <w:noProof w:val="0"/>
        </w:rPr>
        <w:t>(</w:t>
      </w:r>
      <w:proofErr w:type="gramEnd"/>
      <w:r w:rsidRPr="000270DC">
        <w:rPr>
          <w:noProof w:val="0"/>
        </w:rPr>
        <w:t>{</w:t>
      </w:r>
    </w:p>
    <w:p w14:paraId="250EF3F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0270DC">
        <w:rPr>
          <w:noProof w:val="0"/>
        </w:rPr>
        <w:t xml:space="preserve">  </w:t>
      </w:r>
      <w:r w:rsidRPr="00F34E3B">
        <w:rPr>
          <w:noProof w:val="0"/>
          <w:lang w:val="en-US"/>
        </w:rPr>
        <w:t>declarations: [</w:t>
      </w:r>
    </w:p>
    <w:p w14:paraId="49B10CF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AppComponent</w:t>
      </w:r>
      <w:proofErr w:type="spellEnd"/>
      <w:r w:rsidRPr="00F34E3B">
        <w:rPr>
          <w:noProof w:val="0"/>
          <w:lang w:val="en-US"/>
        </w:rPr>
        <w:t>,</w:t>
      </w:r>
    </w:p>
    <w:p w14:paraId="284A295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MainLayoutComponent</w:t>
      </w:r>
      <w:proofErr w:type="spellEnd"/>
      <w:r w:rsidRPr="00F34E3B">
        <w:rPr>
          <w:noProof w:val="0"/>
          <w:lang w:val="en-US"/>
        </w:rPr>
        <w:t>,</w:t>
      </w:r>
    </w:p>
    <w:p w14:paraId="40215D8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ToolbarComponent</w:t>
      </w:r>
      <w:proofErr w:type="spellEnd"/>
      <w:r w:rsidRPr="00F34E3B">
        <w:rPr>
          <w:noProof w:val="0"/>
          <w:lang w:val="en-US"/>
        </w:rPr>
        <w:t>,</w:t>
      </w:r>
    </w:p>
    <w:p w14:paraId="5B0ECD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61F73AC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6497A95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CommonModule</w:t>
      </w:r>
      <w:proofErr w:type="spellEnd"/>
      <w:r w:rsidRPr="00F34E3B">
        <w:rPr>
          <w:noProof w:val="0"/>
          <w:lang w:val="en-US"/>
        </w:rPr>
        <w:t>,</w:t>
      </w:r>
    </w:p>
    <w:p w14:paraId="2947FA1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FormsModule</w:t>
      </w:r>
      <w:proofErr w:type="spellEnd"/>
      <w:r w:rsidRPr="00F34E3B">
        <w:rPr>
          <w:noProof w:val="0"/>
          <w:lang w:val="en-US"/>
        </w:rPr>
        <w:t>,</w:t>
      </w:r>
    </w:p>
    <w:p w14:paraId="495156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ReactiveFormsModule</w:t>
      </w:r>
      <w:proofErr w:type="spellEnd"/>
      <w:r w:rsidRPr="00F34E3B">
        <w:rPr>
          <w:noProof w:val="0"/>
          <w:lang w:val="en-US"/>
        </w:rPr>
        <w:t>,</w:t>
      </w:r>
    </w:p>
    <w:p w14:paraId="506AEEB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BrowserModule</w:t>
      </w:r>
      <w:proofErr w:type="spellEnd"/>
      <w:r w:rsidRPr="00F34E3B">
        <w:rPr>
          <w:noProof w:val="0"/>
          <w:lang w:val="en-US"/>
        </w:rPr>
        <w:t>,</w:t>
      </w:r>
    </w:p>
    <w:p w14:paraId="315601B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RouterOutlet</w:t>
      </w:r>
      <w:proofErr w:type="spellEnd"/>
      <w:r w:rsidRPr="00F34E3B">
        <w:rPr>
          <w:noProof w:val="0"/>
          <w:lang w:val="en-US"/>
        </w:rPr>
        <w:t>,</w:t>
      </w:r>
    </w:p>
    <w:p w14:paraId="4B8D55C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RouterLink</w:t>
      </w:r>
      <w:proofErr w:type="spellEnd"/>
      <w:r w:rsidRPr="00F34E3B">
        <w:rPr>
          <w:noProof w:val="0"/>
          <w:lang w:val="en-US"/>
        </w:rPr>
        <w:t>,</w:t>
      </w:r>
    </w:p>
    <w:p w14:paraId="08215E6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RouterLinkActive</w:t>
      </w:r>
      <w:proofErr w:type="spellEnd"/>
      <w:r w:rsidRPr="00F34E3B">
        <w:rPr>
          <w:noProof w:val="0"/>
          <w:lang w:val="en-US"/>
        </w:rPr>
        <w:t>,</w:t>
      </w:r>
    </w:p>
    <w:p w14:paraId="032F99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MatButtonModule</w:t>
      </w:r>
      <w:proofErr w:type="spellEnd"/>
      <w:r w:rsidRPr="00F34E3B">
        <w:rPr>
          <w:noProof w:val="0"/>
          <w:lang w:val="en-US"/>
        </w:rPr>
        <w:t>,</w:t>
      </w:r>
    </w:p>
    <w:p w14:paraId="542CBF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MatIconModule</w:t>
      </w:r>
      <w:proofErr w:type="spellEnd"/>
      <w:r w:rsidRPr="00F34E3B">
        <w:rPr>
          <w:noProof w:val="0"/>
          <w:lang w:val="en-US"/>
        </w:rPr>
        <w:t>,</w:t>
      </w:r>
    </w:p>
    <w:p w14:paraId="53AF939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MatListModule</w:t>
      </w:r>
      <w:proofErr w:type="spellEnd"/>
      <w:r w:rsidRPr="00F34E3B">
        <w:rPr>
          <w:noProof w:val="0"/>
          <w:lang w:val="en-US"/>
        </w:rPr>
        <w:t>,</w:t>
      </w:r>
    </w:p>
    <w:p w14:paraId="11BE02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MatSelectModule</w:t>
      </w:r>
      <w:proofErr w:type="spellEnd"/>
      <w:r w:rsidRPr="00F34E3B">
        <w:rPr>
          <w:noProof w:val="0"/>
          <w:lang w:val="en-US"/>
        </w:rPr>
        <w:t>,</w:t>
      </w:r>
    </w:p>
    <w:p w14:paraId="4162037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MatInputModule</w:t>
      </w:r>
      <w:proofErr w:type="spellEnd"/>
      <w:r w:rsidRPr="00F34E3B">
        <w:rPr>
          <w:noProof w:val="0"/>
          <w:lang w:val="en-US"/>
        </w:rPr>
        <w:t>,</w:t>
      </w:r>
    </w:p>
    <w:p w14:paraId="682BDC6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MatTooltipModule</w:t>
      </w:r>
      <w:proofErr w:type="spellEnd"/>
      <w:r w:rsidRPr="00F34E3B">
        <w:rPr>
          <w:noProof w:val="0"/>
          <w:lang w:val="en-US"/>
        </w:rPr>
        <w:t>,</w:t>
      </w:r>
    </w:p>
    <w:p w14:paraId="75B30BA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MatSidenavModule</w:t>
      </w:r>
      <w:proofErr w:type="spellEnd"/>
      <w:r w:rsidRPr="00F34E3B">
        <w:rPr>
          <w:noProof w:val="0"/>
          <w:lang w:val="en-US"/>
        </w:rPr>
        <w:t>,</w:t>
      </w:r>
    </w:p>
    <w:p w14:paraId="70D39E6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017186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providers: [</w:t>
      </w:r>
    </w:p>
    <w:p w14:paraId="7B3FD5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{</w:t>
      </w:r>
    </w:p>
    <w:p w14:paraId="5AE6B78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provide: Window,</w:t>
      </w:r>
    </w:p>
    <w:p w14:paraId="601C73A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useValue</w:t>
      </w:r>
      <w:proofErr w:type="spellEnd"/>
      <w:r w:rsidRPr="00F34E3B">
        <w:rPr>
          <w:noProof w:val="0"/>
          <w:lang w:val="en-US"/>
        </w:rPr>
        <w:t>: window,</w:t>
      </w:r>
    </w:p>
    <w:p w14:paraId="3E8E19A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},</w:t>
      </w:r>
    </w:p>
    <w:p w14:paraId="6C79D2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provideRouter</w:t>
      </w:r>
      <w:proofErr w:type="spellEnd"/>
      <w:r w:rsidRPr="00F34E3B">
        <w:rPr>
          <w:noProof w:val="0"/>
          <w:lang w:val="en-US"/>
        </w:rPr>
        <w:t>(</w:t>
      </w:r>
      <w:proofErr w:type="gramEnd"/>
    </w:p>
    <w:p w14:paraId="189E036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routes,</w:t>
      </w:r>
    </w:p>
    <w:p w14:paraId="00F635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withEnabledBlockingInitialNavigation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),</w:t>
      </w:r>
    </w:p>
    <w:p w14:paraId="0080A4D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withViewTransitions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),</w:t>
      </w:r>
    </w:p>
    <w:p w14:paraId="623F8AD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),</w:t>
      </w:r>
    </w:p>
    <w:p w14:paraId="3ABF3A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provideAnimationsAsync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),</w:t>
      </w:r>
    </w:p>
    <w:p w14:paraId="553AF02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provideHttpClient</w:t>
      </w:r>
      <w:proofErr w:type="spellEnd"/>
      <w:r w:rsidRPr="00F34E3B">
        <w:rPr>
          <w:noProof w:val="0"/>
          <w:lang w:val="en-US"/>
        </w:rPr>
        <w:t>(</w:t>
      </w:r>
      <w:proofErr w:type="gramEnd"/>
    </w:p>
    <w:p w14:paraId="511B612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withInterceptors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[</w:t>
      </w:r>
      <w:proofErr w:type="spellStart"/>
      <w:r w:rsidRPr="00F34E3B">
        <w:rPr>
          <w:noProof w:val="0"/>
          <w:lang w:val="en-US"/>
        </w:rPr>
        <w:t>httpErrorInterceptor</w:t>
      </w:r>
      <w:proofErr w:type="spellEnd"/>
      <w:r w:rsidRPr="00F34E3B">
        <w:rPr>
          <w:noProof w:val="0"/>
          <w:lang w:val="en-US"/>
        </w:rPr>
        <w:t xml:space="preserve">, </w:t>
      </w:r>
      <w:proofErr w:type="spellStart"/>
      <w:r w:rsidRPr="00F34E3B">
        <w:rPr>
          <w:noProof w:val="0"/>
          <w:lang w:val="en-US"/>
        </w:rPr>
        <w:t>authInterceptor</w:t>
      </w:r>
      <w:proofErr w:type="spellEnd"/>
      <w:r w:rsidRPr="00F34E3B">
        <w:rPr>
          <w:noProof w:val="0"/>
          <w:lang w:val="en-US"/>
        </w:rPr>
        <w:t>]),</w:t>
      </w:r>
    </w:p>
    <w:p w14:paraId="226A16D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),</w:t>
      </w:r>
    </w:p>
    <w:p w14:paraId="5AFB06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provideAuthHttpClient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),</w:t>
      </w:r>
    </w:p>
    <w:p w14:paraId="6B3558E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789F9DA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bootstrap: [</w:t>
      </w:r>
      <w:proofErr w:type="spellStart"/>
      <w:r w:rsidRPr="00F34E3B">
        <w:rPr>
          <w:noProof w:val="0"/>
          <w:lang w:val="en-US"/>
        </w:rPr>
        <w:t>AppComponent</w:t>
      </w:r>
      <w:proofErr w:type="spellEnd"/>
      <w:r w:rsidRPr="00F34E3B">
        <w:rPr>
          <w:noProof w:val="0"/>
          <w:lang w:val="en-US"/>
        </w:rPr>
        <w:t>],</w:t>
      </w:r>
    </w:p>
    <w:p w14:paraId="1E7021D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>})</w:t>
      </w:r>
    </w:p>
    <w:p w14:paraId="4ECF90B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AppModule</w:t>
      </w:r>
      <w:proofErr w:type="spellEnd"/>
      <w:r w:rsidRPr="00F34E3B">
        <w:rPr>
          <w:noProof w:val="0"/>
          <w:lang w:val="en-US"/>
        </w:rPr>
        <w:t xml:space="preserve"> {</w:t>
      </w:r>
    </w:p>
    <w:p w14:paraId="0BEFCB9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09625D84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DAA3585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</w:t>
      </w:r>
      <w:proofErr w:type="spellStart"/>
      <w:proofErr w:type="gramStart"/>
      <w:r w:rsidRPr="00F34E3B">
        <w:rPr>
          <w:noProof w:val="0"/>
          <w:lang w:val="en-US"/>
        </w:rPr>
        <w:t>app.routes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25D3FB5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>{ Routes</w:t>
      </w:r>
      <w:proofErr w:type="gramEnd"/>
      <w:r w:rsidRPr="00F34E3B">
        <w:rPr>
          <w:noProof w:val="0"/>
          <w:lang w:val="en-US"/>
        </w:rPr>
        <w:t xml:space="preserve"> } from '@angular/router';</w:t>
      </w:r>
    </w:p>
    <w:p w14:paraId="505F2D0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>{ CONSTANTS</w:t>
      </w:r>
      <w:proofErr w:type="gramEnd"/>
      <w:r w:rsidRPr="00F34E3B">
        <w:rPr>
          <w:noProof w:val="0"/>
          <w:lang w:val="en-US"/>
        </w:rPr>
        <w:t xml:space="preserve"> } from '@core/constants';</w:t>
      </w:r>
    </w:p>
    <w:p w14:paraId="6E4E296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authGuard</w:t>
      </w:r>
      <w:proofErr w:type="spellEnd"/>
      <w:proofErr w:type="gramEnd"/>
      <w:r w:rsidRPr="00F34E3B">
        <w:rPr>
          <w:noProof w:val="0"/>
          <w:lang w:val="en-US"/>
        </w:rPr>
        <w:t xml:space="preserve"> } from '@core/guards/</w:t>
      </w:r>
      <w:proofErr w:type="spellStart"/>
      <w:r w:rsidRPr="00F34E3B">
        <w:rPr>
          <w:noProof w:val="0"/>
          <w:lang w:val="en-US"/>
        </w:rPr>
        <w:t>auth.guard</w:t>
      </w:r>
      <w:proofErr w:type="spellEnd"/>
      <w:r w:rsidRPr="00F34E3B">
        <w:rPr>
          <w:noProof w:val="0"/>
          <w:lang w:val="en-US"/>
        </w:rPr>
        <w:t>';</w:t>
      </w:r>
    </w:p>
    <w:p w14:paraId="4797041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loginGuard</w:t>
      </w:r>
      <w:proofErr w:type="spellEnd"/>
      <w:proofErr w:type="gramEnd"/>
      <w:r w:rsidRPr="00F34E3B">
        <w:rPr>
          <w:noProof w:val="0"/>
          <w:lang w:val="en-US"/>
        </w:rPr>
        <w:t xml:space="preserve"> } from '@core/guards/</w:t>
      </w:r>
      <w:proofErr w:type="spellStart"/>
      <w:r w:rsidRPr="00F34E3B">
        <w:rPr>
          <w:noProof w:val="0"/>
          <w:lang w:val="en-US"/>
        </w:rPr>
        <w:t>login.guard</w:t>
      </w:r>
      <w:proofErr w:type="spellEnd"/>
      <w:r w:rsidRPr="00F34E3B">
        <w:rPr>
          <w:noProof w:val="0"/>
          <w:lang w:val="en-US"/>
        </w:rPr>
        <w:t>';</w:t>
      </w:r>
    </w:p>
    <w:p w14:paraId="07841476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111B8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export const routes: Routes = [</w:t>
      </w:r>
    </w:p>
    <w:p w14:paraId="4FD650B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{</w:t>
      </w:r>
    </w:p>
    <w:p w14:paraId="6BE3FBE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path: </w:t>
      </w:r>
      <w:proofErr w:type="gramStart"/>
      <w:r w:rsidRPr="00F34E3B">
        <w:rPr>
          <w:noProof w:val="0"/>
          <w:lang w:val="en-US"/>
        </w:rPr>
        <w:t>CONSTANTS.ENDPOINTS.RECENT</w:t>
      </w:r>
      <w:proofErr w:type="gramEnd"/>
      <w:r w:rsidRPr="00F34E3B">
        <w:rPr>
          <w:noProof w:val="0"/>
          <w:lang w:val="en-US"/>
        </w:rPr>
        <w:t>_BOOKS,</w:t>
      </w:r>
    </w:p>
    <w:p w14:paraId="2443FB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canActivate</w:t>
      </w:r>
      <w:proofErr w:type="spellEnd"/>
      <w:r w:rsidRPr="00F34E3B">
        <w:rPr>
          <w:noProof w:val="0"/>
          <w:lang w:val="en-US"/>
        </w:rPr>
        <w:t>: [</w:t>
      </w:r>
      <w:proofErr w:type="spellStart"/>
      <w:r w:rsidRPr="00F34E3B">
        <w:rPr>
          <w:noProof w:val="0"/>
          <w:lang w:val="en-US"/>
        </w:rPr>
        <w:t>authGuard</w:t>
      </w:r>
      <w:proofErr w:type="spellEnd"/>
      <w:r w:rsidRPr="00F34E3B">
        <w:rPr>
          <w:noProof w:val="0"/>
          <w:lang w:val="en-US"/>
        </w:rPr>
        <w:t>],</w:t>
      </w:r>
    </w:p>
    <w:p w14:paraId="5F19FF9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loadComponent</w:t>
      </w:r>
      <w:proofErr w:type="spellEnd"/>
      <w:r w:rsidRPr="00F34E3B">
        <w:rPr>
          <w:noProof w:val="0"/>
          <w:lang w:val="en-US"/>
        </w:rPr>
        <w:t>: () =&gt; import('@core/pages/recent-books/recent-</w:t>
      </w:r>
      <w:proofErr w:type="spellStart"/>
      <w:r w:rsidRPr="00F34E3B">
        <w:rPr>
          <w:noProof w:val="0"/>
          <w:lang w:val="en-US"/>
        </w:rPr>
        <w:t>books.component</w:t>
      </w:r>
      <w:proofErr w:type="spellEnd"/>
      <w:r w:rsidRPr="00F34E3B">
        <w:rPr>
          <w:noProof w:val="0"/>
          <w:lang w:val="en-US"/>
        </w:rPr>
        <w:t>')</w:t>
      </w:r>
    </w:p>
    <w:p w14:paraId="03705B5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.then</w:t>
      </w:r>
      <w:proofErr w:type="gramEnd"/>
      <w:r w:rsidRPr="00F34E3B">
        <w:rPr>
          <w:noProof w:val="0"/>
          <w:lang w:val="en-US"/>
        </w:rPr>
        <w:t xml:space="preserve">(m =&gt; </w:t>
      </w:r>
      <w:proofErr w:type="spellStart"/>
      <w:r w:rsidRPr="00F34E3B">
        <w:rPr>
          <w:noProof w:val="0"/>
          <w:lang w:val="en-US"/>
        </w:rPr>
        <w:t>m.RecentBooksComponent</w:t>
      </w:r>
      <w:proofErr w:type="spellEnd"/>
      <w:r w:rsidRPr="00F34E3B">
        <w:rPr>
          <w:noProof w:val="0"/>
          <w:lang w:val="en-US"/>
        </w:rPr>
        <w:t>),</w:t>
      </w:r>
    </w:p>
    <w:p w14:paraId="086C032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},</w:t>
      </w:r>
    </w:p>
    <w:p w14:paraId="32C0AE2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{</w:t>
      </w:r>
    </w:p>
    <w:p w14:paraId="24E5EB9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path: </w:t>
      </w:r>
      <w:proofErr w:type="gramStart"/>
      <w:r w:rsidRPr="00F34E3B">
        <w:rPr>
          <w:noProof w:val="0"/>
          <w:lang w:val="en-US"/>
        </w:rPr>
        <w:t>CONSTANTS.ENDPOINTS.EXPLORER</w:t>
      </w:r>
      <w:proofErr w:type="gramEnd"/>
      <w:r w:rsidRPr="00F34E3B">
        <w:rPr>
          <w:noProof w:val="0"/>
          <w:lang w:val="en-US"/>
        </w:rPr>
        <w:t>,</w:t>
      </w:r>
    </w:p>
    <w:p w14:paraId="238C60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canActivate</w:t>
      </w:r>
      <w:proofErr w:type="spellEnd"/>
      <w:r w:rsidRPr="00F34E3B">
        <w:rPr>
          <w:noProof w:val="0"/>
          <w:lang w:val="en-US"/>
        </w:rPr>
        <w:t>: [</w:t>
      </w:r>
      <w:proofErr w:type="spellStart"/>
      <w:r w:rsidRPr="00F34E3B">
        <w:rPr>
          <w:noProof w:val="0"/>
          <w:lang w:val="en-US"/>
        </w:rPr>
        <w:t>authGuard</w:t>
      </w:r>
      <w:proofErr w:type="spellEnd"/>
      <w:r w:rsidRPr="00F34E3B">
        <w:rPr>
          <w:noProof w:val="0"/>
          <w:lang w:val="en-US"/>
        </w:rPr>
        <w:t>],</w:t>
      </w:r>
    </w:p>
    <w:p w14:paraId="5B530B3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loadComponent</w:t>
      </w:r>
      <w:proofErr w:type="spellEnd"/>
      <w:r w:rsidRPr="00F34E3B">
        <w:rPr>
          <w:noProof w:val="0"/>
          <w:lang w:val="en-US"/>
        </w:rPr>
        <w:t>: () =&gt; import('@core/pages/library-explorer/library-explorer.component')</w:t>
      </w:r>
    </w:p>
    <w:p w14:paraId="1BE15D6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.then</w:t>
      </w:r>
      <w:proofErr w:type="gramEnd"/>
      <w:r w:rsidRPr="00F34E3B">
        <w:rPr>
          <w:noProof w:val="0"/>
          <w:lang w:val="en-US"/>
        </w:rPr>
        <w:t xml:space="preserve">(m =&gt; </w:t>
      </w:r>
      <w:proofErr w:type="spellStart"/>
      <w:r w:rsidRPr="00F34E3B">
        <w:rPr>
          <w:noProof w:val="0"/>
          <w:lang w:val="en-US"/>
        </w:rPr>
        <w:t>m.LibraryExplorerComponent</w:t>
      </w:r>
      <w:proofErr w:type="spellEnd"/>
      <w:r w:rsidRPr="00F34E3B">
        <w:rPr>
          <w:noProof w:val="0"/>
          <w:lang w:val="en-US"/>
        </w:rPr>
        <w:t>),</w:t>
      </w:r>
    </w:p>
    <w:p w14:paraId="2FC7E80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},</w:t>
      </w:r>
    </w:p>
    <w:p w14:paraId="231DC25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{</w:t>
      </w:r>
    </w:p>
    <w:p w14:paraId="47B657D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path: </w:t>
      </w:r>
      <w:proofErr w:type="gramStart"/>
      <w:r w:rsidRPr="00F34E3B">
        <w:rPr>
          <w:noProof w:val="0"/>
          <w:lang w:val="en-US"/>
        </w:rPr>
        <w:t>CONSTANTS.ENDPOINTS.BOOK</w:t>
      </w:r>
      <w:proofErr w:type="gramEnd"/>
      <w:r w:rsidRPr="00F34E3B">
        <w:rPr>
          <w:noProof w:val="0"/>
          <w:lang w:val="en-US"/>
        </w:rPr>
        <w:t>_COLLECTIONS,</w:t>
      </w:r>
    </w:p>
    <w:p w14:paraId="39553FE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canActivate</w:t>
      </w:r>
      <w:proofErr w:type="spellEnd"/>
      <w:r w:rsidRPr="00F34E3B">
        <w:rPr>
          <w:noProof w:val="0"/>
          <w:lang w:val="en-US"/>
        </w:rPr>
        <w:t>: [</w:t>
      </w:r>
      <w:proofErr w:type="spellStart"/>
      <w:r w:rsidRPr="00F34E3B">
        <w:rPr>
          <w:noProof w:val="0"/>
          <w:lang w:val="en-US"/>
        </w:rPr>
        <w:t>authGuard</w:t>
      </w:r>
      <w:proofErr w:type="spellEnd"/>
      <w:r w:rsidRPr="00F34E3B">
        <w:rPr>
          <w:noProof w:val="0"/>
          <w:lang w:val="en-US"/>
        </w:rPr>
        <w:t>],</w:t>
      </w:r>
    </w:p>
    <w:p w14:paraId="168073F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loadComponent</w:t>
      </w:r>
      <w:proofErr w:type="spellEnd"/>
      <w:r w:rsidRPr="00F34E3B">
        <w:rPr>
          <w:noProof w:val="0"/>
          <w:lang w:val="en-US"/>
        </w:rPr>
        <w:t>: () =&gt; import('@core/pages/book-collections/book-collections.component')</w:t>
      </w:r>
    </w:p>
    <w:p w14:paraId="58EE247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.then</w:t>
      </w:r>
      <w:proofErr w:type="gramEnd"/>
      <w:r w:rsidRPr="00F34E3B">
        <w:rPr>
          <w:noProof w:val="0"/>
          <w:lang w:val="en-US"/>
        </w:rPr>
        <w:t xml:space="preserve">(m =&gt; </w:t>
      </w:r>
      <w:proofErr w:type="spellStart"/>
      <w:r w:rsidRPr="00F34E3B">
        <w:rPr>
          <w:noProof w:val="0"/>
          <w:lang w:val="en-US"/>
        </w:rPr>
        <w:t>m.BookCollectionsComponent</w:t>
      </w:r>
      <w:proofErr w:type="spellEnd"/>
      <w:r w:rsidRPr="00F34E3B">
        <w:rPr>
          <w:noProof w:val="0"/>
          <w:lang w:val="en-US"/>
        </w:rPr>
        <w:t>)</w:t>
      </w:r>
    </w:p>
    <w:p w14:paraId="42FA09F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},</w:t>
      </w:r>
    </w:p>
    <w:p w14:paraId="0D5CA0D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{</w:t>
      </w:r>
    </w:p>
    <w:p w14:paraId="35944C9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path: </w:t>
      </w:r>
      <w:proofErr w:type="gramStart"/>
      <w:r w:rsidRPr="00F34E3B">
        <w:rPr>
          <w:noProof w:val="0"/>
          <w:lang w:val="en-US"/>
        </w:rPr>
        <w:t>CONSTANTS.ENDPOINTS.VIEWER</w:t>
      </w:r>
      <w:proofErr w:type="gramEnd"/>
      <w:r w:rsidRPr="00F34E3B">
        <w:rPr>
          <w:noProof w:val="0"/>
          <w:lang w:val="en-US"/>
        </w:rPr>
        <w:t>,</w:t>
      </w:r>
    </w:p>
    <w:p w14:paraId="154A7AC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canActivate</w:t>
      </w:r>
      <w:proofErr w:type="spellEnd"/>
      <w:r w:rsidRPr="00F34E3B">
        <w:rPr>
          <w:noProof w:val="0"/>
          <w:lang w:val="en-US"/>
        </w:rPr>
        <w:t>: [</w:t>
      </w:r>
      <w:proofErr w:type="spellStart"/>
      <w:r w:rsidRPr="00F34E3B">
        <w:rPr>
          <w:noProof w:val="0"/>
          <w:lang w:val="en-US"/>
        </w:rPr>
        <w:t>authGuard</w:t>
      </w:r>
      <w:proofErr w:type="spellEnd"/>
      <w:r w:rsidRPr="00F34E3B">
        <w:rPr>
          <w:noProof w:val="0"/>
          <w:lang w:val="en-US"/>
        </w:rPr>
        <w:t>],</w:t>
      </w:r>
    </w:p>
    <w:p w14:paraId="6554A9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loadComponent</w:t>
      </w:r>
      <w:proofErr w:type="spellEnd"/>
      <w:r w:rsidRPr="00F34E3B">
        <w:rPr>
          <w:noProof w:val="0"/>
          <w:lang w:val="en-US"/>
        </w:rPr>
        <w:t>: () =&gt; import('@core/pages/book-viewer/book-</w:t>
      </w:r>
      <w:proofErr w:type="spellStart"/>
      <w:r w:rsidRPr="00F34E3B">
        <w:rPr>
          <w:noProof w:val="0"/>
          <w:lang w:val="en-US"/>
        </w:rPr>
        <w:t>viewer.component</w:t>
      </w:r>
      <w:proofErr w:type="spellEnd"/>
      <w:r w:rsidRPr="00F34E3B">
        <w:rPr>
          <w:noProof w:val="0"/>
          <w:lang w:val="en-US"/>
        </w:rPr>
        <w:t>')</w:t>
      </w:r>
    </w:p>
    <w:p w14:paraId="7BF6022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.then</w:t>
      </w:r>
      <w:proofErr w:type="gramEnd"/>
      <w:r w:rsidRPr="00F34E3B">
        <w:rPr>
          <w:noProof w:val="0"/>
          <w:lang w:val="en-US"/>
        </w:rPr>
        <w:t xml:space="preserve">(m =&gt; </w:t>
      </w:r>
      <w:proofErr w:type="spellStart"/>
      <w:r w:rsidRPr="00F34E3B">
        <w:rPr>
          <w:noProof w:val="0"/>
          <w:lang w:val="en-US"/>
        </w:rPr>
        <w:t>m.BookViewerComponent</w:t>
      </w:r>
      <w:proofErr w:type="spellEnd"/>
      <w:r w:rsidRPr="00F34E3B">
        <w:rPr>
          <w:noProof w:val="0"/>
          <w:lang w:val="en-US"/>
        </w:rPr>
        <w:t>),</w:t>
      </w:r>
    </w:p>
    <w:p w14:paraId="27BDC71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},</w:t>
      </w:r>
    </w:p>
    <w:p w14:paraId="368CBD3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{</w:t>
      </w:r>
    </w:p>
    <w:p w14:paraId="5043AF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path: `${</w:t>
      </w:r>
      <w:proofErr w:type="gramStart"/>
      <w:r w:rsidRPr="00F34E3B">
        <w:rPr>
          <w:noProof w:val="0"/>
          <w:lang w:val="en-US"/>
        </w:rPr>
        <w:t>CONSTANTS.ENDPOINTS.AUTH.PATH</w:t>
      </w:r>
      <w:proofErr w:type="gramEnd"/>
      <w:r w:rsidRPr="00F34E3B">
        <w:rPr>
          <w:noProof w:val="0"/>
          <w:lang w:val="en-US"/>
        </w:rPr>
        <w:t>}/${CONSTANTS.ENDPOINTS.AUTH.SIGN_IN}`,</w:t>
      </w:r>
    </w:p>
    <w:p w14:paraId="4FAB481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canActivate</w:t>
      </w:r>
      <w:proofErr w:type="spellEnd"/>
      <w:r w:rsidRPr="00F34E3B">
        <w:rPr>
          <w:noProof w:val="0"/>
          <w:lang w:val="en-US"/>
        </w:rPr>
        <w:t>: [</w:t>
      </w:r>
      <w:proofErr w:type="spellStart"/>
      <w:r w:rsidRPr="00F34E3B">
        <w:rPr>
          <w:noProof w:val="0"/>
          <w:lang w:val="en-US"/>
        </w:rPr>
        <w:t>loginGuard</w:t>
      </w:r>
      <w:proofErr w:type="spellEnd"/>
      <w:r w:rsidRPr="00F34E3B">
        <w:rPr>
          <w:noProof w:val="0"/>
          <w:lang w:val="en-US"/>
        </w:rPr>
        <w:t>],</w:t>
      </w:r>
    </w:p>
    <w:p w14:paraId="78F99B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loadComponent</w:t>
      </w:r>
      <w:proofErr w:type="spellEnd"/>
      <w:r w:rsidRPr="00F34E3B">
        <w:rPr>
          <w:noProof w:val="0"/>
          <w:lang w:val="en-US"/>
        </w:rPr>
        <w:t>: () =&gt; import('@core/pages/login/</w:t>
      </w:r>
      <w:proofErr w:type="spellStart"/>
      <w:r w:rsidRPr="00F34E3B">
        <w:rPr>
          <w:noProof w:val="0"/>
          <w:lang w:val="en-US"/>
        </w:rPr>
        <w:t>login.component</w:t>
      </w:r>
      <w:proofErr w:type="spellEnd"/>
      <w:r w:rsidRPr="00F34E3B">
        <w:rPr>
          <w:noProof w:val="0"/>
          <w:lang w:val="en-US"/>
        </w:rPr>
        <w:t>')</w:t>
      </w:r>
    </w:p>
    <w:p w14:paraId="1AC510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.then</w:t>
      </w:r>
      <w:proofErr w:type="gramEnd"/>
      <w:r w:rsidRPr="00F34E3B">
        <w:rPr>
          <w:noProof w:val="0"/>
          <w:lang w:val="en-US"/>
        </w:rPr>
        <w:t xml:space="preserve">(m =&gt; </w:t>
      </w:r>
      <w:proofErr w:type="spellStart"/>
      <w:r w:rsidRPr="00F34E3B">
        <w:rPr>
          <w:noProof w:val="0"/>
          <w:lang w:val="en-US"/>
        </w:rPr>
        <w:t>m.LoginComponent</w:t>
      </w:r>
      <w:proofErr w:type="spellEnd"/>
      <w:r w:rsidRPr="00F34E3B">
        <w:rPr>
          <w:noProof w:val="0"/>
          <w:lang w:val="en-US"/>
        </w:rPr>
        <w:t>),</w:t>
      </w:r>
    </w:p>
    <w:p w14:paraId="1515333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},</w:t>
      </w:r>
    </w:p>
    <w:p w14:paraId="695BAA1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{</w:t>
      </w:r>
    </w:p>
    <w:p w14:paraId="7C9902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path: CONSTANTS.ENDPOINTS.NO_CONNECTION,</w:t>
      </w:r>
    </w:p>
    <w:p w14:paraId="1507B9C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loadComponent</w:t>
      </w:r>
      <w:proofErr w:type="spellEnd"/>
      <w:r w:rsidRPr="00F34E3B">
        <w:rPr>
          <w:noProof w:val="0"/>
          <w:lang w:val="en-US"/>
        </w:rPr>
        <w:t>: () =&gt;</w:t>
      </w:r>
    </w:p>
    <w:p w14:paraId="646DE8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import('./core/pages/no-connection/no-connection.component'</w:t>
      </w:r>
      <w:proofErr w:type="gramStart"/>
      <w:r w:rsidRPr="00F34E3B">
        <w:rPr>
          <w:noProof w:val="0"/>
          <w:lang w:val="en-US"/>
        </w:rPr>
        <w:t>).then</w:t>
      </w:r>
      <w:proofErr w:type="gramEnd"/>
      <w:r w:rsidRPr="00F34E3B">
        <w:rPr>
          <w:noProof w:val="0"/>
          <w:lang w:val="en-US"/>
        </w:rPr>
        <w:t>(</w:t>
      </w:r>
    </w:p>
    <w:p w14:paraId="678F535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(m) =&gt; </w:t>
      </w:r>
      <w:proofErr w:type="spellStart"/>
      <w:proofErr w:type="gramStart"/>
      <w:r w:rsidRPr="00F34E3B">
        <w:rPr>
          <w:noProof w:val="0"/>
          <w:lang w:val="en-US"/>
        </w:rPr>
        <w:t>m.NoConnectionComponent</w:t>
      </w:r>
      <w:proofErr w:type="spellEnd"/>
      <w:proofErr w:type="gramEnd"/>
    </w:p>
    <w:p w14:paraId="007D74B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),</w:t>
      </w:r>
    </w:p>
    <w:p w14:paraId="67F291B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},</w:t>
      </w:r>
    </w:p>
    <w:p w14:paraId="5FCC735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];</w:t>
      </w:r>
    </w:p>
    <w:p w14:paraId="457E7138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book-file-</w:t>
      </w:r>
      <w:proofErr w:type="spellStart"/>
      <w:r w:rsidRPr="00F34E3B">
        <w:rPr>
          <w:noProof w:val="0"/>
          <w:lang w:val="en-US"/>
        </w:rPr>
        <w:t>type.ts</w:t>
      </w:r>
      <w:proofErr w:type="spellEnd"/>
      <w:r w:rsidRPr="00F34E3B">
        <w:rPr>
          <w:noProof w:val="0"/>
          <w:lang w:val="en-US"/>
        </w:rPr>
        <w:t>:</w:t>
      </w:r>
    </w:p>
    <w:p w14:paraId="1ECA3B2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>{ BookFileType</w:t>
      </w:r>
      <w:proofErr w:type="gramEnd"/>
      <w:r w:rsidRPr="00F34E3B">
        <w:rPr>
          <w:noProof w:val="0"/>
          <w:lang w:val="en-US"/>
        </w:rPr>
        <w:t xml:space="preserve"> } from './</w:t>
      </w:r>
      <w:proofErr w:type="spellStart"/>
      <w:r w:rsidRPr="00F34E3B">
        <w:rPr>
          <w:noProof w:val="0"/>
          <w:lang w:val="en-US"/>
        </w:rPr>
        <w:t>dtos</w:t>
      </w:r>
      <w:proofErr w:type="spellEnd"/>
      <w:r w:rsidRPr="00F34E3B">
        <w:rPr>
          <w:noProof w:val="0"/>
          <w:lang w:val="en-US"/>
        </w:rPr>
        <w:t>/</w:t>
      </w:r>
      <w:proofErr w:type="spellStart"/>
      <w:r w:rsidRPr="00F34E3B">
        <w:rPr>
          <w:noProof w:val="0"/>
          <w:lang w:val="en-US"/>
        </w:rPr>
        <w:t>BookManager.Domain.Enums</w:t>
      </w:r>
      <w:proofErr w:type="spellEnd"/>
      <w:r w:rsidRPr="00F34E3B">
        <w:rPr>
          <w:noProof w:val="0"/>
          <w:lang w:val="en-US"/>
        </w:rPr>
        <w:t>';</w:t>
      </w:r>
    </w:p>
    <w:p w14:paraId="4F4BF76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05FC32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function </w:t>
      </w:r>
      <w:proofErr w:type="spellStart"/>
      <w:proofErr w:type="gramStart"/>
      <w:r w:rsidRPr="00F34E3B">
        <w:rPr>
          <w:noProof w:val="0"/>
          <w:lang w:val="en-US"/>
        </w:rPr>
        <w:t>getBookFileType</w:t>
      </w:r>
      <w:proofErr w:type="spellEnd"/>
      <w:r w:rsidRPr="00F34E3B">
        <w:rPr>
          <w:noProof w:val="0"/>
          <w:lang w:val="en-US"/>
        </w:rPr>
        <w:t>(</w:t>
      </w:r>
      <w:proofErr w:type="spellStart"/>
      <w:proofErr w:type="gramEnd"/>
      <w:r w:rsidRPr="00F34E3B">
        <w:rPr>
          <w:noProof w:val="0"/>
          <w:lang w:val="en-US"/>
        </w:rPr>
        <w:t>fileTypeString</w:t>
      </w:r>
      <w:proofErr w:type="spellEnd"/>
      <w:r w:rsidRPr="00F34E3B">
        <w:rPr>
          <w:noProof w:val="0"/>
          <w:lang w:val="en-US"/>
        </w:rPr>
        <w:t>: string): BookFileType {</w:t>
      </w:r>
    </w:p>
    <w:p w14:paraId="64CF602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switch (</w:t>
      </w:r>
      <w:proofErr w:type="spellStart"/>
      <w:r w:rsidRPr="00F34E3B">
        <w:rPr>
          <w:noProof w:val="0"/>
          <w:lang w:val="en-US"/>
        </w:rPr>
        <w:t>fileTypeString</w:t>
      </w:r>
      <w:proofErr w:type="spellEnd"/>
      <w:r w:rsidRPr="00F34E3B">
        <w:rPr>
          <w:noProof w:val="0"/>
          <w:lang w:val="en-US"/>
        </w:rPr>
        <w:t>) {</w:t>
      </w:r>
    </w:p>
    <w:p w14:paraId="02A7901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case 'application/pdf':</w:t>
      </w:r>
    </w:p>
    <w:p w14:paraId="7150258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case '.pdf':</w:t>
      </w:r>
    </w:p>
    <w:p w14:paraId="2ABCEEC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return </w:t>
      </w:r>
      <w:proofErr w:type="spellStart"/>
      <w:r w:rsidRPr="00F34E3B">
        <w:rPr>
          <w:noProof w:val="0"/>
          <w:lang w:val="en-US"/>
        </w:rPr>
        <w:t>BookFileType.Pdf</w:t>
      </w:r>
      <w:proofErr w:type="spellEnd"/>
      <w:r w:rsidRPr="00F34E3B">
        <w:rPr>
          <w:noProof w:val="0"/>
          <w:lang w:val="en-US"/>
        </w:rPr>
        <w:t>;</w:t>
      </w:r>
    </w:p>
    <w:p w14:paraId="2D2162B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case 'application/</w:t>
      </w:r>
      <w:proofErr w:type="spellStart"/>
      <w:r w:rsidRPr="00F34E3B">
        <w:rPr>
          <w:noProof w:val="0"/>
          <w:lang w:val="en-US"/>
        </w:rPr>
        <w:t>epub</w:t>
      </w:r>
      <w:proofErr w:type="spellEnd"/>
      <w:r w:rsidRPr="00F34E3B">
        <w:rPr>
          <w:noProof w:val="0"/>
          <w:lang w:val="en-US"/>
        </w:rPr>
        <w:t>':</w:t>
      </w:r>
    </w:p>
    <w:p w14:paraId="74D514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case '.</w:t>
      </w:r>
      <w:proofErr w:type="spellStart"/>
      <w:r w:rsidRPr="00F34E3B">
        <w:rPr>
          <w:noProof w:val="0"/>
          <w:lang w:val="en-US"/>
        </w:rPr>
        <w:t>epub</w:t>
      </w:r>
      <w:proofErr w:type="spellEnd"/>
      <w:r w:rsidRPr="00F34E3B">
        <w:rPr>
          <w:noProof w:val="0"/>
          <w:lang w:val="en-US"/>
        </w:rPr>
        <w:t>':</w:t>
      </w:r>
    </w:p>
    <w:p w14:paraId="2D82015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return </w:t>
      </w:r>
      <w:proofErr w:type="spellStart"/>
      <w:r w:rsidRPr="00F34E3B">
        <w:rPr>
          <w:noProof w:val="0"/>
          <w:lang w:val="en-US"/>
        </w:rPr>
        <w:t>BookFileType.Epub</w:t>
      </w:r>
      <w:proofErr w:type="spellEnd"/>
      <w:r w:rsidRPr="00F34E3B">
        <w:rPr>
          <w:noProof w:val="0"/>
          <w:lang w:val="en-US"/>
        </w:rPr>
        <w:t>;</w:t>
      </w:r>
    </w:p>
    <w:p w14:paraId="6F79851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default:</w:t>
      </w:r>
    </w:p>
    <w:p w14:paraId="23F4EA6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throw new </w:t>
      </w:r>
      <w:proofErr w:type="gramStart"/>
      <w:r w:rsidRPr="00F34E3B">
        <w:rPr>
          <w:noProof w:val="0"/>
          <w:lang w:val="en-US"/>
        </w:rPr>
        <w:t>Error(</w:t>
      </w:r>
      <w:proofErr w:type="gramEnd"/>
      <w:r w:rsidRPr="00F34E3B">
        <w:rPr>
          <w:noProof w:val="0"/>
          <w:lang w:val="en-US"/>
        </w:rPr>
        <w:t>`This file type is not supported! ${</w:t>
      </w:r>
      <w:proofErr w:type="spellStart"/>
      <w:r w:rsidRPr="00F34E3B">
        <w:rPr>
          <w:noProof w:val="0"/>
          <w:lang w:val="en-US"/>
        </w:rPr>
        <w:t>fileTypeString</w:t>
      </w:r>
      <w:proofErr w:type="spellEnd"/>
      <w:r w:rsidRPr="00F34E3B">
        <w:rPr>
          <w:noProof w:val="0"/>
          <w:lang w:val="en-US"/>
        </w:rPr>
        <w:t>}`);</w:t>
      </w:r>
    </w:p>
    <w:p w14:paraId="05D139E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46A612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6C26670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84C94DA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book-collection-list.component.html:</w:t>
      </w:r>
    </w:p>
    <w:p w14:paraId="4CF71FF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@for (collection of </w:t>
      </w:r>
      <w:proofErr w:type="spellStart"/>
      <w:proofErr w:type="gramStart"/>
      <w:r w:rsidRPr="00F34E3B">
        <w:rPr>
          <w:noProof w:val="0"/>
          <w:lang w:val="en-US"/>
        </w:rPr>
        <w:t>bookCollections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); track collection.name) {</w:t>
      </w:r>
    </w:p>
    <w:p w14:paraId="3F9276D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&lt;app-book-collection-list-item [</w:t>
      </w:r>
      <w:proofErr w:type="spellStart"/>
      <w:r w:rsidRPr="00F34E3B">
        <w:rPr>
          <w:noProof w:val="0"/>
          <w:lang w:val="en-US"/>
        </w:rPr>
        <w:t>bookCollection</w:t>
      </w:r>
      <w:proofErr w:type="spellEnd"/>
      <w:r w:rsidRPr="00F34E3B">
        <w:rPr>
          <w:noProof w:val="0"/>
          <w:lang w:val="en-US"/>
        </w:rPr>
        <w:t>]="collection"</w:t>
      </w:r>
    </w:p>
    <w:p w14:paraId="70E4DDD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       (</w:t>
      </w:r>
      <w:proofErr w:type="spellStart"/>
      <w:r w:rsidRPr="00F34E3B">
        <w:rPr>
          <w:noProof w:val="0"/>
          <w:lang w:val="en-US"/>
        </w:rPr>
        <w:t>bookOpenBtnClickEvent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emitBookOpenClickEvent</w:t>
      </w:r>
      <w:proofErr w:type="spellEnd"/>
      <w:r w:rsidRPr="00F34E3B">
        <w:rPr>
          <w:noProof w:val="0"/>
          <w:lang w:val="en-US"/>
        </w:rPr>
        <w:t>($event)"</w:t>
      </w:r>
    </w:p>
    <w:p w14:paraId="172001A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       (</w:t>
      </w:r>
      <w:proofErr w:type="spellStart"/>
      <w:r w:rsidRPr="00F34E3B">
        <w:rPr>
          <w:noProof w:val="0"/>
          <w:lang w:val="en-US"/>
        </w:rPr>
        <w:t>bookInfoBtnClickEvent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emitBookInfoClickEvent</w:t>
      </w:r>
      <w:proofErr w:type="spellEnd"/>
      <w:r w:rsidRPr="00F34E3B">
        <w:rPr>
          <w:noProof w:val="0"/>
          <w:lang w:val="en-US"/>
        </w:rPr>
        <w:t>($event)"</w:t>
      </w:r>
    </w:p>
    <w:p w14:paraId="41EC87D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       (</w:t>
      </w:r>
      <w:proofErr w:type="spellStart"/>
      <w:r w:rsidRPr="00F34E3B">
        <w:rPr>
          <w:noProof w:val="0"/>
          <w:lang w:val="en-US"/>
        </w:rPr>
        <w:t>editBtnClickEvent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emitEditEvent</w:t>
      </w:r>
      <w:proofErr w:type="spellEnd"/>
      <w:r w:rsidRPr="00F34E3B">
        <w:rPr>
          <w:noProof w:val="0"/>
          <w:lang w:val="en-US"/>
        </w:rPr>
        <w:t>(collection)"</w:t>
      </w:r>
    </w:p>
    <w:p w14:paraId="2A23F5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                             (</w:t>
      </w:r>
      <w:proofErr w:type="spellStart"/>
      <w:r w:rsidRPr="00F34E3B">
        <w:rPr>
          <w:noProof w:val="0"/>
          <w:lang w:val="en-US"/>
        </w:rPr>
        <w:t>deleteBtnClickEvent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emitDeleteEvent</w:t>
      </w:r>
      <w:proofErr w:type="spellEnd"/>
      <w:r w:rsidRPr="00F34E3B">
        <w:rPr>
          <w:noProof w:val="0"/>
          <w:lang w:val="en-US"/>
        </w:rPr>
        <w:t>(collection)"&gt;</w:t>
      </w:r>
    </w:p>
    <w:p w14:paraId="4092257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&lt;/app-book-collection-list-item&gt;</w:t>
      </w:r>
    </w:p>
    <w:p w14:paraId="41B4C8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3287E56F" w14:textId="47243422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book-collection-</w:t>
      </w:r>
      <w:proofErr w:type="spellStart"/>
      <w:proofErr w:type="gramStart"/>
      <w:r w:rsidRPr="00F34E3B">
        <w:rPr>
          <w:noProof w:val="0"/>
          <w:lang w:val="en-US"/>
        </w:rPr>
        <w:t>list.component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2279A7C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3025FF3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'app-book-collection-list',</w:t>
      </w:r>
    </w:p>
    <w:p w14:paraId="3CBDBCB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55FDDE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075A016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BookCollectionListItemComponent</w:t>
      </w:r>
      <w:proofErr w:type="spellEnd"/>
      <w:r w:rsidRPr="00F34E3B">
        <w:rPr>
          <w:noProof w:val="0"/>
          <w:lang w:val="en-US"/>
        </w:rPr>
        <w:t>,</w:t>
      </w:r>
    </w:p>
    <w:p w14:paraId="22F54BA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3763063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'./book-collection-list.component.html',</w:t>
      </w:r>
    </w:p>
    <w:p w14:paraId="6CF2B56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'./book-collection-</w:t>
      </w:r>
      <w:proofErr w:type="spellStart"/>
      <w:r w:rsidRPr="00F34E3B">
        <w:rPr>
          <w:noProof w:val="0"/>
          <w:lang w:val="en-US"/>
        </w:rPr>
        <w:t>list.component.scss</w:t>
      </w:r>
      <w:proofErr w:type="spellEnd"/>
      <w:r w:rsidRPr="00F34E3B">
        <w:rPr>
          <w:noProof w:val="0"/>
          <w:lang w:val="en-US"/>
        </w:rPr>
        <w:t>',</w:t>
      </w:r>
    </w:p>
    <w:p w14:paraId="36257A6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56D550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506C067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BookCollectionListComponent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5B41E37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9C0485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bookCollections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input.required</w:t>
      </w:r>
      <w:proofErr w:type="spellEnd"/>
      <w:proofErr w:type="gram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BookCollectionDto</w:t>
      </w:r>
      <w:proofErr w:type="spellEnd"/>
      <w:r w:rsidRPr="00F34E3B">
        <w:rPr>
          <w:noProof w:val="0"/>
          <w:lang w:val="en-US"/>
        </w:rPr>
        <w:t>[]&gt;();</w:t>
      </w:r>
    </w:p>
    <w:p w14:paraId="30A2F71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6EEC30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bookInfoClickEvent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40BD369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bookOpenClickEvent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5E5191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collectionEditClickEvent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BookCollectionDto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100BBC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collectionDeleteClickEvent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BookCollectionDto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0430D07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FBADC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emitEditEvent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collection: </w:t>
      </w:r>
      <w:proofErr w:type="spellStart"/>
      <w:r w:rsidRPr="00F34E3B">
        <w:rPr>
          <w:noProof w:val="0"/>
          <w:lang w:val="en-US"/>
        </w:rPr>
        <w:t>BookCollectionDto</w:t>
      </w:r>
      <w:proofErr w:type="spellEnd"/>
      <w:r w:rsidRPr="00F34E3B">
        <w:rPr>
          <w:noProof w:val="0"/>
          <w:lang w:val="en-US"/>
        </w:rPr>
        <w:t>): void {</w:t>
      </w:r>
    </w:p>
    <w:p w14:paraId="1EBAF6B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this.collectionEditClickEvent.emit</w:t>
      </w:r>
      <w:proofErr w:type="spellEnd"/>
      <w:proofErr w:type="gramEnd"/>
      <w:r w:rsidRPr="00F34E3B">
        <w:rPr>
          <w:noProof w:val="0"/>
          <w:lang w:val="en-US"/>
        </w:rPr>
        <w:t>(collection);</w:t>
      </w:r>
    </w:p>
    <w:p w14:paraId="0597E3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F04A22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FCEA0D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emitDeleteEvent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collection: </w:t>
      </w:r>
      <w:proofErr w:type="spellStart"/>
      <w:r w:rsidRPr="00F34E3B">
        <w:rPr>
          <w:noProof w:val="0"/>
          <w:lang w:val="en-US"/>
        </w:rPr>
        <w:t>BookCollectionDto</w:t>
      </w:r>
      <w:proofErr w:type="spellEnd"/>
      <w:r w:rsidRPr="00F34E3B">
        <w:rPr>
          <w:noProof w:val="0"/>
          <w:lang w:val="en-US"/>
        </w:rPr>
        <w:t>): void {</w:t>
      </w:r>
    </w:p>
    <w:p w14:paraId="14FE3C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this.collectionDeleteClickEvent.emit</w:t>
      </w:r>
      <w:proofErr w:type="spellEnd"/>
      <w:proofErr w:type="gramEnd"/>
      <w:r w:rsidRPr="00F34E3B">
        <w:rPr>
          <w:noProof w:val="0"/>
          <w:lang w:val="en-US"/>
        </w:rPr>
        <w:t>(collection);</w:t>
      </w:r>
    </w:p>
    <w:p w14:paraId="7865567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2B224D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73CF6D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emitBookInfoClickEvent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28D69E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this.bookInfoClickEvent.emit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4C79390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18E7EA3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29D28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emitBookOpenClickEvent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5215753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this.bookOpenClickEvent.emit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1C3E0B8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34C35D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BA96949" w14:textId="0B62E333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3D38E65E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book-collection-list-item.component.html:</w:t>
      </w:r>
    </w:p>
    <w:p w14:paraId="4AEA7D9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&lt;section class="collection-title-container"&gt;</w:t>
      </w:r>
    </w:p>
    <w:p w14:paraId="20E1C5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&lt;h3 class="title"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bookCollection</w:t>
      </w:r>
      <w:proofErr w:type="spellEnd"/>
      <w:r w:rsidRPr="00F34E3B">
        <w:rPr>
          <w:noProof w:val="0"/>
          <w:lang w:val="en-US"/>
        </w:rPr>
        <w:t>().name }}&lt;/h3&gt;</w:t>
      </w:r>
    </w:p>
    <w:p w14:paraId="105830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mat-icon-button [</w:t>
      </w:r>
      <w:proofErr w:type="spellStart"/>
      <w:r w:rsidRPr="00F34E3B">
        <w:rPr>
          <w:noProof w:val="0"/>
          <w:lang w:val="en-US"/>
        </w:rPr>
        <w:t>matMenuTriggerFor</w:t>
      </w:r>
      <w:proofErr w:type="spellEnd"/>
      <w:r w:rsidRPr="00F34E3B">
        <w:rPr>
          <w:noProof w:val="0"/>
          <w:lang w:val="en-US"/>
        </w:rPr>
        <w:t>]="menu"&gt;</w:t>
      </w:r>
    </w:p>
    <w:p w14:paraId="2238C88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&lt;mat-icon&gt;</w:t>
      </w:r>
      <w:proofErr w:type="spellStart"/>
      <w:r w:rsidRPr="00F34E3B">
        <w:rPr>
          <w:noProof w:val="0"/>
          <w:lang w:val="en-US"/>
        </w:rPr>
        <w:t>more_vert</w:t>
      </w:r>
      <w:proofErr w:type="spellEnd"/>
      <w:r w:rsidRPr="00F34E3B">
        <w:rPr>
          <w:noProof w:val="0"/>
          <w:lang w:val="en-US"/>
        </w:rPr>
        <w:t>&lt;/mat-icon&gt;</w:t>
      </w:r>
    </w:p>
    <w:p w14:paraId="7771C06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&lt;/button&gt;</w:t>
      </w:r>
    </w:p>
    <w:p w14:paraId="61EF15B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&lt;/section&gt;</w:t>
      </w:r>
    </w:p>
    <w:p w14:paraId="2C20254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&lt;section class="collection-grid"&gt;</w:t>
      </w:r>
    </w:p>
    <w:p w14:paraId="6842156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@for (book of </w:t>
      </w:r>
      <w:proofErr w:type="spellStart"/>
      <w:proofErr w:type="gramStart"/>
      <w:r w:rsidRPr="00F34E3B">
        <w:rPr>
          <w:noProof w:val="0"/>
          <w:lang w:val="en-US"/>
        </w:rPr>
        <w:t>bookCollection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).books; track $index) {</w:t>
      </w:r>
    </w:p>
    <w:p w14:paraId="4A3C65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&lt;app-book-grid-item [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>]="book"</w:t>
      </w:r>
    </w:p>
    <w:p w14:paraId="0A0C63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[</w:t>
      </w:r>
      <w:proofErr w:type="spellStart"/>
      <w:r w:rsidRPr="00F34E3B">
        <w:rPr>
          <w:noProof w:val="0"/>
          <w:lang w:val="en-US"/>
        </w:rPr>
        <w:t>isEditButtonVisible</w:t>
      </w:r>
      <w:proofErr w:type="spellEnd"/>
      <w:r w:rsidRPr="00F34E3B">
        <w:rPr>
          <w:noProof w:val="0"/>
          <w:lang w:val="en-US"/>
        </w:rPr>
        <w:t>]="false"</w:t>
      </w:r>
    </w:p>
    <w:p w14:paraId="184038F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[</w:t>
      </w:r>
      <w:proofErr w:type="spellStart"/>
      <w:r w:rsidRPr="00F34E3B">
        <w:rPr>
          <w:noProof w:val="0"/>
          <w:lang w:val="en-US"/>
        </w:rPr>
        <w:t>isDeleteButtonVisible</w:t>
      </w:r>
      <w:proofErr w:type="spellEnd"/>
      <w:r w:rsidRPr="00F34E3B">
        <w:rPr>
          <w:noProof w:val="0"/>
          <w:lang w:val="en-US"/>
        </w:rPr>
        <w:t>]="false"</w:t>
      </w:r>
    </w:p>
    <w:p w14:paraId="72D56C3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(</w:t>
      </w:r>
      <w:proofErr w:type="spellStart"/>
      <w:r w:rsidRPr="00F34E3B">
        <w:rPr>
          <w:noProof w:val="0"/>
          <w:lang w:val="en-US"/>
        </w:rPr>
        <w:t>openEvent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emitBookOpenBtnClickEvent</w:t>
      </w:r>
      <w:proofErr w:type="spellEnd"/>
      <w:r w:rsidRPr="00F34E3B">
        <w:rPr>
          <w:noProof w:val="0"/>
          <w:lang w:val="en-US"/>
        </w:rPr>
        <w:t>(book)"</w:t>
      </w:r>
    </w:p>
    <w:p w14:paraId="00A62F3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(</w:t>
      </w:r>
      <w:proofErr w:type="spellStart"/>
      <w:r w:rsidRPr="00F34E3B">
        <w:rPr>
          <w:noProof w:val="0"/>
          <w:lang w:val="en-US"/>
        </w:rPr>
        <w:t>infoEvent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emitBookInfoBtnClickEvent</w:t>
      </w:r>
      <w:proofErr w:type="spellEnd"/>
      <w:r w:rsidRPr="00F34E3B">
        <w:rPr>
          <w:noProof w:val="0"/>
          <w:lang w:val="en-US"/>
        </w:rPr>
        <w:t>(book)"&gt;</w:t>
      </w:r>
    </w:p>
    <w:p w14:paraId="026DF66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&lt;/app-book-grid-item&gt;</w:t>
      </w:r>
    </w:p>
    <w:p w14:paraId="4F91667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815B5C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&lt;/section&gt;</w:t>
      </w:r>
    </w:p>
    <w:p w14:paraId="13EBF8F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&lt;mat-menu #menu="matMenu"&gt;</w:t>
      </w:r>
    </w:p>
    <w:p w14:paraId="5EBA51B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mat-menu-item (click)="</w:t>
      </w:r>
      <w:proofErr w:type="spellStart"/>
      <w:r w:rsidRPr="00F34E3B">
        <w:rPr>
          <w:noProof w:val="0"/>
          <w:lang w:val="en-US"/>
        </w:rPr>
        <w:t>emitEditBtnClickEvent</w:t>
      </w:r>
      <w:proofErr w:type="spellEnd"/>
      <w:r w:rsidRPr="00F34E3B">
        <w:rPr>
          <w:noProof w:val="0"/>
          <w:lang w:val="en-US"/>
        </w:rPr>
        <w:t>()"&gt;</w:t>
      </w:r>
      <w:r w:rsidRPr="00184B06">
        <w:rPr>
          <w:noProof w:val="0"/>
        </w:rPr>
        <w:t>Изменить</w:t>
      </w:r>
      <w:r w:rsidRPr="00F34E3B">
        <w:rPr>
          <w:noProof w:val="0"/>
          <w:lang w:val="en-US"/>
        </w:rPr>
        <w:t>&lt;/button&gt;</w:t>
      </w:r>
    </w:p>
    <w:p w14:paraId="2CDD2E8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mat-menu-item (click)="</w:t>
      </w:r>
      <w:proofErr w:type="spellStart"/>
      <w:r w:rsidRPr="00F34E3B">
        <w:rPr>
          <w:noProof w:val="0"/>
          <w:lang w:val="en-US"/>
        </w:rPr>
        <w:t>emitDeleteBtnClickEvent</w:t>
      </w:r>
      <w:proofErr w:type="spellEnd"/>
      <w:r w:rsidRPr="00F34E3B">
        <w:rPr>
          <w:noProof w:val="0"/>
          <w:lang w:val="en-US"/>
        </w:rPr>
        <w:t>()"&gt;</w:t>
      </w:r>
      <w:r w:rsidRPr="00184B06">
        <w:rPr>
          <w:noProof w:val="0"/>
        </w:rPr>
        <w:t>Удалить</w:t>
      </w:r>
      <w:r w:rsidRPr="00F34E3B">
        <w:rPr>
          <w:noProof w:val="0"/>
          <w:lang w:val="en-US"/>
        </w:rPr>
        <w:t>&lt;/button&gt;</w:t>
      </w:r>
    </w:p>
    <w:p w14:paraId="3C4F87A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&lt;/mat-menu&gt;</w:t>
      </w:r>
    </w:p>
    <w:p w14:paraId="1B868C93" w14:textId="33B1CD78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book-collection-list-</w:t>
      </w:r>
      <w:proofErr w:type="spellStart"/>
      <w:proofErr w:type="gramStart"/>
      <w:r w:rsidRPr="00F34E3B">
        <w:rPr>
          <w:noProof w:val="0"/>
          <w:lang w:val="en-US"/>
        </w:rPr>
        <w:t>item.component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13CBB12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0858FA0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'app-book-collection-list-item',</w:t>
      </w:r>
    </w:p>
    <w:p w14:paraId="587C502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341BED2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2E664DE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BookGridItemComponent,</w:t>
      </w:r>
    </w:p>
    <w:p w14:paraId="25C79B7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MatIconButton</w:t>
      </w:r>
      <w:proofErr w:type="spellEnd"/>
      <w:r w:rsidRPr="00F34E3B">
        <w:rPr>
          <w:noProof w:val="0"/>
          <w:lang w:val="en-US"/>
        </w:rPr>
        <w:t>,</w:t>
      </w:r>
    </w:p>
    <w:p w14:paraId="75A40A6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</w:t>
      </w:r>
      <w:proofErr w:type="spellEnd"/>
      <w:r w:rsidRPr="00F34E3B">
        <w:rPr>
          <w:noProof w:val="0"/>
          <w:lang w:val="en-US"/>
        </w:rPr>
        <w:t>,</w:t>
      </w:r>
    </w:p>
    <w:p w14:paraId="313114E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</w:t>
      </w:r>
      <w:proofErr w:type="spellEnd"/>
      <w:r w:rsidRPr="00F34E3B">
        <w:rPr>
          <w:noProof w:val="0"/>
          <w:lang w:val="en-US"/>
        </w:rPr>
        <w:t>,</w:t>
      </w:r>
    </w:p>
    <w:p w14:paraId="42FA930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MatMenuTrigger</w:t>
      </w:r>
      <w:proofErr w:type="spellEnd"/>
      <w:r w:rsidRPr="00F34E3B">
        <w:rPr>
          <w:noProof w:val="0"/>
          <w:lang w:val="en-US"/>
        </w:rPr>
        <w:t>,</w:t>
      </w:r>
    </w:p>
    <w:p w14:paraId="21E7D34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</w:t>
      </w:r>
      <w:proofErr w:type="spellStart"/>
      <w:r w:rsidRPr="00F34E3B">
        <w:rPr>
          <w:noProof w:val="0"/>
          <w:lang w:val="en-US"/>
        </w:rPr>
        <w:t>MatMenuItem</w:t>
      </w:r>
      <w:proofErr w:type="spellEnd"/>
      <w:r w:rsidRPr="00F34E3B">
        <w:rPr>
          <w:noProof w:val="0"/>
          <w:lang w:val="en-US"/>
        </w:rPr>
        <w:t>,</w:t>
      </w:r>
    </w:p>
    <w:p w14:paraId="55A1332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2434D3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'./book-collection-list-item.component.html',</w:t>
      </w:r>
    </w:p>
    <w:p w14:paraId="19A028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'./book-collection-list-</w:t>
      </w:r>
      <w:proofErr w:type="spellStart"/>
      <w:r w:rsidRPr="00F34E3B">
        <w:rPr>
          <w:noProof w:val="0"/>
          <w:lang w:val="en-US"/>
        </w:rPr>
        <w:t>item.component.scss</w:t>
      </w:r>
      <w:proofErr w:type="spellEnd"/>
      <w:r w:rsidRPr="00F34E3B">
        <w:rPr>
          <w:noProof w:val="0"/>
          <w:lang w:val="en-US"/>
        </w:rPr>
        <w:t>',</w:t>
      </w:r>
    </w:p>
    <w:p w14:paraId="304C4A1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</w:p>
    <w:p w14:paraId="79C39A8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600C8AD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BookCollectionListItemComponent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5C36DA07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F5737C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bookCollection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input.required</w:t>
      </w:r>
      <w:proofErr w:type="spellEnd"/>
      <w:proofErr w:type="gram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BookCollectionDto</w:t>
      </w:r>
      <w:proofErr w:type="spellEnd"/>
      <w:r w:rsidRPr="00F34E3B">
        <w:rPr>
          <w:noProof w:val="0"/>
          <w:lang w:val="en-US"/>
        </w:rPr>
        <w:t>&gt;();</w:t>
      </w:r>
    </w:p>
    <w:p w14:paraId="1003A317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6945C0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bookOpenBtnClickEvent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49A8A7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bookInfoBtnClickEvent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27BF246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editBtnClickEvent</w:t>
      </w:r>
      <w:proofErr w:type="spellEnd"/>
      <w:r w:rsidRPr="00F34E3B">
        <w:rPr>
          <w:noProof w:val="0"/>
          <w:lang w:val="en-US"/>
        </w:rPr>
        <w:t xml:space="preserve"> = output&lt;void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6AE3E16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deleteBtnClickEvent</w:t>
      </w:r>
      <w:proofErr w:type="spellEnd"/>
      <w:r w:rsidRPr="00F34E3B">
        <w:rPr>
          <w:noProof w:val="0"/>
          <w:lang w:val="en-US"/>
        </w:rPr>
        <w:t xml:space="preserve"> = output&lt;void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434AF46D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2D8FC2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emitBookOpenBtnClickEvent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7F259E9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this.bookOpenBtnClickEvent.emit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6141C48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331D0F0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CD6BB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emitBookInfoBtnClickEvent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54E84C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this.bookInfoBtnClickEvent.emit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6ED45B8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3C92436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67F0C5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emitEditBtnClickEvent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43099F4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this.editBtnClickEvent.emit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633044A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4DC7918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C273C2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emitDeleteBtnClickEvent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083BF9B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this.deleteBtnClickEvent.emit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7FE7AF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6329FAB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FC452C3" w14:textId="4D8A62EA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29A7F5C8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book-grid-item.component.html:</w:t>
      </w:r>
    </w:p>
    <w:p w14:paraId="2B8CC5B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img</w:t>
      </w:r>
      <w:proofErr w:type="spellEnd"/>
      <w:r w:rsidRPr="00F34E3B">
        <w:rPr>
          <w:noProof w:val="0"/>
          <w:lang w:val="en-US"/>
        </w:rPr>
        <w:t xml:space="preserve"> [src]="</w:t>
      </w:r>
      <w:proofErr w:type="spellStart"/>
      <w:proofErr w:type="gram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).</w:t>
      </w:r>
      <w:proofErr w:type="spellStart"/>
      <w:r w:rsidRPr="00F34E3B">
        <w:rPr>
          <w:noProof w:val="0"/>
          <w:lang w:val="en-US"/>
        </w:rPr>
        <w:t>documentDetails.thumbnailUrl</w:t>
      </w:r>
      <w:proofErr w:type="spellEnd"/>
      <w:r w:rsidRPr="00F34E3B">
        <w:rPr>
          <w:noProof w:val="0"/>
          <w:lang w:val="en-US"/>
        </w:rPr>
        <w:t>" alt="No thumbnail" /&gt;</w:t>
      </w:r>
    </w:p>
    <w:p w14:paraId="5289989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class="info-container"&gt;</w:t>
      </w:r>
    </w:p>
    <w:p w14:paraId="03B042B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&lt;span class="title"&gt;</w:t>
      </w:r>
    </w:p>
    <w:p w14:paraId="1BFBEFC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 xml:space="preserve">{{ 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proofErr w:type="gramEnd"/>
      <w:r w:rsidRPr="00F34E3B">
        <w:rPr>
          <w:noProof w:val="0"/>
          <w:lang w:val="en-US"/>
        </w:rPr>
        <w:t>().</w:t>
      </w:r>
      <w:proofErr w:type="spellStart"/>
      <w:r w:rsidRPr="00F34E3B">
        <w:rPr>
          <w:noProof w:val="0"/>
          <w:lang w:val="en-US"/>
        </w:rPr>
        <w:t>documentDetails.title</w:t>
      </w:r>
      <w:proofErr w:type="spellEnd"/>
      <w:r w:rsidRPr="00F34E3B">
        <w:rPr>
          <w:noProof w:val="0"/>
          <w:lang w:val="en-US"/>
        </w:rPr>
        <w:t xml:space="preserve"> }}</w:t>
      </w:r>
    </w:p>
    <w:p w14:paraId="2B2A467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&lt;/span&gt;</w:t>
      </w:r>
    </w:p>
    <w:p w14:paraId="0FDEEEC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&lt;a</w:t>
      </w:r>
    </w:p>
    <w:p w14:paraId="767BC33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mat-icon-button</w:t>
      </w:r>
    </w:p>
    <w:p w14:paraId="04FD6DF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(click)="$</w:t>
      </w:r>
      <w:proofErr w:type="spellStart"/>
      <w:proofErr w:type="gramStart"/>
      <w:r w:rsidRPr="00F34E3B">
        <w:rPr>
          <w:noProof w:val="0"/>
          <w:lang w:val="en-US"/>
        </w:rPr>
        <w:t>event.stopPropagation</w:t>
      </w:r>
      <w:proofErr w:type="spellEnd"/>
      <w:proofErr w:type="gramEnd"/>
      <w:r w:rsidRPr="00F34E3B">
        <w:rPr>
          <w:noProof w:val="0"/>
          <w:lang w:val="en-US"/>
        </w:rPr>
        <w:t>()"</w:t>
      </w:r>
    </w:p>
    <w:p w14:paraId="0970C4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</w:t>
      </w:r>
      <w:proofErr w:type="spellStart"/>
      <w:r w:rsidRPr="00F34E3B">
        <w:rPr>
          <w:noProof w:val="0"/>
          <w:lang w:val="en-US"/>
        </w:rPr>
        <w:t>matMenuTriggerFor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actionMenu</w:t>
      </w:r>
      <w:proofErr w:type="spellEnd"/>
      <w:r w:rsidRPr="00F34E3B">
        <w:rPr>
          <w:noProof w:val="0"/>
          <w:lang w:val="en-US"/>
        </w:rPr>
        <w:t>"</w:t>
      </w:r>
    </w:p>
    <w:p w14:paraId="462F0A3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&gt;</w:t>
      </w:r>
    </w:p>
    <w:p w14:paraId="15A79DC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&lt;mat-icon&gt;</w:t>
      </w:r>
      <w:proofErr w:type="spellStart"/>
      <w:r w:rsidRPr="00F34E3B">
        <w:rPr>
          <w:noProof w:val="0"/>
          <w:lang w:val="en-US"/>
        </w:rPr>
        <w:t>more_vert</w:t>
      </w:r>
      <w:proofErr w:type="spellEnd"/>
      <w:r w:rsidRPr="00F34E3B">
        <w:rPr>
          <w:noProof w:val="0"/>
          <w:lang w:val="en-US"/>
        </w:rPr>
        <w:t>&lt;/mat-icon&gt;</w:t>
      </w:r>
    </w:p>
    <w:p w14:paraId="5A5D6F5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&lt;/a&gt;</w:t>
      </w:r>
    </w:p>
    <w:p w14:paraId="4D84C9A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&lt;/div&gt;</w:t>
      </w:r>
    </w:p>
    <w:p w14:paraId="7A38C0D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&lt;mat-menu #actionMenu&gt;</w:t>
      </w:r>
    </w:p>
    <w:p w14:paraId="6E4BDD2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@if (</w:t>
      </w:r>
      <w:proofErr w:type="spellStart"/>
      <w:proofErr w:type="gramStart"/>
      <w:r w:rsidRPr="00F34E3B">
        <w:rPr>
          <w:noProof w:val="0"/>
          <w:lang w:val="en-US"/>
        </w:rPr>
        <w:t>isInfoButtonVisible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)) {</w:t>
      </w:r>
    </w:p>
    <w:p w14:paraId="6F6F757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&lt;button mat-menu-item (click)="</w:t>
      </w:r>
      <w:proofErr w:type="spellStart"/>
      <w:proofErr w:type="gramStart"/>
      <w:r w:rsidRPr="00F34E3B">
        <w:rPr>
          <w:noProof w:val="0"/>
          <w:lang w:val="en-US"/>
        </w:rPr>
        <w:t>emitInfoClickEvent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21FAF3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&lt;mat-icon&gt;info&lt;/mat-icon&gt;</w:t>
      </w:r>
    </w:p>
    <w:p w14:paraId="336CE2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r w:rsidRPr="00184B06">
        <w:rPr>
          <w:noProof w:val="0"/>
        </w:rPr>
        <w:t>Информация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о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книге</w:t>
      </w:r>
    </w:p>
    <w:p w14:paraId="732FB3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&lt;/button&gt;</w:t>
      </w:r>
    </w:p>
    <w:p w14:paraId="07F597E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3D03A3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@if (</w:t>
      </w:r>
      <w:proofErr w:type="spellStart"/>
      <w:proofErr w:type="gramStart"/>
      <w:r w:rsidRPr="00F34E3B">
        <w:rPr>
          <w:noProof w:val="0"/>
          <w:lang w:val="en-US"/>
        </w:rPr>
        <w:t>isEditButtonVisible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)) {</w:t>
      </w:r>
    </w:p>
    <w:p w14:paraId="1656925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&lt;button mat-menu-item (click)="</w:t>
      </w:r>
      <w:proofErr w:type="spellStart"/>
      <w:proofErr w:type="gramStart"/>
      <w:r w:rsidRPr="00F34E3B">
        <w:rPr>
          <w:noProof w:val="0"/>
          <w:lang w:val="en-US"/>
        </w:rPr>
        <w:t>emitEditEvent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12391A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&lt;mat-icon&gt;edit&lt;/mat-icon&gt;</w:t>
      </w:r>
    </w:p>
    <w:p w14:paraId="33C231F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r w:rsidRPr="00184B06">
        <w:rPr>
          <w:noProof w:val="0"/>
        </w:rPr>
        <w:t>Редактировать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детали</w:t>
      </w:r>
    </w:p>
    <w:p w14:paraId="3C03FB5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&lt;/button&gt;</w:t>
      </w:r>
    </w:p>
    <w:p w14:paraId="7FCE294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31329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@if (</w:t>
      </w:r>
      <w:proofErr w:type="spellStart"/>
      <w:proofErr w:type="gramStart"/>
      <w:r w:rsidRPr="00F34E3B">
        <w:rPr>
          <w:noProof w:val="0"/>
          <w:lang w:val="en-US"/>
        </w:rPr>
        <w:t>isDeleteButtonVisible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)) {</w:t>
      </w:r>
    </w:p>
    <w:p w14:paraId="31315B1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&lt;button mat-menu-item (click)="</w:t>
      </w:r>
      <w:proofErr w:type="spellStart"/>
      <w:proofErr w:type="gramStart"/>
      <w:r w:rsidRPr="00F34E3B">
        <w:rPr>
          <w:noProof w:val="0"/>
          <w:lang w:val="en-US"/>
        </w:rPr>
        <w:t>emitDeleteEvent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4D81158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&lt;mat-icon&gt;delete&lt;/mat-icon&gt;</w:t>
      </w:r>
    </w:p>
    <w:p w14:paraId="6C243D3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r w:rsidRPr="00184B06">
        <w:rPr>
          <w:noProof w:val="0"/>
        </w:rPr>
        <w:t>Удалить</w:t>
      </w:r>
    </w:p>
    <w:p w14:paraId="454CC73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&lt;/button&gt;</w:t>
      </w:r>
    </w:p>
    <w:p w14:paraId="2D833B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E9C273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&lt;/mat-menu&gt;</w:t>
      </w:r>
    </w:p>
    <w:p w14:paraId="42D85E63" w14:textId="120A642D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book-grid-</w:t>
      </w:r>
      <w:proofErr w:type="spellStart"/>
      <w:proofErr w:type="gramStart"/>
      <w:r w:rsidRPr="00F34E3B">
        <w:rPr>
          <w:noProof w:val="0"/>
          <w:lang w:val="en-US"/>
        </w:rPr>
        <w:t>item.component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01A9E59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6DDA963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'app-book-grid-item',</w:t>
      </w:r>
    </w:p>
    <w:p w14:paraId="75C1C8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'./book-grid-item.component.html',</w:t>
      </w:r>
    </w:p>
    <w:p w14:paraId="26377EF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'./book-grid-</w:t>
      </w:r>
      <w:proofErr w:type="spellStart"/>
      <w:r w:rsidRPr="00F34E3B">
        <w:rPr>
          <w:noProof w:val="0"/>
          <w:lang w:val="en-US"/>
        </w:rPr>
        <w:t>item.component.scss</w:t>
      </w:r>
      <w:proofErr w:type="spellEnd"/>
      <w:r w:rsidRPr="00F34E3B">
        <w:rPr>
          <w:noProof w:val="0"/>
          <w:lang w:val="en-US"/>
        </w:rPr>
        <w:t>',</w:t>
      </w:r>
    </w:p>
    <w:p w14:paraId="3A0DECE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4345E50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6B6F53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</w:t>
      </w:r>
      <w:proofErr w:type="spellStart"/>
      <w:r w:rsidRPr="00F34E3B">
        <w:rPr>
          <w:noProof w:val="0"/>
          <w:lang w:val="en-US"/>
        </w:rPr>
        <w:t>MatIconAnchor</w:t>
      </w:r>
      <w:proofErr w:type="spellEnd"/>
      <w:r w:rsidRPr="00F34E3B">
        <w:rPr>
          <w:noProof w:val="0"/>
          <w:lang w:val="en-US"/>
        </w:rPr>
        <w:t>,</w:t>
      </w:r>
    </w:p>
    <w:p w14:paraId="28D2AF1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MatMenuTrigger</w:t>
      </w:r>
      <w:proofErr w:type="spellEnd"/>
      <w:r w:rsidRPr="00F34E3B">
        <w:rPr>
          <w:noProof w:val="0"/>
          <w:lang w:val="en-US"/>
        </w:rPr>
        <w:t>,</w:t>
      </w:r>
    </w:p>
    <w:p w14:paraId="3594896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</w:t>
      </w:r>
      <w:proofErr w:type="spellEnd"/>
      <w:r w:rsidRPr="00F34E3B">
        <w:rPr>
          <w:noProof w:val="0"/>
          <w:lang w:val="en-US"/>
        </w:rPr>
        <w:t>,</w:t>
      </w:r>
    </w:p>
    <w:p w14:paraId="1E692D0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</w:t>
      </w:r>
      <w:proofErr w:type="spellEnd"/>
      <w:r w:rsidRPr="00F34E3B">
        <w:rPr>
          <w:noProof w:val="0"/>
          <w:lang w:val="en-US"/>
        </w:rPr>
        <w:t>,</w:t>
      </w:r>
    </w:p>
    <w:p w14:paraId="43F07CB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NgOptimizedImage</w:t>
      </w:r>
      <w:proofErr w:type="spellEnd"/>
      <w:r w:rsidRPr="00F34E3B">
        <w:rPr>
          <w:noProof w:val="0"/>
          <w:lang w:val="en-US"/>
        </w:rPr>
        <w:t>,</w:t>
      </w:r>
    </w:p>
    <w:p w14:paraId="7BED744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MatMenuItem</w:t>
      </w:r>
      <w:proofErr w:type="spellEnd"/>
      <w:r w:rsidRPr="00F34E3B">
        <w:rPr>
          <w:noProof w:val="0"/>
          <w:lang w:val="en-US"/>
        </w:rPr>
        <w:t>,</w:t>
      </w:r>
    </w:p>
    <w:p w14:paraId="5F920AE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00B819C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31C2B2E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155705B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export class BookGridItemComponent {</w:t>
      </w:r>
    </w:p>
    <w:p w14:paraId="4682233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98ECBB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input.required</w:t>
      </w:r>
      <w:proofErr w:type="spellEnd"/>
      <w:proofErr w:type="gram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&gt;();</w:t>
      </w:r>
    </w:p>
    <w:p w14:paraId="462AFB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isEditButtonVisible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&gt;(true);</w:t>
      </w:r>
    </w:p>
    <w:p w14:paraId="79FDA39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isDeleteButtonVisible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&gt;(true);</w:t>
      </w:r>
    </w:p>
    <w:p w14:paraId="127B0F1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isInfoButtonVisible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&gt;(true);</w:t>
      </w:r>
    </w:p>
    <w:p w14:paraId="15FE907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1F8038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openEvent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);</w:t>
      </w:r>
    </w:p>
    <w:p w14:paraId="02AC795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infoEvent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);</w:t>
      </w:r>
    </w:p>
    <w:p w14:paraId="2DB8890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editEvent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);</w:t>
      </w:r>
    </w:p>
    <w:p w14:paraId="1B6E8E4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deleteEvent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);</w:t>
      </w:r>
    </w:p>
    <w:p w14:paraId="7B54AFAD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AE46C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@HostListener('click')</w:t>
      </w:r>
    </w:p>
    <w:p w14:paraId="2811C6E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emitOpenEvent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4D093F5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this.openEvent.emit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76D01D9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90BDEA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76A95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emitEditEvent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5EEE678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this.editEvent.emit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7B0603C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30CCA8F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679D48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emitDeleteEvent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7ADB3AF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this.deleteEvent.emit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47724CE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06FE24A6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ED0B4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emitInfoClickEvent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 {</w:t>
      </w:r>
    </w:p>
    <w:p w14:paraId="079BBFF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this.infoEvent.emit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7D2130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D5C73F6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B9A28AB" w14:textId="4FA79699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44170E06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book-grid-view.component.html:</w:t>
      </w:r>
    </w:p>
    <w:p w14:paraId="4381D73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@for (book of </w:t>
      </w:r>
      <w:proofErr w:type="gramStart"/>
      <w:r w:rsidRPr="00F34E3B">
        <w:rPr>
          <w:noProof w:val="0"/>
          <w:lang w:val="en-US"/>
        </w:rPr>
        <w:t>books(</w:t>
      </w:r>
      <w:proofErr w:type="gramEnd"/>
      <w:r w:rsidRPr="00F34E3B">
        <w:rPr>
          <w:noProof w:val="0"/>
          <w:lang w:val="en-US"/>
        </w:rPr>
        <w:t>); track $index) {</w:t>
      </w:r>
    </w:p>
    <w:p w14:paraId="672A4D6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&lt;app-book-grid-item</w:t>
      </w:r>
    </w:p>
    <w:p w14:paraId="5CE8E60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>]="book"</w:t>
      </w:r>
    </w:p>
    <w:p w14:paraId="6DCE54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(</w:t>
      </w:r>
      <w:proofErr w:type="spellStart"/>
      <w:r w:rsidRPr="00F34E3B">
        <w:rPr>
          <w:noProof w:val="0"/>
          <w:lang w:val="en-US"/>
        </w:rPr>
        <w:t>openEvent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emitOpenItemEvent</w:t>
      </w:r>
      <w:proofErr w:type="spellEnd"/>
      <w:r w:rsidRPr="00F34E3B">
        <w:rPr>
          <w:noProof w:val="0"/>
          <w:lang w:val="en-US"/>
        </w:rPr>
        <w:t>(book)"</w:t>
      </w:r>
    </w:p>
    <w:p w14:paraId="1F9D81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(</w:t>
      </w:r>
      <w:proofErr w:type="spellStart"/>
      <w:r w:rsidRPr="00F34E3B">
        <w:rPr>
          <w:noProof w:val="0"/>
          <w:lang w:val="en-US"/>
        </w:rPr>
        <w:t>infoEvent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emitInfoItemEvent</w:t>
      </w:r>
      <w:proofErr w:type="spellEnd"/>
      <w:r w:rsidRPr="00F34E3B">
        <w:rPr>
          <w:noProof w:val="0"/>
          <w:lang w:val="en-US"/>
        </w:rPr>
        <w:t>(book)"</w:t>
      </w:r>
    </w:p>
    <w:p w14:paraId="7884F23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(</w:t>
      </w:r>
      <w:proofErr w:type="spellStart"/>
      <w:r w:rsidRPr="00F34E3B">
        <w:rPr>
          <w:noProof w:val="0"/>
          <w:lang w:val="en-US"/>
        </w:rPr>
        <w:t>editEvent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emitEditItemEvent</w:t>
      </w:r>
      <w:proofErr w:type="spellEnd"/>
      <w:r w:rsidRPr="00F34E3B">
        <w:rPr>
          <w:noProof w:val="0"/>
          <w:lang w:val="en-US"/>
        </w:rPr>
        <w:t>(book)"</w:t>
      </w:r>
    </w:p>
    <w:p w14:paraId="1F4CE11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(</w:t>
      </w:r>
      <w:proofErr w:type="spellStart"/>
      <w:r w:rsidRPr="00F34E3B">
        <w:rPr>
          <w:noProof w:val="0"/>
          <w:lang w:val="en-US"/>
        </w:rPr>
        <w:t>deleteEvent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emitDeleteItemEvent</w:t>
      </w:r>
      <w:proofErr w:type="spellEnd"/>
      <w:r w:rsidRPr="00F34E3B">
        <w:rPr>
          <w:noProof w:val="0"/>
          <w:lang w:val="en-US"/>
        </w:rPr>
        <w:t>(book)"</w:t>
      </w:r>
    </w:p>
    <w:p w14:paraId="63637FA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&gt;&lt;/app-book-grid-item&gt;</w:t>
      </w:r>
    </w:p>
    <w:p w14:paraId="7B24024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33374560" w14:textId="42DBB7EB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&lt;ng-content&gt;&lt;/ng-content&gt;</w:t>
      </w:r>
    </w:p>
    <w:p w14:paraId="65E5F590" w14:textId="60575951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book-grid-</w:t>
      </w:r>
      <w:proofErr w:type="spellStart"/>
      <w:proofErr w:type="gramStart"/>
      <w:r w:rsidRPr="00F34E3B">
        <w:rPr>
          <w:noProof w:val="0"/>
          <w:lang w:val="en-US"/>
        </w:rPr>
        <w:t>view.component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420A934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2AC07E8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'app-book-grid-view',</w:t>
      </w:r>
    </w:p>
    <w:p w14:paraId="35C1FCC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'./book-grid-view.component.html',</w:t>
      </w:r>
    </w:p>
    <w:p w14:paraId="6E0BE11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'./book-grid-</w:t>
      </w:r>
      <w:proofErr w:type="spellStart"/>
      <w:r w:rsidRPr="00F34E3B">
        <w:rPr>
          <w:noProof w:val="0"/>
          <w:lang w:val="en-US"/>
        </w:rPr>
        <w:t>view.component.scss</w:t>
      </w:r>
      <w:proofErr w:type="spellEnd"/>
      <w:r w:rsidRPr="00F34E3B">
        <w:rPr>
          <w:noProof w:val="0"/>
          <w:lang w:val="en-US"/>
        </w:rPr>
        <w:t>',</w:t>
      </w:r>
    </w:p>
    <w:p w14:paraId="58C73E6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6EB1791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297F3D6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BookGridItemComponent,</w:t>
      </w:r>
    </w:p>
    <w:p w14:paraId="1162536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04278EB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7C9A97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51A8BEB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BookGridViewComponent</w:t>
      </w:r>
      <w:proofErr w:type="spellEnd"/>
      <w:r w:rsidRPr="00F34E3B">
        <w:rPr>
          <w:noProof w:val="0"/>
          <w:lang w:val="en-US"/>
        </w:rPr>
        <w:t xml:space="preserve"> implements </w:t>
      </w:r>
      <w:proofErr w:type="spellStart"/>
      <w:r w:rsidRPr="00F34E3B">
        <w:rPr>
          <w:noProof w:val="0"/>
          <w:lang w:val="en-US"/>
        </w:rPr>
        <w:t>AfterViewInit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51A8B41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010BE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RESIZE_DEBOUNCE_TIME = 200;</w:t>
      </w:r>
    </w:p>
    <w:p w14:paraId="2D5F816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3F52D2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books = </w:t>
      </w:r>
      <w:proofErr w:type="spellStart"/>
      <w:proofErr w:type="gramStart"/>
      <w:r w:rsidRPr="00F34E3B">
        <w:rPr>
          <w:noProof w:val="0"/>
          <w:lang w:val="en-US"/>
        </w:rPr>
        <w:t>input.required</w:t>
      </w:r>
      <w:proofErr w:type="spellEnd"/>
      <w:proofErr w:type="gram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[]&gt;();</w:t>
      </w:r>
    </w:p>
    <w:p w14:paraId="2FD31DD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12CC3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openItemEvent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D42E26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infoItemEvent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49F42A6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editItemEvent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70AEEC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deleteItemEvent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97842A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5A2F1F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</w:t>
      </w:r>
    </w:p>
    <w:p w14:paraId="672A5C8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public </w:t>
      </w:r>
      <w:proofErr w:type="spellStart"/>
      <w:r w:rsidRPr="00F34E3B">
        <w:rPr>
          <w:noProof w:val="0"/>
          <w:lang w:val="en-US"/>
        </w:rPr>
        <w:t>numOfVisibleItemsChangeEvent</w:t>
      </w:r>
      <w:proofErr w:type="spellEnd"/>
      <w:r w:rsidRPr="00F34E3B">
        <w:rPr>
          <w:noProof w:val="0"/>
          <w:lang w:val="en-US"/>
        </w:rPr>
        <w:t xml:space="preserve"> = new </w:t>
      </w:r>
      <w:proofErr w:type="spellStart"/>
      <w:r w:rsidRPr="00F34E3B">
        <w:rPr>
          <w:noProof w:val="0"/>
          <w:lang w:val="en-US"/>
        </w:rPr>
        <w:t>EventEmitter</w:t>
      </w:r>
      <w:proofErr w:type="spellEnd"/>
      <w:r w:rsidRPr="00F34E3B">
        <w:rPr>
          <w:noProof w:val="0"/>
          <w:lang w:val="en-US"/>
        </w:rPr>
        <w:t>&lt;number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5F2BF31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41AA4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7D23FF2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hostElement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ElementRef</w:t>
      </w:r>
      <w:proofErr w:type="spellEnd"/>
      <w:r w:rsidRPr="00F34E3B">
        <w:rPr>
          <w:noProof w:val="0"/>
          <w:lang w:val="en-US"/>
        </w:rPr>
        <w:t>,</w:t>
      </w:r>
    </w:p>
    <w:p w14:paraId="6901906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DestroyRef</w:t>
      </w:r>
      <w:proofErr w:type="spellEnd"/>
    </w:p>
    <w:p w14:paraId="7C0CBF1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{}</w:t>
      </w:r>
    </w:p>
    <w:p w14:paraId="100AC34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7F11A3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ngAfterViewInit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47883B2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fromEvent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window, 'resize')</w:t>
      </w:r>
    </w:p>
    <w:p w14:paraId="5052FC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.pipe</w:t>
      </w:r>
      <w:proofErr w:type="gramEnd"/>
      <w:r w:rsidRPr="00F34E3B">
        <w:rPr>
          <w:noProof w:val="0"/>
          <w:lang w:val="en-US"/>
        </w:rPr>
        <w:t>(</w:t>
      </w:r>
    </w:p>
    <w:p w14:paraId="1ABADF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debounceTime</w:t>
      </w:r>
      <w:proofErr w:type="spellEnd"/>
      <w:r w:rsidRPr="00F34E3B">
        <w:rPr>
          <w:noProof w:val="0"/>
          <w:lang w:val="en-US"/>
        </w:rPr>
        <w:t>(</w:t>
      </w:r>
      <w:proofErr w:type="spellStart"/>
      <w:proofErr w:type="gramStart"/>
      <w:r w:rsidRPr="00F34E3B">
        <w:rPr>
          <w:noProof w:val="0"/>
          <w:lang w:val="en-US"/>
        </w:rPr>
        <w:t>this.RESIZE</w:t>
      </w:r>
      <w:proofErr w:type="gramEnd"/>
      <w:r w:rsidRPr="00F34E3B">
        <w:rPr>
          <w:noProof w:val="0"/>
          <w:lang w:val="en-US"/>
        </w:rPr>
        <w:t>_DEBOUNCE_TIME</w:t>
      </w:r>
      <w:proofErr w:type="spellEnd"/>
      <w:r w:rsidRPr="00F34E3B">
        <w:rPr>
          <w:noProof w:val="0"/>
          <w:lang w:val="en-US"/>
        </w:rPr>
        <w:t>),</w:t>
      </w:r>
    </w:p>
    <w:p w14:paraId="0E2E8C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takeUntilDestroyed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>)</w:t>
      </w:r>
    </w:p>
    <w:p w14:paraId="2AD6A38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)</w:t>
      </w:r>
    </w:p>
    <w:p w14:paraId="074D63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.subscribe</w:t>
      </w:r>
      <w:proofErr w:type="gramEnd"/>
      <w:r w:rsidRPr="00F34E3B">
        <w:rPr>
          <w:noProof w:val="0"/>
          <w:lang w:val="en-US"/>
        </w:rPr>
        <w:t>(() =&gt;</w:t>
      </w:r>
    </w:p>
    <w:p w14:paraId="3F00CB5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gramStart"/>
      <w:r w:rsidRPr="00F34E3B">
        <w:rPr>
          <w:noProof w:val="0"/>
          <w:lang w:val="en-US"/>
        </w:rPr>
        <w:t>this.numOfVisibleItemsChangeEvent.emit</w:t>
      </w:r>
      <w:proofErr w:type="gramEnd"/>
      <w:r w:rsidRPr="00F34E3B">
        <w:rPr>
          <w:noProof w:val="0"/>
          <w:lang w:val="en-US"/>
        </w:rPr>
        <w:t>(this._calculateGridItemCount())</w:t>
      </w:r>
    </w:p>
    <w:p w14:paraId="1C86269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);</w:t>
      </w:r>
    </w:p>
    <w:p w14:paraId="61845CF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this.numOfVisibleItemsChangeEvent.emit</w:t>
      </w:r>
      <w:proofErr w:type="gramEnd"/>
      <w:r w:rsidRPr="00F34E3B">
        <w:rPr>
          <w:noProof w:val="0"/>
          <w:lang w:val="en-US"/>
        </w:rPr>
        <w:t>(this._calculateGridItemCount());</w:t>
      </w:r>
    </w:p>
    <w:p w14:paraId="2DEEE98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41811D82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155D2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emitOpenItemEvent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2480178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this.openItemEvent.emit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611295D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10B3B1D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6E7917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emitInfoItemEvent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 {</w:t>
      </w:r>
    </w:p>
    <w:p w14:paraId="3CC54CF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this.infoItemEvent.emit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7826706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5B3F77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42A53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emitEditItemEvent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36DF72C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this.editItemEvent.emit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354389B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B08407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69E44D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emitDeleteItemEvent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00C4A32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this.deleteItemEvent.emit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12B328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E31AF1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3180B6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private _</w:t>
      </w:r>
      <w:proofErr w:type="spellStart"/>
      <w:proofErr w:type="gramStart"/>
      <w:r w:rsidRPr="00F34E3B">
        <w:rPr>
          <w:noProof w:val="0"/>
          <w:lang w:val="en-US"/>
        </w:rPr>
        <w:t>calculateGridItemCount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number {</w:t>
      </w:r>
    </w:p>
    <w:p w14:paraId="5C79FC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hostStyles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getComputedStyle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hostElement.nativeElement</w:t>
      </w:r>
      <w:proofErr w:type="spellEnd"/>
      <w:r w:rsidRPr="00F34E3B">
        <w:rPr>
          <w:noProof w:val="0"/>
          <w:lang w:val="en-US"/>
        </w:rPr>
        <w:t>);</w:t>
      </w:r>
    </w:p>
    <w:p w14:paraId="4EE1600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rowCount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hostStyles.gridTemplateRows.split</w:t>
      </w:r>
      <w:proofErr w:type="spellEnd"/>
      <w:proofErr w:type="gramEnd"/>
      <w:r w:rsidRPr="00F34E3B">
        <w:rPr>
          <w:noProof w:val="0"/>
          <w:lang w:val="en-US"/>
        </w:rPr>
        <w:t>(' ').length;</w:t>
      </w:r>
    </w:p>
    <w:p w14:paraId="372D10E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colCount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hostStyles.gridTemplateColumns.split</w:t>
      </w:r>
      <w:proofErr w:type="spellEnd"/>
      <w:proofErr w:type="gramEnd"/>
      <w:r w:rsidRPr="00F34E3B">
        <w:rPr>
          <w:noProof w:val="0"/>
          <w:lang w:val="en-US"/>
        </w:rPr>
        <w:t>(' ').length;</w:t>
      </w:r>
    </w:p>
    <w:p w14:paraId="56EE68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r w:rsidRPr="00F34E3B">
        <w:rPr>
          <w:noProof w:val="0"/>
          <w:lang w:val="en-US"/>
        </w:rPr>
        <w:t>rowCount</w:t>
      </w:r>
      <w:proofErr w:type="spellEnd"/>
      <w:r w:rsidRPr="00F34E3B">
        <w:rPr>
          <w:noProof w:val="0"/>
          <w:lang w:val="en-US"/>
        </w:rPr>
        <w:t xml:space="preserve"> * </w:t>
      </w:r>
      <w:proofErr w:type="spellStart"/>
      <w:r w:rsidRPr="00F34E3B">
        <w:rPr>
          <w:noProof w:val="0"/>
          <w:lang w:val="en-US"/>
        </w:rPr>
        <w:t>colCount</w:t>
      </w:r>
      <w:proofErr w:type="spellEnd"/>
      <w:r w:rsidRPr="00F34E3B">
        <w:rPr>
          <w:noProof w:val="0"/>
          <w:lang w:val="en-US"/>
        </w:rPr>
        <w:t>;</w:t>
      </w:r>
    </w:p>
    <w:p w14:paraId="132BD6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3D5E06B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18B9655" w14:textId="37C27660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731311B8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book-list-item.component.html:</w:t>
      </w:r>
    </w:p>
    <w:p w14:paraId="3D9BAD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class="thumbnail-container"&gt;</w:t>
      </w:r>
    </w:p>
    <w:p w14:paraId="18631DD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</w:t>
      </w:r>
      <w:proofErr w:type="spellStart"/>
      <w:r w:rsidRPr="00F34E3B">
        <w:rPr>
          <w:noProof w:val="0"/>
          <w:lang w:val="en-US"/>
        </w:rPr>
        <w:t>img</w:t>
      </w:r>
      <w:proofErr w:type="spellEnd"/>
      <w:r w:rsidRPr="00F34E3B">
        <w:rPr>
          <w:noProof w:val="0"/>
          <w:lang w:val="en-US"/>
        </w:rPr>
        <w:t xml:space="preserve"> [</w:t>
      </w:r>
      <w:proofErr w:type="spellStart"/>
      <w:r w:rsidRPr="00F34E3B">
        <w:rPr>
          <w:noProof w:val="0"/>
          <w:lang w:val="en-US"/>
        </w:rPr>
        <w:t>ngSrc</w:t>
      </w:r>
      <w:proofErr w:type="spellEnd"/>
      <w:r w:rsidRPr="00F34E3B">
        <w:rPr>
          <w:noProof w:val="0"/>
          <w:lang w:val="en-US"/>
        </w:rPr>
        <w:t>]="</w:t>
      </w:r>
      <w:proofErr w:type="gramStart"/>
      <w:r w:rsidRPr="00F34E3B">
        <w:rPr>
          <w:noProof w:val="0"/>
          <w:lang w:val="en-US"/>
        </w:rPr>
        <w:t>image(</w:t>
      </w:r>
      <w:proofErr w:type="gramEnd"/>
      <w:r w:rsidRPr="00F34E3B">
        <w:rPr>
          <w:noProof w:val="0"/>
          <w:lang w:val="en-US"/>
        </w:rPr>
        <w:t>)" alt="No thumbnail" fill /&gt;</w:t>
      </w:r>
    </w:p>
    <w:p w14:paraId="2D7D9AD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@if (</w:t>
      </w:r>
      <w:proofErr w:type="spellStart"/>
      <w:r w:rsidRPr="00F34E3B">
        <w:rPr>
          <w:noProof w:val="0"/>
          <w:lang w:val="en-US"/>
        </w:rPr>
        <w:t>showProgression</w:t>
      </w:r>
      <w:proofErr w:type="spellEnd"/>
      <w:r w:rsidRPr="00F34E3B">
        <w:rPr>
          <w:noProof w:val="0"/>
          <w:lang w:val="en-US"/>
        </w:rPr>
        <w:t xml:space="preserve"> &amp;&amp; </w:t>
      </w:r>
      <w:proofErr w:type="spellStart"/>
      <w:proofErr w:type="gramStart"/>
      <w:r w:rsidRPr="00F34E3B">
        <w:rPr>
          <w:noProof w:val="0"/>
          <w:lang w:val="en-US"/>
        </w:rPr>
        <w:t>progressionValue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)) {</w:t>
      </w:r>
    </w:p>
    <w:p w14:paraId="46A96DF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&lt;mat-progress-bar [value]="</w:t>
      </w:r>
      <w:proofErr w:type="spellStart"/>
      <w:r w:rsidRPr="00F34E3B">
        <w:rPr>
          <w:noProof w:val="0"/>
          <w:lang w:val="en-US"/>
        </w:rPr>
        <w:t>progressionValue</w:t>
      </w:r>
      <w:proofErr w:type="spellEnd"/>
      <w:r w:rsidRPr="00F34E3B">
        <w:rPr>
          <w:noProof w:val="0"/>
          <w:lang w:val="en-US"/>
        </w:rPr>
        <w:t>()"&gt;&lt;/mat-progress-bar&gt;</w:t>
      </w:r>
    </w:p>
    <w:p w14:paraId="6CEB6F7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F2136C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&lt;/div&gt;</w:t>
      </w:r>
    </w:p>
    <w:p w14:paraId="583F29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class="info" [</w:t>
      </w:r>
      <w:proofErr w:type="spellStart"/>
      <w:proofErr w:type="gramStart"/>
      <w:r w:rsidRPr="00F34E3B">
        <w:rPr>
          <w:noProof w:val="0"/>
          <w:lang w:val="en-US"/>
        </w:rPr>
        <w:t>class.handset</w:t>
      </w:r>
      <w:proofErr w:type="spellEnd"/>
      <w:proofErr w:type="gram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r w:rsidRPr="00F34E3B">
        <w:rPr>
          <w:noProof w:val="0"/>
          <w:lang w:val="en-US"/>
        </w:rPr>
        <w:t>()"&gt;</w:t>
      </w:r>
    </w:p>
    <w:p w14:paraId="0A26846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&lt;div class="book-title"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>().</w:t>
      </w:r>
      <w:proofErr w:type="spellStart"/>
      <w:r w:rsidRPr="00F34E3B">
        <w:rPr>
          <w:noProof w:val="0"/>
          <w:lang w:val="en-US"/>
        </w:rPr>
        <w:t>documentDetails.title</w:t>
      </w:r>
      <w:proofErr w:type="spellEnd"/>
      <w:r w:rsidRPr="00F34E3B">
        <w:rPr>
          <w:noProof w:val="0"/>
          <w:lang w:val="en-US"/>
        </w:rPr>
        <w:t xml:space="preserve"> || '-' }}&lt;/div&gt;</w:t>
      </w:r>
    </w:p>
    <w:p w14:paraId="02B2833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561A5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@if </w:t>
      </w:r>
      <w:proofErr w:type="gramStart"/>
      <w:r w:rsidRPr="00F34E3B">
        <w:rPr>
          <w:noProof w:val="0"/>
          <w:lang w:val="en-US"/>
        </w:rPr>
        <w:t>(!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proofErr w:type="gramEnd"/>
      <w:r w:rsidRPr="00F34E3B">
        <w:rPr>
          <w:noProof w:val="0"/>
          <w:lang w:val="en-US"/>
        </w:rPr>
        <w:t>()) {</w:t>
      </w:r>
    </w:p>
    <w:p w14:paraId="5E24B59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class="property-item"&gt;</w:t>
      </w:r>
    </w:p>
    <w:p w14:paraId="4156B24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class="name"&gt;</w:t>
      </w:r>
      <w:r w:rsidRPr="00184B06">
        <w:rPr>
          <w:noProof w:val="0"/>
        </w:rPr>
        <w:t>Автор</w:t>
      </w:r>
      <w:r w:rsidRPr="00F34E3B">
        <w:rPr>
          <w:noProof w:val="0"/>
          <w:lang w:val="en-US"/>
        </w:rPr>
        <w:t>(</w:t>
      </w:r>
      <w:r w:rsidRPr="00184B06">
        <w:rPr>
          <w:noProof w:val="0"/>
        </w:rPr>
        <w:t>ы</w:t>
      </w:r>
      <w:r w:rsidRPr="00F34E3B">
        <w:rPr>
          <w:noProof w:val="0"/>
          <w:lang w:val="en-US"/>
        </w:rPr>
        <w:t>)&lt;/span&gt;</w:t>
      </w:r>
    </w:p>
    <w:p w14:paraId="36021A8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class="value"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>().</w:t>
      </w:r>
      <w:proofErr w:type="spellStart"/>
      <w:r w:rsidRPr="00F34E3B">
        <w:rPr>
          <w:noProof w:val="0"/>
          <w:lang w:val="en-US"/>
        </w:rPr>
        <w:t>documentDetails.authors</w:t>
      </w:r>
      <w:proofErr w:type="spellEnd"/>
      <w:r w:rsidRPr="00F34E3B">
        <w:rPr>
          <w:noProof w:val="0"/>
          <w:lang w:val="en-US"/>
        </w:rPr>
        <w:t xml:space="preserve"> || '-' }}&lt;/span&gt;</w:t>
      </w:r>
    </w:p>
    <w:p w14:paraId="09C03A2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2E83E23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class="property-item"&gt;</w:t>
      </w:r>
    </w:p>
    <w:p w14:paraId="1489BE4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class="name"&gt;</w:t>
      </w:r>
      <w:r w:rsidRPr="00184B06">
        <w:rPr>
          <w:noProof w:val="0"/>
        </w:rPr>
        <w:t>Издатель</w:t>
      </w:r>
      <w:r w:rsidRPr="00F34E3B">
        <w:rPr>
          <w:noProof w:val="0"/>
          <w:lang w:val="en-US"/>
        </w:rPr>
        <w:t>&lt;/span&gt;</w:t>
      </w:r>
    </w:p>
    <w:p w14:paraId="03559E6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class="value"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>().</w:t>
      </w:r>
      <w:proofErr w:type="spellStart"/>
      <w:r w:rsidRPr="00F34E3B">
        <w:rPr>
          <w:noProof w:val="0"/>
          <w:lang w:val="en-US"/>
        </w:rPr>
        <w:t>documentDetails.publisherName</w:t>
      </w:r>
      <w:proofErr w:type="spellEnd"/>
      <w:r w:rsidRPr="00F34E3B">
        <w:rPr>
          <w:noProof w:val="0"/>
          <w:lang w:val="en-US"/>
        </w:rPr>
        <w:t xml:space="preserve"> || '-' }}&lt;/span&gt;</w:t>
      </w:r>
    </w:p>
    <w:p w14:paraId="06A9E1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3E372C0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class="property-item"&gt;</w:t>
      </w:r>
    </w:p>
    <w:p w14:paraId="65A1362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class="name"&gt;</w:t>
      </w:r>
      <w:r w:rsidRPr="00184B06">
        <w:rPr>
          <w:noProof w:val="0"/>
        </w:rPr>
        <w:t>Общее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время</w:t>
      </w:r>
      <w:r w:rsidRPr="00F34E3B">
        <w:rPr>
          <w:noProof w:val="0"/>
          <w:lang w:val="en-US"/>
        </w:rPr>
        <w:t>&lt;/span&gt;</w:t>
      </w:r>
    </w:p>
    <w:p w14:paraId="74A74AA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class="value"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totalReadingTime</w:t>
      </w:r>
      <w:proofErr w:type="spellEnd"/>
      <w:r w:rsidRPr="00F34E3B">
        <w:rPr>
          <w:noProof w:val="0"/>
          <w:lang w:val="en-US"/>
        </w:rPr>
        <w:t>() }}&lt;/span&gt;</w:t>
      </w:r>
    </w:p>
    <w:p w14:paraId="50E917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193A7A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class="property-item"&gt;</w:t>
      </w:r>
    </w:p>
    <w:p w14:paraId="7371FD1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class="name"&gt;</w:t>
      </w:r>
      <w:proofErr w:type="spellStart"/>
      <w:r w:rsidRPr="00184B06">
        <w:rPr>
          <w:noProof w:val="0"/>
        </w:rPr>
        <w:t>Посл</w:t>
      </w:r>
      <w:proofErr w:type="spellEnd"/>
      <w:r w:rsidRPr="00F34E3B">
        <w:rPr>
          <w:noProof w:val="0"/>
          <w:lang w:val="en-US"/>
        </w:rPr>
        <w:t xml:space="preserve">. </w:t>
      </w:r>
      <w:r w:rsidRPr="00184B06">
        <w:rPr>
          <w:noProof w:val="0"/>
        </w:rPr>
        <w:t>время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открытия</w:t>
      </w:r>
      <w:r w:rsidRPr="00F34E3B">
        <w:rPr>
          <w:noProof w:val="0"/>
          <w:lang w:val="en-US"/>
        </w:rPr>
        <w:t>&lt;/span&gt;</w:t>
      </w:r>
    </w:p>
    <w:p w14:paraId="77081D0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&lt;span class="value"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recentAccessTime</w:t>
      </w:r>
      <w:proofErr w:type="spellEnd"/>
      <w:r w:rsidRPr="00F34E3B">
        <w:rPr>
          <w:noProof w:val="0"/>
          <w:lang w:val="en-US"/>
        </w:rPr>
        <w:t>() }}&lt;/span&gt;</w:t>
      </w:r>
    </w:p>
    <w:p w14:paraId="0D4E40C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0E17E4CB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5B0F2B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class="actions"&gt;</w:t>
      </w:r>
    </w:p>
    <w:p w14:paraId="305B84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@if (</w:t>
      </w:r>
      <w:proofErr w:type="spellStart"/>
      <w:r w:rsidRPr="00F34E3B">
        <w:rPr>
          <w:noProof w:val="0"/>
          <w:lang w:val="en-US"/>
        </w:rPr>
        <w:t>showEditButton</w:t>
      </w:r>
      <w:proofErr w:type="spellEnd"/>
      <w:r w:rsidRPr="00F34E3B">
        <w:rPr>
          <w:noProof w:val="0"/>
          <w:lang w:val="en-US"/>
        </w:rPr>
        <w:t>) {</w:t>
      </w:r>
    </w:p>
    <w:p w14:paraId="41EEB46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&lt;button mat-icon-button (click)="</w:t>
      </w:r>
      <w:proofErr w:type="spellStart"/>
      <w:r w:rsidRPr="00F34E3B">
        <w:rPr>
          <w:noProof w:val="0"/>
          <w:lang w:val="en-US"/>
        </w:rPr>
        <w:t>handleEditEvent</w:t>
      </w:r>
      <w:proofErr w:type="spellEnd"/>
      <w:r w:rsidRPr="00F34E3B">
        <w:rPr>
          <w:noProof w:val="0"/>
          <w:lang w:val="en-US"/>
        </w:rPr>
        <w:t>($event)"&gt;</w:t>
      </w:r>
    </w:p>
    <w:p w14:paraId="7D8B524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&lt;mat-icon&gt;edit&lt;/mat-icon&gt;</w:t>
      </w:r>
    </w:p>
    <w:p w14:paraId="64E0EBA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    &lt;/button&gt;</w:t>
      </w:r>
    </w:p>
    <w:p w14:paraId="23BD286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</w:t>
      </w:r>
    </w:p>
    <w:p w14:paraId="2AC4D7B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@if (</w:t>
      </w:r>
      <w:proofErr w:type="spellStart"/>
      <w:r w:rsidRPr="00F34E3B">
        <w:rPr>
          <w:noProof w:val="0"/>
          <w:lang w:val="en-US"/>
        </w:rPr>
        <w:t>showDeleteButton</w:t>
      </w:r>
      <w:proofErr w:type="spellEnd"/>
      <w:r w:rsidRPr="00F34E3B">
        <w:rPr>
          <w:noProof w:val="0"/>
          <w:lang w:val="en-US"/>
        </w:rPr>
        <w:t>) {</w:t>
      </w:r>
    </w:p>
    <w:p w14:paraId="5C94FD9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&lt;button mat-icon-button (click)="</w:t>
      </w:r>
      <w:proofErr w:type="spellStart"/>
      <w:r w:rsidRPr="00F34E3B">
        <w:rPr>
          <w:noProof w:val="0"/>
          <w:lang w:val="en-US"/>
        </w:rPr>
        <w:t>handleDeleteEvent</w:t>
      </w:r>
      <w:proofErr w:type="spellEnd"/>
      <w:r w:rsidRPr="00F34E3B">
        <w:rPr>
          <w:noProof w:val="0"/>
          <w:lang w:val="en-US"/>
        </w:rPr>
        <w:t>($event)"&gt;</w:t>
      </w:r>
    </w:p>
    <w:p w14:paraId="5AD28A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&lt;mat-icon&gt;delete&lt;/mat-icon&gt;</w:t>
      </w:r>
    </w:p>
    <w:p w14:paraId="5A1F582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&lt;/button&gt;</w:t>
      </w:r>
    </w:p>
    <w:p w14:paraId="7F86B92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</w:t>
      </w:r>
    </w:p>
    <w:p w14:paraId="6E7AAC5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733374D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 @else {</w:t>
      </w:r>
    </w:p>
    <w:p w14:paraId="1815CB6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class="actions" [</w:t>
      </w:r>
      <w:proofErr w:type="spellStart"/>
      <w:proofErr w:type="gramStart"/>
      <w:r w:rsidRPr="00F34E3B">
        <w:rPr>
          <w:noProof w:val="0"/>
          <w:lang w:val="en-US"/>
        </w:rPr>
        <w:t>class.handset</w:t>
      </w:r>
      <w:proofErr w:type="spellEnd"/>
      <w:proofErr w:type="gram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r w:rsidRPr="00F34E3B">
        <w:rPr>
          <w:noProof w:val="0"/>
          <w:lang w:val="en-US"/>
        </w:rPr>
        <w:t>()"&gt;</w:t>
      </w:r>
    </w:p>
    <w:p w14:paraId="1728CE9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&lt;button mat-icon-button (click)="</w:t>
      </w:r>
      <w:proofErr w:type="spellStart"/>
      <w:r w:rsidRPr="00F34E3B">
        <w:rPr>
          <w:noProof w:val="0"/>
          <w:lang w:val="en-US"/>
        </w:rPr>
        <w:t>handleInfoClickEvent</w:t>
      </w:r>
      <w:proofErr w:type="spellEnd"/>
      <w:r w:rsidRPr="00F34E3B">
        <w:rPr>
          <w:noProof w:val="0"/>
          <w:lang w:val="en-US"/>
        </w:rPr>
        <w:t>($event)"&gt;</w:t>
      </w:r>
    </w:p>
    <w:p w14:paraId="138941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&lt;mat-icon&gt;info&lt;/mat-icon&gt;</w:t>
      </w:r>
    </w:p>
    <w:p w14:paraId="139842E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&lt;/button&gt;</w:t>
      </w:r>
    </w:p>
    <w:p w14:paraId="534AB8C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@if (</w:t>
      </w:r>
      <w:proofErr w:type="spellStart"/>
      <w:r w:rsidRPr="00F34E3B">
        <w:rPr>
          <w:noProof w:val="0"/>
          <w:lang w:val="en-US"/>
        </w:rPr>
        <w:t>showEditButton</w:t>
      </w:r>
      <w:proofErr w:type="spellEnd"/>
      <w:r w:rsidRPr="00F34E3B">
        <w:rPr>
          <w:noProof w:val="0"/>
          <w:lang w:val="en-US"/>
        </w:rPr>
        <w:t>) {</w:t>
      </w:r>
    </w:p>
    <w:p w14:paraId="749ED07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&lt;button mat-icon-button (click)="</w:t>
      </w:r>
      <w:proofErr w:type="spellStart"/>
      <w:r w:rsidRPr="00F34E3B">
        <w:rPr>
          <w:noProof w:val="0"/>
          <w:lang w:val="en-US"/>
        </w:rPr>
        <w:t>handleEditEvent</w:t>
      </w:r>
      <w:proofErr w:type="spellEnd"/>
      <w:r w:rsidRPr="00F34E3B">
        <w:rPr>
          <w:noProof w:val="0"/>
          <w:lang w:val="en-US"/>
        </w:rPr>
        <w:t>($event)"&gt;</w:t>
      </w:r>
    </w:p>
    <w:p w14:paraId="0BAFD42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&lt;mat-icon&gt;edit&lt;/mat-icon&gt;</w:t>
      </w:r>
    </w:p>
    <w:p w14:paraId="736A7FC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&lt;/button&gt;</w:t>
      </w:r>
    </w:p>
    <w:p w14:paraId="57B41A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</w:t>
      </w:r>
    </w:p>
    <w:p w14:paraId="335775C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@if (</w:t>
      </w:r>
      <w:proofErr w:type="spellStart"/>
      <w:r w:rsidRPr="00F34E3B">
        <w:rPr>
          <w:noProof w:val="0"/>
          <w:lang w:val="en-US"/>
        </w:rPr>
        <w:t>showDeleteButton</w:t>
      </w:r>
      <w:proofErr w:type="spellEnd"/>
      <w:r w:rsidRPr="00F34E3B">
        <w:rPr>
          <w:noProof w:val="0"/>
          <w:lang w:val="en-US"/>
        </w:rPr>
        <w:t>) {</w:t>
      </w:r>
    </w:p>
    <w:p w14:paraId="3D4D46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&lt;button mat-icon-button (click)="</w:t>
      </w:r>
      <w:proofErr w:type="spellStart"/>
      <w:r w:rsidRPr="00F34E3B">
        <w:rPr>
          <w:noProof w:val="0"/>
          <w:lang w:val="en-US"/>
        </w:rPr>
        <w:t>handleDeleteEvent</w:t>
      </w:r>
      <w:proofErr w:type="spellEnd"/>
      <w:r w:rsidRPr="00F34E3B">
        <w:rPr>
          <w:noProof w:val="0"/>
          <w:lang w:val="en-US"/>
        </w:rPr>
        <w:t>($event)"&gt;</w:t>
      </w:r>
    </w:p>
    <w:p w14:paraId="589970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&lt;mat-icon&gt;delete&lt;/mat-icon&gt;</w:t>
      </w:r>
    </w:p>
    <w:p w14:paraId="118F550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&lt;/button&gt;</w:t>
      </w:r>
    </w:p>
    <w:p w14:paraId="42BCAD5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</w:t>
      </w:r>
    </w:p>
    <w:p w14:paraId="5B5333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21DA865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5761754D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0DDEAC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&lt;/div&gt;</w:t>
      </w:r>
    </w:p>
    <w:p w14:paraId="59F27277" w14:textId="2FFC8562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B443A3">
        <w:rPr>
          <w:noProof w:val="0"/>
          <w:lang w:val="en-US"/>
        </w:rPr>
        <w:t xml:space="preserve"> book-list-</w:t>
      </w:r>
      <w:proofErr w:type="spellStart"/>
      <w:proofErr w:type="gramStart"/>
      <w:r w:rsidRPr="00B443A3">
        <w:rPr>
          <w:noProof w:val="0"/>
          <w:lang w:val="en-US"/>
        </w:rPr>
        <w:t>item.component</w:t>
      </w:r>
      <w:proofErr w:type="gramEnd"/>
      <w:r w:rsidRPr="00B443A3">
        <w:rPr>
          <w:noProof w:val="0"/>
          <w:lang w:val="en-US"/>
        </w:rPr>
        <w:t>.ts</w:t>
      </w:r>
      <w:proofErr w:type="spellEnd"/>
      <w:r w:rsidRPr="00B443A3">
        <w:rPr>
          <w:noProof w:val="0"/>
          <w:lang w:val="en-US"/>
        </w:rPr>
        <w:t>:</w:t>
      </w:r>
    </w:p>
    <w:p w14:paraId="451E2CE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31AE56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'app-book-list-item',</w:t>
      </w:r>
    </w:p>
    <w:p w14:paraId="084A230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'./book-list-item.component.html',</w:t>
      </w:r>
    </w:p>
    <w:p w14:paraId="1F2ECE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'./book-list-</w:t>
      </w:r>
      <w:proofErr w:type="spellStart"/>
      <w:r w:rsidRPr="00F34E3B">
        <w:rPr>
          <w:noProof w:val="0"/>
          <w:lang w:val="en-US"/>
        </w:rPr>
        <w:t>item.component.scss</w:t>
      </w:r>
      <w:proofErr w:type="spellEnd"/>
      <w:r w:rsidRPr="00F34E3B">
        <w:rPr>
          <w:noProof w:val="0"/>
          <w:lang w:val="en-US"/>
        </w:rPr>
        <w:t>',</w:t>
      </w:r>
    </w:p>
    <w:p w14:paraId="61BBF52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02B9A4E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26F703F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MatProgressBar</w:t>
      </w:r>
      <w:proofErr w:type="spellEnd"/>
      <w:r w:rsidRPr="00F34E3B">
        <w:rPr>
          <w:noProof w:val="0"/>
          <w:lang w:val="en-US"/>
        </w:rPr>
        <w:t>,</w:t>
      </w:r>
    </w:p>
    <w:p w14:paraId="6D5ECA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MatIconButton</w:t>
      </w:r>
      <w:proofErr w:type="spellEnd"/>
      <w:r w:rsidRPr="00F34E3B">
        <w:rPr>
          <w:noProof w:val="0"/>
          <w:lang w:val="en-US"/>
        </w:rPr>
        <w:t>,</w:t>
      </w:r>
    </w:p>
    <w:p w14:paraId="688BB02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</w:t>
      </w:r>
      <w:proofErr w:type="spellEnd"/>
      <w:r w:rsidRPr="00F34E3B">
        <w:rPr>
          <w:noProof w:val="0"/>
          <w:lang w:val="en-US"/>
        </w:rPr>
        <w:t>,</w:t>
      </w:r>
    </w:p>
    <w:p w14:paraId="51F264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NgOptimizedImage</w:t>
      </w:r>
      <w:proofErr w:type="spellEnd"/>
      <w:r w:rsidRPr="00F34E3B">
        <w:rPr>
          <w:noProof w:val="0"/>
          <w:lang w:val="en-US"/>
        </w:rPr>
        <w:t>,</w:t>
      </w:r>
    </w:p>
    <w:p w14:paraId="5B12A826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5C9AE2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552B84D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0193B7B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1AFBED9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BookListItemComponent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4DD70C0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DF561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EMPTY_PLACEHOLDER = '-';</w:t>
      </w:r>
    </w:p>
    <w:p w14:paraId="599C762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26D620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</w:t>
      </w:r>
      <w:proofErr w:type="gramStart"/>
      <w:r w:rsidRPr="00F34E3B">
        <w:rPr>
          <w:noProof w:val="0"/>
          <w:lang w:val="en-US"/>
        </w:rPr>
        <w:t>Input(</w:t>
      </w:r>
      <w:proofErr w:type="gramEnd"/>
      <w:r w:rsidRPr="00F34E3B">
        <w:rPr>
          <w:noProof w:val="0"/>
          <w:lang w:val="en-US"/>
        </w:rPr>
        <w:t>)</w:t>
      </w:r>
    </w:p>
    <w:p w14:paraId="19557DC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showEditButton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 xml:space="preserve"> = true;</w:t>
      </w:r>
    </w:p>
    <w:p w14:paraId="7FC81F9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</w:t>
      </w:r>
      <w:proofErr w:type="gramStart"/>
      <w:r w:rsidRPr="00F34E3B">
        <w:rPr>
          <w:noProof w:val="0"/>
          <w:lang w:val="en-US"/>
        </w:rPr>
        <w:t>Input(</w:t>
      </w:r>
      <w:proofErr w:type="gramEnd"/>
      <w:r w:rsidRPr="00F34E3B">
        <w:rPr>
          <w:noProof w:val="0"/>
          <w:lang w:val="en-US"/>
        </w:rPr>
        <w:t>)</w:t>
      </w:r>
    </w:p>
    <w:p w14:paraId="3B703F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showDeleteButton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 xml:space="preserve"> = true;</w:t>
      </w:r>
    </w:p>
    <w:p w14:paraId="5C3321E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</w:t>
      </w:r>
      <w:proofErr w:type="gramStart"/>
      <w:r w:rsidRPr="00F34E3B">
        <w:rPr>
          <w:noProof w:val="0"/>
          <w:lang w:val="en-US"/>
        </w:rPr>
        <w:t>Input(</w:t>
      </w:r>
      <w:proofErr w:type="gramEnd"/>
      <w:r w:rsidRPr="00F34E3B">
        <w:rPr>
          <w:noProof w:val="0"/>
          <w:lang w:val="en-US"/>
        </w:rPr>
        <w:t>)</w:t>
      </w:r>
    </w:p>
    <w:p w14:paraId="30A9060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showProgression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 xml:space="preserve"> = true;</w:t>
      </w:r>
    </w:p>
    <w:p w14:paraId="5F59AD62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E5D7D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infoClickEvent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);</w:t>
      </w:r>
    </w:p>
    <w:p w14:paraId="33988C8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editClickEvent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);</w:t>
      </w:r>
    </w:p>
    <w:p w14:paraId="7E54EF8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deleteClickEvent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output(</w:t>
      </w:r>
      <w:proofErr w:type="gramEnd"/>
      <w:r w:rsidRPr="00F34E3B">
        <w:rPr>
          <w:noProof w:val="0"/>
          <w:lang w:val="en-US"/>
        </w:rPr>
        <w:t>);</w:t>
      </w:r>
    </w:p>
    <w:p w14:paraId="1B774833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A197AC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input.required</w:t>
      </w:r>
      <w:proofErr w:type="spellEnd"/>
      <w:proofErr w:type="gram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&gt;();</w:t>
      </w:r>
    </w:p>
    <w:p w14:paraId="4E874116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5D8D65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image = </w:t>
      </w:r>
      <w:proofErr w:type="gramStart"/>
      <w:r w:rsidRPr="00F34E3B">
        <w:rPr>
          <w:noProof w:val="0"/>
          <w:lang w:val="en-US"/>
        </w:rPr>
        <w:t>computed(</w:t>
      </w:r>
      <w:proofErr w:type="gramEnd"/>
      <w:r w:rsidRPr="00F34E3B">
        <w:rPr>
          <w:noProof w:val="0"/>
          <w:lang w:val="en-US"/>
        </w:rPr>
        <w:t>() =&gt; {</w:t>
      </w:r>
    </w:p>
    <w:p w14:paraId="5AA2956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(</w:t>
      </w:r>
    </w:p>
    <w:p w14:paraId="2A4B52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domSanitizer.bypassSecurityTrustResourceUrl</w:t>
      </w:r>
      <w:proofErr w:type="spellEnd"/>
      <w:r w:rsidRPr="00F34E3B">
        <w:rPr>
          <w:noProof w:val="0"/>
          <w:lang w:val="en-US"/>
        </w:rPr>
        <w:t>(</w:t>
      </w:r>
    </w:p>
    <w:p w14:paraId="26AFE67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`${</w:t>
      </w:r>
      <w:proofErr w:type="spellStart"/>
      <w:proofErr w:type="gramStart"/>
      <w:r w:rsidRPr="00F34E3B">
        <w:rPr>
          <w:noProof w:val="0"/>
          <w:lang w:val="en-US"/>
        </w:rPr>
        <w:t>this.bookItem</w:t>
      </w:r>
      <w:proofErr w:type="spellEnd"/>
      <w:proofErr w:type="gramEnd"/>
      <w:r w:rsidRPr="00F34E3B">
        <w:rPr>
          <w:noProof w:val="0"/>
          <w:lang w:val="en-US"/>
        </w:rPr>
        <w:t>().</w:t>
      </w:r>
      <w:proofErr w:type="spellStart"/>
      <w:r w:rsidRPr="00F34E3B">
        <w:rPr>
          <w:noProof w:val="0"/>
          <w:lang w:val="en-US"/>
        </w:rPr>
        <w:t>documentDetails.thumbnailUrl</w:t>
      </w:r>
      <w:proofErr w:type="spellEnd"/>
      <w:r w:rsidRPr="00F34E3B">
        <w:rPr>
          <w:noProof w:val="0"/>
          <w:lang w:val="en-US"/>
        </w:rPr>
        <w:t>}`,</w:t>
      </w:r>
    </w:p>
    <w:p w14:paraId="4529CD8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) ?? '/assets/images/noimage.png'</w:t>
      </w:r>
    </w:p>
    <w:p w14:paraId="6FBEB3D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);</w:t>
      </w:r>
    </w:p>
    <w:p w14:paraId="0207473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6C4383F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52A47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progressionValue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computed(</w:t>
      </w:r>
      <w:proofErr w:type="gramEnd"/>
      <w:r w:rsidRPr="00F34E3B">
        <w:rPr>
          <w:noProof w:val="0"/>
          <w:lang w:val="en-US"/>
        </w:rPr>
        <w:t>() =&gt; {</w:t>
      </w:r>
    </w:p>
    <w:p w14:paraId="720D1B4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item = </w:t>
      </w:r>
      <w:proofErr w:type="spellStart"/>
      <w:proofErr w:type="gramStart"/>
      <w:r w:rsidRPr="00F34E3B">
        <w:rPr>
          <w:noProof w:val="0"/>
          <w:lang w:val="en-US"/>
        </w:rPr>
        <w:t>this.bookItem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7BDB713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lastViewedPage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item.stats?.</w:t>
      </w:r>
      <w:proofErr w:type="spellStart"/>
      <w:proofErr w:type="gramEnd"/>
      <w:r w:rsidRPr="00F34E3B">
        <w:rPr>
          <w:noProof w:val="0"/>
          <w:lang w:val="en-US"/>
        </w:rPr>
        <w:t>lastViewedPage</w:t>
      </w:r>
      <w:proofErr w:type="spellEnd"/>
      <w:r w:rsidRPr="00F34E3B">
        <w:rPr>
          <w:noProof w:val="0"/>
          <w:lang w:val="en-US"/>
        </w:rPr>
        <w:t xml:space="preserve"> ?? 0;</w:t>
      </w:r>
    </w:p>
    <w:p w14:paraId="2C942F4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pageCount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item.documentDetails.pageCount</w:t>
      </w:r>
      <w:proofErr w:type="spellEnd"/>
      <w:proofErr w:type="gramEnd"/>
      <w:r w:rsidRPr="00F34E3B">
        <w:rPr>
          <w:noProof w:val="0"/>
          <w:lang w:val="en-US"/>
        </w:rPr>
        <w:t xml:space="preserve"> ?? 0;</w:t>
      </w:r>
    </w:p>
    <w:p w14:paraId="4BE6122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r w:rsidRPr="00F34E3B">
        <w:rPr>
          <w:noProof w:val="0"/>
          <w:lang w:val="en-US"/>
        </w:rPr>
        <w:t>Math.round</w:t>
      </w:r>
      <w:proofErr w:type="spellEnd"/>
      <w:r w:rsidRPr="00F34E3B">
        <w:rPr>
          <w:noProof w:val="0"/>
          <w:lang w:val="en-US"/>
        </w:rPr>
        <w:t>((</w:t>
      </w:r>
      <w:proofErr w:type="spellStart"/>
      <w:r w:rsidRPr="00F34E3B">
        <w:rPr>
          <w:noProof w:val="0"/>
          <w:lang w:val="en-US"/>
        </w:rPr>
        <w:t>lastViewedPage</w:t>
      </w:r>
      <w:proofErr w:type="spellEnd"/>
      <w:r w:rsidRPr="00F34E3B">
        <w:rPr>
          <w:noProof w:val="0"/>
          <w:lang w:val="en-US"/>
        </w:rPr>
        <w:t xml:space="preserve"> / </w:t>
      </w:r>
      <w:proofErr w:type="spellStart"/>
      <w:r w:rsidRPr="00F34E3B">
        <w:rPr>
          <w:noProof w:val="0"/>
          <w:lang w:val="en-US"/>
        </w:rPr>
        <w:t>pageCount</w:t>
      </w:r>
      <w:proofErr w:type="spellEnd"/>
      <w:r w:rsidRPr="00F34E3B">
        <w:rPr>
          <w:noProof w:val="0"/>
          <w:lang w:val="en-US"/>
        </w:rPr>
        <w:t>) * 100);</w:t>
      </w:r>
    </w:p>
    <w:p w14:paraId="545342D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19377EA2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101C8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totalReadingTime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computed(</w:t>
      </w:r>
      <w:proofErr w:type="gramEnd"/>
      <w:r w:rsidRPr="00F34E3B">
        <w:rPr>
          <w:noProof w:val="0"/>
          <w:lang w:val="en-US"/>
        </w:rPr>
        <w:t>() =&gt; {</w:t>
      </w:r>
    </w:p>
    <w:p w14:paraId="3C757A1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const item = </w:t>
      </w:r>
      <w:proofErr w:type="spellStart"/>
      <w:proofErr w:type="gramStart"/>
      <w:r w:rsidRPr="00F34E3B">
        <w:rPr>
          <w:noProof w:val="0"/>
          <w:lang w:val="en-US"/>
        </w:rPr>
        <w:t>this.bookItem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01D9A8E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totalReadingTimeInSec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item.stats?.</w:t>
      </w:r>
      <w:proofErr w:type="spellStart"/>
      <w:proofErr w:type="gramEnd"/>
      <w:r w:rsidRPr="00F34E3B">
        <w:rPr>
          <w:noProof w:val="0"/>
          <w:lang w:val="en-US"/>
        </w:rPr>
        <w:t>totalReadingTime</w:t>
      </w:r>
      <w:proofErr w:type="spellEnd"/>
      <w:r w:rsidRPr="00F34E3B">
        <w:rPr>
          <w:noProof w:val="0"/>
          <w:lang w:val="en-US"/>
        </w:rPr>
        <w:t xml:space="preserve"> ?? 0;</w:t>
      </w:r>
    </w:p>
    <w:p w14:paraId="1631CEC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(</w:t>
      </w:r>
      <w:proofErr w:type="spellStart"/>
      <w:r w:rsidRPr="00F34E3B">
        <w:rPr>
          <w:noProof w:val="0"/>
          <w:lang w:val="en-US"/>
        </w:rPr>
        <w:t>totalReadingTimeInSec</w:t>
      </w:r>
      <w:proofErr w:type="spellEnd"/>
      <w:r w:rsidRPr="00F34E3B">
        <w:rPr>
          <w:noProof w:val="0"/>
          <w:lang w:val="en-US"/>
        </w:rPr>
        <w:t xml:space="preserve"> === 0) {</w:t>
      </w:r>
    </w:p>
    <w:p w14:paraId="0FD79EB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return '-';</w:t>
      </w:r>
    </w:p>
    <w:p w14:paraId="5DF08FD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70CB489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1AD34C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duration = </w:t>
      </w:r>
      <w:proofErr w:type="spellStart"/>
      <w:proofErr w:type="gramStart"/>
      <w:r w:rsidRPr="00F34E3B">
        <w:rPr>
          <w:noProof w:val="0"/>
          <w:lang w:val="en-US"/>
        </w:rPr>
        <w:t>intervalToDuration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{ start: 0, end: </w:t>
      </w:r>
      <w:proofErr w:type="spellStart"/>
      <w:r w:rsidRPr="00F34E3B">
        <w:rPr>
          <w:noProof w:val="0"/>
          <w:lang w:val="en-US"/>
        </w:rPr>
        <w:t>totalReadingTimeInSec</w:t>
      </w:r>
      <w:proofErr w:type="spellEnd"/>
      <w:r w:rsidRPr="00F34E3B">
        <w:rPr>
          <w:noProof w:val="0"/>
          <w:lang w:val="en-US"/>
        </w:rPr>
        <w:t xml:space="preserve"> * 1000 });</w:t>
      </w:r>
    </w:p>
    <w:p w14:paraId="2CCF9C3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proofErr w:type="gramStart"/>
      <w:r w:rsidRPr="00F34E3B">
        <w:rPr>
          <w:noProof w:val="0"/>
          <w:lang w:val="en-US"/>
        </w:rPr>
        <w:t>formatDuration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duration, { zero: true, locale: </w:t>
      </w:r>
      <w:proofErr w:type="spellStart"/>
      <w:r w:rsidRPr="00F34E3B">
        <w:rPr>
          <w:noProof w:val="0"/>
          <w:lang w:val="en-US"/>
        </w:rPr>
        <w:t>ru</w:t>
      </w:r>
      <w:proofErr w:type="spellEnd"/>
      <w:r w:rsidRPr="00F34E3B">
        <w:rPr>
          <w:noProof w:val="0"/>
          <w:lang w:val="en-US"/>
        </w:rPr>
        <w:t xml:space="preserve"> });</w:t>
      </w:r>
    </w:p>
    <w:p w14:paraId="33A92B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7BEECE5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36F91C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recentAccessTime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computed(</w:t>
      </w:r>
      <w:proofErr w:type="gramEnd"/>
      <w:r w:rsidRPr="00F34E3B">
        <w:rPr>
          <w:noProof w:val="0"/>
          <w:lang w:val="en-US"/>
        </w:rPr>
        <w:t>() =&gt; {</w:t>
      </w:r>
    </w:p>
    <w:p w14:paraId="3A37C6D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item = </w:t>
      </w:r>
      <w:proofErr w:type="spellStart"/>
      <w:proofErr w:type="gramStart"/>
      <w:r w:rsidRPr="00F34E3B">
        <w:rPr>
          <w:noProof w:val="0"/>
          <w:lang w:val="en-US"/>
        </w:rPr>
        <w:t>this.bookItem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08D53B7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</w:t>
      </w:r>
      <w:proofErr w:type="spellStart"/>
      <w:r w:rsidRPr="00F34E3B">
        <w:rPr>
          <w:noProof w:val="0"/>
          <w:lang w:val="en-US"/>
        </w:rPr>
        <w:t>item</w:t>
      </w:r>
      <w:proofErr w:type="gramEnd"/>
      <w:r w:rsidRPr="00F34E3B">
        <w:rPr>
          <w:noProof w:val="0"/>
          <w:lang w:val="en-US"/>
        </w:rPr>
        <w:t>.stats</w:t>
      </w:r>
      <w:proofErr w:type="spellEnd"/>
      <w:r w:rsidRPr="00F34E3B">
        <w:rPr>
          <w:noProof w:val="0"/>
          <w:lang w:val="en-US"/>
        </w:rPr>
        <w:t xml:space="preserve"> || !</w:t>
      </w:r>
      <w:proofErr w:type="spellStart"/>
      <w:r w:rsidRPr="00F34E3B">
        <w:rPr>
          <w:noProof w:val="0"/>
          <w:lang w:val="en-US"/>
        </w:rPr>
        <w:t>item.stats.recentAccessTime</w:t>
      </w:r>
      <w:proofErr w:type="spellEnd"/>
      <w:r w:rsidRPr="00F34E3B">
        <w:rPr>
          <w:noProof w:val="0"/>
          <w:lang w:val="en-US"/>
        </w:rPr>
        <w:t>)</w:t>
      </w:r>
    </w:p>
    <w:p w14:paraId="775737F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return </w:t>
      </w:r>
      <w:proofErr w:type="spellStart"/>
      <w:proofErr w:type="gramStart"/>
      <w:r w:rsidRPr="00F34E3B">
        <w:rPr>
          <w:noProof w:val="0"/>
          <w:lang w:val="en-US"/>
        </w:rPr>
        <w:t>this.EMPTY</w:t>
      </w:r>
      <w:proofErr w:type="gramEnd"/>
      <w:r w:rsidRPr="00F34E3B">
        <w:rPr>
          <w:noProof w:val="0"/>
          <w:lang w:val="en-US"/>
        </w:rPr>
        <w:t>_PLACEHOLDER</w:t>
      </w:r>
      <w:proofErr w:type="spellEnd"/>
      <w:r w:rsidRPr="00F34E3B">
        <w:rPr>
          <w:noProof w:val="0"/>
          <w:lang w:val="en-US"/>
        </w:rPr>
        <w:t>;</w:t>
      </w:r>
    </w:p>
    <w:p w14:paraId="680BFD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gramStart"/>
      <w:r w:rsidRPr="00F34E3B">
        <w:rPr>
          <w:noProof w:val="0"/>
          <w:lang w:val="en-US"/>
        </w:rPr>
        <w:t>format(</w:t>
      </w:r>
      <w:proofErr w:type="spellStart"/>
      <w:proofErr w:type="gramEnd"/>
      <w:r w:rsidRPr="00F34E3B">
        <w:rPr>
          <w:noProof w:val="0"/>
          <w:lang w:val="en-US"/>
        </w:rPr>
        <w:t>item.stats.recentAccessTime</w:t>
      </w:r>
      <w:proofErr w:type="spellEnd"/>
      <w:r w:rsidRPr="00F34E3B">
        <w:rPr>
          <w:noProof w:val="0"/>
          <w:lang w:val="en-US"/>
        </w:rPr>
        <w:t>, 'dd-MM-</w:t>
      </w:r>
      <w:proofErr w:type="spellStart"/>
      <w:r w:rsidRPr="00F34E3B">
        <w:rPr>
          <w:noProof w:val="0"/>
          <w:lang w:val="en-US"/>
        </w:rPr>
        <w:t>yyyy</w:t>
      </w:r>
      <w:proofErr w:type="spell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HH:mm</w:t>
      </w:r>
      <w:proofErr w:type="spellEnd"/>
      <w:r w:rsidRPr="00F34E3B">
        <w:rPr>
          <w:noProof w:val="0"/>
          <w:lang w:val="en-US"/>
        </w:rPr>
        <w:t>');</w:t>
      </w:r>
    </w:p>
    <w:p w14:paraId="2F07912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5059481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C302F1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toSignal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breakpointObserver.observe</w:t>
      </w:r>
      <w:proofErr w:type="spellEnd"/>
      <w:r w:rsidRPr="00F34E3B">
        <w:rPr>
          <w:noProof w:val="0"/>
          <w:lang w:val="en-US"/>
        </w:rPr>
        <w:t>([</w:t>
      </w:r>
      <w:proofErr w:type="spellStart"/>
      <w:r w:rsidRPr="00F34E3B">
        <w:rPr>
          <w:noProof w:val="0"/>
          <w:lang w:val="en-US"/>
        </w:rPr>
        <w:t>Breakpoints.Handset</w:t>
      </w:r>
      <w:proofErr w:type="spellEnd"/>
      <w:r w:rsidRPr="00F34E3B">
        <w:rPr>
          <w:noProof w:val="0"/>
          <w:lang w:val="en-US"/>
        </w:rPr>
        <w:t>])</w:t>
      </w:r>
    </w:p>
    <w:p w14:paraId="2F8A71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.pipe</w:t>
      </w:r>
      <w:proofErr w:type="gramEnd"/>
      <w:r w:rsidRPr="00F34E3B">
        <w:rPr>
          <w:noProof w:val="0"/>
          <w:lang w:val="en-US"/>
        </w:rPr>
        <w:t xml:space="preserve">(map((result) =&gt; </w:t>
      </w:r>
      <w:proofErr w:type="spellStart"/>
      <w:r w:rsidRPr="00F34E3B">
        <w:rPr>
          <w:noProof w:val="0"/>
          <w:lang w:val="en-US"/>
        </w:rPr>
        <w:t>result.matches</w:t>
      </w:r>
      <w:proofErr w:type="spellEnd"/>
      <w:r w:rsidRPr="00F34E3B">
        <w:rPr>
          <w:noProof w:val="0"/>
          <w:lang w:val="en-US"/>
        </w:rPr>
        <w:t>)));</w:t>
      </w:r>
    </w:p>
    <w:p w14:paraId="6D294D7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48CEA4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0D0473F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breakpointObserver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BreakpointObserver</w:t>
      </w:r>
      <w:proofErr w:type="spellEnd"/>
      <w:r w:rsidRPr="00F34E3B">
        <w:rPr>
          <w:noProof w:val="0"/>
          <w:lang w:val="en-US"/>
        </w:rPr>
        <w:t>,</w:t>
      </w:r>
    </w:p>
    <w:p w14:paraId="7EE0CFB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domSanitizer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DomSanitizer</w:t>
      </w:r>
      <w:proofErr w:type="spellEnd"/>
      <w:r w:rsidRPr="00F34E3B">
        <w:rPr>
          <w:noProof w:val="0"/>
          <w:lang w:val="en-US"/>
        </w:rPr>
        <w:t>,</w:t>
      </w:r>
    </w:p>
    <w:p w14:paraId="118CD62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</w:t>
      </w:r>
    </w:p>
    <w:p w14:paraId="62FF6A3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B9A5242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A52BA7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handleEditEvent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event: </w:t>
      </w:r>
      <w:proofErr w:type="spellStart"/>
      <w:r w:rsidRPr="00F34E3B">
        <w:rPr>
          <w:noProof w:val="0"/>
          <w:lang w:val="en-US"/>
        </w:rPr>
        <w:t>MouseEvent</w:t>
      </w:r>
      <w:proofErr w:type="spellEnd"/>
      <w:r w:rsidRPr="00F34E3B">
        <w:rPr>
          <w:noProof w:val="0"/>
          <w:lang w:val="en-US"/>
        </w:rPr>
        <w:t>): void {</w:t>
      </w:r>
    </w:p>
    <w:p w14:paraId="02C8574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event.stopPropagation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5AC7FAE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this.editClickEvent.emit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44F25D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0FF63F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0AB29E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handleDeleteEvent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event: </w:t>
      </w:r>
      <w:proofErr w:type="spellStart"/>
      <w:r w:rsidRPr="00F34E3B">
        <w:rPr>
          <w:noProof w:val="0"/>
          <w:lang w:val="en-US"/>
        </w:rPr>
        <w:t>MouseEvent</w:t>
      </w:r>
      <w:proofErr w:type="spellEnd"/>
      <w:r w:rsidRPr="00F34E3B">
        <w:rPr>
          <w:noProof w:val="0"/>
          <w:lang w:val="en-US"/>
        </w:rPr>
        <w:t>): void {</w:t>
      </w:r>
    </w:p>
    <w:p w14:paraId="4173C36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event.stopPropagation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111C5EF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this.deleteClickEvent.emit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087454D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1E89D64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3EAEFE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handleInfoClickEvent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event: </w:t>
      </w:r>
      <w:proofErr w:type="spellStart"/>
      <w:r w:rsidRPr="00F34E3B">
        <w:rPr>
          <w:noProof w:val="0"/>
          <w:lang w:val="en-US"/>
        </w:rPr>
        <w:t>MouseEvent</w:t>
      </w:r>
      <w:proofErr w:type="spellEnd"/>
      <w:r w:rsidRPr="00F34E3B">
        <w:rPr>
          <w:noProof w:val="0"/>
          <w:lang w:val="en-US"/>
        </w:rPr>
        <w:t>): void {</w:t>
      </w:r>
    </w:p>
    <w:p w14:paraId="6701499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event.stopPropagation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377181F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this.infoClickEvent.emit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1894E07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273097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04CABB3" w14:textId="1614AE12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7863E317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book-list-view.component.html:</w:t>
      </w:r>
    </w:p>
    <w:p w14:paraId="2B0BED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&lt;mat-action-list id="book-list" [</w:t>
      </w:r>
      <w:proofErr w:type="spellStart"/>
      <w:proofErr w:type="gramStart"/>
      <w:r w:rsidRPr="00F34E3B">
        <w:rPr>
          <w:noProof w:val="0"/>
          <w:lang w:val="en-US"/>
        </w:rPr>
        <w:t>style.gap.px</w:t>
      </w:r>
      <w:proofErr w:type="spellEnd"/>
      <w:proofErr w:type="gramEnd"/>
      <w:r w:rsidRPr="00F34E3B">
        <w:rPr>
          <w:noProof w:val="0"/>
          <w:lang w:val="en-US"/>
        </w:rPr>
        <w:t>]="LIST_ITEM_GAP_PX"&gt;</w:t>
      </w:r>
    </w:p>
    <w:p w14:paraId="0398BE4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@for (book of </w:t>
      </w:r>
      <w:proofErr w:type="gramStart"/>
      <w:r w:rsidRPr="00F34E3B">
        <w:rPr>
          <w:noProof w:val="0"/>
          <w:lang w:val="en-US"/>
        </w:rPr>
        <w:t>books(</w:t>
      </w:r>
      <w:proofErr w:type="gramEnd"/>
      <w:r w:rsidRPr="00F34E3B">
        <w:rPr>
          <w:noProof w:val="0"/>
          <w:lang w:val="en-US"/>
        </w:rPr>
        <w:t>); track $index) {</w:t>
      </w:r>
    </w:p>
    <w:p w14:paraId="15C8C5C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&lt;button mat-list-item (click)="</w:t>
      </w:r>
      <w:proofErr w:type="spellStart"/>
      <w:r w:rsidRPr="00F34E3B">
        <w:rPr>
          <w:noProof w:val="0"/>
          <w:lang w:val="en-US"/>
        </w:rPr>
        <w:t>handleOpenItemEvent</w:t>
      </w:r>
      <w:proofErr w:type="spellEnd"/>
      <w:r w:rsidRPr="00F34E3B">
        <w:rPr>
          <w:noProof w:val="0"/>
          <w:lang w:val="en-US"/>
        </w:rPr>
        <w:t>(book)"&gt;</w:t>
      </w:r>
    </w:p>
    <w:p w14:paraId="5258DD5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&lt;app-book-list-item</w:t>
      </w:r>
    </w:p>
    <w:p w14:paraId="362FBE8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="above"</w:t>
      </w:r>
    </w:p>
    <w:p w14:paraId="60AD00C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[</w:t>
      </w:r>
      <w:proofErr w:type="spellStart"/>
      <w:proofErr w:type="gramStart"/>
      <w:r w:rsidRPr="00F34E3B">
        <w:rPr>
          <w:noProof w:val="0"/>
          <w:lang w:val="en-US"/>
        </w:rPr>
        <w:t>style.height</w:t>
      </w:r>
      <w:proofErr w:type="gramEnd"/>
      <w:r w:rsidRPr="00F34E3B">
        <w:rPr>
          <w:noProof w:val="0"/>
          <w:lang w:val="en-US"/>
        </w:rPr>
        <w:t>.px</w:t>
      </w:r>
      <w:proofErr w:type="spellEnd"/>
      <w:r w:rsidRPr="00F34E3B">
        <w:rPr>
          <w:noProof w:val="0"/>
          <w:lang w:val="en-US"/>
        </w:rPr>
        <w:t>]="LIST_ITEM_HEIGHT_PX"</w:t>
      </w:r>
    </w:p>
    <w:p w14:paraId="6804CEC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[</w:t>
      </w:r>
      <w:proofErr w:type="spellStart"/>
      <w:r w:rsidRPr="00F34E3B">
        <w:rPr>
          <w:noProof w:val="0"/>
          <w:lang w:val="en-US"/>
        </w:rPr>
        <w:t>bookItem</w:t>
      </w:r>
      <w:proofErr w:type="spellEnd"/>
      <w:r w:rsidRPr="00F34E3B">
        <w:rPr>
          <w:noProof w:val="0"/>
          <w:lang w:val="en-US"/>
        </w:rPr>
        <w:t>]="book"</w:t>
      </w:r>
    </w:p>
    <w:p w14:paraId="1B7D905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[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]="</w:t>
      </w:r>
      <w:proofErr w:type="spellStart"/>
      <w:proofErr w:type="gramStart"/>
      <w:r w:rsidRPr="00F34E3B">
        <w:rPr>
          <w:noProof w:val="0"/>
          <w:lang w:val="en-US"/>
        </w:rPr>
        <w:t>book.documentDetails.title</w:t>
      </w:r>
      <w:proofErr w:type="spellEnd"/>
      <w:proofErr w:type="gramEnd"/>
      <w:r w:rsidRPr="00F34E3B">
        <w:rPr>
          <w:noProof w:val="0"/>
          <w:lang w:val="en-US"/>
        </w:rPr>
        <w:t xml:space="preserve"> ?? ''"</w:t>
      </w:r>
    </w:p>
    <w:p w14:paraId="3B184B7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[</w:t>
      </w:r>
      <w:proofErr w:type="spellStart"/>
      <w:r w:rsidRPr="00F34E3B">
        <w:rPr>
          <w:noProof w:val="0"/>
          <w:lang w:val="en-US"/>
        </w:rPr>
        <w:t>showEditButton</w:t>
      </w:r>
      <w:proofErr w:type="spellEnd"/>
      <w:r w:rsidRPr="00F34E3B">
        <w:rPr>
          <w:noProof w:val="0"/>
          <w:lang w:val="en-US"/>
        </w:rPr>
        <w:t>]="</w:t>
      </w:r>
      <w:proofErr w:type="spellStart"/>
      <w:proofErr w:type="gramStart"/>
      <w:r w:rsidRPr="00F34E3B">
        <w:rPr>
          <w:noProof w:val="0"/>
          <w:lang w:val="en-US"/>
        </w:rPr>
        <w:t>showEditButton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</w:t>
      </w:r>
    </w:p>
    <w:p w14:paraId="2E136AC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[</w:t>
      </w:r>
      <w:proofErr w:type="spellStart"/>
      <w:r w:rsidRPr="00F34E3B">
        <w:rPr>
          <w:noProof w:val="0"/>
          <w:lang w:val="en-US"/>
        </w:rPr>
        <w:t>showDeleteButton</w:t>
      </w:r>
      <w:proofErr w:type="spellEnd"/>
      <w:r w:rsidRPr="00F34E3B">
        <w:rPr>
          <w:noProof w:val="0"/>
          <w:lang w:val="en-US"/>
        </w:rPr>
        <w:t>]="</w:t>
      </w:r>
      <w:proofErr w:type="spellStart"/>
      <w:proofErr w:type="gramStart"/>
      <w:r w:rsidRPr="00F34E3B">
        <w:rPr>
          <w:noProof w:val="0"/>
          <w:lang w:val="en-US"/>
        </w:rPr>
        <w:t>showDeleteButton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</w:t>
      </w:r>
    </w:p>
    <w:p w14:paraId="39F4DCC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(</w:t>
      </w:r>
      <w:proofErr w:type="spellStart"/>
      <w:r w:rsidRPr="00F34E3B">
        <w:rPr>
          <w:noProof w:val="0"/>
          <w:lang w:val="en-US"/>
        </w:rPr>
        <w:t>infoClickEvent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handleInfoItemEvent</w:t>
      </w:r>
      <w:proofErr w:type="spellEnd"/>
      <w:r w:rsidRPr="00F34E3B">
        <w:rPr>
          <w:noProof w:val="0"/>
          <w:lang w:val="en-US"/>
        </w:rPr>
        <w:t>(book)"</w:t>
      </w:r>
    </w:p>
    <w:p w14:paraId="01C7129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(</w:t>
      </w:r>
      <w:proofErr w:type="spellStart"/>
      <w:r w:rsidRPr="00F34E3B">
        <w:rPr>
          <w:noProof w:val="0"/>
          <w:lang w:val="en-US"/>
        </w:rPr>
        <w:t>editClickEvent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handleEditItemEvent</w:t>
      </w:r>
      <w:proofErr w:type="spellEnd"/>
      <w:r w:rsidRPr="00F34E3B">
        <w:rPr>
          <w:noProof w:val="0"/>
          <w:lang w:val="en-US"/>
        </w:rPr>
        <w:t>(book)"</w:t>
      </w:r>
    </w:p>
    <w:p w14:paraId="4D200E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(</w:t>
      </w:r>
      <w:proofErr w:type="spellStart"/>
      <w:r w:rsidRPr="00F34E3B">
        <w:rPr>
          <w:noProof w:val="0"/>
          <w:lang w:val="en-US"/>
        </w:rPr>
        <w:t>deleteClickEvent</w:t>
      </w:r>
      <w:proofErr w:type="spellEnd"/>
      <w:r w:rsidRPr="00F34E3B">
        <w:rPr>
          <w:noProof w:val="0"/>
          <w:lang w:val="en-US"/>
        </w:rPr>
        <w:t>)="</w:t>
      </w:r>
      <w:proofErr w:type="spellStart"/>
      <w:r w:rsidRPr="00F34E3B">
        <w:rPr>
          <w:noProof w:val="0"/>
          <w:lang w:val="en-US"/>
        </w:rPr>
        <w:t>handleDeleteItemEvent</w:t>
      </w:r>
      <w:proofErr w:type="spellEnd"/>
      <w:r w:rsidRPr="00F34E3B">
        <w:rPr>
          <w:noProof w:val="0"/>
          <w:lang w:val="en-US"/>
        </w:rPr>
        <w:t>(book)"</w:t>
      </w:r>
    </w:p>
    <w:p w14:paraId="61E0FAE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&gt;</w:t>
      </w:r>
    </w:p>
    <w:p w14:paraId="0F06C6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&lt;/app-book-list-item&gt;</w:t>
      </w:r>
    </w:p>
    <w:p w14:paraId="11FD51B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&lt;/button&gt;</w:t>
      </w:r>
    </w:p>
    <w:p w14:paraId="3E33CE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581D28D4" w14:textId="04F63544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&lt;/mat-action-list&gt;</w:t>
      </w:r>
    </w:p>
    <w:p w14:paraId="765CE2CB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book-list-</w:t>
      </w:r>
      <w:proofErr w:type="spellStart"/>
      <w:proofErr w:type="gramStart"/>
      <w:r w:rsidRPr="00F34E3B">
        <w:rPr>
          <w:noProof w:val="0"/>
          <w:lang w:val="en-US"/>
        </w:rPr>
        <w:t>view.component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64758E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import {</w:t>
      </w:r>
    </w:p>
    <w:p w14:paraId="0CD6FF0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AfterViewInit</w:t>
      </w:r>
      <w:proofErr w:type="spellEnd"/>
      <w:r w:rsidRPr="00F34E3B">
        <w:rPr>
          <w:noProof w:val="0"/>
          <w:lang w:val="en-US"/>
        </w:rPr>
        <w:t>,</w:t>
      </w:r>
    </w:p>
    <w:p w14:paraId="2F03ABB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ChangeDetectionStrategy</w:t>
      </w:r>
      <w:proofErr w:type="spellEnd"/>
      <w:r w:rsidRPr="00F34E3B">
        <w:rPr>
          <w:noProof w:val="0"/>
          <w:lang w:val="en-US"/>
        </w:rPr>
        <w:t>,</w:t>
      </w:r>
    </w:p>
    <w:p w14:paraId="3ADFF12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Component,</w:t>
      </w:r>
    </w:p>
    <w:p w14:paraId="3C329B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>,</w:t>
      </w:r>
    </w:p>
    <w:p w14:paraId="7C767C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ElementRef</w:t>
      </w:r>
      <w:proofErr w:type="spellEnd"/>
      <w:r w:rsidRPr="00F34E3B">
        <w:rPr>
          <w:noProof w:val="0"/>
          <w:lang w:val="en-US"/>
        </w:rPr>
        <w:t>,</w:t>
      </w:r>
    </w:p>
    <w:p w14:paraId="6888E09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input,</w:t>
      </w:r>
    </w:p>
    <w:p w14:paraId="661BDB5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output,</w:t>
      </w:r>
    </w:p>
    <w:p w14:paraId="55BA691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 from '@angular/core';</w:t>
      </w:r>
    </w:p>
    <w:p w14:paraId="6B5E01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takeUntilDestroyed</w:t>
      </w:r>
      <w:proofErr w:type="spellEnd"/>
      <w:proofErr w:type="gramEnd"/>
      <w:r w:rsidRPr="00F34E3B">
        <w:rPr>
          <w:noProof w:val="0"/>
          <w:lang w:val="en-US"/>
        </w:rPr>
        <w:t xml:space="preserve"> } from '@angular/core/</w:t>
      </w:r>
      <w:proofErr w:type="spellStart"/>
      <w:r w:rsidRPr="00F34E3B">
        <w:rPr>
          <w:noProof w:val="0"/>
          <w:lang w:val="en-US"/>
        </w:rPr>
        <w:t>rxjs</w:t>
      </w:r>
      <w:proofErr w:type="spellEnd"/>
      <w:r w:rsidRPr="00F34E3B">
        <w:rPr>
          <w:noProof w:val="0"/>
          <w:lang w:val="en-US"/>
        </w:rPr>
        <w:t>-interop';</w:t>
      </w:r>
    </w:p>
    <w:p w14:paraId="1062DE0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End"/>
      <w:r w:rsidRPr="00F34E3B">
        <w:rPr>
          <w:noProof w:val="0"/>
          <w:lang w:val="en-US"/>
        </w:rPr>
        <w:t xml:space="preserve"> } from '@core/</w:t>
      </w:r>
      <w:proofErr w:type="spellStart"/>
      <w:r w:rsidRPr="00F34E3B">
        <w:rPr>
          <w:noProof w:val="0"/>
          <w:lang w:val="en-US"/>
        </w:rPr>
        <w:t>dtos</w:t>
      </w:r>
      <w:proofErr w:type="spellEnd"/>
      <w:r w:rsidRPr="00F34E3B">
        <w:rPr>
          <w:noProof w:val="0"/>
          <w:lang w:val="en-US"/>
        </w:rPr>
        <w:t>/</w:t>
      </w:r>
      <w:proofErr w:type="spellStart"/>
      <w:r w:rsidRPr="00F34E3B">
        <w:rPr>
          <w:noProof w:val="0"/>
          <w:lang w:val="en-US"/>
        </w:rPr>
        <w:t>BookManager.Application.Common.DTOs</w:t>
      </w:r>
      <w:proofErr w:type="spellEnd"/>
      <w:r w:rsidRPr="00F34E3B">
        <w:rPr>
          <w:noProof w:val="0"/>
          <w:lang w:val="en-US"/>
        </w:rPr>
        <w:t>';</w:t>
      </w:r>
    </w:p>
    <w:p w14:paraId="3BED5E7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debounceTime</w:t>
      </w:r>
      <w:proofErr w:type="spellEnd"/>
      <w:proofErr w:type="gramEnd"/>
      <w:r w:rsidRPr="00F34E3B">
        <w:rPr>
          <w:noProof w:val="0"/>
          <w:lang w:val="en-US"/>
        </w:rPr>
        <w:t xml:space="preserve">, </w:t>
      </w:r>
      <w:proofErr w:type="spellStart"/>
      <w:r w:rsidRPr="00F34E3B">
        <w:rPr>
          <w:noProof w:val="0"/>
          <w:lang w:val="en-US"/>
        </w:rPr>
        <w:t>fromEvent</w:t>
      </w:r>
      <w:proofErr w:type="spellEnd"/>
      <w:r w:rsidRPr="00F34E3B">
        <w:rPr>
          <w:noProof w:val="0"/>
          <w:lang w:val="en-US"/>
        </w:rPr>
        <w:t xml:space="preserve"> } from '</w:t>
      </w:r>
      <w:proofErr w:type="spellStart"/>
      <w:r w:rsidRPr="00F34E3B">
        <w:rPr>
          <w:noProof w:val="0"/>
          <w:lang w:val="en-US"/>
        </w:rPr>
        <w:t>rxjs</w:t>
      </w:r>
      <w:proofErr w:type="spellEnd"/>
      <w:r w:rsidRPr="00F34E3B">
        <w:rPr>
          <w:noProof w:val="0"/>
          <w:lang w:val="en-US"/>
        </w:rPr>
        <w:t>';</w:t>
      </w:r>
    </w:p>
    <w:p w14:paraId="1C4E72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MatActionList</w:t>
      </w:r>
      <w:proofErr w:type="spellEnd"/>
      <w:proofErr w:type="gramEnd"/>
      <w:r w:rsidRPr="00F34E3B">
        <w:rPr>
          <w:noProof w:val="0"/>
          <w:lang w:val="en-US"/>
        </w:rPr>
        <w:t xml:space="preserve">, </w:t>
      </w:r>
      <w:proofErr w:type="spellStart"/>
      <w:r w:rsidRPr="00F34E3B">
        <w:rPr>
          <w:noProof w:val="0"/>
          <w:lang w:val="en-US"/>
        </w:rPr>
        <w:t>MatListItem</w:t>
      </w:r>
      <w:proofErr w:type="spellEnd"/>
      <w:r w:rsidRPr="00F34E3B">
        <w:rPr>
          <w:noProof w:val="0"/>
          <w:lang w:val="en-US"/>
        </w:rPr>
        <w:t xml:space="preserve"> } from '@angular/material/list';</w:t>
      </w:r>
    </w:p>
    <w:p w14:paraId="0890F53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proofErr w:type="gramEnd"/>
      <w:r w:rsidRPr="00F34E3B">
        <w:rPr>
          <w:noProof w:val="0"/>
          <w:lang w:val="en-US"/>
        </w:rPr>
        <w:t xml:space="preserve"> } from '@angular/material/tooltip';</w:t>
      </w:r>
    </w:p>
    <w:p w14:paraId="3C1D021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import </w:t>
      </w:r>
      <w:proofErr w:type="gramStart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BookListItemComponent</w:t>
      </w:r>
      <w:proofErr w:type="spellEnd"/>
      <w:proofErr w:type="gramEnd"/>
      <w:r w:rsidRPr="00F34E3B">
        <w:rPr>
          <w:noProof w:val="0"/>
          <w:lang w:val="en-US"/>
        </w:rPr>
        <w:t xml:space="preserve"> } from '@core/components/book-list-item/book-list-</w:t>
      </w:r>
      <w:proofErr w:type="spellStart"/>
      <w:r w:rsidRPr="00F34E3B">
        <w:rPr>
          <w:noProof w:val="0"/>
          <w:lang w:val="en-US"/>
        </w:rPr>
        <w:t>item.component</w:t>
      </w:r>
      <w:proofErr w:type="spellEnd"/>
      <w:r w:rsidRPr="00F34E3B">
        <w:rPr>
          <w:noProof w:val="0"/>
          <w:lang w:val="en-US"/>
        </w:rPr>
        <w:t>';</w:t>
      </w:r>
    </w:p>
    <w:p w14:paraId="3FE54F5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B22B96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5E2F0EE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'app-book-list-view',</w:t>
      </w:r>
    </w:p>
    <w:p w14:paraId="4E5BFBD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'./book-list-view.component.html',</w:t>
      </w:r>
    </w:p>
    <w:p w14:paraId="39D8BF2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'./book-list-</w:t>
      </w:r>
      <w:proofErr w:type="spellStart"/>
      <w:r w:rsidRPr="00F34E3B">
        <w:rPr>
          <w:noProof w:val="0"/>
          <w:lang w:val="en-US"/>
        </w:rPr>
        <w:t>view.component.scss</w:t>
      </w:r>
      <w:proofErr w:type="spellEnd"/>
      <w:r w:rsidRPr="00F34E3B">
        <w:rPr>
          <w:noProof w:val="0"/>
          <w:lang w:val="en-US"/>
        </w:rPr>
        <w:t>',</w:t>
      </w:r>
    </w:p>
    <w:p w14:paraId="4B2AB5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4084CA4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414FF12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MatActionList</w:t>
      </w:r>
      <w:proofErr w:type="spellEnd"/>
      <w:r w:rsidRPr="00F34E3B">
        <w:rPr>
          <w:noProof w:val="0"/>
          <w:lang w:val="en-US"/>
        </w:rPr>
        <w:t>,</w:t>
      </w:r>
    </w:p>
    <w:p w14:paraId="32E2972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MatListItem</w:t>
      </w:r>
      <w:proofErr w:type="spellEnd"/>
      <w:r w:rsidRPr="00F34E3B">
        <w:rPr>
          <w:noProof w:val="0"/>
          <w:lang w:val="en-US"/>
        </w:rPr>
        <w:t>,</w:t>
      </w:r>
    </w:p>
    <w:p w14:paraId="39CE231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,</w:t>
      </w:r>
    </w:p>
    <w:p w14:paraId="3424F4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BookListItemComponent</w:t>
      </w:r>
      <w:proofErr w:type="spellEnd"/>
      <w:r w:rsidRPr="00F34E3B">
        <w:rPr>
          <w:noProof w:val="0"/>
          <w:lang w:val="en-US"/>
        </w:rPr>
        <w:t>,</w:t>
      </w:r>
    </w:p>
    <w:p w14:paraId="08BF4072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2C1812C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3295536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25AE75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30DCE2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BookListViewComponent</w:t>
      </w:r>
      <w:proofErr w:type="spellEnd"/>
      <w:r w:rsidRPr="00F34E3B">
        <w:rPr>
          <w:noProof w:val="0"/>
          <w:lang w:val="en-US"/>
        </w:rPr>
        <w:t xml:space="preserve"> implements </w:t>
      </w:r>
      <w:proofErr w:type="spellStart"/>
      <w:r w:rsidRPr="00F34E3B">
        <w:rPr>
          <w:noProof w:val="0"/>
          <w:lang w:val="en-US"/>
        </w:rPr>
        <w:t>AfterViewInit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24F6598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9D61FB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showEditButton</w:t>
      </w:r>
      <w:proofErr w:type="spellEnd"/>
      <w:r w:rsidRPr="00F34E3B">
        <w:rPr>
          <w:noProof w:val="0"/>
          <w:lang w:val="en-US"/>
        </w:rPr>
        <w:t xml:space="preserve"> = input(true);</w:t>
      </w:r>
    </w:p>
    <w:p w14:paraId="468C3AE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showDeleteButton</w:t>
      </w:r>
      <w:proofErr w:type="spellEnd"/>
      <w:r w:rsidRPr="00F34E3B">
        <w:rPr>
          <w:noProof w:val="0"/>
          <w:lang w:val="en-US"/>
        </w:rPr>
        <w:t xml:space="preserve"> = input(true);</w:t>
      </w:r>
    </w:p>
    <w:p w14:paraId="0CBC6DF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books = </w:t>
      </w:r>
      <w:proofErr w:type="spellStart"/>
      <w:proofErr w:type="gramStart"/>
      <w:r w:rsidRPr="00F34E3B">
        <w:rPr>
          <w:noProof w:val="0"/>
          <w:lang w:val="en-US"/>
        </w:rPr>
        <w:t>input.required</w:t>
      </w:r>
      <w:proofErr w:type="spellEnd"/>
      <w:proofErr w:type="gram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[]&gt;();</w:t>
      </w:r>
    </w:p>
    <w:p w14:paraId="33D3392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9437AC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openItemEvent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CC9412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infoItemEvent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0FD5B63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editItemEvent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14BAFF5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deleteItemEvent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64E1A2E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numOfVisibleItemsChangeEvent</w:t>
      </w:r>
      <w:proofErr w:type="spellEnd"/>
      <w:r w:rsidRPr="00F34E3B">
        <w:rPr>
          <w:noProof w:val="0"/>
          <w:lang w:val="en-US"/>
        </w:rPr>
        <w:t xml:space="preserve"> = output&lt;number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F32BDD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8AA107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RESIZE_DEBOUNCE_TIME = 200;</w:t>
      </w:r>
    </w:p>
    <w:p w14:paraId="4F45740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LIST_ITEM_HEIGHT_PX = 130;</w:t>
      </w:r>
    </w:p>
    <w:p w14:paraId="3680F42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LIST_ITEM_GAP_PX = 14;</w:t>
      </w:r>
    </w:p>
    <w:p w14:paraId="0C2269B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F3D344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0A0BF3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hostElement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ElementRef</w:t>
      </w:r>
      <w:proofErr w:type="spellEnd"/>
      <w:r w:rsidRPr="00F34E3B">
        <w:rPr>
          <w:noProof w:val="0"/>
          <w:lang w:val="en-US"/>
        </w:rPr>
        <w:t>,</w:t>
      </w:r>
    </w:p>
    <w:p w14:paraId="07815A1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>,</w:t>
      </w:r>
    </w:p>
    <w:p w14:paraId="086AEA8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</w:t>
      </w:r>
    </w:p>
    <w:p w14:paraId="08B3BDF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28AA74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C40621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ngAfterViewInit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5D005D7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fromEvent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window, 'resize')</w:t>
      </w:r>
    </w:p>
    <w:p w14:paraId="720F0FF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.pipe</w:t>
      </w:r>
      <w:proofErr w:type="gramEnd"/>
      <w:r w:rsidRPr="00F34E3B">
        <w:rPr>
          <w:noProof w:val="0"/>
          <w:lang w:val="en-US"/>
        </w:rPr>
        <w:t>(</w:t>
      </w:r>
    </w:p>
    <w:p w14:paraId="46E3B6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debounceTime</w:t>
      </w:r>
      <w:proofErr w:type="spellEnd"/>
      <w:r w:rsidRPr="00F34E3B">
        <w:rPr>
          <w:noProof w:val="0"/>
          <w:lang w:val="en-US"/>
        </w:rPr>
        <w:t>(</w:t>
      </w:r>
      <w:proofErr w:type="spellStart"/>
      <w:proofErr w:type="gramStart"/>
      <w:r w:rsidRPr="00F34E3B">
        <w:rPr>
          <w:noProof w:val="0"/>
          <w:lang w:val="en-US"/>
        </w:rPr>
        <w:t>this.RESIZE</w:t>
      </w:r>
      <w:proofErr w:type="gramEnd"/>
      <w:r w:rsidRPr="00F34E3B">
        <w:rPr>
          <w:noProof w:val="0"/>
          <w:lang w:val="en-US"/>
        </w:rPr>
        <w:t>_DEBOUNCE_TIME</w:t>
      </w:r>
      <w:proofErr w:type="spellEnd"/>
      <w:r w:rsidRPr="00F34E3B">
        <w:rPr>
          <w:noProof w:val="0"/>
          <w:lang w:val="en-US"/>
        </w:rPr>
        <w:t>),</w:t>
      </w:r>
    </w:p>
    <w:p w14:paraId="28CC8D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takeUntilDestroyed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>),</w:t>
      </w:r>
    </w:p>
    <w:p w14:paraId="4A5B8ED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)</w:t>
      </w:r>
    </w:p>
    <w:p w14:paraId="3583463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.subscribe</w:t>
      </w:r>
      <w:proofErr w:type="gramEnd"/>
      <w:r w:rsidRPr="00F34E3B">
        <w:rPr>
          <w:noProof w:val="0"/>
          <w:lang w:val="en-US"/>
        </w:rPr>
        <w:t>(() =&gt;</w:t>
      </w:r>
    </w:p>
    <w:p w14:paraId="082A69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gramStart"/>
      <w:r w:rsidRPr="00F34E3B">
        <w:rPr>
          <w:noProof w:val="0"/>
          <w:lang w:val="en-US"/>
        </w:rPr>
        <w:t>this.numOfVisibleItemsChangeEvent.emit</w:t>
      </w:r>
      <w:proofErr w:type="gramEnd"/>
      <w:r w:rsidRPr="00F34E3B">
        <w:rPr>
          <w:noProof w:val="0"/>
          <w:lang w:val="en-US"/>
        </w:rPr>
        <w:t>(this._countVisibleItems()),</w:t>
      </w:r>
    </w:p>
    <w:p w14:paraId="5E13B2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);</w:t>
      </w:r>
    </w:p>
    <w:p w14:paraId="34B20AE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this.numOfVisibleItemsChangeEvent.emit</w:t>
      </w:r>
      <w:proofErr w:type="gramEnd"/>
      <w:r w:rsidRPr="00F34E3B">
        <w:rPr>
          <w:noProof w:val="0"/>
          <w:lang w:val="en-US"/>
        </w:rPr>
        <w:t>(this._countVisibleItems());</w:t>
      </w:r>
    </w:p>
    <w:p w14:paraId="2D59C01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console.log(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countVisibleItems</w:t>
      </w:r>
      <w:proofErr w:type="spellEnd"/>
      <w:r w:rsidRPr="00F34E3B">
        <w:rPr>
          <w:noProof w:val="0"/>
          <w:lang w:val="en-US"/>
        </w:rPr>
        <w:t>());</w:t>
      </w:r>
    </w:p>
    <w:p w14:paraId="672B5A0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052A457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1B7CE8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handleOpenItemEvent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437B0B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this.openItemEvent.emit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626B79E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50308316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021B99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handleInfoItemEvent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58DA6E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this.infoItemEvent.emit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4ED247E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41CBAE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D3B689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handleDeleteItemEvent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): void {</w:t>
      </w:r>
    </w:p>
    <w:p w14:paraId="3B29457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this.deleteItemEvent.emit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395BF9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88506F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269B56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handleEditItemEvent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) {</w:t>
      </w:r>
    </w:p>
    <w:p w14:paraId="6C622C8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this.editItemEvent.emit</w:t>
      </w:r>
      <w:proofErr w:type="spellEnd"/>
      <w:proofErr w:type="gramEnd"/>
      <w:r w:rsidRPr="00F34E3B">
        <w:rPr>
          <w:noProof w:val="0"/>
          <w:lang w:val="en-US"/>
        </w:rPr>
        <w:t>(book);</w:t>
      </w:r>
    </w:p>
    <w:p w14:paraId="0D5322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4964C11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951B06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private _</w:t>
      </w:r>
      <w:proofErr w:type="spellStart"/>
      <w:proofErr w:type="gramStart"/>
      <w:r w:rsidRPr="00F34E3B">
        <w:rPr>
          <w:noProof w:val="0"/>
          <w:lang w:val="en-US"/>
        </w:rPr>
        <w:t>countVisibleItems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number {</w:t>
      </w:r>
    </w:p>
    <w:p w14:paraId="0DE9601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hostStyles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getComputedStyle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hostElement.nativeElement</w:t>
      </w:r>
      <w:proofErr w:type="spellEnd"/>
      <w:r w:rsidRPr="00F34E3B">
        <w:rPr>
          <w:noProof w:val="0"/>
          <w:lang w:val="en-US"/>
        </w:rPr>
        <w:t>);</w:t>
      </w:r>
    </w:p>
    <w:p w14:paraId="4D1767A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height = </w:t>
      </w:r>
      <w:proofErr w:type="spellStart"/>
      <w:proofErr w:type="gramStart"/>
      <w:r w:rsidRPr="00F34E3B">
        <w:rPr>
          <w:noProof w:val="0"/>
          <w:lang w:val="en-US"/>
        </w:rPr>
        <w:t>parseInt</w:t>
      </w:r>
      <w:proofErr w:type="spellEnd"/>
      <w:r w:rsidRPr="00F34E3B">
        <w:rPr>
          <w:noProof w:val="0"/>
          <w:lang w:val="en-US"/>
        </w:rPr>
        <w:t>(</w:t>
      </w:r>
      <w:proofErr w:type="spellStart"/>
      <w:proofErr w:type="gramEnd"/>
      <w:r w:rsidRPr="00F34E3B">
        <w:rPr>
          <w:noProof w:val="0"/>
          <w:lang w:val="en-US"/>
        </w:rPr>
        <w:t>hostStyles.getPropertyValue</w:t>
      </w:r>
      <w:proofErr w:type="spellEnd"/>
      <w:r w:rsidRPr="00F34E3B">
        <w:rPr>
          <w:noProof w:val="0"/>
          <w:lang w:val="en-US"/>
        </w:rPr>
        <w:t>('height'));</w:t>
      </w:r>
    </w:p>
    <w:p w14:paraId="15F07F0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r w:rsidRPr="00F34E3B">
        <w:rPr>
          <w:noProof w:val="0"/>
          <w:lang w:val="en-US"/>
        </w:rPr>
        <w:t>Math.round</w:t>
      </w:r>
      <w:proofErr w:type="spellEnd"/>
      <w:r w:rsidRPr="00F34E3B">
        <w:rPr>
          <w:noProof w:val="0"/>
          <w:lang w:val="en-US"/>
        </w:rPr>
        <w:t>(</w:t>
      </w:r>
    </w:p>
    <w:p w14:paraId="464732E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height / (</w:t>
      </w:r>
      <w:proofErr w:type="spellStart"/>
      <w:proofErr w:type="gramStart"/>
      <w:r w:rsidRPr="00F34E3B">
        <w:rPr>
          <w:noProof w:val="0"/>
          <w:lang w:val="en-US"/>
        </w:rPr>
        <w:t>this.LIST</w:t>
      </w:r>
      <w:proofErr w:type="gramEnd"/>
      <w:r w:rsidRPr="00F34E3B">
        <w:rPr>
          <w:noProof w:val="0"/>
          <w:lang w:val="en-US"/>
        </w:rPr>
        <w:t>_ITEM_HEIGHT_PX</w:t>
      </w:r>
      <w:proofErr w:type="spellEnd"/>
      <w:r w:rsidRPr="00F34E3B">
        <w:rPr>
          <w:noProof w:val="0"/>
          <w:lang w:val="en-US"/>
        </w:rPr>
        <w:t xml:space="preserve"> + </w:t>
      </w:r>
      <w:proofErr w:type="spellStart"/>
      <w:r w:rsidRPr="00F34E3B">
        <w:rPr>
          <w:noProof w:val="0"/>
          <w:lang w:val="en-US"/>
        </w:rPr>
        <w:t>this.LIST_ITEM_GAP_PX</w:t>
      </w:r>
      <w:proofErr w:type="spellEnd"/>
      <w:r w:rsidRPr="00F34E3B">
        <w:rPr>
          <w:noProof w:val="0"/>
          <w:lang w:val="en-US"/>
        </w:rPr>
        <w:t>),</w:t>
      </w:r>
    </w:p>
    <w:p w14:paraId="347964B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);</w:t>
      </w:r>
    </w:p>
    <w:p w14:paraId="3019D0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9660FB3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606F09F" w14:textId="6E58F9B4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>}</w:t>
      </w:r>
    </w:p>
    <w:p w14:paraId="3C8417E6" w14:textId="77777777" w:rsidR="00197A74" w:rsidRPr="00B443A3" w:rsidRDefault="00197A74" w:rsidP="00B443A3">
      <w:pPr>
        <w:pStyle w:val="affc"/>
        <w:rPr>
          <w:lang w:val="en-US"/>
        </w:rPr>
      </w:pPr>
      <w:r w:rsidRPr="00184B06">
        <w:t>Файл</w:t>
      </w:r>
      <w:r w:rsidRPr="00B443A3">
        <w:rPr>
          <w:lang w:val="en-US"/>
        </w:rPr>
        <w:t xml:space="preserve"> main-layout.component.html:</w:t>
      </w:r>
    </w:p>
    <w:p w14:paraId="3295B8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&lt;mat-</w:t>
      </w:r>
      <w:proofErr w:type="spellStart"/>
      <w:r w:rsidRPr="00F34E3B">
        <w:rPr>
          <w:noProof w:val="0"/>
          <w:lang w:val="en-US"/>
        </w:rPr>
        <w:t>sidenav</w:t>
      </w:r>
      <w:proofErr w:type="spellEnd"/>
      <w:r w:rsidRPr="00F34E3B">
        <w:rPr>
          <w:noProof w:val="0"/>
          <w:lang w:val="en-US"/>
        </w:rPr>
        <w:t>-container&gt;</w:t>
      </w:r>
    </w:p>
    <w:p w14:paraId="34DDD2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@if </w:t>
      </w:r>
      <w:proofErr w:type="gramStart"/>
      <w:r w:rsidRPr="00F34E3B">
        <w:rPr>
          <w:noProof w:val="0"/>
          <w:lang w:val="en-US"/>
        </w:rPr>
        <w:t>(!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proofErr w:type="gramEnd"/>
      <w:r w:rsidRPr="00F34E3B">
        <w:rPr>
          <w:noProof w:val="0"/>
          <w:lang w:val="en-US"/>
        </w:rPr>
        <w:t xml:space="preserve">() &amp;&amp; </w:t>
      </w:r>
      <w:proofErr w:type="spellStart"/>
      <w:r w:rsidRPr="00F34E3B">
        <w:rPr>
          <w:noProof w:val="0"/>
          <w:lang w:val="en-US"/>
        </w:rPr>
        <w:t>isSignedIn</w:t>
      </w:r>
      <w:proofErr w:type="spellEnd"/>
      <w:r w:rsidRPr="00F34E3B">
        <w:rPr>
          <w:noProof w:val="0"/>
          <w:lang w:val="en-US"/>
        </w:rPr>
        <w:t>()) {</w:t>
      </w:r>
    </w:p>
    <w:p w14:paraId="3CCF316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</w:t>
      </w:r>
      <w:proofErr w:type="spellStart"/>
      <w:r w:rsidRPr="00F34E3B">
        <w:rPr>
          <w:noProof w:val="0"/>
          <w:lang w:val="en-US"/>
        </w:rPr>
        <w:t>sidenav</w:t>
      </w:r>
      <w:proofErr w:type="spellEnd"/>
    </w:p>
    <w:p w14:paraId="73A82F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[mode]=</w:t>
      </w:r>
      <w:proofErr w:type="gramStart"/>
      <w:r w:rsidRPr="00F34E3B">
        <w:rPr>
          <w:noProof w:val="0"/>
          <w:lang w:val="en-US"/>
        </w:rPr>
        <w:t>"!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proofErr w:type="gramEnd"/>
      <w:r w:rsidRPr="00F34E3B">
        <w:rPr>
          <w:noProof w:val="0"/>
          <w:lang w:val="en-US"/>
        </w:rPr>
        <w:t>() ? 'side</w:t>
      </w:r>
      <w:proofErr w:type="gramStart"/>
      <w:r w:rsidRPr="00F34E3B">
        <w:rPr>
          <w:noProof w:val="0"/>
          <w:lang w:val="en-US"/>
        </w:rPr>
        <w:t>' :</w:t>
      </w:r>
      <w:proofErr w:type="gramEnd"/>
      <w:r w:rsidRPr="00F34E3B">
        <w:rPr>
          <w:noProof w:val="0"/>
          <w:lang w:val="en-US"/>
        </w:rPr>
        <w:t xml:space="preserve"> 'over'"</w:t>
      </w:r>
    </w:p>
    <w:p w14:paraId="1631AE4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</w:t>
      </w:r>
      <w:proofErr w:type="spellStart"/>
      <w:proofErr w:type="gramStart"/>
      <w:r w:rsidRPr="00F34E3B">
        <w:rPr>
          <w:noProof w:val="0"/>
          <w:lang w:val="en-US"/>
        </w:rPr>
        <w:t>class.expanded</w:t>
      </w:r>
      <w:proofErr w:type="spellEnd"/>
      <w:proofErr w:type="gram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</w:t>
      </w:r>
    </w:p>
    <w:p w14:paraId="0AF8206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</w:t>
      </w:r>
      <w:proofErr w:type="spellStart"/>
      <w:r w:rsidRPr="00F34E3B">
        <w:rPr>
          <w:noProof w:val="0"/>
          <w:lang w:val="en-US"/>
        </w:rPr>
        <w:t>fixedInViewport</w:t>
      </w:r>
      <w:proofErr w:type="spellEnd"/>
      <w:r w:rsidRPr="00F34E3B">
        <w:rPr>
          <w:noProof w:val="0"/>
          <w:lang w:val="en-US"/>
        </w:rPr>
        <w:t>]="true"</w:t>
      </w:r>
    </w:p>
    <w:p w14:paraId="6C00E3B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[(opened</w:t>
      </w:r>
      <w:proofErr w:type="gramStart"/>
      <w:r w:rsidRPr="00F34E3B">
        <w:rPr>
          <w:noProof w:val="0"/>
          <w:lang w:val="en-US"/>
        </w:rPr>
        <w:t>)]=</w:t>
      </w:r>
      <w:proofErr w:type="gramEnd"/>
      <w:r w:rsidRPr="00F34E3B">
        <w:rPr>
          <w:noProof w:val="0"/>
          <w:lang w:val="en-US"/>
        </w:rPr>
        <w:t>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</w:t>
      </w:r>
    </w:p>
    <w:p w14:paraId="792DCA4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&gt;</w:t>
      </w:r>
    </w:p>
    <w:p w14:paraId="6CB7344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class="internal-</w:t>
      </w:r>
      <w:proofErr w:type="spellStart"/>
      <w:r w:rsidRPr="00F34E3B">
        <w:rPr>
          <w:noProof w:val="0"/>
          <w:lang w:val="en-US"/>
        </w:rPr>
        <w:t>sidenav</w:t>
      </w:r>
      <w:proofErr w:type="spellEnd"/>
      <w:r w:rsidRPr="00F34E3B">
        <w:rPr>
          <w:noProof w:val="0"/>
          <w:lang w:val="en-US"/>
        </w:rPr>
        <w:t>"&gt;</w:t>
      </w:r>
    </w:p>
    <w:p w14:paraId="4B5C8FA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&lt;mat-nav-list&gt;</w:t>
      </w:r>
    </w:p>
    <w:p w14:paraId="3900FF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&lt;a mat-list-item</w:t>
      </w:r>
    </w:p>
    <w:p w14:paraId="7668AD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="</w:t>
      </w:r>
      <w:r w:rsidRPr="00184B06">
        <w:rPr>
          <w:noProof w:val="0"/>
        </w:rPr>
        <w:t>Раскрыть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панель</w:t>
      </w:r>
      <w:r w:rsidRPr="00F34E3B">
        <w:rPr>
          <w:noProof w:val="0"/>
          <w:lang w:val="en-US"/>
        </w:rPr>
        <w:t>"</w:t>
      </w:r>
    </w:p>
    <w:p w14:paraId="28CD45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="right"</w:t>
      </w:r>
    </w:p>
    <w:p w14:paraId="65F03A4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[</w:t>
      </w:r>
      <w:proofErr w:type="spellStart"/>
      <w:r w:rsidRPr="00F34E3B">
        <w:rPr>
          <w:noProof w:val="0"/>
          <w:lang w:val="en-US"/>
        </w:rPr>
        <w:t>matTooltipDisabled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</w:t>
      </w:r>
    </w:p>
    <w:p w14:paraId="4BF9B76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(click)="</w:t>
      </w:r>
      <w:proofErr w:type="spellStart"/>
      <w:proofErr w:type="gramStart"/>
      <w:r w:rsidRPr="00F34E3B">
        <w:rPr>
          <w:noProof w:val="0"/>
          <w:lang w:val="en-US"/>
        </w:rPr>
        <w:t>toggleSidenav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45FCAD1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 </w:t>
      </w:r>
      <w:proofErr w:type="spellStart"/>
      <w:r w:rsidRPr="00F34E3B">
        <w:rPr>
          <w:noProof w:val="0"/>
          <w:lang w:val="en-US"/>
        </w:rPr>
        <w:t>matListItemIcon</w:t>
      </w:r>
      <w:proofErr w:type="spellEnd"/>
      <w:r w:rsidRPr="00F34E3B">
        <w:rPr>
          <w:noProof w:val="0"/>
          <w:lang w:val="en-US"/>
        </w:rPr>
        <w:t>&gt;menu&lt;/mat-icon&gt;</w:t>
      </w:r>
    </w:p>
    <w:p w14:paraId="09888B8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&lt;div </w:t>
      </w:r>
      <w:proofErr w:type="spellStart"/>
      <w:r w:rsidRPr="00F34E3B">
        <w:rPr>
          <w:noProof w:val="0"/>
          <w:lang w:val="en-US"/>
        </w:rPr>
        <w:t>matListItemTitle</w:t>
      </w:r>
      <w:proofErr w:type="spellEnd"/>
      <w:r w:rsidRPr="00F34E3B">
        <w:rPr>
          <w:noProof w:val="0"/>
          <w:lang w:val="en-US"/>
        </w:rPr>
        <w:t xml:space="preserve"> *</w:t>
      </w:r>
      <w:proofErr w:type="spellStart"/>
      <w:r w:rsidRPr="00F34E3B">
        <w:rPr>
          <w:noProof w:val="0"/>
          <w:lang w:val="en-US"/>
        </w:rPr>
        <w:t>ngIf</w:t>
      </w:r>
      <w:proofErr w:type="spellEnd"/>
      <w:r w:rsidRPr="00F34E3B">
        <w:rPr>
          <w:noProof w:val="0"/>
          <w:lang w:val="en-US"/>
        </w:rPr>
        <w:t>="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"&gt;</w:t>
      </w:r>
      <w:r w:rsidRPr="00184B06">
        <w:rPr>
          <w:noProof w:val="0"/>
        </w:rPr>
        <w:t>Закрыть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панель</w:t>
      </w:r>
      <w:r w:rsidRPr="00F34E3B">
        <w:rPr>
          <w:noProof w:val="0"/>
          <w:lang w:val="en-US"/>
        </w:rPr>
        <w:t>&lt;/div&gt;</w:t>
      </w:r>
    </w:p>
    <w:p w14:paraId="565D2A1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&lt;/a&gt;</w:t>
      </w:r>
    </w:p>
    <w:p w14:paraId="4F244D62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EB975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@for (route of </w:t>
      </w:r>
      <w:proofErr w:type="spellStart"/>
      <w:r w:rsidRPr="00F34E3B">
        <w:rPr>
          <w:noProof w:val="0"/>
          <w:lang w:val="en-US"/>
        </w:rPr>
        <w:t>routeLinks</w:t>
      </w:r>
      <w:proofErr w:type="spellEnd"/>
      <w:r w:rsidRPr="00F34E3B">
        <w:rPr>
          <w:noProof w:val="0"/>
          <w:lang w:val="en-US"/>
        </w:rPr>
        <w:t>; track $index) {</w:t>
      </w:r>
    </w:p>
    <w:p w14:paraId="6BE550B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&lt;a</w:t>
      </w:r>
    </w:p>
    <w:p w14:paraId="5756132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mat-list-item</w:t>
      </w:r>
    </w:p>
    <w:p w14:paraId="1C2ACD6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</w:t>
      </w:r>
      <w:proofErr w:type="spellStart"/>
      <w:r w:rsidRPr="00F34E3B">
        <w:rPr>
          <w:noProof w:val="0"/>
          <w:lang w:val="en-US"/>
        </w:rPr>
        <w:t>routerLinkActive</w:t>
      </w:r>
      <w:proofErr w:type="spellEnd"/>
      <w:r w:rsidRPr="00F34E3B">
        <w:rPr>
          <w:noProof w:val="0"/>
          <w:lang w:val="en-US"/>
        </w:rPr>
        <w:t>="active"</w:t>
      </w:r>
    </w:p>
    <w:p w14:paraId="31171F1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="right"</w:t>
      </w:r>
    </w:p>
    <w:p w14:paraId="5F10AF6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[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]="route.name"</w:t>
      </w:r>
    </w:p>
    <w:p w14:paraId="1E264B3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[</w:t>
      </w:r>
      <w:proofErr w:type="spellStart"/>
      <w:r w:rsidRPr="00F34E3B">
        <w:rPr>
          <w:noProof w:val="0"/>
          <w:lang w:val="en-US"/>
        </w:rPr>
        <w:t>matTooltipDisabled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</w:t>
      </w:r>
    </w:p>
    <w:p w14:paraId="3E20C21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[</w:t>
      </w:r>
      <w:proofErr w:type="spellStart"/>
      <w:r w:rsidRPr="00F34E3B">
        <w:rPr>
          <w:noProof w:val="0"/>
          <w:lang w:val="en-US"/>
        </w:rPr>
        <w:t>routerLinkActiveOptions</w:t>
      </w:r>
      <w:proofErr w:type="spellEnd"/>
      <w:r w:rsidRPr="00F34E3B">
        <w:rPr>
          <w:noProof w:val="0"/>
          <w:lang w:val="en-US"/>
        </w:rPr>
        <w:t>]=</w:t>
      </w:r>
      <w:proofErr w:type="gramStart"/>
      <w:r w:rsidRPr="00F34E3B">
        <w:rPr>
          <w:noProof w:val="0"/>
          <w:lang w:val="en-US"/>
        </w:rPr>
        <w:t>"{ exact</w:t>
      </w:r>
      <w:proofErr w:type="gramEnd"/>
      <w:r w:rsidRPr="00F34E3B">
        <w:rPr>
          <w:noProof w:val="0"/>
          <w:lang w:val="en-US"/>
        </w:rPr>
        <w:t>: true }"</w:t>
      </w:r>
    </w:p>
    <w:p w14:paraId="09C3CEC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[</w:t>
      </w:r>
      <w:proofErr w:type="spellStart"/>
      <w:r w:rsidRPr="00F34E3B">
        <w:rPr>
          <w:noProof w:val="0"/>
          <w:lang w:val="en-US"/>
        </w:rPr>
        <w:t>routerLink</w:t>
      </w:r>
      <w:proofErr w:type="spellEnd"/>
      <w:r w:rsidRPr="00F34E3B">
        <w:rPr>
          <w:noProof w:val="0"/>
          <w:lang w:val="en-US"/>
        </w:rPr>
        <w:t>]="</w:t>
      </w:r>
      <w:proofErr w:type="spellStart"/>
      <w:proofErr w:type="gramStart"/>
      <w:r w:rsidRPr="00F34E3B">
        <w:rPr>
          <w:noProof w:val="0"/>
          <w:lang w:val="en-US"/>
        </w:rPr>
        <w:t>route.link</w:t>
      </w:r>
      <w:proofErr w:type="spellEnd"/>
      <w:proofErr w:type="gramEnd"/>
      <w:r w:rsidRPr="00F34E3B">
        <w:rPr>
          <w:noProof w:val="0"/>
          <w:lang w:val="en-US"/>
        </w:rPr>
        <w:t>"</w:t>
      </w:r>
    </w:p>
    <w:p w14:paraId="37E0153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&gt;</w:t>
      </w:r>
    </w:p>
    <w:p w14:paraId="2A99A0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 </w:t>
      </w:r>
      <w:proofErr w:type="spellStart"/>
      <w:r w:rsidRPr="00F34E3B">
        <w:rPr>
          <w:noProof w:val="0"/>
          <w:lang w:val="en-US"/>
        </w:rPr>
        <w:t>matListItemIcon</w:t>
      </w:r>
      <w:proofErr w:type="spellEnd"/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route.iconCode</w:t>
      </w:r>
      <w:proofErr w:type="spellEnd"/>
      <w:r w:rsidRPr="00F34E3B">
        <w:rPr>
          <w:noProof w:val="0"/>
          <w:lang w:val="en-US"/>
        </w:rPr>
        <w:t xml:space="preserve"> }}&lt;/mat-icon&gt;</w:t>
      </w:r>
    </w:p>
    <w:p w14:paraId="629E66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&lt;div </w:t>
      </w:r>
      <w:proofErr w:type="spellStart"/>
      <w:r w:rsidRPr="00F34E3B">
        <w:rPr>
          <w:noProof w:val="0"/>
          <w:lang w:val="en-US"/>
        </w:rPr>
        <w:t>matListItemTitle</w:t>
      </w:r>
      <w:proofErr w:type="spellEnd"/>
      <w:r w:rsidRPr="00F34E3B">
        <w:rPr>
          <w:noProof w:val="0"/>
          <w:lang w:val="en-US"/>
        </w:rPr>
        <w:t xml:space="preserve"> *</w:t>
      </w:r>
      <w:proofErr w:type="spellStart"/>
      <w:r w:rsidRPr="00F34E3B">
        <w:rPr>
          <w:noProof w:val="0"/>
          <w:lang w:val="en-US"/>
        </w:rPr>
        <w:t>ngIf</w:t>
      </w:r>
      <w:proofErr w:type="spellEnd"/>
      <w:r w:rsidRPr="00F34E3B">
        <w:rPr>
          <w:noProof w:val="0"/>
          <w:lang w:val="en-US"/>
        </w:rPr>
        <w:t>="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>{ route.name }}&lt;/div&gt;</w:t>
      </w:r>
    </w:p>
    <w:p w14:paraId="71D0CF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&lt;/a&gt;</w:t>
      </w:r>
    </w:p>
    <w:p w14:paraId="72B2FF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}</w:t>
      </w:r>
    </w:p>
    <w:p w14:paraId="581164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&lt;/mat-nav-list&gt;</w:t>
      </w:r>
    </w:p>
    <w:p w14:paraId="2E4CDC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&lt;div class="spacer"&gt;&lt;/div&gt;</w:t>
      </w:r>
    </w:p>
    <w:p w14:paraId="55C47B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&lt;mat-nav-list&gt;</w:t>
      </w:r>
    </w:p>
    <w:p w14:paraId="6DCCD7D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&lt;a mat-list-item</w:t>
      </w:r>
    </w:p>
    <w:p w14:paraId="6681DB9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="</w:t>
      </w:r>
      <w:r w:rsidRPr="00184B06">
        <w:rPr>
          <w:noProof w:val="0"/>
        </w:rPr>
        <w:t>Выйти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из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системы</w:t>
      </w:r>
      <w:r w:rsidRPr="00F34E3B">
        <w:rPr>
          <w:noProof w:val="0"/>
          <w:lang w:val="en-US"/>
        </w:rPr>
        <w:t>"</w:t>
      </w:r>
    </w:p>
    <w:p w14:paraId="1ED2844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="right"</w:t>
      </w:r>
    </w:p>
    <w:p w14:paraId="0D296F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[</w:t>
      </w:r>
      <w:proofErr w:type="spellStart"/>
      <w:r w:rsidRPr="00F34E3B">
        <w:rPr>
          <w:noProof w:val="0"/>
          <w:lang w:val="en-US"/>
        </w:rPr>
        <w:t>matTooltipDisabled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</w:t>
      </w:r>
    </w:p>
    <w:p w14:paraId="09B148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(click)="</w:t>
      </w:r>
      <w:proofErr w:type="spellStart"/>
      <w:proofErr w:type="gramStart"/>
      <w:r w:rsidRPr="00F34E3B">
        <w:rPr>
          <w:noProof w:val="0"/>
          <w:lang w:val="en-US"/>
        </w:rPr>
        <w:t>signOut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714107C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 </w:t>
      </w:r>
      <w:proofErr w:type="spellStart"/>
      <w:r w:rsidRPr="00F34E3B">
        <w:rPr>
          <w:noProof w:val="0"/>
          <w:lang w:val="en-US"/>
        </w:rPr>
        <w:t>matListItemIcon</w:t>
      </w:r>
      <w:proofErr w:type="spellEnd"/>
      <w:r w:rsidRPr="00F34E3B">
        <w:rPr>
          <w:noProof w:val="0"/>
          <w:lang w:val="en-US"/>
        </w:rPr>
        <w:t>&gt;logout&lt;/mat-icon&gt;</w:t>
      </w:r>
    </w:p>
    <w:p w14:paraId="66D52EB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&lt;div </w:t>
      </w:r>
      <w:proofErr w:type="spellStart"/>
      <w:r w:rsidRPr="00F34E3B">
        <w:rPr>
          <w:noProof w:val="0"/>
          <w:lang w:val="en-US"/>
        </w:rPr>
        <w:t>matListItemTitle</w:t>
      </w:r>
      <w:proofErr w:type="spellEnd"/>
      <w:r w:rsidRPr="00F34E3B">
        <w:rPr>
          <w:noProof w:val="0"/>
          <w:lang w:val="en-US"/>
        </w:rPr>
        <w:t xml:space="preserve"> *</w:t>
      </w:r>
      <w:proofErr w:type="spellStart"/>
      <w:r w:rsidRPr="00F34E3B">
        <w:rPr>
          <w:noProof w:val="0"/>
          <w:lang w:val="en-US"/>
        </w:rPr>
        <w:t>ngIf</w:t>
      </w:r>
      <w:proofErr w:type="spellEnd"/>
      <w:r w:rsidRPr="00F34E3B">
        <w:rPr>
          <w:noProof w:val="0"/>
          <w:lang w:val="en-US"/>
        </w:rPr>
        <w:t>="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"&gt;</w:t>
      </w:r>
      <w:r w:rsidRPr="00184B06">
        <w:rPr>
          <w:noProof w:val="0"/>
        </w:rPr>
        <w:t>Выйти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из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системы</w:t>
      </w:r>
      <w:r w:rsidRPr="00F34E3B">
        <w:rPr>
          <w:noProof w:val="0"/>
          <w:lang w:val="en-US"/>
        </w:rPr>
        <w:t>&lt;/div&gt;</w:t>
      </w:r>
    </w:p>
    <w:p w14:paraId="1B6D39C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&lt;/a&gt;</w:t>
      </w:r>
    </w:p>
    <w:p w14:paraId="484F77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&lt;/mat-nav-list&gt;</w:t>
      </w:r>
    </w:p>
    <w:p w14:paraId="2B9C671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2A2BEA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</w:t>
      </w:r>
      <w:proofErr w:type="spellStart"/>
      <w:r w:rsidRPr="00F34E3B">
        <w:rPr>
          <w:noProof w:val="0"/>
          <w:lang w:val="en-US"/>
        </w:rPr>
        <w:t>sidenav</w:t>
      </w:r>
      <w:proofErr w:type="spellEnd"/>
      <w:r w:rsidRPr="00F34E3B">
        <w:rPr>
          <w:noProof w:val="0"/>
          <w:lang w:val="en-US"/>
        </w:rPr>
        <w:t>&gt;</w:t>
      </w:r>
    </w:p>
    <w:p w14:paraId="71DC51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C384BC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</w:t>
      </w:r>
      <w:proofErr w:type="spellStart"/>
      <w:r w:rsidRPr="00F34E3B">
        <w:rPr>
          <w:noProof w:val="0"/>
          <w:lang w:val="en-US"/>
        </w:rPr>
        <w:t>sidenav</w:t>
      </w:r>
      <w:proofErr w:type="spellEnd"/>
      <w:r w:rsidRPr="00F34E3B">
        <w:rPr>
          <w:noProof w:val="0"/>
          <w:lang w:val="en-US"/>
        </w:rPr>
        <w:t>-content</w:t>
      </w:r>
    </w:p>
    <w:p w14:paraId="06C0BB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</w:t>
      </w:r>
      <w:proofErr w:type="spellStart"/>
      <w:proofErr w:type="gramStart"/>
      <w:r w:rsidRPr="00F34E3B">
        <w:rPr>
          <w:noProof w:val="0"/>
          <w:lang w:val="en-US"/>
        </w:rPr>
        <w:t>class.handset</w:t>
      </w:r>
      <w:proofErr w:type="spellEnd"/>
      <w:proofErr w:type="gram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r w:rsidRPr="00F34E3B">
        <w:rPr>
          <w:noProof w:val="0"/>
          <w:lang w:val="en-US"/>
        </w:rPr>
        <w:t>()"</w:t>
      </w:r>
    </w:p>
    <w:p w14:paraId="2AE361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</w:t>
      </w:r>
      <w:proofErr w:type="spellStart"/>
      <w:proofErr w:type="gramStart"/>
      <w:r w:rsidRPr="00F34E3B">
        <w:rPr>
          <w:noProof w:val="0"/>
          <w:lang w:val="en-US"/>
        </w:rPr>
        <w:t>class.expanded</w:t>
      </w:r>
      <w:proofErr w:type="spellEnd"/>
      <w:proofErr w:type="gramEnd"/>
      <w:r w:rsidRPr="00F34E3B">
        <w:rPr>
          <w:noProof w:val="0"/>
          <w:lang w:val="en-US"/>
        </w:rPr>
        <w:t>]="!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r w:rsidRPr="00F34E3B">
        <w:rPr>
          <w:noProof w:val="0"/>
          <w:lang w:val="en-US"/>
        </w:rPr>
        <w:t xml:space="preserve">() &amp;&amp; </w:t>
      </w:r>
      <w:proofErr w:type="spellStart"/>
      <w:r w:rsidRPr="00F34E3B">
        <w:rPr>
          <w:noProof w:val="0"/>
          <w:lang w:val="en-US"/>
        </w:rPr>
        <w:t>isSignedIn</w:t>
      </w:r>
      <w:proofErr w:type="spellEnd"/>
      <w:r w:rsidRPr="00F34E3B">
        <w:rPr>
          <w:noProof w:val="0"/>
          <w:lang w:val="en-US"/>
        </w:rPr>
        <w:t xml:space="preserve">() &amp;&amp; 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>"</w:t>
      </w:r>
    </w:p>
    <w:p w14:paraId="70202C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&gt;</w:t>
      </w:r>
    </w:p>
    <w:p w14:paraId="1D5C56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&lt;ng-content&gt;&lt;/ng-content&gt;</w:t>
      </w:r>
    </w:p>
    <w:p w14:paraId="7A80B94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</w:t>
      </w:r>
      <w:proofErr w:type="spellStart"/>
      <w:r w:rsidRPr="00F34E3B">
        <w:rPr>
          <w:noProof w:val="0"/>
          <w:lang w:val="en-US"/>
        </w:rPr>
        <w:t>sidenav</w:t>
      </w:r>
      <w:proofErr w:type="spellEnd"/>
      <w:r w:rsidRPr="00F34E3B">
        <w:rPr>
          <w:noProof w:val="0"/>
          <w:lang w:val="en-US"/>
        </w:rPr>
        <w:t>-content&gt;</w:t>
      </w:r>
    </w:p>
    <w:p w14:paraId="199D4C1C" w14:textId="4C7B3E28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&lt;/mat-</w:t>
      </w:r>
      <w:proofErr w:type="spellStart"/>
      <w:r w:rsidRPr="00F34E3B">
        <w:rPr>
          <w:noProof w:val="0"/>
          <w:lang w:val="en-US"/>
        </w:rPr>
        <w:t>sidenav</w:t>
      </w:r>
      <w:proofErr w:type="spellEnd"/>
      <w:r w:rsidRPr="00F34E3B">
        <w:rPr>
          <w:noProof w:val="0"/>
          <w:lang w:val="en-US"/>
        </w:rPr>
        <w:t>-container&gt;</w:t>
      </w:r>
    </w:p>
    <w:p w14:paraId="0A8A73D1" w14:textId="32FD8FDD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main-</w:t>
      </w:r>
      <w:proofErr w:type="spellStart"/>
      <w:proofErr w:type="gramStart"/>
      <w:r w:rsidRPr="00F34E3B">
        <w:rPr>
          <w:noProof w:val="0"/>
          <w:lang w:val="en-US"/>
        </w:rPr>
        <w:t>layout.component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7C89CB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4D50F5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'app-main-layout',</w:t>
      </w:r>
    </w:p>
    <w:p w14:paraId="35EC3A6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'./main-layout.component.html',</w:t>
      </w:r>
    </w:p>
    <w:p w14:paraId="4289EA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'./main-</w:t>
      </w:r>
      <w:proofErr w:type="spellStart"/>
      <w:r w:rsidRPr="00F34E3B">
        <w:rPr>
          <w:noProof w:val="0"/>
          <w:lang w:val="en-US"/>
        </w:rPr>
        <w:t>layout.component.scss</w:t>
      </w:r>
      <w:proofErr w:type="spellEnd"/>
      <w:r w:rsidRPr="00F34E3B">
        <w:rPr>
          <w:noProof w:val="0"/>
          <w:lang w:val="en-US"/>
        </w:rPr>
        <w:t>',</w:t>
      </w:r>
    </w:p>
    <w:p w14:paraId="3FEE2DC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2F5E8EF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599FA6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MainLayoutComponent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5CD560F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0F6D5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routeLinks</w:t>
      </w:r>
      <w:proofErr w:type="spellEnd"/>
      <w:r w:rsidRPr="00F34E3B">
        <w:rPr>
          <w:noProof w:val="0"/>
          <w:lang w:val="en-US"/>
        </w:rPr>
        <w:t xml:space="preserve"> = [</w:t>
      </w:r>
    </w:p>
    <w:p w14:paraId="1869788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{</w:t>
      </w:r>
    </w:p>
    <w:p w14:paraId="214286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iconCode</w:t>
      </w:r>
      <w:proofErr w:type="spellEnd"/>
      <w:r w:rsidRPr="00F34E3B">
        <w:rPr>
          <w:noProof w:val="0"/>
          <w:lang w:val="en-US"/>
        </w:rPr>
        <w:t>: 'schedule',</w:t>
      </w:r>
    </w:p>
    <w:p w14:paraId="101C807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name: '</w:t>
      </w:r>
      <w:r w:rsidRPr="00184B06">
        <w:rPr>
          <w:noProof w:val="0"/>
        </w:rPr>
        <w:t>Недавние</w:t>
      </w:r>
      <w:r w:rsidRPr="00F34E3B">
        <w:rPr>
          <w:noProof w:val="0"/>
          <w:lang w:val="en-US"/>
        </w:rPr>
        <w:t>',</w:t>
      </w:r>
    </w:p>
    <w:p w14:paraId="307A17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link: </w:t>
      </w:r>
      <w:proofErr w:type="gramStart"/>
      <w:r w:rsidRPr="00F34E3B">
        <w:rPr>
          <w:noProof w:val="0"/>
          <w:lang w:val="en-US"/>
        </w:rPr>
        <w:t>CONSTANTS.ENDPOINTS.RECENT</w:t>
      </w:r>
      <w:proofErr w:type="gramEnd"/>
      <w:r w:rsidRPr="00F34E3B">
        <w:rPr>
          <w:noProof w:val="0"/>
          <w:lang w:val="en-US"/>
        </w:rPr>
        <w:t>_BOOKS,</w:t>
      </w:r>
    </w:p>
    <w:p w14:paraId="56E895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},</w:t>
      </w:r>
    </w:p>
    <w:p w14:paraId="33C983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{</w:t>
      </w:r>
    </w:p>
    <w:p w14:paraId="54CD844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  </w:t>
      </w:r>
      <w:proofErr w:type="spellStart"/>
      <w:r w:rsidRPr="00F34E3B">
        <w:rPr>
          <w:noProof w:val="0"/>
          <w:lang w:val="en-US"/>
        </w:rPr>
        <w:t>iconCode</w:t>
      </w:r>
      <w:proofErr w:type="spellEnd"/>
      <w:r w:rsidRPr="00F34E3B">
        <w:rPr>
          <w:noProof w:val="0"/>
          <w:lang w:val="en-US"/>
        </w:rPr>
        <w:t>: '</w:t>
      </w:r>
      <w:proofErr w:type="spellStart"/>
      <w:r w:rsidRPr="00F34E3B">
        <w:rPr>
          <w:noProof w:val="0"/>
          <w:lang w:val="en-US"/>
        </w:rPr>
        <w:t>library_books</w:t>
      </w:r>
      <w:proofErr w:type="spellEnd"/>
      <w:r w:rsidRPr="00F34E3B">
        <w:rPr>
          <w:noProof w:val="0"/>
          <w:lang w:val="en-US"/>
        </w:rPr>
        <w:t>',</w:t>
      </w:r>
    </w:p>
    <w:p w14:paraId="6B58580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name: '</w:t>
      </w:r>
      <w:r w:rsidRPr="00184B06">
        <w:rPr>
          <w:noProof w:val="0"/>
        </w:rPr>
        <w:t>Все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книги</w:t>
      </w:r>
      <w:r w:rsidRPr="00F34E3B">
        <w:rPr>
          <w:noProof w:val="0"/>
          <w:lang w:val="en-US"/>
        </w:rPr>
        <w:t>',</w:t>
      </w:r>
    </w:p>
    <w:p w14:paraId="373511C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link: </w:t>
      </w:r>
      <w:proofErr w:type="gramStart"/>
      <w:r w:rsidRPr="00F34E3B">
        <w:rPr>
          <w:noProof w:val="0"/>
          <w:lang w:val="en-US"/>
        </w:rPr>
        <w:t>CONSTANTS.ENDPOINTS.EXPLORER</w:t>
      </w:r>
      <w:proofErr w:type="gramEnd"/>
      <w:r w:rsidRPr="00F34E3B">
        <w:rPr>
          <w:noProof w:val="0"/>
          <w:lang w:val="en-US"/>
        </w:rPr>
        <w:t>,</w:t>
      </w:r>
    </w:p>
    <w:p w14:paraId="09F6E87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},</w:t>
      </w:r>
    </w:p>
    <w:p w14:paraId="6040DE6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{</w:t>
      </w:r>
    </w:p>
    <w:p w14:paraId="33A189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iconCode</w:t>
      </w:r>
      <w:proofErr w:type="spellEnd"/>
      <w:r w:rsidRPr="00F34E3B">
        <w:rPr>
          <w:noProof w:val="0"/>
          <w:lang w:val="en-US"/>
        </w:rPr>
        <w:t>: 'category',</w:t>
      </w:r>
    </w:p>
    <w:p w14:paraId="572EBDF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name: '</w:t>
      </w:r>
      <w:r w:rsidRPr="00184B06">
        <w:rPr>
          <w:noProof w:val="0"/>
        </w:rPr>
        <w:t>Коллекции</w:t>
      </w:r>
      <w:r w:rsidRPr="00F34E3B">
        <w:rPr>
          <w:noProof w:val="0"/>
          <w:lang w:val="en-US"/>
        </w:rPr>
        <w:t>',</w:t>
      </w:r>
    </w:p>
    <w:p w14:paraId="373B0C3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link: </w:t>
      </w:r>
      <w:proofErr w:type="gramStart"/>
      <w:r w:rsidRPr="00F34E3B">
        <w:rPr>
          <w:noProof w:val="0"/>
          <w:lang w:val="en-US"/>
        </w:rPr>
        <w:t>CONSTANTS.ENDPOINTS.BOOK</w:t>
      </w:r>
      <w:proofErr w:type="gramEnd"/>
      <w:r w:rsidRPr="00F34E3B">
        <w:rPr>
          <w:noProof w:val="0"/>
          <w:lang w:val="en-US"/>
        </w:rPr>
        <w:t>_COLLECTIONS,</w:t>
      </w:r>
    </w:p>
    <w:p w14:paraId="6F5179F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},</w:t>
      </w:r>
    </w:p>
    <w:p w14:paraId="23C1EC7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];</w:t>
      </w:r>
    </w:p>
    <w:p w14:paraId="6198D643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F60A40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isExpanded</w:t>
      </w:r>
      <w:proofErr w:type="spellEnd"/>
      <w:r w:rsidRPr="00F34E3B">
        <w:rPr>
          <w:noProof w:val="0"/>
          <w:lang w:val="en-US"/>
        </w:rPr>
        <w:t xml:space="preserve"> = false;</w:t>
      </w:r>
    </w:p>
    <w:p w14:paraId="79826D2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BA2304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isHandset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toSignal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breakpointObserver.observe</w:t>
      </w:r>
      <w:proofErr w:type="spellEnd"/>
      <w:r w:rsidRPr="00F34E3B">
        <w:rPr>
          <w:noProof w:val="0"/>
          <w:lang w:val="en-US"/>
        </w:rPr>
        <w:t>([</w:t>
      </w:r>
      <w:proofErr w:type="spellStart"/>
      <w:r w:rsidRPr="00F34E3B">
        <w:rPr>
          <w:noProof w:val="0"/>
          <w:lang w:val="en-US"/>
        </w:rPr>
        <w:t>Breakpoints.Handset</w:t>
      </w:r>
      <w:proofErr w:type="spellEnd"/>
      <w:r w:rsidRPr="00F34E3B">
        <w:rPr>
          <w:noProof w:val="0"/>
          <w:lang w:val="en-US"/>
        </w:rPr>
        <w:t>])</w:t>
      </w:r>
    </w:p>
    <w:p w14:paraId="38222BB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.pipe</w:t>
      </w:r>
      <w:proofErr w:type="gramEnd"/>
      <w:r w:rsidRPr="00F34E3B">
        <w:rPr>
          <w:noProof w:val="0"/>
          <w:lang w:val="en-US"/>
        </w:rPr>
        <w:t xml:space="preserve">(map((result) =&gt; </w:t>
      </w:r>
      <w:proofErr w:type="spellStart"/>
      <w:r w:rsidRPr="00F34E3B">
        <w:rPr>
          <w:noProof w:val="0"/>
          <w:lang w:val="en-US"/>
        </w:rPr>
        <w:t>result.matches</w:t>
      </w:r>
      <w:proofErr w:type="spellEnd"/>
      <w:r w:rsidRPr="00F34E3B">
        <w:rPr>
          <w:noProof w:val="0"/>
          <w:lang w:val="en-US"/>
        </w:rPr>
        <w:t>)));</w:t>
      </w:r>
    </w:p>
    <w:p w14:paraId="11F4003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8B93E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isSignedIn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toSignal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authService.isSignedIn</w:t>
      </w:r>
      <w:proofErr w:type="spellEnd"/>
      <w:r w:rsidRPr="00F34E3B">
        <w:rPr>
          <w:noProof w:val="0"/>
          <w:lang w:val="en-US"/>
        </w:rPr>
        <w:t>$);</w:t>
      </w:r>
    </w:p>
    <w:p w14:paraId="558DA30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5B33EF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38848A1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authService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AuthService</w:t>
      </w:r>
      <w:proofErr w:type="spellEnd"/>
      <w:r w:rsidRPr="00F34E3B">
        <w:rPr>
          <w:noProof w:val="0"/>
          <w:lang w:val="en-US"/>
        </w:rPr>
        <w:t>,</w:t>
      </w:r>
    </w:p>
    <w:p w14:paraId="4FB34D5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snackBar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MatSnackBar</w:t>
      </w:r>
      <w:proofErr w:type="spellEnd"/>
      <w:r w:rsidRPr="00F34E3B">
        <w:rPr>
          <w:noProof w:val="0"/>
          <w:lang w:val="en-US"/>
        </w:rPr>
        <w:t>,</w:t>
      </w:r>
    </w:p>
    <w:p w14:paraId="2CAA84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breakpointObserver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BreakpointObserver</w:t>
      </w:r>
      <w:proofErr w:type="spellEnd"/>
      <w:r w:rsidRPr="00F34E3B">
        <w:rPr>
          <w:noProof w:val="0"/>
          <w:lang w:val="en-US"/>
        </w:rPr>
        <w:t>,</w:t>
      </w:r>
    </w:p>
    <w:p w14:paraId="24B1CA8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_router: Router,</w:t>
      </w:r>
    </w:p>
    <w:p w14:paraId="53B36E6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</w:t>
      </w:r>
    </w:p>
    <w:p w14:paraId="259FBC6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C0B00A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D25B71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toggleSidenav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3AEE3A9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this.isExpanded</w:t>
      </w:r>
      <w:proofErr w:type="spellEnd"/>
      <w:proofErr w:type="gramEnd"/>
      <w:r w:rsidRPr="00F34E3B">
        <w:rPr>
          <w:noProof w:val="0"/>
          <w:lang w:val="en-US"/>
        </w:rPr>
        <w:t xml:space="preserve"> = !</w:t>
      </w:r>
      <w:proofErr w:type="spellStart"/>
      <w:r w:rsidRPr="00F34E3B">
        <w:rPr>
          <w:noProof w:val="0"/>
          <w:lang w:val="en-US"/>
        </w:rPr>
        <w:t>this.isExpanded</w:t>
      </w:r>
      <w:proofErr w:type="spellEnd"/>
      <w:r w:rsidRPr="00F34E3B">
        <w:rPr>
          <w:noProof w:val="0"/>
          <w:lang w:val="en-US"/>
        </w:rPr>
        <w:t>;</w:t>
      </w:r>
    </w:p>
    <w:p w14:paraId="604A53A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E78DCC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DB9A7D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signOut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7668A0C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authService.signOut</w:t>
      </w:r>
      <w:proofErr w:type="spellEnd"/>
      <w:r w:rsidRPr="00F34E3B">
        <w:rPr>
          <w:noProof w:val="0"/>
          <w:lang w:val="en-US"/>
        </w:rPr>
        <w:t>()</w:t>
      </w:r>
    </w:p>
    <w:p w14:paraId="26EC923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.subscribe</w:t>
      </w:r>
      <w:proofErr w:type="gramEnd"/>
      <w:r w:rsidRPr="00F34E3B">
        <w:rPr>
          <w:noProof w:val="0"/>
          <w:lang w:val="en-US"/>
        </w:rPr>
        <w:t>(() =&gt; {</w:t>
      </w:r>
    </w:p>
    <w:p w14:paraId="5CB20A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snackBar.open</w:t>
      </w:r>
      <w:proofErr w:type="spellEnd"/>
      <w:r w:rsidRPr="00F34E3B">
        <w:rPr>
          <w:noProof w:val="0"/>
          <w:lang w:val="en-US"/>
        </w:rPr>
        <w:t>('</w:t>
      </w:r>
      <w:r w:rsidRPr="00184B06">
        <w:rPr>
          <w:noProof w:val="0"/>
        </w:rPr>
        <w:t>Вы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вышли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из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системы</w:t>
      </w:r>
      <w:r w:rsidRPr="00F34E3B">
        <w:rPr>
          <w:noProof w:val="0"/>
          <w:lang w:val="en-US"/>
        </w:rPr>
        <w:t>.', 'OK', { duration: 1500 });</w:t>
      </w:r>
    </w:p>
    <w:p w14:paraId="353BEFD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router.navigate</w:t>
      </w:r>
      <w:proofErr w:type="spellEnd"/>
      <w:r w:rsidRPr="00F34E3B">
        <w:rPr>
          <w:noProof w:val="0"/>
          <w:lang w:val="en-US"/>
        </w:rPr>
        <w:t>([</w:t>
      </w:r>
    </w:p>
    <w:p w14:paraId="576C6F4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</w:t>
      </w:r>
      <w:proofErr w:type="gramStart"/>
      <w:r w:rsidRPr="00F34E3B">
        <w:rPr>
          <w:noProof w:val="0"/>
          <w:lang w:val="en-US"/>
        </w:rPr>
        <w:t>CONSTANTS.ENDPOINTS.AUTH.PATH</w:t>
      </w:r>
      <w:proofErr w:type="gramEnd"/>
      <w:r w:rsidRPr="00F34E3B">
        <w:rPr>
          <w:noProof w:val="0"/>
          <w:lang w:val="en-US"/>
        </w:rPr>
        <w:t>,</w:t>
      </w:r>
    </w:p>
    <w:p w14:paraId="75F6F4A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</w:t>
      </w:r>
      <w:proofErr w:type="gramStart"/>
      <w:r w:rsidRPr="00F34E3B">
        <w:rPr>
          <w:noProof w:val="0"/>
          <w:lang w:val="en-US"/>
        </w:rPr>
        <w:t>CONSTANTS.ENDPOINTS.AUTH.SIGN</w:t>
      </w:r>
      <w:proofErr w:type="gramEnd"/>
      <w:r w:rsidRPr="00F34E3B">
        <w:rPr>
          <w:noProof w:val="0"/>
          <w:lang w:val="en-US"/>
        </w:rPr>
        <w:t>_IN,</w:t>
      </w:r>
    </w:p>
    <w:p w14:paraId="1E1390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]);</w:t>
      </w:r>
    </w:p>
    <w:p w14:paraId="6F9CE6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});</w:t>
      </w:r>
    </w:p>
    <w:p w14:paraId="7132A4D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3EE9B7F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893AD01" w14:textId="1846A2D3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0460EF3C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sort-menu.component.html:</w:t>
      </w:r>
    </w:p>
    <w:p w14:paraId="15C68B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&lt;button</w:t>
      </w:r>
    </w:p>
    <w:p w14:paraId="7CE4168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mat-icon-button</w:t>
      </w:r>
    </w:p>
    <w:p w14:paraId="5542353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[</w:t>
      </w:r>
      <w:proofErr w:type="spellStart"/>
      <w:r w:rsidRPr="00F34E3B">
        <w:rPr>
          <w:noProof w:val="0"/>
          <w:lang w:val="en-US"/>
        </w:rPr>
        <w:t>matMenuTriggerFor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sortMenu</w:t>
      </w:r>
      <w:proofErr w:type="spellEnd"/>
      <w:r w:rsidRPr="00F34E3B">
        <w:rPr>
          <w:noProof w:val="0"/>
          <w:lang w:val="en-US"/>
        </w:rPr>
        <w:t>"</w:t>
      </w:r>
    </w:p>
    <w:p w14:paraId="6800E4C9" w14:textId="77777777" w:rsidR="00197A74" w:rsidRPr="00184B06" w:rsidRDefault="00197A74" w:rsidP="00197A74">
      <w:pPr>
        <w:pStyle w:val="af7"/>
        <w:rPr>
          <w:noProof w:val="0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184B06">
        <w:rPr>
          <w:noProof w:val="0"/>
        </w:rPr>
        <w:t>matTooltip</w:t>
      </w:r>
      <w:proofErr w:type="spellEnd"/>
      <w:r w:rsidRPr="00184B06">
        <w:rPr>
          <w:noProof w:val="0"/>
        </w:rPr>
        <w:t>="Меню сортировки по критерию"</w:t>
      </w:r>
    </w:p>
    <w:p w14:paraId="0555D06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&gt;</w:t>
      </w:r>
    </w:p>
    <w:p w14:paraId="4827FF8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&lt;mat-icon&gt;sort&lt;/mat-icon&gt;</w:t>
      </w:r>
    </w:p>
    <w:p w14:paraId="4182427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&lt;/button&gt;</w:t>
      </w:r>
    </w:p>
    <w:p w14:paraId="3D3CD56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&lt;button</w:t>
      </w:r>
    </w:p>
    <w:p w14:paraId="61D49CA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mat-icon-button</w:t>
      </w:r>
    </w:p>
    <w:p w14:paraId="348A754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(click)="</w:t>
      </w:r>
      <w:proofErr w:type="spellStart"/>
      <w:proofErr w:type="gramStart"/>
      <w:r w:rsidRPr="00F34E3B">
        <w:rPr>
          <w:noProof w:val="0"/>
          <w:lang w:val="en-US"/>
        </w:rPr>
        <w:t>changeSortOrder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</w:t>
      </w:r>
    </w:p>
    <w:p w14:paraId="3EC210F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="</w:t>
      </w:r>
      <w:r w:rsidRPr="00184B06">
        <w:rPr>
          <w:noProof w:val="0"/>
        </w:rPr>
        <w:t>Порядок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сортировки</w:t>
      </w:r>
      <w:r w:rsidRPr="00F34E3B">
        <w:rPr>
          <w:noProof w:val="0"/>
          <w:lang w:val="en-US"/>
        </w:rPr>
        <w:t>"</w:t>
      </w:r>
    </w:p>
    <w:p w14:paraId="36129ED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&gt;</w:t>
      </w:r>
    </w:p>
    <w:p w14:paraId="03646B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&lt;mat-icon&gt; @if(</w:t>
      </w:r>
      <w:proofErr w:type="gramStart"/>
      <w:r w:rsidRPr="00F34E3B">
        <w:rPr>
          <w:noProof w:val="0"/>
          <w:lang w:val="en-US"/>
        </w:rPr>
        <w:t>sortOrder(</w:t>
      </w:r>
      <w:proofErr w:type="gramEnd"/>
      <w:r w:rsidRPr="00F34E3B">
        <w:rPr>
          <w:noProof w:val="0"/>
          <w:lang w:val="en-US"/>
        </w:rPr>
        <w:t>)) { north } @else { south } &lt;/mat-icon&gt;</w:t>
      </w:r>
    </w:p>
    <w:p w14:paraId="3E74867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&lt;/button&gt;</w:t>
      </w:r>
    </w:p>
    <w:p w14:paraId="17567C5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&lt;mat-menu #sortMenu&gt;</w:t>
      </w:r>
    </w:p>
    <w:p w14:paraId="6BEDB10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@for (option of </w:t>
      </w:r>
      <w:proofErr w:type="spellStart"/>
      <w:proofErr w:type="gramStart"/>
      <w:r w:rsidRPr="00F34E3B">
        <w:rPr>
          <w:noProof w:val="0"/>
          <w:lang w:val="en-US"/>
        </w:rPr>
        <w:t>sortOptions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); track $index) {</w:t>
      </w:r>
    </w:p>
    <w:p w14:paraId="18AE6BE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</w:t>
      </w:r>
    </w:p>
    <w:p w14:paraId="766E8D0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mat-menu-item</w:t>
      </w:r>
    </w:p>
    <w:p w14:paraId="0A24448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class="sort-option"</w:t>
      </w:r>
    </w:p>
    <w:p w14:paraId="2C655E3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(click)="</w:t>
      </w:r>
      <w:proofErr w:type="spellStart"/>
      <w:r w:rsidRPr="00F34E3B">
        <w:rPr>
          <w:noProof w:val="0"/>
          <w:lang w:val="en-US"/>
        </w:rPr>
        <w:t>onSortOptionSelected</w:t>
      </w:r>
      <w:proofErr w:type="spellEnd"/>
      <w:r w:rsidRPr="00F34E3B">
        <w:rPr>
          <w:noProof w:val="0"/>
          <w:lang w:val="en-US"/>
        </w:rPr>
        <w:t>(option)"</w:t>
      </w:r>
    </w:p>
    <w:p w14:paraId="47DB0F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&gt;</w:t>
      </w:r>
    </w:p>
    <w:p w14:paraId="39FF1C0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&lt;mat-icon&gt; @if (</w:t>
      </w:r>
      <w:proofErr w:type="spellStart"/>
      <w:proofErr w:type="gramStart"/>
      <w:r w:rsidRPr="00F34E3B">
        <w:rPr>
          <w:noProof w:val="0"/>
          <w:lang w:val="en-US"/>
        </w:rPr>
        <w:t>sortOption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 === option) { check } &lt;/mat-icon&gt;</w:t>
      </w:r>
    </w:p>
    <w:p w14:paraId="0AE2974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>{ option.name }}&lt;/span&gt;</w:t>
      </w:r>
    </w:p>
    <w:p w14:paraId="31D23FC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&lt;/button&gt;</w:t>
      </w:r>
    </w:p>
    <w:p w14:paraId="69E4BB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1AC360B" w14:textId="5A27353F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&lt;/mat-menu&gt;</w:t>
      </w:r>
    </w:p>
    <w:p w14:paraId="76A233DC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sort-</w:t>
      </w:r>
      <w:proofErr w:type="spellStart"/>
      <w:proofErr w:type="gramStart"/>
      <w:r w:rsidRPr="00F34E3B">
        <w:rPr>
          <w:noProof w:val="0"/>
          <w:lang w:val="en-US"/>
        </w:rPr>
        <w:t>menu.component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6CEF44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interface </w:t>
      </w:r>
      <w:proofErr w:type="spellStart"/>
      <w:r w:rsidRPr="00F34E3B">
        <w:rPr>
          <w:noProof w:val="0"/>
          <w:lang w:val="en-US"/>
        </w:rPr>
        <w:t>SortOption</w:t>
      </w:r>
      <w:proofErr w:type="spellEnd"/>
      <w:r w:rsidRPr="00F34E3B">
        <w:rPr>
          <w:noProof w:val="0"/>
          <w:lang w:val="en-US"/>
        </w:rPr>
        <w:t xml:space="preserve"> {</w:t>
      </w:r>
    </w:p>
    <w:p w14:paraId="322816F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value: string;</w:t>
      </w:r>
    </w:p>
    <w:p w14:paraId="470623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name: string;</w:t>
      </w:r>
    </w:p>
    <w:p w14:paraId="518CC58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>}</w:t>
      </w:r>
    </w:p>
    <w:p w14:paraId="2083D38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C57581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3DDBF12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'app-sort-menu',</w:t>
      </w:r>
    </w:p>
    <w:p w14:paraId="39BE596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'./sort-menu.component.html',</w:t>
      </w:r>
    </w:p>
    <w:p w14:paraId="56798D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'./sort-</w:t>
      </w:r>
      <w:proofErr w:type="spellStart"/>
      <w:r w:rsidRPr="00F34E3B">
        <w:rPr>
          <w:noProof w:val="0"/>
          <w:lang w:val="en-US"/>
        </w:rPr>
        <w:t>menu.component.scss</w:t>
      </w:r>
      <w:proofErr w:type="spellEnd"/>
      <w:r w:rsidRPr="00F34E3B">
        <w:rPr>
          <w:noProof w:val="0"/>
          <w:lang w:val="en-US"/>
        </w:rPr>
        <w:t>',</w:t>
      </w:r>
    </w:p>
    <w:p w14:paraId="103C1E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6D6919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73FEDA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</w:t>
      </w:r>
      <w:proofErr w:type="spellEnd"/>
      <w:r w:rsidRPr="00F34E3B">
        <w:rPr>
          <w:noProof w:val="0"/>
          <w:lang w:val="en-US"/>
        </w:rPr>
        <w:t>,</w:t>
      </w:r>
    </w:p>
    <w:p w14:paraId="1319F89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MatIconButton</w:t>
      </w:r>
      <w:proofErr w:type="spellEnd"/>
      <w:r w:rsidRPr="00F34E3B">
        <w:rPr>
          <w:noProof w:val="0"/>
          <w:lang w:val="en-US"/>
        </w:rPr>
        <w:t>,</w:t>
      </w:r>
    </w:p>
    <w:p w14:paraId="6662D62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,</w:t>
      </w:r>
    </w:p>
    <w:p w14:paraId="78BD93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</w:t>
      </w:r>
      <w:proofErr w:type="spellEnd"/>
      <w:r w:rsidRPr="00F34E3B">
        <w:rPr>
          <w:noProof w:val="0"/>
          <w:lang w:val="en-US"/>
        </w:rPr>
        <w:t>,</w:t>
      </w:r>
    </w:p>
    <w:p w14:paraId="1BE16A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MatMenuTrigger</w:t>
      </w:r>
      <w:proofErr w:type="spellEnd"/>
      <w:r w:rsidRPr="00F34E3B">
        <w:rPr>
          <w:noProof w:val="0"/>
          <w:lang w:val="en-US"/>
        </w:rPr>
        <w:t>,</w:t>
      </w:r>
    </w:p>
    <w:p w14:paraId="31B51F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MatMenuItem</w:t>
      </w:r>
      <w:proofErr w:type="spellEnd"/>
      <w:r w:rsidRPr="00F34E3B">
        <w:rPr>
          <w:noProof w:val="0"/>
          <w:lang w:val="en-US"/>
        </w:rPr>
        <w:t>,</w:t>
      </w:r>
    </w:p>
    <w:p w14:paraId="0C8BB7F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671E1D7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095DD6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7007EA2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SortMenuComponent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7AAF5B52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44F419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sortOptions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input.required</w:t>
      </w:r>
      <w:proofErr w:type="spellEnd"/>
      <w:proofErr w:type="gram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SortOption</w:t>
      </w:r>
      <w:proofErr w:type="spellEnd"/>
      <w:r w:rsidRPr="00F34E3B">
        <w:rPr>
          <w:noProof w:val="0"/>
          <w:lang w:val="en-US"/>
        </w:rPr>
        <w:t>[]&gt;();</w:t>
      </w:r>
    </w:p>
    <w:p w14:paraId="5F95025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sortOption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r w:rsidRPr="00F34E3B">
        <w:rPr>
          <w:noProof w:val="0"/>
          <w:lang w:val="en-US"/>
        </w:rPr>
        <w:t>SortOption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7288C4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sortOrder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r w:rsidRPr="00F34E3B">
        <w:rPr>
          <w:noProof w:val="0"/>
          <w:lang w:val="en-US"/>
        </w:rPr>
        <w:t>SortOrder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spellStart"/>
      <w:proofErr w:type="gramEnd"/>
      <w:r w:rsidRPr="00F34E3B">
        <w:rPr>
          <w:noProof w:val="0"/>
          <w:lang w:val="en-US"/>
        </w:rPr>
        <w:t>SortOrder.Asc</w:t>
      </w:r>
      <w:proofErr w:type="spellEnd"/>
      <w:r w:rsidRPr="00F34E3B">
        <w:rPr>
          <w:noProof w:val="0"/>
          <w:lang w:val="en-US"/>
        </w:rPr>
        <w:t>);</w:t>
      </w:r>
    </w:p>
    <w:p w14:paraId="03DF133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FEFFD3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sortOptionChange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SortOption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54D20C9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sortOrderChange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r w:rsidRPr="00F34E3B">
        <w:rPr>
          <w:noProof w:val="0"/>
          <w:lang w:val="en-US"/>
        </w:rPr>
        <w:t>SortOrder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193995A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12F2C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onSortOptionSelected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option: </w:t>
      </w:r>
      <w:proofErr w:type="spellStart"/>
      <w:r w:rsidRPr="00F34E3B">
        <w:rPr>
          <w:noProof w:val="0"/>
          <w:lang w:val="en-US"/>
        </w:rPr>
        <w:t>SortOption</w:t>
      </w:r>
      <w:proofErr w:type="spellEnd"/>
      <w:r w:rsidRPr="00F34E3B">
        <w:rPr>
          <w:noProof w:val="0"/>
          <w:lang w:val="en-US"/>
        </w:rPr>
        <w:t>): void {</w:t>
      </w:r>
    </w:p>
    <w:p w14:paraId="19CE7F8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this.sortOptionChange.emit</w:t>
      </w:r>
      <w:proofErr w:type="spellEnd"/>
      <w:proofErr w:type="gramEnd"/>
      <w:r w:rsidRPr="00F34E3B">
        <w:rPr>
          <w:noProof w:val="0"/>
          <w:lang w:val="en-US"/>
        </w:rPr>
        <w:t>(option);</w:t>
      </w:r>
    </w:p>
    <w:p w14:paraId="21FF8D1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3D3F7B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5D3950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changeSortOrder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3108199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this.sortOrderChange.emit</w:t>
      </w:r>
      <w:proofErr w:type="spellEnd"/>
      <w:proofErr w:type="gramEnd"/>
      <w:r w:rsidRPr="00F34E3B">
        <w:rPr>
          <w:noProof w:val="0"/>
          <w:lang w:val="en-US"/>
        </w:rPr>
        <w:t>(</w:t>
      </w:r>
    </w:p>
    <w:p w14:paraId="1EC966C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this.sortOrder</w:t>
      </w:r>
      <w:proofErr w:type="spellEnd"/>
      <w:proofErr w:type="gramEnd"/>
      <w:r w:rsidRPr="00F34E3B">
        <w:rPr>
          <w:noProof w:val="0"/>
          <w:lang w:val="en-US"/>
        </w:rPr>
        <w:t xml:space="preserve">() === </w:t>
      </w:r>
      <w:proofErr w:type="spellStart"/>
      <w:r w:rsidRPr="00F34E3B">
        <w:rPr>
          <w:noProof w:val="0"/>
          <w:lang w:val="en-US"/>
        </w:rPr>
        <w:t>SortOrder.Asc</w:t>
      </w:r>
      <w:proofErr w:type="spellEnd"/>
      <w:r w:rsidRPr="00F34E3B">
        <w:rPr>
          <w:noProof w:val="0"/>
          <w:lang w:val="en-US"/>
        </w:rPr>
        <w:t xml:space="preserve"> ? </w:t>
      </w:r>
      <w:proofErr w:type="spellStart"/>
      <w:proofErr w:type="gramStart"/>
      <w:r w:rsidRPr="00F34E3B">
        <w:rPr>
          <w:noProof w:val="0"/>
          <w:lang w:val="en-US"/>
        </w:rPr>
        <w:t>SortOrder.Desc</w:t>
      </w:r>
      <w:proofErr w:type="spellEnd"/>
      <w:r w:rsidRPr="00F34E3B">
        <w:rPr>
          <w:noProof w:val="0"/>
          <w:lang w:val="en-US"/>
        </w:rPr>
        <w:t xml:space="preserve"> :</w:t>
      </w:r>
      <w:proofErr w:type="gram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SortOrder.Asc</w:t>
      </w:r>
      <w:proofErr w:type="spellEnd"/>
      <w:r w:rsidRPr="00F34E3B">
        <w:rPr>
          <w:noProof w:val="0"/>
          <w:lang w:val="en-US"/>
        </w:rPr>
        <w:t>,</w:t>
      </w:r>
    </w:p>
    <w:p w14:paraId="2F77D1D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);</w:t>
      </w:r>
    </w:p>
    <w:p w14:paraId="22BA8CF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9BD8683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657F692" w14:textId="1B3E0410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0C4AD410" w14:textId="68EEFA19" w:rsidR="00197A74" w:rsidRPr="000270DC" w:rsidRDefault="00197A74" w:rsidP="00B443A3">
      <w:pPr>
        <w:pStyle w:val="affc"/>
        <w:rPr>
          <w:noProof w:val="0"/>
        </w:rPr>
      </w:pPr>
      <w:r w:rsidRPr="00184B06">
        <w:rPr>
          <w:noProof w:val="0"/>
        </w:rPr>
        <w:t>Файл</w:t>
      </w:r>
      <w:r w:rsidRPr="000270DC">
        <w:rPr>
          <w:noProof w:val="0"/>
        </w:rPr>
        <w:t xml:space="preserve"> </w:t>
      </w:r>
      <w:proofErr w:type="gramStart"/>
      <w:r w:rsidRPr="00F34E3B">
        <w:rPr>
          <w:noProof w:val="0"/>
          <w:lang w:val="en-US"/>
        </w:rPr>
        <w:t>toolbar</w:t>
      </w:r>
      <w:r w:rsidRPr="000270DC">
        <w:rPr>
          <w:noProof w:val="0"/>
        </w:rPr>
        <w:t>.</w:t>
      </w:r>
      <w:r w:rsidRPr="00F34E3B">
        <w:rPr>
          <w:noProof w:val="0"/>
          <w:lang w:val="en-US"/>
        </w:rPr>
        <w:t>component</w:t>
      </w:r>
      <w:proofErr w:type="gramEnd"/>
      <w:r w:rsidRPr="000270DC">
        <w:rPr>
          <w:noProof w:val="0"/>
        </w:rPr>
        <w:t>.</w:t>
      </w:r>
      <w:proofErr w:type="spellStart"/>
      <w:r w:rsidRPr="00F34E3B">
        <w:rPr>
          <w:noProof w:val="0"/>
          <w:lang w:val="en-US"/>
        </w:rPr>
        <w:t>ts</w:t>
      </w:r>
      <w:proofErr w:type="spellEnd"/>
      <w:r w:rsidRPr="000270DC">
        <w:rPr>
          <w:noProof w:val="0"/>
        </w:rPr>
        <w:t>:</w:t>
      </w:r>
    </w:p>
    <w:p w14:paraId="2DB62276" w14:textId="77777777" w:rsidR="00197A74" w:rsidRPr="000270DC" w:rsidRDefault="00197A74" w:rsidP="00197A74">
      <w:pPr>
        <w:pStyle w:val="af7"/>
        <w:rPr>
          <w:noProof w:val="0"/>
        </w:rPr>
      </w:pPr>
      <w:r w:rsidRPr="000270DC">
        <w:rPr>
          <w:noProof w:val="0"/>
        </w:rPr>
        <w:t>@</w:t>
      </w:r>
      <w:proofErr w:type="gramStart"/>
      <w:r w:rsidRPr="00F34E3B">
        <w:rPr>
          <w:noProof w:val="0"/>
          <w:lang w:val="en-US"/>
        </w:rPr>
        <w:t>Component</w:t>
      </w:r>
      <w:r w:rsidRPr="000270DC">
        <w:rPr>
          <w:noProof w:val="0"/>
        </w:rPr>
        <w:t>(</w:t>
      </w:r>
      <w:proofErr w:type="gramEnd"/>
      <w:r w:rsidRPr="000270DC">
        <w:rPr>
          <w:noProof w:val="0"/>
        </w:rPr>
        <w:t>{</w:t>
      </w:r>
    </w:p>
    <w:p w14:paraId="3F54C8A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0270DC">
        <w:rPr>
          <w:noProof w:val="0"/>
        </w:rPr>
        <w:t xml:space="preserve">  </w:t>
      </w:r>
      <w:r w:rsidRPr="00F34E3B">
        <w:rPr>
          <w:noProof w:val="0"/>
          <w:lang w:val="en-US"/>
        </w:rPr>
        <w:t>selector: 'app-toolbar',</w:t>
      </w:r>
    </w:p>
    <w:p w14:paraId="32A1B86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'./toolbar.component.html',</w:t>
      </w:r>
    </w:p>
    <w:p w14:paraId="012D3C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</w:t>
      </w:r>
      <w:proofErr w:type="spellStart"/>
      <w:r w:rsidRPr="00F34E3B">
        <w:rPr>
          <w:noProof w:val="0"/>
          <w:lang w:val="en-US"/>
        </w:rPr>
        <w:t>toolbar.component.scss</w:t>
      </w:r>
      <w:proofErr w:type="spellEnd"/>
      <w:r w:rsidRPr="00F34E3B">
        <w:rPr>
          <w:noProof w:val="0"/>
          <w:lang w:val="en-US"/>
        </w:rPr>
        <w:t>',</w:t>
      </w:r>
    </w:p>
    <w:p w14:paraId="3F650A9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2253730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7671DA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ToolbarComponent</w:t>
      </w:r>
      <w:proofErr w:type="spellEnd"/>
      <w:r w:rsidRPr="00F34E3B">
        <w:rPr>
          <w:noProof w:val="0"/>
          <w:lang w:val="en-US"/>
        </w:rPr>
        <w:t xml:space="preserve"> </w:t>
      </w:r>
      <w:proofErr w:type="gramStart"/>
      <w:r w:rsidRPr="00F34E3B">
        <w:rPr>
          <w:noProof w:val="0"/>
          <w:lang w:val="en-US"/>
        </w:rPr>
        <w:t>{ }</w:t>
      </w:r>
      <w:proofErr w:type="gramEnd"/>
    </w:p>
    <w:p w14:paraId="08DBD263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422D96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tooltip-menu.component.html:</w:t>
      </w:r>
    </w:p>
    <w:p w14:paraId="77FC5D6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[</w:t>
      </w:r>
      <w:proofErr w:type="spellStart"/>
      <w:r w:rsidRPr="00F34E3B">
        <w:rPr>
          <w:noProof w:val="0"/>
          <w:lang w:val="en-US"/>
        </w:rPr>
        <w:t>cdkMenuTriggerFor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contextMenu</w:t>
      </w:r>
      <w:proofErr w:type="spellEnd"/>
      <w:r w:rsidRPr="00F34E3B">
        <w:rPr>
          <w:noProof w:val="0"/>
          <w:lang w:val="en-US"/>
        </w:rPr>
        <w:t>"&gt;&lt;/div&gt;</w:t>
      </w:r>
    </w:p>
    <w:p w14:paraId="2797150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&lt;ng-content&gt;&lt;/ng-content&gt;</w:t>
      </w:r>
    </w:p>
    <w:p w14:paraId="6A0D74D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&lt;ng-template #contextMenu&gt;</w:t>
      </w:r>
    </w:p>
    <w:p w14:paraId="2148662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&lt;div class="context-menu-container"&gt;</w:t>
      </w:r>
    </w:p>
    <w:p w14:paraId="7182A36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class="tooltip-menu"&gt;</w:t>
      </w:r>
    </w:p>
    <w:p w14:paraId="3BC489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&lt;button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="</w:t>
      </w:r>
      <w:r w:rsidRPr="00184B06">
        <w:rPr>
          <w:noProof w:val="0"/>
        </w:rPr>
        <w:t>Перевести</w:t>
      </w:r>
      <w:r w:rsidRPr="00F34E3B">
        <w:rPr>
          <w:noProof w:val="0"/>
          <w:lang w:val="en-US"/>
        </w:rPr>
        <w:t>"</w:t>
      </w:r>
    </w:p>
    <w:p w14:paraId="7DDECB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="above"</w:t>
      </w:r>
    </w:p>
    <w:p w14:paraId="6739A98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(click)="</w:t>
      </w:r>
      <w:proofErr w:type="spellStart"/>
      <w:proofErr w:type="gramStart"/>
      <w:r w:rsidRPr="00F34E3B">
        <w:rPr>
          <w:noProof w:val="0"/>
          <w:lang w:val="en-US"/>
        </w:rPr>
        <w:t>emitTextCopyEvent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2A29AB0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&lt;mat-icon&gt;</w:t>
      </w:r>
      <w:proofErr w:type="spellStart"/>
      <w:r w:rsidRPr="00F34E3B">
        <w:rPr>
          <w:noProof w:val="0"/>
          <w:lang w:val="en-US"/>
        </w:rPr>
        <w:t>content_copy</w:t>
      </w:r>
      <w:proofErr w:type="spellEnd"/>
      <w:r w:rsidRPr="00F34E3B">
        <w:rPr>
          <w:noProof w:val="0"/>
          <w:lang w:val="en-US"/>
        </w:rPr>
        <w:t>&lt;/mat-icon&gt;</w:t>
      </w:r>
    </w:p>
    <w:p w14:paraId="1B934FF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&lt;/button&gt;</w:t>
      </w:r>
    </w:p>
    <w:p w14:paraId="7D6E71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&lt;button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="</w:t>
      </w:r>
      <w:r w:rsidRPr="00184B06">
        <w:rPr>
          <w:noProof w:val="0"/>
        </w:rPr>
        <w:t>Перевести</w:t>
      </w:r>
      <w:r w:rsidRPr="00F34E3B">
        <w:rPr>
          <w:noProof w:val="0"/>
          <w:lang w:val="en-US"/>
        </w:rPr>
        <w:t>"</w:t>
      </w:r>
    </w:p>
    <w:p w14:paraId="1108B2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="above"</w:t>
      </w:r>
    </w:p>
    <w:p w14:paraId="15A2A04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(click)="</w:t>
      </w:r>
      <w:proofErr w:type="spellStart"/>
      <w:proofErr w:type="gramStart"/>
      <w:r w:rsidRPr="00F34E3B">
        <w:rPr>
          <w:noProof w:val="0"/>
          <w:lang w:val="en-US"/>
        </w:rPr>
        <w:t>emitTranslationBtnClickEvent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1AEB35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&lt;mat-icon&gt;translate&lt;/mat-icon&gt;</w:t>
      </w:r>
    </w:p>
    <w:p w14:paraId="4C7DF4A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&lt;/button&gt;</w:t>
      </w:r>
    </w:p>
    <w:p w14:paraId="171F08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&lt;button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="</w:t>
      </w:r>
      <w:r w:rsidRPr="00184B06">
        <w:rPr>
          <w:noProof w:val="0"/>
        </w:rPr>
        <w:t>Определение</w:t>
      </w:r>
      <w:r w:rsidRPr="00F34E3B">
        <w:rPr>
          <w:noProof w:val="0"/>
          <w:lang w:val="en-US"/>
        </w:rPr>
        <w:t>"</w:t>
      </w:r>
    </w:p>
    <w:p w14:paraId="1C95F6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="above"</w:t>
      </w:r>
    </w:p>
    <w:p w14:paraId="402EFFE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[disabled]="</w:t>
      </w:r>
      <w:proofErr w:type="spellStart"/>
      <w:proofErr w:type="gramStart"/>
      <w:r w:rsidRPr="00F34E3B">
        <w:rPr>
          <w:noProof w:val="0"/>
          <w:lang w:val="en-US"/>
        </w:rPr>
        <w:t>definitionLoading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</w:t>
      </w:r>
    </w:p>
    <w:p w14:paraId="661BE28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(</w:t>
      </w:r>
      <w:proofErr w:type="spellStart"/>
      <w:r w:rsidRPr="00F34E3B">
        <w:rPr>
          <w:noProof w:val="0"/>
          <w:lang w:val="en-US"/>
        </w:rPr>
        <w:t>mouseup</w:t>
      </w:r>
      <w:proofErr w:type="spellEnd"/>
      <w:r w:rsidRPr="00F34E3B">
        <w:rPr>
          <w:noProof w:val="0"/>
          <w:lang w:val="en-US"/>
        </w:rPr>
        <w:t>)="</w:t>
      </w:r>
      <w:proofErr w:type="spellStart"/>
      <w:proofErr w:type="gramStart"/>
      <w:r w:rsidRPr="00F34E3B">
        <w:rPr>
          <w:noProof w:val="0"/>
          <w:lang w:val="en-US"/>
        </w:rPr>
        <w:t>emitDefinitionBtnClickEvent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56CF77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&lt;mat-icon&gt;</w:t>
      </w:r>
      <w:proofErr w:type="spellStart"/>
      <w:r w:rsidRPr="00F34E3B">
        <w:rPr>
          <w:noProof w:val="0"/>
          <w:lang w:val="en-US"/>
        </w:rPr>
        <w:t>abc</w:t>
      </w:r>
      <w:proofErr w:type="spellEnd"/>
      <w:r w:rsidRPr="00F34E3B">
        <w:rPr>
          <w:noProof w:val="0"/>
          <w:lang w:val="en-US"/>
        </w:rPr>
        <w:t>&lt;/mat-icon&gt;</w:t>
      </w:r>
    </w:p>
    <w:p w14:paraId="701A8F3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&lt;/button&gt;</w:t>
      </w:r>
    </w:p>
    <w:p w14:paraId="45F4595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&lt;button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="</w:t>
      </w:r>
      <w:r w:rsidRPr="00184B06">
        <w:rPr>
          <w:noProof w:val="0"/>
        </w:rPr>
        <w:t>Обобщение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текста</w:t>
      </w:r>
      <w:r w:rsidRPr="00F34E3B">
        <w:rPr>
          <w:noProof w:val="0"/>
          <w:lang w:val="en-US"/>
        </w:rPr>
        <w:t>"</w:t>
      </w:r>
    </w:p>
    <w:p w14:paraId="4A133E7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</w:t>
      </w:r>
      <w:proofErr w:type="spellStart"/>
      <w:r w:rsidRPr="00F34E3B">
        <w:rPr>
          <w:noProof w:val="0"/>
          <w:lang w:val="en-US"/>
        </w:rPr>
        <w:t>matTooltipPosition</w:t>
      </w:r>
      <w:proofErr w:type="spellEnd"/>
      <w:r w:rsidRPr="00F34E3B">
        <w:rPr>
          <w:noProof w:val="0"/>
          <w:lang w:val="en-US"/>
        </w:rPr>
        <w:t>="above"</w:t>
      </w:r>
    </w:p>
    <w:p w14:paraId="5F50EE8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(click)="</w:t>
      </w:r>
      <w:proofErr w:type="spellStart"/>
      <w:proofErr w:type="gramStart"/>
      <w:r w:rsidRPr="00F34E3B">
        <w:rPr>
          <w:noProof w:val="0"/>
          <w:lang w:val="en-US"/>
        </w:rPr>
        <w:t>emitTextSumBtnClickEvent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3EDB252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&lt;mat-icon&gt;functions&lt;/mat-icon&gt;</w:t>
      </w:r>
    </w:p>
    <w:p w14:paraId="782C416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&lt;/button&gt;</w:t>
      </w:r>
    </w:p>
    <w:p w14:paraId="54D5BAC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&lt;/div&gt;</w:t>
      </w:r>
    </w:p>
    <w:p w14:paraId="266C0EB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@if (</w:t>
      </w:r>
      <w:proofErr w:type="spellStart"/>
      <w:proofErr w:type="gramStart"/>
      <w:r w:rsidRPr="00F34E3B">
        <w:rPr>
          <w:noProof w:val="0"/>
          <w:lang w:val="en-US"/>
        </w:rPr>
        <w:t>isDefinitionMenuOpen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)) {</w:t>
      </w:r>
    </w:p>
    <w:p w14:paraId="1A7E07F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  &lt;div class="word-definition-popup"&gt;</w:t>
      </w:r>
    </w:p>
    <w:p w14:paraId="7004FF2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&lt;div class="word-definition-container"&gt;</w:t>
      </w:r>
    </w:p>
    <w:p w14:paraId="0ABE36C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&lt;mat-form-field&gt;</w:t>
      </w:r>
    </w:p>
    <w:p w14:paraId="3E47D9B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&lt;mat-select [(</w:t>
      </w:r>
      <w:proofErr w:type="spellStart"/>
      <w:r w:rsidRPr="00F34E3B">
        <w:rPr>
          <w:noProof w:val="0"/>
          <w:lang w:val="en-US"/>
        </w:rPr>
        <w:t>ngModel</w:t>
      </w:r>
      <w:proofErr w:type="spellEnd"/>
      <w:proofErr w:type="gramStart"/>
      <w:r w:rsidRPr="00F34E3B">
        <w:rPr>
          <w:noProof w:val="0"/>
          <w:lang w:val="en-US"/>
        </w:rPr>
        <w:t>)]=</w:t>
      </w:r>
      <w:proofErr w:type="gramEnd"/>
      <w:r w:rsidRPr="00F34E3B">
        <w:rPr>
          <w:noProof w:val="0"/>
          <w:lang w:val="en-US"/>
        </w:rPr>
        <w:t>"</w:t>
      </w:r>
      <w:proofErr w:type="spellStart"/>
      <w:r w:rsidRPr="00F34E3B">
        <w:rPr>
          <w:noProof w:val="0"/>
          <w:lang w:val="en-US"/>
        </w:rPr>
        <w:t>selectedDefinitionProvider</w:t>
      </w:r>
      <w:proofErr w:type="spellEnd"/>
      <w:r w:rsidRPr="00F34E3B">
        <w:rPr>
          <w:noProof w:val="0"/>
          <w:lang w:val="en-US"/>
        </w:rPr>
        <w:t>"&gt;</w:t>
      </w:r>
    </w:p>
    <w:p w14:paraId="65790E0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@for (provider of </w:t>
      </w:r>
      <w:proofErr w:type="spellStart"/>
      <w:proofErr w:type="gramStart"/>
      <w:r w:rsidRPr="00F34E3B">
        <w:rPr>
          <w:noProof w:val="0"/>
          <w:lang w:val="en-US"/>
        </w:rPr>
        <w:t>definitionProviders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); track $index) {</w:t>
      </w:r>
    </w:p>
    <w:p w14:paraId="701B679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&lt;mat-option [value]="provider"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>{ provider }}&lt;/mat-option&gt;</w:t>
      </w:r>
    </w:p>
    <w:p w14:paraId="66614E1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}</w:t>
      </w:r>
    </w:p>
    <w:p w14:paraId="3DFE94F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&lt;/mat-select&gt;</w:t>
      </w:r>
    </w:p>
    <w:p w14:paraId="6AA586D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&lt;/mat-form-field&gt;</w:t>
      </w:r>
    </w:p>
    <w:p w14:paraId="6B31FDE1" w14:textId="77777777" w:rsidR="00197A74" w:rsidRPr="00184B06" w:rsidRDefault="00197A74" w:rsidP="00197A74">
      <w:pPr>
        <w:pStyle w:val="af7"/>
        <w:rPr>
          <w:noProof w:val="0"/>
        </w:rPr>
      </w:pPr>
      <w:r w:rsidRPr="00F34E3B">
        <w:rPr>
          <w:noProof w:val="0"/>
          <w:lang w:val="en-US"/>
        </w:rPr>
        <w:t xml:space="preserve">          </w:t>
      </w:r>
      <w:r w:rsidRPr="00184B06">
        <w:rPr>
          <w:noProof w:val="0"/>
        </w:rPr>
        <w:t xml:space="preserve">@if </w:t>
      </w:r>
      <w:proofErr w:type="gramStart"/>
      <w:r w:rsidRPr="00184B06">
        <w:rPr>
          <w:noProof w:val="0"/>
        </w:rPr>
        <w:t>(!</w:t>
      </w:r>
      <w:proofErr w:type="spellStart"/>
      <w:r w:rsidRPr="00184B06">
        <w:rPr>
          <w:noProof w:val="0"/>
        </w:rPr>
        <w:t>haveDefinitions</w:t>
      </w:r>
      <w:proofErr w:type="spellEnd"/>
      <w:proofErr w:type="gramEnd"/>
      <w:r w:rsidRPr="00184B06">
        <w:rPr>
          <w:noProof w:val="0"/>
        </w:rPr>
        <w:t>()) {</w:t>
      </w:r>
    </w:p>
    <w:p w14:paraId="77E5878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&gt;Нет результатов для данного определения&lt;/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3B8D9B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</w:t>
      </w:r>
      <w:r w:rsidRPr="00F34E3B">
        <w:rPr>
          <w:noProof w:val="0"/>
          <w:lang w:val="en-US"/>
        </w:rPr>
        <w:t>}</w:t>
      </w:r>
    </w:p>
    <w:p w14:paraId="42829E3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@for (entry of </w:t>
      </w:r>
      <w:proofErr w:type="spellStart"/>
      <w:proofErr w:type="gramStart"/>
      <w:r w:rsidRPr="00F34E3B">
        <w:rPr>
          <w:noProof w:val="0"/>
          <w:lang w:val="en-US"/>
        </w:rPr>
        <w:t>wordDefinitionEntries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); track $index) {</w:t>
      </w:r>
    </w:p>
    <w:p w14:paraId="27FD537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&lt;div class="word"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entry.word</w:t>
      </w:r>
      <w:proofErr w:type="spellEnd"/>
      <w:r w:rsidRPr="00F34E3B">
        <w:rPr>
          <w:noProof w:val="0"/>
          <w:lang w:val="en-US"/>
        </w:rPr>
        <w:t xml:space="preserve"> }}&lt;/div&gt;</w:t>
      </w:r>
    </w:p>
    <w:p w14:paraId="3C76E24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&lt;div class="transcription"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entry.transcription</w:t>
      </w:r>
      <w:proofErr w:type="spellEnd"/>
      <w:r w:rsidRPr="00F34E3B">
        <w:rPr>
          <w:noProof w:val="0"/>
          <w:lang w:val="en-US"/>
        </w:rPr>
        <w:t xml:space="preserve"> }}&lt;/div&gt;</w:t>
      </w:r>
    </w:p>
    <w:p w14:paraId="37D2A7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</w:t>
      </w:r>
      <w:proofErr w:type="spellStart"/>
      <w:r w:rsidRPr="00F34E3B">
        <w:rPr>
          <w:noProof w:val="0"/>
          <w:lang w:val="en-US"/>
        </w:rPr>
        <w:t>ul</w:t>
      </w:r>
      <w:proofErr w:type="spellEnd"/>
      <w:r w:rsidRPr="00F34E3B">
        <w:rPr>
          <w:noProof w:val="0"/>
          <w:lang w:val="en-US"/>
        </w:rPr>
        <w:t>&gt;</w:t>
      </w:r>
    </w:p>
    <w:p w14:paraId="275EF2C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@for (definition of </w:t>
      </w:r>
      <w:proofErr w:type="spellStart"/>
      <w:proofErr w:type="gramStart"/>
      <w:r w:rsidRPr="00F34E3B">
        <w:rPr>
          <w:noProof w:val="0"/>
          <w:lang w:val="en-US"/>
        </w:rPr>
        <w:t>entry.definitions</w:t>
      </w:r>
      <w:proofErr w:type="spellEnd"/>
      <w:proofErr w:type="gramEnd"/>
      <w:r w:rsidRPr="00F34E3B">
        <w:rPr>
          <w:noProof w:val="0"/>
          <w:lang w:val="en-US"/>
        </w:rPr>
        <w:t>; track $index) {</w:t>
      </w:r>
    </w:p>
    <w:p w14:paraId="0095062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&lt;li&gt;</w:t>
      </w:r>
    </w:p>
    <w:p w14:paraId="7019C6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&lt;span class="part-of-speech"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definition.partOfSpeech</w:t>
      </w:r>
      <w:proofErr w:type="spellEnd"/>
      <w:r w:rsidRPr="00F34E3B">
        <w:rPr>
          <w:noProof w:val="0"/>
          <w:lang w:val="en-US"/>
        </w:rPr>
        <w:t xml:space="preserve"> }}&lt;/span&gt;</w:t>
      </w:r>
    </w:p>
    <w:p w14:paraId="27E7EA1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&lt;span class="definition"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definition.definition</w:t>
      </w:r>
      <w:proofErr w:type="spellEnd"/>
      <w:r w:rsidRPr="00F34E3B">
        <w:rPr>
          <w:noProof w:val="0"/>
          <w:lang w:val="en-US"/>
        </w:rPr>
        <w:t xml:space="preserve"> }}&lt;/span&gt;</w:t>
      </w:r>
    </w:p>
    <w:p w14:paraId="070D24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&lt;/li&gt;</w:t>
      </w:r>
    </w:p>
    <w:p w14:paraId="1E4EF3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}</w:t>
      </w:r>
    </w:p>
    <w:p w14:paraId="55D456C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&lt;/</w:t>
      </w:r>
      <w:proofErr w:type="spellStart"/>
      <w:r w:rsidRPr="00F34E3B">
        <w:rPr>
          <w:noProof w:val="0"/>
          <w:lang w:val="en-US"/>
        </w:rPr>
        <w:t>ul</w:t>
      </w:r>
      <w:proofErr w:type="spellEnd"/>
      <w:r w:rsidRPr="00F34E3B">
        <w:rPr>
          <w:noProof w:val="0"/>
          <w:lang w:val="en-US"/>
        </w:rPr>
        <w:t>&gt;</w:t>
      </w:r>
    </w:p>
    <w:p w14:paraId="4E11B7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}</w:t>
      </w:r>
    </w:p>
    <w:p w14:paraId="18C1631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&lt;/div&gt;</w:t>
      </w:r>
    </w:p>
    <w:p w14:paraId="4E021B2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&lt;div&gt;</w:t>
      </w:r>
    </w:p>
    <w:p w14:paraId="41D885C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&lt;button mat-flat-button</w:t>
      </w:r>
    </w:p>
    <w:p w14:paraId="2A91F32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color="primary"</w:t>
      </w:r>
    </w:p>
    <w:p w14:paraId="3C28CA7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[disabled]="</w:t>
      </w:r>
      <w:proofErr w:type="spellStart"/>
      <w:proofErr w:type="gramStart"/>
      <w:r w:rsidRPr="00F34E3B">
        <w:rPr>
          <w:noProof w:val="0"/>
          <w:lang w:val="en-US"/>
        </w:rPr>
        <w:t>definitionLoading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 || !</w:t>
      </w:r>
      <w:proofErr w:type="spellStart"/>
      <w:r w:rsidRPr="00F34E3B">
        <w:rPr>
          <w:noProof w:val="0"/>
          <w:lang w:val="en-US"/>
        </w:rPr>
        <w:t>haveDefinitions</w:t>
      </w:r>
      <w:proofErr w:type="spellEnd"/>
      <w:r w:rsidRPr="00F34E3B">
        <w:rPr>
          <w:noProof w:val="0"/>
          <w:lang w:val="en-US"/>
        </w:rPr>
        <w:t>()"</w:t>
      </w:r>
    </w:p>
    <w:p w14:paraId="03EB5D9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(click)="</w:t>
      </w:r>
      <w:proofErr w:type="spellStart"/>
      <w:proofErr w:type="gramStart"/>
      <w:r w:rsidRPr="00F34E3B">
        <w:rPr>
          <w:noProof w:val="0"/>
          <w:lang w:val="en-US"/>
        </w:rPr>
        <w:t>emitWordAddBtnClickEvent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777346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&lt;mat-icon&gt;add&lt;/mat-icon&gt;</w:t>
      </w:r>
    </w:p>
    <w:p w14:paraId="1C7595DF" w14:textId="77777777" w:rsidR="00197A74" w:rsidRPr="00184B06" w:rsidRDefault="00197A74" w:rsidP="00197A74">
      <w:pPr>
        <w:pStyle w:val="af7"/>
        <w:rPr>
          <w:noProof w:val="0"/>
        </w:rPr>
      </w:pPr>
      <w:r w:rsidRPr="00F34E3B">
        <w:rPr>
          <w:noProof w:val="0"/>
          <w:lang w:val="en-US"/>
        </w:rPr>
        <w:t xml:space="preserve">            </w:t>
      </w:r>
      <w:r w:rsidRPr="00184B06">
        <w:rPr>
          <w:noProof w:val="0"/>
        </w:rPr>
        <w:t>Добавить в словарь</w:t>
      </w:r>
    </w:p>
    <w:p w14:paraId="66034B7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27735B64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0F85DD8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F34E3B">
        <w:rPr>
          <w:noProof w:val="0"/>
          <w:lang w:val="en-US"/>
        </w:rPr>
        <w:t>&lt;app-loading-spinner-overlay [loading]="</w:t>
      </w:r>
      <w:proofErr w:type="spellStart"/>
      <w:r w:rsidRPr="00F34E3B">
        <w:rPr>
          <w:noProof w:val="0"/>
          <w:lang w:val="en-US"/>
        </w:rPr>
        <w:t>definitionLoading</w:t>
      </w:r>
      <w:proofErr w:type="spellEnd"/>
      <w:r w:rsidRPr="00F34E3B">
        <w:rPr>
          <w:noProof w:val="0"/>
          <w:lang w:val="en-US"/>
        </w:rPr>
        <w:t>()"&gt;&lt;/app-loading-spinner-overlay&gt;</w:t>
      </w:r>
    </w:p>
    <w:p w14:paraId="1D90417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&lt;/div&gt;</w:t>
      </w:r>
    </w:p>
    <w:p w14:paraId="422D09C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54DD58C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&lt;/div&gt;</w:t>
      </w:r>
    </w:p>
    <w:p w14:paraId="6618095B" w14:textId="428D40E2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&lt;/ng-template&gt;</w:t>
      </w:r>
    </w:p>
    <w:p w14:paraId="46928A35" w14:textId="06F63F3B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B443A3">
        <w:rPr>
          <w:noProof w:val="0"/>
          <w:lang w:val="en-US"/>
        </w:rPr>
        <w:t xml:space="preserve"> tooltip-</w:t>
      </w:r>
      <w:proofErr w:type="spellStart"/>
      <w:proofErr w:type="gramStart"/>
      <w:r w:rsidRPr="00B443A3">
        <w:rPr>
          <w:noProof w:val="0"/>
          <w:lang w:val="en-US"/>
        </w:rPr>
        <w:t>menu.component</w:t>
      </w:r>
      <w:proofErr w:type="gramEnd"/>
      <w:r w:rsidRPr="00B443A3">
        <w:rPr>
          <w:noProof w:val="0"/>
          <w:lang w:val="en-US"/>
        </w:rPr>
        <w:t>.ts</w:t>
      </w:r>
      <w:proofErr w:type="spellEnd"/>
      <w:r w:rsidRPr="00B443A3">
        <w:rPr>
          <w:noProof w:val="0"/>
          <w:lang w:val="en-US"/>
        </w:rPr>
        <w:t>:</w:t>
      </w:r>
    </w:p>
    <w:p w14:paraId="7ECCE03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14C219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'[app-tooltip-menu]',</w:t>
      </w:r>
    </w:p>
    <w:p w14:paraId="755E47A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'./tooltip-menu.component.html',</w:t>
      </w:r>
    </w:p>
    <w:p w14:paraId="3CF079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'./tooltip-</w:t>
      </w:r>
      <w:proofErr w:type="spellStart"/>
      <w:r w:rsidRPr="00F34E3B">
        <w:rPr>
          <w:noProof w:val="0"/>
          <w:lang w:val="en-US"/>
        </w:rPr>
        <w:t>menu.component.scss</w:t>
      </w:r>
      <w:proofErr w:type="spellEnd"/>
      <w:r w:rsidRPr="00F34E3B">
        <w:rPr>
          <w:noProof w:val="0"/>
          <w:lang w:val="en-US"/>
        </w:rPr>
        <w:t>',</w:t>
      </w:r>
    </w:p>
    <w:p w14:paraId="7082A7C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5F6A80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13CF17B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CdkMenuTrigger</w:t>
      </w:r>
      <w:proofErr w:type="spellEnd"/>
      <w:r w:rsidRPr="00F34E3B">
        <w:rPr>
          <w:noProof w:val="0"/>
          <w:lang w:val="en-US"/>
        </w:rPr>
        <w:t>,</w:t>
      </w:r>
    </w:p>
    <w:p w14:paraId="0ACCBF9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MatTooltip</w:t>
      </w:r>
      <w:proofErr w:type="spellEnd"/>
      <w:r w:rsidRPr="00F34E3B">
        <w:rPr>
          <w:noProof w:val="0"/>
          <w:lang w:val="en-US"/>
        </w:rPr>
        <w:t>,</w:t>
      </w:r>
    </w:p>
    <w:p w14:paraId="6BDDBE1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</w:t>
      </w:r>
      <w:proofErr w:type="spellEnd"/>
      <w:r w:rsidRPr="00F34E3B">
        <w:rPr>
          <w:noProof w:val="0"/>
          <w:lang w:val="en-US"/>
        </w:rPr>
        <w:t>,</w:t>
      </w:r>
    </w:p>
    <w:p w14:paraId="34D377B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MatButtonModule</w:t>
      </w:r>
      <w:proofErr w:type="spellEnd"/>
      <w:r w:rsidRPr="00F34E3B">
        <w:rPr>
          <w:noProof w:val="0"/>
          <w:lang w:val="en-US"/>
        </w:rPr>
        <w:t>,</w:t>
      </w:r>
    </w:p>
    <w:p w14:paraId="2FA37F4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LoadingSpinnerOverlayComponent</w:t>
      </w:r>
      <w:proofErr w:type="spellEnd"/>
      <w:r w:rsidRPr="00F34E3B">
        <w:rPr>
          <w:noProof w:val="0"/>
          <w:lang w:val="en-US"/>
        </w:rPr>
        <w:t>,</w:t>
      </w:r>
    </w:p>
    <w:p w14:paraId="2E5635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MatFormField</w:t>
      </w:r>
      <w:proofErr w:type="spellEnd"/>
      <w:r w:rsidRPr="00F34E3B">
        <w:rPr>
          <w:noProof w:val="0"/>
          <w:lang w:val="en-US"/>
        </w:rPr>
        <w:t>,</w:t>
      </w:r>
    </w:p>
    <w:p w14:paraId="3C5D10D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MatSelect</w:t>
      </w:r>
      <w:proofErr w:type="spellEnd"/>
      <w:r w:rsidRPr="00F34E3B">
        <w:rPr>
          <w:noProof w:val="0"/>
          <w:lang w:val="en-US"/>
        </w:rPr>
        <w:t>,</w:t>
      </w:r>
    </w:p>
    <w:p w14:paraId="595AD7D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MatOption</w:t>
      </w:r>
      <w:proofErr w:type="spellEnd"/>
      <w:r w:rsidRPr="00F34E3B">
        <w:rPr>
          <w:noProof w:val="0"/>
          <w:lang w:val="en-US"/>
        </w:rPr>
        <w:t>,</w:t>
      </w:r>
    </w:p>
    <w:p w14:paraId="0D187DD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ReactiveFormsModule</w:t>
      </w:r>
      <w:proofErr w:type="spellEnd"/>
      <w:r w:rsidRPr="00F34E3B">
        <w:rPr>
          <w:noProof w:val="0"/>
          <w:lang w:val="en-US"/>
        </w:rPr>
        <w:t>,</w:t>
      </w:r>
    </w:p>
    <w:p w14:paraId="7F9FCC2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FormsModule</w:t>
      </w:r>
      <w:proofErr w:type="spellEnd"/>
      <w:r w:rsidRPr="00F34E3B">
        <w:rPr>
          <w:noProof w:val="0"/>
          <w:lang w:val="en-US"/>
        </w:rPr>
        <w:t>,</w:t>
      </w:r>
    </w:p>
    <w:p w14:paraId="3067354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0274BC0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535EA9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718BBE4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TooltipMenuComponent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19102987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C15D14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WORD_BREAK_PATTERN = new </w:t>
      </w:r>
      <w:proofErr w:type="spellStart"/>
      <w:proofErr w:type="gramStart"/>
      <w:r w:rsidRPr="00F34E3B">
        <w:rPr>
          <w:noProof w:val="0"/>
          <w:lang w:val="en-US"/>
        </w:rPr>
        <w:t>RegExp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`(-)\n`, 'gm');</w:t>
      </w:r>
    </w:p>
    <w:p w14:paraId="0C0A2AD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NEW_LINE_PATTERN = new </w:t>
      </w:r>
      <w:proofErr w:type="spellStart"/>
      <w:r w:rsidRPr="00F34E3B">
        <w:rPr>
          <w:noProof w:val="0"/>
          <w:lang w:val="en-US"/>
        </w:rPr>
        <w:t>RegExp</w:t>
      </w:r>
      <w:proofErr w:type="spellEnd"/>
      <w:r w:rsidRPr="00F34E3B">
        <w:rPr>
          <w:noProof w:val="0"/>
          <w:lang w:val="en-US"/>
        </w:rPr>
        <w:t>(`(\n|\r\n|\</w:t>
      </w:r>
      <w:proofErr w:type="gramStart"/>
      <w:r w:rsidRPr="00F34E3B">
        <w:rPr>
          <w:noProof w:val="0"/>
          <w:lang w:val="en-US"/>
        </w:rPr>
        <w:t>r)`</w:t>
      </w:r>
      <w:proofErr w:type="gramEnd"/>
      <w:r w:rsidRPr="00F34E3B">
        <w:rPr>
          <w:noProof w:val="0"/>
          <w:lang w:val="en-US"/>
        </w:rPr>
        <w:t>, 'gm');</w:t>
      </w:r>
    </w:p>
    <w:p w14:paraId="7D1B68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WORD_DEFINITION_POPUP_HEIGHT_PX = 240;</w:t>
      </w:r>
    </w:p>
    <w:p w14:paraId="1F87DF1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A8744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contextMenuTrigger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viewChild</w:t>
      </w:r>
      <w:proofErr w:type="spellEnd"/>
      <w:r w:rsidRPr="00F34E3B">
        <w:rPr>
          <w:noProof w:val="0"/>
          <w:lang w:val="en-US"/>
        </w:rPr>
        <w:t>(</w:t>
      </w:r>
      <w:proofErr w:type="spellStart"/>
      <w:proofErr w:type="gramEnd"/>
      <w:r w:rsidRPr="00F34E3B">
        <w:rPr>
          <w:noProof w:val="0"/>
          <w:lang w:val="en-US"/>
        </w:rPr>
        <w:t>CdkMenuTrigger</w:t>
      </w:r>
      <w:proofErr w:type="spellEnd"/>
      <w:r w:rsidRPr="00F34E3B">
        <w:rPr>
          <w:noProof w:val="0"/>
          <w:lang w:val="en-US"/>
        </w:rPr>
        <w:t>);</w:t>
      </w:r>
    </w:p>
    <w:p w14:paraId="72565BA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6080F6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selectedDefinitionProvider</w:t>
      </w:r>
      <w:proofErr w:type="spellEnd"/>
      <w:r w:rsidRPr="00F34E3B">
        <w:rPr>
          <w:noProof w:val="0"/>
          <w:lang w:val="en-US"/>
        </w:rPr>
        <w:t xml:space="preserve"> = model&lt;string | null&gt;(null);</w:t>
      </w:r>
    </w:p>
    <w:p w14:paraId="2E42EF1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wordDefinitionEntries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proofErr w:type="gramStart"/>
      <w:r w:rsidRPr="00F34E3B">
        <w:rPr>
          <w:noProof w:val="0"/>
          <w:lang w:val="en-US"/>
        </w:rPr>
        <w:t>WordDto</w:t>
      </w:r>
      <w:proofErr w:type="spellEnd"/>
      <w:r w:rsidRPr="00F34E3B">
        <w:rPr>
          <w:noProof w:val="0"/>
          <w:lang w:val="en-US"/>
        </w:rPr>
        <w:t>[</w:t>
      </w:r>
      <w:proofErr w:type="gramEnd"/>
      <w:r w:rsidRPr="00F34E3B">
        <w:rPr>
          <w:noProof w:val="0"/>
          <w:lang w:val="en-US"/>
        </w:rPr>
        <w:t>]&gt;([]);</w:t>
      </w:r>
    </w:p>
    <w:p w14:paraId="58DBA3D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haveDefinitions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computed(</w:t>
      </w:r>
      <w:proofErr w:type="gramEnd"/>
      <w:r w:rsidRPr="00F34E3B">
        <w:rPr>
          <w:noProof w:val="0"/>
          <w:lang w:val="en-US"/>
        </w:rPr>
        <w:t>() =&gt; {</w:t>
      </w:r>
    </w:p>
    <w:p w14:paraId="7D286DE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entries = </w:t>
      </w:r>
      <w:proofErr w:type="spellStart"/>
      <w:proofErr w:type="gramStart"/>
      <w:r w:rsidRPr="00F34E3B">
        <w:rPr>
          <w:noProof w:val="0"/>
          <w:lang w:val="en-US"/>
        </w:rPr>
        <w:t>this.wordDefinitionEntries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130E17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proofErr w:type="gramStart"/>
      <w:r w:rsidRPr="00F34E3B">
        <w:rPr>
          <w:noProof w:val="0"/>
          <w:lang w:val="en-US"/>
        </w:rPr>
        <w:t>entries.length</w:t>
      </w:r>
      <w:proofErr w:type="spellEnd"/>
      <w:proofErr w:type="gramEnd"/>
      <w:r w:rsidRPr="00F34E3B">
        <w:rPr>
          <w:noProof w:val="0"/>
          <w:lang w:val="en-US"/>
        </w:rPr>
        <w:t xml:space="preserve"> &gt; 0;</w:t>
      </w:r>
    </w:p>
    <w:p w14:paraId="1EAC6E8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5819D78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definitionLoading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&gt;(false);</w:t>
      </w:r>
    </w:p>
    <w:p w14:paraId="726D909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definitionProviders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gramStart"/>
      <w:r w:rsidRPr="00F34E3B">
        <w:rPr>
          <w:noProof w:val="0"/>
          <w:lang w:val="en-US"/>
        </w:rPr>
        <w:t>string[</w:t>
      </w:r>
      <w:proofErr w:type="gramEnd"/>
      <w:r w:rsidRPr="00F34E3B">
        <w:rPr>
          <w:noProof w:val="0"/>
          <w:lang w:val="en-US"/>
        </w:rPr>
        <w:t>]&gt;([]);</w:t>
      </w:r>
    </w:p>
    <w:p w14:paraId="705095B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public </w:t>
      </w:r>
      <w:proofErr w:type="spellStart"/>
      <w:r w:rsidRPr="00F34E3B">
        <w:rPr>
          <w:noProof w:val="0"/>
          <w:lang w:val="en-US"/>
        </w:rPr>
        <w:t>isDefinitionMenuOpen</w:t>
      </w:r>
      <w:proofErr w:type="spellEnd"/>
      <w:r w:rsidRPr="00F34E3B">
        <w:rPr>
          <w:noProof w:val="0"/>
          <w:lang w:val="en-US"/>
        </w:rPr>
        <w:t xml:space="preserve"> = input&lt;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&gt;(false);</w:t>
      </w:r>
    </w:p>
    <w:p w14:paraId="5E8C9BC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340AC0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selectionEvent</w:t>
      </w:r>
      <w:proofErr w:type="spellEnd"/>
      <w:r w:rsidRPr="00F34E3B">
        <w:rPr>
          <w:noProof w:val="0"/>
          <w:lang w:val="en-US"/>
        </w:rPr>
        <w:t xml:space="preserve"> = output&lt;string | null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7313A1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textCopyEvent</w:t>
      </w:r>
      <w:proofErr w:type="spellEnd"/>
      <w:r w:rsidRPr="00F34E3B">
        <w:rPr>
          <w:noProof w:val="0"/>
          <w:lang w:val="en-US"/>
        </w:rPr>
        <w:t xml:space="preserve"> = output&lt;string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532B08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translationBtnClickEvent</w:t>
      </w:r>
      <w:proofErr w:type="spellEnd"/>
      <w:r w:rsidRPr="00F34E3B">
        <w:rPr>
          <w:noProof w:val="0"/>
          <w:lang w:val="en-US"/>
        </w:rPr>
        <w:t xml:space="preserve"> = output&lt;string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34DFDD3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definitionBtnClickEvent</w:t>
      </w:r>
      <w:proofErr w:type="spellEnd"/>
      <w:r w:rsidRPr="00F34E3B">
        <w:rPr>
          <w:noProof w:val="0"/>
          <w:lang w:val="en-US"/>
        </w:rPr>
        <w:t xml:space="preserve"> = output&lt;string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0B367DA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textSumBtnClickEvent</w:t>
      </w:r>
      <w:proofErr w:type="spellEnd"/>
      <w:r w:rsidRPr="00F34E3B">
        <w:rPr>
          <w:noProof w:val="0"/>
          <w:lang w:val="en-US"/>
        </w:rPr>
        <w:t xml:space="preserve"> = output&lt;string</w:t>
      </w:r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);</w:t>
      </w:r>
    </w:p>
    <w:p w14:paraId="447FD82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definitionAddBtnClickEvent</w:t>
      </w:r>
      <w:proofErr w:type="spellEnd"/>
      <w:r w:rsidRPr="00F34E3B">
        <w:rPr>
          <w:noProof w:val="0"/>
          <w:lang w:val="en-US"/>
        </w:rPr>
        <w:t xml:space="preserve"> = output&lt;</w:t>
      </w:r>
      <w:proofErr w:type="spellStart"/>
      <w:proofErr w:type="gramStart"/>
      <w:r w:rsidRPr="00F34E3B">
        <w:rPr>
          <w:noProof w:val="0"/>
          <w:lang w:val="en-US"/>
        </w:rPr>
        <w:t>WordDto</w:t>
      </w:r>
      <w:proofErr w:type="spellEnd"/>
      <w:r w:rsidRPr="00F34E3B">
        <w:rPr>
          <w:noProof w:val="0"/>
          <w:lang w:val="en-US"/>
        </w:rPr>
        <w:t>[</w:t>
      </w:r>
      <w:proofErr w:type="gramEnd"/>
      <w:r w:rsidRPr="00F34E3B">
        <w:rPr>
          <w:noProof w:val="0"/>
          <w:lang w:val="en-US"/>
        </w:rPr>
        <w:t>]&gt;();</w:t>
      </w:r>
    </w:p>
    <w:p w14:paraId="7794DBA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24BBCDC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private _</w:t>
      </w:r>
      <w:proofErr w:type="spellStart"/>
      <w:proofErr w:type="gram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?:</w:t>
      </w:r>
      <w:proofErr w:type="gramEnd"/>
      <w:r w:rsidRPr="00F34E3B">
        <w:rPr>
          <w:noProof w:val="0"/>
          <w:lang w:val="en-US"/>
        </w:rPr>
        <w:t xml:space="preserve"> string;</w:t>
      </w:r>
    </w:p>
    <w:p w14:paraId="53D1BD4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0574E4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2062821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_window: Window,</w:t>
      </w:r>
    </w:p>
    <w:p w14:paraId="7E264C3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</w:t>
      </w:r>
    </w:p>
    <w:p w14:paraId="1E4748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FA3113B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DD8D25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@HostListener('mousedown')</w:t>
      </w:r>
    </w:p>
    <w:p w14:paraId="220AE9A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clearSelection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17B2FB3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selection =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window.getSelection</w:t>
      </w:r>
      <w:proofErr w:type="spellEnd"/>
      <w:r w:rsidRPr="00F34E3B">
        <w:rPr>
          <w:noProof w:val="0"/>
          <w:lang w:val="en-US"/>
        </w:rPr>
        <w:t>();</w:t>
      </w:r>
    </w:p>
    <w:p w14:paraId="485C72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this.contextMenuTrigger</w:t>
      </w:r>
      <w:proofErr w:type="spellEnd"/>
      <w:proofErr w:type="gramEnd"/>
      <w:r w:rsidRPr="00F34E3B">
        <w:rPr>
          <w:noProof w:val="0"/>
          <w:lang w:val="en-US"/>
        </w:rPr>
        <w:t>()?.close();</w:t>
      </w:r>
    </w:p>
    <w:p w14:paraId="1DAA2C2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selection?.</w:t>
      </w:r>
      <w:proofErr w:type="spellStart"/>
      <w:proofErr w:type="gramEnd"/>
      <w:r w:rsidRPr="00F34E3B">
        <w:rPr>
          <w:noProof w:val="0"/>
          <w:lang w:val="en-US"/>
        </w:rPr>
        <w:t>removeAllRanges</w:t>
      </w:r>
      <w:proofErr w:type="spellEnd"/>
      <w:r w:rsidRPr="00F34E3B">
        <w:rPr>
          <w:noProof w:val="0"/>
          <w:lang w:val="en-US"/>
        </w:rPr>
        <w:t>();</w:t>
      </w:r>
    </w:p>
    <w:p w14:paraId="246D95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this.selectionEvent.emit</w:t>
      </w:r>
      <w:proofErr w:type="spellEnd"/>
      <w:proofErr w:type="gramEnd"/>
      <w:r w:rsidRPr="00F34E3B">
        <w:rPr>
          <w:noProof w:val="0"/>
          <w:lang w:val="en-US"/>
        </w:rPr>
        <w:t>(null);</w:t>
      </w:r>
    </w:p>
    <w:p w14:paraId="1B14448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3959C5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D9CE49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</w:t>
      </w:r>
      <w:proofErr w:type="gramStart"/>
      <w:r w:rsidRPr="00F34E3B">
        <w:rPr>
          <w:noProof w:val="0"/>
          <w:lang w:val="en-US"/>
        </w:rPr>
        <w:t>HostListener(</w:t>
      </w:r>
      <w:proofErr w:type="gramEnd"/>
      <w:r w:rsidRPr="00F34E3B">
        <w:rPr>
          <w:noProof w:val="0"/>
          <w:lang w:val="en-US"/>
        </w:rPr>
        <w:t>'mouseup', ['$event'])</w:t>
      </w:r>
    </w:p>
    <w:p w14:paraId="16FA6D4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showTooltipMenu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e: </w:t>
      </w:r>
      <w:proofErr w:type="spellStart"/>
      <w:r w:rsidRPr="00F34E3B">
        <w:rPr>
          <w:noProof w:val="0"/>
          <w:lang w:val="en-US"/>
        </w:rPr>
        <w:t>MouseEvent</w:t>
      </w:r>
      <w:proofErr w:type="spellEnd"/>
      <w:r w:rsidRPr="00F34E3B">
        <w:rPr>
          <w:noProof w:val="0"/>
          <w:lang w:val="en-US"/>
        </w:rPr>
        <w:t>) {</w:t>
      </w:r>
    </w:p>
    <w:p w14:paraId="203E9F9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selection =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window.getSelection</w:t>
      </w:r>
      <w:proofErr w:type="spellEnd"/>
      <w:r w:rsidRPr="00F34E3B">
        <w:rPr>
          <w:noProof w:val="0"/>
          <w:lang w:val="en-US"/>
        </w:rPr>
        <w:t>();</w:t>
      </w:r>
    </w:p>
    <w:p w14:paraId="1D7C840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selection?.</w:t>
      </w:r>
      <w:proofErr w:type="spellStart"/>
      <w:proofErr w:type="gramEnd"/>
      <w:r w:rsidRPr="00F34E3B">
        <w:rPr>
          <w:noProof w:val="0"/>
          <w:lang w:val="en-US"/>
        </w:rPr>
        <w:t>toString</w:t>
      </w:r>
      <w:proofErr w:type="spellEnd"/>
      <w:r w:rsidRPr="00F34E3B">
        <w:rPr>
          <w:noProof w:val="0"/>
          <w:lang w:val="en-US"/>
        </w:rPr>
        <w:t>().trim();</w:t>
      </w:r>
    </w:p>
    <w:p w14:paraId="4CE1A7C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contextMenuTrigger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this.contextMenuTrigger</w:t>
      </w:r>
      <w:proofErr w:type="spellEnd"/>
      <w:proofErr w:type="gramEnd"/>
      <w:r w:rsidRPr="00F34E3B">
        <w:rPr>
          <w:noProof w:val="0"/>
          <w:lang w:val="en-US"/>
        </w:rPr>
        <w:t>()!;</w:t>
      </w:r>
    </w:p>
    <w:p w14:paraId="07EF6A9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this.selectionEvent.emit</w:t>
      </w:r>
      <w:proofErr w:type="spellEnd"/>
      <w:proofErr w:type="gramEnd"/>
      <w:r w:rsidRPr="00F34E3B">
        <w:rPr>
          <w:noProof w:val="0"/>
          <w:lang w:val="en-US"/>
        </w:rPr>
        <w:t>(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 xml:space="preserve"> ?? null);</w:t>
      </w:r>
    </w:p>
    <w:p w14:paraId="06D829A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(!selection</w:t>
      </w:r>
      <w:proofErr w:type="gramEnd"/>
      <w:r w:rsidRPr="00F34E3B">
        <w:rPr>
          <w:noProof w:val="0"/>
          <w:lang w:val="en-US"/>
        </w:rPr>
        <w:t xml:space="preserve"> || !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 xml:space="preserve"> || </w:t>
      </w:r>
      <w:proofErr w:type="spellStart"/>
      <w:r w:rsidRPr="00F34E3B">
        <w:rPr>
          <w:noProof w:val="0"/>
          <w:lang w:val="en-US"/>
        </w:rPr>
        <w:t>selection.rangeCount</w:t>
      </w:r>
      <w:proofErr w:type="spellEnd"/>
      <w:r w:rsidRPr="00F34E3B">
        <w:rPr>
          <w:noProof w:val="0"/>
          <w:lang w:val="en-US"/>
        </w:rPr>
        <w:t xml:space="preserve"> === 0) {</w:t>
      </w:r>
    </w:p>
    <w:p w14:paraId="2DC196A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return;</w:t>
      </w:r>
    </w:p>
    <w:p w14:paraId="76BD28A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51CCAFE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</w:t>
      </w:r>
      <w:proofErr w:type="spellStart"/>
      <w:r w:rsidRPr="00F34E3B">
        <w:rPr>
          <w:noProof w:val="0"/>
          <w:lang w:val="en-US"/>
        </w:rPr>
        <w:t>contextMenuTrigger.menuPosition</w:t>
      </w:r>
      <w:proofErr w:type="spellEnd"/>
      <w:proofErr w:type="gramEnd"/>
      <w:r w:rsidRPr="00F34E3B">
        <w:rPr>
          <w:noProof w:val="0"/>
          <w:lang w:val="en-US"/>
        </w:rPr>
        <w:t>) {</w:t>
      </w:r>
    </w:p>
    <w:p w14:paraId="348453A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contextMenuTrigger.menuPosition</w:t>
      </w:r>
      <w:proofErr w:type="spellEnd"/>
      <w:r w:rsidRPr="00F34E3B">
        <w:rPr>
          <w:noProof w:val="0"/>
          <w:lang w:val="en-US"/>
        </w:rPr>
        <w:t xml:space="preserve"> = [];</w:t>
      </w:r>
    </w:p>
    <w:p w14:paraId="5389423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53BE4C6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contextMenuTrigger.menuPosition.splice</w:t>
      </w:r>
      <w:proofErr w:type="spellEnd"/>
      <w:proofErr w:type="gramEnd"/>
      <w:r w:rsidRPr="00F34E3B">
        <w:rPr>
          <w:noProof w:val="0"/>
          <w:lang w:val="en-US"/>
        </w:rPr>
        <w:t>(</w:t>
      </w:r>
    </w:p>
    <w:p w14:paraId="468651D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0,</w:t>
      </w:r>
    </w:p>
    <w:p w14:paraId="29FE0B4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contextMenuTrigger.menuPosition.length</w:t>
      </w:r>
      <w:proofErr w:type="spellEnd"/>
      <w:proofErr w:type="gramEnd"/>
      <w:r w:rsidRPr="00F34E3B">
        <w:rPr>
          <w:noProof w:val="0"/>
          <w:lang w:val="en-US"/>
        </w:rPr>
        <w:t>,</w:t>
      </w:r>
    </w:p>
    <w:p w14:paraId="1202A34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);</w:t>
      </w:r>
    </w:p>
    <w:p w14:paraId="0A3E3B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contextMenuTrigger.menuPosition.push</w:t>
      </w:r>
      <w:proofErr w:type="spellEnd"/>
      <w:proofErr w:type="gramEnd"/>
      <w:r w:rsidRPr="00F34E3B">
        <w:rPr>
          <w:noProof w:val="0"/>
          <w:lang w:val="en-US"/>
        </w:rPr>
        <w:t>(</w:t>
      </w:r>
    </w:p>
    <w:p w14:paraId="10850D4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{</w:t>
      </w:r>
    </w:p>
    <w:p w14:paraId="5B5A5E8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originX</w:t>
      </w:r>
      <w:proofErr w:type="spellEnd"/>
      <w:r w:rsidRPr="00F34E3B">
        <w:rPr>
          <w:noProof w:val="0"/>
          <w:lang w:val="en-US"/>
        </w:rPr>
        <w:t>: 'center',</w:t>
      </w:r>
    </w:p>
    <w:p w14:paraId="34E9AB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originY</w:t>
      </w:r>
      <w:proofErr w:type="spellEnd"/>
      <w:r w:rsidRPr="00F34E3B">
        <w:rPr>
          <w:noProof w:val="0"/>
          <w:lang w:val="en-US"/>
        </w:rPr>
        <w:t>: 'top',</w:t>
      </w:r>
    </w:p>
    <w:p w14:paraId="03651F6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overlayX</w:t>
      </w:r>
      <w:proofErr w:type="spellEnd"/>
      <w:r w:rsidRPr="00F34E3B">
        <w:rPr>
          <w:noProof w:val="0"/>
          <w:lang w:val="en-US"/>
        </w:rPr>
        <w:t>: 'center',</w:t>
      </w:r>
    </w:p>
    <w:p w14:paraId="597253F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overlayY</w:t>
      </w:r>
      <w:proofErr w:type="spellEnd"/>
      <w:r w:rsidRPr="00F34E3B">
        <w:rPr>
          <w:noProof w:val="0"/>
          <w:lang w:val="en-US"/>
        </w:rPr>
        <w:t>: 'top',</w:t>
      </w:r>
    </w:p>
    <w:p w14:paraId="120CD2C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offsetX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proofErr w:type="gramStart"/>
      <w:r w:rsidRPr="00F34E3B">
        <w:rPr>
          <w:noProof w:val="0"/>
          <w:lang w:val="en-US"/>
        </w:rPr>
        <w:t>e.clientX</w:t>
      </w:r>
      <w:proofErr w:type="spellEnd"/>
      <w:proofErr w:type="gramEnd"/>
      <w:r w:rsidRPr="00F34E3B">
        <w:rPr>
          <w:noProof w:val="0"/>
          <w:lang w:val="en-US"/>
        </w:rPr>
        <w:t>,</w:t>
      </w:r>
    </w:p>
    <w:p w14:paraId="10FEC2C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offsetY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proofErr w:type="gramStart"/>
      <w:r w:rsidRPr="00F34E3B">
        <w:rPr>
          <w:noProof w:val="0"/>
          <w:lang w:val="en-US"/>
        </w:rPr>
        <w:t>e.clientY</w:t>
      </w:r>
      <w:proofErr w:type="spellEnd"/>
      <w:proofErr w:type="gramEnd"/>
      <w:r w:rsidRPr="00F34E3B">
        <w:rPr>
          <w:noProof w:val="0"/>
          <w:lang w:val="en-US"/>
        </w:rPr>
        <w:t>,</w:t>
      </w:r>
    </w:p>
    <w:p w14:paraId="1884409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},</w:t>
      </w:r>
    </w:p>
    <w:p w14:paraId="24AF907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{</w:t>
      </w:r>
    </w:p>
    <w:p w14:paraId="7E45FF5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originX</w:t>
      </w:r>
      <w:proofErr w:type="spellEnd"/>
      <w:r w:rsidRPr="00F34E3B">
        <w:rPr>
          <w:noProof w:val="0"/>
          <w:lang w:val="en-US"/>
        </w:rPr>
        <w:t>: 'start',</w:t>
      </w:r>
    </w:p>
    <w:p w14:paraId="5E62A6B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originY</w:t>
      </w:r>
      <w:proofErr w:type="spellEnd"/>
      <w:r w:rsidRPr="00F34E3B">
        <w:rPr>
          <w:noProof w:val="0"/>
          <w:lang w:val="en-US"/>
        </w:rPr>
        <w:t>: 'top',</w:t>
      </w:r>
    </w:p>
    <w:p w14:paraId="09A1C3B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overlayX</w:t>
      </w:r>
      <w:proofErr w:type="spellEnd"/>
      <w:r w:rsidRPr="00F34E3B">
        <w:rPr>
          <w:noProof w:val="0"/>
          <w:lang w:val="en-US"/>
        </w:rPr>
        <w:t>: 'center',</w:t>
      </w:r>
    </w:p>
    <w:p w14:paraId="1DDE478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overlayY</w:t>
      </w:r>
      <w:proofErr w:type="spellEnd"/>
      <w:r w:rsidRPr="00F34E3B">
        <w:rPr>
          <w:noProof w:val="0"/>
          <w:lang w:val="en-US"/>
        </w:rPr>
        <w:t>: 'bottom',</w:t>
      </w:r>
    </w:p>
    <w:p w14:paraId="7369FBA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offsetX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proofErr w:type="gramStart"/>
      <w:r w:rsidRPr="00F34E3B">
        <w:rPr>
          <w:noProof w:val="0"/>
          <w:lang w:val="en-US"/>
        </w:rPr>
        <w:t>e.clientX</w:t>
      </w:r>
      <w:proofErr w:type="spellEnd"/>
      <w:proofErr w:type="gramEnd"/>
      <w:r w:rsidRPr="00F34E3B">
        <w:rPr>
          <w:noProof w:val="0"/>
          <w:lang w:val="en-US"/>
        </w:rPr>
        <w:t>,</w:t>
      </w:r>
    </w:p>
    <w:p w14:paraId="43E7FCB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offsetY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proofErr w:type="gramStart"/>
      <w:r w:rsidRPr="00F34E3B">
        <w:rPr>
          <w:noProof w:val="0"/>
          <w:lang w:val="en-US"/>
        </w:rPr>
        <w:t>e.clientY</w:t>
      </w:r>
      <w:proofErr w:type="spellEnd"/>
      <w:proofErr w:type="gramEnd"/>
      <w:r w:rsidRPr="00F34E3B">
        <w:rPr>
          <w:noProof w:val="0"/>
          <w:lang w:val="en-US"/>
        </w:rPr>
        <w:t>,</w:t>
      </w:r>
    </w:p>
    <w:p w14:paraId="35D640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},</w:t>
      </w:r>
    </w:p>
    <w:p w14:paraId="776FE16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);</w:t>
      </w:r>
    </w:p>
    <w:p w14:paraId="1A26763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0931C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 xml:space="preserve"> = this._</w:t>
      </w:r>
      <w:proofErr w:type="spellStart"/>
      <w:r w:rsidRPr="00F34E3B">
        <w:rPr>
          <w:noProof w:val="0"/>
          <w:lang w:val="en-US"/>
        </w:rPr>
        <w:t>processText</w:t>
      </w:r>
      <w:proofErr w:type="spellEnd"/>
      <w:r w:rsidRPr="00F34E3B">
        <w:rPr>
          <w:noProof w:val="0"/>
          <w:lang w:val="en-US"/>
        </w:rPr>
        <w:t>(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);</w:t>
      </w:r>
    </w:p>
    <w:p w14:paraId="36B10EB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contextMenuTrigger.open</w:t>
      </w:r>
      <w:proofErr w:type="spellEnd"/>
      <w:r w:rsidRPr="00F34E3B">
        <w:rPr>
          <w:noProof w:val="0"/>
          <w:lang w:val="en-US"/>
        </w:rPr>
        <w:t>();</w:t>
      </w:r>
    </w:p>
    <w:p w14:paraId="418E2F1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06B05594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5CFBD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</w:t>
      </w:r>
      <w:proofErr w:type="gramStart"/>
      <w:r w:rsidRPr="00F34E3B">
        <w:rPr>
          <w:noProof w:val="0"/>
          <w:lang w:val="en-US"/>
        </w:rPr>
        <w:t>HostListener(</w:t>
      </w:r>
      <w:proofErr w:type="gramEnd"/>
      <w:r w:rsidRPr="00F34E3B">
        <w:rPr>
          <w:noProof w:val="0"/>
          <w:lang w:val="en-US"/>
        </w:rPr>
        <w:t>'scroll', ['$event'])</w:t>
      </w:r>
    </w:p>
    <w:p w14:paraId="7D9DDE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@</w:t>
      </w:r>
      <w:proofErr w:type="gramStart"/>
      <w:r w:rsidRPr="00F34E3B">
        <w:rPr>
          <w:noProof w:val="0"/>
          <w:lang w:val="en-US"/>
        </w:rPr>
        <w:t>HostListener(</w:t>
      </w:r>
      <w:proofErr w:type="gramEnd"/>
      <w:r w:rsidRPr="00F34E3B">
        <w:rPr>
          <w:noProof w:val="0"/>
          <w:lang w:val="en-US"/>
        </w:rPr>
        <w:t>'wheel', ['$event'])</w:t>
      </w:r>
    </w:p>
    <w:p w14:paraId="2C7688C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closeContextMenu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5A69C9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(</w:t>
      </w:r>
      <w:proofErr w:type="spellStart"/>
      <w:proofErr w:type="gramStart"/>
      <w:r w:rsidRPr="00F34E3B">
        <w:rPr>
          <w:noProof w:val="0"/>
          <w:lang w:val="en-US"/>
        </w:rPr>
        <w:t>this.contextMenuTrigger</w:t>
      </w:r>
      <w:proofErr w:type="spellEnd"/>
      <w:proofErr w:type="gramEnd"/>
      <w:r w:rsidRPr="00F34E3B">
        <w:rPr>
          <w:noProof w:val="0"/>
          <w:lang w:val="en-US"/>
        </w:rPr>
        <w:t>()?.</w:t>
      </w:r>
      <w:proofErr w:type="spellStart"/>
      <w:r w:rsidRPr="00F34E3B">
        <w:rPr>
          <w:noProof w:val="0"/>
          <w:lang w:val="en-US"/>
        </w:rPr>
        <w:t>isOpen</w:t>
      </w:r>
      <w:proofErr w:type="spellEnd"/>
      <w:r w:rsidRPr="00F34E3B">
        <w:rPr>
          <w:noProof w:val="0"/>
          <w:lang w:val="en-US"/>
        </w:rPr>
        <w:t>()) {</w:t>
      </w:r>
    </w:p>
    <w:p w14:paraId="27642ED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this.contextMenuTrigger</w:t>
      </w:r>
      <w:proofErr w:type="spellEnd"/>
      <w:proofErr w:type="gramEnd"/>
      <w:r w:rsidRPr="00F34E3B">
        <w:rPr>
          <w:noProof w:val="0"/>
          <w:lang w:val="en-US"/>
        </w:rPr>
        <w:t>()?.close();</w:t>
      </w:r>
    </w:p>
    <w:p w14:paraId="49657A7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5518264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A8280F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B9941A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willBeOffscreenByHeight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e: </w:t>
      </w:r>
      <w:proofErr w:type="spellStart"/>
      <w:r w:rsidRPr="00F34E3B">
        <w:rPr>
          <w:noProof w:val="0"/>
          <w:lang w:val="en-US"/>
        </w:rPr>
        <w:t>MouseEvent</w:t>
      </w:r>
      <w:proofErr w:type="spellEnd"/>
      <w:r w:rsidRPr="00F34E3B">
        <w:rPr>
          <w:noProof w:val="0"/>
          <w:lang w:val="en-US"/>
        </w:rPr>
        <w:t xml:space="preserve">): 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 xml:space="preserve"> {</w:t>
      </w:r>
    </w:p>
    <w:p w14:paraId="617905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proofErr w:type="gramStart"/>
      <w:r w:rsidRPr="00F34E3B">
        <w:rPr>
          <w:noProof w:val="0"/>
          <w:lang w:val="en-US"/>
        </w:rPr>
        <w:t>e.clientY</w:t>
      </w:r>
      <w:proofErr w:type="spellEnd"/>
      <w:proofErr w:type="gramEnd"/>
      <w:r w:rsidRPr="00F34E3B">
        <w:rPr>
          <w:noProof w:val="0"/>
          <w:lang w:val="en-US"/>
        </w:rPr>
        <w:t xml:space="preserve"> + </w:t>
      </w:r>
      <w:proofErr w:type="spellStart"/>
      <w:r w:rsidRPr="00F34E3B">
        <w:rPr>
          <w:noProof w:val="0"/>
          <w:lang w:val="en-US"/>
        </w:rPr>
        <w:t>this.WORD_DEFINITION_POPUP_HEIGHT_PX</w:t>
      </w:r>
      <w:proofErr w:type="spellEnd"/>
      <w:r w:rsidRPr="00F34E3B">
        <w:rPr>
          <w:noProof w:val="0"/>
          <w:lang w:val="en-US"/>
        </w:rPr>
        <w:t xml:space="preserve"> &gt; </w:t>
      </w:r>
      <w:proofErr w:type="spellStart"/>
      <w:r w:rsidRPr="00F34E3B">
        <w:rPr>
          <w:noProof w:val="0"/>
          <w:lang w:val="en-US"/>
        </w:rPr>
        <w:t>window.innerHeight</w:t>
      </w:r>
      <w:proofErr w:type="spellEnd"/>
      <w:r w:rsidRPr="00F34E3B">
        <w:rPr>
          <w:noProof w:val="0"/>
          <w:lang w:val="en-US"/>
        </w:rPr>
        <w:t>;</w:t>
      </w:r>
    </w:p>
    <w:p w14:paraId="7ADD8AC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0220F2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5ACCFD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emitTranslationBtnClickEvent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61AE688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(!this</w:t>
      </w:r>
      <w:proofErr w:type="gramEnd"/>
      <w:r w:rsidRPr="00F34E3B">
        <w:rPr>
          <w:noProof w:val="0"/>
          <w:lang w:val="en-US"/>
        </w:rPr>
        <w:t>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 return;</w:t>
      </w:r>
    </w:p>
    <w:p w14:paraId="7AED2C2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this.translationBtnClickEvent.emit</w:t>
      </w:r>
      <w:proofErr w:type="spellEnd"/>
      <w:proofErr w:type="gramEnd"/>
      <w:r w:rsidRPr="00F34E3B">
        <w:rPr>
          <w:noProof w:val="0"/>
          <w:lang w:val="en-US"/>
        </w:rPr>
        <w:t>(this._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);</w:t>
      </w:r>
    </w:p>
    <w:p w14:paraId="77C3D2F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this.contextMenuTrigger</w:t>
      </w:r>
      <w:proofErr w:type="spellEnd"/>
      <w:proofErr w:type="gramEnd"/>
      <w:r w:rsidRPr="00F34E3B">
        <w:rPr>
          <w:noProof w:val="0"/>
          <w:lang w:val="en-US"/>
        </w:rPr>
        <w:t>()?.close();</w:t>
      </w:r>
    </w:p>
    <w:p w14:paraId="2E8074A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107929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A90857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emitTextCopyEvent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455D572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(!this</w:t>
      </w:r>
      <w:proofErr w:type="gramEnd"/>
      <w:r w:rsidRPr="00F34E3B">
        <w:rPr>
          <w:noProof w:val="0"/>
          <w:lang w:val="en-US"/>
        </w:rPr>
        <w:t>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 return;</w:t>
      </w:r>
    </w:p>
    <w:p w14:paraId="28E4ADF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this.textCopyEvent.emit</w:t>
      </w:r>
      <w:proofErr w:type="spellEnd"/>
      <w:proofErr w:type="gramEnd"/>
      <w:r w:rsidRPr="00F34E3B">
        <w:rPr>
          <w:noProof w:val="0"/>
          <w:lang w:val="en-US"/>
        </w:rPr>
        <w:t>(this._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);</w:t>
      </w:r>
    </w:p>
    <w:p w14:paraId="67F189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this.contextMenuTrigger</w:t>
      </w:r>
      <w:proofErr w:type="spellEnd"/>
      <w:proofErr w:type="gramEnd"/>
      <w:r w:rsidRPr="00F34E3B">
        <w:rPr>
          <w:noProof w:val="0"/>
          <w:lang w:val="en-US"/>
        </w:rPr>
        <w:t>()?.close();</w:t>
      </w:r>
    </w:p>
    <w:p w14:paraId="3846579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7D9A2E2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EE9EE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emitTextSumBtnClickEvent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0F80DD7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(!this</w:t>
      </w:r>
      <w:proofErr w:type="gramEnd"/>
      <w:r w:rsidRPr="00F34E3B">
        <w:rPr>
          <w:noProof w:val="0"/>
          <w:lang w:val="en-US"/>
        </w:rPr>
        <w:t>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 return;</w:t>
      </w:r>
    </w:p>
    <w:p w14:paraId="5DBDA58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this.textSumBtnClickEvent.emit</w:t>
      </w:r>
      <w:proofErr w:type="spellEnd"/>
      <w:proofErr w:type="gramEnd"/>
      <w:r w:rsidRPr="00F34E3B">
        <w:rPr>
          <w:noProof w:val="0"/>
          <w:lang w:val="en-US"/>
        </w:rPr>
        <w:t>(this._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);</w:t>
      </w:r>
    </w:p>
    <w:p w14:paraId="4F8410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8862DE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E9B695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emitDefinitionBtnClickEvent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5B25A69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(!this</w:t>
      </w:r>
      <w:proofErr w:type="gramEnd"/>
      <w:r w:rsidRPr="00F34E3B">
        <w:rPr>
          <w:noProof w:val="0"/>
          <w:lang w:val="en-US"/>
        </w:rPr>
        <w:t>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 return;</w:t>
      </w:r>
    </w:p>
    <w:p w14:paraId="4E75DE3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this.definitionBtnClickEvent.emit</w:t>
      </w:r>
      <w:proofErr w:type="spellEnd"/>
      <w:proofErr w:type="gramEnd"/>
      <w:r w:rsidRPr="00F34E3B">
        <w:rPr>
          <w:noProof w:val="0"/>
          <w:lang w:val="en-US"/>
        </w:rPr>
        <w:t>(this._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);</w:t>
      </w:r>
    </w:p>
    <w:p w14:paraId="1ADB475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94BA5A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61EA62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emitWordAddBtnClickEvent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30D7E4C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(!this</w:t>
      </w:r>
      <w:proofErr w:type="gramEnd"/>
      <w:r w:rsidRPr="00F34E3B">
        <w:rPr>
          <w:noProof w:val="0"/>
          <w:lang w:val="en-US"/>
        </w:rPr>
        <w:t>._</w:t>
      </w:r>
      <w:proofErr w:type="spellStart"/>
      <w:r w:rsidRPr="00F34E3B">
        <w:rPr>
          <w:noProof w:val="0"/>
          <w:lang w:val="en-US"/>
        </w:rPr>
        <w:t>selectedText</w:t>
      </w:r>
      <w:proofErr w:type="spellEnd"/>
      <w:r w:rsidRPr="00F34E3B">
        <w:rPr>
          <w:noProof w:val="0"/>
          <w:lang w:val="en-US"/>
        </w:rPr>
        <w:t>) return;</w:t>
      </w:r>
    </w:p>
    <w:p w14:paraId="657087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this.definitionAddBtnClickEvent.emit</w:t>
      </w:r>
      <w:proofErr w:type="gramEnd"/>
      <w:r w:rsidRPr="00F34E3B">
        <w:rPr>
          <w:noProof w:val="0"/>
          <w:lang w:val="en-US"/>
        </w:rPr>
        <w:t>(this.wordDefinitionEntries());</w:t>
      </w:r>
    </w:p>
    <w:p w14:paraId="29017DB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this.contextMenuTrigger</w:t>
      </w:r>
      <w:proofErr w:type="spellEnd"/>
      <w:proofErr w:type="gramEnd"/>
      <w:r w:rsidRPr="00F34E3B">
        <w:rPr>
          <w:noProof w:val="0"/>
          <w:lang w:val="en-US"/>
        </w:rPr>
        <w:t>()?.close();</w:t>
      </w:r>
    </w:p>
    <w:p w14:paraId="39418D2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2D20F87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FAA848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private _</w:t>
      </w:r>
      <w:proofErr w:type="spellStart"/>
      <w:proofErr w:type="gramStart"/>
      <w:r w:rsidRPr="00F34E3B">
        <w:rPr>
          <w:noProof w:val="0"/>
          <w:lang w:val="en-US"/>
        </w:rPr>
        <w:t>processText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value: string): string {</w:t>
      </w:r>
    </w:p>
    <w:p w14:paraId="7BAA60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proofErr w:type="gramStart"/>
      <w:r w:rsidRPr="00F34E3B">
        <w:rPr>
          <w:noProof w:val="0"/>
          <w:lang w:val="en-US"/>
        </w:rPr>
        <w:t>value.trim</w:t>
      </w:r>
      <w:proofErr w:type="spellEnd"/>
      <w:proofErr w:type="gramEnd"/>
      <w:r w:rsidRPr="00F34E3B">
        <w:rPr>
          <w:noProof w:val="0"/>
          <w:lang w:val="en-US"/>
        </w:rPr>
        <w:t>()</w:t>
      </w:r>
    </w:p>
    <w:p w14:paraId="52487A50" w14:textId="6C9D302A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15990EB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009A79D" w14:textId="3D70147E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1ED17060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book-collection-edit-dialog.component.html:</w:t>
      </w:r>
    </w:p>
    <w:p w14:paraId="63D0D88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&lt;h2 mat-dialog-title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dialogTitle</w:t>
      </w:r>
      <w:proofErr w:type="spellEnd"/>
      <w:r w:rsidRPr="00F34E3B">
        <w:rPr>
          <w:noProof w:val="0"/>
          <w:lang w:val="en-US"/>
        </w:rPr>
        <w:t>() }}&lt;/h2&gt;</w:t>
      </w:r>
    </w:p>
    <w:p w14:paraId="5E10BC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mat-dialog-content class="book-add-form"&gt;</w:t>
      </w:r>
    </w:p>
    <w:p w14:paraId="432D3E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&lt;mat-form-field&gt;</w:t>
      </w:r>
    </w:p>
    <w:p w14:paraId="39D58CA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Название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коллекции</w:t>
      </w:r>
      <w:r w:rsidRPr="00F34E3B">
        <w:rPr>
          <w:noProof w:val="0"/>
          <w:lang w:val="en-US"/>
        </w:rPr>
        <w:t>&lt;/mat-label&gt;</w:t>
      </w:r>
    </w:p>
    <w:p w14:paraId="5080E2D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&lt;input </w:t>
      </w:r>
      <w:proofErr w:type="spellStart"/>
      <w:r w:rsidRPr="00F34E3B">
        <w:rPr>
          <w:noProof w:val="0"/>
          <w:lang w:val="en-US"/>
        </w:rPr>
        <w:t>matInput</w:t>
      </w:r>
      <w:proofErr w:type="spellEnd"/>
      <w:r w:rsidRPr="00F34E3B">
        <w:rPr>
          <w:noProof w:val="0"/>
          <w:lang w:val="en-US"/>
        </w:rPr>
        <w:t xml:space="preserve"> type="text" [</w:t>
      </w:r>
      <w:proofErr w:type="spellStart"/>
      <w:r w:rsidRPr="00F34E3B">
        <w:rPr>
          <w:noProof w:val="0"/>
          <w:lang w:val="en-US"/>
        </w:rPr>
        <w:t>formControl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nameFormControl</w:t>
      </w:r>
      <w:proofErr w:type="spellEnd"/>
      <w:r w:rsidRPr="00F34E3B">
        <w:rPr>
          <w:noProof w:val="0"/>
          <w:lang w:val="en-US"/>
        </w:rPr>
        <w:t>" /&gt;</w:t>
      </w:r>
    </w:p>
    <w:p w14:paraId="7B8B309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@if (</w:t>
      </w:r>
      <w:proofErr w:type="spellStart"/>
      <w:r w:rsidRPr="00F34E3B">
        <w:rPr>
          <w:noProof w:val="0"/>
          <w:lang w:val="en-US"/>
        </w:rPr>
        <w:t>nameFormControl.invalid</w:t>
      </w:r>
      <w:proofErr w:type="spellEnd"/>
      <w:r w:rsidRPr="00F34E3B">
        <w:rPr>
          <w:noProof w:val="0"/>
          <w:lang w:val="en-US"/>
        </w:rPr>
        <w:t>) {</w:t>
      </w:r>
    </w:p>
    <w:p w14:paraId="25D3EC9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&lt;mat-error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errorMessage</w:t>
      </w:r>
      <w:proofErr w:type="spellEnd"/>
      <w:r w:rsidRPr="00F34E3B">
        <w:rPr>
          <w:noProof w:val="0"/>
          <w:lang w:val="en-US"/>
        </w:rPr>
        <w:t xml:space="preserve"> }}&lt;/mat-error&gt;</w:t>
      </w:r>
    </w:p>
    <w:p w14:paraId="4E275D1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572B93E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&lt;/mat-form-field&gt;</w:t>
      </w:r>
    </w:p>
    <w:p w14:paraId="3DD5B62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&lt;div class="container"&gt;</w:t>
      </w:r>
    </w:p>
    <w:p w14:paraId="4AB9903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&lt;app-loading-spinner-overlay [loading]="</w:t>
      </w:r>
      <w:proofErr w:type="spellStart"/>
      <w:r w:rsidRPr="00F34E3B">
        <w:rPr>
          <w:noProof w:val="0"/>
          <w:lang w:val="en-US"/>
        </w:rPr>
        <w:t>isBooksLoading</w:t>
      </w:r>
      <w:proofErr w:type="spellEnd"/>
      <w:r w:rsidRPr="00F34E3B">
        <w:rPr>
          <w:noProof w:val="0"/>
          <w:lang w:val="en-US"/>
        </w:rPr>
        <w:t>()"&gt;&lt;/app-loading-spinner-overlay&gt;</w:t>
      </w:r>
    </w:p>
    <w:p w14:paraId="4BDF7C74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7B6577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&lt;div class="books-table-container"&gt;</w:t>
      </w:r>
    </w:p>
    <w:p w14:paraId="09473F1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&lt;table mat-table [</w:t>
      </w:r>
      <w:proofErr w:type="spellStart"/>
      <w:r w:rsidRPr="00F34E3B">
        <w:rPr>
          <w:noProof w:val="0"/>
          <w:lang w:val="en-US"/>
        </w:rPr>
        <w:t>dataSource</w:t>
      </w:r>
      <w:proofErr w:type="spellEnd"/>
      <w:r w:rsidRPr="00F34E3B">
        <w:rPr>
          <w:noProof w:val="0"/>
          <w:lang w:val="en-US"/>
        </w:rPr>
        <w:t>]="books"&gt;</w:t>
      </w:r>
    </w:p>
    <w:p w14:paraId="0D4BFF5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&lt;ng-container </w:t>
      </w:r>
      <w:proofErr w:type="spellStart"/>
      <w:r w:rsidRPr="00F34E3B">
        <w:rPr>
          <w:noProof w:val="0"/>
          <w:lang w:val="en-US"/>
        </w:rPr>
        <w:t>matColumnDef</w:t>
      </w:r>
      <w:proofErr w:type="spellEnd"/>
      <w:r w:rsidRPr="00F34E3B">
        <w:rPr>
          <w:noProof w:val="0"/>
          <w:lang w:val="en-US"/>
        </w:rPr>
        <w:t>="select"&gt;</w:t>
      </w:r>
    </w:p>
    <w:p w14:paraId="378E957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</w:t>
      </w:r>
      <w:proofErr w:type="spellStart"/>
      <w:r w:rsidRPr="00F34E3B">
        <w:rPr>
          <w:noProof w:val="0"/>
          <w:lang w:val="en-US"/>
        </w:rPr>
        <w:t>th</w:t>
      </w:r>
      <w:proofErr w:type="spellEnd"/>
      <w:r w:rsidRPr="00F34E3B">
        <w:rPr>
          <w:noProof w:val="0"/>
          <w:lang w:val="en-US"/>
        </w:rPr>
        <w:t xml:space="preserve"> mat-header-cell *</w:t>
      </w:r>
      <w:proofErr w:type="spellStart"/>
      <w:r w:rsidRPr="00F34E3B">
        <w:rPr>
          <w:noProof w:val="0"/>
          <w:lang w:val="en-US"/>
        </w:rPr>
        <w:t>matHeaderCellDef</w:t>
      </w:r>
      <w:proofErr w:type="spellEnd"/>
      <w:r w:rsidRPr="00F34E3B">
        <w:rPr>
          <w:noProof w:val="0"/>
          <w:lang w:val="en-US"/>
        </w:rPr>
        <w:t>&gt;</w:t>
      </w:r>
    </w:p>
    <w:p w14:paraId="740934F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&lt;mat-checkbox (change)="$</w:t>
      </w:r>
      <w:proofErr w:type="gramStart"/>
      <w:r w:rsidRPr="00F34E3B">
        <w:rPr>
          <w:noProof w:val="0"/>
          <w:lang w:val="en-US"/>
        </w:rPr>
        <w:t>event ?</w:t>
      </w:r>
      <w:proofErr w:type="gram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toggleAllRows</w:t>
      </w:r>
      <w:proofErr w:type="spellEnd"/>
      <w:r w:rsidRPr="00F34E3B">
        <w:rPr>
          <w:noProof w:val="0"/>
          <w:lang w:val="en-US"/>
        </w:rPr>
        <w:t>() : null"</w:t>
      </w:r>
    </w:p>
    <w:p w14:paraId="2043060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[checked]="</w:t>
      </w:r>
      <w:proofErr w:type="spellStart"/>
      <w:proofErr w:type="gramStart"/>
      <w:r w:rsidRPr="00F34E3B">
        <w:rPr>
          <w:noProof w:val="0"/>
          <w:lang w:val="en-US"/>
        </w:rPr>
        <w:t>selection.hasValue</w:t>
      </w:r>
      <w:proofErr w:type="spellEnd"/>
      <w:proofErr w:type="gramEnd"/>
      <w:r w:rsidRPr="00F34E3B">
        <w:rPr>
          <w:noProof w:val="0"/>
          <w:lang w:val="en-US"/>
        </w:rPr>
        <w:t xml:space="preserve">() &amp;&amp; </w:t>
      </w:r>
      <w:proofErr w:type="spellStart"/>
      <w:r w:rsidRPr="00F34E3B">
        <w:rPr>
          <w:noProof w:val="0"/>
          <w:lang w:val="en-US"/>
        </w:rPr>
        <w:t>isAllSelected</w:t>
      </w:r>
      <w:proofErr w:type="spellEnd"/>
      <w:r w:rsidRPr="00F34E3B">
        <w:rPr>
          <w:noProof w:val="0"/>
          <w:lang w:val="en-US"/>
        </w:rPr>
        <w:t>()"</w:t>
      </w:r>
    </w:p>
    <w:p w14:paraId="464A5FC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[indeterminate]="</w:t>
      </w:r>
      <w:proofErr w:type="spellStart"/>
      <w:proofErr w:type="gramStart"/>
      <w:r w:rsidRPr="00F34E3B">
        <w:rPr>
          <w:noProof w:val="0"/>
          <w:lang w:val="en-US"/>
        </w:rPr>
        <w:t>selection.hasValue</w:t>
      </w:r>
      <w:proofErr w:type="spellEnd"/>
      <w:proofErr w:type="gramEnd"/>
      <w:r w:rsidRPr="00F34E3B">
        <w:rPr>
          <w:noProof w:val="0"/>
          <w:lang w:val="en-US"/>
        </w:rPr>
        <w:t>() &amp;&amp; !</w:t>
      </w:r>
      <w:proofErr w:type="spellStart"/>
      <w:r w:rsidRPr="00F34E3B">
        <w:rPr>
          <w:noProof w:val="0"/>
          <w:lang w:val="en-US"/>
        </w:rPr>
        <w:t>isAllSelected</w:t>
      </w:r>
      <w:proofErr w:type="spellEnd"/>
      <w:r w:rsidRPr="00F34E3B">
        <w:rPr>
          <w:noProof w:val="0"/>
          <w:lang w:val="en-US"/>
        </w:rPr>
        <w:t>()"</w:t>
      </w:r>
    </w:p>
    <w:p w14:paraId="2E4A3CF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[aria-</w:t>
      </w:r>
      <w:proofErr w:type="gramStart"/>
      <w:r w:rsidRPr="00F34E3B">
        <w:rPr>
          <w:noProof w:val="0"/>
          <w:lang w:val="en-US"/>
        </w:rPr>
        <w:t>label]=</w:t>
      </w:r>
      <w:proofErr w:type="gramEnd"/>
      <w:r w:rsidRPr="00F34E3B">
        <w:rPr>
          <w:noProof w:val="0"/>
          <w:lang w:val="en-US"/>
        </w:rPr>
        <w:t>"</w:t>
      </w:r>
      <w:proofErr w:type="spellStart"/>
      <w:r w:rsidRPr="00F34E3B">
        <w:rPr>
          <w:noProof w:val="0"/>
          <w:lang w:val="en-US"/>
        </w:rPr>
        <w:t>checkboxLabel</w:t>
      </w:r>
      <w:proofErr w:type="spellEnd"/>
      <w:r w:rsidRPr="00F34E3B">
        <w:rPr>
          <w:noProof w:val="0"/>
          <w:lang w:val="en-US"/>
        </w:rPr>
        <w:t>(0)"&gt;</w:t>
      </w:r>
    </w:p>
    <w:p w14:paraId="71110B5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&lt;/mat-checkbox&gt;</w:t>
      </w:r>
    </w:p>
    <w:p w14:paraId="35EC28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&lt;/</w:t>
      </w:r>
      <w:proofErr w:type="spellStart"/>
      <w:r w:rsidRPr="00F34E3B">
        <w:rPr>
          <w:noProof w:val="0"/>
          <w:lang w:val="en-US"/>
        </w:rPr>
        <w:t>th</w:t>
      </w:r>
      <w:proofErr w:type="spellEnd"/>
      <w:r w:rsidRPr="00F34E3B">
        <w:rPr>
          <w:noProof w:val="0"/>
          <w:lang w:val="en-US"/>
        </w:rPr>
        <w:t>&gt;</w:t>
      </w:r>
    </w:p>
    <w:p w14:paraId="3FE7E1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&lt;td mat-cell *</w:t>
      </w:r>
      <w:proofErr w:type="spellStart"/>
      <w:r w:rsidRPr="00F34E3B">
        <w:rPr>
          <w:noProof w:val="0"/>
          <w:lang w:val="en-US"/>
        </w:rPr>
        <w:t>matCellDef</w:t>
      </w:r>
      <w:proofErr w:type="spellEnd"/>
      <w:r w:rsidRPr="00F34E3B">
        <w:rPr>
          <w:noProof w:val="0"/>
          <w:lang w:val="en-US"/>
        </w:rPr>
        <w:t>="let row; let index = index"&gt;</w:t>
      </w:r>
    </w:p>
    <w:p w14:paraId="3DC5AEF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&lt;mat-checkbox (click)="$</w:t>
      </w:r>
      <w:proofErr w:type="spellStart"/>
      <w:proofErr w:type="gramStart"/>
      <w:r w:rsidRPr="00F34E3B">
        <w:rPr>
          <w:noProof w:val="0"/>
          <w:lang w:val="en-US"/>
        </w:rPr>
        <w:t>event.stopPropagation</w:t>
      </w:r>
      <w:proofErr w:type="spellEnd"/>
      <w:proofErr w:type="gramEnd"/>
      <w:r w:rsidRPr="00F34E3B">
        <w:rPr>
          <w:noProof w:val="0"/>
          <w:lang w:val="en-US"/>
        </w:rPr>
        <w:t>()"</w:t>
      </w:r>
    </w:p>
    <w:p w14:paraId="63D5855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(change)="$</w:t>
      </w:r>
      <w:proofErr w:type="gramStart"/>
      <w:r w:rsidRPr="00F34E3B">
        <w:rPr>
          <w:noProof w:val="0"/>
          <w:lang w:val="en-US"/>
        </w:rPr>
        <w:t>event ?</w:t>
      </w:r>
      <w:proofErr w:type="gram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toggleBookItem</w:t>
      </w:r>
      <w:proofErr w:type="spellEnd"/>
      <w:r w:rsidRPr="00F34E3B">
        <w:rPr>
          <w:noProof w:val="0"/>
          <w:lang w:val="en-US"/>
        </w:rPr>
        <w:t>(row) : null"</w:t>
      </w:r>
    </w:p>
    <w:p w14:paraId="1169CF2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[checked]="</w:t>
      </w:r>
      <w:proofErr w:type="spellStart"/>
      <w:r w:rsidRPr="00F34E3B">
        <w:rPr>
          <w:noProof w:val="0"/>
          <w:lang w:val="en-US"/>
        </w:rPr>
        <w:t>isBookSelected</w:t>
      </w:r>
      <w:proofErr w:type="spellEnd"/>
      <w:r w:rsidRPr="00F34E3B">
        <w:rPr>
          <w:noProof w:val="0"/>
          <w:lang w:val="en-US"/>
        </w:rPr>
        <w:t>(row)"</w:t>
      </w:r>
    </w:p>
    <w:p w14:paraId="233DA0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       [aria-</w:t>
      </w:r>
      <w:proofErr w:type="gramStart"/>
      <w:r w:rsidRPr="00F34E3B">
        <w:rPr>
          <w:noProof w:val="0"/>
          <w:lang w:val="en-US"/>
        </w:rPr>
        <w:t>label]=</w:t>
      </w:r>
      <w:proofErr w:type="gramEnd"/>
      <w:r w:rsidRPr="00F34E3B">
        <w:rPr>
          <w:noProof w:val="0"/>
          <w:lang w:val="en-US"/>
        </w:rPr>
        <w:t>"</w:t>
      </w:r>
      <w:proofErr w:type="spellStart"/>
      <w:r w:rsidRPr="00F34E3B">
        <w:rPr>
          <w:noProof w:val="0"/>
          <w:lang w:val="en-US"/>
        </w:rPr>
        <w:t>checkboxLabel</w:t>
      </w:r>
      <w:proofErr w:type="spellEnd"/>
      <w:r w:rsidRPr="00F34E3B">
        <w:rPr>
          <w:noProof w:val="0"/>
          <w:lang w:val="en-US"/>
        </w:rPr>
        <w:t>(index, row)"&gt;</w:t>
      </w:r>
    </w:p>
    <w:p w14:paraId="0E310C9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&lt;/mat-checkbox&gt;</w:t>
      </w:r>
    </w:p>
    <w:p w14:paraId="0ABD44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&lt;/td&gt;</w:t>
      </w:r>
    </w:p>
    <w:p w14:paraId="19FB3EB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&lt;/ng-container&gt;</w:t>
      </w:r>
    </w:p>
    <w:p w14:paraId="56A2EC5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351C65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&lt;ng-container </w:t>
      </w:r>
      <w:proofErr w:type="spellStart"/>
      <w:r w:rsidRPr="00F34E3B">
        <w:rPr>
          <w:noProof w:val="0"/>
          <w:lang w:val="en-US"/>
        </w:rPr>
        <w:t>matColumnDef</w:t>
      </w:r>
      <w:proofErr w:type="spellEnd"/>
      <w:r w:rsidRPr="00F34E3B">
        <w:rPr>
          <w:noProof w:val="0"/>
          <w:lang w:val="en-US"/>
        </w:rPr>
        <w:t>="title"&gt;</w:t>
      </w:r>
    </w:p>
    <w:p w14:paraId="333286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</w:t>
      </w:r>
      <w:proofErr w:type="spellStart"/>
      <w:r w:rsidRPr="00F34E3B">
        <w:rPr>
          <w:noProof w:val="0"/>
          <w:lang w:val="en-US"/>
        </w:rPr>
        <w:t>th</w:t>
      </w:r>
      <w:proofErr w:type="spellEnd"/>
      <w:r w:rsidRPr="00F34E3B">
        <w:rPr>
          <w:noProof w:val="0"/>
          <w:lang w:val="en-US"/>
        </w:rPr>
        <w:t xml:space="preserve"> mat-header-cell [</w:t>
      </w:r>
      <w:proofErr w:type="spellStart"/>
      <w:proofErr w:type="gramStart"/>
      <w:r w:rsidRPr="00F34E3B">
        <w:rPr>
          <w:noProof w:val="0"/>
          <w:lang w:val="en-US"/>
        </w:rPr>
        <w:t>style.width</w:t>
      </w:r>
      <w:proofErr w:type="spellEnd"/>
      <w:proofErr w:type="gramEnd"/>
      <w:r w:rsidRPr="00F34E3B">
        <w:rPr>
          <w:noProof w:val="0"/>
          <w:lang w:val="en-US"/>
        </w:rPr>
        <w:t>]="'400px'" *</w:t>
      </w:r>
      <w:proofErr w:type="spellStart"/>
      <w:r w:rsidRPr="00F34E3B">
        <w:rPr>
          <w:noProof w:val="0"/>
          <w:lang w:val="en-US"/>
        </w:rPr>
        <w:t>matHeaderCellDef</w:t>
      </w:r>
      <w:proofErr w:type="spellEnd"/>
      <w:r w:rsidRPr="00F34E3B">
        <w:rPr>
          <w:noProof w:val="0"/>
          <w:lang w:val="en-US"/>
        </w:rPr>
        <w:t>&gt;</w:t>
      </w:r>
      <w:r w:rsidRPr="00184B06">
        <w:rPr>
          <w:noProof w:val="0"/>
        </w:rPr>
        <w:t>Название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книги</w:t>
      </w:r>
      <w:r w:rsidRPr="00F34E3B">
        <w:rPr>
          <w:noProof w:val="0"/>
          <w:lang w:val="en-US"/>
        </w:rPr>
        <w:t>&lt;/</w:t>
      </w:r>
      <w:proofErr w:type="spellStart"/>
      <w:r w:rsidRPr="00F34E3B">
        <w:rPr>
          <w:noProof w:val="0"/>
          <w:lang w:val="en-US"/>
        </w:rPr>
        <w:t>th</w:t>
      </w:r>
      <w:proofErr w:type="spellEnd"/>
      <w:r w:rsidRPr="00F34E3B">
        <w:rPr>
          <w:noProof w:val="0"/>
          <w:lang w:val="en-US"/>
        </w:rPr>
        <w:t>&gt;</w:t>
      </w:r>
    </w:p>
    <w:p w14:paraId="347094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&lt;td mat-cell *</w:t>
      </w:r>
      <w:proofErr w:type="spellStart"/>
      <w:r w:rsidRPr="00F34E3B">
        <w:rPr>
          <w:noProof w:val="0"/>
          <w:lang w:val="en-US"/>
        </w:rPr>
        <w:t>matCellDef</w:t>
      </w:r>
      <w:proofErr w:type="spellEnd"/>
      <w:r w:rsidRPr="00F34E3B">
        <w:rPr>
          <w:noProof w:val="0"/>
          <w:lang w:val="en-US"/>
        </w:rPr>
        <w:t xml:space="preserve">="let book"&gt; </w:t>
      </w:r>
      <w:proofErr w:type="gramStart"/>
      <w:r w:rsidRPr="00F34E3B">
        <w:rPr>
          <w:noProof w:val="0"/>
          <w:lang w:val="en-US"/>
        </w:rPr>
        <w:t xml:space="preserve">{{ </w:t>
      </w:r>
      <w:proofErr w:type="spellStart"/>
      <w:r w:rsidRPr="00F34E3B">
        <w:rPr>
          <w:noProof w:val="0"/>
          <w:lang w:val="en-US"/>
        </w:rPr>
        <w:t>book</w:t>
      </w:r>
      <w:proofErr w:type="gramEnd"/>
      <w:r w:rsidRPr="00F34E3B">
        <w:rPr>
          <w:noProof w:val="0"/>
          <w:lang w:val="en-US"/>
        </w:rPr>
        <w:t>.documentDetails.title</w:t>
      </w:r>
      <w:proofErr w:type="spellEnd"/>
      <w:r w:rsidRPr="00F34E3B">
        <w:rPr>
          <w:noProof w:val="0"/>
          <w:lang w:val="en-US"/>
        </w:rPr>
        <w:t xml:space="preserve"> }}&lt;/td&gt;</w:t>
      </w:r>
    </w:p>
    <w:p w14:paraId="5E03021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&lt;/ng-container&gt;</w:t>
      </w:r>
    </w:p>
    <w:p w14:paraId="3472F947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9D1EDF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&lt;ng-container </w:t>
      </w:r>
      <w:proofErr w:type="spellStart"/>
      <w:r w:rsidRPr="00F34E3B">
        <w:rPr>
          <w:noProof w:val="0"/>
          <w:lang w:val="en-US"/>
        </w:rPr>
        <w:t>matColumnDef</w:t>
      </w:r>
      <w:proofErr w:type="spellEnd"/>
      <w:r w:rsidRPr="00F34E3B">
        <w:rPr>
          <w:noProof w:val="0"/>
          <w:lang w:val="en-US"/>
        </w:rPr>
        <w:t>="authors"&gt;</w:t>
      </w:r>
    </w:p>
    <w:p w14:paraId="45A3CA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</w:t>
      </w:r>
      <w:proofErr w:type="spellStart"/>
      <w:r w:rsidRPr="00F34E3B">
        <w:rPr>
          <w:noProof w:val="0"/>
          <w:lang w:val="en-US"/>
        </w:rPr>
        <w:t>th</w:t>
      </w:r>
      <w:proofErr w:type="spellEnd"/>
      <w:r w:rsidRPr="00F34E3B">
        <w:rPr>
          <w:noProof w:val="0"/>
          <w:lang w:val="en-US"/>
        </w:rPr>
        <w:t xml:space="preserve"> mat-header-cell *</w:t>
      </w:r>
      <w:proofErr w:type="spellStart"/>
      <w:r w:rsidRPr="00F34E3B">
        <w:rPr>
          <w:noProof w:val="0"/>
          <w:lang w:val="en-US"/>
        </w:rPr>
        <w:t>matHeaderCellDef</w:t>
      </w:r>
      <w:proofErr w:type="spellEnd"/>
      <w:r w:rsidRPr="00F34E3B">
        <w:rPr>
          <w:noProof w:val="0"/>
          <w:lang w:val="en-US"/>
        </w:rPr>
        <w:t>&gt;</w:t>
      </w:r>
      <w:r w:rsidRPr="00184B06">
        <w:rPr>
          <w:noProof w:val="0"/>
        </w:rPr>
        <w:t>Авторы</w:t>
      </w:r>
      <w:r w:rsidRPr="00F34E3B">
        <w:rPr>
          <w:noProof w:val="0"/>
          <w:lang w:val="en-US"/>
        </w:rPr>
        <w:t>&lt;/</w:t>
      </w:r>
      <w:proofErr w:type="spellStart"/>
      <w:r w:rsidRPr="00F34E3B">
        <w:rPr>
          <w:noProof w:val="0"/>
          <w:lang w:val="en-US"/>
        </w:rPr>
        <w:t>th</w:t>
      </w:r>
      <w:proofErr w:type="spellEnd"/>
      <w:r w:rsidRPr="00F34E3B">
        <w:rPr>
          <w:noProof w:val="0"/>
          <w:lang w:val="en-US"/>
        </w:rPr>
        <w:t>&gt;</w:t>
      </w:r>
    </w:p>
    <w:p w14:paraId="379E02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&lt;td mat-cell *</w:t>
      </w:r>
      <w:proofErr w:type="spellStart"/>
      <w:r w:rsidRPr="00F34E3B">
        <w:rPr>
          <w:noProof w:val="0"/>
          <w:lang w:val="en-US"/>
        </w:rPr>
        <w:t>matCellDef</w:t>
      </w:r>
      <w:proofErr w:type="spellEnd"/>
      <w:r w:rsidRPr="00F34E3B">
        <w:rPr>
          <w:noProof w:val="0"/>
          <w:lang w:val="en-US"/>
        </w:rPr>
        <w:t xml:space="preserve">="let book"&gt; </w:t>
      </w:r>
      <w:proofErr w:type="gramStart"/>
      <w:r w:rsidRPr="00F34E3B">
        <w:rPr>
          <w:noProof w:val="0"/>
          <w:lang w:val="en-US"/>
        </w:rPr>
        <w:t xml:space="preserve">{{ </w:t>
      </w:r>
      <w:proofErr w:type="spellStart"/>
      <w:r w:rsidRPr="00F34E3B">
        <w:rPr>
          <w:noProof w:val="0"/>
          <w:lang w:val="en-US"/>
        </w:rPr>
        <w:t>book</w:t>
      </w:r>
      <w:proofErr w:type="gramEnd"/>
      <w:r w:rsidRPr="00F34E3B">
        <w:rPr>
          <w:noProof w:val="0"/>
          <w:lang w:val="en-US"/>
        </w:rPr>
        <w:t>.documentDetails.authors</w:t>
      </w:r>
      <w:proofErr w:type="spellEnd"/>
      <w:r w:rsidRPr="00F34E3B">
        <w:rPr>
          <w:noProof w:val="0"/>
          <w:lang w:val="en-US"/>
        </w:rPr>
        <w:t xml:space="preserve"> }}&lt;/td&gt;</w:t>
      </w:r>
    </w:p>
    <w:p w14:paraId="43E01C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&lt;/ng-container&gt;</w:t>
      </w:r>
    </w:p>
    <w:p w14:paraId="07A66A1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64058C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&lt;tr mat-header-row *</w:t>
      </w:r>
      <w:proofErr w:type="spellStart"/>
      <w:r w:rsidRPr="00F34E3B">
        <w:rPr>
          <w:noProof w:val="0"/>
          <w:lang w:val="en-US"/>
        </w:rPr>
        <w:t>matHeaderRowDef</w:t>
      </w:r>
      <w:proofErr w:type="spellEnd"/>
      <w:r w:rsidRPr="00F34E3B">
        <w:rPr>
          <w:noProof w:val="0"/>
          <w:lang w:val="en-US"/>
        </w:rPr>
        <w:t>="</w:t>
      </w:r>
      <w:proofErr w:type="spellStart"/>
      <w:r w:rsidRPr="00F34E3B">
        <w:rPr>
          <w:noProof w:val="0"/>
          <w:lang w:val="en-US"/>
        </w:rPr>
        <w:t>displayedColumns</w:t>
      </w:r>
      <w:proofErr w:type="spellEnd"/>
      <w:r w:rsidRPr="00F34E3B">
        <w:rPr>
          <w:noProof w:val="0"/>
          <w:lang w:val="en-US"/>
        </w:rPr>
        <w:t>; sticky: true"&gt;&lt;/tr&gt;</w:t>
      </w:r>
    </w:p>
    <w:p w14:paraId="3D9AD07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&lt;tr mat-row *</w:t>
      </w:r>
      <w:proofErr w:type="spellStart"/>
      <w:r w:rsidRPr="00F34E3B">
        <w:rPr>
          <w:noProof w:val="0"/>
          <w:lang w:val="en-US"/>
        </w:rPr>
        <w:t>matRowDef</w:t>
      </w:r>
      <w:proofErr w:type="spellEnd"/>
      <w:r w:rsidRPr="00F34E3B">
        <w:rPr>
          <w:noProof w:val="0"/>
          <w:lang w:val="en-US"/>
        </w:rPr>
        <w:t xml:space="preserve">="let row; columns: </w:t>
      </w:r>
      <w:proofErr w:type="spellStart"/>
      <w:r w:rsidRPr="00F34E3B">
        <w:rPr>
          <w:noProof w:val="0"/>
          <w:lang w:val="en-US"/>
        </w:rPr>
        <w:t>displayedColumns</w:t>
      </w:r>
      <w:proofErr w:type="spellEnd"/>
      <w:r w:rsidRPr="00F34E3B">
        <w:rPr>
          <w:noProof w:val="0"/>
          <w:lang w:val="en-US"/>
        </w:rPr>
        <w:t>;"&gt;&lt;/tr&gt;</w:t>
      </w:r>
    </w:p>
    <w:p w14:paraId="773D31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&lt;/table&gt;</w:t>
      </w:r>
    </w:p>
    <w:p w14:paraId="019F64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&lt;/div&gt;</w:t>
      </w:r>
    </w:p>
    <w:p w14:paraId="5AEC786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CD2E6C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&lt;mat-paginator [length]="</w:t>
      </w:r>
      <w:proofErr w:type="spellStart"/>
      <w:r w:rsidRPr="00F34E3B">
        <w:rPr>
          <w:noProof w:val="0"/>
          <w:lang w:val="en-US"/>
        </w:rPr>
        <w:t>itemCount</w:t>
      </w:r>
      <w:proofErr w:type="spellEnd"/>
      <w:r w:rsidRPr="00F34E3B">
        <w:rPr>
          <w:noProof w:val="0"/>
          <w:lang w:val="en-US"/>
        </w:rPr>
        <w:t>"</w:t>
      </w:r>
    </w:p>
    <w:p w14:paraId="01EC0E7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[</w:t>
      </w:r>
      <w:proofErr w:type="spellStart"/>
      <w:r w:rsidRPr="00F34E3B">
        <w:rPr>
          <w:noProof w:val="0"/>
          <w:lang w:val="en-US"/>
        </w:rPr>
        <w:t>pageSize</w:t>
      </w:r>
      <w:proofErr w:type="spellEnd"/>
      <w:r w:rsidRPr="00F34E3B">
        <w:rPr>
          <w:noProof w:val="0"/>
          <w:lang w:val="en-US"/>
        </w:rPr>
        <w:t>]="10"</w:t>
      </w:r>
    </w:p>
    <w:p w14:paraId="57F3276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[</w:t>
      </w:r>
      <w:proofErr w:type="spellStart"/>
      <w:r w:rsidRPr="00F34E3B">
        <w:rPr>
          <w:noProof w:val="0"/>
          <w:lang w:val="en-US"/>
        </w:rPr>
        <w:t>pageSizeOptions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pageSizeOptions</w:t>
      </w:r>
      <w:proofErr w:type="spellEnd"/>
      <w:r w:rsidRPr="00F34E3B">
        <w:rPr>
          <w:noProof w:val="0"/>
          <w:lang w:val="en-US"/>
        </w:rPr>
        <w:t>"</w:t>
      </w:r>
    </w:p>
    <w:p w14:paraId="263C255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       </w:t>
      </w:r>
      <w:proofErr w:type="spellStart"/>
      <w:r w:rsidRPr="00F34E3B">
        <w:rPr>
          <w:noProof w:val="0"/>
          <w:lang w:val="en-US"/>
        </w:rPr>
        <w:t>showFirstLastButtons</w:t>
      </w:r>
      <w:proofErr w:type="spellEnd"/>
      <w:r w:rsidRPr="00F34E3B">
        <w:rPr>
          <w:noProof w:val="0"/>
          <w:lang w:val="en-US"/>
        </w:rPr>
        <w:t>&gt;</w:t>
      </w:r>
    </w:p>
    <w:p w14:paraId="6C705F0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&lt;/mat-paginator&gt;</w:t>
      </w:r>
    </w:p>
    <w:p w14:paraId="2DFB72A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&lt;/div&gt;</w:t>
      </w:r>
    </w:p>
    <w:p w14:paraId="22695C8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&lt;/div&gt;</w:t>
      </w:r>
    </w:p>
    <w:p w14:paraId="3F0FC9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&lt;mat-dialog-actions&gt;</w:t>
      </w:r>
    </w:p>
    <w:p w14:paraId="5BB7523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mat-flat-button</w:t>
      </w:r>
    </w:p>
    <w:p w14:paraId="22D93C2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color="primary"</w:t>
      </w:r>
    </w:p>
    <w:p w14:paraId="02E584E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[disabled]="</w:t>
      </w:r>
      <w:proofErr w:type="spellStart"/>
      <w:r w:rsidRPr="00F34E3B">
        <w:rPr>
          <w:noProof w:val="0"/>
          <w:lang w:val="en-US"/>
        </w:rPr>
        <w:t>nameFormControl.invalid</w:t>
      </w:r>
      <w:proofErr w:type="spellEnd"/>
      <w:r w:rsidRPr="00F34E3B">
        <w:rPr>
          <w:noProof w:val="0"/>
          <w:lang w:val="en-US"/>
        </w:rPr>
        <w:t>"</w:t>
      </w:r>
    </w:p>
    <w:p w14:paraId="3A2858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(click)="</w:t>
      </w:r>
      <w:proofErr w:type="gramStart"/>
      <w:r w:rsidRPr="00F34E3B">
        <w:rPr>
          <w:noProof w:val="0"/>
          <w:lang w:val="en-US"/>
        </w:rPr>
        <w:t>save(</w:t>
      </w:r>
      <w:proofErr w:type="gramEnd"/>
      <w:r w:rsidRPr="00F34E3B">
        <w:rPr>
          <w:noProof w:val="0"/>
          <w:lang w:val="en-US"/>
        </w:rPr>
        <w:t>)"&gt;</w:t>
      </w:r>
    </w:p>
    <w:p w14:paraId="38D8046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r w:rsidRPr="00184B06">
        <w:rPr>
          <w:noProof w:val="0"/>
        </w:rPr>
        <w:t>Сохранить</w:t>
      </w:r>
    </w:p>
    <w:p w14:paraId="522D2B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&lt;/button&gt;</w:t>
      </w:r>
    </w:p>
    <w:p w14:paraId="29E2DA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mat-flat-button</w:t>
      </w:r>
    </w:p>
    <w:p w14:paraId="7EE81C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color="warn"</w:t>
      </w:r>
    </w:p>
    <w:p w14:paraId="29A132E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(click)="</w:t>
      </w:r>
      <w:proofErr w:type="gramStart"/>
      <w:r w:rsidRPr="00F34E3B">
        <w:rPr>
          <w:noProof w:val="0"/>
          <w:lang w:val="en-US"/>
        </w:rPr>
        <w:t>close(</w:t>
      </w:r>
      <w:proofErr w:type="gramEnd"/>
      <w:r w:rsidRPr="00F34E3B">
        <w:rPr>
          <w:noProof w:val="0"/>
          <w:lang w:val="en-US"/>
        </w:rPr>
        <w:t>)"&gt;</w:t>
      </w:r>
    </w:p>
    <w:p w14:paraId="282A8CC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r w:rsidRPr="00184B06">
        <w:rPr>
          <w:noProof w:val="0"/>
        </w:rPr>
        <w:t>Закрыть</w:t>
      </w:r>
    </w:p>
    <w:p w14:paraId="0367855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&lt;/button&gt;</w:t>
      </w:r>
    </w:p>
    <w:p w14:paraId="3573F6C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&lt;/mat-dialog-actions&gt;</w:t>
      </w:r>
    </w:p>
    <w:p w14:paraId="551D4F29" w14:textId="7735881A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book-collection-edit-</w:t>
      </w:r>
      <w:proofErr w:type="spellStart"/>
      <w:proofErr w:type="gramStart"/>
      <w:r w:rsidRPr="00F34E3B">
        <w:rPr>
          <w:noProof w:val="0"/>
          <w:lang w:val="en-US"/>
        </w:rPr>
        <w:t>dialog.component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6072CD1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interface 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 xml:space="preserve"> {</w:t>
      </w:r>
    </w:p>
    <w:p w14:paraId="2F327BC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mode?:</w:t>
      </w:r>
      <w:proofErr w:type="gramEnd"/>
      <w:r w:rsidRPr="00F34E3B">
        <w:rPr>
          <w:noProof w:val="0"/>
          <w:lang w:val="en-US"/>
        </w:rPr>
        <w:t xml:space="preserve"> 'create' | 'update';</w:t>
      </w:r>
    </w:p>
    <w:p w14:paraId="3EC2DF9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allBookCollections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proofErr w:type="gramStart"/>
      <w:r w:rsidRPr="00F34E3B">
        <w:rPr>
          <w:noProof w:val="0"/>
          <w:lang w:val="en-US"/>
        </w:rPr>
        <w:t>BookCollectionDto</w:t>
      </w:r>
      <w:proofErr w:type="spellEnd"/>
      <w:r w:rsidRPr="00F34E3B">
        <w:rPr>
          <w:noProof w:val="0"/>
          <w:lang w:val="en-US"/>
        </w:rPr>
        <w:t>[</w:t>
      </w:r>
      <w:proofErr w:type="gramEnd"/>
      <w:r w:rsidRPr="00F34E3B">
        <w:rPr>
          <w:noProof w:val="0"/>
          <w:lang w:val="en-US"/>
        </w:rPr>
        <w:t>];</w:t>
      </w:r>
    </w:p>
    <w:p w14:paraId="5507EE4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proofErr w:type="gramStart"/>
      <w:r w:rsidRPr="00F34E3B">
        <w:rPr>
          <w:noProof w:val="0"/>
          <w:lang w:val="en-US"/>
        </w:rPr>
        <w:t>bookCollection</w:t>
      </w:r>
      <w:proofErr w:type="spellEnd"/>
      <w:r w:rsidRPr="00F34E3B">
        <w:rPr>
          <w:noProof w:val="0"/>
          <w:lang w:val="en-US"/>
        </w:rPr>
        <w:t>?:</w:t>
      </w:r>
      <w:proofErr w:type="gramEnd"/>
      <w:r w:rsidRPr="00F34E3B">
        <w:rPr>
          <w:noProof w:val="0"/>
          <w:lang w:val="en-US"/>
        </w:rPr>
        <w:t xml:space="preserve"> Omit&lt;</w:t>
      </w:r>
      <w:proofErr w:type="spellStart"/>
      <w:r w:rsidRPr="00F34E3B">
        <w:rPr>
          <w:noProof w:val="0"/>
          <w:lang w:val="en-US"/>
        </w:rPr>
        <w:t>BookCollectionDto</w:t>
      </w:r>
      <w:proofErr w:type="spellEnd"/>
      <w:r w:rsidRPr="00F34E3B">
        <w:rPr>
          <w:noProof w:val="0"/>
          <w:lang w:val="en-US"/>
        </w:rPr>
        <w:t>, 'id'&gt;;</w:t>
      </w:r>
    </w:p>
    <w:p w14:paraId="2C4D1ED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25A5F4E8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AB11BF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278B52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'app-book-collection-edit-dialog',</w:t>
      </w:r>
    </w:p>
    <w:p w14:paraId="26F2CFD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4C1D46F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1A398C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MatDialogModule</w:t>
      </w:r>
      <w:proofErr w:type="spellEnd"/>
      <w:r w:rsidRPr="00F34E3B">
        <w:rPr>
          <w:noProof w:val="0"/>
          <w:lang w:val="en-US"/>
        </w:rPr>
        <w:t>,</w:t>
      </w:r>
    </w:p>
    <w:p w14:paraId="2CC3E85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MatIconModule</w:t>
      </w:r>
      <w:proofErr w:type="spellEnd"/>
      <w:r w:rsidRPr="00F34E3B">
        <w:rPr>
          <w:noProof w:val="0"/>
          <w:lang w:val="en-US"/>
        </w:rPr>
        <w:t>,</w:t>
      </w:r>
    </w:p>
    <w:p w14:paraId="72B49E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ReactiveFormsModule</w:t>
      </w:r>
      <w:proofErr w:type="spellEnd"/>
      <w:r w:rsidRPr="00F34E3B">
        <w:rPr>
          <w:noProof w:val="0"/>
          <w:lang w:val="en-US"/>
        </w:rPr>
        <w:t>,</w:t>
      </w:r>
    </w:p>
    <w:p w14:paraId="1637591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MatFormFieldModule</w:t>
      </w:r>
      <w:proofErr w:type="spellEnd"/>
      <w:r w:rsidRPr="00F34E3B">
        <w:rPr>
          <w:noProof w:val="0"/>
          <w:lang w:val="en-US"/>
        </w:rPr>
        <w:t>,</w:t>
      </w:r>
    </w:p>
    <w:p w14:paraId="64619AE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MatInputModule</w:t>
      </w:r>
      <w:proofErr w:type="spellEnd"/>
      <w:r w:rsidRPr="00F34E3B">
        <w:rPr>
          <w:noProof w:val="0"/>
          <w:lang w:val="en-US"/>
        </w:rPr>
        <w:t>,</w:t>
      </w:r>
    </w:p>
    <w:p w14:paraId="0F8057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DigitOnlyModule</w:t>
      </w:r>
      <w:proofErr w:type="spellEnd"/>
      <w:r w:rsidRPr="00F34E3B">
        <w:rPr>
          <w:noProof w:val="0"/>
          <w:lang w:val="en-US"/>
        </w:rPr>
        <w:t>,</w:t>
      </w:r>
    </w:p>
    <w:p w14:paraId="49B1485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MatTooltipModule</w:t>
      </w:r>
      <w:proofErr w:type="spellEnd"/>
      <w:r w:rsidRPr="00F34E3B">
        <w:rPr>
          <w:noProof w:val="0"/>
          <w:lang w:val="en-US"/>
        </w:rPr>
        <w:t>,</w:t>
      </w:r>
    </w:p>
    <w:p w14:paraId="3130208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MatDialogActions</w:t>
      </w:r>
      <w:proofErr w:type="spellEnd"/>
      <w:r w:rsidRPr="00F34E3B">
        <w:rPr>
          <w:noProof w:val="0"/>
          <w:lang w:val="en-US"/>
        </w:rPr>
        <w:t>,</w:t>
      </w:r>
    </w:p>
    <w:p w14:paraId="1E5D5B8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MatButtonModule</w:t>
      </w:r>
      <w:proofErr w:type="spellEnd"/>
      <w:r w:rsidRPr="00F34E3B">
        <w:rPr>
          <w:noProof w:val="0"/>
          <w:lang w:val="en-US"/>
        </w:rPr>
        <w:t>,</w:t>
      </w:r>
    </w:p>
    <w:p w14:paraId="7E8CF42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MatListModule</w:t>
      </w:r>
      <w:proofErr w:type="spellEnd"/>
      <w:r w:rsidRPr="00F34E3B">
        <w:rPr>
          <w:noProof w:val="0"/>
          <w:lang w:val="en-US"/>
        </w:rPr>
        <w:t>,</w:t>
      </w:r>
    </w:p>
    <w:p w14:paraId="007F592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MatTableModule</w:t>
      </w:r>
      <w:proofErr w:type="spellEnd"/>
      <w:r w:rsidRPr="00F34E3B">
        <w:rPr>
          <w:noProof w:val="0"/>
          <w:lang w:val="en-US"/>
        </w:rPr>
        <w:t>,</w:t>
      </w:r>
    </w:p>
    <w:p w14:paraId="308C170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MatPaginatorModule</w:t>
      </w:r>
      <w:proofErr w:type="spellEnd"/>
      <w:r w:rsidRPr="00F34E3B">
        <w:rPr>
          <w:noProof w:val="0"/>
          <w:lang w:val="en-US"/>
        </w:rPr>
        <w:t>,</w:t>
      </w:r>
    </w:p>
    <w:p w14:paraId="095CCDB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MatCheckbox</w:t>
      </w:r>
      <w:proofErr w:type="spellEnd"/>
      <w:r w:rsidRPr="00F34E3B">
        <w:rPr>
          <w:noProof w:val="0"/>
          <w:lang w:val="en-US"/>
        </w:rPr>
        <w:t>,</w:t>
      </w:r>
    </w:p>
    <w:p w14:paraId="484D178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MatProgressBar</w:t>
      </w:r>
      <w:proofErr w:type="spellEnd"/>
      <w:r w:rsidRPr="00F34E3B">
        <w:rPr>
          <w:noProof w:val="0"/>
          <w:lang w:val="en-US"/>
        </w:rPr>
        <w:t>,</w:t>
      </w:r>
    </w:p>
    <w:p w14:paraId="508D362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LoadingSpinnerOverlayComponent</w:t>
      </w:r>
      <w:proofErr w:type="spellEnd"/>
      <w:r w:rsidRPr="00F34E3B">
        <w:rPr>
          <w:noProof w:val="0"/>
          <w:lang w:val="en-US"/>
        </w:rPr>
        <w:t>,</w:t>
      </w:r>
    </w:p>
    <w:p w14:paraId="54645C7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293C7F0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'./book-collection-edit-dialog.component.html',</w:t>
      </w:r>
    </w:p>
    <w:p w14:paraId="10E1E6B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'./book-collection-edit-</w:t>
      </w:r>
      <w:proofErr w:type="spellStart"/>
      <w:r w:rsidRPr="00F34E3B">
        <w:rPr>
          <w:noProof w:val="0"/>
          <w:lang w:val="en-US"/>
        </w:rPr>
        <w:t>dialog.component.scss</w:t>
      </w:r>
      <w:proofErr w:type="spellEnd"/>
      <w:r w:rsidRPr="00F34E3B">
        <w:rPr>
          <w:noProof w:val="0"/>
          <w:lang w:val="en-US"/>
        </w:rPr>
        <w:t>',</w:t>
      </w:r>
    </w:p>
    <w:p w14:paraId="455BE22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70FFC1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1EACEC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BookCollectionEditDialogComponent</w:t>
      </w:r>
      <w:proofErr w:type="spellEnd"/>
      <w:r w:rsidRPr="00F34E3B">
        <w:rPr>
          <w:noProof w:val="0"/>
          <w:lang w:val="en-US"/>
        </w:rPr>
        <w:t xml:space="preserve"> implements </w:t>
      </w:r>
      <w:proofErr w:type="spellStart"/>
      <w:r w:rsidRPr="00F34E3B">
        <w:rPr>
          <w:noProof w:val="0"/>
          <w:lang w:val="en-US"/>
        </w:rPr>
        <w:t>OnInit</w:t>
      </w:r>
      <w:proofErr w:type="spellEnd"/>
      <w:r w:rsidRPr="00F34E3B">
        <w:rPr>
          <w:noProof w:val="0"/>
          <w:lang w:val="en-US"/>
        </w:rPr>
        <w:t xml:space="preserve">, </w:t>
      </w:r>
      <w:proofErr w:type="spellStart"/>
      <w:r w:rsidRPr="00F34E3B">
        <w:rPr>
          <w:noProof w:val="0"/>
          <w:lang w:val="en-US"/>
        </w:rPr>
        <w:t>AfterViewInit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6AFEE1E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F2E7AE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CREATION_DIALOG_TITLE = '</w:t>
      </w:r>
      <w:r w:rsidRPr="00184B06">
        <w:rPr>
          <w:noProof w:val="0"/>
        </w:rPr>
        <w:t>Добавление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новой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коллекции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</w:t>
      </w:r>
      <w:r w:rsidRPr="00F34E3B">
        <w:rPr>
          <w:noProof w:val="0"/>
          <w:lang w:val="en-US"/>
        </w:rPr>
        <w:t>';</w:t>
      </w:r>
    </w:p>
    <w:p w14:paraId="452E75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EDIT_DIALOG_TITLE = '</w:t>
      </w:r>
      <w:r w:rsidRPr="00184B06">
        <w:rPr>
          <w:noProof w:val="0"/>
        </w:rPr>
        <w:t>Изменить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коллекцию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</w:t>
      </w:r>
      <w:r w:rsidRPr="00F34E3B">
        <w:rPr>
          <w:noProof w:val="0"/>
          <w:lang w:val="en-US"/>
        </w:rPr>
        <w:t>';</w:t>
      </w:r>
    </w:p>
    <w:p w14:paraId="2252C141" w14:textId="77777777" w:rsidR="00197A74" w:rsidRPr="00184B06" w:rsidRDefault="00197A74" w:rsidP="00197A74">
      <w:pPr>
        <w:pStyle w:val="af7"/>
        <w:rPr>
          <w:noProof w:val="0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184B06">
        <w:rPr>
          <w:noProof w:val="0"/>
        </w:rPr>
        <w:t>protected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readonly</w:t>
      </w:r>
      <w:proofErr w:type="spellEnd"/>
      <w:r w:rsidRPr="00184B06">
        <w:rPr>
          <w:noProof w:val="0"/>
        </w:rPr>
        <w:t xml:space="preserve"> UNIQUENESS_ERROR_MESSAGE = 'Коллекция с данным названием уже существует!';</w:t>
      </w:r>
    </w:p>
    <w:p w14:paraId="5BCC9608" w14:textId="77777777" w:rsidR="00197A74" w:rsidRPr="00184B06" w:rsidRDefault="00197A74" w:rsidP="00197A74">
      <w:pPr>
        <w:pStyle w:val="af7"/>
        <w:rPr>
          <w:noProof w:val="0"/>
        </w:rPr>
      </w:pPr>
    </w:p>
    <w:p w14:paraId="52A48C5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</w:t>
      </w: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ViewChild(</w:t>
      </w:r>
      <w:proofErr w:type="gramEnd"/>
      <w:r w:rsidRPr="00F34E3B">
        <w:rPr>
          <w:noProof w:val="0"/>
          <w:lang w:val="en-US"/>
        </w:rPr>
        <w:t>MatPaginator)</w:t>
      </w:r>
    </w:p>
    <w:p w14:paraId="0DA7F05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gramStart"/>
      <w:r w:rsidRPr="00F34E3B">
        <w:rPr>
          <w:noProof w:val="0"/>
          <w:lang w:val="en-US"/>
        </w:rPr>
        <w:t>paginator!:</w:t>
      </w:r>
      <w:proofErr w:type="gram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MatPaginator</w:t>
      </w:r>
      <w:proofErr w:type="spellEnd"/>
      <w:r w:rsidRPr="00F34E3B">
        <w:rPr>
          <w:noProof w:val="0"/>
          <w:lang w:val="en-US"/>
        </w:rPr>
        <w:t>;</w:t>
      </w:r>
    </w:p>
    <w:p w14:paraId="7EBC2F8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478BD9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nameFormControl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fb.nonNullable.control</w:t>
      </w:r>
      <w:proofErr w:type="spellEnd"/>
      <w:r w:rsidRPr="00F34E3B">
        <w:rPr>
          <w:noProof w:val="0"/>
          <w:lang w:val="en-US"/>
        </w:rPr>
        <w:t>&lt;string&gt;(</w:t>
      </w:r>
    </w:p>
    <w:p w14:paraId="770E187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'',</w:t>
      </w:r>
    </w:p>
    <w:p w14:paraId="72CD08B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</w:t>
      </w:r>
    </w:p>
    <w:p w14:paraId="3ED4F2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Validators.required</w:t>
      </w:r>
      <w:proofErr w:type="spellEnd"/>
      <w:r w:rsidRPr="00F34E3B">
        <w:rPr>
          <w:noProof w:val="0"/>
          <w:lang w:val="en-US"/>
        </w:rPr>
        <w:t>,</w:t>
      </w:r>
    </w:p>
    <w:p w14:paraId="0A55FFB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],</w:t>
      </w:r>
    </w:p>
    <w:p w14:paraId="2040BF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);</w:t>
      </w:r>
    </w:p>
    <w:p w14:paraId="6F00EEB7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1D2DDA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isEditMode</w:t>
      </w:r>
      <w:proofErr w:type="spellEnd"/>
      <w:r w:rsidRPr="00F34E3B">
        <w:rPr>
          <w:noProof w:val="0"/>
          <w:lang w:val="en-US"/>
        </w:rPr>
        <w:t xml:space="preserve"> = signal&lt;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&gt;(false);</w:t>
      </w:r>
    </w:p>
    <w:p w14:paraId="618E8DE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dialogTitle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computed(</w:t>
      </w:r>
      <w:proofErr w:type="gramEnd"/>
      <w:r w:rsidRPr="00F34E3B">
        <w:rPr>
          <w:noProof w:val="0"/>
          <w:lang w:val="en-US"/>
        </w:rPr>
        <w:t>() =&gt; {</w:t>
      </w:r>
    </w:p>
    <w:p w14:paraId="34E7049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proofErr w:type="gramStart"/>
      <w:r w:rsidRPr="00F34E3B">
        <w:rPr>
          <w:noProof w:val="0"/>
          <w:lang w:val="en-US"/>
        </w:rPr>
        <w:t>this.isEditMode</w:t>
      </w:r>
      <w:proofErr w:type="spellEnd"/>
      <w:proofErr w:type="gramEnd"/>
      <w:r w:rsidRPr="00F34E3B">
        <w:rPr>
          <w:noProof w:val="0"/>
          <w:lang w:val="en-US"/>
        </w:rPr>
        <w:t>()</w:t>
      </w:r>
    </w:p>
    <w:p w14:paraId="1DA8636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? </w:t>
      </w:r>
      <w:proofErr w:type="spellStart"/>
      <w:proofErr w:type="gramStart"/>
      <w:r w:rsidRPr="00F34E3B">
        <w:rPr>
          <w:noProof w:val="0"/>
          <w:lang w:val="en-US"/>
        </w:rPr>
        <w:t>this.EDIT</w:t>
      </w:r>
      <w:proofErr w:type="gramEnd"/>
      <w:r w:rsidRPr="00F34E3B">
        <w:rPr>
          <w:noProof w:val="0"/>
          <w:lang w:val="en-US"/>
        </w:rPr>
        <w:t>_DIALOG_TITLE</w:t>
      </w:r>
      <w:proofErr w:type="spellEnd"/>
    </w:p>
    <w:p w14:paraId="5FFB6AD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: </w:t>
      </w:r>
      <w:proofErr w:type="spellStart"/>
      <w:proofErr w:type="gramStart"/>
      <w:r w:rsidRPr="00F34E3B">
        <w:rPr>
          <w:noProof w:val="0"/>
          <w:lang w:val="en-US"/>
        </w:rPr>
        <w:t>this.CREATION</w:t>
      </w:r>
      <w:proofErr w:type="gramEnd"/>
      <w:r w:rsidRPr="00F34E3B">
        <w:rPr>
          <w:noProof w:val="0"/>
          <w:lang w:val="en-US"/>
        </w:rPr>
        <w:t>_DIALOG_TITLE</w:t>
      </w:r>
      <w:proofErr w:type="spellEnd"/>
      <w:r w:rsidRPr="00F34E3B">
        <w:rPr>
          <w:noProof w:val="0"/>
          <w:lang w:val="en-US"/>
        </w:rPr>
        <w:t>;</w:t>
      </w:r>
    </w:p>
    <w:p w14:paraId="4B3ED2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441610F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public </w:t>
      </w:r>
      <w:proofErr w:type="spellStart"/>
      <w:r w:rsidRPr="00F34E3B">
        <w:rPr>
          <w:noProof w:val="0"/>
          <w:lang w:val="en-US"/>
        </w:rPr>
        <w:t>isBooksLoading</w:t>
      </w:r>
      <w:proofErr w:type="spellEnd"/>
      <w:r w:rsidRPr="00F34E3B">
        <w:rPr>
          <w:noProof w:val="0"/>
          <w:lang w:val="en-US"/>
        </w:rPr>
        <w:t xml:space="preserve"> = signal&lt;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&gt;(false);</w:t>
      </w:r>
    </w:p>
    <w:p w14:paraId="1D9684EA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275D8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itemCount</w:t>
      </w:r>
      <w:proofErr w:type="spellEnd"/>
      <w:r w:rsidRPr="00F34E3B">
        <w:rPr>
          <w:noProof w:val="0"/>
          <w:lang w:val="en-US"/>
        </w:rPr>
        <w:t xml:space="preserve"> = 0;</w:t>
      </w:r>
    </w:p>
    <w:p w14:paraId="6DED684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pageSizeOptions</w:t>
      </w:r>
      <w:proofErr w:type="spellEnd"/>
      <w:r w:rsidRPr="00F34E3B">
        <w:rPr>
          <w:noProof w:val="0"/>
          <w:lang w:val="en-US"/>
        </w:rPr>
        <w:t xml:space="preserve"> = [10, 25, 50];</w:t>
      </w:r>
    </w:p>
    <w:p w14:paraId="47C6163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displayedColumns</w:t>
      </w:r>
      <w:proofErr w:type="spellEnd"/>
      <w:r w:rsidRPr="00F34E3B">
        <w:rPr>
          <w:noProof w:val="0"/>
          <w:lang w:val="en-US"/>
        </w:rPr>
        <w:t xml:space="preserve"> = ['select', 'title', 'authors'];</w:t>
      </w:r>
    </w:p>
    <w:p w14:paraId="154E9B8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books: </w:t>
      </w:r>
      <w:proofErr w:type="spellStart"/>
      <w:proofErr w:type="gram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[</w:t>
      </w:r>
      <w:proofErr w:type="gramEnd"/>
      <w:r w:rsidRPr="00F34E3B">
        <w:rPr>
          <w:noProof w:val="0"/>
          <w:lang w:val="en-US"/>
        </w:rPr>
        <w:t>] = [];</w:t>
      </w:r>
    </w:p>
    <w:p w14:paraId="03B1BE0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selection = new </w:t>
      </w:r>
      <w:proofErr w:type="spellStart"/>
      <w:r w:rsidRPr="00F34E3B">
        <w:rPr>
          <w:noProof w:val="0"/>
          <w:lang w:val="en-US"/>
        </w:rPr>
        <w:t>SelectionModel</w:t>
      </w:r>
      <w:proofErr w:type="spell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proofErr w:type="gramStart"/>
      <w:r w:rsidRPr="00F34E3B">
        <w:rPr>
          <w:noProof w:val="0"/>
          <w:lang w:val="en-US"/>
        </w:rPr>
        <w:t>&gt;(</w:t>
      </w:r>
      <w:proofErr w:type="gramEnd"/>
      <w:r w:rsidRPr="00F34E3B">
        <w:rPr>
          <w:noProof w:val="0"/>
          <w:lang w:val="en-US"/>
        </w:rPr>
        <w:t>true,</w:t>
      </w:r>
    </w:p>
    <w:p w14:paraId="54D3AB3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[],</w:t>
      </w:r>
    </w:p>
    <w:p w14:paraId="575B6DC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undefined,</w:t>
      </w:r>
    </w:p>
    <w:p w14:paraId="698FA2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(a, b) =&gt; </w:t>
      </w:r>
      <w:proofErr w:type="gramStart"/>
      <w:r w:rsidRPr="00F34E3B">
        <w:rPr>
          <w:noProof w:val="0"/>
          <w:lang w:val="en-US"/>
        </w:rPr>
        <w:t>a.documentDetails.id</w:t>
      </w:r>
      <w:proofErr w:type="gramEnd"/>
      <w:r w:rsidRPr="00F34E3B">
        <w:rPr>
          <w:noProof w:val="0"/>
          <w:lang w:val="en-US"/>
        </w:rPr>
        <w:t xml:space="preserve"> === b.documentDetails.id);</w:t>
      </w:r>
    </w:p>
    <w:p w14:paraId="466AD91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errorMessage</w:t>
      </w:r>
      <w:proofErr w:type="spellEnd"/>
      <w:r w:rsidRPr="00F34E3B">
        <w:rPr>
          <w:noProof w:val="0"/>
          <w:lang w:val="en-US"/>
        </w:rPr>
        <w:t xml:space="preserve"> = '';</w:t>
      </w:r>
    </w:p>
    <w:p w14:paraId="0C17CDA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83A632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42F9B7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@</w:t>
      </w:r>
      <w:proofErr w:type="gramStart"/>
      <w:r w:rsidRPr="00F34E3B">
        <w:rPr>
          <w:noProof w:val="0"/>
          <w:lang w:val="en-US"/>
        </w:rPr>
        <w:t>Inject(</w:t>
      </w:r>
      <w:proofErr w:type="gramEnd"/>
      <w:r w:rsidRPr="00F34E3B">
        <w:rPr>
          <w:noProof w:val="0"/>
          <w:lang w:val="en-US"/>
        </w:rPr>
        <w:t xml:space="preserve">MAT_DIALOG_DATA)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_data: 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>,</w:t>
      </w:r>
    </w:p>
    <w:p w14:paraId="00FF245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booksService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BookService</w:t>
      </w:r>
      <w:proofErr w:type="spellEnd"/>
      <w:r w:rsidRPr="00F34E3B">
        <w:rPr>
          <w:noProof w:val="0"/>
          <w:lang w:val="en-US"/>
        </w:rPr>
        <w:t>,</w:t>
      </w:r>
    </w:p>
    <w:p w14:paraId="572229F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cdr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ChangeDetectorRef</w:t>
      </w:r>
      <w:proofErr w:type="spellEnd"/>
      <w:r w:rsidRPr="00F34E3B">
        <w:rPr>
          <w:noProof w:val="0"/>
          <w:lang w:val="en-US"/>
        </w:rPr>
        <w:t>,</w:t>
      </w:r>
    </w:p>
    <w:p w14:paraId="54B00AE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_fb: </w:t>
      </w:r>
      <w:proofErr w:type="spellStart"/>
      <w:r w:rsidRPr="00F34E3B">
        <w:rPr>
          <w:noProof w:val="0"/>
          <w:lang w:val="en-US"/>
        </w:rPr>
        <w:t>FormBuilder</w:t>
      </w:r>
      <w:proofErr w:type="spellEnd"/>
      <w:r w:rsidRPr="00F34E3B">
        <w:rPr>
          <w:noProof w:val="0"/>
          <w:lang w:val="en-US"/>
        </w:rPr>
        <w:t>,</w:t>
      </w:r>
    </w:p>
    <w:p w14:paraId="009FD52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dialogRef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MatDialogRef</w:t>
      </w:r>
      <w:proofErr w:type="spell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BookCollectionEditDialogComponent</w:t>
      </w:r>
      <w:proofErr w:type="spellEnd"/>
      <w:r w:rsidRPr="00F34E3B">
        <w:rPr>
          <w:noProof w:val="0"/>
          <w:lang w:val="en-US"/>
        </w:rPr>
        <w:t>&gt;,</w:t>
      </w:r>
    </w:p>
    <w:p w14:paraId="0EC115B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>,</w:t>
      </w:r>
    </w:p>
    <w:p w14:paraId="206A80B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</w:t>
      </w:r>
    </w:p>
    <w:p w14:paraId="30D9E30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initForm</w:t>
      </w:r>
      <w:proofErr w:type="spellEnd"/>
      <w:r w:rsidRPr="00F34E3B">
        <w:rPr>
          <w:noProof w:val="0"/>
          <w:lang w:val="en-US"/>
        </w:rPr>
        <w:t>();</w:t>
      </w:r>
    </w:p>
    <w:p w14:paraId="31E6AE1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this.isEditMode.set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this._</w:t>
      </w:r>
      <w:proofErr w:type="spellStart"/>
      <w:r w:rsidRPr="00F34E3B">
        <w:rPr>
          <w:noProof w:val="0"/>
          <w:lang w:val="en-US"/>
        </w:rPr>
        <w:t>data.mode</w:t>
      </w:r>
      <w:proofErr w:type="spellEnd"/>
      <w:r w:rsidRPr="00F34E3B">
        <w:rPr>
          <w:noProof w:val="0"/>
          <w:lang w:val="en-US"/>
        </w:rPr>
        <w:t xml:space="preserve"> === 'update');</w:t>
      </w:r>
    </w:p>
    <w:p w14:paraId="79B168D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60F859D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C85AC2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ngOnInit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6F2B39E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this.nameFormControl.valueChanges</w:t>
      </w:r>
      <w:proofErr w:type="spellEnd"/>
      <w:proofErr w:type="gramEnd"/>
    </w:p>
    <w:p w14:paraId="685826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.pipe</w:t>
      </w:r>
      <w:proofErr w:type="gramEnd"/>
      <w:r w:rsidRPr="00F34E3B">
        <w:rPr>
          <w:noProof w:val="0"/>
          <w:lang w:val="en-US"/>
        </w:rPr>
        <w:t>(</w:t>
      </w:r>
      <w:proofErr w:type="spellStart"/>
      <w:r w:rsidRPr="00F34E3B">
        <w:rPr>
          <w:noProof w:val="0"/>
          <w:lang w:val="en-US"/>
        </w:rPr>
        <w:t>takeUntilDestroyed</w:t>
      </w:r>
      <w:proofErr w:type="spellEnd"/>
      <w:r w:rsidRPr="00F34E3B">
        <w:rPr>
          <w:noProof w:val="0"/>
          <w:lang w:val="en-US"/>
        </w:rPr>
        <w:t>(this._</w:t>
      </w:r>
      <w:proofErr w:type="spellStart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>))</w:t>
      </w:r>
    </w:p>
    <w:p w14:paraId="18B8E5A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.subscribe</w:t>
      </w:r>
      <w:proofErr w:type="gramEnd"/>
      <w:r w:rsidRPr="00F34E3B">
        <w:rPr>
          <w:noProof w:val="0"/>
          <w:lang w:val="en-US"/>
        </w:rPr>
        <w:t>(() =&gt; this._</w:t>
      </w:r>
      <w:proofErr w:type="spellStart"/>
      <w:r w:rsidRPr="00F34E3B">
        <w:rPr>
          <w:noProof w:val="0"/>
          <w:lang w:val="en-US"/>
        </w:rPr>
        <w:t>updateErrorMessage</w:t>
      </w:r>
      <w:proofErr w:type="spellEnd"/>
      <w:r w:rsidRPr="00F34E3B">
        <w:rPr>
          <w:noProof w:val="0"/>
          <w:lang w:val="en-US"/>
        </w:rPr>
        <w:t>());</w:t>
      </w:r>
    </w:p>
    <w:p w14:paraId="084E966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49ECAE6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7EAAB9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ngAfterViewInit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20C565F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this.paginator</w:t>
      </w:r>
      <w:proofErr w:type="gramEnd"/>
      <w:r w:rsidRPr="00F34E3B">
        <w:rPr>
          <w:noProof w:val="0"/>
          <w:lang w:val="en-US"/>
        </w:rPr>
        <w:t>.page</w:t>
      </w:r>
      <w:proofErr w:type="spellEnd"/>
    </w:p>
    <w:p w14:paraId="4FE6AC9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.pipe</w:t>
      </w:r>
      <w:proofErr w:type="gramEnd"/>
      <w:r w:rsidRPr="00F34E3B">
        <w:rPr>
          <w:noProof w:val="0"/>
          <w:lang w:val="en-US"/>
        </w:rPr>
        <w:t>(</w:t>
      </w:r>
    </w:p>
    <w:p w14:paraId="5F773B1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proofErr w:type="gramStart"/>
      <w:r w:rsidRPr="00F34E3B">
        <w:rPr>
          <w:noProof w:val="0"/>
          <w:lang w:val="en-US"/>
        </w:rPr>
        <w:t>startWith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{}),</w:t>
      </w:r>
    </w:p>
    <w:p w14:paraId="7C22202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proofErr w:type="gramStart"/>
      <w:r w:rsidRPr="00F34E3B">
        <w:rPr>
          <w:noProof w:val="0"/>
          <w:lang w:val="en-US"/>
        </w:rPr>
        <w:t>switchMap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() =&gt; {</w:t>
      </w:r>
    </w:p>
    <w:p w14:paraId="4438EA6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</w:t>
      </w:r>
      <w:proofErr w:type="spellStart"/>
      <w:r w:rsidRPr="00F34E3B">
        <w:rPr>
          <w:noProof w:val="0"/>
          <w:lang w:val="en-US"/>
        </w:rPr>
        <w:t>this.isBooksLoading.set</w:t>
      </w:r>
      <w:proofErr w:type="spellEnd"/>
      <w:r w:rsidRPr="00F34E3B">
        <w:rPr>
          <w:noProof w:val="0"/>
          <w:lang w:val="en-US"/>
        </w:rPr>
        <w:t>(true);</w:t>
      </w:r>
    </w:p>
    <w:p w14:paraId="5685A16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return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booksService.getPage</w:t>
      </w:r>
      <w:proofErr w:type="spellEnd"/>
      <w:r w:rsidRPr="00F34E3B">
        <w:rPr>
          <w:noProof w:val="0"/>
          <w:lang w:val="en-US"/>
        </w:rPr>
        <w:t>(</w:t>
      </w:r>
      <w:proofErr w:type="spellStart"/>
      <w:r w:rsidRPr="00F34E3B">
        <w:rPr>
          <w:noProof w:val="0"/>
          <w:lang w:val="en-US"/>
        </w:rPr>
        <w:t>this.paginator.pageIndex</w:t>
      </w:r>
      <w:proofErr w:type="spellEnd"/>
      <w:r w:rsidRPr="00F34E3B">
        <w:rPr>
          <w:noProof w:val="0"/>
          <w:lang w:val="en-US"/>
        </w:rPr>
        <w:t xml:space="preserve"> + 1, </w:t>
      </w:r>
      <w:proofErr w:type="spellStart"/>
      <w:r w:rsidRPr="00F34E3B">
        <w:rPr>
          <w:noProof w:val="0"/>
          <w:lang w:val="en-US"/>
        </w:rPr>
        <w:t>this.paginator.pageSize</w:t>
      </w:r>
      <w:proofErr w:type="spellEnd"/>
      <w:r w:rsidRPr="00F34E3B">
        <w:rPr>
          <w:noProof w:val="0"/>
          <w:lang w:val="en-US"/>
        </w:rPr>
        <w:t>);</w:t>
      </w:r>
    </w:p>
    <w:p w14:paraId="5F8E9FE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}),</w:t>
      </w:r>
    </w:p>
    <w:p w14:paraId="7D9A0BF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takeUntilDestroyed</w:t>
      </w:r>
      <w:proofErr w:type="spellEnd"/>
      <w:r w:rsidRPr="00F34E3B">
        <w:rPr>
          <w:noProof w:val="0"/>
          <w:lang w:val="en-US"/>
        </w:rPr>
        <w:t>(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destroyRef</w:t>
      </w:r>
      <w:proofErr w:type="spellEnd"/>
      <w:r w:rsidRPr="00F34E3B">
        <w:rPr>
          <w:noProof w:val="0"/>
          <w:lang w:val="en-US"/>
        </w:rPr>
        <w:t>),</w:t>
      </w:r>
    </w:p>
    <w:p w14:paraId="19C98D1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)</w:t>
      </w:r>
    </w:p>
    <w:p w14:paraId="6435C81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gramStart"/>
      <w:r w:rsidRPr="00F34E3B">
        <w:rPr>
          <w:noProof w:val="0"/>
          <w:lang w:val="en-US"/>
        </w:rPr>
        <w:t>.subscribe</w:t>
      </w:r>
      <w:proofErr w:type="gramEnd"/>
      <w:r w:rsidRPr="00F34E3B">
        <w:rPr>
          <w:noProof w:val="0"/>
          <w:lang w:val="en-US"/>
        </w:rPr>
        <w:t>((page) =&gt; {</w:t>
      </w:r>
    </w:p>
    <w:p w14:paraId="7E4967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proofErr w:type="gramStart"/>
      <w:r w:rsidRPr="00F34E3B">
        <w:rPr>
          <w:noProof w:val="0"/>
          <w:lang w:val="en-US"/>
        </w:rPr>
        <w:t>this.books</w:t>
      </w:r>
      <w:proofErr w:type="spellEnd"/>
      <w:proofErr w:type="gram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page.items</w:t>
      </w:r>
      <w:proofErr w:type="spellEnd"/>
      <w:r w:rsidRPr="00F34E3B">
        <w:rPr>
          <w:noProof w:val="0"/>
          <w:lang w:val="en-US"/>
        </w:rPr>
        <w:t>;</w:t>
      </w:r>
    </w:p>
    <w:p w14:paraId="610B071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proofErr w:type="gramStart"/>
      <w:r w:rsidRPr="00F34E3B">
        <w:rPr>
          <w:noProof w:val="0"/>
          <w:lang w:val="en-US"/>
        </w:rPr>
        <w:t>this.itemCount</w:t>
      </w:r>
      <w:proofErr w:type="spellEnd"/>
      <w:proofErr w:type="gram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page.totalItemCount</w:t>
      </w:r>
      <w:proofErr w:type="spellEnd"/>
      <w:r w:rsidRPr="00F34E3B">
        <w:rPr>
          <w:noProof w:val="0"/>
          <w:lang w:val="en-US"/>
        </w:rPr>
        <w:t>;</w:t>
      </w:r>
    </w:p>
    <w:p w14:paraId="7F1C25D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this.isBooksLoading.set</w:t>
      </w:r>
      <w:proofErr w:type="spellEnd"/>
      <w:r w:rsidRPr="00F34E3B">
        <w:rPr>
          <w:noProof w:val="0"/>
          <w:lang w:val="en-US"/>
        </w:rPr>
        <w:t>(false);</w:t>
      </w:r>
    </w:p>
    <w:p w14:paraId="75E5A3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});</w:t>
      </w:r>
    </w:p>
    <w:p w14:paraId="05ACBE5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4F0E748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89A55D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isAllSelected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 {</w:t>
      </w:r>
    </w:p>
    <w:p w14:paraId="53DBBBF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numSelected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this.selection</w:t>
      </w:r>
      <w:proofErr w:type="gramEnd"/>
      <w:r w:rsidRPr="00F34E3B">
        <w:rPr>
          <w:noProof w:val="0"/>
          <w:lang w:val="en-US"/>
        </w:rPr>
        <w:t>.selected.length</w:t>
      </w:r>
      <w:proofErr w:type="spellEnd"/>
      <w:r w:rsidRPr="00F34E3B">
        <w:rPr>
          <w:noProof w:val="0"/>
          <w:lang w:val="en-US"/>
        </w:rPr>
        <w:t>;</w:t>
      </w:r>
    </w:p>
    <w:p w14:paraId="2FC61E9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numRows</w:t>
      </w:r>
      <w:proofErr w:type="spellEnd"/>
      <w:r w:rsidRPr="00F34E3B">
        <w:rPr>
          <w:noProof w:val="0"/>
          <w:lang w:val="en-US"/>
        </w:rPr>
        <w:t xml:space="preserve"> = </w:t>
      </w:r>
      <w:proofErr w:type="spellStart"/>
      <w:proofErr w:type="gramStart"/>
      <w:r w:rsidRPr="00F34E3B">
        <w:rPr>
          <w:noProof w:val="0"/>
          <w:lang w:val="en-US"/>
        </w:rPr>
        <w:t>this.itemCount</w:t>
      </w:r>
      <w:proofErr w:type="spellEnd"/>
      <w:proofErr w:type="gramEnd"/>
      <w:r w:rsidRPr="00F34E3B">
        <w:rPr>
          <w:noProof w:val="0"/>
          <w:lang w:val="en-US"/>
        </w:rPr>
        <w:t>;</w:t>
      </w:r>
    </w:p>
    <w:p w14:paraId="5E903B0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r w:rsidRPr="00F34E3B">
        <w:rPr>
          <w:noProof w:val="0"/>
          <w:lang w:val="en-US"/>
        </w:rPr>
        <w:t>numSelected</w:t>
      </w:r>
      <w:proofErr w:type="spellEnd"/>
      <w:r w:rsidRPr="00F34E3B">
        <w:rPr>
          <w:noProof w:val="0"/>
          <w:lang w:val="en-US"/>
        </w:rPr>
        <w:t xml:space="preserve"> === </w:t>
      </w:r>
      <w:proofErr w:type="spellStart"/>
      <w:r w:rsidRPr="00F34E3B">
        <w:rPr>
          <w:noProof w:val="0"/>
          <w:lang w:val="en-US"/>
        </w:rPr>
        <w:t>numRows</w:t>
      </w:r>
      <w:proofErr w:type="spellEnd"/>
      <w:r w:rsidRPr="00F34E3B">
        <w:rPr>
          <w:noProof w:val="0"/>
          <w:lang w:val="en-US"/>
        </w:rPr>
        <w:t>;</w:t>
      </w:r>
    </w:p>
    <w:p w14:paraId="5E347F6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1F07D3A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A4E991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toggleAllRows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 {</w:t>
      </w:r>
    </w:p>
    <w:p w14:paraId="0453B36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</w:t>
      </w:r>
      <w:proofErr w:type="spellStart"/>
      <w:r w:rsidRPr="00F34E3B">
        <w:rPr>
          <w:noProof w:val="0"/>
          <w:lang w:val="en-US"/>
        </w:rPr>
        <w:t>this</w:t>
      </w:r>
      <w:proofErr w:type="gramEnd"/>
      <w:r w:rsidRPr="00F34E3B">
        <w:rPr>
          <w:noProof w:val="0"/>
          <w:lang w:val="en-US"/>
        </w:rPr>
        <w:t>.selection.selected.length</w:t>
      </w:r>
      <w:proofErr w:type="spellEnd"/>
      <w:r w:rsidRPr="00F34E3B">
        <w:rPr>
          <w:noProof w:val="0"/>
          <w:lang w:val="en-US"/>
        </w:rPr>
        <w:t>) {</w:t>
      </w:r>
    </w:p>
    <w:p w14:paraId="1A16BBD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this.selection</w:t>
      </w:r>
      <w:proofErr w:type="gramEnd"/>
      <w:r w:rsidRPr="00F34E3B">
        <w:rPr>
          <w:noProof w:val="0"/>
          <w:lang w:val="en-US"/>
        </w:rPr>
        <w:t>.select</w:t>
      </w:r>
      <w:proofErr w:type="spellEnd"/>
      <w:r w:rsidRPr="00F34E3B">
        <w:rPr>
          <w:noProof w:val="0"/>
          <w:lang w:val="en-US"/>
        </w:rPr>
        <w:t>(...</w:t>
      </w:r>
      <w:proofErr w:type="spellStart"/>
      <w:r w:rsidRPr="00F34E3B">
        <w:rPr>
          <w:noProof w:val="0"/>
          <w:lang w:val="en-US"/>
        </w:rPr>
        <w:t>this.books</w:t>
      </w:r>
      <w:proofErr w:type="spellEnd"/>
      <w:r w:rsidRPr="00F34E3B">
        <w:rPr>
          <w:noProof w:val="0"/>
          <w:lang w:val="en-US"/>
        </w:rPr>
        <w:t>);</w:t>
      </w:r>
    </w:p>
    <w:p w14:paraId="75318BE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 else {</w:t>
      </w:r>
    </w:p>
    <w:p w14:paraId="08D245B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F34E3B">
        <w:rPr>
          <w:noProof w:val="0"/>
          <w:lang w:val="en-US"/>
        </w:rPr>
        <w:t>this.selection</w:t>
      </w:r>
      <w:proofErr w:type="gramEnd"/>
      <w:r w:rsidRPr="00F34E3B">
        <w:rPr>
          <w:noProof w:val="0"/>
          <w:lang w:val="en-US"/>
        </w:rPr>
        <w:t>.clear</w:t>
      </w:r>
      <w:proofErr w:type="spellEnd"/>
      <w:r w:rsidRPr="00F34E3B">
        <w:rPr>
          <w:noProof w:val="0"/>
          <w:lang w:val="en-US"/>
        </w:rPr>
        <w:t>();</w:t>
      </w:r>
    </w:p>
    <w:p w14:paraId="05C8402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0F32ACC6" w14:textId="67406899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61AD5A3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book-edit-dialog.component.html:</w:t>
      </w:r>
    </w:p>
    <w:p w14:paraId="6E82A06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&lt;h2 mat-dialog-title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dialogTitle</w:t>
      </w:r>
      <w:proofErr w:type="spellEnd"/>
      <w:r w:rsidRPr="00F34E3B">
        <w:rPr>
          <w:noProof w:val="0"/>
          <w:lang w:val="en-US"/>
        </w:rPr>
        <w:t>() }}&lt;/h2&gt;</w:t>
      </w:r>
    </w:p>
    <w:p w14:paraId="2450BFF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mat-dialog-content class="book-add-form" [</w:t>
      </w:r>
      <w:proofErr w:type="spellStart"/>
      <w:r w:rsidRPr="00F34E3B">
        <w:rPr>
          <w:noProof w:val="0"/>
          <w:lang w:val="en-US"/>
        </w:rPr>
        <w:t>formGroup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bookForm</w:t>
      </w:r>
      <w:proofErr w:type="spellEnd"/>
      <w:r w:rsidRPr="00F34E3B">
        <w:rPr>
          <w:noProof w:val="0"/>
          <w:lang w:val="en-US"/>
        </w:rPr>
        <w:t>"&gt;</w:t>
      </w:r>
    </w:p>
    <w:p w14:paraId="48E0A50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&lt;mat-form-field&gt;</w:t>
      </w:r>
    </w:p>
    <w:p w14:paraId="6D277F3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Название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книги</w:t>
      </w:r>
      <w:r w:rsidRPr="00F34E3B">
        <w:rPr>
          <w:noProof w:val="0"/>
          <w:lang w:val="en-US"/>
        </w:rPr>
        <w:t>&lt;/mat-label&gt;</w:t>
      </w:r>
    </w:p>
    <w:p w14:paraId="1F47547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&lt;input </w:t>
      </w:r>
      <w:proofErr w:type="spellStart"/>
      <w:r w:rsidRPr="00F34E3B">
        <w:rPr>
          <w:noProof w:val="0"/>
          <w:lang w:val="en-US"/>
        </w:rPr>
        <w:t>matInput</w:t>
      </w:r>
      <w:proofErr w:type="spellEnd"/>
      <w:r w:rsidRPr="00F34E3B">
        <w:rPr>
          <w:noProof w:val="0"/>
          <w:lang w:val="en-US"/>
        </w:rPr>
        <w:t xml:space="preserve"> type="text" </w:t>
      </w:r>
      <w:proofErr w:type="spellStart"/>
      <w:r w:rsidRPr="00F34E3B">
        <w:rPr>
          <w:noProof w:val="0"/>
          <w:lang w:val="en-US"/>
        </w:rPr>
        <w:t>formControlName</w:t>
      </w:r>
      <w:proofErr w:type="spellEnd"/>
      <w:r w:rsidRPr="00F34E3B">
        <w:rPr>
          <w:noProof w:val="0"/>
          <w:lang w:val="en-US"/>
        </w:rPr>
        <w:t>="title" /&gt;</w:t>
      </w:r>
    </w:p>
    <w:p w14:paraId="0E81299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&lt;/mat-form-field&gt;</w:t>
      </w:r>
    </w:p>
    <w:p w14:paraId="0C2521B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&lt;mat-form-field&gt;</w:t>
      </w:r>
    </w:p>
    <w:p w14:paraId="078BCC4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Описание</w:t>
      </w:r>
      <w:r w:rsidRPr="00F34E3B">
        <w:rPr>
          <w:noProof w:val="0"/>
          <w:lang w:val="en-US"/>
        </w:rPr>
        <w:t>&lt;/mat-label&gt;</w:t>
      </w:r>
    </w:p>
    <w:p w14:paraId="192906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</w:t>
      </w:r>
      <w:proofErr w:type="spellStart"/>
      <w:r w:rsidRPr="00F34E3B">
        <w:rPr>
          <w:noProof w:val="0"/>
          <w:lang w:val="en-US"/>
        </w:rPr>
        <w:t>textarea</w:t>
      </w:r>
      <w:proofErr w:type="spellEnd"/>
      <w:r w:rsidRPr="00F34E3B">
        <w:rPr>
          <w:noProof w:val="0"/>
          <w:lang w:val="en-US"/>
        </w:rPr>
        <w:t xml:space="preserve"> </w:t>
      </w:r>
      <w:proofErr w:type="spellStart"/>
      <w:r w:rsidRPr="00F34E3B">
        <w:rPr>
          <w:noProof w:val="0"/>
          <w:lang w:val="en-US"/>
        </w:rPr>
        <w:t>matInput</w:t>
      </w:r>
      <w:proofErr w:type="spellEnd"/>
      <w:r w:rsidRPr="00F34E3B">
        <w:rPr>
          <w:noProof w:val="0"/>
          <w:lang w:val="en-US"/>
        </w:rPr>
        <w:t xml:space="preserve"> type="text" </w:t>
      </w:r>
      <w:proofErr w:type="spellStart"/>
      <w:r w:rsidRPr="00F34E3B">
        <w:rPr>
          <w:noProof w:val="0"/>
          <w:lang w:val="en-US"/>
        </w:rPr>
        <w:t>formControlName</w:t>
      </w:r>
      <w:proofErr w:type="spellEnd"/>
      <w:r w:rsidRPr="00F34E3B">
        <w:rPr>
          <w:noProof w:val="0"/>
          <w:lang w:val="en-US"/>
        </w:rPr>
        <w:t>="description"&gt;&lt;/</w:t>
      </w:r>
      <w:proofErr w:type="spellStart"/>
      <w:r w:rsidRPr="00F34E3B">
        <w:rPr>
          <w:noProof w:val="0"/>
          <w:lang w:val="en-US"/>
        </w:rPr>
        <w:t>textarea</w:t>
      </w:r>
      <w:proofErr w:type="spellEnd"/>
      <w:r w:rsidRPr="00F34E3B">
        <w:rPr>
          <w:noProof w:val="0"/>
          <w:lang w:val="en-US"/>
        </w:rPr>
        <w:t>&gt;</w:t>
      </w:r>
    </w:p>
    <w:p w14:paraId="55DA126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&lt;/mat-form-field&gt;</w:t>
      </w:r>
    </w:p>
    <w:p w14:paraId="2A004E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&lt;mat-form-field&gt;</w:t>
      </w:r>
    </w:p>
    <w:p w14:paraId="68DE212A" w14:textId="77777777" w:rsidR="00197A74" w:rsidRPr="00184B06" w:rsidRDefault="00197A74" w:rsidP="00197A74">
      <w:pPr>
        <w:pStyle w:val="af7"/>
        <w:rPr>
          <w:noProof w:val="0"/>
        </w:rPr>
      </w:pPr>
      <w:r w:rsidRPr="00F34E3B">
        <w:rPr>
          <w:noProof w:val="0"/>
          <w:lang w:val="en-US"/>
        </w:rPr>
        <w:t xml:space="preserve">    </w:t>
      </w: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&gt;ISBN</w:t>
      </w:r>
      <w:proofErr w:type="gramEnd"/>
      <w:r w:rsidRPr="00184B06">
        <w:rPr>
          <w:noProof w:val="0"/>
        </w:rPr>
        <w:t xml:space="preserve"> (Международный стандартный книжный номер)&lt;/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2CAB40E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F34E3B">
        <w:rPr>
          <w:noProof w:val="0"/>
          <w:lang w:val="en-US"/>
        </w:rPr>
        <w:t>&lt;input</w:t>
      </w:r>
    </w:p>
    <w:p w14:paraId="40E5559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matInput</w:t>
      </w:r>
      <w:proofErr w:type="spellEnd"/>
    </w:p>
    <w:p w14:paraId="3911C89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  type="text"</w:t>
      </w:r>
    </w:p>
    <w:p w14:paraId="7A48316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formControlName</w:t>
      </w:r>
      <w:proofErr w:type="spellEnd"/>
      <w:r w:rsidRPr="00F34E3B">
        <w:rPr>
          <w:noProof w:val="0"/>
          <w:lang w:val="en-US"/>
        </w:rPr>
        <w:t>="isbn"</w:t>
      </w:r>
    </w:p>
    <w:p w14:paraId="3E9CF8C4" w14:textId="77777777" w:rsidR="00197A74" w:rsidRPr="00184B06" w:rsidRDefault="00197A74" w:rsidP="00197A74">
      <w:pPr>
        <w:pStyle w:val="af7"/>
        <w:rPr>
          <w:noProof w:val="0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184B06">
        <w:rPr>
          <w:noProof w:val="0"/>
        </w:rPr>
        <w:t>placeholder</w:t>
      </w:r>
      <w:proofErr w:type="spellEnd"/>
      <w:r w:rsidRPr="00184B06">
        <w:rPr>
          <w:noProof w:val="0"/>
        </w:rPr>
        <w:t>="0123456789"</w:t>
      </w:r>
    </w:p>
    <w:p w14:paraId="27004CD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</w:t>
      </w:r>
      <w:proofErr w:type="spellStart"/>
      <w:r w:rsidRPr="00184B06">
        <w:rPr>
          <w:noProof w:val="0"/>
        </w:rPr>
        <w:t>matTooltip</w:t>
      </w:r>
      <w:proofErr w:type="spellEnd"/>
      <w:r w:rsidRPr="00184B06">
        <w:rPr>
          <w:noProof w:val="0"/>
        </w:rPr>
        <w:t>="Должен содержать 10-значное или 13-значное число"</w:t>
      </w:r>
    </w:p>
    <w:p w14:paraId="5190EBE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</w:t>
      </w:r>
      <w:proofErr w:type="spellStart"/>
      <w:r w:rsidRPr="00F34E3B">
        <w:rPr>
          <w:noProof w:val="0"/>
          <w:lang w:val="en-US"/>
        </w:rPr>
        <w:t>digitOnly</w:t>
      </w:r>
      <w:proofErr w:type="spellEnd"/>
    </w:p>
    <w:p w14:paraId="3FB723A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/&gt;</w:t>
      </w:r>
    </w:p>
    <w:p w14:paraId="6FDEDD7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&lt;/mat-form-field&gt;</w:t>
      </w:r>
    </w:p>
    <w:p w14:paraId="53E2C90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&lt;mat-form-field&gt;</w:t>
      </w:r>
    </w:p>
    <w:p w14:paraId="3E466D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Издатель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книги</w:t>
      </w:r>
      <w:r w:rsidRPr="00F34E3B">
        <w:rPr>
          <w:noProof w:val="0"/>
          <w:lang w:val="en-US"/>
        </w:rPr>
        <w:t>&lt;/mat-label&gt;</w:t>
      </w:r>
    </w:p>
    <w:p w14:paraId="2EE3B98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&lt;input </w:t>
      </w:r>
      <w:proofErr w:type="spellStart"/>
      <w:r w:rsidRPr="00F34E3B">
        <w:rPr>
          <w:noProof w:val="0"/>
          <w:lang w:val="en-US"/>
        </w:rPr>
        <w:t>matInput</w:t>
      </w:r>
      <w:proofErr w:type="spellEnd"/>
      <w:r w:rsidRPr="00F34E3B">
        <w:rPr>
          <w:noProof w:val="0"/>
          <w:lang w:val="en-US"/>
        </w:rPr>
        <w:t xml:space="preserve"> type="text" placeholder="</w:t>
      </w:r>
      <w:r w:rsidRPr="00184B06">
        <w:rPr>
          <w:noProof w:val="0"/>
        </w:rPr>
        <w:t>Рога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и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копыта</w:t>
      </w:r>
      <w:r w:rsidRPr="00F34E3B">
        <w:rPr>
          <w:noProof w:val="0"/>
          <w:lang w:val="en-US"/>
        </w:rPr>
        <w:t xml:space="preserve">" </w:t>
      </w:r>
      <w:proofErr w:type="spellStart"/>
      <w:r w:rsidRPr="00F34E3B">
        <w:rPr>
          <w:noProof w:val="0"/>
          <w:lang w:val="en-US"/>
        </w:rPr>
        <w:t>formControlName</w:t>
      </w:r>
      <w:proofErr w:type="spellEnd"/>
      <w:r w:rsidRPr="00F34E3B">
        <w:rPr>
          <w:noProof w:val="0"/>
          <w:lang w:val="en-US"/>
        </w:rPr>
        <w:t>="</w:t>
      </w:r>
      <w:proofErr w:type="spellStart"/>
      <w:r w:rsidRPr="00F34E3B">
        <w:rPr>
          <w:noProof w:val="0"/>
          <w:lang w:val="en-US"/>
        </w:rPr>
        <w:t>publisherName</w:t>
      </w:r>
      <w:proofErr w:type="spellEnd"/>
      <w:r w:rsidRPr="00F34E3B">
        <w:rPr>
          <w:noProof w:val="0"/>
          <w:lang w:val="en-US"/>
        </w:rPr>
        <w:t>" /&gt;</w:t>
      </w:r>
    </w:p>
    <w:p w14:paraId="7151CE8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&lt;/mat-form-field&gt;</w:t>
      </w:r>
    </w:p>
    <w:p w14:paraId="6A6C0FD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&lt;mat-form-field&gt;</w:t>
      </w:r>
    </w:p>
    <w:p w14:paraId="4EA98BCB" w14:textId="77777777" w:rsidR="00197A74" w:rsidRPr="00184B06" w:rsidRDefault="00197A74" w:rsidP="00197A74">
      <w:pPr>
        <w:pStyle w:val="af7"/>
        <w:rPr>
          <w:noProof w:val="0"/>
        </w:rPr>
      </w:pPr>
      <w:r w:rsidRPr="00F34E3B">
        <w:rPr>
          <w:noProof w:val="0"/>
          <w:lang w:val="en-US"/>
        </w:rPr>
        <w:t xml:space="preserve">    </w:t>
      </w: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&gt;Добавить</w:t>
      </w:r>
      <w:proofErr w:type="gramEnd"/>
      <w:r w:rsidRPr="00184B06">
        <w:rPr>
          <w:noProof w:val="0"/>
        </w:rPr>
        <w:t xml:space="preserve"> автора книги&lt;/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5964C3E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</w:t>
      </w:r>
      <w:r w:rsidRPr="00F34E3B">
        <w:rPr>
          <w:noProof w:val="0"/>
          <w:lang w:val="en-US"/>
        </w:rPr>
        <w:t xml:space="preserve">&lt;input </w:t>
      </w:r>
      <w:proofErr w:type="spellStart"/>
      <w:r w:rsidRPr="00F34E3B">
        <w:rPr>
          <w:noProof w:val="0"/>
          <w:lang w:val="en-US"/>
        </w:rPr>
        <w:t>matInput</w:t>
      </w:r>
      <w:proofErr w:type="spellEnd"/>
      <w:r w:rsidRPr="00F34E3B">
        <w:rPr>
          <w:noProof w:val="0"/>
          <w:lang w:val="en-US"/>
        </w:rPr>
        <w:t xml:space="preserve"> type="text" [</w:t>
      </w:r>
      <w:proofErr w:type="spellStart"/>
      <w:r w:rsidRPr="00F34E3B">
        <w:rPr>
          <w:noProof w:val="0"/>
          <w:lang w:val="en-US"/>
        </w:rPr>
        <w:t>formControl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authorNameInputControl</w:t>
      </w:r>
      <w:proofErr w:type="spellEnd"/>
      <w:r w:rsidRPr="00F34E3B">
        <w:rPr>
          <w:noProof w:val="0"/>
          <w:lang w:val="en-US"/>
        </w:rPr>
        <w:t>"&gt;</w:t>
      </w:r>
    </w:p>
    <w:p w14:paraId="09BCA15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&lt;button mat-icon-button</w:t>
      </w:r>
    </w:p>
    <w:p w14:paraId="2485EBA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</w:t>
      </w:r>
      <w:proofErr w:type="spellStart"/>
      <w:r w:rsidRPr="00F34E3B">
        <w:rPr>
          <w:noProof w:val="0"/>
          <w:lang w:val="en-US"/>
        </w:rPr>
        <w:t>matSuffix</w:t>
      </w:r>
      <w:proofErr w:type="spellEnd"/>
    </w:p>
    <w:p w14:paraId="40AD70B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[disabled]="</w:t>
      </w:r>
      <w:proofErr w:type="spellStart"/>
      <w:r w:rsidRPr="00F34E3B">
        <w:rPr>
          <w:noProof w:val="0"/>
          <w:lang w:val="en-US"/>
        </w:rPr>
        <w:t>authorNameInputControl.invalid</w:t>
      </w:r>
      <w:proofErr w:type="spellEnd"/>
      <w:r w:rsidRPr="00F34E3B">
        <w:rPr>
          <w:noProof w:val="0"/>
          <w:lang w:val="en-US"/>
        </w:rPr>
        <w:t xml:space="preserve"> || </w:t>
      </w:r>
      <w:proofErr w:type="spellStart"/>
      <w:r w:rsidRPr="00F34E3B">
        <w:rPr>
          <w:noProof w:val="0"/>
          <w:lang w:val="en-US"/>
        </w:rPr>
        <w:t>authorNameInputControl.pristine</w:t>
      </w:r>
      <w:proofErr w:type="spellEnd"/>
      <w:r w:rsidRPr="00F34E3B">
        <w:rPr>
          <w:noProof w:val="0"/>
          <w:lang w:val="en-US"/>
        </w:rPr>
        <w:t>"</w:t>
      </w:r>
    </w:p>
    <w:p w14:paraId="58C994D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  (click)="</w:t>
      </w:r>
      <w:proofErr w:type="spellStart"/>
      <w:proofErr w:type="gramStart"/>
      <w:r w:rsidRPr="00F34E3B">
        <w:rPr>
          <w:noProof w:val="0"/>
          <w:lang w:val="en-US"/>
        </w:rPr>
        <w:t>addAuthor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485FC1B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&lt;mat-icon&gt;add&lt;/mat-icon&gt;</w:t>
      </w:r>
    </w:p>
    <w:p w14:paraId="1C97598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&lt;/button&gt;</w:t>
      </w:r>
    </w:p>
    <w:p w14:paraId="7551836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&lt;/mat-form-field&gt;</w:t>
      </w:r>
    </w:p>
    <w:p w14:paraId="532AE29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&lt;h3 class="list-title"&gt;</w:t>
      </w:r>
      <w:r w:rsidRPr="00184B06">
        <w:rPr>
          <w:noProof w:val="0"/>
        </w:rPr>
        <w:t>Список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авторов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книги</w:t>
      </w:r>
      <w:r w:rsidRPr="00F34E3B">
        <w:rPr>
          <w:noProof w:val="0"/>
          <w:lang w:val="en-US"/>
        </w:rPr>
        <w:t>&lt;/h3&gt;</w:t>
      </w:r>
    </w:p>
    <w:p w14:paraId="2F4331C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&lt;mat-list&gt;</w:t>
      </w:r>
    </w:p>
    <w:p w14:paraId="3FD9ED0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@for (author of </w:t>
      </w:r>
      <w:proofErr w:type="spellStart"/>
      <w:proofErr w:type="gramStart"/>
      <w:r w:rsidRPr="00F34E3B">
        <w:rPr>
          <w:noProof w:val="0"/>
          <w:lang w:val="en-US"/>
        </w:rPr>
        <w:t>bookForm.value.authors</w:t>
      </w:r>
      <w:proofErr w:type="spellEnd"/>
      <w:proofErr w:type="gramEnd"/>
      <w:r w:rsidRPr="00F34E3B">
        <w:rPr>
          <w:noProof w:val="0"/>
          <w:lang w:val="en-US"/>
        </w:rPr>
        <w:t>; track $index) {</w:t>
      </w:r>
    </w:p>
    <w:p w14:paraId="2667B6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&lt;div </w:t>
      </w:r>
      <w:proofErr w:type="spellStart"/>
      <w:r w:rsidRPr="00F34E3B">
        <w:rPr>
          <w:noProof w:val="0"/>
          <w:lang w:val="en-US"/>
        </w:rPr>
        <w:t>matListItemLine</w:t>
      </w:r>
      <w:proofErr w:type="spellEnd"/>
      <w:r w:rsidRPr="00F34E3B">
        <w:rPr>
          <w:noProof w:val="0"/>
          <w:lang w:val="en-US"/>
        </w:rPr>
        <w:t xml:space="preserve"> class="author-item"&gt;</w:t>
      </w:r>
    </w:p>
    <w:p w14:paraId="73E2A76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&lt;div </w:t>
      </w:r>
      <w:proofErr w:type="spellStart"/>
      <w:r w:rsidRPr="00F34E3B">
        <w:rPr>
          <w:noProof w:val="0"/>
          <w:lang w:val="en-US"/>
        </w:rPr>
        <w:t>matListItemTitle</w:t>
      </w:r>
      <w:proofErr w:type="spellEnd"/>
      <w:r w:rsidRPr="00F34E3B">
        <w:rPr>
          <w:noProof w:val="0"/>
          <w:lang w:val="en-US"/>
        </w:rPr>
        <w:t xml:space="preserve"> class="author-name"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>{ author }}&lt;/div&gt;</w:t>
      </w:r>
    </w:p>
    <w:p w14:paraId="593DD2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&lt;button mat-icon-button (click)="</w:t>
      </w:r>
      <w:proofErr w:type="spellStart"/>
      <w:r w:rsidRPr="00F34E3B">
        <w:rPr>
          <w:noProof w:val="0"/>
          <w:lang w:val="en-US"/>
        </w:rPr>
        <w:t>deleteAuthor</w:t>
      </w:r>
      <w:proofErr w:type="spellEnd"/>
      <w:r w:rsidRPr="00F34E3B">
        <w:rPr>
          <w:noProof w:val="0"/>
          <w:lang w:val="en-US"/>
        </w:rPr>
        <w:t>($index)"&gt;</w:t>
      </w:r>
    </w:p>
    <w:p w14:paraId="33D2595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&lt;mat-icon&gt;delete&lt;/mat-icon&gt;</w:t>
      </w:r>
    </w:p>
    <w:p w14:paraId="27BB419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&lt;/button&gt;</w:t>
      </w:r>
    </w:p>
    <w:p w14:paraId="55D1156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&lt;/div&gt;</w:t>
      </w:r>
    </w:p>
    <w:p w14:paraId="512EE3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</w:t>
      </w:r>
    </w:p>
    <w:p w14:paraId="0ED8236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&lt;/mat-list&gt;</w:t>
      </w:r>
    </w:p>
    <w:p w14:paraId="14D390A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&lt;/div&gt;</w:t>
      </w:r>
    </w:p>
    <w:p w14:paraId="1360DC7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&lt;mat-dialog-actions&gt;</w:t>
      </w:r>
    </w:p>
    <w:p w14:paraId="05F58E0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mat-flat-button</w:t>
      </w:r>
    </w:p>
    <w:p w14:paraId="3855839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color="primary"</w:t>
      </w:r>
    </w:p>
    <w:p w14:paraId="43A73A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[disabled]="</w:t>
      </w:r>
      <w:proofErr w:type="spellStart"/>
      <w:r w:rsidRPr="00F34E3B">
        <w:rPr>
          <w:noProof w:val="0"/>
          <w:lang w:val="en-US"/>
        </w:rPr>
        <w:t>bookForm.invalid</w:t>
      </w:r>
      <w:proofErr w:type="spellEnd"/>
      <w:r w:rsidRPr="00F34E3B">
        <w:rPr>
          <w:noProof w:val="0"/>
          <w:lang w:val="en-US"/>
        </w:rPr>
        <w:t>"</w:t>
      </w:r>
    </w:p>
    <w:p w14:paraId="01814A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(click)="</w:t>
      </w:r>
      <w:proofErr w:type="spellStart"/>
      <w:proofErr w:type="gramStart"/>
      <w:r w:rsidRPr="00F34E3B">
        <w:rPr>
          <w:noProof w:val="0"/>
          <w:lang w:val="en-US"/>
        </w:rPr>
        <w:t>saveBook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)"&gt;</w:t>
      </w:r>
    </w:p>
    <w:p w14:paraId="5820185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r w:rsidRPr="00184B06">
        <w:rPr>
          <w:noProof w:val="0"/>
        </w:rPr>
        <w:t>Сохранить</w:t>
      </w:r>
    </w:p>
    <w:p w14:paraId="625237A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&lt;/button&gt;</w:t>
      </w:r>
    </w:p>
    <w:p w14:paraId="072D6DD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mat-flat-button</w:t>
      </w:r>
    </w:p>
    <w:p w14:paraId="74DA993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color="warn"</w:t>
      </w:r>
    </w:p>
    <w:p w14:paraId="0135500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  (click)="</w:t>
      </w:r>
      <w:proofErr w:type="gramStart"/>
      <w:r w:rsidRPr="00F34E3B">
        <w:rPr>
          <w:noProof w:val="0"/>
          <w:lang w:val="en-US"/>
        </w:rPr>
        <w:t>close(</w:t>
      </w:r>
      <w:proofErr w:type="gramEnd"/>
      <w:r w:rsidRPr="00F34E3B">
        <w:rPr>
          <w:noProof w:val="0"/>
          <w:lang w:val="en-US"/>
        </w:rPr>
        <w:t>)"&gt;</w:t>
      </w:r>
    </w:p>
    <w:p w14:paraId="754B6C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r w:rsidRPr="00184B06">
        <w:rPr>
          <w:noProof w:val="0"/>
        </w:rPr>
        <w:t>Закрыть</w:t>
      </w:r>
    </w:p>
    <w:p w14:paraId="69890D7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&lt;/button&gt;</w:t>
      </w:r>
    </w:p>
    <w:p w14:paraId="5EF1C013" w14:textId="02CF4EAB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&lt;/mat-dialog-actions&gt;</w:t>
      </w:r>
    </w:p>
    <w:p w14:paraId="481E7EB3" w14:textId="6F464E44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book-edit-</w:t>
      </w:r>
      <w:proofErr w:type="spellStart"/>
      <w:proofErr w:type="gramStart"/>
      <w:r w:rsidRPr="00F34E3B">
        <w:rPr>
          <w:noProof w:val="0"/>
          <w:lang w:val="en-US"/>
        </w:rPr>
        <w:t>dialog.component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54EF7EB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interface </w:t>
      </w:r>
      <w:proofErr w:type="spellStart"/>
      <w:r w:rsidRPr="00F34E3B">
        <w:rPr>
          <w:noProof w:val="0"/>
          <w:lang w:val="en-US"/>
        </w:rPr>
        <w:t>BookEditDialogData</w:t>
      </w:r>
      <w:proofErr w:type="spellEnd"/>
      <w:r w:rsidRPr="00F34E3B">
        <w:rPr>
          <w:noProof w:val="0"/>
          <w:lang w:val="en-US"/>
        </w:rPr>
        <w:t xml:space="preserve"> {</w:t>
      </w:r>
    </w:p>
    <w:p w14:paraId="02DCABE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mode?:</w:t>
      </w:r>
      <w:proofErr w:type="gramEnd"/>
      <w:r w:rsidRPr="00F34E3B">
        <w:rPr>
          <w:noProof w:val="0"/>
          <w:lang w:val="en-US"/>
        </w:rPr>
        <w:t xml:space="preserve"> 'create' | 'update';</w:t>
      </w:r>
    </w:p>
    <w:p w14:paraId="66BAFDE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bookDetails</w:t>
      </w:r>
      <w:proofErr w:type="spellEnd"/>
      <w:r w:rsidRPr="00F34E3B">
        <w:rPr>
          <w:noProof w:val="0"/>
          <w:lang w:val="en-US"/>
        </w:rPr>
        <w:t>: Omit&lt;</w:t>
      </w:r>
    </w:p>
    <w:p w14:paraId="2EAB69F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BookMetadataDto</w:t>
      </w:r>
      <w:proofErr w:type="spellEnd"/>
      <w:r w:rsidRPr="00F34E3B">
        <w:rPr>
          <w:noProof w:val="0"/>
          <w:lang w:val="en-US"/>
        </w:rPr>
        <w:t>,</w:t>
      </w:r>
    </w:p>
    <w:p w14:paraId="010D6B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'filename' | '</w:t>
      </w:r>
      <w:proofErr w:type="spellStart"/>
      <w:r w:rsidRPr="00F34E3B">
        <w:rPr>
          <w:noProof w:val="0"/>
          <w:lang w:val="en-US"/>
        </w:rPr>
        <w:t>fileSizeInBytes</w:t>
      </w:r>
      <w:proofErr w:type="spellEnd"/>
      <w:r w:rsidRPr="00F34E3B">
        <w:rPr>
          <w:noProof w:val="0"/>
          <w:lang w:val="en-US"/>
        </w:rPr>
        <w:t>' | '</w:t>
      </w:r>
      <w:proofErr w:type="spellStart"/>
      <w:r w:rsidRPr="00F34E3B">
        <w:rPr>
          <w:noProof w:val="0"/>
          <w:lang w:val="en-US"/>
        </w:rPr>
        <w:t>fileType</w:t>
      </w:r>
      <w:proofErr w:type="spellEnd"/>
      <w:r w:rsidRPr="00F34E3B">
        <w:rPr>
          <w:noProof w:val="0"/>
          <w:lang w:val="en-US"/>
        </w:rPr>
        <w:t>'</w:t>
      </w:r>
    </w:p>
    <w:p w14:paraId="7AD8180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&gt;;</w:t>
      </w:r>
    </w:p>
    <w:p w14:paraId="4F1F34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7B380F4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0AE187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21ED5DC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'app-book-edit-dialog',</w:t>
      </w:r>
    </w:p>
    <w:p w14:paraId="2A337F4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'./book-edit-dialog.component.html',</w:t>
      </w:r>
    </w:p>
    <w:p w14:paraId="14A5799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'./book-edit-</w:t>
      </w:r>
      <w:proofErr w:type="spellStart"/>
      <w:r w:rsidRPr="00F34E3B">
        <w:rPr>
          <w:noProof w:val="0"/>
          <w:lang w:val="en-US"/>
        </w:rPr>
        <w:t>dialog.component.scss</w:t>
      </w:r>
      <w:proofErr w:type="spellEnd"/>
      <w:r w:rsidRPr="00F34E3B">
        <w:rPr>
          <w:noProof w:val="0"/>
          <w:lang w:val="en-US"/>
        </w:rPr>
        <w:t>',</w:t>
      </w:r>
    </w:p>
    <w:p w14:paraId="2B3575C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3CF560A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</w:p>
    <w:p w14:paraId="2C89304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MatDialogModule</w:t>
      </w:r>
      <w:proofErr w:type="spellEnd"/>
      <w:r w:rsidRPr="00F34E3B">
        <w:rPr>
          <w:noProof w:val="0"/>
          <w:lang w:val="en-US"/>
        </w:rPr>
        <w:t>,</w:t>
      </w:r>
    </w:p>
    <w:p w14:paraId="260DA5D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MatIconModule</w:t>
      </w:r>
      <w:proofErr w:type="spellEnd"/>
      <w:r w:rsidRPr="00F34E3B">
        <w:rPr>
          <w:noProof w:val="0"/>
          <w:lang w:val="en-US"/>
        </w:rPr>
        <w:t>,</w:t>
      </w:r>
    </w:p>
    <w:p w14:paraId="74A06D6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ReactiveFormsModule</w:t>
      </w:r>
      <w:proofErr w:type="spellEnd"/>
      <w:r w:rsidRPr="00F34E3B">
        <w:rPr>
          <w:noProof w:val="0"/>
          <w:lang w:val="en-US"/>
        </w:rPr>
        <w:t>,</w:t>
      </w:r>
    </w:p>
    <w:p w14:paraId="499277D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MatFormFieldModule</w:t>
      </w:r>
      <w:proofErr w:type="spellEnd"/>
      <w:r w:rsidRPr="00F34E3B">
        <w:rPr>
          <w:noProof w:val="0"/>
          <w:lang w:val="en-US"/>
        </w:rPr>
        <w:t>,</w:t>
      </w:r>
    </w:p>
    <w:p w14:paraId="130B4D9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MatInputModule</w:t>
      </w:r>
      <w:proofErr w:type="spellEnd"/>
      <w:r w:rsidRPr="00F34E3B">
        <w:rPr>
          <w:noProof w:val="0"/>
          <w:lang w:val="en-US"/>
        </w:rPr>
        <w:t>,</w:t>
      </w:r>
    </w:p>
    <w:p w14:paraId="33AC6A5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DigitOnlyModule</w:t>
      </w:r>
      <w:proofErr w:type="spellEnd"/>
      <w:r w:rsidRPr="00F34E3B">
        <w:rPr>
          <w:noProof w:val="0"/>
          <w:lang w:val="en-US"/>
        </w:rPr>
        <w:t>,</w:t>
      </w:r>
    </w:p>
    <w:p w14:paraId="7877F58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MatTooltipModule</w:t>
      </w:r>
      <w:proofErr w:type="spellEnd"/>
      <w:r w:rsidRPr="00F34E3B">
        <w:rPr>
          <w:noProof w:val="0"/>
          <w:lang w:val="en-US"/>
        </w:rPr>
        <w:t>,</w:t>
      </w:r>
    </w:p>
    <w:p w14:paraId="2D12194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MatDialogActions</w:t>
      </w:r>
      <w:proofErr w:type="spellEnd"/>
      <w:r w:rsidRPr="00F34E3B">
        <w:rPr>
          <w:noProof w:val="0"/>
          <w:lang w:val="en-US"/>
        </w:rPr>
        <w:t>,</w:t>
      </w:r>
    </w:p>
    <w:p w14:paraId="2A6164B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MatButtonModule</w:t>
      </w:r>
      <w:proofErr w:type="spellEnd"/>
      <w:r w:rsidRPr="00F34E3B">
        <w:rPr>
          <w:noProof w:val="0"/>
          <w:lang w:val="en-US"/>
        </w:rPr>
        <w:t>,</w:t>
      </w:r>
    </w:p>
    <w:p w14:paraId="756237E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MatListModule</w:t>
      </w:r>
      <w:proofErr w:type="spellEnd"/>
      <w:r w:rsidRPr="00F34E3B">
        <w:rPr>
          <w:noProof w:val="0"/>
          <w:lang w:val="en-US"/>
        </w:rPr>
        <w:t>,</w:t>
      </w:r>
    </w:p>
    <w:p w14:paraId="54071D7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],</w:t>
      </w:r>
    </w:p>
    <w:p w14:paraId="3003216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  <w:r w:rsidRPr="00F34E3B">
        <w:rPr>
          <w:noProof w:val="0"/>
          <w:lang w:val="en-US"/>
        </w:rPr>
        <w:t>,</w:t>
      </w:r>
    </w:p>
    <w:p w14:paraId="0325097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3EE9EC8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BookEditDialogComponent</w:t>
      </w:r>
      <w:proofErr w:type="spellEnd"/>
      <w:r w:rsidRPr="00F34E3B">
        <w:rPr>
          <w:noProof w:val="0"/>
          <w:lang w:val="en-US"/>
        </w:rPr>
        <w:t xml:space="preserve"> implements </w:t>
      </w:r>
      <w:proofErr w:type="spellStart"/>
      <w:r w:rsidRPr="00F34E3B">
        <w:rPr>
          <w:noProof w:val="0"/>
          <w:lang w:val="en-US"/>
        </w:rPr>
        <w:t>OnInit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2F23FB5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26F2D7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CREATION_DIALOG_TITLE = '</w:t>
      </w:r>
      <w:r w:rsidRPr="00184B06">
        <w:rPr>
          <w:noProof w:val="0"/>
        </w:rPr>
        <w:t>Добавление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новой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книги</w:t>
      </w:r>
      <w:r w:rsidRPr="00F34E3B">
        <w:rPr>
          <w:noProof w:val="0"/>
          <w:lang w:val="en-US"/>
        </w:rPr>
        <w:t>';</w:t>
      </w:r>
    </w:p>
    <w:p w14:paraId="4E2F689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protected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EDIT_DIALOG_TITLE = '</w:t>
      </w:r>
      <w:r w:rsidRPr="00184B06">
        <w:rPr>
          <w:noProof w:val="0"/>
        </w:rPr>
        <w:t>Обновление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информации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о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книге</w:t>
      </w:r>
      <w:r w:rsidRPr="00F34E3B">
        <w:rPr>
          <w:noProof w:val="0"/>
          <w:lang w:val="en-US"/>
        </w:rPr>
        <w:t>';</w:t>
      </w:r>
    </w:p>
    <w:p w14:paraId="0BCD7F6B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59DF5A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isEditMode</w:t>
      </w:r>
      <w:proofErr w:type="spellEnd"/>
      <w:r w:rsidRPr="00F34E3B">
        <w:rPr>
          <w:noProof w:val="0"/>
          <w:lang w:val="en-US"/>
        </w:rPr>
        <w:t xml:space="preserve"> = signal&lt;</w:t>
      </w:r>
      <w:proofErr w:type="spellStart"/>
      <w:r w:rsidRPr="00F34E3B">
        <w:rPr>
          <w:noProof w:val="0"/>
          <w:lang w:val="en-US"/>
        </w:rPr>
        <w:t>boolean</w:t>
      </w:r>
      <w:proofErr w:type="spellEnd"/>
      <w:r w:rsidRPr="00F34E3B">
        <w:rPr>
          <w:noProof w:val="0"/>
          <w:lang w:val="en-US"/>
        </w:rPr>
        <w:t>&gt;(false);</w:t>
      </w:r>
    </w:p>
    <w:p w14:paraId="77E6C47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dialogTitle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computed(</w:t>
      </w:r>
      <w:proofErr w:type="gramEnd"/>
      <w:r w:rsidRPr="00F34E3B">
        <w:rPr>
          <w:noProof w:val="0"/>
          <w:lang w:val="en-US"/>
        </w:rPr>
        <w:t>() =&gt; {</w:t>
      </w:r>
    </w:p>
    <w:p w14:paraId="6B0BE22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return </w:t>
      </w:r>
      <w:proofErr w:type="spellStart"/>
      <w:proofErr w:type="gramStart"/>
      <w:r w:rsidRPr="00F34E3B">
        <w:rPr>
          <w:noProof w:val="0"/>
          <w:lang w:val="en-US"/>
        </w:rPr>
        <w:t>this.isEditMode</w:t>
      </w:r>
      <w:proofErr w:type="spellEnd"/>
      <w:proofErr w:type="gramEnd"/>
      <w:r w:rsidRPr="00F34E3B">
        <w:rPr>
          <w:noProof w:val="0"/>
          <w:lang w:val="en-US"/>
        </w:rPr>
        <w:t>()</w:t>
      </w:r>
    </w:p>
    <w:p w14:paraId="41F07CD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? </w:t>
      </w:r>
      <w:proofErr w:type="spellStart"/>
      <w:proofErr w:type="gramStart"/>
      <w:r w:rsidRPr="00F34E3B">
        <w:rPr>
          <w:noProof w:val="0"/>
          <w:lang w:val="en-US"/>
        </w:rPr>
        <w:t>this.EDIT</w:t>
      </w:r>
      <w:proofErr w:type="gramEnd"/>
      <w:r w:rsidRPr="00F34E3B">
        <w:rPr>
          <w:noProof w:val="0"/>
          <w:lang w:val="en-US"/>
        </w:rPr>
        <w:t>_DIALOG_TITLE</w:t>
      </w:r>
      <w:proofErr w:type="spellEnd"/>
    </w:p>
    <w:p w14:paraId="41F2094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: </w:t>
      </w:r>
      <w:proofErr w:type="spellStart"/>
      <w:proofErr w:type="gramStart"/>
      <w:r w:rsidRPr="00F34E3B">
        <w:rPr>
          <w:noProof w:val="0"/>
          <w:lang w:val="en-US"/>
        </w:rPr>
        <w:t>this.CREATION</w:t>
      </w:r>
      <w:proofErr w:type="gramEnd"/>
      <w:r w:rsidRPr="00F34E3B">
        <w:rPr>
          <w:noProof w:val="0"/>
          <w:lang w:val="en-US"/>
        </w:rPr>
        <w:t>_DIALOG_TITLE</w:t>
      </w:r>
      <w:proofErr w:type="spellEnd"/>
      <w:r w:rsidRPr="00F34E3B">
        <w:rPr>
          <w:noProof w:val="0"/>
          <w:lang w:val="en-US"/>
        </w:rPr>
        <w:t>;</w:t>
      </w:r>
    </w:p>
    <w:p w14:paraId="7D5A424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0AAD901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F7C697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bookForm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fb.group</w:t>
      </w:r>
      <w:proofErr w:type="spellEnd"/>
      <w:r w:rsidRPr="00F34E3B">
        <w:rPr>
          <w:noProof w:val="0"/>
          <w:lang w:val="en-US"/>
        </w:rPr>
        <w:t>({</w:t>
      </w:r>
    </w:p>
    <w:p w14:paraId="22E5CD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title: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fb.control</w:t>
      </w:r>
      <w:proofErr w:type="spellEnd"/>
      <w:r w:rsidRPr="00F34E3B">
        <w:rPr>
          <w:noProof w:val="0"/>
          <w:lang w:val="en-US"/>
        </w:rPr>
        <w:t>&lt;string | null&gt;(null),</w:t>
      </w:r>
    </w:p>
    <w:p w14:paraId="6501ADC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description: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fb.control</w:t>
      </w:r>
      <w:proofErr w:type="spellEnd"/>
      <w:r w:rsidRPr="00F34E3B">
        <w:rPr>
          <w:noProof w:val="0"/>
          <w:lang w:val="en-US"/>
        </w:rPr>
        <w:t>&lt;string | null&gt;(null),</w:t>
      </w:r>
    </w:p>
    <w:p w14:paraId="0C73BA7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isbn: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fb.control</w:t>
      </w:r>
      <w:proofErr w:type="spellEnd"/>
      <w:r w:rsidRPr="00F34E3B">
        <w:rPr>
          <w:noProof w:val="0"/>
          <w:lang w:val="en-US"/>
        </w:rPr>
        <w:t>&lt;string | null&gt;(null, [</w:t>
      </w:r>
    </w:p>
    <w:p w14:paraId="4EC4B8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Validators.pattern</w:t>
      </w:r>
      <w:proofErr w:type="spellEnd"/>
      <w:r w:rsidRPr="00F34E3B">
        <w:rPr>
          <w:noProof w:val="0"/>
          <w:lang w:val="en-US"/>
        </w:rPr>
        <w:t>('^([0-9]{</w:t>
      </w:r>
      <w:proofErr w:type="gramStart"/>
      <w:r w:rsidRPr="00F34E3B">
        <w:rPr>
          <w:noProof w:val="0"/>
          <w:lang w:val="en-US"/>
        </w:rPr>
        <w:t>10}|</w:t>
      </w:r>
      <w:proofErr w:type="gramEnd"/>
      <w:r w:rsidRPr="00F34E3B">
        <w:rPr>
          <w:noProof w:val="0"/>
          <w:lang w:val="en-US"/>
        </w:rPr>
        <w:t>[0-9]{13})|null$'),</w:t>
      </w:r>
    </w:p>
    <w:p w14:paraId="6BF44C5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]),</w:t>
      </w:r>
    </w:p>
    <w:p w14:paraId="1620F0C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r w:rsidRPr="00F34E3B">
        <w:rPr>
          <w:noProof w:val="0"/>
          <w:lang w:val="en-US"/>
        </w:rPr>
        <w:t>publisherName</w:t>
      </w:r>
      <w:proofErr w:type="spellEnd"/>
      <w:r w:rsidRPr="00F34E3B">
        <w:rPr>
          <w:noProof w:val="0"/>
          <w:lang w:val="en-US"/>
        </w:rPr>
        <w:t xml:space="preserve">: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fb.control</w:t>
      </w:r>
      <w:proofErr w:type="spellEnd"/>
      <w:r w:rsidRPr="00F34E3B">
        <w:rPr>
          <w:noProof w:val="0"/>
          <w:lang w:val="en-US"/>
        </w:rPr>
        <w:t>&lt;string | null&gt;(null),</w:t>
      </w:r>
    </w:p>
    <w:p w14:paraId="08C2006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authors: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fb.control</w:t>
      </w:r>
      <w:proofErr w:type="spellEnd"/>
      <w:r w:rsidRPr="00F34E3B">
        <w:rPr>
          <w:noProof w:val="0"/>
          <w:lang w:val="en-US"/>
        </w:rPr>
        <w:t>&lt;string[]&gt;([]),</w:t>
      </w:r>
    </w:p>
    <w:p w14:paraId="1596176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});</w:t>
      </w:r>
    </w:p>
    <w:p w14:paraId="3A0DB0A7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A3EBA6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authorNameInputControl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fb.control</w:t>
      </w:r>
      <w:proofErr w:type="spellEnd"/>
      <w:r w:rsidRPr="00F34E3B">
        <w:rPr>
          <w:noProof w:val="0"/>
          <w:lang w:val="en-US"/>
        </w:rPr>
        <w:t>&lt;string | null&gt;(null);</w:t>
      </w:r>
    </w:p>
    <w:p w14:paraId="1381E30D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8F0373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3282725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_fb: </w:t>
      </w:r>
      <w:proofErr w:type="spellStart"/>
      <w:r w:rsidRPr="00F34E3B">
        <w:rPr>
          <w:noProof w:val="0"/>
          <w:lang w:val="en-US"/>
        </w:rPr>
        <w:t>FormBuilder</w:t>
      </w:r>
      <w:proofErr w:type="spellEnd"/>
      <w:r w:rsidRPr="00F34E3B">
        <w:rPr>
          <w:noProof w:val="0"/>
          <w:lang w:val="en-US"/>
        </w:rPr>
        <w:t>,</w:t>
      </w:r>
    </w:p>
    <w:p w14:paraId="5168A90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dialogRef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MatDialogRef</w:t>
      </w:r>
      <w:proofErr w:type="spell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BookEditDialogComponent</w:t>
      </w:r>
      <w:proofErr w:type="spellEnd"/>
      <w:r w:rsidRPr="00F34E3B">
        <w:rPr>
          <w:noProof w:val="0"/>
          <w:lang w:val="en-US"/>
        </w:rPr>
        <w:t>&gt;,</w:t>
      </w:r>
    </w:p>
    <w:p w14:paraId="372A3BD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@</w:t>
      </w:r>
      <w:proofErr w:type="gramStart"/>
      <w:r w:rsidRPr="00F34E3B">
        <w:rPr>
          <w:noProof w:val="0"/>
          <w:lang w:val="en-US"/>
        </w:rPr>
        <w:t>Inject(</w:t>
      </w:r>
      <w:proofErr w:type="gramEnd"/>
      <w:r w:rsidRPr="00F34E3B">
        <w:rPr>
          <w:noProof w:val="0"/>
          <w:lang w:val="en-US"/>
        </w:rPr>
        <w:t xml:space="preserve">MAT_DIALOG_DATA) public 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BookEditDialogData</w:t>
      </w:r>
      <w:proofErr w:type="spellEnd"/>
      <w:r w:rsidRPr="00F34E3B">
        <w:rPr>
          <w:noProof w:val="0"/>
          <w:lang w:val="en-US"/>
        </w:rPr>
        <w:t>,</w:t>
      </w:r>
    </w:p>
    <w:p w14:paraId="6A46014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</w:t>
      </w:r>
    </w:p>
    <w:p w14:paraId="1AAB71F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initForm</w:t>
      </w:r>
      <w:proofErr w:type="spellEnd"/>
      <w:r w:rsidRPr="00F34E3B">
        <w:rPr>
          <w:noProof w:val="0"/>
          <w:lang w:val="en-US"/>
        </w:rPr>
        <w:t>();</w:t>
      </w:r>
    </w:p>
    <w:p w14:paraId="3E3F9F3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29CAF6D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6A6B657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ngOnInit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3521B47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this.isEditMode.set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this.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>?.mode === 'update');</w:t>
      </w:r>
    </w:p>
    <w:p w14:paraId="691538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6E2C6A4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8F6751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addAuthor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61F7F0D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(</w:t>
      </w:r>
      <w:proofErr w:type="spellStart"/>
      <w:proofErr w:type="gramStart"/>
      <w:r w:rsidRPr="00F34E3B">
        <w:rPr>
          <w:noProof w:val="0"/>
          <w:lang w:val="en-US"/>
        </w:rPr>
        <w:t>this.authorNameInputControl.invalid</w:t>
      </w:r>
      <w:proofErr w:type="spellEnd"/>
      <w:proofErr w:type="gramEnd"/>
      <w:r w:rsidRPr="00F34E3B">
        <w:rPr>
          <w:noProof w:val="0"/>
          <w:lang w:val="en-US"/>
        </w:rPr>
        <w:t xml:space="preserve"> || !</w:t>
      </w:r>
      <w:proofErr w:type="spellStart"/>
      <w:r w:rsidRPr="00F34E3B">
        <w:rPr>
          <w:noProof w:val="0"/>
          <w:lang w:val="en-US"/>
        </w:rPr>
        <w:t>this.authorNameInputControl.value</w:t>
      </w:r>
      <w:proofErr w:type="spellEnd"/>
      <w:r w:rsidRPr="00F34E3B">
        <w:rPr>
          <w:noProof w:val="0"/>
          <w:lang w:val="en-US"/>
        </w:rPr>
        <w:t>) return;</w:t>
      </w:r>
    </w:p>
    <w:p w14:paraId="7FDE517F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this.bookForm.patchValue</w:t>
      </w:r>
      <w:proofErr w:type="spellEnd"/>
      <w:proofErr w:type="gramEnd"/>
      <w:r w:rsidRPr="00F34E3B">
        <w:rPr>
          <w:noProof w:val="0"/>
          <w:lang w:val="en-US"/>
        </w:rPr>
        <w:t>({</w:t>
      </w:r>
    </w:p>
    <w:p w14:paraId="0EE9719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authors: [</w:t>
      </w:r>
    </w:p>
    <w:p w14:paraId="2CB7A2D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...</w:t>
      </w:r>
      <w:proofErr w:type="spellStart"/>
      <w:proofErr w:type="gramStart"/>
      <w:r w:rsidRPr="00F34E3B">
        <w:rPr>
          <w:noProof w:val="0"/>
          <w:lang w:val="en-US"/>
        </w:rPr>
        <w:t>this.bookForm.value</w:t>
      </w:r>
      <w:proofErr w:type="gramEnd"/>
      <w:r w:rsidRPr="00F34E3B">
        <w:rPr>
          <w:noProof w:val="0"/>
          <w:lang w:val="en-US"/>
        </w:rPr>
        <w:t>.authors</w:t>
      </w:r>
      <w:proofErr w:type="spellEnd"/>
      <w:r w:rsidRPr="00F34E3B">
        <w:rPr>
          <w:noProof w:val="0"/>
          <w:lang w:val="en-US"/>
        </w:rPr>
        <w:t xml:space="preserve"> ?? [],</w:t>
      </w:r>
    </w:p>
    <w:p w14:paraId="1BEE1A8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proofErr w:type="gramStart"/>
      <w:r w:rsidRPr="00F34E3B">
        <w:rPr>
          <w:noProof w:val="0"/>
          <w:lang w:val="en-US"/>
        </w:rPr>
        <w:t>this.authorNameInputControl.value</w:t>
      </w:r>
      <w:proofErr w:type="spellEnd"/>
      <w:proofErr w:type="gramEnd"/>
      <w:r w:rsidRPr="00F34E3B">
        <w:rPr>
          <w:noProof w:val="0"/>
          <w:lang w:val="en-US"/>
        </w:rPr>
        <w:t>,</w:t>
      </w:r>
    </w:p>
    <w:p w14:paraId="187C3E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],</w:t>
      </w:r>
    </w:p>
    <w:p w14:paraId="71655B7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});</w:t>
      </w:r>
    </w:p>
    <w:p w14:paraId="5873409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this.authorNameInputControl.reset</w:t>
      </w:r>
      <w:proofErr w:type="spellEnd"/>
      <w:proofErr w:type="gramEnd"/>
      <w:r w:rsidRPr="00F34E3B">
        <w:rPr>
          <w:noProof w:val="0"/>
          <w:lang w:val="en-US"/>
        </w:rPr>
        <w:t>();</w:t>
      </w:r>
    </w:p>
    <w:p w14:paraId="5881E90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0AD4806B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54F2D1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deleteAuthor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index: number): void {</w:t>
      </w:r>
    </w:p>
    <w:p w14:paraId="19808E6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this.bookForm.patchValue</w:t>
      </w:r>
      <w:proofErr w:type="spellEnd"/>
      <w:proofErr w:type="gramEnd"/>
      <w:r w:rsidRPr="00F34E3B">
        <w:rPr>
          <w:noProof w:val="0"/>
          <w:lang w:val="en-US"/>
        </w:rPr>
        <w:t>({</w:t>
      </w:r>
    </w:p>
    <w:p w14:paraId="73E342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authors: </w:t>
      </w:r>
      <w:proofErr w:type="spellStart"/>
      <w:proofErr w:type="gramStart"/>
      <w:r w:rsidRPr="00F34E3B">
        <w:rPr>
          <w:noProof w:val="0"/>
          <w:lang w:val="en-US"/>
        </w:rPr>
        <w:t>this.bookForm.value</w:t>
      </w:r>
      <w:proofErr w:type="gramEnd"/>
      <w:r w:rsidRPr="00F34E3B">
        <w:rPr>
          <w:noProof w:val="0"/>
          <w:lang w:val="en-US"/>
        </w:rPr>
        <w:t>.authors?.filter</w:t>
      </w:r>
      <w:proofErr w:type="spellEnd"/>
      <w:r w:rsidRPr="00F34E3B">
        <w:rPr>
          <w:noProof w:val="0"/>
          <w:lang w:val="en-US"/>
        </w:rPr>
        <w:t xml:space="preserve">((_, </w:t>
      </w:r>
      <w:proofErr w:type="spellStart"/>
      <w:r w:rsidRPr="00F34E3B">
        <w:rPr>
          <w:noProof w:val="0"/>
          <w:lang w:val="en-US"/>
        </w:rPr>
        <w:t>i</w:t>
      </w:r>
      <w:proofErr w:type="spellEnd"/>
      <w:r w:rsidRPr="00F34E3B">
        <w:rPr>
          <w:noProof w:val="0"/>
          <w:lang w:val="en-US"/>
        </w:rPr>
        <w:t xml:space="preserve">) =&gt; </w:t>
      </w:r>
      <w:proofErr w:type="spellStart"/>
      <w:r w:rsidRPr="00F34E3B">
        <w:rPr>
          <w:noProof w:val="0"/>
          <w:lang w:val="en-US"/>
        </w:rPr>
        <w:t>i</w:t>
      </w:r>
      <w:proofErr w:type="spellEnd"/>
      <w:r w:rsidRPr="00F34E3B">
        <w:rPr>
          <w:noProof w:val="0"/>
          <w:lang w:val="en-US"/>
        </w:rPr>
        <w:t xml:space="preserve"> !== index)</w:t>
      </w:r>
    </w:p>
    <w:p w14:paraId="706A07F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});</w:t>
      </w:r>
    </w:p>
    <w:p w14:paraId="2EC0C31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3408DE90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534EFD4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proofErr w:type="gramStart"/>
      <w:r w:rsidRPr="00F34E3B">
        <w:rPr>
          <w:noProof w:val="0"/>
          <w:lang w:val="en-US"/>
        </w:rPr>
        <w:t>saveBook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1858354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values = </w:t>
      </w:r>
      <w:proofErr w:type="spellStart"/>
      <w:proofErr w:type="gramStart"/>
      <w:r w:rsidRPr="00F34E3B">
        <w:rPr>
          <w:noProof w:val="0"/>
          <w:lang w:val="en-US"/>
        </w:rPr>
        <w:t>this.bookForm.value</w:t>
      </w:r>
      <w:proofErr w:type="spellEnd"/>
      <w:proofErr w:type="gramEnd"/>
      <w:r w:rsidRPr="00F34E3B">
        <w:rPr>
          <w:noProof w:val="0"/>
          <w:lang w:val="en-US"/>
        </w:rPr>
        <w:t>;</w:t>
      </w:r>
    </w:p>
    <w:p w14:paraId="0B0101D9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0B08A8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(</w:t>
      </w:r>
      <w:proofErr w:type="spellStart"/>
      <w:proofErr w:type="gramStart"/>
      <w:r w:rsidRPr="00F34E3B">
        <w:rPr>
          <w:noProof w:val="0"/>
          <w:lang w:val="en-US"/>
        </w:rPr>
        <w:t>this.bookForm.invalid</w:t>
      </w:r>
      <w:proofErr w:type="spellEnd"/>
      <w:proofErr w:type="gramEnd"/>
      <w:r w:rsidRPr="00F34E3B">
        <w:rPr>
          <w:noProof w:val="0"/>
          <w:lang w:val="en-US"/>
        </w:rPr>
        <w:t>) return;</w:t>
      </w:r>
    </w:p>
    <w:p w14:paraId="4FBEDBF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formData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BookEditDialogData</w:t>
      </w:r>
      <w:proofErr w:type="spellEnd"/>
      <w:r w:rsidRPr="00F34E3B">
        <w:rPr>
          <w:noProof w:val="0"/>
          <w:lang w:val="en-US"/>
        </w:rPr>
        <w:t xml:space="preserve"> = {</w:t>
      </w:r>
    </w:p>
    <w:p w14:paraId="680A8AA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bookDetails</w:t>
      </w:r>
      <w:proofErr w:type="spellEnd"/>
      <w:r w:rsidRPr="00F34E3B">
        <w:rPr>
          <w:noProof w:val="0"/>
          <w:lang w:val="en-US"/>
        </w:rPr>
        <w:t>: {</w:t>
      </w:r>
    </w:p>
    <w:p w14:paraId="7775C0F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title: </w:t>
      </w:r>
      <w:proofErr w:type="spellStart"/>
      <w:proofErr w:type="gramStart"/>
      <w:r w:rsidRPr="00F34E3B">
        <w:rPr>
          <w:noProof w:val="0"/>
          <w:lang w:val="en-US"/>
        </w:rPr>
        <w:t>values.title</w:t>
      </w:r>
      <w:proofErr w:type="spellEnd"/>
      <w:proofErr w:type="gramEnd"/>
      <w:r w:rsidRPr="00F34E3B">
        <w:rPr>
          <w:noProof w:val="0"/>
          <w:lang w:val="en-US"/>
        </w:rPr>
        <w:t xml:space="preserve"> ?? undefined,</w:t>
      </w:r>
    </w:p>
    <w:p w14:paraId="7B77D8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description: </w:t>
      </w:r>
      <w:proofErr w:type="spellStart"/>
      <w:proofErr w:type="gramStart"/>
      <w:r w:rsidRPr="00F34E3B">
        <w:rPr>
          <w:noProof w:val="0"/>
          <w:lang w:val="en-US"/>
        </w:rPr>
        <w:t>values.description</w:t>
      </w:r>
      <w:proofErr w:type="spellEnd"/>
      <w:proofErr w:type="gramEnd"/>
      <w:r w:rsidRPr="00F34E3B">
        <w:rPr>
          <w:noProof w:val="0"/>
          <w:lang w:val="en-US"/>
        </w:rPr>
        <w:t xml:space="preserve"> ?? undefined,</w:t>
      </w:r>
    </w:p>
    <w:p w14:paraId="3FA890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isbn: </w:t>
      </w:r>
      <w:proofErr w:type="spellStart"/>
      <w:proofErr w:type="gramStart"/>
      <w:r w:rsidRPr="00F34E3B">
        <w:rPr>
          <w:noProof w:val="0"/>
          <w:lang w:val="en-US"/>
        </w:rPr>
        <w:t>values.isbn</w:t>
      </w:r>
      <w:proofErr w:type="spellEnd"/>
      <w:proofErr w:type="gramEnd"/>
      <w:r w:rsidRPr="00F34E3B">
        <w:rPr>
          <w:noProof w:val="0"/>
          <w:lang w:val="en-US"/>
        </w:rPr>
        <w:t xml:space="preserve"> ?? undefined,</w:t>
      </w:r>
    </w:p>
    <w:p w14:paraId="40C396A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</w:t>
      </w:r>
      <w:proofErr w:type="spellStart"/>
      <w:r w:rsidRPr="00F34E3B">
        <w:rPr>
          <w:noProof w:val="0"/>
          <w:lang w:val="en-US"/>
        </w:rPr>
        <w:t>publisherName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proofErr w:type="gramStart"/>
      <w:r w:rsidRPr="00F34E3B">
        <w:rPr>
          <w:noProof w:val="0"/>
          <w:lang w:val="en-US"/>
        </w:rPr>
        <w:t>values.publisherName</w:t>
      </w:r>
      <w:proofErr w:type="spellEnd"/>
      <w:proofErr w:type="gramEnd"/>
      <w:r w:rsidRPr="00F34E3B">
        <w:rPr>
          <w:noProof w:val="0"/>
          <w:lang w:val="en-US"/>
        </w:rPr>
        <w:t xml:space="preserve"> ?? undefined,</w:t>
      </w:r>
    </w:p>
    <w:p w14:paraId="2A77D2B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  authors: </w:t>
      </w:r>
      <w:proofErr w:type="spellStart"/>
      <w:proofErr w:type="gramStart"/>
      <w:r w:rsidRPr="00F34E3B">
        <w:rPr>
          <w:noProof w:val="0"/>
          <w:lang w:val="en-US"/>
        </w:rPr>
        <w:t>values.authors</w:t>
      </w:r>
      <w:proofErr w:type="spellEnd"/>
      <w:proofErr w:type="gramEnd"/>
      <w:r w:rsidRPr="00F34E3B">
        <w:rPr>
          <w:noProof w:val="0"/>
          <w:lang w:val="en-US"/>
        </w:rPr>
        <w:t xml:space="preserve"> ?? undefined,</w:t>
      </w:r>
    </w:p>
    <w:p w14:paraId="51DBCA5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},</w:t>
      </w:r>
    </w:p>
    <w:p w14:paraId="77ED475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};</w:t>
      </w:r>
    </w:p>
    <w:p w14:paraId="64D78EA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dialogRef.close</w:t>
      </w:r>
      <w:proofErr w:type="spellEnd"/>
      <w:r w:rsidRPr="00F34E3B">
        <w:rPr>
          <w:noProof w:val="0"/>
          <w:lang w:val="en-US"/>
        </w:rPr>
        <w:t>(</w:t>
      </w:r>
      <w:proofErr w:type="spellStart"/>
      <w:r w:rsidRPr="00F34E3B">
        <w:rPr>
          <w:noProof w:val="0"/>
          <w:lang w:val="en-US"/>
        </w:rPr>
        <w:t>formData</w:t>
      </w:r>
      <w:proofErr w:type="spellEnd"/>
      <w:r w:rsidRPr="00F34E3B">
        <w:rPr>
          <w:noProof w:val="0"/>
          <w:lang w:val="en-US"/>
        </w:rPr>
        <w:t>);</w:t>
      </w:r>
    </w:p>
    <w:p w14:paraId="3C879A3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3934271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20CD7C6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gramStart"/>
      <w:r w:rsidRPr="00F34E3B">
        <w:rPr>
          <w:noProof w:val="0"/>
          <w:lang w:val="en-US"/>
        </w:rPr>
        <w:t>close(</w:t>
      </w:r>
      <w:proofErr w:type="gramEnd"/>
      <w:r w:rsidRPr="00F34E3B">
        <w:rPr>
          <w:noProof w:val="0"/>
          <w:lang w:val="en-US"/>
        </w:rPr>
        <w:t>): void {</w:t>
      </w:r>
    </w:p>
    <w:p w14:paraId="062A080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gramStart"/>
      <w:r w:rsidRPr="00F34E3B">
        <w:rPr>
          <w:noProof w:val="0"/>
          <w:lang w:val="en-US"/>
        </w:rPr>
        <w:t>this._</w:t>
      </w:r>
      <w:proofErr w:type="spellStart"/>
      <w:proofErr w:type="gramEnd"/>
      <w:r w:rsidRPr="00F34E3B">
        <w:rPr>
          <w:noProof w:val="0"/>
          <w:lang w:val="en-US"/>
        </w:rPr>
        <w:t>dialogRef.close</w:t>
      </w:r>
      <w:proofErr w:type="spellEnd"/>
      <w:r w:rsidRPr="00F34E3B">
        <w:rPr>
          <w:noProof w:val="0"/>
          <w:lang w:val="en-US"/>
        </w:rPr>
        <w:t>();</w:t>
      </w:r>
    </w:p>
    <w:p w14:paraId="1581FBF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36ACC26C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1CAB74D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private _</w:t>
      </w:r>
      <w:proofErr w:type="spellStart"/>
      <w:proofErr w:type="gramStart"/>
      <w:r w:rsidRPr="00F34E3B">
        <w:rPr>
          <w:noProof w:val="0"/>
          <w:lang w:val="en-US"/>
        </w:rPr>
        <w:t>initForm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>): void {</w:t>
      </w:r>
    </w:p>
    <w:p w14:paraId="78AE1A2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this.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>?.</w:t>
      </w:r>
      <w:proofErr w:type="spellStart"/>
      <w:proofErr w:type="gramEnd"/>
      <w:r w:rsidRPr="00F34E3B">
        <w:rPr>
          <w:noProof w:val="0"/>
          <w:lang w:val="en-US"/>
        </w:rPr>
        <w:t>bookDetails</w:t>
      </w:r>
      <w:proofErr w:type="spellEnd"/>
      <w:r w:rsidRPr="00F34E3B">
        <w:rPr>
          <w:noProof w:val="0"/>
          <w:lang w:val="en-US"/>
        </w:rPr>
        <w:t>;</w:t>
      </w:r>
    </w:p>
    <w:p w14:paraId="4A2DE69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</w:t>
      </w:r>
      <w:proofErr w:type="gramStart"/>
      <w:r w:rsidRPr="00F34E3B">
        <w:rPr>
          <w:noProof w:val="0"/>
          <w:lang w:val="en-US"/>
        </w:rPr>
        <w:t>(!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proofErr w:type="gramEnd"/>
      <w:r w:rsidRPr="00F34E3B">
        <w:rPr>
          <w:noProof w:val="0"/>
          <w:lang w:val="en-US"/>
        </w:rPr>
        <w:t>) return;</w:t>
      </w:r>
    </w:p>
    <w:p w14:paraId="5DF31C8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this.bookForm.setValue</w:t>
      </w:r>
      <w:proofErr w:type="spellEnd"/>
      <w:proofErr w:type="gramEnd"/>
      <w:r w:rsidRPr="00F34E3B">
        <w:rPr>
          <w:noProof w:val="0"/>
          <w:lang w:val="en-US"/>
        </w:rPr>
        <w:t>({</w:t>
      </w:r>
    </w:p>
    <w:p w14:paraId="5299FD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title: </w:t>
      </w:r>
      <w:proofErr w:type="spellStart"/>
      <w:r w:rsidRPr="00F34E3B">
        <w:rPr>
          <w:noProof w:val="0"/>
          <w:lang w:val="en-US"/>
        </w:rPr>
        <w:t>dialogData.title</w:t>
      </w:r>
      <w:proofErr w:type="spellEnd"/>
      <w:r w:rsidRPr="00F34E3B">
        <w:rPr>
          <w:noProof w:val="0"/>
          <w:lang w:val="en-US"/>
        </w:rPr>
        <w:t xml:space="preserve"> ?? null,</w:t>
      </w:r>
    </w:p>
    <w:p w14:paraId="78B1034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description: </w:t>
      </w:r>
      <w:proofErr w:type="spellStart"/>
      <w:r w:rsidRPr="00F34E3B">
        <w:rPr>
          <w:noProof w:val="0"/>
          <w:lang w:val="en-US"/>
        </w:rPr>
        <w:t>dialogData.description</w:t>
      </w:r>
      <w:proofErr w:type="spellEnd"/>
      <w:r w:rsidRPr="00F34E3B">
        <w:rPr>
          <w:noProof w:val="0"/>
          <w:lang w:val="en-US"/>
        </w:rPr>
        <w:t xml:space="preserve"> ?? null,</w:t>
      </w:r>
    </w:p>
    <w:p w14:paraId="39D6F7F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lastRenderedPageBreak/>
        <w:t xml:space="preserve">      isbn: </w:t>
      </w:r>
      <w:proofErr w:type="spellStart"/>
      <w:r w:rsidRPr="00F34E3B">
        <w:rPr>
          <w:noProof w:val="0"/>
          <w:lang w:val="en-US"/>
        </w:rPr>
        <w:t>dialogData.isbn</w:t>
      </w:r>
      <w:proofErr w:type="spellEnd"/>
      <w:r w:rsidRPr="00F34E3B">
        <w:rPr>
          <w:noProof w:val="0"/>
          <w:lang w:val="en-US"/>
        </w:rPr>
        <w:t xml:space="preserve"> ?? null,</w:t>
      </w:r>
    </w:p>
    <w:p w14:paraId="06F34AF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r w:rsidRPr="00F34E3B">
        <w:rPr>
          <w:noProof w:val="0"/>
          <w:lang w:val="en-US"/>
        </w:rPr>
        <w:t>publisherName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dialogData.publisherName</w:t>
      </w:r>
      <w:proofErr w:type="spellEnd"/>
      <w:r w:rsidRPr="00F34E3B">
        <w:rPr>
          <w:noProof w:val="0"/>
          <w:lang w:val="en-US"/>
        </w:rPr>
        <w:t xml:space="preserve"> ?? null,</w:t>
      </w:r>
    </w:p>
    <w:p w14:paraId="3E8EF0B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authors: </w:t>
      </w:r>
      <w:proofErr w:type="spellStart"/>
      <w:proofErr w:type="gramStart"/>
      <w:r w:rsidRPr="00F34E3B">
        <w:rPr>
          <w:noProof w:val="0"/>
          <w:lang w:val="en-US"/>
        </w:rPr>
        <w:t>dialogData.authors</w:t>
      </w:r>
      <w:proofErr w:type="spellEnd"/>
      <w:r w:rsidRPr="00F34E3B">
        <w:rPr>
          <w:noProof w:val="0"/>
          <w:lang w:val="en-US"/>
        </w:rPr>
        <w:t xml:space="preserve"> ??</w:t>
      </w:r>
      <w:proofErr w:type="gramEnd"/>
      <w:r w:rsidRPr="00F34E3B">
        <w:rPr>
          <w:noProof w:val="0"/>
          <w:lang w:val="en-US"/>
        </w:rPr>
        <w:t xml:space="preserve"> [],</w:t>
      </w:r>
    </w:p>
    <w:p w14:paraId="0CB49AC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});</w:t>
      </w:r>
    </w:p>
    <w:p w14:paraId="07A2B46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}</w:t>
      </w:r>
    </w:p>
    <w:p w14:paraId="07EF099E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973EE7C" w14:textId="566220C8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7F90F31E" w14:textId="77777777" w:rsidR="00197A74" w:rsidRPr="00F34E3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book-info-dialog.component.html:</w:t>
      </w:r>
    </w:p>
    <w:p w14:paraId="76CBD190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&lt;h2 </w:t>
      </w:r>
      <w:proofErr w:type="spellStart"/>
      <w:r w:rsidRPr="00184B06">
        <w:rPr>
          <w:noProof w:val="0"/>
        </w:rPr>
        <w:t>mat-dialog-</w:t>
      </w:r>
      <w:proofErr w:type="gram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>&gt;Информация</w:t>
      </w:r>
      <w:proofErr w:type="gramEnd"/>
      <w:r w:rsidRPr="00184B06">
        <w:rPr>
          <w:noProof w:val="0"/>
        </w:rPr>
        <w:t xml:space="preserve"> об электронной книге&lt;/h2&gt;</w:t>
      </w:r>
    </w:p>
    <w:p w14:paraId="0433715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mat-dialog-content&gt;</w:t>
      </w:r>
    </w:p>
    <w:p w14:paraId="448F92A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&lt;div class="property-item"&gt;</w:t>
      </w:r>
    </w:p>
    <w:p w14:paraId="52F9390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class="name"&gt;</w:t>
      </w:r>
      <w:r w:rsidRPr="00184B06">
        <w:rPr>
          <w:noProof w:val="0"/>
        </w:rPr>
        <w:t>Автор</w:t>
      </w:r>
      <w:r w:rsidRPr="00F34E3B">
        <w:rPr>
          <w:noProof w:val="0"/>
          <w:lang w:val="en-US"/>
        </w:rPr>
        <w:t>(</w:t>
      </w:r>
      <w:r w:rsidRPr="00184B06">
        <w:rPr>
          <w:noProof w:val="0"/>
        </w:rPr>
        <w:t>ы</w:t>
      </w:r>
      <w:r w:rsidRPr="00F34E3B">
        <w:rPr>
          <w:noProof w:val="0"/>
          <w:lang w:val="en-US"/>
        </w:rPr>
        <w:t>)&lt;/span&gt;</w:t>
      </w:r>
    </w:p>
    <w:p w14:paraId="3E0CA146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class="value" [</w:t>
      </w:r>
      <w:proofErr w:type="spellStart"/>
      <w:r w:rsidRPr="00F34E3B">
        <w:rPr>
          <w:noProof w:val="0"/>
          <w:lang w:val="en-US"/>
        </w:rPr>
        <w:t>innerText</w:t>
      </w:r>
      <w:proofErr w:type="spellEnd"/>
      <w:r w:rsidRPr="00F34E3B">
        <w:rPr>
          <w:noProof w:val="0"/>
          <w:lang w:val="en-US"/>
        </w:rPr>
        <w:t>]="</w:t>
      </w:r>
      <w:proofErr w:type="spellStart"/>
      <w:r w:rsidRPr="00F34E3B">
        <w:rPr>
          <w:noProof w:val="0"/>
          <w:lang w:val="en-US"/>
        </w:rPr>
        <w:t>bookAuthors</w:t>
      </w:r>
      <w:proofErr w:type="spellEnd"/>
      <w:r w:rsidRPr="00F34E3B">
        <w:rPr>
          <w:noProof w:val="0"/>
          <w:lang w:val="en-US"/>
        </w:rPr>
        <w:t>"&gt;&lt;/span&gt;</w:t>
      </w:r>
    </w:p>
    <w:p w14:paraId="0593BFF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&lt;/div&gt;</w:t>
      </w:r>
    </w:p>
    <w:p w14:paraId="10382FC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&lt;div class="property-item"&gt;</w:t>
      </w:r>
    </w:p>
    <w:p w14:paraId="568E0F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class="name"&gt;</w:t>
      </w:r>
      <w:r w:rsidRPr="00184B06">
        <w:rPr>
          <w:noProof w:val="0"/>
        </w:rPr>
        <w:t>Издатель</w:t>
      </w:r>
      <w:r w:rsidRPr="00F34E3B">
        <w:rPr>
          <w:noProof w:val="0"/>
          <w:lang w:val="en-US"/>
        </w:rPr>
        <w:t>&lt;/span&gt;</w:t>
      </w:r>
    </w:p>
    <w:p w14:paraId="22FC620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class="value"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book.documentDetails.publisherName</w:t>
      </w:r>
      <w:proofErr w:type="spellEnd"/>
      <w:r w:rsidRPr="00F34E3B">
        <w:rPr>
          <w:noProof w:val="0"/>
          <w:lang w:val="en-US"/>
        </w:rPr>
        <w:t xml:space="preserve"> || '-' }}&lt;/span&gt;</w:t>
      </w:r>
    </w:p>
    <w:p w14:paraId="4748610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&lt;/div&gt;</w:t>
      </w:r>
    </w:p>
    <w:p w14:paraId="3EBF513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&lt;div class="property-item"&gt;</w:t>
      </w:r>
    </w:p>
    <w:p w14:paraId="4C9C692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class="name"&gt;</w:t>
      </w:r>
      <w:r w:rsidRPr="00184B06">
        <w:rPr>
          <w:noProof w:val="0"/>
        </w:rPr>
        <w:t>Общее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время</w:t>
      </w:r>
      <w:r w:rsidRPr="00F34E3B">
        <w:rPr>
          <w:noProof w:val="0"/>
          <w:lang w:val="en-US"/>
        </w:rPr>
        <w:t>&lt;/span&gt;</w:t>
      </w:r>
    </w:p>
    <w:p w14:paraId="2779D3E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class="value"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 xml:space="preserve">{ </w:t>
      </w:r>
      <w:proofErr w:type="spellStart"/>
      <w:r w:rsidRPr="00F34E3B">
        <w:rPr>
          <w:noProof w:val="0"/>
          <w:lang w:val="en-US"/>
        </w:rPr>
        <w:t>totalReadingTime</w:t>
      </w:r>
      <w:proofErr w:type="spellEnd"/>
      <w:r w:rsidRPr="00F34E3B">
        <w:rPr>
          <w:noProof w:val="0"/>
          <w:lang w:val="en-US"/>
        </w:rPr>
        <w:t xml:space="preserve"> }}&lt;/span&gt;</w:t>
      </w:r>
    </w:p>
    <w:p w14:paraId="07C3389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&lt;/div&gt;</w:t>
      </w:r>
    </w:p>
    <w:p w14:paraId="675F7D8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&lt;div class="property-item"&gt;</w:t>
      </w:r>
    </w:p>
    <w:p w14:paraId="555FA17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class="name"&gt;</w:t>
      </w:r>
      <w:proofErr w:type="spellStart"/>
      <w:r w:rsidRPr="00184B06">
        <w:rPr>
          <w:noProof w:val="0"/>
        </w:rPr>
        <w:t>Посл</w:t>
      </w:r>
      <w:proofErr w:type="spellEnd"/>
      <w:r w:rsidRPr="00F34E3B">
        <w:rPr>
          <w:noProof w:val="0"/>
          <w:lang w:val="en-US"/>
        </w:rPr>
        <w:t xml:space="preserve">. </w:t>
      </w:r>
      <w:r w:rsidRPr="00184B06">
        <w:rPr>
          <w:noProof w:val="0"/>
        </w:rPr>
        <w:t>время</w:t>
      </w:r>
      <w:r w:rsidRPr="00F34E3B">
        <w:rPr>
          <w:noProof w:val="0"/>
          <w:lang w:val="en-US"/>
        </w:rPr>
        <w:t xml:space="preserve"> </w:t>
      </w:r>
      <w:r w:rsidRPr="00184B06">
        <w:rPr>
          <w:noProof w:val="0"/>
        </w:rPr>
        <w:t>открытия</w:t>
      </w:r>
      <w:r w:rsidRPr="00F34E3B">
        <w:rPr>
          <w:noProof w:val="0"/>
          <w:lang w:val="en-US"/>
        </w:rPr>
        <w:t>&lt;/span&gt;</w:t>
      </w:r>
    </w:p>
    <w:p w14:paraId="50C27B58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&lt;span class="value"</w:t>
      </w:r>
      <w:proofErr w:type="gramStart"/>
      <w:r w:rsidRPr="00F34E3B">
        <w:rPr>
          <w:noProof w:val="0"/>
          <w:lang w:val="en-US"/>
        </w:rPr>
        <w:t>&gt;{</w:t>
      </w:r>
      <w:proofErr w:type="gramEnd"/>
      <w:r w:rsidRPr="00F34E3B">
        <w:rPr>
          <w:noProof w:val="0"/>
          <w:lang w:val="en-US"/>
        </w:rPr>
        <w:t>{ book.stats?.</w:t>
      </w:r>
      <w:proofErr w:type="spellStart"/>
      <w:r w:rsidRPr="00F34E3B">
        <w:rPr>
          <w:noProof w:val="0"/>
          <w:lang w:val="en-US"/>
        </w:rPr>
        <w:t>recentAccessTime</w:t>
      </w:r>
      <w:proofErr w:type="spellEnd"/>
      <w:r w:rsidRPr="00F34E3B">
        <w:rPr>
          <w:noProof w:val="0"/>
          <w:lang w:val="en-US"/>
        </w:rPr>
        <w:t xml:space="preserve"> | date }}&lt;/span&gt;</w:t>
      </w:r>
    </w:p>
    <w:p w14:paraId="5002B76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&lt;/div&gt;</w:t>
      </w:r>
    </w:p>
    <w:p w14:paraId="1342115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&lt;/div&gt;</w:t>
      </w:r>
    </w:p>
    <w:p w14:paraId="689F9E7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&lt;div mat-dialog-actions&gt;</w:t>
      </w:r>
    </w:p>
    <w:p w14:paraId="4E8F9BCA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&lt;button mat-flat-button (click)="</w:t>
      </w:r>
      <w:proofErr w:type="gramStart"/>
      <w:r w:rsidRPr="00F34E3B">
        <w:rPr>
          <w:noProof w:val="0"/>
          <w:lang w:val="en-US"/>
        </w:rPr>
        <w:t>close(</w:t>
      </w:r>
      <w:proofErr w:type="gramEnd"/>
      <w:r w:rsidRPr="00F34E3B">
        <w:rPr>
          <w:noProof w:val="0"/>
          <w:lang w:val="en-US"/>
        </w:rPr>
        <w:t>)"&gt;</w:t>
      </w:r>
    </w:p>
    <w:p w14:paraId="76587CA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r w:rsidRPr="00184B06">
        <w:rPr>
          <w:noProof w:val="0"/>
        </w:rPr>
        <w:t>Закрыть</w:t>
      </w:r>
    </w:p>
    <w:p w14:paraId="3BB4196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&lt;/button&gt;</w:t>
      </w:r>
    </w:p>
    <w:p w14:paraId="0740019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&lt;/div&gt;</w:t>
      </w:r>
    </w:p>
    <w:p w14:paraId="501FF8F9" w14:textId="5ED6BE10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F34E3B">
        <w:rPr>
          <w:noProof w:val="0"/>
          <w:lang w:val="en-US"/>
        </w:rPr>
        <w:t xml:space="preserve"> book-info-</w:t>
      </w:r>
      <w:proofErr w:type="spellStart"/>
      <w:proofErr w:type="gramStart"/>
      <w:r w:rsidRPr="00F34E3B">
        <w:rPr>
          <w:noProof w:val="0"/>
          <w:lang w:val="en-US"/>
        </w:rPr>
        <w:t>dialog.component</w:t>
      </w:r>
      <w:proofErr w:type="gramEnd"/>
      <w:r w:rsidRPr="00F34E3B">
        <w:rPr>
          <w:noProof w:val="0"/>
          <w:lang w:val="en-US"/>
        </w:rPr>
        <w:t>.ts</w:t>
      </w:r>
      <w:proofErr w:type="spellEnd"/>
      <w:r w:rsidRPr="00F34E3B">
        <w:rPr>
          <w:noProof w:val="0"/>
          <w:lang w:val="en-US"/>
        </w:rPr>
        <w:t>:</w:t>
      </w:r>
    </w:p>
    <w:p w14:paraId="759F549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interface 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 xml:space="preserve"> {</w:t>
      </w:r>
    </w:p>
    <w:p w14:paraId="7C7C564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</w:p>
    <w:p w14:paraId="4905E72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</w:t>
      </w:r>
    </w:p>
    <w:p w14:paraId="0280F65F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28784705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@</w:t>
      </w:r>
      <w:proofErr w:type="gramStart"/>
      <w:r w:rsidRPr="00F34E3B">
        <w:rPr>
          <w:noProof w:val="0"/>
          <w:lang w:val="en-US"/>
        </w:rPr>
        <w:t>Component(</w:t>
      </w:r>
      <w:proofErr w:type="gramEnd"/>
      <w:r w:rsidRPr="00F34E3B">
        <w:rPr>
          <w:noProof w:val="0"/>
          <w:lang w:val="en-US"/>
        </w:rPr>
        <w:t>{</w:t>
      </w:r>
    </w:p>
    <w:p w14:paraId="2949609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selector: 'app-book-info-dialog',</w:t>
      </w:r>
    </w:p>
    <w:p w14:paraId="7F0C30B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standalone: true,</w:t>
      </w:r>
    </w:p>
    <w:p w14:paraId="11B4BEF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imports: [</w:t>
      </w:r>
      <w:proofErr w:type="spellStart"/>
      <w:r w:rsidRPr="00F34E3B">
        <w:rPr>
          <w:noProof w:val="0"/>
          <w:lang w:val="en-US"/>
        </w:rPr>
        <w:t>MatDialogModule</w:t>
      </w:r>
      <w:proofErr w:type="spellEnd"/>
      <w:r w:rsidRPr="00F34E3B">
        <w:rPr>
          <w:noProof w:val="0"/>
          <w:lang w:val="en-US"/>
        </w:rPr>
        <w:t xml:space="preserve">, </w:t>
      </w:r>
      <w:proofErr w:type="spellStart"/>
      <w:r w:rsidRPr="00F34E3B">
        <w:rPr>
          <w:noProof w:val="0"/>
          <w:lang w:val="en-US"/>
        </w:rPr>
        <w:t>MatButtonModule</w:t>
      </w:r>
      <w:proofErr w:type="spellEnd"/>
      <w:r w:rsidRPr="00F34E3B">
        <w:rPr>
          <w:noProof w:val="0"/>
          <w:lang w:val="en-US"/>
        </w:rPr>
        <w:t xml:space="preserve">, </w:t>
      </w:r>
      <w:proofErr w:type="spellStart"/>
      <w:r w:rsidRPr="00F34E3B">
        <w:rPr>
          <w:noProof w:val="0"/>
          <w:lang w:val="en-US"/>
        </w:rPr>
        <w:t>DatePipe</w:t>
      </w:r>
      <w:proofErr w:type="spellEnd"/>
      <w:r w:rsidRPr="00F34E3B">
        <w:rPr>
          <w:noProof w:val="0"/>
          <w:lang w:val="en-US"/>
        </w:rPr>
        <w:t>],</w:t>
      </w:r>
    </w:p>
    <w:p w14:paraId="5E0F8484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templateUrl</w:t>
      </w:r>
      <w:proofErr w:type="spellEnd"/>
      <w:r w:rsidRPr="00F34E3B">
        <w:rPr>
          <w:noProof w:val="0"/>
          <w:lang w:val="en-US"/>
        </w:rPr>
        <w:t>: './book-info-dialog.component.html',</w:t>
      </w:r>
    </w:p>
    <w:p w14:paraId="145B93E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styleUrl</w:t>
      </w:r>
      <w:proofErr w:type="spellEnd"/>
      <w:r w:rsidRPr="00F34E3B">
        <w:rPr>
          <w:noProof w:val="0"/>
          <w:lang w:val="en-US"/>
        </w:rPr>
        <w:t>: './book-info-</w:t>
      </w:r>
      <w:proofErr w:type="spellStart"/>
      <w:r w:rsidRPr="00F34E3B">
        <w:rPr>
          <w:noProof w:val="0"/>
          <w:lang w:val="en-US"/>
        </w:rPr>
        <w:t>dialog.component.scss</w:t>
      </w:r>
      <w:proofErr w:type="spellEnd"/>
      <w:r w:rsidRPr="00F34E3B">
        <w:rPr>
          <w:noProof w:val="0"/>
          <w:lang w:val="en-US"/>
        </w:rPr>
        <w:t>',</w:t>
      </w:r>
    </w:p>
    <w:p w14:paraId="184681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spellStart"/>
      <w:r w:rsidRPr="00F34E3B">
        <w:rPr>
          <w:noProof w:val="0"/>
          <w:lang w:val="en-US"/>
        </w:rPr>
        <w:t>changeDetection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ChangeDetectionStrategy.OnPush</w:t>
      </w:r>
      <w:proofErr w:type="spellEnd"/>
    </w:p>
    <w:p w14:paraId="63E8B0F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>})</w:t>
      </w:r>
    </w:p>
    <w:p w14:paraId="70DAEB7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export class </w:t>
      </w:r>
      <w:proofErr w:type="spellStart"/>
      <w:r w:rsidRPr="00F34E3B">
        <w:rPr>
          <w:noProof w:val="0"/>
          <w:lang w:val="en-US"/>
        </w:rPr>
        <w:t>BookInfoDialogComponent</w:t>
      </w:r>
      <w:proofErr w:type="spellEnd"/>
      <w:r w:rsidRPr="00F34E3B">
        <w:rPr>
          <w:noProof w:val="0"/>
          <w:lang w:val="en-US"/>
        </w:rPr>
        <w:t xml:space="preserve"> {</w:t>
      </w:r>
    </w:p>
    <w:p w14:paraId="19893E35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41242D6D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book: </w:t>
      </w:r>
      <w:proofErr w:type="spellStart"/>
      <w:r w:rsidRPr="00F34E3B">
        <w:rPr>
          <w:noProof w:val="0"/>
          <w:lang w:val="en-US"/>
        </w:rPr>
        <w:t>BookDto</w:t>
      </w:r>
      <w:proofErr w:type="spellEnd"/>
      <w:r w:rsidRPr="00F34E3B">
        <w:rPr>
          <w:noProof w:val="0"/>
          <w:lang w:val="en-US"/>
        </w:rPr>
        <w:t>;</w:t>
      </w:r>
    </w:p>
    <w:p w14:paraId="23EF94F4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39320CC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bookAuthors</w:t>
      </w:r>
      <w:proofErr w:type="spellEnd"/>
      <w:r w:rsidRPr="00F34E3B">
        <w:rPr>
          <w:noProof w:val="0"/>
          <w:lang w:val="en-US"/>
        </w:rPr>
        <w:t>: string;</w:t>
      </w:r>
    </w:p>
    <w:p w14:paraId="5020708D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078AB7A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public </w:t>
      </w:r>
      <w:proofErr w:type="spellStart"/>
      <w:r w:rsidRPr="00F34E3B">
        <w:rPr>
          <w:noProof w:val="0"/>
          <w:lang w:val="en-US"/>
        </w:rPr>
        <w:t>totalReadingTime</w:t>
      </w:r>
      <w:proofErr w:type="spellEnd"/>
      <w:r w:rsidRPr="00F34E3B">
        <w:rPr>
          <w:noProof w:val="0"/>
          <w:lang w:val="en-US"/>
        </w:rPr>
        <w:t xml:space="preserve"> = '-'</w:t>
      </w:r>
    </w:p>
    <w:p w14:paraId="6FB440C1" w14:textId="77777777" w:rsidR="00197A74" w:rsidRPr="00F34E3B" w:rsidRDefault="00197A74" w:rsidP="00197A74">
      <w:pPr>
        <w:pStyle w:val="af7"/>
        <w:rPr>
          <w:noProof w:val="0"/>
          <w:lang w:val="en-US"/>
        </w:rPr>
      </w:pPr>
    </w:p>
    <w:p w14:paraId="71252A11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</w:t>
      </w:r>
      <w:proofErr w:type="gramStart"/>
      <w:r w:rsidRPr="00F34E3B">
        <w:rPr>
          <w:noProof w:val="0"/>
          <w:lang w:val="en-US"/>
        </w:rPr>
        <w:t>constructor(</w:t>
      </w:r>
      <w:proofErr w:type="gramEnd"/>
    </w:p>
    <w:p w14:paraId="39CBB50E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@</w:t>
      </w:r>
      <w:proofErr w:type="gramStart"/>
      <w:r w:rsidRPr="00F34E3B">
        <w:rPr>
          <w:noProof w:val="0"/>
          <w:lang w:val="en-US"/>
        </w:rPr>
        <w:t>Inject(</w:t>
      </w:r>
      <w:proofErr w:type="gramEnd"/>
      <w:r w:rsidRPr="00F34E3B">
        <w:rPr>
          <w:noProof w:val="0"/>
          <w:lang w:val="en-US"/>
        </w:rPr>
        <w:t xml:space="preserve">MAT_DIALOG_DATA) public 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DialogData</w:t>
      </w:r>
      <w:proofErr w:type="spellEnd"/>
      <w:r w:rsidRPr="00F34E3B">
        <w:rPr>
          <w:noProof w:val="0"/>
          <w:lang w:val="en-US"/>
        </w:rPr>
        <w:t>,</w:t>
      </w:r>
    </w:p>
    <w:p w14:paraId="56ED9CB2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private </w:t>
      </w:r>
      <w:proofErr w:type="spellStart"/>
      <w:r w:rsidRPr="00F34E3B">
        <w:rPr>
          <w:noProof w:val="0"/>
          <w:lang w:val="en-US"/>
        </w:rPr>
        <w:t>readonly</w:t>
      </w:r>
      <w:proofErr w:type="spellEnd"/>
      <w:r w:rsidRPr="00F34E3B">
        <w:rPr>
          <w:noProof w:val="0"/>
          <w:lang w:val="en-US"/>
        </w:rPr>
        <w:t xml:space="preserve"> _</w:t>
      </w:r>
      <w:proofErr w:type="spellStart"/>
      <w:r w:rsidRPr="00F34E3B">
        <w:rPr>
          <w:noProof w:val="0"/>
          <w:lang w:val="en-US"/>
        </w:rPr>
        <w:t>dialogRef</w:t>
      </w:r>
      <w:proofErr w:type="spellEnd"/>
      <w:r w:rsidRPr="00F34E3B">
        <w:rPr>
          <w:noProof w:val="0"/>
          <w:lang w:val="en-US"/>
        </w:rPr>
        <w:t xml:space="preserve">: </w:t>
      </w:r>
      <w:proofErr w:type="spellStart"/>
      <w:r w:rsidRPr="00F34E3B">
        <w:rPr>
          <w:noProof w:val="0"/>
          <w:lang w:val="en-US"/>
        </w:rPr>
        <w:t>MatDialogRef</w:t>
      </w:r>
      <w:proofErr w:type="spellEnd"/>
      <w:r w:rsidRPr="00F34E3B">
        <w:rPr>
          <w:noProof w:val="0"/>
          <w:lang w:val="en-US"/>
        </w:rPr>
        <w:t>&lt;</w:t>
      </w:r>
      <w:proofErr w:type="spellStart"/>
      <w:r w:rsidRPr="00F34E3B">
        <w:rPr>
          <w:noProof w:val="0"/>
          <w:lang w:val="en-US"/>
        </w:rPr>
        <w:t>BookInfoDialogComponent</w:t>
      </w:r>
      <w:proofErr w:type="spellEnd"/>
      <w:r w:rsidRPr="00F34E3B">
        <w:rPr>
          <w:noProof w:val="0"/>
          <w:lang w:val="en-US"/>
        </w:rPr>
        <w:t>&gt;</w:t>
      </w:r>
    </w:p>
    <w:p w14:paraId="74A144DC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) {</w:t>
      </w:r>
    </w:p>
    <w:p w14:paraId="69DB90D9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</w:t>
      </w:r>
      <w:proofErr w:type="spellEnd"/>
      <w:proofErr w:type="gram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dialogData.book</w:t>
      </w:r>
      <w:proofErr w:type="spellEnd"/>
      <w:r w:rsidRPr="00F34E3B">
        <w:rPr>
          <w:noProof w:val="0"/>
          <w:lang w:val="en-US"/>
        </w:rPr>
        <w:t>;</w:t>
      </w:r>
    </w:p>
    <w:p w14:paraId="2750C873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</w:t>
      </w:r>
      <w:proofErr w:type="spellStart"/>
      <w:proofErr w:type="gramStart"/>
      <w:r w:rsidRPr="00F34E3B">
        <w:rPr>
          <w:noProof w:val="0"/>
          <w:lang w:val="en-US"/>
        </w:rPr>
        <w:t>this.bookAuthors</w:t>
      </w:r>
      <w:proofErr w:type="spellEnd"/>
      <w:proofErr w:type="gramEnd"/>
      <w:r w:rsidRPr="00F34E3B">
        <w:rPr>
          <w:noProof w:val="0"/>
          <w:lang w:val="en-US"/>
        </w:rPr>
        <w:t xml:space="preserve"> = </w:t>
      </w:r>
      <w:proofErr w:type="spellStart"/>
      <w:r w:rsidRPr="00F34E3B">
        <w:rPr>
          <w:noProof w:val="0"/>
          <w:lang w:val="en-US"/>
        </w:rPr>
        <w:t>dialogData.book.documentDetails.authors?.join</w:t>
      </w:r>
      <w:proofErr w:type="spellEnd"/>
      <w:r w:rsidRPr="00F34E3B">
        <w:rPr>
          <w:noProof w:val="0"/>
          <w:lang w:val="en-US"/>
        </w:rPr>
        <w:t>('\n') ?? '-'</w:t>
      </w:r>
    </w:p>
    <w:p w14:paraId="6126A1AB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const </w:t>
      </w:r>
      <w:proofErr w:type="spellStart"/>
      <w:r w:rsidRPr="00F34E3B">
        <w:rPr>
          <w:noProof w:val="0"/>
          <w:lang w:val="en-US"/>
        </w:rPr>
        <w:t>totalReadingTimeInSec</w:t>
      </w:r>
      <w:proofErr w:type="spellEnd"/>
      <w:r w:rsidRPr="00F34E3B">
        <w:rPr>
          <w:noProof w:val="0"/>
          <w:lang w:val="en-US"/>
        </w:rPr>
        <w:t xml:space="preserve"> = </w:t>
      </w:r>
      <w:proofErr w:type="gramStart"/>
      <w:r w:rsidRPr="00F34E3B">
        <w:rPr>
          <w:noProof w:val="0"/>
          <w:lang w:val="en-US"/>
        </w:rPr>
        <w:t>this.book</w:t>
      </w:r>
      <w:proofErr w:type="gramEnd"/>
      <w:r w:rsidRPr="00F34E3B">
        <w:rPr>
          <w:noProof w:val="0"/>
          <w:lang w:val="en-US"/>
        </w:rPr>
        <w:t>.stats?.</w:t>
      </w:r>
      <w:proofErr w:type="spellStart"/>
      <w:r w:rsidRPr="00F34E3B">
        <w:rPr>
          <w:noProof w:val="0"/>
          <w:lang w:val="en-US"/>
        </w:rPr>
        <w:t>totalReadingTime</w:t>
      </w:r>
      <w:proofErr w:type="spellEnd"/>
      <w:r w:rsidRPr="00F34E3B">
        <w:rPr>
          <w:noProof w:val="0"/>
          <w:lang w:val="en-US"/>
        </w:rPr>
        <w:t xml:space="preserve"> ?? 0;</w:t>
      </w:r>
    </w:p>
    <w:p w14:paraId="2214F850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if (</w:t>
      </w:r>
      <w:proofErr w:type="spellStart"/>
      <w:proofErr w:type="gramStart"/>
      <w:r w:rsidRPr="00F34E3B">
        <w:rPr>
          <w:noProof w:val="0"/>
          <w:lang w:val="en-US"/>
        </w:rPr>
        <w:t>totalReadingTimeInSec</w:t>
      </w:r>
      <w:proofErr w:type="spellEnd"/>
      <w:r w:rsidRPr="00F34E3B">
        <w:rPr>
          <w:noProof w:val="0"/>
          <w:lang w:val="en-US"/>
        </w:rPr>
        <w:t xml:space="preserve"> !</w:t>
      </w:r>
      <w:proofErr w:type="gramEnd"/>
      <w:r w:rsidRPr="00F34E3B">
        <w:rPr>
          <w:noProof w:val="0"/>
          <w:lang w:val="en-US"/>
        </w:rPr>
        <w:t>== 0) {</w:t>
      </w:r>
    </w:p>
    <w:p w14:paraId="1986CAB7" w14:textId="77777777" w:rsidR="00197A74" w:rsidRPr="00F34E3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const duration = </w:t>
      </w:r>
      <w:proofErr w:type="spellStart"/>
      <w:proofErr w:type="gramStart"/>
      <w:r w:rsidRPr="00F34E3B">
        <w:rPr>
          <w:noProof w:val="0"/>
          <w:lang w:val="en-US"/>
        </w:rPr>
        <w:t>intervalToDuration</w:t>
      </w:r>
      <w:proofErr w:type="spellEnd"/>
      <w:r w:rsidRPr="00F34E3B">
        <w:rPr>
          <w:noProof w:val="0"/>
          <w:lang w:val="en-US"/>
        </w:rPr>
        <w:t>(</w:t>
      </w:r>
      <w:proofErr w:type="gramEnd"/>
      <w:r w:rsidRPr="00F34E3B">
        <w:rPr>
          <w:noProof w:val="0"/>
          <w:lang w:val="en-US"/>
        </w:rPr>
        <w:t xml:space="preserve">{ start: 0, end: </w:t>
      </w:r>
      <w:proofErr w:type="spellStart"/>
      <w:r w:rsidRPr="00F34E3B">
        <w:rPr>
          <w:noProof w:val="0"/>
          <w:lang w:val="en-US"/>
        </w:rPr>
        <w:t>totalReadingTimeInSec</w:t>
      </w:r>
      <w:proofErr w:type="spellEnd"/>
      <w:r w:rsidRPr="00F34E3B">
        <w:rPr>
          <w:noProof w:val="0"/>
          <w:lang w:val="en-US"/>
        </w:rPr>
        <w:t xml:space="preserve"> * 1000 });</w:t>
      </w:r>
    </w:p>
    <w:p w14:paraId="631B84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F34E3B">
        <w:rPr>
          <w:noProof w:val="0"/>
          <w:lang w:val="en-US"/>
        </w:rPr>
        <w:t xml:space="preserve">      </w:t>
      </w:r>
      <w:proofErr w:type="spellStart"/>
      <w:proofErr w:type="gramStart"/>
      <w:r w:rsidRPr="00EC65FB">
        <w:rPr>
          <w:noProof w:val="0"/>
          <w:lang w:val="en-US"/>
        </w:rPr>
        <w:t>this.totalReadingTime</w:t>
      </w:r>
      <w:proofErr w:type="spellEnd"/>
      <w:proofErr w:type="gram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formatDuration</w:t>
      </w:r>
      <w:proofErr w:type="spellEnd"/>
      <w:r w:rsidRPr="00EC65FB">
        <w:rPr>
          <w:noProof w:val="0"/>
          <w:lang w:val="en-US"/>
        </w:rPr>
        <w:t xml:space="preserve">(duration, { zero: true, locale: </w:t>
      </w:r>
      <w:proofErr w:type="spellStart"/>
      <w:r w:rsidRPr="00EC65FB">
        <w:rPr>
          <w:noProof w:val="0"/>
          <w:lang w:val="en-US"/>
        </w:rPr>
        <w:t>ru</w:t>
      </w:r>
      <w:proofErr w:type="spellEnd"/>
      <w:r w:rsidRPr="00EC65FB">
        <w:rPr>
          <w:noProof w:val="0"/>
          <w:lang w:val="en-US"/>
        </w:rPr>
        <w:t xml:space="preserve"> });</w:t>
      </w:r>
    </w:p>
    <w:p w14:paraId="31A5E20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43DE0C2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885F31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5CA890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close(</w:t>
      </w:r>
      <w:proofErr w:type="gramEnd"/>
      <w:r w:rsidRPr="00EC65FB">
        <w:rPr>
          <w:noProof w:val="0"/>
          <w:lang w:val="en-US"/>
        </w:rPr>
        <w:t>): void {</w:t>
      </w:r>
    </w:p>
    <w:p w14:paraId="45F882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();</w:t>
      </w:r>
    </w:p>
    <w:p w14:paraId="69A7CD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5835B59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E079E9D" w14:textId="74C0507A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355CE3A6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delete-confirmation-dialog.component.html:</w:t>
      </w:r>
    </w:p>
    <w:p w14:paraId="47961F7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>&lt;h3 mat-dialog-title&gt;</w:t>
      </w:r>
      <w:r w:rsidRPr="00184B06">
        <w:rPr>
          <w:noProof w:val="0"/>
        </w:rPr>
        <w:t>Удаление</w:t>
      </w:r>
      <w:r w:rsidRPr="00EC65FB">
        <w:rPr>
          <w:noProof w:val="0"/>
          <w:lang w:val="en-US"/>
        </w:rPr>
        <w:t>&lt;/h3&gt;</w:t>
      </w:r>
    </w:p>
    <w:p w14:paraId="6541C8A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&lt;mat-dialog-content&gt;</w:t>
      </w:r>
    </w:p>
    <w:p w14:paraId="27BAD5B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{{ message</w:t>
      </w:r>
      <w:proofErr w:type="gramEnd"/>
      <w:r w:rsidRPr="00EC65FB">
        <w:rPr>
          <w:noProof w:val="0"/>
          <w:lang w:val="en-US"/>
        </w:rPr>
        <w:t xml:space="preserve"> }}</w:t>
      </w:r>
    </w:p>
    <w:p w14:paraId="45A629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&lt;/mat-dialog-content&gt;</w:t>
      </w:r>
    </w:p>
    <w:p w14:paraId="1291C5D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&lt;mat-dialog-actions&gt;</w:t>
      </w:r>
    </w:p>
    <w:p w14:paraId="7D5EF2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 mat-flat-button color="accent" (click)="cancel()"&gt;</w:t>
      </w:r>
      <w:r w:rsidRPr="00184B06">
        <w:rPr>
          <w:noProof w:val="0"/>
        </w:rPr>
        <w:t>Отмена</w:t>
      </w:r>
      <w:r w:rsidRPr="00EC65FB">
        <w:rPr>
          <w:noProof w:val="0"/>
          <w:lang w:val="en-US"/>
        </w:rPr>
        <w:t>&lt;/button&gt;</w:t>
      </w:r>
    </w:p>
    <w:p w14:paraId="3E83C0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 mat-flat-button color="warn" (click)="</w:t>
      </w:r>
      <w:proofErr w:type="gramStart"/>
      <w:r w:rsidRPr="00EC65FB">
        <w:rPr>
          <w:noProof w:val="0"/>
          <w:lang w:val="en-US"/>
        </w:rPr>
        <w:t>confirm(</w:t>
      </w:r>
      <w:proofErr w:type="gramEnd"/>
      <w:r w:rsidRPr="00EC65FB">
        <w:rPr>
          <w:noProof w:val="0"/>
          <w:lang w:val="en-US"/>
        </w:rPr>
        <w:t>)"&gt;</w:t>
      </w:r>
      <w:r w:rsidRPr="00184B06">
        <w:rPr>
          <w:noProof w:val="0"/>
        </w:rPr>
        <w:t>Да</w:t>
      </w:r>
      <w:r w:rsidRPr="00EC65FB">
        <w:rPr>
          <w:noProof w:val="0"/>
          <w:lang w:val="en-US"/>
        </w:rPr>
        <w:t xml:space="preserve">, </w:t>
      </w:r>
      <w:r w:rsidRPr="00184B06">
        <w:rPr>
          <w:noProof w:val="0"/>
        </w:rPr>
        <w:t>удалить</w:t>
      </w:r>
      <w:r w:rsidRPr="00EC65FB">
        <w:rPr>
          <w:noProof w:val="0"/>
          <w:lang w:val="en-US"/>
        </w:rPr>
        <w:t>&lt;/button&gt;</w:t>
      </w:r>
    </w:p>
    <w:p w14:paraId="4832EC47" w14:textId="2DF4B38C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&lt;/mat-dialog-actions&gt;</w:t>
      </w:r>
    </w:p>
    <w:p w14:paraId="6AA2507C" w14:textId="000870A9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delete-confirmation-</w:t>
      </w:r>
      <w:proofErr w:type="spellStart"/>
      <w:proofErr w:type="gramStart"/>
      <w:r w:rsidRPr="00EC65FB">
        <w:rPr>
          <w:noProof w:val="0"/>
          <w:lang w:val="en-US"/>
        </w:rPr>
        <w:t>dialog.component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6FF69E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interface 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 xml:space="preserve"> {</w:t>
      </w:r>
    </w:p>
    <w:p w14:paraId="6328C5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message?:</w:t>
      </w:r>
      <w:proofErr w:type="gramEnd"/>
      <w:r w:rsidRPr="00EC65FB">
        <w:rPr>
          <w:noProof w:val="0"/>
          <w:lang w:val="en-US"/>
        </w:rPr>
        <w:t xml:space="preserve"> string;</w:t>
      </w:r>
    </w:p>
    <w:p w14:paraId="2E34E82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3EBAD34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047D34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7E8078F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'app-delete-confirmation-dialog',</w:t>
      </w:r>
    </w:p>
    <w:p w14:paraId="21ADB4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'./delete-confirmation-dialog.component.html',</w:t>
      </w:r>
    </w:p>
    <w:p w14:paraId="1FFE46A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'./delete-confirmation-</w:t>
      </w:r>
      <w:proofErr w:type="spellStart"/>
      <w:r w:rsidRPr="00EC65FB">
        <w:rPr>
          <w:noProof w:val="0"/>
          <w:lang w:val="en-US"/>
        </w:rPr>
        <w:t>dialog.component.scss</w:t>
      </w:r>
      <w:proofErr w:type="spellEnd"/>
      <w:r w:rsidRPr="00EC65FB">
        <w:rPr>
          <w:noProof w:val="0"/>
          <w:lang w:val="en-US"/>
        </w:rPr>
        <w:t>',</w:t>
      </w:r>
    </w:p>
    <w:p w14:paraId="78E8A2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0F9F6C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7211649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MatDialogContent</w:t>
      </w:r>
      <w:proofErr w:type="spellEnd"/>
      <w:r w:rsidRPr="00EC65FB">
        <w:rPr>
          <w:noProof w:val="0"/>
          <w:lang w:val="en-US"/>
        </w:rPr>
        <w:t>,</w:t>
      </w:r>
    </w:p>
    <w:p w14:paraId="204D51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MatDialogTitle</w:t>
      </w:r>
      <w:proofErr w:type="spellEnd"/>
      <w:r w:rsidRPr="00EC65FB">
        <w:rPr>
          <w:noProof w:val="0"/>
          <w:lang w:val="en-US"/>
        </w:rPr>
        <w:t>,</w:t>
      </w:r>
    </w:p>
    <w:p w14:paraId="513A52A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r w:rsidRPr="00EC65FB">
        <w:rPr>
          <w:noProof w:val="0"/>
          <w:lang w:val="en-US"/>
        </w:rPr>
        <w:t>,</w:t>
      </w:r>
    </w:p>
    <w:p w14:paraId="45820B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MatDialogActions</w:t>
      </w:r>
      <w:proofErr w:type="spellEnd"/>
      <w:r w:rsidRPr="00EC65FB">
        <w:rPr>
          <w:noProof w:val="0"/>
          <w:lang w:val="en-US"/>
        </w:rPr>
        <w:t>,</w:t>
      </w:r>
    </w:p>
    <w:p w14:paraId="290D06E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73CEB6E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5C4C17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6E2FA53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DeleteConfirmationDialogComponent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34E2A6B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621C19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message?:</w:t>
      </w:r>
      <w:proofErr w:type="gramEnd"/>
      <w:r w:rsidRPr="00EC65FB">
        <w:rPr>
          <w:noProof w:val="0"/>
          <w:lang w:val="en-US"/>
        </w:rPr>
        <w:t xml:space="preserve"> string;</w:t>
      </w:r>
    </w:p>
    <w:p w14:paraId="080DCB2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43666D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0614F6C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</w:t>
      </w:r>
      <w:proofErr w:type="gramStart"/>
      <w:r w:rsidRPr="00EC65FB">
        <w:rPr>
          <w:noProof w:val="0"/>
          <w:lang w:val="en-US"/>
        </w:rPr>
        <w:t>Inject(</w:t>
      </w:r>
      <w:proofErr w:type="gramEnd"/>
      <w:r w:rsidRPr="00EC65FB">
        <w:rPr>
          <w:noProof w:val="0"/>
          <w:lang w:val="en-US"/>
        </w:rPr>
        <w:t xml:space="preserve">MAT_DIALOG_DATA)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>,</w:t>
      </w:r>
    </w:p>
    <w:p w14:paraId="6D4B85C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MatDialogRef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DeleteConfirmationDialogComponent</w:t>
      </w:r>
      <w:proofErr w:type="spellEnd"/>
      <w:r w:rsidRPr="00EC65FB">
        <w:rPr>
          <w:noProof w:val="0"/>
          <w:lang w:val="en-US"/>
        </w:rPr>
        <w:t>&gt;,</w:t>
      </w:r>
    </w:p>
    <w:p w14:paraId="055930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49A320A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this.message</w:t>
      </w:r>
      <w:proofErr w:type="spellEnd"/>
      <w:proofErr w:type="gramEnd"/>
      <w:r w:rsidRPr="00EC65FB">
        <w:rPr>
          <w:noProof w:val="0"/>
          <w:lang w:val="en-US"/>
        </w:rPr>
        <w:t xml:space="preserve"> = this._</w:t>
      </w:r>
      <w:proofErr w:type="spellStart"/>
      <w:r w:rsidRPr="00EC65FB">
        <w:rPr>
          <w:noProof w:val="0"/>
          <w:lang w:val="en-US"/>
        </w:rPr>
        <w:t>dialogData.message</w:t>
      </w:r>
      <w:proofErr w:type="spellEnd"/>
      <w:r w:rsidRPr="00EC65FB">
        <w:rPr>
          <w:noProof w:val="0"/>
          <w:lang w:val="en-US"/>
        </w:rPr>
        <w:t>;</w:t>
      </w:r>
    </w:p>
    <w:p w14:paraId="1228B82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F2E8CC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7DCC1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confirm(</w:t>
      </w:r>
      <w:proofErr w:type="gramEnd"/>
      <w:r w:rsidRPr="00EC65FB">
        <w:rPr>
          <w:noProof w:val="0"/>
          <w:lang w:val="en-US"/>
        </w:rPr>
        <w:t>): void {</w:t>
      </w:r>
    </w:p>
    <w:p w14:paraId="6B0014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(true);</w:t>
      </w:r>
    </w:p>
    <w:p w14:paraId="7D2A9A1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66574C9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D3E318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cancel(</w:t>
      </w:r>
      <w:proofErr w:type="gramEnd"/>
      <w:r w:rsidRPr="00EC65FB">
        <w:rPr>
          <w:noProof w:val="0"/>
          <w:lang w:val="en-US"/>
        </w:rPr>
        <w:t>): void {</w:t>
      </w:r>
    </w:p>
    <w:p w14:paraId="35FF51E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(false);</w:t>
      </w:r>
    </w:p>
    <w:p w14:paraId="1EF5CB6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68A23D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4D65EDA" w14:textId="6DC572D2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3F01C45C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dictionary-word-edit-dialog.component.html:</w:t>
      </w:r>
    </w:p>
    <w:p w14:paraId="41D6DE3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EC65FB">
        <w:rPr>
          <w:noProof w:val="0"/>
          <w:lang w:val="en-US"/>
        </w:rPr>
        <w:t>&lt;h2 mat-dialog-</w:t>
      </w:r>
      <w:proofErr w:type="gramStart"/>
      <w:r w:rsidRPr="00EC65FB">
        <w:rPr>
          <w:noProof w:val="0"/>
          <w:lang w:val="en-US"/>
        </w:rPr>
        <w:t>title&gt;{</w:t>
      </w:r>
      <w:proofErr w:type="gramEnd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dialogTitle</w:t>
      </w:r>
      <w:proofErr w:type="spellEnd"/>
      <w:r w:rsidRPr="00EC65FB">
        <w:rPr>
          <w:noProof w:val="0"/>
          <w:lang w:val="en-US"/>
        </w:rPr>
        <w:t>() }}&lt;/h2&gt;</w:t>
      </w:r>
    </w:p>
    <w:p w14:paraId="6B184A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mat-dialog-content class="word-definition-form" [</w:t>
      </w:r>
      <w:proofErr w:type="spellStart"/>
      <w:r w:rsidRPr="00EC65FB">
        <w:rPr>
          <w:noProof w:val="0"/>
          <w:lang w:val="en-US"/>
        </w:rPr>
        <w:t>formGroup</w:t>
      </w:r>
      <w:proofErr w:type="spell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dictionaryWordEditFormGroup</w:t>
      </w:r>
      <w:proofErr w:type="spellEnd"/>
      <w:r w:rsidRPr="00EC65FB">
        <w:rPr>
          <w:noProof w:val="0"/>
          <w:lang w:val="en-US"/>
        </w:rPr>
        <w:t>"&gt;</w:t>
      </w:r>
    </w:p>
    <w:p w14:paraId="1E017F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&lt;mat-form-field&gt;</w:t>
      </w:r>
    </w:p>
    <w:p w14:paraId="3A7DEAE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Транскрипция</w:t>
      </w:r>
      <w:r w:rsidRPr="00EC65FB">
        <w:rPr>
          <w:noProof w:val="0"/>
          <w:lang w:val="en-US"/>
        </w:rPr>
        <w:t>&lt;/mat-label&gt;</w:t>
      </w:r>
    </w:p>
    <w:p w14:paraId="0BA9FE7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&lt;input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r w:rsidRPr="00EC65FB">
        <w:rPr>
          <w:noProof w:val="0"/>
          <w:lang w:val="en-US"/>
        </w:rPr>
        <w:t xml:space="preserve">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="transcription" /&gt;</w:t>
      </w:r>
    </w:p>
    <w:p w14:paraId="1393941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&lt;/mat-form-field&gt;</w:t>
      </w:r>
    </w:p>
    <w:p w14:paraId="1FA5EC9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&lt;mat-form-field&gt;</w:t>
      </w:r>
    </w:p>
    <w:p w14:paraId="3B71037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Код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языка</w:t>
      </w:r>
      <w:r w:rsidRPr="00EC65FB">
        <w:rPr>
          <w:noProof w:val="0"/>
          <w:lang w:val="en-US"/>
        </w:rPr>
        <w:t>&lt;/mat-label&gt;</w:t>
      </w:r>
    </w:p>
    <w:p w14:paraId="799FAE9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&lt;input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r w:rsidRPr="00EC65FB">
        <w:rPr>
          <w:noProof w:val="0"/>
          <w:lang w:val="en-US"/>
        </w:rPr>
        <w:t xml:space="preserve">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languageCode</w:t>
      </w:r>
      <w:proofErr w:type="spellEnd"/>
      <w:r w:rsidRPr="00EC65FB">
        <w:rPr>
          <w:noProof w:val="0"/>
          <w:lang w:val="en-US"/>
        </w:rPr>
        <w:t>" /&gt;</w:t>
      </w:r>
    </w:p>
    <w:p w14:paraId="7DF900E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&lt;/mat-form-field&gt;</w:t>
      </w:r>
    </w:p>
    <w:p w14:paraId="54A4DDC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&lt;div class="definition-form-control" [</w:t>
      </w:r>
      <w:proofErr w:type="spellStart"/>
      <w:r w:rsidRPr="00EC65FB">
        <w:rPr>
          <w:noProof w:val="0"/>
          <w:lang w:val="en-US"/>
        </w:rPr>
        <w:t>formGroup</w:t>
      </w:r>
      <w:proofErr w:type="spell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definitionFormGroup</w:t>
      </w:r>
      <w:proofErr w:type="spellEnd"/>
      <w:r w:rsidRPr="00EC65FB">
        <w:rPr>
          <w:noProof w:val="0"/>
          <w:lang w:val="en-US"/>
        </w:rPr>
        <w:t>"&gt;</w:t>
      </w:r>
    </w:p>
    <w:p w14:paraId="53DE2F1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&lt;mat-form-field&gt;</w:t>
      </w:r>
    </w:p>
    <w:p w14:paraId="0DC10D2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&lt;mat-label&gt;</w:t>
      </w:r>
      <w:r w:rsidRPr="00184B06">
        <w:rPr>
          <w:noProof w:val="0"/>
        </w:rPr>
        <w:t>Часть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речи</w:t>
      </w:r>
      <w:r w:rsidRPr="00EC65FB">
        <w:rPr>
          <w:noProof w:val="0"/>
          <w:lang w:val="en-US"/>
        </w:rPr>
        <w:t>&lt;/mat-label&gt;</w:t>
      </w:r>
    </w:p>
    <w:p w14:paraId="4222407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&lt;input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r w:rsidRPr="00EC65FB">
        <w:rPr>
          <w:noProof w:val="0"/>
          <w:lang w:val="en-US"/>
        </w:rPr>
        <w:t xml:space="preserve"> type="text"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="" /&gt;</w:t>
      </w:r>
    </w:p>
    <w:p w14:paraId="370F46D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&lt;/mat-form-field&gt;</w:t>
      </w:r>
    </w:p>
    <w:p w14:paraId="601E19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&lt;/div&gt;</w:t>
      </w:r>
    </w:p>
    <w:p w14:paraId="7DC6EF7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&lt;table mat-table [</w:t>
      </w:r>
      <w:proofErr w:type="spellStart"/>
      <w:r w:rsidRPr="00EC65FB">
        <w:rPr>
          <w:noProof w:val="0"/>
          <w:lang w:val="en-US"/>
        </w:rPr>
        <w:t>dataSource</w:t>
      </w:r>
      <w:proofErr w:type="spellEnd"/>
      <w:r w:rsidRPr="00EC65FB">
        <w:rPr>
          <w:noProof w:val="0"/>
          <w:lang w:val="en-US"/>
        </w:rPr>
        <w:t>]="</w:t>
      </w:r>
      <w:proofErr w:type="spellStart"/>
      <w:proofErr w:type="gramStart"/>
      <w:r w:rsidRPr="00EC65FB">
        <w:rPr>
          <w:noProof w:val="0"/>
          <w:lang w:val="en-US"/>
        </w:rPr>
        <w:t>dictionaryWordEditFormGroup.value.definitions</w:t>
      </w:r>
      <w:proofErr w:type="spellEnd"/>
      <w:proofErr w:type="gramEnd"/>
      <w:r w:rsidRPr="00EC65FB">
        <w:rPr>
          <w:noProof w:val="0"/>
          <w:lang w:val="en-US"/>
        </w:rPr>
        <w:t>!"&gt;</w:t>
      </w:r>
    </w:p>
    <w:p w14:paraId="53DD9FB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&lt;ng-container </w:t>
      </w:r>
      <w:proofErr w:type="spellStart"/>
      <w:r w:rsidRPr="00EC65FB">
        <w:rPr>
          <w:noProof w:val="0"/>
          <w:lang w:val="en-US"/>
        </w:rPr>
        <w:t>matColumnDef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partOfSpeech</w:t>
      </w:r>
      <w:proofErr w:type="spellEnd"/>
      <w:r w:rsidRPr="00EC65FB">
        <w:rPr>
          <w:noProof w:val="0"/>
          <w:lang w:val="en-US"/>
        </w:rPr>
        <w:t>"&gt;</w:t>
      </w:r>
    </w:p>
    <w:p w14:paraId="78460B1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</w:t>
      </w:r>
      <w:proofErr w:type="spellStart"/>
      <w:r w:rsidRPr="00EC65FB">
        <w:rPr>
          <w:noProof w:val="0"/>
          <w:lang w:val="en-US"/>
        </w:rPr>
        <w:t>th</w:t>
      </w:r>
      <w:proofErr w:type="spellEnd"/>
      <w:r w:rsidRPr="00EC65FB">
        <w:rPr>
          <w:noProof w:val="0"/>
          <w:lang w:val="en-US"/>
        </w:rPr>
        <w:t xml:space="preserve"> mat-header-cell *</w:t>
      </w:r>
      <w:proofErr w:type="spellStart"/>
      <w:r w:rsidRPr="00EC65FB">
        <w:rPr>
          <w:noProof w:val="0"/>
          <w:lang w:val="en-US"/>
        </w:rPr>
        <w:t>matHeaderCellDef</w:t>
      </w:r>
      <w:proofErr w:type="spellEnd"/>
      <w:r w:rsidRPr="00EC65FB">
        <w:rPr>
          <w:noProof w:val="0"/>
          <w:lang w:val="en-US"/>
        </w:rPr>
        <w:t>&gt;</w:t>
      </w:r>
      <w:r w:rsidRPr="00184B06">
        <w:rPr>
          <w:noProof w:val="0"/>
        </w:rPr>
        <w:t>Часть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речи</w:t>
      </w:r>
      <w:r w:rsidRPr="00EC65FB">
        <w:rPr>
          <w:noProof w:val="0"/>
          <w:lang w:val="en-US"/>
        </w:rPr>
        <w:t>&lt;/</w:t>
      </w:r>
      <w:proofErr w:type="spellStart"/>
      <w:r w:rsidRPr="00EC65FB">
        <w:rPr>
          <w:noProof w:val="0"/>
          <w:lang w:val="en-US"/>
        </w:rPr>
        <w:t>th</w:t>
      </w:r>
      <w:proofErr w:type="spellEnd"/>
      <w:r w:rsidRPr="00EC65FB">
        <w:rPr>
          <w:noProof w:val="0"/>
          <w:lang w:val="en-US"/>
        </w:rPr>
        <w:t>&gt;</w:t>
      </w:r>
    </w:p>
    <w:p w14:paraId="3223A39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&lt;td mat-cell *</w:t>
      </w:r>
      <w:proofErr w:type="spellStart"/>
      <w:r w:rsidRPr="00EC65FB">
        <w:rPr>
          <w:noProof w:val="0"/>
          <w:lang w:val="en-US"/>
        </w:rPr>
        <w:t>matCellDef</w:t>
      </w:r>
      <w:proofErr w:type="spellEnd"/>
      <w:r w:rsidRPr="00EC65FB">
        <w:rPr>
          <w:noProof w:val="0"/>
          <w:lang w:val="en-US"/>
        </w:rPr>
        <w:t>="let entry"</w:t>
      </w:r>
      <w:proofErr w:type="gramStart"/>
      <w:r w:rsidRPr="00EC65FB">
        <w:rPr>
          <w:noProof w:val="0"/>
          <w:lang w:val="en-US"/>
        </w:rPr>
        <w:t>&gt;{</w:t>
      </w:r>
      <w:proofErr w:type="gramEnd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entry.partOfSpeech</w:t>
      </w:r>
      <w:proofErr w:type="spellEnd"/>
      <w:r w:rsidRPr="00EC65FB">
        <w:rPr>
          <w:noProof w:val="0"/>
          <w:lang w:val="en-US"/>
        </w:rPr>
        <w:t xml:space="preserve"> }}&lt;/td&gt;</w:t>
      </w:r>
    </w:p>
    <w:p w14:paraId="1C47504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&lt;/ng-container&gt;</w:t>
      </w:r>
    </w:p>
    <w:p w14:paraId="76DFF37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88BC1C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&lt;ng-container </w:t>
      </w:r>
      <w:proofErr w:type="spellStart"/>
      <w:r w:rsidRPr="00EC65FB">
        <w:rPr>
          <w:noProof w:val="0"/>
          <w:lang w:val="en-US"/>
        </w:rPr>
        <w:t>matColumnDef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subjectName</w:t>
      </w:r>
      <w:proofErr w:type="spellEnd"/>
      <w:r w:rsidRPr="00EC65FB">
        <w:rPr>
          <w:noProof w:val="0"/>
          <w:lang w:val="en-US"/>
        </w:rPr>
        <w:t>"&gt;</w:t>
      </w:r>
    </w:p>
    <w:p w14:paraId="74957C8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</w:t>
      </w:r>
      <w:proofErr w:type="spellStart"/>
      <w:r w:rsidRPr="00EC65FB">
        <w:rPr>
          <w:noProof w:val="0"/>
          <w:lang w:val="en-US"/>
        </w:rPr>
        <w:t>th</w:t>
      </w:r>
      <w:proofErr w:type="spellEnd"/>
      <w:r w:rsidRPr="00EC65FB">
        <w:rPr>
          <w:noProof w:val="0"/>
          <w:lang w:val="en-US"/>
        </w:rPr>
        <w:t xml:space="preserve"> mat-header-cell *</w:t>
      </w:r>
      <w:proofErr w:type="spellStart"/>
      <w:r w:rsidRPr="00EC65FB">
        <w:rPr>
          <w:noProof w:val="0"/>
          <w:lang w:val="en-US"/>
        </w:rPr>
        <w:t>matHeaderCellDef</w:t>
      </w:r>
      <w:proofErr w:type="spellEnd"/>
      <w:r w:rsidRPr="00EC65FB">
        <w:rPr>
          <w:noProof w:val="0"/>
          <w:lang w:val="en-US"/>
        </w:rPr>
        <w:t>&gt;</w:t>
      </w:r>
      <w:r w:rsidRPr="00184B06">
        <w:rPr>
          <w:noProof w:val="0"/>
        </w:rPr>
        <w:t>Область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деятельности</w:t>
      </w:r>
      <w:r w:rsidRPr="00EC65FB">
        <w:rPr>
          <w:noProof w:val="0"/>
          <w:lang w:val="en-US"/>
        </w:rPr>
        <w:t>&lt;/</w:t>
      </w:r>
      <w:proofErr w:type="spellStart"/>
      <w:r w:rsidRPr="00EC65FB">
        <w:rPr>
          <w:noProof w:val="0"/>
          <w:lang w:val="en-US"/>
        </w:rPr>
        <w:t>th</w:t>
      </w:r>
      <w:proofErr w:type="spellEnd"/>
      <w:r w:rsidRPr="00EC65FB">
        <w:rPr>
          <w:noProof w:val="0"/>
          <w:lang w:val="en-US"/>
        </w:rPr>
        <w:t>&gt;</w:t>
      </w:r>
    </w:p>
    <w:p w14:paraId="25D8333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&lt;td mat-cell *</w:t>
      </w:r>
      <w:proofErr w:type="spellStart"/>
      <w:r w:rsidRPr="00EC65FB">
        <w:rPr>
          <w:noProof w:val="0"/>
          <w:lang w:val="en-US"/>
        </w:rPr>
        <w:t>matCellDef</w:t>
      </w:r>
      <w:proofErr w:type="spellEnd"/>
      <w:r w:rsidRPr="00EC65FB">
        <w:rPr>
          <w:noProof w:val="0"/>
          <w:lang w:val="en-US"/>
        </w:rPr>
        <w:t>="let entry"</w:t>
      </w:r>
      <w:proofErr w:type="gramStart"/>
      <w:r w:rsidRPr="00EC65FB">
        <w:rPr>
          <w:noProof w:val="0"/>
          <w:lang w:val="en-US"/>
        </w:rPr>
        <w:t>&gt;{</w:t>
      </w:r>
      <w:proofErr w:type="gramEnd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entry.subjectName</w:t>
      </w:r>
      <w:proofErr w:type="spellEnd"/>
      <w:r w:rsidRPr="00EC65FB">
        <w:rPr>
          <w:noProof w:val="0"/>
          <w:lang w:val="en-US"/>
        </w:rPr>
        <w:t xml:space="preserve"> }}&lt;/td&gt;</w:t>
      </w:r>
    </w:p>
    <w:p w14:paraId="7230D6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&lt;/ng-container&gt;</w:t>
      </w:r>
    </w:p>
    <w:p w14:paraId="569A8A09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1AE667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&lt;ng-container </w:t>
      </w:r>
      <w:proofErr w:type="spellStart"/>
      <w:r w:rsidRPr="00EC65FB">
        <w:rPr>
          <w:noProof w:val="0"/>
          <w:lang w:val="en-US"/>
        </w:rPr>
        <w:t>matColumnDef</w:t>
      </w:r>
      <w:proofErr w:type="spellEnd"/>
      <w:r w:rsidRPr="00EC65FB">
        <w:rPr>
          <w:noProof w:val="0"/>
          <w:lang w:val="en-US"/>
        </w:rPr>
        <w:t>="definition"&gt;</w:t>
      </w:r>
    </w:p>
    <w:p w14:paraId="1A9EC6D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</w:t>
      </w:r>
      <w:proofErr w:type="spellStart"/>
      <w:r w:rsidRPr="00EC65FB">
        <w:rPr>
          <w:noProof w:val="0"/>
          <w:lang w:val="en-US"/>
        </w:rPr>
        <w:t>th</w:t>
      </w:r>
      <w:proofErr w:type="spellEnd"/>
      <w:r w:rsidRPr="00EC65FB">
        <w:rPr>
          <w:noProof w:val="0"/>
          <w:lang w:val="en-US"/>
        </w:rPr>
        <w:t xml:space="preserve"> mat-header-cell *</w:t>
      </w:r>
      <w:proofErr w:type="spellStart"/>
      <w:r w:rsidRPr="00EC65FB">
        <w:rPr>
          <w:noProof w:val="0"/>
          <w:lang w:val="en-US"/>
        </w:rPr>
        <w:t>matHeaderCellDef</w:t>
      </w:r>
      <w:proofErr w:type="spellEnd"/>
      <w:r w:rsidRPr="00EC65FB">
        <w:rPr>
          <w:noProof w:val="0"/>
          <w:lang w:val="en-US"/>
        </w:rPr>
        <w:t>&gt;</w:t>
      </w:r>
      <w:r w:rsidRPr="00184B06">
        <w:rPr>
          <w:noProof w:val="0"/>
        </w:rPr>
        <w:t>Определение</w:t>
      </w:r>
      <w:r w:rsidRPr="00EC65FB">
        <w:rPr>
          <w:noProof w:val="0"/>
          <w:lang w:val="en-US"/>
        </w:rPr>
        <w:t>&lt;/</w:t>
      </w:r>
      <w:proofErr w:type="spellStart"/>
      <w:r w:rsidRPr="00EC65FB">
        <w:rPr>
          <w:noProof w:val="0"/>
          <w:lang w:val="en-US"/>
        </w:rPr>
        <w:t>th</w:t>
      </w:r>
      <w:proofErr w:type="spellEnd"/>
      <w:r w:rsidRPr="00EC65FB">
        <w:rPr>
          <w:noProof w:val="0"/>
          <w:lang w:val="en-US"/>
        </w:rPr>
        <w:t>&gt;</w:t>
      </w:r>
    </w:p>
    <w:p w14:paraId="583F02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&lt;td mat-cell *</w:t>
      </w:r>
      <w:proofErr w:type="spellStart"/>
      <w:r w:rsidRPr="00EC65FB">
        <w:rPr>
          <w:noProof w:val="0"/>
          <w:lang w:val="en-US"/>
        </w:rPr>
        <w:t>matCellDef</w:t>
      </w:r>
      <w:proofErr w:type="spellEnd"/>
      <w:r w:rsidRPr="00EC65FB">
        <w:rPr>
          <w:noProof w:val="0"/>
          <w:lang w:val="en-US"/>
        </w:rPr>
        <w:t>="let entry"</w:t>
      </w:r>
      <w:proofErr w:type="gramStart"/>
      <w:r w:rsidRPr="00EC65FB">
        <w:rPr>
          <w:noProof w:val="0"/>
          <w:lang w:val="en-US"/>
        </w:rPr>
        <w:t>&gt;{</w:t>
      </w:r>
      <w:proofErr w:type="gramEnd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entry.definition</w:t>
      </w:r>
      <w:proofErr w:type="spellEnd"/>
      <w:r w:rsidRPr="00EC65FB">
        <w:rPr>
          <w:noProof w:val="0"/>
          <w:lang w:val="en-US"/>
        </w:rPr>
        <w:t xml:space="preserve"> }}&lt;/td&gt;</w:t>
      </w:r>
    </w:p>
    <w:p w14:paraId="044F8B3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&lt;/ng-container&gt;</w:t>
      </w:r>
    </w:p>
    <w:p w14:paraId="7A9BB47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266EEA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&lt;tr mat-header-row *</w:t>
      </w:r>
      <w:proofErr w:type="spellStart"/>
      <w:r w:rsidRPr="00EC65FB">
        <w:rPr>
          <w:noProof w:val="0"/>
          <w:lang w:val="en-US"/>
        </w:rPr>
        <w:t>matHeaderRowDef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displayedColumns</w:t>
      </w:r>
      <w:proofErr w:type="spellEnd"/>
      <w:r w:rsidRPr="00EC65FB">
        <w:rPr>
          <w:noProof w:val="0"/>
          <w:lang w:val="en-US"/>
        </w:rPr>
        <w:t>"&gt;&lt;/tr&gt;</w:t>
      </w:r>
    </w:p>
    <w:p w14:paraId="01DE6A2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&lt;tr mat-row *</w:t>
      </w:r>
      <w:proofErr w:type="spellStart"/>
      <w:r w:rsidRPr="00EC65FB">
        <w:rPr>
          <w:noProof w:val="0"/>
          <w:lang w:val="en-US"/>
        </w:rPr>
        <w:t>matRowDef</w:t>
      </w:r>
      <w:proofErr w:type="spellEnd"/>
      <w:r w:rsidRPr="00EC65FB">
        <w:rPr>
          <w:noProof w:val="0"/>
          <w:lang w:val="en-US"/>
        </w:rPr>
        <w:t xml:space="preserve">="let row; columns: </w:t>
      </w:r>
      <w:proofErr w:type="spellStart"/>
      <w:r w:rsidRPr="00EC65FB">
        <w:rPr>
          <w:noProof w:val="0"/>
          <w:lang w:val="en-US"/>
        </w:rPr>
        <w:t>displayedColumns</w:t>
      </w:r>
      <w:proofErr w:type="spellEnd"/>
      <w:r w:rsidRPr="00EC65FB">
        <w:rPr>
          <w:noProof w:val="0"/>
          <w:lang w:val="en-US"/>
        </w:rPr>
        <w:t>;"&gt;&lt;/tr&gt;</w:t>
      </w:r>
    </w:p>
    <w:p w14:paraId="4C9AA9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&lt;/table&gt;</w:t>
      </w:r>
    </w:p>
    <w:p w14:paraId="6452D2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585AA8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mat-dialog-actions&gt;</w:t>
      </w:r>
    </w:p>
    <w:p w14:paraId="28F61FC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 mat-flat-button</w:t>
      </w:r>
    </w:p>
    <w:p w14:paraId="052EF94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color="primary"</w:t>
      </w:r>
    </w:p>
    <w:p w14:paraId="761DF1A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(click)="</w:t>
      </w:r>
      <w:proofErr w:type="gramStart"/>
      <w:r w:rsidRPr="00EC65FB">
        <w:rPr>
          <w:noProof w:val="0"/>
          <w:lang w:val="en-US"/>
        </w:rPr>
        <w:t>save(</w:t>
      </w:r>
      <w:proofErr w:type="gramEnd"/>
      <w:r w:rsidRPr="00EC65FB">
        <w:rPr>
          <w:noProof w:val="0"/>
          <w:lang w:val="en-US"/>
        </w:rPr>
        <w:t>)"&gt;</w:t>
      </w:r>
    </w:p>
    <w:p w14:paraId="75CCA4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r w:rsidRPr="00184B06">
        <w:rPr>
          <w:noProof w:val="0"/>
        </w:rPr>
        <w:t>Сохранить</w:t>
      </w:r>
    </w:p>
    <w:p w14:paraId="46C447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&lt;/button&gt;</w:t>
      </w:r>
    </w:p>
    <w:p w14:paraId="72FA561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 mat-flat-button</w:t>
      </w:r>
    </w:p>
    <w:p w14:paraId="08C4EC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color="warn"</w:t>
      </w:r>
    </w:p>
    <w:p w14:paraId="05C1E1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(click)="</w:t>
      </w:r>
      <w:proofErr w:type="gramStart"/>
      <w:r w:rsidRPr="00EC65FB">
        <w:rPr>
          <w:noProof w:val="0"/>
          <w:lang w:val="en-US"/>
        </w:rPr>
        <w:t>close(</w:t>
      </w:r>
      <w:proofErr w:type="gramEnd"/>
      <w:r w:rsidRPr="00EC65FB">
        <w:rPr>
          <w:noProof w:val="0"/>
          <w:lang w:val="en-US"/>
        </w:rPr>
        <w:t>)"&gt;</w:t>
      </w:r>
    </w:p>
    <w:p w14:paraId="79ECBFA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r w:rsidRPr="00184B06">
        <w:rPr>
          <w:noProof w:val="0"/>
        </w:rPr>
        <w:t>Отмена</w:t>
      </w:r>
    </w:p>
    <w:p w14:paraId="0A8064F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&lt;/button&gt;</w:t>
      </w:r>
    </w:p>
    <w:p w14:paraId="6E830CD0" w14:textId="12C72175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348F6C1E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dictionary-word-edit-</w:t>
      </w:r>
      <w:proofErr w:type="spellStart"/>
      <w:proofErr w:type="gramStart"/>
      <w:r w:rsidRPr="00EC65FB">
        <w:rPr>
          <w:noProof w:val="0"/>
          <w:lang w:val="en-US"/>
        </w:rPr>
        <w:t>dialog.component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71186BD1" w14:textId="4F40B263" w:rsidR="00197A74" w:rsidRPr="00EC65FB" w:rsidRDefault="00197A74" w:rsidP="00197A74">
      <w:pPr>
        <w:pStyle w:val="af7"/>
        <w:rPr>
          <w:noProof w:val="0"/>
          <w:lang w:val="en-US"/>
        </w:rPr>
      </w:pPr>
      <w:r w:rsidRPr="00184B06">
        <w:rPr>
          <w:rFonts w:ascii="Tahoma" w:hAnsi="Tahoma" w:cs="Tahoma"/>
          <w:noProof w:val="0"/>
        </w:rPr>
        <w:t>﻿</w:t>
      </w:r>
      <w:r w:rsidRPr="00EC65FB">
        <w:rPr>
          <w:noProof w:val="0"/>
          <w:lang w:val="en-US"/>
        </w:rPr>
        <w:t xml:space="preserve">interface 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 xml:space="preserve"> {</w:t>
      </w:r>
    </w:p>
    <w:p w14:paraId="50ED21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wordEntry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;</w:t>
      </w:r>
    </w:p>
    <w:p w14:paraId="34212C2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mode?:</w:t>
      </w:r>
      <w:proofErr w:type="gramEnd"/>
      <w:r w:rsidRPr="00EC65FB">
        <w:rPr>
          <w:noProof w:val="0"/>
          <w:lang w:val="en-US"/>
        </w:rPr>
        <w:t xml:space="preserve"> 'create' | 'update';</w:t>
      </w:r>
    </w:p>
    <w:p w14:paraId="77A7ABD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7677F82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377A7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5068FB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'app-dictionary-word-edit-dialog',</w:t>
      </w:r>
    </w:p>
    <w:p w14:paraId="668D107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4CBD8A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1E7873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MatDialogContent</w:t>
      </w:r>
      <w:proofErr w:type="spellEnd"/>
      <w:r w:rsidRPr="00EC65FB">
        <w:rPr>
          <w:noProof w:val="0"/>
          <w:lang w:val="en-US"/>
        </w:rPr>
        <w:t>,</w:t>
      </w:r>
    </w:p>
    <w:p w14:paraId="0DF0E54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MatDialogTitle</w:t>
      </w:r>
      <w:proofErr w:type="spellEnd"/>
      <w:r w:rsidRPr="00EC65FB">
        <w:rPr>
          <w:noProof w:val="0"/>
          <w:lang w:val="en-US"/>
        </w:rPr>
        <w:t>,</w:t>
      </w:r>
    </w:p>
    <w:p w14:paraId="6D98B5F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MatFormField</w:t>
      </w:r>
      <w:proofErr w:type="spellEnd"/>
      <w:r w:rsidRPr="00EC65FB">
        <w:rPr>
          <w:noProof w:val="0"/>
          <w:lang w:val="en-US"/>
        </w:rPr>
        <w:t>,</w:t>
      </w:r>
    </w:p>
    <w:p w14:paraId="168A01D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MatInputModule</w:t>
      </w:r>
      <w:proofErr w:type="spellEnd"/>
      <w:r w:rsidRPr="00EC65FB">
        <w:rPr>
          <w:noProof w:val="0"/>
          <w:lang w:val="en-US"/>
        </w:rPr>
        <w:t>,</w:t>
      </w:r>
    </w:p>
    <w:p w14:paraId="4775CD5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MatLabel</w:t>
      </w:r>
      <w:proofErr w:type="spellEnd"/>
      <w:r w:rsidRPr="00EC65FB">
        <w:rPr>
          <w:noProof w:val="0"/>
          <w:lang w:val="en-US"/>
        </w:rPr>
        <w:t>,</w:t>
      </w:r>
    </w:p>
    <w:p w14:paraId="0D53E8A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ReactiveFormsModule</w:t>
      </w:r>
      <w:proofErr w:type="spellEnd"/>
      <w:r w:rsidRPr="00EC65FB">
        <w:rPr>
          <w:noProof w:val="0"/>
          <w:lang w:val="en-US"/>
        </w:rPr>
        <w:t>,</w:t>
      </w:r>
    </w:p>
    <w:p w14:paraId="6710811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r w:rsidRPr="00EC65FB">
        <w:rPr>
          <w:noProof w:val="0"/>
          <w:lang w:val="en-US"/>
        </w:rPr>
        <w:t>,</w:t>
      </w:r>
    </w:p>
    <w:p w14:paraId="7F3635C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MatListModule</w:t>
      </w:r>
      <w:proofErr w:type="spellEnd"/>
      <w:r w:rsidRPr="00EC65FB">
        <w:rPr>
          <w:noProof w:val="0"/>
          <w:lang w:val="en-US"/>
        </w:rPr>
        <w:t>,</w:t>
      </w:r>
    </w:p>
    <w:p w14:paraId="5DBB45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MatDialogActions</w:t>
      </w:r>
      <w:proofErr w:type="spellEnd"/>
      <w:r w:rsidRPr="00EC65FB">
        <w:rPr>
          <w:noProof w:val="0"/>
          <w:lang w:val="en-US"/>
        </w:rPr>
        <w:t>,</w:t>
      </w:r>
    </w:p>
    <w:p w14:paraId="745AB13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MatTableModule</w:t>
      </w:r>
      <w:proofErr w:type="spellEnd"/>
      <w:r w:rsidRPr="00EC65FB">
        <w:rPr>
          <w:noProof w:val="0"/>
          <w:lang w:val="en-US"/>
        </w:rPr>
        <w:t>,</w:t>
      </w:r>
    </w:p>
    <w:p w14:paraId="564E20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0E3C7A6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'./dictionary-word-edit-dialog.component.html',</w:t>
      </w:r>
    </w:p>
    <w:p w14:paraId="4130D3D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'./dictionary-word-edit-</w:t>
      </w:r>
      <w:proofErr w:type="spellStart"/>
      <w:r w:rsidRPr="00EC65FB">
        <w:rPr>
          <w:noProof w:val="0"/>
          <w:lang w:val="en-US"/>
        </w:rPr>
        <w:t>dialog.component.scss</w:t>
      </w:r>
      <w:proofErr w:type="spellEnd"/>
      <w:r w:rsidRPr="00EC65FB">
        <w:rPr>
          <w:noProof w:val="0"/>
          <w:lang w:val="en-US"/>
        </w:rPr>
        <w:t>',</w:t>
      </w:r>
    </w:p>
    <w:p w14:paraId="093B430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4186792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5EE25C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DictionaryWordEditDialogComponent</w:t>
      </w:r>
      <w:proofErr w:type="spellEnd"/>
      <w:r w:rsidRPr="00EC65FB">
        <w:rPr>
          <w:noProof w:val="0"/>
          <w:lang w:val="en-US"/>
        </w:rPr>
        <w:t xml:space="preserve"> implements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2D15C92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7D37B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CREATION_DIALOG_TITLE = '</w:t>
      </w:r>
      <w:r w:rsidRPr="00184B06">
        <w:rPr>
          <w:noProof w:val="0"/>
        </w:rPr>
        <w:t>Добавление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слова</w:t>
      </w:r>
      <w:r w:rsidRPr="00EC65FB">
        <w:rPr>
          <w:noProof w:val="0"/>
          <w:lang w:val="en-US"/>
        </w:rPr>
        <w:t>';</w:t>
      </w:r>
    </w:p>
    <w:p w14:paraId="473486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EDIT_DIALOG_TITLE = '</w:t>
      </w:r>
      <w:r w:rsidRPr="00184B06">
        <w:rPr>
          <w:noProof w:val="0"/>
        </w:rPr>
        <w:t>Обновление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определения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слова</w:t>
      </w:r>
      <w:r w:rsidRPr="00EC65FB">
        <w:rPr>
          <w:noProof w:val="0"/>
          <w:lang w:val="en-US"/>
        </w:rPr>
        <w:t>';</w:t>
      </w:r>
    </w:p>
    <w:p w14:paraId="451144C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287D2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displayedColumns</w:t>
      </w:r>
      <w:proofErr w:type="spellEnd"/>
      <w:r w:rsidRPr="00EC65FB">
        <w:rPr>
          <w:noProof w:val="0"/>
          <w:lang w:val="en-US"/>
        </w:rPr>
        <w:t xml:space="preserve"> = ['</w:t>
      </w:r>
      <w:proofErr w:type="spellStart"/>
      <w:r w:rsidRPr="00EC65FB">
        <w:rPr>
          <w:noProof w:val="0"/>
          <w:lang w:val="en-US"/>
        </w:rPr>
        <w:t>partOfSpeech</w:t>
      </w:r>
      <w:proofErr w:type="spellEnd"/>
      <w:r w:rsidRPr="00EC65FB">
        <w:rPr>
          <w:noProof w:val="0"/>
          <w:lang w:val="en-US"/>
        </w:rPr>
        <w:t>', '</w:t>
      </w:r>
      <w:proofErr w:type="spellStart"/>
      <w:r w:rsidRPr="00EC65FB">
        <w:rPr>
          <w:noProof w:val="0"/>
          <w:lang w:val="en-US"/>
        </w:rPr>
        <w:t>subjectName</w:t>
      </w:r>
      <w:proofErr w:type="spellEnd"/>
      <w:r w:rsidRPr="00EC65FB">
        <w:rPr>
          <w:noProof w:val="0"/>
          <w:lang w:val="en-US"/>
        </w:rPr>
        <w:t>', 'definition'];</w:t>
      </w:r>
    </w:p>
    <w:p w14:paraId="6F9B5ED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isEditMode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&gt;(false);</w:t>
      </w:r>
    </w:p>
    <w:p w14:paraId="36921E8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dialogTitle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computed(</w:t>
      </w:r>
      <w:proofErr w:type="gramEnd"/>
      <w:r w:rsidRPr="00EC65FB">
        <w:rPr>
          <w:noProof w:val="0"/>
          <w:lang w:val="en-US"/>
        </w:rPr>
        <w:t>() =&gt; {</w:t>
      </w:r>
    </w:p>
    <w:p w14:paraId="1EAA9C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spellStart"/>
      <w:proofErr w:type="gramStart"/>
      <w:r w:rsidRPr="00EC65FB">
        <w:rPr>
          <w:noProof w:val="0"/>
          <w:lang w:val="en-US"/>
        </w:rPr>
        <w:t>this.isEditMode</w:t>
      </w:r>
      <w:proofErr w:type="spellEnd"/>
      <w:proofErr w:type="gramEnd"/>
      <w:r w:rsidRPr="00EC65FB">
        <w:rPr>
          <w:noProof w:val="0"/>
          <w:lang w:val="en-US"/>
        </w:rPr>
        <w:t xml:space="preserve">() ? </w:t>
      </w:r>
      <w:proofErr w:type="spellStart"/>
      <w:r w:rsidRPr="00EC65FB">
        <w:rPr>
          <w:noProof w:val="0"/>
          <w:lang w:val="en-US"/>
        </w:rPr>
        <w:t>this.EDIT_DIALOG_TITLE</w:t>
      </w:r>
      <w:proofErr w:type="spellEnd"/>
      <w:r w:rsidRPr="00EC65FB">
        <w:rPr>
          <w:noProof w:val="0"/>
          <w:lang w:val="en-US"/>
        </w:rPr>
        <w:t xml:space="preserve"> : </w:t>
      </w:r>
      <w:proofErr w:type="spellStart"/>
      <w:r w:rsidRPr="00EC65FB">
        <w:rPr>
          <w:noProof w:val="0"/>
          <w:lang w:val="en-US"/>
        </w:rPr>
        <w:t>this.CREATION_DIALOG_TITLE</w:t>
      </w:r>
      <w:proofErr w:type="spellEnd"/>
      <w:r w:rsidRPr="00EC65FB">
        <w:rPr>
          <w:noProof w:val="0"/>
          <w:lang w:val="en-US"/>
        </w:rPr>
        <w:t>;</w:t>
      </w:r>
    </w:p>
    <w:p w14:paraId="123FEAF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39252E9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279272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dictionaryWordEditFormGroup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fb.group</w:t>
      </w:r>
      <w:proofErr w:type="spellEnd"/>
      <w:r w:rsidRPr="00EC65FB">
        <w:rPr>
          <w:noProof w:val="0"/>
          <w:lang w:val="en-US"/>
        </w:rPr>
        <w:t>({</w:t>
      </w:r>
    </w:p>
    <w:p w14:paraId="5CE0DE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transcription: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null&gt;(null),</w:t>
      </w:r>
    </w:p>
    <w:p w14:paraId="39CEAA8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languageCode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null&gt;(null),</w:t>
      </w:r>
    </w:p>
    <w:p w14:paraId="4870755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definitions: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fb.nonNullable.control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WordDefinitionDto</w:t>
      </w:r>
      <w:proofErr w:type="spellEnd"/>
      <w:r w:rsidRPr="00EC65FB">
        <w:rPr>
          <w:noProof w:val="0"/>
          <w:lang w:val="en-US"/>
        </w:rPr>
        <w:t>[]&gt;([]),</w:t>
      </w:r>
    </w:p>
    <w:p w14:paraId="1D51D6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679190A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668160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definitionFormGroup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fb.group</w:t>
      </w:r>
      <w:proofErr w:type="spellEnd"/>
      <w:r w:rsidRPr="00EC65FB">
        <w:rPr>
          <w:noProof w:val="0"/>
          <w:lang w:val="en-US"/>
        </w:rPr>
        <w:t>({</w:t>
      </w:r>
    </w:p>
    <w:p w14:paraId="722150C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partOfSpeech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null&gt;(null, [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]),</w:t>
      </w:r>
    </w:p>
    <w:p w14:paraId="032494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subjectName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null&gt;(null),</w:t>
      </w:r>
    </w:p>
    <w:p w14:paraId="2D505B3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definition: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null&gt;(null, [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]),</w:t>
      </w:r>
    </w:p>
    <w:p w14:paraId="7EC812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5C69F2C9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793F6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325E41F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</w:t>
      </w:r>
      <w:proofErr w:type="gramStart"/>
      <w:r w:rsidRPr="00EC65FB">
        <w:rPr>
          <w:noProof w:val="0"/>
          <w:lang w:val="en-US"/>
        </w:rPr>
        <w:t>Inject(</w:t>
      </w:r>
      <w:proofErr w:type="gramEnd"/>
      <w:r w:rsidRPr="00EC65FB">
        <w:rPr>
          <w:noProof w:val="0"/>
          <w:lang w:val="en-US"/>
        </w:rPr>
        <w:t xml:space="preserve">MAT_DIALOG_DATA)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>,</w:t>
      </w:r>
    </w:p>
    <w:p w14:paraId="6515A3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MatDialogRef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DictionaryWordEditDialogComponent</w:t>
      </w:r>
      <w:proofErr w:type="spellEnd"/>
      <w:r w:rsidRPr="00EC65FB">
        <w:rPr>
          <w:noProof w:val="0"/>
          <w:lang w:val="en-US"/>
        </w:rPr>
        <w:t>&gt;,</w:t>
      </w:r>
    </w:p>
    <w:p w14:paraId="0A21FE9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_fb: </w:t>
      </w:r>
      <w:proofErr w:type="spellStart"/>
      <w:r w:rsidRPr="00EC65FB">
        <w:rPr>
          <w:noProof w:val="0"/>
          <w:lang w:val="en-US"/>
        </w:rPr>
        <w:t>FormBuilder</w:t>
      </w:r>
      <w:proofErr w:type="spellEnd"/>
      <w:r w:rsidRPr="00EC65FB">
        <w:rPr>
          <w:noProof w:val="0"/>
          <w:lang w:val="en-US"/>
        </w:rPr>
        <w:t>,</w:t>
      </w:r>
    </w:p>
    <w:p w14:paraId="5531C43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71427E5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this.initForm</w:t>
      </w:r>
      <w:proofErr w:type="spellEnd"/>
      <w:proofErr w:type="gramEnd"/>
      <w:r w:rsidRPr="00EC65FB">
        <w:rPr>
          <w:noProof w:val="0"/>
          <w:lang w:val="en-US"/>
        </w:rPr>
        <w:t>();</w:t>
      </w:r>
    </w:p>
    <w:p w14:paraId="1EF617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1FF4D8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A4E54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ngOnInit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49FCCF9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this.isEditMode.set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this._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>?.mode === 'update');</w:t>
      </w:r>
    </w:p>
    <w:p w14:paraId="02B4E0E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0239F0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197DA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initForm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59B7C1A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wordEntry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dialogData.wordEntry</w:t>
      </w:r>
      <w:proofErr w:type="spellEnd"/>
      <w:r w:rsidRPr="00EC65FB">
        <w:rPr>
          <w:noProof w:val="0"/>
          <w:lang w:val="en-US"/>
        </w:rPr>
        <w:t>;</w:t>
      </w:r>
    </w:p>
    <w:p w14:paraId="798CAC3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this.dictionaryWordEditFormGroup.patchValue</w:t>
      </w:r>
      <w:proofErr w:type="spellEnd"/>
      <w:proofErr w:type="gramEnd"/>
      <w:r w:rsidRPr="00EC65FB">
        <w:rPr>
          <w:noProof w:val="0"/>
          <w:lang w:val="en-US"/>
        </w:rPr>
        <w:t>({</w:t>
      </w:r>
    </w:p>
    <w:p w14:paraId="24B7623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transcription: </w:t>
      </w:r>
      <w:proofErr w:type="spellStart"/>
      <w:r w:rsidRPr="00EC65FB">
        <w:rPr>
          <w:noProof w:val="0"/>
          <w:lang w:val="en-US"/>
        </w:rPr>
        <w:t>wordEntry.transcription</w:t>
      </w:r>
      <w:proofErr w:type="spellEnd"/>
      <w:r w:rsidRPr="00EC65FB">
        <w:rPr>
          <w:noProof w:val="0"/>
          <w:lang w:val="en-US"/>
        </w:rPr>
        <w:t>,</w:t>
      </w:r>
    </w:p>
    <w:p w14:paraId="2A3FC6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languageCode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wordEntry.languageCode</w:t>
      </w:r>
      <w:proofErr w:type="spellEnd"/>
      <w:r w:rsidRPr="00EC65FB">
        <w:rPr>
          <w:noProof w:val="0"/>
          <w:lang w:val="en-US"/>
        </w:rPr>
        <w:t>,</w:t>
      </w:r>
    </w:p>
    <w:p w14:paraId="6BB4B30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definitions: </w:t>
      </w:r>
      <w:proofErr w:type="spellStart"/>
      <w:r w:rsidRPr="00EC65FB">
        <w:rPr>
          <w:noProof w:val="0"/>
          <w:lang w:val="en-US"/>
        </w:rPr>
        <w:t>wordEntry.definitions</w:t>
      </w:r>
      <w:proofErr w:type="spellEnd"/>
      <w:r w:rsidRPr="00EC65FB">
        <w:rPr>
          <w:noProof w:val="0"/>
          <w:lang w:val="en-US"/>
        </w:rPr>
        <w:t>,</w:t>
      </w:r>
    </w:p>
    <w:p w14:paraId="0E4432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});</w:t>
      </w:r>
    </w:p>
    <w:p w14:paraId="694CDD2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4CCB99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CF8DE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save(</w:t>
      </w:r>
      <w:proofErr w:type="gramEnd"/>
      <w:r w:rsidRPr="00EC65FB">
        <w:rPr>
          <w:noProof w:val="0"/>
          <w:lang w:val="en-US"/>
        </w:rPr>
        <w:t>): void {</w:t>
      </w:r>
    </w:p>
    <w:p w14:paraId="727500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();</w:t>
      </w:r>
    </w:p>
    <w:p w14:paraId="0DB031A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B6C984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01A84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close(</w:t>
      </w:r>
      <w:proofErr w:type="gramEnd"/>
      <w:r w:rsidRPr="00EC65FB">
        <w:rPr>
          <w:noProof w:val="0"/>
          <w:lang w:val="en-US"/>
        </w:rPr>
        <w:t>): void {</w:t>
      </w:r>
    </w:p>
    <w:p w14:paraId="24564E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();</w:t>
      </w:r>
    </w:p>
    <w:p w14:paraId="1E0E00E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A45828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B235E73" w14:textId="749F216A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46EB3FAA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text-sum-dialog.component.html:</w:t>
      </w:r>
    </w:p>
    <w:p w14:paraId="49F6272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 xml:space="preserve"> </w:t>
      </w:r>
      <w:proofErr w:type="spellStart"/>
      <w:r w:rsidRPr="00184B06">
        <w:rPr>
          <w:noProof w:val="0"/>
        </w:rPr>
        <w:t>mat-dialog-</w:t>
      </w:r>
      <w:proofErr w:type="gram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>&gt;Результат</w:t>
      </w:r>
      <w:proofErr w:type="gramEnd"/>
      <w:r w:rsidRPr="00184B06">
        <w:rPr>
          <w:noProof w:val="0"/>
        </w:rPr>
        <w:t xml:space="preserve"> обобщения текста&lt;/</w:t>
      </w:r>
      <w:proofErr w:type="spellStart"/>
      <w:r w:rsidRPr="00184B06">
        <w:rPr>
          <w:noProof w:val="0"/>
        </w:rPr>
        <w:t>span</w:t>
      </w:r>
      <w:proofErr w:type="spellEnd"/>
      <w:r w:rsidRPr="00184B06">
        <w:rPr>
          <w:noProof w:val="0"/>
        </w:rPr>
        <w:t>&gt;</w:t>
      </w:r>
    </w:p>
    <w:p w14:paraId="034937E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mat-dialog-content&gt;</w:t>
      </w:r>
    </w:p>
    <w:p w14:paraId="2AF22A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&lt;span [</w:t>
      </w:r>
      <w:proofErr w:type="spellStart"/>
      <w:r w:rsidRPr="00EC65FB">
        <w:rPr>
          <w:noProof w:val="0"/>
          <w:lang w:val="en-US"/>
        </w:rPr>
        <w:t>innerText</w:t>
      </w:r>
      <w:proofErr w:type="spell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summarizedText</w:t>
      </w:r>
      <w:proofErr w:type="spellEnd"/>
      <w:r w:rsidRPr="00EC65FB">
        <w:rPr>
          <w:noProof w:val="0"/>
          <w:lang w:val="en-US"/>
        </w:rPr>
        <w:t>()"&gt;&lt;/span&gt;</w:t>
      </w:r>
    </w:p>
    <w:p w14:paraId="27564AD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&lt;app-loading-spinner-overlay [loading]="loading()"&gt;&lt;/app-loading-spinner-overlay&gt;</w:t>
      </w:r>
    </w:p>
    <w:p w14:paraId="348139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5C8B7E3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class="dialog-actions" mat-dialog-actions&gt;</w:t>
      </w:r>
    </w:p>
    <w:p w14:paraId="6E7609C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 xml:space="preserve">&gt;Обобщение текста выполнена моделью </w:t>
      </w:r>
      <w:proofErr w:type="spellStart"/>
      <w:r w:rsidRPr="00184B06">
        <w:rPr>
          <w:noProof w:val="0"/>
        </w:rPr>
        <w:t>нейроной</w:t>
      </w:r>
      <w:proofErr w:type="spellEnd"/>
      <w:r w:rsidRPr="00184B06">
        <w:rPr>
          <w:noProof w:val="0"/>
        </w:rPr>
        <w:t xml:space="preserve"> сети от Яндекса. Текст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может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содержать</w:t>
      </w:r>
      <w:r w:rsidRPr="00EC65FB">
        <w:rPr>
          <w:noProof w:val="0"/>
          <w:lang w:val="en-US"/>
        </w:rPr>
        <w:t xml:space="preserve"> </w:t>
      </w:r>
      <w:proofErr w:type="gramStart"/>
      <w:r w:rsidRPr="00184B06">
        <w:rPr>
          <w:noProof w:val="0"/>
        </w:rPr>
        <w:t>неточности</w:t>
      </w:r>
      <w:r w:rsidRPr="00EC65FB">
        <w:rPr>
          <w:noProof w:val="0"/>
          <w:lang w:val="en-US"/>
        </w:rPr>
        <w:t>.&lt;</w:t>
      </w:r>
      <w:proofErr w:type="gramEnd"/>
      <w:r w:rsidRPr="00EC65FB">
        <w:rPr>
          <w:noProof w:val="0"/>
          <w:lang w:val="en-US"/>
        </w:rPr>
        <w:t>/div&gt;</w:t>
      </w:r>
    </w:p>
    <w:p w14:paraId="4162E7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&lt;div class="spacer"&gt;&lt;/div&gt;</w:t>
      </w:r>
    </w:p>
    <w:p w14:paraId="0A468EA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 mat-flat-button color="warn" (click)="</w:t>
      </w:r>
      <w:proofErr w:type="gramStart"/>
      <w:r w:rsidRPr="00EC65FB">
        <w:rPr>
          <w:noProof w:val="0"/>
          <w:lang w:val="en-US"/>
        </w:rPr>
        <w:t>close(</w:t>
      </w:r>
      <w:proofErr w:type="gramEnd"/>
      <w:r w:rsidRPr="00EC65FB">
        <w:rPr>
          <w:noProof w:val="0"/>
          <w:lang w:val="en-US"/>
        </w:rPr>
        <w:t>)"&gt;</w:t>
      </w:r>
    </w:p>
    <w:p w14:paraId="4FDB679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r w:rsidRPr="00184B06">
        <w:rPr>
          <w:noProof w:val="0"/>
        </w:rPr>
        <w:t>Закрыть</w:t>
      </w:r>
    </w:p>
    <w:p w14:paraId="2F2224A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&lt;/button&gt;</w:t>
      </w:r>
    </w:p>
    <w:p w14:paraId="4BE442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17B7807B" w14:textId="442656F4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text-sum-</w:t>
      </w:r>
      <w:proofErr w:type="spellStart"/>
      <w:proofErr w:type="gramStart"/>
      <w:r w:rsidRPr="00EC65FB">
        <w:rPr>
          <w:noProof w:val="0"/>
          <w:lang w:val="en-US"/>
        </w:rPr>
        <w:t>dialog.component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75C89F2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interface 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 xml:space="preserve"> {</w:t>
      </w:r>
    </w:p>
    <w:p w14:paraId="2C8ED5B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inputText</w:t>
      </w:r>
      <w:proofErr w:type="spellEnd"/>
      <w:r w:rsidRPr="00EC65FB">
        <w:rPr>
          <w:noProof w:val="0"/>
          <w:lang w:val="en-US"/>
        </w:rPr>
        <w:t>: string;</w:t>
      </w:r>
    </w:p>
    <w:p w14:paraId="7EAA989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71ACA60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76A5E5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16B21C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'app-text-sum-dialog',</w:t>
      </w:r>
    </w:p>
    <w:p w14:paraId="4A0C8A7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5E28ACF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  <w:proofErr w:type="spellStart"/>
      <w:r w:rsidRPr="00EC65FB">
        <w:rPr>
          <w:noProof w:val="0"/>
          <w:lang w:val="en-US"/>
        </w:rPr>
        <w:t>MatDialogModule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MatButtonModule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MatSnackBarModule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LoadingSpinnerOverlayComponent</w:t>
      </w:r>
      <w:proofErr w:type="spellEnd"/>
      <w:r w:rsidRPr="00EC65FB">
        <w:rPr>
          <w:noProof w:val="0"/>
          <w:lang w:val="en-US"/>
        </w:rPr>
        <w:t>],</w:t>
      </w:r>
    </w:p>
    <w:p w14:paraId="597FEF8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'./text-sum-dialog.component.html',</w:t>
      </w:r>
    </w:p>
    <w:p w14:paraId="1C159EB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'./text-sum-</w:t>
      </w:r>
      <w:proofErr w:type="spellStart"/>
      <w:r w:rsidRPr="00EC65FB">
        <w:rPr>
          <w:noProof w:val="0"/>
          <w:lang w:val="en-US"/>
        </w:rPr>
        <w:t>dialog.component.scss</w:t>
      </w:r>
      <w:proofErr w:type="spellEnd"/>
      <w:r w:rsidRPr="00EC65FB">
        <w:rPr>
          <w:noProof w:val="0"/>
          <w:lang w:val="en-US"/>
        </w:rPr>
        <w:t>',</w:t>
      </w:r>
    </w:p>
    <w:p w14:paraId="04765F3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4C2FBC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5E60C1C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TextSumDialogComponent</w:t>
      </w:r>
      <w:proofErr w:type="spellEnd"/>
      <w:r w:rsidRPr="00EC65FB">
        <w:rPr>
          <w:noProof w:val="0"/>
          <w:lang w:val="en-US"/>
        </w:rPr>
        <w:t xml:space="preserve"> implements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40F6488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34A4C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loading = signal&lt;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&gt;(false);</w:t>
      </w:r>
    </w:p>
    <w:p w14:paraId="1476C63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summarizedText</w:t>
      </w:r>
      <w:proofErr w:type="spellEnd"/>
      <w:r w:rsidRPr="00EC65FB">
        <w:rPr>
          <w:noProof w:val="0"/>
          <w:lang w:val="en-US"/>
        </w:rPr>
        <w:t xml:space="preserve"> = signal&lt;string | null&gt;(null);</w:t>
      </w:r>
    </w:p>
    <w:p w14:paraId="2B9E1D5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BD78C4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472CA60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</w:t>
      </w:r>
      <w:proofErr w:type="gramStart"/>
      <w:r w:rsidRPr="00EC65FB">
        <w:rPr>
          <w:noProof w:val="0"/>
          <w:lang w:val="en-US"/>
        </w:rPr>
        <w:t>Inject(</w:t>
      </w:r>
      <w:proofErr w:type="gramEnd"/>
      <w:r w:rsidRPr="00EC65FB">
        <w:rPr>
          <w:noProof w:val="0"/>
          <w:lang w:val="en-US"/>
        </w:rPr>
        <w:t xml:space="preserve">MAT_DIALOG_DATA) public 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DialogData</w:t>
      </w:r>
      <w:proofErr w:type="spellEnd"/>
      <w:r w:rsidRPr="00EC65FB">
        <w:rPr>
          <w:noProof w:val="0"/>
          <w:lang w:val="en-US"/>
        </w:rPr>
        <w:t>,</w:t>
      </w:r>
    </w:p>
    <w:p w14:paraId="16EA43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MatDialogRef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TextSumDialogComponent</w:t>
      </w:r>
      <w:proofErr w:type="spellEnd"/>
      <w:r w:rsidRPr="00EC65FB">
        <w:rPr>
          <w:noProof w:val="0"/>
          <w:lang w:val="en-US"/>
        </w:rPr>
        <w:t>&gt;,</w:t>
      </w:r>
    </w:p>
    <w:p w14:paraId="3432CA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textProcessingService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TextProcessingService</w:t>
      </w:r>
      <w:proofErr w:type="spellEnd"/>
      <w:r w:rsidRPr="00EC65FB">
        <w:rPr>
          <w:noProof w:val="0"/>
          <w:lang w:val="en-US"/>
        </w:rPr>
        <w:t>,</w:t>
      </w:r>
    </w:p>
    <w:p w14:paraId="1B9E69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snackBar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MatSnackBar</w:t>
      </w:r>
      <w:proofErr w:type="spellEnd"/>
      <w:r w:rsidRPr="00EC65FB">
        <w:rPr>
          <w:noProof w:val="0"/>
          <w:lang w:val="en-US"/>
        </w:rPr>
        <w:t>,</w:t>
      </w:r>
    </w:p>
    <w:p w14:paraId="2742BA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46081F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0BFBCA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6B4E55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ngOnInit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34CE83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this.loading.set</w:t>
      </w:r>
      <w:proofErr w:type="spellEnd"/>
      <w:r w:rsidRPr="00EC65FB">
        <w:rPr>
          <w:noProof w:val="0"/>
          <w:lang w:val="en-US"/>
        </w:rPr>
        <w:t>(true);</w:t>
      </w:r>
    </w:p>
    <w:p w14:paraId="71A184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textProcessingService.summarizeText</w:t>
      </w:r>
      <w:proofErr w:type="spellEnd"/>
      <w:r w:rsidRPr="00EC65FB">
        <w:rPr>
          <w:noProof w:val="0"/>
          <w:lang w:val="en-US"/>
        </w:rPr>
        <w:t xml:space="preserve">({ text: </w:t>
      </w:r>
      <w:proofErr w:type="spellStart"/>
      <w:r w:rsidRPr="00EC65FB">
        <w:rPr>
          <w:noProof w:val="0"/>
          <w:lang w:val="en-US"/>
        </w:rPr>
        <w:t>this.dialogData.inputText</w:t>
      </w:r>
      <w:proofErr w:type="spellEnd"/>
      <w:r w:rsidRPr="00EC65FB">
        <w:rPr>
          <w:noProof w:val="0"/>
          <w:lang w:val="en-US"/>
        </w:rPr>
        <w:t xml:space="preserve"> })</w:t>
      </w:r>
    </w:p>
    <w:p w14:paraId="5C71098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7786BA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catchError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err =&gt; {</w:t>
      </w:r>
    </w:p>
    <w:p w14:paraId="06AB17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('</w:t>
      </w:r>
      <w:r w:rsidRPr="00184B06">
        <w:rPr>
          <w:noProof w:val="0"/>
        </w:rPr>
        <w:t>Произошла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ошибка</w:t>
      </w:r>
      <w:r w:rsidRPr="00EC65FB">
        <w:rPr>
          <w:noProof w:val="0"/>
          <w:lang w:val="en-US"/>
        </w:rPr>
        <w:t xml:space="preserve"> :(', 'OK');</w:t>
      </w:r>
    </w:p>
    <w:p w14:paraId="6CC3C22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spellStart"/>
      <w:proofErr w:type="gramStart"/>
      <w:r w:rsidRPr="00EC65FB">
        <w:rPr>
          <w:noProof w:val="0"/>
          <w:lang w:val="en-US"/>
        </w:rPr>
        <w:t>throwError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() =&gt; err);</w:t>
      </w:r>
    </w:p>
    <w:p w14:paraId="2CFB9D4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4BCD30E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finalize(</w:t>
      </w:r>
      <w:proofErr w:type="gramEnd"/>
      <w:r w:rsidRPr="00EC65FB">
        <w:rPr>
          <w:noProof w:val="0"/>
          <w:lang w:val="en-US"/>
        </w:rPr>
        <w:t xml:space="preserve">() =&gt; </w:t>
      </w:r>
      <w:proofErr w:type="spellStart"/>
      <w:r w:rsidRPr="00EC65FB">
        <w:rPr>
          <w:noProof w:val="0"/>
          <w:lang w:val="en-US"/>
        </w:rPr>
        <w:t>this.loading.set</w:t>
      </w:r>
      <w:proofErr w:type="spellEnd"/>
      <w:r w:rsidRPr="00EC65FB">
        <w:rPr>
          <w:noProof w:val="0"/>
          <w:lang w:val="en-US"/>
        </w:rPr>
        <w:t>(false)),</w:t>
      </w:r>
    </w:p>
    <w:p w14:paraId="19DA5A7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  )</w:t>
      </w:r>
    </w:p>
    <w:p w14:paraId="68CDA92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(response =&gt; {</w:t>
      </w:r>
    </w:p>
    <w:p w14:paraId="34DF04C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console.log(response);</w:t>
      </w:r>
    </w:p>
    <w:p w14:paraId="6AC7F8D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this.summarizedText.set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response.summarizedText</w:t>
      </w:r>
      <w:proofErr w:type="spellEnd"/>
      <w:proofErr w:type="gramEnd"/>
      <w:r w:rsidRPr="00EC65FB">
        <w:rPr>
          <w:noProof w:val="0"/>
          <w:lang w:val="en-US"/>
        </w:rPr>
        <w:t>);</w:t>
      </w:r>
    </w:p>
    <w:p w14:paraId="14A194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15B81D8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351366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DA10B5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close(</w:t>
      </w:r>
      <w:proofErr w:type="gramEnd"/>
      <w:r w:rsidRPr="00EC65FB">
        <w:rPr>
          <w:noProof w:val="0"/>
          <w:lang w:val="en-US"/>
        </w:rPr>
        <w:t>): void {</w:t>
      </w:r>
    </w:p>
    <w:p w14:paraId="563E22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();</w:t>
      </w:r>
    </w:p>
    <w:p w14:paraId="28B738F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81251A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68C7E03" w14:textId="0D7B801D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16CB0824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translation-dialog.component.html:</w:t>
      </w:r>
    </w:p>
    <w:p w14:paraId="060418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mat-dialog-content class="dialog-content" [</w:t>
      </w:r>
      <w:proofErr w:type="spellStart"/>
      <w:r w:rsidRPr="00EC65FB">
        <w:rPr>
          <w:noProof w:val="0"/>
          <w:lang w:val="en-US"/>
        </w:rPr>
        <w:t>formGroup</w:t>
      </w:r>
      <w:proofErr w:type="spell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languageFormGroup</w:t>
      </w:r>
      <w:proofErr w:type="spellEnd"/>
      <w:r w:rsidRPr="00EC65FB">
        <w:rPr>
          <w:noProof w:val="0"/>
          <w:lang w:val="en-US"/>
        </w:rPr>
        <w:t>"&gt;</w:t>
      </w:r>
    </w:p>
    <w:p w14:paraId="66368F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&lt;div class="language-selector-section"&gt;</w:t>
      </w:r>
    </w:p>
    <w:p w14:paraId="562B6D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&lt;div class="language-dropdown-container"&gt;</w:t>
      </w:r>
    </w:p>
    <w:p w14:paraId="5B035FD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&lt;mat-form-field appearance="outline" </w:t>
      </w:r>
      <w:proofErr w:type="spellStart"/>
      <w:r w:rsidRPr="00EC65FB">
        <w:rPr>
          <w:noProof w:val="0"/>
          <w:lang w:val="en-US"/>
        </w:rPr>
        <w:t>subscriptSizing</w:t>
      </w:r>
      <w:proofErr w:type="spellEnd"/>
      <w:r w:rsidRPr="00EC65FB">
        <w:rPr>
          <w:noProof w:val="0"/>
          <w:lang w:val="en-US"/>
        </w:rPr>
        <w:t>="dynamic"&gt;</w:t>
      </w:r>
    </w:p>
    <w:p w14:paraId="2B81A0D1" w14:textId="77777777" w:rsidR="00197A74" w:rsidRPr="00184B06" w:rsidRDefault="00197A74" w:rsidP="00197A74">
      <w:pPr>
        <w:pStyle w:val="af7"/>
        <w:rPr>
          <w:noProof w:val="0"/>
        </w:rPr>
      </w:pPr>
      <w:r w:rsidRPr="00EC65FB">
        <w:rPr>
          <w:noProof w:val="0"/>
          <w:lang w:val="en-US"/>
        </w:rPr>
        <w:t xml:space="preserve">        </w:t>
      </w:r>
      <w:r w:rsidRPr="00184B06">
        <w:rPr>
          <w:noProof w:val="0"/>
        </w:rPr>
        <w:t>&lt;</w:t>
      </w:r>
      <w:proofErr w:type="spellStart"/>
      <w:r w:rsidRPr="00184B06">
        <w:rPr>
          <w:noProof w:val="0"/>
        </w:rPr>
        <w:t>mat-</w:t>
      </w:r>
      <w:proofErr w:type="gramStart"/>
      <w:r w:rsidRPr="00184B06">
        <w:rPr>
          <w:noProof w:val="0"/>
        </w:rPr>
        <w:t>label</w:t>
      </w:r>
      <w:proofErr w:type="spellEnd"/>
      <w:r w:rsidRPr="00184B06">
        <w:rPr>
          <w:noProof w:val="0"/>
        </w:rPr>
        <w:t>&gt;Язык</w:t>
      </w:r>
      <w:proofErr w:type="gramEnd"/>
      <w:r w:rsidRPr="00184B06">
        <w:rPr>
          <w:noProof w:val="0"/>
        </w:rPr>
        <w:t xml:space="preserve"> исходного текста&lt;/</w:t>
      </w:r>
      <w:proofErr w:type="spellStart"/>
      <w:r w:rsidRPr="00184B06">
        <w:rPr>
          <w:noProof w:val="0"/>
        </w:rPr>
        <w:t>mat-label</w:t>
      </w:r>
      <w:proofErr w:type="spellEnd"/>
      <w:r w:rsidRPr="00184B06">
        <w:rPr>
          <w:noProof w:val="0"/>
        </w:rPr>
        <w:t>&gt;</w:t>
      </w:r>
    </w:p>
    <w:p w14:paraId="27032B3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</w:t>
      </w:r>
      <w:r w:rsidRPr="00EC65FB">
        <w:rPr>
          <w:noProof w:val="0"/>
          <w:lang w:val="en-US"/>
        </w:rPr>
        <w:t xml:space="preserve">&lt;mat-select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sourceLanguage</w:t>
      </w:r>
      <w:proofErr w:type="spellEnd"/>
      <w:r w:rsidRPr="00EC65FB">
        <w:rPr>
          <w:noProof w:val="0"/>
          <w:lang w:val="en-US"/>
        </w:rPr>
        <w:t>"&gt;</w:t>
      </w:r>
    </w:p>
    <w:p w14:paraId="3F9EE8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@for (language of languages; track $index) {</w:t>
      </w:r>
    </w:p>
    <w:p w14:paraId="4E37393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&lt;mat-option [value]="</w:t>
      </w:r>
      <w:proofErr w:type="spellStart"/>
      <w:proofErr w:type="gramStart"/>
      <w:r w:rsidRPr="00EC65FB">
        <w:rPr>
          <w:noProof w:val="0"/>
          <w:lang w:val="en-US"/>
        </w:rPr>
        <w:t>language.code</w:t>
      </w:r>
      <w:proofErr w:type="spellEnd"/>
      <w:proofErr w:type="gramEnd"/>
      <w:r w:rsidRPr="00EC65FB">
        <w:rPr>
          <w:noProof w:val="0"/>
          <w:lang w:val="en-US"/>
        </w:rPr>
        <w:t>"&gt;{{ language.name }}&lt;/mat-option&gt;</w:t>
      </w:r>
    </w:p>
    <w:p w14:paraId="379ADE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}</w:t>
      </w:r>
    </w:p>
    <w:p w14:paraId="4B53E79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&lt;/mat-select&gt;</w:t>
      </w:r>
    </w:p>
    <w:p w14:paraId="6CE79C0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&lt;/mat-form-field&gt;</w:t>
      </w:r>
    </w:p>
    <w:p w14:paraId="0C5AEB5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&lt;/div&gt;</w:t>
      </w:r>
    </w:p>
    <w:p w14:paraId="1703B7E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&lt;button mat-icon-button (click)="</w:t>
      </w:r>
      <w:proofErr w:type="spellStart"/>
      <w:proofErr w:type="gramStart"/>
      <w:r w:rsidRPr="00EC65FB">
        <w:rPr>
          <w:noProof w:val="0"/>
          <w:lang w:val="en-US"/>
        </w:rPr>
        <w:t>swapLanguages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)"&gt;</w:t>
      </w:r>
    </w:p>
    <w:p w14:paraId="04B416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&lt;mat-icon&gt;</w:t>
      </w:r>
      <w:proofErr w:type="spellStart"/>
      <w:r w:rsidRPr="00EC65FB">
        <w:rPr>
          <w:noProof w:val="0"/>
          <w:lang w:val="en-US"/>
        </w:rPr>
        <w:t>swap_horiz</w:t>
      </w:r>
      <w:proofErr w:type="spellEnd"/>
      <w:r w:rsidRPr="00EC65FB">
        <w:rPr>
          <w:noProof w:val="0"/>
          <w:lang w:val="en-US"/>
        </w:rPr>
        <w:t>&lt;/mat-icon&gt;</w:t>
      </w:r>
    </w:p>
    <w:p w14:paraId="0BC876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&lt;/button&gt;</w:t>
      </w:r>
    </w:p>
    <w:p w14:paraId="2487D5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&lt;div class="language-dropdown-container right"&gt;</w:t>
      </w:r>
    </w:p>
    <w:p w14:paraId="0A208E5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&lt;mat-form-field appearance="outline" </w:t>
      </w:r>
      <w:proofErr w:type="spellStart"/>
      <w:r w:rsidRPr="00EC65FB">
        <w:rPr>
          <w:noProof w:val="0"/>
          <w:lang w:val="en-US"/>
        </w:rPr>
        <w:t>subscriptSizing</w:t>
      </w:r>
      <w:proofErr w:type="spellEnd"/>
      <w:r w:rsidRPr="00EC65FB">
        <w:rPr>
          <w:noProof w:val="0"/>
          <w:lang w:val="en-US"/>
        </w:rPr>
        <w:t>="dynamic"&gt;</w:t>
      </w:r>
    </w:p>
    <w:p w14:paraId="1E01FDD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&lt;mat-label&gt;</w:t>
      </w:r>
      <w:r w:rsidRPr="00184B06">
        <w:rPr>
          <w:noProof w:val="0"/>
        </w:rPr>
        <w:t>Язык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перевода</w:t>
      </w:r>
      <w:r w:rsidRPr="00EC65FB">
        <w:rPr>
          <w:noProof w:val="0"/>
          <w:lang w:val="en-US"/>
        </w:rPr>
        <w:t>&lt;/mat-label&gt;</w:t>
      </w:r>
    </w:p>
    <w:p w14:paraId="4D7417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&lt;mat-select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targetLanguage</w:t>
      </w:r>
      <w:proofErr w:type="spellEnd"/>
      <w:r w:rsidRPr="00EC65FB">
        <w:rPr>
          <w:noProof w:val="0"/>
          <w:lang w:val="en-US"/>
        </w:rPr>
        <w:t>"&gt;</w:t>
      </w:r>
    </w:p>
    <w:p w14:paraId="79B8F6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@for (language of languages; track $index) {</w:t>
      </w:r>
    </w:p>
    <w:p w14:paraId="47C9411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&lt;mat-option [value]="</w:t>
      </w:r>
      <w:proofErr w:type="spellStart"/>
      <w:proofErr w:type="gramStart"/>
      <w:r w:rsidRPr="00EC65FB">
        <w:rPr>
          <w:noProof w:val="0"/>
          <w:lang w:val="en-US"/>
        </w:rPr>
        <w:t>language.code</w:t>
      </w:r>
      <w:proofErr w:type="spellEnd"/>
      <w:proofErr w:type="gramEnd"/>
      <w:r w:rsidRPr="00EC65FB">
        <w:rPr>
          <w:noProof w:val="0"/>
          <w:lang w:val="en-US"/>
        </w:rPr>
        <w:t>"&gt;{{ language.name }}&lt;/mat-option&gt;</w:t>
      </w:r>
    </w:p>
    <w:p w14:paraId="0ED3DFD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}</w:t>
      </w:r>
    </w:p>
    <w:p w14:paraId="713FCB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&lt;/mat-select&gt;</w:t>
      </w:r>
    </w:p>
    <w:p w14:paraId="375F3F3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&lt;/mat-form-field&gt;</w:t>
      </w:r>
    </w:p>
    <w:p w14:paraId="5C0835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&lt;/div&gt;</w:t>
      </w:r>
    </w:p>
    <w:p w14:paraId="41EC311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&lt;/div&gt;</w:t>
      </w:r>
    </w:p>
    <w:p w14:paraId="1D255A3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&lt;div class="section"&gt;</w:t>
      </w:r>
    </w:p>
    <w:p w14:paraId="3D01BAC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</w:t>
      </w:r>
      <w:proofErr w:type="spellStart"/>
      <w:r w:rsidRPr="00EC65FB">
        <w:rPr>
          <w:noProof w:val="0"/>
          <w:lang w:val="en-US"/>
        </w:rPr>
        <w:t>textarea</w:t>
      </w:r>
      <w:proofErr w:type="spellEnd"/>
    </w:p>
    <w:p w14:paraId="066842B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class="text-container"</w:t>
      </w:r>
    </w:p>
    <w:p w14:paraId="68D4EE3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cdkTextareaAutosize</w:t>
      </w:r>
      <w:proofErr w:type="spellEnd"/>
    </w:p>
    <w:p w14:paraId="4BC40F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sourceText</w:t>
      </w:r>
      <w:proofErr w:type="spellEnd"/>
      <w:r w:rsidRPr="00EC65FB">
        <w:rPr>
          <w:noProof w:val="0"/>
          <w:lang w:val="en-US"/>
        </w:rPr>
        <w:t>"</w:t>
      </w:r>
    </w:p>
    <w:p w14:paraId="3B8BA37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&gt;&lt;/</w:t>
      </w:r>
      <w:proofErr w:type="spellStart"/>
      <w:r w:rsidRPr="00EC65FB">
        <w:rPr>
          <w:noProof w:val="0"/>
          <w:lang w:val="en-US"/>
        </w:rPr>
        <w:t>textarea</w:t>
      </w:r>
      <w:proofErr w:type="spellEnd"/>
      <w:r w:rsidRPr="00EC65FB">
        <w:rPr>
          <w:noProof w:val="0"/>
          <w:lang w:val="en-US"/>
        </w:rPr>
        <w:t>&gt;</w:t>
      </w:r>
    </w:p>
    <w:p w14:paraId="770BB3D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&lt;div class="translated-text text-container"&gt;</w:t>
      </w:r>
    </w:p>
    <w:p w14:paraId="16FE6F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 xml:space="preserve">{{ </w:t>
      </w:r>
      <w:proofErr w:type="spellStart"/>
      <w:r w:rsidRPr="00EC65FB">
        <w:rPr>
          <w:noProof w:val="0"/>
          <w:lang w:val="en-US"/>
        </w:rPr>
        <w:t>translatedText</w:t>
      </w:r>
      <w:proofErr w:type="spellEnd"/>
      <w:proofErr w:type="gramEnd"/>
      <w:r w:rsidRPr="00EC65FB">
        <w:rPr>
          <w:noProof w:val="0"/>
          <w:lang w:val="en-US"/>
        </w:rPr>
        <w:t>() }}</w:t>
      </w:r>
    </w:p>
    <w:p w14:paraId="39F852C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&lt;app-loading-spinner-overlay [loading]="</w:t>
      </w:r>
      <w:proofErr w:type="gramStart"/>
      <w:r w:rsidRPr="00EC65FB">
        <w:rPr>
          <w:noProof w:val="0"/>
          <w:lang w:val="en-US"/>
        </w:rPr>
        <w:t>loading(</w:t>
      </w:r>
      <w:proofErr w:type="gramEnd"/>
      <w:r w:rsidRPr="00EC65FB">
        <w:rPr>
          <w:noProof w:val="0"/>
          <w:lang w:val="en-US"/>
        </w:rPr>
        <w:t>)"&gt;</w:t>
      </w:r>
    </w:p>
    <w:p w14:paraId="068C16C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&lt;/app-loading-spinner-overlay&gt;</w:t>
      </w:r>
    </w:p>
    <w:p w14:paraId="47518CA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&lt;/div&gt;</w:t>
      </w:r>
    </w:p>
    <w:p w14:paraId="1E8DD8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&lt;/div&gt;</w:t>
      </w:r>
    </w:p>
    <w:p w14:paraId="0BF979BA" w14:textId="40281D9C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4C962170" w14:textId="4FD1F164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translation-</w:t>
      </w:r>
      <w:proofErr w:type="spellStart"/>
      <w:proofErr w:type="gramStart"/>
      <w:r w:rsidRPr="00EC65FB">
        <w:rPr>
          <w:noProof w:val="0"/>
          <w:lang w:val="en-US"/>
        </w:rPr>
        <w:t>dialog.component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368D91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interface </w:t>
      </w:r>
      <w:proofErr w:type="spellStart"/>
      <w:r w:rsidRPr="00EC65FB">
        <w:rPr>
          <w:noProof w:val="0"/>
          <w:lang w:val="en-US"/>
        </w:rPr>
        <w:t>TranslationDialogComponentData</w:t>
      </w:r>
      <w:proofErr w:type="spellEnd"/>
      <w:r w:rsidRPr="00EC65FB">
        <w:rPr>
          <w:noProof w:val="0"/>
          <w:lang w:val="en-US"/>
        </w:rPr>
        <w:t xml:space="preserve"> {</w:t>
      </w:r>
    </w:p>
    <w:p w14:paraId="701A07A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sourceText</w:t>
      </w:r>
      <w:proofErr w:type="spellEnd"/>
      <w:r w:rsidRPr="00EC65FB">
        <w:rPr>
          <w:noProof w:val="0"/>
          <w:lang w:val="en-US"/>
        </w:rPr>
        <w:t>: string;</w:t>
      </w:r>
    </w:p>
    <w:p w14:paraId="31A3F31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targetLanguageCode</w:t>
      </w:r>
      <w:proofErr w:type="spellEnd"/>
      <w:r w:rsidRPr="00EC65FB">
        <w:rPr>
          <w:noProof w:val="0"/>
          <w:lang w:val="en-US"/>
        </w:rPr>
        <w:t>: string;</w:t>
      </w:r>
    </w:p>
    <w:p w14:paraId="79B1DBB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374739A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27B6F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146F2F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'app-translation-dialog',</w:t>
      </w:r>
    </w:p>
    <w:p w14:paraId="0881C9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'./translation-dialog.component.html',</w:t>
      </w:r>
    </w:p>
    <w:p w14:paraId="761B902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'./translation-</w:t>
      </w:r>
      <w:proofErr w:type="spellStart"/>
      <w:r w:rsidRPr="00EC65FB">
        <w:rPr>
          <w:noProof w:val="0"/>
          <w:lang w:val="en-US"/>
        </w:rPr>
        <w:t>dialog.component.scss</w:t>
      </w:r>
      <w:proofErr w:type="spellEnd"/>
      <w:r w:rsidRPr="00EC65FB">
        <w:rPr>
          <w:noProof w:val="0"/>
          <w:lang w:val="en-US"/>
        </w:rPr>
        <w:t>',</w:t>
      </w:r>
    </w:p>
    <w:p w14:paraId="1A754C6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210011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1ABDD35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MatDialogTitle</w:t>
      </w:r>
      <w:proofErr w:type="spellEnd"/>
      <w:r w:rsidRPr="00EC65FB">
        <w:rPr>
          <w:noProof w:val="0"/>
          <w:lang w:val="en-US"/>
        </w:rPr>
        <w:t>,</w:t>
      </w:r>
    </w:p>
    <w:p w14:paraId="7F61D40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MatDialogContent</w:t>
      </w:r>
      <w:proofErr w:type="spellEnd"/>
      <w:r w:rsidRPr="00EC65FB">
        <w:rPr>
          <w:noProof w:val="0"/>
          <w:lang w:val="en-US"/>
        </w:rPr>
        <w:t>,</w:t>
      </w:r>
    </w:p>
    <w:p w14:paraId="670FCA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MatLabel</w:t>
      </w:r>
      <w:proofErr w:type="spellEnd"/>
      <w:r w:rsidRPr="00EC65FB">
        <w:rPr>
          <w:noProof w:val="0"/>
          <w:lang w:val="en-US"/>
        </w:rPr>
        <w:t>,</w:t>
      </w:r>
    </w:p>
    <w:p w14:paraId="63C89B0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MatFormField</w:t>
      </w:r>
      <w:proofErr w:type="spellEnd"/>
      <w:r w:rsidRPr="00EC65FB">
        <w:rPr>
          <w:noProof w:val="0"/>
          <w:lang w:val="en-US"/>
        </w:rPr>
        <w:t>,</w:t>
      </w:r>
    </w:p>
    <w:p w14:paraId="21EFA6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MatSelect</w:t>
      </w:r>
      <w:proofErr w:type="spellEnd"/>
      <w:r w:rsidRPr="00EC65FB">
        <w:rPr>
          <w:noProof w:val="0"/>
          <w:lang w:val="en-US"/>
        </w:rPr>
        <w:t>,</w:t>
      </w:r>
    </w:p>
    <w:p w14:paraId="01E458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MatOption</w:t>
      </w:r>
      <w:proofErr w:type="spellEnd"/>
      <w:r w:rsidRPr="00EC65FB">
        <w:rPr>
          <w:noProof w:val="0"/>
          <w:lang w:val="en-US"/>
        </w:rPr>
        <w:t>,</w:t>
      </w:r>
    </w:p>
    <w:p w14:paraId="30157EA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MatButtonModule</w:t>
      </w:r>
      <w:proofErr w:type="spellEnd"/>
      <w:r w:rsidRPr="00EC65FB">
        <w:rPr>
          <w:noProof w:val="0"/>
          <w:lang w:val="en-US"/>
        </w:rPr>
        <w:t>,</w:t>
      </w:r>
    </w:p>
    <w:p w14:paraId="43A9450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CdkTextareaAutosize</w:t>
      </w:r>
      <w:proofErr w:type="spellEnd"/>
      <w:r w:rsidRPr="00EC65FB">
        <w:rPr>
          <w:noProof w:val="0"/>
          <w:lang w:val="en-US"/>
        </w:rPr>
        <w:t>,</w:t>
      </w:r>
    </w:p>
    <w:p w14:paraId="4FCB203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ReactiveFormsModule</w:t>
      </w:r>
      <w:proofErr w:type="spellEnd"/>
      <w:r w:rsidRPr="00EC65FB">
        <w:rPr>
          <w:noProof w:val="0"/>
          <w:lang w:val="en-US"/>
        </w:rPr>
        <w:t>,</w:t>
      </w:r>
    </w:p>
    <w:p w14:paraId="3EA0FBE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</w:t>
      </w:r>
      <w:proofErr w:type="spellStart"/>
      <w:r w:rsidRPr="00EC65FB">
        <w:rPr>
          <w:noProof w:val="0"/>
          <w:lang w:val="en-US"/>
        </w:rPr>
        <w:t>LoadingSpinnerOverlayComponent</w:t>
      </w:r>
      <w:proofErr w:type="spellEnd"/>
      <w:r w:rsidRPr="00EC65FB">
        <w:rPr>
          <w:noProof w:val="0"/>
          <w:lang w:val="en-US"/>
        </w:rPr>
        <w:t>,</w:t>
      </w:r>
    </w:p>
    <w:p w14:paraId="40EBF5A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MatIcon</w:t>
      </w:r>
      <w:proofErr w:type="spellEnd"/>
      <w:r w:rsidRPr="00EC65FB">
        <w:rPr>
          <w:noProof w:val="0"/>
          <w:lang w:val="en-US"/>
        </w:rPr>
        <w:t>,</w:t>
      </w:r>
    </w:p>
    <w:p w14:paraId="373AE3E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6944DF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12456E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0C9BB4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TranslationDialogComponent</w:t>
      </w:r>
      <w:proofErr w:type="spellEnd"/>
      <w:r w:rsidRPr="00EC65FB">
        <w:rPr>
          <w:noProof w:val="0"/>
          <w:lang w:val="en-US"/>
        </w:rPr>
        <w:t xml:space="preserve"> implements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4C72F7C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19884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loading = signal&lt;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&gt;(false);</w:t>
      </w:r>
    </w:p>
    <w:p w14:paraId="030EE3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translatedText</w:t>
      </w:r>
      <w:proofErr w:type="spellEnd"/>
      <w:r w:rsidRPr="00EC65FB">
        <w:rPr>
          <w:noProof w:val="0"/>
          <w:lang w:val="en-US"/>
        </w:rPr>
        <w:t xml:space="preserve"> = signal&lt;string | null&gt;(null);</w:t>
      </w:r>
    </w:p>
    <w:p w14:paraId="6D2B4A5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0D0BD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languageFormGroup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fb.group</w:t>
      </w:r>
      <w:proofErr w:type="spellEnd"/>
      <w:r w:rsidRPr="00EC65FB">
        <w:rPr>
          <w:noProof w:val="0"/>
          <w:lang w:val="en-US"/>
        </w:rPr>
        <w:t>({</w:t>
      </w:r>
    </w:p>
    <w:p w14:paraId="530402F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sourceLanguage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null&gt;(null, [</w:t>
      </w:r>
    </w:p>
    <w:p w14:paraId="5BF2A1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,</w:t>
      </w:r>
    </w:p>
    <w:p w14:paraId="062BDC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]),</w:t>
      </w:r>
    </w:p>
    <w:p w14:paraId="5BB75BF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sourceText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null&gt;(null, {</w:t>
      </w:r>
    </w:p>
    <w:p w14:paraId="244FEC6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updateOn</w:t>
      </w:r>
      <w:proofErr w:type="spellEnd"/>
      <w:r w:rsidRPr="00EC65FB">
        <w:rPr>
          <w:noProof w:val="0"/>
          <w:lang w:val="en-US"/>
        </w:rPr>
        <w:t>: 'blur',</w:t>
      </w:r>
    </w:p>
    <w:p w14:paraId="292DAEF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validators: [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],</w:t>
      </w:r>
    </w:p>
    <w:p w14:paraId="589E41B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}),</w:t>
      </w:r>
    </w:p>
    <w:p w14:paraId="4A4C4A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targetLanguage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null&gt;(null, [</w:t>
      </w:r>
    </w:p>
    <w:p w14:paraId="6BC1812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,</w:t>
      </w:r>
    </w:p>
    <w:p w14:paraId="7984AA5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]),</w:t>
      </w:r>
    </w:p>
    <w:p w14:paraId="7188423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1360499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FF4D09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1DF338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</w:t>
      </w:r>
      <w:proofErr w:type="gramStart"/>
      <w:r w:rsidRPr="00EC65FB">
        <w:rPr>
          <w:noProof w:val="0"/>
          <w:lang w:val="en-US"/>
        </w:rPr>
        <w:t>Inject(</w:t>
      </w:r>
      <w:proofErr w:type="gramEnd"/>
      <w:r w:rsidRPr="00EC65FB">
        <w:rPr>
          <w:noProof w:val="0"/>
          <w:lang w:val="en-US"/>
        </w:rPr>
        <w:t xml:space="preserve">MAT_DIALOG_DATA) private _data: </w:t>
      </w:r>
      <w:proofErr w:type="spellStart"/>
      <w:r w:rsidRPr="00EC65FB">
        <w:rPr>
          <w:noProof w:val="0"/>
          <w:lang w:val="en-US"/>
        </w:rPr>
        <w:t>TranslationDialogComponentData</w:t>
      </w:r>
      <w:proofErr w:type="spellEnd"/>
      <w:r w:rsidRPr="00EC65FB">
        <w:rPr>
          <w:noProof w:val="0"/>
          <w:lang w:val="en-US"/>
        </w:rPr>
        <w:t>,</w:t>
      </w:r>
    </w:p>
    <w:p w14:paraId="16D5F0F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textProcessingService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TextProcessingService</w:t>
      </w:r>
      <w:proofErr w:type="spellEnd"/>
      <w:r w:rsidRPr="00EC65FB">
        <w:rPr>
          <w:noProof w:val="0"/>
          <w:lang w:val="en-US"/>
        </w:rPr>
        <w:t>,</w:t>
      </w:r>
    </w:p>
    <w:p w14:paraId="28897F2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_fb: </w:t>
      </w:r>
      <w:proofErr w:type="spellStart"/>
      <w:r w:rsidRPr="00EC65FB">
        <w:rPr>
          <w:noProof w:val="0"/>
          <w:lang w:val="en-US"/>
        </w:rPr>
        <w:t>FormBuilder</w:t>
      </w:r>
      <w:proofErr w:type="spellEnd"/>
      <w:r w:rsidRPr="00EC65FB">
        <w:rPr>
          <w:noProof w:val="0"/>
          <w:lang w:val="en-US"/>
        </w:rPr>
        <w:t>,</w:t>
      </w:r>
    </w:p>
    <w:p w14:paraId="3DDF018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,</w:t>
      </w:r>
    </w:p>
    <w:p w14:paraId="2F4BAC5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051FFDF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initFormGroup</w:t>
      </w:r>
      <w:proofErr w:type="spellEnd"/>
      <w:r w:rsidRPr="00EC65FB">
        <w:rPr>
          <w:noProof w:val="0"/>
          <w:lang w:val="en-US"/>
        </w:rPr>
        <w:t>();</w:t>
      </w:r>
    </w:p>
    <w:p w14:paraId="375FD86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2FEE80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81815E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get </w:t>
      </w:r>
      <w:proofErr w:type="gramStart"/>
      <w:r w:rsidRPr="00EC65FB">
        <w:rPr>
          <w:noProof w:val="0"/>
          <w:lang w:val="en-US"/>
        </w:rPr>
        <w:t>languages(</w:t>
      </w:r>
      <w:proofErr w:type="gramEnd"/>
      <w:r w:rsidRPr="00EC65FB">
        <w:rPr>
          <w:noProof w:val="0"/>
          <w:lang w:val="en-US"/>
        </w:rPr>
        <w:t xml:space="preserve">): </w:t>
      </w:r>
      <w:proofErr w:type="spellStart"/>
      <w:r w:rsidRPr="00EC65FB">
        <w:rPr>
          <w:noProof w:val="0"/>
          <w:lang w:val="en-US"/>
        </w:rPr>
        <w:t>LanguageDto</w:t>
      </w:r>
      <w:proofErr w:type="spellEnd"/>
      <w:r w:rsidRPr="00EC65FB">
        <w:rPr>
          <w:noProof w:val="0"/>
          <w:lang w:val="en-US"/>
        </w:rPr>
        <w:t>[] {</w:t>
      </w:r>
    </w:p>
    <w:p w14:paraId="0F0C41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textProcessingService.availableLanguages</w:t>
      </w:r>
      <w:proofErr w:type="spellEnd"/>
      <w:r w:rsidRPr="00EC65FB">
        <w:rPr>
          <w:noProof w:val="0"/>
          <w:lang w:val="en-US"/>
        </w:rPr>
        <w:t>();</w:t>
      </w:r>
    </w:p>
    <w:p w14:paraId="643C0F9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F2E413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C88810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ngOnInit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7BCB67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determineSourceTextLanguage</w:t>
      </w:r>
      <w:proofErr w:type="spellEnd"/>
      <w:r w:rsidRPr="00EC65FB">
        <w:rPr>
          <w:noProof w:val="0"/>
          <w:lang w:val="en-US"/>
        </w:rPr>
        <w:t>();</w:t>
      </w:r>
    </w:p>
    <w:p w14:paraId="4547BD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subscribeOnFormChanges</w:t>
      </w:r>
      <w:proofErr w:type="spellEnd"/>
      <w:r w:rsidRPr="00EC65FB">
        <w:rPr>
          <w:noProof w:val="0"/>
          <w:lang w:val="en-US"/>
        </w:rPr>
        <w:t>();</w:t>
      </w:r>
    </w:p>
    <w:p w14:paraId="6C3657B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BD0D7E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5F7CF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translateText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5ECD06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values = </w:t>
      </w:r>
      <w:proofErr w:type="spellStart"/>
      <w:proofErr w:type="gramStart"/>
      <w:r w:rsidRPr="00EC65FB">
        <w:rPr>
          <w:noProof w:val="0"/>
          <w:lang w:val="en-US"/>
        </w:rPr>
        <w:t>this.languageFormGroup.value</w:t>
      </w:r>
      <w:proofErr w:type="spellEnd"/>
      <w:proofErr w:type="gramEnd"/>
      <w:r w:rsidRPr="00EC65FB">
        <w:rPr>
          <w:noProof w:val="0"/>
          <w:lang w:val="en-US"/>
        </w:rPr>
        <w:t>;</w:t>
      </w:r>
    </w:p>
    <w:p w14:paraId="7A7571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proofErr w:type="gramStart"/>
      <w:r w:rsidRPr="00EC65FB">
        <w:rPr>
          <w:noProof w:val="0"/>
          <w:lang w:val="en-US"/>
        </w:rPr>
        <w:t>this.languageFormGroup.invalid</w:t>
      </w:r>
      <w:proofErr w:type="spellEnd"/>
      <w:proofErr w:type="gramEnd"/>
      <w:r w:rsidRPr="00EC65FB">
        <w:rPr>
          <w:noProof w:val="0"/>
          <w:lang w:val="en-US"/>
        </w:rPr>
        <w:t>) return;</w:t>
      </w:r>
    </w:p>
    <w:p w14:paraId="0682F6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request: </w:t>
      </w:r>
      <w:proofErr w:type="spellStart"/>
      <w:r w:rsidRPr="00EC65FB">
        <w:rPr>
          <w:noProof w:val="0"/>
          <w:lang w:val="en-US"/>
        </w:rPr>
        <w:t>TranslationRequestDto</w:t>
      </w:r>
      <w:proofErr w:type="spellEnd"/>
      <w:r w:rsidRPr="00EC65FB">
        <w:rPr>
          <w:noProof w:val="0"/>
          <w:lang w:val="en-US"/>
        </w:rPr>
        <w:t xml:space="preserve"> = {</w:t>
      </w:r>
    </w:p>
    <w:p w14:paraId="692FE20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sourceLanguage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proofErr w:type="gramStart"/>
      <w:r w:rsidRPr="00EC65FB">
        <w:rPr>
          <w:noProof w:val="0"/>
          <w:lang w:val="en-US"/>
        </w:rPr>
        <w:t>values.sourceLanguage</w:t>
      </w:r>
      <w:proofErr w:type="spellEnd"/>
      <w:r w:rsidRPr="00EC65FB">
        <w:rPr>
          <w:noProof w:val="0"/>
          <w:lang w:val="en-US"/>
        </w:rPr>
        <w:t>!,</w:t>
      </w:r>
      <w:proofErr w:type="gramEnd"/>
    </w:p>
    <w:p w14:paraId="6CFF229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sourceText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proofErr w:type="gramStart"/>
      <w:r w:rsidRPr="00EC65FB">
        <w:rPr>
          <w:noProof w:val="0"/>
          <w:lang w:val="en-US"/>
        </w:rPr>
        <w:t>values.sourceText</w:t>
      </w:r>
      <w:proofErr w:type="spellEnd"/>
      <w:r w:rsidRPr="00EC65FB">
        <w:rPr>
          <w:noProof w:val="0"/>
          <w:lang w:val="en-US"/>
        </w:rPr>
        <w:t>!,</w:t>
      </w:r>
      <w:proofErr w:type="gramEnd"/>
    </w:p>
    <w:p w14:paraId="12E0262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targetLanguage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proofErr w:type="gramStart"/>
      <w:r w:rsidRPr="00EC65FB">
        <w:rPr>
          <w:noProof w:val="0"/>
          <w:lang w:val="en-US"/>
        </w:rPr>
        <w:t>values.targetLanguage</w:t>
      </w:r>
      <w:proofErr w:type="spellEnd"/>
      <w:r w:rsidRPr="00EC65FB">
        <w:rPr>
          <w:noProof w:val="0"/>
          <w:lang w:val="en-US"/>
        </w:rPr>
        <w:t>!,</w:t>
      </w:r>
      <w:proofErr w:type="gramEnd"/>
    </w:p>
    <w:p w14:paraId="3C253BE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};</w:t>
      </w:r>
    </w:p>
    <w:p w14:paraId="7B78DA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this.loading.set</w:t>
      </w:r>
      <w:proofErr w:type="spellEnd"/>
      <w:r w:rsidRPr="00EC65FB">
        <w:rPr>
          <w:noProof w:val="0"/>
          <w:lang w:val="en-US"/>
        </w:rPr>
        <w:t>(true);</w:t>
      </w:r>
    </w:p>
    <w:p w14:paraId="6651EE3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textProcessingService</w:t>
      </w:r>
      <w:proofErr w:type="spellEnd"/>
    </w:p>
    <w:p w14:paraId="702D084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.translate</w:t>
      </w:r>
      <w:proofErr w:type="gramEnd"/>
      <w:r w:rsidRPr="00EC65FB">
        <w:rPr>
          <w:noProof w:val="0"/>
          <w:lang w:val="en-US"/>
        </w:rPr>
        <w:t>(request)</w:t>
      </w:r>
    </w:p>
    <w:p w14:paraId="0AA26FA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 xml:space="preserve">(finalize(() =&gt; </w:t>
      </w:r>
      <w:proofErr w:type="spellStart"/>
      <w:r w:rsidRPr="00EC65FB">
        <w:rPr>
          <w:noProof w:val="0"/>
          <w:lang w:val="en-US"/>
        </w:rPr>
        <w:t>this.loading.set</w:t>
      </w:r>
      <w:proofErr w:type="spellEnd"/>
      <w:r w:rsidRPr="00EC65FB">
        <w:rPr>
          <w:noProof w:val="0"/>
          <w:lang w:val="en-US"/>
        </w:rPr>
        <w:t>(false)))</w:t>
      </w:r>
    </w:p>
    <w:p w14:paraId="14A1D2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((response) =&gt;</w:t>
      </w:r>
    </w:p>
    <w:p w14:paraId="1F05FC0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this.translatedText.set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response.translatedText</w:t>
      </w:r>
      <w:proofErr w:type="spellEnd"/>
      <w:proofErr w:type="gramEnd"/>
      <w:r w:rsidRPr="00EC65FB">
        <w:rPr>
          <w:noProof w:val="0"/>
          <w:lang w:val="en-US"/>
        </w:rPr>
        <w:t>),</w:t>
      </w:r>
    </w:p>
    <w:p w14:paraId="43A23E1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);</w:t>
      </w:r>
    </w:p>
    <w:p w14:paraId="4234858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3F3FE2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26959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swapLanguages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4EADE7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selectedSourceLangCode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this.languageFormGroup.value</w:t>
      </w:r>
      <w:proofErr w:type="gramEnd"/>
      <w:r w:rsidRPr="00EC65FB">
        <w:rPr>
          <w:noProof w:val="0"/>
          <w:lang w:val="en-US"/>
        </w:rPr>
        <w:t>.sourceLanguage</w:t>
      </w:r>
      <w:proofErr w:type="spellEnd"/>
      <w:r w:rsidRPr="00EC65FB">
        <w:rPr>
          <w:noProof w:val="0"/>
          <w:lang w:val="en-US"/>
        </w:rPr>
        <w:t>;</w:t>
      </w:r>
    </w:p>
    <w:p w14:paraId="008F24D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selectedTargetLangCode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this.languageFormGroup.value</w:t>
      </w:r>
      <w:proofErr w:type="gramEnd"/>
      <w:r w:rsidRPr="00EC65FB">
        <w:rPr>
          <w:noProof w:val="0"/>
          <w:lang w:val="en-US"/>
        </w:rPr>
        <w:t>.targetLanguage</w:t>
      </w:r>
      <w:proofErr w:type="spellEnd"/>
      <w:r w:rsidRPr="00EC65FB">
        <w:rPr>
          <w:noProof w:val="0"/>
          <w:lang w:val="en-US"/>
        </w:rPr>
        <w:t>;</w:t>
      </w:r>
    </w:p>
    <w:p w14:paraId="0E859BA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this.languageFormGroup.patchValue</w:t>
      </w:r>
      <w:proofErr w:type="spellEnd"/>
      <w:proofErr w:type="gramEnd"/>
      <w:r w:rsidRPr="00EC65FB">
        <w:rPr>
          <w:noProof w:val="0"/>
          <w:lang w:val="en-US"/>
        </w:rPr>
        <w:t>({</w:t>
      </w:r>
    </w:p>
    <w:p w14:paraId="36B15B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sourceLanguage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selectedTargetLangCode</w:t>
      </w:r>
      <w:proofErr w:type="spellEnd"/>
      <w:r w:rsidRPr="00EC65FB">
        <w:rPr>
          <w:noProof w:val="0"/>
          <w:lang w:val="en-US"/>
        </w:rPr>
        <w:t>,</w:t>
      </w:r>
    </w:p>
    <w:p w14:paraId="4D0CDF9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targetLanguage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selectedSourceLangCode</w:t>
      </w:r>
      <w:proofErr w:type="spellEnd"/>
      <w:r w:rsidRPr="00EC65FB">
        <w:rPr>
          <w:noProof w:val="0"/>
          <w:lang w:val="en-US"/>
        </w:rPr>
        <w:t>,</w:t>
      </w:r>
    </w:p>
    <w:p w14:paraId="01EB73F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});</w:t>
      </w:r>
    </w:p>
    <w:p w14:paraId="40CD5E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1A5463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C84A19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determineSourceTextLanguage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673751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textProcessingService</w:t>
      </w:r>
      <w:proofErr w:type="spellEnd"/>
    </w:p>
    <w:p w14:paraId="503318B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detectLanguage</w:t>
      </w:r>
      <w:proofErr w:type="spellEnd"/>
      <w:proofErr w:type="gramEnd"/>
      <w:r w:rsidRPr="00EC65FB">
        <w:rPr>
          <w:noProof w:val="0"/>
          <w:lang w:val="en-US"/>
        </w:rPr>
        <w:t>({ text: this._</w:t>
      </w:r>
      <w:proofErr w:type="spellStart"/>
      <w:r w:rsidRPr="00EC65FB">
        <w:rPr>
          <w:noProof w:val="0"/>
          <w:lang w:val="en-US"/>
        </w:rPr>
        <w:t>data.sourceText</w:t>
      </w:r>
      <w:proofErr w:type="spellEnd"/>
      <w:r w:rsidRPr="00EC65FB">
        <w:rPr>
          <w:noProof w:val="0"/>
          <w:lang w:val="en-US"/>
        </w:rPr>
        <w:t xml:space="preserve"> })</w:t>
      </w:r>
    </w:p>
    <w:p w14:paraId="5347589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((response) =&gt;</w:t>
      </w:r>
    </w:p>
    <w:p w14:paraId="731DFF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this.languageFormGroup.patchValue</w:t>
      </w:r>
      <w:proofErr w:type="spellEnd"/>
      <w:proofErr w:type="gramEnd"/>
      <w:r w:rsidRPr="00EC65FB">
        <w:rPr>
          <w:noProof w:val="0"/>
          <w:lang w:val="en-US"/>
        </w:rPr>
        <w:t>({</w:t>
      </w:r>
    </w:p>
    <w:p w14:paraId="60E0CF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sourceLanguage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proofErr w:type="gramStart"/>
      <w:r w:rsidRPr="00EC65FB">
        <w:rPr>
          <w:noProof w:val="0"/>
          <w:lang w:val="en-US"/>
        </w:rPr>
        <w:t>response.detectedLanguageCode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2B7642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72EBE1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);</w:t>
      </w:r>
    </w:p>
    <w:p w14:paraId="5E2EEBC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91778D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484E5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initFormGroup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1963F9F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this.languageFormGroup.patchValue</w:t>
      </w:r>
      <w:proofErr w:type="spellEnd"/>
      <w:proofErr w:type="gramEnd"/>
      <w:r w:rsidRPr="00EC65FB">
        <w:rPr>
          <w:noProof w:val="0"/>
          <w:lang w:val="en-US"/>
        </w:rPr>
        <w:t>({</w:t>
      </w:r>
    </w:p>
    <w:p w14:paraId="2B7A777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sourceText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data.sourceText</w:t>
      </w:r>
      <w:proofErr w:type="spellEnd"/>
      <w:r w:rsidRPr="00EC65FB">
        <w:rPr>
          <w:noProof w:val="0"/>
          <w:lang w:val="en-US"/>
        </w:rPr>
        <w:t>,</w:t>
      </w:r>
    </w:p>
    <w:p w14:paraId="1445E3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targetLanguage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data.targetLanguageCode</w:t>
      </w:r>
      <w:proofErr w:type="spellEnd"/>
      <w:r w:rsidRPr="00EC65FB">
        <w:rPr>
          <w:noProof w:val="0"/>
          <w:lang w:val="en-US"/>
        </w:rPr>
        <w:t>,</w:t>
      </w:r>
    </w:p>
    <w:p w14:paraId="582912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});</w:t>
      </w:r>
    </w:p>
    <w:p w14:paraId="3AA8911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FD20B4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8083F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subscribeOnFormChanges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 {</w:t>
      </w:r>
    </w:p>
    <w:p w14:paraId="1F76D45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this.languageFormGroup.valueChanges</w:t>
      </w:r>
      <w:proofErr w:type="spellEnd"/>
      <w:proofErr w:type="gramEnd"/>
    </w:p>
    <w:p w14:paraId="2CBD55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(this._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))</w:t>
      </w:r>
    </w:p>
    <w:p w14:paraId="768C33D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 xml:space="preserve">(() =&gt; </w:t>
      </w:r>
      <w:proofErr w:type="spellStart"/>
      <w:r w:rsidRPr="00EC65FB">
        <w:rPr>
          <w:noProof w:val="0"/>
          <w:lang w:val="en-US"/>
        </w:rPr>
        <w:t>this.translateText</w:t>
      </w:r>
      <w:proofErr w:type="spellEnd"/>
      <w:r w:rsidRPr="00EC65FB">
        <w:rPr>
          <w:noProof w:val="0"/>
          <w:lang w:val="en-US"/>
        </w:rPr>
        <w:t>());</w:t>
      </w:r>
    </w:p>
    <w:p w14:paraId="7BADE48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925AB1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74F44CA" w14:textId="70E9D340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470ECF7A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user-registration-dialog.component.html:</w:t>
      </w:r>
    </w:p>
    <w:p w14:paraId="1E3A49D9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&lt;h2 </w:t>
      </w:r>
      <w:proofErr w:type="spellStart"/>
      <w:r w:rsidRPr="00184B06">
        <w:rPr>
          <w:noProof w:val="0"/>
        </w:rPr>
        <w:t>mat-dialog-</w:t>
      </w:r>
      <w:proofErr w:type="gramStart"/>
      <w:r w:rsidRPr="00184B06">
        <w:rPr>
          <w:noProof w:val="0"/>
        </w:rPr>
        <w:t>title</w:t>
      </w:r>
      <w:proofErr w:type="spellEnd"/>
      <w:r w:rsidRPr="00184B06">
        <w:rPr>
          <w:noProof w:val="0"/>
        </w:rPr>
        <w:t>&gt;Создание</w:t>
      </w:r>
      <w:proofErr w:type="gramEnd"/>
      <w:r w:rsidRPr="00184B06">
        <w:rPr>
          <w:noProof w:val="0"/>
        </w:rPr>
        <w:t xml:space="preserve"> пользователя&lt;/h2&gt;</w:t>
      </w:r>
    </w:p>
    <w:p w14:paraId="3D2FCB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&lt;mat-dialog-content [</w:t>
      </w:r>
      <w:proofErr w:type="spellStart"/>
      <w:r w:rsidRPr="00EC65FB">
        <w:rPr>
          <w:noProof w:val="0"/>
          <w:lang w:val="en-US"/>
        </w:rPr>
        <w:t>formGroup</w:t>
      </w:r>
      <w:proofErr w:type="spell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createUserForm</w:t>
      </w:r>
      <w:proofErr w:type="spellEnd"/>
      <w:r w:rsidRPr="00EC65FB">
        <w:rPr>
          <w:noProof w:val="0"/>
          <w:lang w:val="en-US"/>
        </w:rPr>
        <w:t>"&gt;</w:t>
      </w:r>
    </w:p>
    <w:p w14:paraId="6D8F39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&lt;mat-form-field&gt;</w:t>
      </w:r>
    </w:p>
    <w:p w14:paraId="2AA09EC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Имя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пользователя</w:t>
      </w:r>
      <w:r w:rsidRPr="00EC65FB">
        <w:rPr>
          <w:noProof w:val="0"/>
          <w:lang w:val="en-US"/>
        </w:rPr>
        <w:t>&lt;/mat-label&gt;</w:t>
      </w:r>
    </w:p>
    <w:p w14:paraId="6EF84B8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&lt;input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r w:rsidRPr="00EC65FB">
        <w:rPr>
          <w:noProof w:val="0"/>
          <w:lang w:val="en-US"/>
        </w:rPr>
        <w:t xml:space="preserve">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="name" /&gt;</w:t>
      </w:r>
    </w:p>
    <w:p w14:paraId="467650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&lt;/mat-form-field&gt;</w:t>
      </w:r>
    </w:p>
    <w:p w14:paraId="440CBBD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&lt;mat-form-field&gt;</w:t>
      </w:r>
    </w:p>
    <w:p w14:paraId="378E219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ПИН</w:t>
      </w:r>
      <w:r w:rsidRPr="00EC65FB">
        <w:rPr>
          <w:noProof w:val="0"/>
          <w:lang w:val="en-US"/>
        </w:rPr>
        <w:t>-</w:t>
      </w:r>
      <w:r w:rsidRPr="00184B06">
        <w:rPr>
          <w:noProof w:val="0"/>
        </w:rPr>
        <w:t>код</w:t>
      </w:r>
      <w:r w:rsidRPr="00EC65FB">
        <w:rPr>
          <w:noProof w:val="0"/>
          <w:lang w:val="en-US"/>
        </w:rPr>
        <w:t>&lt;/mat-label&gt;</w:t>
      </w:r>
    </w:p>
    <w:p w14:paraId="62AB371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&lt;input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r w:rsidRPr="00EC65FB">
        <w:rPr>
          <w:noProof w:val="0"/>
          <w:lang w:val="en-US"/>
        </w:rPr>
        <w:t xml:space="preserve"> type="password"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pinCode</w:t>
      </w:r>
      <w:proofErr w:type="spellEnd"/>
      <w:r w:rsidRPr="00EC65FB">
        <w:rPr>
          <w:noProof w:val="0"/>
          <w:lang w:val="en-US"/>
        </w:rPr>
        <w:t>" /&gt;</w:t>
      </w:r>
    </w:p>
    <w:p w14:paraId="5D6DE8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&lt;/mat-form-field&gt;</w:t>
      </w:r>
    </w:p>
    <w:p w14:paraId="5C8963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&lt;/mat-dialog-content&gt;</w:t>
      </w:r>
    </w:p>
    <w:p w14:paraId="1DC993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&lt;mat-dialog-actions&gt;</w:t>
      </w:r>
    </w:p>
    <w:p w14:paraId="592474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</w:t>
      </w:r>
    </w:p>
    <w:p w14:paraId="66A7337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mat-flat-button</w:t>
      </w:r>
    </w:p>
    <w:p w14:paraId="376D537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color="primary"</w:t>
      </w:r>
    </w:p>
    <w:p w14:paraId="7828A94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[disabled]="</w:t>
      </w:r>
      <w:proofErr w:type="spellStart"/>
      <w:r w:rsidRPr="00EC65FB">
        <w:rPr>
          <w:noProof w:val="0"/>
          <w:lang w:val="en-US"/>
        </w:rPr>
        <w:t>createUserForm.pristine</w:t>
      </w:r>
      <w:proofErr w:type="spellEnd"/>
      <w:r w:rsidRPr="00EC65FB">
        <w:rPr>
          <w:noProof w:val="0"/>
          <w:lang w:val="en-US"/>
        </w:rPr>
        <w:t xml:space="preserve"> || </w:t>
      </w:r>
      <w:proofErr w:type="spellStart"/>
      <w:r w:rsidRPr="00EC65FB">
        <w:rPr>
          <w:noProof w:val="0"/>
          <w:lang w:val="en-US"/>
        </w:rPr>
        <w:t>createUserForm.invalid</w:t>
      </w:r>
      <w:proofErr w:type="spellEnd"/>
      <w:r w:rsidRPr="00EC65FB">
        <w:rPr>
          <w:noProof w:val="0"/>
          <w:lang w:val="en-US"/>
        </w:rPr>
        <w:t>"</w:t>
      </w:r>
    </w:p>
    <w:p w14:paraId="4AF375A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(click)="</w:t>
      </w:r>
      <w:proofErr w:type="gramStart"/>
      <w:r w:rsidRPr="00EC65FB">
        <w:rPr>
          <w:noProof w:val="0"/>
          <w:lang w:val="en-US"/>
        </w:rPr>
        <w:t>create(</w:t>
      </w:r>
      <w:proofErr w:type="gramEnd"/>
      <w:r w:rsidRPr="00EC65FB">
        <w:rPr>
          <w:noProof w:val="0"/>
          <w:lang w:val="en-US"/>
        </w:rPr>
        <w:t>)"</w:t>
      </w:r>
    </w:p>
    <w:p w14:paraId="78F4F4D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inputmode</w:t>
      </w:r>
      <w:proofErr w:type="spellEnd"/>
      <w:r w:rsidRPr="00EC65FB">
        <w:rPr>
          <w:noProof w:val="0"/>
          <w:lang w:val="en-US"/>
        </w:rPr>
        <w:t>="numeric"</w:t>
      </w:r>
    </w:p>
    <w:p w14:paraId="686285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digitOnly</w:t>
      </w:r>
      <w:proofErr w:type="spellEnd"/>
    </w:p>
    <w:p w14:paraId="26A550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&gt;</w:t>
      </w:r>
    </w:p>
    <w:p w14:paraId="2F0D6D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r w:rsidRPr="00184B06">
        <w:rPr>
          <w:noProof w:val="0"/>
        </w:rPr>
        <w:t>Создать</w:t>
      </w:r>
    </w:p>
    <w:p w14:paraId="31205AC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&lt;/button&gt;</w:t>
      </w:r>
    </w:p>
    <w:p w14:paraId="4147BC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 mat-flat-button color="accent" (click)="cancel()"&gt;</w:t>
      </w:r>
      <w:r w:rsidRPr="00184B06">
        <w:rPr>
          <w:noProof w:val="0"/>
        </w:rPr>
        <w:t>Отмена</w:t>
      </w:r>
      <w:r w:rsidRPr="00EC65FB">
        <w:rPr>
          <w:noProof w:val="0"/>
          <w:lang w:val="en-US"/>
        </w:rPr>
        <w:t>&lt;/button&gt;</w:t>
      </w:r>
    </w:p>
    <w:p w14:paraId="6149C5AB" w14:textId="6609AA6B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&lt;/mat-dialog-actions&gt;</w:t>
      </w:r>
    </w:p>
    <w:p w14:paraId="66310E2E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user-registration-</w:t>
      </w:r>
      <w:proofErr w:type="spellStart"/>
      <w:proofErr w:type="gramStart"/>
      <w:r w:rsidRPr="00EC65FB">
        <w:rPr>
          <w:noProof w:val="0"/>
          <w:lang w:val="en-US"/>
        </w:rPr>
        <w:t>dialog.component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02F9EB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ChangeDetectionStrategy</w:t>
      </w:r>
      <w:proofErr w:type="spellEnd"/>
      <w:proofErr w:type="gramEnd"/>
      <w:r w:rsidRPr="00EC65FB">
        <w:rPr>
          <w:noProof w:val="0"/>
          <w:lang w:val="en-US"/>
        </w:rPr>
        <w:t>, Component } from '@angular/core';</w:t>
      </w:r>
    </w:p>
    <w:p w14:paraId="48CB8F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NonNullableFormBuilder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ReactiveFormsModule</w:t>
      </w:r>
      <w:proofErr w:type="spellEnd"/>
      <w:r w:rsidRPr="00EC65FB">
        <w:rPr>
          <w:noProof w:val="0"/>
          <w:lang w:val="en-US"/>
        </w:rPr>
        <w:t>, Validators } from '@angular/forms';</w:t>
      </w:r>
    </w:p>
    <w:p w14:paraId="44461B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MatDialogActions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MatDialogContent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MatDialogRef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MatDialogTitle</w:t>
      </w:r>
      <w:proofErr w:type="spellEnd"/>
      <w:r w:rsidRPr="00EC65FB">
        <w:rPr>
          <w:noProof w:val="0"/>
          <w:lang w:val="en-US"/>
        </w:rPr>
        <w:t xml:space="preserve"> } from '@angular/material/dialog';</w:t>
      </w:r>
    </w:p>
    <w:p w14:paraId="508B7F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CONSTANTS</w:t>
      </w:r>
      <w:proofErr w:type="gramEnd"/>
      <w:r w:rsidRPr="00EC65FB">
        <w:rPr>
          <w:noProof w:val="0"/>
          <w:lang w:val="en-US"/>
        </w:rPr>
        <w:t xml:space="preserve"> } from '@core/constants';</w:t>
      </w:r>
    </w:p>
    <w:p w14:paraId="12A3780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MatFormField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MatLabel</w:t>
      </w:r>
      <w:proofErr w:type="spellEnd"/>
      <w:r w:rsidRPr="00EC65FB">
        <w:rPr>
          <w:noProof w:val="0"/>
          <w:lang w:val="en-US"/>
        </w:rPr>
        <w:t xml:space="preserve"> } from '@angular/material/form-field';</w:t>
      </w:r>
    </w:p>
    <w:p w14:paraId="24403D5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'@angular/material/button';</w:t>
      </w:r>
    </w:p>
    <w:p w14:paraId="4F7E37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DigitOnlyModule</w:t>
      </w:r>
      <w:proofErr w:type="spellEnd"/>
      <w:proofErr w:type="gramEnd"/>
      <w:r w:rsidRPr="00EC65FB">
        <w:rPr>
          <w:noProof w:val="0"/>
          <w:lang w:val="en-US"/>
        </w:rPr>
        <w:t xml:space="preserve"> } from '@</w:t>
      </w:r>
      <w:proofErr w:type="spellStart"/>
      <w:r w:rsidRPr="00EC65FB">
        <w:rPr>
          <w:noProof w:val="0"/>
          <w:lang w:val="en-US"/>
        </w:rPr>
        <w:t>uiowa</w:t>
      </w:r>
      <w:proofErr w:type="spellEnd"/>
      <w:r w:rsidRPr="00EC65FB">
        <w:rPr>
          <w:noProof w:val="0"/>
          <w:lang w:val="en-US"/>
        </w:rPr>
        <w:t>/digit-only';</w:t>
      </w:r>
    </w:p>
    <w:p w14:paraId="382518B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MatInputModule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'@angular/material/input';</w:t>
      </w:r>
    </w:p>
    <w:p w14:paraId="02325384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FBAAE6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17C212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'app-user-registration-dialog',</w:t>
      </w:r>
    </w:p>
    <w:p w14:paraId="0B5D90C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'./user-registration-dialog.component.html',</w:t>
      </w:r>
    </w:p>
    <w:p w14:paraId="1F86F0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'./user-registration-</w:t>
      </w:r>
      <w:proofErr w:type="spellStart"/>
      <w:r w:rsidRPr="00EC65FB">
        <w:rPr>
          <w:noProof w:val="0"/>
          <w:lang w:val="en-US"/>
        </w:rPr>
        <w:t>dialog.component.scss</w:t>
      </w:r>
      <w:proofErr w:type="spellEnd"/>
      <w:r w:rsidRPr="00EC65FB">
        <w:rPr>
          <w:noProof w:val="0"/>
          <w:lang w:val="en-US"/>
        </w:rPr>
        <w:t>',</w:t>
      </w:r>
    </w:p>
    <w:p w14:paraId="16C4C3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159F1C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1406A3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MatDialogContent</w:t>
      </w:r>
      <w:proofErr w:type="spellEnd"/>
      <w:r w:rsidRPr="00EC65FB">
        <w:rPr>
          <w:noProof w:val="0"/>
          <w:lang w:val="en-US"/>
        </w:rPr>
        <w:t>,</w:t>
      </w:r>
    </w:p>
    <w:p w14:paraId="5DCDC2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MatDialogTitle</w:t>
      </w:r>
      <w:proofErr w:type="spellEnd"/>
      <w:r w:rsidRPr="00EC65FB">
        <w:rPr>
          <w:noProof w:val="0"/>
          <w:lang w:val="en-US"/>
        </w:rPr>
        <w:t>,</w:t>
      </w:r>
    </w:p>
    <w:p w14:paraId="39A7CAA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MatFormField</w:t>
      </w:r>
      <w:proofErr w:type="spellEnd"/>
      <w:r w:rsidRPr="00EC65FB">
        <w:rPr>
          <w:noProof w:val="0"/>
          <w:lang w:val="en-US"/>
        </w:rPr>
        <w:t>,</w:t>
      </w:r>
    </w:p>
    <w:p w14:paraId="75171FD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MatInputModule</w:t>
      </w:r>
      <w:proofErr w:type="spellEnd"/>
      <w:r w:rsidRPr="00EC65FB">
        <w:rPr>
          <w:noProof w:val="0"/>
          <w:lang w:val="en-US"/>
        </w:rPr>
        <w:t>,</w:t>
      </w:r>
    </w:p>
    <w:p w14:paraId="132D88D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MatLabel</w:t>
      </w:r>
      <w:proofErr w:type="spellEnd"/>
      <w:r w:rsidRPr="00EC65FB">
        <w:rPr>
          <w:noProof w:val="0"/>
          <w:lang w:val="en-US"/>
        </w:rPr>
        <w:t>,</w:t>
      </w:r>
    </w:p>
    <w:p w14:paraId="54E89F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ReactiveFormsModule</w:t>
      </w:r>
      <w:proofErr w:type="spellEnd"/>
      <w:r w:rsidRPr="00EC65FB">
        <w:rPr>
          <w:noProof w:val="0"/>
          <w:lang w:val="en-US"/>
        </w:rPr>
        <w:t>,</w:t>
      </w:r>
    </w:p>
    <w:p w14:paraId="7B4D8F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r w:rsidRPr="00EC65FB">
        <w:rPr>
          <w:noProof w:val="0"/>
          <w:lang w:val="en-US"/>
        </w:rPr>
        <w:t>,</w:t>
      </w:r>
    </w:p>
    <w:p w14:paraId="697810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DigitOnlyModule</w:t>
      </w:r>
      <w:proofErr w:type="spellEnd"/>
      <w:r w:rsidRPr="00EC65FB">
        <w:rPr>
          <w:noProof w:val="0"/>
          <w:lang w:val="en-US"/>
        </w:rPr>
        <w:t>,</w:t>
      </w:r>
    </w:p>
    <w:p w14:paraId="3E2B090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MatDialogActions</w:t>
      </w:r>
      <w:proofErr w:type="spellEnd"/>
      <w:r w:rsidRPr="00EC65FB">
        <w:rPr>
          <w:noProof w:val="0"/>
          <w:lang w:val="en-US"/>
        </w:rPr>
        <w:t>,</w:t>
      </w:r>
    </w:p>
    <w:p w14:paraId="14074F1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777188C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599A3F2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0D764A0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UserRegistrationDialogComponent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0E0306F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52E5D4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createUserForm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fb.group</w:t>
      </w:r>
      <w:proofErr w:type="spellEnd"/>
      <w:r w:rsidRPr="00EC65FB">
        <w:rPr>
          <w:noProof w:val="0"/>
          <w:lang w:val="en-US"/>
        </w:rPr>
        <w:t>({</w:t>
      </w:r>
    </w:p>
    <w:p w14:paraId="7EBD9E8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name: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('', [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]),</w:t>
      </w:r>
    </w:p>
    <w:p w14:paraId="4B774ED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pinCode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('', [</w:t>
      </w:r>
    </w:p>
    <w:p w14:paraId="3B17CD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,</w:t>
      </w:r>
    </w:p>
    <w:p w14:paraId="1B428A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Validators.pattern</w:t>
      </w:r>
      <w:proofErr w:type="spellEnd"/>
      <w:r w:rsidRPr="00EC65FB">
        <w:rPr>
          <w:noProof w:val="0"/>
          <w:lang w:val="en-US"/>
        </w:rPr>
        <w:t>(CONSTANTS.REGEX_PATTERN.PIN_CODE),</w:t>
      </w:r>
    </w:p>
    <w:p w14:paraId="62C764A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]),</w:t>
      </w:r>
    </w:p>
    <w:p w14:paraId="166E327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1C91DA9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27C90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1FBC91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MatDialogRef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UserRegistrationDialogComponent</w:t>
      </w:r>
      <w:proofErr w:type="spellEnd"/>
      <w:r w:rsidRPr="00EC65FB">
        <w:rPr>
          <w:noProof w:val="0"/>
          <w:lang w:val="en-US"/>
        </w:rPr>
        <w:t>&gt;,</w:t>
      </w:r>
    </w:p>
    <w:p w14:paraId="201F985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_fb: </w:t>
      </w:r>
      <w:proofErr w:type="spellStart"/>
      <w:r w:rsidRPr="00EC65FB">
        <w:rPr>
          <w:noProof w:val="0"/>
          <w:lang w:val="en-US"/>
        </w:rPr>
        <w:t>NonNullableFormBuilder</w:t>
      </w:r>
      <w:proofErr w:type="spellEnd"/>
    </w:p>
    <w:p w14:paraId="7724C34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{}</w:t>
      </w:r>
    </w:p>
    <w:p w14:paraId="5864946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59DCE9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cancel(</w:t>
      </w:r>
      <w:proofErr w:type="gramEnd"/>
      <w:r w:rsidRPr="00EC65FB">
        <w:rPr>
          <w:noProof w:val="0"/>
          <w:lang w:val="en-US"/>
        </w:rPr>
        <w:t>): void {</w:t>
      </w:r>
    </w:p>
    <w:p w14:paraId="320C5A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();</w:t>
      </w:r>
    </w:p>
    <w:p w14:paraId="1F02E3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CCF246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create(</w:t>
      </w:r>
      <w:proofErr w:type="gramEnd"/>
      <w:r w:rsidRPr="00EC65FB">
        <w:rPr>
          <w:noProof w:val="0"/>
          <w:lang w:val="en-US"/>
        </w:rPr>
        <w:t>): void {</w:t>
      </w:r>
    </w:p>
    <w:p w14:paraId="41B35F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proofErr w:type="gramStart"/>
      <w:r w:rsidRPr="00EC65FB">
        <w:rPr>
          <w:noProof w:val="0"/>
          <w:lang w:val="en-US"/>
        </w:rPr>
        <w:t>this.createUserForm.invalid</w:t>
      </w:r>
      <w:proofErr w:type="spellEnd"/>
      <w:proofErr w:type="gramEnd"/>
      <w:r w:rsidRPr="00EC65FB">
        <w:rPr>
          <w:noProof w:val="0"/>
          <w:lang w:val="en-US"/>
        </w:rPr>
        <w:t>) return;</w:t>
      </w:r>
    </w:p>
    <w:p w14:paraId="1954355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dialogRef.close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this.createUserForm.value</w:t>
      </w:r>
      <w:proofErr w:type="spellEnd"/>
      <w:r w:rsidRPr="00EC65FB">
        <w:rPr>
          <w:noProof w:val="0"/>
          <w:lang w:val="en-US"/>
        </w:rPr>
        <w:t>);</w:t>
      </w:r>
    </w:p>
    <w:p w14:paraId="4E8E729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9CDEE1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FB84075" w14:textId="0F90C2B5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1464DF37" w14:textId="77777777" w:rsidR="00197A74" w:rsidRPr="00B443A3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B443A3">
        <w:rPr>
          <w:noProof w:val="0"/>
          <w:lang w:val="en-US"/>
        </w:rPr>
        <w:t xml:space="preserve"> book-collections.component.html:</w:t>
      </w:r>
    </w:p>
    <w:p w14:paraId="7CD3FB1F" w14:textId="77777777" w:rsidR="00197A74" w:rsidRPr="00AB09C5" w:rsidRDefault="00197A74" w:rsidP="00197A74">
      <w:pPr>
        <w:pStyle w:val="af7"/>
        <w:rPr>
          <w:noProof w:val="0"/>
        </w:rPr>
      </w:pPr>
      <w:r w:rsidRPr="00AB09C5">
        <w:rPr>
          <w:noProof w:val="0"/>
        </w:rPr>
        <w:t>&lt;</w:t>
      </w:r>
      <w:r w:rsidRPr="000270DC">
        <w:rPr>
          <w:noProof w:val="0"/>
          <w:lang w:val="en-US"/>
        </w:rPr>
        <w:t>div</w:t>
      </w:r>
      <w:r w:rsidRPr="00AB09C5">
        <w:rPr>
          <w:noProof w:val="0"/>
        </w:rPr>
        <w:t xml:space="preserve"> </w:t>
      </w:r>
      <w:r w:rsidRPr="000270DC">
        <w:rPr>
          <w:noProof w:val="0"/>
          <w:lang w:val="en-US"/>
        </w:rPr>
        <w:t>class</w:t>
      </w:r>
      <w:r w:rsidRPr="00AB09C5">
        <w:rPr>
          <w:noProof w:val="0"/>
        </w:rPr>
        <w:t>="</w:t>
      </w:r>
      <w:r w:rsidRPr="000270DC">
        <w:rPr>
          <w:noProof w:val="0"/>
          <w:lang w:val="en-US"/>
        </w:rPr>
        <w:t>toolbar</w:t>
      </w:r>
      <w:r w:rsidRPr="00AB09C5">
        <w:rPr>
          <w:noProof w:val="0"/>
        </w:rPr>
        <w:t>"&gt;</w:t>
      </w:r>
    </w:p>
    <w:p w14:paraId="6B55D2AA" w14:textId="77777777" w:rsidR="00197A74" w:rsidRPr="00AB09C5" w:rsidRDefault="00197A74" w:rsidP="00197A74">
      <w:pPr>
        <w:pStyle w:val="af7"/>
        <w:rPr>
          <w:noProof w:val="0"/>
        </w:rPr>
      </w:pPr>
      <w:r w:rsidRPr="00AB09C5">
        <w:rPr>
          <w:noProof w:val="0"/>
        </w:rPr>
        <w:t xml:space="preserve">  &lt;</w:t>
      </w:r>
      <w:r w:rsidRPr="000270DC">
        <w:rPr>
          <w:noProof w:val="0"/>
          <w:lang w:val="en-US"/>
        </w:rPr>
        <w:t>h</w:t>
      </w:r>
      <w:r w:rsidRPr="00AB09C5">
        <w:rPr>
          <w:noProof w:val="0"/>
        </w:rPr>
        <w:t>2&gt;</w:t>
      </w:r>
      <w:r w:rsidRPr="00184B06">
        <w:rPr>
          <w:noProof w:val="0"/>
        </w:rPr>
        <w:t>Коллекции</w:t>
      </w:r>
      <w:r w:rsidRPr="00AB09C5">
        <w:rPr>
          <w:noProof w:val="0"/>
        </w:rPr>
        <w:t xml:space="preserve"> </w:t>
      </w:r>
      <w:r w:rsidRPr="00184B06">
        <w:rPr>
          <w:noProof w:val="0"/>
        </w:rPr>
        <w:t>книг</w:t>
      </w:r>
      <w:r w:rsidRPr="00AB09C5">
        <w:rPr>
          <w:noProof w:val="0"/>
        </w:rPr>
        <w:t>&lt;/</w:t>
      </w:r>
      <w:r w:rsidRPr="000270DC">
        <w:rPr>
          <w:noProof w:val="0"/>
          <w:lang w:val="en-US"/>
        </w:rPr>
        <w:t>h</w:t>
      </w:r>
      <w:r w:rsidRPr="00AB09C5">
        <w:rPr>
          <w:noProof w:val="0"/>
        </w:rPr>
        <w:t>2&gt;</w:t>
      </w:r>
    </w:p>
    <w:p w14:paraId="567FAE1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AB09C5">
        <w:rPr>
          <w:noProof w:val="0"/>
        </w:rPr>
        <w:t xml:space="preserve">  </w:t>
      </w:r>
      <w:r w:rsidRPr="00EC65FB">
        <w:rPr>
          <w:noProof w:val="0"/>
          <w:lang w:val="en-US"/>
        </w:rPr>
        <w:t>&lt;div class="spacer"&gt;&lt;/div&gt;</w:t>
      </w:r>
    </w:p>
    <w:p w14:paraId="7B462BE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&lt;div&gt;</w:t>
      </w:r>
    </w:p>
    <w:p w14:paraId="4E0E1ED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&lt;button mat-flat-button</w:t>
      </w:r>
    </w:p>
    <w:p w14:paraId="0EC12E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color="primary"</w:t>
      </w:r>
    </w:p>
    <w:p w14:paraId="2417ACB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(click)="</w:t>
      </w:r>
      <w:proofErr w:type="spellStart"/>
      <w:proofErr w:type="gramStart"/>
      <w:r w:rsidRPr="00EC65FB">
        <w:rPr>
          <w:noProof w:val="0"/>
          <w:lang w:val="en-US"/>
        </w:rPr>
        <w:t>openBookCollectionEditDialog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)"&gt;</w:t>
      </w:r>
    </w:p>
    <w:p w14:paraId="3B4A623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&lt;mat-icon&gt;add&lt;/mat-icon&gt;</w:t>
      </w:r>
    </w:p>
    <w:p w14:paraId="2FA6C17B" w14:textId="77777777" w:rsidR="00197A74" w:rsidRPr="00184B06" w:rsidRDefault="00197A74" w:rsidP="00197A74">
      <w:pPr>
        <w:pStyle w:val="af7"/>
        <w:rPr>
          <w:noProof w:val="0"/>
        </w:rPr>
      </w:pPr>
      <w:r w:rsidRPr="00EC65FB">
        <w:rPr>
          <w:noProof w:val="0"/>
          <w:lang w:val="en-US"/>
        </w:rPr>
        <w:t xml:space="preserve">      </w:t>
      </w:r>
      <w:r w:rsidRPr="00184B06">
        <w:rPr>
          <w:noProof w:val="0"/>
        </w:rPr>
        <w:t>Создать коллекцию</w:t>
      </w:r>
    </w:p>
    <w:p w14:paraId="2B595BEF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1E28A7E8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18BE3F15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5586CD4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class="collection-list-container"&gt;</w:t>
      </w:r>
    </w:p>
    <w:p w14:paraId="2F7D6BD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&lt;app-book-collection-list [</w:t>
      </w:r>
      <w:proofErr w:type="spellStart"/>
      <w:r w:rsidRPr="00EC65FB">
        <w:rPr>
          <w:noProof w:val="0"/>
          <w:lang w:val="en-US"/>
        </w:rPr>
        <w:t>bookCollections</w:t>
      </w:r>
      <w:proofErr w:type="spellEnd"/>
      <w:r w:rsidRPr="00EC65FB">
        <w:rPr>
          <w:noProof w:val="0"/>
          <w:lang w:val="en-US"/>
        </w:rPr>
        <w:t>]="</w:t>
      </w:r>
      <w:proofErr w:type="spellStart"/>
      <w:proofErr w:type="gramStart"/>
      <w:r w:rsidRPr="00EC65FB">
        <w:rPr>
          <w:noProof w:val="0"/>
          <w:lang w:val="en-US"/>
        </w:rPr>
        <w:t>bookCollections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</w:t>
      </w:r>
    </w:p>
    <w:p w14:paraId="799FE6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            (</w:t>
      </w:r>
      <w:proofErr w:type="spellStart"/>
      <w:r w:rsidRPr="00EC65FB">
        <w:rPr>
          <w:noProof w:val="0"/>
          <w:lang w:val="en-US"/>
        </w:rPr>
        <w:t>bookOpenClickEvent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($event)"</w:t>
      </w:r>
    </w:p>
    <w:p w14:paraId="0648BE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            (</w:t>
      </w:r>
      <w:proofErr w:type="spellStart"/>
      <w:r w:rsidRPr="00EC65FB">
        <w:rPr>
          <w:noProof w:val="0"/>
          <w:lang w:val="en-US"/>
        </w:rPr>
        <w:t>bookInfoClickEvent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openBookInfoDialog</w:t>
      </w:r>
      <w:proofErr w:type="spellEnd"/>
      <w:r w:rsidRPr="00EC65FB">
        <w:rPr>
          <w:noProof w:val="0"/>
          <w:lang w:val="en-US"/>
        </w:rPr>
        <w:t>($event)"</w:t>
      </w:r>
    </w:p>
    <w:p w14:paraId="2FC365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            (collectionEditClickEvent)="openBookCollectionEditDialog($event)"</w:t>
      </w:r>
    </w:p>
    <w:p w14:paraId="7612A77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            (collectionDeleteClickEvent)="openDeleteConfirmationDialog($event)"&gt;</w:t>
      </w:r>
    </w:p>
    <w:p w14:paraId="44AEA42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&lt;/app-book-collection-list&gt;</w:t>
      </w:r>
    </w:p>
    <w:p w14:paraId="7ADBF04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@if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bookCollections</w:t>
      </w:r>
      <w:proofErr w:type="spellEnd"/>
      <w:proofErr w:type="gramEnd"/>
      <w:r w:rsidRPr="00EC65FB">
        <w:rPr>
          <w:noProof w:val="0"/>
          <w:lang w:val="en-US"/>
        </w:rPr>
        <w:t>().length) {</w:t>
      </w:r>
    </w:p>
    <w:p w14:paraId="629E205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&lt;div class="no-items"&gt;</w:t>
      </w:r>
      <w:r w:rsidRPr="00184B06">
        <w:rPr>
          <w:noProof w:val="0"/>
        </w:rPr>
        <w:t>Здесь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пусто</w:t>
      </w:r>
      <w:r w:rsidRPr="00EC65FB">
        <w:rPr>
          <w:noProof w:val="0"/>
          <w:lang w:val="en-US"/>
        </w:rPr>
        <w:t xml:space="preserve"> :(&lt;/div&gt;</w:t>
      </w:r>
    </w:p>
    <w:p w14:paraId="674BCB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1D1816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6C42D9C6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book-</w:t>
      </w:r>
      <w:proofErr w:type="spellStart"/>
      <w:proofErr w:type="gramStart"/>
      <w:r w:rsidRPr="00EC65FB">
        <w:rPr>
          <w:noProof w:val="0"/>
          <w:lang w:val="en-US"/>
        </w:rPr>
        <w:t>collections.component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5BA9836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ChangeDetectionStrategy</w:t>
      </w:r>
      <w:proofErr w:type="spellEnd"/>
      <w:proofErr w:type="gramEnd"/>
      <w:r w:rsidRPr="00EC65FB">
        <w:rPr>
          <w:noProof w:val="0"/>
          <w:lang w:val="en-US"/>
        </w:rPr>
        <w:t xml:space="preserve">, Component, 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>, signal } from '@angular/core';</w:t>
      </w:r>
    </w:p>
    <w:p w14:paraId="1122033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BookCollectionService</w:t>
      </w:r>
      <w:proofErr w:type="spellEnd"/>
      <w:proofErr w:type="gramEnd"/>
      <w:r w:rsidRPr="00EC65FB">
        <w:rPr>
          <w:noProof w:val="0"/>
          <w:lang w:val="en-US"/>
        </w:rPr>
        <w:t xml:space="preserve"> } from '@core/services/book-</w:t>
      </w:r>
      <w:proofErr w:type="spellStart"/>
      <w:r w:rsidRPr="00EC65FB">
        <w:rPr>
          <w:noProof w:val="0"/>
          <w:lang w:val="en-US"/>
        </w:rPr>
        <w:t>collection.service</w:t>
      </w:r>
      <w:proofErr w:type="spellEnd"/>
      <w:r w:rsidRPr="00EC65FB">
        <w:rPr>
          <w:noProof w:val="0"/>
          <w:lang w:val="en-US"/>
        </w:rPr>
        <w:t>';</w:t>
      </w:r>
    </w:p>
    <w:p w14:paraId="60E253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 xml:space="preserve"> 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659D213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'@angular/material/button';</w:t>
      </w:r>
    </w:p>
    <w:p w14:paraId="5810F6B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MatIconModule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'@angular/material/icon';</w:t>
      </w:r>
    </w:p>
    <w:p w14:paraId="1DD628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MatDialog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'@angular/material/dialog';</w:t>
      </w:r>
    </w:p>
    <w:p w14:paraId="3BCB0C1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BookCollectionEditDialogComponent</w:t>
      </w:r>
      <w:proofErr w:type="spellEnd"/>
      <w:proofErr w:type="gramEnd"/>
      <w:r w:rsidRPr="00EC65FB">
        <w:rPr>
          <w:noProof w:val="0"/>
          <w:lang w:val="en-US"/>
        </w:rPr>
        <w:t xml:space="preserve"> } from '@core/dialogs/book-collection-edit-dialog/book-collection-edit-dialog.component';</w:t>
      </w:r>
    </w:p>
    <w:p w14:paraId="779C470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CONSTANTS</w:t>
      </w:r>
      <w:proofErr w:type="gramEnd"/>
      <w:r w:rsidRPr="00EC65FB">
        <w:rPr>
          <w:noProof w:val="0"/>
          <w:lang w:val="en-US"/>
        </w:rPr>
        <w:t xml:space="preserve"> } from '@core/constants';</w:t>
      </w:r>
    </w:p>
    <w:p w14:paraId="415E45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BookCollectionListComponent</w:t>
      </w:r>
      <w:proofErr w:type="spellEnd"/>
      <w:proofErr w:type="gramEnd"/>
      <w:r w:rsidRPr="00EC65FB">
        <w:rPr>
          <w:noProof w:val="0"/>
          <w:lang w:val="en-US"/>
        </w:rPr>
        <w:t xml:space="preserve"> } from '@core/components/book-collection-list/book-collection-list.component';</w:t>
      </w:r>
    </w:p>
    <w:p w14:paraId="58A36E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DeleteConfirmationDialogComponent</w:t>
      </w:r>
      <w:proofErr w:type="spellEnd"/>
      <w:proofErr w:type="gramEnd"/>
      <w:r w:rsidRPr="00EC65FB">
        <w:rPr>
          <w:noProof w:val="0"/>
          <w:lang w:val="en-US"/>
        </w:rPr>
        <w:t xml:space="preserve"> } from '@core/dialogs/delete-confirmation-dialog/delete-confirmation-dialog.component';</w:t>
      </w:r>
    </w:p>
    <w:p w14:paraId="10D2823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'@angular/core/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-interop';</w:t>
      </w:r>
    </w:p>
    <w:p w14:paraId="76D917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finalize</w:t>
      </w:r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>, NEVER, of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016A155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MatSnackBar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'@angular/material/snack-bar';</w:t>
      </w:r>
    </w:p>
    <w:p w14:paraId="5DC20B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Router</w:t>
      </w:r>
      <w:proofErr w:type="gramEnd"/>
      <w:r w:rsidRPr="00EC65FB">
        <w:rPr>
          <w:noProof w:val="0"/>
          <w:lang w:val="en-US"/>
        </w:rPr>
        <w:t xml:space="preserve"> } from '@angular/router';</w:t>
      </w:r>
    </w:p>
    <w:p w14:paraId="7838F2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BookInfoDialogComponent</w:t>
      </w:r>
      <w:proofErr w:type="spellEnd"/>
      <w:proofErr w:type="gramEnd"/>
      <w:r w:rsidRPr="00EC65FB">
        <w:rPr>
          <w:noProof w:val="0"/>
          <w:lang w:val="en-US"/>
        </w:rPr>
        <w:t xml:space="preserve"> } from '@core/dialogs/book-info-dialog/book-info-</w:t>
      </w:r>
      <w:proofErr w:type="spellStart"/>
      <w:r w:rsidRPr="00EC65FB">
        <w:rPr>
          <w:noProof w:val="0"/>
          <w:lang w:val="en-US"/>
        </w:rPr>
        <w:t>dialog.component</w:t>
      </w:r>
      <w:proofErr w:type="spellEnd"/>
      <w:r w:rsidRPr="00EC65FB">
        <w:rPr>
          <w:noProof w:val="0"/>
          <w:lang w:val="en-US"/>
        </w:rPr>
        <w:t>';</w:t>
      </w:r>
    </w:p>
    <w:p w14:paraId="3BB44B0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EAF9B2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01E0A6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'app-book-collections',</w:t>
      </w:r>
    </w:p>
    <w:p w14:paraId="22727C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1D30054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5646D8C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r w:rsidRPr="00EC65FB">
        <w:rPr>
          <w:noProof w:val="0"/>
          <w:lang w:val="en-US"/>
        </w:rPr>
        <w:t>,</w:t>
      </w:r>
    </w:p>
    <w:p w14:paraId="76F6D9F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MatIconModule</w:t>
      </w:r>
      <w:proofErr w:type="spellEnd"/>
      <w:r w:rsidRPr="00EC65FB">
        <w:rPr>
          <w:noProof w:val="0"/>
          <w:lang w:val="en-US"/>
        </w:rPr>
        <w:t>,</w:t>
      </w:r>
    </w:p>
    <w:p w14:paraId="77143E0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BookCollectionListComponent</w:t>
      </w:r>
      <w:proofErr w:type="spellEnd"/>
      <w:r w:rsidRPr="00EC65FB">
        <w:rPr>
          <w:noProof w:val="0"/>
          <w:lang w:val="en-US"/>
        </w:rPr>
        <w:t>,</w:t>
      </w:r>
    </w:p>
    <w:p w14:paraId="5E9D85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5C2357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'./book-collections.component.html',</w:t>
      </w:r>
    </w:p>
    <w:p w14:paraId="52E47D0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'./book-</w:t>
      </w:r>
      <w:proofErr w:type="spellStart"/>
      <w:r w:rsidRPr="00EC65FB">
        <w:rPr>
          <w:noProof w:val="0"/>
          <w:lang w:val="en-US"/>
        </w:rPr>
        <w:t>collections.component.scss</w:t>
      </w:r>
      <w:proofErr w:type="spellEnd"/>
      <w:r w:rsidRPr="00EC65FB">
        <w:rPr>
          <w:noProof w:val="0"/>
          <w:lang w:val="en-US"/>
        </w:rPr>
        <w:t>',</w:t>
      </w:r>
    </w:p>
    <w:p w14:paraId="229D0CF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7E0866D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235EBF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BookCollectionsComponent</w:t>
      </w:r>
      <w:proofErr w:type="spellEnd"/>
      <w:r w:rsidRPr="00EC65FB">
        <w:rPr>
          <w:noProof w:val="0"/>
          <w:lang w:val="en-US"/>
        </w:rPr>
        <w:t xml:space="preserve"> implements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04ECC4F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A4C0AA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bookCollections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proofErr w:type="gram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[</w:t>
      </w:r>
      <w:proofErr w:type="gramEnd"/>
      <w:r w:rsidRPr="00EC65FB">
        <w:rPr>
          <w:noProof w:val="0"/>
          <w:lang w:val="en-US"/>
        </w:rPr>
        <w:t>]&gt;([]);</w:t>
      </w:r>
    </w:p>
    <w:p w14:paraId="22414584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D14B02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5DB74B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_service: </w:t>
      </w:r>
      <w:proofErr w:type="spellStart"/>
      <w:r w:rsidRPr="00EC65FB">
        <w:rPr>
          <w:noProof w:val="0"/>
          <w:lang w:val="en-US"/>
        </w:rPr>
        <w:t>BookCollectionService</w:t>
      </w:r>
      <w:proofErr w:type="spellEnd"/>
      <w:r w:rsidRPr="00EC65FB">
        <w:rPr>
          <w:noProof w:val="0"/>
          <w:lang w:val="en-US"/>
        </w:rPr>
        <w:t>,</w:t>
      </w:r>
    </w:p>
    <w:p w14:paraId="5BE953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_router: Router,</w:t>
      </w:r>
    </w:p>
    <w:p w14:paraId="21255A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snackBar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MatSnackBar</w:t>
      </w:r>
      <w:proofErr w:type="spellEnd"/>
      <w:r w:rsidRPr="00EC65FB">
        <w:rPr>
          <w:noProof w:val="0"/>
          <w:lang w:val="en-US"/>
        </w:rPr>
        <w:t>,</w:t>
      </w:r>
    </w:p>
    <w:p w14:paraId="310C81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_dialog: </w:t>
      </w:r>
      <w:proofErr w:type="spellStart"/>
      <w:r w:rsidRPr="00EC65FB">
        <w:rPr>
          <w:noProof w:val="0"/>
          <w:lang w:val="en-US"/>
        </w:rPr>
        <w:t>MatDialog</w:t>
      </w:r>
      <w:proofErr w:type="spellEnd"/>
      <w:r w:rsidRPr="00EC65FB">
        <w:rPr>
          <w:noProof w:val="0"/>
          <w:lang w:val="en-US"/>
        </w:rPr>
        <w:t>,</w:t>
      </w:r>
    </w:p>
    <w:p w14:paraId="47D1693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,</w:t>
      </w:r>
    </w:p>
    <w:p w14:paraId="47BE28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652AD8B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7CA132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E4E35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ngOnInit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795A25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loadCollections</w:t>
      </w:r>
      <w:proofErr w:type="spellEnd"/>
      <w:r w:rsidRPr="00EC65FB">
        <w:rPr>
          <w:noProof w:val="0"/>
          <w:lang w:val="en-US"/>
        </w:rPr>
        <w:t>();</w:t>
      </w:r>
    </w:p>
    <w:p w14:paraId="126C2D9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B1DAF4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CDA243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loadCollections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77AB26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service.getAll</w:t>
      </w:r>
      <w:proofErr w:type="spellEnd"/>
      <w:r w:rsidRPr="00EC65FB">
        <w:rPr>
          <w:noProof w:val="0"/>
          <w:lang w:val="en-US"/>
        </w:rPr>
        <w:t>()</w:t>
      </w:r>
    </w:p>
    <w:p w14:paraId="7BFB2B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((collections) =&gt; {</w:t>
      </w:r>
    </w:p>
    <w:p w14:paraId="6DC1E3D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this.bookCollections.set</w:t>
      </w:r>
      <w:proofErr w:type="spellEnd"/>
      <w:r w:rsidRPr="00EC65FB">
        <w:rPr>
          <w:noProof w:val="0"/>
          <w:lang w:val="en-US"/>
        </w:rPr>
        <w:t>(collections);</w:t>
      </w:r>
    </w:p>
    <w:p w14:paraId="424E641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54623D4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7D61A8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BC53E7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openBookCollectionEditDialog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collection?: 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): void {</w:t>
      </w:r>
    </w:p>
    <w:p w14:paraId="68F9E0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dialog.open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BookCollectionEditDialogComponent</w:t>
      </w:r>
      <w:proofErr w:type="spellEnd"/>
      <w:r w:rsidRPr="00EC65FB">
        <w:rPr>
          <w:noProof w:val="0"/>
          <w:lang w:val="en-US"/>
        </w:rPr>
        <w:t>, {</w:t>
      </w:r>
    </w:p>
    <w:p w14:paraId="5536B67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minWidth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CONSTANTS.SIZE.DIALOG</w:t>
      </w:r>
      <w:proofErr w:type="gramEnd"/>
      <w:r w:rsidRPr="00EC65FB">
        <w:rPr>
          <w:noProof w:val="0"/>
          <w:lang w:val="en-US"/>
        </w:rPr>
        <w:t>_MIN_WIDTH,</w:t>
      </w:r>
    </w:p>
    <w:p w14:paraId="2F01FE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data: {</w:t>
      </w:r>
    </w:p>
    <w:p w14:paraId="7A9881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mode</w:t>
      </w:r>
      <w:proofErr w:type="gramStart"/>
      <w:r w:rsidRPr="00EC65FB">
        <w:rPr>
          <w:noProof w:val="0"/>
          <w:lang w:val="en-US"/>
        </w:rPr>
        <w:t>: !collection</w:t>
      </w:r>
      <w:proofErr w:type="gramEnd"/>
      <w:r w:rsidRPr="00EC65FB">
        <w:rPr>
          <w:noProof w:val="0"/>
          <w:lang w:val="en-US"/>
        </w:rPr>
        <w:t xml:space="preserve"> ? 'create</w:t>
      </w:r>
      <w:proofErr w:type="gramStart"/>
      <w:r w:rsidRPr="00EC65FB">
        <w:rPr>
          <w:noProof w:val="0"/>
          <w:lang w:val="en-US"/>
        </w:rPr>
        <w:t>' :</w:t>
      </w:r>
      <w:proofErr w:type="gramEnd"/>
      <w:r w:rsidRPr="00EC65FB">
        <w:rPr>
          <w:noProof w:val="0"/>
          <w:lang w:val="en-US"/>
        </w:rPr>
        <w:t xml:space="preserve"> 'update',</w:t>
      </w:r>
    </w:p>
    <w:p w14:paraId="47A31D0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allBookCollections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proofErr w:type="gramStart"/>
      <w:r w:rsidRPr="00EC65FB">
        <w:rPr>
          <w:noProof w:val="0"/>
          <w:lang w:val="en-US"/>
        </w:rPr>
        <w:t>this.bookCollections</w:t>
      </w:r>
      <w:proofErr w:type="spellEnd"/>
      <w:proofErr w:type="gramEnd"/>
      <w:r w:rsidRPr="00EC65FB">
        <w:rPr>
          <w:noProof w:val="0"/>
          <w:lang w:val="en-US"/>
        </w:rPr>
        <w:t>(),</w:t>
      </w:r>
    </w:p>
    <w:p w14:paraId="579CCEB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bookCollection</w:t>
      </w:r>
      <w:proofErr w:type="spellEnd"/>
      <w:r w:rsidRPr="00EC65FB">
        <w:rPr>
          <w:noProof w:val="0"/>
          <w:lang w:val="en-US"/>
        </w:rPr>
        <w:t>: collection,</w:t>
      </w:r>
    </w:p>
    <w:p w14:paraId="35B3E98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},</w:t>
      </w:r>
    </w:p>
    <w:p w14:paraId="5213853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});</w:t>
      </w:r>
    </w:p>
    <w:p w14:paraId="51EB45C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dialogRef.afterClosed</w:t>
      </w:r>
      <w:proofErr w:type="spellEnd"/>
      <w:r w:rsidRPr="00EC65FB">
        <w:rPr>
          <w:noProof w:val="0"/>
          <w:lang w:val="en-US"/>
        </w:rPr>
        <w:t>()</w:t>
      </w:r>
    </w:p>
    <w:p w14:paraId="49E0F49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5613B3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>((</w:t>
      </w:r>
      <w:proofErr w:type="spellStart"/>
      <w:r w:rsidRPr="00EC65FB">
        <w:rPr>
          <w:noProof w:val="0"/>
          <w:lang w:val="en-US"/>
        </w:rPr>
        <w:t>requestObject</w:t>
      </w:r>
      <w:proofErr w:type="spellEnd"/>
      <w:r w:rsidRPr="00EC65FB">
        <w:rPr>
          <w:noProof w:val="0"/>
          <w:lang w:val="en-US"/>
        </w:rPr>
        <w:t>) =&gt; {</w:t>
      </w:r>
    </w:p>
    <w:p w14:paraId="4CD33DA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requestObject</w:t>
      </w:r>
      <w:proofErr w:type="spellEnd"/>
      <w:proofErr w:type="gramEnd"/>
      <w:r w:rsidRPr="00EC65FB">
        <w:rPr>
          <w:noProof w:val="0"/>
          <w:lang w:val="en-US"/>
        </w:rPr>
        <w:t>) return NEVER;</w:t>
      </w:r>
    </w:p>
    <w:p w14:paraId="5EF153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return !collection</w:t>
      </w:r>
      <w:proofErr w:type="gramEnd"/>
    </w:p>
    <w:p w14:paraId="6B15F28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?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service.create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requestObject</w:t>
      </w:r>
      <w:proofErr w:type="spellEnd"/>
      <w:r w:rsidRPr="00EC65FB">
        <w:rPr>
          <w:noProof w:val="0"/>
          <w:lang w:val="en-US"/>
        </w:rPr>
        <w:t>)</w:t>
      </w:r>
    </w:p>
    <w:p w14:paraId="44056C3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service.update</w:t>
      </w:r>
      <w:proofErr w:type="spellEnd"/>
      <w:r w:rsidRPr="00EC65FB">
        <w:rPr>
          <w:noProof w:val="0"/>
          <w:lang w:val="en-US"/>
        </w:rPr>
        <w:t xml:space="preserve">(collection.id, </w:t>
      </w:r>
      <w:proofErr w:type="spellStart"/>
      <w:r w:rsidRPr="00EC65FB">
        <w:rPr>
          <w:noProof w:val="0"/>
          <w:lang w:val="en-US"/>
        </w:rPr>
        <w:t>requestObject</w:t>
      </w:r>
      <w:proofErr w:type="spellEnd"/>
      <w:r w:rsidRPr="00EC65FB">
        <w:rPr>
          <w:noProof w:val="0"/>
          <w:lang w:val="en-US"/>
        </w:rPr>
        <w:t>);</w:t>
      </w:r>
    </w:p>
    <w:p w14:paraId="1F1693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4012CA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),</w:t>
      </w:r>
    </w:p>
    <w:p w14:paraId="2BDD7C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6B108E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</w:t>
      </w:r>
      <w:proofErr w:type="spellStart"/>
      <w:r w:rsidRPr="00EC65FB">
        <w:rPr>
          <w:noProof w:val="0"/>
          <w:lang w:val="en-US"/>
        </w:rPr>
        <w:t>newOrModCollection</w:t>
      </w:r>
      <w:proofErr w:type="spellEnd"/>
      <w:r w:rsidRPr="00EC65FB">
        <w:rPr>
          <w:noProof w:val="0"/>
          <w:lang w:val="en-US"/>
        </w:rPr>
        <w:t>) =&gt; this._</w:t>
      </w:r>
      <w:proofErr w:type="spellStart"/>
      <w:r w:rsidRPr="00EC65FB">
        <w:rPr>
          <w:noProof w:val="0"/>
          <w:lang w:val="en-US"/>
        </w:rPr>
        <w:t>handleDialogResponse</w:t>
      </w:r>
      <w:proofErr w:type="spellEnd"/>
      <w:r w:rsidRPr="00EC65FB">
        <w:rPr>
          <w:noProof w:val="0"/>
          <w:lang w:val="en-US"/>
        </w:rPr>
        <w:t xml:space="preserve">(collection, </w:t>
      </w:r>
      <w:proofErr w:type="spellStart"/>
      <w:r w:rsidRPr="00EC65FB">
        <w:rPr>
          <w:noProof w:val="0"/>
          <w:lang w:val="en-US"/>
        </w:rPr>
        <w:t>newOrModCollection</w:t>
      </w:r>
      <w:proofErr w:type="spellEnd"/>
      <w:r w:rsidRPr="00EC65FB">
        <w:rPr>
          <w:noProof w:val="0"/>
          <w:lang w:val="en-US"/>
        </w:rPr>
        <w:t>));</w:t>
      </w:r>
    </w:p>
    <w:p w14:paraId="75371B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E1623E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26D49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openDeleteConfirmationDialog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collection: 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): void {</w:t>
      </w:r>
    </w:p>
    <w:p w14:paraId="05B0B1D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dialog.open</w:t>
      </w:r>
      <w:proofErr w:type="spellEnd"/>
      <w:r w:rsidRPr="00EC65FB">
        <w:rPr>
          <w:noProof w:val="0"/>
          <w:lang w:val="en-US"/>
        </w:rPr>
        <w:t>(</w:t>
      </w:r>
    </w:p>
    <w:p w14:paraId="66A260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DeleteConfirmationDialogComponent</w:t>
      </w:r>
      <w:proofErr w:type="spellEnd"/>
      <w:r w:rsidRPr="00EC65FB">
        <w:rPr>
          <w:noProof w:val="0"/>
          <w:lang w:val="en-US"/>
        </w:rPr>
        <w:t>,</w:t>
      </w:r>
    </w:p>
    <w:p w14:paraId="7E56B3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{</w:t>
      </w:r>
    </w:p>
    <w:p w14:paraId="5F1F3A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data: {</w:t>
      </w:r>
    </w:p>
    <w:p w14:paraId="4C1095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message: </w:t>
      </w:r>
      <w:proofErr w:type="gramStart"/>
      <w:r w:rsidRPr="00EC65FB">
        <w:rPr>
          <w:noProof w:val="0"/>
          <w:lang w:val="en-US"/>
        </w:rPr>
        <w:t>CONSTANTS.TEXTS.BOOK</w:t>
      </w:r>
      <w:proofErr w:type="gramEnd"/>
      <w:r w:rsidRPr="00EC65FB">
        <w:rPr>
          <w:noProof w:val="0"/>
          <w:lang w:val="en-US"/>
        </w:rPr>
        <w:t>_COLLECTION_DEL_CONFIRM_MESSAGE,</w:t>
      </w:r>
    </w:p>
    <w:p w14:paraId="334060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},</w:t>
      </w:r>
    </w:p>
    <w:p w14:paraId="47BAE8D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},</w:t>
      </w:r>
    </w:p>
    <w:p w14:paraId="6883B13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);</w:t>
      </w:r>
    </w:p>
    <w:p w14:paraId="1F3333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dialogRef.afterClosed</w:t>
      </w:r>
      <w:proofErr w:type="spellEnd"/>
      <w:r w:rsidRPr="00EC65FB">
        <w:rPr>
          <w:noProof w:val="0"/>
          <w:lang w:val="en-US"/>
        </w:rPr>
        <w:t>()</w:t>
      </w:r>
    </w:p>
    <w:p w14:paraId="0A5BB88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7BC209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>((</w:t>
      </w:r>
      <w:proofErr w:type="spellStart"/>
      <w:r w:rsidRPr="00EC65FB">
        <w:rPr>
          <w:noProof w:val="0"/>
          <w:lang w:val="en-US"/>
        </w:rPr>
        <w:t>isConfirmed</w:t>
      </w:r>
      <w:proofErr w:type="spellEnd"/>
      <w:r w:rsidRPr="00EC65FB">
        <w:rPr>
          <w:noProof w:val="0"/>
          <w:lang w:val="en-US"/>
        </w:rPr>
        <w:t>) =&gt; {</w:t>
      </w:r>
    </w:p>
    <w:p w14:paraId="5DF5342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isConfirmed</w:t>
      </w:r>
      <w:proofErr w:type="spellEnd"/>
      <w:proofErr w:type="gramEnd"/>
      <w:r w:rsidRPr="00EC65FB">
        <w:rPr>
          <w:noProof w:val="0"/>
          <w:lang w:val="en-US"/>
        </w:rPr>
        <w:t>) return of(null);</w:t>
      </w:r>
    </w:p>
    <w:p w14:paraId="22DE6C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service.delete</w:t>
      </w:r>
      <w:proofErr w:type="spellEnd"/>
      <w:r w:rsidRPr="00EC65FB">
        <w:rPr>
          <w:noProof w:val="0"/>
          <w:lang w:val="en-US"/>
        </w:rPr>
        <w:t>(collection.id)</w:t>
      </w:r>
    </w:p>
    <w:p w14:paraId="49E3E4D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46CE2B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</w:t>
      </w:r>
      <w:proofErr w:type="gramStart"/>
      <w:r w:rsidRPr="00EC65FB">
        <w:rPr>
          <w:noProof w:val="0"/>
          <w:lang w:val="en-US"/>
        </w:rPr>
        <w:t>finalize(</w:t>
      </w:r>
      <w:proofErr w:type="gramEnd"/>
      <w:r w:rsidRPr="00EC65FB">
        <w:rPr>
          <w:noProof w:val="0"/>
          <w:lang w:val="en-US"/>
        </w:rPr>
        <w:t>() =&gt; {</w:t>
      </w:r>
    </w:p>
    <w:p w14:paraId="6E6E48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</w:t>
      </w:r>
      <w:proofErr w:type="spellStart"/>
      <w:proofErr w:type="gramStart"/>
      <w:r w:rsidRPr="00EC65FB">
        <w:rPr>
          <w:noProof w:val="0"/>
          <w:lang w:val="en-US"/>
        </w:rPr>
        <w:t>this.bookCollections.update</w:t>
      </w:r>
      <w:proofErr w:type="spellEnd"/>
      <w:proofErr w:type="gramEnd"/>
      <w:r w:rsidRPr="00EC65FB">
        <w:rPr>
          <w:noProof w:val="0"/>
          <w:lang w:val="en-US"/>
        </w:rPr>
        <w:t>((value) =&gt;</w:t>
      </w:r>
    </w:p>
    <w:p w14:paraId="17D075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  </w:t>
      </w:r>
      <w:proofErr w:type="spellStart"/>
      <w:proofErr w:type="gramStart"/>
      <w:r w:rsidRPr="00EC65FB">
        <w:rPr>
          <w:noProof w:val="0"/>
          <w:lang w:val="en-US"/>
        </w:rPr>
        <w:t>value.filter</w:t>
      </w:r>
      <w:proofErr w:type="spellEnd"/>
      <w:proofErr w:type="gramEnd"/>
      <w:r w:rsidRPr="00EC65FB">
        <w:rPr>
          <w:noProof w:val="0"/>
          <w:lang w:val="en-US"/>
        </w:rPr>
        <w:t>((</w:t>
      </w:r>
      <w:proofErr w:type="spellStart"/>
      <w:r w:rsidRPr="00EC65FB">
        <w:rPr>
          <w:noProof w:val="0"/>
          <w:lang w:val="en-US"/>
        </w:rPr>
        <w:t>bc</w:t>
      </w:r>
      <w:proofErr w:type="spellEnd"/>
      <w:r w:rsidRPr="00EC65FB">
        <w:rPr>
          <w:noProof w:val="0"/>
          <w:lang w:val="en-US"/>
        </w:rPr>
        <w:t>) =&gt; bc.id !== collection.id),</w:t>
      </w:r>
    </w:p>
    <w:p w14:paraId="333FF15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);</w:t>
      </w:r>
    </w:p>
    <w:p w14:paraId="3719D7D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(`</w:t>
      </w:r>
      <w:r w:rsidRPr="00184B06">
        <w:rPr>
          <w:noProof w:val="0"/>
        </w:rPr>
        <w:t>Коллекция</w:t>
      </w:r>
      <w:r w:rsidRPr="00EC65FB">
        <w:rPr>
          <w:noProof w:val="0"/>
          <w:lang w:val="en-US"/>
        </w:rPr>
        <w:t xml:space="preserve"> ${collection.name} </w:t>
      </w:r>
      <w:r w:rsidRPr="00184B06">
        <w:rPr>
          <w:noProof w:val="0"/>
        </w:rPr>
        <w:t>успешно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удалена</w:t>
      </w:r>
      <w:r w:rsidRPr="00EC65FB">
        <w:rPr>
          <w:noProof w:val="0"/>
          <w:lang w:val="en-US"/>
        </w:rPr>
        <w:t>`, 'OK');</w:t>
      </w:r>
    </w:p>
    <w:p w14:paraId="75793E8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}),</w:t>
      </w:r>
    </w:p>
    <w:p w14:paraId="47606D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);</w:t>
      </w:r>
    </w:p>
    <w:p w14:paraId="594650C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7996471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),</w:t>
      </w:r>
    </w:p>
    <w:p w14:paraId="153366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6FE1A8D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();</w:t>
      </w:r>
    </w:p>
    <w:p w14:paraId="3F1680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D4393D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48B382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handleDialogResponse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collection?: 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newOrModCollection</w:t>
      </w:r>
      <w:proofErr w:type="spellEnd"/>
      <w:r w:rsidRPr="00EC65FB">
        <w:rPr>
          <w:noProof w:val="0"/>
          <w:lang w:val="en-US"/>
        </w:rPr>
        <w:t xml:space="preserve">?: 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) {</w:t>
      </w:r>
    </w:p>
    <w:p w14:paraId="6BF53D7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newOrModCollection</w:t>
      </w:r>
      <w:proofErr w:type="spellEnd"/>
      <w:proofErr w:type="gramEnd"/>
      <w:r w:rsidRPr="00EC65FB">
        <w:rPr>
          <w:noProof w:val="0"/>
          <w:lang w:val="en-US"/>
        </w:rPr>
        <w:t>) {</w:t>
      </w:r>
    </w:p>
    <w:p w14:paraId="3A43617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return;</w:t>
      </w:r>
    </w:p>
    <w:p w14:paraId="45FEA8E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55A3B41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44092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let message = `</w:t>
      </w:r>
      <w:r w:rsidRPr="00184B06">
        <w:rPr>
          <w:noProof w:val="0"/>
        </w:rPr>
        <w:t>Коллекция</w:t>
      </w:r>
      <w:r w:rsidRPr="00EC65FB">
        <w:rPr>
          <w:noProof w:val="0"/>
          <w:lang w:val="en-US"/>
        </w:rPr>
        <w:t xml:space="preserve"> ${newOrModCollection.name} </w:t>
      </w:r>
      <w:r w:rsidRPr="00184B06">
        <w:rPr>
          <w:noProof w:val="0"/>
        </w:rPr>
        <w:t>успешно</w:t>
      </w:r>
      <w:r w:rsidRPr="00EC65FB">
        <w:rPr>
          <w:noProof w:val="0"/>
          <w:lang w:val="en-US"/>
        </w:rPr>
        <w:t xml:space="preserve"> </w:t>
      </w:r>
      <w:proofErr w:type="gramStart"/>
      <w:r w:rsidRPr="00184B06">
        <w:rPr>
          <w:noProof w:val="0"/>
        </w:rPr>
        <w:t>создана</w:t>
      </w:r>
      <w:r w:rsidRPr="00EC65FB">
        <w:rPr>
          <w:noProof w:val="0"/>
          <w:lang w:val="en-US"/>
        </w:rPr>
        <w:t>.`</w:t>
      </w:r>
      <w:proofErr w:type="gramEnd"/>
      <w:r w:rsidRPr="00EC65FB">
        <w:rPr>
          <w:noProof w:val="0"/>
          <w:lang w:val="en-US"/>
        </w:rPr>
        <w:t>;</w:t>
      </w:r>
    </w:p>
    <w:p w14:paraId="3C5332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</w:t>
      </w:r>
      <w:proofErr w:type="gramStart"/>
      <w:r w:rsidRPr="00EC65FB">
        <w:rPr>
          <w:noProof w:val="0"/>
          <w:lang w:val="en-US"/>
        </w:rPr>
        <w:t>(!collection</w:t>
      </w:r>
      <w:proofErr w:type="gramEnd"/>
      <w:r w:rsidRPr="00EC65FB">
        <w:rPr>
          <w:noProof w:val="0"/>
          <w:lang w:val="en-US"/>
        </w:rPr>
        <w:t>) {</w:t>
      </w:r>
    </w:p>
    <w:p w14:paraId="5EBC7CC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proofErr w:type="gramStart"/>
      <w:r w:rsidRPr="00EC65FB">
        <w:rPr>
          <w:noProof w:val="0"/>
          <w:lang w:val="en-US"/>
        </w:rPr>
        <w:t>this.bookCollections.update</w:t>
      </w:r>
      <w:proofErr w:type="spellEnd"/>
      <w:proofErr w:type="gramEnd"/>
      <w:r w:rsidRPr="00EC65FB">
        <w:rPr>
          <w:noProof w:val="0"/>
          <w:lang w:val="en-US"/>
        </w:rPr>
        <w:t xml:space="preserve">((value) =&gt; [...value, </w:t>
      </w:r>
      <w:proofErr w:type="spellStart"/>
      <w:r w:rsidRPr="00EC65FB">
        <w:rPr>
          <w:noProof w:val="0"/>
          <w:lang w:val="en-US"/>
        </w:rPr>
        <w:t>newOrModCollection</w:t>
      </w:r>
      <w:proofErr w:type="spellEnd"/>
      <w:r w:rsidRPr="00EC65FB">
        <w:rPr>
          <w:noProof w:val="0"/>
          <w:lang w:val="en-US"/>
        </w:rPr>
        <w:t>]);</w:t>
      </w:r>
    </w:p>
    <w:p w14:paraId="000B8D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 else {</w:t>
      </w:r>
    </w:p>
    <w:p w14:paraId="56402B9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proofErr w:type="gramStart"/>
      <w:r w:rsidRPr="00EC65FB">
        <w:rPr>
          <w:noProof w:val="0"/>
          <w:lang w:val="en-US"/>
        </w:rPr>
        <w:t>this.bookCollections.update</w:t>
      </w:r>
      <w:proofErr w:type="spellEnd"/>
      <w:proofErr w:type="gramEnd"/>
      <w:r w:rsidRPr="00EC65FB">
        <w:rPr>
          <w:noProof w:val="0"/>
          <w:lang w:val="en-US"/>
        </w:rPr>
        <w:t>((value) =&gt; {</w:t>
      </w:r>
    </w:p>
    <w:p w14:paraId="76D5DDC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const copy = [...value];</w:t>
      </w:r>
    </w:p>
    <w:p w14:paraId="05AA2E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const index = </w:t>
      </w:r>
      <w:proofErr w:type="spellStart"/>
      <w:proofErr w:type="gramStart"/>
      <w:r w:rsidRPr="00EC65FB">
        <w:rPr>
          <w:noProof w:val="0"/>
          <w:lang w:val="en-US"/>
        </w:rPr>
        <w:t>copy.findIndex</w:t>
      </w:r>
      <w:proofErr w:type="spellEnd"/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bc</w:t>
      </w:r>
      <w:proofErr w:type="spellEnd"/>
      <w:r w:rsidRPr="00EC65FB">
        <w:rPr>
          <w:noProof w:val="0"/>
          <w:lang w:val="en-US"/>
        </w:rPr>
        <w:t xml:space="preserve"> =&gt; bc.id === newOrModCollection.id);</w:t>
      </w:r>
    </w:p>
    <w:p w14:paraId="6CC7C8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if (index === -1) {</w:t>
      </w:r>
    </w:p>
    <w:p w14:paraId="4751D6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proofErr w:type="gramStart"/>
      <w:r w:rsidRPr="00EC65FB">
        <w:rPr>
          <w:noProof w:val="0"/>
          <w:lang w:val="en-US"/>
        </w:rPr>
        <w:t>console.error</w:t>
      </w:r>
      <w:proofErr w:type="spellEnd"/>
      <w:proofErr w:type="gramEnd"/>
      <w:r w:rsidRPr="00EC65FB">
        <w:rPr>
          <w:noProof w:val="0"/>
          <w:lang w:val="en-US"/>
        </w:rPr>
        <w:t>('Failed to find a book collection');</w:t>
      </w:r>
    </w:p>
    <w:p w14:paraId="29A5FA7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copy;</w:t>
      </w:r>
    </w:p>
    <w:p w14:paraId="5F86DA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 else {</w:t>
      </w:r>
    </w:p>
    <w:p w14:paraId="5371E72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copy[index] = </w:t>
      </w:r>
      <w:proofErr w:type="spellStart"/>
      <w:r w:rsidRPr="00EC65FB">
        <w:rPr>
          <w:noProof w:val="0"/>
          <w:lang w:val="en-US"/>
        </w:rPr>
        <w:t>newOrModCollection</w:t>
      </w:r>
      <w:proofErr w:type="spellEnd"/>
      <w:r w:rsidRPr="00EC65FB">
        <w:rPr>
          <w:noProof w:val="0"/>
          <w:lang w:val="en-US"/>
        </w:rPr>
        <w:t>;</w:t>
      </w:r>
    </w:p>
    <w:p w14:paraId="53BED1C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</w:t>
      </w:r>
    </w:p>
    <w:p w14:paraId="5A82F2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return copy;</w:t>
      </w:r>
    </w:p>
    <w:p w14:paraId="6C9BE4D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33A7F0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message = `</w:t>
      </w:r>
      <w:r w:rsidRPr="00184B06">
        <w:rPr>
          <w:noProof w:val="0"/>
        </w:rPr>
        <w:t>Коллекция</w:t>
      </w:r>
      <w:r w:rsidRPr="00EC65FB">
        <w:rPr>
          <w:noProof w:val="0"/>
          <w:lang w:val="en-US"/>
        </w:rPr>
        <w:t xml:space="preserve"> ${newOrModCollection.name} </w:t>
      </w:r>
      <w:r w:rsidRPr="00184B06">
        <w:rPr>
          <w:noProof w:val="0"/>
        </w:rPr>
        <w:t>успешно</w:t>
      </w:r>
      <w:r w:rsidRPr="00EC65FB">
        <w:rPr>
          <w:noProof w:val="0"/>
          <w:lang w:val="en-US"/>
        </w:rPr>
        <w:t xml:space="preserve"> </w:t>
      </w:r>
      <w:proofErr w:type="gramStart"/>
      <w:r w:rsidRPr="00184B06">
        <w:rPr>
          <w:noProof w:val="0"/>
        </w:rPr>
        <w:t>изменена</w:t>
      </w:r>
      <w:r w:rsidRPr="00EC65FB">
        <w:rPr>
          <w:noProof w:val="0"/>
          <w:lang w:val="en-US"/>
        </w:rPr>
        <w:t>.`</w:t>
      </w:r>
      <w:proofErr w:type="gramEnd"/>
      <w:r w:rsidRPr="00EC65FB">
        <w:rPr>
          <w:noProof w:val="0"/>
          <w:lang w:val="en-US"/>
        </w:rPr>
        <w:t>;</w:t>
      </w:r>
    </w:p>
    <w:p w14:paraId="4CB83B0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52BDB12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(message, 'OK');</w:t>
      </w:r>
    </w:p>
    <w:p w14:paraId="5242A3D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194A4E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E863EE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book: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): void {</w:t>
      </w:r>
    </w:p>
    <w:p w14:paraId="1F2804B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router.navigate</w:t>
      </w:r>
      <w:proofErr w:type="spellEnd"/>
      <w:r w:rsidRPr="00EC65FB">
        <w:rPr>
          <w:noProof w:val="0"/>
          <w:lang w:val="en-US"/>
        </w:rPr>
        <w:t>(['viewer', book.documentDetails.id]);</w:t>
      </w:r>
    </w:p>
    <w:p w14:paraId="5D4A211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FE57C0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1D3E34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openBookInfoDialog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book: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): void {</w:t>
      </w:r>
    </w:p>
    <w:p w14:paraId="58C1C57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dialog.open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BookInfoDialogComponent</w:t>
      </w:r>
      <w:proofErr w:type="spellEnd"/>
      <w:r w:rsidRPr="00EC65FB">
        <w:rPr>
          <w:noProof w:val="0"/>
          <w:lang w:val="en-US"/>
        </w:rPr>
        <w:t>, {</w:t>
      </w:r>
    </w:p>
    <w:p w14:paraId="1CC187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width: '100vw',</w:t>
      </w:r>
    </w:p>
    <w:p w14:paraId="4782A8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maxWidth</w:t>
      </w:r>
      <w:proofErr w:type="spellEnd"/>
      <w:r w:rsidRPr="00EC65FB">
        <w:rPr>
          <w:noProof w:val="0"/>
          <w:lang w:val="en-US"/>
        </w:rPr>
        <w:t>: '100vw',</w:t>
      </w:r>
    </w:p>
    <w:p w14:paraId="7A84FE5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A0677C4" w14:textId="77777777" w:rsidR="00197A74" w:rsidRPr="00B443A3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B443A3">
        <w:rPr>
          <w:noProof w:val="0"/>
          <w:lang w:val="en-US"/>
        </w:rPr>
        <w:t xml:space="preserve"> library-explorer.component.html:</w:t>
      </w:r>
    </w:p>
    <w:p w14:paraId="452D7CF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class="toolbar mat-primary" [</w:t>
      </w:r>
      <w:proofErr w:type="spellStart"/>
      <w:proofErr w:type="gramStart"/>
      <w:r w:rsidRPr="00EC65FB">
        <w:rPr>
          <w:noProof w:val="0"/>
          <w:lang w:val="en-US"/>
        </w:rPr>
        <w:t>class.handset</w:t>
      </w:r>
      <w:proofErr w:type="spellEnd"/>
      <w:proofErr w:type="gram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isHandset</w:t>
      </w:r>
      <w:proofErr w:type="spellEnd"/>
      <w:r w:rsidRPr="00EC65FB">
        <w:rPr>
          <w:noProof w:val="0"/>
          <w:lang w:val="en-US"/>
        </w:rPr>
        <w:t>()"&gt;</w:t>
      </w:r>
    </w:p>
    <w:p w14:paraId="7D1FAC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&lt;div class="left-section"&gt;</w:t>
      </w:r>
    </w:p>
    <w:p w14:paraId="4321018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@if (</w:t>
      </w:r>
      <w:proofErr w:type="spellStart"/>
      <w:proofErr w:type="gramStart"/>
      <w:r w:rsidRPr="00EC65FB">
        <w:rPr>
          <w:noProof w:val="0"/>
          <w:lang w:val="en-US"/>
        </w:rPr>
        <w:t>isHandset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)) {</w:t>
      </w:r>
    </w:p>
    <w:p w14:paraId="64435F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&lt;button mat-mini-fab color="primary" (click)="</w:t>
      </w:r>
      <w:proofErr w:type="spellStart"/>
      <w:r w:rsidRPr="00EC65FB">
        <w:rPr>
          <w:noProof w:val="0"/>
          <w:lang w:val="en-US"/>
        </w:rPr>
        <w:t>bookFileInput.click</w:t>
      </w:r>
      <w:proofErr w:type="spellEnd"/>
      <w:r w:rsidRPr="00EC65FB">
        <w:rPr>
          <w:noProof w:val="0"/>
          <w:lang w:val="en-US"/>
        </w:rPr>
        <w:t>()"&gt;</w:t>
      </w:r>
    </w:p>
    <w:p w14:paraId="07C4959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&lt;mat-icon&gt;add&lt;/mat-icon&gt;</w:t>
      </w:r>
    </w:p>
    <w:p w14:paraId="1BAB910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&lt;/button&gt;</w:t>
      </w:r>
    </w:p>
    <w:p w14:paraId="1FE89F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 @else {</w:t>
      </w:r>
    </w:p>
    <w:p w14:paraId="3A4379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&lt;button mat-flat-button (click)="</w:t>
      </w:r>
      <w:proofErr w:type="spellStart"/>
      <w:r w:rsidRPr="00EC65FB">
        <w:rPr>
          <w:noProof w:val="0"/>
          <w:lang w:val="en-US"/>
        </w:rPr>
        <w:t>bookFileInput.click</w:t>
      </w:r>
      <w:proofErr w:type="spellEnd"/>
      <w:r w:rsidRPr="00EC65FB">
        <w:rPr>
          <w:noProof w:val="0"/>
          <w:lang w:val="en-US"/>
        </w:rPr>
        <w:t>()"&gt;</w:t>
      </w:r>
    </w:p>
    <w:p w14:paraId="498BD94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&lt;mat-icon&gt;add&lt;/mat-icon&gt;</w:t>
      </w:r>
    </w:p>
    <w:p w14:paraId="151B92A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r w:rsidRPr="00184B06">
        <w:rPr>
          <w:noProof w:val="0"/>
        </w:rPr>
        <w:t>Добавить</w:t>
      </w:r>
    </w:p>
    <w:p w14:paraId="5DD4B41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&lt;/button&gt;</w:t>
      </w:r>
    </w:p>
    <w:p w14:paraId="440D46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4C5DF5E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&lt;input</w:t>
      </w:r>
    </w:p>
    <w:p w14:paraId="4BB0681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#bookFileInput</w:t>
      </w:r>
    </w:p>
    <w:p w14:paraId="49959F1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class="book-file-input"</w:t>
      </w:r>
    </w:p>
    <w:p w14:paraId="0C04BD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type="file"</w:t>
      </w:r>
    </w:p>
    <w:p w14:paraId="2CF8CF0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accept="application/pdf"</w:t>
      </w:r>
    </w:p>
    <w:p w14:paraId="602B03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(change)="</w:t>
      </w:r>
      <w:proofErr w:type="spellStart"/>
      <w:proofErr w:type="gramStart"/>
      <w:r w:rsidRPr="00EC65FB">
        <w:rPr>
          <w:noProof w:val="0"/>
          <w:lang w:val="en-US"/>
        </w:rPr>
        <w:t>onFileInputChange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</w:t>
      </w:r>
    </w:p>
    <w:p w14:paraId="6D37FB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/&gt;</w:t>
      </w:r>
    </w:p>
    <w:p w14:paraId="17C2E0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&lt;div class="toggle-view-panel"&gt;</w:t>
      </w:r>
    </w:p>
    <w:p w14:paraId="2A2C6FC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&lt;button mat-icon-button</w:t>
      </w:r>
    </w:p>
    <w:p w14:paraId="05C95C9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[</w:t>
      </w:r>
      <w:proofErr w:type="spellStart"/>
      <w:proofErr w:type="gramStart"/>
      <w:r w:rsidRPr="00EC65FB">
        <w:rPr>
          <w:noProof w:val="0"/>
          <w:lang w:val="en-US"/>
        </w:rPr>
        <w:t>class.active</w:t>
      </w:r>
      <w:proofErr w:type="spellEnd"/>
      <w:proofErr w:type="gram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selectedViewMode</w:t>
      </w:r>
      <w:proofErr w:type="spellEnd"/>
      <w:r w:rsidRPr="00EC65FB">
        <w:rPr>
          <w:noProof w:val="0"/>
          <w:lang w:val="en-US"/>
        </w:rPr>
        <w:t xml:space="preserve">() === </w:t>
      </w:r>
      <w:proofErr w:type="spellStart"/>
      <w:r w:rsidRPr="00EC65FB">
        <w:rPr>
          <w:noProof w:val="0"/>
          <w:lang w:val="en-US"/>
        </w:rPr>
        <w:t>ViewMode.List</w:t>
      </w:r>
      <w:proofErr w:type="spellEnd"/>
      <w:r w:rsidRPr="00EC65FB">
        <w:rPr>
          <w:noProof w:val="0"/>
          <w:lang w:val="en-US"/>
        </w:rPr>
        <w:t>"</w:t>
      </w:r>
    </w:p>
    <w:p w14:paraId="18F10B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(click)="</w:t>
      </w:r>
      <w:proofErr w:type="spellStart"/>
      <w:proofErr w:type="gramStart"/>
      <w:r w:rsidRPr="00EC65FB">
        <w:rPr>
          <w:noProof w:val="0"/>
          <w:lang w:val="en-US"/>
        </w:rPr>
        <w:t>setViewMode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End"/>
      <w:r w:rsidRPr="00EC65FB">
        <w:rPr>
          <w:noProof w:val="0"/>
          <w:lang w:val="en-US"/>
        </w:rPr>
        <w:t>ViewMode.List</w:t>
      </w:r>
      <w:proofErr w:type="spellEnd"/>
      <w:r w:rsidRPr="00EC65FB">
        <w:rPr>
          <w:noProof w:val="0"/>
          <w:lang w:val="en-US"/>
        </w:rPr>
        <w:t>)"</w:t>
      </w:r>
    </w:p>
    <w:p w14:paraId="725CC63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&gt;</w:t>
      </w:r>
    </w:p>
    <w:p w14:paraId="6C2D741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&lt;mat-icon&gt;</w:t>
      </w:r>
      <w:proofErr w:type="spellStart"/>
      <w:r w:rsidRPr="00EC65FB">
        <w:rPr>
          <w:noProof w:val="0"/>
          <w:lang w:val="en-US"/>
        </w:rPr>
        <w:t>view_list</w:t>
      </w:r>
      <w:proofErr w:type="spellEnd"/>
      <w:r w:rsidRPr="00EC65FB">
        <w:rPr>
          <w:noProof w:val="0"/>
          <w:lang w:val="en-US"/>
        </w:rPr>
        <w:t>&lt;/mat-icon&gt;</w:t>
      </w:r>
    </w:p>
    <w:p w14:paraId="26CC5C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&lt;/button&gt;</w:t>
      </w:r>
    </w:p>
    <w:p w14:paraId="090BE7C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&lt;button mat-icon-button</w:t>
      </w:r>
    </w:p>
    <w:p w14:paraId="28C6DCF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[</w:t>
      </w:r>
      <w:proofErr w:type="spellStart"/>
      <w:proofErr w:type="gramStart"/>
      <w:r w:rsidRPr="00EC65FB">
        <w:rPr>
          <w:noProof w:val="0"/>
          <w:lang w:val="en-US"/>
        </w:rPr>
        <w:t>class.active</w:t>
      </w:r>
      <w:proofErr w:type="spellEnd"/>
      <w:proofErr w:type="gram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selectedViewMode</w:t>
      </w:r>
      <w:proofErr w:type="spellEnd"/>
      <w:r w:rsidRPr="00EC65FB">
        <w:rPr>
          <w:noProof w:val="0"/>
          <w:lang w:val="en-US"/>
        </w:rPr>
        <w:t xml:space="preserve">() === </w:t>
      </w:r>
      <w:proofErr w:type="spellStart"/>
      <w:r w:rsidRPr="00EC65FB">
        <w:rPr>
          <w:noProof w:val="0"/>
          <w:lang w:val="en-US"/>
        </w:rPr>
        <w:t>ViewMode.Grid</w:t>
      </w:r>
      <w:proofErr w:type="spellEnd"/>
      <w:r w:rsidRPr="00EC65FB">
        <w:rPr>
          <w:noProof w:val="0"/>
          <w:lang w:val="en-US"/>
        </w:rPr>
        <w:t>"</w:t>
      </w:r>
    </w:p>
    <w:p w14:paraId="7016A66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(click)="</w:t>
      </w:r>
      <w:proofErr w:type="spellStart"/>
      <w:proofErr w:type="gramStart"/>
      <w:r w:rsidRPr="00EC65FB">
        <w:rPr>
          <w:noProof w:val="0"/>
          <w:lang w:val="en-US"/>
        </w:rPr>
        <w:t>setViewMode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End"/>
      <w:r w:rsidRPr="00EC65FB">
        <w:rPr>
          <w:noProof w:val="0"/>
          <w:lang w:val="en-US"/>
        </w:rPr>
        <w:t>ViewMode.Grid</w:t>
      </w:r>
      <w:proofErr w:type="spellEnd"/>
      <w:r w:rsidRPr="00EC65FB">
        <w:rPr>
          <w:noProof w:val="0"/>
          <w:lang w:val="en-US"/>
        </w:rPr>
        <w:t>)"</w:t>
      </w:r>
    </w:p>
    <w:p w14:paraId="2FFA6E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&gt;</w:t>
      </w:r>
    </w:p>
    <w:p w14:paraId="3565376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&lt;mat-icon&gt;</w:t>
      </w:r>
      <w:proofErr w:type="spellStart"/>
      <w:r w:rsidRPr="00EC65FB">
        <w:rPr>
          <w:noProof w:val="0"/>
          <w:lang w:val="en-US"/>
        </w:rPr>
        <w:t>grid_view</w:t>
      </w:r>
      <w:proofErr w:type="spellEnd"/>
      <w:r w:rsidRPr="00EC65FB">
        <w:rPr>
          <w:noProof w:val="0"/>
          <w:lang w:val="en-US"/>
        </w:rPr>
        <w:t>&lt;/mat-icon&gt;</w:t>
      </w:r>
    </w:p>
    <w:p w14:paraId="070AC7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&lt;/button&gt;</w:t>
      </w:r>
    </w:p>
    <w:p w14:paraId="439460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&lt;/div&gt;</w:t>
      </w:r>
    </w:p>
    <w:p w14:paraId="2E592AB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&lt;app-sort-menu</w:t>
      </w:r>
    </w:p>
    <w:p w14:paraId="2DC97F4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[</w:t>
      </w:r>
      <w:proofErr w:type="spellStart"/>
      <w:r w:rsidRPr="00EC65FB">
        <w:rPr>
          <w:noProof w:val="0"/>
          <w:lang w:val="en-US"/>
        </w:rPr>
        <w:t>sortOptions</w:t>
      </w:r>
      <w:proofErr w:type="spellEnd"/>
      <w:r w:rsidRPr="00EC65FB">
        <w:rPr>
          <w:noProof w:val="0"/>
          <w:lang w:val="en-US"/>
        </w:rPr>
        <w:t>]="SORT_OPTIONS"</w:t>
      </w:r>
    </w:p>
    <w:p w14:paraId="2624D9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[(</w:t>
      </w:r>
      <w:proofErr w:type="spellStart"/>
      <w:r w:rsidRPr="00EC65FB">
        <w:rPr>
          <w:noProof w:val="0"/>
          <w:lang w:val="en-US"/>
        </w:rPr>
        <w:t>sortOption</w:t>
      </w:r>
      <w:proofErr w:type="spellEnd"/>
      <w:proofErr w:type="gramStart"/>
      <w:r w:rsidRPr="00EC65FB">
        <w:rPr>
          <w:noProof w:val="0"/>
          <w:lang w:val="en-US"/>
        </w:rPr>
        <w:t>)]=</w:t>
      </w:r>
      <w:proofErr w:type="gramEnd"/>
      <w:r w:rsidRPr="00EC65FB">
        <w:rPr>
          <w:noProof w:val="0"/>
          <w:lang w:val="en-US"/>
        </w:rPr>
        <w:t>"</w:t>
      </w:r>
      <w:proofErr w:type="spellStart"/>
      <w:r w:rsidRPr="00EC65FB">
        <w:rPr>
          <w:noProof w:val="0"/>
          <w:lang w:val="en-US"/>
        </w:rPr>
        <w:t>selectedSortOption</w:t>
      </w:r>
      <w:proofErr w:type="spellEnd"/>
      <w:r w:rsidRPr="00EC65FB">
        <w:rPr>
          <w:noProof w:val="0"/>
          <w:lang w:val="en-US"/>
        </w:rPr>
        <w:t>"</w:t>
      </w:r>
    </w:p>
    <w:p w14:paraId="6EAD76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[(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proofErr w:type="gramStart"/>
      <w:r w:rsidRPr="00EC65FB">
        <w:rPr>
          <w:noProof w:val="0"/>
          <w:lang w:val="en-US"/>
        </w:rPr>
        <w:t>)]=</w:t>
      </w:r>
      <w:proofErr w:type="gramEnd"/>
      <w:r w:rsidRPr="00EC65FB">
        <w:rPr>
          <w:noProof w:val="0"/>
          <w:lang w:val="en-US"/>
        </w:rPr>
        <w:t>"</w:t>
      </w:r>
      <w:proofErr w:type="spellStart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>"</w:t>
      </w:r>
    </w:p>
    <w:p w14:paraId="0FB6918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&gt;</w:t>
      </w:r>
    </w:p>
    <w:p w14:paraId="69F977D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&lt;/app-sort-menu&gt;</w:t>
      </w:r>
    </w:p>
    <w:p w14:paraId="2277CC8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&lt;/div&gt;</w:t>
      </w:r>
    </w:p>
    <w:p w14:paraId="68EEF55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2470CA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&lt;div class="right-section"&gt;</w:t>
      </w:r>
    </w:p>
    <w:p w14:paraId="6ABE55A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&lt;mat-form-field class="search-form-field"</w:t>
      </w:r>
    </w:p>
    <w:p w14:paraId="22E833A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    appearance="outline"</w:t>
      </w:r>
    </w:p>
    <w:p w14:paraId="4112FEB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       </w:t>
      </w:r>
      <w:proofErr w:type="spellStart"/>
      <w:r w:rsidRPr="00EC65FB">
        <w:rPr>
          <w:noProof w:val="0"/>
          <w:lang w:val="en-US"/>
        </w:rPr>
        <w:t>subscriptSizing</w:t>
      </w:r>
      <w:proofErr w:type="spellEnd"/>
      <w:r w:rsidRPr="00EC65FB">
        <w:rPr>
          <w:noProof w:val="0"/>
          <w:lang w:val="en-US"/>
        </w:rPr>
        <w:t>="dynamic"</w:t>
      </w:r>
    </w:p>
    <w:p w14:paraId="10C272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                [@</w:t>
      </w:r>
      <w:proofErr w:type="gramStart"/>
      <w:r w:rsidRPr="00EC65FB">
        <w:rPr>
          <w:noProof w:val="0"/>
          <w:lang w:val="en-US"/>
        </w:rPr>
        <w:t>searchFocus]=</w:t>
      </w:r>
      <w:proofErr w:type="gramEnd"/>
      <w:r w:rsidRPr="00EC65FB">
        <w:rPr>
          <w:noProof w:val="0"/>
          <w:lang w:val="en-US"/>
        </w:rPr>
        <w:t>"isInSearchMode() &amp;&amp; !</w:t>
      </w:r>
      <w:proofErr w:type="spellStart"/>
      <w:r w:rsidRPr="00EC65FB">
        <w:rPr>
          <w:noProof w:val="0"/>
          <w:lang w:val="en-US"/>
        </w:rPr>
        <w:t>isHandset</w:t>
      </w:r>
      <w:proofErr w:type="spellEnd"/>
      <w:r w:rsidRPr="00EC65FB">
        <w:rPr>
          <w:noProof w:val="0"/>
          <w:lang w:val="en-US"/>
        </w:rPr>
        <w:t>()"</w:t>
      </w:r>
    </w:p>
    <w:p w14:paraId="0EBF83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&gt;</w:t>
      </w:r>
    </w:p>
    <w:p w14:paraId="641D0A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&lt;input </w:t>
      </w:r>
      <w:proofErr w:type="spellStart"/>
      <w:r w:rsidRPr="00EC65FB">
        <w:rPr>
          <w:noProof w:val="0"/>
          <w:lang w:val="en-US"/>
        </w:rPr>
        <w:t>matInput</w:t>
      </w:r>
      <w:proofErr w:type="spellEnd"/>
    </w:p>
    <w:p w14:paraId="4921D47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type="text"</w:t>
      </w:r>
    </w:p>
    <w:p w14:paraId="31E0A98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placeholder="</w:t>
      </w:r>
      <w:r w:rsidRPr="00184B06">
        <w:rPr>
          <w:noProof w:val="0"/>
        </w:rPr>
        <w:t>Поиск</w:t>
      </w:r>
      <w:r w:rsidRPr="00EC65FB">
        <w:rPr>
          <w:noProof w:val="0"/>
          <w:lang w:val="en-US"/>
        </w:rPr>
        <w:t>"</w:t>
      </w:r>
    </w:p>
    <w:p w14:paraId="12D57BA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[</w:t>
      </w:r>
      <w:proofErr w:type="spellStart"/>
      <w:r w:rsidRPr="00EC65FB">
        <w:rPr>
          <w:noProof w:val="0"/>
          <w:lang w:val="en-US"/>
        </w:rPr>
        <w:t>formControl</w:t>
      </w:r>
      <w:proofErr w:type="spell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searchFormControl</w:t>
      </w:r>
      <w:proofErr w:type="spellEnd"/>
      <w:r w:rsidRPr="00EC65FB">
        <w:rPr>
          <w:noProof w:val="0"/>
          <w:lang w:val="en-US"/>
        </w:rPr>
        <w:t>"</w:t>
      </w:r>
    </w:p>
    <w:p w14:paraId="22F4E7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(focus)="</w:t>
      </w:r>
      <w:proofErr w:type="spellStart"/>
      <w:proofErr w:type="gramStart"/>
      <w:r w:rsidRPr="00EC65FB">
        <w:rPr>
          <w:noProof w:val="0"/>
          <w:lang w:val="en-US"/>
        </w:rPr>
        <w:t>onSearchInputFocus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</w:t>
      </w:r>
    </w:p>
    <w:p w14:paraId="287101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 (blur)="</w:t>
      </w:r>
      <w:proofErr w:type="spellStart"/>
      <w:proofErr w:type="gramStart"/>
      <w:r w:rsidRPr="00EC65FB">
        <w:rPr>
          <w:noProof w:val="0"/>
          <w:lang w:val="en-US"/>
        </w:rPr>
        <w:t>onSearchInputBlur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</w:t>
      </w:r>
    </w:p>
    <w:p w14:paraId="1247E6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/&gt;</w:t>
      </w:r>
    </w:p>
    <w:p w14:paraId="6B63C3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&lt;mat-icon </w:t>
      </w:r>
      <w:proofErr w:type="spellStart"/>
      <w:r w:rsidRPr="00EC65FB">
        <w:rPr>
          <w:noProof w:val="0"/>
          <w:lang w:val="en-US"/>
        </w:rPr>
        <w:t>matPrefix</w:t>
      </w:r>
      <w:proofErr w:type="spellEnd"/>
      <w:r w:rsidRPr="00EC65FB">
        <w:rPr>
          <w:noProof w:val="0"/>
          <w:lang w:val="en-US"/>
        </w:rPr>
        <w:t>&gt;search&lt;/mat-icon&gt;</w:t>
      </w:r>
    </w:p>
    <w:p w14:paraId="6D51D16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@if (</w:t>
      </w:r>
      <w:proofErr w:type="spellStart"/>
      <w:r w:rsidRPr="00EC65FB">
        <w:rPr>
          <w:noProof w:val="0"/>
          <w:lang w:val="en-US"/>
        </w:rPr>
        <w:t>searchFormControl.value</w:t>
      </w:r>
      <w:proofErr w:type="spellEnd"/>
      <w:r w:rsidRPr="00EC65FB">
        <w:rPr>
          <w:noProof w:val="0"/>
          <w:lang w:val="en-US"/>
        </w:rPr>
        <w:t>) {</w:t>
      </w:r>
    </w:p>
    <w:p w14:paraId="76DAA2C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&lt;button mat-icon-button </w:t>
      </w:r>
      <w:proofErr w:type="spellStart"/>
      <w:r w:rsidRPr="00EC65FB">
        <w:rPr>
          <w:noProof w:val="0"/>
          <w:lang w:val="en-US"/>
        </w:rPr>
        <w:t>matSuffix</w:t>
      </w:r>
      <w:proofErr w:type="spellEnd"/>
      <w:r w:rsidRPr="00EC65FB">
        <w:rPr>
          <w:noProof w:val="0"/>
          <w:lang w:val="en-US"/>
        </w:rPr>
        <w:t xml:space="preserve"> (click)="</w:t>
      </w:r>
      <w:proofErr w:type="spellStart"/>
      <w:r w:rsidRPr="00EC65FB">
        <w:rPr>
          <w:noProof w:val="0"/>
          <w:lang w:val="en-US"/>
        </w:rPr>
        <w:t>searchFormControl.reset</w:t>
      </w:r>
      <w:proofErr w:type="spellEnd"/>
      <w:r w:rsidRPr="00EC65FB">
        <w:rPr>
          <w:noProof w:val="0"/>
          <w:lang w:val="en-US"/>
        </w:rPr>
        <w:t>()"&gt;</w:t>
      </w:r>
    </w:p>
    <w:p w14:paraId="3CA4523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&lt;mat-icon&gt;clear&lt;/mat-icon&gt;</w:t>
      </w:r>
    </w:p>
    <w:p w14:paraId="06F3B7D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&lt;/button&gt;</w:t>
      </w:r>
    </w:p>
    <w:p w14:paraId="4EDF959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</w:t>
      </w:r>
    </w:p>
    <w:p w14:paraId="727B3C7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&lt;/mat-form-field&gt;</w:t>
      </w:r>
    </w:p>
    <w:p w14:paraId="7CCC77C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&lt;/div&gt;</w:t>
      </w:r>
    </w:p>
    <w:p w14:paraId="4B1CDEF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2DA3A94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#viewContainer</w:t>
      </w:r>
    </w:p>
    <w:p w14:paraId="7AA24EC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class="view-container"</w:t>
      </w:r>
    </w:p>
    <w:p w14:paraId="3FB417E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</w:t>
      </w:r>
      <w:proofErr w:type="spellStart"/>
      <w:r w:rsidRPr="00EC65FB">
        <w:rPr>
          <w:noProof w:val="0"/>
          <w:lang w:val="en-US"/>
        </w:rPr>
        <w:t>infiniteScroll</w:t>
      </w:r>
      <w:proofErr w:type="spellEnd"/>
    </w:p>
    <w:p w14:paraId="7B05F85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[</w:t>
      </w:r>
      <w:proofErr w:type="spellStart"/>
      <w:r w:rsidRPr="00EC65FB">
        <w:rPr>
          <w:noProof w:val="0"/>
          <w:lang w:val="en-US"/>
        </w:rPr>
        <w:t>infiniteScrollDistance</w:t>
      </w:r>
      <w:proofErr w:type="spellEnd"/>
      <w:r w:rsidRPr="00EC65FB">
        <w:rPr>
          <w:noProof w:val="0"/>
          <w:lang w:val="en-US"/>
        </w:rPr>
        <w:t>]="1"</w:t>
      </w:r>
    </w:p>
    <w:p w14:paraId="2F162D3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[</w:t>
      </w:r>
      <w:proofErr w:type="spellStart"/>
      <w:r w:rsidRPr="00EC65FB">
        <w:rPr>
          <w:noProof w:val="0"/>
          <w:lang w:val="en-US"/>
        </w:rPr>
        <w:t>infiniteScrollUpDistance</w:t>
      </w:r>
      <w:proofErr w:type="spellEnd"/>
      <w:r w:rsidRPr="00EC65FB">
        <w:rPr>
          <w:noProof w:val="0"/>
          <w:lang w:val="en-US"/>
        </w:rPr>
        <w:t>]="1.5"</w:t>
      </w:r>
    </w:p>
    <w:p w14:paraId="00D1E6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[</w:t>
      </w:r>
      <w:proofErr w:type="spellStart"/>
      <w:r w:rsidRPr="00EC65FB">
        <w:rPr>
          <w:noProof w:val="0"/>
          <w:lang w:val="en-US"/>
        </w:rPr>
        <w:t>infiniteScrollThrottle</w:t>
      </w:r>
      <w:proofErr w:type="spellEnd"/>
      <w:r w:rsidRPr="00EC65FB">
        <w:rPr>
          <w:noProof w:val="0"/>
          <w:lang w:val="en-US"/>
        </w:rPr>
        <w:t>]="50"</w:t>
      </w:r>
    </w:p>
    <w:p w14:paraId="0F7D2F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[</w:t>
      </w:r>
      <w:proofErr w:type="spellStart"/>
      <w:r w:rsidRPr="00EC65FB">
        <w:rPr>
          <w:noProof w:val="0"/>
          <w:lang w:val="en-US"/>
        </w:rPr>
        <w:t>scrollWindow</w:t>
      </w:r>
      <w:proofErr w:type="spellEnd"/>
      <w:r w:rsidRPr="00EC65FB">
        <w:rPr>
          <w:noProof w:val="0"/>
          <w:lang w:val="en-US"/>
        </w:rPr>
        <w:t>]="false"</w:t>
      </w:r>
    </w:p>
    <w:p w14:paraId="5087C0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(scrolled)="</w:t>
      </w:r>
      <w:proofErr w:type="spellStart"/>
      <w:proofErr w:type="gramStart"/>
      <w:r w:rsidRPr="00EC65FB">
        <w:rPr>
          <w:noProof w:val="0"/>
          <w:lang w:val="en-US"/>
        </w:rPr>
        <w:t>loadNextPage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</w:t>
      </w:r>
    </w:p>
    <w:p w14:paraId="02E9C92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&gt;</w:t>
      </w:r>
    </w:p>
    <w:p w14:paraId="5DD646D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@if (</w:t>
      </w:r>
      <w:proofErr w:type="spellStart"/>
      <w:proofErr w:type="gramStart"/>
      <w:r w:rsidRPr="00EC65FB">
        <w:rPr>
          <w:noProof w:val="0"/>
          <w:lang w:val="en-US"/>
        </w:rPr>
        <w:t>isBooksEmpty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)) {</w:t>
      </w:r>
    </w:p>
    <w:p w14:paraId="00687B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&lt;div class="no-items"&gt;</w:t>
      </w:r>
      <w:r w:rsidRPr="00184B06">
        <w:rPr>
          <w:noProof w:val="0"/>
        </w:rPr>
        <w:t>Здесь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пусто</w:t>
      </w:r>
      <w:r w:rsidRPr="00EC65FB">
        <w:rPr>
          <w:noProof w:val="0"/>
          <w:lang w:val="en-US"/>
        </w:rPr>
        <w:t xml:space="preserve"> :(&lt;/div&gt;</w:t>
      </w:r>
    </w:p>
    <w:p w14:paraId="434398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32FD76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@switch (</w:t>
      </w:r>
      <w:proofErr w:type="spellStart"/>
      <w:proofErr w:type="gramStart"/>
      <w:r w:rsidRPr="00EC65FB">
        <w:rPr>
          <w:noProof w:val="0"/>
          <w:lang w:val="en-US"/>
        </w:rPr>
        <w:t>selectedViewMode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)) {</w:t>
      </w:r>
    </w:p>
    <w:p w14:paraId="2D6728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@case (</w:t>
      </w:r>
      <w:proofErr w:type="spellStart"/>
      <w:r w:rsidRPr="00EC65FB">
        <w:rPr>
          <w:noProof w:val="0"/>
          <w:lang w:val="en-US"/>
        </w:rPr>
        <w:t>ViewMode.List</w:t>
      </w:r>
      <w:proofErr w:type="spellEnd"/>
      <w:r w:rsidRPr="00EC65FB">
        <w:rPr>
          <w:noProof w:val="0"/>
          <w:lang w:val="en-US"/>
        </w:rPr>
        <w:t>) {</w:t>
      </w:r>
    </w:p>
    <w:p w14:paraId="6993B05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&lt;app-book-list-view</w:t>
      </w:r>
    </w:p>
    <w:p w14:paraId="61E091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[books]="</w:t>
      </w:r>
      <w:proofErr w:type="gramStart"/>
      <w:r w:rsidRPr="00EC65FB">
        <w:rPr>
          <w:noProof w:val="0"/>
          <w:lang w:val="en-US"/>
        </w:rPr>
        <w:t>books(</w:t>
      </w:r>
      <w:proofErr w:type="gramEnd"/>
      <w:r w:rsidRPr="00EC65FB">
        <w:rPr>
          <w:noProof w:val="0"/>
          <w:lang w:val="en-US"/>
        </w:rPr>
        <w:t>)"</w:t>
      </w:r>
    </w:p>
    <w:p w14:paraId="7F3AFF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openItemEvent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($event)"</w:t>
      </w:r>
    </w:p>
    <w:p w14:paraId="1577BB9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infoItemEvent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openBookInfoDialog</w:t>
      </w:r>
      <w:proofErr w:type="spellEnd"/>
      <w:r w:rsidRPr="00EC65FB">
        <w:rPr>
          <w:noProof w:val="0"/>
          <w:lang w:val="en-US"/>
        </w:rPr>
        <w:t>($event)"</w:t>
      </w:r>
    </w:p>
    <w:p w14:paraId="2D64BA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editItemEvent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editBook</w:t>
      </w:r>
      <w:proofErr w:type="spellEnd"/>
      <w:r w:rsidRPr="00EC65FB">
        <w:rPr>
          <w:noProof w:val="0"/>
          <w:lang w:val="en-US"/>
        </w:rPr>
        <w:t>($event)"</w:t>
      </w:r>
    </w:p>
    <w:p w14:paraId="0C5257E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deleteItemEvent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deleteBook</w:t>
      </w:r>
      <w:proofErr w:type="spellEnd"/>
      <w:r w:rsidRPr="00EC65FB">
        <w:rPr>
          <w:noProof w:val="0"/>
          <w:lang w:val="en-US"/>
        </w:rPr>
        <w:t>($event)"</w:t>
      </w:r>
    </w:p>
    <w:p w14:paraId="4E03D9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(numOfVisibleItemsChangeEvent)="handleNumOfVisibleItemsChange($event)"</w:t>
      </w:r>
    </w:p>
    <w:p w14:paraId="04C616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&gt;</w:t>
      </w:r>
    </w:p>
    <w:p w14:paraId="3E601EC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&lt;app-loading-spinner-overlay [loading]="</w:t>
      </w:r>
      <w:proofErr w:type="spellStart"/>
      <w:proofErr w:type="gramStart"/>
      <w:r w:rsidRPr="00EC65FB">
        <w:rPr>
          <w:noProof w:val="0"/>
          <w:lang w:val="en-US"/>
        </w:rPr>
        <w:t>isLoading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)"&gt;</w:t>
      </w:r>
    </w:p>
    <w:p w14:paraId="088A43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&lt;/app-loading-spinner-overlay&gt;</w:t>
      </w:r>
    </w:p>
    <w:p w14:paraId="3B5D212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&lt;/app-book-list-view&gt;</w:t>
      </w:r>
    </w:p>
    <w:p w14:paraId="7ECCF2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1771176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@case (</w:t>
      </w:r>
      <w:proofErr w:type="spellStart"/>
      <w:r w:rsidRPr="00EC65FB">
        <w:rPr>
          <w:noProof w:val="0"/>
          <w:lang w:val="en-US"/>
        </w:rPr>
        <w:t>ViewMode.Grid</w:t>
      </w:r>
      <w:proofErr w:type="spellEnd"/>
      <w:r w:rsidRPr="00EC65FB">
        <w:rPr>
          <w:noProof w:val="0"/>
          <w:lang w:val="en-US"/>
        </w:rPr>
        <w:t>) {</w:t>
      </w:r>
    </w:p>
    <w:p w14:paraId="689CA9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&lt;app-book-grid-view</w:t>
      </w:r>
    </w:p>
    <w:p w14:paraId="5D1247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[books]="</w:t>
      </w:r>
      <w:proofErr w:type="gramStart"/>
      <w:r w:rsidRPr="00EC65FB">
        <w:rPr>
          <w:noProof w:val="0"/>
          <w:lang w:val="en-US"/>
        </w:rPr>
        <w:t>books(</w:t>
      </w:r>
      <w:proofErr w:type="gramEnd"/>
      <w:r w:rsidRPr="00EC65FB">
        <w:rPr>
          <w:noProof w:val="0"/>
          <w:lang w:val="en-US"/>
        </w:rPr>
        <w:t>)"</w:t>
      </w:r>
    </w:p>
    <w:p w14:paraId="214785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openItemEvent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($event)"</w:t>
      </w:r>
    </w:p>
    <w:p w14:paraId="4FEBE2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infoItemEvent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openBookInfoDialog</w:t>
      </w:r>
      <w:proofErr w:type="spellEnd"/>
      <w:r w:rsidRPr="00EC65FB">
        <w:rPr>
          <w:noProof w:val="0"/>
          <w:lang w:val="en-US"/>
        </w:rPr>
        <w:t>($event)"</w:t>
      </w:r>
    </w:p>
    <w:p w14:paraId="276D51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editItemEvent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editBook</w:t>
      </w:r>
      <w:proofErr w:type="spellEnd"/>
      <w:r w:rsidRPr="00EC65FB">
        <w:rPr>
          <w:noProof w:val="0"/>
          <w:lang w:val="en-US"/>
        </w:rPr>
        <w:t>($event)"</w:t>
      </w:r>
    </w:p>
    <w:p w14:paraId="27D986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</w:t>
      </w:r>
      <w:proofErr w:type="spellStart"/>
      <w:r w:rsidRPr="00EC65FB">
        <w:rPr>
          <w:noProof w:val="0"/>
          <w:lang w:val="en-US"/>
        </w:rPr>
        <w:t>deleteItemEvent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deleteBook</w:t>
      </w:r>
      <w:proofErr w:type="spellEnd"/>
      <w:r w:rsidRPr="00EC65FB">
        <w:rPr>
          <w:noProof w:val="0"/>
          <w:lang w:val="en-US"/>
        </w:rPr>
        <w:t>($event)"</w:t>
      </w:r>
    </w:p>
    <w:p w14:paraId="5F034C8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(numOfVisibleItemsChangeEvent)="handleNumOfVisibleItemsChange($event)"</w:t>
      </w:r>
    </w:p>
    <w:p w14:paraId="1C9B0B1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&gt;</w:t>
      </w:r>
    </w:p>
    <w:p w14:paraId="03045D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&lt;app-loading-spinner-overlay [loading]="</w:t>
      </w:r>
      <w:proofErr w:type="spellStart"/>
      <w:proofErr w:type="gramStart"/>
      <w:r w:rsidRPr="00EC65FB">
        <w:rPr>
          <w:noProof w:val="0"/>
          <w:lang w:val="en-US"/>
        </w:rPr>
        <w:t>isLoading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)"&gt;</w:t>
      </w:r>
    </w:p>
    <w:p w14:paraId="5995E84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&lt;/app-loading-spinner-overlay&gt;</w:t>
      </w:r>
    </w:p>
    <w:p w14:paraId="66FCEF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&lt;/app-book-grid-view&gt;</w:t>
      </w:r>
    </w:p>
    <w:p w14:paraId="1074F8A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7272C69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838D4F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&lt;/div&gt;</w:t>
      </w:r>
    </w:p>
    <w:p w14:paraId="0AC27FAC" w14:textId="109F70DF" w:rsidR="00197A74" w:rsidRPr="00B443A3" w:rsidRDefault="00197A74" w:rsidP="00B443A3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library-</w:t>
      </w:r>
      <w:proofErr w:type="spellStart"/>
      <w:proofErr w:type="gramStart"/>
      <w:r w:rsidRPr="00EC65FB">
        <w:rPr>
          <w:noProof w:val="0"/>
          <w:lang w:val="en-US"/>
        </w:rPr>
        <w:t>explorer.component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62A8A16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7A43F3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'app-library-explorer',</w:t>
      </w:r>
    </w:p>
    <w:p w14:paraId="1BDDCF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'./library-explorer.component.html',</w:t>
      </w:r>
    </w:p>
    <w:p w14:paraId="2770F85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'./library-</w:t>
      </w:r>
      <w:proofErr w:type="spellStart"/>
      <w:r w:rsidRPr="00EC65FB">
        <w:rPr>
          <w:noProof w:val="0"/>
          <w:lang w:val="en-US"/>
        </w:rPr>
        <w:t>explorer.component.scss</w:t>
      </w:r>
      <w:proofErr w:type="spellEnd"/>
      <w:r w:rsidRPr="00EC65FB">
        <w:rPr>
          <w:noProof w:val="0"/>
          <w:lang w:val="en-US"/>
        </w:rPr>
        <w:t>',</w:t>
      </w:r>
    </w:p>
    <w:p w14:paraId="33F510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5B7F583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3F68856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InfiniteScrollModule</w:t>
      </w:r>
      <w:proofErr w:type="spellEnd"/>
      <w:r w:rsidRPr="00EC65FB">
        <w:rPr>
          <w:noProof w:val="0"/>
          <w:lang w:val="en-US"/>
        </w:rPr>
        <w:t>,</w:t>
      </w:r>
    </w:p>
    <w:p w14:paraId="27D1D2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LoadingSpinnerOverlayComponent</w:t>
      </w:r>
      <w:proofErr w:type="spellEnd"/>
      <w:r w:rsidRPr="00EC65FB">
        <w:rPr>
          <w:noProof w:val="0"/>
          <w:lang w:val="en-US"/>
        </w:rPr>
        <w:t>,</w:t>
      </w:r>
    </w:p>
    <w:p w14:paraId="3774013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MatFormField</w:t>
      </w:r>
      <w:proofErr w:type="spellEnd"/>
      <w:r w:rsidRPr="00EC65FB">
        <w:rPr>
          <w:noProof w:val="0"/>
          <w:lang w:val="en-US"/>
        </w:rPr>
        <w:t>,</w:t>
      </w:r>
    </w:p>
    <w:p w14:paraId="785F28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MatIcon</w:t>
      </w:r>
      <w:proofErr w:type="spellEnd"/>
      <w:r w:rsidRPr="00EC65FB">
        <w:rPr>
          <w:noProof w:val="0"/>
          <w:lang w:val="en-US"/>
        </w:rPr>
        <w:t>,</w:t>
      </w:r>
    </w:p>
    <w:p w14:paraId="75AEB1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MatButtonModule</w:t>
      </w:r>
      <w:proofErr w:type="spellEnd"/>
      <w:r w:rsidRPr="00EC65FB">
        <w:rPr>
          <w:noProof w:val="0"/>
          <w:lang w:val="en-US"/>
        </w:rPr>
        <w:t>,</w:t>
      </w:r>
    </w:p>
    <w:p w14:paraId="49CCE2A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r w:rsidRPr="00EC65FB">
        <w:rPr>
          <w:noProof w:val="0"/>
          <w:lang w:val="en-US"/>
        </w:rPr>
        <w:t>,</w:t>
      </w:r>
    </w:p>
    <w:p w14:paraId="541EE62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MatLabel</w:t>
      </w:r>
      <w:proofErr w:type="spellEnd"/>
      <w:r w:rsidRPr="00EC65FB">
        <w:rPr>
          <w:noProof w:val="0"/>
          <w:lang w:val="en-US"/>
        </w:rPr>
        <w:t>,</w:t>
      </w:r>
    </w:p>
    <w:p w14:paraId="4070FBD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MatSort</w:t>
      </w:r>
      <w:proofErr w:type="spellEnd"/>
      <w:r w:rsidRPr="00EC65FB">
        <w:rPr>
          <w:noProof w:val="0"/>
          <w:lang w:val="en-US"/>
        </w:rPr>
        <w:t>,</w:t>
      </w:r>
    </w:p>
    <w:p w14:paraId="497ABA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ReactiveFormsModule</w:t>
      </w:r>
      <w:proofErr w:type="spellEnd"/>
      <w:r w:rsidRPr="00EC65FB">
        <w:rPr>
          <w:noProof w:val="0"/>
          <w:lang w:val="en-US"/>
        </w:rPr>
        <w:t>,</w:t>
      </w:r>
    </w:p>
    <w:p w14:paraId="0445445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</w:t>
      </w:r>
      <w:proofErr w:type="spellStart"/>
      <w:r w:rsidRPr="00EC65FB">
        <w:rPr>
          <w:noProof w:val="0"/>
          <w:lang w:val="en-US"/>
        </w:rPr>
        <w:t>SortMenuComponent</w:t>
      </w:r>
      <w:proofErr w:type="spellEnd"/>
      <w:r w:rsidRPr="00EC65FB">
        <w:rPr>
          <w:noProof w:val="0"/>
          <w:lang w:val="en-US"/>
        </w:rPr>
        <w:t>,</w:t>
      </w:r>
    </w:p>
    <w:p w14:paraId="705B77F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BookGridViewComponent</w:t>
      </w:r>
      <w:proofErr w:type="spellEnd"/>
      <w:r w:rsidRPr="00EC65FB">
        <w:rPr>
          <w:noProof w:val="0"/>
          <w:lang w:val="en-US"/>
        </w:rPr>
        <w:t>,</w:t>
      </w:r>
    </w:p>
    <w:p w14:paraId="001678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BookListViewComponent</w:t>
      </w:r>
      <w:proofErr w:type="spellEnd"/>
      <w:r w:rsidRPr="00EC65FB">
        <w:rPr>
          <w:noProof w:val="0"/>
          <w:lang w:val="en-US"/>
        </w:rPr>
        <w:t>,</w:t>
      </w:r>
    </w:p>
    <w:p w14:paraId="7915E57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BookEditDialogComponent</w:t>
      </w:r>
      <w:proofErr w:type="spellEnd"/>
      <w:r w:rsidRPr="00EC65FB">
        <w:rPr>
          <w:noProof w:val="0"/>
          <w:lang w:val="en-US"/>
        </w:rPr>
        <w:t>,</w:t>
      </w:r>
    </w:p>
    <w:p w14:paraId="58106B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DeleteConfirmationDialogComponent</w:t>
      </w:r>
      <w:proofErr w:type="spellEnd"/>
      <w:r w:rsidRPr="00EC65FB">
        <w:rPr>
          <w:noProof w:val="0"/>
          <w:lang w:val="en-US"/>
        </w:rPr>
        <w:t>,</w:t>
      </w:r>
    </w:p>
    <w:p w14:paraId="08F55B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MatPrefix</w:t>
      </w:r>
      <w:proofErr w:type="spellEnd"/>
      <w:r w:rsidRPr="00EC65FB">
        <w:rPr>
          <w:noProof w:val="0"/>
          <w:lang w:val="en-US"/>
        </w:rPr>
        <w:t>,</w:t>
      </w:r>
    </w:p>
    <w:p w14:paraId="47BEA57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MatSuffix</w:t>
      </w:r>
      <w:proofErr w:type="spellEnd"/>
      <w:r w:rsidRPr="00EC65FB">
        <w:rPr>
          <w:noProof w:val="0"/>
          <w:lang w:val="en-US"/>
        </w:rPr>
        <w:t>,</w:t>
      </w:r>
    </w:p>
    <w:p w14:paraId="77DDFC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AsyncPipe</w:t>
      </w:r>
      <w:proofErr w:type="spellEnd"/>
      <w:r w:rsidRPr="00EC65FB">
        <w:rPr>
          <w:noProof w:val="0"/>
          <w:lang w:val="en-US"/>
        </w:rPr>
        <w:t>,</w:t>
      </w:r>
    </w:p>
    <w:p w14:paraId="1A1E3F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156A7C6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animations: [</w:t>
      </w:r>
    </w:p>
    <w:p w14:paraId="3132B00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trigger(</w:t>
      </w:r>
      <w:proofErr w:type="gramEnd"/>
      <w:r w:rsidRPr="00EC65FB">
        <w:rPr>
          <w:noProof w:val="0"/>
          <w:lang w:val="en-US"/>
        </w:rPr>
        <w:t>'</w:t>
      </w:r>
      <w:proofErr w:type="spellStart"/>
      <w:r w:rsidRPr="00EC65FB">
        <w:rPr>
          <w:noProof w:val="0"/>
          <w:lang w:val="en-US"/>
        </w:rPr>
        <w:t>searchFocus</w:t>
      </w:r>
      <w:proofErr w:type="spellEnd"/>
      <w:r w:rsidRPr="00EC65FB">
        <w:rPr>
          <w:noProof w:val="0"/>
          <w:lang w:val="en-US"/>
        </w:rPr>
        <w:t>', [</w:t>
      </w:r>
    </w:p>
    <w:p w14:paraId="009853D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state(</w:t>
      </w:r>
      <w:proofErr w:type="gramEnd"/>
      <w:r w:rsidRPr="00EC65FB">
        <w:rPr>
          <w:noProof w:val="0"/>
          <w:lang w:val="en-US"/>
        </w:rPr>
        <w:t>'true', style({ width: '100%' })),</w:t>
      </w:r>
    </w:p>
    <w:p w14:paraId="6ED426C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state(</w:t>
      </w:r>
      <w:proofErr w:type="gramEnd"/>
      <w:r w:rsidRPr="00EC65FB">
        <w:rPr>
          <w:noProof w:val="0"/>
          <w:lang w:val="en-US"/>
        </w:rPr>
        <w:t>'false', style({ width: '240px' })),</w:t>
      </w:r>
    </w:p>
    <w:p w14:paraId="5BE0A6C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transition(</w:t>
      </w:r>
      <w:proofErr w:type="gramEnd"/>
      <w:r w:rsidRPr="00EC65FB">
        <w:rPr>
          <w:noProof w:val="0"/>
          <w:lang w:val="en-US"/>
        </w:rPr>
        <w:t>'false =&gt; true', animate('400ms')),</w:t>
      </w:r>
    </w:p>
    <w:p w14:paraId="546B7A8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transition(</w:t>
      </w:r>
      <w:proofErr w:type="gramEnd"/>
      <w:r w:rsidRPr="00EC65FB">
        <w:rPr>
          <w:noProof w:val="0"/>
          <w:lang w:val="en-US"/>
        </w:rPr>
        <w:t>'true =&gt; false', animate('200ms')),</w:t>
      </w:r>
    </w:p>
    <w:p w14:paraId="3A499E5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]),</w:t>
      </w:r>
    </w:p>
    <w:p w14:paraId="354D042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66A5A9C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7C7028E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75DE741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LibraryExplorerComponent</w:t>
      </w:r>
      <w:proofErr w:type="spellEnd"/>
      <w:r w:rsidRPr="00EC65FB">
        <w:rPr>
          <w:noProof w:val="0"/>
          <w:lang w:val="en-US"/>
        </w:rPr>
        <w:t xml:space="preserve"> implements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OnDestroy</w:t>
      </w:r>
      <w:proofErr w:type="spellEnd"/>
      <w:r w:rsidRPr="00EC65FB">
        <w:rPr>
          <w:noProof w:val="0"/>
          <w:lang w:val="en-US"/>
        </w:rPr>
        <w:t xml:space="preserve"> {</w:t>
      </w:r>
    </w:p>
    <w:p w14:paraId="72199E4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BDAF6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ViewMode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ViewMode</w:t>
      </w:r>
      <w:proofErr w:type="spellEnd"/>
      <w:r w:rsidRPr="00EC65FB">
        <w:rPr>
          <w:noProof w:val="0"/>
          <w:lang w:val="en-US"/>
        </w:rPr>
        <w:t>;</w:t>
      </w:r>
    </w:p>
    <w:p w14:paraId="7A2E353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SORT_OPTIONS: </w:t>
      </w:r>
      <w:proofErr w:type="spellStart"/>
      <w:proofErr w:type="gramStart"/>
      <w:r w:rsidRPr="00EC65FB">
        <w:rPr>
          <w:noProof w:val="0"/>
          <w:lang w:val="en-US"/>
        </w:rPr>
        <w:t>SortOption</w:t>
      </w:r>
      <w:proofErr w:type="spellEnd"/>
      <w:r w:rsidRPr="00EC65FB">
        <w:rPr>
          <w:noProof w:val="0"/>
          <w:lang w:val="en-US"/>
        </w:rPr>
        <w:t>[</w:t>
      </w:r>
      <w:proofErr w:type="gramEnd"/>
      <w:r w:rsidRPr="00EC65FB">
        <w:rPr>
          <w:noProof w:val="0"/>
          <w:lang w:val="en-US"/>
        </w:rPr>
        <w:t>] = [</w:t>
      </w:r>
    </w:p>
    <w:p w14:paraId="59BCF7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{ value</w:t>
      </w:r>
      <w:proofErr w:type="gramEnd"/>
      <w:r w:rsidRPr="00EC65FB">
        <w:rPr>
          <w:noProof w:val="0"/>
          <w:lang w:val="en-US"/>
        </w:rPr>
        <w:t>: 'title', name: '</w:t>
      </w:r>
      <w:r w:rsidRPr="00184B06">
        <w:rPr>
          <w:noProof w:val="0"/>
        </w:rPr>
        <w:t>По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названию</w:t>
      </w:r>
      <w:r w:rsidRPr="00EC65FB">
        <w:rPr>
          <w:noProof w:val="0"/>
          <w:lang w:val="en-US"/>
        </w:rPr>
        <w:t>' },</w:t>
      </w:r>
    </w:p>
    <w:p w14:paraId="417ECF8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{ value</w:t>
      </w:r>
      <w:proofErr w:type="gramEnd"/>
      <w:r w:rsidRPr="00EC65FB">
        <w:rPr>
          <w:noProof w:val="0"/>
          <w:lang w:val="en-US"/>
        </w:rPr>
        <w:t>: 'isbn', name: '</w:t>
      </w:r>
      <w:r w:rsidRPr="00184B06">
        <w:rPr>
          <w:noProof w:val="0"/>
        </w:rPr>
        <w:t>По</w:t>
      </w:r>
      <w:r w:rsidRPr="00EC65FB">
        <w:rPr>
          <w:noProof w:val="0"/>
          <w:lang w:val="en-US"/>
        </w:rPr>
        <w:t xml:space="preserve"> ISBN' },</w:t>
      </w:r>
    </w:p>
    <w:p w14:paraId="38ED396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{ value</w:t>
      </w:r>
      <w:proofErr w:type="gramEnd"/>
      <w:r w:rsidRPr="00EC65FB">
        <w:rPr>
          <w:noProof w:val="0"/>
          <w:lang w:val="en-US"/>
        </w:rPr>
        <w:t>: '</w:t>
      </w:r>
      <w:proofErr w:type="spellStart"/>
      <w:r w:rsidRPr="00EC65FB">
        <w:rPr>
          <w:noProof w:val="0"/>
          <w:lang w:val="en-US"/>
        </w:rPr>
        <w:t>recent_access</w:t>
      </w:r>
      <w:proofErr w:type="spellEnd"/>
      <w:r w:rsidRPr="00EC65FB">
        <w:rPr>
          <w:noProof w:val="0"/>
          <w:lang w:val="en-US"/>
        </w:rPr>
        <w:t>', name: '</w:t>
      </w:r>
      <w:r w:rsidRPr="00184B06">
        <w:rPr>
          <w:noProof w:val="0"/>
        </w:rPr>
        <w:t>По</w:t>
      </w:r>
      <w:r w:rsidRPr="00EC65FB">
        <w:rPr>
          <w:noProof w:val="0"/>
          <w:lang w:val="en-US"/>
        </w:rPr>
        <w:t xml:space="preserve"> </w:t>
      </w:r>
      <w:proofErr w:type="spellStart"/>
      <w:r w:rsidRPr="00184B06">
        <w:rPr>
          <w:noProof w:val="0"/>
        </w:rPr>
        <w:t>посл</w:t>
      </w:r>
      <w:proofErr w:type="spellEnd"/>
      <w:r w:rsidRPr="00EC65FB">
        <w:rPr>
          <w:noProof w:val="0"/>
          <w:lang w:val="en-US"/>
        </w:rPr>
        <w:t xml:space="preserve">. </w:t>
      </w:r>
      <w:r w:rsidRPr="00184B06">
        <w:rPr>
          <w:noProof w:val="0"/>
        </w:rPr>
        <w:t>открытию</w:t>
      </w:r>
      <w:r w:rsidRPr="00EC65FB">
        <w:rPr>
          <w:noProof w:val="0"/>
          <w:lang w:val="en-US"/>
        </w:rPr>
        <w:t>' },</w:t>
      </w:r>
    </w:p>
    <w:p w14:paraId="7FBEF9F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];</w:t>
      </w:r>
    </w:p>
    <w:p w14:paraId="5C87FCE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DEFAULT_PAGE_SIZE = CONSTANTS.PAGE_SIZE;</w:t>
      </w:r>
    </w:p>
    <w:p w14:paraId="67FEF0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DEFAULT_SORT_OPTION = {</w:t>
      </w:r>
    </w:p>
    <w:p w14:paraId="3A5E62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value: '</w:t>
      </w:r>
      <w:proofErr w:type="spellStart"/>
      <w:r w:rsidRPr="00EC65FB">
        <w:rPr>
          <w:noProof w:val="0"/>
          <w:lang w:val="en-US"/>
        </w:rPr>
        <w:t>recent_access</w:t>
      </w:r>
      <w:proofErr w:type="spellEnd"/>
      <w:r w:rsidRPr="00EC65FB">
        <w:rPr>
          <w:noProof w:val="0"/>
          <w:lang w:val="en-US"/>
        </w:rPr>
        <w:t>',</w:t>
      </w:r>
    </w:p>
    <w:p w14:paraId="51F4D0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name: '</w:t>
      </w:r>
      <w:r w:rsidRPr="00184B06">
        <w:rPr>
          <w:noProof w:val="0"/>
        </w:rPr>
        <w:t>По</w:t>
      </w:r>
      <w:r w:rsidRPr="00EC65FB">
        <w:rPr>
          <w:noProof w:val="0"/>
          <w:lang w:val="en-US"/>
        </w:rPr>
        <w:t xml:space="preserve"> </w:t>
      </w:r>
      <w:proofErr w:type="spellStart"/>
      <w:r w:rsidRPr="00184B06">
        <w:rPr>
          <w:noProof w:val="0"/>
        </w:rPr>
        <w:t>посл</w:t>
      </w:r>
      <w:proofErr w:type="spellEnd"/>
      <w:r w:rsidRPr="00EC65FB">
        <w:rPr>
          <w:noProof w:val="0"/>
          <w:lang w:val="en-US"/>
        </w:rPr>
        <w:t xml:space="preserve">. </w:t>
      </w:r>
      <w:r w:rsidRPr="00184B06">
        <w:rPr>
          <w:noProof w:val="0"/>
        </w:rPr>
        <w:t>открытию</w:t>
      </w:r>
      <w:r w:rsidRPr="00EC65FB">
        <w:rPr>
          <w:noProof w:val="0"/>
          <w:lang w:val="en-US"/>
        </w:rPr>
        <w:t>',</w:t>
      </w:r>
    </w:p>
    <w:p w14:paraId="37F6DF2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};</w:t>
      </w:r>
    </w:p>
    <w:p w14:paraId="14DAE4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DEFAULT_SORT_ORDER = </w:t>
      </w:r>
      <w:proofErr w:type="spellStart"/>
      <w:r w:rsidRPr="00EC65FB">
        <w:rPr>
          <w:noProof w:val="0"/>
          <w:lang w:val="en-US"/>
        </w:rPr>
        <w:t>SortOrder.Asc</w:t>
      </w:r>
      <w:proofErr w:type="spellEnd"/>
      <w:r w:rsidRPr="00EC65FB">
        <w:rPr>
          <w:noProof w:val="0"/>
          <w:lang w:val="en-US"/>
        </w:rPr>
        <w:t>;</w:t>
      </w:r>
    </w:p>
    <w:p w14:paraId="2C6DC7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SORT_OPTION_KEY = 'library-explorer-sort-option';</w:t>
      </w:r>
    </w:p>
    <w:p w14:paraId="0A9CEE4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SORT_ORDER_KEY = 'library-explorer-sort-order';</w:t>
      </w:r>
    </w:p>
    <w:p w14:paraId="416DDF5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VIEW_MODE_KEY = 'library-explorer-view-mode';</w:t>
      </w:r>
    </w:p>
    <w:p w14:paraId="2F1D629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55B58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fileInputElement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viewChild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ElementRef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HTMLInputElement</w:t>
      </w:r>
      <w:proofErr w:type="spellEnd"/>
      <w:r w:rsidRPr="00EC65FB">
        <w:rPr>
          <w:noProof w:val="0"/>
          <w:lang w:val="en-US"/>
        </w:rPr>
        <w:t>&gt;&gt;('</w:t>
      </w:r>
      <w:proofErr w:type="spellStart"/>
      <w:r w:rsidRPr="00EC65FB">
        <w:rPr>
          <w:noProof w:val="0"/>
          <w:lang w:val="en-US"/>
        </w:rPr>
        <w:t>bookFileInput</w:t>
      </w:r>
      <w:proofErr w:type="spellEnd"/>
      <w:r w:rsidRPr="00EC65FB">
        <w:rPr>
          <w:noProof w:val="0"/>
          <w:lang w:val="en-US"/>
        </w:rPr>
        <w:t>');</w:t>
      </w:r>
    </w:p>
    <w:p w14:paraId="6C66A6D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91A66F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books = signal&lt;</w:t>
      </w:r>
      <w:proofErr w:type="spellStart"/>
      <w:proofErr w:type="gram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[</w:t>
      </w:r>
      <w:proofErr w:type="gramEnd"/>
      <w:r w:rsidRPr="00EC65FB">
        <w:rPr>
          <w:noProof w:val="0"/>
          <w:lang w:val="en-US"/>
        </w:rPr>
        <w:t>]&gt;([]);</w:t>
      </w:r>
    </w:p>
    <w:p w14:paraId="44ECA6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isBooksEmpty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computed(</w:t>
      </w:r>
      <w:proofErr w:type="gramEnd"/>
      <w:r w:rsidRPr="00EC65FB">
        <w:rPr>
          <w:noProof w:val="0"/>
          <w:lang w:val="en-US"/>
        </w:rPr>
        <w:t>() =&gt; {</w:t>
      </w:r>
    </w:p>
    <w:p w14:paraId="45B6093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spellStart"/>
      <w:proofErr w:type="gramStart"/>
      <w:r w:rsidRPr="00EC65FB">
        <w:rPr>
          <w:noProof w:val="0"/>
          <w:lang w:val="en-US"/>
        </w:rPr>
        <w:t>this.books</w:t>
      </w:r>
      <w:proofErr w:type="spellEnd"/>
      <w:proofErr w:type="gramEnd"/>
      <w:r w:rsidRPr="00EC65FB">
        <w:rPr>
          <w:noProof w:val="0"/>
          <w:lang w:val="en-US"/>
        </w:rPr>
        <w:t>().length === 0;</w:t>
      </w:r>
    </w:p>
    <w:p w14:paraId="738C19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</w:t>
      </w:r>
    </w:p>
    <w:p w14:paraId="60BC6A1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73F05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currentPageNumber</w:t>
      </w:r>
      <w:proofErr w:type="spellEnd"/>
      <w:r w:rsidRPr="00EC65FB">
        <w:rPr>
          <w:noProof w:val="0"/>
          <w:lang w:val="en-US"/>
        </w:rPr>
        <w:t xml:space="preserve"> = signal&lt;number</w:t>
      </w:r>
      <w:proofErr w:type="gramStart"/>
      <w:r w:rsidRPr="00EC65FB">
        <w:rPr>
          <w:noProof w:val="0"/>
          <w:lang w:val="en-US"/>
        </w:rPr>
        <w:t>&gt;(</w:t>
      </w:r>
      <w:proofErr w:type="gramEnd"/>
      <w:r w:rsidRPr="00EC65FB">
        <w:rPr>
          <w:noProof w:val="0"/>
          <w:lang w:val="en-US"/>
        </w:rPr>
        <w:t>1);</w:t>
      </w:r>
    </w:p>
    <w:p w14:paraId="07D3C59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 xml:space="preserve"> = signal&lt;number&gt;(</w:t>
      </w:r>
      <w:proofErr w:type="spellStart"/>
      <w:r w:rsidRPr="00EC65FB">
        <w:rPr>
          <w:noProof w:val="0"/>
          <w:lang w:val="en-US"/>
        </w:rPr>
        <w:t>this.DEFAULT_PAGE_SIZE</w:t>
      </w:r>
      <w:proofErr w:type="spellEnd"/>
      <w:r w:rsidRPr="00EC65FB">
        <w:rPr>
          <w:noProof w:val="0"/>
          <w:lang w:val="en-US"/>
        </w:rPr>
        <w:t>);</w:t>
      </w:r>
    </w:p>
    <w:p w14:paraId="62511AC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selectedViewMode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r w:rsidRPr="00EC65FB">
        <w:rPr>
          <w:noProof w:val="0"/>
          <w:lang w:val="en-US"/>
        </w:rPr>
        <w:t>ViewMode</w:t>
      </w:r>
      <w:proofErr w:type="spellEnd"/>
      <w:proofErr w:type="gramStart"/>
      <w:r w:rsidRPr="00EC65FB">
        <w:rPr>
          <w:noProof w:val="0"/>
          <w:lang w:val="en-US"/>
        </w:rPr>
        <w:t>&gt;(</w:t>
      </w:r>
      <w:proofErr w:type="spellStart"/>
      <w:proofErr w:type="gramEnd"/>
      <w:r w:rsidRPr="00EC65FB">
        <w:rPr>
          <w:noProof w:val="0"/>
          <w:lang w:val="en-US"/>
        </w:rPr>
        <w:t>ViewMode.List</w:t>
      </w:r>
      <w:proofErr w:type="spellEnd"/>
      <w:r w:rsidRPr="00EC65FB">
        <w:rPr>
          <w:noProof w:val="0"/>
          <w:lang w:val="en-US"/>
        </w:rPr>
        <w:t>);</w:t>
      </w:r>
    </w:p>
    <w:p w14:paraId="5C7D696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242AE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isLoading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&gt;(false);</w:t>
      </w:r>
    </w:p>
    <w:p w14:paraId="631C03A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4C63E0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searchFormControl</w:t>
      </w:r>
      <w:proofErr w:type="spellEnd"/>
      <w:r w:rsidRPr="00EC65FB">
        <w:rPr>
          <w:noProof w:val="0"/>
          <w:lang w:val="en-US"/>
        </w:rPr>
        <w:t xml:space="preserve"> = new </w:t>
      </w:r>
      <w:proofErr w:type="spellStart"/>
      <w:r w:rsidRPr="00EC65FB">
        <w:rPr>
          <w:noProof w:val="0"/>
          <w:lang w:val="en-US"/>
        </w:rPr>
        <w:t>FormControl</w:t>
      </w:r>
      <w:proofErr w:type="spellEnd"/>
      <w:r w:rsidRPr="00EC65FB">
        <w:rPr>
          <w:noProof w:val="0"/>
          <w:lang w:val="en-US"/>
        </w:rPr>
        <w:t>&lt;string | null</w:t>
      </w:r>
      <w:proofErr w:type="gramStart"/>
      <w:r w:rsidRPr="00EC65FB">
        <w:rPr>
          <w:noProof w:val="0"/>
          <w:lang w:val="en-US"/>
        </w:rPr>
        <w:t>&gt;(</w:t>
      </w:r>
      <w:proofErr w:type="gramEnd"/>
      <w:r w:rsidRPr="00EC65FB">
        <w:rPr>
          <w:noProof w:val="0"/>
          <w:lang w:val="en-US"/>
        </w:rPr>
        <w:t>null, [</w:t>
      </w:r>
      <w:proofErr w:type="spellStart"/>
      <w:r w:rsidRPr="00EC65FB">
        <w:rPr>
          <w:noProof w:val="0"/>
          <w:lang w:val="en-US"/>
        </w:rPr>
        <w:t>Validators.minLength</w:t>
      </w:r>
      <w:proofErr w:type="spellEnd"/>
      <w:r w:rsidRPr="00EC65FB">
        <w:rPr>
          <w:noProof w:val="0"/>
          <w:lang w:val="en-US"/>
        </w:rPr>
        <w:t>(3)]);</w:t>
      </w:r>
    </w:p>
    <w:p w14:paraId="044714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isSearchInFocus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&gt;(false);</w:t>
      </w:r>
    </w:p>
    <w:p w14:paraId="35E27B7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isInSearchMode</w:t>
      </w:r>
      <w:proofErr w:type="spellEnd"/>
      <w:r w:rsidRPr="00EC65FB">
        <w:rPr>
          <w:noProof w:val="0"/>
          <w:lang w:val="en-US"/>
        </w:rPr>
        <w:t>: Signal&lt;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 xml:space="preserve">&gt; = </w:t>
      </w:r>
      <w:proofErr w:type="gramStart"/>
      <w:r w:rsidRPr="00EC65FB">
        <w:rPr>
          <w:noProof w:val="0"/>
          <w:lang w:val="en-US"/>
        </w:rPr>
        <w:t>computed(</w:t>
      </w:r>
      <w:proofErr w:type="gramEnd"/>
      <w:r w:rsidRPr="00EC65FB">
        <w:rPr>
          <w:noProof w:val="0"/>
          <w:lang w:val="en-US"/>
        </w:rPr>
        <w:t>() =&gt; {</w:t>
      </w:r>
    </w:p>
    <w:p w14:paraId="4CA6F4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isInFocus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this.isSearchInFocus</w:t>
      </w:r>
      <w:proofErr w:type="spellEnd"/>
      <w:proofErr w:type="gramEnd"/>
      <w:r w:rsidRPr="00EC65FB">
        <w:rPr>
          <w:noProof w:val="0"/>
          <w:lang w:val="en-US"/>
        </w:rPr>
        <w:t>();</w:t>
      </w:r>
    </w:p>
    <w:p w14:paraId="3C09FFE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spellStart"/>
      <w:r w:rsidRPr="00EC65FB">
        <w:rPr>
          <w:noProof w:val="0"/>
          <w:lang w:val="en-US"/>
        </w:rPr>
        <w:t>isInFocus</w:t>
      </w:r>
      <w:proofErr w:type="spellEnd"/>
      <w:r w:rsidRPr="00EC65FB">
        <w:rPr>
          <w:noProof w:val="0"/>
          <w:lang w:val="en-US"/>
        </w:rPr>
        <w:t xml:space="preserve"> || !!</w:t>
      </w:r>
      <w:proofErr w:type="spellStart"/>
      <w:proofErr w:type="gramStart"/>
      <w:r w:rsidRPr="00EC65FB">
        <w:rPr>
          <w:noProof w:val="0"/>
          <w:lang w:val="en-US"/>
        </w:rPr>
        <w:t>this.searchFormControl.value</w:t>
      </w:r>
      <w:proofErr w:type="spellEnd"/>
      <w:proofErr w:type="gramEnd"/>
      <w:r w:rsidRPr="00EC65FB">
        <w:rPr>
          <w:noProof w:val="0"/>
          <w:lang w:val="en-US"/>
        </w:rPr>
        <w:t>;</w:t>
      </w:r>
    </w:p>
    <w:p w14:paraId="66AB8A9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5DF1F51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65357F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isHandset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toSignal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breakpointObserver.observe</w:t>
      </w:r>
      <w:proofErr w:type="spellEnd"/>
      <w:r w:rsidRPr="00EC65FB">
        <w:rPr>
          <w:noProof w:val="0"/>
          <w:lang w:val="en-US"/>
        </w:rPr>
        <w:t>([</w:t>
      </w:r>
      <w:proofErr w:type="spellStart"/>
      <w:r w:rsidRPr="00EC65FB">
        <w:rPr>
          <w:noProof w:val="0"/>
          <w:lang w:val="en-US"/>
        </w:rPr>
        <w:t>Breakpoints.Handset</w:t>
      </w:r>
      <w:proofErr w:type="spellEnd"/>
      <w:r w:rsidRPr="00EC65FB">
        <w:rPr>
          <w:noProof w:val="0"/>
          <w:lang w:val="en-US"/>
        </w:rPr>
        <w:t>])</w:t>
      </w:r>
    </w:p>
    <w:p w14:paraId="6662101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 xml:space="preserve">(map((result) =&gt; </w:t>
      </w:r>
      <w:proofErr w:type="spellStart"/>
      <w:r w:rsidRPr="00EC65FB">
        <w:rPr>
          <w:noProof w:val="0"/>
          <w:lang w:val="en-US"/>
        </w:rPr>
        <w:t>result.matches</w:t>
      </w:r>
      <w:proofErr w:type="spellEnd"/>
      <w:r w:rsidRPr="00EC65FB">
        <w:rPr>
          <w:noProof w:val="0"/>
          <w:lang w:val="en-US"/>
        </w:rPr>
        <w:t>)));</w:t>
      </w:r>
    </w:p>
    <w:p w14:paraId="5B113EF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FAA65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r w:rsidRPr="00EC65FB">
        <w:rPr>
          <w:noProof w:val="0"/>
          <w:lang w:val="en-US"/>
        </w:rPr>
        <w:t>selectedSortOption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this.DEFAULT_SORT_OPTION</w:t>
      </w:r>
      <w:proofErr w:type="spellEnd"/>
      <w:r w:rsidRPr="00EC65FB">
        <w:rPr>
          <w:noProof w:val="0"/>
          <w:lang w:val="en-US"/>
        </w:rPr>
        <w:t>;</w:t>
      </w:r>
    </w:p>
    <w:p w14:paraId="0714EBC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this.DEFAULT_SORT_ORDER</w:t>
      </w:r>
      <w:proofErr w:type="spellEnd"/>
      <w:r w:rsidRPr="00EC65FB">
        <w:rPr>
          <w:noProof w:val="0"/>
          <w:lang w:val="en-US"/>
        </w:rPr>
        <w:t>;</w:t>
      </w:r>
    </w:p>
    <w:p w14:paraId="7220766C" w14:textId="5DB80F96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r w:rsidRPr="00EC65FB">
        <w:rPr>
          <w:noProof w:val="0"/>
          <w:lang w:val="en-US"/>
        </w:rPr>
        <w:t>pageCount</w:t>
      </w:r>
      <w:proofErr w:type="spellEnd"/>
      <w:r w:rsidRPr="00EC65FB">
        <w:rPr>
          <w:noProof w:val="0"/>
          <w:lang w:val="en-US"/>
        </w:rPr>
        <w:t xml:space="preserve"> = 0;</w:t>
      </w:r>
    </w:p>
    <w:p w14:paraId="626BF47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28F1E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2794CBF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bookService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BookService</w:t>
      </w:r>
      <w:proofErr w:type="spellEnd"/>
      <w:r w:rsidRPr="00EC65FB">
        <w:rPr>
          <w:noProof w:val="0"/>
          <w:lang w:val="en-US"/>
        </w:rPr>
        <w:t>,</w:t>
      </w:r>
    </w:p>
    <w:p w14:paraId="12617F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_dialog: </w:t>
      </w:r>
      <w:proofErr w:type="spellStart"/>
      <w:r w:rsidRPr="00EC65FB">
        <w:rPr>
          <w:noProof w:val="0"/>
          <w:lang w:val="en-US"/>
        </w:rPr>
        <w:t>MatDialog</w:t>
      </w:r>
      <w:proofErr w:type="spellEnd"/>
      <w:r w:rsidRPr="00EC65FB">
        <w:rPr>
          <w:noProof w:val="0"/>
          <w:lang w:val="en-US"/>
        </w:rPr>
        <w:t>,</w:t>
      </w:r>
    </w:p>
    <w:p w14:paraId="4153D1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_router: Router,</w:t>
      </w:r>
    </w:p>
    <w:p w14:paraId="479F4C9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snackBar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MatSnackBar</w:t>
      </w:r>
      <w:proofErr w:type="spellEnd"/>
      <w:r w:rsidRPr="00EC65FB">
        <w:rPr>
          <w:noProof w:val="0"/>
          <w:lang w:val="en-US"/>
        </w:rPr>
        <w:t>,</w:t>
      </w:r>
    </w:p>
    <w:p w14:paraId="4549EA9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,</w:t>
      </w:r>
    </w:p>
    <w:p w14:paraId="3FB8688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breakpointObserver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BreakpointObserver</w:t>
      </w:r>
      <w:proofErr w:type="spellEnd"/>
      <w:r w:rsidRPr="00EC65FB">
        <w:rPr>
          <w:noProof w:val="0"/>
          <w:lang w:val="en-US"/>
        </w:rPr>
        <w:t>,</w:t>
      </w:r>
    </w:p>
    <w:p w14:paraId="208E270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087C35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022EFA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751BFE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ngOnInit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163BC4A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loadViewSettings</w:t>
      </w:r>
      <w:proofErr w:type="spellEnd"/>
      <w:r w:rsidRPr="00EC65FB">
        <w:rPr>
          <w:noProof w:val="0"/>
          <w:lang w:val="en-US"/>
        </w:rPr>
        <w:t>();</w:t>
      </w:r>
    </w:p>
    <w:p w14:paraId="0DF41C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subscribeToSearchChanges</w:t>
      </w:r>
      <w:proofErr w:type="spellEnd"/>
      <w:r w:rsidRPr="00EC65FB">
        <w:rPr>
          <w:noProof w:val="0"/>
          <w:lang w:val="en-US"/>
        </w:rPr>
        <w:t>();</w:t>
      </w:r>
    </w:p>
    <w:p w14:paraId="68EE83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135A59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21DC73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ngOnDestroy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6B70D9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saveViewSettings</w:t>
      </w:r>
      <w:proofErr w:type="spellEnd"/>
      <w:r w:rsidRPr="00EC65FB">
        <w:rPr>
          <w:noProof w:val="0"/>
          <w:lang w:val="en-US"/>
        </w:rPr>
        <w:t>();</w:t>
      </w:r>
    </w:p>
    <w:p w14:paraId="634997A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94AB92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2ADF9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get </w:t>
      </w:r>
      <w:proofErr w:type="spellStart"/>
      <w:proofErr w:type="gramStart"/>
      <w:r w:rsidRPr="00EC65FB">
        <w:rPr>
          <w:noProof w:val="0"/>
          <w:lang w:val="en-US"/>
        </w:rPr>
        <w:t>selectedSortOption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): </w:t>
      </w:r>
      <w:proofErr w:type="spellStart"/>
      <w:r w:rsidRPr="00EC65FB">
        <w:rPr>
          <w:noProof w:val="0"/>
          <w:lang w:val="en-US"/>
        </w:rPr>
        <w:t>SortOption</w:t>
      </w:r>
      <w:proofErr w:type="spellEnd"/>
      <w:r w:rsidRPr="00EC65FB">
        <w:rPr>
          <w:noProof w:val="0"/>
          <w:lang w:val="en-US"/>
        </w:rPr>
        <w:t xml:space="preserve"> {</w:t>
      </w:r>
    </w:p>
    <w:p w14:paraId="475588F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selectedSortOption</w:t>
      </w:r>
      <w:proofErr w:type="spellEnd"/>
      <w:r w:rsidRPr="00EC65FB">
        <w:rPr>
          <w:noProof w:val="0"/>
          <w:lang w:val="en-US"/>
        </w:rPr>
        <w:t>;</w:t>
      </w:r>
    </w:p>
    <w:p w14:paraId="37733A0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A84F18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932DEF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get </w:t>
      </w:r>
      <w:proofErr w:type="spellStart"/>
      <w:proofErr w:type="gramStart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): 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 xml:space="preserve"> {</w:t>
      </w:r>
    </w:p>
    <w:p w14:paraId="6F9FE35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>;</w:t>
      </w:r>
    </w:p>
    <w:p w14:paraId="63E29E3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07DC4A4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91A0BF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set </w:t>
      </w:r>
      <w:proofErr w:type="spellStart"/>
      <w:proofErr w:type="gramStart"/>
      <w:r w:rsidRPr="00EC65FB">
        <w:rPr>
          <w:noProof w:val="0"/>
          <w:lang w:val="en-US"/>
        </w:rPr>
        <w:t>selectedSortOption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value: </w:t>
      </w:r>
      <w:proofErr w:type="spellStart"/>
      <w:r w:rsidRPr="00EC65FB">
        <w:rPr>
          <w:noProof w:val="0"/>
          <w:lang w:val="en-US"/>
        </w:rPr>
        <w:t>SortOption</w:t>
      </w:r>
      <w:proofErr w:type="spellEnd"/>
      <w:r w:rsidRPr="00EC65FB">
        <w:rPr>
          <w:noProof w:val="0"/>
          <w:lang w:val="en-US"/>
        </w:rPr>
        <w:t>) {</w:t>
      </w:r>
    </w:p>
    <w:p w14:paraId="6748CBF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selectedSortOption</w:t>
      </w:r>
      <w:proofErr w:type="spellEnd"/>
      <w:r w:rsidRPr="00EC65FB">
        <w:rPr>
          <w:noProof w:val="0"/>
          <w:lang w:val="en-US"/>
        </w:rPr>
        <w:t xml:space="preserve"> = value;</w:t>
      </w:r>
    </w:p>
    <w:p w14:paraId="6EC6353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 xml:space="preserve">(1,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 xml:space="preserve">() * </w:t>
      </w:r>
      <w:proofErr w:type="spellStart"/>
      <w:r w:rsidRPr="00EC65FB">
        <w:rPr>
          <w:noProof w:val="0"/>
          <w:lang w:val="en-US"/>
        </w:rPr>
        <w:t>this.currentPageNumber</w:t>
      </w:r>
      <w:proofErr w:type="spellEnd"/>
      <w:r w:rsidRPr="00EC65FB">
        <w:rPr>
          <w:noProof w:val="0"/>
          <w:lang w:val="en-US"/>
        </w:rPr>
        <w:t>());</w:t>
      </w:r>
    </w:p>
    <w:p w14:paraId="44F3B7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4CAD8D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4EE67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set </w:t>
      </w:r>
      <w:proofErr w:type="spellStart"/>
      <w:proofErr w:type="gramStart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value: 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>) {</w:t>
      </w:r>
    </w:p>
    <w:p w14:paraId="48FFFC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 xml:space="preserve"> = value;</w:t>
      </w:r>
    </w:p>
    <w:p w14:paraId="1F83D0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 xml:space="preserve">(1,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 xml:space="preserve">() * </w:t>
      </w:r>
      <w:proofErr w:type="spellStart"/>
      <w:r w:rsidRPr="00EC65FB">
        <w:rPr>
          <w:noProof w:val="0"/>
          <w:lang w:val="en-US"/>
        </w:rPr>
        <w:t>this.currentPageNumber</w:t>
      </w:r>
      <w:proofErr w:type="spellEnd"/>
      <w:r w:rsidRPr="00EC65FB">
        <w:rPr>
          <w:noProof w:val="0"/>
          <w:lang w:val="en-US"/>
        </w:rPr>
        <w:t>());</w:t>
      </w:r>
    </w:p>
    <w:p w14:paraId="1EEDC4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2984AA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774AE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onSearchInputFocus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625A29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this.isSearchInFocus.set</w:t>
      </w:r>
      <w:proofErr w:type="spellEnd"/>
      <w:r w:rsidRPr="00EC65FB">
        <w:rPr>
          <w:noProof w:val="0"/>
          <w:lang w:val="en-US"/>
        </w:rPr>
        <w:t>(true);</w:t>
      </w:r>
    </w:p>
    <w:p w14:paraId="37EF380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F45423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F09A0A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onSearchInputBlur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3F65FA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this.isSearchInFocus.set</w:t>
      </w:r>
      <w:proofErr w:type="spellEnd"/>
      <w:r w:rsidRPr="00EC65FB">
        <w:rPr>
          <w:noProof w:val="0"/>
          <w:lang w:val="en-US"/>
        </w:rPr>
        <w:t>(false);</w:t>
      </w:r>
    </w:p>
    <w:p w14:paraId="4640DDB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186FC6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28E522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handleNumOfVisibleItemsChange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End"/>
      <w:r w:rsidRPr="00EC65FB">
        <w:rPr>
          <w:noProof w:val="0"/>
          <w:lang w:val="en-US"/>
        </w:rPr>
        <w:t>numOfVisibleItems</w:t>
      </w:r>
      <w:proofErr w:type="spellEnd"/>
      <w:r w:rsidRPr="00EC65FB">
        <w:rPr>
          <w:noProof w:val="0"/>
          <w:lang w:val="en-US"/>
        </w:rPr>
        <w:t>: number) {</w:t>
      </w:r>
    </w:p>
    <w:p w14:paraId="58F2DF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this.pageSize.set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End"/>
      <w:r w:rsidRPr="00EC65FB">
        <w:rPr>
          <w:noProof w:val="0"/>
          <w:lang w:val="en-US"/>
        </w:rPr>
        <w:t>Math.round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numOfVisibleItems</w:t>
      </w:r>
      <w:proofErr w:type="spellEnd"/>
      <w:r w:rsidRPr="00EC65FB">
        <w:rPr>
          <w:noProof w:val="0"/>
          <w:lang w:val="en-US"/>
        </w:rPr>
        <w:t xml:space="preserve"> * 2));</w:t>
      </w:r>
    </w:p>
    <w:p w14:paraId="78643F8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 xml:space="preserve">(1,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 xml:space="preserve">() * </w:t>
      </w:r>
      <w:proofErr w:type="spellStart"/>
      <w:r w:rsidRPr="00EC65FB">
        <w:rPr>
          <w:noProof w:val="0"/>
          <w:lang w:val="en-US"/>
        </w:rPr>
        <w:t>this.currentPageNumber</w:t>
      </w:r>
      <w:proofErr w:type="spellEnd"/>
      <w:r w:rsidRPr="00EC65FB">
        <w:rPr>
          <w:noProof w:val="0"/>
          <w:lang w:val="en-US"/>
        </w:rPr>
        <w:t>());</w:t>
      </w:r>
    </w:p>
    <w:p w14:paraId="38E517C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7CDCD9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D54D85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onFileInputChange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 {</w:t>
      </w:r>
    </w:p>
    <w:p w14:paraId="7AFC94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files = </w:t>
      </w:r>
      <w:proofErr w:type="spellStart"/>
      <w:proofErr w:type="gramStart"/>
      <w:r w:rsidRPr="00EC65FB">
        <w:rPr>
          <w:noProof w:val="0"/>
          <w:lang w:val="en-US"/>
        </w:rPr>
        <w:t>this.fileInputElement</w:t>
      </w:r>
      <w:proofErr w:type="spellEnd"/>
      <w:proofErr w:type="gramEnd"/>
      <w:r w:rsidRPr="00EC65FB">
        <w:rPr>
          <w:noProof w:val="0"/>
          <w:lang w:val="en-US"/>
        </w:rPr>
        <w:t>()!.</w:t>
      </w:r>
      <w:proofErr w:type="spellStart"/>
      <w:r w:rsidRPr="00EC65FB">
        <w:rPr>
          <w:noProof w:val="0"/>
          <w:lang w:val="en-US"/>
        </w:rPr>
        <w:t>nativeElement.files</w:t>
      </w:r>
      <w:proofErr w:type="spellEnd"/>
      <w:r w:rsidRPr="00EC65FB">
        <w:rPr>
          <w:noProof w:val="0"/>
          <w:lang w:val="en-US"/>
        </w:rPr>
        <w:t>!;</w:t>
      </w:r>
    </w:p>
    <w:p w14:paraId="46DB538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file = </w:t>
      </w:r>
      <w:proofErr w:type="gramStart"/>
      <w:r w:rsidRPr="00EC65FB">
        <w:rPr>
          <w:noProof w:val="0"/>
          <w:lang w:val="en-US"/>
        </w:rPr>
        <w:t>files[</w:t>
      </w:r>
      <w:proofErr w:type="gramEnd"/>
      <w:r w:rsidRPr="00EC65FB">
        <w:rPr>
          <w:noProof w:val="0"/>
          <w:lang w:val="en-US"/>
        </w:rPr>
        <w:t>0];</w:t>
      </w:r>
    </w:p>
    <w:p w14:paraId="6720B41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</w:t>
      </w:r>
      <w:proofErr w:type="gramStart"/>
      <w:r w:rsidRPr="00EC65FB">
        <w:rPr>
          <w:noProof w:val="0"/>
          <w:lang w:val="en-US"/>
        </w:rPr>
        <w:t>(!file</w:t>
      </w:r>
      <w:proofErr w:type="gramEnd"/>
      <w:r w:rsidRPr="00EC65FB">
        <w:rPr>
          <w:noProof w:val="0"/>
          <w:lang w:val="en-US"/>
        </w:rPr>
        <w:t xml:space="preserve"> || !(file </w:t>
      </w:r>
      <w:proofErr w:type="spellStart"/>
      <w:r w:rsidRPr="00EC65FB">
        <w:rPr>
          <w:noProof w:val="0"/>
          <w:lang w:val="en-US"/>
        </w:rPr>
        <w:t>instanceof</w:t>
      </w:r>
      <w:proofErr w:type="spellEnd"/>
      <w:r w:rsidRPr="00EC65FB">
        <w:rPr>
          <w:noProof w:val="0"/>
          <w:lang w:val="en-US"/>
        </w:rPr>
        <w:t xml:space="preserve"> File)) {</w:t>
      </w:r>
    </w:p>
    <w:p w14:paraId="6CA8CF5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return;</w:t>
      </w:r>
    </w:p>
    <w:p w14:paraId="2326E3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26037C54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EC56B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this.openBookAddDialog</w:t>
      </w:r>
      <w:proofErr w:type="spellEnd"/>
      <w:proofErr w:type="gramEnd"/>
      <w:r w:rsidRPr="00EC65FB">
        <w:rPr>
          <w:noProof w:val="0"/>
          <w:lang w:val="en-US"/>
        </w:rPr>
        <w:t>(file);</w:t>
      </w:r>
    </w:p>
    <w:p w14:paraId="26CAFD0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45AC95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9EB04D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setViewMode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mode: </w:t>
      </w:r>
      <w:proofErr w:type="spellStart"/>
      <w:r w:rsidRPr="00EC65FB">
        <w:rPr>
          <w:noProof w:val="0"/>
          <w:lang w:val="en-US"/>
        </w:rPr>
        <w:t>ViewMode</w:t>
      </w:r>
      <w:proofErr w:type="spellEnd"/>
      <w:r w:rsidRPr="00EC65FB">
        <w:rPr>
          <w:noProof w:val="0"/>
          <w:lang w:val="en-US"/>
        </w:rPr>
        <w:t>): void {</w:t>
      </w:r>
    </w:p>
    <w:p w14:paraId="08259E1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this.selectedViewMode.set</w:t>
      </w:r>
      <w:proofErr w:type="spellEnd"/>
      <w:r w:rsidRPr="00EC65FB">
        <w:rPr>
          <w:noProof w:val="0"/>
          <w:lang w:val="en-US"/>
        </w:rPr>
        <w:t>(mode);</w:t>
      </w:r>
    </w:p>
    <w:p w14:paraId="262DFC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D4D92A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400CA9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openBookInfoDialog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book: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): void {</w:t>
      </w:r>
    </w:p>
    <w:p w14:paraId="1D69EC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dialog.open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BookInfoDialogComponent</w:t>
      </w:r>
      <w:proofErr w:type="spellEnd"/>
      <w:r w:rsidRPr="00EC65FB">
        <w:rPr>
          <w:noProof w:val="0"/>
          <w:lang w:val="en-US"/>
        </w:rPr>
        <w:t>, {</w:t>
      </w:r>
    </w:p>
    <w:p w14:paraId="0392D5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width: '100vw',</w:t>
      </w:r>
    </w:p>
    <w:p w14:paraId="33256E9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maxWidth</w:t>
      </w:r>
      <w:proofErr w:type="spellEnd"/>
      <w:r w:rsidRPr="00EC65FB">
        <w:rPr>
          <w:noProof w:val="0"/>
          <w:lang w:val="en-US"/>
        </w:rPr>
        <w:t>: '100vw',</w:t>
      </w:r>
    </w:p>
    <w:p w14:paraId="3E11597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height: '100vh',</w:t>
      </w:r>
    </w:p>
    <w:p w14:paraId="3AA33C8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maxHeight</w:t>
      </w:r>
      <w:proofErr w:type="spellEnd"/>
      <w:r w:rsidRPr="00EC65FB">
        <w:rPr>
          <w:noProof w:val="0"/>
          <w:lang w:val="en-US"/>
        </w:rPr>
        <w:t>: '100vh',</w:t>
      </w:r>
    </w:p>
    <w:p w14:paraId="23559CE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panelClass</w:t>
      </w:r>
      <w:proofErr w:type="spellEnd"/>
      <w:r w:rsidRPr="00EC65FB">
        <w:rPr>
          <w:noProof w:val="0"/>
          <w:lang w:val="en-US"/>
        </w:rPr>
        <w:t>: '</w:t>
      </w:r>
      <w:proofErr w:type="spellStart"/>
      <w:r w:rsidRPr="00EC65FB">
        <w:rPr>
          <w:noProof w:val="0"/>
          <w:lang w:val="en-US"/>
        </w:rPr>
        <w:t>fullscreen</w:t>
      </w:r>
      <w:proofErr w:type="spellEnd"/>
      <w:r w:rsidRPr="00EC65FB">
        <w:rPr>
          <w:noProof w:val="0"/>
          <w:lang w:val="en-US"/>
        </w:rPr>
        <w:t>',</w:t>
      </w:r>
    </w:p>
    <w:p w14:paraId="2671E51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data: {</w:t>
      </w:r>
    </w:p>
    <w:p w14:paraId="7A6DCD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book,</w:t>
      </w:r>
    </w:p>
    <w:p w14:paraId="617108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},</w:t>
      </w:r>
    </w:p>
    <w:p w14:paraId="4850C99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});</w:t>
      </w:r>
    </w:p>
    <w:p w14:paraId="5E52F1F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F193C1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62404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openBookAddDialog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file: File): void {</w:t>
      </w:r>
    </w:p>
    <w:p w14:paraId="5EDC8F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>dialog</w:t>
      </w:r>
      <w:proofErr w:type="spellEnd"/>
    </w:p>
    <w:p w14:paraId="4E7222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.open</w:t>
      </w:r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BookEditDialogComponent</w:t>
      </w:r>
      <w:proofErr w:type="spellEnd"/>
      <w:r w:rsidRPr="00EC65FB">
        <w:rPr>
          <w:noProof w:val="0"/>
          <w:lang w:val="en-US"/>
        </w:rPr>
        <w:t xml:space="preserve">, { </w:t>
      </w:r>
      <w:proofErr w:type="spellStart"/>
      <w:r w:rsidRPr="00EC65FB">
        <w:rPr>
          <w:noProof w:val="0"/>
          <w:lang w:val="en-US"/>
        </w:rPr>
        <w:t>minWidth</w:t>
      </w:r>
      <w:proofErr w:type="spellEnd"/>
      <w:r w:rsidRPr="00EC65FB">
        <w:rPr>
          <w:noProof w:val="0"/>
          <w:lang w:val="en-US"/>
        </w:rPr>
        <w:t>: CONSTANTS.SIZE.DIALOG_MIN_WIDTH })</w:t>
      </w:r>
    </w:p>
    <w:p w14:paraId="0BAE54F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afterClosed</w:t>
      </w:r>
      <w:proofErr w:type="spellEnd"/>
      <w:proofErr w:type="gramEnd"/>
      <w:r w:rsidRPr="00EC65FB">
        <w:rPr>
          <w:noProof w:val="0"/>
          <w:lang w:val="en-US"/>
        </w:rPr>
        <w:t>()</w:t>
      </w:r>
    </w:p>
    <w:p w14:paraId="39FF361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0ECA00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(data: </w:t>
      </w:r>
      <w:proofErr w:type="spellStart"/>
      <w:r w:rsidRPr="00EC65FB">
        <w:rPr>
          <w:noProof w:val="0"/>
          <w:lang w:val="en-US"/>
        </w:rPr>
        <w:t>BookEditDialogData</w:t>
      </w:r>
      <w:proofErr w:type="spellEnd"/>
      <w:r w:rsidRPr="00EC65FB">
        <w:rPr>
          <w:noProof w:val="0"/>
          <w:lang w:val="en-US"/>
        </w:rPr>
        <w:t xml:space="preserve"> | undefined) =&gt; {</w:t>
      </w:r>
    </w:p>
    <w:p w14:paraId="769304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this.isLoading.set</w:t>
      </w:r>
      <w:proofErr w:type="spellEnd"/>
      <w:r w:rsidRPr="00EC65FB">
        <w:rPr>
          <w:noProof w:val="0"/>
          <w:lang w:val="en-US"/>
        </w:rPr>
        <w:t>(true);</w:t>
      </w:r>
    </w:p>
    <w:p w14:paraId="011DB28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</w:t>
      </w:r>
      <w:proofErr w:type="gramStart"/>
      <w:r w:rsidRPr="00EC65FB">
        <w:rPr>
          <w:noProof w:val="0"/>
          <w:lang w:val="en-US"/>
        </w:rPr>
        <w:t>(!data</w:t>
      </w:r>
      <w:proofErr w:type="gramEnd"/>
      <w:r w:rsidRPr="00EC65FB">
        <w:rPr>
          <w:noProof w:val="0"/>
          <w:lang w:val="en-US"/>
        </w:rPr>
        <w:t>) return of(null);</w:t>
      </w:r>
    </w:p>
    <w:p w14:paraId="6B5597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const </w:t>
      </w:r>
      <w:proofErr w:type="spellStart"/>
      <w:r w:rsidRPr="00EC65FB">
        <w:rPr>
          <w:noProof w:val="0"/>
          <w:lang w:val="en-US"/>
        </w:rPr>
        <w:t>bookMetadata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BookMetadataDto</w:t>
      </w:r>
      <w:proofErr w:type="spellEnd"/>
      <w:r w:rsidRPr="00EC65FB">
        <w:rPr>
          <w:noProof w:val="0"/>
          <w:lang w:val="en-US"/>
        </w:rPr>
        <w:t xml:space="preserve"> = {</w:t>
      </w:r>
    </w:p>
    <w:p w14:paraId="4D9CB3D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...</w:t>
      </w:r>
      <w:proofErr w:type="spellStart"/>
      <w:proofErr w:type="gramStart"/>
      <w:r w:rsidRPr="00EC65FB">
        <w:rPr>
          <w:noProof w:val="0"/>
          <w:lang w:val="en-US"/>
        </w:rPr>
        <w:t>data.bookDetails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0FABF1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filename: file.name,</w:t>
      </w:r>
    </w:p>
    <w:p w14:paraId="524C926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spellStart"/>
      <w:r w:rsidRPr="00EC65FB">
        <w:rPr>
          <w:noProof w:val="0"/>
          <w:lang w:val="en-US"/>
        </w:rPr>
        <w:t>fileSizeInBytes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proofErr w:type="gramStart"/>
      <w:r w:rsidRPr="00EC65FB">
        <w:rPr>
          <w:noProof w:val="0"/>
          <w:lang w:val="en-US"/>
        </w:rPr>
        <w:t>file.size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5E98BF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spellStart"/>
      <w:r w:rsidRPr="00EC65FB">
        <w:rPr>
          <w:noProof w:val="0"/>
          <w:lang w:val="en-US"/>
        </w:rPr>
        <w:t>fileType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getBookFileType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file.type</w:t>
      </w:r>
      <w:proofErr w:type="spellEnd"/>
      <w:proofErr w:type="gramEnd"/>
      <w:r w:rsidRPr="00EC65FB">
        <w:rPr>
          <w:noProof w:val="0"/>
          <w:lang w:val="en-US"/>
        </w:rPr>
        <w:t>),</w:t>
      </w:r>
    </w:p>
    <w:p w14:paraId="24E61C7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};</w:t>
      </w:r>
    </w:p>
    <w:p w14:paraId="2ADE79F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bookService.addBook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bookMetadata</w:t>
      </w:r>
      <w:proofErr w:type="spellEnd"/>
      <w:r w:rsidRPr="00EC65FB">
        <w:rPr>
          <w:noProof w:val="0"/>
          <w:lang w:val="en-US"/>
        </w:rPr>
        <w:t>, file);</w:t>
      </w:r>
    </w:p>
    <w:p w14:paraId="33F9BAD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    }),</w:t>
      </w:r>
    </w:p>
    <w:p w14:paraId="0E80C5B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finalize(</w:t>
      </w:r>
      <w:proofErr w:type="gramEnd"/>
      <w:r w:rsidRPr="00EC65FB">
        <w:rPr>
          <w:noProof w:val="0"/>
          <w:lang w:val="en-US"/>
        </w:rPr>
        <w:t>() =&gt; {</w:t>
      </w:r>
    </w:p>
    <w:p w14:paraId="7D2D8C2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resetFileInput</w:t>
      </w:r>
      <w:proofErr w:type="spellEnd"/>
      <w:r w:rsidRPr="00EC65FB">
        <w:rPr>
          <w:noProof w:val="0"/>
          <w:lang w:val="en-US"/>
        </w:rPr>
        <w:t>();</w:t>
      </w:r>
    </w:p>
    <w:p w14:paraId="5767182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this.isLoading.set</w:t>
      </w:r>
      <w:proofErr w:type="spellEnd"/>
      <w:r w:rsidRPr="00EC65FB">
        <w:rPr>
          <w:noProof w:val="0"/>
          <w:lang w:val="en-US"/>
        </w:rPr>
        <w:t>(false);</w:t>
      </w:r>
    </w:p>
    <w:p w14:paraId="2917460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7CE524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),</w:t>
      </w:r>
    </w:p>
    <w:p w14:paraId="7DBDB1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714CB10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((book) =&gt; {</w:t>
      </w:r>
    </w:p>
    <w:p w14:paraId="26308BA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if </w:t>
      </w:r>
      <w:proofErr w:type="gramStart"/>
      <w:r w:rsidRPr="00EC65FB">
        <w:rPr>
          <w:noProof w:val="0"/>
          <w:lang w:val="en-US"/>
        </w:rPr>
        <w:t>(!book</w:t>
      </w:r>
      <w:proofErr w:type="gramEnd"/>
      <w:r w:rsidRPr="00EC65FB">
        <w:rPr>
          <w:noProof w:val="0"/>
          <w:lang w:val="en-US"/>
        </w:rPr>
        <w:t>) return;</w:t>
      </w:r>
    </w:p>
    <w:p w14:paraId="2F6A30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 xml:space="preserve">(1,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 xml:space="preserve">() * </w:t>
      </w:r>
      <w:proofErr w:type="spellStart"/>
      <w:r w:rsidRPr="00EC65FB">
        <w:rPr>
          <w:noProof w:val="0"/>
          <w:lang w:val="en-US"/>
        </w:rPr>
        <w:t>this.currentPageNumber</w:t>
      </w:r>
      <w:proofErr w:type="spellEnd"/>
      <w:r w:rsidRPr="00EC65FB">
        <w:rPr>
          <w:noProof w:val="0"/>
          <w:lang w:val="en-US"/>
        </w:rPr>
        <w:t>());</w:t>
      </w:r>
    </w:p>
    <w:p w14:paraId="17C061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</w:t>
      </w:r>
    </w:p>
    <w:p w14:paraId="4A78454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`</w:t>
      </w:r>
      <w:r w:rsidRPr="00184B06">
        <w:rPr>
          <w:noProof w:val="0"/>
        </w:rPr>
        <w:t>Добавлена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новая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книга</w:t>
      </w:r>
      <w:r w:rsidRPr="00EC65FB">
        <w:rPr>
          <w:noProof w:val="0"/>
          <w:lang w:val="en-US"/>
        </w:rPr>
        <w:t xml:space="preserve"> "${</w:t>
      </w:r>
      <w:proofErr w:type="spellStart"/>
      <w:proofErr w:type="gramStart"/>
      <w:r w:rsidRPr="00EC65FB">
        <w:rPr>
          <w:noProof w:val="0"/>
          <w:lang w:val="en-US"/>
        </w:rPr>
        <w:t>book.documentDetails.title</w:t>
      </w:r>
      <w:proofErr w:type="spellEnd"/>
      <w:proofErr w:type="gramEnd"/>
      <w:r w:rsidRPr="00EC65FB">
        <w:rPr>
          <w:noProof w:val="0"/>
          <w:lang w:val="en-US"/>
        </w:rPr>
        <w:t>}"`,</w:t>
      </w:r>
    </w:p>
    <w:p w14:paraId="0306089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'OK',</w:t>
      </w:r>
    </w:p>
    <w:p w14:paraId="198435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{ duration</w:t>
      </w:r>
      <w:proofErr w:type="gramEnd"/>
      <w:r w:rsidRPr="00EC65FB">
        <w:rPr>
          <w:noProof w:val="0"/>
          <w:lang w:val="en-US"/>
        </w:rPr>
        <w:t>: 3000 },</w:t>
      </w:r>
    </w:p>
    <w:p w14:paraId="001425A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);</w:t>
      </w:r>
    </w:p>
    <w:p w14:paraId="1FF6310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42C3581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B18736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411187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editBook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book: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): void {</w:t>
      </w:r>
    </w:p>
    <w:p w14:paraId="2EE3FDA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details = </w:t>
      </w:r>
      <w:proofErr w:type="spellStart"/>
      <w:proofErr w:type="gramStart"/>
      <w:r w:rsidRPr="00EC65FB">
        <w:rPr>
          <w:noProof w:val="0"/>
          <w:lang w:val="en-US"/>
        </w:rPr>
        <w:t>book.documentDetails</w:t>
      </w:r>
      <w:proofErr w:type="spellEnd"/>
      <w:proofErr w:type="gramEnd"/>
      <w:r w:rsidRPr="00EC65FB">
        <w:rPr>
          <w:noProof w:val="0"/>
          <w:lang w:val="en-US"/>
        </w:rPr>
        <w:t>;</w:t>
      </w:r>
    </w:p>
    <w:p w14:paraId="7B86852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data: </w:t>
      </w:r>
      <w:proofErr w:type="spellStart"/>
      <w:r w:rsidRPr="00EC65FB">
        <w:rPr>
          <w:noProof w:val="0"/>
          <w:lang w:val="en-US"/>
        </w:rPr>
        <w:t>BookEditDialogData</w:t>
      </w:r>
      <w:proofErr w:type="spellEnd"/>
      <w:r w:rsidRPr="00EC65FB">
        <w:rPr>
          <w:noProof w:val="0"/>
          <w:lang w:val="en-US"/>
        </w:rPr>
        <w:t xml:space="preserve"> = {</w:t>
      </w:r>
    </w:p>
    <w:p w14:paraId="72AFC7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mode: 'update',</w:t>
      </w:r>
    </w:p>
    <w:p w14:paraId="5C9281C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bookDetails</w:t>
      </w:r>
      <w:proofErr w:type="spellEnd"/>
      <w:r w:rsidRPr="00EC65FB">
        <w:rPr>
          <w:noProof w:val="0"/>
          <w:lang w:val="en-US"/>
        </w:rPr>
        <w:t>: {</w:t>
      </w:r>
    </w:p>
    <w:p w14:paraId="7B8AC20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title: </w:t>
      </w:r>
      <w:proofErr w:type="spellStart"/>
      <w:proofErr w:type="gramStart"/>
      <w:r w:rsidRPr="00EC65FB">
        <w:rPr>
          <w:noProof w:val="0"/>
          <w:lang w:val="en-US"/>
        </w:rPr>
        <w:t>details.title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154292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description: </w:t>
      </w:r>
      <w:proofErr w:type="spellStart"/>
      <w:proofErr w:type="gramStart"/>
      <w:r w:rsidRPr="00EC65FB">
        <w:rPr>
          <w:noProof w:val="0"/>
          <w:lang w:val="en-US"/>
        </w:rPr>
        <w:t>details.description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360CAA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isbn: </w:t>
      </w:r>
      <w:proofErr w:type="spellStart"/>
      <w:proofErr w:type="gramStart"/>
      <w:r w:rsidRPr="00EC65FB">
        <w:rPr>
          <w:noProof w:val="0"/>
          <w:lang w:val="en-US"/>
        </w:rPr>
        <w:t>details.isbn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1EE787C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publisherName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proofErr w:type="gramStart"/>
      <w:r w:rsidRPr="00EC65FB">
        <w:rPr>
          <w:noProof w:val="0"/>
          <w:lang w:val="en-US"/>
        </w:rPr>
        <w:t>details.publisherName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334FFA2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authors: </w:t>
      </w:r>
      <w:proofErr w:type="spellStart"/>
      <w:proofErr w:type="gramStart"/>
      <w:r w:rsidRPr="00EC65FB">
        <w:rPr>
          <w:noProof w:val="0"/>
          <w:lang w:val="en-US"/>
        </w:rPr>
        <w:t>details.authors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1E3CEB3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tags: </w:t>
      </w:r>
      <w:proofErr w:type="spellStart"/>
      <w:proofErr w:type="gramStart"/>
      <w:r w:rsidRPr="00EC65FB">
        <w:rPr>
          <w:noProof w:val="0"/>
          <w:lang w:val="en-US"/>
        </w:rPr>
        <w:t>details.tags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221740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},</w:t>
      </w:r>
    </w:p>
    <w:p w14:paraId="710B3FE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};</w:t>
      </w:r>
    </w:p>
    <w:p w14:paraId="579EC6D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>dialog</w:t>
      </w:r>
      <w:proofErr w:type="spellEnd"/>
    </w:p>
    <w:p w14:paraId="013F55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.open</w:t>
      </w:r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BookEditDialogComponent</w:t>
      </w:r>
      <w:proofErr w:type="spellEnd"/>
      <w:r w:rsidRPr="00EC65FB">
        <w:rPr>
          <w:noProof w:val="0"/>
          <w:lang w:val="en-US"/>
        </w:rPr>
        <w:t>, {</w:t>
      </w:r>
    </w:p>
    <w:p w14:paraId="75C064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data,</w:t>
      </w:r>
    </w:p>
    <w:p w14:paraId="70EB8B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minWidth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CONSTANTS.SIZE.DIALOG</w:t>
      </w:r>
      <w:proofErr w:type="gramEnd"/>
      <w:r w:rsidRPr="00EC65FB">
        <w:rPr>
          <w:noProof w:val="0"/>
          <w:lang w:val="en-US"/>
        </w:rPr>
        <w:t>_MIN_WIDTH,</w:t>
      </w:r>
    </w:p>
    <w:p w14:paraId="17411E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</w:t>
      </w:r>
    </w:p>
    <w:p w14:paraId="383BECB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afterClosed</w:t>
      </w:r>
      <w:proofErr w:type="spellEnd"/>
      <w:proofErr w:type="gramEnd"/>
      <w:r w:rsidRPr="00EC65FB">
        <w:rPr>
          <w:noProof w:val="0"/>
          <w:lang w:val="en-US"/>
        </w:rPr>
        <w:t>()</w:t>
      </w:r>
    </w:p>
    <w:p w14:paraId="6DF4141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47B4D09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dialogReturnData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BookEditDialogData</w:t>
      </w:r>
      <w:proofErr w:type="spellEnd"/>
      <w:r w:rsidRPr="00EC65FB">
        <w:rPr>
          <w:noProof w:val="0"/>
          <w:lang w:val="en-US"/>
        </w:rPr>
        <w:t>) =&gt; {</w:t>
      </w:r>
    </w:p>
    <w:p w14:paraId="7EB2F6E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this.isLoading.set</w:t>
      </w:r>
      <w:proofErr w:type="spellEnd"/>
      <w:r w:rsidRPr="00EC65FB">
        <w:rPr>
          <w:noProof w:val="0"/>
          <w:lang w:val="en-US"/>
        </w:rPr>
        <w:t>(true);</w:t>
      </w:r>
    </w:p>
    <w:p w14:paraId="32B742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dialogReturnData</w:t>
      </w:r>
      <w:proofErr w:type="spellEnd"/>
      <w:proofErr w:type="gramEnd"/>
      <w:r w:rsidRPr="00EC65FB">
        <w:rPr>
          <w:noProof w:val="0"/>
          <w:lang w:val="en-US"/>
        </w:rPr>
        <w:t>) return of(null);</w:t>
      </w:r>
    </w:p>
    <w:p w14:paraId="3B7E29A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const </w:t>
      </w:r>
      <w:proofErr w:type="spellStart"/>
      <w:r w:rsidRPr="00EC65FB">
        <w:rPr>
          <w:noProof w:val="0"/>
          <w:lang w:val="en-US"/>
        </w:rPr>
        <w:t>modifiedDetails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dialogReturnData.bookDetails</w:t>
      </w:r>
      <w:proofErr w:type="spellEnd"/>
      <w:r w:rsidRPr="00EC65FB">
        <w:rPr>
          <w:noProof w:val="0"/>
          <w:lang w:val="en-US"/>
        </w:rPr>
        <w:t>;</w:t>
      </w:r>
    </w:p>
    <w:p w14:paraId="72108B4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const request: </w:t>
      </w:r>
      <w:proofErr w:type="spellStart"/>
      <w:r w:rsidRPr="00EC65FB">
        <w:rPr>
          <w:noProof w:val="0"/>
          <w:lang w:val="en-US"/>
        </w:rPr>
        <w:t>BookDetailsUpdateDto</w:t>
      </w:r>
      <w:proofErr w:type="spellEnd"/>
      <w:r w:rsidRPr="00EC65FB">
        <w:rPr>
          <w:noProof w:val="0"/>
          <w:lang w:val="en-US"/>
        </w:rPr>
        <w:t xml:space="preserve"> = {</w:t>
      </w:r>
    </w:p>
    <w:p w14:paraId="7FBC626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title: </w:t>
      </w:r>
      <w:proofErr w:type="spellStart"/>
      <w:r w:rsidRPr="00EC65FB">
        <w:rPr>
          <w:noProof w:val="0"/>
          <w:lang w:val="en-US"/>
        </w:rPr>
        <w:t>modifiedDetails.title</w:t>
      </w:r>
      <w:proofErr w:type="spellEnd"/>
      <w:r w:rsidRPr="00EC65FB">
        <w:rPr>
          <w:noProof w:val="0"/>
          <w:lang w:val="en-US"/>
        </w:rPr>
        <w:t>,</w:t>
      </w:r>
    </w:p>
    <w:p w14:paraId="791734F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isbn: </w:t>
      </w:r>
      <w:proofErr w:type="spellStart"/>
      <w:r w:rsidRPr="00EC65FB">
        <w:rPr>
          <w:noProof w:val="0"/>
          <w:lang w:val="en-US"/>
        </w:rPr>
        <w:t>modifiedDetails.isbn</w:t>
      </w:r>
      <w:proofErr w:type="spellEnd"/>
      <w:r w:rsidRPr="00EC65FB">
        <w:rPr>
          <w:noProof w:val="0"/>
          <w:lang w:val="en-US"/>
        </w:rPr>
        <w:t>,</w:t>
      </w:r>
    </w:p>
    <w:p w14:paraId="0A58198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description: </w:t>
      </w:r>
      <w:proofErr w:type="spellStart"/>
      <w:r w:rsidRPr="00EC65FB">
        <w:rPr>
          <w:noProof w:val="0"/>
          <w:lang w:val="en-US"/>
        </w:rPr>
        <w:t>modifiedDetails.description</w:t>
      </w:r>
      <w:proofErr w:type="spellEnd"/>
      <w:r w:rsidRPr="00EC65FB">
        <w:rPr>
          <w:noProof w:val="0"/>
          <w:lang w:val="en-US"/>
        </w:rPr>
        <w:t>,</w:t>
      </w:r>
    </w:p>
    <w:p w14:paraId="70D877F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spellStart"/>
      <w:r w:rsidRPr="00EC65FB">
        <w:rPr>
          <w:noProof w:val="0"/>
          <w:lang w:val="en-US"/>
        </w:rPr>
        <w:t>publisherName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modifiedDetails.publisherName</w:t>
      </w:r>
      <w:proofErr w:type="spellEnd"/>
      <w:r w:rsidRPr="00EC65FB">
        <w:rPr>
          <w:noProof w:val="0"/>
          <w:lang w:val="en-US"/>
        </w:rPr>
        <w:t>,</w:t>
      </w:r>
    </w:p>
    <w:p w14:paraId="3B7ECE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authors: </w:t>
      </w:r>
      <w:proofErr w:type="spellStart"/>
      <w:r w:rsidRPr="00EC65FB">
        <w:rPr>
          <w:noProof w:val="0"/>
          <w:lang w:val="en-US"/>
        </w:rPr>
        <w:t>modifiedDetails.authors</w:t>
      </w:r>
      <w:proofErr w:type="spellEnd"/>
      <w:r w:rsidRPr="00EC65FB">
        <w:rPr>
          <w:noProof w:val="0"/>
          <w:lang w:val="en-US"/>
        </w:rPr>
        <w:t>,</w:t>
      </w:r>
    </w:p>
    <w:p w14:paraId="0AB24B6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tags: </w:t>
      </w:r>
      <w:proofErr w:type="spellStart"/>
      <w:r w:rsidRPr="00EC65FB">
        <w:rPr>
          <w:noProof w:val="0"/>
          <w:lang w:val="en-US"/>
        </w:rPr>
        <w:t>modifiedDetails.tags</w:t>
      </w:r>
      <w:proofErr w:type="spellEnd"/>
      <w:r w:rsidRPr="00EC65FB">
        <w:rPr>
          <w:noProof w:val="0"/>
          <w:lang w:val="en-US"/>
        </w:rPr>
        <w:t>,</w:t>
      </w:r>
    </w:p>
    <w:p w14:paraId="750310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};</w:t>
      </w:r>
    </w:p>
    <w:p w14:paraId="11950C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bookService.updateBookDetails</w:t>
      </w:r>
      <w:proofErr w:type="spellEnd"/>
      <w:r w:rsidRPr="00EC65FB">
        <w:rPr>
          <w:noProof w:val="0"/>
          <w:lang w:val="en-US"/>
        </w:rPr>
        <w:t>(</w:t>
      </w:r>
    </w:p>
    <w:p w14:paraId="1E1507D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book.documentDetails.id,</w:t>
      </w:r>
    </w:p>
    <w:p w14:paraId="27D9C02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request,</w:t>
      </w:r>
    </w:p>
    <w:p w14:paraId="67AC9EB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);</w:t>
      </w:r>
    </w:p>
    <w:p w14:paraId="645175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240616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finalize(</w:t>
      </w:r>
      <w:proofErr w:type="gramEnd"/>
      <w:r w:rsidRPr="00EC65FB">
        <w:rPr>
          <w:noProof w:val="0"/>
          <w:lang w:val="en-US"/>
        </w:rPr>
        <w:t>() =&gt; {</w:t>
      </w:r>
    </w:p>
    <w:p w14:paraId="18A489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resetFileInput</w:t>
      </w:r>
      <w:proofErr w:type="spellEnd"/>
      <w:r w:rsidRPr="00EC65FB">
        <w:rPr>
          <w:noProof w:val="0"/>
          <w:lang w:val="en-US"/>
        </w:rPr>
        <w:t>();</w:t>
      </w:r>
    </w:p>
    <w:p w14:paraId="7B48C3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this.isLoading.set</w:t>
      </w:r>
      <w:proofErr w:type="spellEnd"/>
      <w:r w:rsidRPr="00EC65FB">
        <w:rPr>
          <w:noProof w:val="0"/>
          <w:lang w:val="en-US"/>
        </w:rPr>
        <w:t>(false);</w:t>
      </w:r>
    </w:p>
    <w:p w14:paraId="318AF4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3ADA170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),</w:t>
      </w:r>
    </w:p>
    <w:p w14:paraId="5BB20A2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583C9D9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((book) =&gt; {</w:t>
      </w:r>
    </w:p>
    <w:p w14:paraId="287663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if </w:t>
      </w:r>
      <w:proofErr w:type="gramStart"/>
      <w:r w:rsidRPr="00EC65FB">
        <w:rPr>
          <w:noProof w:val="0"/>
          <w:lang w:val="en-US"/>
        </w:rPr>
        <w:t>(!book</w:t>
      </w:r>
      <w:proofErr w:type="gramEnd"/>
      <w:r w:rsidRPr="00EC65FB">
        <w:rPr>
          <w:noProof w:val="0"/>
          <w:lang w:val="en-US"/>
        </w:rPr>
        <w:t>) return;</w:t>
      </w:r>
    </w:p>
    <w:p w14:paraId="60D02D1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 xml:space="preserve">(1,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 xml:space="preserve">() * </w:t>
      </w:r>
      <w:proofErr w:type="spellStart"/>
      <w:r w:rsidRPr="00EC65FB">
        <w:rPr>
          <w:noProof w:val="0"/>
          <w:lang w:val="en-US"/>
        </w:rPr>
        <w:t>this.currentPageNumber</w:t>
      </w:r>
      <w:proofErr w:type="spellEnd"/>
      <w:r w:rsidRPr="00EC65FB">
        <w:rPr>
          <w:noProof w:val="0"/>
          <w:lang w:val="en-US"/>
        </w:rPr>
        <w:t>());</w:t>
      </w:r>
    </w:p>
    <w:p w14:paraId="2D5E16C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</w:t>
      </w:r>
    </w:p>
    <w:p w14:paraId="0D9BD6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`</w:t>
      </w:r>
      <w:r w:rsidRPr="00184B06">
        <w:rPr>
          <w:noProof w:val="0"/>
        </w:rPr>
        <w:t>Обновлены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данные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о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книге</w:t>
      </w:r>
      <w:r w:rsidRPr="00EC65FB">
        <w:rPr>
          <w:noProof w:val="0"/>
          <w:lang w:val="en-US"/>
        </w:rPr>
        <w:t xml:space="preserve"> "${</w:t>
      </w:r>
      <w:proofErr w:type="spellStart"/>
      <w:proofErr w:type="gramStart"/>
      <w:r w:rsidRPr="00EC65FB">
        <w:rPr>
          <w:noProof w:val="0"/>
          <w:lang w:val="en-US"/>
        </w:rPr>
        <w:t>book.documentDetails.title</w:t>
      </w:r>
      <w:proofErr w:type="spellEnd"/>
      <w:proofErr w:type="gramEnd"/>
      <w:r w:rsidRPr="00EC65FB">
        <w:rPr>
          <w:noProof w:val="0"/>
          <w:lang w:val="en-US"/>
        </w:rPr>
        <w:t>}"`,</w:t>
      </w:r>
    </w:p>
    <w:p w14:paraId="2E87D8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'OK',</w:t>
      </w:r>
    </w:p>
    <w:p w14:paraId="2C9BF41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{ duration</w:t>
      </w:r>
      <w:proofErr w:type="gramEnd"/>
      <w:r w:rsidRPr="00EC65FB">
        <w:rPr>
          <w:noProof w:val="0"/>
          <w:lang w:val="en-US"/>
        </w:rPr>
        <w:t>: 3000 },</w:t>
      </w:r>
    </w:p>
    <w:p w14:paraId="75F1020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);</w:t>
      </w:r>
    </w:p>
    <w:p w14:paraId="39E8C72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322CE49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F49F18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2C4D5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deleteBook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book: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): void {</w:t>
      </w:r>
    </w:p>
    <w:p w14:paraId="642F9A9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dialog.open</w:t>
      </w:r>
      <w:proofErr w:type="spellEnd"/>
      <w:r w:rsidRPr="00EC65FB">
        <w:rPr>
          <w:noProof w:val="0"/>
          <w:lang w:val="en-US"/>
        </w:rPr>
        <w:t>(</w:t>
      </w:r>
    </w:p>
    <w:p w14:paraId="114B48E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DeleteConfirmationDialogComponent</w:t>
      </w:r>
      <w:proofErr w:type="spellEnd"/>
      <w:r w:rsidRPr="00EC65FB">
        <w:rPr>
          <w:noProof w:val="0"/>
          <w:lang w:val="en-US"/>
        </w:rPr>
        <w:t>,</w:t>
      </w:r>
    </w:p>
    <w:p w14:paraId="1038DE4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{</w:t>
      </w:r>
    </w:p>
    <w:p w14:paraId="70B2FB4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data: {</w:t>
      </w:r>
    </w:p>
    <w:p w14:paraId="1D5F2F0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message: </w:t>
      </w:r>
      <w:proofErr w:type="gramStart"/>
      <w:r w:rsidRPr="00EC65FB">
        <w:rPr>
          <w:noProof w:val="0"/>
          <w:lang w:val="en-US"/>
        </w:rPr>
        <w:t>CONSTANTS.TEXTS.BOOK</w:t>
      </w:r>
      <w:proofErr w:type="gramEnd"/>
      <w:r w:rsidRPr="00EC65FB">
        <w:rPr>
          <w:noProof w:val="0"/>
          <w:lang w:val="en-US"/>
        </w:rPr>
        <w:t>_DELETE_CONFIRMATION_MESSAGE,</w:t>
      </w:r>
    </w:p>
    <w:p w14:paraId="679B339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    },</w:t>
      </w:r>
    </w:p>
    <w:p w14:paraId="48164B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},</w:t>
      </w:r>
    </w:p>
    <w:p w14:paraId="1A62B57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);</w:t>
      </w:r>
    </w:p>
    <w:p w14:paraId="57D8933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dialogRef</w:t>
      </w:r>
      <w:proofErr w:type="spellEnd"/>
    </w:p>
    <w:p w14:paraId="2A94578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afterClosed</w:t>
      </w:r>
      <w:proofErr w:type="spellEnd"/>
      <w:proofErr w:type="gramEnd"/>
      <w:r w:rsidRPr="00EC65FB">
        <w:rPr>
          <w:noProof w:val="0"/>
          <w:lang w:val="en-US"/>
        </w:rPr>
        <w:t>()</w:t>
      </w:r>
    </w:p>
    <w:p w14:paraId="17EFD3B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669A6B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isConfirmed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) =&gt; {</w:t>
      </w:r>
    </w:p>
    <w:p w14:paraId="4D099B7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isConfirmed</w:t>
      </w:r>
      <w:proofErr w:type="spellEnd"/>
      <w:proofErr w:type="gramEnd"/>
      <w:r w:rsidRPr="00EC65FB">
        <w:rPr>
          <w:noProof w:val="0"/>
          <w:lang w:val="en-US"/>
        </w:rPr>
        <w:t>) return of(null);</w:t>
      </w:r>
    </w:p>
    <w:p w14:paraId="049D80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bookService.deleteBook</w:t>
      </w:r>
      <w:proofErr w:type="spellEnd"/>
      <w:r w:rsidRPr="00EC65FB">
        <w:rPr>
          <w:noProof w:val="0"/>
          <w:lang w:val="en-US"/>
        </w:rPr>
        <w:t>(book.documentDetails.id);</w:t>
      </w:r>
    </w:p>
    <w:p w14:paraId="2962A2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47FEB9D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),</w:t>
      </w:r>
    </w:p>
    <w:p w14:paraId="122B6E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274B586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(() =&gt; {</w:t>
      </w:r>
    </w:p>
    <w:p w14:paraId="108C68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 xml:space="preserve">(1,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 xml:space="preserve">() * </w:t>
      </w:r>
      <w:proofErr w:type="spellStart"/>
      <w:r w:rsidRPr="00EC65FB">
        <w:rPr>
          <w:noProof w:val="0"/>
          <w:lang w:val="en-US"/>
        </w:rPr>
        <w:t>this.currentPageNumber</w:t>
      </w:r>
      <w:proofErr w:type="spellEnd"/>
      <w:r w:rsidRPr="00EC65FB">
        <w:rPr>
          <w:noProof w:val="0"/>
          <w:lang w:val="en-US"/>
        </w:rPr>
        <w:t>());</w:t>
      </w:r>
    </w:p>
    <w:p w14:paraId="758275C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</w:t>
      </w:r>
    </w:p>
    <w:p w14:paraId="28EC2B7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`</w:t>
      </w:r>
      <w:r w:rsidRPr="00184B06">
        <w:rPr>
          <w:noProof w:val="0"/>
        </w:rPr>
        <w:t>Книга</w:t>
      </w:r>
      <w:r w:rsidRPr="00EC65FB">
        <w:rPr>
          <w:noProof w:val="0"/>
          <w:lang w:val="en-US"/>
        </w:rPr>
        <w:t xml:space="preserve"> "${</w:t>
      </w:r>
      <w:proofErr w:type="spellStart"/>
      <w:proofErr w:type="gramStart"/>
      <w:r w:rsidRPr="00EC65FB">
        <w:rPr>
          <w:noProof w:val="0"/>
          <w:lang w:val="en-US"/>
        </w:rPr>
        <w:t>book.documentDetails.title</w:t>
      </w:r>
      <w:proofErr w:type="spellEnd"/>
      <w:proofErr w:type="gramEnd"/>
      <w:r w:rsidRPr="00EC65FB">
        <w:rPr>
          <w:noProof w:val="0"/>
          <w:lang w:val="en-US"/>
        </w:rPr>
        <w:t xml:space="preserve">} </w:t>
      </w:r>
      <w:r w:rsidRPr="00184B06">
        <w:rPr>
          <w:noProof w:val="0"/>
        </w:rPr>
        <w:t>успешно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удалена</w:t>
      </w:r>
      <w:r w:rsidRPr="00EC65FB">
        <w:rPr>
          <w:noProof w:val="0"/>
          <w:lang w:val="en-US"/>
        </w:rPr>
        <w:t>."`,</w:t>
      </w:r>
    </w:p>
    <w:p w14:paraId="074BDF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'OK',</w:t>
      </w:r>
    </w:p>
    <w:p w14:paraId="04D4989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{ duration</w:t>
      </w:r>
      <w:proofErr w:type="gramEnd"/>
      <w:r w:rsidRPr="00EC65FB">
        <w:rPr>
          <w:noProof w:val="0"/>
          <w:lang w:val="en-US"/>
        </w:rPr>
        <w:t>: 3000 },</w:t>
      </w:r>
    </w:p>
    <w:p w14:paraId="6AEE43F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);</w:t>
      </w:r>
    </w:p>
    <w:p w14:paraId="51B1A7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2772EA3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E90BD6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1BE64A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async </w:t>
      </w:r>
      <w:proofErr w:type="spellStart"/>
      <w:proofErr w:type="gram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book: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): Promise&lt;void&gt; {</w:t>
      </w:r>
    </w:p>
    <w:p w14:paraId="5027D42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await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router.navigate</w:t>
      </w:r>
      <w:proofErr w:type="spellEnd"/>
      <w:r w:rsidRPr="00EC65FB">
        <w:rPr>
          <w:noProof w:val="0"/>
          <w:lang w:val="en-US"/>
        </w:rPr>
        <w:t>(['viewer', book.documentDetails.id]);</w:t>
      </w:r>
    </w:p>
    <w:p w14:paraId="2302973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56FD18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DC6ED6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loadNextPage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738D96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proofErr w:type="gramStart"/>
      <w:r w:rsidRPr="00EC65FB">
        <w:rPr>
          <w:noProof w:val="0"/>
          <w:lang w:val="en-US"/>
        </w:rPr>
        <w:t>this.currentPageNumber</w:t>
      </w:r>
      <w:proofErr w:type="spellEnd"/>
      <w:proofErr w:type="gramEnd"/>
      <w:r w:rsidRPr="00EC65FB">
        <w:rPr>
          <w:noProof w:val="0"/>
          <w:lang w:val="en-US"/>
        </w:rPr>
        <w:t>() &gt; this._</w:t>
      </w:r>
      <w:proofErr w:type="spellStart"/>
      <w:r w:rsidRPr="00EC65FB">
        <w:rPr>
          <w:noProof w:val="0"/>
          <w:lang w:val="en-US"/>
        </w:rPr>
        <w:t>pageCount</w:t>
      </w:r>
      <w:proofErr w:type="spellEnd"/>
      <w:r w:rsidRPr="00EC65FB">
        <w:rPr>
          <w:noProof w:val="0"/>
          <w:lang w:val="en-US"/>
        </w:rPr>
        <w:t xml:space="preserve"> - 1) return;</w:t>
      </w:r>
    </w:p>
    <w:p w14:paraId="19CBEFA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nextPage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this.currentPageNumber</w:t>
      </w:r>
      <w:proofErr w:type="spellEnd"/>
      <w:proofErr w:type="gramEnd"/>
      <w:r w:rsidRPr="00EC65FB">
        <w:rPr>
          <w:noProof w:val="0"/>
          <w:lang w:val="en-US"/>
        </w:rPr>
        <w:t>() + 1;</w:t>
      </w:r>
    </w:p>
    <w:p w14:paraId="3FB682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this.currentPageNumber.set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nextPage</w:t>
      </w:r>
      <w:proofErr w:type="spellEnd"/>
      <w:r w:rsidRPr="00EC65FB">
        <w:rPr>
          <w:noProof w:val="0"/>
          <w:lang w:val="en-US"/>
        </w:rPr>
        <w:t>);</w:t>
      </w:r>
    </w:p>
    <w:p w14:paraId="57B1EEF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nextPage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>(), false);</w:t>
      </w:r>
    </w:p>
    <w:p w14:paraId="60291A2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3DDFCC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6371C4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>(</w:t>
      </w:r>
      <w:proofErr w:type="gramEnd"/>
    </w:p>
    <w:p w14:paraId="5B43F22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>: number,</w:t>
      </w:r>
    </w:p>
    <w:p w14:paraId="58ACDA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 xml:space="preserve">: number = </w:t>
      </w:r>
      <w:proofErr w:type="spellStart"/>
      <w:proofErr w:type="gramStart"/>
      <w:r w:rsidRPr="00EC65FB">
        <w:rPr>
          <w:noProof w:val="0"/>
          <w:lang w:val="en-US"/>
        </w:rPr>
        <w:t>this.pageSize</w:t>
      </w:r>
      <w:proofErr w:type="spellEnd"/>
      <w:proofErr w:type="gramEnd"/>
      <w:r w:rsidRPr="00EC65FB">
        <w:rPr>
          <w:noProof w:val="0"/>
          <w:lang w:val="en-US"/>
        </w:rPr>
        <w:t>(),</w:t>
      </w:r>
    </w:p>
    <w:p w14:paraId="7A3D58D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shouldReset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 xml:space="preserve"> = true,</w:t>
      </w:r>
    </w:p>
    <w:p w14:paraId="1E85DB3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): void {</w:t>
      </w:r>
    </w:p>
    <w:p w14:paraId="1036AB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this.isLoading.set</w:t>
      </w:r>
      <w:proofErr w:type="spellEnd"/>
      <w:r w:rsidRPr="00EC65FB">
        <w:rPr>
          <w:noProof w:val="0"/>
          <w:lang w:val="en-US"/>
        </w:rPr>
        <w:t>(true);</w:t>
      </w:r>
    </w:p>
    <w:p w14:paraId="1C58C9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searchValue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this.searchFormControl.value</w:t>
      </w:r>
      <w:proofErr w:type="spellEnd"/>
      <w:proofErr w:type="gramEnd"/>
      <w:r w:rsidRPr="00EC65FB">
        <w:rPr>
          <w:noProof w:val="0"/>
          <w:lang w:val="en-US"/>
        </w:rPr>
        <w:t>;</w:t>
      </w:r>
    </w:p>
    <w:p w14:paraId="154968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page$ </w:t>
      </w:r>
      <w:proofErr w:type="gramStart"/>
      <w:r w:rsidRPr="00EC65FB">
        <w:rPr>
          <w:noProof w:val="0"/>
          <w:lang w:val="en-US"/>
        </w:rPr>
        <w:t>= !</w:t>
      </w:r>
      <w:proofErr w:type="spellStart"/>
      <w:r w:rsidRPr="00EC65FB">
        <w:rPr>
          <w:noProof w:val="0"/>
          <w:lang w:val="en-US"/>
        </w:rPr>
        <w:t>searchValue</w:t>
      </w:r>
      <w:proofErr w:type="spellEnd"/>
      <w:proofErr w:type="gramEnd"/>
      <w:r w:rsidRPr="00EC65FB">
        <w:rPr>
          <w:noProof w:val="0"/>
          <w:lang w:val="en-US"/>
        </w:rPr>
        <w:t xml:space="preserve"> ?</w:t>
      </w:r>
    </w:p>
    <w:p w14:paraId="3C42253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bookService.getPage</w:t>
      </w:r>
      <w:proofErr w:type="spellEnd"/>
      <w:r w:rsidRPr="00EC65FB">
        <w:rPr>
          <w:noProof w:val="0"/>
          <w:lang w:val="en-US"/>
        </w:rPr>
        <w:t>(</w:t>
      </w:r>
    </w:p>
    <w:p w14:paraId="509AA3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>,</w:t>
      </w:r>
    </w:p>
    <w:p w14:paraId="578A83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>,</w:t>
      </w:r>
    </w:p>
    <w:p w14:paraId="77DFEC6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this.selectedSortOption.value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647CC0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this.selectedSortOrder</w:t>
      </w:r>
      <w:proofErr w:type="spellEnd"/>
      <w:proofErr w:type="gramEnd"/>
      <w:r w:rsidRPr="00EC65FB">
        <w:rPr>
          <w:noProof w:val="0"/>
          <w:lang w:val="en-US"/>
        </w:rPr>
        <w:t>,</w:t>
      </w:r>
    </w:p>
    <w:p w14:paraId="20F95C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1970EDB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: </w:t>
      </w:r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 xml:space="preserve">bookService.searchByBookDetails(this._createSearchRequest(pageNumber,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searchValue</w:t>
      </w:r>
      <w:proofErr w:type="spellEnd"/>
      <w:r w:rsidRPr="00EC65FB">
        <w:rPr>
          <w:noProof w:val="0"/>
          <w:lang w:val="en-US"/>
        </w:rPr>
        <w:t>));</w:t>
      </w:r>
    </w:p>
    <w:p w14:paraId="1C5D3C5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page$</w:t>
      </w:r>
    </w:p>
    <w:p w14:paraId="3FE160F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445127B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tap((page) =&gt; 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pageCount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page.pageCount</w:t>
      </w:r>
      <w:proofErr w:type="spellEnd"/>
      <w:r w:rsidRPr="00EC65FB">
        <w:rPr>
          <w:noProof w:val="0"/>
          <w:lang w:val="en-US"/>
        </w:rPr>
        <w:t>)),</w:t>
      </w:r>
    </w:p>
    <w:p w14:paraId="786D5E5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finalize(</w:t>
      </w:r>
      <w:proofErr w:type="gramEnd"/>
      <w:r w:rsidRPr="00EC65FB">
        <w:rPr>
          <w:noProof w:val="0"/>
          <w:lang w:val="en-US"/>
        </w:rPr>
        <w:t xml:space="preserve">() =&gt; </w:t>
      </w:r>
      <w:proofErr w:type="spellStart"/>
      <w:r w:rsidRPr="00EC65FB">
        <w:rPr>
          <w:noProof w:val="0"/>
          <w:lang w:val="en-US"/>
        </w:rPr>
        <w:t>this.isLoading.set</w:t>
      </w:r>
      <w:proofErr w:type="spellEnd"/>
      <w:r w:rsidRPr="00EC65FB">
        <w:rPr>
          <w:noProof w:val="0"/>
          <w:lang w:val="en-US"/>
        </w:rPr>
        <w:t>(false)),</w:t>
      </w:r>
    </w:p>
    <w:p w14:paraId="16C9E92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5B0369F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((page) =&gt; {</w:t>
      </w:r>
    </w:p>
    <w:p w14:paraId="2D061EC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shouldReset</w:t>
      </w:r>
      <w:proofErr w:type="spellEnd"/>
      <w:proofErr w:type="gramEnd"/>
      <w:r w:rsidRPr="00EC65FB">
        <w:rPr>
          <w:noProof w:val="0"/>
          <w:lang w:val="en-US"/>
        </w:rPr>
        <w:t>) {</w:t>
      </w:r>
    </w:p>
    <w:p w14:paraId="5ED7622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proofErr w:type="gramStart"/>
      <w:r w:rsidRPr="00EC65FB">
        <w:rPr>
          <w:noProof w:val="0"/>
          <w:lang w:val="en-US"/>
        </w:rPr>
        <w:t>this.books</w:t>
      </w:r>
      <w:proofErr w:type="gramEnd"/>
      <w:r w:rsidRPr="00EC65FB">
        <w:rPr>
          <w:noProof w:val="0"/>
          <w:lang w:val="en-US"/>
        </w:rPr>
        <w:t>.update</w:t>
      </w:r>
      <w:proofErr w:type="spellEnd"/>
      <w:r w:rsidRPr="00EC65FB">
        <w:rPr>
          <w:noProof w:val="0"/>
          <w:lang w:val="en-US"/>
        </w:rPr>
        <w:t>((</w:t>
      </w:r>
      <w:proofErr w:type="spellStart"/>
      <w:r w:rsidRPr="00EC65FB">
        <w:rPr>
          <w:noProof w:val="0"/>
          <w:lang w:val="en-US"/>
        </w:rPr>
        <w:t>prevItems</w:t>
      </w:r>
      <w:proofErr w:type="spellEnd"/>
      <w:r w:rsidRPr="00EC65FB">
        <w:rPr>
          <w:noProof w:val="0"/>
          <w:lang w:val="en-US"/>
        </w:rPr>
        <w:t>) =&gt; [...</w:t>
      </w:r>
      <w:proofErr w:type="spellStart"/>
      <w:r w:rsidRPr="00EC65FB">
        <w:rPr>
          <w:noProof w:val="0"/>
          <w:lang w:val="en-US"/>
        </w:rPr>
        <w:t>prevItems</w:t>
      </w:r>
      <w:proofErr w:type="spellEnd"/>
      <w:r w:rsidRPr="00EC65FB">
        <w:rPr>
          <w:noProof w:val="0"/>
          <w:lang w:val="en-US"/>
        </w:rPr>
        <w:t>, ...</w:t>
      </w:r>
      <w:proofErr w:type="spellStart"/>
      <w:r w:rsidRPr="00EC65FB">
        <w:rPr>
          <w:noProof w:val="0"/>
          <w:lang w:val="en-US"/>
        </w:rPr>
        <w:t>page.items</w:t>
      </w:r>
      <w:proofErr w:type="spellEnd"/>
      <w:r w:rsidRPr="00EC65FB">
        <w:rPr>
          <w:noProof w:val="0"/>
          <w:lang w:val="en-US"/>
        </w:rPr>
        <w:t>]);</w:t>
      </w:r>
    </w:p>
    <w:p w14:paraId="07DE46C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 else {</w:t>
      </w:r>
    </w:p>
    <w:p w14:paraId="754EA98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this.books.set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page.items</w:t>
      </w:r>
      <w:proofErr w:type="spellEnd"/>
      <w:proofErr w:type="gramEnd"/>
      <w:r w:rsidRPr="00EC65FB">
        <w:rPr>
          <w:noProof w:val="0"/>
          <w:lang w:val="en-US"/>
        </w:rPr>
        <w:t>);</w:t>
      </w:r>
    </w:p>
    <w:p w14:paraId="65CB24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</w:t>
      </w:r>
    </w:p>
    <w:p w14:paraId="3D43DE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6FB3F25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5658AB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387597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subscribeToSearchChanges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7A80BD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this.searchFormControl.valueChanges</w:t>
      </w:r>
      <w:proofErr w:type="spellEnd"/>
      <w:proofErr w:type="gramEnd"/>
    </w:p>
    <w:p w14:paraId="37E218E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77E24D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tap(</w:t>
      </w:r>
      <w:proofErr w:type="gramEnd"/>
      <w:r w:rsidRPr="00EC65FB">
        <w:rPr>
          <w:noProof w:val="0"/>
          <w:lang w:val="en-US"/>
        </w:rPr>
        <w:t xml:space="preserve">() =&gt; </w:t>
      </w:r>
      <w:proofErr w:type="spellStart"/>
      <w:r w:rsidRPr="00EC65FB">
        <w:rPr>
          <w:noProof w:val="0"/>
          <w:lang w:val="en-US"/>
        </w:rPr>
        <w:t>this.searchFormControl.markAsTouched</w:t>
      </w:r>
      <w:proofErr w:type="spellEnd"/>
      <w:r w:rsidRPr="00EC65FB">
        <w:rPr>
          <w:noProof w:val="0"/>
          <w:lang w:val="en-US"/>
        </w:rPr>
        <w:t>()),</w:t>
      </w:r>
    </w:p>
    <w:p w14:paraId="3FB5C47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debounceTime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500),</w:t>
      </w:r>
    </w:p>
    <w:p w14:paraId="3B3E6B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),</w:t>
      </w:r>
    </w:p>
    <w:p w14:paraId="64AE499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0D4AF68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(() =&gt; {</w:t>
      </w:r>
    </w:p>
    <w:p w14:paraId="0FDFB75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if (</w:t>
      </w:r>
      <w:proofErr w:type="spellStart"/>
      <w:proofErr w:type="gramStart"/>
      <w:r w:rsidRPr="00EC65FB">
        <w:rPr>
          <w:noProof w:val="0"/>
          <w:lang w:val="en-US"/>
        </w:rPr>
        <w:t>this.searchFormControl.invalid</w:t>
      </w:r>
      <w:proofErr w:type="spellEnd"/>
      <w:proofErr w:type="gramEnd"/>
      <w:r w:rsidRPr="00EC65FB">
        <w:rPr>
          <w:noProof w:val="0"/>
          <w:lang w:val="en-US"/>
        </w:rPr>
        <w:t>) return;</w:t>
      </w:r>
    </w:p>
    <w:p w14:paraId="14893D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this.currentPageNumber.set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1);</w:t>
      </w:r>
    </w:p>
    <w:p w14:paraId="700845F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loadPageOfBookList</w:t>
      </w:r>
      <w:proofErr w:type="spellEnd"/>
      <w:r w:rsidRPr="00EC65FB">
        <w:rPr>
          <w:noProof w:val="0"/>
          <w:lang w:val="en-US"/>
        </w:rPr>
        <w:t xml:space="preserve">(1, </w:t>
      </w:r>
      <w:proofErr w:type="spellStart"/>
      <w:r w:rsidRPr="00EC65FB">
        <w:rPr>
          <w:noProof w:val="0"/>
          <w:lang w:val="en-US"/>
        </w:rPr>
        <w:t>this.pageSize</w:t>
      </w:r>
      <w:proofErr w:type="spellEnd"/>
      <w:r w:rsidRPr="00EC65FB">
        <w:rPr>
          <w:noProof w:val="0"/>
          <w:lang w:val="en-US"/>
        </w:rPr>
        <w:t>());</w:t>
      </w:r>
    </w:p>
    <w:p w14:paraId="0871DE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13714A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C4AFD4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3E387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loadViewSettings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2AD5ED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sortOptionName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sessionStorage.getItem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this.SORT</w:t>
      </w:r>
      <w:proofErr w:type="gramEnd"/>
      <w:r w:rsidRPr="00EC65FB">
        <w:rPr>
          <w:noProof w:val="0"/>
          <w:lang w:val="en-US"/>
        </w:rPr>
        <w:t>_OPTION_KEY</w:t>
      </w:r>
      <w:proofErr w:type="spellEnd"/>
      <w:r w:rsidRPr="00EC65FB">
        <w:rPr>
          <w:noProof w:val="0"/>
          <w:lang w:val="en-US"/>
        </w:rPr>
        <w:t>);</w:t>
      </w:r>
    </w:p>
    <w:p w14:paraId="6C0C9BD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const </w:t>
      </w:r>
      <w:proofErr w:type="spellStart"/>
      <w:r w:rsidRPr="00EC65FB">
        <w:rPr>
          <w:noProof w:val="0"/>
          <w:lang w:val="en-US"/>
        </w:rPr>
        <w:t>sortOption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this.SORT</w:t>
      </w:r>
      <w:proofErr w:type="gramEnd"/>
      <w:r w:rsidRPr="00EC65FB">
        <w:rPr>
          <w:noProof w:val="0"/>
          <w:lang w:val="en-US"/>
        </w:rPr>
        <w:t>_OPTIONS.find</w:t>
      </w:r>
      <w:proofErr w:type="spellEnd"/>
      <w:r w:rsidRPr="00EC65FB">
        <w:rPr>
          <w:noProof w:val="0"/>
          <w:lang w:val="en-US"/>
        </w:rPr>
        <w:t>(</w:t>
      </w:r>
    </w:p>
    <w:p w14:paraId="3AC30FD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(option) =&gt; option.name === </w:t>
      </w:r>
      <w:proofErr w:type="spellStart"/>
      <w:r w:rsidRPr="00EC65FB">
        <w:rPr>
          <w:noProof w:val="0"/>
          <w:lang w:val="en-US"/>
        </w:rPr>
        <w:t>sortOptionName</w:t>
      </w:r>
      <w:proofErr w:type="spellEnd"/>
      <w:r w:rsidRPr="00EC65FB">
        <w:rPr>
          <w:noProof w:val="0"/>
          <w:lang w:val="en-US"/>
        </w:rPr>
        <w:t>,</w:t>
      </w:r>
    </w:p>
    <w:p w14:paraId="6844C19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);</w:t>
      </w:r>
    </w:p>
    <w:p w14:paraId="30C3A70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r w:rsidRPr="00EC65FB">
        <w:rPr>
          <w:noProof w:val="0"/>
          <w:lang w:val="en-US"/>
        </w:rPr>
        <w:t>sortOption</w:t>
      </w:r>
      <w:proofErr w:type="spellEnd"/>
      <w:r w:rsidRPr="00EC65FB">
        <w:rPr>
          <w:noProof w:val="0"/>
          <w:lang w:val="en-US"/>
        </w:rPr>
        <w:t xml:space="preserve">)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selectedSortOption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sortOption</w:t>
      </w:r>
      <w:proofErr w:type="spellEnd"/>
      <w:r w:rsidRPr="00EC65FB">
        <w:rPr>
          <w:noProof w:val="0"/>
          <w:lang w:val="en-US"/>
        </w:rPr>
        <w:t>;</w:t>
      </w:r>
    </w:p>
    <w:p w14:paraId="5CEC9ED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C95DD3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sortOrderStringNumber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sessionStorage.getItem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this.SORT</w:t>
      </w:r>
      <w:proofErr w:type="gramEnd"/>
      <w:r w:rsidRPr="00EC65FB">
        <w:rPr>
          <w:noProof w:val="0"/>
          <w:lang w:val="en-US"/>
        </w:rPr>
        <w:t>_ORDER_KEY</w:t>
      </w:r>
      <w:proofErr w:type="spellEnd"/>
      <w:r w:rsidRPr="00EC65FB">
        <w:rPr>
          <w:noProof w:val="0"/>
          <w:lang w:val="en-US"/>
        </w:rPr>
        <w:t>);</w:t>
      </w:r>
    </w:p>
    <w:p w14:paraId="1C547BA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r w:rsidRPr="00EC65FB">
        <w:rPr>
          <w:noProof w:val="0"/>
          <w:lang w:val="en-US"/>
        </w:rPr>
        <w:t>sortOrderStringNumber</w:t>
      </w:r>
      <w:proofErr w:type="spellEnd"/>
      <w:r w:rsidRPr="00EC65FB">
        <w:rPr>
          <w:noProof w:val="0"/>
          <w:lang w:val="en-US"/>
        </w:rPr>
        <w:t>)</w:t>
      </w:r>
    </w:p>
    <w:p w14:paraId="70183BB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parseInt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sortOrderStringNumber</w:t>
      </w:r>
      <w:proofErr w:type="spellEnd"/>
      <w:r w:rsidRPr="00EC65FB">
        <w:rPr>
          <w:noProof w:val="0"/>
          <w:lang w:val="en-US"/>
        </w:rPr>
        <w:t>);</w:t>
      </w:r>
    </w:p>
    <w:p w14:paraId="6CB8907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F8BC2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viewModeStringNumber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sessionStorage.getItem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this.VIEW</w:t>
      </w:r>
      <w:proofErr w:type="gramEnd"/>
      <w:r w:rsidRPr="00EC65FB">
        <w:rPr>
          <w:noProof w:val="0"/>
          <w:lang w:val="en-US"/>
        </w:rPr>
        <w:t>_MODE_KEY</w:t>
      </w:r>
      <w:proofErr w:type="spellEnd"/>
      <w:r w:rsidRPr="00EC65FB">
        <w:rPr>
          <w:noProof w:val="0"/>
          <w:lang w:val="en-US"/>
        </w:rPr>
        <w:t>);</w:t>
      </w:r>
    </w:p>
    <w:p w14:paraId="2FA5568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r w:rsidRPr="00EC65FB">
        <w:rPr>
          <w:noProof w:val="0"/>
          <w:lang w:val="en-US"/>
        </w:rPr>
        <w:t>viewModeStringNumber</w:t>
      </w:r>
      <w:proofErr w:type="spellEnd"/>
      <w:r w:rsidRPr="00EC65FB">
        <w:rPr>
          <w:noProof w:val="0"/>
          <w:lang w:val="en-US"/>
        </w:rPr>
        <w:t>)</w:t>
      </w:r>
    </w:p>
    <w:p w14:paraId="74F5173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this.selectedViewMode.set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parseInt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viewModeStringNumber</w:t>
      </w:r>
      <w:proofErr w:type="spellEnd"/>
      <w:r w:rsidRPr="00EC65FB">
        <w:rPr>
          <w:noProof w:val="0"/>
          <w:lang w:val="en-US"/>
        </w:rPr>
        <w:t>));</w:t>
      </w:r>
    </w:p>
    <w:p w14:paraId="798960B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650398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EBAC8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saveViewSettings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0EA7F12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sessionStorage.setItem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this.SORT</w:t>
      </w:r>
      <w:proofErr w:type="gramEnd"/>
      <w:r w:rsidRPr="00EC65FB">
        <w:rPr>
          <w:noProof w:val="0"/>
          <w:lang w:val="en-US"/>
        </w:rPr>
        <w:t>_OPTION_KEY</w:t>
      </w:r>
      <w:proofErr w:type="spellEnd"/>
      <w:r w:rsidRPr="00EC65FB">
        <w:rPr>
          <w:noProof w:val="0"/>
          <w:lang w:val="en-US"/>
        </w:rPr>
        <w:t>, this.selectedSortOption.name);</w:t>
      </w:r>
    </w:p>
    <w:p w14:paraId="5BDAA92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sessionStorage.setItem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this.SORT</w:t>
      </w:r>
      <w:proofErr w:type="gramEnd"/>
      <w:r w:rsidRPr="00EC65FB">
        <w:rPr>
          <w:noProof w:val="0"/>
          <w:lang w:val="en-US"/>
        </w:rPr>
        <w:t>_ORDER_KEY</w:t>
      </w:r>
      <w:proofErr w:type="spellEnd"/>
      <w:r w:rsidRPr="00EC65FB">
        <w:rPr>
          <w:noProof w:val="0"/>
          <w:lang w:val="en-US"/>
        </w:rPr>
        <w:t>, `${this._</w:t>
      </w:r>
      <w:proofErr w:type="spellStart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>}`);</w:t>
      </w:r>
    </w:p>
    <w:p w14:paraId="6E9804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sessionStorage.setItem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this.VIEW</w:t>
      </w:r>
      <w:proofErr w:type="gramEnd"/>
      <w:r w:rsidRPr="00EC65FB">
        <w:rPr>
          <w:noProof w:val="0"/>
          <w:lang w:val="en-US"/>
        </w:rPr>
        <w:t>_MODE_KEY</w:t>
      </w:r>
      <w:proofErr w:type="spellEnd"/>
      <w:r w:rsidRPr="00EC65FB">
        <w:rPr>
          <w:noProof w:val="0"/>
          <w:lang w:val="en-US"/>
        </w:rPr>
        <w:t>, `${</w:t>
      </w:r>
      <w:proofErr w:type="spellStart"/>
      <w:r w:rsidRPr="00EC65FB">
        <w:rPr>
          <w:noProof w:val="0"/>
          <w:lang w:val="en-US"/>
        </w:rPr>
        <w:t>this.selectedViewMode</w:t>
      </w:r>
      <w:proofErr w:type="spellEnd"/>
      <w:r w:rsidRPr="00EC65FB">
        <w:rPr>
          <w:noProof w:val="0"/>
          <w:lang w:val="en-US"/>
        </w:rPr>
        <w:t>()}`);</w:t>
      </w:r>
    </w:p>
    <w:p w14:paraId="58E03A1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D22712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D5CDB3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resetFileInput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0E5276D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this.fileInputElement</w:t>
      </w:r>
      <w:proofErr w:type="spellEnd"/>
      <w:proofErr w:type="gramEnd"/>
      <w:r w:rsidRPr="00EC65FB">
        <w:rPr>
          <w:noProof w:val="0"/>
          <w:lang w:val="en-US"/>
        </w:rPr>
        <w:t>()!.</w:t>
      </w:r>
      <w:proofErr w:type="spellStart"/>
      <w:r w:rsidRPr="00EC65FB">
        <w:rPr>
          <w:noProof w:val="0"/>
          <w:lang w:val="en-US"/>
        </w:rPr>
        <w:t>nativeElement.value</w:t>
      </w:r>
      <w:proofErr w:type="spellEnd"/>
      <w:r w:rsidRPr="00EC65FB">
        <w:rPr>
          <w:noProof w:val="0"/>
          <w:lang w:val="en-US"/>
        </w:rPr>
        <w:t xml:space="preserve"> = '';</w:t>
      </w:r>
    </w:p>
    <w:p w14:paraId="0CA6EAB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A87D7B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86C0B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createSearchRequest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End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 xml:space="preserve">: number,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 xml:space="preserve">: number, value: string): </w:t>
      </w:r>
      <w:proofErr w:type="spellStart"/>
      <w:r w:rsidRPr="00EC65FB">
        <w:rPr>
          <w:noProof w:val="0"/>
          <w:lang w:val="en-US"/>
        </w:rPr>
        <w:t>SearchRequestDto</w:t>
      </w:r>
      <w:proofErr w:type="spellEnd"/>
      <w:r w:rsidRPr="00EC65FB">
        <w:rPr>
          <w:noProof w:val="0"/>
          <w:lang w:val="en-US"/>
        </w:rPr>
        <w:t xml:space="preserve"> {</w:t>
      </w:r>
    </w:p>
    <w:p w14:paraId="741291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{</w:t>
      </w:r>
    </w:p>
    <w:p w14:paraId="077759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>,</w:t>
      </w:r>
    </w:p>
    <w:p w14:paraId="08A9900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>,</w:t>
      </w:r>
    </w:p>
    <w:p w14:paraId="6C081B9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sortProperty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selectedSortOption.value</w:t>
      </w:r>
      <w:proofErr w:type="spellEnd"/>
      <w:r w:rsidRPr="00EC65FB">
        <w:rPr>
          <w:noProof w:val="0"/>
          <w:lang w:val="en-US"/>
        </w:rPr>
        <w:t>,</w:t>
      </w:r>
    </w:p>
    <w:p w14:paraId="0E1733A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selectedSortOrder</w:t>
      </w:r>
      <w:proofErr w:type="spellEnd"/>
      <w:r w:rsidRPr="00EC65FB">
        <w:rPr>
          <w:noProof w:val="0"/>
          <w:lang w:val="en-US"/>
        </w:rPr>
        <w:t>,</w:t>
      </w:r>
    </w:p>
    <w:p w14:paraId="2B25E96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title: value,</w:t>
      </w:r>
    </w:p>
    <w:p w14:paraId="687917A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description: value,</w:t>
      </w:r>
    </w:p>
    <w:p w14:paraId="088D0A5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publisherName</w:t>
      </w:r>
      <w:proofErr w:type="spellEnd"/>
      <w:r w:rsidRPr="00EC65FB">
        <w:rPr>
          <w:noProof w:val="0"/>
          <w:lang w:val="en-US"/>
        </w:rPr>
        <w:t>: value,</w:t>
      </w:r>
    </w:p>
    <w:p w14:paraId="25D310B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authors: [value],</w:t>
      </w:r>
    </w:p>
    <w:p w14:paraId="2D35E7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};</w:t>
      </w:r>
    </w:p>
    <w:p w14:paraId="080570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3AB4FC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8A6BB83" w14:textId="6E2011BB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3F747897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login.component.html:</w:t>
      </w:r>
    </w:p>
    <w:p w14:paraId="7243173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&lt;div class="login-form" [</w:t>
      </w:r>
      <w:proofErr w:type="spellStart"/>
      <w:r w:rsidRPr="00EC65FB">
        <w:rPr>
          <w:noProof w:val="0"/>
          <w:lang w:val="en-US"/>
        </w:rPr>
        <w:t>formGroup</w:t>
      </w:r>
      <w:proofErr w:type="spellEnd"/>
      <w:r w:rsidRPr="00EC65FB">
        <w:rPr>
          <w:noProof w:val="0"/>
          <w:lang w:val="en-US"/>
        </w:rPr>
        <w:t>]="</w:t>
      </w:r>
      <w:proofErr w:type="spellStart"/>
      <w:r w:rsidRPr="00EC65FB">
        <w:rPr>
          <w:noProof w:val="0"/>
          <w:lang w:val="en-US"/>
        </w:rPr>
        <w:t>loginForm</w:t>
      </w:r>
      <w:proofErr w:type="spellEnd"/>
      <w:r w:rsidRPr="00EC65FB">
        <w:rPr>
          <w:noProof w:val="0"/>
          <w:lang w:val="en-US"/>
        </w:rPr>
        <w:t>"&gt;</w:t>
      </w:r>
    </w:p>
    <w:p w14:paraId="12DD8094" w14:textId="77777777" w:rsidR="00197A74" w:rsidRPr="00184B06" w:rsidRDefault="00197A74" w:rsidP="00197A74">
      <w:pPr>
        <w:pStyle w:val="af7"/>
        <w:rPr>
          <w:noProof w:val="0"/>
        </w:rPr>
      </w:pPr>
      <w:r w:rsidRPr="00EC65FB">
        <w:rPr>
          <w:noProof w:val="0"/>
          <w:lang w:val="en-US"/>
        </w:rPr>
        <w:t xml:space="preserve">  </w:t>
      </w:r>
      <w:r w:rsidRPr="00184B06">
        <w:rPr>
          <w:noProof w:val="0"/>
        </w:rPr>
        <w:t>&lt;h</w:t>
      </w:r>
      <w:proofErr w:type="gramStart"/>
      <w:r w:rsidRPr="00184B06">
        <w:rPr>
          <w:noProof w:val="0"/>
        </w:rPr>
        <w:t>2&gt;Вход</w:t>
      </w:r>
      <w:proofErr w:type="gramEnd"/>
      <w:r w:rsidRPr="00184B06">
        <w:rPr>
          <w:noProof w:val="0"/>
        </w:rPr>
        <w:t xml:space="preserve"> в персональную библиотеку&lt;/h2&gt;</w:t>
      </w:r>
    </w:p>
    <w:p w14:paraId="569A763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</w:t>
      </w:r>
      <w:r w:rsidRPr="00EC65FB">
        <w:rPr>
          <w:noProof w:val="0"/>
          <w:lang w:val="en-US"/>
        </w:rPr>
        <w:t>&lt;mat-form-field&gt;</w:t>
      </w:r>
    </w:p>
    <w:p w14:paraId="7EB634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Пользователь</w:t>
      </w:r>
      <w:r w:rsidRPr="00EC65FB">
        <w:rPr>
          <w:noProof w:val="0"/>
          <w:lang w:val="en-US"/>
        </w:rPr>
        <w:t>&lt;/mat-label&gt;</w:t>
      </w:r>
    </w:p>
    <w:p w14:paraId="2F1B7D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&lt;mat-select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selectedUser</w:t>
      </w:r>
      <w:proofErr w:type="spellEnd"/>
      <w:r w:rsidRPr="00EC65FB">
        <w:rPr>
          <w:noProof w:val="0"/>
          <w:lang w:val="en-US"/>
        </w:rPr>
        <w:t>"&gt;</w:t>
      </w:r>
    </w:p>
    <w:p w14:paraId="4CBB4AA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@for (user of </w:t>
      </w:r>
      <w:proofErr w:type="gramStart"/>
      <w:r w:rsidRPr="00EC65FB">
        <w:rPr>
          <w:noProof w:val="0"/>
          <w:lang w:val="en-US"/>
        </w:rPr>
        <w:t>users(</w:t>
      </w:r>
      <w:proofErr w:type="gramEnd"/>
      <w:r w:rsidRPr="00EC65FB">
        <w:rPr>
          <w:noProof w:val="0"/>
          <w:lang w:val="en-US"/>
        </w:rPr>
        <w:t>); track $index) {</w:t>
      </w:r>
    </w:p>
    <w:p w14:paraId="482C13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&lt;mat-option [value]="user"</w:t>
      </w:r>
      <w:proofErr w:type="gramStart"/>
      <w:r w:rsidRPr="00EC65FB">
        <w:rPr>
          <w:noProof w:val="0"/>
          <w:lang w:val="en-US"/>
        </w:rPr>
        <w:t>&gt;{</w:t>
      </w:r>
      <w:proofErr w:type="gramEnd"/>
      <w:r w:rsidRPr="00EC65FB">
        <w:rPr>
          <w:noProof w:val="0"/>
          <w:lang w:val="en-US"/>
        </w:rPr>
        <w:t>{ user.name }}&lt;/mat-option&gt;</w:t>
      </w:r>
    </w:p>
    <w:p w14:paraId="5DF51B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</w:t>
      </w:r>
    </w:p>
    <w:p w14:paraId="1F1D62C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&lt;/mat-select&gt;</w:t>
      </w:r>
    </w:p>
    <w:p w14:paraId="4562435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&lt;/mat-form-field&gt;</w:t>
      </w:r>
    </w:p>
    <w:p w14:paraId="65BDD6B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&lt;mat-form-field&gt;</w:t>
      </w:r>
    </w:p>
    <w:p w14:paraId="3EE3053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&lt;mat-label&gt;</w:t>
      </w:r>
      <w:r w:rsidRPr="00184B06">
        <w:rPr>
          <w:noProof w:val="0"/>
        </w:rPr>
        <w:t>ПИН</w:t>
      </w:r>
      <w:r w:rsidRPr="00EC65FB">
        <w:rPr>
          <w:noProof w:val="0"/>
          <w:lang w:val="en-US"/>
        </w:rPr>
        <w:t>-</w:t>
      </w:r>
      <w:r w:rsidRPr="00184B06">
        <w:rPr>
          <w:noProof w:val="0"/>
        </w:rPr>
        <w:t>код</w:t>
      </w:r>
      <w:r w:rsidRPr="00EC65FB">
        <w:rPr>
          <w:noProof w:val="0"/>
          <w:lang w:val="en-US"/>
        </w:rPr>
        <w:t>&lt;/mat-label&gt;</w:t>
      </w:r>
    </w:p>
    <w:p w14:paraId="264C0DE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&lt;input</w:t>
      </w:r>
    </w:p>
    <w:p w14:paraId="4EBE71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matInput</w:t>
      </w:r>
      <w:proofErr w:type="spellEnd"/>
    </w:p>
    <w:p w14:paraId="7B2623A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type="password"</w:t>
      </w:r>
    </w:p>
    <w:p w14:paraId="0131EC1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formControlName</w:t>
      </w:r>
      <w:proofErr w:type="spellEnd"/>
      <w:r w:rsidRPr="00EC65FB">
        <w:rPr>
          <w:noProof w:val="0"/>
          <w:lang w:val="en-US"/>
        </w:rPr>
        <w:t>="</w:t>
      </w:r>
      <w:proofErr w:type="spellStart"/>
      <w:r w:rsidRPr="00EC65FB">
        <w:rPr>
          <w:noProof w:val="0"/>
          <w:lang w:val="en-US"/>
        </w:rPr>
        <w:t>pinCode</w:t>
      </w:r>
      <w:proofErr w:type="spellEnd"/>
      <w:r w:rsidRPr="00EC65FB">
        <w:rPr>
          <w:noProof w:val="0"/>
          <w:lang w:val="en-US"/>
        </w:rPr>
        <w:t>"</w:t>
      </w:r>
    </w:p>
    <w:p w14:paraId="733A4FD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inputmode</w:t>
      </w:r>
      <w:proofErr w:type="spellEnd"/>
      <w:r w:rsidRPr="00EC65FB">
        <w:rPr>
          <w:noProof w:val="0"/>
          <w:lang w:val="en-US"/>
        </w:rPr>
        <w:t>="numeric"</w:t>
      </w:r>
    </w:p>
    <w:p w14:paraId="1F16F5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minlength</w:t>
      </w:r>
      <w:proofErr w:type="spellEnd"/>
      <w:r w:rsidRPr="00EC65FB">
        <w:rPr>
          <w:noProof w:val="0"/>
          <w:lang w:val="en-US"/>
        </w:rPr>
        <w:t>="4"</w:t>
      </w:r>
    </w:p>
    <w:p w14:paraId="4EE766A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maxlength</w:t>
      </w:r>
      <w:proofErr w:type="spellEnd"/>
      <w:r w:rsidRPr="00EC65FB">
        <w:rPr>
          <w:noProof w:val="0"/>
          <w:lang w:val="en-US"/>
        </w:rPr>
        <w:t>="16"</w:t>
      </w:r>
    </w:p>
    <w:p w14:paraId="1E596DD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digitOnly</w:t>
      </w:r>
      <w:proofErr w:type="spellEnd"/>
    </w:p>
    <w:p w14:paraId="67D840F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/&gt;</w:t>
      </w:r>
    </w:p>
    <w:p w14:paraId="6E4094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&lt;/mat-form-field&gt;</w:t>
      </w:r>
    </w:p>
    <w:p w14:paraId="3E9487F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</w:t>
      </w:r>
    </w:p>
    <w:p w14:paraId="6331D85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mat-flat-button</w:t>
      </w:r>
    </w:p>
    <w:p w14:paraId="0A455CD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color="primary"</w:t>
      </w:r>
    </w:p>
    <w:p w14:paraId="220893A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[disabled]="</w:t>
      </w:r>
      <w:proofErr w:type="spellStart"/>
      <w:r w:rsidRPr="00EC65FB">
        <w:rPr>
          <w:noProof w:val="0"/>
          <w:lang w:val="en-US"/>
        </w:rPr>
        <w:t>loginForm.invalid</w:t>
      </w:r>
      <w:proofErr w:type="spellEnd"/>
      <w:r w:rsidRPr="00EC65FB">
        <w:rPr>
          <w:noProof w:val="0"/>
          <w:lang w:val="en-US"/>
        </w:rPr>
        <w:t xml:space="preserve"> || </w:t>
      </w:r>
      <w:proofErr w:type="spellStart"/>
      <w:r w:rsidRPr="00EC65FB">
        <w:rPr>
          <w:noProof w:val="0"/>
          <w:lang w:val="en-US"/>
        </w:rPr>
        <w:t>loginForm.pristine</w:t>
      </w:r>
      <w:proofErr w:type="spellEnd"/>
      <w:r w:rsidRPr="00EC65FB">
        <w:rPr>
          <w:noProof w:val="0"/>
          <w:lang w:val="en-US"/>
        </w:rPr>
        <w:t>"</w:t>
      </w:r>
    </w:p>
    <w:p w14:paraId="3E145F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(click)="</w:t>
      </w:r>
      <w:proofErr w:type="gramStart"/>
      <w:r w:rsidRPr="00EC65FB">
        <w:rPr>
          <w:noProof w:val="0"/>
          <w:lang w:val="en-US"/>
        </w:rPr>
        <w:t>login(</w:t>
      </w:r>
      <w:proofErr w:type="gramEnd"/>
      <w:r w:rsidRPr="00EC65FB">
        <w:rPr>
          <w:noProof w:val="0"/>
          <w:lang w:val="en-US"/>
        </w:rPr>
        <w:t>)"</w:t>
      </w:r>
    </w:p>
    <w:p w14:paraId="2E9908A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&gt;</w:t>
      </w:r>
    </w:p>
    <w:p w14:paraId="3FEED0C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&lt;mat-icon&gt;login&lt;/mat-icon&gt;</w:t>
      </w:r>
    </w:p>
    <w:p w14:paraId="47CC4C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r w:rsidRPr="00184B06">
        <w:rPr>
          <w:noProof w:val="0"/>
        </w:rPr>
        <w:t>Войти</w:t>
      </w:r>
    </w:p>
    <w:p w14:paraId="03A9D9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&lt;/button&gt;</w:t>
      </w:r>
    </w:p>
    <w:p w14:paraId="2602B1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&lt;button mat-flat-button color="accent" (click)="</w:t>
      </w:r>
      <w:proofErr w:type="spellStart"/>
      <w:proofErr w:type="gramStart"/>
      <w:r w:rsidRPr="00EC65FB">
        <w:rPr>
          <w:noProof w:val="0"/>
          <w:lang w:val="en-US"/>
        </w:rPr>
        <w:t>createUser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)"&gt;</w:t>
      </w:r>
    </w:p>
    <w:p w14:paraId="5058854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&lt;mat-icon&gt;add&lt;/mat-icon&gt;</w:t>
      </w:r>
    </w:p>
    <w:p w14:paraId="6EFDD85F" w14:textId="77777777" w:rsidR="00197A74" w:rsidRPr="00184B06" w:rsidRDefault="00197A74" w:rsidP="00197A74">
      <w:pPr>
        <w:pStyle w:val="af7"/>
        <w:rPr>
          <w:noProof w:val="0"/>
        </w:rPr>
      </w:pPr>
      <w:r w:rsidRPr="00EC65FB">
        <w:rPr>
          <w:noProof w:val="0"/>
          <w:lang w:val="en-US"/>
        </w:rPr>
        <w:t xml:space="preserve">    </w:t>
      </w:r>
      <w:r w:rsidRPr="00184B06">
        <w:rPr>
          <w:noProof w:val="0"/>
        </w:rPr>
        <w:t>Создать нового пользователя</w:t>
      </w:r>
    </w:p>
    <w:p w14:paraId="1B629DB7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&lt;/</w:t>
      </w:r>
      <w:proofErr w:type="spellStart"/>
      <w:r w:rsidRPr="00184B06">
        <w:rPr>
          <w:noProof w:val="0"/>
        </w:rPr>
        <w:t>button</w:t>
      </w:r>
      <w:proofErr w:type="spellEnd"/>
      <w:r w:rsidRPr="00184B06">
        <w:rPr>
          <w:noProof w:val="0"/>
        </w:rPr>
        <w:t>&gt;</w:t>
      </w:r>
    </w:p>
    <w:p w14:paraId="5ED78F1F" w14:textId="58CE4ECD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>&lt;/</w:t>
      </w:r>
      <w:proofErr w:type="spellStart"/>
      <w:r w:rsidRPr="00184B06">
        <w:rPr>
          <w:noProof w:val="0"/>
        </w:rPr>
        <w:t>div</w:t>
      </w:r>
      <w:proofErr w:type="spellEnd"/>
      <w:r w:rsidRPr="00184B06">
        <w:rPr>
          <w:noProof w:val="0"/>
        </w:rPr>
        <w:t>&gt;</w:t>
      </w:r>
    </w:p>
    <w:p w14:paraId="6C0889A9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lastRenderedPageBreak/>
        <w:t>Файл</w:t>
      </w:r>
      <w:r w:rsidRPr="00EC65FB">
        <w:rPr>
          <w:noProof w:val="0"/>
          <w:lang w:val="en-US"/>
        </w:rPr>
        <w:t xml:space="preserve"> </w:t>
      </w:r>
      <w:proofErr w:type="spellStart"/>
      <w:proofErr w:type="gramStart"/>
      <w:r w:rsidRPr="00EC65FB">
        <w:rPr>
          <w:noProof w:val="0"/>
          <w:lang w:val="en-US"/>
        </w:rPr>
        <w:t>login.component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1E96077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HttpErrorResponse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'@angular/common/http';</w:t>
      </w:r>
    </w:p>
    <w:p w14:paraId="7CA835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ChangeDetectionStrategy</w:t>
      </w:r>
      <w:proofErr w:type="spellEnd"/>
      <w:proofErr w:type="gramEnd"/>
      <w:r w:rsidRPr="00EC65FB">
        <w:rPr>
          <w:noProof w:val="0"/>
          <w:lang w:val="en-US"/>
        </w:rPr>
        <w:t xml:space="preserve">, Component, 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>, signal } from '@angular/core';</w:t>
      </w:r>
    </w:p>
    <w:p w14:paraId="5C06D8C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'@angular/core/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-interop';</w:t>
      </w:r>
    </w:p>
    <w:p w14:paraId="0DB7541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NonNullableFormBuilder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ReactiveFormsModule</w:t>
      </w:r>
      <w:proofErr w:type="spellEnd"/>
      <w:r w:rsidRPr="00EC65FB">
        <w:rPr>
          <w:noProof w:val="0"/>
          <w:lang w:val="en-US"/>
        </w:rPr>
        <w:t>, Validators } from '@angular/forms';</w:t>
      </w:r>
    </w:p>
    <w:p w14:paraId="4D21AB4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MatDialog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'@angular/material/dialog';</w:t>
      </w:r>
    </w:p>
    <w:p w14:paraId="1FB3BF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MatSnackBar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'@angular/material/snack-bar';</w:t>
      </w:r>
    </w:p>
    <w:p w14:paraId="4DCA020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Router</w:t>
      </w:r>
      <w:proofErr w:type="gramEnd"/>
      <w:r w:rsidRPr="00EC65FB">
        <w:rPr>
          <w:noProof w:val="0"/>
          <w:lang w:val="en-US"/>
        </w:rPr>
        <w:t xml:space="preserve"> } from '@angular/router';</w:t>
      </w:r>
    </w:p>
    <w:p w14:paraId="59BCE89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CONSTANTS</w:t>
      </w:r>
      <w:proofErr w:type="gramEnd"/>
      <w:r w:rsidRPr="00EC65FB">
        <w:rPr>
          <w:noProof w:val="0"/>
          <w:lang w:val="en-US"/>
        </w:rPr>
        <w:t xml:space="preserve"> } from '@core/constants';</w:t>
      </w:r>
    </w:p>
    <w:p w14:paraId="3F34A49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UserRegistrationDialogComponent</w:t>
      </w:r>
      <w:proofErr w:type="spellEnd"/>
      <w:proofErr w:type="gramEnd"/>
      <w:r w:rsidRPr="00EC65FB">
        <w:rPr>
          <w:noProof w:val="0"/>
          <w:lang w:val="en-US"/>
        </w:rPr>
        <w:t xml:space="preserve"> } from '@core/dialogs/user-registration-dialog/user-registration-dialog.component';</w:t>
      </w:r>
    </w:p>
    <w:p w14:paraId="619B92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UserAddRequest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 xml:space="preserve"> 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284CF0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AuthService</w:t>
      </w:r>
      <w:proofErr w:type="spellEnd"/>
      <w:proofErr w:type="gramEnd"/>
      <w:r w:rsidRPr="00EC65FB">
        <w:rPr>
          <w:noProof w:val="0"/>
          <w:lang w:val="en-US"/>
        </w:rPr>
        <w:t xml:space="preserve"> } from '@core/services/</w:t>
      </w:r>
      <w:proofErr w:type="spellStart"/>
      <w:r w:rsidRPr="00EC65FB">
        <w:rPr>
          <w:noProof w:val="0"/>
          <w:lang w:val="en-US"/>
        </w:rPr>
        <w:t>auth.service</w:t>
      </w:r>
      <w:proofErr w:type="spellEnd"/>
      <w:r w:rsidRPr="00EC65FB">
        <w:rPr>
          <w:noProof w:val="0"/>
          <w:lang w:val="en-US"/>
        </w:rPr>
        <w:t>';</w:t>
      </w:r>
    </w:p>
    <w:p w14:paraId="2AC5AC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UserService</w:t>
      </w:r>
      <w:proofErr w:type="spellEnd"/>
      <w:proofErr w:type="gramEnd"/>
      <w:r w:rsidRPr="00EC65FB">
        <w:rPr>
          <w:noProof w:val="0"/>
          <w:lang w:val="en-US"/>
        </w:rPr>
        <w:t xml:space="preserve"> } from '@core/services/</w:t>
      </w:r>
      <w:proofErr w:type="spellStart"/>
      <w:r w:rsidRPr="00EC65FB">
        <w:rPr>
          <w:noProof w:val="0"/>
          <w:lang w:val="en-US"/>
        </w:rPr>
        <w:t>user.service</w:t>
      </w:r>
      <w:proofErr w:type="spellEnd"/>
      <w:r w:rsidRPr="00EC65FB">
        <w:rPr>
          <w:noProof w:val="0"/>
          <w:lang w:val="en-US"/>
        </w:rPr>
        <w:t>';</w:t>
      </w:r>
    </w:p>
    <w:p w14:paraId="7C7459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AuthState</w:t>
      </w:r>
      <w:proofErr w:type="spellEnd"/>
      <w:proofErr w:type="gramEnd"/>
      <w:r w:rsidRPr="00EC65FB">
        <w:rPr>
          <w:noProof w:val="0"/>
          <w:lang w:val="en-US"/>
        </w:rPr>
        <w:t xml:space="preserve"> } from '@core/stores/</w:t>
      </w:r>
      <w:proofErr w:type="spellStart"/>
      <w:r w:rsidRPr="00EC65FB">
        <w:rPr>
          <w:noProof w:val="0"/>
          <w:lang w:val="en-US"/>
        </w:rPr>
        <w:t>auth.state</w:t>
      </w:r>
      <w:proofErr w:type="spellEnd"/>
      <w:r w:rsidRPr="00EC65FB">
        <w:rPr>
          <w:noProof w:val="0"/>
          <w:lang w:val="en-US"/>
        </w:rPr>
        <w:t>';</w:t>
      </w:r>
    </w:p>
    <w:p w14:paraId="169BE6B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catchError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 xml:space="preserve">, NEVER, Observable, </w:t>
      </w:r>
      <w:proofErr w:type="spellStart"/>
      <w:r w:rsidRPr="00EC65FB">
        <w:rPr>
          <w:noProof w:val="0"/>
          <w:lang w:val="en-US"/>
        </w:rPr>
        <w:t>throwError</w:t>
      </w:r>
      <w:proofErr w:type="spellEnd"/>
      <w:r w:rsidRPr="00EC65FB">
        <w:rPr>
          <w:noProof w:val="0"/>
          <w:lang w:val="en-US"/>
        </w:rPr>
        <w:t xml:space="preserve">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75EEBD6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DigitOnlyModule</w:t>
      </w:r>
      <w:proofErr w:type="spellEnd"/>
      <w:proofErr w:type="gramEnd"/>
      <w:r w:rsidRPr="00EC65FB">
        <w:rPr>
          <w:noProof w:val="0"/>
          <w:lang w:val="en-US"/>
        </w:rPr>
        <w:t xml:space="preserve"> } from '@</w:t>
      </w:r>
      <w:proofErr w:type="spellStart"/>
      <w:r w:rsidRPr="00EC65FB">
        <w:rPr>
          <w:noProof w:val="0"/>
          <w:lang w:val="en-US"/>
        </w:rPr>
        <w:t>uiowa</w:t>
      </w:r>
      <w:proofErr w:type="spellEnd"/>
      <w:r w:rsidRPr="00EC65FB">
        <w:rPr>
          <w:noProof w:val="0"/>
          <w:lang w:val="en-US"/>
        </w:rPr>
        <w:t>/digit-only';</w:t>
      </w:r>
    </w:p>
    <w:p w14:paraId="62E487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MatOption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'@angular/material/core';</w:t>
      </w:r>
    </w:p>
    <w:p w14:paraId="741D38B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MatFormField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MatLabel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MatSelect</w:t>
      </w:r>
      <w:proofErr w:type="spellEnd"/>
      <w:r w:rsidRPr="00EC65FB">
        <w:rPr>
          <w:noProof w:val="0"/>
          <w:lang w:val="en-US"/>
        </w:rPr>
        <w:t xml:space="preserve"> } from '@angular/material/select';</w:t>
      </w:r>
    </w:p>
    <w:p w14:paraId="201593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'@angular/material/input';</w:t>
      </w:r>
    </w:p>
    <w:p w14:paraId="76BB34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'@angular/material/button';</w:t>
      </w:r>
    </w:p>
    <w:p w14:paraId="06E883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MatIcon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'@angular/material/icon';</w:t>
      </w:r>
    </w:p>
    <w:p w14:paraId="210188E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2EE93C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25A9506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'app-login',</w:t>
      </w:r>
    </w:p>
    <w:p w14:paraId="6B7D6D7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'./login.component.html',</w:t>
      </w:r>
    </w:p>
    <w:p w14:paraId="45DD01A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</w:t>
      </w:r>
      <w:proofErr w:type="spellStart"/>
      <w:r w:rsidRPr="00EC65FB">
        <w:rPr>
          <w:noProof w:val="0"/>
          <w:lang w:val="en-US"/>
        </w:rPr>
        <w:t>login.component.scss</w:t>
      </w:r>
      <w:proofErr w:type="spellEnd"/>
      <w:r w:rsidRPr="00EC65FB">
        <w:rPr>
          <w:noProof w:val="0"/>
          <w:lang w:val="en-US"/>
        </w:rPr>
        <w:t>',</w:t>
      </w:r>
    </w:p>
    <w:p w14:paraId="4A94A5D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43AB7B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24B39F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DigitOnlyModule</w:t>
      </w:r>
      <w:proofErr w:type="spellEnd"/>
      <w:r w:rsidRPr="00EC65FB">
        <w:rPr>
          <w:noProof w:val="0"/>
          <w:lang w:val="en-US"/>
        </w:rPr>
        <w:t>,</w:t>
      </w:r>
    </w:p>
    <w:p w14:paraId="19F0E4B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r w:rsidRPr="00EC65FB">
        <w:rPr>
          <w:noProof w:val="0"/>
          <w:lang w:val="en-US"/>
        </w:rPr>
        <w:t>,</w:t>
      </w:r>
    </w:p>
    <w:p w14:paraId="498410F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MatFormField</w:t>
      </w:r>
      <w:proofErr w:type="spellEnd"/>
      <w:r w:rsidRPr="00EC65FB">
        <w:rPr>
          <w:noProof w:val="0"/>
          <w:lang w:val="en-US"/>
        </w:rPr>
        <w:t>,</w:t>
      </w:r>
    </w:p>
    <w:p w14:paraId="6A8C63B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MatInput</w:t>
      </w:r>
      <w:proofErr w:type="spellEnd"/>
      <w:r w:rsidRPr="00EC65FB">
        <w:rPr>
          <w:noProof w:val="0"/>
          <w:lang w:val="en-US"/>
        </w:rPr>
        <w:t>,</w:t>
      </w:r>
    </w:p>
    <w:p w14:paraId="26DA71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MatLabel</w:t>
      </w:r>
      <w:proofErr w:type="spellEnd"/>
      <w:r w:rsidRPr="00EC65FB">
        <w:rPr>
          <w:noProof w:val="0"/>
          <w:lang w:val="en-US"/>
        </w:rPr>
        <w:t>,</w:t>
      </w:r>
    </w:p>
    <w:p w14:paraId="253A2AB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MatOption</w:t>
      </w:r>
      <w:proofErr w:type="spellEnd"/>
      <w:r w:rsidRPr="00EC65FB">
        <w:rPr>
          <w:noProof w:val="0"/>
          <w:lang w:val="en-US"/>
        </w:rPr>
        <w:t>,</w:t>
      </w:r>
    </w:p>
    <w:p w14:paraId="43854C6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MatSelect</w:t>
      </w:r>
      <w:proofErr w:type="spellEnd"/>
      <w:r w:rsidRPr="00EC65FB">
        <w:rPr>
          <w:noProof w:val="0"/>
          <w:lang w:val="en-US"/>
        </w:rPr>
        <w:t>,</w:t>
      </w:r>
    </w:p>
    <w:p w14:paraId="6BCFEAE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MatIcon</w:t>
      </w:r>
      <w:proofErr w:type="spellEnd"/>
      <w:r w:rsidRPr="00EC65FB">
        <w:rPr>
          <w:noProof w:val="0"/>
          <w:lang w:val="en-US"/>
        </w:rPr>
        <w:t>,</w:t>
      </w:r>
    </w:p>
    <w:p w14:paraId="227436B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ReactiveFormsModule</w:t>
      </w:r>
      <w:proofErr w:type="spellEnd"/>
      <w:r w:rsidRPr="00EC65FB">
        <w:rPr>
          <w:noProof w:val="0"/>
          <w:lang w:val="en-US"/>
        </w:rPr>
        <w:t>,</w:t>
      </w:r>
    </w:p>
    <w:p w14:paraId="5F6453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UserRegistrationDialogComponent</w:t>
      </w:r>
      <w:proofErr w:type="spellEnd"/>
      <w:r w:rsidRPr="00EC65FB">
        <w:rPr>
          <w:noProof w:val="0"/>
          <w:lang w:val="en-US"/>
        </w:rPr>
        <w:t>,</w:t>
      </w:r>
    </w:p>
    <w:p w14:paraId="26D370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1888B5A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4FADCC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599A1F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LoginComponent</w:t>
      </w:r>
      <w:proofErr w:type="spellEnd"/>
      <w:r w:rsidRPr="00EC65FB">
        <w:rPr>
          <w:noProof w:val="0"/>
          <w:lang w:val="en-US"/>
        </w:rPr>
        <w:t xml:space="preserve"> implements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08A4D4A4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67E588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users = signal&lt;</w:t>
      </w:r>
      <w:proofErr w:type="spellStart"/>
      <w:proofErr w:type="gram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>[</w:t>
      </w:r>
      <w:proofErr w:type="gramEnd"/>
      <w:r w:rsidRPr="00EC65FB">
        <w:rPr>
          <w:noProof w:val="0"/>
          <w:lang w:val="en-US"/>
        </w:rPr>
        <w:t>]&gt;([]);</w:t>
      </w:r>
    </w:p>
    <w:p w14:paraId="2817927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B5B453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loginForm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fb.group</w:t>
      </w:r>
      <w:proofErr w:type="spellEnd"/>
      <w:r w:rsidRPr="00EC65FB">
        <w:rPr>
          <w:noProof w:val="0"/>
          <w:lang w:val="en-US"/>
        </w:rPr>
        <w:t>({</w:t>
      </w:r>
    </w:p>
    <w:p w14:paraId="677A075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selectedUser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 xml:space="preserve"> | null&gt;(null, [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]),</w:t>
      </w:r>
    </w:p>
    <w:p w14:paraId="4F79A5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pinCode</w:t>
      </w:r>
      <w:proofErr w:type="spellEnd"/>
      <w:r w:rsidRPr="00EC65FB">
        <w:rPr>
          <w:noProof w:val="0"/>
          <w:lang w:val="en-US"/>
        </w:rPr>
        <w:t xml:space="preserve">: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fb.control</w:t>
      </w:r>
      <w:proofErr w:type="spellEnd"/>
      <w:r w:rsidRPr="00EC65FB">
        <w:rPr>
          <w:noProof w:val="0"/>
          <w:lang w:val="en-US"/>
        </w:rPr>
        <w:t>&lt;string | null&gt;(null, [</w:t>
      </w:r>
    </w:p>
    <w:p w14:paraId="08D0C4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Validators.required</w:t>
      </w:r>
      <w:proofErr w:type="spellEnd"/>
      <w:r w:rsidRPr="00EC65FB">
        <w:rPr>
          <w:noProof w:val="0"/>
          <w:lang w:val="en-US"/>
        </w:rPr>
        <w:t>,</w:t>
      </w:r>
    </w:p>
    <w:p w14:paraId="4C00D86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Validators.pattern</w:t>
      </w:r>
      <w:proofErr w:type="spellEnd"/>
      <w:r w:rsidRPr="00EC65FB">
        <w:rPr>
          <w:noProof w:val="0"/>
          <w:lang w:val="en-US"/>
        </w:rPr>
        <w:t>(CONSTANTS.REGEX_PATTERN.PIN_CODE),</w:t>
      </w:r>
    </w:p>
    <w:p w14:paraId="577B3DB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]),</w:t>
      </w:r>
    </w:p>
    <w:p w14:paraId="2DFB5B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1EFF101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A18F2A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6A2303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_service: </w:t>
      </w:r>
      <w:proofErr w:type="spellStart"/>
      <w:r w:rsidRPr="00EC65FB">
        <w:rPr>
          <w:noProof w:val="0"/>
          <w:lang w:val="en-US"/>
        </w:rPr>
        <w:t>UserService</w:t>
      </w:r>
      <w:proofErr w:type="spellEnd"/>
      <w:r w:rsidRPr="00EC65FB">
        <w:rPr>
          <w:noProof w:val="0"/>
          <w:lang w:val="en-US"/>
        </w:rPr>
        <w:t>,</w:t>
      </w:r>
    </w:p>
    <w:p w14:paraId="5C4972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authState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AuthState</w:t>
      </w:r>
      <w:proofErr w:type="spellEnd"/>
      <w:r w:rsidRPr="00EC65FB">
        <w:rPr>
          <w:noProof w:val="0"/>
          <w:lang w:val="en-US"/>
        </w:rPr>
        <w:t>,</w:t>
      </w:r>
    </w:p>
    <w:p w14:paraId="08C2483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authService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AuthService</w:t>
      </w:r>
      <w:proofErr w:type="spellEnd"/>
      <w:r w:rsidRPr="00EC65FB">
        <w:rPr>
          <w:noProof w:val="0"/>
          <w:lang w:val="en-US"/>
        </w:rPr>
        <w:t>,</w:t>
      </w:r>
    </w:p>
    <w:p w14:paraId="205A5F1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snackBar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MatSnackBar</w:t>
      </w:r>
      <w:proofErr w:type="spellEnd"/>
      <w:r w:rsidRPr="00EC65FB">
        <w:rPr>
          <w:noProof w:val="0"/>
          <w:lang w:val="en-US"/>
        </w:rPr>
        <w:t>,</w:t>
      </w:r>
    </w:p>
    <w:p w14:paraId="45FEFD2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_dialog: </w:t>
      </w:r>
      <w:proofErr w:type="spellStart"/>
      <w:r w:rsidRPr="00EC65FB">
        <w:rPr>
          <w:noProof w:val="0"/>
          <w:lang w:val="en-US"/>
        </w:rPr>
        <w:t>MatDialog</w:t>
      </w:r>
      <w:proofErr w:type="spellEnd"/>
      <w:r w:rsidRPr="00EC65FB">
        <w:rPr>
          <w:noProof w:val="0"/>
          <w:lang w:val="en-US"/>
        </w:rPr>
        <w:t>,</w:t>
      </w:r>
    </w:p>
    <w:p w14:paraId="6241938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_fb: </w:t>
      </w:r>
      <w:proofErr w:type="spellStart"/>
      <w:r w:rsidRPr="00EC65FB">
        <w:rPr>
          <w:noProof w:val="0"/>
          <w:lang w:val="en-US"/>
        </w:rPr>
        <w:t>NonNullableFormBuilder</w:t>
      </w:r>
      <w:proofErr w:type="spellEnd"/>
      <w:r w:rsidRPr="00EC65FB">
        <w:rPr>
          <w:noProof w:val="0"/>
          <w:lang w:val="en-US"/>
        </w:rPr>
        <w:t>,</w:t>
      </w:r>
    </w:p>
    <w:p w14:paraId="08C6B41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_router: Router,</w:t>
      </w:r>
    </w:p>
    <w:p w14:paraId="49F863D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DestroyRef</w:t>
      </w:r>
      <w:proofErr w:type="spellEnd"/>
    </w:p>
    <w:p w14:paraId="591C49B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{}</w:t>
      </w:r>
    </w:p>
    <w:p w14:paraId="2D44B3F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FB802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ngOnInit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1150AC5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authState.isSignedIn</w:t>
      </w:r>
      <w:proofErr w:type="spellEnd"/>
      <w:r w:rsidRPr="00EC65FB">
        <w:rPr>
          <w:noProof w:val="0"/>
          <w:lang w:val="en-US"/>
        </w:rPr>
        <w:t>()) {</w:t>
      </w:r>
    </w:p>
    <w:p w14:paraId="5EF184F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routeToMainPage</w:t>
      </w:r>
      <w:proofErr w:type="spellEnd"/>
      <w:r w:rsidRPr="00EC65FB">
        <w:rPr>
          <w:noProof w:val="0"/>
          <w:lang w:val="en-US"/>
        </w:rPr>
        <w:t>();</w:t>
      </w:r>
    </w:p>
    <w:p w14:paraId="7285CF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1276DD1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this.loadUsers</w:t>
      </w:r>
      <w:proofErr w:type="spellEnd"/>
      <w:proofErr w:type="gramEnd"/>
      <w:r w:rsidRPr="00EC65FB">
        <w:rPr>
          <w:noProof w:val="0"/>
          <w:lang w:val="en-US"/>
        </w:rPr>
        <w:t>();</w:t>
      </w:r>
    </w:p>
    <w:p w14:paraId="750D533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B3E28D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AB296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loadUsers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703177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>service</w:t>
      </w:r>
      <w:proofErr w:type="spellEnd"/>
    </w:p>
    <w:p w14:paraId="34C38E1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getUsers</w:t>
      </w:r>
      <w:proofErr w:type="spellEnd"/>
      <w:proofErr w:type="gramEnd"/>
      <w:r w:rsidRPr="00EC65FB">
        <w:rPr>
          <w:noProof w:val="0"/>
          <w:lang w:val="en-US"/>
        </w:rPr>
        <w:t>()</w:t>
      </w:r>
    </w:p>
    <w:p w14:paraId="4D2E378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011450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catchError</w:t>
      </w:r>
      <w:proofErr w:type="spellEnd"/>
      <w:r w:rsidRPr="00EC65FB">
        <w:rPr>
          <w:noProof w:val="0"/>
          <w:lang w:val="en-US"/>
        </w:rPr>
        <w:t>((err) =&gt; {</w:t>
      </w:r>
    </w:p>
    <w:p w14:paraId="035ECD34" w14:textId="77777777" w:rsidR="00197A74" w:rsidRPr="000270DC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      </w:t>
      </w:r>
      <w:proofErr w:type="gramStart"/>
      <w:r w:rsidRPr="000270DC">
        <w:rPr>
          <w:noProof w:val="0"/>
          <w:lang w:val="en-US"/>
        </w:rPr>
        <w:t>this._</w:t>
      </w:r>
      <w:proofErr w:type="spellStart"/>
      <w:proofErr w:type="gramEnd"/>
      <w:r w:rsidRPr="000270DC">
        <w:rPr>
          <w:noProof w:val="0"/>
          <w:lang w:val="en-US"/>
        </w:rPr>
        <w:t>snackBar.open</w:t>
      </w:r>
      <w:proofErr w:type="spellEnd"/>
      <w:r w:rsidRPr="000270DC">
        <w:rPr>
          <w:noProof w:val="0"/>
          <w:lang w:val="en-US"/>
        </w:rPr>
        <w:t>(</w:t>
      </w:r>
    </w:p>
    <w:p w14:paraId="66F308AD" w14:textId="77777777" w:rsidR="00197A74" w:rsidRPr="000270DC" w:rsidRDefault="00197A74" w:rsidP="00197A74">
      <w:pPr>
        <w:pStyle w:val="af7"/>
        <w:rPr>
          <w:noProof w:val="0"/>
          <w:lang w:val="en-US"/>
        </w:rPr>
      </w:pPr>
      <w:r w:rsidRPr="000270DC">
        <w:rPr>
          <w:noProof w:val="0"/>
          <w:lang w:val="en-US"/>
        </w:rPr>
        <w:t xml:space="preserve">            '</w:t>
      </w:r>
      <w:r w:rsidRPr="00184B06">
        <w:rPr>
          <w:noProof w:val="0"/>
        </w:rPr>
        <w:t>Не</w:t>
      </w:r>
      <w:r w:rsidRPr="000270DC">
        <w:rPr>
          <w:noProof w:val="0"/>
          <w:lang w:val="en-US"/>
        </w:rPr>
        <w:t xml:space="preserve"> </w:t>
      </w:r>
      <w:r w:rsidRPr="00184B06">
        <w:rPr>
          <w:noProof w:val="0"/>
        </w:rPr>
        <w:t>удалось</w:t>
      </w:r>
      <w:r w:rsidRPr="000270DC">
        <w:rPr>
          <w:noProof w:val="0"/>
          <w:lang w:val="en-US"/>
        </w:rPr>
        <w:t xml:space="preserve"> </w:t>
      </w:r>
      <w:r w:rsidRPr="00184B06">
        <w:rPr>
          <w:noProof w:val="0"/>
        </w:rPr>
        <w:t>загрузить</w:t>
      </w:r>
      <w:r w:rsidRPr="000270DC">
        <w:rPr>
          <w:noProof w:val="0"/>
          <w:lang w:val="en-US"/>
        </w:rPr>
        <w:t xml:space="preserve"> </w:t>
      </w:r>
      <w:r w:rsidRPr="00184B06">
        <w:rPr>
          <w:noProof w:val="0"/>
        </w:rPr>
        <w:t>список</w:t>
      </w:r>
      <w:r w:rsidRPr="000270DC">
        <w:rPr>
          <w:noProof w:val="0"/>
          <w:lang w:val="en-US"/>
        </w:rPr>
        <w:t xml:space="preserve"> </w:t>
      </w:r>
      <w:r w:rsidRPr="00184B06">
        <w:rPr>
          <w:noProof w:val="0"/>
        </w:rPr>
        <w:t>пользователей</w:t>
      </w:r>
      <w:r w:rsidRPr="000270DC">
        <w:rPr>
          <w:noProof w:val="0"/>
          <w:lang w:val="en-US"/>
        </w:rPr>
        <w:t>.',</w:t>
      </w:r>
    </w:p>
    <w:p w14:paraId="14A0B0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0270DC">
        <w:rPr>
          <w:noProof w:val="0"/>
          <w:lang w:val="en-US"/>
        </w:rPr>
        <w:t xml:space="preserve">            </w:t>
      </w:r>
      <w:r w:rsidRPr="00EC65FB">
        <w:rPr>
          <w:noProof w:val="0"/>
          <w:lang w:val="en-US"/>
        </w:rPr>
        <w:t>'OK'</w:t>
      </w:r>
    </w:p>
    <w:p w14:paraId="739DC6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);</w:t>
      </w:r>
    </w:p>
    <w:p w14:paraId="06D8DCD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spellStart"/>
      <w:proofErr w:type="gramStart"/>
      <w:r w:rsidRPr="00EC65FB">
        <w:rPr>
          <w:noProof w:val="0"/>
          <w:lang w:val="en-US"/>
        </w:rPr>
        <w:t>throwError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() =&gt; err);</w:t>
      </w:r>
    </w:p>
    <w:p w14:paraId="489CBDF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</w:t>
      </w:r>
    </w:p>
    <w:p w14:paraId="40302D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133C5B4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((users) =&gt; {</w:t>
      </w:r>
    </w:p>
    <w:p w14:paraId="0D85B42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this.users.set</w:t>
      </w:r>
      <w:proofErr w:type="spellEnd"/>
      <w:r w:rsidRPr="00EC65FB">
        <w:rPr>
          <w:noProof w:val="0"/>
          <w:lang w:val="en-US"/>
        </w:rPr>
        <w:t>(users);</w:t>
      </w:r>
    </w:p>
    <w:p w14:paraId="5D5D8A2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688993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00FD70F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5E3D3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login(</w:t>
      </w:r>
      <w:proofErr w:type="gramEnd"/>
      <w:r w:rsidRPr="00EC65FB">
        <w:rPr>
          <w:noProof w:val="0"/>
          <w:lang w:val="en-US"/>
        </w:rPr>
        <w:t>): void {</w:t>
      </w:r>
    </w:p>
    <w:p w14:paraId="604612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values = </w:t>
      </w:r>
      <w:proofErr w:type="spellStart"/>
      <w:proofErr w:type="gramStart"/>
      <w:r w:rsidRPr="00EC65FB">
        <w:rPr>
          <w:noProof w:val="0"/>
          <w:lang w:val="en-US"/>
        </w:rPr>
        <w:t>this.loginForm.value</w:t>
      </w:r>
      <w:proofErr w:type="spellEnd"/>
      <w:proofErr w:type="gramEnd"/>
      <w:r w:rsidRPr="00EC65FB">
        <w:rPr>
          <w:noProof w:val="0"/>
          <w:lang w:val="en-US"/>
        </w:rPr>
        <w:t>;</w:t>
      </w:r>
    </w:p>
    <w:p w14:paraId="7B37F1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username = values.selectedUser?.name;</w:t>
      </w:r>
    </w:p>
    <w:p w14:paraId="2C3279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password = </w:t>
      </w:r>
      <w:proofErr w:type="spellStart"/>
      <w:proofErr w:type="gramStart"/>
      <w:r w:rsidRPr="00EC65FB">
        <w:rPr>
          <w:noProof w:val="0"/>
          <w:lang w:val="en-US"/>
        </w:rPr>
        <w:t>values.pinCode</w:t>
      </w:r>
      <w:proofErr w:type="spellEnd"/>
      <w:proofErr w:type="gramEnd"/>
      <w:r w:rsidRPr="00EC65FB">
        <w:rPr>
          <w:noProof w:val="0"/>
          <w:lang w:val="en-US"/>
        </w:rPr>
        <w:t>;</w:t>
      </w:r>
    </w:p>
    <w:p w14:paraId="277DA6D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A75483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proofErr w:type="gramStart"/>
      <w:r w:rsidRPr="00EC65FB">
        <w:rPr>
          <w:noProof w:val="0"/>
          <w:lang w:val="en-US"/>
        </w:rPr>
        <w:t>this.loginForm.invalid</w:t>
      </w:r>
      <w:proofErr w:type="spellEnd"/>
      <w:proofErr w:type="gramEnd"/>
      <w:r w:rsidRPr="00EC65FB">
        <w:rPr>
          <w:noProof w:val="0"/>
          <w:lang w:val="en-US"/>
        </w:rPr>
        <w:t>) {</w:t>
      </w:r>
    </w:p>
    <w:p w14:paraId="20611B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('The username or password field is empty!', 'OK');</w:t>
      </w:r>
    </w:p>
    <w:p w14:paraId="4863720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return;</w:t>
      </w:r>
    </w:p>
    <w:p w14:paraId="2A1AA6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5B6E7CC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8B6DE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(!!username &amp;&amp; !!password) {</w:t>
      </w:r>
    </w:p>
    <w:p w14:paraId="5A7B064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authService</w:t>
      </w:r>
      <w:proofErr w:type="spellEnd"/>
    </w:p>
    <w:p w14:paraId="3CAD28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signIn</w:t>
      </w:r>
      <w:proofErr w:type="spellEnd"/>
      <w:proofErr w:type="gramEnd"/>
      <w:r w:rsidRPr="00EC65FB">
        <w:rPr>
          <w:noProof w:val="0"/>
          <w:lang w:val="en-US"/>
        </w:rPr>
        <w:t>(username, password)</w:t>
      </w:r>
    </w:p>
    <w:p w14:paraId="59F0605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catchError</w:t>
      </w:r>
      <w:proofErr w:type="spellEnd"/>
      <w:r w:rsidRPr="00EC65FB">
        <w:rPr>
          <w:noProof w:val="0"/>
          <w:lang w:val="en-US"/>
        </w:rPr>
        <w:t>((err) =&gt; this._</w:t>
      </w:r>
      <w:proofErr w:type="spellStart"/>
      <w:r w:rsidRPr="00EC65FB">
        <w:rPr>
          <w:noProof w:val="0"/>
          <w:lang w:val="en-US"/>
        </w:rPr>
        <w:t>handleSignInError</w:t>
      </w:r>
      <w:proofErr w:type="spellEnd"/>
      <w:r w:rsidRPr="00EC65FB">
        <w:rPr>
          <w:noProof w:val="0"/>
          <w:lang w:val="en-US"/>
        </w:rPr>
        <w:t>(err)))</w:t>
      </w:r>
    </w:p>
    <w:p w14:paraId="75AC33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(() =&gt; {</w:t>
      </w:r>
    </w:p>
    <w:p w14:paraId="6A32772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routeToMainPage</w:t>
      </w:r>
      <w:proofErr w:type="spellEnd"/>
      <w:r w:rsidRPr="00EC65FB">
        <w:rPr>
          <w:noProof w:val="0"/>
          <w:lang w:val="en-US"/>
        </w:rPr>
        <w:t>();</w:t>
      </w:r>
    </w:p>
    <w:p w14:paraId="2D1281F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});</w:t>
      </w:r>
    </w:p>
    <w:p w14:paraId="3A10B6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2E2E6C1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5F53FB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C9B14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createUser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147D69D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dialogRef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dialog.open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UserRegistrationDialogComponent</w:t>
      </w:r>
      <w:proofErr w:type="spellEnd"/>
      <w:r w:rsidRPr="00EC65FB">
        <w:rPr>
          <w:noProof w:val="0"/>
          <w:lang w:val="en-US"/>
        </w:rPr>
        <w:t>);</w:t>
      </w:r>
    </w:p>
    <w:p w14:paraId="2A5300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dialogRef</w:t>
      </w:r>
      <w:proofErr w:type="spellEnd"/>
    </w:p>
    <w:p w14:paraId="4D4CD77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afterClosed</w:t>
      </w:r>
      <w:proofErr w:type="spellEnd"/>
      <w:proofErr w:type="gramEnd"/>
      <w:r w:rsidRPr="00EC65FB">
        <w:rPr>
          <w:noProof w:val="0"/>
          <w:lang w:val="en-US"/>
        </w:rPr>
        <w:t>()</w:t>
      </w:r>
    </w:p>
    <w:p w14:paraId="17F1DC8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34A6C02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mergeMap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newUser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UserAddRequest</w:t>
      </w:r>
      <w:proofErr w:type="spellEnd"/>
      <w:r w:rsidRPr="00EC65FB">
        <w:rPr>
          <w:noProof w:val="0"/>
          <w:lang w:val="en-US"/>
        </w:rPr>
        <w:t xml:space="preserve"> | undefined) =&gt; {</w:t>
      </w:r>
    </w:p>
    <w:p w14:paraId="7C27459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newUser</w:t>
      </w:r>
      <w:proofErr w:type="spellEnd"/>
      <w:proofErr w:type="gramEnd"/>
      <w:r w:rsidRPr="00EC65FB">
        <w:rPr>
          <w:noProof w:val="0"/>
          <w:lang w:val="en-US"/>
        </w:rPr>
        <w:t>) return NEVER;</w:t>
      </w:r>
    </w:p>
    <w:p w14:paraId="09A61B3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service.addUser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newUser</w:t>
      </w:r>
      <w:proofErr w:type="spellEnd"/>
      <w:r w:rsidRPr="00EC65FB">
        <w:rPr>
          <w:noProof w:val="0"/>
          <w:lang w:val="en-US"/>
        </w:rPr>
        <w:t>);</w:t>
      </w:r>
    </w:p>
    <w:p w14:paraId="446DA5D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3D7F81F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catchError</w:t>
      </w:r>
      <w:proofErr w:type="spellEnd"/>
      <w:r w:rsidRPr="00EC65FB">
        <w:rPr>
          <w:noProof w:val="0"/>
          <w:lang w:val="en-US"/>
        </w:rPr>
        <w:t>((err) =&gt; {</w:t>
      </w:r>
    </w:p>
    <w:p w14:paraId="5FAACE2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proofErr w:type="gramStart"/>
      <w:r w:rsidRPr="00EC65FB">
        <w:rPr>
          <w:noProof w:val="0"/>
          <w:lang w:val="en-US"/>
        </w:rPr>
        <w:t>console.error</w:t>
      </w:r>
      <w:proofErr w:type="spellEnd"/>
      <w:proofErr w:type="gramEnd"/>
      <w:r w:rsidRPr="00EC65FB">
        <w:rPr>
          <w:noProof w:val="0"/>
          <w:lang w:val="en-US"/>
        </w:rPr>
        <w:t>(`Failed to create user: ${err}`);</w:t>
      </w:r>
    </w:p>
    <w:p w14:paraId="36B3A90D" w14:textId="77777777" w:rsidR="00197A74" w:rsidRPr="00184B06" w:rsidRDefault="00197A74" w:rsidP="00197A74">
      <w:pPr>
        <w:pStyle w:val="af7"/>
        <w:rPr>
          <w:noProof w:val="0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proofErr w:type="gramStart"/>
      <w:r w:rsidRPr="00184B06">
        <w:rPr>
          <w:noProof w:val="0"/>
        </w:rPr>
        <w:t>this</w:t>
      </w:r>
      <w:proofErr w:type="spellEnd"/>
      <w:r w:rsidRPr="00184B06">
        <w:rPr>
          <w:noProof w:val="0"/>
        </w:rPr>
        <w:t>._</w:t>
      </w:r>
      <w:proofErr w:type="spellStart"/>
      <w:proofErr w:type="gramEnd"/>
      <w:r w:rsidRPr="00184B06">
        <w:rPr>
          <w:noProof w:val="0"/>
        </w:rPr>
        <w:t>snackBar.open</w:t>
      </w:r>
      <w:proofErr w:type="spellEnd"/>
      <w:r w:rsidRPr="00184B06">
        <w:rPr>
          <w:noProof w:val="0"/>
        </w:rPr>
        <w:t>(</w:t>
      </w:r>
    </w:p>
    <w:p w14:paraId="25692D5E" w14:textId="77777777" w:rsidR="00197A74" w:rsidRPr="00184B06" w:rsidRDefault="00197A74" w:rsidP="00197A74">
      <w:pPr>
        <w:pStyle w:val="af7"/>
        <w:rPr>
          <w:noProof w:val="0"/>
        </w:rPr>
      </w:pPr>
      <w:r w:rsidRPr="00184B06">
        <w:rPr>
          <w:noProof w:val="0"/>
        </w:rPr>
        <w:t xml:space="preserve">            `Произошла ошибка при создании пользователя: ${</w:t>
      </w:r>
      <w:proofErr w:type="spellStart"/>
      <w:r w:rsidRPr="00184B06">
        <w:rPr>
          <w:noProof w:val="0"/>
        </w:rPr>
        <w:t>err</w:t>
      </w:r>
      <w:proofErr w:type="spellEnd"/>
      <w:r w:rsidRPr="00184B06">
        <w:rPr>
          <w:noProof w:val="0"/>
        </w:rPr>
        <w:t>}`</w:t>
      </w:r>
    </w:p>
    <w:p w14:paraId="4EFE3A3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 xml:space="preserve">          </w:t>
      </w:r>
      <w:r w:rsidRPr="00EC65FB">
        <w:rPr>
          <w:noProof w:val="0"/>
          <w:lang w:val="en-US"/>
        </w:rPr>
        <w:t>);</w:t>
      </w:r>
    </w:p>
    <w:p w14:paraId="0A0C9D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spellStart"/>
      <w:proofErr w:type="gramStart"/>
      <w:r w:rsidRPr="00EC65FB">
        <w:rPr>
          <w:noProof w:val="0"/>
          <w:lang w:val="en-US"/>
        </w:rPr>
        <w:t>throwError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() =&gt; err);</w:t>
      </w:r>
    </w:p>
    <w:p w14:paraId="20F2280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04F7989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takeUntilDestroyed</w:t>
      </w:r>
      <w:proofErr w:type="spellEnd"/>
      <w:r w:rsidRPr="00EC65FB">
        <w:rPr>
          <w:noProof w:val="0"/>
          <w:lang w:val="en-US"/>
        </w:rPr>
        <w:t>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destroyRef</w:t>
      </w:r>
      <w:proofErr w:type="spellEnd"/>
      <w:r w:rsidRPr="00EC65FB">
        <w:rPr>
          <w:noProof w:val="0"/>
          <w:lang w:val="en-US"/>
        </w:rPr>
        <w:t>)</w:t>
      </w:r>
    </w:p>
    <w:p w14:paraId="29A5F48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5EA3D6A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((user) =&gt; {</w:t>
      </w:r>
    </w:p>
    <w:p w14:paraId="4E6EDA8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(`</w:t>
      </w:r>
      <w:r w:rsidRPr="00184B06">
        <w:rPr>
          <w:noProof w:val="0"/>
        </w:rPr>
        <w:t>Пользователь</w:t>
      </w:r>
      <w:r w:rsidRPr="00EC65FB">
        <w:rPr>
          <w:noProof w:val="0"/>
          <w:lang w:val="en-US"/>
        </w:rPr>
        <w:t xml:space="preserve"> ${user.name} </w:t>
      </w:r>
      <w:r w:rsidRPr="00184B06">
        <w:rPr>
          <w:noProof w:val="0"/>
        </w:rPr>
        <w:t>создан</w:t>
      </w:r>
      <w:r w:rsidRPr="00EC65FB">
        <w:rPr>
          <w:noProof w:val="0"/>
          <w:lang w:val="en-US"/>
        </w:rPr>
        <w:t>!`, 'OK');</w:t>
      </w:r>
    </w:p>
    <w:p w14:paraId="0DC22B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this.loadUsers</w:t>
      </w:r>
      <w:proofErr w:type="spellEnd"/>
      <w:proofErr w:type="gramEnd"/>
      <w:r w:rsidRPr="00EC65FB">
        <w:rPr>
          <w:noProof w:val="0"/>
          <w:lang w:val="en-US"/>
        </w:rPr>
        <w:t>();</w:t>
      </w:r>
    </w:p>
    <w:p w14:paraId="6D044D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5918D68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8EBE379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C82634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routeToMainPage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 {</w:t>
      </w:r>
    </w:p>
    <w:p w14:paraId="3127C88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router.navigate</w:t>
      </w:r>
      <w:proofErr w:type="spellEnd"/>
      <w:r w:rsidRPr="00EC65FB">
        <w:rPr>
          <w:noProof w:val="0"/>
          <w:lang w:val="en-US"/>
        </w:rPr>
        <w:t>([CONSTANTS.ENDPOINTS.RECENT_BOOKS]);</w:t>
      </w:r>
    </w:p>
    <w:p w14:paraId="5E45ABC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1DADF7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4BC5FC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handleSignInError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err: unknown): Observable&lt;never&gt; {</w:t>
      </w:r>
    </w:p>
    <w:p w14:paraId="39B2426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(err </w:t>
      </w:r>
      <w:proofErr w:type="spellStart"/>
      <w:r w:rsidRPr="00EC65FB">
        <w:rPr>
          <w:noProof w:val="0"/>
          <w:lang w:val="en-US"/>
        </w:rPr>
        <w:t>instanceof</w:t>
      </w:r>
      <w:proofErr w:type="spellEnd"/>
      <w:r w:rsidRPr="00EC65FB">
        <w:rPr>
          <w:noProof w:val="0"/>
          <w:lang w:val="en-US"/>
        </w:rPr>
        <w:t xml:space="preserve"> </w:t>
      </w:r>
      <w:proofErr w:type="spellStart"/>
      <w:r w:rsidRPr="00EC65FB">
        <w:rPr>
          <w:noProof w:val="0"/>
          <w:lang w:val="en-US"/>
        </w:rPr>
        <w:t>HttpErrorResponse</w:t>
      </w:r>
      <w:proofErr w:type="spellEnd"/>
      <w:r w:rsidRPr="00EC65FB">
        <w:rPr>
          <w:noProof w:val="0"/>
          <w:lang w:val="en-US"/>
        </w:rPr>
        <w:t xml:space="preserve"> &amp;&amp; </w:t>
      </w:r>
      <w:proofErr w:type="spellStart"/>
      <w:proofErr w:type="gramStart"/>
      <w:r w:rsidRPr="00EC65FB">
        <w:rPr>
          <w:noProof w:val="0"/>
          <w:lang w:val="en-US"/>
        </w:rPr>
        <w:t>err.status</w:t>
      </w:r>
      <w:proofErr w:type="spellEnd"/>
      <w:proofErr w:type="gramEnd"/>
      <w:r w:rsidRPr="00EC65FB">
        <w:rPr>
          <w:noProof w:val="0"/>
          <w:lang w:val="en-US"/>
        </w:rPr>
        <w:t xml:space="preserve"> === 401) {</w:t>
      </w:r>
    </w:p>
    <w:p w14:paraId="06AB75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const </w:t>
      </w:r>
      <w:proofErr w:type="spellStart"/>
      <w:r w:rsidRPr="00EC65FB">
        <w:rPr>
          <w:noProof w:val="0"/>
          <w:lang w:val="en-US"/>
        </w:rPr>
        <w:t>errorMessage</w:t>
      </w:r>
      <w:proofErr w:type="spellEnd"/>
      <w:r w:rsidRPr="00EC65FB">
        <w:rPr>
          <w:noProof w:val="0"/>
          <w:lang w:val="en-US"/>
        </w:rPr>
        <w:t xml:space="preserve"> = (</w:t>
      </w:r>
      <w:proofErr w:type="spellStart"/>
      <w:proofErr w:type="gramStart"/>
      <w:r w:rsidRPr="00EC65FB">
        <w:rPr>
          <w:noProof w:val="0"/>
          <w:lang w:val="en-US"/>
        </w:rPr>
        <w:t>err.error</w:t>
      </w:r>
      <w:proofErr w:type="spellEnd"/>
      <w:proofErr w:type="gramEnd"/>
      <w:r w:rsidRPr="00EC65FB">
        <w:rPr>
          <w:noProof w:val="0"/>
          <w:lang w:val="en-US"/>
        </w:rPr>
        <w:t xml:space="preserve"> as Record&lt;string, string&gt;)['message'];</w:t>
      </w:r>
    </w:p>
    <w:p w14:paraId="7AC9FB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proofErr w:type="gramStart"/>
      <w:r w:rsidRPr="00EC65FB">
        <w:rPr>
          <w:noProof w:val="0"/>
          <w:lang w:val="en-US"/>
        </w:rPr>
        <w:t>this.loginForm.setErrors</w:t>
      </w:r>
      <w:proofErr w:type="spellEnd"/>
      <w:proofErr w:type="gramEnd"/>
      <w:r w:rsidRPr="00EC65FB">
        <w:rPr>
          <w:noProof w:val="0"/>
          <w:lang w:val="en-US"/>
        </w:rPr>
        <w:t>({</w:t>
      </w:r>
    </w:p>
    <w:p w14:paraId="31D406B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invalidUsernameOrPassword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errorMessage</w:t>
      </w:r>
      <w:proofErr w:type="spellEnd"/>
      <w:r w:rsidRPr="00EC65FB">
        <w:rPr>
          <w:noProof w:val="0"/>
          <w:lang w:val="en-US"/>
        </w:rPr>
        <w:t>,</w:t>
      </w:r>
    </w:p>
    <w:p w14:paraId="2E12D8E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2416D1E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snackBar.open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errorMessage</w:t>
      </w:r>
      <w:proofErr w:type="spellEnd"/>
      <w:r w:rsidRPr="00EC65FB">
        <w:rPr>
          <w:noProof w:val="0"/>
          <w:lang w:val="en-US"/>
        </w:rPr>
        <w:t>, 'OK');</w:t>
      </w:r>
    </w:p>
    <w:p w14:paraId="1A7F84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290C01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spellStart"/>
      <w:proofErr w:type="gramStart"/>
      <w:r w:rsidRPr="00EC65FB">
        <w:rPr>
          <w:noProof w:val="0"/>
          <w:lang w:val="en-US"/>
        </w:rPr>
        <w:t>throwError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() =&gt; err);</w:t>
      </w:r>
    </w:p>
    <w:p w14:paraId="4C9B44D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BAC995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A858504" w14:textId="38776083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5C50A794" w14:textId="77777777" w:rsidR="00197A74" w:rsidRPr="00B443A3" w:rsidRDefault="00197A74" w:rsidP="00971308">
      <w:pPr>
        <w:pStyle w:val="affc"/>
        <w:rPr>
          <w:lang w:val="en-US"/>
        </w:rPr>
      </w:pPr>
      <w:r w:rsidRPr="00184B06">
        <w:t>Файл</w:t>
      </w:r>
      <w:r w:rsidRPr="00B443A3">
        <w:rPr>
          <w:lang w:val="en-US"/>
        </w:rPr>
        <w:t xml:space="preserve"> recent-books.component.html:</w:t>
      </w:r>
    </w:p>
    <w:p w14:paraId="1D39B78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&lt;h1&gt;</w:t>
      </w:r>
      <w:r w:rsidRPr="00184B06">
        <w:rPr>
          <w:noProof w:val="0"/>
        </w:rPr>
        <w:t>Недавние</w:t>
      </w:r>
      <w:r w:rsidRPr="00EC65FB">
        <w:rPr>
          <w:noProof w:val="0"/>
          <w:lang w:val="en-US"/>
        </w:rPr>
        <w:t>&lt;/h1&gt;</w:t>
      </w:r>
    </w:p>
    <w:p w14:paraId="4A436D7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@if (</w:t>
      </w:r>
      <w:proofErr w:type="spellStart"/>
      <w:proofErr w:type="gramStart"/>
      <w:r w:rsidRPr="00EC65FB">
        <w:rPr>
          <w:noProof w:val="0"/>
          <w:lang w:val="en-US"/>
        </w:rPr>
        <w:t>mostRecentBook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)) {</w:t>
      </w:r>
    </w:p>
    <w:p w14:paraId="17CA845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&lt;div class="most-recent-book"&gt;</w:t>
      </w:r>
    </w:p>
    <w:p w14:paraId="4F447E0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&lt;div class="item"&gt;</w:t>
      </w:r>
    </w:p>
    <w:p w14:paraId="11A302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&lt;div class="thumbnail-container"&gt;</w:t>
      </w:r>
    </w:p>
    <w:p w14:paraId="35A7625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</w:t>
      </w:r>
      <w:proofErr w:type="spellStart"/>
      <w:r w:rsidRPr="00EC65FB">
        <w:rPr>
          <w:noProof w:val="0"/>
          <w:lang w:val="en-US"/>
        </w:rPr>
        <w:t>img</w:t>
      </w:r>
      <w:proofErr w:type="spellEnd"/>
      <w:r w:rsidRPr="00EC65FB">
        <w:rPr>
          <w:noProof w:val="0"/>
          <w:lang w:val="en-US"/>
        </w:rPr>
        <w:t xml:space="preserve"> [src]="</w:t>
      </w:r>
      <w:proofErr w:type="spellStart"/>
      <w:proofErr w:type="gramStart"/>
      <w:r w:rsidRPr="00EC65FB">
        <w:rPr>
          <w:noProof w:val="0"/>
          <w:lang w:val="en-US"/>
        </w:rPr>
        <w:t>mostRecentBook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)!.</w:t>
      </w:r>
      <w:proofErr w:type="spellStart"/>
      <w:r w:rsidRPr="00EC65FB">
        <w:rPr>
          <w:noProof w:val="0"/>
          <w:lang w:val="en-US"/>
        </w:rPr>
        <w:t>documentDetails.thumbnailUrl</w:t>
      </w:r>
      <w:proofErr w:type="spellEnd"/>
      <w:r w:rsidRPr="00EC65FB">
        <w:rPr>
          <w:noProof w:val="0"/>
          <w:lang w:val="en-US"/>
        </w:rPr>
        <w:t>" alt="no-image" /&gt;</w:t>
      </w:r>
    </w:p>
    <w:p w14:paraId="7173F3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&lt;/div&gt;</w:t>
      </w:r>
    </w:p>
    <w:p w14:paraId="08543E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&lt;div class="info"&gt;</w:t>
      </w:r>
    </w:p>
    <w:p w14:paraId="22DD1EB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&lt;h2 class="title"&gt;</w:t>
      </w:r>
    </w:p>
    <w:p w14:paraId="17F009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gramStart"/>
      <w:r w:rsidRPr="00EC65FB">
        <w:rPr>
          <w:noProof w:val="0"/>
          <w:lang w:val="en-US"/>
        </w:rPr>
        <w:t xml:space="preserve">{{ </w:t>
      </w:r>
      <w:proofErr w:type="spellStart"/>
      <w:r w:rsidRPr="00EC65FB">
        <w:rPr>
          <w:noProof w:val="0"/>
          <w:lang w:val="en-US"/>
        </w:rPr>
        <w:t>mostRecentBook</w:t>
      </w:r>
      <w:proofErr w:type="spellEnd"/>
      <w:proofErr w:type="gramEnd"/>
      <w:r w:rsidRPr="00EC65FB">
        <w:rPr>
          <w:noProof w:val="0"/>
          <w:lang w:val="en-US"/>
        </w:rPr>
        <w:t>()!.</w:t>
      </w:r>
      <w:proofErr w:type="spellStart"/>
      <w:r w:rsidRPr="00EC65FB">
        <w:rPr>
          <w:noProof w:val="0"/>
          <w:lang w:val="en-US"/>
        </w:rPr>
        <w:t>documentDetails.title</w:t>
      </w:r>
      <w:proofErr w:type="spellEnd"/>
      <w:r w:rsidRPr="00EC65FB">
        <w:rPr>
          <w:noProof w:val="0"/>
          <w:lang w:val="en-US"/>
        </w:rPr>
        <w:t xml:space="preserve"> }}</w:t>
      </w:r>
    </w:p>
    <w:p w14:paraId="6EA8739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&lt;/h2&gt;</w:t>
      </w:r>
    </w:p>
    <w:p w14:paraId="4F678C1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@if (</w:t>
      </w:r>
      <w:proofErr w:type="spellStart"/>
      <w:proofErr w:type="gramStart"/>
      <w:r w:rsidRPr="00EC65FB">
        <w:rPr>
          <w:noProof w:val="0"/>
          <w:lang w:val="en-US"/>
        </w:rPr>
        <w:t>mostRecentBook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)!.stats?.</w:t>
      </w:r>
      <w:proofErr w:type="spellStart"/>
      <w:r w:rsidRPr="00EC65FB">
        <w:rPr>
          <w:noProof w:val="0"/>
          <w:lang w:val="en-US"/>
        </w:rPr>
        <w:t>lastViewedPage</w:t>
      </w:r>
      <w:proofErr w:type="spellEnd"/>
      <w:r w:rsidRPr="00EC65FB">
        <w:rPr>
          <w:noProof w:val="0"/>
          <w:lang w:val="en-US"/>
        </w:rPr>
        <w:t>) {</w:t>
      </w:r>
    </w:p>
    <w:p w14:paraId="52767AE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&lt;div&gt;</w:t>
      </w:r>
    </w:p>
    <w:p w14:paraId="265649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r w:rsidRPr="00184B06">
        <w:rPr>
          <w:noProof w:val="0"/>
        </w:rPr>
        <w:t>Вы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остановились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на</w:t>
      </w:r>
      <w:r w:rsidRPr="00EC65FB">
        <w:rPr>
          <w:noProof w:val="0"/>
          <w:lang w:val="en-US"/>
        </w:rPr>
        <w:t xml:space="preserve"> </w:t>
      </w:r>
      <w:r w:rsidRPr="00184B06">
        <w:rPr>
          <w:noProof w:val="0"/>
        </w:rPr>
        <w:t>странице</w:t>
      </w:r>
    </w:p>
    <w:p w14:paraId="573DAD6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gramStart"/>
      <w:r w:rsidRPr="00EC65FB">
        <w:rPr>
          <w:noProof w:val="0"/>
          <w:lang w:val="en-US"/>
        </w:rPr>
        <w:t xml:space="preserve">{{ </w:t>
      </w:r>
      <w:proofErr w:type="spellStart"/>
      <w:r w:rsidRPr="00EC65FB">
        <w:rPr>
          <w:noProof w:val="0"/>
          <w:lang w:val="en-US"/>
        </w:rPr>
        <w:t>mostRecentBook</w:t>
      </w:r>
      <w:proofErr w:type="spellEnd"/>
      <w:proofErr w:type="gramEnd"/>
      <w:r w:rsidRPr="00EC65FB">
        <w:rPr>
          <w:noProof w:val="0"/>
          <w:lang w:val="en-US"/>
        </w:rPr>
        <w:t>()!.stats?.</w:t>
      </w:r>
      <w:proofErr w:type="spellStart"/>
      <w:r w:rsidRPr="00EC65FB">
        <w:rPr>
          <w:noProof w:val="0"/>
          <w:lang w:val="en-US"/>
        </w:rPr>
        <w:t>lastViewedPage</w:t>
      </w:r>
      <w:proofErr w:type="spellEnd"/>
      <w:r w:rsidRPr="00EC65FB">
        <w:rPr>
          <w:noProof w:val="0"/>
          <w:lang w:val="en-US"/>
        </w:rPr>
        <w:t xml:space="preserve"> }} /</w:t>
      </w:r>
    </w:p>
    <w:p w14:paraId="7432F4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gramStart"/>
      <w:r w:rsidRPr="00EC65FB">
        <w:rPr>
          <w:noProof w:val="0"/>
          <w:lang w:val="en-US"/>
        </w:rPr>
        <w:t xml:space="preserve">{{ </w:t>
      </w:r>
      <w:proofErr w:type="spellStart"/>
      <w:r w:rsidRPr="00EC65FB">
        <w:rPr>
          <w:noProof w:val="0"/>
          <w:lang w:val="en-US"/>
        </w:rPr>
        <w:t>mostRecentBook</w:t>
      </w:r>
      <w:proofErr w:type="spellEnd"/>
      <w:proofErr w:type="gramEnd"/>
      <w:r w:rsidRPr="00EC65FB">
        <w:rPr>
          <w:noProof w:val="0"/>
          <w:lang w:val="en-US"/>
        </w:rPr>
        <w:t>()!.</w:t>
      </w:r>
      <w:proofErr w:type="spellStart"/>
      <w:r w:rsidRPr="00EC65FB">
        <w:rPr>
          <w:noProof w:val="0"/>
          <w:lang w:val="en-US"/>
        </w:rPr>
        <w:t>documentDetails.pageCount</w:t>
      </w:r>
      <w:proofErr w:type="spellEnd"/>
      <w:r w:rsidRPr="00EC65FB">
        <w:rPr>
          <w:noProof w:val="0"/>
          <w:lang w:val="en-US"/>
        </w:rPr>
        <w:t xml:space="preserve"> }}</w:t>
      </w:r>
    </w:p>
    <w:p w14:paraId="61D804E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&lt;/div&gt;</w:t>
      </w:r>
    </w:p>
    <w:p w14:paraId="37406C1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</w:t>
      </w:r>
    </w:p>
    <w:p w14:paraId="3D7F1F8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&lt;/div&gt;</w:t>
      </w:r>
    </w:p>
    <w:p w14:paraId="50E90C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&lt;div class="spacer"&gt;&lt;/div&gt;</w:t>
      </w:r>
    </w:p>
    <w:p w14:paraId="17918C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&lt;button mat-flat-button (click)="</w:t>
      </w:r>
      <w:proofErr w:type="spell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mostRecentBook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)!)"&gt;</w:t>
      </w:r>
    </w:p>
    <w:p w14:paraId="45D649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r w:rsidRPr="00184B06">
        <w:rPr>
          <w:noProof w:val="0"/>
        </w:rPr>
        <w:t>Продолжить</w:t>
      </w:r>
    </w:p>
    <w:p w14:paraId="48C757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&lt;/button&gt;</w:t>
      </w:r>
    </w:p>
    <w:p w14:paraId="2262A70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&lt;/div&gt;</w:t>
      </w:r>
    </w:p>
    <w:p w14:paraId="3DAD5D5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@if (</w:t>
      </w:r>
      <w:proofErr w:type="spellStart"/>
      <w:proofErr w:type="gramStart"/>
      <w:r w:rsidRPr="00EC65FB">
        <w:rPr>
          <w:noProof w:val="0"/>
          <w:lang w:val="en-US"/>
        </w:rPr>
        <w:t>mostRecentBookProgressValue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)) {</w:t>
      </w:r>
    </w:p>
    <w:p w14:paraId="3EE321E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&lt;mat-progress-bar</w:t>
      </w:r>
    </w:p>
    <w:p w14:paraId="2A9998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[value]="</w:t>
      </w:r>
      <w:proofErr w:type="spellStart"/>
      <w:proofErr w:type="gramStart"/>
      <w:r w:rsidRPr="00EC65FB">
        <w:rPr>
          <w:noProof w:val="0"/>
          <w:lang w:val="en-US"/>
        </w:rPr>
        <w:t>mostRecentBookProgressValue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</w:t>
      </w:r>
    </w:p>
    <w:p w14:paraId="6174B0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&gt;&lt;/mat-progress-bar&gt;</w:t>
      </w:r>
    </w:p>
    <w:p w14:paraId="54B4E7C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</w:t>
      </w:r>
    </w:p>
    <w:p w14:paraId="3B2C185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&lt;/div&gt;</w:t>
      </w:r>
    </w:p>
    <w:p w14:paraId="25AF1FD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4A6571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@if (</w:t>
      </w:r>
      <w:proofErr w:type="spellStart"/>
      <w:proofErr w:type="gramStart"/>
      <w:r w:rsidRPr="00EC65FB">
        <w:rPr>
          <w:noProof w:val="0"/>
          <w:lang w:val="en-US"/>
        </w:rPr>
        <w:t>isBooksEmpty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)) {</w:t>
      </w:r>
    </w:p>
    <w:p w14:paraId="30C2A82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&lt;span class="no-items"&gt;</w:t>
      </w:r>
      <w:r w:rsidRPr="00184B06">
        <w:rPr>
          <w:noProof w:val="0"/>
        </w:rPr>
        <w:t>Пусто</w:t>
      </w:r>
      <w:r w:rsidRPr="00EC65FB">
        <w:rPr>
          <w:noProof w:val="0"/>
          <w:lang w:val="en-US"/>
        </w:rPr>
        <w:t>&lt;/span&gt;</w:t>
      </w:r>
    </w:p>
    <w:p w14:paraId="36BAEB1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3BDAA1C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&lt;app-book-list-view</w:t>
      </w:r>
    </w:p>
    <w:p w14:paraId="4D7D653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[books]="</w:t>
      </w:r>
      <w:proofErr w:type="spellStart"/>
      <w:proofErr w:type="gramStart"/>
      <w:r w:rsidRPr="00EC65FB">
        <w:rPr>
          <w:noProof w:val="0"/>
          <w:lang w:val="en-US"/>
        </w:rPr>
        <w:t>otherBooks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)"</w:t>
      </w:r>
    </w:p>
    <w:p w14:paraId="5EA127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[</w:t>
      </w:r>
      <w:proofErr w:type="spellStart"/>
      <w:r w:rsidRPr="00EC65FB">
        <w:rPr>
          <w:noProof w:val="0"/>
          <w:lang w:val="en-US"/>
        </w:rPr>
        <w:t>showEditButton</w:t>
      </w:r>
      <w:proofErr w:type="spellEnd"/>
      <w:r w:rsidRPr="00EC65FB">
        <w:rPr>
          <w:noProof w:val="0"/>
          <w:lang w:val="en-US"/>
        </w:rPr>
        <w:t>]="false"</w:t>
      </w:r>
    </w:p>
    <w:p w14:paraId="676DAE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[</w:t>
      </w:r>
      <w:proofErr w:type="spellStart"/>
      <w:r w:rsidRPr="00EC65FB">
        <w:rPr>
          <w:noProof w:val="0"/>
          <w:lang w:val="en-US"/>
        </w:rPr>
        <w:t>showDeleteButton</w:t>
      </w:r>
      <w:proofErr w:type="spellEnd"/>
      <w:r w:rsidRPr="00EC65FB">
        <w:rPr>
          <w:noProof w:val="0"/>
          <w:lang w:val="en-US"/>
        </w:rPr>
        <w:t>]="false"</w:t>
      </w:r>
    </w:p>
    <w:p w14:paraId="75DADB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(</w:t>
      </w:r>
      <w:proofErr w:type="spellStart"/>
      <w:r w:rsidRPr="00EC65FB">
        <w:rPr>
          <w:noProof w:val="0"/>
          <w:lang w:val="en-US"/>
        </w:rPr>
        <w:t>openItemEvent</w:t>
      </w:r>
      <w:proofErr w:type="spellEnd"/>
      <w:r w:rsidRPr="00EC65FB">
        <w:rPr>
          <w:noProof w:val="0"/>
          <w:lang w:val="en-US"/>
        </w:rPr>
        <w:t>)="</w:t>
      </w:r>
      <w:proofErr w:type="spell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($event)"</w:t>
      </w:r>
    </w:p>
    <w:p w14:paraId="6BE99C85" w14:textId="638BCF05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&gt;&lt;/app-book-list-view&gt;</w:t>
      </w:r>
    </w:p>
    <w:p w14:paraId="451B9948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recent-</w:t>
      </w:r>
      <w:proofErr w:type="spellStart"/>
      <w:proofErr w:type="gramStart"/>
      <w:r w:rsidRPr="00EC65FB">
        <w:rPr>
          <w:noProof w:val="0"/>
          <w:lang w:val="en-US"/>
        </w:rPr>
        <w:t>books.component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4ED438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import {</w:t>
      </w:r>
    </w:p>
    <w:p w14:paraId="3E78E1D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ChangeDetectionStrategy</w:t>
      </w:r>
      <w:proofErr w:type="spellEnd"/>
      <w:r w:rsidRPr="00EC65FB">
        <w:rPr>
          <w:noProof w:val="0"/>
          <w:lang w:val="en-US"/>
        </w:rPr>
        <w:t>,</w:t>
      </w:r>
    </w:p>
    <w:p w14:paraId="3E7D99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Component,</w:t>
      </w:r>
    </w:p>
    <w:p w14:paraId="7372CE2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>,</w:t>
      </w:r>
    </w:p>
    <w:p w14:paraId="165B577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computed,</w:t>
      </w:r>
    </w:p>
    <w:p w14:paraId="4936DA4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signal,</w:t>
      </w:r>
    </w:p>
    <w:p w14:paraId="5860A72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 from '@angular/core';</w:t>
      </w:r>
    </w:p>
    <w:p w14:paraId="0EF9DA2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Router</w:t>
      </w:r>
      <w:proofErr w:type="gramEnd"/>
      <w:r w:rsidRPr="00EC65FB">
        <w:rPr>
          <w:noProof w:val="0"/>
          <w:lang w:val="en-US"/>
        </w:rPr>
        <w:t xml:space="preserve"> } from '@angular/router';</w:t>
      </w:r>
    </w:p>
    <w:p w14:paraId="22324F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import {</w:t>
      </w:r>
    </w:p>
    <w:p w14:paraId="7F1DD2D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,</w:t>
      </w:r>
    </w:p>
    <w:p w14:paraId="362ECF4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>,</w:t>
      </w:r>
    </w:p>
    <w:p w14:paraId="3CD1FD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5EFEBD5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BookService</w:t>
      </w:r>
      <w:proofErr w:type="spellEnd"/>
      <w:proofErr w:type="gramEnd"/>
      <w:r w:rsidRPr="00EC65FB">
        <w:rPr>
          <w:noProof w:val="0"/>
          <w:lang w:val="en-US"/>
        </w:rPr>
        <w:t xml:space="preserve"> } from '@core/services/</w:t>
      </w:r>
      <w:proofErr w:type="spellStart"/>
      <w:r w:rsidRPr="00EC65FB">
        <w:rPr>
          <w:noProof w:val="0"/>
          <w:lang w:val="en-US"/>
        </w:rPr>
        <w:t>book.service</w:t>
      </w:r>
      <w:proofErr w:type="spellEnd"/>
      <w:r w:rsidRPr="00EC65FB">
        <w:rPr>
          <w:noProof w:val="0"/>
          <w:lang w:val="en-US"/>
        </w:rPr>
        <w:t>';</w:t>
      </w:r>
    </w:p>
    <w:p w14:paraId="6DB3132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'@angular/material/button';</w:t>
      </w:r>
    </w:p>
    <w:p w14:paraId="09F31A9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MatProgressBar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'@angular/material/progress-bar';</w:t>
      </w:r>
    </w:p>
    <w:p w14:paraId="4E4EB3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NgOptimizedImage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'@angular/common';</w:t>
      </w:r>
    </w:p>
    <w:p w14:paraId="3C54566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BookListViewComponent</w:t>
      </w:r>
      <w:proofErr w:type="spellEnd"/>
      <w:proofErr w:type="gramEnd"/>
      <w:r w:rsidRPr="00EC65FB">
        <w:rPr>
          <w:noProof w:val="0"/>
          <w:lang w:val="en-US"/>
        </w:rPr>
        <w:t xml:space="preserve"> } from '@core/components/book-list-view/book-list-</w:t>
      </w:r>
      <w:proofErr w:type="spellStart"/>
      <w:r w:rsidRPr="00EC65FB">
        <w:rPr>
          <w:noProof w:val="0"/>
          <w:lang w:val="en-US"/>
        </w:rPr>
        <w:t>view.component</w:t>
      </w:r>
      <w:proofErr w:type="spellEnd"/>
      <w:r w:rsidRPr="00EC65FB">
        <w:rPr>
          <w:noProof w:val="0"/>
          <w:lang w:val="en-US"/>
        </w:rPr>
        <w:t>';</w:t>
      </w:r>
    </w:p>
    <w:p w14:paraId="0A83773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0819C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Component(</w:t>
      </w:r>
      <w:proofErr w:type="gramEnd"/>
      <w:r w:rsidRPr="00EC65FB">
        <w:rPr>
          <w:noProof w:val="0"/>
          <w:lang w:val="en-US"/>
        </w:rPr>
        <w:t>{</w:t>
      </w:r>
    </w:p>
    <w:p w14:paraId="3756F51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selector: 'app-recent-books',</w:t>
      </w:r>
    </w:p>
    <w:p w14:paraId="1E0564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templateUrl</w:t>
      </w:r>
      <w:proofErr w:type="spellEnd"/>
      <w:r w:rsidRPr="00EC65FB">
        <w:rPr>
          <w:noProof w:val="0"/>
          <w:lang w:val="en-US"/>
        </w:rPr>
        <w:t>: './recent-books.component.html',</w:t>
      </w:r>
    </w:p>
    <w:p w14:paraId="4FF020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styleUrl</w:t>
      </w:r>
      <w:proofErr w:type="spellEnd"/>
      <w:r w:rsidRPr="00EC65FB">
        <w:rPr>
          <w:noProof w:val="0"/>
          <w:lang w:val="en-US"/>
        </w:rPr>
        <w:t>: './recent-</w:t>
      </w:r>
      <w:proofErr w:type="spellStart"/>
      <w:r w:rsidRPr="00EC65FB">
        <w:rPr>
          <w:noProof w:val="0"/>
          <w:lang w:val="en-US"/>
        </w:rPr>
        <w:t>books.component.scss</w:t>
      </w:r>
      <w:proofErr w:type="spellEnd"/>
      <w:r w:rsidRPr="00EC65FB">
        <w:rPr>
          <w:noProof w:val="0"/>
          <w:lang w:val="en-US"/>
        </w:rPr>
        <w:t>',</w:t>
      </w:r>
    </w:p>
    <w:p w14:paraId="4A1B210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standalone: true,</w:t>
      </w:r>
    </w:p>
    <w:p w14:paraId="0DCE8CD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imports: [</w:t>
      </w:r>
    </w:p>
    <w:p w14:paraId="47FDEDA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MatButton</w:t>
      </w:r>
      <w:proofErr w:type="spellEnd"/>
      <w:r w:rsidRPr="00EC65FB">
        <w:rPr>
          <w:noProof w:val="0"/>
          <w:lang w:val="en-US"/>
        </w:rPr>
        <w:t>,</w:t>
      </w:r>
    </w:p>
    <w:p w14:paraId="7392AF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MatProgressBar</w:t>
      </w:r>
      <w:proofErr w:type="spellEnd"/>
      <w:r w:rsidRPr="00EC65FB">
        <w:rPr>
          <w:noProof w:val="0"/>
          <w:lang w:val="en-US"/>
        </w:rPr>
        <w:t>,</w:t>
      </w:r>
    </w:p>
    <w:p w14:paraId="5D5462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NgOptimizedImage</w:t>
      </w:r>
      <w:proofErr w:type="spellEnd"/>
      <w:r w:rsidRPr="00EC65FB">
        <w:rPr>
          <w:noProof w:val="0"/>
          <w:lang w:val="en-US"/>
        </w:rPr>
        <w:t>,</w:t>
      </w:r>
    </w:p>
    <w:p w14:paraId="094CB09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BookListViewComponent</w:t>
      </w:r>
      <w:proofErr w:type="spellEnd"/>
      <w:r w:rsidRPr="00EC65FB">
        <w:rPr>
          <w:noProof w:val="0"/>
          <w:lang w:val="en-US"/>
        </w:rPr>
        <w:t>,</w:t>
      </w:r>
    </w:p>
    <w:p w14:paraId="5E1F71A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],</w:t>
      </w:r>
    </w:p>
    <w:p w14:paraId="775854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changeDetection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ChangeDetectionStrategy.OnPush</w:t>
      </w:r>
      <w:proofErr w:type="spellEnd"/>
      <w:r w:rsidRPr="00EC65FB">
        <w:rPr>
          <w:noProof w:val="0"/>
          <w:lang w:val="en-US"/>
        </w:rPr>
        <w:t>,</w:t>
      </w:r>
    </w:p>
    <w:p w14:paraId="12A7347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3394841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RecentBooksComponent</w:t>
      </w:r>
      <w:proofErr w:type="spellEnd"/>
      <w:r w:rsidRPr="00EC65FB">
        <w:rPr>
          <w:noProof w:val="0"/>
          <w:lang w:val="en-US"/>
        </w:rPr>
        <w:t xml:space="preserve"> implements </w:t>
      </w:r>
      <w:proofErr w:type="spellStart"/>
      <w:r w:rsidRPr="00EC65FB">
        <w:rPr>
          <w:noProof w:val="0"/>
          <w:lang w:val="en-US"/>
        </w:rPr>
        <w:t>OnInit</w:t>
      </w:r>
      <w:proofErr w:type="spellEnd"/>
      <w:r w:rsidRPr="00EC65FB">
        <w:rPr>
          <w:noProof w:val="0"/>
          <w:lang w:val="en-US"/>
        </w:rPr>
        <w:t xml:space="preserve"> {</w:t>
      </w:r>
    </w:p>
    <w:p w14:paraId="639C051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37B95D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otherBooks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proofErr w:type="gram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[</w:t>
      </w:r>
      <w:proofErr w:type="gramEnd"/>
      <w:r w:rsidRPr="00EC65FB">
        <w:rPr>
          <w:noProof w:val="0"/>
          <w:lang w:val="en-US"/>
        </w:rPr>
        <w:t>]&gt;([]);</w:t>
      </w:r>
    </w:p>
    <w:p w14:paraId="6731826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mostRecentBook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 xml:space="preserve"> | null&gt;(null);</w:t>
      </w:r>
    </w:p>
    <w:p w14:paraId="71645C9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isBooksEmpty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computed(</w:t>
      </w:r>
      <w:proofErr w:type="gramEnd"/>
      <w:r w:rsidRPr="00EC65FB">
        <w:rPr>
          <w:noProof w:val="0"/>
          <w:lang w:val="en-US"/>
        </w:rPr>
        <w:t>() =&gt; {</w:t>
      </w:r>
    </w:p>
    <w:p w14:paraId="32410F6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return </w:t>
      </w:r>
      <w:proofErr w:type="spellStart"/>
      <w:proofErr w:type="gramStart"/>
      <w:r w:rsidRPr="00EC65FB">
        <w:rPr>
          <w:noProof w:val="0"/>
          <w:lang w:val="en-US"/>
        </w:rPr>
        <w:t>this.otherBooks</w:t>
      </w:r>
      <w:proofErr w:type="spellEnd"/>
      <w:proofErr w:type="gramEnd"/>
      <w:r w:rsidRPr="00EC65FB">
        <w:rPr>
          <w:noProof w:val="0"/>
          <w:lang w:val="en-US"/>
        </w:rPr>
        <w:t>().length === 0;</w:t>
      </w:r>
    </w:p>
    <w:p w14:paraId="04F7E6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</w:t>
      </w:r>
    </w:p>
    <w:p w14:paraId="3549730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DCDBEF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DEFAULT_PAGE_SIZE = 5;</w:t>
      </w:r>
    </w:p>
    <w:p w14:paraId="3923B5C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DEFAULT_PAGE_NUMBER = 0;</w:t>
      </w:r>
    </w:p>
    <w:p w14:paraId="2A01D8B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SORT_BY = '</w:t>
      </w:r>
      <w:proofErr w:type="spellStart"/>
      <w:r w:rsidRPr="00EC65FB">
        <w:rPr>
          <w:noProof w:val="0"/>
          <w:lang w:val="en-US"/>
        </w:rPr>
        <w:t>recent_access</w:t>
      </w:r>
      <w:proofErr w:type="spellEnd"/>
      <w:r w:rsidRPr="00EC65FB">
        <w:rPr>
          <w:noProof w:val="0"/>
          <w:lang w:val="en-US"/>
        </w:rPr>
        <w:t>';</w:t>
      </w:r>
    </w:p>
    <w:p w14:paraId="23E449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protected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SORT_ORDER = </w:t>
      </w:r>
      <w:proofErr w:type="spellStart"/>
      <w:r w:rsidRPr="00EC65FB">
        <w:rPr>
          <w:noProof w:val="0"/>
          <w:lang w:val="en-US"/>
        </w:rPr>
        <w:t>SortOrder.Desc</w:t>
      </w:r>
      <w:proofErr w:type="spellEnd"/>
      <w:r w:rsidRPr="00EC65FB">
        <w:rPr>
          <w:noProof w:val="0"/>
          <w:lang w:val="en-US"/>
        </w:rPr>
        <w:t>;</w:t>
      </w:r>
    </w:p>
    <w:p w14:paraId="07DD519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08ED07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mostRecentBookProgressValue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computed(</w:t>
      </w:r>
      <w:proofErr w:type="gramEnd"/>
      <w:r w:rsidRPr="00EC65FB">
        <w:rPr>
          <w:noProof w:val="0"/>
          <w:lang w:val="en-US"/>
        </w:rPr>
        <w:t>() =&gt; {</w:t>
      </w:r>
    </w:p>
    <w:p w14:paraId="11DF2B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mostRecentBook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this.mostRecentBook</w:t>
      </w:r>
      <w:proofErr w:type="spellEnd"/>
      <w:proofErr w:type="gramEnd"/>
      <w:r w:rsidRPr="00EC65FB">
        <w:rPr>
          <w:noProof w:val="0"/>
          <w:lang w:val="en-US"/>
        </w:rPr>
        <w:t>();</w:t>
      </w:r>
    </w:p>
    <w:p w14:paraId="398E43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</w:t>
      </w:r>
      <w:proofErr w:type="gramStart"/>
      <w:r w:rsidRPr="00EC65FB">
        <w:rPr>
          <w:noProof w:val="0"/>
          <w:lang w:val="en-US"/>
        </w:rPr>
        <w:t>(!</w:t>
      </w:r>
      <w:proofErr w:type="spellStart"/>
      <w:r w:rsidRPr="00EC65FB">
        <w:rPr>
          <w:noProof w:val="0"/>
          <w:lang w:val="en-US"/>
        </w:rPr>
        <w:t>mostRecentBook</w:t>
      </w:r>
      <w:proofErr w:type="spellEnd"/>
      <w:proofErr w:type="gramEnd"/>
      <w:r w:rsidRPr="00EC65FB">
        <w:rPr>
          <w:noProof w:val="0"/>
          <w:lang w:val="en-US"/>
        </w:rPr>
        <w:t>) return 0;</w:t>
      </w:r>
    </w:p>
    <w:p w14:paraId="21B22E5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pageCount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proofErr w:type="gramStart"/>
      <w:r w:rsidRPr="00EC65FB">
        <w:rPr>
          <w:noProof w:val="0"/>
          <w:lang w:val="en-US"/>
        </w:rPr>
        <w:t>mostRecentBook</w:t>
      </w:r>
      <w:proofErr w:type="spellEnd"/>
      <w:r w:rsidRPr="00EC65FB">
        <w:rPr>
          <w:noProof w:val="0"/>
          <w:lang w:val="en-US"/>
        </w:rPr>
        <w:t>?.</w:t>
      </w:r>
      <w:proofErr w:type="spellStart"/>
      <w:proofErr w:type="gramEnd"/>
      <w:r w:rsidRPr="00EC65FB">
        <w:rPr>
          <w:noProof w:val="0"/>
          <w:lang w:val="en-US"/>
        </w:rPr>
        <w:t>documentDetails.pageCount</w:t>
      </w:r>
      <w:proofErr w:type="spellEnd"/>
      <w:r w:rsidRPr="00EC65FB">
        <w:rPr>
          <w:noProof w:val="0"/>
          <w:lang w:val="en-US"/>
        </w:rPr>
        <w:t xml:space="preserve"> ?? 0;</w:t>
      </w:r>
    </w:p>
    <w:p w14:paraId="4BA99CC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 xml:space="preserve"> = </w:t>
      </w:r>
      <w:proofErr w:type="gramStart"/>
      <w:r w:rsidRPr="00EC65FB">
        <w:rPr>
          <w:noProof w:val="0"/>
          <w:lang w:val="en-US"/>
        </w:rPr>
        <w:t>mostRecentBook.stats?.</w:t>
      </w:r>
      <w:proofErr w:type="spellStart"/>
      <w:proofErr w:type="gramEnd"/>
      <w:r w:rsidRPr="00EC65FB">
        <w:rPr>
          <w:noProof w:val="0"/>
          <w:lang w:val="en-US"/>
        </w:rPr>
        <w:t>lastViewedPage</w:t>
      </w:r>
      <w:proofErr w:type="spellEnd"/>
      <w:r w:rsidRPr="00EC65FB">
        <w:rPr>
          <w:noProof w:val="0"/>
          <w:lang w:val="en-US"/>
        </w:rPr>
        <w:t xml:space="preserve"> ?? 0;</w:t>
      </w:r>
    </w:p>
    <w:p w14:paraId="44F01C7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spellStart"/>
      <w:r w:rsidRPr="00EC65FB">
        <w:rPr>
          <w:noProof w:val="0"/>
          <w:lang w:val="en-US"/>
        </w:rPr>
        <w:t>Math.round</w:t>
      </w:r>
      <w:proofErr w:type="spellEnd"/>
      <w:r w:rsidRPr="00EC65FB">
        <w:rPr>
          <w:noProof w:val="0"/>
          <w:lang w:val="en-US"/>
        </w:rPr>
        <w:t>((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 xml:space="preserve"> / </w:t>
      </w:r>
      <w:proofErr w:type="spellStart"/>
      <w:r w:rsidRPr="00EC65FB">
        <w:rPr>
          <w:noProof w:val="0"/>
          <w:lang w:val="en-US"/>
        </w:rPr>
        <w:t>pageCount</w:t>
      </w:r>
      <w:proofErr w:type="spellEnd"/>
      <w:r w:rsidRPr="00EC65FB">
        <w:rPr>
          <w:noProof w:val="0"/>
          <w:lang w:val="en-US"/>
        </w:rPr>
        <w:t>) * 100);</w:t>
      </w:r>
    </w:p>
    <w:p w14:paraId="4A81C8F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});</w:t>
      </w:r>
    </w:p>
    <w:p w14:paraId="70079899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E7622D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452446B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_service: </w:t>
      </w:r>
      <w:proofErr w:type="spellStart"/>
      <w:r w:rsidRPr="00EC65FB">
        <w:rPr>
          <w:noProof w:val="0"/>
          <w:lang w:val="en-US"/>
        </w:rPr>
        <w:t>BookService</w:t>
      </w:r>
      <w:proofErr w:type="spellEnd"/>
      <w:r w:rsidRPr="00EC65FB">
        <w:rPr>
          <w:noProof w:val="0"/>
          <w:lang w:val="en-US"/>
        </w:rPr>
        <w:t>,</w:t>
      </w:r>
    </w:p>
    <w:p w14:paraId="1BBA7B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_router: Router</w:t>
      </w:r>
    </w:p>
    <w:p w14:paraId="5C0EA87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{}</w:t>
      </w:r>
    </w:p>
    <w:p w14:paraId="3962A14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7D2AAF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ngOnInit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07F49A3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loadBooks</w:t>
      </w:r>
      <w:proofErr w:type="spellEnd"/>
      <w:r w:rsidRPr="00EC65FB">
        <w:rPr>
          <w:noProof w:val="0"/>
          <w:lang w:val="en-US"/>
        </w:rPr>
        <w:t>();</w:t>
      </w:r>
    </w:p>
    <w:p w14:paraId="4DCD38C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508DDD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034A6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openBook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book: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): void {</w:t>
      </w:r>
    </w:p>
    <w:p w14:paraId="0ED8EB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router.navigate</w:t>
      </w:r>
      <w:proofErr w:type="spellEnd"/>
      <w:r w:rsidRPr="00EC65FB">
        <w:rPr>
          <w:noProof w:val="0"/>
          <w:lang w:val="en-US"/>
        </w:rPr>
        <w:t>(['viewer', book.documentDetails.id]);</w:t>
      </w:r>
    </w:p>
    <w:p w14:paraId="32DC4D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89622C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2C03E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loadBooks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642E50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>service</w:t>
      </w:r>
      <w:proofErr w:type="spellEnd"/>
    </w:p>
    <w:p w14:paraId="5FCFF4B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</w:t>
      </w:r>
      <w:proofErr w:type="spellStart"/>
      <w:r w:rsidRPr="00EC65FB">
        <w:rPr>
          <w:noProof w:val="0"/>
          <w:lang w:val="en-US"/>
        </w:rPr>
        <w:t>getPage</w:t>
      </w:r>
      <w:proofErr w:type="spellEnd"/>
      <w:proofErr w:type="gramEnd"/>
      <w:r w:rsidRPr="00EC65FB">
        <w:rPr>
          <w:noProof w:val="0"/>
          <w:lang w:val="en-US"/>
        </w:rPr>
        <w:t>(</w:t>
      </w:r>
    </w:p>
    <w:p w14:paraId="47EC9E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this.DEFAULT_PAGE_NUMBER</w:t>
      </w:r>
      <w:proofErr w:type="spellEnd"/>
      <w:r w:rsidRPr="00EC65FB">
        <w:rPr>
          <w:noProof w:val="0"/>
          <w:lang w:val="en-US"/>
        </w:rPr>
        <w:t>,</w:t>
      </w:r>
    </w:p>
    <w:p w14:paraId="5B81A6D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this.DEFAULT_PAGE_SIZE</w:t>
      </w:r>
      <w:proofErr w:type="spellEnd"/>
      <w:r w:rsidRPr="00EC65FB">
        <w:rPr>
          <w:noProof w:val="0"/>
          <w:lang w:val="en-US"/>
        </w:rPr>
        <w:t>,</w:t>
      </w:r>
    </w:p>
    <w:p w14:paraId="17E99EA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this.SORT</w:t>
      </w:r>
      <w:proofErr w:type="gramEnd"/>
      <w:r w:rsidRPr="00EC65FB">
        <w:rPr>
          <w:noProof w:val="0"/>
          <w:lang w:val="en-US"/>
        </w:rPr>
        <w:t>_BY</w:t>
      </w:r>
      <w:proofErr w:type="spellEnd"/>
      <w:r w:rsidRPr="00EC65FB">
        <w:rPr>
          <w:noProof w:val="0"/>
          <w:lang w:val="en-US"/>
        </w:rPr>
        <w:t>,</w:t>
      </w:r>
    </w:p>
    <w:p w14:paraId="7877663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proofErr w:type="gramStart"/>
      <w:r w:rsidRPr="00EC65FB">
        <w:rPr>
          <w:noProof w:val="0"/>
          <w:lang w:val="en-US"/>
        </w:rPr>
        <w:t>this.SORT</w:t>
      </w:r>
      <w:proofErr w:type="gramEnd"/>
      <w:r w:rsidRPr="00EC65FB">
        <w:rPr>
          <w:noProof w:val="0"/>
          <w:lang w:val="en-US"/>
        </w:rPr>
        <w:t>_ORDER</w:t>
      </w:r>
      <w:proofErr w:type="spellEnd"/>
    </w:p>
    <w:p w14:paraId="179A5DF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1813E0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.subscribe</w:t>
      </w:r>
      <w:proofErr w:type="gramEnd"/>
      <w:r w:rsidRPr="00EC65FB">
        <w:rPr>
          <w:noProof w:val="0"/>
          <w:lang w:val="en-US"/>
        </w:rPr>
        <w:t>((page) =&gt; {</w:t>
      </w:r>
    </w:p>
    <w:p w14:paraId="4D8F5D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this.otherBooks.set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page.items</w:t>
      </w:r>
      <w:proofErr w:type="gramEnd"/>
      <w:r w:rsidRPr="00EC65FB">
        <w:rPr>
          <w:noProof w:val="0"/>
          <w:lang w:val="en-US"/>
        </w:rPr>
        <w:t>.slice</w:t>
      </w:r>
      <w:proofErr w:type="spellEnd"/>
      <w:r w:rsidRPr="00EC65FB">
        <w:rPr>
          <w:noProof w:val="0"/>
          <w:lang w:val="en-US"/>
        </w:rPr>
        <w:t>(1));</w:t>
      </w:r>
    </w:p>
    <w:p w14:paraId="0FF49F5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this.mostRecentBook.set</w:t>
      </w:r>
      <w:proofErr w:type="spellEnd"/>
      <w:r w:rsidRPr="00EC65FB">
        <w:rPr>
          <w:noProof w:val="0"/>
          <w:lang w:val="en-US"/>
        </w:rPr>
        <w:t>(</w:t>
      </w:r>
      <w:proofErr w:type="spellStart"/>
      <w:proofErr w:type="gramStart"/>
      <w:r w:rsidRPr="00EC65FB">
        <w:rPr>
          <w:noProof w:val="0"/>
          <w:lang w:val="en-US"/>
        </w:rPr>
        <w:t>page.items</w:t>
      </w:r>
      <w:proofErr w:type="spellEnd"/>
      <w:proofErr w:type="gramEnd"/>
      <w:r w:rsidRPr="00EC65FB">
        <w:rPr>
          <w:noProof w:val="0"/>
          <w:lang w:val="en-US"/>
        </w:rPr>
        <w:t>[0]);</w:t>
      </w:r>
    </w:p>
    <w:p w14:paraId="3690C89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});</w:t>
      </w:r>
    </w:p>
    <w:p w14:paraId="6B6BD4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2B1A02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41A042C" w14:textId="1122ED09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051EE694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auth-http-</w:t>
      </w:r>
      <w:proofErr w:type="spellStart"/>
      <w:r w:rsidRPr="00EC65FB">
        <w:rPr>
          <w:noProof w:val="0"/>
          <w:lang w:val="en-US"/>
        </w:rPr>
        <w:t>client.ts</w:t>
      </w:r>
      <w:proofErr w:type="spellEnd"/>
      <w:r w:rsidRPr="00EC65FB">
        <w:rPr>
          <w:noProof w:val="0"/>
          <w:lang w:val="en-US"/>
        </w:rPr>
        <w:t>:</w:t>
      </w:r>
    </w:p>
    <w:p w14:paraId="0D80600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HttpBackend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 xml:space="preserve"> } from '@angular/common/http';</w:t>
      </w:r>
    </w:p>
    <w:p w14:paraId="10F0E97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InjectionToken</w:t>
      </w:r>
      <w:proofErr w:type="gramEnd"/>
      <w:r w:rsidRPr="00EC65FB">
        <w:rPr>
          <w:noProof w:val="0"/>
          <w:lang w:val="en-US"/>
        </w:rPr>
        <w:t>, Provider } from '@angular/core';</w:t>
      </w:r>
    </w:p>
    <w:p w14:paraId="0538B2C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B2E3EA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export const AUTH_HTTP_CLIENT = new InjectionToken&lt;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proofErr w:type="gramStart"/>
      <w:r w:rsidRPr="00EC65FB">
        <w:rPr>
          <w:noProof w:val="0"/>
          <w:lang w:val="en-US"/>
        </w:rPr>
        <w:t>&gt;(</w:t>
      </w:r>
      <w:proofErr w:type="gramEnd"/>
    </w:p>
    <w:p w14:paraId="68264A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'A http client without interceptors'</w:t>
      </w:r>
    </w:p>
    <w:p w14:paraId="20016B6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);</w:t>
      </w:r>
    </w:p>
    <w:p w14:paraId="7181E5F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F5F501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function </w:t>
      </w:r>
      <w:proofErr w:type="spellStart"/>
      <w:proofErr w:type="gramStart"/>
      <w:r w:rsidRPr="00EC65FB">
        <w:rPr>
          <w:noProof w:val="0"/>
          <w:lang w:val="en-US"/>
        </w:rPr>
        <w:t>provideAuthHttpClient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Provider {</w:t>
      </w:r>
    </w:p>
    <w:p w14:paraId="2690D1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return {</w:t>
      </w:r>
    </w:p>
    <w:p w14:paraId="1CC3315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provide: AUTH_HTTP_CLIENT,</w:t>
      </w:r>
    </w:p>
    <w:p w14:paraId="07479AE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deps: [</w:t>
      </w:r>
      <w:proofErr w:type="spellStart"/>
      <w:r w:rsidRPr="00EC65FB">
        <w:rPr>
          <w:noProof w:val="0"/>
          <w:lang w:val="en-US"/>
        </w:rPr>
        <w:t>HttpBackend</w:t>
      </w:r>
      <w:proofErr w:type="spellEnd"/>
      <w:r w:rsidRPr="00EC65FB">
        <w:rPr>
          <w:noProof w:val="0"/>
          <w:lang w:val="en-US"/>
        </w:rPr>
        <w:t>],</w:t>
      </w:r>
    </w:p>
    <w:p w14:paraId="610EB61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useFactory</w:t>
      </w:r>
      <w:proofErr w:type="spellEnd"/>
      <w:r w:rsidRPr="00EC65FB">
        <w:rPr>
          <w:noProof w:val="0"/>
          <w:lang w:val="en-US"/>
        </w:rPr>
        <w:t>: (</w:t>
      </w:r>
      <w:proofErr w:type="spellStart"/>
      <w:r w:rsidRPr="00EC65FB">
        <w:rPr>
          <w:noProof w:val="0"/>
          <w:lang w:val="en-US"/>
        </w:rPr>
        <w:t>httpBackend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HttpBackend</w:t>
      </w:r>
      <w:proofErr w:type="spellEnd"/>
      <w:r w:rsidRPr="00EC65FB">
        <w:rPr>
          <w:noProof w:val="0"/>
          <w:lang w:val="en-US"/>
        </w:rPr>
        <w:t xml:space="preserve">) =&gt; new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httpBackend</w:t>
      </w:r>
      <w:proofErr w:type="spellEnd"/>
      <w:r w:rsidRPr="00EC65FB">
        <w:rPr>
          <w:noProof w:val="0"/>
          <w:lang w:val="en-US"/>
        </w:rPr>
        <w:t>),</w:t>
      </w:r>
    </w:p>
    <w:p w14:paraId="0C6D255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};</w:t>
      </w:r>
    </w:p>
    <w:p w14:paraId="61BE1B02" w14:textId="3FF4130F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551EF916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</w:t>
      </w:r>
      <w:proofErr w:type="spellStart"/>
      <w:proofErr w:type="gramStart"/>
      <w:r w:rsidRPr="00EC65FB">
        <w:rPr>
          <w:noProof w:val="0"/>
          <w:lang w:val="en-US"/>
        </w:rPr>
        <w:t>auth.service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2046A7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HttpErrorResponse</w:t>
      </w:r>
      <w:proofErr w:type="spellEnd"/>
      <w:r w:rsidRPr="00EC65FB">
        <w:rPr>
          <w:noProof w:val="0"/>
          <w:lang w:val="en-US"/>
        </w:rPr>
        <w:t xml:space="preserve"> } from '@angular/common/http';</w:t>
      </w:r>
    </w:p>
    <w:p w14:paraId="518BD99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Inject</w:t>
      </w:r>
      <w:proofErr w:type="gramEnd"/>
      <w:r w:rsidRPr="00EC65FB">
        <w:rPr>
          <w:noProof w:val="0"/>
          <w:lang w:val="en-US"/>
        </w:rPr>
        <w:t>, Injectable } from '@angular/core';</w:t>
      </w:r>
    </w:p>
    <w:p w14:paraId="7D2708F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CONSTANTS</w:t>
      </w:r>
      <w:proofErr w:type="gramEnd"/>
      <w:r w:rsidRPr="00EC65FB">
        <w:rPr>
          <w:noProof w:val="0"/>
          <w:lang w:val="en-US"/>
        </w:rPr>
        <w:t xml:space="preserve"> } from '@core/constants';</w:t>
      </w:r>
    </w:p>
    <w:p w14:paraId="5D8FAB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import {</w:t>
      </w:r>
    </w:p>
    <w:p w14:paraId="6BB010F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AuthenticationResponseDto</w:t>
      </w:r>
      <w:proofErr w:type="spellEnd"/>
      <w:r w:rsidRPr="00EC65FB">
        <w:rPr>
          <w:noProof w:val="0"/>
          <w:lang w:val="en-US"/>
        </w:rPr>
        <w:t>,</w:t>
      </w:r>
    </w:p>
    <w:p w14:paraId="5C88DA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AuthenticationStatus</w:t>
      </w:r>
      <w:proofErr w:type="spellEnd"/>
      <w:r w:rsidRPr="00EC65FB">
        <w:rPr>
          <w:noProof w:val="0"/>
          <w:lang w:val="en-US"/>
        </w:rPr>
        <w:t>,</w:t>
      </w:r>
    </w:p>
    <w:p w14:paraId="092FA49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03CB1D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AUTH</w:t>
      </w:r>
      <w:proofErr w:type="gramEnd"/>
      <w:r w:rsidRPr="00EC65FB">
        <w:rPr>
          <w:noProof w:val="0"/>
          <w:lang w:val="en-US"/>
        </w:rPr>
        <w:t>_HTTP_CLIENT } from '@core/providers/auth-http-client';</w:t>
      </w:r>
    </w:p>
    <w:p w14:paraId="222E615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AuthState</w:t>
      </w:r>
      <w:proofErr w:type="spellEnd"/>
      <w:proofErr w:type="gramEnd"/>
      <w:r w:rsidRPr="00EC65FB">
        <w:rPr>
          <w:noProof w:val="0"/>
          <w:lang w:val="en-US"/>
        </w:rPr>
        <w:t xml:space="preserve"> } from '@core/stores/</w:t>
      </w:r>
      <w:proofErr w:type="spellStart"/>
      <w:r w:rsidRPr="00EC65FB">
        <w:rPr>
          <w:noProof w:val="0"/>
          <w:lang w:val="en-US"/>
        </w:rPr>
        <w:t>auth.state</w:t>
      </w:r>
      <w:proofErr w:type="spellEnd"/>
      <w:r w:rsidRPr="00EC65FB">
        <w:rPr>
          <w:noProof w:val="0"/>
          <w:lang w:val="en-US"/>
        </w:rPr>
        <w:t>';</w:t>
      </w:r>
    </w:p>
    <w:p w14:paraId="685923D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BehaviorSubject</w:t>
      </w:r>
      <w:proofErr w:type="spellEnd"/>
      <w:proofErr w:type="gramEnd"/>
      <w:r w:rsidRPr="00EC65FB">
        <w:rPr>
          <w:noProof w:val="0"/>
          <w:lang w:val="en-US"/>
        </w:rPr>
        <w:t xml:space="preserve">, Observable, </w:t>
      </w:r>
      <w:proofErr w:type="spellStart"/>
      <w:r w:rsidRPr="00EC65FB">
        <w:rPr>
          <w:noProof w:val="0"/>
          <w:lang w:val="en-US"/>
        </w:rPr>
        <w:t>catchError</w:t>
      </w:r>
      <w:proofErr w:type="spellEnd"/>
      <w:r w:rsidRPr="00EC65FB">
        <w:rPr>
          <w:noProof w:val="0"/>
          <w:lang w:val="en-US"/>
        </w:rPr>
        <w:t>, map, of, tap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3EBFE1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environment</w:t>
      </w:r>
      <w:proofErr w:type="gramEnd"/>
      <w:r w:rsidRPr="00EC65FB">
        <w:rPr>
          <w:noProof w:val="0"/>
          <w:lang w:val="en-US"/>
        </w:rPr>
        <w:t xml:space="preserve"> } from '../../../environments/environment';</w:t>
      </w:r>
    </w:p>
    <w:p w14:paraId="6231CD7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BA406F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Injectable(</w:t>
      </w:r>
      <w:proofErr w:type="gramEnd"/>
      <w:r w:rsidRPr="00EC65FB">
        <w:rPr>
          <w:noProof w:val="0"/>
          <w:lang w:val="en-US"/>
        </w:rPr>
        <w:t>{</w:t>
      </w:r>
    </w:p>
    <w:p w14:paraId="4EAB855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</w:t>
      </w:r>
      <w:proofErr w:type="spellStart"/>
      <w:r w:rsidRPr="00EC65FB">
        <w:rPr>
          <w:noProof w:val="0"/>
          <w:lang w:val="en-US"/>
        </w:rPr>
        <w:t>providedIn</w:t>
      </w:r>
      <w:proofErr w:type="spellEnd"/>
      <w:r w:rsidRPr="00EC65FB">
        <w:rPr>
          <w:noProof w:val="0"/>
          <w:lang w:val="en-US"/>
        </w:rPr>
        <w:t>: 'root',</w:t>
      </w:r>
    </w:p>
    <w:p w14:paraId="252879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1CC39A5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AuthService</w:t>
      </w:r>
      <w:proofErr w:type="spellEnd"/>
      <w:r w:rsidRPr="00EC65FB">
        <w:rPr>
          <w:noProof w:val="0"/>
          <w:lang w:val="en-US"/>
        </w:rPr>
        <w:t xml:space="preserve"> {</w:t>
      </w:r>
    </w:p>
    <w:p w14:paraId="17046A4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F6EC10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static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URL =</w:t>
      </w:r>
    </w:p>
    <w:p w14:paraId="76EFCDB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environment.BASE</w:t>
      </w:r>
      <w:proofErr w:type="gramEnd"/>
      <w:r w:rsidRPr="00EC65FB">
        <w:rPr>
          <w:noProof w:val="0"/>
          <w:lang w:val="en-US"/>
        </w:rPr>
        <w:t>_URL</w:t>
      </w:r>
      <w:proofErr w:type="spellEnd"/>
      <w:r w:rsidRPr="00EC65FB">
        <w:rPr>
          <w:noProof w:val="0"/>
          <w:lang w:val="en-US"/>
        </w:rPr>
        <w:t xml:space="preserve"> + '/' + CONSTANTS.SERVER_URL.AUTH.PATH;</w:t>
      </w:r>
    </w:p>
    <w:p w14:paraId="68B474D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DF4654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isSignedIn</w:t>
      </w:r>
      <w:proofErr w:type="spellEnd"/>
      <w:r w:rsidRPr="00EC65FB">
        <w:rPr>
          <w:noProof w:val="0"/>
          <w:lang w:val="en-US"/>
        </w:rPr>
        <w:t xml:space="preserve">$ = new </w:t>
      </w:r>
      <w:proofErr w:type="spellStart"/>
      <w:r w:rsidRPr="00EC65FB">
        <w:rPr>
          <w:noProof w:val="0"/>
          <w:lang w:val="en-US"/>
        </w:rPr>
        <w:t>BehaviorSubject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&gt;(false);</w:t>
      </w:r>
    </w:p>
    <w:p w14:paraId="53DD4B1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B95F76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73424DD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_state: </w:t>
      </w:r>
      <w:proofErr w:type="spellStart"/>
      <w:r w:rsidRPr="00EC65FB">
        <w:rPr>
          <w:noProof w:val="0"/>
          <w:lang w:val="en-US"/>
        </w:rPr>
        <w:t>AuthState</w:t>
      </w:r>
      <w:proofErr w:type="spellEnd"/>
      <w:r w:rsidRPr="00EC65FB">
        <w:rPr>
          <w:noProof w:val="0"/>
          <w:lang w:val="en-US"/>
        </w:rPr>
        <w:t>,</w:t>
      </w:r>
    </w:p>
    <w:p w14:paraId="51B210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>,</w:t>
      </w:r>
    </w:p>
    <w:p w14:paraId="373EF38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@</w:t>
      </w:r>
      <w:proofErr w:type="gramStart"/>
      <w:r w:rsidRPr="00EC65FB">
        <w:rPr>
          <w:noProof w:val="0"/>
          <w:lang w:val="en-US"/>
        </w:rPr>
        <w:t>Inject(</w:t>
      </w:r>
      <w:proofErr w:type="gramEnd"/>
      <w:r w:rsidRPr="00EC65FB">
        <w:rPr>
          <w:noProof w:val="0"/>
          <w:lang w:val="en-US"/>
        </w:rPr>
        <w:t xml:space="preserve">AUTH_HTTP_CLIENT)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authHttpClient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HttpClient</w:t>
      </w:r>
      <w:proofErr w:type="spellEnd"/>
    </w:p>
    <w:p w14:paraId="0511C0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{}</w:t>
      </w:r>
    </w:p>
    <w:p w14:paraId="1513311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C4F0E7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signIn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name: string, </w:t>
      </w:r>
      <w:proofErr w:type="spellStart"/>
      <w:r w:rsidRPr="00EC65FB">
        <w:rPr>
          <w:noProof w:val="0"/>
          <w:lang w:val="en-US"/>
        </w:rPr>
        <w:t>pinCode</w:t>
      </w:r>
      <w:proofErr w:type="spellEnd"/>
      <w:r w:rsidRPr="00EC65FB">
        <w:rPr>
          <w:noProof w:val="0"/>
          <w:lang w:val="en-US"/>
        </w:rPr>
        <w:t>: string): Observable&lt;void&gt; {</w:t>
      </w:r>
    </w:p>
    <w:p w14:paraId="1FEB575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authHttpClient</w:t>
      </w:r>
      <w:proofErr w:type="spellEnd"/>
    </w:p>
    <w:p w14:paraId="228218C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.post</w:t>
      </w:r>
      <w:proofErr w:type="gram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AuthenticationResponseDto</w:t>
      </w:r>
      <w:proofErr w:type="spellEnd"/>
      <w:r w:rsidRPr="00EC65FB">
        <w:rPr>
          <w:noProof w:val="0"/>
          <w:lang w:val="en-US"/>
        </w:rPr>
        <w:t>&gt;(</w:t>
      </w:r>
    </w:p>
    <w:p w14:paraId="73FCFC9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AuthService.URL + '/' + CONSTANTS.SERVER_</w:t>
      </w:r>
      <w:proofErr w:type="gramStart"/>
      <w:r w:rsidRPr="00EC65FB">
        <w:rPr>
          <w:noProof w:val="0"/>
          <w:lang w:val="en-US"/>
        </w:rPr>
        <w:t>URL.AUTH.SIGN</w:t>
      </w:r>
      <w:proofErr w:type="gramEnd"/>
      <w:r w:rsidRPr="00EC65FB">
        <w:rPr>
          <w:noProof w:val="0"/>
          <w:lang w:val="en-US"/>
        </w:rPr>
        <w:t>_IN,</w:t>
      </w:r>
    </w:p>
    <w:p w14:paraId="4B72B0C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{</w:t>
      </w:r>
    </w:p>
    <w:p w14:paraId="09F3A0A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name,</w:t>
      </w:r>
    </w:p>
    <w:p w14:paraId="6267C80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pinCode</w:t>
      </w:r>
      <w:proofErr w:type="spellEnd"/>
      <w:r w:rsidRPr="00EC65FB">
        <w:rPr>
          <w:noProof w:val="0"/>
          <w:lang w:val="en-US"/>
        </w:rPr>
        <w:t>,</w:t>
      </w:r>
    </w:p>
    <w:p w14:paraId="427214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},</w:t>
      </w:r>
    </w:p>
    <w:p w14:paraId="2D896FC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withCredentials</w:t>
      </w:r>
      <w:proofErr w:type="spellEnd"/>
      <w:proofErr w:type="gramEnd"/>
      <w:r w:rsidRPr="00EC65FB">
        <w:rPr>
          <w:noProof w:val="0"/>
          <w:lang w:val="en-US"/>
        </w:rPr>
        <w:t>: true }</w:t>
      </w:r>
    </w:p>
    <w:p w14:paraId="0C921A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5C005E7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1534E13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map((token) =&gt; {</w:t>
      </w:r>
    </w:p>
    <w:p w14:paraId="28B0904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(</w:t>
      </w:r>
      <w:proofErr w:type="spellStart"/>
      <w:proofErr w:type="gramStart"/>
      <w:r w:rsidRPr="00EC65FB">
        <w:rPr>
          <w:noProof w:val="0"/>
          <w:lang w:val="en-US"/>
        </w:rPr>
        <w:t>token.accessToken</w:t>
      </w:r>
      <w:proofErr w:type="spellEnd"/>
      <w:proofErr w:type="gramEnd"/>
      <w:r w:rsidRPr="00EC65FB">
        <w:rPr>
          <w:noProof w:val="0"/>
          <w:lang w:val="en-US"/>
        </w:rPr>
        <w:t>) {</w:t>
      </w:r>
    </w:p>
    <w:p w14:paraId="189B24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state.accessToken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token.accessToken</w:t>
      </w:r>
      <w:proofErr w:type="spellEnd"/>
      <w:r w:rsidRPr="00EC65FB">
        <w:rPr>
          <w:noProof w:val="0"/>
          <w:lang w:val="en-US"/>
        </w:rPr>
        <w:t>;</w:t>
      </w:r>
    </w:p>
    <w:p w14:paraId="12CC35C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gramStart"/>
      <w:r w:rsidRPr="00EC65FB">
        <w:rPr>
          <w:noProof w:val="0"/>
          <w:lang w:val="en-US"/>
        </w:rPr>
        <w:t>this.</w:t>
      </w:r>
      <w:proofErr w:type="spellStart"/>
      <w:r w:rsidRPr="00EC65FB">
        <w:rPr>
          <w:noProof w:val="0"/>
          <w:lang w:val="en-US"/>
        </w:rPr>
        <w:t>isSignedIn</w:t>
      </w:r>
      <w:proofErr w:type="spellEnd"/>
      <w:r w:rsidRPr="00EC65FB">
        <w:rPr>
          <w:noProof w:val="0"/>
          <w:lang w:val="en-US"/>
        </w:rPr>
        <w:t>$.next</w:t>
      </w:r>
      <w:proofErr w:type="gramEnd"/>
      <w:r w:rsidRPr="00EC65FB">
        <w:rPr>
          <w:noProof w:val="0"/>
          <w:lang w:val="en-US"/>
        </w:rPr>
        <w:t>(true);</w:t>
      </w:r>
    </w:p>
    <w:p w14:paraId="3F38CA2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}</w:t>
      </w:r>
    </w:p>
    <w:p w14:paraId="00B0C5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</w:t>
      </w:r>
    </w:p>
    <w:p w14:paraId="1896100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);</w:t>
      </w:r>
    </w:p>
    <w:p w14:paraId="4FF1A3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04176B8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183AF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refreshToken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boolean</w:t>
      </w:r>
      <w:proofErr w:type="spellEnd"/>
      <w:r w:rsidRPr="00EC65FB">
        <w:rPr>
          <w:noProof w:val="0"/>
          <w:lang w:val="en-US"/>
        </w:rPr>
        <w:t>&gt; {</w:t>
      </w:r>
    </w:p>
    <w:p w14:paraId="03F7065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authHttpClient</w:t>
      </w:r>
      <w:proofErr w:type="spellEnd"/>
    </w:p>
    <w:p w14:paraId="36BC166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.post</w:t>
      </w:r>
      <w:proofErr w:type="gram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AuthenticationResponseDto</w:t>
      </w:r>
      <w:proofErr w:type="spellEnd"/>
      <w:r w:rsidRPr="00EC65FB">
        <w:rPr>
          <w:noProof w:val="0"/>
          <w:lang w:val="en-US"/>
        </w:rPr>
        <w:t>&gt;(</w:t>
      </w:r>
    </w:p>
    <w:p w14:paraId="68B4F1A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AuthService.URL + '/' + CONSTANTS.SERVER_</w:t>
      </w:r>
      <w:proofErr w:type="gramStart"/>
      <w:r w:rsidRPr="00EC65FB">
        <w:rPr>
          <w:noProof w:val="0"/>
          <w:lang w:val="en-US"/>
        </w:rPr>
        <w:t>URL.AUTH.REFRESH</w:t>
      </w:r>
      <w:proofErr w:type="gramEnd"/>
      <w:r w:rsidRPr="00EC65FB">
        <w:rPr>
          <w:noProof w:val="0"/>
          <w:lang w:val="en-US"/>
        </w:rPr>
        <w:t>_TOKEN,</w:t>
      </w:r>
    </w:p>
    <w:p w14:paraId="00A71A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undefined,</w:t>
      </w:r>
    </w:p>
    <w:p w14:paraId="25B2D5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{</w:t>
      </w:r>
    </w:p>
    <w:p w14:paraId="58A49C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// A </w:t>
      </w:r>
      <w:proofErr w:type="spellStart"/>
      <w:r w:rsidRPr="00EC65FB">
        <w:rPr>
          <w:noProof w:val="0"/>
          <w:lang w:val="en-US"/>
        </w:rPr>
        <w:t>refreshToken</w:t>
      </w:r>
      <w:proofErr w:type="spellEnd"/>
      <w:r w:rsidRPr="00EC65FB">
        <w:rPr>
          <w:noProof w:val="0"/>
          <w:lang w:val="en-US"/>
        </w:rPr>
        <w:t xml:space="preserve"> is stored in http only cookie</w:t>
      </w:r>
    </w:p>
    <w:p w14:paraId="3E272A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withCredentials</w:t>
      </w:r>
      <w:proofErr w:type="spellEnd"/>
      <w:r w:rsidRPr="00EC65FB">
        <w:rPr>
          <w:noProof w:val="0"/>
          <w:lang w:val="en-US"/>
        </w:rPr>
        <w:t>: true,</w:t>
      </w:r>
    </w:p>
    <w:p w14:paraId="7F89F28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</w:t>
      </w:r>
    </w:p>
    <w:p w14:paraId="6A2A6B1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785ABB1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4BC8B04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map((response) =&gt; {</w:t>
      </w:r>
    </w:p>
    <w:p w14:paraId="6D2094D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(</w:t>
      </w:r>
    </w:p>
    <w:p w14:paraId="15FB33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spellStart"/>
      <w:proofErr w:type="gramStart"/>
      <w:r w:rsidRPr="00EC65FB">
        <w:rPr>
          <w:noProof w:val="0"/>
          <w:lang w:val="en-US"/>
        </w:rPr>
        <w:t>response.status</w:t>
      </w:r>
      <w:proofErr w:type="spellEnd"/>
      <w:proofErr w:type="gramEnd"/>
      <w:r w:rsidRPr="00EC65FB">
        <w:rPr>
          <w:noProof w:val="0"/>
          <w:lang w:val="en-US"/>
        </w:rPr>
        <w:t xml:space="preserve"> === </w:t>
      </w:r>
      <w:proofErr w:type="spellStart"/>
      <w:r w:rsidRPr="00EC65FB">
        <w:rPr>
          <w:noProof w:val="0"/>
          <w:lang w:val="en-US"/>
        </w:rPr>
        <w:t>AuthenticationStatus.Success</w:t>
      </w:r>
      <w:proofErr w:type="spellEnd"/>
      <w:r w:rsidRPr="00EC65FB">
        <w:rPr>
          <w:noProof w:val="0"/>
          <w:lang w:val="en-US"/>
        </w:rPr>
        <w:t xml:space="preserve"> &amp;&amp;</w:t>
      </w:r>
    </w:p>
    <w:p w14:paraId="6105F4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spellStart"/>
      <w:proofErr w:type="gramStart"/>
      <w:r w:rsidRPr="00EC65FB">
        <w:rPr>
          <w:noProof w:val="0"/>
          <w:lang w:val="en-US"/>
        </w:rPr>
        <w:t>response.accessToken</w:t>
      </w:r>
      <w:proofErr w:type="spellEnd"/>
      <w:proofErr w:type="gramEnd"/>
    </w:p>
    <w:p w14:paraId="3C7F0E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) {</w:t>
      </w:r>
    </w:p>
    <w:p w14:paraId="71587B9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state.accessToken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response.accessToken</w:t>
      </w:r>
      <w:proofErr w:type="spellEnd"/>
      <w:r w:rsidRPr="00EC65FB">
        <w:rPr>
          <w:noProof w:val="0"/>
          <w:lang w:val="en-US"/>
        </w:rPr>
        <w:t>;</w:t>
      </w:r>
    </w:p>
    <w:p w14:paraId="6A89C7C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</w:t>
      </w:r>
      <w:proofErr w:type="gramStart"/>
      <w:r w:rsidRPr="00EC65FB">
        <w:rPr>
          <w:noProof w:val="0"/>
          <w:lang w:val="en-US"/>
        </w:rPr>
        <w:t>this.</w:t>
      </w:r>
      <w:proofErr w:type="spellStart"/>
      <w:r w:rsidRPr="00EC65FB">
        <w:rPr>
          <w:noProof w:val="0"/>
          <w:lang w:val="en-US"/>
        </w:rPr>
        <w:t>isSignedIn</w:t>
      </w:r>
      <w:proofErr w:type="spellEnd"/>
      <w:r w:rsidRPr="00EC65FB">
        <w:rPr>
          <w:noProof w:val="0"/>
          <w:lang w:val="en-US"/>
        </w:rPr>
        <w:t>$.next</w:t>
      </w:r>
      <w:proofErr w:type="gramEnd"/>
      <w:r w:rsidRPr="00EC65FB">
        <w:rPr>
          <w:noProof w:val="0"/>
          <w:lang w:val="en-US"/>
        </w:rPr>
        <w:t>(true);</w:t>
      </w:r>
    </w:p>
    <w:p w14:paraId="42C16C5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}</w:t>
      </w:r>
    </w:p>
    <w:p w14:paraId="1167148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</w:t>
      </w:r>
      <w:proofErr w:type="spellStart"/>
      <w:proofErr w:type="gramStart"/>
      <w:r w:rsidRPr="00EC65FB">
        <w:rPr>
          <w:noProof w:val="0"/>
          <w:lang w:val="en-US"/>
        </w:rPr>
        <w:t>response.status</w:t>
      </w:r>
      <w:proofErr w:type="spellEnd"/>
      <w:proofErr w:type="gramEnd"/>
      <w:r w:rsidRPr="00EC65FB">
        <w:rPr>
          <w:noProof w:val="0"/>
          <w:lang w:val="en-US"/>
        </w:rPr>
        <w:t xml:space="preserve"> === </w:t>
      </w:r>
      <w:proofErr w:type="spellStart"/>
      <w:r w:rsidRPr="00EC65FB">
        <w:rPr>
          <w:noProof w:val="0"/>
          <w:lang w:val="en-US"/>
        </w:rPr>
        <w:t>AuthenticationStatus.Success</w:t>
      </w:r>
      <w:proofErr w:type="spellEnd"/>
      <w:r w:rsidRPr="00EC65FB">
        <w:rPr>
          <w:noProof w:val="0"/>
          <w:lang w:val="en-US"/>
        </w:rPr>
        <w:t>;</w:t>
      </w:r>
    </w:p>
    <w:p w14:paraId="3A8BA3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}),</w:t>
      </w:r>
    </w:p>
    <w:p w14:paraId="19FB67B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spellStart"/>
      <w:r w:rsidRPr="00EC65FB">
        <w:rPr>
          <w:noProof w:val="0"/>
          <w:lang w:val="en-US"/>
        </w:rPr>
        <w:t>catchError</w:t>
      </w:r>
      <w:proofErr w:type="spellEnd"/>
      <w:r w:rsidRPr="00EC65FB">
        <w:rPr>
          <w:noProof w:val="0"/>
          <w:lang w:val="en-US"/>
        </w:rPr>
        <w:t>((err) =&gt; {</w:t>
      </w:r>
    </w:p>
    <w:p w14:paraId="5CC7B01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if (err </w:t>
      </w:r>
      <w:proofErr w:type="spellStart"/>
      <w:r w:rsidRPr="00EC65FB">
        <w:rPr>
          <w:noProof w:val="0"/>
          <w:lang w:val="en-US"/>
        </w:rPr>
        <w:t>instanceof</w:t>
      </w:r>
      <w:proofErr w:type="spellEnd"/>
      <w:r w:rsidRPr="00EC65FB">
        <w:rPr>
          <w:noProof w:val="0"/>
          <w:lang w:val="en-US"/>
        </w:rPr>
        <w:t xml:space="preserve"> </w:t>
      </w:r>
      <w:proofErr w:type="spellStart"/>
      <w:r w:rsidRPr="00EC65FB">
        <w:rPr>
          <w:noProof w:val="0"/>
          <w:lang w:val="en-US"/>
        </w:rPr>
        <w:t>HttpErrorResponse</w:t>
      </w:r>
      <w:proofErr w:type="spellEnd"/>
      <w:r w:rsidRPr="00EC65FB">
        <w:rPr>
          <w:noProof w:val="0"/>
          <w:lang w:val="en-US"/>
        </w:rPr>
        <w:t>) {</w:t>
      </w:r>
    </w:p>
    <w:p w14:paraId="73BAB0C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  console.log(</w:t>
      </w:r>
      <w:proofErr w:type="spellStart"/>
      <w:proofErr w:type="gramStart"/>
      <w:r w:rsidRPr="00EC65FB">
        <w:rPr>
          <w:noProof w:val="0"/>
          <w:lang w:val="en-US"/>
        </w:rPr>
        <w:t>err.message</w:t>
      </w:r>
      <w:proofErr w:type="spellEnd"/>
      <w:proofErr w:type="gramEnd"/>
      <w:r w:rsidRPr="00EC65FB">
        <w:rPr>
          <w:noProof w:val="0"/>
          <w:lang w:val="en-US"/>
        </w:rPr>
        <w:t>);</w:t>
      </w:r>
    </w:p>
    <w:p w14:paraId="5C1BAC8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}</w:t>
      </w:r>
    </w:p>
    <w:p w14:paraId="2CB5F3A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return of(false);</w:t>
      </w:r>
    </w:p>
    <w:p w14:paraId="5B524F1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</w:t>
      </w:r>
    </w:p>
    <w:p w14:paraId="7FB159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);</w:t>
      </w:r>
    </w:p>
    <w:p w14:paraId="51CB569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00C6813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A577C4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signOut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Observable&lt;void&gt; {</w:t>
      </w:r>
    </w:p>
    <w:p w14:paraId="6946DE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httpClient</w:t>
      </w:r>
      <w:proofErr w:type="spellEnd"/>
    </w:p>
    <w:p w14:paraId="5EC1512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.post</w:t>
      </w:r>
      <w:proofErr w:type="gramEnd"/>
      <w:r w:rsidRPr="00EC65FB">
        <w:rPr>
          <w:noProof w:val="0"/>
          <w:lang w:val="en-US"/>
        </w:rPr>
        <w:t>&lt;void&gt;(</w:t>
      </w:r>
    </w:p>
    <w:p w14:paraId="3952C9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AuthService.URL + '/' + CONSTANTS.SERVER_</w:t>
      </w:r>
      <w:proofErr w:type="gramStart"/>
      <w:r w:rsidRPr="00EC65FB">
        <w:rPr>
          <w:noProof w:val="0"/>
          <w:lang w:val="en-US"/>
        </w:rPr>
        <w:t>URL.AUTH.SIGN</w:t>
      </w:r>
      <w:proofErr w:type="gramEnd"/>
      <w:r w:rsidRPr="00EC65FB">
        <w:rPr>
          <w:noProof w:val="0"/>
          <w:lang w:val="en-US"/>
        </w:rPr>
        <w:t>_OUT,</w:t>
      </w:r>
    </w:p>
    <w:p w14:paraId="380F54B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undefined,</w:t>
      </w:r>
    </w:p>
    <w:p w14:paraId="3F313D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{</w:t>
      </w:r>
    </w:p>
    <w:p w14:paraId="5F238F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r w:rsidRPr="00EC65FB">
        <w:rPr>
          <w:noProof w:val="0"/>
          <w:lang w:val="en-US"/>
        </w:rPr>
        <w:t>withCredentials</w:t>
      </w:r>
      <w:proofErr w:type="spellEnd"/>
      <w:r w:rsidRPr="00EC65FB">
        <w:rPr>
          <w:noProof w:val="0"/>
          <w:lang w:val="en-US"/>
        </w:rPr>
        <w:t>: true,</w:t>
      </w:r>
    </w:p>
    <w:p w14:paraId="724C340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</w:t>
      </w:r>
    </w:p>
    <w:p w14:paraId="7075736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)</w:t>
      </w:r>
    </w:p>
    <w:p w14:paraId="64D9BF9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.pipe</w:t>
      </w:r>
      <w:proofErr w:type="gramEnd"/>
      <w:r w:rsidRPr="00EC65FB">
        <w:rPr>
          <w:noProof w:val="0"/>
          <w:lang w:val="en-US"/>
        </w:rPr>
        <w:t>(</w:t>
      </w:r>
    </w:p>
    <w:p w14:paraId="1097D71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</w:t>
      </w:r>
      <w:proofErr w:type="gramStart"/>
      <w:r w:rsidRPr="00EC65FB">
        <w:rPr>
          <w:noProof w:val="0"/>
          <w:lang w:val="en-US"/>
        </w:rPr>
        <w:t>tap(</w:t>
      </w:r>
      <w:proofErr w:type="gramEnd"/>
      <w:r w:rsidRPr="00EC65FB">
        <w:rPr>
          <w:noProof w:val="0"/>
          <w:lang w:val="en-US"/>
        </w:rPr>
        <w:t>() =&gt; {</w:t>
      </w:r>
    </w:p>
    <w:p w14:paraId="2C23D2B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  </w:t>
      </w:r>
      <w:proofErr w:type="spellStart"/>
      <w:proofErr w:type="gramStart"/>
      <w:r w:rsidRPr="00EC65FB">
        <w:rPr>
          <w:noProof w:val="0"/>
          <w:lang w:val="en-US"/>
        </w:rPr>
        <w:t>this.clearAccessToken</w:t>
      </w:r>
      <w:proofErr w:type="spellEnd"/>
      <w:proofErr w:type="gramEnd"/>
      <w:r w:rsidRPr="00EC65FB">
        <w:rPr>
          <w:noProof w:val="0"/>
          <w:lang w:val="en-US"/>
        </w:rPr>
        <w:t>();</w:t>
      </w:r>
    </w:p>
    <w:p w14:paraId="7557A14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  })</w:t>
      </w:r>
    </w:p>
    <w:p w14:paraId="3DD20E3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  );</w:t>
      </w:r>
    </w:p>
    <w:p w14:paraId="3E78E2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E97EB0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520410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clearAccessToken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216BD9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state.accessToken</w:t>
      </w:r>
      <w:proofErr w:type="spellEnd"/>
      <w:r w:rsidRPr="00EC65FB">
        <w:rPr>
          <w:noProof w:val="0"/>
          <w:lang w:val="en-US"/>
        </w:rPr>
        <w:t xml:space="preserve"> = null;</w:t>
      </w:r>
    </w:p>
    <w:p w14:paraId="418E632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0E7EFAC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2A10028" w14:textId="3FF46011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058FE5DC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book-</w:t>
      </w:r>
      <w:proofErr w:type="spellStart"/>
      <w:proofErr w:type="gramStart"/>
      <w:r w:rsidRPr="00EC65FB">
        <w:rPr>
          <w:noProof w:val="0"/>
          <w:lang w:val="en-US"/>
        </w:rPr>
        <w:t>collection.service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7C71EEE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Injectable</w:t>
      </w:r>
      <w:proofErr w:type="gramEnd"/>
      <w:r w:rsidRPr="00EC65FB">
        <w:rPr>
          <w:noProof w:val="0"/>
          <w:lang w:val="en-US"/>
        </w:rPr>
        <w:t xml:space="preserve"> } from '@angular/core';</w:t>
      </w:r>
    </w:p>
    <w:p w14:paraId="39E706C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'@angular/common/http';</w:t>
      </w:r>
    </w:p>
    <w:p w14:paraId="6EFC120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environment</w:t>
      </w:r>
      <w:proofErr w:type="gramEnd"/>
      <w:r w:rsidRPr="00EC65FB">
        <w:rPr>
          <w:noProof w:val="0"/>
          <w:lang w:val="en-US"/>
        </w:rPr>
        <w:t xml:space="preserve"> } from '../../../environments/</w:t>
      </w:r>
      <w:proofErr w:type="spellStart"/>
      <w:r w:rsidRPr="00EC65FB">
        <w:rPr>
          <w:noProof w:val="0"/>
          <w:lang w:val="en-US"/>
        </w:rPr>
        <w:t>environment.development</w:t>
      </w:r>
      <w:proofErr w:type="spellEnd"/>
      <w:r w:rsidRPr="00EC65FB">
        <w:rPr>
          <w:noProof w:val="0"/>
          <w:lang w:val="en-US"/>
        </w:rPr>
        <w:t>';</w:t>
      </w:r>
    </w:p>
    <w:p w14:paraId="574C7B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Observable</w:t>
      </w:r>
      <w:proofErr w:type="gramEnd"/>
      <w:r w:rsidRPr="00EC65FB">
        <w:rPr>
          <w:noProof w:val="0"/>
          <w:lang w:val="en-US"/>
        </w:rPr>
        <w:t xml:space="preserve">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2C2C7E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BookCollectionModRequest</w:t>
      </w:r>
      <w:proofErr w:type="spellEnd"/>
      <w:r w:rsidRPr="00EC65FB">
        <w:rPr>
          <w:noProof w:val="0"/>
          <w:lang w:val="en-US"/>
        </w:rPr>
        <w:t xml:space="preserve"> 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41EAC58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6A8ABB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Injectable(</w:t>
      </w:r>
      <w:proofErr w:type="gramEnd"/>
      <w:r w:rsidRPr="00EC65FB">
        <w:rPr>
          <w:noProof w:val="0"/>
          <w:lang w:val="en-US"/>
        </w:rPr>
        <w:t>{</w:t>
      </w:r>
    </w:p>
    <w:p w14:paraId="6FD0D6A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providedIn</w:t>
      </w:r>
      <w:proofErr w:type="spellEnd"/>
      <w:r w:rsidRPr="00EC65FB">
        <w:rPr>
          <w:noProof w:val="0"/>
          <w:lang w:val="en-US"/>
        </w:rPr>
        <w:t>: 'root',</w:t>
      </w:r>
    </w:p>
    <w:p w14:paraId="39C8E8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6B9778E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BookCollectionService</w:t>
      </w:r>
      <w:proofErr w:type="spellEnd"/>
      <w:r w:rsidRPr="00EC65FB">
        <w:rPr>
          <w:noProof w:val="0"/>
          <w:lang w:val="en-US"/>
        </w:rPr>
        <w:t xml:space="preserve"> {</w:t>
      </w:r>
    </w:p>
    <w:p w14:paraId="2D0628D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05A4BF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_url: string = `${</w:t>
      </w:r>
      <w:proofErr w:type="spellStart"/>
      <w:proofErr w:type="gramStart"/>
      <w:r w:rsidRPr="00EC65FB">
        <w:rPr>
          <w:noProof w:val="0"/>
          <w:lang w:val="en-US"/>
        </w:rPr>
        <w:t>environment.BASE</w:t>
      </w:r>
      <w:proofErr w:type="gramEnd"/>
      <w:r w:rsidRPr="00EC65FB">
        <w:rPr>
          <w:noProof w:val="0"/>
          <w:lang w:val="en-US"/>
        </w:rPr>
        <w:t>_URL</w:t>
      </w:r>
      <w:proofErr w:type="spellEnd"/>
      <w:r w:rsidRPr="00EC65FB">
        <w:rPr>
          <w:noProof w:val="0"/>
          <w:lang w:val="en-US"/>
        </w:rPr>
        <w:t>}/book-collections`;</w:t>
      </w:r>
    </w:p>
    <w:p w14:paraId="0321775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5EAE21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0EF0AF1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>,</w:t>
      </w:r>
    </w:p>
    <w:p w14:paraId="427A57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6A68A40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B6A1C4D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0CC9BC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getAll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[]&gt; {</w:t>
      </w:r>
    </w:p>
    <w:p w14:paraId="0481DB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httpClient.get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[]&gt;(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);</w:t>
      </w:r>
    </w:p>
    <w:p w14:paraId="04D035B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2A8AB1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BB9028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create(</w:t>
      </w:r>
      <w:proofErr w:type="gramEnd"/>
      <w:r w:rsidRPr="00EC65FB">
        <w:rPr>
          <w:noProof w:val="0"/>
          <w:lang w:val="en-US"/>
        </w:rPr>
        <w:t xml:space="preserve">request: </w:t>
      </w:r>
      <w:proofErr w:type="spellStart"/>
      <w:r w:rsidRPr="00EC65FB">
        <w:rPr>
          <w:noProof w:val="0"/>
          <w:lang w:val="en-US"/>
        </w:rPr>
        <w:t>BookCollectionModRequest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&gt; {</w:t>
      </w:r>
    </w:p>
    <w:p w14:paraId="63A3A9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httpClient.post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proofErr w:type="gramStart"/>
      <w:r w:rsidRPr="00EC65FB">
        <w:rPr>
          <w:noProof w:val="0"/>
          <w:lang w:val="en-US"/>
        </w:rPr>
        <w:t>&gt;(</w:t>
      </w:r>
      <w:proofErr w:type="gramEnd"/>
      <w:r w:rsidRPr="00EC65FB">
        <w:rPr>
          <w:noProof w:val="0"/>
          <w:lang w:val="en-US"/>
        </w:rPr>
        <w:t>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, request);</w:t>
      </w:r>
    </w:p>
    <w:p w14:paraId="18AE2C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CE53D2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16855E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update(</w:t>
      </w:r>
      <w:proofErr w:type="gramEnd"/>
      <w:r w:rsidRPr="00EC65FB">
        <w:rPr>
          <w:noProof w:val="0"/>
          <w:lang w:val="en-US"/>
        </w:rPr>
        <w:t xml:space="preserve">id: string, request: </w:t>
      </w:r>
      <w:proofErr w:type="spellStart"/>
      <w:r w:rsidRPr="00EC65FB">
        <w:rPr>
          <w:noProof w:val="0"/>
          <w:lang w:val="en-US"/>
        </w:rPr>
        <w:t>BookCollectionModRequest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&gt; {</w:t>
      </w:r>
    </w:p>
    <w:p w14:paraId="0AB3D96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httpClient.put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BookCollectionDto</w:t>
      </w:r>
      <w:proofErr w:type="spellEnd"/>
      <w:r w:rsidRPr="00EC65FB">
        <w:rPr>
          <w:noProof w:val="0"/>
          <w:lang w:val="en-US"/>
        </w:rPr>
        <w:t>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}/${id}`, request);</w:t>
      </w:r>
    </w:p>
    <w:p w14:paraId="30A738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A1C491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A2BEEB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delete(</w:t>
      </w:r>
      <w:proofErr w:type="gramEnd"/>
      <w:r w:rsidRPr="00EC65FB">
        <w:rPr>
          <w:noProof w:val="0"/>
          <w:lang w:val="en-US"/>
        </w:rPr>
        <w:t>id: string): Observable&lt;void&gt; {</w:t>
      </w:r>
    </w:p>
    <w:p w14:paraId="1270A3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httpClient.delete</w:t>
      </w:r>
      <w:proofErr w:type="spellEnd"/>
      <w:r w:rsidRPr="00EC65FB">
        <w:rPr>
          <w:noProof w:val="0"/>
          <w:lang w:val="en-US"/>
        </w:rPr>
        <w:t>&lt;void&gt;(`${this._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}/${id}`);</w:t>
      </w:r>
    </w:p>
    <w:p w14:paraId="06484BA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E8B4C9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4E6461F" w14:textId="75D5F9E9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711D0334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</w:t>
      </w:r>
      <w:proofErr w:type="spellStart"/>
      <w:proofErr w:type="gramStart"/>
      <w:r w:rsidRPr="00EC65FB">
        <w:rPr>
          <w:noProof w:val="0"/>
          <w:lang w:val="en-US"/>
        </w:rPr>
        <w:t>book.service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0110C9F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HttpParams</w:t>
      </w:r>
      <w:proofErr w:type="spellEnd"/>
      <w:r w:rsidRPr="00EC65FB">
        <w:rPr>
          <w:noProof w:val="0"/>
          <w:lang w:val="en-US"/>
        </w:rPr>
        <w:t xml:space="preserve"> } from '@angular/common/http';</w:t>
      </w:r>
    </w:p>
    <w:p w14:paraId="7C20EE1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Injectable</w:t>
      </w:r>
      <w:proofErr w:type="gramEnd"/>
      <w:r w:rsidRPr="00EC65FB">
        <w:rPr>
          <w:noProof w:val="0"/>
          <w:lang w:val="en-US"/>
        </w:rPr>
        <w:t xml:space="preserve"> } from '@angular/core';</w:t>
      </w:r>
    </w:p>
    <w:p w14:paraId="165B78C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import {</w:t>
      </w:r>
    </w:p>
    <w:p w14:paraId="4E35FA3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BookDetailsUpdateDto</w:t>
      </w:r>
      <w:proofErr w:type="spellEnd"/>
      <w:r w:rsidRPr="00EC65FB">
        <w:rPr>
          <w:noProof w:val="0"/>
          <w:lang w:val="en-US"/>
        </w:rPr>
        <w:t>,</w:t>
      </w:r>
    </w:p>
    <w:p w14:paraId="07CCA3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,</w:t>
      </w:r>
    </w:p>
    <w:p w14:paraId="50B347E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BookMetadataDto</w:t>
      </w:r>
      <w:proofErr w:type="spellEnd"/>
      <w:r w:rsidRPr="00EC65FB">
        <w:rPr>
          <w:noProof w:val="0"/>
          <w:lang w:val="en-US"/>
        </w:rPr>
        <w:t>,</w:t>
      </w:r>
    </w:p>
    <w:p w14:paraId="08D96CF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LastViewedPageUpdateRequest</w:t>
      </w:r>
      <w:proofErr w:type="spellEnd"/>
      <w:r w:rsidRPr="00EC65FB">
        <w:rPr>
          <w:noProof w:val="0"/>
          <w:lang w:val="en-US"/>
        </w:rPr>
        <w:t>,</w:t>
      </w:r>
    </w:p>
    <w:p w14:paraId="1836EF1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PageDto</w:t>
      </w:r>
      <w:proofErr w:type="spellEnd"/>
      <w:r w:rsidRPr="00EC65FB">
        <w:rPr>
          <w:noProof w:val="0"/>
          <w:lang w:val="en-US"/>
        </w:rPr>
        <w:t>,</w:t>
      </w:r>
    </w:p>
    <w:p w14:paraId="0E80172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SearchRequestDto</w:t>
      </w:r>
      <w:proofErr w:type="spellEnd"/>
      <w:r w:rsidRPr="00EC65FB">
        <w:rPr>
          <w:noProof w:val="0"/>
          <w:lang w:val="en-US"/>
        </w:rPr>
        <w:t>,</w:t>
      </w:r>
    </w:p>
    <w:p w14:paraId="630446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>,</w:t>
      </w:r>
    </w:p>
    <w:p w14:paraId="3620AD5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1EA696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Observable</w:t>
      </w:r>
      <w:proofErr w:type="gramEnd"/>
      <w:r w:rsidRPr="00EC65FB">
        <w:rPr>
          <w:noProof w:val="0"/>
          <w:lang w:val="en-US"/>
        </w:rPr>
        <w:t xml:space="preserve">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77E9B48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environment</w:t>
      </w:r>
      <w:proofErr w:type="gramEnd"/>
      <w:r w:rsidRPr="00EC65FB">
        <w:rPr>
          <w:noProof w:val="0"/>
          <w:lang w:val="en-US"/>
        </w:rPr>
        <w:t xml:space="preserve"> } from '../../../environments/</w:t>
      </w:r>
      <w:proofErr w:type="spellStart"/>
      <w:r w:rsidRPr="00EC65FB">
        <w:rPr>
          <w:noProof w:val="0"/>
          <w:lang w:val="en-US"/>
        </w:rPr>
        <w:t>environment.development</w:t>
      </w:r>
      <w:proofErr w:type="spellEnd"/>
      <w:r w:rsidRPr="00EC65FB">
        <w:rPr>
          <w:noProof w:val="0"/>
          <w:lang w:val="en-US"/>
        </w:rPr>
        <w:t>';</w:t>
      </w:r>
    </w:p>
    <w:p w14:paraId="5BBF5FB4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7C7734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Injectable(</w:t>
      </w:r>
      <w:proofErr w:type="gramEnd"/>
      <w:r w:rsidRPr="00EC65FB">
        <w:rPr>
          <w:noProof w:val="0"/>
          <w:lang w:val="en-US"/>
        </w:rPr>
        <w:t>{</w:t>
      </w:r>
    </w:p>
    <w:p w14:paraId="199F34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providedIn</w:t>
      </w:r>
      <w:proofErr w:type="spellEnd"/>
      <w:r w:rsidRPr="00EC65FB">
        <w:rPr>
          <w:noProof w:val="0"/>
          <w:lang w:val="en-US"/>
        </w:rPr>
        <w:t>: 'root',</w:t>
      </w:r>
    </w:p>
    <w:p w14:paraId="0BBE4DC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1EBA91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BookService</w:t>
      </w:r>
      <w:proofErr w:type="spellEnd"/>
      <w:r w:rsidRPr="00EC65FB">
        <w:rPr>
          <w:noProof w:val="0"/>
          <w:lang w:val="en-US"/>
        </w:rPr>
        <w:t xml:space="preserve"> {</w:t>
      </w:r>
    </w:p>
    <w:p w14:paraId="7669DD0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651855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_url: string = `${</w:t>
      </w:r>
      <w:proofErr w:type="spellStart"/>
      <w:proofErr w:type="gramStart"/>
      <w:r w:rsidRPr="00EC65FB">
        <w:rPr>
          <w:noProof w:val="0"/>
          <w:lang w:val="en-US"/>
        </w:rPr>
        <w:t>environment.BASE</w:t>
      </w:r>
      <w:proofErr w:type="gramEnd"/>
      <w:r w:rsidRPr="00EC65FB">
        <w:rPr>
          <w:noProof w:val="0"/>
          <w:lang w:val="en-US"/>
        </w:rPr>
        <w:t>_URL</w:t>
      </w:r>
      <w:proofErr w:type="spellEnd"/>
      <w:r w:rsidRPr="00EC65FB">
        <w:rPr>
          <w:noProof w:val="0"/>
          <w:lang w:val="en-US"/>
        </w:rPr>
        <w:t>}/books`;</w:t>
      </w:r>
    </w:p>
    <w:p w14:paraId="1074A01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52E4B2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  <w:r w:rsidRPr="00EC65FB">
        <w:rPr>
          <w:noProof w:val="0"/>
          <w:lang w:val="en-US"/>
        </w:rPr>
        <w:t xml:space="preserve">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>) {</w:t>
      </w:r>
    </w:p>
    <w:p w14:paraId="3C05E4D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92A0059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B5C3F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getPage</w:t>
      </w:r>
      <w:proofErr w:type="spellEnd"/>
      <w:r w:rsidRPr="00EC65FB">
        <w:rPr>
          <w:noProof w:val="0"/>
          <w:lang w:val="en-US"/>
        </w:rPr>
        <w:t>(</w:t>
      </w:r>
      <w:proofErr w:type="gramEnd"/>
    </w:p>
    <w:p w14:paraId="4CEFBFC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>: number,</w:t>
      </w:r>
    </w:p>
    <w:p w14:paraId="249D95B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>: number,</w:t>
      </w:r>
    </w:p>
    <w:p w14:paraId="4C84F4C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sortBy</w:t>
      </w:r>
      <w:proofErr w:type="spellEnd"/>
      <w:r w:rsidRPr="00EC65FB">
        <w:rPr>
          <w:noProof w:val="0"/>
          <w:lang w:val="en-US"/>
        </w:rPr>
        <w:t>?:</w:t>
      </w:r>
      <w:proofErr w:type="gramEnd"/>
      <w:r w:rsidRPr="00EC65FB">
        <w:rPr>
          <w:noProof w:val="0"/>
          <w:lang w:val="en-US"/>
        </w:rPr>
        <w:t xml:space="preserve"> string,</w:t>
      </w:r>
    </w:p>
    <w:p w14:paraId="23AE6C3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>?:</w:t>
      </w:r>
      <w:proofErr w:type="gramEnd"/>
      <w:r w:rsidRPr="00EC65FB">
        <w:rPr>
          <w:noProof w:val="0"/>
          <w:lang w:val="en-US"/>
        </w:rPr>
        <w:t xml:space="preserve"> 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>,</w:t>
      </w:r>
    </w:p>
    <w:p w14:paraId="7579C36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): Observable&lt;</w:t>
      </w:r>
      <w:proofErr w:type="spellStart"/>
      <w:r w:rsidRPr="00EC65FB">
        <w:rPr>
          <w:noProof w:val="0"/>
          <w:lang w:val="en-US"/>
        </w:rPr>
        <w:t>PageDto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&gt;&gt; {</w:t>
      </w:r>
    </w:p>
    <w:p w14:paraId="5B4B4A2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let </w:t>
      </w:r>
      <w:proofErr w:type="spellStart"/>
      <w:r w:rsidRPr="00EC65FB">
        <w:rPr>
          <w:noProof w:val="0"/>
          <w:lang w:val="en-US"/>
        </w:rPr>
        <w:t>queryParams</w:t>
      </w:r>
      <w:proofErr w:type="spellEnd"/>
      <w:r w:rsidRPr="00EC65FB">
        <w:rPr>
          <w:noProof w:val="0"/>
          <w:lang w:val="en-US"/>
        </w:rPr>
        <w:t xml:space="preserve"> = new </w:t>
      </w:r>
      <w:proofErr w:type="spellStart"/>
      <w:proofErr w:type="gramStart"/>
      <w:r w:rsidRPr="00EC65FB">
        <w:rPr>
          <w:noProof w:val="0"/>
          <w:lang w:val="en-US"/>
        </w:rPr>
        <w:t>HttpParams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fromObject</w:t>
      </w:r>
      <w:proofErr w:type="spellEnd"/>
      <w:r w:rsidRPr="00EC65FB">
        <w:rPr>
          <w:noProof w:val="0"/>
          <w:lang w:val="en-US"/>
        </w:rPr>
        <w:t xml:space="preserve">: {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pageSize</w:t>
      </w:r>
      <w:proofErr w:type="spellEnd"/>
      <w:r w:rsidRPr="00EC65FB">
        <w:rPr>
          <w:noProof w:val="0"/>
          <w:lang w:val="en-US"/>
        </w:rPr>
        <w:t xml:space="preserve"> } });</w:t>
      </w:r>
    </w:p>
    <w:p w14:paraId="7269538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r w:rsidRPr="00EC65FB">
        <w:rPr>
          <w:noProof w:val="0"/>
          <w:lang w:val="en-US"/>
        </w:rPr>
        <w:t>sortBy</w:t>
      </w:r>
      <w:proofErr w:type="spellEnd"/>
      <w:r w:rsidRPr="00EC65FB">
        <w:rPr>
          <w:noProof w:val="0"/>
          <w:lang w:val="en-US"/>
        </w:rPr>
        <w:t xml:space="preserve">) </w:t>
      </w:r>
      <w:proofErr w:type="spellStart"/>
      <w:r w:rsidRPr="00EC65FB">
        <w:rPr>
          <w:noProof w:val="0"/>
          <w:lang w:val="en-US"/>
        </w:rPr>
        <w:t>queryParams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queryParams.append</w:t>
      </w:r>
      <w:proofErr w:type="spellEnd"/>
      <w:r w:rsidRPr="00EC65FB">
        <w:rPr>
          <w:noProof w:val="0"/>
          <w:lang w:val="en-US"/>
        </w:rPr>
        <w:t>('</w:t>
      </w:r>
      <w:proofErr w:type="spellStart"/>
      <w:r w:rsidRPr="00EC65FB">
        <w:rPr>
          <w:noProof w:val="0"/>
          <w:lang w:val="en-US"/>
        </w:rPr>
        <w:t>sortBy</w:t>
      </w:r>
      <w:proofErr w:type="spellEnd"/>
      <w:r w:rsidRPr="00EC65FB">
        <w:rPr>
          <w:noProof w:val="0"/>
          <w:lang w:val="en-US"/>
        </w:rPr>
        <w:t xml:space="preserve">', </w:t>
      </w:r>
      <w:proofErr w:type="spellStart"/>
      <w:r w:rsidRPr="00EC65FB">
        <w:rPr>
          <w:noProof w:val="0"/>
          <w:lang w:val="en-US"/>
        </w:rPr>
        <w:t>sortBy</w:t>
      </w:r>
      <w:proofErr w:type="spellEnd"/>
      <w:r w:rsidRPr="00EC65FB">
        <w:rPr>
          <w:noProof w:val="0"/>
          <w:lang w:val="en-US"/>
        </w:rPr>
        <w:t>);</w:t>
      </w:r>
    </w:p>
    <w:p w14:paraId="4DB617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if (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 xml:space="preserve">) </w:t>
      </w:r>
      <w:proofErr w:type="spellStart"/>
      <w:r w:rsidRPr="00EC65FB">
        <w:rPr>
          <w:noProof w:val="0"/>
          <w:lang w:val="en-US"/>
        </w:rPr>
        <w:t>queryParams</w:t>
      </w:r>
      <w:proofErr w:type="spellEnd"/>
      <w:r w:rsidRPr="00EC65FB">
        <w:rPr>
          <w:noProof w:val="0"/>
          <w:lang w:val="en-US"/>
        </w:rPr>
        <w:t xml:space="preserve"> = </w:t>
      </w:r>
      <w:proofErr w:type="spellStart"/>
      <w:r w:rsidRPr="00EC65FB">
        <w:rPr>
          <w:noProof w:val="0"/>
          <w:lang w:val="en-US"/>
        </w:rPr>
        <w:t>queryParams.append</w:t>
      </w:r>
      <w:proofErr w:type="spellEnd"/>
      <w:r w:rsidRPr="00EC65FB">
        <w:rPr>
          <w:noProof w:val="0"/>
          <w:lang w:val="en-US"/>
        </w:rPr>
        <w:t>('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 xml:space="preserve">', </w:t>
      </w:r>
      <w:proofErr w:type="spellStart"/>
      <w:r w:rsidRPr="00EC65FB">
        <w:rPr>
          <w:noProof w:val="0"/>
          <w:lang w:val="en-US"/>
        </w:rPr>
        <w:t>sortOrder</w:t>
      </w:r>
      <w:proofErr w:type="spellEnd"/>
      <w:r w:rsidRPr="00EC65FB">
        <w:rPr>
          <w:noProof w:val="0"/>
          <w:lang w:val="en-US"/>
        </w:rPr>
        <w:t>);</w:t>
      </w:r>
    </w:p>
    <w:p w14:paraId="5DBD7D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httpClient.get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PageDto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</w:t>
      </w:r>
      <w:proofErr w:type="gramStart"/>
      <w:r w:rsidRPr="00EC65FB">
        <w:rPr>
          <w:noProof w:val="0"/>
          <w:lang w:val="en-US"/>
        </w:rPr>
        <w:t>&gt;(</w:t>
      </w:r>
      <w:proofErr w:type="gramEnd"/>
      <w:r w:rsidRPr="00EC65FB">
        <w:rPr>
          <w:noProof w:val="0"/>
          <w:lang w:val="en-US"/>
        </w:rPr>
        <w:t>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, {</w:t>
      </w:r>
    </w:p>
    <w:p w14:paraId="497635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params: </w:t>
      </w:r>
      <w:proofErr w:type="spellStart"/>
      <w:r w:rsidRPr="00EC65FB">
        <w:rPr>
          <w:noProof w:val="0"/>
          <w:lang w:val="en-US"/>
        </w:rPr>
        <w:t>queryParams</w:t>
      </w:r>
      <w:proofErr w:type="spellEnd"/>
      <w:r w:rsidRPr="00EC65FB">
        <w:rPr>
          <w:noProof w:val="0"/>
          <w:lang w:val="en-US"/>
        </w:rPr>
        <w:t>,</w:t>
      </w:r>
    </w:p>
    <w:p w14:paraId="56F519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});</w:t>
      </w:r>
    </w:p>
    <w:p w14:paraId="13D7182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DC555F9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67FFCD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getBookById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id: string): Observable&lt;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 {</w:t>
      </w:r>
    </w:p>
    <w:p w14:paraId="07136D3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httpClient.get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}/${id}`);</w:t>
      </w:r>
    </w:p>
    <w:p w14:paraId="0F52B2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29C5CF3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3A6BD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addBook</w:t>
      </w:r>
      <w:proofErr w:type="spellEnd"/>
      <w:r w:rsidRPr="00EC65FB">
        <w:rPr>
          <w:noProof w:val="0"/>
          <w:lang w:val="en-US"/>
        </w:rPr>
        <w:t>(</w:t>
      </w:r>
      <w:proofErr w:type="gramEnd"/>
    </w:p>
    <w:p w14:paraId="5EC1C99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bookMetadata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BookMetadataDto</w:t>
      </w:r>
      <w:proofErr w:type="spellEnd"/>
      <w:r w:rsidRPr="00EC65FB">
        <w:rPr>
          <w:noProof w:val="0"/>
          <w:lang w:val="en-US"/>
        </w:rPr>
        <w:t>,</w:t>
      </w:r>
    </w:p>
    <w:p w14:paraId="4B5EC4A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file: File,</w:t>
      </w:r>
    </w:p>
    <w:p w14:paraId="0DABE42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): Observable&lt;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 {</w:t>
      </w:r>
    </w:p>
    <w:p w14:paraId="165BCA8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formData</w:t>
      </w:r>
      <w:proofErr w:type="spellEnd"/>
      <w:r w:rsidRPr="00EC65FB">
        <w:rPr>
          <w:noProof w:val="0"/>
          <w:lang w:val="en-US"/>
        </w:rPr>
        <w:t xml:space="preserve"> = new </w:t>
      </w:r>
      <w:proofErr w:type="spellStart"/>
      <w:proofErr w:type="gramStart"/>
      <w:r w:rsidRPr="00EC65FB">
        <w:rPr>
          <w:noProof w:val="0"/>
          <w:lang w:val="en-US"/>
        </w:rPr>
        <w:t>FormData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);</w:t>
      </w:r>
    </w:p>
    <w:p w14:paraId="5A75CFF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formData.append</w:t>
      </w:r>
      <w:proofErr w:type="spellEnd"/>
      <w:r w:rsidRPr="00EC65FB">
        <w:rPr>
          <w:noProof w:val="0"/>
          <w:lang w:val="en-US"/>
        </w:rPr>
        <w:t>('</w:t>
      </w:r>
      <w:proofErr w:type="spellStart"/>
      <w:r w:rsidRPr="00EC65FB">
        <w:rPr>
          <w:noProof w:val="0"/>
          <w:lang w:val="en-US"/>
        </w:rPr>
        <w:t>bookMetadata</w:t>
      </w:r>
      <w:proofErr w:type="spellEnd"/>
      <w:r w:rsidRPr="00EC65FB">
        <w:rPr>
          <w:noProof w:val="0"/>
          <w:lang w:val="en-US"/>
        </w:rPr>
        <w:t xml:space="preserve">', </w:t>
      </w:r>
      <w:proofErr w:type="spellStart"/>
      <w:r w:rsidRPr="00EC65FB">
        <w:rPr>
          <w:noProof w:val="0"/>
          <w:lang w:val="en-US"/>
        </w:rPr>
        <w:t>JSON.stringify</w:t>
      </w:r>
      <w:proofErr w:type="spellEnd"/>
      <w:r w:rsidRPr="00EC65FB">
        <w:rPr>
          <w:noProof w:val="0"/>
          <w:lang w:val="en-US"/>
        </w:rPr>
        <w:t>(</w:t>
      </w:r>
      <w:proofErr w:type="spellStart"/>
      <w:r w:rsidRPr="00EC65FB">
        <w:rPr>
          <w:noProof w:val="0"/>
          <w:lang w:val="en-US"/>
        </w:rPr>
        <w:t>bookMetadata</w:t>
      </w:r>
      <w:proofErr w:type="spellEnd"/>
      <w:r w:rsidRPr="00EC65FB">
        <w:rPr>
          <w:noProof w:val="0"/>
          <w:lang w:val="en-US"/>
        </w:rPr>
        <w:t>));</w:t>
      </w:r>
    </w:p>
    <w:p w14:paraId="74B8540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formData.append</w:t>
      </w:r>
      <w:proofErr w:type="spellEnd"/>
      <w:r w:rsidRPr="00EC65FB">
        <w:rPr>
          <w:noProof w:val="0"/>
          <w:lang w:val="en-US"/>
        </w:rPr>
        <w:t>('file', file);</w:t>
      </w:r>
    </w:p>
    <w:p w14:paraId="5E7B8E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httpClient.post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 xml:space="preserve">}`, </w:t>
      </w:r>
      <w:proofErr w:type="spellStart"/>
      <w:r w:rsidRPr="00EC65FB">
        <w:rPr>
          <w:noProof w:val="0"/>
          <w:lang w:val="en-US"/>
        </w:rPr>
        <w:t>formData</w:t>
      </w:r>
      <w:proofErr w:type="spellEnd"/>
      <w:r w:rsidRPr="00EC65FB">
        <w:rPr>
          <w:noProof w:val="0"/>
          <w:lang w:val="en-US"/>
        </w:rPr>
        <w:t>);</w:t>
      </w:r>
    </w:p>
    <w:p w14:paraId="450F9F4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035D54B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E868FC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updateBookDetails</w:t>
      </w:r>
      <w:proofErr w:type="spellEnd"/>
      <w:r w:rsidRPr="00EC65FB">
        <w:rPr>
          <w:noProof w:val="0"/>
          <w:lang w:val="en-US"/>
        </w:rPr>
        <w:t>(</w:t>
      </w:r>
      <w:proofErr w:type="gramEnd"/>
    </w:p>
    <w:p w14:paraId="7B465C5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id: string,</w:t>
      </w:r>
    </w:p>
    <w:p w14:paraId="5552804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details: </w:t>
      </w:r>
      <w:proofErr w:type="spellStart"/>
      <w:r w:rsidRPr="00EC65FB">
        <w:rPr>
          <w:noProof w:val="0"/>
          <w:lang w:val="en-US"/>
        </w:rPr>
        <w:t>BookDetailsUpdateDto</w:t>
      </w:r>
      <w:proofErr w:type="spellEnd"/>
      <w:r w:rsidRPr="00EC65FB">
        <w:rPr>
          <w:noProof w:val="0"/>
          <w:lang w:val="en-US"/>
        </w:rPr>
        <w:t>,</w:t>
      </w:r>
    </w:p>
    <w:p w14:paraId="590F0C1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): Observable&lt;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 {</w:t>
      </w:r>
    </w:p>
    <w:p w14:paraId="314EA27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httpClient.put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}/${id}`, details);</w:t>
      </w:r>
    </w:p>
    <w:p w14:paraId="30BBBB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D17B20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11640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updateTotalTime</w:t>
      </w:r>
      <w:proofErr w:type="spellEnd"/>
      <w:r w:rsidRPr="00EC65FB">
        <w:rPr>
          <w:noProof w:val="0"/>
          <w:lang w:val="en-US"/>
        </w:rPr>
        <w:t>(</w:t>
      </w:r>
      <w:proofErr w:type="gramEnd"/>
    </w:p>
    <w:p w14:paraId="4DAE219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bookId</w:t>
      </w:r>
      <w:proofErr w:type="spellEnd"/>
      <w:r w:rsidRPr="00EC65FB">
        <w:rPr>
          <w:noProof w:val="0"/>
          <w:lang w:val="en-US"/>
        </w:rPr>
        <w:t>: string,</w:t>
      </w:r>
    </w:p>
    <w:p w14:paraId="2C4C7B1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totalTimeSeconds</w:t>
      </w:r>
      <w:proofErr w:type="spellEnd"/>
      <w:r w:rsidRPr="00EC65FB">
        <w:rPr>
          <w:noProof w:val="0"/>
          <w:lang w:val="en-US"/>
        </w:rPr>
        <w:t>: number,</w:t>
      </w:r>
    </w:p>
    <w:p w14:paraId="0D1B451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): Observable&lt;void&gt; {</w:t>
      </w:r>
    </w:p>
    <w:p w14:paraId="6A35BF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httpClient.post</w:t>
      </w:r>
      <w:proofErr w:type="spellEnd"/>
      <w:r w:rsidRPr="00EC65FB">
        <w:rPr>
          <w:noProof w:val="0"/>
          <w:lang w:val="en-US"/>
        </w:rPr>
        <w:t>&lt;void</w:t>
      </w:r>
      <w:proofErr w:type="gramStart"/>
      <w:r w:rsidRPr="00EC65FB">
        <w:rPr>
          <w:noProof w:val="0"/>
          <w:lang w:val="en-US"/>
        </w:rPr>
        <w:t>&gt;(</w:t>
      </w:r>
      <w:proofErr w:type="gramEnd"/>
    </w:p>
    <w:p w14:paraId="2AF9895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</w:t>
      </w:r>
      <w:proofErr w:type="spellStart"/>
      <w:r w:rsidRPr="00EC65FB">
        <w:rPr>
          <w:noProof w:val="0"/>
          <w:lang w:val="en-US"/>
        </w:rPr>
        <w:t>bookId</w:t>
      </w:r>
      <w:proofErr w:type="spellEnd"/>
      <w:r w:rsidRPr="00EC65FB">
        <w:rPr>
          <w:noProof w:val="0"/>
          <w:lang w:val="en-US"/>
        </w:rPr>
        <w:t>}/update-total-time`,</w:t>
      </w:r>
    </w:p>
    <w:p w14:paraId="42161B8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gramStart"/>
      <w:r w:rsidRPr="00EC65FB">
        <w:rPr>
          <w:noProof w:val="0"/>
          <w:lang w:val="en-US"/>
        </w:rPr>
        <w:t>{ seconds</w:t>
      </w:r>
      <w:proofErr w:type="gram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totalTimeSeconds</w:t>
      </w:r>
      <w:proofErr w:type="spellEnd"/>
      <w:r w:rsidRPr="00EC65FB">
        <w:rPr>
          <w:noProof w:val="0"/>
          <w:lang w:val="en-US"/>
        </w:rPr>
        <w:t xml:space="preserve"> },</w:t>
      </w:r>
    </w:p>
    <w:p w14:paraId="652A025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);</w:t>
      </w:r>
    </w:p>
    <w:p w14:paraId="17A8EC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674486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60B3CA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deleteBook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id: string): Observable&lt;void&gt; {</w:t>
      </w:r>
    </w:p>
    <w:p w14:paraId="2824038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httpClient.delete</w:t>
      </w:r>
      <w:proofErr w:type="spellEnd"/>
      <w:r w:rsidRPr="00EC65FB">
        <w:rPr>
          <w:noProof w:val="0"/>
          <w:lang w:val="en-US"/>
        </w:rPr>
        <w:t>&lt;void&gt;(`${this._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}/${id}`);</w:t>
      </w:r>
    </w:p>
    <w:p w14:paraId="08A838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89C784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5BED4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updateLastViewedPage</w:t>
      </w:r>
      <w:proofErr w:type="spellEnd"/>
      <w:r w:rsidRPr="00EC65FB">
        <w:rPr>
          <w:noProof w:val="0"/>
          <w:lang w:val="en-US"/>
        </w:rPr>
        <w:t>(</w:t>
      </w:r>
      <w:proofErr w:type="gramEnd"/>
    </w:p>
    <w:p w14:paraId="64E32A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id: string,</w:t>
      </w:r>
    </w:p>
    <w:p w14:paraId="79DA72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>: number,</w:t>
      </w:r>
    </w:p>
    <w:p w14:paraId="4C6406F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): Observable&lt;void&gt; {</w:t>
      </w:r>
    </w:p>
    <w:p w14:paraId="346B8C3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this._httpClient.post&lt;void&gt;(`${</w:t>
      </w:r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>url}/${id}/last-viewed-page`, {</w:t>
      </w:r>
    </w:p>
    <w:p w14:paraId="1CEE0D9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pageNumber</w:t>
      </w:r>
      <w:proofErr w:type="spellEnd"/>
      <w:r w:rsidRPr="00EC65FB">
        <w:rPr>
          <w:noProof w:val="0"/>
          <w:lang w:val="en-US"/>
        </w:rPr>
        <w:t>,</w:t>
      </w:r>
    </w:p>
    <w:p w14:paraId="738B3E6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 as </w:t>
      </w:r>
      <w:proofErr w:type="spellStart"/>
      <w:r w:rsidRPr="00EC65FB">
        <w:rPr>
          <w:noProof w:val="0"/>
          <w:lang w:val="en-US"/>
        </w:rPr>
        <w:t>LastViewedPageUpdateRequest</w:t>
      </w:r>
      <w:proofErr w:type="spellEnd"/>
      <w:r w:rsidRPr="00EC65FB">
        <w:rPr>
          <w:noProof w:val="0"/>
          <w:lang w:val="en-US"/>
        </w:rPr>
        <w:t>);</w:t>
      </w:r>
    </w:p>
    <w:p w14:paraId="3FE4ECC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C5B4F9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609963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getBookDownloadUrl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id: string): URL {</w:t>
      </w:r>
    </w:p>
    <w:p w14:paraId="18D4C2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new URL(`${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}/download/${id}`);</w:t>
      </w:r>
    </w:p>
    <w:p w14:paraId="3546DD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A9D3AE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CEAD2C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searchByBookDetails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request: </w:t>
      </w:r>
      <w:proofErr w:type="spellStart"/>
      <w:r w:rsidRPr="00EC65FB">
        <w:rPr>
          <w:noProof w:val="0"/>
          <w:lang w:val="en-US"/>
        </w:rPr>
        <w:t>SearchRequestDto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PageDto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&gt;&gt; {</w:t>
      </w:r>
    </w:p>
    <w:p w14:paraId="57A491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httpClient.post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PageDto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BookDto</w:t>
      </w:r>
      <w:proofErr w:type="spellEnd"/>
      <w:r w:rsidRPr="00EC65FB">
        <w:rPr>
          <w:noProof w:val="0"/>
          <w:lang w:val="en-US"/>
        </w:rPr>
        <w:t>&gt;&gt;(`${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}/search`, request);</w:t>
      </w:r>
    </w:p>
    <w:p w14:paraId="5F6BF5E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0057F3A4" w14:textId="2CE15283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492A8EBA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</w:t>
      </w:r>
      <w:proofErr w:type="spellStart"/>
      <w:proofErr w:type="gramStart"/>
      <w:r w:rsidRPr="00EC65FB">
        <w:rPr>
          <w:noProof w:val="0"/>
          <w:lang w:val="en-US"/>
        </w:rPr>
        <w:t>dictionary.service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00B25F9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Injectable</w:t>
      </w:r>
      <w:proofErr w:type="gramEnd"/>
      <w:r w:rsidRPr="00EC65FB">
        <w:rPr>
          <w:noProof w:val="0"/>
          <w:lang w:val="en-US"/>
        </w:rPr>
        <w:t xml:space="preserve"> } from '@angular/core';</w:t>
      </w:r>
    </w:p>
    <w:p w14:paraId="560A33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proofErr w:type="gram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HttpParams</w:t>
      </w:r>
      <w:proofErr w:type="spellEnd"/>
      <w:r w:rsidRPr="00EC65FB">
        <w:rPr>
          <w:noProof w:val="0"/>
          <w:lang w:val="en-US"/>
        </w:rPr>
        <w:t xml:space="preserve"> } from '@angular/common/http';</w:t>
      </w:r>
    </w:p>
    <w:p w14:paraId="605DAAD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Observable</w:t>
      </w:r>
      <w:proofErr w:type="gramEnd"/>
      <w:r w:rsidRPr="00EC65FB">
        <w:rPr>
          <w:noProof w:val="0"/>
          <w:lang w:val="en-US"/>
        </w:rPr>
        <w:t xml:space="preserve">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0470F2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proofErr w:type="gramEnd"/>
      <w:r w:rsidRPr="00EC65FB">
        <w:rPr>
          <w:noProof w:val="0"/>
          <w:lang w:val="en-US"/>
        </w:rPr>
        <w:t xml:space="preserve"> 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7C240D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environment</w:t>
      </w:r>
      <w:proofErr w:type="gramEnd"/>
      <w:r w:rsidRPr="00EC65FB">
        <w:rPr>
          <w:noProof w:val="0"/>
          <w:lang w:val="en-US"/>
        </w:rPr>
        <w:t xml:space="preserve"> } from '../../../environments/environment';</w:t>
      </w:r>
    </w:p>
    <w:p w14:paraId="0E1DD92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A1F580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Injectable(</w:t>
      </w:r>
      <w:proofErr w:type="gramEnd"/>
      <w:r w:rsidRPr="00EC65FB">
        <w:rPr>
          <w:noProof w:val="0"/>
          <w:lang w:val="en-US"/>
        </w:rPr>
        <w:t>{</w:t>
      </w:r>
    </w:p>
    <w:p w14:paraId="0F7FB46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providedIn</w:t>
      </w:r>
      <w:proofErr w:type="spellEnd"/>
      <w:r w:rsidRPr="00EC65FB">
        <w:rPr>
          <w:noProof w:val="0"/>
          <w:lang w:val="en-US"/>
        </w:rPr>
        <w:t>: 'root',</w:t>
      </w:r>
    </w:p>
    <w:p w14:paraId="3138499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576C7AA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DictionaryService</w:t>
      </w:r>
      <w:proofErr w:type="spellEnd"/>
      <w:r w:rsidRPr="00EC65FB">
        <w:rPr>
          <w:noProof w:val="0"/>
          <w:lang w:val="en-US"/>
        </w:rPr>
        <w:t xml:space="preserve"> {</w:t>
      </w:r>
    </w:p>
    <w:p w14:paraId="77AA2D1C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691803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 xml:space="preserve"> = `${</w:t>
      </w:r>
      <w:proofErr w:type="spellStart"/>
      <w:proofErr w:type="gramStart"/>
      <w:r w:rsidRPr="00EC65FB">
        <w:rPr>
          <w:noProof w:val="0"/>
          <w:lang w:val="en-US"/>
        </w:rPr>
        <w:t>environment.BASE</w:t>
      </w:r>
      <w:proofErr w:type="gramEnd"/>
      <w:r w:rsidRPr="00EC65FB">
        <w:rPr>
          <w:noProof w:val="0"/>
          <w:lang w:val="en-US"/>
        </w:rPr>
        <w:t>_URL</w:t>
      </w:r>
      <w:proofErr w:type="spellEnd"/>
      <w:r w:rsidRPr="00EC65FB">
        <w:rPr>
          <w:noProof w:val="0"/>
          <w:lang w:val="en-US"/>
        </w:rPr>
        <w:t>}/word-dictionary`;</w:t>
      </w:r>
    </w:p>
    <w:p w14:paraId="26F066F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FAAF94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</w:p>
    <w:p w14:paraId="0D2A1A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>,</w:t>
      </w:r>
    </w:p>
    <w:p w14:paraId="2335FE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 {</w:t>
      </w:r>
    </w:p>
    <w:p w14:paraId="69741A6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626BD5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739674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listThirdPartyProviders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Observable&lt;string[]&gt; {</w:t>
      </w:r>
    </w:p>
    <w:p w14:paraId="303ADD2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this._httpClient.get&lt;string[]&gt;(`${</w:t>
      </w:r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>url}/list-third-party-providers`);</w:t>
      </w:r>
    </w:p>
    <w:p w14:paraId="5D426E3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588B206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C66E2E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find(</w:t>
      </w:r>
      <w:proofErr w:type="gramEnd"/>
      <w:r w:rsidRPr="00EC65FB">
        <w:rPr>
          <w:noProof w:val="0"/>
          <w:lang w:val="en-US"/>
        </w:rPr>
        <w:t>word: string): Observable&lt;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[]&gt; {</w:t>
      </w:r>
    </w:p>
    <w:p w14:paraId="421B05A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 xml:space="preserve"> = 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}/${word}`;</w:t>
      </w:r>
    </w:p>
    <w:p w14:paraId="21B4431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httpClient.get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[]&gt;(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);</w:t>
      </w:r>
    </w:p>
    <w:p w14:paraId="1B7D988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3C51331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22278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findInExtDict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word: string, </w:t>
      </w:r>
      <w:proofErr w:type="spellStart"/>
      <w:r w:rsidRPr="00EC65FB">
        <w:rPr>
          <w:noProof w:val="0"/>
          <w:lang w:val="en-US"/>
        </w:rPr>
        <w:t>providerName</w:t>
      </w:r>
      <w:proofErr w:type="spellEnd"/>
      <w:r w:rsidRPr="00EC65FB">
        <w:rPr>
          <w:noProof w:val="0"/>
          <w:lang w:val="en-US"/>
        </w:rPr>
        <w:t>: string): Observable&lt;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[]&gt; {</w:t>
      </w:r>
    </w:p>
    <w:p w14:paraId="4F6C79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 xml:space="preserve"> = 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}/third-party-dictionary/${word}`;</w:t>
      </w:r>
    </w:p>
    <w:p w14:paraId="0F8E864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const params = new </w:t>
      </w:r>
      <w:proofErr w:type="spellStart"/>
      <w:proofErr w:type="gramStart"/>
      <w:r w:rsidRPr="00EC65FB">
        <w:rPr>
          <w:noProof w:val="0"/>
          <w:lang w:val="en-US"/>
        </w:rPr>
        <w:t>HttpParams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).set('</w:t>
      </w:r>
      <w:proofErr w:type="spellStart"/>
      <w:r w:rsidRPr="00EC65FB">
        <w:rPr>
          <w:noProof w:val="0"/>
          <w:lang w:val="en-US"/>
        </w:rPr>
        <w:t>providerName</w:t>
      </w:r>
      <w:proofErr w:type="spellEnd"/>
      <w:r w:rsidRPr="00EC65FB">
        <w:rPr>
          <w:noProof w:val="0"/>
          <w:lang w:val="en-US"/>
        </w:rPr>
        <w:t xml:space="preserve">', </w:t>
      </w:r>
      <w:proofErr w:type="spellStart"/>
      <w:r w:rsidRPr="00EC65FB">
        <w:rPr>
          <w:noProof w:val="0"/>
          <w:lang w:val="en-US"/>
        </w:rPr>
        <w:t>providerName</w:t>
      </w:r>
      <w:proofErr w:type="spellEnd"/>
      <w:r w:rsidRPr="00EC65FB">
        <w:rPr>
          <w:noProof w:val="0"/>
          <w:lang w:val="en-US"/>
        </w:rPr>
        <w:t>);</w:t>
      </w:r>
    </w:p>
    <w:p w14:paraId="69C19A4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httpClient.get</w:t>
      </w:r>
      <w:proofErr w:type="spellEnd"/>
      <w:r w:rsidRPr="00EC65FB">
        <w:rPr>
          <w:noProof w:val="0"/>
          <w:lang w:val="en-US"/>
        </w:rPr>
        <w:t>&lt;</w:t>
      </w:r>
      <w:proofErr w:type="spellStart"/>
      <w:proofErr w:type="gram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[</w:t>
      </w:r>
      <w:proofErr w:type="gramEnd"/>
      <w:r w:rsidRPr="00EC65FB">
        <w:rPr>
          <w:noProof w:val="0"/>
          <w:lang w:val="en-US"/>
        </w:rPr>
        <w:t>]&gt;(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, { params });</w:t>
      </w:r>
    </w:p>
    <w:p w14:paraId="4348326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3C2F52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944DC6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addWord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word: 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&gt; {</w:t>
      </w:r>
    </w:p>
    <w:p w14:paraId="51C8041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httpClient.post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proofErr w:type="gramStart"/>
      <w:r w:rsidRPr="00EC65FB">
        <w:rPr>
          <w:noProof w:val="0"/>
          <w:lang w:val="en-US"/>
        </w:rPr>
        <w:t>&gt;(</w:t>
      </w:r>
      <w:proofErr w:type="gramEnd"/>
      <w:r w:rsidRPr="00EC65FB">
        <w:rPr>
          <w:noProof w:val="0"/>
          <w:lang w:val="en-US"/>
        </w:rPr>
        <w:t>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, word);</w:t>
      </w:r>
    </w:p>
    <w:p w14:paraId="01524B7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D26BF6B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28A50E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updateWord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word: string, </w:t>
      </w:r>
      <w:proofErr w:type="spellStart"/>
      <w:r w:rsidRPr="00EC65FB">
        <w:rPr>
          <w:noProof w:val="0"/>
          <w:lang w:val="en-US"/>
        </w:rPr>
        <w:t>updateRequest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&gt; {</w:t>
      </w:r>
    </w:p>
    <w:p w14:paraId="6F4D80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httpClient.put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WordDto</w:t>
      </w:r>
      <w:proofErr w:type="spellEnd"/>
      <w:r w:rsidRPr="00EC65FB">
        <w:rPr>
          <w:noProof w:val="0"/>
          <w:lang w:val="en-US"/>
        </w:rPr>
        <w:t>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 xml:space="preserve">}/${word}`, </w:t>
      </w:r>
      <w:proofErr w:type="spellStart"/>
      <w:r w:rsidRPr="00EC65FB">
        <w:rPr>
          <w:noProof w:val="0"/>
          <w:lang w:val="en-US"/>
        </w:rPr>
        <w:t>updateRequest</w:t>
      </w:r>
      <w:proofErr w:type="spellEnd"/>
      <w:r w:rsidRPr="00EC65FB">
        <w:rPr>
          <w:noProof w:val="0"/>
          <w:lang w:val="en-US"/>
        </w:rPr>
        <w:t>);</w:t>
      </w:r>
    </w:p>
    <w:p w14:paraId="0B5A14B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19D8BFB7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B3F9B2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deleteWord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word: string): Observable&lt;void&gt; {</w:t>
      </w:r>
    </w:p>
    <w:p w14:paraId="423038E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httpClient.delete</w:t>
      </w:r>
      <w:proofErr w:type="spellEnd"/>
      <w:r w:rsidRPr="00EC65FB">
        <w:rPr>
          <w:noProof w:val="0"/>
          <w:lang w:val="en-US"/>
        </w:rPr>
        <w:t>&lt;void&gt;(`${this._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}/${word}`);</w:t>
      </w:r>
    </w:p>
    <w:p w14:paraId="4F03DAE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1F263E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BE0889B" w14:textId="1C25A774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0FE55410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text-</w:t>
      </w:r>
      <w:proofErr w:type="spellStart"/>
      <w:proofErr w:type="gramStart"/>
      <w:r w:rsidRPr="00EC65FB">
        <w:rPr>
          <w:noProof w:val="0"/>
          <w:lang w:val="en-US"/>
        </w:rPr>
        <w:t>processing.service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6BD6B4A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'@angular/common/http';</w:t>
      </w:r>
    </w:p>
    <w:p w14:paraId="26DDC93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Injectable</w:t>
      </w:r>
      <w:proofErr w:type="gramEnd"/>
      <w:r w:rsidRPr="00EC65FB">
        <w:rPr>
          <w:noProof w:val="0"/>
          <w:lang w:val="en-US"/>
        </w:rPr>
        <w:t>, signal } from '@angular/core';</w:t>
      </w:r>
    </w:p>
    <w:p w14:paraId="257CBC0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import {</w:t>
      </w:r>
    </w:p>
    <w:p w14:paraId="3D459D0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DetectLanguageRequestDto</w:t>
      </w:r>
      <w:proofErr w:type="spellEnd"/>
      <w:r w:rsidRPr="00EC65FB">
        <w:rPr>
          <w:noProof w:val="0"/>
          <w:lang w:val="en-US"/>
        </w:rPr>
        <w:t>,</w:t>
      </w:r>
    </w:p>
    <w:p w14:paraId="32A6CD0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DetectLanguageResponseDto</w:t>
      </w:r>
      <w:proofErr w:type="spellEnd"/>
      <w:r w:rsidRPr="00EC65FB">
        <w:rPr>
          <w:noProof w:val="0"/>
          <w:lang w:val="en-US"/>
        </w:rPr>
        <w:t>,</w:t>
      </w:r>
    </w:p>
    <w:p w14:paraId="441415B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LanguageDto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TextSummarizationRequestDto</w:t>
      </w:r>
      <w:proofErr w:type="spellEnd"/>
      <w:r w:rsidRPr="00EC65FB">
        <w:rPr>
          <w:noProof w:val="0"/>
          <w:lang w:val="en-US"/>
        </w:rPr>
        <w:t xml:space="preserve">, </w:t>
      </w:r>
      <w:proofErr w:type="spellStart"/>
      <w:r w:rsidRPr="00EC65FB">
        <w:rPr>
          <w:noProof w:val="0"/>
          <w:lang w:val="en-US"/>
        </w:rPr>
        <w:t>TextSummarizationResponseDto</w:t>
      </w:r>
      <w:proofErr w:type="spellEnd"/>
      <w:r w:rsidRPr="00EC65FB">
        <w:rPr>
          <w:noProof w:val="0"/>
          <w:lang w:val="en-US"/>
        </w:rPr>
        <w:t>,</w:t>
      </w:r>
    </w:p>
    <w:p w14:paraId="5192636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TranslationRequestDto</w:t>
      </w:r>
      <w:proofErr w:type="spellEnd"/>
      <w:r w:rsidRPr="00EC65FB">
        <w:rPr>
          <w:noProof w:val="0"/>
          <w:lang w:val="en-US"/>
        </w:rPr>
        <w:t>,</w:t>
      </w:r>
    </w:p>
    <w:p w14:paraId="77FC304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TranslationResponseDto</w:t>
      </w:r>
      <w:proofErr w:type="spellEnd"/>
      <w:r w:rsidRPr="00EC65FB">
        <w:rPr>
          <w:noProof w:val="0"/>
          <w:lang w:val="en-US"/>
        </w:rPr>
        <w:t>,</w:t>
      </w:r>
    </w:p>
    <w:p w14:paraId="20D5B13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40FBA00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Observable</w:t>
      </w:r>
      <w:proofErr w:type="gramEnd"/>
      <w:r w:rsidRPr="00EC65FB">
        <w:rPr>
          <w:noProof w:val="0"/>
          <w:lang w:val="en-US"/>
        </w:rPr>
        <w:t xml:space="preserve">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1038319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environment</w:t>
      </w:r>
      <w:proofErr w:type="gramEnd"/>
      <w:r w:rsidRPr="00EC65FB">
        <w:rPr>
          <w:noProof w:val="0"/>
          <w:lang w:val="en-US"/>
        </w:rPr>
        <w:t xml:space="preserve"> } from '../../../environments/environment';</w:t>
      </w:r>
    </w:p>
    <w:p w14:paraId="56D28AE0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66268F3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Injectable(</w:t>
      </w:r>
      <w:proofErr w:type="gramEnd"/>
      <w:r w:rsidRPr="00EC65FB">
        <w:rPr>
          <w:noProof w:val="0"/>
          <w:lang w:val="en-US"/>
        </w:rPr>
        <w:t>{</w:t>
      </w:r>
    </w:p>
    <w:p w14:paraId="7051E5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providedIn</w:t>
      </w:r>
      <w:proofErr w:type="spellEnd"/>
      <w:r w:rsidRPr="00EC65FB">
        <w:rPr>
          <w:noProof w:val="0"/>
          <w:lang w:val="en-US"/>
        </w:rPr>
        <w:t>: 'root',</w:t>
      </w:r>
    </w:p>
    <w:p w14:paraId="10D1331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44A26B2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TextProcessingService</w:t>
      </w:r>
      <w:proofErr w:type="spellEnd"/>
      <w:r w:rsidRPr="00EC65FB">
        <w:rPr>
          <w:noProof w:val="0"/>
          <w:lang w:val="en-US"/>
        </w:rPr>
        <w:t xml:space="preserve"> {</w:t>
      </w:r>
    </w:p>
    <w:p w14:paraId="25F5709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3EC236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_url: string = `${</w:t>
      </w:r>
      <w:proofErr w:type="spellStart"/>
      <w:proofErr w:type="gramStart"/>
      <w:r w:rsidRPr="00EC65FB">
        <w:rPr>
          <w:noProof w:val="0"/>
          <w:lang w:val="en-US"/>
        </w:rPr>
        <w:t>environment.BASE</w:t>
      </w:r>
      <w:proofErr w:type="gramEnd"/>
      <w:r w:rsidRPr="00EC65FB">
        <w:rPr>
          <w:noProof w:val="0"/>
          <w:lang w:val="en-US"/>
        </w:rPr>
        <w:t>_URL</w:t>
      </w:r>
      <w:proofErr w:type="spellEnd"/>
      <w:r w:rsidRPr="00EC65FB">
        <w:rPr>
          <w:noProof w:val="0"/>
          <w:lang w:val="en-US"/>
        </w:rPr>
        <w:t>}/text-processing`;</w:t>
      </w:r>
    </w:p>
    <w:p w14:paraId="2516C6C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5D4F8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r w:rsidRPr="00EC65FB">
        <w:rPr>
          <w:noProof w:val="0"/>
          <w:lang w:val="en-US"/>
        </w:rPr>
        <w:t>availableLanguages</w:t>
      </w:r>
      <w:proofErr w:type="spellEnd"/>
      <w:r w:rsidRPr="00EC65FB">
        <w:rPr>
          <w:noProof w:val="0"/>
          <w:lang w:val="en-US"/>
        </w:rPr>
        <w:t xml:space="preserve"> = signal&lt;</w:t>
      </w:r>
      <w:proofErr w:type="spellStart"/>
      <w:proofErr w:type="gramStart"/>
      <w:r w:rsidRPr="00EC65FB">
        <w:rPr>
          <w:noProof w:val="0"/>
          <w:lang w:val="en-US"/>
        </w:rPr>
        <w:t>LanguageDto</w:t>
      </w:r>
      <w:proofErr w:type="spellEnd"/>
      <w:r w:rsidRPr="00EC65FB">
        <w:rPr>
          <w:noProof w:val="0"/>
          <w:lang w:val="en-US"/>
        </w:rPr>
        <w:t>[</w:t>
      </w:r>
      <w:proofErr w:type="gramEnd"/>
      <w:r w:rsidRPr="00EC65FB">
        <w:rPr>
          <w:noProof w:val="0"/>
          <w:lang w:val="en-US"/>
        </w:rPr>
        <w:t>]&gt;([]);</w:t>
      </w:r>
    </w:p>
    <w:p w14:paraId="065B388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4958184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  <w:r w:rsidRPr="00EC65FB">
        <w:rPr>
          <w:noProof w:val="0"/>
          <w:lang w:val="en-US"/>
        </w:rPr>
        <w:t xml:space="preserve">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_client: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>) {</w:t>
      </w:r>
    </w:p>
    <w:p w14:paraId="26968E4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loadLanguages</w:t>
      </w:r>
      <w:proofErr w:type="spellEnd"/>
      <w:r w:rsidRPr="00EC65FB">
        <w:rPr>
          <w:noProof w:val="0"/>
          <w:lang w:val="en-US"/>
        </w:rPr>
        <w:t>();</w:t>
      </w:r>
    </w:p>
    <w:p w14:paraId="78DE08C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904585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36BEFB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listLanguages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LanguageDto</w:t>
      </w:r>
      <w:proofErr w:type="spellEnd"/>
      <w:r w:rsidRPr="00EC65FB">
        <w:rPr>
          <w:noProof w:val="0"/>
          <w:lang w:val="en-US"/>
        </w:rPr>
        <w:t>[]&gt; {</w:t>
      </w:r>
    </w:p>
    <w:p w14:paraId="57C2050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client.get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LanguageDto</w:t>
      </w:r>
      <w:proofErr w:type="spellEnd"/>
      <w:r w:rsidRPr="00EC65FB">
        <w:rPr>
          <w:noProof w:val="0"/>
          <w:lang w:val="en-US"/>
        </w:rPr>
        <w:t>[]&gt;(`${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}/list-languages`);</w:t>
      </w:r>
    </w:p>
    <w:p w14:paraId="4947E6F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6744A26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164D8B6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gramStart"/>
      <w:r w:rsidRPr="00EC65FB">
        <w:rPr>
          <w:noProof w:val="0"/>
          <w:lang w:val="en-US"/>
        </w:rPr>
        <w:t>translate(</w:t>
      </w:r>
      <w:proofErr w:type="gramEnd"/>
    </w:p>
    <w:p w14:paraId="37E9514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request: </w:t>
      </w:r>
      <w:proofErr w:type="spellStart"/>
      <w:r w:rsidRPr="00EC65FB">
        <w:rPr>
          <w:noProof w:val="0"/>
          <w:lang w:val="en-US"/>
        </w:rPr>
        <w:t>TranslationRequestDto</w:t>
      </w:r>
      <w:proofErr w:type="spellEnd"/>
    </w:p>
    <w:p w14:paraId="0CDFAB0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): Observable&lt;</w:t>
      </w:r>
      <w:proofErr w:type="spellStart"/>
      <w:r w:rsidRPr="00EC65FB">
        <w:rPr>
          <w:noProof w:val="0"/>
          <w:lang w:val="en-US"/>
        </w:rPr>
        <w:t>TranslationResponseDto</w:t>
      </w:r>
      <w:proofErr w:type="spellEnd"/>
      <w:r w:rsidRPr="00EC65FB">
        <w:rPr>
          <w:noProof w:val="0"/>
          <w:lang w:val="en-US"/>
        </w:rPr>
        <w:t>&gt; {</w:t>
      </w:r>
    </w:p>
    <w:p w14:paraId="7BB0A85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client.post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TranslationResponseDto</w:t>
      </w:r>
      <w:proofErr w:type="spellEnd"/>
      <w:proofErr w:type="gramStart"/>
      <w:r w:rsidRPr="00EC65FB">
        <w:rPr>
          <w:noProof w:val="0"/>
          <w:lang w:val="en-US"/>
        </w:rPr>
        <w:t>&gt;(</w:t>
      </w:r>
      <w:proofErr w:type="gramEnd"/>
    </w:p>
    <w:p w14:paraId="433632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}/translate`,</w:t>
      </w:r>
    </w:p>
    <w:p w14:paraId="114B649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request</w:t>
      </w:r>
    </w:p>
    <w:p w14:paraId="145FCAA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);</w:t>
      </w:r>
    </w:p>
    <w:p w14:paraId="39EF416A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AAD4EE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55B9EEF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detectLanguage</w:t>
      </w:r>
      <w:proofErr w:type="spellEnd"/>
      <w:r w:rsidRPr="00EC65FB">
        <w:rPr>
          <w:noProof w:val="0"/>
          <w:lang w:val="en-US"/>
        </w:rPr>
        <w:t>(</w:t>
      </w:r>
      <w:proofErr w:type="gramEnd"/>
    </w:p>
    <w:p w14:paraId="5911E9F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request: </w:t>
      </w:r>
      <w:proofErr w:type="spellStart"/>
      <w:r w:rsidRPr="00EC65FB">
        <w:rPr>
          <w:noProof w:val="0"/>
          <w:lang w:val="en-US"/>
        </w:rPr>
        <w:t>DetectLanguageRequestDto</w:t>
      </w:r>
      <w:proofErr w:type="spellEnd"/>
    </w:p>
    <w:p w14:paraId="1F48F6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lastRenderedPageBreak/>
        <w:t xml:space="preserve">  ): Observable&lt;</w:t>
      </w:r>
      <w:proofErr w:type="spellStart"/>
      <w:r w:rsidRPr="00EC65FB">
        <w:rPr>
          <w:noProof w:val="0"/>
          <w:lang w:val="en-US"/>
        </w:rPr>
        <w:t>DetectLanguageResponseDto</w:t>
      </w:r>
      <w:proofErr w:type="spellEnd"/>
      <w:r w:rsidRPr="00EC65FB">
        <w:rPr>
          <w:noProof w:val="0"/>
          <w:lang w:val="en-US"/>
        </w:rPr>
        <w:t>&gt; {</w:t>
      </w:r>
    </w:p>
    <w:p w14:paraId="4D181F1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client.post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DetectLanguageResponseDto</w:t>
      </w:r>
      <w:proofErr w:type="spellEnd"/>
      <w:proofErr w:type="gramStart"/>
      <w:r w:rsidRPr="00EC65FB">
        <w:rPr>
          <w:noProof w:val="0"/>
          <w:lang w:val="en-US"/>
        </w:rPr>
        <w:t>&gt;(</w:t>
      </w:r>
      <w:proofErr w:type="gramEnd"/>
    </w:p>
    <w:p w14:paraId="316CB46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}/detect-language`,</w:t>
      </w:r>
    </w:p>
    <w:p w14:paraId="3251BC7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request</w:t>
      </w:r>
    </w:p>
    <w:p w14:paraId="04B8146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);</w:t>
      </w:r>
    </w:p>
    <w:p w14:paraId="24F3478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40AC70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C83177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summarizeText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request: </w:t>
      </w:r>
      <w:proofErr w:type="spellStart"/>
      <w:r w:rsidRPr="00EC65FB">
        <w:rPr>
          <w:noProof w:val="0"/>
          <w:lang w:val="en-US"/>
        </w:rPr>
        <w:t>TextSummarizationRequestDto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TextSummarizationResponseDto</w:t>
      </w:r>
      <w:proofErr w:type="spellEnd"/>
      <w:r w:rsidRPr="00EC65FB">
        <w:rPr>
          <w:noProof w:val="0"/>
          <w:lang w:val="en-US"/>
        </w:rPr>
        <w:t>&gt; {</w:t>
      </w:r>
    </w:p>
    <w:p w14:paraId="5C28E11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this._client.post&lt;TextSummarizationResponseDto&gt;(`${</w:t>
      </w:r>
      <w:proofErr w:type="gramStart"/>
      <w:r w:rsidRPr="00EC65FB">
        <w:rPr>
          <w:noProof w:val="0"/>
          <w:lang w:val="en-US"/>
        </w:rPr>
        <w:t>this._</w:t>
      </w:r>
      <w:proofErr w:type="gramEnd"/>
      <w:r w:rsidRPr="00EC65FB">
        <w:rPr>
          <w:noProof w:val="0"/>
          <w:lang w:val="en-US"/>
        </w:rPr>
        <w:t>url}/summarize-text`, request);</w:t>
      </w:r>
    </w:p>
    <w:p w14:paraId="2750F30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6788E13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934A3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_</w:t>
      </w:r>
      <w:proofErr w:type="spellStart"/>
      <w:proofErr w:type="gramStart"/>
      <w:r w:rsidRPr="00EC65FB">
        <w:rPr>
          <w:noProof w:val="0"/>
          <w:lang w:val="en-US"/>
        </w:rPr>
        <w:t>loadLanguages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void {</w:t>
      </w:r>
    </w:p>
    <w:p w14:paraId="4380426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</w:t>
      </w:r>
      <w:proofErr w:type="spellStart"/>
      <w:proofErr w:type="gramStart"/>
      <w:r w:rsidRPr="00EC65FB">
        <w:rPr>
          <w:noProof w:val="0"/>
          <w:lang w:val="en-US"/>
        </w:rPr>
        <w:t>this.listLanguages</w:t>
      </w:r>
      <w:proofErr w:type="spellEnd"/>
      <w:proofErr w:type="gramEnd"/>
      <w:r w:rsidRPr="00EC65FB">
        <w:rPr>
          <w:noProof w:val="0"/>
          <w:lang w:val="en-US"/>
        </w:rPr>
        <w:t>().subscribe((languages) =&gt; {</w:t>
      </w:r>
    </w:p>
    <w:p w14:paraId="2A80952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  </w:t>
      </w:r>
      <w:proofErr w:type="spellStart"/>
      <w:r w:rsidRPr="00EC65FB">
        <w:rPr>
          <w:noProof w:val="0"/>
          <w:lang w:val="en-US"/>
        </w:rPr>
        <w:t>this.availableLanguages.set</w:t>
      </w:r>
      <w:proofErr w:type="spellEnd"/>
      <w:r w:rsidRPr="00EC65FB">
        <w:rPr>
          <w:noProof w:val="0"/>
          <w:lang w:val="en-US"/>
        </w:rPr>
        <w:t>(languages);</w:t>
      </w:r>
    </w:p>
    <w:p w14:paraId="21E6DF4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});</w:t>
      </w:r>
    </w:p>
    <w:p w14:paraId="3111303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B728982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CF659D8" w14:textId="083A66A6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</w:t>
      </w:r>
    </w:p>
    <w:p w14:paraId="11E1A297" w14:textId="77777777" w:rsidR="00197A74" w:rsidRPr="00EC65FB" w:rsidRDefault="00197A74" w:rsidP="00E50616">
      <w:pPr>
        <w:pStyle w:val="affc"/>
        <w:rPr>
          <w:noProof w:val="0"/>
          <w:lang w:val="en-US"/>
        </w:rPr>
      </w:pPr>
      <w:r w:rsidRPr="00184B06">
        <w:rPr>
          <w:noProof w:val="0"/>
        </w:rPr>
        <w:t>Файл</w:t>
      </w:r>
      <w:r w:rsidRPr="00EC65FB">
        <w:rPr>
          <w:noProof w:val="0"/>
          <w:lang w:val="en-US"/>
        </w:rPr>
        <w:t xml:space="preserve"> </w:t>
      </w:r>
      <w:proofErr w:type="spellStart"/>
      <w:proofErr w:type="gramStart"/>
      <w:r w:rsidRPr="00EC65FB">
        <w:rPr>
          <w:noProof w:val="0"/>
          <w:lang w:val="en-US"/>
        </w:rPr>
        <w:t>user.service</w:t>
      </w:r>
      <w:proofErr w:type="gramEnd"/>
      <w:r w:rsidRPr="00EC65FB">
        <w:rPr>
          <w:noProof w:val="0"/>
          <w:lang w:val="en-US"/>
        </w:rPr>
        <w:t>.ts</w:t>
      </w:r>
      <w:proofErr w:type="spellEnd"/>
      <w:r w:rsidRPr="00EC65FB">
        <w:rPr>
          <w:noProof w:val="0"/>
          <w:lang w:val="en-US"/>
        </w:rPr>
        <w:t>:</w:t>
      </w:r>
    </w:p>
    <w:p w14:paraId="18273CB8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 xml:space="preserve">{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proofErr w:type="gramEnd"/>
      <w:r w:rsidRPr="00EC65FB">
        <w:rPr>
          <w:noProof w:val="0"/>
          <w:lang w:val="en-US"/>
        </w:rPr>
        <w:t xml:space="preserve"> } from '@angular/common/http';</w:t>
      </w:r>
    </w:p>
    <w:p w14:paraId="34512BB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Injectable</w:t>
      </w:r>
      <w:proofErr w:type="gramEnd"/>
      <w:r w:rsidRPr="00EC65FB">
        <w:rPr>
          <w:noProof w:val="0"/>
          <w:lang w:val="en-US"/>
        </w:rPr>
        <w:t xml:space="preserve"> } from '@angular/core';</w:t>
      </w:r>
    </w:p>
    <w:p w14:paraId="2907199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import {</w:t>
      </w:r>
    </w:p>
    <w:p w14:paraId="106EB23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UserAddRequest</w:t>
      </w:r>
      <w:proofErr w:type="spellEnd"/>
      <w:r w:rsidRPr="00EC65FB">
        <w:rPr>
          <w:noProof w:val="0"/>
          <w:lang w:val="en-US"/>
        </w:rPr>
        <w:t>,</w:t>
      </w:r>
    </w:p>
    <w:p w14:paraId="01B6DBF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>,</w:t>
      </w:r>
    </w:p>
    <w:p w14:paraId="5F2073B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 from '@core/</w:t>
      </w:r>
      <w:proofErr w:type="spellStart"/>
      <w:r w:rsidRPr="00EC65FB">
        <w:rPr>
          <w:noProof w:val="0"/>
          <w:lang w:val="en-US"/>
        </w:rPr>
        <w:t>dtos</w:t>
      </w:r>
      <w:proofErr w:type="spellEnd"/>
      <w:r w:rsidRPr="00EC65FB">
        <w:rPr>
          <w:noProof w:val="0"/>
          <w:lang w:val="en-US"/>
        </w:rPr>
        <w:t>/</w:t>
      </w:r>
      <w:proofErr w:type="spellStart"/>
      <w:r w:rsidRPr="00EC65FB">
        <w:rPr>
          <w:noProof w:val="0"/>
          <w:lang w:val="en-US"/>
        </w:rPr>
        <w:t>BookManager.Application.Common.DTOs</w:t>
      </w:r>
      <w:proofErr w:type="spellEnd"/>
      <w:r w:rsidRPr="00EC65FB">
        <w:rPr>
          <w:noProof w:val="0"/>
          <w:lang w:val="en-US"/>
        </w:rPr>
        <w:t>';</w:t>
      </w:r>
    </w:p>
    <w:p w14:paraId="7B04BC3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Observable</w:t>
      </w:r>
      <w:proofErr w:type="gramEnd"/>
      <w:r w:rsidRPr="00EC65FB">
        <w:rPr>
          <w:noProof w:val="0"/>
          <w:lang w:val="en-US"/>
        </w:rPr>
        <w:t xml:space="preserve"> } from '</w:t>
      </w:r>
      <w:proofErr w:type="spellStart"/>
      <w:r w:rsidRPr="00EC65FB">
        <w:rPr>
          <w:noProof w:val="0"/>
          <w:lang w:val="en-US"/>
        </w:rPr>
        <w:t>rxjs</w:t>
      </w:r>
      <w:proofErr w:type="spellEnd"/>
      <w:r w:rsidRPr="00EC65FB">
        <w:rPr>
          <w:noProof w:val="0"/>
          <w:lang w:val="en-US"/>
        </w:rPr>
        <w:t>';</w:t>
      </w:r>
    </w:p>
    <w:p w14:paraId="7FB4FD9D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import </w:t>
      </w:r>
      <w:proofErr w:type="gramStart"/>
      <w:r w:rsidRPr="00EC65FB">
        <w:rPr>
          <w:noProof w:val="0"/>
          <w:lang w:val="en-US"/>
        </w:rPr>
        <w:t>{ environment</w:t>
      </w:r>
      <w:proofErr w:type="gramEnd"/>
      <w:r w:rsidRPr="00EC65FB">
        <w:rPr>
          <w:noProof w:val="0"/>
          <w:lang w:val="en-US"/>
        </w:rPr>
        <w:t xml:space="preserve"> } from '../../../environments/</w:t>
      </w:r>
      <w:proofErr w:type="spellStart"/>
      <w:r w:rsidRPr="00EC65FB">
        <w:rPr>
          <w:noProof w:val="0"/>
          <w:lang w:val="en-US"/>
        </w:rPr>
        <w:t>environment.development</w:t>
      </w:r>
      <w:proofErr w:type="spellEnd"/>
      <w:r w:rsidRPr="00EC65FB">
        <w:rPr>
          <w:noProof w:val="0"/>
          <w:lang w:val="en-US"/>
        </w:rPr>
        <w:t>';</w:t>
      </w:r>
    </w:p>
    <w:p w14:paraId="5D72716F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A76A3D7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@</w:t>
      </w:r>
      <w:proofErr w:type="gramStart"/>
      <w:r w:rsidRPr="00EC65FB">
        <w:rPr>
          <w:noProof w:val="0"/>
          <w:lang w:val="en-US"/>
        </w:rPr>
        <w:t>Injectable(</w:t>
      </w:r>
      <w:proofErr w:type="gramEnd"/>
      <w:r w:rsidRPr="00EC65FB">
        <w:rPr>
          <w:noProof w:val="0"/>
          <w:lang w:val="en-US"/>
        </w:rPr>
        <w:t>{</w:t>
      </w:r>
    </w:p>
    <w:p w14:paraId="047833E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spellStart"/>
      <w:r w:rsidRPr="00EC65FB">
        <w:rPr>
          <w:noProof w:val="0"/>
          <w:lang w:val="en-US"/>
        </w:rPr>
        <w:t>providedIn</w:t>
      </w:r>
      <w:proofErr w:type="spellEnd"/>
      <w:r w:rsidRPr="00EC65FB">
        <w:rPr>
          <w:noProof w:val="0"/>
          <w:lang w:val="en-US"/>
        </w:rPr>
        <w:t>: 'root',</w:t>
      </w:r>
    </w:p>
    <w:p w14:paraId="126B81E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>})</w:t>
      </w:r>
    </w:p>
    <w:p w14:paraId="4164419B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export class </w:t>
      </w:r>
      <w:proofErr w:type="spellStart"/>
      <w:r w:rsidRPr="00EC65FB">
        <w:rPr>
          <w:noProof w:val="0"/>
          <w:lang w:val="en-US"/>
        </w:rPr>
        <w:t>UserService</w:t>
      </w:r>
      <w:proofErr w:type="spellEnd"/>
      <w:r w:rsidRPr="00EC65FB">
        <w:rPr>
          <w:noProof w:val="0"/>
          <w:lang w:val="en-US"/>
        </w:rPr>
        <w:t xml:space="preserve"> {</w:t>
      </w:r>
    </w:p>
    <w:p w14:paraId="3E35AF5A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C94D395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_url: string = `${</w:t>
      </w:r>
      <w:proofErr w:type="spellStart"/>
      <w:proofErr w:type="gramStart"/>
      <w:r w:rsidRPr="00EC65FB">
        <w:rPr>
          <w:noProof w:val="0"/>
          <w:lang w:val="en-US"/>
        </w:rPr>
        <w:t>environment.BASE</w:t>
      </w:r>
      <w:proofErr w:type="gramEnd"/>
      <w:r w:rsidRPr="00EC65FB">
        <w:rPr>
          <w:noProof w:val="0"/>
          <w:lang w:val="en-US"/>
        </w:rPr>
        <w:t>_URL</w:t>
      </w:r>
      <w:proofErr w:type="spellEnd"/>
      <w:r w:rsidRPr="00EC65FB">
        <w:rPr>
          <w:noProof w:val="0"/>
          <w:lang w:val="en-US"/>
        </w:rPr>
        <w:t>}/users`;</w:t>
      </w:r>
    </w:p>
    <w:p w14:paraId="6485C455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7AC9DC79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</w:t>
      </w:r>
      <w:proofErr w:type="gramStart"/>
      <w:r w:rsidRPr="00EC65FB">
        <w:rPr>
          <w:noProof w:val="0"/>
          <w:lang w:val="en-US"/>
        </w:rPr>
        <w:t>constructor(</w:t>
      </w:r>
      <w:proofErr w:type="gramEnd"/>
      <w:r w:rsidRPr="00EC65FB">
        <w:rPr>
          <w:noProof w:val="0"/>
          <w:lang w:val="en-US"/>
        </w:rPr>
        <w:t xml:space="preserve">private </w:t>
      </w:r>
      <w:proofErr w:type="spellStart"/>
      <w:r w:rsidRPr="00EC65FB">
        <w:rPr>
          <w:noProof w:val="0"/>
          <w:lang w:val="en-US"/>
        </w:rPr>
        <w:t>readonly</w:t>
      </w:r>
      <w:proofErr w:type="spellEnd"/>
      <w:r w:rsidRPr="00EC65FB">
        <w:rPr>
          <w:noProof w:val="0"/>
          <w:lang w:val="en-US"/>
        </w:rPr>
        <w:t xml:space="preserve"> _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 xml:space="preserve">: </w:t>
      </w:r>
      <w:proofErr w:type="spellStart"/>
      <w:r w:rsidRPr="00EC65FB">
        <w:rPr>
          <w:noProof w:val="0"/>
          <w:lang w:val="en-US"/>
        </w:rPr>
        <w:t>HttpClient</w:t>
      </w:r>
      <w:proofErr w:type="spellEnd"/>
      <w:r w:rsidRPr="00EC65FB">
        <w:rPr>
          <w:noProof w:val="0"/>
          <w:lang w:val="en-US"/>
        </w:rPr>
        <w:t>) {}</w:t>
      </w:r>
    </w:p>
    <w:p w14:paraId="2D1C07D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2766978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getUsers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>[]&gt; {</w:t>
      </w:r>
    </w:p>
    <w:p w14:paraId="25CF111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httpClient.get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>[]&gt;(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);</w:t>
      </w:r>
    </w:p>
    <w:p w14:paraId="13D0A343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46140261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8AC1031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addUser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request: </w:t>
      </w:r>
      <w:proofErr w:type="spellStart"/>
      <w:r w:rsidRPr="00EC65FB">
        <w:rPr>
          <w:noProof w:val="0"/>
          <w:lang w:val="en-US"/>
        </w:rPr>
        <w:t>UserAddRequest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>&gt; {</w:t>
      </w:r>
    </w:p>
    <w:p w14:paraId="4BF5F02E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httpClient.post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proofErr w:type="gramStart"/>
      <w:r w:rsidRPr="00EC65FB">
        <w:rPr>
          <w:noProof w:val="0"/>
          <w:lang w:val="en-US"/>
        </w:rPr>
        <w:t>&gt;(</w:t>
      </w:r>
      <w:proofErr w:type="gramEnd"/>
      <w:r w:rsidRPr="00EC65FB">
        <w:rPr>
          <w:noProof w:val="0"/>
          <w:lang w:val="en-US"/>
        </w:rPr>
        <w:t>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, request);</w:t>
      </w:r>
    </w:p>
    <w:p w14:paraId="350C006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28778A1E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0CFA6490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updateUser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 xml:space="preserve">id: string, request: </w:t>
      </w:r>
      <w:proofErr w:type="spellStart"/>
      <w:r w:rsidRPr="00EC65FB">
        <w:rPr>
          <w:noProof w:val="0"/>
          <w:lang w:val="en-US"/>
        </w:rPr>
        <w:t>UserAddRequest</w:t>
      </w:r>
      <w:proofErr w:type="spellEnd"/>
      <w:r w:rsidRPr="00EC65FB">
        <w:rPr>
          <w:noProof w:val="0"/>
          <w:lang w:val="en-US"/>
        </w:rPr>
        <w:t>): Observable&lt;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>&gt; {</w:t>
      </w:r>
    </w:p>
    <w:p w14:paraId="7CF09C9C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this._</w:t>
      </w:r>
      <w:proofErr w:type="spellStart"/>
      <w:r w:rsidRPr="00EC65FB">
        <w:rPr>
          <w:noProof w:val="0"/>
          <w:lang w:val="en-US"/>
        </w:rPr>
        <w:t>httpClient.put</w:t>
      </w:r>
      <w:proofErr w:type="spellEnd"/>
      <w:r w:rsidRPr="00EC65FB">
        <w:rPr>
          <w:noProof w:val="0"/>
          <w:lang w:val="en-US"/>
        </w:rPr>
        <w:t>&lt;</w:t>
      </w:r>
      <w:proofErr w:type="spellStart"/>
      <w:r w:rsidRPr="00EC65FB">
        <w:rPr>
          <w:noProof w:val="0"/>
          <w:lang w:val="en-US"/>
        </w:rPr>
        <w:t>UserDto</w:t>
      </w:r>
      <w:proofErr w:type="spellEnd"/>
      <w:r w:rsidRPr="00EC65FB">
        <w:rPr>
          <w:noProof w:val="0"/>
          <w:lang w:val="en-US"/>
        </w:rPr>
        <w:t>&gt;(`${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}/${id}`, request);</w:t>
      </w:r>
    </w:p>
    <w:p w14:paraId="35B504A2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}</w:t>
      </w:r>
    </w:p>
    <w:p w14:paraId="7C7F8D58" w14:textId="77777777" w:rsidR="00197A74" w:rsidRPr="00EC65FB" w:rsidRDefault="00197A74" w:rsidP="00197A74">
      <w:pPr>
        <w:pStyle w:val="af7"/>
        <w:rPr>
          <w:noProof w:val="0"/>
          <w:lang w:val="en-US"/>
        </w:rPr>
      </w:pPr>
    </w:p>
    <w:p w14:paraId="445E68A6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public </w:t>
      </w:r>
      <w:proofErr w:type="spellStart"/>
      <w:proofErr w:type="gramStart"/>
      <w:r w:rsidRPr="00EC65FB">
        <w:rPr>
          <w:noProof w:val="0"/>
          <w:lang w:val="en-US"/>
        </w:rPr>
        <w:t>deleteUser</w:t>
      </w:r>
      <w:proofErr w:type="spellEnd"/>
      <w:r w:rsidRPr="00EC65FB">
        <w:rPr>
          <w:noProof w:val="0"/>
          <w:lang w:val="en-US"/>
        </w:rPr>
        <w:t>(</w:t>
      </w:r>
      <w:proofErr w:type="gramEnd"/>
      <w:r w:rsidRPr="00EC65FB">
        <w:rPr>
          <w:noProof w:val="0"/>
          <w:lang w:val="en-US"/>
        </w:rPr>
        <w:t>id: string): Observable&lt;void&gt; {</w:t>
      </w:r>
    </w:p>
    <w:p w14:paraId="74E16F8F" w14:textId="77777777" w:rsidR="00197A74" w:rsidRPr="00EC65FB" w:rsidRDefault="00197A74" w:rsidP="00197A74">
      <w:pPr>
        <w:pStyle w:val="af7"/>
        <w:rPr>
          <w:noProof w:val="0"/>
          <w:lang w:val="en-US"/>
        </w:rPr>
      </w:pPr>
      <w:r w:rsidRPr="00EC65FB">
        <w:rPr>
          <w:noProof w:val="0"/>
          <w:lang w:val="en-US"/>
        </w:rPr>
        <w:t xml:space="preserve">    return </w:t>
      </w:r>
      <w:proofErr w:type="gramStart"/>
      <w:r w:rsidRPr="00EC65FB">
        <w:rPr>
          <w:noProof w:val="0"/>
          <w:lang w:val="en-US"/>
        </w:rPr>
        <w:t>this._</w:t>
      </w:r>
      <w:proofErr w:type="spellStart"/>
      <w:proofErr w:type="gramEnd"/>
      <w:r w:rsidRPr="00EC65FB">
        <w:rPr>
          <w:noProof w:val="0"/>
          <w:lang w:val="en-US"/>
        </w:rPr>
        <w:t>httpClient.delete</w:t>
      </w:r>
      <w:proofErr w:type="spellEnd"/>
      <w:r w:rsidRPr="00EC65FB">
        <w:rPr>
          <w:noProof w:val="0"/>
          <w:lang w:val="en-US"/>
        </w:rPr>
        <w:t>&lt;void&gt;(`${this._</w:t>
      </w:r>
      <w:proofErr w:type="spellStart"/>
      <w:r w:rsidRPr="00EC65FB">
        <w:rPr>
          <w:noProof w:val="0"/>
          <w:lang w:val="en-US"/>
        </w:rPr>
        <w:t>url</w:t>
      </w:r>
      <w:proofErr w:type="spellEnd"/>
      <w:r w:rsidRPr="00EC65FB">
        <w:rPr>
          <w:noProof w:val="0"/>
          <w:lang w:val="en-US"/>
        </w:rPr>
        <w:t>}/${id}`);</w:t>
      </w:r>
    </w:p>
    <w:p w14:paraId="0781B731" w14:textId="77777777" w:rsidR="00197A74" w:rsidRPr="00184B06" w:rsidRDefault="00197A74" w:rsidP="00197A74">
      <w:pPr>
        <w:pStyle w:val="af7"/>
        <w:rPr>
          <w:noProof w:val="0"/>
        </w:rPr>
      </w:pPr>
      <w:r w:rsidRPr="00EC65FB">
        <w:rPr>
          <w:noProof w:val="0"/>
          <w:lang w:val="en-US"/>
        </w:rPr>
        <w:t xml:space="preserve">  </w:t>
      </w:r>
      <w:r w:rsidRPr="00184B06">
        <w:rPr>
          <w:noProof w:val="0"/>
        </w:rPr>
        <w:t>}</w:t>
      </w:r>
    </w:p>
    <w:p w14:paraId="165D7831" w14:textId="77777777" w:rsidR="00197A74" w:rsidRPr="00184B06" w:rsidRDefault="00197A74" w:rsidP="00197A74">
      <w:pPr>
        <w:pStyle w:val="af7"/>
        <w:rPr>
          <w:noProof w:val="0"/>
        </w:rPr>
      </w:pPr>
    </w:p>
    <w:p w14:paraId="07D70B2B" w14:textId="2ACEC792" w:rsidR="00197A74" w:rsidRPr="00CC38D1" w:rsidRDefault="00197A74" w:rsidP="00197A74">
      <w:pPr>
        <w:pStyle w:val="af7"/>
        <w:rPr>
          <w:noProof w:val="0"/>
          <w:lang w:val="en-US"/>
        </w:rPr>
      </w:pPr>
      <w:r w:rsidRPr="00184B06">
        <w:rPr>
          <w:noProof w:val="0"/>
        </w:rPr>
        <w:t>}</w:t>
      </w:r>
    </w:p>
    <w:sectPr w:rsidR="00197A74" w:rsidRPr="00CC38D1" w:rsidSect="006025FD">
      <w:headerReference w:type="default" r:id="rId67"/>
      <w:footerReference w:type="default" r:id="rId68"/>
      <w:pgSz w:w="11907" w:h="16840" w:code="9"/>
      <w:pgMar w:top="851" w:right="567" w:bottom="1418" w:left="1559" w:header="312" w:footer="28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49E4F8" w14:textId="77777777" w:rsidR="007C7A60" w:rsidRPr="00184B06" w:rsidRDefault="007C7A60">
      <w:r w:rsidRPr="00184B06">
        <w:separator/>
      </w:r>
    </w:p>
  </w:endnote>
  <w:endnote w:type="continuationSeparator" w:id="0">
    <w:p w14:paraId="75AC54F6" w14:textId="77777777" w:rsidR="007C7A60" w:rsidRPr="00184B06" w:rsidRDefault="007C7A60">
      <w:r w:rsidRPr="00184B06">
        <w:continuationSeparator/>
      </w:r>
    </w:p>
  </w:endnote>
  <w:endnote w:type="continuationNotice" w:id="1">
    <w:p w14:paraId="2A26F4D4" w14:textId="77777777" w:rsidR="007C7A60" w:rsidRPr="00184B06" w:rsidRDefault="007C7A6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ГОСТ тип А">
    <w:altName w:val="Calibri"/>
    <w:charset w:val="CC"/>
    <w:family w:val="swiss"/>
    <w:pitch w:val="variable"/>
    <w:sig w:usb0="00000287" w:usb1="00000000" w:usb2="00000000" w:usb3="00000000" w:csb0="0000009F" w:csb1="00000000"/>
  </w:font>
  <w:font w:name="OpenSymbol">
    <w:altName w:val="Segoe UI Symbol"/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ISOCPEUR">
    <w:altName w:val="Cambria"/>
    <w:charset w:val="00"/>
    <w:family w:val="swiss"/>
    <w:pitch w:val="variable"/>
    <w:sig w:usb0="00000287" w:usb1="00000000" w:usb2="00000000" w:usb3="00000000" w:csb0="0000009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89CCA3" w14:textId="77777777" w:rsidR="00F860FB" w:rsidRDefault="00F860F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1765EF" w14:textId="3A8FB182" w:rsidR="007A7171" w:rsidRPr="00457A65" w:rsidRDefault="007A7171" w:rsidP="007A7171">
    <w:pPr>
      <w:pStyle w:val="a6"/>
    </w:pPr>
  </w:p>
  <w:p w14:paraId="7DAF8164" w14:textId="0F6FC4C8" w:rsidR="00463B37" w:rsidRPr="00AA20B5" w:rsidRDefault="00463B37" w:rsidP="00AA20B5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EB0A34" w14:textId="518A82B0" w:rsidR="007A7171" w:rsidRPr="00457A65" w:rsidRDefault="00BF146B" w:rsidP="007A7171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99201" behindDoc="0" locked="0" layoutInCell="1" allowOverlap="1" wp14:anchorId="0F9C1517" wp14:editId="10C1D080">
              <wp:simplePos x="0" y="0"/>
              <wp:positionH relativeFrom="page">
                <wp:posOffset>1539045</wp:posOffset>
              </wp:positionH>
              <wp:positionV relativeFrom="page">
                <wp:posOffset>9602470</wp:posOffset>
              </wp:positionV>
              <wp:extent cx="849600" cy="158400"/>
              <wp:effectExtent l="0" t="0" r="8255" b="0"/>
              <wp:wrapNone/>
              <wp:docPr id="989083828" name="Rectangle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9600" cy="158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5BFC6B" w14:textId="18E4D880" w:rsidR="009521A4" w:rsidRPr="0005294B" w:rsidRDefault="009521A4" w:rsidP="009521A4">
                          <w:pPr>
                            <w:pStyle w:val="100"/>
                            <w:rPr>
                              <w:b/>
                            </w:rPr>
                          </w:pPr>
                          <w:r>
                            <w:t>Нгуен</w:t>
                          </w:r>
                          <w:r w:rsidRPr="0005294B">
                            <w:t xml:space="preserve"> </w:t>
                          </w:r>
                          <w:r>
                            <w:t>Х</w:t>
                          </w:r>
                          <w:r w:rsidRPr="0005294B">
                            <w:t>.</w:t>
                          </w:r>
                          <w:r>
                            <w:t>А</w:t>
                          </w:r>
                          <w:r w:rsidRPr="0005294B">
                            <w:t>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9C1517" id="Rectangle 122" o:spid="_x0000_s1068" style="position:absolute;left:0;text-align:left;margin-left:121.2pt;margin-top:756.1pt;width:66.9pt;height:12.45pt;z-index:25169920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" filled="f" stroked="f" strokeweight=".25pt">
              <v:textbox inset="1pt,1pt,1pt,1pt">
                <w:txbxContent>
                  <w:p w14:paraId="4A5BFC6B" w14:textId="18E4D880" w:rsidR="009521A4" w:rsidRPr="0005294B" w:rsidRDefault="009521A4" w:rsidP="009521A4">
                    <w:pPr>
                      <w:pStyle w:val="100"/>
                      <w:rPr>
                        <w:b/>
                      </w:rPr>
                    </w:pPr>
                    <w:r>
                      <w:t>Нгуен</w:t>
                    </w:r>
                    <w:r w:rsidRPr="0005294B">
                      <w:t xml:space="preserve"> </w:t>
                    </w:r>
                    <w:r>
                      <w:t>Х</w:t>
                    </w:r>
                    <w:r w:rsidRPr="0005294B">
                      <w:t>.</w:t>
                    </w:r>
                    <w:r>
                      <w:t>А</w:t>
                    </w:r>
                    <w:r w:rsidRPr="0005294B">
                      <w:t>.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="00571EDD">
      <w:rPr>
        <w:noProof/>
      </w:rPr>
      <mc:AlternateContent>
        <mc:Choice Requires="wps">
          <w:drawing>
            <wp:anchor distT="0" distB="0" distL="114300" distR="114300" simplePos="0" relativeHeight="251700225" behindDoc="0" locked="0" layoutInCell="1" allowOverlap="1" wp14:anchorId="325A6AA1" wp14:editId="0D55BA65">
              <wp:simplePos x="0" y="0"/>
              <wp:positionH relativeFrom="column">
                <wp:posOffset>4870039</wp:posOffset>
              </wp:positionH>
              <wp:positionV relativeFrom="paragraph">
                <wp:posOffset>-125024</wp:posOffset>
              </wp:positionV>
              <wp:extent cx="0" cy="174045"/>
              <wp:effectExtent l="0" t="0" r="38100" b="16510"/>
              <wp:wrapNone/>
              <wp:docPr id="994933947" name="Прямая соединительная линия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0" cy="174045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A67D977" id="Прямая соединительная линия 20" o:spid="_x0000_s1026" style="position:absolute;flip:y;z-index:25170022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3.45pt,-9.85pt" to="383.45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" strokecolor="black [3200]" strokeweight="1pt">
              <v:stroke joinstyle="miter"/>
            </v:line>
          </w:pict>
        </mc:Fallback>
      </mc:AlternateContent>
    </w:r>
  </w:p>
  <w:p w14:paraId="266A0D07" w14:textId="77777777" w:rsidR="007A7171" w:rsidRDefault="007A7171">
    <w:pPr>
      <w:pStyle w:val="a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B311A5" w14:textId="0D670DF6" w:rsidR="0018053A" w:rsidRPr="00184B06" w:rsidRDefault="0018053A" w:rsidP="00315372">
    <w:pPr>
      <w:pStyle w:val="a8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81793" behindDoc="0" locked="0" layoutInCell="1" allowOverlap="1" wp14:anchorId="60AE5906" wp14:editId="08258698">
              <wp:simplePos x="0" y="0"/>
              <wp:positionH relativeFrom="column">
                <wp:posOffset>-264795</wp:posOffset>
              </wp:positionH>
              <wp:positionV relativeFrom="paragraph">
                <wp:posOffset>-199778</wp:posOffset>
              </wp:positionV>
              <wp:extent cx="2335530" cy="0"/>
              <wp:effectExtent l="0" t="0" r="0" b="0"/>
              <wp:wrapNone/>
              <wp:docPr id="1294054802" name="Прямая соединительная линия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3553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DE3E8B3" id="Прямая соединительная линия 6" o:spid="_x0000_s1026" style="position:absolute;z-index:2516817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85pt,-15.75pt" to="163.05pt,-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" strokecolor="black [3213]" strokeweight="1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1" behindDoc="0" locked="0" layoutInCell="1" allowOverlap="1" wp14:anchorId="6218C570" wp14:editId="1F1AF32C">
              <wp:simplePos x="0" y="0"/>
              <wp:positionH relativeFrom="column">
                <wp:posOffset>-262527</wp:posOffset>
              </wp:positionH>
              <wp:positionV relativeFrom="paragraph">
                <wp:posOffset>145007</wp:posOffset>
              </wp:positionV>
              <wp:extent cx="2335530" cy="0"/>
              <wp:effectExtent l="0" t="0" r="0" b="0"/>
              <wp:wrapNone/>
              <wp:docPr id="1565453978" name="Прямая соединительная линия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3553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05D7C8F" id="Прямая соединительная линия 6" o:spid="_x0000_s1026" style="position:absolute;z-index:2516838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65pt,11.4pt" to="163.2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" strokecolor="black [3213]" strokeweight="1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7" behindDoc="0" locked="0" layoutInCell="1" allowOverlap="1" wp14:anchorId="25057185" wp14:editId="11B31AE1">
              <wp:simplePos x="0" y="0"/>
              <wp:positionH relativeFrom="column">
                <wp:posOffset>-263162</wp:posOffset>
              </wp:positionH>
              <wp:positionV relativeFrom="paragraph">
                <wp:posOffset>-25329</wp:posOffset>
              </wp:positionV>
              <wp:extent cx="2335530" cy="0"/>
              <wp:effectExtent l="0" t="0" r="0" b="0"/>
              <wp:wrapNone/>
              <wp:docPr id="1684930028" name="Прямая соединительная линия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35530" cy="0"/>
                      </a:xfrm>
                      <a:prstGeom prst="line">
                        <a:avLst/>
                      </a:prstGeom>
                      <a:ln w="127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E0978C7" id="Прямая соединительная линия 6" o:spid="_x0000_s1026" style="position:absolute;z-index:2516828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7pt,-2pt" to="163.2pt,-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" strokecolor="black [3213]" strokeweight="1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727191" w14:textId="77777777" w:rsidR="007C7A60" w:rsidRPr="00184B06" w:rsidRDefault="007C7A60">
      <w:r w:rsidRPr="00184B06">
        <w:separator/>
      </w:r>
    </w:p>
  </w:footnote>
  <w:footnote w:type="continuationSeparator" w:id="0">
    <w:p w14:paraId="02F62D64" w14:textId="77777777" w:rsidR="007C7A60" w:rsidRPr="00184B06" w:rsidRDefault="007C7A60">
      <w:r w:rsidRPr="00184B06">
        <w:continuationSeparator/>
      </w:r>
    </w:p>
  </w:footnote>
  <w:footnote w:type="continuationNotice" w:id="1">
    <w:p w14:paraId="351B5F7F" w14:textId="77777777" w:rsidR="007C7A60" w:rsidRPr="00184B06" w:rsidRDefault="007C7A6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6B079D" w14:textId="77777777" w:rsidR="00F860FB" w:rsidRDefault="00F860FB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EC8A1E" w14:textId="77777777" w:rsidR="00F860FB" w:rsidRDefault="00F860FB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439AF7" w14:textId="406237FE" w:rsidR="007A7171" w:rsidRDefault="007A7171">
    <w:pPr>
      <w:pStyle w:val="a6"/>
    </w:pPr>
    <w:bookmarkStart w:id="1" w:name="_Hlk168836676"/>
    <w:bookmarkStart w:id="2" w:name="_Hlk168836677"/>
    <w:bookmarkStart w:id="3" w:name="_Hlk168836716"/>
    <w:bookmarkStart w:id="4" w:name="_Hlk168836717"/>
    <w:r>
      <w:rPr>
        <w:noProof/>
      </w:rPr>
      <mc:AlternateContent>
        <mc:Choice Requires="wpg">
          <w:drawing>
            <wp:anchor distT="0" distB="0" distL="114300" distR="114300" simplePos="0" relativeHeight="251695105" behindDoc="0" locked="0" layoutInCell="1" allowOverlap="1" wp14:anchorId="3DF363A7" wp14:editId="1E90D3F3">
              <wp:simplePos x="0" y="0"/>
              <wp:positionH relativeFrom="page">
                <wp:posOffset>791845</wp:posOffset>
              </wp:positionH>
              <wp:positionV relativeFrom="page">
                <wp:posOffset>199571</wp:posOffset>
              </wp:positionV>
              <wp:extent cx="6606000" cy="10299600"/>
              <wp:effectExtent l="0" t="0" r="23495" b="26035"/>
              <wp:wrapNone/>
              <wp:docPr id="3" name="Group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06000" cy="10299600"/>
                        <a:chOff x="1107" y="262"/>
                        <a:chExt cx="10499" cy="16271"/>
                      </a:xfrm>
                    </wpg:grpSpPr>
                    <wps:wsp>
                      <wps:cNvPr id="2" name="Rectangle 94"/>
                      <wps:cNvSpPr>
                        <a:spLocks noChangeArrowheads="1"/>
                      </wps:cNvSpPr>
                      <wps:spPr bwMode="auto">
                        <a:xfrm>
                          <a:off x="1123" y="262"/>
                          <a:ext cx="10483" cy="16271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Line 95"/>
                      <wps:cNvCnPr>
                        <a:cxnSpLocks noChangeShapeType="1"/>
                      </wps:cNvCnPr>
                      <wps:spPr bwMode="auto">
                        <a:xfrm>
                          <a:off x="1644" y="14241"/>
                          <a:ext cx="1" cy="84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96"/>
                      <wps:cNvCnPr>
                        <a:cxnSpLocks noChangeShapeType="1"/>
                      </wps:cNvCnPr>
                      <wps:spPr bwMode="auto">
                        <a:xfrm>
                          <a:off x="1128" y="14233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97"/>
                      <wps:cNvCnPr>
                        <a:cxnSpLocks noChangeShapeType="1"/>
                      </wps:cNvCnPr>
                      <wps:spPr bwMode="auto">
                        <a:xfrm>
                          <a:off x="2269" y="14249"/>
                          <a:ext cx="1" cy="227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98"/>
                      <wps:cNvCnPr>
                        <a:cxnSpLocks noChangeShapeType="1"/>
                      </wps:cNvCnPr>
                      <wps:spPr bwMode="auto">
                        <a:xfrm>
                          <a:off x="3703" y="14249"/>
                          <a:ext cx="1" cy="227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7" name="Line 99"/>
                      <wps:cNvCnPr>
                        <a:cxnSpLocks noChangeShapeType="1"/>
                      </wps:cNvCnPr>
                      <wps:spPr bwMode="auto">
                        <a:xfrm>
                          <a:off x="4561" y="14249"/>
                          <a:ext cx="2" cy="227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" name="Line 100"/>
                      <wps:cNvCnPr>
                        <a:cxnSpLocks noChangeShapeType="1"/>
                      </wps:cNvCnPr>
                      <wps:spPr bwMode="auto">
                        <a:xfrm>
                          <a:off x="5135" y="14241"/>
                          <a:ext cx="1" cy="227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101"/>
                      <wps:cNvCnPr>
                        <a:cxnSpLocks noChangeShapeType="1"/>
                      </wps:cNvCnPr>
                      <wps:spPr bwMode="auto">
                        <a:xfrm>
                          <a:off x="9434" y="15100"/>
                          <a:ext cx="2" cy="56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102"/>
                      <wps:cNvCnPr>
                        <a:cxnSpLocks noChangeShapeType="1"/>
                      </wps:cNvCnPr>
                      <wps:spPr bwMode="auto">
                        <a:xfrm>
                          <a:off x="1128" y="15958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103"/>
                      <wps:cNvCnPr>
                        <a:cxnSpLocks noChangeShapeType="1"/>
                      </wps:cNvCnPr>
                      <wps:spPr bwMode="auto">
                        <a:xfrm>
                          <a:off x="1128" y="1624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104"/>
                      <wps:cNvSpPr>
                        <a:spLocks noChangeArrowheads="1"/>
                      </wps:cNvSpPr>
                      <wps:spPr bwMode="auto">
                        <a:xfrm>
                          <a:off x="1151" y="14834"/>
                          <a:ext cx="463" cy="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CAEB84" w14:textId="77777777" w:rsidR="007A7171" w:rsidRPr="00B922EF" w:rsidRDefault="007A7171" w:rsidP="001C719C">
                            <w:pPr>
                              <w:pStyle w:val="100"/>
                              <w:jc w:val="center"/>
                            </w:pPr>
                            <w:r w:rsidRPr="0005294B">
                              <w:t>Изм</w:t>
                            </w:r>
                            <w:r w:rsidRPr="00B922EF"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05"/>
                      <wps:cNvSpPr>
                        <a:spLocks noChangeArrowheads="1"/>
                      </wps:cNvSpPr>
                      <wps:spPr bwMode="auto">
                        <a:xfrm>
                          <a:off x="1667" y="14834"/>
                          <a:ext cx="602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BA1613" w14:textId="77777777" w:rsidR="007A7171" w:rsidRPr="00B922EF" w:rsidRDefault="007A7171" w:rsidP="001C719C">
                            <w:pPr>
                              <w:pStyle w:val="100"/>
                              <w:jc w:val="center"/>
                            </w:pPr>
                            <w:r w:rsidRPr="0005294B"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06"/>
                      <wps:cNvSpPr>
                        <a:spLocks noChangeArrowheads="1"/>
                      </wps:cNvSpPr>
                      <wps:spPr bwMode="auto">
                        <a:xfrm>
                          <a:off x="2293" y="14834"/>
                          <a:ext cx="1411" cy="2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ED98C4" w14:textId="77777777" w:rsidR="007A7171" w:rsidRPr="0005294B" w:rsidRDefault="007A7171" w:rsidP="001C719C">
                            <w:pPr>
                              <w:pStyle w:val="100"/>
                              <w:jc w:val="center"/>
                              <w:rPr>
                                <w:b/>
                              </w:rPr>
                            </w:pPr>
                            <w:r w:rsidRPr="0005294B"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07"/>
                      <wps:cNvSpPr>
                        <a:spLocks noChangeArrowheads="1"/>
                      </wps:cNvSpPr>
                      <wps:spPr bwMode="auto">
                        <a:xfrm>
                          <a:off x="3736" y="14834"/>
                          <a:ext cx="80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0A6415" w14:textId="77777777" w:rsidR="007A7171" w:rsidRPr="0005294B" w:rsidRDefault="007A7171" w:rsidP="001C719C">
                            <w:pPr>
                              <w:pStyle w:val="100"/>
                              <w:jc w:val="center"/>
                              <w:rPr>
                                <w:b/>
                              </w:rPr>
                            </w:pPr>
                            <w:r w:rsidRPr="0005294B"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108"/>
                      <wps:cNvSpPr>
                        <a:spLocks noChangeArrowheads="1"/>
                      </wps:cNvSpPr>
                      <wps:spPr bwMode="auto">
                        <a:xfrm>
                          <a:off x="4586" y="14823"/>
                          <a:ext cx="525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AE3B0A" w14:textId="77777777" w:rsidR="007A7171" w:rsidRPr="0005294B" w:rsidRDefault="007A7171" w:rsidP="001C719C">
                            <w:pPr>
                              <w:pStyle w:val="100"/>
                              <w:jc w:val="center"/>
                              <w:rPr>
                                <w:b/>
                              </w:rPr>
                            </w:pPr>
                            <w:r w:rsidRPr="0005294B"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109"/>
                      <wps:cNvSpPr>
                        <a:spLocks noChangeArrowheads="1"/>
                      </wps:cNvSpPr>
                      <wps:spPr bwMode="auto">
                        <a:xfrm>
                          <a:off x="9476" y="15116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1BDE6D" w14:textId="77777777" w:rsidR="007A7171" w:rsidRPr="0005294B" w:rsidRDefault="007A7171" w:rsidP="009521A4">
                            <w:pPr>
                              <w:pStyle w:val="100"/>
                              <w:jc w:val="center"/>
                              <w:rPr>
                                <w:b/>
                              </w:rPr>
                            </w:pPr>
                            <w:r w:rsidRPr="0005294B"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10"/>
                      <wps:cNvSpPr>
                        <a:spLocks noChangeArrowheads="1"/>
                      </wps:cNvSpPr>
                      <wps:spPr bwMode="auto">
                        <a:xfrm>
                          <a:off x="9476" y="15413"/>
                          <a:ext cx="774" cy="2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30D5BC" w14:textId="77777777" w:rsidR="007A7171" w:rsidRPr="009521A4" w:rsidRDefault="007A7171" w:rsidP="009521A4">
                            <w:pPr>
                              <w:pStyle w:val="100"/>
                              <w:jc w:val="center"/>
                              <w:rPr>
                                <w:rStyle w:val="101"/>
                              </w:rPr>
                            </w:pPr>
                            <w:r w:rsidRPr="0005294B">
                              <w:rPr>
                                <w:b/>
                                <w:lang w:val="en-US"/>
                              </w:rPr>
                              <w:fldChar w:fldCharType="begin"/>
                            </w:r>
                            <w:r w:rsidRPr="0005294B">
                              <w:rPr>
                                <w:lang w:val="en-US"/>
                              </w:rPr>
                              <w:instrText>PAGE   \* MERGEFORMAT</w:instrText>
                            </w:r>
                            <w:r w:rsidRPr="0005294B">
                              <w:rPr>
                                <w:b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  <w:r w:rsidRPr="0005294B">
                              <w:rPr>
                                <w:b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111"/>
                      <wps:cNvSpPr>
                        <a:spLocks noChangeArrowheads="1"/>
                      </wps:cNvSpPr>
                      <wps:spPr bwMode="auto">
                        <a:xfrm>
                          <a:off x="5192" y="14234"/>
                          <a:ext cx="6377" cy="8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881179" w14:textId="77777777" w:rsidR="006D78C1" w:rsidRPr="00184B06" w:rsidRDefault="006D78C1" w:rsidP="006D78C1">
                            <w:pPr>
                              <w:pStyle w:val="200"/>
                              <w:spacing w:before="240"/>
                              <w:jc w:val="center"/>
                            </w:pPr>
                            <w:r w:rsidRPr="00184B06">
                              <w:t>ВКР-УлГТУ-09.03.02-17/1175-2024 ПЗ</w:t>
                            </w:r>
                          </w:p>
                          <w:p w14:paraId="1B847AD8" w14:textId="1DD22953" w:rsidR="007A7171" w:rsidRPr="0005294B" w:rsidRDefault="007A7171" w:rsidP="006D78C1">
                            <w:pPr>
                              <w:pStyle w:val="200"/>
                              <w:spacing w:before="240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  <wps:wsp>
                      <wps:cNvPr id="50" name="Line 112"/>
                      <wps:cNvCnPr>
                        <a:cxnSpLocks noChangeShapeType="1"/>
                      </wps:cNvCnPr>
                      <wps:spPr bwMode="auto">
                        <a:xfrm>
                          <a:off x="1129" y="1509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113"/>
                      <wps:cNvCnPr>
                        <a:cxnSpLocks noChangeShapeType="1"/>
                      </wps:cNvCnPr>
                      <wps:spPr bwMode="auto">
                        <a:xfrm>
                          <a:off x="1136" y="1480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114"/>
                      <wps:cNvCnPr>
                        <a:cxnSpLocks noChangeShapeType="1"/>
                      </wps:cNvCnPr>
                      <wps:spPr bwMode="auto">
                        <a:xfrm>
                          <a:off x="1128" y="1452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115"/>
                      <wps:cNvCnPr>
                        <a:cxnSpLocks noChangeShapeType="1"/>
                      </wps:cNvCnPr>
                      <wps:spPr bwMode="auto">
                        <a:xfrm>
                          <a:off x="1128" y="1566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116"/>
                      <wps:cNvCnPr>
                        <a:cxnSpLocks noChangeShapeType="1"/>
                      </wps:cNvCnPr>
                      <wps:spPr bwMode="auto">
                        <a:xfrm>
                          <a:off x="1128" y="153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Rectangle 118"/>
                      <wps:cNvSpPr>
                        <a:spLocks noChangeArrowheads="1"/>
                      </wps:cNvSpPr>
                      <wps:spPr bwMode="auto">
                        <a:xfrm>
                          <a:off x="1155" y="15115"/>
                          <a:ext cx="997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697986" w14:textId="77777777" w:rsidR="007A7171" w:rsidRPr="007B0D44" w:rsidRDefault="007A7171" w:rsidP="007A7171">
                            <w:pPr>
                              <w:pStyle w:val="100"/>
                              <w:rPr>
                                <w:b/>
                              </w:rPr>
                            </w:pPr>
                            <w:r w:rsidRPr="007B0D44">
                              <w:t>Разраб.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8" name="Group 120"/>
                      <wpg:cNvGrpSpPr>
                        <a:grpSpLocks/>
                      </wpg:cNvGrpSpPr>
                      <wpg:grpSpPr bwMode="auto">
                        <a:xfrm>
                          <a:off x="1155" y="15390"/>
                          <a:ext cx="2563" cy="308"/>
                          <a:chOff x="90" y="-1237"/>
                          <a:chExt cx="20368" cy="24445"/>
                        </a:xfrm>
                      </wpg:grpSpPr>
                      <wps:wsp>
                        <wps:cNvPr id="59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90" y="-1237"/>
                            <a:ext cx="9441" cy="24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67E758" w14:textId="77777777" w:rsidR="007A7171" w:rsidRPr="00B922EF" w:rsidRDefault="007A7171" w:rsidP="009521A4">
                              <w:pPr>
                                <w:pStyle w:val="100"/>
                              </w:pPr>
                              <w:r w:rsidRPr="0005294B">
                                <w:t>Провер</w:t>
                              </w:r>
                              <w:r w:rsidRPr="00B922EF"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9126" y="-665"/>
                            <a:ext cx="11332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2D065" w14:textId="378DAF09" w:rsidR="007A7171" w:rsidRPr="0005294B" w:rsidRDefault="009521A4" w:rsidP="009521A4">
                              <w:pPr>
                                <w:pStyle w:val="100"/>
                                <w:rPr>
                                  <w:b/>
                                </w:rPr>
                              </w:pPr>
                              <w:r>
                                <w:t>Кандаулов</w:t>
                              </w:r>
                              <w:r w:rsidR="007A7171" w:rsidRPr="0005294B">
                                <w:t xml:space="preserve"> В.</w:t>
                              </w:r>
                              <w:r>
                                <w:t>М</w:t>
                              </w:r>
                              <w:r w:rsidR="007A7171" w:rsidRPr="0005294B"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1" name="Group 123"/>
                      <wpg:cNvGrpSpPr>
                        <a:grpSpLocks/>
                      </wpg:cNvGrpSpPr>
                      <wpg:grpSpPr bwMode="auto">
                        <a:xfrm>
                          <a:off x="1155" y="15677"/>
                          <a:ext cx="2506" cy="319"/>
                          <a:chOff x="95" y="-1412"/>
                          <a:chExt cx="19904" cy="25317"/>
                        </a:xfrm>
                      </wpg:grpSpPr>
                      <wps:wsp>
                        <wps:cNvPr id="62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95" y="-1412"/>
                            <a:ext cx="8856" cy="25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A179B9" w14:textId="77777777" w:rsidR="007A7171" w:rsidRPr="00B922EF" w:rsidRDefault="007A7171" w:rsidP="009521A4">
                              <w:pPr>
                                <w:pStyle w:val="100"/>
                              </w:pPr>
                              <w:r w:rsidRPr="0005294B">
                                <w:t>Консульт</w:t>
                              </w:r>
                              <w:r w:rsidRPr="00B922EF">
                                <w:t>.</w:t>
                              </w:r>
                            </w:p>
                            <w:p w14:paraId="7DC78F89" w14:textId="77777777" w:rsidR="007A7171" w:rsidRPr="009E5A54" w:rsidRDefault="007A7171" w:rsidP="007A7171">
                              <w:pPr>
                                <w:pStyle w:val="af6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9126" y="0"/>
                            <a:ext cx="10873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DA792C" w14:textId="69D844B2" w:rsidR="007A7171" w:rsidRPr="003A7DD6" w:rsidRDefault="007A7171" w:rsidP="009521A4">
                              <w:pPr>
                                <w:pStyle w:val="100"/>
                              </w:pPr>
                              <w:r>
                                <w:t>Шикина В.Е.</w:t>
                              </w:r>
                            </w:p>
                            <w:p w14:paraId="3767774F" w14:textId="77777777" w:rsidR="007A7171" w:rsidRPr="009E5A54" w:rsidRDefault="007A7171" w:rsidP="007A7171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5" name="Rectangle 127"/>
                      <wps:cNvSpPr>
                        <a:spLocks noChangeArrowheads="1"/>
                      </wps:cNvSpPr>
                      <wps:spPr bwMode="auto">
                        <a:xfrm>
                          <a:off x="1107" y="15959"/>
                          <a:ext cx="1185" cy="2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58E1F3" w14:textId="77777777" w:rsidR="007A7171" w:rsidRPr="0005294B" w:rsidRDefault="007A7171" w:rsidP="009521A4">
                            <w:pPr>
                              <w:pStyle w:val="100"/>
                              <w:rPr>
                                <w:b/>
                              </w:rPr>
                            </w:pPr>
                            <w:r w:rsidRPr="0005294B">
                              <w:rPr>
                                <w:rFonts w:ascii="Times New Roman" w:hAnsi="Times New Roman"/>
                                <w:szCs w:val="18"/>
                              </w:rPr>
                              <w:t xml:space="preserve"> </w:t>
                            </w:r>
                            <w:r w:rsidRPr="0005294B">
                              <w:t>Н. Контр.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Line 132"/>
                      <wps:cNvCnPr>
                        <a:cxnSpLocks noChangeShapeType="1"/>
                      </wps:cNvCnPr>
                      <wps:spPr bwMode="auto">
                        <a:xfrm>
                          <a:off x="8574" y="15100"/>
                          <a:ext cx="1" cy="141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Rectangle 133"/>
                      <wps:cNvSpPr>
                        <a:spLocks noChangeArrowheads="1"/>
                      </wps:cNvSpPr>
                      <wps:spPr bwMode="auto">
                        <a:xfrm>
                          <a:off x="5207" y="15161"/>
                          <a:ext cx="3299" cy="1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4B6C39" w14:textId="178E79F4" w:rsidR="007A7171" w:rsidRPr="00C8732A" w:rsidRDefault="009F22E8" w:rsidP="00C8732A">
                            <w:pPr>
                              <w:pStyle w:val="200"/>
                              <w:spacing w:before="0"/>
                              <w:jc w:val="center"/>
                              <w:rPr>
                                <w:sz w:val="32"/>
                                <w:szCs w:val="24"/>
                              </w:rPr>
                            </w:pPr>
                            <w:r w:rsidRPr="00C8732A">
                              <w:rPr>
                                <w:sz w:val="32"/>
                                <w:szCs w:val="24"/>
                              </w:rPr>
                              <w:t>Интеллектуальный помощник для работы с электронной библиотекой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72" name="Line 134"/>
                      <wps:cNvCnPr>
                        <a:cxnSpLocks noChangeShapeType="1"/>
                      </wps:cNvCnPr>
                      <wps:spPr bwMode="auto">
                        <a:xfrm>
                          <a:off x="8580" y="15383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135"/>
                      <wps:cNvCnPr>
                        <a:cxnSpLocks noChangeShapeType="1"/>
                      </wps:cNvCnPr>
                      <wps:spPr bwMode="auto">
                        <a:xfrm>
                          <a:off x="8579" y="15670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136"/>
                      <wps:cNvCnPr>
                        <a:cxnSpLocks noChangeShapeType="1"/>
                      </wps:cNvCnPr>
                      <wps:spPr bwMode="auto">
                        <a:xfrm>
                          <a:off x="10293" y="15100"/>
                          <a:ext cx="2" cy="56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Rectangle 137"/>
                      <wps:cNvSpPr>
                        <a:spLocks noChangeArrowheads="1"/>
                      </wps:cNvSpPr>
                      <wps:spPr bwMode="auto">
                        <a:xfrm>
                          <a:off x="8619" y="15116"/>
                          <a:ext cx="77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838B58" w14:textId="426B84A5" w:rsidR="007A7171" w:rsidRPr="00B922EF" w:rsidRDefault="007A7171" w:rsidP="009521A4">
                            <w:pPr>
                              <w:pStyle w:val="100"/>
                              <w:jc w:val="center"/>
                            </w:pPr>
                            <w:r w:rsidRPr="0005294B">
                              <w:t>Ли</w:t>
                            </w:r>
                            <w:r w:rsidR="004D1A34">
                              <w:t>с</w:t>
                            </w:r>
                            <w:r w:rsidRPr="0005294B">
                              <w:t>т</w:t>
                            </w:r>
                            <w:r w:rsidRPr="00B922EF"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138"/>
                      <wps:cNvSpPr>
                        <a:spLocks noChangeArrowheads="1"/>
                      </wps:cNvSpPr>
                      <wps:spPr bwMode="auto">
                        <a:xfrm>
                          <a:off x="10340" y="15116"/>
                          <a:ext cx="1221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857121" w14:textId="77777777" w:rsidR="007A7171" w:rsidRPr="0005294B" w:rsidRDefault="007A7171" w:rsidP="009521A4">
                            <w:pPr>
                              <w:pStyle w:val="100"/>
                              <w:jc w:val="center"/>
                              <w:rPr>
                                <w:b/>
                              </w:rPr>
                            </w:pPr>
                            <w:r w:rsidRPr="0005294B">
                              <w:t>Листов</w:t>
                            </w:r>
                          </w:p>
                          <w:p w14:paraId="3651E7BD" w14:textId="77777777" w:rsidR="007A7171" w:rsidRPr="00B922EF" w:rsidRDefault="007A7171" w:rsidP="007A7171">
                            <w:pPr>
                              <w:pStyle w:val="af6"/>
                              <w:jc w:val="center"/>
                              <w:rPr>
                                <w:rFonts w:ascii="GOST type A" w:hAnsi="GOST type A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922EF">
                              <w:rPr>
                                <w:rFonts w:ascii="GOST type A" w:hAnsi="GOST type A"/>
                                <w:sz w:val="24"/>
                                <w:szCs w:val="24"/>
                                <w:lang w:val="en-US"/>
                              </w:rPr>
                              <w:fldChar w:fldCharType="begin"/>
                            </w:r>
                            <w:r w:rsidRPr="00B922EF">
                              <w:rPr>
                                <w:rFonts w:ascii="GOST type A" w:hAnsi="GOST type A"/>
                                <w:sz w:val="24"/>
                                <w:szCs w:val="24"/>
                                <w:lang w:val="en-US"/>
                              </w:rPr>
                              <w:instrText>NUMPAGES  \* Arabic  \* MERGEFORMAT</w:instrText>
                            </w:r>
                            <w:r w:rsidRPr="00B922EF">
                              <w:rPr>
                                <w:rFonts w:ascii="GOST type A" w:hAnsi="GOST type A"/>
                                <w:sz w:val="24"/>
                                <w:szCs w:val="24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Fonts w:ascii="GOST type A" w:hAnsi="GOST type A"/>
                                <w:noProof/>
                                <w:sz w:val="24"/>
                                <w:szCs w:val="24"/>
                                <w:lang w:val="en-US"/>
                              </w:rPr>
                              <w:t>102</w:t>
                            </w:r>
                            <w:r w:rsidRPr="00B922EF">
                              <w:rPr>
                                <w:rFonts w:ascii="GOST type A" w:hAnsi="GOST type A"/>
                                <w:sz w:val="24"/>
                                <w:szCs w:val="24"/>
                                <w:lang w:val="en-US"/>
                              </w:rPr>
                              <w:fldChar w:fldCharType="end"/>
                            </w:r>
                          </w:p>
                          <w:p w14:paraId="7F3414F3" w14:textId="77777777" w:rsidR="007A7171" w:rsidRDefault="007A7171" w:rsidP="007A7171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ascii="GOST type A" w:hAnsi="GOST type A"/>
                                <w:noProof/>
                                <w:lang w:val="en-US"/>
                              </w:rPr>
                              <w:t>9999999999999999999999999999999999999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139"/>
                      <wps:cNvSpPr>
                        <a:spLocks noChangeArrowheads="1"/>
                      </wps:cNvSpPr>
                      <wps:spPr bwMode="auto">
                        <a:xfrm>
                          <a:off x="10348" y="15405"/>
                          <a:ext cx="121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149F93" w14:textId="77777777" w:rsidR="007A7171" w:rsidRPr="0005294B" w:rsidRDefault="00000000" w:rsidP="009521A4">
                            <w:pPr>
                              <w:pStyle w:val="100"/>
                              <w:jc w:val="center"/>
                              <w:rPr>
                                <w:b/>
                              </w:rPr>
                            </w:pPr>
                            <w:fldSimple w:instr=" NUMPAGES   \* MERGEFORMAT ">
                              <w:r w:rsidR="007A7171">
                                <w:t>102</w:t>
                              </w:r>
                            </w:fldSimple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Line 140"/>
                      <wps:cNvCnPr>
                        <a:cxnSpLocks noChangeShapeType="1"/>
                      </wps:cNvCnPr>
                      <wps:spPr bwMode="auto">
                        <a:xfrm>
                          <a:off x="8861" y="15389"/>
                          <a:ext cx="1" cy="2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4" name="Rectangle 142"/>
                      <wps:cNvSpPr>
                        <a:spLocks noChangeArrowheads="1"/>
                      </wps:cNvSpPr>
                      <wps:spPr bwMode="auto">
                        <a:xfrm>
                          <a:off x="8619" y="15713"/>
                          <a:ext cx="2942" cy="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3A7018" w14:textId="516927CD" w:rsidR="007A7171" w:rsidRPr="0005294B" w:rsidRDefault="007A7171" w:rsidP="007A7171">
                            <w:pPr>
                              <w:pStyle w:val="200"/>
                              <w:spacing w:before="0"/>
                              <w:jc w:val="center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proofErr w:type="spellStart"/>
                            <w:r>
                              <w:t>Ц</w:t>
                            </w:r>
                            <w:r w:rsidRPr="0005294B">
                              <w:t>ИСТб</w:t>
                            </w:r>
                            <w:r>
                              <w:t>в</w:t>
                            </w:r>
                            <w:proofErr w:type="spellEnd"/>
                            <w:r w:rsidRPr="0005294B">
                              <w:t xml:space="preserve"> </w:t>
                            </w:r>
                            <w:r>
                              <w:t>-</w:t>
                            </w:r>
                            <w:r w:rsidRPr="0005294B">
                              <w:t xml:space="preserve"> </w:t>
                            </w:r>
                            <w:r>
                              <w:t>5</w:t>
                            </w:r>
                            <w:r w:rsidRPr="0005294B"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F363A7" id="Group 144" o:spid="_x0000_s1026" style="position:absolute;left:0;text-align:left;margin-left:62.35pt;margin-top:15.7pt;width:520.15pt;height:811pt;z-index:251695105;mso-position-horizontal-relative:page;mso-position-vertical-relative:page" coordorigin="1107,262" coordsize="1049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">
              <v:rect id="Rectangle 94" o:spid="_x0000_s1027" style="position:absolute;left:1123;top:262;width:10483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95" o:spid="_x0000_s1028" style="position:absolute;visibility:visible;mso-wrap-style:square" from="1644,14241" to="1645,15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96" o:spid="_x0000_s1029" style="position:absolute;visibility:visible;mso-wrap-style:square" from="1128,14233" to="11599,14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97" o:spid="_x0000_s1030" style="position:absolute;visibility:visible;mso-wrap-style:square" from="2269,14249" to="2270,16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98" o:spid="_x0000_s1031" style="position:absolute;visibility:visible;mso-wrap-style:square" from="3703,14249" to="3704,16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99" o:spid="_x0000_s1032" style="position:absolute;visibility:visible;mso-wrap-style:square" from="4561,14249" to="4563,16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100" o:spid="_x0000_s1033" style="position:absolute;visibility:visible;mso-wrap-style:square" from="5135,14241" to="5136,16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101" o:spid="_x0000_s1034" style="position:absolute;visibility:visible;mso-wrap-style:square" from="9434,15100" to="9436,1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102" o:spid="_x0000_s1035" style="position:absolute;visibility:visible;mso-wrap-style:square" from="1128,15958" to="5125,15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103" o:spid="_x0000_s1036" style="position:absolute;visibility:visible;mso-wrap-style:square" from="1128,16245" to="5125,162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rect id="Rectangle 104" o:spid="_x0000_s1037" style="position:absolute;left:1151;top:14834;width:463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6DCAEB84" w14:textId="77777777" w:rsidR="007A7171" w:rsidRPr="00B922EF" w:rsidRDefault="007A7171" w:rsidP="001C719C">
                      <w:pPr>
                        <w:pStyle w:val="100"/>
                        <w:jc w:val="center"/>
                      </w:pPr>
                      <w:r w:rsidRPr="0005294B">
                        <w:t>Изм</w:t>
                      </w:r>
                      <w:r w:rsidRPr="00B922EF">
                        <w:t>.</w:t>
                      </w:r>
                    </w:p>
                  </w:txbxContent>
                </v:textbox>
              </v:rect>
              <v:rect id="Rectangle 105" o:spid="_x0000_s1038" style="position:absolute;left:1667;top:14834;width:602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14:paraId="1CBA1613" w14:textId="77777777" w:rsidR="007A7171" w:rsidRPr="00B922EF" w:rsidRDefault="007A7171" w:rsidP="001C719C">
                      <w:pPr>
                        <w:pStyle w:val="100"/>
                        <w:jc w:val="center"/>
                      </w:pPr>
                      <w:r w:rsidRPr="0005294B">
                        <w:t>Лист</w:t>
                      </w:r>
                    </w:p>
                  </w:txbxContent>
                </v:textbox>
              </v:rect>
              <v:rect id="Rectangle 106" o:spid="_x0000_s1039" style="position:absolute;left:2293;top:14834;width:1411;height:2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14:paraId="29ED98C4" w14:textId="77777777" w:rsidR="007A7171" w:rsidRPr="0005294B" w:rsidRDefault="007A7171" w:rsidP="001C719C">
                      <w:pPr>
                        <w:pStyle w:val="100"/>
                        <w:jc w:val="center"/>
                        <w:rPr>
                          <w:b/>
                        </w:rPr>
                      </w:pPr>
                      <w:r w:rsidRPr="0005294B">
                        <w:t>№ докум.</w:t>
                      </w:r>
                    </w:p>
                  </w:txbxContent>
                </v:textbox>
              </v:rect>
              <v:rect id="Rectangle 107" o:spid="_x0000_s1040" style="position:absolute;left:3736;top:14834;width:80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1B0A6415" w14:textId="77777777" w:rsidR="007A7171" w:rsidRPr="0005294B" w:rsidRDefault="007A7171" w:rsidP="001C719C">
                      <w:pPr>
                        <w:pStyle w:val="100"/>
                        <w:jc w:val="center"/>
                        <w:rPr>
                          <w:b/>
                        </w:rPr>
                      </w:pPr>
                      <w:r w:rsidRPr="0005294B">
                        <w:t>Подпись</w:t>
                      </w:r>
                    </w:p>
                  </w:txbxContent>
                </v:textbox>
              </v:rect>
              <v:rect id="Rectangle 108" o:spid="_x0000_s1041" style="position:absolute;left:4586;top:14823;width:525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78AE3B0A" w14:textId="77777777" w:rsidR="007A7171" w:rsidRPr="0005294B" w:rsidRDefault="007A7171" w:rsidP="001C719C">
                      <w:pPr>
                        <w:pStyle w:val="100"/>
                        <w:jc w:val="center"/>
                        <w:rPr>
                          <w:b/>
                        </w:rPr>
                      </w:pPr>
                      <w:r w:rsidRPr="0005294B">
                        <w:t>Дата</w:t>
                      </w:r>
                    </w:p>
                  </w:txbxContent>
                </v:textbox>
              </v:rect>
              <v:rect id="Rectangle 109" o:spid="_x0000_s1042" style="position:absolute;left:9476;top:15116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4F1BDE6D" w14:textId="77777777" w:rsidR="007A7171" w:rsidRPr="0005294B" w:rsidRDefault="007A7171" w:rsidP="009521A4">
                      <w:pPr>
                        <w:pStyle w:val="100"/>
                        <w:jc w:val="center"/>
                        <w:rPr>
                          <w:b/>
                        </w:rPr>
                      </w:pPr>
                      <w:r w:rsidRPr="0005294B">
                        <w:t>Лист</w:t>
                      </w:r>
                    </w:p>
                  </w:txbxContent>
                </v:textbox>
              </v:rect>
              <v:rect id="Rectangle 110" o:spid="_x0000_s1043" style="position:absolute;left:9476;top:15413;width:774;height: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B30D5BC" w14:textId="77777777" w:rsidR="007A7171" w:rsidRPr="009521A4" w:rsidRDefault="007A7171" w:rsidP="009521A4">
                      <w:pPr>
                        <w:pStyle w:val="100"/>
                        <w:jc w:val="center"/>
                        <w:rPr>
                          <w:rStyle w:val="101"/>
                        </w:rPr>
                      </w:pPr>
                      <w:r w:rsidRPr="0005294B">
                        <w:rPr>
                          <w:b/>
                          <w:lang w:val="en-US"/>
                        </w:rPr>
                        <w:fldChar w:fldCharType="begin"/>
                      </w:r>
                      <w:r w:rsidRPr="0005294B">
                        <w:rPr>
                          <w:lang w:val="en-US"/>
                        </w:rPr>
                        <w:instrText>PAGE   \* MERGEFORMAT</w:instrText>
                      </w:r>
                      <w:r w:rsidRPr="0005294B">
                        <w:rPr>
                          <w:b/>
                          <w:lang w:val="en-US"/>
                        </w:rPr>
                        <w:fldChar w:fldCharType="separate"/>
                      </w:r>
                      <w:r>
                        <w:rPr>
                          <w:lang w:val="en-US"/>
                        </w:rPr>
                        <w:t>5</w:t>
                      </w:r>
                      <w:r w:rsidRPr="0005294B">
                        <w:rPr>
                          <w:b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111" o:spid="_x0000_s1044" style="position:absolute;left:5192;top:14234;width:6377;height:8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" filled="f" stroked="f" strokeweight=".25pt">
                <v:textbox inset="0,0,0,0">
                  <w:txbxContent>
                    <w:p w14:paraId="22881179" w14:textId="77777777" w:rsidR="006D78C1" w:rsidRPr="00184B06" w:rsidRDefault="006D78C1" w:rsidP="006D78C1">
                      <w:pPr>
                        <w:pStyle w:val="200"/>
                        <w:spacing w:before="240"/>
                        <w:jc w:val="center"/>
                      </w:pPr>
                      <w:r w:rsidRPr="00184B06">
                        <w:t>ВКР-УлГТУ-09.03.02-17/1175-2024 ПЗ</w:t>
                      </w:r>
                    </w:p>
                    <w:p w14:paraId="1B847AD8" w14:textId="1DD22953" w:rsidR="007A7171" w:rsidRPr="0005294B" w:rsidRDefault="007A7171" w:rsidP="006D78C1">
                      <w:pPr>
                        <w:pStyle w:val="200"/>
                        <w:spacing w:before="240"/>
                        <w:rPr>
                          <w:b/>
                        </w:rPr>
                      </w:pPr>
                    </w:p>
                  </w:txbxContent>
                </v:textbox>
              </v:rect>
              <v:line id="Line 112" o:spid="_x0000_s1045" style="position:absolute;visibility:visible;mso-wrap-style:square" from="1129,15095" to="11600,15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113" o:spid="_x0000_s1046" style="position:absolute;visibility:visible;mso-wrap-style:square" from="1136,14809" to="5133,148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line id="Line 114" o:spid="_x0000_s1047" style="position:absolute;visibility:visible;mso-wrap-style:square" from="1128,14520" to="5125,14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line id="Line 115" o:spid="_x0000_s1048" style="position:absolute;visibility:visible;mso-wrap-style:square" from="1128,15669" to="5125,15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strokeweight="1pt"/>
              <v:line id="Line 116" o:spid="_x0000_s1049" style="position:absolute;visibility:visible;mso-wrap-style:square" from="1128,15380" to="5125,15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1mL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JA9Zi8MAAADbAAAADwAA&#10;AAAAAAAAAAAAAAAHAgAAZHJzL2Rvd25yZXYueG1sUEsFBgAAAAADAAMAtwAAAPcCAAAAAA==&#10;" strokeweight="1pt"/>
              <v:rect id="Rectangle 118" o:spid="_x0000_s1050" style="position:absolute;left:1155;top:15115;width:997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14:paraId="44697986" w14:textId="77777777" w:rsidR="007A7171" w:rsidRPr="007B0D44" w:rsidRDefault="007A7171" w:rsidP="007A7171">
                      <w:pPr>
                        <w:pStyle w:val="100"/>
                        <w:rPr>
                          <w:b/>
                        </w:rPr>
                      </w:pPr>
                      <w:r w:rsidRPr="007B0D44">
                        <w:t>Разраб.</w:t>
                      </w:r>
                    </w:p>
                  </w:txbxContent>
                </v:textbox>
              </v:rect>
              <v:group id="Group 120" o:spid="_x0000_s1051" style="position:absolute;left:1155;top:15390;width:2563;height:308" coordorigin="90,-1237" coordsize="20368,24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121" o:spid="_x0000_s1052" style="position:absolute;left:90;top:-1237;width:9441;height:24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1D67E758" w14:textId="77777777" w:rsidR="007A7171" w:rsidRPr="00B922EF" w:rsidRDefault="007A7171" w:rsidP="009521A4">
                        <w:pPr>
                          <w:pStyle w:val="100"/>
                        </w:pPr>
                        <w:r w:rsidRPr="0005294B">
                          <w:t>Провер</w:t>
                        </w:r>
                        <w:r w:rsidRPr="00B922EF">
                          <w:t>.</w:t>
                        </w:r>
                      </w:p>
                    </w:txbxContent>
                  </v:textbox>
                </v:rect>
                <v:rect id="_x0000_s1053" style="position:absolute;left:9126;top:-665;width:11332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3622D065" w14:textId="378DAF09" w:rsidR="007A7171" w:rsidRPr="0005294B" w:rsidRDefault="009521A4" w:rsidP="009521A4">
                        <w:pPr>
                          <w:pStyle w:val="100"/>
                          <w:rPr>
                            <w:b/>
                          </w:rPr>
                        </w:pPr>
                        <w:r>
                          <w:t>Кандаулов</w:t>
                        </w:r>
                        <w:r w:rsidR="007A7171" w:rsidRPr="0005294B">
                          <w:t xml:space="preserve"> В.</w:t>
                        </w:r>
                        <w:r>
                          <w:t>М</w:t>
                        </w:r>
                        <w:r w:rsidR="007A7171" w:rsidRPr="0005294B">
                          <w:t>.</w:t>
                        </w:r>
                      </w:p>
                    </w:txbxContent>
                  </v:textbox>
                </v:rect>
              </v:group>
              <v:group id="Group 123" o:spid="_x0000_s1054" style="position:absolute;left:1155;top:15677;width:2506;height:319" coordorigin="95,-1412" coordsize="19904,25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124" o:spid="_x0000_s1055" style="position:absolute;left:95;top:-1412;width:8856;height:25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<v:textbox inset="1pt,1pt,1pt,1pt">
                    <w:txbxContent>
                      <w:p w14:paraId="70A179B9" w14:textId="77777777" w:rsidR="007A7171" w:rsidRPr="00B922EF" w:rsidRDefault="007A7171" w:rsidP="009521A4">
                        <w:pPr>
                          <w:pStyle w:val="100"/>
                        </w:pPr>
                        <w:r w:rsidRPr="0005294B">
                          <w:t>Консульт</w:t>
                        </w:r>
                        <w:r w:rsidRPr="00B922EF">
                          <w:t>.</w:t>
                        </w:r>
                      </w:p>
                      <w:p w14:paraId="7DC78F89" w14:textId="77777777" w:rsidR="007A7171" w:rsidRPr="009E5A54" w:rsidRDefault="007A7171" w:rsidP="007A7171">
                        <w:pPr>
                          <w:pStyle w:val="af6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125" o:spid="_x0000_s1056" style="position:absolute;left:9126;width:10873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  <v:textbox inset="1pt,1pt,1pt,1pt">
                    <w:txbxContent>
                      <w:p w14:paraId="6BDA792C" w14:textId="69D844B2" w:rsidR="007A7171" w:rsidRPr="003A7DD6" w:rsidRDefault="007A7171" w:rsidP="009521A4">
                        <w:pPr>
                          <w:pStyle w:val="100"/>
                        </w:pPr>
                        <w:r>
                          <w:t>Шикина В.Е.</w:t>
                        </w:r>
                      </w:p>
                      <w:p w14:paraId="3767774F" w14:textId="77777777" w:rsidR="007A7171" w:rsidRPr="009E5A54" w:rsidRDefault="007A7171" w:rsidP="007A7171"/>
                    </w:txbxContent>
                  </v:textbox>
                </v:rect>
              </v:group>
              <v:rect id="Rectangle 127" o:spid="_x0000_s1057" style="position:absolute;left:1107;top:15959;width:1185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1758E1F3" w14:textId="77777777" w:rsidR="007A7171" w:rsidRPr="0005294B" w:rsidRDefault="007A7171" w:rsidP="009521A4">
                      <w:pPr>
                        <w:pStyle w:val="100"/>
                        <w:rPr>
                          <w:b/>
                        </w:rPr>
                      </w:pPr>
                      <w:r w:rsidRPr="0005294B">
                        <w:rPr>
                          <w:rFonts w:ascii="Times New Roman" w:hAnsi="Times New Roman"/>
                          <w:szCs w:val="18"/>
                        </w:rPr>
                        <w:t xml:space="preserve"> </w:t>
                      </w:r>
                      <w:r w:rsidRPr="0005294B">
                        <w:t>Н. Контр.</w:t>
                      </w:r>
                    </w:p>
                  </w:txbxContent>
                </v:textbox>
              </v:rect>
              <v:line id="Line 132" o:spid="_x0000_s1058" style="position:absolute;visibility:visible;mso-wrap-style:square" from="8574,15100" to="8575,16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rect id="Rectangle 133" o:spid="_x0000_s1059" style="position:absolute;left:5207;top:15161;width:3299;height:1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" filled="f" stroked="f" strokeweight=".25pt">
                <v:textbox inset="1pt,1pt,1pt,1pt">
                  <w:txbxContent>
                    <w:p w14:paraId="1B4B6C39" w14:textId="178E79F4" w:rsidR="007A7171" w:rsidRPr="00C8732A" w:rsidRDefault="009F22E8" w:rsidP="00C8732A">
                      <w:pPr>
                        <w:pStyle w:val="200"/>
                        <w:spacing w:before="0"/>
                        <w:jc w:val="center"/>
                        <w:rPr>
                          <w:sz w:val="32"/>
                          <w:szCs w:val="24"/>
                        </w:rPr>
                      </w:pPr>
                      <w:r w:rsidRPr="00C8732A">
                        <w:rPr>
                          <w:sz w:val="32"/>
                          <w:szCs w:val="24"/>
                        </w:rPr>
                        <w:t>Интеллектуальный помощник для работы с электронной библиотекой</w:t>
                      </w:r>
                    </w:p>
                  </w:txbxContent>
                </v:textbox>
              </v:rect>
              <v:line id="Line 134" o:spid="_x0000_s1060" style="position:absolute;visibility:visible;mso-wrap-style:square" from="8580,15383" to="11606,15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<v:line id="Line 135" o:spid="_x0000_s1061" style="position:absolute;visibility:visible;mso-wrap-style:square" from="8579,15670" to="11605,156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136" o:spid="_x0000_s1062" style="position:absolute;visibility:visible;mso-wrap-style:square" from="10293,15100" to="10295,1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rect id="Rectangle 137" o:spid="_x0000_s1063" style="position:absolute;left:8619;top:15116;width:77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<v:textbox inset="1pt,1pt,1pt,1pt">
                  <w:txbxContent>
                    <w:p w14:paraId="37838B58" w14:textId="426B84A5" w:rsidR="007A7171" w:rsidRPr="00B922EF" w:rsidRDefault="007A7171" w:rsidP="009521A4">
                      <w:pPr>
                        <w:pStyle w:val="100"/>
                        <w:jc w:val="center"/>
                      </w:pPr>
                      <w:r w:rsidRPr="0005294B">
                        <w:t>Ли</w:t>
                      </w:r>
                      <w:r w:rsidR="004D1A34">
                        <w:t>с</w:t>
                      </w:r>
                      <w:r w:rsidRPr="0005294B">
                        <w:t>т</w:t>
                      </w:r>
                      <w:r w:rsidRPr="00B922EF">
                        <w:t>.</w:t>
                      </w:r>
                    </w:p>
                  </w:txbxContent>
                </v:textbox>
              </v:rect>
              <v:rect id="Rectangle 138" o:spid="_x0000_s1064" style="position:absolute;left:10340;top:15116;width:1221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<v:textbox inset="1pt,1pt,1pt,1pt">
                  <w:txbxContent>
                    <w:p w14:paraId="4C857121" w14:textId="77777777" w:rsidR="007A7171" w:rsidRPr="0005294B" w:rsidRDefault="007A7171" w:rsidP="009521A4">
                      <w:pPr>
                        <w:pStyle w:val="100"/>
                        <w:jc w:val="center"/>
                        <w:rPr>
                          <w:b/>
                        </w:rPr>
                      </w:pPr>
                      <w:r w:rsidRPr="0005294B">
                        <w:t>Листов</w:t>
                      </w:r>
                    </w:p>
                    <w:p w14:paraId="3651E7BD" w14:textId="77777777" w:rsidR="007A7171" w:rsidRPr="00B922EF" w:rsidRDefault="007A7171" w:rsidP="007A7171">
                      <w:pPr>
                        <w:pStyle w:val="af6"/>
                        <w:jc w:val="center"/>
                        <w:rPr>
                          <w:rFonts w:ascii="GOST type A" w:hAnsi="GOST type A"/>
                          <w:sz w:val="24"/>
                          <w:szCs w:val="24"/>
                          <w:lang w:val="en-US"/>
                        </w:rPr>
                      </w:pPr>
                      <w:r w:rsidRPr="00B922EF">
                        <w:rPr>
                          <w:rFonts w:ascii="GOST type A" w:hAnsi="GOST type A"/>
                          <w:sz w:val="24"/>
                          <w:szCs w:val="24"/>
                          <w:lang w:val="en-US"/>
                        </w:rPr>
                        <w:fldChar w:fldCharType="begin"/>
                      </w:r>
                      <w:r w:rsidRPr="00B922EF">
                        <w:rPr>
                          <w:rFonts w:ascii="GOST type A" w:hAnsi="GOST type A"/>
                          <w:sz w:val="24"/>
                          <w:szCs w:val="24"/>
                          <w:lang w:val="en-US"/>
                        </w:rPr>
                        <w:instrText>NUMPAGES  \* Arabic  \* MERGEFORMAT</w:instrText>
                      </w:r>
                      <w:r w:rsidRPr="00B922EF">
                        <w:rPr>
                          <w:rFonts w:ascii="GOST type A" w:hAnsi="GOST type A"/>
                          <w:sz w:val="24"/>
                          <w:szCs w:val="24"/>
                          <w:lang w:val="en-US"/>
                        </w:rPr>
                        <w:fldChar w:fldCharType="separate"/>
                      </w:r>
                      <w:r>
                        <w:rPr>
                          <w:rFonts w:ascii="GOST type A" w:hAnsi="GOST type A"/>
                          <w:noProof/>
                          <w:sz w:val="24"/>
                          <w:szCs w:val="24"/>
                          <w:lang w:val="en-US"/>
                        </w:rPr>
                        <w:t>102</w:t>
                      </w:r>
                      <w:r w:rsidRPr="00B922EF">
                        <w:rPr>
                          <w:rFonts w:ascii="GOST type A" w:hAnsi="GOST type A"/>
                          <w:sz w:val="24"/>
                          <w:szCs w:val="24"/>
                          <w:lang w:val="en-US"/>
                        </w:rPr>
                        <w:fldChar w:fldCharType="end"/>
                      </w:r>
                    </w:p>
                    <w:p w14:paraId="7F3414F3" w14:textId="77777777" w:rsidR="007A7171" w:rsidRDefault="007A7171" w:rsidP="007A7171">
                      <w:pPr>
                        <w:rPr>
                          <w:noProof/>
                        </w:rPr>
                      </w:pPr>
                      <w:r>
                        <w:rPr>
                          <w:rFonts w:ascii="GOST type A" w:hAnsi="GOST type A"/>
                          <w:noProof/>
                          <w:lang w:val="en-US"/>
                        </w:rPr>
                        <w:t>9999999999999999999999999999999999999</w:t>
                      </w:r>
                    </w:p>
                  </w:txbxContent>
                </v:textbox>
              </v:rect>
              <v:rect id="Rectangle 139" o:spid="_x0000_s1065" style="position:absolute;left:10348;top:15405;width:121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<v:textbox inset="1pt,1pt,1pt,1pt">
                  <w:txbxContent>
                    <w:p w14:paraId="0C149F93" w14:textId="77777777" w:rsidR="007A7171" w:rsidRPr="0005294B" w:rsidRDefault="00000000" w:rsidP="009521A4">
                      <w:pPr>
                        <w:pStyle w:val="100"/>
                        <w:jc w:val="center"/>
                        <w:rPr>
                          <w:b/>
                        </w:rPr>
                      </w:pPr>
                      <w:fldSimple w:instr=" NUMPAGES   \* MERGEFORMAT ">
                        <w:r w:rsidR="007A7171">
                          <w:t>102</w:t>
                        </w:r>
                      </w:fldSimple>
                    </w:p>
                  </w:txbxContent>
                </v:textbox>
              </v:rect>
              <v:line id="Line 140" o:spid="_x0000_s1066" style="position:absolute;visibility:visible;mso-wrap-style:square" from="8861,15389" to="8862,15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/u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I1NX9IPkLMHAAAA//8DAFBLAQItABQABgAIAAAAIQDb4fbL7gAAAIUBAAATAAAAAAAAAAAAAAAA&#10;AAAAAABbQ29udGVudF9UeXBlc10ueG1sUEsBAi0AFAAGAAgAAAAhAFr0LFu/AAAAFQEAAAsAAAAA&#10;AAAAAAAAAAAAHwEAAF9yZWxzLy5yZWxzUEsBAi0AFAAGAAgAAAAhAO73D+7BAAAA2wAAAA8AAAAA&#10;AAAAAAAAAAAABwIAAGRycy9kb3ducmV2LnhtbFBLBQYAAAAAAwADALcAAAD1AgAAAAA=&#10;" strokeweight="1pt"/>
              <v:rect id="Rectangle 142" o:spid="_x0000_s1067" style="position:absolute;left:8619;top:15713;width:2942;height:7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" filled="f" stroked="f" strokeweight=".25pt">
                <v:textbox inset="1pt,1pt,1pt,1pt">
                  <w:txbxContent>
                    <w:p w14:paraId="0E3A7018" w14:textId="516927CD" w:rsidR="007A7171" w:rsidRPr="0005294B" w:rsidRDefault="007A7171" w:rsidP="007A7171">
                      <w:pPr>
                        <w:pStyle w:val="200"/>
                        <w:spacing w:before="0"/>
                        <w:jc w:val="center"/>
                        <w:rPr>
                          <w:b/>
                          <w:sz w:val="48"/>
                          <w:szCs w:val="48"/>
                        </w:rPr>
                      </w:pPr>
                      <w:proofErr w:type="spellStart"/>
                      <w:r>
                        <w:t>Ц</w:t>
                      </w:r>
                      <w:r w:rsidRPr="0005294B">
                        <w:t>ИСТб</w:t>
                      </w:r>
                      <w:r>
                        <w:t>в</w:t>
                      </w:r>
                      <w:proofErr w:type="spellEnd"/>
                      <w:r w:rsidRPr="0005294B">
                        <w:t xml:space="preserve"> </w:t>
                      </w:r>
                      <w:r>
                        <w:t>-</w:t>
                      </w:r>
                      <w:r w:rsidRPr="0005294B">
                        <w:t xml:space="preserve"> </w:t>
                      </w:r>
                      <w:r>
                        <w:t>5</w:t>
                      </w:r>
                      <w:r w:rsidRPr="0005294B">
                        <w:t>1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  <w:bookmarkEnd w:id="1"/>
    <w:bookmarkEnd w:id="2"/>
    <w:bookmarkEnd w:id="3"/>
    <w:bookmarkEnd w:id="4"/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978ECE" w14:textId="53BE84BC" w:rsidR="00463B37" w:rsidRPr="00184B06" w:rsidRDefault="006D78C1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97153" behindDoc="0" locked="0" layoutInCell="1" allowOverlap="1" wp14:anchorId="4EF6FA0F" wp14:editId="22ABA52B">
              <wp:simplePos x="0" y="0"/>
              <wp:positionH relativeFrom="page">
                <wp:posOffset>737870</wp:posOffset>
              </wp:positionH>
              <wp:positionV relativeFrom="page">
                <wp:posOffset>198120</wp:posOffset>
              </wp:positionV>
              <wp:extent cx="6660000" cy="10332000"/>
              <wp:effectExtent l="19050" t="19050" r="26670" b="12700"/>
              <wp:wrapNone/>
              <wp:docPr id="1752275157" name="Группа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000" cy="10332000"/>
                        <a:chOff x="0" y="0"/>
                        <a:chExt cx="6660000" cy="10332000"/>
                      </a:xfrm>
                    </wpg:grpSpPr>
                    <wpg:grpSp>
                      <wpg:cNvPr id="827729664" name="Group 413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0000" cy="10332000"/>
                          <a:chOff x="1134" y="284"/>
                          <a:chExt cx="10489" cy="16271"/>
                        </a:xfrm>
                      </wpg:grpSpPr>
                      <wps:wsp>
                        <wps:cNvPr id="193176349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42480708" name="Group 428"/>
                        <wpg:cNvGrpSpPr>
                          <a:grpSpLocks/>
                        </wpg:cNvGrpSpPr>
                        <wpg:grpSpPr bwMode="auto">
                          <a:xfrm>
                            <a:off x="1134" y="15715"/>
                            <a:ext cx="10489" cy="839"/>
                            <a:chOff x="1140" y="12892"/>
                            <a:chExt cx="10489" cy="855"/>
                          </a:xfrm>
                        </wpg:grpSpPr>
                        <wps:wsp>
                          <wps:cNvPr id="1831274446" name="Rectangle 4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455599294" name="Group 430"/>
                          <wpg:cNvGrpSpPr>
                            <a:grpSpLocks/>
                          </wpg:cNvGrpSpPr>
                          <wpg:grpSpPr bwMode="auto">
                            <a:xfrm>
                              <a:off x="1143" y="12892"/>
                              <a:ext cx="10486" cy="855"/>
                              <a:chOff x="989" y="11408"/>
                              <a:chExt cx="10486" cy="855"/>
                            </a:xfrm>
                          </wpg:grpSpPr>
                          <wpg:grpSp>
                            <wpg:cNvPr id="1565962064" name="Group 4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08"/>
                                <a:ext cx="567" cy="855"/>
                                <a:chOff x="9096" y="9971"/>
                                <a:chExt cx="851" cy="855"/>
                              </a:xfrm>
                            </wpg:grpSpPr>
                            <wps:wsp>
                              <wps:cNvPr id="80334228" name="Text Box 4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1"/>
                                  <a:ext cx="850" cy="2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735633F" w14:textId="77777777" w:rsidR="006D78C1" w:rsidRPr="00184B06" w:rsidRDefault="006D78C1" w:rsidP="004D1A34">
                                    <w:pPr>
                                      <w:pStyle w:val="100"/>
                                      <w:jc w:val="center"/>
                                    </w:pPr>
                                    <w:r w:rsidRPr="00184B06"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374537446" name="Text Box 43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62D611F" w14:textId="77777777" w:rsidR="006D78C1" w:rsidRPr="00184B06" w:rsidRDefault="006D78C1" w:rsidP="006D78C1">
                                    <w:pPr>
                                      <w:pStyle w:val="100"/>
                                      <w:jc w:val="center"/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</w:pP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fldChar w:fldCharType="begin"/>
                                    </w: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instrText xml:space="preserve"> PAGE   \* MERGEFORMAT </w:instrText>
                                    </w: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fldChar w:fldCharType="separate"/>
                                    </w: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t>31</w:t>
                                    </w: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1313954011" name="Text Box 4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F3B835" w14:textId="77777777" w:rsidR="006D78C1" w:rsidRPr="00184B06" w:rsidRDefault="006D78C1" w:rsidP="006D78C1">
                                  <w:pPr>
                                    <w:pStyle w:val="200"/>
                                    <w:jc w:val="center"/>
                                  </w:pPr>
                                  <w:r w:rsidRPr="00184B06">
                                    <w:t>ВКР-УлГТУ-09.03.02-17/1175-2024 ПЗ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2056454992" name="Group 4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527054042" name="Group 4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1456574231" name="Text Box 4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1EE89D8" w14:textId="329C3B70" w:rsidR="006D78C1" w:rsidRPr="00184B06" w:rsidRDefault="004D1A34" w:rsidP="004D1A34">
                                      <w:pPr>
                                        <w:pStyle w:val="100"/>
                                      </w:pPr>
                                      <w: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638934408" name="Text Box 4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72AECFA" w14:textId="77777777" w:rsidR="006D78C1" w:rsidRPr="00F860FB" w:rsidRDefault="006D78C1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 w:rsidRPr="00F860FB"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163758602" name="Text Box 4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4D1ED91" w14:textId="121691AA" w:rsidR="006D78C1" w:rsidRPr="00184B06" w:rsidRDefault="00F860FB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41137896" name="Text Box 4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49396BC" w14:textId="324247A8" w:rsidR="006D78C1" w:rsidRPr="00184B06" w:rsidRDefault="006D78C1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 w:rsidRPr="00184B06">
                                        <w:t>Подп</w:t>
                                      </w:r>
                                      <w:r w:rsidR="00F860FB">
                                        <w:t>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045441686" name="Text Box 44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D0A99F1" w14:textId="77777777" w:rsidR="006D78C1" w:rsidRPr="00184B06" w:rsidRDefault="006D78C1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 w:rsidRPr="00184B06"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49264413" name="Group 44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809222346" name="Group 44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1624947917" name="Group 44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776471964" name="Text Box 4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AC07EC0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68710997" name="Text Box 4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5CB818A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143083321" name="Text Box 4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B35534B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531068960" name="Text Box 4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7C914A7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841174084" name="Text Box 44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82A0B2F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780041443" name="Group 45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1102694" name="Text Box 4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FFBCC9D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33014794" name="Text Box 4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9E561E7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208418274" name="Text Box 4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FE99D9B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9046994" name="Text Box 4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050101D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01460372" name="Text Box 45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A86E2FA" w14:textId="77777777" w:rsidR="006D78C1" w:rsidRPr="00184B06" w:rsidRDefault="006D78C1" w:rsidP="006D78C1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022064707" name="Line 4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364578110" name="Line 4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42986032" name="Line 4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69694185" name="Line 4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88444108" name="Line 4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009536706" name="Line 46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grpSp>
                    <wps:wsp>
                      <wps:cNvPr id="259594424" name="Прямая соединительная линия 15"/>
                      <wps:cNvCnPr/>
                      <wps:spPr>
                        <a:xfrm>
                          <a:off x="6299454" y="9969246"/>
                          <a:ext cx="359376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EF6FA0F" id="Группа 16" o:spid="_x0000_s1069" style="position:absolute;left:0;text-align:left;margin-left:58.1pt;margin-top:15.6pt;width:524.4pt;height:813.55pt;z-index:251697153;mso-position-horizontal-relative:page;mso-position-vertical-relative:page;mso-width-relative:margin;mso-height-relative:margin" coordsize="66600,103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">
              <v:group id="Group 413" o:spid="_x0000_s1070" style="position:absolute;width:66600;height:103320" coordorigin="1134,284" coordsize="10489,16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">
                <v:rect id="Rectangle 427" o:spid="_x0000_s1071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" filled="f" strokeweight="2.25pt"/>
                <v:group id="Group 428" o:spid="_x0000_s1072" style="position:absolute;left:1134;top:15715;width:10489;height:839" coordorigin="1140,12892" coordsize="10489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">
                  <v:rect id="Rectangle 429" o:spid="_x0000_s1073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" strokeweight="2.25pt"/>
                  <v:group id="Group 430" o:spid="_x0000_s1074" style="position:absolute;left:1143;top:12892;width:10486;height:855" coordorigin="989,11408" coordsize="1048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">
                    <v:group id="Group 431" o:spid="_x0000_s1075" style="position:absolute;left:10908;top:11408;width:567;height:855" coordorigin="9096,9971" coordsize="85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432" o:spid="_x0000_s1076" type="#_x0000_t202" style="position:absolute;left:9096;top:9971;width:850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" filled="f" stroked="f" strokeweight="2.25pt">
                        <v:textbox inset=".5mm,.3mm,.5mm,.3mm">
                          <w:txbxContent>
                            <w:p w14:paraId="7735633F" w14:textId="77777777" w:rsidR="006D78C1" w:rsidRPr="00184B06" w:rsidRDefault="006D78C1" w:rsidP="004D1A34">
                              <w:pPr>
                                <w:pStyle w:val="100"/>
                                <w:jc w:val="center"/>
                              </w:pPr>
                              <w:r w:rsidRPr="00184B06"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433" o:spid="_x0000_s1077" type="#_x0000_t202" style="position:absolute;left:9097;top:10259;width:850;height: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" filled="f" stroked="f" strokeweight="2.25pt">
                        <v:textbox inset="0,0,0,0">
                          <w:txbxContent>
                            <w:p w14:paraId="562D611F" w14:textId="77777777" w:rsidR="006D78C1" w:rsidRPr="00184B06" w:rsidRDefault="006D78C1" w:rsidP="006D78C1">
                              <w:pPr>
                                <w:pStyle w:val="100"/>
                                <w:jc w:val="center"/>
                                <w:rPr>
                                  <w:noProof w:val="0"/>
                                  <w:sz w:val="28"/>
                                  <w:szCs w:val="40"/>
                                </w:rPr>
                              </w:pP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fldChar w:fldCharType="begin"/>
                              </w: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instrText xml:space="preserve"> PAGE   \* MERGEFORMAT </w:instrText>
                              </w: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fldChar w:fldCharType="separate"/>
                              </w: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t>31</w:t>
                              </w: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shape id="Text Box 434" o:spid="_x0000_s1078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" strokeweight="2.25pt">
                      <v:textbox inset=".5mm,.3mm,.5mm,.3mm">
                        <w:txbxContent>
                          <w:p w14:paraId="25F3B835" w14:textId="77777777" w:rsidR="006D78C1" w:rsidRPr="00184B06" w:rsidRDefault="006D78C1" w:rsidP="006D78C1">
                            <w:pPr>
                              <w:pStyle w:val="200"/>
                              <w:jc w:val="center"/>
                            </w:pPr>
                            <w:r w:rsidRPr="00184B06">
                              <w:t>ВКР-УлГТУ-09.03.02-17/1175-2024 ПЗ</w:t>
                            </w:r>
                          </w:p>
                        </w:txbxContent>
                      </v:textbox>
                    </v:shape>
                    <v:group id="Group 435" o:spid="_x0000_s1079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">
                      <v:group id="Group 436" o:spid="_x0000_s1080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">
                        <v:shape id="Text Box 437" o:spid="_x0000_s108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" strokeweight="2.25pt">
                          <v:textbox inset=".5mm,.3mm,.5mm,.3mm">
                            <w:txbxContent>
                              <w:p w14:paraId="11EE89D8" w14:textId="329C3B70" w:rsidR="006D78C1" w:rsidRPr="00184B06" w:rsidRDefault="004D1A34" w:rsidP="004D1A34">
                                <w:pPr>
                                  <w:pStyle w:val="100"/>
                                </w:pPr>
                                <w:r>
                                  <w:t>Изм.</w:t>
                                </w:r>
                              </w:p>
                            </w:txbxContent>
                          </v:textbox>
                        </v:shape>
                        <v:shape id="Text Box 438" o:spid="_x0000_s108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" strokeweight="2.25pt">
                          <v:textbox inset=".5mm,.3mm,.5mm,.3mm">
                            <w:txbxContent>
                              <w:p w14:paraId="072AECFA" w14:textId="77777777" w:rsidR="006D78C1" w:rsidRPr="00F860FB" w:rsidRDefault="006D78C1" w:rsidP="00F860FB">
                                <w:pPr>
                                  <w:pStyle w:val="100"/>
                                  <w:jc w:val="center"/>
                                </w:pPr>
                                <w:r w:rsidRPr="00F860FB"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439" o:spid="_x0000_s108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" strokeweight="2.25pt">
                          <v:textbox inset=".5mm,.3mm,.5mm,.3mm">
                            <w:txbxContent>
                              <w:p w14:paraId="14D1ED91" w14:textId="121691AA" w:rsidR="006D78C1" w:rsidRPr="00184B06" w:rsidRDefault="00F860FB" w:rsidP="00F860FB">
                                <w:pPr>
                                  <w:pStyle w:val="100"/>
                                  <w:jc w:val="center"/>
                                </w:pPr>
                                <w: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40" o:spid="_x0000_s108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" strokeweight="2.25pt">
                          <v:textbox inset=".5mm,.3mm,.5mm,.3mm">
                            <w:txbxContent>
                              <w:p w14:paraId="549396BC" w14:textId="324247A8" w:rsidR="006D78C1" w:rsidRPr="00184B06" w:rsidRDefault="006D78C1" w:rsidP="00F860FB">
                                <w:pPr>
                                  <w:pStyle w:val="100"/>
                                  <w:jc w:val="center"/>
                                </w:pPr>
                                <w:r w:rsidRPr="00184B06">
                                  <w:t>Подп</w:t>
                                </w:r>
                                <w:r w:rsidR="00F860FB">
                                  <w:t>ись</w:t>
                                </w:r>
                              </w:p>
                            </w:txbxContent>
                          </v:textbox>
                        </v:shape>
                        <v:shape id="Text Box 441" o:spid="_x0000_s108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" strokeweight="2.25pt">
                          <v:textbox inset=".5mm,.3mm,.5mm,.3mm">
                            <w:txbxContent>
                              <w:p w14:paraId="3D0A99F1" w14:textId="77777777" w:rsidR="006D78C1" w:rsidRPr="00184B06" w:rsidRDefault="006D78C1" w:rsidP="00F860FB">
                                <w:pPr>
                                  <w:pStyle w:val="100"/>
                                  <w:jc w:val="center"/>
                                </w:pPr>
                                <w:r w:rsidRPr="00184B06"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42" o:spid="_x0000_s1086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">
                        <v:group id="Group 443" o:spid="_x0000_s1087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">
                          <v:group id="Group 444" o:spid="_x0000_s1088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">
                            <v:shape id="Text Box 445" o:spid="_x0000_s108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" strokeweight="1pt">
                              <v:textbox inset=".5mm,.3mm,.5mm,.3mm">
                                <w:txbxContent>
                                  <w:p w14:paraId="5AC07EC0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6" o:spid="_x0000_s109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" strokeweight="1pt">
                              <v:textbox inset=".5mm,.3mm,.5mm,.3mm">
                                <w:txbxContent>
                                  <w:p w14:paraId="25CB818A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7" o:spid="_x0000_s109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" strokeweight="1pt">
                              <v:textbox inset=".5mm,.3mm,.5mm,.3mm">
                                <w:txbxContent>
                                  <w:p w14:paraId="0B35534B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8" o:spid="_x0000_s109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" strokeweight="1pt">
                              <v:textbox inset=".5mm,.3mm,.5mm,.3mm">
                                <w:txbxContent>
                                  <w:p w14:paraId="17C914A7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9" o:spid="_x0000_s109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" strokeweight="1pt">
                              <v:textbox inset=".5mm,.3mm,.5mm,.3mm">
                                <w:txbxContent>
                                  <w:p w14:paraId="182A0B2F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50" o:spid="_x0000_s1094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">
                            <v:shape id="Text Box 451" o:spid="_x0000_s109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" strokeweight="1pt">
                              <v:textbox inset=".5mm,.3mm,.5mm,.3mm">
                                <w:txbxContent>
                                  <w:p w14:paraId="1FFBCC9D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52" o:spid="_x0000_s109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" strokeweight="1pt">
                              <v:textbox inset=".5mm,.3mm,.5mm,.3mm">
                                <w:txbxContent>
                                  <w:p w14:paraId="19E561E7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53" o:spid="_x0000_s109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" strokeweight="1pt">
                              <v:textbox inset=".5mm,.3mm,.5mm,.3mm">
                                <w:txbxContent>
                                  <w:p w14:paraId="0FE99D9B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roundrect id="Text Box 454" o:spid="_x0000_s1098" style="position:absolute;left:5597;top:11725;width:850;height:28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" strokeweight="1pt">
                              <v:stroke joinstyle="miter"/>
                              <v:textbox inset=".5mm,.3mm,.5mm,.3mm">
                                <w:txbxContent>
                                  <w:p w14:paraId="1050101D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roundrect>
                            <v:shape id="Text Box 455" o:spid="_x0000_s109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" strokeweight="1pt">
                              <v:textbox inset=".5mm,.3mm,.5mm,.3mm">
                                <w:txbxContent>
                                  <w:p w14:paraId="6A86E2FA" w14:textId="77777777" w:rsidR="006D78C1" w:rsidRPr="00184B06" w:rsidRDefault="006D78C1" w:rsidP="006D78C1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56" o:spid="_x0000_s1100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" strokeweight="2.25pt"/>
                        <v:line id="Line 457" o:spid="_x0000_s1101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" strokeweight="2.25pt"/>
                        <v:line id="Line 458" o:spid="_x0000_s1102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" strokeweight="2.25pt"/>
                        <v:line id="Line 459" o:spid="_x0000_s1103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" strokeweight="2.25pt"/>
                        <v:line id="Line 460" o:spid="_x0000_s1104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" strokeweight="2.25pt"/>
                        <v:line id="Line 461" o:spid="_x0000_s1105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" strokeweight="2.25pt"/>
                      </v:group>
                    </v:group>
                  </v:group>
                </v:group>
              </v:group>
              <v:line id="Прямая соединительная линия 15" o:spid="_x0000_s1106" style="position:absolute;visibility:visible;mso-wrap-style:square" from="62994,99692" to="66588,99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" strokecolor="black [3213]" strokeweight="2pt">
                <v:stroke joinstyle="miter"/>
              </v:line>
              <w10:wrap anchorx="page" anchory="pag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B606F2" w14:textId="2871EE37" w:rsidR="00463B37" w:rsidRPr="00184B06" w:rsidRDefault="00A91F6E" w:rsidP="00150307">
    <w:pPr>
      <w:pStyle w:val="a6"/>
    </w:pPr>
    <w:r>
      <w:rPr>
        <w:noProof/>
      </w:rPr>
      <mc:AlternateContent>
        <mc:Choice Requires="wpg">
          <w:drawing>
            <wp:anchor distT="0" distB="0" distL="114300" distR="114300" simplePos="0" relativeHeight="251693057" behindDoc="0" locked="0" layoutInCell="1" allowOverlap="1" wp14:anchorId="35CC808F" wp14:editId="17560EB0">
              <wp:simplePos x="0" y="0"/>
              <wp:positionH relativeFrom="page">
                <wp:posOffset>737870</wp:posOffset>
              </wp:positionH>
              <wp:positionV relativeFrom="page">
                <wp:posOffset>201930</wp:posOffset>
              </wp:positionV>
              <wp:extent cx="6660000" cy="10332000"/>
              <wp:effectExtent l="19050" t="19050" r="26670" b="12700"/>
              <wp:wrapNone/>
              <wp:docPr id="530622265" name="Группа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0000" cy="10332000"/>
                        <a:chOff x="0" y="0"/>
                        <a:chExt cx="6660000" cy="10332000"/>
                      </a:xfrm>
                    </wpg:grpSpPr>
                    <wpg:grpSp>
                      <wpg:cNvPr id="1778814741" name="Group 413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0000" cy="10332000"/>
                          <a:chOff x="1134" y="284"/>
                          <a:chExt cx="10489" cy="16271"/>
                        </a:xfrm>
                      </wpg:grpSpPr>
                      <wps:wsp>
                        <wps:cNvPr id="570941425" name="Rectangle 427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7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75659675" name="Group 428"/>
                        <wpg:cNvGrpSpPr>
                          <a:grpSpLocks/>
                        </wpg:cNvGrpSpPr>
                        <wpg:grpSpPr bwMode="auto">
                          <a:xfrm>
                            <a:off x="1134" y="15715"/>
                            <a:ext cx="10489" cy="839"/>
                            <a:chOff x="1140" y="12892"/>
                            <a:chExt cx="10489" cy="855"/>
                          </a:xfrm>
                        </wpg:grpSpPr>
                        <wps:wsp>
                          <wps:cNvPr id="295185257" name="Rectangle 42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8543292" name="Group 430"/>
                          <wpg:cNvGrpSpPr>
                            <a:grpSpLocks/>
                          </wpg:cNvGrpSpPr>
                          <wpg:grpSpPr bwMode="auto">
                            <a:xfrm>
                              <a:off x="1143" y="12892"/>
                              <a:ext cx="10486" cy="855"/>
                              <a:chOff x="989" y="11408"/>
                              <a:chExt cx="10486" cy="855"/>
                            </a:xfrm>
                          </wpg:grpSpPr>
                          <wpg:grpSp>
                            <wpg:cNvPr id="2035685019" name="Group 4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8" y="11408"/>
                                <a:ext cx="567" cy="855"/>
                                <a:chOff x="9096" y="9971"/>
                                <a:chExt cx="851" cy="855"/>
                              </a:xfrm>
                            </wpg:grpSpPr>
                            <wps:wsp>
                              <wps:cNvPr id="1150378425" name="Text Box 4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71"/>
                                  <a:ext cx="850" cy="2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E9CFD58" w14:textId="77777777" w:rsidR="00463B37" w:rsidRPr="00184B06" w:rsidRDefault="00463B37" w:rsidP="00460AAE">
                                    <w:pPr>
                                      <w:pStyle w:val="a4"/>
                                      <w:ind w:firstLine="0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  <w:r w:rsidRPr="00184B06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815924611" name="Text Box 43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59"/>
                                  <a:ext cx="850" cy="56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7AFDB34" w14:textId="5A053F88" w:rsidR="00463B37" w:rsidRPr="00184B06" w:rsidRDefault="00463B37" w:rsidP="00460AAE">
                                    <w:pPr>
                                      <w:pStyle w:val="100"/>
                                      <w:jc w:val="center"/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</w:pP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fldChar w:fldCharType="begin"/>
                                    </w: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instrText xml:space="preserve"> PAGE   \* MERGEFORMAT </w:instrText>
                                    </w: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fldChar w:fldCharType="separate"/>
                                    </w:r>
                                    <w:r w:rsidR="002D3D56"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t>31</w:t>
                                    </w:r>
                                    <w:r w:rsidRPr="00184B06">
                                      <w:rPr>
                                        <w:noProof w:val="0"/>
                                        <w:sz w:val="28"/>
                                        <w:szCs w:val="40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574094549" name="Text Box 4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809B8D8" w14:textId="4B7138C8" w:rsidR="00463B37" w:rsidRPr="00184B06" w:rsidRDefault="00463B37" w:rsidP="004F36C6">
                                  <w:pPr>
                                    <w:pStyle w:val="200"/>
                                    <w:jc w:val="center"/>
                                  </w:pPr>
                                  <w:r w:rsidRPr="00184B06">
                                    <w:t>ВКР-УлГТУ-09.03.02-17/1175-2024 ПЗ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1196837993" name="Group 4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13"/>
                                <a:ext cx="3683" cy="850"/>
                                <a:chOff x="1248" y="9691"/>
                                <a:chExt cx="3683" cy="861"/>
                              </a:xfrm>
                            </wpg:grpSpPr>
                            <wpg:grpSp>
                              <wpg:cNvPr id="1470755366" name="Group 43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2"/>
                                  <a:ext cx="3682" cy="280"/>
                                  <a:chOff x="3332" y="11725"/>
                                  <a:chExt cx="3681" cy="283"/>
                                </a:xfrm>
                              </wpg:grpSpPr>
                              <wps:wsp>
                                <wps:cNvPr id="2061798950" name="Text Box 43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80501C6" w14:textId="00EC2034" w:rsidR="00463B37" w:rsidRPr="00565399" w:rsidRDefault="00565399" w:rsidP="00F860FB">
                                      <w:pPr>
                                        <w:pStyle w:val="100"/>
                                      </w:pPr>
                                      <w: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081603013" name="Text Box 4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321D177" w14:textId="77777777" w:rsidR="00463B37" w:rsidRPr="00184B06" w:rsidRDefault="00463B37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 w:rsidRPr="00184B06">
                                        <w:t xml:space="preserve">№ </w:t>
                                      </w:r>
                                      <w:r w:rsidRPr="00F860FB">
                                        <w:t>докум</w:t>
                                      </w:r>
                                      <w:r w:rsidRPr="00184B06"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2005531177" name="Text Box 4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36D6F1D" w14:textId="1D843126" w:rsidR="00463B37" w:rsidRPr="00184B06" w:rsidRDefault="00565399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538541031" name="Text Box 4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5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84C7DCF" w14:textId="1870177E" w:rsidR="00463B37" w:rsidRPr="00184B06" w:rsidRDefault="00463B37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 w:rsidRPr="00184B06">
                                        <w:t>Подп</w:t>
                                      </w:r>
                                      <w:r w:rsidR="00565399">
                                        <w:t>ись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1035624954" name="Text Box 44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983499E" w14:textId="77777777" w:rsidR="00463B37" w:rsidRPr="00184B06" w:rsidRDefault="00463B37" w:rsidP="00F860FB">
                                      <w:pPr>
                                        <w:pStyle w:val="100"/>
                                        <w:jc w:val="center"/>
                                      </w:pPr>
                                      <w:r w:rsidRPr="00184B06"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59715646" name="Group 44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630232943" name="Group 44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57930525" name="Group 444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1683586560" name="Text Box 44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CABD698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126745" name="Text Box 4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7542E6E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926469338" name="Text Box 4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386080E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398909851" name="Text Box 4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7EFCF9D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094566173" name="Text Box 44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5FC7B4D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0397217" name="Group 45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700078464" name="Text Box 4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212F477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045948794" name="Text Box 4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C395B9C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14343513" name="Text Box 4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F7C5C77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28323999" name="Text Box 4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0F4378C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1617176315" name="Text Box 45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403A225" w14:textId="77777777" w:rsidR="00463B37" w:rsidRPr="00184B06" w:rsidRDefault="00463B37" w:rsidP="00460AAE">
                                          <w:pPr>
                                            <w:pStyle w:val="a4"/>
                                            <w:rPr>
                                              <w:rFonts w:ascii="GOST type A" w:hAnsi="GOST type A"/>
                                              <w:i/>
                                              <w:iCs/>
                                              <w:noProof w:val="0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1224329646" name="Line 45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5493868" name="Line 45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0675346" name="Line 45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80849320" name="Line 45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782011217" name="Line 46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678914305" name="Line 46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grpSp>
                    <wps:wsp>
                      <wps:cNvPr id="2112652212" name="Прямая соединительная линия 15"/>
                      <wps:cNvCnPr/>
                      <wps:spPr>
                        <a:xfrm>
                          <a:off x="6299454" y="9969246"/>
                          <a:ext cx="359376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5CC808F" id="_x0000_s1107" style="position:absolute;left:0;text-align:left;margin-left:58.1pt;margin-top:15.9pt;width:524.4pt;height:813.55pt;z-index:251693057;mso-position-horizontal-relative:page;mso-position-vertical-relative:page;mso-width-relative:margin;mso-height-relative:margin" coordsize="66600,103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">
              <v:group id="Group 413" o:spid="_x0000_s1108" style="position:absolute;width:66600;height:103320" coordorigin="1134,284" coordsize="10489,162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">
                <v:rect id="Rectangle 427" o:spid="_x0000_s1109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" filled="f" strokeweight="2.25pt"/>
                <v:group id="Group 428" o:spid="_x0000_s1110" style="position:absolute;left:1134;top:15715;width:10489;height:839" coordorigin="1140,12892" coordsize="10489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">
                  <v:rect id="Rectangle 429" o:spid="_x0000_s1111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" strokeweight="2.25pt"/>
                  <v:group id="Group 430" o:spid="_x0000_s1112" style="position:absolute;left:1143;top:12892;width:10486;height:855" coordorigin="989,11408" coordsize="1048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">
                    <v:group id="Group 431" o:spid="_x0000_s1113" style="position:absolute;left:10908;top:11408;width:567;height:855" coordorigin="9096,9971" coordsize="85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432" o:spid="_x0000_s1114" type="#_x0000_t202" style="position:absolute;left:9096;top:9971;width:850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" filled="f" stroked="f" strokeweight="2.25pt">
                        <v:textbox inset=".5mm,.3mm,.5mm,.3mm">
                          <w:txbxContent>
                            <w:p w14:paraId="2E9CFD58" w14:textId="77777777" w:rsidR="00463B37" w:rsidRPr="00184B06" w:rsidRDefault="00463B37" w:rsidP="00460AAE">
                              <w:pPr>
                                <w:pStyle w:val="a4"/>
                                <w:ind w:firstLine="0"/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</w:pPr>
                              <w:r w:rsidRPr="00184B06">
                                <w:rPr>
                                  <w:rFonts w:ascii="GOST type A" w:hAnsi="GOST type A"/>
                                  <w:i/>
                                  <w:iCs/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433" o:spid="_x0000_s1115" type="#_x0000_t202" style="position:absolute;left:9097;top:10259;width:850;height:5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" filled="f" stroked="f" strokeweight="2.25pt">
                        <v:textbox inset="0,0,0,0">
                          <w:txbxContent>
                            <w:p w14:paraId="57AFDB34" w14:textId="5A053F88" w:rsidR="00463B37" w:rsidRPr="00184B06" w:rsidRDefault="00463B37" w:rsidP="00460AAE">
                              <w:pPr>
                                <w:pStyle w:val="100"/>
                                <w:jc w:val="center"/>
                                <w:rPr>
                                  <w:noProof w:val="0"/>
                                  <w:sz w:val="28"/>
                                  <w:szCs w:val="40"/>
                                </w:rPr>
                              </w:pP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fldChar w:fldCharType="begin"/>
                              </w: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instrText xml:space="preserve"> PAGE   \* MERGEFORMAT </w:instrText>
                              </w: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fldChar w:fldCharType="separate"/>
                              </w:r>
                              <w:r w:rsidR="002D3D56"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t>31</w:t>
                              </w:r>
                              <w:r w:rsidRPr="00184B06">
                                <w:rPr>
                                  <w:noProof w:val="0"/>
                                  <w:sz w:val="28"/>
                                  <w:szCs w:val="40"/>
                                </w:rPr>
                                <w:fldChar w:fldCharType="end"/>
                              </w:r>
                            </w:p>
                          </w:txbxContent>
                        </v:textbox>
                      </v:shape>
                    </v:group>
                    <v:shape id="Text Box 434" o:spid="_x0000_s1116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" strokeweight="2.25pt">
                      <v:textbox inset=".5mm,.3mm,.5mm,.3mm">
                        <w:txbxContent>
                          <w:p w14:paraId="1809B8D8" w14:textId="4B7138C8" w:rsidR="00463B37" w:rsidRPr="00184B06" w:rsidRDefault="00463B37" w:rsidP="004F36C6">
                            <w:pPr>
                              <w:pStyle w:val="200"/>
                              <w:jc w:val="center"/>
                            </w:pPr>
                            <w:r w:rsidRPr="00184B06">
                              <w:t>ВКР-УлГТУ-09.03.02-17/1175-2024 ПЗ</w:t>
                            </w:r>
                          </w:p>
                        </w:txbxContent>
                      </v:textbox>
                    </v:shape>
                    <v:group id="Group 435" o:spid="_x0000_s1117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">
                      <v:group id="Group 436" o:spid="_x0000_s1118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">
                        <v:shape id="Text Box 437" o:spid="_x0000_s1119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" strokeweight="2.25pt">
                          <v:textbox inset=".5mm,.3mm,.5mm,.3mm">
                            <w:txbxContent>
                              <w:p w14:paraId="480501C6" w14:textId="00EC2034" w:rsidR="00463B37" w:rsidRPr="00565399" w:rsidRDefault="00565399" w:rsidP="00F860FB">
                                <w:pPr>
                                  <w:pStyle w:val="100"/>
                                </w:pPr>
                                <w:r>
                                  <w:t>Изм.</w:t>
                                </w:r>
                              </w:p>
                            </w:txbxContent>
                          </v:textbox>
                        </v:shape>
                        <v:shape id="Text Box 438" o:spid="_x0000_s1120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" strokeweight="2.25pt">
                          <v:textbox inset=".5mm,.3mm,.5mm,.3mm">
                            <w:txbxContent>
                              <w:p w14:paraId="0321D177" w14:textId="77777777" w:rsidR="00463B37" w:rsidRPr="00184B06" w:rsidRDefault="00463B37" w:rsidP="00F860FB">
                                <w:pPr>
                                  <w:pStyle w:val="100"/>
                                  <w:jc w:val="center"/>
                                </w:pPr>
                                <w:r w:rsidRPr="00184B06">
                                  <w:t xml:space="preserve">№ </w:t>
                                </w:r>
                                <w:r w:rsidRPr="00F860FB">
                                  <w:t>докум</w:t>
                                </w:r>
                                <w:r w:rsidRPr="00184B06"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439" o:spid="_x0000_s1121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" strokeweight="2.25pt">
                          <v:textbox inset=".5mm,.3mm,.5mm,.3mm">
                            <w:txbxContent>
                              <w:p w14:paraId="436D6F1D" w14:textId="1D843126" w:rsidR="00463B37" w:rsidRPr="00184B06" w:rsidRDefault="00565399" w:rsidP="00F860FB">
                                <w:pPr>
                                  <w:pStyle w:val="100"/>
                                  <w:jc w:val="center"/>
                                </w:pPr>
                                <w: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40" o:spid="_x0000_s1122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" strokeweight="2.25pt">
                          <v:textbox inset=".5mm,.3mm,.5mm,.3mm">
                            <w:txbxContent>
                              <w:p w14:paraId="584C7DCF" w14:textId="1870177E" w:rsidR="00463B37" w:rsidRPr="00184B06" w:rsidRDefault="00463B37" w:rsidP="00F860FB">
                                <w:pPr>
                                  <w:pStyle w:val="100"/>
                                  <w:jc w:val="center"/>
                                </w:pPr>
                                <w:r w:rsidRPr="00184B06">
                                  <w:t>Подп</w:t>
                                </w:r>
                                <w:r w:rsidR="00565399">
                                  <w:t>ись</w:t>
                                </w:r>
                              </w:p>
                            </w:txbxContent>
                          </v:textbox>
                        </v:shape>
                        <v:shape id="Text Box 441" o:spid="_x0000_s1123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" strokeweight="2.25pt">
                          <v:textbox inset=".5mm,.3mm,.5mm,.3mm">
                            <w:txbxContent>
                              <w:p w14:paraId="0983499E" w14:textId="77777777" w:rsidR="00463B37" w:rsidRPr="00184B06" w:rsidRDefault="00463B37" w:rsidP="00F860FB">
                                <w:pPr>
                                  <w:pStyle w:val="100"/>
                                  <w:jc w:val="center"/>
                                </w:pPr>
                                <w:r w:rsidRPr="00184B06"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42" o:spid="_x0000_s1124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">
                        <v:group id="Group 443" o:spid="_x0000_s1125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">
                          <v:group id="Group 444" o:spid="_x0000_s1126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">
                            <v:shape id="Text Box 445" o:spid="_x0000_s112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" strokeweight="1pt">
                              <v:textbox inset=".5mm,.3mm,.5mm,.3mm">
                                <w:txbxContent>
                                  <w:p w14:paraId="0CABD698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6" o:spid="_x0000_s112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" strokeweight="1pt">
                              <v:textbox inset=".5mm,.3mm,.5mm,.3mm">
                                <w:txbxContent>
                                  <w:p w14:paraId="37542E6E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7" o:spid="_x0000_s112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" strokeweight="1pt">
                              <v:textbox inset=".5mm,.3mm,.5mm,.3mm">
                                <w:txbxContent>
                                  <w:p w14:paraId="3386080E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8" o:spid="_x0000_s113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" strokeweight="1pt">
                              <v:textbox inset=".5mm,.3mm,.5mm,.3mm">
                                <w:txbxContent>
                                  <w:p w14:paraId="37EFCF9D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49" o:spid="_x0000_s113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" strokeweight="1pt">
                              <v:textbox inset=".5mm,.3mm,.5mm,.3mm">
                                <w:txbxContent>
                                  <w:p w14:paraId="05FC7B4D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450" o:spid="_x0000_s1132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">
                            <v:shape id="Text Box 451" o:spid="_x0000_s1133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" strokeweight="1pt">
                              <v:textbox inset=".5mm,.3mm,.5mm,.3mm">
                                <w:txbxContent>
                                  <w:p w14:paraId="4212F477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52" o:spid="_x0000_s1134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" strokeweight="1pt">
                              <v:textbox inset=".5mm,.3mm,.5mm,.3mm">
                                <w:txbxContent>
                                  <w:p w14:paraId="6C395B9C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53" o:spid="_x0000_s1135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" strokeweight="1pt">
                              <v:textbox inset=".5mm,.3mm,.5mm,.3mm">
                                <w:txbxContent>
                                  <w:p w14:paraId="6F7C5C77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roundrect id="Text Box 454" o:spid="_x0000_s1136" style="position:absolute;left:5597;top:11725;width:850;height:283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" strokeweight="1pt">
                              <v:stroke joinstyle="miter"/>
                              <v:textbox inset=".5mm,.3mm,.5mm,.3mm">
                                <w:txbxContent>
                                  <w:p w14:paraId="10F4378C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roundrect>
                            <v:shape id="Text Box 455" o:spid="_x0000_s1137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" strokeweight="1pt">
                              <v:textbox inset=".5mm,.3mm,.5mm,.3mm">
                                <w:txbxContent>
                                  <w:p w14:paraId="0403A225" w14:textId="77777777" w:rsidR="00463B37" w:rsidRPr="00184B06" w:rsidRDefault="00463B37" w:rsidP="00460AAE">
                                    <w:pPr>
                                      <w:pStyle w:val="a4"/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 w:val="0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456" o:spid="_x0000_s1138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" strokeweight="2.25pt"/>
                        <v:line id="Line 457" o:spid="_x0000_s1139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" strokeweight="2.25pt"/>
                        <v:line id="Line 458" o:spid="_x0000_s1140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" strokeweight="2.25pt"/>
                        <v:line id="Line 459" o:spid="_x0000_s1141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" strokeweight="2.25pt"/>
                        <v:line id="Line 460" o:spid="_x0000_s1142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" strokeweight="2.25pt"/>
                        <v:line id="Line 461" o:spid="_x0000_s1143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" strokeweight="2.25pt"/>
                      </v:group>
                    </v:group>
                  </v:group>
                </v:group>
              </v:group>
              <v:line id="Прямая соединительная линия 15" o:spid="_x0000_s1144" style="position:absolute;visibility:visible;mso-wrap-style:square" from="62994,99692" to="66588,99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" strokecolor="black [3213]" strokeweight="2pt">
                <v:stroke joinstyle="miter"/>
              </v:lin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5" type="#_x0000_t75" style="width:16.25pt;height:17.65pt;visibility:visible;mso-wrap-style:square" o:bullet="t">
        <v:imagedata r:id="rId1" o:title=""/>
      </v:shape>
    </w:pict>
  </w:numPicBullet>
  <w:abstractNum w:abstractNumId="0" w15:restartNumberingAfterBreak="0">
    <w:nsid w:val="090A6F37"/>
    <w:multiLevelType w:val="hybridMultilevel"/>
    <w:tmpl w:val="AED2391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690ED3"/>
    <w:multiLevelType w:val="hybridMultilevel"/>
    <w:tmpl w:val="509E0FCE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A21042"/>
    <w:multiLevelType w:val="hybridMultilevel"/>
    <w:tmpl w:val="EB10858E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CA7035A"/>
    <w:multiLevelType w:val="hybridMultilevel"/>
    <w:tmpl w:val="C956A2C0"/>
    <w:lvl w:ilvl="0" w:tplc="31A626DA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BF5B2D"/>
    <w:multiLevelType w:val="hybridMultilevel"/>
    <w:tmpl w:val="DAD6D16A"/>
    <w:lvl w:ilvl="0" w:tplc="5B7653E2">
      <w:start w:val="1"/>
      <w:numFmt w:val="decimal"/>
      <w:lvlText w:val="%1."/>
      <w:lvlJc w:val="left"/>
      <w:pPr>
        <w:ind w:left="720" w:hanging="360"/>
      </w:pPr>
      <w:rPr>
        <w:lang w:val="en-US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FB3DF6"/>
    <w:multiLevelType w:val="hybridMultilevel"/>
    <w:tmpl w:val="6DD4FD28"/>
    <w:lvl w:ilvl="0" w:tplc="35C0656E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BF1357"/>
    <w:multiLevelType w:val="hybridMultilevel"/>
    <w:tmpl w:val="4CEEAD2A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B44C24"/>
    <w:multiLevelType w:val="hybridMultilevel"/>
    <w:tmpl w:val="73B45680"/>
    <w:lvl w:ilvl="0" w:tplc="199A8CFC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E3B6BB3"/>
    <w:multiLevelType w:val="multilevel"/>
    <w:tmpl w:val="1B16A0FE"/>
    <w:styleLink w:val="WW8Num2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25137F7D"/>
    <w:multiLevelType w:val="hybridMultilevel"/>
    <w:tmpl w:val="A5288D66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8822EC2"/>
    <w:multiLevelType w:val="hybridMultilevel"/>
    <w:tmpl w:val="FC8E6E3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9442FF4"/>
    <w:multiLevelType w:val="hybridMultilevel"/>
    <w:tmpl w:val="A11E908C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C7E710D"/>
    <w:multiLevelType w:val="hybridMultilevel"/>
    <w:tmpl w:val="8DE4EC72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1DD0CC9"/>
    <w:multiLevelType w:val="hybridMultilevel"/>
    <w:tmpl w:val="75828D84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3740713"/>
    <w:multiLevelType w:val="multilevel"/>
    <w:tmpl w:val="21E486D4"/>
    <w:styleLink w:val="WW8Num1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8B1987"/>
    <w:multiLevelType w:val="hybridMultilevel"/>
    <w:tmpl w:val="E60C0650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D9C02EB"/>
    <w:multiLevelType w:val="hybridMultilevel"/>
    <w:tmpl w:val="98DA72B4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10E1BE8"/>
    <w:multiLevelType w:val="hybridMultilevel"/>
    <w:tmpl w:val="0F8CAB60"/>
    <w:lvl w:ilvl="0" w:tplc="0C127E4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721612"/>
    <w:multiLevelType w:val="hybridMultilevel"/>
    <w:tmpl w:val="ECDE93E0"/>
    <w:lvl w:ilvl="0" w:tplc="61289DF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16D4379"/>
    <w:multiLevelType w:val="hybridMultilevel"/>
    <w:tmpl w:val="5CDCE75A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45F30CF"/>
    <w:multiLevelType w:val="hybridMultilevel"/>
    <w:tmpl w:val="4A565204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D160F78"/>
    <w:multiLevelType w:val="hybridMultilevel"/>
    <w:tmpl w:val="4C2A4B36"/>
    <w:lvl w:ilvl="0" w:tplc="61289D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809516436">
    <w:abstractNumId w:val="8"/>
  </w:num>
  <w:num w:numId="2" w16cid:durableId="889922998">
    <w:abstractNumId w:val="14"/>
  </w:num>
  <w:num w:numId="3" w16cid:durableId="8017654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82581307">
    <w:abstractNumId w:val="19"/>
  </w:num>
  <w:num w:numId="5" w16cid:durableId="304893910">
    <w:abstractNumId w:val="18"/>
  </w:num>
  <w:num w:numId="6" w16cid:durableId="1688023623">
    <w:abstractNumId w:val="7"/>
  </w:num>
  <w:num w:numId="7" w16cid:durableId="1512909529">
    <w:abstractNumId w:val="17"/>
  </w:num>
  <w:num w:numId="8" w16cid:durableId="586572705">
    <w:abstractNumId w:val="16"/>
  </w:num>
  <w:num w:numId="9" w16cid:durableId="1299990733">
    <w:abstractNumId w:val="9"/>
  </w:num>
  <w:num w:numId="10" w16cid:durableId="943877544">
    <w:abstractNumId w:val="13"/>
  </w:num>
  <w:num w:numId="11" w16cid:durableId="167333124">
    <w:abstractNumId w:val="20"/>
  </w:num>
  <w:num w:numId="12" w16cid:durableId="1083258924">
    <w:abstractNumId w:val="15"/>
  </w:num>
  <w:num w:numId="13" w16cid:durableId="1551185256">
    <w:abstractNumId w:val="5"/>
  </w:num>
  <w:num w:numId="14" w16cid:durableId="1192457923">
    <w:abstractNumId w:val="1"/>
  </w:num>
  <w:num w:numId="15" w16cid:durableId="1790276659">
    <w:abstractNumId w:val="10"/>
  </w:num>
  <w:num w:numId="16" w16cid:durableId="1104304567">
    <w:abstractNumId w:val="11"/>
  </w:num>
  <w:num w:numId="17" w16cid:durableId="936137030">
    <w:abstractNumId w:val="0"/>
  </w:num>
  <w:num w:numId="18" w16cid:durableId="1026364852">
    <w:abstractNumId w:val="12"/>
  </w:num>
  <w:num w:numId="19" w16cid:durableId="921530251">
    <w:abstractNumId w:val="6"/>
  </w:num>
  <w:num w:numId="20" w16cid:durableId="1755126464">
    <w:abstractNumId w:val="2"/>
  </w:num>
  <w:num w:numId="21" w16cid:durableId="1882476397">
    <w:abstractNumId w:val="21"/>
  </w:num>
  <w:num w:numId="22" w16cid:durableId="852064833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attachedTemplate r:id="rId1"/>
  <w:defaultTabStop w:val="720"/>
  <w:drawingGridHorizontalSpacing w:val="284"/>
  <w:drawingGridVerticalSpacing w:val="284"/>
  <w:doNotUseMarginsForDrawingGridOrigin/>
  <w:drawingGridVerticalOrigin w:val="198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01B7"/>
    <w:rsid w:val="000003EE"/>
    <w:rsid w:val="000007C3"/>
    <w:rsid w:val="00000A19"/>
    <w:rsid w:val="00002A15"/>
    <w:rsid w:val="00002F07"/>
    <w:rsid w:val="000079A6"/>
    <w:rsid w:val="000109B1"/>
    <w:rsid w:val="00011BA3"/>
    <w:rsid w:val="00013855"/>
    <w:rsid w:val="00015F64"/>
    <w:rsid w:val="00016B1D"/>
    <w:rsid w:val="00020BFA"/>
    <w:rsid w:val="0002254B"/>
    <w:rsid w:val="00022B09"/>
    <w:rsid w:val="000247DD"/>
    <w:rsid w:val="00024B8D"/>
    <w:rsid w:val="00025959"/>
    <w:rsid w:val="00025E33"/>
    <w:rsid w:val="000263CA"/>
    <w:rsid w:val="000270DC"/>
    <w:rsid w:val="00030FE0"/>
    <w:rsid w:val="00031259"/>
    <w:rsid w:val="00031265"/>
    <w:rsid w:val="00031B1A"/>
    <w:rsid w:val="00031BE6"/>
    <w:rsid w:val="00031D64"/>
    <w:rsid w:val="0003206D"/>
    <w:rsid w:val="00032A67"/>
    <w:rsid w:val="000341AD"/>
    <w:rsid w:val="00034823"/>
    <w:rsid w:val="000351E7"/>
    <w:rsid w:val="00035332"/>
    <w:rsid w:val="00037FD5"/>
    <w:rsid w:val="00040558"/>
    <w:rsid w:val="0004366C"/>
    <w:rsid w:val="00044253"/>
    <w:rsid w:val="000461DD"/>
    <w:rsid w:val="00046228"/>
    <w:rsid w:val="00046849"/>
    <w:rsid w:val="00046882"/>
    <w:rsid w:val="00050BBF"/>
    <w:rsid w:val="00050CFA"/>
    <w:rsid w:val="00051F10"/>
    <w:rsid w:val="00052924"/>
    <w:rsid w:val="00052A3B"/>
    <w:rsid w:val="00053053"/>
    <w:rsid w:val="00053E77"/>
    <w:rsid w:val="00054C71"/>
    <w:rsid w:val="000555B6"/>
    <w:rsid w:val="000555DC"/>
    <w:rsid w:val="00056291"/>
    <w:rsid w:val="000575C6"/>
    <w:rsid w:val="000603A0"/>
    <w:rsid w:val="0006080B"/>
    <w:rsid w:val="00062871"/>
    <w:rsid w:val="000628F7"/>
    <w:rsid w:val="00063583"/>
    <w:rsid w:val="00064711"/>
    <w:rsid w:val="00065082"/>
    <w:rsid w:val="00065DC3"/>
    <w:rsid w:val="000664E8"/>
    <w:rsid w:val="00067408"/>
    <w:rsid w:val="00071BC4"/>
    <w:rsid w:val="00071CB4"/>
    <w:rsid w:val="000724DC"/>
    <w:rsid w:val="00072F5A"/>
    <w:rsid w:val="00073D75"/>
    <w:rsid w:val="00074150"/>
    <w:rsid w:val="00074ABB"/>
    <w:rsid w:val="00075F08"/>
    <w:rsid w:val="00076409"/>
    <w:rsid w:val="00077197"/>
    <w:rsid w:val="000778C6"/>
    <w:rsid w:val="00077DA0"/>
    <w:rsid w:val="00080554"/>
    <w:rsid w:val="00083A39"/>
    <w:rsid w:val="000852A2"/>
    <w:rsid w:val="00085C23"/>
    <w:rsid w:val="00086150"/>
    <w:rsid w:val="000862AF"/>
    <w:rsid w:val="0008685A"/>
    <w:rsid w:val="00090A14"/>
    <w:rsid w:val="00090C81"/>
    <w:rsid w:val="00090C93"/>
    <w:rsid w:val="000914C7"/>
    <w:rsid w:val="000916A7"/>
    <w:rsid w:val="0009282C"/>
    <w:rsid w:val="00092F08"/>
    <w:rsid w:val="00093BB6"/>
    <w:rsid w:val="00094AFE"/>
    <w:rsid w:val="00095FB5"/>
    <w:rsid w:val="00096027"/>
    <w:rsid w:val="00096AE9"/>
    <w:rsid w:val="000A1184"/>
    <w:rsid w:val="000A1C40"/>
    <w:rsid w:val="000A2F8A"/>
    <w:rsid w:val="000A4B9F"/>
    <w:rsid w:val="000A57D1"/>
    <w:rsid w:val="000B19FD"/>
    <w:rsid w:val="000B64E8"/>
    <w:rsid w:val="000B745A"/>
    <w:rsid w:val="000C077B"/>
    <w:rsid w:val="000C1F37"/>
    <w:rsid w:val="000C4345"/>
    <w:rsid w:val="000D13D5"/>
    <w:rsid w:val="000D1B1B"/>
    <w:rsid w:val="000D37BD"/>
    <w:rsid w:val="000D42E0"/>
    <w:rsid w:val="000D4D20"/>
    <w:rsid w:val="000D6132"/>
    <w:rsid w:val="000D70FD"/>
    <w:rsid w:val="000E0223"/>
    <w:rsid w:val="000E02AA"/>
    <w:rsid w:val="000E0EA6"/>
    <w:rsid w:val="000E1852"/>
    <w:rsid w:val="000E2953"/>
    <w:rsid w:val="000E4407"/>
    <w:rsid w:val="000E4C99"/>
    <w:rsid w:val="000E52B4"/>
    <w:rsid w:val="000E64A9"/>
    <w:rsid w:val="000E668D"/>
    <w:rsid w:val="000E732D"/>
    <w:rsid w:val="000E7BB5"/>
    <w:rsid w:val="000F0737"/>
    <w:rsid w:val="000F221E"/>
    <w:rsid w:val="000F2E06"/>
    <w:rsid w:val="000F59B5"/>
    <w:rsid w:val="000F5FC5"/>
    <w:rsid w:val="000F6C7C"/>
    <w:rsid w:val="001007FA"/>
    <w:rsid w:val="00101468"/>
    <w:rsid w:val="00101F31"/>
    <w:rsid w:val="0010220E"/>
    <w:rsid w:val="001023AE"/>
    <w:rsid w:val="0010367E"/>
    <w:rsid w:val="00104A11"/>
    <w:rsid w:val="00104DBF"/>
    <w:rsid w:val="00105053"/>
    <w:rsid w:val="0010577C"/>
    <w:rsid w:val="0010705C"/>
    <w:rsid w:val="0010724D"/>
    <w:rsid w:val="00107B1E"/>
    <w:rsid w:val="00107BBA"/>
    <w:rsid w:val="001101D0"/>
    <w:rsid w:val="001104E7"/>
    <w:rsid w:val="0011050B"/>
    <w:rsid w:val="00112089"/>
    <w:rsid w:val="00115425"/>
    <w:rsid w:val="0011567C"/>
    <w:rsid w:val="001217B2"/>
    <w:rsid w:val="00124CAF"/>
    <w:rsid w:val="00125811"/>
    <w:rsid w:val="001272F3"/>
    <w:rsid w:val="0012733A"/>
    <w:rsid w:val="001273A9"/>
    <w:rsid w:val="00127C98"/>
    <w:rsid w:val="001320F7"/>
    <w:rsid w:val="0013377B"/>
    <w:rsid w:val="00135A06"/>
    <w:rsid w:val="00136317"/>
    <w:rsid w:val="001366F3"/>
    <w:rsid w:val="00136D66"/>
    <w:rsid w:val="00136E98"/>
    <w:rsid w:val="00140184"/>
    <w:rsid w:val="00140D03"/>
    <w:rsid w:val="0014171D"/>
    <w:rsid w:val="00144C45"/>
    <w:rsid w:val="00146393"/>
    <w:rsid w:val="00146ABC"/>
    <w:rsid w:val="001475E6"/>
    <w:rsid w:val="00147E9E"/>
    <w:rsid w:val="00150307"/>
    <w:rsid w:val="00150787"/>
    <w:rsid w:val="00150924"/>
    <w:rsid w:val="0015150A"/>
    <w:rsid w:val="00152348"/>
    <w:rsid w:val="001578D9"/>
    <w:rsid w:val="0016126E"/>
    <w:rsid w:val="00162256"/>
    <w:rsid w:val="00163AD4"/>
    <w:rsid w:val="00163FD4"/>
    <w:rsid w:val="001648F9"/>
    <w:rsid w:val="001649BD"/>
    <w:rsid w:val="001653B2"/>
    <w:rsid w:val="00165503"/>
    <w:rsid w:val="0016603C"/>
    <w:rsid w:val="00166E09"/>
    <w:rsid w:val="00167136"/>
    <w:rsid w:val="00167B78"/>
    <w:rsid w:val="001704A4"/>
    <w:rsid w:val="00171369"/>
    <w:rsid w:val="00171C23"/>
    <w:rsid w:val="00172570"/>
    <w:rsid w:val="00173035"/>
    <w:rsid w:val="00173172"/>
    <w:rsid w:val="001745F7"/>
    <w:rsid w:val="00174E64"/>
    <w:rsid w:val="00175C54"/>
    <w:rsid w:val="00177381"/>
    <w:rsid w:val="00177EDF"/>
    <w:rsid w:val="00180378"/>
    <w:rsid w:val="001804BD"/>
    <w:rsid w:val="0018053A"/>
    <w:rsid w:val="00180F99"/>
    <w:rsid w:val="00184A19"/>
    <w:rsid w:val="00184B06"/>
    <w:rsid w:val="00185425"/>
    <w:rsid w:val="00185FDA"/>
    <w:rsid w:val="00186665"/>
    <w:rsid w:val="001875AA"/>
    <w:rsid w:val="00190C2D"/>
    <w:rsid w:val="00190E9A"/>
    <w:rsid w:val="00190F74"/>
    <w:rsid w:val="001915F8"/>
    <w:rsid w:val="00191DF4"/>
    <w:rsid w:val="00192F3D"/>
    <w:rsid w:val="00194195"/>
    <w:rsid w:val="00194907"/>
    <w:rsid w:val="00196345"/>
    <w:rsid w:val="00196EF3"/>
    <w:rsid w:val="0019706E"/>
    <w:rsid w:val="00197A74"/>
    <w:rsid w:val="001A0814"/>
    <w:rsid w:val="001A0D2F"/>
    <w:rsid w:val="001A4429"/>
    <w:rsid w:val="001A5193"/>
    <w:rsid w:val="001A58B9"/>
    <w:rsid w:val="001A5E6C"/>
    <w:rsid w:val="001A6291"/>
    <w:rsid w:val="001B0145"/>
    <w:rsid w:val="001B10B8"/>
    <w:rsid w:val="001B125D"/>
    <w:rsid w:val="001B148A"/>
    <w:rsid w:val="001B687D"/>
    <w:rsid w:val="001B6882"/>
    <w:rsid w:val="001B73A1"/>
    <w:rsid w:val="001C0202"/>
    <w:rsid w:val="001C02A4"/>
    <w:rsid w:val="001C10F2"/>
    <w:rsid w:val="001C3D26"/>
    <w:rsid w:val="001C45A1"/>
    <w:rsid w:val="001C5267"/>
    <w:rsid w:val="001C6252"/>
    <w:rsid w:val="001C719C"/>
    <w:rsid w:val="001C7CC5"/>
    <w:rsid w:val="001D1151"/>
    <w:rsid w:val="001D1563"/>
    <w:rsid w:val="001D2C71"/>
    <w:rsid w:val="001D2D60"/>
    <w:rsid w:val="001D45B9"/>
    <w:rsid w:val="001D62A0"/>
    <w:rsid w:val="001D6447"/>
    <w:rsid w:val="001D6973"/>
    <w:rsid w:val="001E3BA3"/>
    <w:rsid w:val="001E3CA8"/>
    <w:rsid w:val="001E3D5F"/>
    <w:rsid w:val="001E4AF7"/>
    <w:rsid w:val="001E6336"/>
    <w:rsid w:val="001F059A"/>
    <w:rsid w:val="001F09BB"/>
    <w:rsid w:val="001F1246"/>
    <w:rsid w:val="001F34C7"/>
    <w:rsid w:val="001F4A1D"/>
    <w:rsid w:val="001F4DE9"/>
    <w:rsid w:val="001F53ED"/>
    <w:rsid w:val="001F704F"/>
    <w:rsid w:val="002002CE"/>
    <w:rsid w:val="002006C5"/>
    <w:rsid w:val="0020530E"/>
    <w:rsid w:val="002058D8"/>
    <w:rsid w:val="00205B41"/>
    <w:rsid w:val="0020607E"/>
    <w:rsid w:val="0020731D"/>
    <w:rsid w:val="0020746A"/>
    <w:rsid w:val="00207AF8"/>
    <w:rsid w:val="00207D2E"/>
    <w:rsid w:val="002103CD"/>
    <w:rsid w:val="002107C7"/>
    <w:rsid w:val="00210AF3"/>
    <w:rsid w:val="0021174D"/>
    <w:rsid w:val="00211A83"/>
    <w:rsid w:val="002122EB"/>
    <w:rsid w:val="002127BF"/>
    <w:rsid w:val="002143F5"/>
    <w:rsid w:val="00215C0E"/>
    <w:rsid w:val="002167B0"/>
    <w:rsid w:val="00216A42"/>
    <w:rsid w:val="00216F94"/>
    <w:rsid w:val="00216FD0"/>
    <w:rsid w:val="0022012F"/>
    <w:rsid w:val="00220134"/>
    <w:rsid w:val="0022056B"/>
    <w:rsid w:val="00221C27"/>
    <w:rsid w:val="00224FE2"/>
    <w:rsid w:val="00225042"/>
    <w:rsid w:val="00226106"/>
    <w:rsid w:val="00227AE6"/>
    <w:rsid w:val="00227F97"/>
    <w:rsid w:val="00230DB3"/>
    <w:rsid w:val="002316C0"/>
    <w:rsid w:val="00231E1F"/>
    <w:rsid w:val="00232209"/>
    <w:rsid w:val="00232290"/>
    <w:rsid w:val="002322CE"/>
    <w:rsid w:val="00232C2D"/>
    <w:rsid w:val="00233984"/>
    <w:rsid w:val="00233B9A"/>
    <w:rsid w:val="002359E7"/>
    <w:rsid w:val="00235D78"/>
    <w:rsid w:val="00236446"/>
    <w:rsid w:val="002375E1"/>
    <w:rsid w:val="002378AF"/>
    <w:rsid w:val="00240804"/>
    <w:rsid w:val="00241B30"/>
    <w:rsid w:val="002423A4"/>
    <w:rsid w:val="00242758"/>
    <w:rsid w:val="00242E69"/>
    <w:rsid w:val="002434C1"/>
    <w:rsid w:val="0024397C"/>
    <w:rsid w:val="00244959"/>
    <w:rsid w:val="00251D90"/>
    <w:rsid w:val="0025333A"/>
    <w:rsid w:val="002537E8"/>
    <w:rsid w:val="00253ACC"/>
    <w:rsid w:val="00253CB9"/>
    <w:rsid w:val="002559E0"/>
    <w:rsid w:val="00256425"/>
    <w:rsid w:val="00256DED"/>
    <w:rsid w:val="00257372"/>
    <w:rsid w:val="0025753F"/>
    <w:rsid w:val="002600B1"/>
    <w:rsid w:val="0026165B"/>
    <w:rsid w:val="00262065"/>
    <w:rsid w:val="00262128"/>
    <w:rsid w:val="002621FC"/>
    <w:rsid w:val="0026283A"/>
    <w:rsid w:val="00264BC5"/>
    <w:rsid w:val="00266B54"/>
    <w:rsid w:val="00266D52"/>
    <w:rsid w:val="00272F70"/>
    <w:rsid w:val="00273568"/>
    <w:rsid w:val="00273784"/>
    <w:rsid w:val="0027731E"/>
    <w:rsid w:val="00281F80"/>
    <w:rsid w:val="00282550"/>
    <w:rsid w:val="002843E4"/>
    <w:rsid w:val="00284777"/>
    <w:rsid w:val="00284989"/>
    <w:rsid w:val="00284CE1"/>
    <w:rsid w:val="0028500F"/>
    <w:rsid w:val="00290407"/>
    <w:rsid w:val="00290B5E"/>
    <w:rsid w:val="00290DE0"/>
    <w:rsid w:val="00291A18"/>
    <w:rsid w:val="00293239"/>
    <w:rsid w:val="00294235"/>
    <w:rsid w:val="0029428E"/>
    <w:rsid w:val="00295016"/>
    <w:rsid w:val="002960C9"/>
    <w:rsid w:val="002976C1"/>
    <w:rsid w:val="00297B01"/>
    <w:rsid w:val="00297E2A"/>
    <w:rsid w:val="002A01EE"/>
    <w:rsid w:val="002A1AA1"/>
    <w:rsid w:val="002A32F0"/>
    <w:rsid w:val="002A432B"/>
    <w:rsid w:val="002A5785"/>
    <w:rsid w:val="002A6272"/>
    <w:rsid w:val="002A6787"/>
    <w:rsid w:val="002A67D7"/>
    <w:rsid w:val="002A6D11"/>
    <w:rsid w:val="002A771A"/>
    <w:rsid w:val="002B1039"/>
    <w:rsid w:val="002B1A5D"/>
    <w:rsid w:val="002B24FF"/>
    <w:rsid w:val="002B2D00"/>
    <w:rsid w:val="002B303C"/>
    <w:rsid w:val="002B567C"/>
    <w:rsid w:val="002B67D5"/>
    <w:rsid w:val="002B6808"/>
    <w:rsid w:val="002B6BC5"/>
    <w:rsid w:val="002B6C3D"/>
    <w:rsid w:val="002B7EF0"/>
    <w:rsid w:val="002C0896"/>
    <w:rsid w:val="002C148D"/>
    <w:rsid w:val="002C25F4"/>
    <w:rsid w:val="002C378A"/>
    <w:rsid w:val="002C3EEE"/>
    <w:rsid w:val="002C412B"/>
    <w:rsid w:val="002C445D"/>
    <w:rsid w:val="002C44B7"/>
    <w:rsid w:val="002C4E96"/>
    <w:rsid w:val="002C6E7B"/>
    <w:rsid w:val="002D0A0E"/>
    <w:rsid w:val="002D3002"/>
    <w:rsid w:val="002D3791"/>
    <w:rsid w:val="002D380C"/>
    <w:rsid w:val="002D3D56"/>
    <w:rsid w:val="002D50AC"/>
    <w:rsid w:val="002E18A4"/>
    <w:rsid w:val="002E5127"/>
    <w:rsid w:val="002E6C3E"/>
    <w:rsid w:val="002E74C8"/>
    <w:rsid w:val="002F14C4"/>
    <w:rsid w:val="002F1CDD"/>
    <w:rsid w:val="002F2D39"/>
    <w:rsid w:val="002F34EB"/>
    <w:rsid w:val="002F40CC"/>
    <w:rsid w:val="002F5D01"/>
    <w:rsid w:val="002F657D"/>
    <w:rsid w:val="002F733D"/>
    <w:rsid w:val="002F7B35"/>
    <w:rsid w:val="0030040B"/>
    <w:rsid w:val="003004DB"/>
    <w:rsid w:val="00300A82"/>
    <w:rsid w:val="00300C57"/>
    <w:rsid w:val="00300F12"/>
    <w:rsid w:val="003022AF"/>
    <w:rsid w:val="003030CF"/>
    <w:rsid w:val="0030331E"/>
    <w:rsid w:val="00304B75"/>
    <w:rsid w:val="00304D6D"/>
    <w:rsid w:val="00304F98"/>
    <w:rsid w:val="003051B0"/>
    <w:rsid w:val="0030589D"/>
    <w:rsid w:val="003066BD"/>
    <w:rsid w:val="00307083"/>
    <w:rsid w:val="003107D4"/>
    <w:rsid w:val="00310C24"/>
    <w:rsid w:val="0031233D"/>
    <w:rsid w:val="003132AF"/>
    <w:rsid w:val="00314C95"/>
    <w:rsid w:val="00315372"/>
    <w:rsid w:val="00316659"/>
    <w:rsid w:val="00316B79"/>
    <w:rsid w:val="00317081"/>
    <w:rsid w:val="003203A0"/>
    <w:rsid w:val="00321A7D"/>
    <w:rsid w:val="00321C8C"/>
    <w:rsid w:val="00322B72"/>
    <w:rsid w:val="003240AE"/>
    <w:rsid w:val="003243F4"/>
    <w:rsid w:val="00324B80"/>
    <w:rsid w:val="00325042"/>
    <w:rsid w:val="00325120"/>
    <w:rsid w:val="00325FA7"/>
    <w:rsid w:val="00326600"/>
    <w:rsid w:val="00326790"/>
    <w:rsid w:val="003300F1"/>
    <w:rsid w:val="003306F8"/>
    <w:rsid w:val="00332539"/>
    <w:rsid w:val="00333385"/>
    <w:rsid w:val="003350C0"/>
    <w:rsid w:val="003370BD"/>
    <w:rsid w:val="0033764D"/>
    <w:rsid w:val="00337A67"/>
    <w:rsid w:val="00340721"/>
    <w:rsid w:val="00340772"/>
    <w:rsid w:val="00342F30"/>
    <w:rsid w:val="003446A0"/>
    <w:rsid w:val="00345738"/>
    <w:rsid w:val="00345AFA"/>
    <w:rsid w:val="00346E7F"/>
    <w:rsid w:val="003502E3"/>
    <w:rsid w:val="00351A5A"/>
    <w:rsid w:val="00352212"/>
    <w:rsid w:val="00352FF8"/>
    <w:rsid w:val="00355301"/>
    <w:rsid w:val="00355D21"/>
    <w:rsid w:val="0035763D"/>
    <w:rsid w:val="00357FD4"/>
    <w:rsid w:val="003607E0"/>
    <w:rsid w:val="00360A53"/>
    <w:rsid w:val="00361D5B"/>
    <w:rsid w:val="0036275B"/>
    <w:rsid w:val="00364630"/>
    <w:rsid w:val="00366285"/>
    <w:rsid w:val="0036789B"/>
    <w:rsid w:val="00370956"/>
    <w:rsid w:val="00371228"/>
    <w:rsid w:val="00371B7A"/>
    <w:rsid w:val="00371CD7"/>
    <w:rsid w:val="00372B32"/>
    <w:rsid w:val="00372D8D"/>
    <w:rsid w:val="00373B82"/>
    <w:rsid w:val="00375803"/>
    <w:rsid w:val="003776D8"/>
    <w:rsid w:val="00377742"/>
    <w:rsid w:val="003807F4"/>
    <w:rsid w:val="00381399"/>
    <w:rsid w:val="003819C8"/>
    <w:rsid w:val="00386717"/>
    <w:rsid w:val="003907A8"/>
    <w:rsid w:val="00390F5F"/>
    <w:rsid w:val="00392823"/>
    <w:rsid w:val="003A03A9"/>
    <w:rsid w:val="003A0C98"/>
    <w:rsid w:val="003A2515"/>
    <w:rsid w:val="003A2E95"/>
    <w:rsid w:val="003A41B8"/>
    <w:rsid w:val="003A4D77"/>
    <w:rsid w:val="003A5046"/>
    <w:rsid w:val="003A5088"/>
    <w:rsid w:val="003A62F2"/>
    <w:rsid w:val="003A6C1A"/>
    <w:rsid w:val="003A6F9B"/>
    <w:rsid w:val="003B2C5E"/>
    <w:rsid w:val="003B3DD8"/>
    <w:rsid w:val="003B48FD"/>
    <w:rsid w:val="003B611D"/>
    <w:rsid w:val="003B6C90"/>
    <w:rsid w:val="003B7EF4"/>
    <w:rsid w:val="003C0838"/>
    <w:rsid w:val="003C1367"/>
    <w:rsid w:val="003C212D"/>
    <w:rsid w:val="003C3886"/>
    <w:rsid w:val="003C3AB0"/>
    <w:rsid w:val="003C5081"/>
    <w:rsid w:val="003C5A8D"/>
    <w:rsid w:val="003C644A"/>
    <w:rsid w:val="003C6F0D"/>
    <w:rsid w:val="003D1DEE"/>
    <w:rsid w:val="003D2392"/>
    <w:rsid w:val="003D27ED"/>
    <w:rsid w:val="003D30E4"/>
    <w:rsid w:val="003D3CF1"/>
    <w:rsid w:val="003D3EF1"/>
    <w:rsid w:val="003D4133"/>
    <w:rsid w:val="003D4843"/>
    <w:rsid w:val="003D52C6"/>
    <w:rsid w:val="003D795C"/>
    <w:rsid w:val="003E18EF"/>
    <w:rsid w:val="003E1D89"/>
    <w:rsid w:val="003E2682"/>
    <w:rsid w:val="003E2B47"/>
    <w:rsid w:val="003E771F"/>
    <w:rsid w:val="003F0DB0"/>
    <w:rsid w:val="003F0E86"/>
    <w:rsid w:val="003F11AD"/>
    <w:rsid w:val="003F1614"/>
    <w:rsid w:val="003F5195"/>
    <w:rsid w:val="003F6982"/>
    <w:rsid w:val="00400200"/>
    <w:rsid w:val="00400A83"/>
    <w:rsid w:val="00401055"/>
    <w:rsid w:val="00401DB8"/>
    <w:rsid w:val="00402520"/>
    <w:rsid w:val="0040287C"/>
    <w:rsid w:val="00403FBD"/>
    <w:rsid w:val="004048E6"/>
    <w:rsid w:val="0040611D"/>
    <w:rsid w:val="00406465"/>
    <w:rsid w:val="004067BB"/>
    <w:rsid w:val="00406B1C"/>
    <w:rsid w:val="00406DE8"/>
    <w:rsid w:val="004077BC"/>
    <w:rsid w:val="0041058B"/>
    <w:rsid w:val="00410622"/>
    <w:rsid w:val="00410BE3"/>
    <w:rsid w:val="00410DED"/>
    <w:rsid w:val="00411D12"/>
    <w:rsid w:val="00411FE1"/>
    <w:rsid w:val="00412978"/>
    <w:rsid w:val="00414570"/>
    <w:rsid w:val="0041477E"/>
    <w:rsid w:val="004166B9"/>
    <w:rsid w:val="00420639"/>
    <w:rsid w:val="00421074"/>
    <w:rsid w:val="00421496"/>
    <w:rsid w:val="004240B9"/>
    <w:rsid w:val="00424F1A"/>
    <w:rsid w:val="00424F22"/>
    <w:rsid w:val="00426709"/>
    <w:rsid w:val="00426CB1"/>
    <w:rsid w:val="00426FF7"/>
    <w:rsid w:val="004276D2"/>
    <w:rsid w:val="00430838"/>
    <w:rsid w:val="00430B5D"/>
    <w:rsid w:val="00431A2B"/>
    <w:rsid w:val="00433938"/>
    <w:rsid w:val="004342DD"/>
    <w:rsid w:val="0043472C"/>
    <w:rsid w:val="00434CCE"/>
    <w:rsid w:val="00435060"/>
    <w:rsid w:val="00435950"/>
    <w:rsid w:val="00440AB1"/>
    <w:rsid w:val="0044111F"/>
    <w:rsid w:val="004433CB"/>
    <w:rsid w:val="00445498"/>
    <w:rsid w:val="00447080"/>
    <w:rsid w:val="0044780B"/>
    <w:rsid w:val="0045044C"/>
    <w:rsid w:val="00453381"/>
    <w:rsid w:val="0045602B"/>
    <w:rsid w:val="00456B48"/>
    <w:rsid w:val="00457C0A"/>
    <w:rsid w:val="00460AAE"/>
    <w:rsid w:val="00461235"/>
    <w:rsid w:val="004613BF"/>
    <w:rsid w:val="004614F6"/>
    <w:rsid w:val="004625C3"/>
    <w:rsid w:val="004626AA"/>
    <w:rsid w:val="004636A0"/>
    <w:rsid w:val="00463B37"/>
    <w:rsid w:val="004640EE"/>
    <w:rsid w:val="00464B97"/>
    <w:rsid w:val="00466835"/>
    <w:rsid w:val="004712BE"/>
    <w:rsid w:val="00473578"/>
    <w:rsid w:val="00473BB3"/>
    <w:rsid w:val="00473F47"/>
    <w:rsid w:val="00474E72"/>
    <w:rsid w:val="0047558E"/>
    <w:rsid w:val="00477C6A"/>
    <w:rsid w:val="00480580"/>
    <w:rsid w:val="004808C2"/>
    <w:rsid w:val="00481497"/>
    <w:rsid w:val="00481994"/>
    <w:rsid w:val="00481C61"/>
    <w:rsid w:val="00481DC3"/>
    <w:rsid w:val="00482581"/>
    <w:rsid w:val="00482EAF"/>
    <w:rsid w:val="004833EC"/>
    <w:rsid w:val="00483A3B"/>
    <w:rsid w:val="00484991"/>
    <w:rsid w:val="0048526D"/>
    <w:rsid w:val="004859E6"/>
    <w:rsid w:val="00485F8E"/>
    <w:rsid w:val="00486230"/>
    <w:rsid w:val="00487932"/>
    <w:rsid w:val="00491D9F"/>
    <w:rsid w:val="004920D1"/>
    <w:rsid w:val="00492A37"/>
    <w:rsid w:val="0049396E"/>
    <w:rsid w:val="00494747"/>
    <w:rsid w:val="00494F1A"/>
    <w:rsid w:val="00495483"/>
    <w:rsid w:val="0049784C"/>
    <w:rsid w:val="004A2296"/>
    <w:rsid w:val="004A3840"/>
    <w:rsid w:val="004A3CFC"/>
    <w:rsid w:val="004A4760"/>
    <w:rsid w:val="004A54BE"/>
    <w:rsid w:val="004A7372"/>
    <w:rsid w:val="004A78D1"/>
    <w:rsid w:val="004B01DE"/>
    <w:rsid w:val="004B1D1E"/>
    <w:rsid w:val="004B2588"/>
    <w:rsid w:val="004B4265"/>
    <w:rsid w:val="004B501B"/>
    <w:rsid w:val="004B5F36"/>
    <w:rsid w:val="004B625B"/>
    <w:rsid w:val="004C00AD"/>
    <w:rsid w:val="004C0CB4"/>
    <w:rsid w:val="004C2ECA"/>
    <w:rsid w:val="004C6689"/>
    <w:rsid w:val="004C759A"/>
    <w:rsid w:val="004D095E"/>
    <w:rsid w:val="004D0DFD"/>
    <w:rsid w:val="004D1328"/>
    <w:rsid w:val="004D1A34"/>
    <w:rsid w:val="004D1A59"/>
    <w:rsid w:val="004D25B7"/>
    <w:rsid w:val="004D282B"/>
    <w:rsid w:val="004D397B"/>
    <w:rsid w:val="004D4624"/>
    <w:rsid w:val="004D4F19"/>
    <w:rsid w:val="004E0758"/>
    <w:rsid w:val="004E0FD4"/>
    <w:rsid w:val="004E194C"/>
    <w:rsid w:val="004E2627"/>
    <w:rsid w:val="004E2AF6"/>
    <w:rsid w:val="004E4C51"/>
    <w:rsid w:val="004E58BC"/>
    <w:rsid w:val="004F1001"/>
    <w:rsid w:val="004F21BB"/>
    <w:rsid w:val="004F2389"/>
    <w:rsid w:val="004F26E3"/>
    <w:rsid w:val="004F36C6"/>
    <w:rsid w:val="004F4878"/>
    <w:rsid w:val="004F5C81"/>
    <w:rsid w:val="004F6619"/>
    <w:rsid w:val="00500E21"/>
    <w:rsid w:val="0050164C"/>
    <w:rsid w:val="00501DF2"/>
    <w:rsid w:val="00506A88"/>
    <w:rsid w:val="0050711E"/>
    <w:rsid w:val="00507799"/>
    <w:rsid w:val="00507F5B"/>
    <w:rsid w:val="0051128E"/>
    <w:rsid w:val="00512037"/>
    <w:rsid w:val="00512156"/>
    <w:rsid w:val="005129D6"/>
    <w:rsid w:val="00513AC5"/>
    <w:rsid w:val="00516FB5"/>
    <w:rsid w:val="00517023"/>
    <w:rsid w:val="00520F38"/>
    <w:rsid w:val="005246DE"/>
    <w:rsid w:val="00524B1C"/>
    <w:rsid w:val="005253FB"/>
    <w:rsid w:val="00526776"/>
    <w:rsid w:val="005273C8"/>
    <w:rsid w:val="005276DC"/>
    <w:rsid w:val="00530240"/>
    <w:rsid w:val="0053156C"/>
    <w:rsid w:val="005318E2"/>
    <w:rsid w:val="00532347"/>
    <w:rsid w:val="00533A64"/>
    <w:rsid w:val="005353D0"/>
    <w:rsid w:val="00535CA3"/>
    <w:rsid w:val="00535E61"/>
    <w:rsid w:val="00536605"/>
    <w:rsid w:val="0053678A"/>
    <w:rsid w:val="00536C81"/>
    <w:rsid w:val="00540926"/>
    <w:rsid w:val="00541446"/>
    <w:rsid w:val="005415B5"/>
    <w:rsid w:val="00541F85"/>
    <w:rsid w:val="005421B1"/>
    <w:rsid w:val="00543CE5"/>
    <w:rsid w:val="00546020"/>
    <w:rsid w:val="00547AA7"/>
    <w:rsid w:val="005500BA"/>
    <w:rsid w:val="00551235"/>
    <w:rsid w:val="00551DB5"/>
    <w:rsid w:val="005528AD"/>
    <w:rsid w:val="00552B07"/>
    <w:rsid w:val="00554659"/>
    <w:rsid w:val="005557D1"/>
    <w:rsid w:val="00557020"/>
    <w:rsid w:val="005573DA"/>
    <w:rsid w:val="00557A03"/>
    <w:rsid w:val="00560405"/>
    <w:rsid w:val="005607A0"/>
    <w:rsid w:val="00561E82"/>
    <w:rsid w:val="00562CA6"/>
    <w:rsid w:val="00565399"/>
    <w:rsid w:val="00566E95"/>
    <w:rsid w:val="005670C1"/>
    <w:rsid w:val="005672CC"/>
    <w:rsid w:val="00570916"/>
    <w:rsid w:val="0057117B"/>
    <w:rsid w:val="00571E85"/>
    <w:rsid w:val="00571EDD"/>
    <w:rsid w:val="005722D3"/>
    <w:rsid w:val="0057293B"/>
    <w:rsid w:val="00572C72"/>
    <w:rsid w:val="00572CDA"/>
    <w:rsid w:val="00573080"/>
    <w:rsid w:val="005769D8"/>
    <w:rsid w:val="00576DDA"/>
    <w:rsid w:val="00577018"/>
    <w:rsid w:val="00581DDC"/>
    <w:rsid w:val="00581EEA"/>
    <w:rsid w:val="005828DB"/>
    <w:rsid w:val="00582F28"/>
    <w:rsid w:val="00583EC4"/>
    <w:rsid w:val="00585089"/>
    <w:rsid w:val="00585A23"/>
    <w:rsid w:val="00585A49"/>
    <w:rsid w:val="005870EF"/>
    <w:rsid w:val="00587953"/>
    <w:rsid w:val="00592333"/>
    <w:rsid w:val="00593392"/>
    <w:rsid w:val="0059481B"/>
    <w:rsid w:val="0059546C"/>
    <w:rsid w:val="005954D7"/>
    <w:rsid w:val="00595DA4"/>
    <w:rsid w:val="00596A8A"/>
    <w:rsid w:val="00597406"/>
    <w:rsid w:val="005A0B09"/>
    <w:rsid w:val="005A1248"/>
    <w:rsid w:val="005A18F8"/>
    <w:rsid w:val="005A1D1B"/>
    <w:rsid w:val="005A2867"/>
    <w:rsid w:val="005A3510"/>
    <w:rsid w:val="005A3E40"/>
    <w:rsid w:val="005A586C"/>
    <w:rsid w:val="005A6BAF"/>
    <w:rsid w:val="005A71F6"/>
    <w:rsid w:val="005A7861"/>
    <w:rsid w:val="005A7E0E"/>
    <w:rsid w:val="005B237B"/>
    <w:rsid w:val="005B2577"/>
    <w:rsid w:val="005B28DF"/>
    <w:rsid w:val="005B2ED5"/>
    <w:rsid w:val="005B5D65"/>
    <w:rsid w:val="005B6C6A"/>
    <w:rsid w:val="005B6E9B"/>
    <w:rsid w:val="005B7E6C"/>
    <w:rsid w:val="005C102C"/>
    <w:rsid w:val="005C2960"/>
    <w:rsid w:val="005C4BC5"/>
    <w:rsid w:val="005C662C"/>
    <w:rsid w:val="005C711D"/>
    <w:rsid w:val="005D0BA0"/>
    <w:rsid w:val="005D16EE"/>
    <w:rsid w:val="005D1EBC"/>
    <w:rsid w:val="005D2343"/>
    <w:rsid w:val="005D29C2"/>
    <w:rsid w:val="005D42D8"/>
    <w:rsid w:val="005D6517"/>
    <w:rsid w:val="005D6A31"/>
    <w:rsid w:val="005D6AE1"/>
    <w:rsid w:val="005E018B"/>
    <w:rsid w:val="005E0312"/>
    <w:rsid w:val="005E088D"/>
    <w:rsid w:val="005E0DBA"/>
    <w:rsid w:val="005E1B7A"/>
    <w:rsid w:val="005E26DA"/>
    <w:rsid w:val="005E31F5"/>
    <w:rsid w:val="005E4F1A"/>
    <w:rsid w:val="005E5742"/>
    <w:rsid w:val="005E60F2"/>
    <w:rsid w:val="005E70EA"/>
    <w:rsid w:val="005F01B7"/>
    <w:rsid w:val="005F02AE"/>
    <w:rsid w:val="005F1A77"/>
    <w:rsid w:val="005F25DF"/>
    <w:rsid w:val="005F2833"/>
    <w:rsid w:val="005F47E8"/>
    <w:rsid w:val="005F4BCC"/>
    <w:rsid w:val="005F4EF6"/>
    <w:rsid w:val="005F5BBD"/>
    <w:rsid w:val="005F60FE"/>
    <w:rsid w:val="005F6669"/>
    <w:rsid w:val="00600515"/>
    <w:rsid w:val="00600BFE"/>
    <w:rsid w:val="00600F59"/>
    <w:rsid w:val="006020DB"/>
    <w:rsid w:val="0060226A"/>
    <w:rsid w:val="006025D0"/>
    <w:rsid w:val="006025FD"/>
    <w:rsid w:val="00604EFC"/>
    <w:rsid w:val="00605E72"/>
    <w:rsid w:val="006073C8"/>
    <w:rsid w:val="00611EA4"/>
    <w:rsid w:val="00613EFE"/>
    <w:rsid w:val="006153BD"/>
    <w:rsid w:val="00615A8A"/>
    <w:rsid w:val="006163BE"/>
    <w:rsid w:val="00616EAE"/>
    <w:rsid w:val="0062046C"/>
    <w:rsid w:val="00621BF4"/>
    <w:rsid w:val="0062335A"/>
    <w:rsid w:val="00623658"/>
    <w:rsid w:val="00625116"/>
    <w:rsid w:val="006262D5"/>
    <w:rsid w:val="00630EF6"/>
    <w:rsid w:val="00631538"/>
    <w:rsid w:val="006319DA"/>
    <w:rsid w:val="00634EE9"/>
    <w:rsid w:val="006361FC"/>
    <w:rsid w:val="0063661B"/>
    <w:rsid w:val="006376A0"/>
    <w:rsid w:val="0063799F"/>
    <w:rsid w:val="0064037C"/>
    <w:rsid w:val="006413F0"/>
    <w:rsid w:val="0064142B"/>
    <w:rsid w:val="0064192F"/>
    <w:rsid w:val="00643A4C"/>
    <w:rsid w:val="0064420B"/>
    <w:rsid w:val="00646059"/>
    <w:rsid w:val="00646A6D"/>
    <w:rsid w:val="00647EF1"/>
    <w:rsid w:val="00650DE2"/>
    <w:rsid w:val="006516B1"/>
    <w:rsid w:val="00651C82"/>
    <w:rsid w:val="00652BFE"/>
    <w:rsid w:val="0065388C"/>
    <w:rsid w:val="00653941"/>
    <w:rsid w:val="00653F85"/>
    <w:rsid w:val="00654B6F"/>
    <w:rsid w:val="00654BF4"/>
    <w:rsid w:val="00654C79"/>
    <w:rsid w:val="00654EAF"/>
    <w:rsid w:val="00662632"/>
    <w:rsid w:val="00663094"/>
    <w:rsid w:val="006650F9"/>
    <w:rsid w:val="006660DD"/>
    <w:rsid w:val="00666407"/>
    <w:rsid w:val="00666B21"/>
    <w:rsid w:val="00671DD0"/>
    <w:rsid w:val="0067281A"/>
    <w:rsid w:val="00672BAA"/>
    <w:rsid w:val="00672C36"/>
    <w:rsid w:val="00673C49"/>
    <w:rsid w:val="006747C1"/>
    <w:rsid w:val="006755A9"/>
    <w:rsid w:val="00676AFE"/>
    <w:rsid w:val="006773D3"/>
    <w:rsid w:val="00681277"/>
    <w:rsid w:val="0068246C"/>
    <w:rsid w:val="00682A83"/>
    <w:rsid w:val="00683898"/>
    <w:rsid w:val="00684096"/>
    <w:rsid w:val="006844F3"/>
    <w:rsid w:val="0068523A"/>
    <w:rsid w:val="00685F23"/>
    <w:rsid w:val="006912CC"/>
    <w:rsid w:val="006920C9"/>
    <w:rsid w:val="00693EF3"/>
    <w:rsid w:val="00694D06"/>
    <w:rsid w:val="00694D60"/>
    <w:rsid w:val="00695188"/>
    <w:rsid w:val="00695E6B"/>
    <w:rsid w:val="006964EF"/>
    <w:rsid w:val="006969A0"/>
    <w:rsid w:val="00696C0F"/>
    <w:rsid w:val="006A072D"/>
    <w:rsid w:val="006A1235"/>
    <w:rsid w:val="006A155A"/>
    <w:rsid w:val="006A1F46"/>
    <w:rsid w:val="006A23EA"/>
    <w:rsid w:val="006A2551"/>
    <w:rsid w:val="006A348C"/>
    <w:rsid w:val="006A3A35"/>
    <w:rsid w:val="006A4845"/>
    <w:rsid w:val="006A51BC"/>
    <w:rsid w:val="006A599A"/>
    <w:rsid w:val="006A5A6F"/>
    <w:rsid w:val="006A5CEC"/>
    <w:rsid w:val="006A67EA"/>
    <w:rsid w:val="006A7D8F"/>
    <w:rsid w:val="006A7D9C"/>
    <w:rsid w:val="006B008C"/>
    <w:rsid w:val="006B16CD"/>
    <w:rsid w:val="006B18F6"/>
    <w:rsid w:val="006B1C39"/>
    <w:rsid w:val="006B1ED9"/>
    <w:rsid w:val="006B1F28"/>
    <w:rsid w:val="006B3554"/>
    <w:rsid w:val="006B3A6C"/>
    <w:rsid w:val="006B4793"/>
    <w:rsid w:val="006B640A"/>
    <w:rsid w:val="006B6F89"/>
    <w:rsid w:val="006C035F"/>
    <w:rsid w:val="006C069A"/>
    <w:rsid w:val="006C2205"/>
    <w:rsid w:val="006C2F54"/>
    <w:rsid w:val="006C5A23"/>
    <w:rsid w:val="006C5AB2"/>
    <w:rsid w:val="006C77E6"/>
    <w:rsid w:val="006C78E4"/>
    <w:rsid w:val="006D26F2"/>
    <w:rsid w:val="006D4EDA"/>
    <w:rsid w:val="006D6FED"/>
    <w:rsid w:val="006D78C1"/>
    <w:rsid w:val="006E190A"/>
    <w:rsid w:val="006E23E6"/>
    <w:rsid w:val="006E3455"/>
    <w:rsid w:val="006E38DE"/>
    <w:rsid w:val="006E3FA9"/>
    <w:rsid w:val="006E50ED"/>
    <w:rsid w:val="006E5D27"/>
    <w:rsid w:val="006E7CDE"/>
    <w:rsid w:val="006F1B04"/>
    <w:rsid w:val="006F27C4"/>
    <w:rsid w:val="006F2A51"/>
    <w:rsid w:val="006F52FE"/>
    <w:rsid w:val="006F5D27"/>
    <w:rsid w:val="006F6949"/>
    <w:rsid w:val="00700698"/>
    <w:rsid w:val="007006A1"/>
    <w:rsid w:val="00702FEB"/>
    <w:rsid w:val="007032A5"/>
    <w:rsid w:val="007039BB"/>
    <w:rsid w:val="00704C5C"/>
    <w:rsid w:val="007052AF"/>
    <w:rsid w:val="007067A9"/>
    <w:rsid w:val="00706BA6"/>
    <w:rsid w:val="00707203"/>
    <w:rsid w:val="00707382"/>
    <w:rsid w:val="00707F66"/>
    <w:rsid w:val="00711C39"/>
    <w:rsid w:val="00714AF9"/>
    <w:rsid w:val="00714DAF"/>
    <w:rsid w:val="00720260"/>
    <w:rsid w:val="00720F27"/>
    <w:rsid w:val="00721E4F"/>
    <w:rsid w:val="00722396"/>
    <w:rsid w:val="007223FC"/>
    <w:rsid w:val="00722C27"/>
    <w:rsid w:val="00722F1B"/>
    <w:rsid w:val="0072404A"/>
    <w:rsid w:val="00725514"/>
    <w:rsid w:val="00725C89"/>
    <w:rsid w:val="007277EC"/>
    <w:rsid w:val="007337CD"/>
    <w:rsid w:val="007351F6"/>
    <w:rsid w:val="007379E6"/>
    <w:rsid w:val="00740B0A"/>
    <w:rsid w:val="007429F1"/>
    <w:rsid w:val="00742E13"/>
    <w:rsid w:val="00744716"/>
    <w:rsid w:val="00745523"/>
    <w:rsid w:val="00746A0A"/>
    <w:rsid w:val="00746AF6"/>
    <w:rsid w:val="00746B1B"/>
    <w:rsid w:val="007479D0"/>
    <w:rsid w:val="00750B54"/>
    <w:rsid w:val="00752473"/>
    <w:rsid w:val="0075551D"/>
    <w:rsid w:val="007562CD"/>
    <w:rsid w:val="007564D5"/>
    <w:rsid w:val="00757589"/>
    <w:rsid w:val="00761024"/>
    <w:rsid w:val="00761241"/>
    <w:rsid w:val="0076161C"/>
    <w:rsid w:val="00761D17"/>
    <w:rsid w:val="00762929"/>
    <w:rsid w:val="00762E00"/>
    <w:rsid w:val="0076410D"/>
    <w:rsid w:val="0076442E"/>
    <w:rsid w:val="007649CD"/>
    <w:rsid w:val="007651A6"/>
    <w:rsid w:val="007659C5"/>
    <w:rsid w:val="007671FC"/>
    <w:rsid w:val="007703A7"/>
    <w:rsid w:val="0077042F"/>
    <w:rsid w:val="00771BE6"/>
    <w:rsid w:val="007723B9"/>
    <w:rsid w:val="007724E1"/>
    <w:rsid w:val="00772A7B"/>
    <w:rsid w:val="007731F1"/>
    <w:rsid w:val="007735C3"/>
    <w:rsid w:val="00773AAF"/>
    <w:rsid w:val="007755A9"/>
    <w:rsid w:val="00780D3F"/>
    <w:rsid w:val="0078215C"/>
    <w:rsid w:val="00782B03"/>
    <w:rsid w:val="00783D01"/>
    <w:rsid w:val="0078539B"/>
    <w:rsid w:val="00786351"/>
    <w:rsid w:val="00786755"/>
    <w:rsid w:val="007874CF"/>
    <w:rsid w:val="0079002A"/>
    <w:rsid w:val="00790A28"/>
    <w:rsid w:val="00795982"/>
    <w:rsid w:val="00796E1C"/>
    <w:rsid w:val="007A0FD4"/>
    <w:rsid w:val="007A172B"/>
    <w:rsid w:val="007A2182"/>
    <w:rsid w:val="007A5D9E"/>
    <w:rsid w:val="007A6192"/>
    <w:rsid w:val="007A7171"/>
    <w:rsid w:val="007A7C44"/>
    <w:rsid w:val="007A7F41"/>
    <w:rsid w:val="007B4D2B"/>
    <w:rsid w:val="007C030E"/>
    <w:rsid w:val="007C1061"/>
    <w:rsid w:val="007C1CDB"/>
    <w:rsid w:val="007C221A"/>
    <w:rsid w:val="007C3B0D"/>
    <w:rsid w:val="007C4D47"/>
    <w:rsid w:val="007C652D"/>
    <w:rsid w:val="007C6D31"/>
    <w:rsid w:val="007C7047"/>
    <w:rsid w:val="007C77F6"/>
    <w:rsid w:val="007C7A60"/>
    <w:rsid w:val="007D1632"/>
    <w:rsid w:val="007D2151"/>
    <w:rsid w:val="007D285D"/>
    <w:rsid w:val="007D2EE3"/>
    <w:rsid w:val="007D36D8"/>
    <w:rsid w:val="007D6290"/>
    <w:rsid w:val="007D6D59"/>
    <w:rsid w:val="007D7233"/>
    <w:rsid w:val="007E0190"/>
    <w:rsid w:val="007E02B7"/>
    <w:rsid w:val="007E3695"/>
    <w:rsid w:val="007E37F1"/>
    <w:rsid w:val="007E3B69"/>
    <w:rsid w:val="007E3E52"/>
    <w:rsid w:val="007E528F"/>
    <w:rsid w:val="007F0929"/>
    <w:rsid w:val="007F0C64"/>
    <w:rsid w:val="007F1111"/>
    <w:rsid w:val="007F13E9"/>
    <w:rsid w:val="007F1BD2"/>
    <w:rsid w:val="007F1F69"/>
    <w:rsid w:val="007F1FA1"/>
    <w:rsid w:val="007F2751"/>
    <w:rsid w:val="007F47F6"/>
    <w:rsid w:val="007F688C"/>
    <w:rsid w:val="007F68E6"/>
    <w:rsid w:val="007F6D6F"/>
    <w:rsid w:val="007F729E"/>
    <w:rsid w:val="008004A9"/>
    <w:rsid w:val="00800BFD"/>
    <w:rsid w:val="008019AC"/>
    <w:rsid w:val="008036DA"/>
    <w:rsid w:val="008039FE"/>
    <w:rsid w:val="00803F11"/>
    <w:rsid w:val="00804A4A"/>
    <w:rsid w:val="00804F68"/>
    <w:rsid w:val="00805908"/>
    <w:rsid w:val="00805A4E"/>
    <w:rsid w:val="00807615"/>
    <w:rsid w:val="00812C37"/>
    <w:rsid w:val="00814DEB"/>
    <w:rsid w:val="008158D6"/>
    <w:rsid w:val="00816E40"/>
    <w:rsid w:val="008177BF"/>
    <w:rsid w:val="00817B40"/>
    <w:rsid w:val="00820038"/>
    <w:rsid w:val="008207C6"/>
    <w:rsid w:val="008218DF"/>
    <w:rsid w:val="00821F2E"/>
    <w:rsid w:val="008236F8"/>
    <w:rsid w:val="00825CA6"/>
    <w:rsid w:val="00825E5C"/>
    <w:rsid w:val="00826897"/>
    <w:rsid w:val="008272F4"/>
    <w:rsid w:val="0082791C"/>
    <w:rsid w:val="00830083"/>
    <w:rsid w:val="00831F45"/>
    <w:rsid w:val="00832355"/>
    <w:rsid w:val="00834C59"/>
    <w:rsid w:val="0083577A"/>
    <w:rsid w:val="00835E4D"/>
    <w:rsid w:val="008360FC"/>
    <w:rsid w:val="00837F38"/>
    <w:rsid w:val="00840395"/>
    <w:rsid w:val="00840985"/>
    <w:rsid w:val="0084274A"/>
    <w:rsid w:val="00843411"/>
    <w:rsid w:val="00843C50"/>
    <w:rsid w:val="008457FF"/>
    <w:rsid w:val="00847C82"/>
    <w:rsid w:val="00850E87"/>
    <w:rsid w:val="00853047"/>
    <w:rsid w:val="0085404A"/>
    <w:rsid w:val="008544C8"/>
    <w:rsid w:val="00855C97"/>
    <w:rsid w:val="008567F6"/>
    <w:rsid w:val="00856801"/>
    <w:rsid w:val="0085715A"/>
    <w:rsid w:val="00857599"/>
    <w:rsid w:val="008610D8"/>
    <w:rsid w:val="008618F5"/>
    <w:rsid w:val="00861B2A"/>
    <w:rsid w:val="0086264C"/>
    <w:rsid w:val="0086349C"/>
    <w:rsid w:val="00864066"/>
    <w:rsid w:val="00865B39"/>
    <w:rsid w:val="00866031"/>
    <w:rsid w:val="00866423"/>
    <w:rsid w:val="00866C6B"/>
    <w:rsid w:val="0087012A"/>
    <w:rsid w:val="0087135F"/>
    <w:rsid w:val="00871D19"/>
    <w:rsid w:val="00872BD8"/>
    <w:rsid w:val="008733E2"/>
    <w:rsid w:val="00873956"/>
    <w:rsid w:val="008739FA"/>
    <w:rsid w:val="00873A83"/>
    <w:rsid w:val="00875546"/>
    <w:rsid w:val="00877691"/>
    <w:rsid w:val="00877A26"/>
    <w:rsid w:val="00881AE0"/>
    <w:rsid w:val="008821CE"/>
    <w:rsid w:val="00882738"/>
    <w:rsid w:val="00883050"/>
    <w:rsid w:val="00883370"/>
    <w:rsid w:val="00883625"/>
    <w:rsid w:val="00884F23"/>
    <w:rsid w:val="00885C65"/>
    <w:rsid w:val="00886947"/>
    <w:rsid w:val="00887B70"/>
    <w:rsid w:val="00890648"/>
    <w:rsid w:val="00890E17"/>
    <w:rsid w:val="00891505"/>
    <w:rsid w:val="00891DB0"/>
    <w:rsid w:val="00896003"/>
    <w:rsid w:val="0089729D"/>
    <w:rsid w:val="008972EA"/>
    <w:rsid w:val="008A2256"/>
    <w:rsid w:val="008A4743"/>
    <w:rsid w:val="008A57E0"/>
    <w:rsid w:val="008A584B"/>
    <w:rsid w:val="008A6286"/>
    <w:rsid w:val="008B15AE"/>
    <w:rsid w:val="008B202C"/>
    <w:rsid w:val="008B2E8E"/>
    <w:rsid w:val="008B48CA"/>
    <w:rsid w:val="008B4A49"/>
    <w:rsid w:val="008B4F6B"/>
    <w:rsid w:val="008B6AA4"/>
    <w:rsid w:val="008B6B97"/>
    <w:rsid w:val="008B6D8F"/>
    <w:rsid w:val="008C33DD"/>
    <w:rsid w:val="008C47AF"/>
    <w:rsid w:val="008C7245"/>
    <w:rsid w:val="008D0A34"/>
    <w:rsid w:val="008D0D7F"/>
    <w:rsid w:val="008D128F"/>
    <w:rsid w:val="008D21F7"/>
    <w:rsid w:val="008D39BB"/>
    <w:rsid w:val="008D5B1F"/>
    <w:rsid w:val="008D5EAA"/>
    <w:rsid w:val="008E144B"/>
    <w:rsid w:val="008E299B"/>
    <w:rsid w:val="008E2D17"/>
    <w:rsid w:val="008E2F1F"/>
    <w:rsid w:val="008E3EC6"/>
    <w:rsid w:val="008E7315"/>
    <w:rsid w:val="008E7D6E"/>
    <w:rsid w:val="008F015A"/>
    <w:rsid w:val="008F125B"/>
    <w:rsid w:val="008F3018"/>
    <w:rsid w:val="008F3187"/>
    <w:rsid w:val="008F4C66"/>
    <w:rsid w:val="008F5786"/>
    <w:rsid w:val="008F6CF4"/>
    <w:rsid w:val="008F76DB"/>
    <w:rsid w:val="00900B7E"/>
    <w:rsid w:val="009038A6"/>
    <w:rsid w:val="00903CD8"/>
    <w:rsid w:val="00903E7F"/>
    <w:rsid w:val="0090509B"/>
    <w:rsid w:val="009054B9"/>
    <w:rsid w:val="00906015"/>
    <w:rsid w:val="00906973"/>
    <w:rsid w:val="009114DB"/>
    <w:rsid w:val="00911FE3"/>
    <w:rsid w:val="00912308"/>
    <w:rsid w:val="0091266E"/>
    <w:rsid w:val="00913C32"/>
    <w:rsid w:val="00914B06"/>
    <w:rsid w:val="00915574"/>
    <w:rsid w:val="009163F3"/>
    <w:rsid w:val="00916CAF"/>
    <w:rsid w:val="00917C6C"/>
    <w:rsid w:val="00920B45"/>
    <w:rsid w:val="00921789"/>
    <w:rsid w:val="00922236"/>
    <w:rsid w:val="00925A62"/>
    <w:rsid w:val="00925DC7"/>
    <w:rsid w:val="00930BA4"/>
    <w:rsid w:val="00933A81"/>
    <w:rsid w:val="00934F08"/>
    <w:rsid w:val="00935FFD"/>
    <w:rsid w:val="00936569"/>
    <w:rsid w:val="00936BDC"/>
    <w:rsid w:val="0093755B"/>
    <w:rsid w:val="00937643"/>
    <w:rsid w:val="00941F26"/>
    <w:rsid w:val="009424E7"/>
    <w:rsid w:val="009425FB"/>
    <w:rsid w:val="00942913"/>
    <w:rsid w:val="00943551"/>
    <w:rsid w:val="00944C5C"/>
    <w:rsid w:val="00945BBB"/>
    <w:rsid w:val="00945BDB"/>
    <w:rsid w:val="009460AB"/>
    <w:rsid w:val="00951B53"/>
    <w:rsid w:val="009521A4"/>
    <w:rsid w:val="009524DD"/>
    <w:rsid w:val="009545E8"/>
    <w:rsid w:val="00954B04"/>
    <w:rsid w:val="00956B65"/>
    <w:rsid w:val="00960144"/>
    <w:rsid w:val="009605D2"/>
    <w:rsid w:val="0096096D"/>
    <w:rsid w:val="00961F5B"/>
    <w:rsid w:val="00962B10"/>
    <w:rsid w:val="00963CE3"/>
    <w:rsid w:val="009644B0"/>
    <w:rsid w:val="00965E1E"/>
    <w:rsid w:val="00966DAC"/>
    <w:rsid w:val="00971308"/>
    <w:rsid w:val="00972288"/>
    <w:rsid w:val="00974766"/>
    <w:rsid w:val="009748FA"/>
    <w:rsid w:val="00976540"/>
    <w:rsid w:val="00976CCA"/>
    <w:rsid w:val="00983780"/>
    <w:rsid w:val="0098588C"/>
    <w:rsid w:val="00985AB6"/>
    <w:rsid w:val="00985CE7"/>
    <w:rsid w:val="00986ABA"/>
    <w:rsid w:val="00986CE4"/>
    <w:rsid w:val="009874D7"/>
    <w:rsid w:val="00987FA2"/>
    <w:rsid w:val="00991B8A"/>
    <w:rsid w:val="009929F1"/>
    <w:rsid w:val="009937D8"/>
    <w:rsid w:val="00994035"/>
    <w:rsid w:val="009945AA"/>
    <w:rsid w:val="009A0223"/>
    <w:rsid w:val="009A0842"/>
    <w:rsid w:val="009A0A3F"/>
    <w:rsid w:val="009A0B40"/>
    <w:rsid w:val="009A43A8"/>
    <w:rsid w:val="009A49DD"/>
    <w:rsid w:val="009A5A5F"/>
    <w:rsid w:val="009A7F96"/>
    <w:rsid w:val="009B01EE"/>
    <w:rsid w:val="009B27B2"/>
    <w:rsid w:val="009B3135"/>
    <w:rsid w:val="009B4D89"/>
    <w:rsid w:val="009B744F"/>
    <w:rsid w:val="009C0309"/>
    <w:rsid w:val="009C0AF1"/>
    <w:rsid w:val="009C0C46"/>
    <w:rsid w:val="009C0C96"/>
    <w:rsid w:val="009C1A16"/>
    <w:rsid w:val="009C236E"/>
    <w:rsid w:val="009C4D48"/>
    <w:rsid w:val="009C5517"/>
    <w:rsid w:val="009C6B0C"/>
    <w:rsid w:val="009D007F"/>
    <w:rsid w:val="009D29DE"/>
    <w:rsid w:val="009D63DA"/>
    <w:rsid w:val="009E02FF"/>
    <w:rsid w:val="009E0820"/>
    <w:rsid w:val="009E0A7C"/>
    <w:rsid w:val="009E0C26"/>
    <w:rsid w:val="009E3916"/>
    <w:rsid w:val="009E4CA2"/>
    <w:rsid w:val="009E7064"/>
    <w:rsid w:val="009E70A0"/>
    <w:rsid w:val="009F03CC"/>
    <w:rsid w:val="009F0A23"/>
    <w:rsid w:val="009F1162"/>
    <w:rsid w:val="009F19EC"/>
    <w:rsid w:val="009F22CF"/>
    <w:rsid w:val="009F22E8"/>
    <w:rsid w:val="009F38AB"/>
    <w:rsid w:val="009F42ED"/>
    <w:rsid w:val="009F4862"/>
    <w:rsid w:val="009F5401"/>
    <w:rsid w:val="009F6722"/>
    <w:rsid w:val="00A01B6C"/>
    <w:rsid w:val="00A028DD"/>
    <w:rsid w:val="00A03305"/>
    <w:rsid w:val="00A05387"/>
    <w:rsid w:val="00A06925"/>
    <w:rsid w:val="00A113C6"/>
    <w:rsid w:val="00A13AF2"/>
    <w:rsid w:val="00A14A3A"/>
    <w:rsid w:val="00A14DC1"/>
    <w:rsid w:val="00A14DD1"/>
    <w:rsid w:val="00A21849"/>
    <w:rsid w:val="00A21C00"/>
    <w:rsid w:val="00A22C82"/>
    <w:rsid w:val="00A23142"/>
    <w:rsid w:val="00A25A28"/>
    <w:rsid w:val="00A25D4C"/>
    <w:rsid w:val="00A264DD"/>
    <w:rsid w:val="00A271E8"/>
    <w:rsid w:val="00A27357"/>
    <w:rsid w:val="00A301DF"/>
    <w:rsid w:val="00A31723"/>
    <w:rsid w:val="00A3286C"/>
    <w:rsid w:val="00A335E3"/>
    <w:rsid w:val="00A340DA"/>
    <w:rsid w:val="00A34B46"/>
    <w:rsid w:val="00A36B02"/>
    <w:rsid w:val="00A420A0"/>
    <w:rsid w:val="00A446AD"/>
    <w:rsid w:val="00A44935"/>
    <w:rsid w:val="00A4536D"/>
    <w:rsid w:val="00A454F0"/>
    <w:rsid w:val="00A45B49"/>
    <w:rsid w:val="00A4688E"/>
    <w:rsid w:val="00A51D01"/>
    <w:rsid w:val="00A52491"/>
    <w:rsid w:val="00A533D7"/>
    <w:rsid w:val="00A55C8C"/>
    <w:rsid w:val="00A60619"/>
    <w:rsid w:val="00A60A9C"/>
    <w:rsid w:val="00A6195D"/>
    <w:rsid w:val="00A63BE4"/>
    <w:rsid w:val="00A63D82"/>
    <w:rsid w:val="00A6445E"/>
    <w:rsid w:val="00A65737"/>
    <w:rsid w:val="00A6612D"/>
    <w:rsid w:val="00A66719"/>
    <w:rsid w:val="00A66BA2"/>
    <w:rsid w:val="00A66C09"/>
    <w:rsid w:val="00A728F9"/>
    <w:rsid w:val="00A7311E"/>
    <w:rsid w:val="00A742E0"/>
    <w:rsid w:val="00A74AE1"/>
    <w:rsid w:val="00A76007"/>
    <w:rsid w:val="00A7714C"/>
    <w:rsid w:val="00A817D4"/>
    <w:rsid w:val="00A82C5F"/>
    <w:rsid w:val="00A84EF0"/>
    <w:rsid w:val="00A85538"/>
    <w:rsid w:val="00A86A14"/>
    <w:rsid w:val="00A9031A"/>
    <w:rsid w:val="00A91F6E"/>
    <w:rsid w:val="00A92DD5"/>
    <w:rsid w:val="00A9312C"/>
    <w:rsid w:val="00A94004"/>
    <w:rsid w:val="00A94746"/>
    <w:rsid w:val="00A953F4"/>
    <w:rsid w:val="00A95EA2"/>
    <w:rsid w:val="00A96CF2"/>
    <w:rsid w:val="00A974E0"/>
    <w:rsid w:val="00AA0BC5"/>
    <w:rsid w:val="00AA20B5"/>
    <w:rsid w:val="00AA22A9"/>
    <w:rsid w:val="00AA2E31"/>
    <w:rsid w:val="00AA3514"/>
    <w:rsid w:val="00AA4008"/>
    <w:rsid w:val="00AA49AB"/>
    <w:rsid w:val="00AA6D1F"/>
    <w:rsid w:val="00AA6E35"/>
    <w:rsid w:val="00AA6E49"/>
    <w:rsid w:val="00AA7845"/>
    <w:rsid w:val="00AB09C5"/>
    <w:rsid w:val="00AB28C0"/>
    <w:rsid w:val="00AB2960"/>
    <w:rsid w:val="00AB4705"/>
    <w:rsid w:val="00AB72F5"/>
    <w:rsid w:val="00AC1111"/>
    <w:rsid w:val="00AC2827"/>
    <w:rsid w:val="00AC479C"/>
    <w:rsid w:val="00AC5204"/>
    <w:rsid w:val="00AC5407"/>
    <w:rsid w:val="00AC581D"/>
    <w:rsid w:val="00AC6B66"/>
    <w:rsid w:val="00AD0A09"/>
    <w:rsid w:val="00AD0AC2"/>
    <w:rsid w:val="00AD0B0D"/>
    <w:rsid w:val="00AD1D3D"/>
    <w:rsid w:val="00AD1E18"/>
    <w:rsid w:val="00AD2293"/>
    <w:rsid w:val="00AD3563"/>
    <w:rsid w:val="00AD3BDC"/>
    <w:rsid w:val="00AD4254"/>
    <w:rsid w:val="00AE0382"/>
    <w:rsid w:val="00AE039D"/>
    <w:rsid w:val="00AE53D6"/>
    <w:rsid w:val="00AE601E"/>
    <w:rsid w:val="00AF1D03"/>
    <w:rsid w:val="00AF3342"/>
    <w:rsid w:val="00AF507F"/>
    <w:rsid w:val="00AF574E"/>
    <w:rsid w:val="00AF658F"/>
    <w:rsid w:val="00AF67F8"/>
    <w:rsid w:val="00B0085E"/>
    <w:rsid w:val="00B03BB1"/>
    <w:rsid w:val="00B041C8"/>
    <w:rsid w:val="00B05614"/>
    <w:rsid w:val="00B1070A"/>
    <w:rsid w:val="00B10C60"/>
    <w:rsid w:val="00B10FE4"/>
    <w:rsid w:val="00B1133A"/>
    <w:rsid w:val="00B1154D"/>
    <w:rsid w:val="00B1212B"/>
    <w:rsid w:val="00B12317"/>
    <w:rsid w:val="00B12770"/>
    <w:rsid w:val="00B12A08"/>
    <w:rsid w:val="00B130B1"/>
    <w:rsid w:val="00B134B4"/>
    <w:rsid w:val="00B1359B"/>
    <w:rsid w:val="00B137A6"/>
    <w:rsid w:val="00B14185"/>
    <w:rsid w:val="00B16F31"/>
    <w:rsid w:val="00B2158A"/>
    <w:rsid w:val="00B2260D"/>
    <w:rsid w:val="00B231A9"/>
    <w:rsid w:val="00B2410E"/>
    <w:rsid w:val="00B252C6"/>
    <w:rsid w:val="00B266FD"/>
    <w:rsid w:val="00B26DCF"/>
    <w:rsid w:val="00B27928"/>
    <w:rsid w:val="00B30125"/>
    <w:rsid w:val="00B3100D"/>
    <w:rsid w:val="00B3405F"/>
    <w:rsid w:val="00B348F5"/>
    <w:rsid w:val="00B36145"/>
    <w:rsid w:val="00B3707A"/>
    <w:rsid w:val="00B43309"/>
    <w:rsid w:val="00B443A3"/>
    <w:rsid w:val="00B44C98"/>
    <w:rsid w:val="00B4633A"/>
    <w:rsid w:val="00B46C0F"/>
    <w:rsid w:val="00B4734F"/>
    <w:rsid w:val="00B479E7"/>
    <w:rsid w:val="00B52156"/>
    <w:rsid w:val="00B527F3"/>
    <w:rsid w:val="00B53110"/>
    <w:rsid w:val="00B548BC"/>
    <w:rsid w:val="00B5597A"/>
    <w:rsid w:val="00B56565"/>
    <w:rsid w:val="00B60C38"/>
    <w:rsid w:val="00B62372"/>
    <w:rsid w:val="00B63101"/>
    <w:rsid w:val="00B638FC"/>
    <w:rsid w:val="00B6399A"/>
    <w:rsid w:val="00B64B68"/>
    <w:rsid w:val="00B64DBA"/>
    <w:rsid w:val="00B65B0C"/>
    <w:rsid w:val="00B677D0"/>
    <w:rsid w:val="00B679A6"/>
    <w:rsid w:val="00B67E3B"/>
    <w:rsid w:val="00B70E39"/>
    <w:rsid w:val="00B710E6"/>
    <w:rsid w:val="00B713E6"/>
    <w:rsid w:val="00B747FE"/>
    <w:rsid w:val="00B751F7"/>
    <w:rsid w:val="00B75800"/>
    <w:rsid w:val="00B75E47"/>
    <w:rsid w:val="00B779D2"/>
    <w:rsid w:val="00B77AE2"/>
    <w:rsid w:val="00B814C8"/>
    <w:rsid w:val="00B81601"/>
    <w:rsid w:val="00B817AD"/>
    <w:rsid w:val="00B82339"/>
    <w:rsid w:val="00B82AAE"/>
    <w:rsid w:val="00B84CF6"/>
    <w:rsid w:val="00B84EDA"/>
    <w:rsid w:val="00B85A02"/>
    <w:rsid w:val="00B860C3"/>
    <w:rsid w:val="00B8610C"/>
    <w:rsid w:val="00B870FB"/>
    <w:rsid w:val="00B87303"/>
    <w:rsid w:val="00B911A4"/>
    <w:rsid w:val="00B92375"/>
    <w:rsid w:val="00B9330B"/>
    <w:rsid w:val="00B93461"/>
    <w:rsid w:val="00B94A10"/>
    <w:rsid w:val="00B94C2D"/>
    <w:rsid w:val="00B96B23"/>
    <w:rsid w:val="00B9732A"/>
    <w:rsid w:val="00BA0256"/>
    <w:rsid w:val="00BA0928"/>
    <w:rsid w:val="00BA0D82"/>
    <w:rsid w:val="00BA1BCA"/>
    <w:rsid w:val="00BA2F26"/>
    <w:rsid w:val="00BA5BD2"/>
    <w:rsid w:val="00BA5C6B"/>
    <w:rsid w:val="00BA5FF3"/>
    <w:rsid w:val="00BA6BD6"/>
    <w:rsid w:val="00BA6F68"/>
    <w:rsid w:val="00BA73A5"/>
    <w:rsid w:val="00BB1368"/>
    <w:rsid w:val="00BB206D"/>
    <w:rsid w:val="00BB3694"/>
    <w:rsid w:val="00BB3A95"/>
    <w:rsid w:val="00BB3B74"/>
    <w:rsid w:val="00BB3CAC"/>
    <w:rsid w:val="00BB3EC2"/>
    <w:rsid w:val="00BB4F7D"/>
    <w:rsid w:val="00BB6EE2"/>
    <w:rsid w:val="00BB7709"/>
    <w:rsid w:val="00BC0C52"/>
    <w:rsid w:val="00BC1F55"/>
    <w:rsid w:val="00BC3157"/>
    <w:rsid w:val="00BC4227"/>
    <w:rsid w:val="00BC55D8"/>
    <w:rsid w:val="00BC57BC"/>
    <w:rsid w:val="00BC5FF7"/>
    <w:rsid w:val="00BC6BB9"/>
    <w:rsid w:val="00BC6BD3"/>
    <w:rsid w:val="00BC70E5"/>
    <w:rsid w:val="00BD16A8"/>
    <w:rsid w:val="00BD22B6"/>
    <w:rsid w:val="00BD29AD"/>
    <w:rsid w:val="00BD5FD2"/>
    <w:rsid w:val="00BD6F0C"/>
    <w:rsid w:val="00BD75FD"/>
    <w:rsid w:val="00BD7D19"/>
    <w:rsid w:val="00BE00C1"/>
    <w:rsid w:val="00BE02D9"/>
    <w:rsid w:val="00BE0F98"/>
    <w:rsid w:val="00BE10B5"/>
    <w:rsid w:val="00BE1925"/>
    <w:rsid w:val="00BE1F1A"/>
    <w:rsid w:val="00BE3C3C"/>
    <w:rsid w:val="00BE531E"/>
    <w:rsid w:val="00BE5598"/>
    <w:rsid w:val="00BE5F48"/>
    <w:rsid w:val="00BE6D38"/>
    <w:rsid w:val="00BE7D99"/>
    <w:rsid w:val="00BF0030"/>
    <w:rsid w:val="00BF025A"/>
    <w:rsid w:val="00BF146B"/>
    <w:rsid w:val="00BF20DA"/>
    <w:rsid w:val="00BF4C9C"/>
    <w:rsid w:val="00BF4F3E"/>
    <w:rsid w:val="00BF6199"/>
    <w:rsid w:val="00BF6BE8"/>
    <w:rsid w:val="00C0093B"/>
    <w:rsid w:val="00C01B5E"/>
    <w:rsid w:val="00C02233"/>
    <w:rsid w:val="00C0510A"/>
    <w:rsid w:val="00C06892"/>
    <w:rsid w:val="00C06A70"/>
    <w:rsid w:val="00C100ED"/>
    <w:rsid w:val="00C118BD"/>
    <w:rsid w:val="00C1238D"/>
    <w:rsid w:val="00C125B7"/>
    <w:rsid w:val="00C12B37"/>
    <w:rsid w:val="00C14413"/>
    <w:rsid w:val="00C14D7E"/>
    <w:rsid w:val="00C14F15"/>
    <w:rsid w:val="00C15EAB"/>
    <w:rsid w:val="00C16336"/>
    <w:rsid w:val="00C17077"/>
    <w:rsid w:val="00C17A3C"/>
    <w:rsid w:val="00C17BAD"/>
    <w:rsid w:val="00C20F80"/>
    <w:rsid w:val="00C24604"/>
    <w:rsid w:val="00C25F16"/>
    <w:rsid w:val="00C278D0"/>
    <w:rsid w:val="00C31B02"/>
    <w:rsid w:val="00C331EE"/>
    <w:rsid w:val="00C33E52"/>
    <w:rsid w:val="00C352EF"/>
    <w:rsid w:val="00C35B11"/>
    <w:rsid w:val="00C35F30"/>
    <w:rsid w:val="00C3655D"/>
    <w:rsid w:val="00C3663F"/>
    <w:rsid w:val="00C373BA"/>
    <w:rsid w:val="00C37D2E"/>
    <w:rsid w:val="00C37DE5"/>
    <w:rsid w:val="00C41372"/>
    <w:rsid w:val="00C41713"/>
    <w:rsid w:val="00C41C2B"/>
    <w:rsid w:val="00C428B3"/>
    <w:rsid w:val="00C429CA"/>
    <w:rsid w:val="00C44F59"/>
    <w:rsid w:val="00C45AD2"/>
    <w:rsid w:val="00C45D3E"/>
    <w:rsid w:val="00C47504"/>
    <w:rsid w:val="00C47D48"/>
    <w:rsid w:val="00C5253D"/>
    <w:rsid w:val="00C53B53"/>
    <w:rsid w:val="00C54096"/>
    <w:rsid w:val="00C54A06"/>
    <w:rsid w:val="00C54ACC"/>
    <w:rsid w:val="00C54B1F"/>
    <w:rsid w:val="00C56A8D"/>
    <w:rsid w:val="00C61BB9"/>
    <w:rsid w:val="00C626F1"/>
    <w:rsid w:val="00C627C8"/>
    <w:rsid w:val="00C633F7"/>
    <w:rsid w:val="00C6486F"/>
    <w:rsid w:val="00C668A8"/>
    <w:rsid w:val="00C67B60"/>
    <w:rsid w:val="00C67F35"/>
    <w:rsid w:val="00C70489"/>
    <w:rsid w:val="00C709EA"/>
    <w:rsid w:val="00C713E0"/>
    <w:rsid w:val="00C73B69"/>
    <w:rsid w:val="00C74FC3"/>
    <w:rsid w:val="00C75C5D"/>
    <w:rsid w:val="00C76123"/>
    <w:rsid w:val="00C76394"/>
    <w:rsid w:val="00C807CF"/>
    <w:rsid w:val="00C83725"/>
    <w:rsid w:val="00C84485"/>
    <w:rsid w:val="00C86DF9"/>
    <w:rsid w:val="00C87229"/>
    <w:rsid w:val="00C8732A"/>
    <w:rsid w:val="00C9263D"/>
    <w:rsid w:val="00C92698"/>
    <w:rsid w:val="00C93240"/>
    <w:rsid w:val="00C952F0"/>
    <w:rsid w:val="00C958B1"/>
    <w:rsid w:val="00C97778"/>
    <w:rsid w:val="00CA062B"/>
    <w:rsid w:val="00CA09A5"/>
    <w:rsid w:val="00CA1106"/>
    <w:rsid w:val="00CA1978"/>
    <w:rsid w:val="00CA1E4C"/>
    <w:rsid w:val="00CA1FDA"/>
    <w:rsid w:val="00CA2C45"/>
    <w:rsid w:val="00CA328A"/>
    <w:rsid w:val="00CA4817"/>
    <w:rsid w:val="00CA4D0E"/>
    <w:rsid w:val="00CA4ED2"/>
    <w:rsid w:val="00CA5250"/>
    <w:rsid w:val="00CA53B5"/>
    <w:rsid w:val="00CA6A3C"/>
    <w:rsid w:val="00CA74A2"/>
    <w:rsid w:val="00CA7E86"/>
    <w:rsid w:val="00CB0E83"/>
    <w:rsid w:val="00CB14D8"/>
    <w:rsid w:val="00CB23F3"/>
    <w:rsid w:val="00CB3225"/>
    <w:rsid w:val="00CB44AF"/>
    <w:rsid w:val="00CB4DD9"/>
    <w:rsid w:val="00CB5055"/>
    <w:rsid w:val="00CB5D7D"/>
    <w:rsid w:val="00CB5DF9"/>
    <w:rsid w:val="00CB6A6A"/>
    <w:rsid w:val="00CB7132"/>
    <w:rsid w:val="00CB72A6"/>
    <w:rsid w:val="00CC1105"/>
    <w:rsid w:val="00CC11D7"/>
    <w:rsid w:val="00CC2B3F"/>
    <w:rsid w:val="00CC30D6"/>
    <w:rsid w:val="00CC38D1"/>
    <w:rsid w:val="00CC5EF1"/>
    <w:rsid w:val="00CC6715"/>
    <w:rsid w:val="00CC68B1"/>
    <w:rsid w:val="00CD0B54"/>
    <w:rsid w:val="00CD3FF6"/>
    <w:rsid w:val="00CD40AB"/>
    <w:rsid w:val="00CD5ADE"/>
    <w:rsid w:val="00CD7D8F"/>
    <w:rsid w:val="00CD7F91"/>
    <w:rsid w:val="00CE0029"/>
    <w:rsid w:val="00CE0855"/>
    <w:rsid w:val="00CE13FB"/>
    <w:rsid w:val="00CE190F"/>
    <w:rsid w:val="00CE2489"/>
    <w:rsid w:val="00CE2D2E"/>
    <w:rsid w:val="00CE3259"/>
    <w:rsid w:val="00CE3545"/>
    <w:rsid w:val="00CE3CA7"/>
    <w:rsid w:val="00CE4EC3"/>
    <w:rsid w:val="00CE55E1"/>
    <w:rsid w:val="00CE5669"/>
    <w:rsid w:val="00CE5808"/>
    <w:rsid w:val="00CE5E0F"/>
    <w:rsid w:val="00CE74D0"/>
    <w:rsid w:val="00CF007B"/>
    <w:rsid w:val="00CF28AD"/>
    <w:rsid w:val="00CF2DC4"/>
    <w:rsid w:val="00CF32D9"/>
    <w:rsid w:val="00CF4CB3"/>
    <w:rsid w:val="00CF5240"/>
    <w:rsid w:val="00CF53C0"/>
    <w:rsid w:val="00CF7FD6"/>
    <w:rsid w:val="00D007E6"/>
    <w:rsid w:val="00D012BD"/>
    <w:rsid w:val="00D0229E"/>
    <w:rsid w:val="00D0520B"/>
    <w:rsid w:val="00D0573E"/>
    <w:rsid w:val="00D06684"/>
    <w:rsid w:val="00D10753"/>
    <w:rsid w:val="00D1077D"/>
    <w:rsid w:val="00D1154F"/>
    <w:rsid w:val="00D122AE"/>
    <w:rsid w:val="00D14958"/>
    <w:rsid w:val="00D167E2"/>
    <w:rsid w:val="00D16B1A"/>
    <w:rsid w:val="00D20004"/>
    <w:rsid w:val="00D2083D"/>
    <w:rsid w:val="00D2135A"/>
    <w:rsid w:val="00D221BE"/>
    <w:rsid w:val="00D23576"/>
    <w:rsid w:val="00D238F0"/>
    <w:rsid w:val="00D23E5A"/>
    <w:rsid w:val="00D23F13"/>
    <w:rsid w:val="00D24A8E"/>
    <w:rsid w:val="00D2586D"/>
    <w:rsid w:val="00D26F6A"/>
    <w:rsid w:val="00D30187"/>
    <w:rsid w:val="00D3323A"/>
    <w:rsid w:val="00D35D58"/>
    <w:rsid w:val="00D36437"/>
    <w:rsid w:val="00D366B4"/>
    <w:rsid w:val="00D36B58"/>
    <w:rsid w:val="00D426DE"/>
    <w:rsid w:val="00D441DC"/>
    <w:rsid w:val="00D44896"/>
    <w:rsid w:val="00D44D5E"/>
    <w:rsid w:val="00D44E85"/>
    <w:rsid w:val="00D45F05"/>
    <w:rsid w:val="00D4615B"/>
    <w:rsid w:val="00D470C8"/>
    <w:rsid w:val="00D475FB"/>
    <w:rsid w:val="00D47903"/>
    <w:rsid w:val="00D47B95"/>
    <w:rsid w:val="00D5329B"/>
    <w:rsid w:val="00D536FD"/>
    <w:rsid w:val="00D53881"/>
    <w:rsid w:val="00D54385"/>
    <w:rsid w:val="00D54564"/>
    <w:rsid w:val="00D5459E"/>
    <w:rsid w:val="00D5706C"/>
    <w:rsid w:val="00D574F9"/>
    <w:rsid w:val="00D57D7A"/>
    <w:rsid w:val="00D57E04"/>
    <w:rsid w:val="00D60421"/>
    <w:rsid w:val="00D6253F"/>
    <w:rsid w:val="00D6350F"/>
    <w:rsid w:val="00D642C6"/>
    <w:rsid w:val="00D64BEF"/>
    <w:rsid w:val="00D64EAD"/>
    <w:rsid w:val="00D65932"/>
    <w:rsid w:val="00D659AE"/>
    <w:rsid w:val="00D66ED3"/>
    <w:rsid w:val="00D71FEC"/>
    <w:rsid w:val="00D7595C"/>
    <w:rsid w:val="00D762C4"/>
    <w:rsid w:val="00D7665D"/>
    <w:rsid w:val="00D76983"/>
    <w:rsid w:val="00D769A7"/>
    <w:rsid w:val="00D775F1"/>
    <w:rsid w:val="00D829DE"/>
    <w:rsid w:val="00D82CED"/>
    <w:rsid w:val="00D854F9"/>
    <w:rsid w:val="00D87B6F"/>
    <w:rsid w:val="00D902CE"/>
    <w:rsid w:val="00D91C86"/>
    <w:rsid w:val="00D922BE"/>
    <w:rsid w:val="00D93A52"/>
    <w:rsid w:val="00D9500B"/>
    <w:rsid w:val="00D95653"/>
    <w:rsid w:val="00D96603"/>
    <w:rsid w:val="00DA0CB7"/>
    <w:rsid w:val="00DA0CE6"/>
    <w:rsid w:val="00DA1E93"/>
    <w:rsid w:val="00DA2A3D"/>
    <w:rsid w:val="00DA2D8B"/>
    <w:rsid w:val="00DA5219"/>
    <w:rsid w:val="00DA72E7"/>
    <w:rsid w:val="00DB3427"/>
    <w:rsid w:val="00DB4BED"/>
    <w:rsid w:val="00DB6F8F"/>
    <w:rsid w:val="00DC018B"/>
    <w:rsid w:val="00DC076B"/>
    <w:rsid w:val="00DC12E2"/>
    <w:rsid w:val="00DC160A"/>
    <w:rsid w:val="00DC3A19"/>
    <w:rsid w:val="00DC3D75"/>
    <w:rsid w:val="00DC46A0"/>
    <w:rsid w:val="00DC6755"/>
    <w:rsid w:val="00DC6B80"/>
    <w:rsid w:val="00DC6EB4"/>
    <w:rsid w:val="00DD244B"/>
    <w:rsid w:val="00DD3AF7"/>
    <w:rsid w:val="00DD4BFD"/>
    <w:rsid w:val="00DD77A2"/>
    <w:rsid w:val="00DD789B"/>
    <w:rsid w:val="00DD7F70"/>
    <w:rsid w:val="00DE04DA"/>
    <w:rsid w:val="00DE0745"/>
    <w:rsid w:val="00DE0AEE"/>
    <w:rsid w:val="00DE1D2A"/>
    <w:rsid w:val="00DE2773"/>
    <w:rsid w:val="00DE6C06"/>
    <w:rsid w:val="00DF0D52"/>
    <w:rsid w:val="00DF2531"/>
    <w:rsid w:val="00DF2CD1"/>
    <w:rsid w:val="00DF4342"/>
    <w:rsid w:val="00DF4B2F"/>
    <w:rsid w:val="00DF7813"/>
    <w:rsid w:val="00DF7ECA"/>
    <w:rsid w:val="00E047B6"/>
    <w:rsid w:val="00E0631B"/>
    <w:rsid w:val="00E06F21"/>
    <w:rsid w:val="00E07D83"/>
    <w:rsid w:val="00E07E78"/>
    <w:rsid w:val="00E10273"/>
    <w:rsid w:val="00E11D1F"/>
    <w:rsid w:val="00E11DBC"/>
    <w:rsid w:val="00E11E56"/>
    <w:rsid w:val="00E12D8B"/>
    <w:rsid w:val="00E135F3"/>
    <w:rsid w:val="00E140B0"/>
    <w:rsid w:val="00E14B93"/>
    <w:rsid w:val="00E16CA3"/>
    <w:rsid w:val="00E16E60"/>
    <w:rsid w:val="00E20466"/>
    <w:rsid w:val="00E21A35"/>
    <w:rsid w:val="00E21BB8"/>
    <w:rsid w:val="00E21F8D"/>
    <w:rsid w:val="00E22770"/>
    <w:rsid w:val="00E227C7"/>
    <w:rsid w:val="00E22CE1"/>
    <w:rsid w:val="00E23821"/>
    <w:rsid w:val="00E24A52"/>
    <w:rsid w:val="00E250C7"/>
    <w:rsid w:val="00E26201"/>
    <w:rsid w:val="00E279D0"/>
    <w:rsid w:val="00E304B4"/>
    <w:rsid w:val="00E30F85"/>
    <w:rsid w:val="00E32658"/>
    <w:rsid w:val="00E32D5C"/>
    <w:rsid w:val="00E339E8"/>
    <w:rsid w:val="00E347E1"/>
    <w:rsid w:val="00E36A66"/>
    <w:rsid w:val="00E3737B"/>
    <w:rsid w:val="00E41135"/>
    <w:rsid w:val="00E41C49"/>
    <w:rsid w:val="00E42025"/>
    <w:rsid w:val="00E438E6"/>
    <w:rsid w:val="00E43E61"/>
    <w:rsid w:val="00E443A8"/>
    <w:rsid w:val="00E44CB9"/>
    <w:rsid w:val="00E45395"/>
    <w:rsid w:val="00E4549E"/>
    <w:rsid w:val="00E46423"/>
    <w:rsid w:val="00E50616"/>
    <w:rsid w:val="00E5425C"/>
    <w:rsid w:val="00E55E8B"/>
    <w:rsid w:val="00E566B5"/>
    <w:rsid w:val="00E57068"/>
    <w:rsid w:val="00E575B7"/>
    <w:rsid w:val="00E60139"/>
    <w:rsid w:val="00E61B94"/>
    <w:rsid w:val="00E622AA"/>
    <w:rsid w:val="00E63221"/>
    <w:rsid w:val="00E6433C"/>
    <w:rsid w:val="00E64AA1"/>
    <w:rsid w:val="00E6641D"/>
    <w:rsid w:val="00E6661B"/>
    <w:rsid w:val="00E702EA"/>
    <w:rsid w:val="00E71C83"/>
    <w:rsid w:val="00E72B12"/>
    <w:rsid w:val="00E72C63"/>
    <w:rsid w:val="00E742DF"/>
    <w:rsid w:val="00E7556A"/>
    <w:rsid w:val="00E7626A"/>
    <w:rsid w:val="00E764F5"/>
    <w:rsid w:val="00E8065D"/>
    <w:rsid w:val="00E813C3"/>
    <w:rsid w:val="00E8149D"/>
    <w:rsid w:val="00E81F23"/>
    <w:rsid w:val="00E83D23"/>
    <w:rsid w:val="00E842C6"/>
    <w:rsid w:val="00E87306"/>
    <w:rsid w:val="00E873BB"/>
    <w:rsid w:val="00E87912"/>
    <w:rsid w:val="00E90145"/>
    <w:rsid w:val="00E904C6"/>
    <w:rsid w:val="00E90E7E"/>
    <w:rsid w:val="00E90F01"/>
    <w:rsid w:val="00E91710"/>
    <w:rsid w:val="00E93A21"/>
    <w:rsid w:val="00E94410"/>
    <w:rsid w:val="00E94929"/>
    <w:rsid w:val="00E94DAC"/>
    <w:rsid w:val="00E955F7"/>
    <w:rsid w:val="00E979AB"/>
    <w:rsid w:val="00EA0B4B"/>
    <w:rsid w:val="00EA2724"/>
    <w:rsid w:val="00EA2EE1"/>
    <w:rsid w:val="00EA4AC8"/>
    <w:rsid w:val="00EA4C44"/>
    <w:rsid w:val="00EA5283"/>
    <w:rsid w:val="00EA6DC5"/>
    <w:rsid w:val="00EB059B"/>
    <w:rsid w:val="00EB1D96"/>
    <w:rsid w:val="00EB3753"/>
    <w:rsid w:val="00EB3C9C"/>
    <w:rsid w:val="00EB3F8A"/>
    <w:rsid w:val="00EB4205"/>
    <w:rsid w:val="00EB4A2B"/>
    <w:rsid w:val="00EB5AA7"/>
    <w:rsid w:val="00EB62ED"/>
    <w:rsid w:val="00EB6BB7"/>
    <w:rsid w:val="00EC0DB1"/>
    <w:rsid w:val="00EC1716"/>
    <w:rsid w:val="00EC2F5E"/>
    <w:rsid w:val="00EC40BC"/>
    <w:rsid w:val="00EC45D2"/>
    <w:rsid w:val="00EC4918"/>
    <w:rsid w:val="00EC65FB"/>
    <w:rsid w:val="00EC6C7E"/>
    <w:rsid w:val="00EC7374"/>
    <w:rsid w:val="00ED115C"/>
    <w:rsid w:val="00ED20E1"/>
    <w:rsid w:val="00ED2221"/>
    <w:rsid w:val="00ED428B"/>
    <w:rsid w:val="00EE01B5"/>
    <w:rsid w:val="00EE1120"/>
    <w:rsid w:val="00EE14FA"/>
    <w:rsid w:val="00EE1D02"/>
    <w:rsid w:val="00EE1EFF"/>
    <w:rsid w:val="00EE20ED"/>
    <w:rsid w:val="00EE29B4"/>
    <w:rsid w:val="00EE45E5"/>
    <w:rsid w:val="00EE6EB4"/>
    <w:rsid w:val="00EE7FB4"/>
    <w:rsid w:val="00EF17D1"/>
    <w:rsid w:val="00EF2C02"/>
    <w:rsid w:val="00EF3E30"/>
    <w:rsid w:val="00EF42E1"/>
    <w:rsid w:val="00EF444B"/>
    <w:rsid w:val="00EF4860"/>
    <w:rsid w:val="00EF5090"/>
    <w:rsid w:val="00EF5DC4"/>
    <w:rsid w:val="00F0036D"/>
    <w:rsid w:val="00F00CAD"/>
    <w:rsid w:val="00F01696"/>
    <w:rsid w:val="00F0199B"/>
    <w:rsid w:val="00F01E45"/>
    <w:rsid w:val="00F034D7"/>
    <w:rsid w:val="00F0405C"/>
    <w:rsid w:val="00F04578"/>
    <w:rsid w:val="00F05466"/>
    <w:rsid w:val="00F057B9"/>
    <w:rsid w:val="00F0692C"/>
    <w:rsid w:val="00F06EEB"/>
    <w:rsid w:val="00F071B5"/>
    <w:rsid w:val="00F1073B"/>
    <w:rsid w:val="00F10C63"/>
    <w:rsid w:val="00F111D9"/>
    <w:rsid w:val="00F12B50"/>
    <w:rsid w:val="00F13326"/>
    <w:rsid w:val="00F1336C"/>
    <w:rsid w:val="00F14223"/>
    <w:rsid w:val="00F15CF7"/>
    <w:rsid w:val="00F21A58"/>
    <w:rsid w:val="00F21BEA"/>
    <w:rsid w:val="00F2225E"/>
    <w:rsid w:val="00F2247E"/>
    <w:rsid w:val="00F2323C"/>
    <w:rsid w:val="00F2760F"/>
    <w:rsid w:val="00F27E37"/>
    <w:rsid w:val="00F3005F"/>
    <w:rsid w:val="00F313FD"/>
    <w:rsid w:val="00F3158C"/>
    <w:rsid w:val="00F3261A"/>
    <w:rsid w:val="00F3447C"/>
    <w:rsid w:val="00F34E3B"/>
    <w:rsid w:val="00F352FD"/>
    <w:rsid w:val="00F366E0"/>
    <w:rsid w:val="00F366E4"/>
    <w:rsid w:val="00F36E6D"/>
    <w:rsid w:val="00F372E7"/>
    <w:rsid w:val="00F37EFA"/>
    <w:rsid w:val="00F40C50"/>
    <w:rsid w:val="00F40DFF"/>
    <w:rsid w:val="00F41DE3"/>
    <w:rsid w:val="00F42184"/>
    <w:rsid w:val="00F42F07"/>
    <w:rsid w:val="00F43341"/>
    <w:rsid w:val="00F43F4D"/>
    <w:rsid w:val="00F44C49"/>
    <w:rsid w:val="00F458F4"/>
    <w:rsid w:val="00F4622D"/>
    <w:rsid w:val="00F47FA9"/>
    <w:rsid w:val="00F50DDB"/>
    <w:rsid w:val="00F52AA6"/>
    <w:rsid w:val="00F56B07"/>
    <w:rsid w:val="00F57237"/>
    <w:rsid w:val="00F61471"/>
    <w:rsid w:val="00F61737"/>
    <w:rsid w:val="00F61806"/>
    <w:rsid w:val="00F61B5B"/>
    <w:rsid w:val="00F625EB"/>
    <w:rsid w:val="00F63CFF"/>
    <w:rsid w:val="00F646B5"/>
    <w:rsid w:val="00F64DF7"/>
    <w:rsid w:val="00F65C8E"/>
    <w:rsid w:val="00F66465"/>
    <w:rsid w:val="00F67946"/>
    <w:rsid w:val="00F67E42"/>
    <w:rsid w:val="00F70751"/>
    <w:rsid w:val="00F733E8"/>
    <w:rsid w:val="00F73850"/>
    <w:rsid w:val="00F7396D"/>
    <w:rsid w:val="00F75168"/>
    <w:rsid w:val="00F75E5C"/>
    <w:rsid w:val="00F80575"/>
    <w:rsid w:val="00F81231"/>
    <w:rsid w:val="00F820BA"/>
    <w:rsid w:val="00F829F0"/>
    <w:rsid w:val="00F84C81"/>
    <w:rsid w:val="00F84E96"/>
    <w:rsid w:val="00F8579B"/>
    <w:rsid w:val="00F86039"/>
    <w:rsid w:val="00F860FB"/>
    <w:rsid w:val="00F862D3"/>
    <w:rsid w:val="00F863AB"/>
    <w:rsid w:val="00F86688"/>
    <w:rsid w:val="00F90434"/>
    <w:rsid w:val="00F9202F"/>
    <w:rsid w:val="00F92E56"/>
    <w:rsid w:val="00F9377C"/>
    <w:rsid w:val="00F940F1"/>
    <w:rsid w:val="00F96FE8"/>
    <w:rsid w:val="00F97DF4"/>
    <w:rsid w:val="00FA04E2"/>
    <w:rsid w:val="00FA1B4C"/>
    <w:rsid w:val="00FA2216"/>
    <w:rsid w:val="00FA2980"/>
    <w:rsid w:val="00FA2E56"/>
    <w:rsid w:val="00FA3484"/>
    <w:rsid w:val="00FA48EB"/>
    <w:rsid w:val="00FA5100"/>
    <w:rsid w:val="00FA534D"/>
    <w:rsid w:val="00FA6C28"/>
    <w:rsid w:val="00FA6D43"/>
    <w:rsid w:val="00FA7A66"/>
    <w:rsid w:val="00FA7B2B"/>
    <w:rsid w:val="00FA7C7A"/>
    <w:rsid w:val="00FB0545"/>
    <w:rsid w:val="00FB0ACB"/>
    <w:rsid w:val="00FB0F6C"/>
    <w:rsid w:val="00FB17F5"/>
    <w:rsid w:val="00FB188A"/>
    <w:rsid w:val="00FB191E"/>
    <w:rsid w:val="00FB36B8"/>
    <w:rsid w:val="00FB46BA"/>
    <w:rsid w:val="00FB472A"/>
    <w:rsid w:val="00FB4EFA"/>
    <w:rsid w:val="00FB4FDC"/>
    <w:rsid w:val="00FB6099"/>
    <w:rsid w:val="00FB638F"/>
    <w:rsid w:val="00FB727E"/>
    <w:rsid w:val="00FB79F8"/>
    <w:rsid w:val="00FB7EC0"/>
    <w:rsid w:val="00FC0793"/>
    <w:rsid w:val="00FC4AFA"/>
    <w:rsid w:val="00FC5A74"/>
    <w:rsid w:val="00FC5B79"/>
    <w:rsid w:val="00FC671B"/>
    <w:rsid w:val="00FD0462"/>
    <w:rsid w:val="00FD0498"/>
    <w:rsid w:val="00FD0CF2"/>
    <w:rsid w:val="00FD2B42"/>
    <w:rsid w:val="00FD353E"/>
    <w:rsid w:val="00FD368B"/>
    <w:rsid w:val="00FD3E65"/>
    <w:rsid w:val="00FD4E9F"/>
    <w:rsid w:val="00FD73EF"/>
    <w:rsid w:val="00FD7788"/>
    <w:rsid w:val="00FE1B9D"/>
    <w:rsid w:val="00FE2B4A"/>
    <w:rsid w:val="00FE3182"/>
    <w:rsid w:val="00FE40BF"/>
    <w:rsid w:val="00FE5C5A"/>
    <w:rsid w:val="00FF035B"/>
    <w:rsid w:val="00FF0B0C"/>
    <w:rsid w:val="00FF10BB"/>
    <w:rsid w:val="00FF21E0"/>
    <w:rsid w:val="00FF2DA2"/>
    <w:rsid w:val="00FF313C"/>
    <w:rsid w:val="00FF430D"/>
    <w:rsid w:val="00FF4A5D"/>
    <w:rsid w:val="00FF5759"/>
    <w:rsid w:val="00FF5983"/>
    <w:rsid w:val="00FF6F00"/>
    <w:rsid w:val="00FF7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6DBBA8C"/>
  <w15:chartTrackingRefBased/>
  <w15:docId w15:val="{CDB967A8-247E-480E-845A-69CABA5E5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72D8D"/>
    <w:pPr>
      <w:suppressAutoHyphens/>
      <w:autoSpaceDN w:val="0"/>
      <w:spacing w:line="360" w:lineRule="auto"/>
      <w:ind w:firstLine="709"/>
      <w:jc w:val="both"/>
    </w:pPr>
    <w:rPr>
      <w:rFonts w:eastAsia="NSimSun" w:cs="Lucida Sans"/>
      <w:kern w:val="3"/>
      <w:sz w:val="28"/>
      <w:szCs w:val="24"/>
      <w:lang w:val="ru-RU" w:eastAsia="zh-CN" w:bidi="hi-IN"/>
    </w:rPr>
  </w:style>
  <w:style w:type="paragraph" w:styleId="1">
    <w:name w:val="heading 1"/>
    <w:basedOn w:val="a0"/>
    <w:next w:val="a0"/>
    <w:link w:val="10"/>
    <w:uiPriority w:val="9"/>
    <w:qFormat/>
    <w:rsid w:val="00F67E42"/>
    <w:pPr>
      <w:keepNext/>
      <w:pageBreakBefore/>
      <w:spacing w:before="240" w:after="240"/>
      <w:ind w:firstLine="0"/>
      <w:jc w:val="center"/>
      <w:outlineLvl w:val="0"/>
    </w:pPr>
    <w:rPr>
      <w:b/>
      <w:caps/>
      <w:sz w:val="32"/>
    </w:rPr>
  </w:style>
  <w:style w:type="paragraph" w:styleId="2">
    <w:name w:val="heading 2"/>
    <w:basedOn w:val="a0"/>
    <w:next w:val="a0"/>
    <w:link w:val="20"/>
    <w:uiPriority w:val="9"/>
    <w:qFormat/>
    <w:rsid w:val="00890648"/>
    <w:pPr>
      <w:keepNext/>
      <w:spacing w:before="120" w:after="120"/>
      <w:outlineLvl w:val="1"/>
    </w:pPr>
    <w:rPr>
      <w:rFonts w:cs="Arial"/>
      <w:b/>
      <w:bCs/>
      <w:iCs/>
      <w:sz w:val="30"/>
      <w:szCs w:val="28"/>
    </w:rPr>
  </w:style>
  <w:style w:type="paragraph" w:styleId="3">
    <w:name w:val="heading 3"/>
    <w:basedOn w:val="a0"/>
    <w:next w:val="a0"/>
    <w:link w:val="30"/>
    <w:uiPriority w:val="9"/>
    <w:qFormat/>
    <w:rsid w:val="00816E40"/>
    <w:pPr>
      <w:keepNext/>
      <w:spacing w:before="120" w:after="120"/>
      <w:jc w:val="left"/>
      <w:outlineLvl w:val="2"/>
    </w:pPr>
    <w:rPr>
      <w:rFonts w:cs="Arial"/>
      <w:b/>
      <w:bCs/>
      <w:i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link w:val="Standard0"/>
    <w:uiPriority w:val="99"/>
    <w:rsid w:val="001C6252"/>
    <w:pPr>
      <w:suppressAutoHyphens/>
      <w:autoSpaceDN w:val="0"/>
      <w:spacing w:line="360" w:lineRule="auto"/>
    </w:pPr>
    <w:rPr>
      <w:kern w:val="3"/>
      <w:sz w:val="28"/>
      <w:szCs w:val="24"/>
      <w:lang w:eastAsia="zh-CN" w:bidi="hi-IN"/>
    </w:rPr>
  </w:style>
  <w:style w:type="paragraph" w:customStyle="1" w:styleId="a4">
    <w:name w:val="Штамп"/>
    <w:basedOn w:val="a0"/>
    <w:link w:val="a5"/>
    <w:pPr>
      <w:jc w:val="center"/>
    </w:pPr>
    <w:rPr>
      <w:noProof/>
      <w:sz w:val="18"/>
    </w:rPr>
  </w:style>
  <w:style w:type="paragraph" w:styleId="a6">
    <w:name w:val="header"/>
    <w:basedOn w:val="a0"/>
    <w:link w:val="a7"/>
    <w:uiPriority w:val="99"/>
    <w:pPr>
      <w:tabs>
        <w:tab w:val="center" w:pos="4153"/>
        <w:tab w:val="right" w:pos="8306"/>
      </w:tabs>
    </w:pPr>
  </w:style>
  <w:style w:type="paragraph" w:styleId="a8">
    <w:name w:val="footer"/>
    <w:basedOn w:val="a0"/>
    <w:link w:val="a9"/>
    <w:uiPriority w:val="99"/>
    <w:pPr>
      <w:tabs>
        <w:tab w:val="center" w:pos="4153"/>
        <w:tab w:val="right" w:pos="8306"/>
      </w:tabs>
    </w:pPr>
  </w:style>
  <w:style w:type="paragraph" w:styleId="aa">
    <w:name w:val="Body Text"/>
    <w:basedOn w:val="a0"/>
    <w:semiHidden/>
  </w:style>
  <w:style w:type="paragraph" w:customStyle="1" w:styleId="ab">
    <w:name w:val="Формула"/>
    <w:basedOn w:val="a0"/>
    <w:next w:val="a0"/>
    <w:pPr>
      <w:spacing w:before="60" w:after="60"/>
      <w:ind w:left="567"/>
    </w:pPr>
  </w:style>
  <w:style w:type="paragraph" w:styleId="ac">
    <w:name w:val="caption"/>
    <w:basedOn w:val="a0"/>
    <w:next w:val="a0"/>
    <w:qFormat/>
    <w:rsid w:val="00FF6F00"/>
    <w:pPr>
      <w:ind w:firstLine="0"/>
      <w:jc w:val="center"/>
    </w:pPr>
  </w:style>
  <w:style w:type="paragraph" w:customStyle="1" w:styleId="ad">
    <w:name w:val="Таблица"/>
    <w:basedOn w:val="a0"/>
    <w:pPr>
      <w:jc w:val="center"/>
    </w:pPr>
    <w:rPr>
      <w:sz w:val="24"/>
    </w:rPr>
  </w:style>
  <w:style w:type="paragraph" w:customStyle="1" w:styleId="Textbody">
    <w:name w:val="Text body"/>
    <w:basedOn w:val="Standard"/>
    <w:link w:val="Textbody0"/>
    <w:rsid w:val="001C6252"/>
    <w:pPr>
      <w:spacing w:after="140"/>
    </w:pPr>
  </w:style>
  <w:style w:type="paragraph" w:customStyle="1" w:styleId="Textbodyindent">
    <w:name w:val="Text body indent"/>
    <w:basedOn w:val="Standard"/>
    <w:uiPriority w:val="99"/>
    <w:rsid w:val="001C6252"/>
    <w:pPr>
      <w:spacing w:after="120" w:line="276" w:lineRule="auto"/>
      <w:ind w:left="283"/>
    </w:pPr>
    <w:rPr>
      <w:rFonts w:ascii="Calibri" w:eastAsia="Calibri" w:hAnsi="Calibri" w:cs="Calibri"/>
      <w:sz w:val="22"/>
      <w:szCs w:val="22"/>
    </w:rPr>
  </w:style>
  <w:style w:type="character" w:customStyle="1" w:styleId="10">
    <w:name w:val="Заголовок 1 Знак"/>
    <w:basedOn w:val="a1"/>
    <w:link w:val="1"/>
    <w:uiPriority w:val="9"/>
    <w:rsid w:val="00C47504"/>
    <w:rPr>
      <w:rFonts w:eastAsia="NSimSun" w:cs="Lucida Sans"/>
      <w:b/>
      <w:caps/>
      <w:kern w:val="3"/>
      <w:sz w:val="32"/>
      <w:szCs w:val="24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890648"/>
    <w:rPr>
      <w:rFonts w:eastAsia="NSimSun" w:cs="Arial"/>
      <w:b/>
      <w:bCs/>
      <w:iCs/>
      <w:kern w:val="3"/>
      <w:sz w:val="30"/>
      <w:szCs w:val="28"/>
      <w:lang w:eastAsia="zh-CN" w:bidi="hi-IN"/>
    </w:rPr>
  </w:style>
  <w:style w:type="character" w:customStyle="1" w:styleId="30">
    <w:name w:val="Заголовок 3 Знак"/>
    <w:basedOn w:val="a1"/>
    <w:link w:val="3"/>
    <w:uiPriority w:val="9"/>
    <w:rsid w:val="00816E40"/>
    <w:rPr>
      <w:rFonts w:eastAsia="NSimSun" w:cs="Arial"/>
      <w:b/>
      <w:bCs/>
      <w:i/>
      <w:kern w:val="3"/>
      <w:sz w:val="28"/>
      <w:szCs w:val="26"/>
      <w:lang w:eastAsia="zh-CN" w:bidi="hi-IN"/>
    </w:rPr>
  </w:style>
  <w:style w:type="character" w:styleId="ae">
    <w:name w:val="Hyperlink"/>
    <w:basedOn w:val="a1"/>
    <w:uiPriority w:val="99"/>
    <w:unhideWhenUsed/>
    <w:rsid w:val="00CA1978"/>
    <w:rPr>
      <w:color w:val="0563C1"/>
      <w:u w:val="single"/>
    </w:rPr>
  </w:style>
  <w:style w:type="character" w:styleId="af">
    <w:name w:val="FollowedHyperlink"/>
    <w:basedOn w:val="a1"/>
    <w:uiPriority w:val="99"/>
    <w:semiHidden/>
    <w:unhideWhenUsed/>
    <w:rsid w:val="00CA1978"/>
    <w:rPr>
      <w:color w:val="954F72" w:themeColor="followedHyperlink"/>
      <w:u w:val="single"/>
    </w:rPr>
  </w:style>
  <w:style w:type="paragraph" w:customStyle="1" w:styleId="msonormal0">
    <w:name w:val="msonormal"/>
    <w:basedOn w:val="a0"/>
    <w:uiPriority w:val="99"/>
    <w:semiHidden/>
    <w:rsid w:val="00CA1978"/>
    <w:pPr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styleId="af0">
    <w:name w:val="Normal (Web)"/>
    <w:basedOn w:val="a0"/>
    <w:uiPriority w:val="99"/>
    <w:semiHidden/>
    <w:unhideWhenUsed/>
    <w:rsid w:val="00CA1978"/>
    <w:pPr>
      <w:suppressAutoHyphens w:val="0"/>
      <w:autoSpaceDN/>
      <w:spacing w:before="100" w:beforeAutospacing="1" w:after="100" w:afterAutospacing="1"/>
    </w:pPr>
    <w:rPr>
      <w:rFonts w:eastAsia="Times New Roman" w:cs="Times New Roman"/>
      <w:kern w:val="0"/>
      <w:lang w:eastAsia="ru-RU" w:bidi="ar-SA"/>
    </w:rPr>
  </w:style>
  <w:style w:type="paragraph" w:styleId="11">
    <w:name w:val="index 1"/>
    <w:basedOn w:val="a0"/>
    <w:next w:val="a0"/>
    <w:autoRedefine/>
    <w:uiPriority w:val="99"/>
    <w:semiHidden/>
    <w:unhideWhenUsed/>
    <w:rsid w:val="00CA1978"/>
    <w:pPr>
      <w:ind w:left="280" w:hanging="280"/>
    </w:pPr>
    <w:rPr>
      <w:rFonts w:cs="Mangal"/>
    </w:rPr>
  </w:style>
  <w:style w:type="paragraph" w:styleId="12">
    <w:name w:val="toc 1"/>
    <w:basedOn w:val="a0"/>
    <w:next w:val="a0"/>
    <w:autoRedefine/>
    <w:uiPriority w:val="39"/>
    <w:unhideWhenUsed/>
    <w:rsid w:val="0025333A"/>
    <w:pPr>
      <w:spacing w:after="100"/>
      <w:ind w:firstLine="0"/>
    </w:pPr>
    <w:rPr>
      <w:rFonts w:cs="Mangal"/>
      <w:caps/>
      <w:szCs w:val="21"/>
    </w:rPr>
  </w:style>
  <w:style w:type="paragraph" w:styleId="21">
    <w:name w:val="toc 2"/>
    <w:basedOn w:val="a0"/>
    <w:next w:val="a0"/>
    <w:autoRedefine/>
    <w:uiPriority w:val="39"/>
    <w:unhideWhenUsed/>
    <w:rsid w:val="0025333A"/>
    <w:pPr>
      <w:spacing w:after="100"/>
      <w:ind w:left="284" w:firstLine="0"/>
    </w:pPr>
    <w:rPr>
      <w:rFonts w:cs="Mangal"/>
    </w:rPr>
  </w:style>
  <w:style w:type="paragraph" w:styleId="31">
    <w:name w:val="toc 3"/>
    <w:basedOn w:val="a0"/>
    <w:next w:val="a0"/>
    <w:autoRedefine/>
    <w:uiPriority w:val="39"/>
    <w:unhideWhenUsed/>
    <w:rsid w:val="000E2953"/>
    <w:pPr>
      <w:tabs>
        <w:tab w:val="right" w:leader="dot" w:pos="9770"/>
      </w:tabs>
      <w:spacing w:after="100"/>
      <w:ind w:left="480" w:firstLine="229"/>
    </w:pPr>
    <w:rPr>
      <w:rFonts w:cs="Mangal"/>
      <w:szCs w:val="21"/>
    </w:rPr>
  </w:style>
  <w:style w:type="paragraph" w:styleId="af1">
    <w:name w:val="TOC Heading"/>
    <w:basedOn w:val="1"/>
    <w:next w:val="a0"/>
    <w:uiPriority w:val="39"/>
    <w:unhideWhenUsed/>
    <w:qFormat/>
    <w:rsid w:val="00CA1978"/>
    <w:pPr>
      <w:keepLines/>
      <w:pageBreakBefore w:val="0"/>
      <w:suppressAutoHyphens w:val="0"/>
      <w:spacing w:after="0" w:line="254" w:lineRule="auto"/>
    </w:pPr>
    <w:rPr>
      <w:rFonts w:ascii="Calibri Light" w:hAnsi="Calibri Light"/>
      <w:b w:val="0"/>
      <w:i/>
      <w:color w:val="2F5496"/>
      <w:szCs w:val="32"/>
    </w:rPr>
  </w:style>
  <w:style w:type="paragraph" w:customStyle="1" w:styleId="Heading">
    <w:name w:val="Heading"/>
    <w:basedOn w:val="Standard"/>
    <w:next w:val="Textbody"/>
    <w:uiPriority w:val="99"/>
    <w:semiHidden/>
    <w:rsid w:val="00CA1978"/>
    <w:pPr>
      <w:keepNext/>
      <w:spacing w:before="240" w:after="120"/>
    </w:pPr>
    <w:rPr>
      <w:rFonts w:ascii="Liberation Sans" w:eastAsia="Microsoft YaHei" w:hAnsi="Liberation Sans" w:cs="Lucida Sans"/>
      <w:szCs w:val="28"/>
    </w:rPr>
  </w:style>
  <w:style w:type="paragraph" w:customStyle="1" w:styleId="Index">
    <w:name w:val="Index"/>
    <w:basedOn w:val="Standard"/>
    <w:uiPriority w:val="99"/>
    <w:semiHidden/>
    <w:rsid w:val="00CA1978"/>
    <w:pPr>
      <w:suppressLineNumbers/>
    </w:pPr>
    <w:rPr>
      <w:rFonts w:cs="Lucida Sans"/>
      <w:sz w:val="24"/>
    </w:rPr>
  </w:style>
  <w:style w:type="paragraph" w:styleId="af2">
    <w:name w:val="index heading"/>
    <w:basedOn w:val="Heading"/>
    <w:semiHidden/>
    <w:unhideWhenUsed/>
    <w:rsid w:val="00CA1978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af2"/>
    <w:uiPriority w:val="99"/>
    <w:semiHidden/>
    <w:rsid w:val="00CA1978"/>
  </w:style>
  <w:style w:type="paragraph" w:customStyle="1" w:styleId="Contents1">
    <w:name w:val="Contents 1"/>
    <w:basedOn w:val="Index"/>
    <w:uiPriority w:val="99"/>
    <w:semiHidden/>
    <w:rsid w:val="00CA1978"/>
    <w:pPr>
      <w:tabs>
        <w:tab w:val="right" w:leader="dot" w:pos="9972"/>
      </w:tabs>
    </w:pPr>
  </w:style>
  <w:style w:type="paragraph" w:customStyle="1" w:styleId="13">
    <w:name w:val="Обычный (веб)1"/>
    <w:basedOn w:val="Standard"/>
    <w:uiPriority w:val="99"/>
    <w:semiHidden/>
    <w:rsid w:val="00CA1978"/>
    <w:pPr>
      <w:suppressAutoHyphens w:val="0"/>
      <w:spacing w:before="280" w:after="280"/>
    </w:pPr>
    <w:rPr>
      <w:rFonts w:eastAsia="Calibri"/>
    </w:rPr>
  </w:style>
  <w:style w:type="paragraph" w:customStyle="1" w:styleId="Contents2">
    <w:name w:val="Contents 2"/>
    <w:basedOn w:val="Index"/>
    <w:uiPriority w:val="99"/>
    <w:semiHidden/>
    <w:rsid w:val="00CA1978"/>
    <w:pPr>
      <w:tabs>
        <w:tab w:val="right" w:leader="dot" w:pos="9972"/>
      </w:tabs>
      <w:ind w:left="283"/>
    </w:pPr>
  </w:style>
  <w:style w:type="paragraph" w:customStyle="1" w:styleId="HeaderandFooter">
    <w:name w:val="Header and Footer"/>
    <w:basedOn w:val="Standard"/>
    <w:uiPriority w:val="99"/>
    <w:semiHidden/>
    <w:rsid w:val="00CA1978"/>
    <w:pPr>
      <w:suppressLineNumbers/>
      <w:tabs>
        <w:tab w:val="center" w:pos="4986"/>
        <w:tab w:val="right" w:pos="9972"/>
      </w:tabs>
    </w:pPr>
  </w:style>
  <w:style w:type="paragraph" w:customStyle="1" w:styleId="TableContents">
    <w:name w:val="Table Contents"/>
    <w:basedOn w:val="Standard"/>
    <w:uiPriority w:val="99"/>
    <w:semiHidden/>
    <w:rsid w:val="00CA1978"/>
    <w:pPr>
      <w:widowControl w:val="0"/>
      <w:suppressLineNumbers/>
    </w:pPr>
  </w:style>
  <w:style w:type="character" w:customStyle="1" w:styleId="Code">
    <w:name w:val="Code Знак"/>
    <w:basedOn w:val="a1"/>
    <w:link w:val="Code0"/>
    <w:semiHidden/>
    <w:locked/>
    <w:rsid w:val="00CA1978"/>
    <w:rPr>
      <w:rFonts w:ascii="JetBrains Mono" w:hAnsi="JetBrains Mono"/>
      <w:szCs w:val="28"/>
      <w:shd w:val="clear" w:color="auto" w:fill="FFFFFF"/>
      <w:lang w:val="ru-RU"/>
    </w:rPr>
  </w:style>
  <w:style w:type="paragraph" w:customStyle="1" w:styleId="Code0">
    <w:name w:val="Code"/>
    <w:link w:val="Code"/>
    <w:semiHidden/>
    <w:qFormat/>
    <w:rsid w:val="00CA1978"/>
    <w:pPr>
      <w:shd w:val="clear" w:color="auto" w:fill="FFFFFF"/>
      <w:autoSpaceDN w:val="0"/>
      <w:spacing w:line="360" w:lineRule="auto"/>
    </w:pPr>
    <w:rPr>
      <w:rFonts w:ascii="JetBrains Mono" w:hAnsi="JetBrains Mono"/>
      <w:szCs w:val="28"/>
      <w:lang w:val="ru-RU"/>
    </w:rPr>
  </w:style>
  <w:style w:type="character" w:customStyle="1" w:styleId="a9">
    <w:name w:val="Нижний колонтитул Знак"/>
    <w:basedOn w:val="a1"/>
    <w:link w:val="a8"/>
    <w:uiPriority w:val="99"/>
    <w:rsid w:val="00CA1978"/>
    <w:rPr>
      <w:rFonts w:ascii="ГОСТ тип А" w:hAnsi="ГОСТ тип А"/>
      <w:i/>
      <w:sz w:val="28"/>
      <w:lang w:val="ru-RU" w:eastAsia="ru-RU"/>
    </w:rPr>
  </w:style>
  <w:style w:type="character" w:customStyle="1" w:styleId="a7">
    <w:name w:val="Верхний колонтитул Знак"/>
    <w:basedOn w:val="a1"/>
    <w:link w:val="a6"/>
    <w:uiPriority w:val="99"/>
    <w:rsid w:val="00CA1978"/>
    <w:rPr>
      <w:rFonts w:ascii="ГОСТ тип А" w:hAnsi="ГОСТ тип А"/>
      <w:i/>
      <w:sz w:val="28"/>
      <w:lang w:val="ru-RU" w:eastAsia="ru-RU"/>
    </w:rPr>
  </w:style>
  <w:style w:type="character" w:customStyle="1" w:styleId="WW8Num2z0">
    <w:name w:val="WW8Num2z0"/>
    <w:rsid w:val="00CA1978"/>
    <w:rPr>
      <w:rFonts w:ascii="Symbol" w:eastAsia="Symbol" w:hAnsi="Symbol" w:cs="Symbol" w:hint="default"/>
    </w:rPr>
  </w:style>
  <w:style w:type="character" w:customStyle="1" w:styleId="Internetlink">
    <w:name w:val="Internet link"/>
    <w:rsid w:val="00CA1978"/>
    <w:rPr>
      <w:color w:val="000080"/>
      <w:u w:val="single"/>
    </w:rPr>
  </w:style>
  <w:style w:type="character" w:customStyle="1" w:styleId="IndexLink">
    <w:name w:val="Index Link"/>
    <w:rsid w:val="00CA1978"/>
  </w:style>
  <w:style w:type="character" w:customStyle="1" w:styleId="NumberingSymbols">
    <w:name w:val="Numbering Symbols"/>
    <w:rsid w:val="00CA1978"/>
  </w:style>
  <w:style w:type="character" w:customStyle="1" w:styleId="BulletSymbols">
    <w:name w:val="Bullet Symbols"/>
    <w:rsid w:val="00CA1978"/>
    <w:rPr>
      <w:rFonts w:ascii="OpenSymbol" w:eastAsia="OpenSymbol" w:hAnsi="OpenSymbol" w:cs="OpenSymbol" w:hint="default"/>
    </w:rPr>
  </w:style>
  <w:style w:type="paragraph" w:styleId="af3">
    <w:name w:val="List"/>
    <w:basedOn w:val="Textbody"/>
    <w:semiHidden/>
    <w:unhideWhenUsed/>
    <w:rsid w:val="00CA1978"/>
    <w:rPr>
      <w:rFonts w:cs="Lucida Sans"/>
      <w:sz w:val="24"/>
    </w:rPr>
  </w:style>
  <w:style w:type="paragraph" w:styleId="af4">
    <w:name w:val="List Paragraph"/>
    <w:basedOn w:val="Standard"/>
    <w:link w:val="af5"/>
    <w:uiPriority w:val="99"/>
    <w:qFormat/>
    <w:rsid w:val="00A76007"/>
    <w:pPr>
      <w:suppressAutoHyphens w:val="0"/>
      <w:ind w:left="425"/>
      <w:jc w:val="both"/>
    </w:pPr>
    <w:rPr>
      <w:rFonts w:eastAsia="Calibri"/>
      <w:szCs w:val="22"/>
    </w:rPr>
  </w:style>
  <w:style w:type="numbering" w:customStyle="1" w:styleId="WW8Num2">
    <w:name w:val="WW8Num2"/>
    <w:rsid w:val="00CA1978"/>
    <w:pPr>
      <w:numPr>
        <w:numId w:val="1"/>
      </w:numPr>
    </w:pPr>
  </w:style>
  <w:style w:type="numbering" w:customStyle="1" w:styleId="WW8Num15">
    <w:name w:val="WW8Num15"/>
    <w:rsid w:val="00CA1978"/>
    <w:pPr>
      <w:numPr>
        <w:numId w:val="2"/>
      </w:numPr>
    </w:pPr>
  </w:style>
  <w:style w:type="character" w:customStyle="1" w:styleId="14">
    <w:name w:val="Неразрешенное упоминание1"/>
    <w:basedOn w:val="a1"/>
    <w:uiPriority w:val="99"/>
    <w:semiHidden/>
    <w:unhideWhenUsed/>
    <w:rsid w:val="004F2389"/>
    <w:rPr>
      <w:color w:val="605E5C"/>
      <w:shd w:val="clear" w:color="auto" w:fill="E1DFDD"/>
    </w:rPr>
  </w:style>
  <w:style w:type="paragraph" w:customStyle="1" w:styleId="af6">
    <w:name w:val="Чертежный"/>
    <w:rsid w:val="00C33E52"/>
    <w:pPr>
      <w:jc w:val="both"/>
    </w:pPr>
    <w:rPr>
      <w:rFonts w:ascii="ISOCPEUR" w:hAnsi="ISOCPEUR"/>
      <w:i/>
      <w:sz w:val="28"/>
      <w:lang w:val="uk-UA" w:eastAsia="ru-RU"/>
    </w:rPr>
  </w:style>
  <w:style w:type="paragraph" w:styleId="4">
    <w:name w:val="toc 4"/>
    <w:basedOn w:val="a0"/>
    <w:next w:val="a0"/>
    <w:autoRedefine/>
    <w:uiPriority w:val="39"/>
    <w:semiHidden/>
    <w:unhideWhenUsed/>
    <w:rsid w:val="005A7E0E"/>
    <w:pPr>
      <w:spacing w:after="100"/>
      <w:ind w:left="840"/>
    </w:pPr>
    <w:rPr>
      <w:rFonts w:cs="Mangal"/>
    </w:rPr>
  </w:style>
  <w:style w:type="paragraph" w:styleId="5">
    <w:name w:val="toc 5"/>
    <w:basedOn w:val="a0"/>
    <w:next w:val="a0"/>
    <w:autoRedefine/>
    <w:uiPriority w:val="39"/>
    <w:semiHidden/>
    <w:unhideWhenUsed/>
    <w:rsid w:val="005A7E0E"/>
    <w:pPr>
      <w:spacing w:after="100"/>
      <w:ind w:left="1120"/>
    </w:pPr>
    <w:rPr>
      <w:rFonts w:cs="Mangal"/>
    </w:rPr>
  </w:style>
  <w:style w:type="paragraph" w:customStyle="1" w:styleId="100">
    <w:name w:val="ГОСТ 10пт"/>
    <w:basedOn w:val="a4"/>
    <w:link w:val="101"/>
    <w:qFormat/>
    <w:rsid w:val="00F860FB"/>
    <w:pPr>
      <w:spacing w:line="240" w:lineRule="auto"/>
      <w:ind w:firstLine="0"/>
      <w:jc w:val="left"/>
    </w:pPr>
    <w:rPr>
      <w:rFonts w:ascii="GOST type A" w:hAnsi="GOST type A"/>
      <w:i/>
      <w:iCs/>
      <w:sz w:val="20"/>
    </w:rPr>
  </w:style>
  <w:style w:type="paragraph" w:customStyle="1" w:styleId="200">
    <w:name w:val="ГОСТ 20пт"/>
    <w:basedOn w:val="a4"/>
    <w:link w:val="201"/>
    <w:qFormat/>
    <w:rsid w:val="00315372"/>
    <w:pPr>
      <w:spacing w:before="160" w:line="240" w:lineRule="auto"/>
      <w:ind w:firstLine="0"/>
      <w:jc w:val="both"/>
    </w:pPr>
    <w:rPr>
      <w:rFonts w:ascii="GOST type A" w:hAnsi="GOST type A"/>
      <w:i/>
      <w:iCs/>
      <w:noProof w:val="0"/>
      <w:sz w:val="40"/>
      <w:szCs w:val="32"/>
    </w:rPr>
  </w:style>
  <w:style w:type="character" w:customStyle="1" w:styleId="a5">
    <w:name w:val="Штамп Знак"/>
    <w:basedOn w:val="a1"/>
    <w:link w:val="a4"/>
    <w:rsid w:val="00803F11"/>
    <w:rPr>
      <w:rFonts w:eastAsia="NSimSun" w:cs="Lucida Sans"/>
      <w:noProof/>
      <w:kern w:val="3"/>
      <w:sz w:val="18"/>
      <w:szCs w:val="24"/>
      <w:lang w:eastAsia="zh-CN" w:bidi="hi-IN"/>
    </w:rPr>
  </w:style>
  <w:style w:type="character" w:customStyle="1" w:styleId="101">
    <w:name w:val="ГОСТ 10пт Знак"/>
    <w:basedOn w:val="a5"/>
    <w:link w:val="100"/>
    <w:rsid w:val="00F860FB"/>
    <w:rPr>
      <w:rFonts w:ascii="GOST type A" w:eastAsia="NSimSun" w:hAnsi="GOST type A" w:cs="Lucida Sans"/>
      <w:i/>
      <w:iCs/>
      <w:noProof/>
      <w:kern w:val="3"/>
      <w:sz w:val="18"/>
      <w:szCs w:val="24"/>
      <w:lang w:val="ru-RU" w:eastAsia="zh-CN" w:bidi="hi-IN"/>
    </w:rPr>
  </w:style>
  <w:style w:type="character" w:customStyle="1" w:styleId="201">
    <w:name w:val="ГОСТ 20пт Знак"/>
    <w:basedOn w:val="a5"/>
    <w:link w:val="200"/>
    <w:rsid w:val="00315372"/>
    <w:rPr>
      <w:rFonts w:ascii="GOST type A" w:eastAsia="NSimSun" w:hAnsi="GOST type A" w:cs="Lucida Sans"/>
      <w:i/>
      <w:iCs/>
      <w:noProof/>
      <w:kern w:val="3"/>
      <w:sz w:val="40"/>
      <w:szCs w:val="32"/>
      <w:lang w:val="ru-RU" w:eastAsia="zh-CN" w:bidi="hi-IN"/>
    </w:rPr>
  </w:style>
  <w:style w:type="paragraph" w:customStyle="1" w:styleId="af7">
    <w:name w:val="Программный код"/>
    <w:basedOn w:val="a0"/>
    <w:link w:val="af8"/>
    <w:autoRedefine/>
    <w:qFormat/>
    <w:rsid w:val="007052AF"/>
    <w:pPr>
      <w:spacing w:line="216" w:lineRule="auto"/>
      <w:ind w:firstLine="0"/>
      <w:jc w:val="left"/>
    </w:pPr>
    <w:rPr>
      <w:noProof/>
      <w:sz w:val="18"/>
    </w:rPr>
  </w:style>
  <w:style w:type="character" w:customStyle="1" w:styleId="af8">
    <w:name w:val="Программный код Знак"/>
    <w:basedOn w:val="a1"/>
    <w:link w:val="af7"/>
    <w:rsid w:val="007052AF"/>
    <w:rPr>
      <w:rFonts w:eastAsia="NSimSun" w:cs="Lucida Sans"/>
      <w:noProof/>
      <w:kern w:val="3"/>
      <w:sz w:val="18"/>
      <w:szCs w:val="24"/>
      <w:lang w:eastAsia="zh-CN" w:bidi="hi-IN"/>
    </w:rPr>
  </w:style>
  <w:style w:type="table" w:styleId="af9">
    <w:name w:val="Table Grid"/>
    <w:basedOn w:val="a2"/>
    <w:uiPriority w:val="39"/>
    <w:rsid w:val="00BE3C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a">
    <w:name w:val="Таблица содержание"/>
    <w:basedOn w:val="Textbody"/>
    <w:link w:val="afb"/>
    <w:qFormat/>
    <w:rsid w:val="00FC4AFA"/>
    <w:pPr>
      <w:spacing w:after="0" w:line="276" w:lineRule="auto"/>
      <w:jc w:val="both"/>
    </w:pPr>
    <w:rPr>
      <w:sz w:val="24"/>
      <w:lang w:val="ru-RU"/>
    </w:rPr>
  </w:style>
  <w:style w:type="character" w:customStyle="1" w:styleId="Standard0">
    <w:name w:val="Standard Знак"/>
    <w:basedOn w:val="a1"/>
    <w:link w:val="Standard"/>
    <w:uiPriority w:val="99"/>
    <w:rsid w:val="00FC4AFA"/>
    <w:rPr>
      <w:kern w:val="3"/>
      <w:sz w:val="28"/>
      <w:szCs w:val="24"/>
      <w:lang w:eastAsia="zh-CN" w:bidi="hi-IN"/>
    </w:rPr>
  </w:style>
  <w:style w:type="character" w:customStyle="1" w:styleId="Textbody0">
    <w:name w:val="Text body Знак"/>
    <w:basedOn w:val="Standard0"/>
    <w:link w:val="Textbody"/>
    <w:rsid w:val="00FC4AFA"/>
    <w:rPr>
      <w:kern w:val="3"/>
      <w:sz w:val="28"/>
      <w:szCs w:val="24"/>
      <w:lang w:eastAsia="zh-CN" w:bidi="hi-IN"/>
    </w:rPr>
  </w:style>
  <w:style w:type="character" w:customStyle="1" w:styleId="afb">
    <w:name w:val="Таблица содержание Знак"/>
    <w:basedOn w:val="Textbody0"/>
    <w:link w:val="afa"/>
    <w:rsid w:val="00FC4AFA"/>
    <w:rPr>
      <w:kern w:val="3"/>
      <w:sz w:val="24"/>
      <w:szCs w:val="24"/>
      <w:lang w:val="ru-RU" w:eastAsia="zh-CN" w:bidi="hi-IN"/>
    </w:rPr>
  </w:style>
  <w:style w:type="paragraph" w:customStyle="1" w:styleId="15">
    <w:name w:val="Заголовок1"/>
    <w:basedOn w:val="a0"/>
    <w:next w:val="aa"/>
    <w:rsid w:val="00196EF3"/>
    <w:pPr>
      <w:keepNext/>
      <w:widowControl w:val="0"/>
      <w:suppressAutoHyphens w:val="0"/>
      <w:autoSpaceDN/>
      <w:spacing w:before="240" w:after="120" w:line="420" w:lineRule="auto"/>
      <w:ind w:firstLine="720"/>
    </w:pPr>
    <w:rPr>
      <w:rFonts w:ascii="Arial" w:eastAsia="Lucida Sans Unicode" w:hAnsi="Arial" w:cs="Tahoma"/>
      <w:kern w:val="0"/>
      <w:szCs w:val="28"/>
      <w:lang w:eastAsia="ar-SA" w:bidi="ar-SA"/>
    </w:rPr>
  </w:style>
  <w:style w:type="paragraph" w:customStyle="1" w:styleId="afc">
    <w:name w:val="Титульный лист"/>
    <w:basedOn w:val="a0"/>
    <w:link w:val="afd"/>
    <w:qFormat/>
    <w:rsid w:val="00196EF3"/>
    <w:pPr>
      <w:spacing w:line="240" w:lineRule="auto"/>
      <w:ind w:firstLine="0"/>
      <w:jc w:val="left"/>
    </w:pPr>
    <w:rPr>
      <w:sz w:val="24"/>
    </w:rPr>
  </w:style>
  <w:style w:type="character" w:customStyle="1" w:styleId="afd">
    <w:name w:val="Титульный лист Знак"/>
    <w:basedOn w:val="a1"/>
    <w:link w:val="afc"/>
    <w:rsid w:val="00196EF3"/>
    <w:rPr>
      <w:rFonts w:eastAsia="NSimSun" w:cs="Lucida Sans"/>
      <w:kern w:val="3"/>
      <w:sz w:val="24"/>
      <w:szCs w:val="24"/>
      <w:lang w:val="ru-RU" w:eastAsia="zh-CN" w:bidi="hi-IN"/>
    </w:rPr>
  </w:style>
  <w:style w:type="paragraph" w:styleId="afe">
    <w:name w:val="No Spacing"/>
    <w:uiPriority w:val="1"/>
    <w:qFormat/>
    <w:rsid w:val="00BA5C6B"/>
    <w:pPr>
      <w:suppressAutoHyphens/>
      <w:autoSpaceDN w:val="0"/>
      <w:ind w:firstLine="709"/>
      <w:jc w:val="both"/>
    </w:pPr>
    <w:rPr>
      <w:rFonts w:eastAsia="NSimSun" w:cs="Mangal"/>
      <w:kern w:val="3"/>
      <w:sz w:val="28"/>
      <w:szCs w:val="24"/>
      <w:lang w:eastAsia="zh-CN" w:bidi="hi-IN"/>
    </w:rPr>
  </w:style>
  <w:style w:type="paragraph" w:customStyle="1" w:styleId="Default">
    <w:name w:val="Default"/>
    <w:rsid w:val="00406DE8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ru-RU" w:eastAsia="ru-RU"/>
    </w:rPr>
  </w:style>
  <w:style w:type="paragraph" w:customStyle="1" w:styleId="-">
    <w:name w:val="-Список"/>
    <w:basedOn w:val="af4"/>
    <w:link w:val="-0"/>
    <w:qFormat/>
    <w:rsid w:val="00572CDA"/>
    <w:pPr>
      <w:autoSpaceDN/>
      <w:ind w:left="1287"/>
      <w:contextualSpacing/>
    </w:pPr>
    <w:rPr>
      <w:rFonts w:eastAsia="Times New Roman"/>
      <w:b/>
      <w:kern w:val="0"/>
      <w:sz w:val="24"/>
      <w:szCs w:val="24"/>
      <w:lang w:val="ru-RU" w:eastAsia="ru-RU" w:bidi="ar-SA"/>
    </w:rPr>
  </w:style>
  <w:style w:type="character" w:customStyle="1" w:styleId="-0">
    <w:name w:val="-Список Знак"/>
    <w:basedOn w:val="a1"/>
    <w:link w:val="-"/>
    <w:rsid w:val="00572CDA"/>
    <w:rPr>
      <w:b/>
      <w:sz w:val="24"/>
      <w:szCs w:val="24"/>
      <w:lang w:val="ru-RU" w:eastAsia="ru-RU"/>
    </w:rPr>
  </w:style>
  <w:style w:type="table" w:customStyle="1" w:styleId="16">
    <w:name w:val="Сетка таблицы1"/>
    <w:basedOn w:val="a2"/>
    <w:next w:val="af9"/>
    <w:uiPriority w:val="39"/>
    <w:rsid w:val="005D29C2"/>
    <w:rPr>
      <w:rFonts w:asciiTheme="minorHAnsi" w:eastAsiaTheme="minorHAnsi" w:hAnsiTheme="minorHAnsi" w:cstheme="minorBidi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a0"/>
    <w:uiPriority w:val="1"/>
    <w:qFormat/>
    <w:rsid w:val="005D29C2"/>
    <w:pPr>
      <w:widowControl w:val="0"/>
      <w:suppressAutoHyphens w:val="0"/>
      <w:autoSpaceDE w:val="0"/>
      <w:spacing w:line="276" w:lineRule="auto"/>
      <w:ind w:firstLine="0"/>
      <w:jc w:val="left"/>
    </w:pPr>
    <w:rPr>
      <w:rFonts w:eastAsia="Times New Roman" w:cs="Times New Roman"/>
      <w:kern w:val="0"/>
      <w:sz w:val="24"/>
      <w:szCs w:val="22"/>
      <w:lang w:eastAsia="en-US" w:bidi="ar-SA"/>
    </w:rPr>
  </w:style>
  <w:style w:type="character" w:styleId="aff">
    <w:name w:val="annotation reference"/>
    <w:basedOn w:val="a1"/>
    <w:uiPriority w:val="99"/>
    <w:semiHidden/>
    <w:unhideWhenUsed/>
    <w:rsid w:val="00463B37"/>
    <w:rPr>
      <w:sz w:val="16"/>
      <w:szCs w:val="16"/>
    </w:rPr>
  </w:style>
  <w:style w:type="paragraph" w:styleId="aff0">
    <w:name w:val="annotation text"/>
    <w:basedOn w:val="a0"/>
    <w:link w:val="aff1"/>
    <w:uiPriority w:val="99"/>
    <w:semiHidden/>
    <w:unhideWhenUsed/>
    <w:rsid w:val="00463B37"/>
    <w:pPr>
      <w:spacing w:line="240" w:lineRule="auto"/>
    </w:pPr>
    <w:rPr>
      <w:rFonts w:cs="Mangal"/>
      <w:sz w:val="20"/>
      <w:szCs w:val="18"/>
    </w:rPr>
  </w:style>
  <w:style w:type="character" w:customStyle="1" w:styleId="aff1">
    <w:name w:val="Текст примечания Знак"/>
    <w:basedOn w:val="a1"/>
    <w:link w:val="aff0"/>
    <w:uiPriority w:val="99"/>
    <w:semiHidden/>
    <w:rsid w:val="00463B37"/>
    <w:rPr>
      <w:rFonts w:eastAsia="NSimSun" w:cs="Mangal"/>
      <w:kern w:val="3"/>
      <w:szCs w:val="18"/>
      <w:lang w:eastAsia="zh-CN" w:bidi="hi-IN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463B37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463B37"/>
    <w:rPr>
      <w:rFonts w:eastAsia="NSimSun" w:cs="Mangal"/>
      <w:b/>
      <w:bCs/>
      <w:kern w:val="3"/>
      <w:szCs w:val="18"/>
      <w:lang w:eastAsia="zh-CN" w:bidi="hi-IN"/>
    </w:rPr>
  </w:style>
  <w:style w:type="paragraph" w:styleId="aff4">
    <w:name w:val="Balloon Text"/>
    <w:basedOn w:val="a0"/>
    <w:link w:val="aff5"/>
    <w:uiPriority w:val="99"/>
    <w:semiHidden/>
    <w:unhideWhenUsed/>
    <w:rsid w:val="00463B37"/>
    <w:pPr>
      <w:spacing w:line="240" w:lineRule="auto"/>
    </w:pPr>
    <w:rPr>
      <w:rFonts w:ascii="Segoe UI" w:hAnsi="Segoe UI" w:cs="Mangal"/>
      <w:sz w:val="18"/>
      <w:szCs w:val="16"/>
    </w:rPr>
  </w:style>
  <w:style w:type="character" w:customStyle="1" w:styleId="aff5">
    <w:name w:val="Текст выноски Знак"/>
    <w:basedOn w:val="a1"/>
    <w:link w:val="aff4"/>
    <w:uiPriority w:val="99"/>
    <w:semiHidden/>
    <w:rsid w:val="00463B37"/>
    <w:rPr>
      <w:rFonts w:ascii="Segoe UI" w:eastAsia="NSimSun" w:hAnsi="Segoe UI" w:cs="Mangal"/>
      <w:kern w:val="3"/>
      <w:sz w:val="18"/>
      <w:szCs w:val="16"/>
      <w:lang w:eastAsia="zh-CN" w:bidi="hi-IN"/>
    </w:rPr>
  </w:style>
  <w:style w:type="character" w:styleId="aff6">
    <w:name w:val="Unresolved Mention"/>
    <w:basedOn w:val="a1"/>
    <w:uiPriority w:val="99"/>
    <w:semiHidden/>
    <w:unhideWhenUsed/>
    <w:rsid w:val="00A03305"/>
    <w:rPr>
      <w:color w:val="605E5C"/>
      <w:shd w:val="clear" w:color="auto" w:fill="E1DFDD"/>
    </w:rPr>
  </w:style>
  <w:style w:type="paragraph" w:customStyle="1" w:styleId="a">
    <w:name w:val="Список ГОСТ"/>
    <w:basedOn w:val="af4"/>
    <w:link w:val="aff7"/>
    <w:autoRedefine/>
    <w:qFormat/>
    <w:rsid w:val="00E250C7"/>
    <w:pPr>
      <w:numPr>
        <w:numId w:val="22"/>
      </w:numPr>
      <w:ind w:left="1276" w:hanging="425"/>
    </w:pPr>
    <w:rPr>
      <w:lang w:val="ru-RU"/>
    </w:rPr>
  </w:style>
  <w:style w:type="character" w:customStyle="1" w:styleId="af5">
    <w:name w:val="Абзац списка Знак"/>
    <w:basedOn w:val="Standard0"/>
    <w:link w:val="af4"/>
    <w:uiPriority w:val="99"/>
    <w:rsid w:val="0085404A"/>
    <w:rPr>
      <w:rFonts w:eastAsia="Calibri"/>
      <w:kern w:val="3"/>
      <w:sz w:val="28"/>
      <w:szCs w:val="22"/>
      <w:lang w:eastAsia="zh-CN" w:bidi="hi-IN"/>
    </w:rPr>
  </w:style>
  <w:style w:type="character" w:customStyle="1" w:styleId="aff7">
    <w:name w:val="Список ГОСТ Знак"/>
    <w:basedOn w:val="af5"/>
    <w:link w:val="a"/>
    <w:rsid w:val="00E250C7"/>
    <w:rPr>
      <w:rFonts w:eastAsia="Calibri"/>
      <w:kern w:val="3"/>
      <w:sz w:val="28"/>
      <w:szCs w:val="22"/>
      <w:lang w:val="ru-RU" w:eastAsia="zh-CN" w:bidi="hi-IN"/>
    </w:rPr>
  </w:style>
  <w:style w:type="paragraph" w:customStyle="1" w:styleId="aff8">
    <w:name w:val="Рисунок"/>
    <w:basedOn w:val="a0"/>
    <w:link w:val="aff9"/>
    <w:qFormat/>
    <w:rsid w:val="0012733A"/>
    <w:pPr>
      <w:suppressAutoHyphens w:val="0"/>
      <w:autoSpaceDN/>
      <w:ind w:firstLine="0"/>
      <w:jc w:val="center"/>
    </w:pPr>
    <w:rPr>
      <w:rFonts w:eastAsia="Times New Roman" w:cs="Times New Roman"/>
      <w:noProof/>
      <w:kern w:val="0"/>
      <w:lang w:eastAsia="ru-RU" w:bidi="ar-SA"/>
    </w:rPr>
  </w:style>
  <w:style w:type="character" w:customStyle="1" w:styleId="aff9">
    <w:name w:val="Рисунок Знак"/>
    <w:basedOn w:val="a1"/>
    <w:link w:val="aff8"/>
    <w:rsid w:val="0012733A"/>
    <w:rPr>
      <w:noProof/>
      <w:sz w:val="28"/>
      <w:szCs w:val="24"/>
      <w:lang w:val="ru-RU" w:eastAsia="ru-RU"/>
    </w:rPr>
  </w:style>
  <w:style w:type="paragraph" w:customStyle="1" w:styleId="affa">
    <w:name w:val="Команда"/>
    <w:basedOn w:val="a0"/>
    <w:link w:val="affb"/>
    <w:autoRedefine/>
    <w:qFormat/>
    <w:rsid w:val="007052AF"/>
    <w:rPr>
      <w:i/>
      <w:iCs/>
      <w:noProof/>
    </w:rPr>
  </w:style>
  <w:style w:type="character" w:customStyle="1" w:styleId="affb">
    <w:name w:val="Команда Знак"/>
    <w:basedOn w:val="a1"/>
    <w:link w:val="affa"/>
    <w:rsid w:val="007052AF"/>
    <w:rPr>
      <w:rFonts w:eastAsia="NSimSun" w:cs="Lucida Sans"/>
      <w:i/>
      <w:iCs/>
      <w:noProof/>
      <w:kern w:val="3"/>
      <w:sz w:val="28"/>
      <w:szCs w:val="24"/>
      <w:lang w:eastAsia="zh-CN" w:bidi="hi-IN"/>
    </w:rPr>
  </w:style>
  <w:style w:type="paragraph" w:customStyle="1" w:styleId="affc">
    <w:name w:val="Назв. файла с кодом"/>
    <w:basedOn w:val="a0"/>
    <w:link w:val="affd"/>
    <w:autoRedefine/>
    <w:qFormat/>
    <w:rsid w:val="00E50616"/>
    <w:pPr>
      <w:spacing w:before="120"/>
    </w:pPr>
    <w:rPr>
      <w:noProof/>
    </w:rPr>
  </w:style>
  <w:style w:type="character" w:customStyle="1" w:styleId="affd">
    <w:name w:val="Назв. файла с кодом Знак"/>
    <w:basedOn w:val="a1"/>
    <w:link w:val="affc"/>
    <w:rsid w:val="00E50616"/>
    <w:rPr>
      <w:rFonts w:eastAsia="NSimSun" w:cs="Lucida Sans"/>
      <w:noProof/>
      <w:kern w:val="3"/>
      <w:sz w:val="28"/>
      <w:szCs w:val="24"/>
      <w:lang w:val="ru-RU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8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2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4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8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6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5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eg"/><Relationship Id="rId21" Type="http://schemas.openxmlformats.org/officeDocument/2006/relationships/image" Target="media/image8.jpeg"/><Relationship Id="rId42" Type="http://schemas.openxmlformats.org/officeDocument/2006/relationships/image" Target="media/image29.jpeg"/><Relationship Id="rId47" Type="http://schemas.openxmlformats.org/officeDocument/2006/relationships/image" Target="media/image34.jpeg"/><Relationship Id="rId63" Type="http://schemas.openxmlformats.org/officeDocument/2006/relationships/hyperlink" Target="https://learn.microsoft.com/en-us/ef/core/" TargetMode="External"/><Relationship Id="rId68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image" Target="media/image16.jpeg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hyperlink" Target="https://learn.microsoft.com/en-us/dotnet/csharp/tour-of-csharp/overview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learn.microsoft.com/en-us/aspnet/core/?view=aspnetcore-7.0" TargetMode="External"/><Relationship Id="rId19" Type="http://schemas.openxmlformats.org/officeDocument/2006/relationships/image" Target="media/image6.jpeg"/><Relationship Id="rId14" Type="http://schemas.openxmlformats.org/officeDocument/2006/relationships/header" Target="header4.xm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30.jpeg"/><Relationship Id="rId48" Type="http://schemas.openxmlformats.org/officeDocument/2006/relationships/image" Target="media/image35.jpeg"/><Relationship Id="rId56" Type="http://schemas.openxmlformats.org/officeDocument/2006/relationships/image" Target="media/image43.png"/><Relationship Id="rId64" Type="http://schemas.openxmlformats.org/officeDocument/2006/relationships/hyperlink" Target="https://learn.microsoft.com/en-us/windows/wsl/about" TargetMode="External"/><Relationship Id="rId6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8.jpe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46" Type="http://schemas.openxmlformats.org/officeDocument/2006/relationships/image" Target="media/image33.jpeg"/><Relationship Id="rId59" Type="http://schemas.openxmlformats.org/officeDocument/2006/relationships/hyperlink" Target="https://material.angular.io/components/categories" TargetMode="External"/><Relationship Id="rId67" Type="http://schemas.openxmlformats.org/officeDocument/2006/relationships/header" Target="header5.xml"/><Relationship Id="rId20" Type="http://schemas.openxmlformats.org/officeDocument/2006/relationships/image" Target="media/image7.jpe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hyperlink" Target="https://docs.docker.com/guides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image" Target="media/image36.jpeg"/><Relationship Id="rId57" Type="http://schemas.openxmlformats.org/officeDocument/2006/relationships/image" Target="media/image44.jpe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jpeg"/><Relationship Id="rId52" Type="http://schemas.openxmlformats.org/officeDocument/2006/relationships/image" Target="media/image39.jpeg"/><Relationship Id="rId60" Type="http://schemas.openxmlformats.org/officeDocument/2006/relationships/hyperlink" Target="https://angular.io/docs" TargetMode="External"/><Relationship Id="rId65" Type="http://schemas.openxmlformats.org/officeDocument/2006/relationships/hyperlink" Target="https://yandex.cloud/ru/docs/foundation-models/concepts/yandexgpt/tokens?utm_referrer=https%3A%2F%2Fwww.google.com%2F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39" Type="http://schemas.openxmlformats.org/officeDocument/2006/relationships/image" Target="media/image26.jpeg"/><Relationship Id="rId34" Type="http://schemas.openxmlformats.org/officeDocument/2006/relationships/image" Target="media/image21.jpeg"/><Relationship Id="rId50" Type="http://schemas.openxmlformats.org/officeDocument/2006/relationships/image" Target="media/image37.png"/><Relationship Id="rId55" Type="http://schemas.openxmlformats.org/officeDocument/2006/relationships/image" Target="media/image4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\OneDrive\Univer\&#1055;&#1088;&#1086;&#1080;&#1079;&#1074;&#1086;&#1076;&#1089;&#1090;&#1074;&#1077;&#1085;&#1085;&#1072;&#1103;%20&#1087;&#1088;&#1072;&#1082;&#1090;&#1080;&#1082;&#1072;\&#1064;&#1072;&#1073;&#1083;&#1086;&#1085;%20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19A4F-B904-4C73-830D-FC74A67E3D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ГОСТ.dot</Template>
  <TotalTime>11554</TotalTime>
  <Pages>150</Pages>
  <Words>25485</Words>
  <Characters>236505</Characters>
  <Application>Microsoft Office Word</Application>
  <DocSecurity>0</DocSecurity>
  <Lines>9096</Lines>
  <Paragraphs>7939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для создания отчетов по ГОСТу</vt:lpstr>
    </vt:vector>
  </TitlesOfParts>
  <Company>Авиационная корпорация "Рубин"</Company>
  <LinksUpToDate>false</LinksUpToDate>
  <CharactersWithSpaces>254051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для создания отчетов по ГОСТу</dc:title>
  <dc:subject/>
  <dc:creator>An Nguyen</dc:creator>
  <cp:keywords/>
  <cp:lastModifiedBy>An Nguyen</cp:lastModifiedBy>
  <cp:revision>1958</cp:revision>
  <cp:lastPrinted>2024-06-09T11:02:00Z</cp:lastPrinted>
  <dcterms:created xsi:type="dcterms:W3CDTF">2023-06-27T12:22:00Z</dcterms:created>
  <dcterms:modified xsi:type="dcterms:W3CDTF">2024-06-09T11:08:00Z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XXX-XXX-XXXX</vt:lpwstr>
  </property>
</Properties>
</file>