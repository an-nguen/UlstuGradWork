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 xml:space="preserve">МИНИСТЕРСТВО </w:t>
      </w:r>
      <w:r w:rsidR="003D795C" w:rsidRPr="00184B06">
        <w:rPr>
          <w:rFonts w:cs="Times New Roman"/>
          <w:b/>
          <w:bCs/>
          <w:sz w:val="24"/>
        </w:rPr>
        <w:t xml:space="preserve">НАУКИ И ВЫСШЕГО </w:t>
      </w:r>
      <w:r w:rsidR="006B640A" w:rsidRPr="00184B06">
        <w:rPr>
          <w:rFonts w:cs="Times New Roman"/>
          <w:b/>
          <w:bCs/>
          <w:sz w:val="24"/>
        </w:rPr>
        <w:t xml:space="preserve">ОБРАЗОВАНИЯ </w:t>
      </w:r>
      <w:r w:rsidRPr="00184B06">
        <w:rPr>
          <w:rFonts w:cs="Times New Roman"/>
          <w:b/>
          <w:bCs/>
          <w:sz w:val="24"/>
        </w:rPr>
        <w:t>РОССИЙСКОЙ ФЕДЕРАЦИИ</w:t>
      </w:r>
    </w:p>
    <w:p w14:paraId="24749A60" w14:textId="2A09707E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28531132" w14:textId="77777777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15C7671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54DC64E" w14:textId="77777777" w:rsidR="00E30F85" w:rsidRPr="00184B06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bidi="ru-RU"/>
        </w:rPr>
      </w:pPr>
      <w:r w:rsidRPr="00184B06">
        <w:rPr>
          <w:szCs w:val="22"/>
          <w:lang w:bidi="ru-RU"/>
        </w:rPr>
        <w:t>Факультет</w:t>
      </w:r>
      <w:r w:rsidRPr="00184B06">
        <w:rPr>
          <w:spacing w:val="-1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ИСТ</w:t>
      </w:r>
      <w:r w:rsidRPr="00184B06">
        <w:rPr>
          <w:i/>
          <w:szCs w:val="22"/>
          <w:u w:val="single"/>
          <w:lang w:bidi="ru-RU"/>
        </w:rPr>
        <w:tab/>
      </w:r>
      <w:r w:rsidRPr="00184B06">
        <w:rPr>
          <w:i/>
          <w:szCs w:val="22"/>
          <w:lang w:bidi="ru-RU"/>
        </w:rPr>
        <w:tab/>
      </w:r>
      <w:r w:rsidRPr="00184B06">
        <w:rPr>
          <w:szCs w:val="22"/>
          <w:lang w:bidi="ru-RU"/>
        </w:rPr>
        <w:t>Кафедра</w:t>
      </w:r>
      <w:r w:rsidRPr="00184B06">
        <w:rPr>
          <w:spacing w:val="69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ИВК</w:t>
      </w:r>
      <w:r w:rsidRPr="00184B06">
        <w:rPr>
          <w:i/>
          <w:szCs w:val="22"/>
          <w:u w:val="single"/>
          <w:lang w:bidi="ru-RU"/>
        </w:rPr>
        <w:tab/>
      </w:r>
    </w:p>
    <w:p w14:paraId="7DE6E4A5" w14:textId="77777777" w:rsidR="003C212D" w:rsidRPr="00184B06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К ЗАЩИТЕ ДОПУСТИТЬ</w:t>
      </w:r>
    </w:p>
    <w:p w14:paraId="1DDE8022" w14:textId="77777777" w:rsidR="003C212D" w:rsidRPr="00184B06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Зав. кафедрой</w:t>
      </w:r>
    </w:p>
    <w:p w14:paraId="7BE66B4B" w14:textId="77777777" w:rsidR="003C212D" w:rsidRPr="00184B06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bidi="ru-RU"/>
        </w:rPr>
      </w:pPr>
    </w:p>
    <w:p w14:paraId="51AF1F5F" w14:textId="77777777" w:rsidR="003C212D" w:rsidRPr="00184B06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bidi="ru-RU"/>
        </w:rPr>
      </w:pP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  <w:r w:rsidRPr="00184B06">
        <w:rPr>
          <w:szCs w:val="22"/>
          <w:u w:val="single"/>
          <w:lang w:bidi="ru-RU"/>
        </w:rPr>
        <w:t xml:space="preserve"> С.К. Киселев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</w:p>
    <w:p w14:paraId="4653548E" w14:textId="77777777" w:rsidR="003C212D" w:rsidRPr="00184B06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bidi="ru-RU"/>
        </w:rPr>
      </w:pPr>
      <w:r w:rsidRPr="00184B06">
        <w:rPr>
          <w:sz w:val="18"/>
          <w:szCs w:val="22"/>
          <w:lang w:bidi="ru-RU"/>
        </w:rPr>
        <w:t>подпись</w:t>
      </w:r>
      <w:r w:rsidRPr="00184B06">
        <w:rPr>
          <w:sz w:val="18"/>
          <w:szCs w:val="22"/>
          <w:lang w:bidi="ru-RU"/>
        </w:rPr>
        <w:tab/>
        <w:t>инициалы,</w:t>
      </w:r>
      <w:r w:rsidRPr="00184B06">
        <w:rPr>
          <w:spacing w:val="-1"/>
          <w:sz w:val="18"/>
          <w:szCs w:val="22"/>
          <w:lang w:bidi="ru-RU"/>
        </w:rPr>
        <w:t xml:space="preserve"> </w:t>
      </w:r>
      <w:r w:rsidRPr="00184B06">
        <w:rPr>
          <w:sz w:val="18"/>
          <w:szCs w:val="22"/>
          <w:lang w:bidi="ru-RU"/>
        </w:rPr>
        <w:t>фамилия</w:t>
      </w:r>
    </w:p>
    <w:p w14:paraId="41C34488" w14:textId="22A292E3" w:rsidR="003C212D" w:rsidRPr="00184B06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bidi="ru-RU"/>
        </w:rPr>
      </w:pPr>
      <w:proofErr w:type="gramStart"/>
      <w:r w:rsidRPr="00184B06">
        <w:rPr>
          <w:szCs w:val="22"/>
          <w:lang w:bidi="ru-RU"/>
        </w:rPr>
        <w:t>«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proofErr w:type="gramEnd"/>
      <w:r w:rsidRPr="00184B06">
        <w:rPr>
          <w:szCs w:val="22"/>
          <w:lang w:bidi="ru-RU"/>
        </w:rPr>
        <w:t>»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20</w:t>
      </w:r>
      <w:r w:rsidRPr="00184B06">
        <w:rPr>
          <w:szCs w:val="22"/>
          <w:u w:val="single"/>
          <w:lang w:bidi="ru-RU"/>
        </w:rPr>
        <w:t xml:space="preserve"> 24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г.</w:t>
      </w:r>
    </w:p>
    <w:p w14:paraId="6A6C8CB5" w14:textId="51C89498" w:rsidR="003C212D" w:rsidRPr="00184B06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bidi="ru-RU"/>
        </w:rPr>
      </w:pPr>
      <w:r w:rsidRPr="00184B06">
        <w:rPr>
          <w:b/>
          <w:bCs/>
          <w:sz w:val="44"/>
          <w:szCs w:val="22"/>
          <w:lang w:bidi="ru-RU"/>
        </w:rPr>
        <w:t>ВЫПУСКНАЯ КВАЛИФИКАЦИОННАЯ РАБОТА</w:t>
      </w:r>
    </w:p>
    <w:p w14:paraId="0F76EB69" w14:textId="77777777" w:rsidR="003C212D" w:rsidRPr="00184B06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</w:rPr>
      </w:pPr>
    </w:p>
    <w:p w14:paraId="3AC3F1BA" w14:textId="59BAA1F9" w:rsidR="00406DE8" w:rsidRPr="00184B06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Тема</w:t>
      </w:r>
      <w:r w:rsidR="00D47903" w:rsidRPr="00184B06">
        <w:rPr>
          <w:rFonts w:cs="Times New Roman"/>
          <w:szCs w:val="28"/>
        </w:rPr>
        <w:t xml:space="preserve"> </w:t>
      </w:r>
      <w:r w:rsidR="00D47903" w:rsidRPr="00184B06">
        <w:rPr>
          <w:rFonts w:cs="Times New Roman"/>
          <w:i/>
          <w:iCs/>
          <w:szCs w:val="28"/>
          <w:u w:val="single"/>
        </w:rPr>
        <w:t>Интеллектуальный помощник для работы с электронной библиотекой</w:t>
      </w:r>
    </w:p>
    <w:p w14:paraId="1F73A3B5" w14:textId="6A8B93E5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  <w:r w:rsidRPr="00184B06">
        <w:rPr>
          <w:rFonts w:cs="Times New Roman"/>
          <w:szCs w:val="28"/>
        </w:rPr>
        <w:t>Обучающийся</w:t>
      </w:r>
      <w:r w:rsidR="006E3FA9" w:rsidRPr="00184B06">
        <w:rPr>
          <w:rFonts w:cs="Times New Roman"/>
          <w:szCs w:val="28"/>
        </w:rPr>
        <w:tab/>
      </w:r>
      <w:r w:rsidR="004A7372" w:rsidRPr="00184B06">
        <w:rPr>
          <w:rFonts w:cs="Times New Roman"/>
          <w:szCs w:val="28"/>
        </w:rPr>
        <w:tab/>
      </w:r>
      <w:r w:rsidR="00A65737" w:rsidRPr="00184B06">
        <w:rPr>
          <w:rFonts w:cs="Times New Roman"/>
        </w:rPr>
        <w:t xml:space="preserve"> </w:t>
      </w:r>
      <w:r w:rsidRPr="00184B06">
        <w:rPr>
          <w:rFonts w:cs="Times New Roman"/>
        </w:rPr>
        <w:t>__</w:t>
      </w:r>
      <w:r w:rsidR="00A65737" w:rsidRPr="00184B06">
        <w:rPr>
          <w:rFonts w:cs="Times New Roman"/>
        </w:rPr>
        <w:t>______</w:t>
      </w:r>
      <w:r w:rsidRPr="00184B06">
        <w:rPr>
          <w:rFonts w:cs="Times New Roman"/>
        </w:rPr>
        <w:t>____</w:t>
      </w:r>
      <w:r w:rsidR="00F1336C" w:rsidRPr="00184B06">
        <w:rPr>
          <w:rFonts w:cs="Times New Roman"/>
        </w:rPr>
        <w:t>__________</w:t>
      </w:r>
      <w:r w:rsidRPr="00184B06">
        <w:rPr>
          <w:rFonts w:cs="Times New Roman"/>
        </w:rPr>
        <w:t>/</w:t>
      </w:r>
      <w:r w:rsidR="006E3FA9" w:rsidRPr="00184B06">
        <w:rPr>
          <w:rFonts w:cs="Times New Roman"/>
          <w:i/>
          <w:iCs/>
          <w:u w:val="single"/>
        </w:rPr>
        <w:t xml:space="preserve"> </w:t>
      </w:r>
      <w:r w:rsidR="006E3FA9" w:rsidRPr="00184B06">
        <w:rPr>
          <w:rFonts w:cs="Times New Roman"/>
          <w:i/>
          <w:iCs/>
          <w:u w:val="single"/>
        </w:rPr>
        <w:tab/>
        <w:t>Х.А. Нгуен</w:t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</w:p>
    <w:p w14:paraId="325C1EFC" w14:textId="3DF7A301" w:rsidR="00406DE8" w:rsidRPr="00184B06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</w:t>
      </w:r>
      <w:r w:rsidR="00406DE8" w:rsidRPr="00184B06">
        <w:rPr>
          <w:rFonts w:cs="Times New Roman"/>
          <w:sz w:val="20"/>
          <w:szCs w:val="20"/>
        </w:rPr>
        <w:t>одпись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075F08" w:rsidRPr="00184B06">
        <w:rPr>
          <w:rFonts w:cs="Times New Roman"/>
          <w:sz w:val="20"/>
          <w:szCs w:val="20"/>
        </w:rPr>
        <w:t xml:space="preserve">         </w:t>
      </w:r>
      <w:r w:rsidR="00406DE8" w:rsidRPr="00184B06">
        <w:rPr>
          <w:rFonts w:cs="Times New Roman"/>
          <w:sz w:val="20"/>
          <w:szCs w:val="20"/>
        </w:rPr>
        <w:t>инициалы, фамилия</w:t>
      </w:r>
    </w:p>
    <w:p w14:paraId="45EE1EC8" w14:textId="77777777" w:rsidR="00F1336C" w:rsidRPr="00184B06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131D8749" w14:textId="510EA325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 xml:space="preserve">Обозначение </w:t>
      </w:r>
      <w:r w:rsidR="004A7372" w:rsidRPr="00184B06">
        <w:rPr>
          <w:rFonts w:cs="Times New Roman"/>
          <w:szCs w:val="28"/>
        </w:rPr>
        <w:t>работы</w:t>
      </w:r>
      <w:r w:rsidR="004A7372" w:rsidRPr="00184B06">
        <w:rPr>
          <w:rFonts w:cs="Times New Roman"/>
        </w:rPr>
        <w:tab/>
        <w:t xml:space="preserve"> </w:t>
      </w:r>
      <w:r w:rsidR="004A7372" w:rsidRPr="00184B06">
        <w:rPr>
          <w:i/>
          <w:iCs/>
          <w:u w:val="single"/>
        </w:rPr>
        <w:t>ВКР-УлГТУ-09.03.02-17/1175-2024</w:t>
      </w:r>
      <w:r w:rsidR="00FF7C13" w:rsidRPr="00184B06">
        <w:rPr>
          <w:rFonts w:cs="Times New Roman"/>
        </w:rPr>
        <w:t xml:space="preserve"> </w:t>
      </w:r>
      <w:r w:rsidRPr="00184B06">
        <w:rPr>
          <w:rFonts w:cs="Times New Roman"/>
          <w:szCs w:val="28"/>
        </w:rPr>
        <w:t>Группа</w:t>
      </w:r>
      <w:r w:rsidRPr="00184B06">
        <w:rPr>
          <w:rFonts w:cs="Times New Roman"/>
        </w:rPr>
        <w:t xml:space="preserve"> </w:t>
      </w:r>
      <w:r w:rsidR="00C14F15" w:rsidRPr="00184B06">
        <w:rPr>
          <w:rFonts w:cs="Times New Roman"/>
          <w:i/>
          <w:iCs/>
          <w:szCs w:val="28"/>
          <w:u w:val="single"/>
        </w:rPr>
        <w:t>ЦИСТбв-51</w:t>
      </w:r>
      <w:r w:rsidR="00C14F15" w:rsidRPr="00184B06">
        <w:rPr>
          <w:rFonts w:cs="Times New Roman"/>
          <w:szCs w:val="28"/>
        </w:rPr>
        <w:t xml:space="preserve"> </w:t>
      </w:r>
    </w:p>
    <w:p w14:paraId="7E2B4EEA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723DCD66" w14:textId="71A9CB55" w:rsidR="002B303C" w:rsidRPr="00184B06" w:rsidRDefault="00406DE8" w:rsidP="00D441DC">
      <w:pPr>
        <w:spacing w:line="240" w:lineRule="auto"/>
        <w:ind w:firstLine="0"/>
        <w:rPr>
          <w:i/>
          <w:szCs w:val="28"/>
          <w:u w:val="single"/>
          <w:lang w:bidi="ru-RU"/>
        </w:rPr>
      </w:pPr>
      <w:r w:rsidRPr="00184B06">
        <w:rPr>
          <w:rFonts w:cs="Times New Roman"/>
          <w:szCs w:val="28"/>
        </w:rPr>
        <w:t xml:space="preserve">Направление подготовки </w:t>
      </w:r>
      <w:r w:rsidR="00457C0A" w:rsidRPr="00184B06">
        <w:rPr>
          <w:i/>
          <w:szCs w:val="28"/>
          <w:u w:val="single"/>
          <w:lang w:bidi="ru-RU"/>
        </w:rPr>
        <w:t>09.03.02 «Информационные системы и технологии</w:t>
      </w:r>
      <w:r w:rsidR="002B303C" w:rsidRPr="00184B06">
        <w:rPr>
          <w:i/>
          <w:szCs w:val="28"/>
          <w:u w:val="single"/>
          <w:lang w:bidi="ru-RU"/>
        </w:rPr>
        <w:t>»</w:t>
      </w:r>
    </w:p>
    <w:p w14:paraId="59D806A7" w14:textId="2DCED13D" w:rsidR="00406DE8" w:rsidRPr="00184B06" w:rsidRDefault="00406DE8" w:rsidP="002B303C">
      <w:pPr>
        <w:spacing w:line="240" w:lineRule="auto"/>
        <w:ind w:firstLine="4820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код, наименование</w:t>
      </w:r>
    </w:p>
    <w:p w14:paraId="4F842C8D" w14:textId="5190BA6C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______________________________________________________________________</w:t>
      </w:r>
    </w:p>
    <w:p w14:paraId="1CAE0F0B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5C83C919" w14:textId="56E02C23" w:rsidR="00406DE8" w:rsidRPr="00184B06" w:rsidRDefault="00406DE8" w:rsidP="00390F5F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szCs w:val="28"/>
        </w:rPr>
        <w:t>Руководитель ВКР</w:t>
      </w:r>
      <w:r w:rsidR="00390F5F" w:rsidRPr="00184B06">
        <w:rPr>
          <w:rFonts w:cs="Times New Roman"/>
          <w:szCs w:val="28"/>
        </w:rPr>
        <w:tab/>
      </w:r>
      <w:r w:rsidR="00390F5F" w:rsidRPr="00184B06">
        <w:rPr>
          <w:rFonts w:cs="Times New Roman"/>
          <w:szCs w:val="28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976540" w:rsidRPr="00184B06">
        <w:rPr>
          <w:rFonts w:cs="Times New Roman"/>
        </w:rPr>
        <w:t>/</w:t>
      </w:r>
      <w:r w:rsidR="00062871" w:rsidRPr="00184B06">
        <w:rPr>
          <w:szCs w:val="22"/>
          <w:u w:val="single"/>
          <w:lang w:bidi="ru-RU"/>
        </w:rPr>
        <w:t xml:space="preserve"> </w:t>
      </w:r>
      <w:r w:rsidR="005B5D65" w:rsidRPr="00184B06">
        <w:rPr>
          <w:szCs w:val="22"/>
          <w:u w:val="single"/>
          <w:lang w:bidi="ru-RU"/>
        </w:rPr>
        <w:tab/>
      </w:r>
      <w:r w:rsidR="00062871" w:rsidRPr="00184B06">
        <w:rPr>
          <w:i/>
          <w:szCs w:val="22"/>
          <w:u w:val="single"/>
          <w:lang w:bidi="ru-RU"/>
        </w:rPr>
        <w:t>В.М. Кандаулов</w:t>
      </w:r>
      <w:r w:rsidR="002B303C" w:rsidRPr="00184B06">
        <w:rPr>
          <w:i/>
          <w:szCs w:val="22"/>
          <w:u w:val="single"/>
          <w:lang w:bidi="ru-RU"/>
        </w:rPr>
        <w:t xml:space="preserve">         </w:t>
      </w:r>
      <w:r w:rsidR="00062871" w:rsidRPr="00184B06">
        <w:rPr>
          <w:i/>
          <w:szCs w:val="22"/>
          <w:u w:val="single"/>
          <w:lang w:bidi="ru-RU"/>
        </w:rPr>
        <w:t xml:space="preserve"> </w:t>
      </w:r>
      <w:r w:rsidR="00976540" w:rsidRPr="00184B06">
        <w:rPr>
          <w:rFonts w:cs="Times New Roman"/>
        </w:rPr>
        <w:t>/</w:t>
      </w:r>
    </w:p>
    <w:p w14:paraId="3BCFA8D7" w14:textId="61D8DD5B" w:rsidR="00406DE8" w:rsidRPr="00184B06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подпись, дата</w:t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  <w:t>инициалы, фамилия</w:t>
      </w:r>
    </w:p>
    <w:p w14:paraId="353A27FE" w14:textId="77777777" w:rsidR="007C221A" w:rsidRPr="00184B06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288D10E1" w14:textId="77777777" w:rsidR="00406DE8" w:rsidRPr="00184B06" w:rsidRDefault="00406DE8" w:rsidP="002B303C">
      <w:pPr>
        <w:tabs>
          <w:tab w:val="left" w:pos="-4678"/>
        </w:tabs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Консультанты:</w:t>
      </w:r>
    </w:p>
    <w:p w14:paraId="46CD5A3C" w14:textId="1B33F826" w:rsidR="00406DE8" w:rsidRPr="00184B06" w:rsidRDefault="00390F5F" w:rsidP="007C221A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i/>
          <w:iCs/>
          <w:szCs w:val="28"/>
          <w:u w:val="single"/>
        </w:rPr>
        <w:t>экономический раздел</w:t>
      </w:r>
      <w:r w:rsidRPr="00184B06">
        <w:rPr>
          <w:rFonts w:cs="Times New Roman"/>
          <w:szCs w:val="28"/>
        </w:rPr>
        <w:tab/>
      </w:r>
      <w:r w:rsidRPr="00184B06">
        <w:rPr>
          <w:rFonts w:cs="Times New Roman"/>
          <w:szCs w:val="28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rFonts w:cs="Times New Roman"/>
        </w:rPr>
        <w:t>/</w:t>
      </w:r>
      <w:r w:rsidR="007C221A" w:rsidRPr="00184B06">
        <w:rPr>
          <w:szCs w:val="22"/>
          <w:u w:val="single"/>
          <w:lang w:bidi="ru-RU"/>
        </w:rPr>
        <w:t xml:space="preserve"> </w:t>
      </w:r>
      <w:r w:rsidR="007C221A" w:rsidRPr="00184B06">
        <w:rPr>
          <w:szCs w:val="22"/>
          <w:u w:val="single"/>
          <w:lang w:bidi="ru-RU"/>
        </w:rPr>
        <w:tab/>
      </w:r>
      <w:r w:rsidR="00600515" w:rsidRPr="00184B06">
        <w:rPr>
          <w:i/>
          <w:szCs w:val="22"/>
          <w:u w:val="single"/>
          <w:lang w:bidi="ru-RU"/>
        </w:rPr>
        <w:t>М</w:t>
      </w:r>
      <w:r w:rsidR="007C221A" w:rsidRPr="00184B06">
        <w:rPr>
          <w:i/>
          <w:szCs w:val="22"/>
          <w:u w:val="single"/>
          <w:lang w:bidi="ru-RU"/>
        </w:rPr>
        <w:t>.</w:t>
      </w:r>
      <w:r w:rsidR="00600515" w:rsidRPr="00184B06">
        <w:rPr>
          <w:i/>
          <w:szCs w:val="22"/>
          <w:u w:val="single"/>
          <w:lang w:bidi="ru-RU"/>
        </w:rPr>
        <w:t>В</w:t>
      </w:r>
      <w:r w:rsidR="007C221A" w:rsidRPr="00184B06">
        <w:rPr>
          <w:i/>
          <w:szCs w:val="22"/>
          <w:u w:val="single"/>
          <w:lang w:bidi="ru-RU"/>
        </w:rPr>
        <w:t xml:space="preserve">. </w:t>
      </w:r>
      <w:r w:rsidR="00600515" w:rsidRPr="00184B06">
        <w:rPr>
          <w:i/>
          <w:szCs w:val="22"/>
          <w:u w:val="single"/>
          <w:lang w:bidi="ru-RU"/>
        </w:rPr>
        <w:t>Рыбкина</w:t>
      </w:r>
      <w:r w:rsidR="00600515" w:rsidRPr="00184B06">
        <w:rPr>
          <w:i/>
          <w:szCs w:val="22"/>
          <w:u w:val="single"/>
          <w:lang w:bidi="ru-RU"/>
        </w:rPr>
        <w:tab/>
        <w:t xml:space="preserve">      </w:t>
      </w:r>
      <w:r w:rsidR="007C221A" w:rsidRPr="00184B06">
        <w:rPr>
          <w:rFonts w:cs="Times New Roman"/>
        </w:rPr>
        <w:t>/</w:t>
      </w:r>
    </w:p>
    <w:p w14:paraId="4F0B891C" w14:textId="7E1AD4A0" w:rsidR="00406DE8" w:rsidRPr="00184B06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наименование раздела</w:t>
      </w:r>
      <w:r w:rsidR="00873A83" w:rsidRPr="00184B06">
        <w:rPr>
          <w:rFonts w:cs="Times New Roman"/>
          <w:sz w:val="20"/>
          <w:szCs w:val="20"/>
        </w:rPr>
        <w:tab/>
      </w:r>
      <w:r w:rsidR="00873A83" w:rsidRPr="00184B06">
        <w:rPr>
          <w:rFonts w:cs="Times New Roman"/>
          <w:sz w:val="20"/>
          <w:szCs w:val="20"/>
        </w:rPr>
        <w:tab/>
      </w:r>
      <w:proofErr w:type="gramStart"/>
      <w:r w:rsidR="003F1614"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подпись</w:t>
      </w:r>
      <w:proofErr w:type="gramEnd"/>
      <w:r w:rsidRPr="00184B06">
        <w:rPr>
          <w:rFonts w:cs="Times New Roman"/>
          <w:sz w:val="20"/>
          <w:szCs w:val="20"/>
        </w:rPr>
        <w:t>, дата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4470EA43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AD7DD1D" w14:textId="77777777" w:rsidR="00406DE8" w:rsidRPr="00184B06" w:rsidRDefault="00406DE8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B387911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66D8944A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C88A714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79736EE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200A8B1D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C643F18" w14:textId="1F2315DD" w:rsidR="008D0A34" w:rsidRPr="00184B06" w:rsidRDefault="00406DE8" w:rsidP="00EC7374">
      <w:pPr>
        <w:ind w:firstLine="0"/>
        <w:jc w:val="center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Ульяновск</w:t>
      </w:r>
      <w:r w:rsidR="00EC7374" w:rsidRPr="00184B06">
        <w:rPr>
          <w:rFonts w:cs="Times New Roman"/>
          <w:szCs w:val="28"/>
        </w:rPr>
        <w:t xml:space="preserve">, </w:t>
      </w:r>
      <w:r w:rsidRPr="00184B06">
        <w:rPr>
          <w:rFonts w:cs="Times New Roman"/>
          <w:szCs w:val="28"/>
        </w:rPr>
        <w:t>2024</w:t>
      </w:r>
    </w:p>
    <w:p w14:paraId="7910C1F6" w14:textId="1E2C1667" w:rsidR="00406DE8" w:rsidRPr="00184B06" w:rsidRDefault="00406DE8" w:rsidP="008D0A34">
      <w:pPr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</w:rPr>
        <w:br w:type="page"/>
      </w:r>
      <w:bookmarkStart w:id="0" w:name="_Toc385924534"/>
    </w:p>
    <w:bookmarkEnd w:id="0"/>
    <w:p w14:paraId="6A58037E" w14:textId="77777777" w:rsidR="003D795C" w:rsidRPr="00184B06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lastRenderedPageBreak/>
        <w:t>МИНИСТЕРСТВО НАУКИ И ВЫСШЕГО ОБРАЗОВАНИЯ РОССИЙСКОЙ ФЕДЕРАЦИИ</w:t>
      </w:r>
    </w:p>
    <w:p w14:paraId="554E59CF" w14:textId="34D83597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39D83F94" w14:textId="77777777" w:rsidR="00406DE8" w:rsidRPr="00184B06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380BE164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049039A9" w14:textId="77777777" w:rsidR="00FF2DA2" w:rsidRPr="00184B06" w:rsidRDefault="00FF2DA2" w:rsidP="00FF2DA2">
      <w:pPr>
        <w:ind w:firstLine="0"/>
        <w:rPr>
          <w:b/>
        </w:rPr>
      </w:pPr>
      <w:proofErr w:type="gramStart"/>
      <w:r w:rsidRPr="00184B06">
        <w:rPr>
          <w:rFonts w:eastAsia="Arial"/>
          <w:sz w:val="26"/>
        </w:rPr>
        <w:t xml:space="preserve">Факультет </w:t>
      </w:r>
      <w:r w:rsidRPr="00184B06">
        <w:rPr>
          <w:i/>
          <w:u w:val="single" w:color="000000"/>
        </w:rPr>
        <w:t xml:space="preserve"> ИСТ</w:t>
      </w:r>
      <w:proofErr w:type="gramEnd"/>
      <w:r w:rsidRPr="00184B06">
        <w:rPr>
          <w:i/>
          <w:u w:val="single" w:color="000000"/>
        </w:rPr>
        <w:t xml:space="preserve">                                       </w:t>
      </w:r>
      <w:r w:rsidRPr="00184B06">
        <w:rPr>
          <w:rFonts w:eastAsia="Arial"/>
          <w:sz w:val="26"/>
        </w:rPr>
        <w:t xml:space="preserve">  Кафедра </w:t>
      </w:r>
      <w:r w:rsidRPr="00184B06">
        <w:rPr>
          <w:i/>
          <w:u w:val="single" w:color="000000"/>
        </w:rPr>
        <w:t xml:space="preserve"> ИВК                                  </w:t>
      </w:r>
      <w:r w:rsidRPr="00184B06">
        <w:rPr>
          <w:rFonts w:eastAsia="Arial"/>
          <w:color w:val="FFFFFF"/>
          <w:sz w:val="26"/>
        </w:rPr>
        <w:t>.</w:t>
      </w:r>
      <w:r w:rsidRPr="00184B06">
        <w:rPr>
          <w:rFonts w:eastAsia="Arial"/>
          <w:sz w:val="2"/>
        </w:rPr>
        <w:t xml:space="preserve"> </w:t>
      </w:r>
    </w:p>
    <w:p w14:paraId="2C00CA2F" w14:textId="3A09FB78" w:rsidR="00FF2DA2" w:rsidRPr="00184B06" w:rsidRDefault="00FF2DA2" w:rsidP="00FF2DA2">
      <w:pPr>
        <w:spacing w:after="68" w:line="249" w:lineRule="auto"/>
        <w:ind w:left="-5" w:right="54" w:hanging="10"/>
        <w:rPr>
          <w:b/>
        </w:rPr>
      </w:pPr>
      <w:r w:rsidRPr="00184B06">
        <w:rPr>
          <w:rFonts w:eastAsia="Arial"/>
          <w:sz w:val="26"/>
        </w:rPr>
        <w:t xml:space="preserve">Направление подготовки </w:t>
      </w:r>
      <w:r w:rsidR="008457FF" w:rsidRPr="00184B06">
        <w:rPr>
          <w:i/>
          <w:u w:val="single" w:color="000000"/>
        </w:rPr>
        <w:t>И</w:t>
      </w:r>
      <w:r w:rsidRPr="00184B06">
        <w:rPr>
          <w:i/>
          <w:u w:val="single" w:color="000000"/>
        </w:rPr>
        <w:t>нформационные системы и технологии</w:t>
      </w:r>
      <w:r w:rsidRPr="00184B06">
        <w:rPr>
          <w:rFonts w:eastAsia="Arial"/>
          <w:i/>
          <w:sz w:val="26"/>
          <w:u w:val="single" w:color="000000"/>
        </w:rPr>
        <w:t xml:space="preserve">          </w:t>
      </w:r>
      <w:proofErr w:type="gramStart"/>
      <w:r w:rsidRPr="00184B06">
        <w:rPr>
          <w:rFonts w:eastAsia="Arial"/>
          <w:i/>
          <w:sz w:val="26"/>
          <w:u w:val="single" w:color="000000"/>
        </w:rPr>
        <w:t xml:space="preserve">  </w:t>
      </w:r>
      <w:r w:rsidRPr="00184B06">
        <w:rPr>
          <w:rFonts w:eastAsia="Arial"/>
          <w:color w:val="FFFFFF"/>
          <w:sz w:val="16"/>
        </w:rPr>
        <w:t>.</w:t>
      </w:r>
      <w:proofErr w:type="gramEnd"/>
      <w:r w:rsidRPr="00184B06">
        <w:rPr>
          <w:rFonts w:eastAsia="Arial"/>
          <w:sz w:val="26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184B06" w14:paraId="30482B95" w14:textId="1D1A61AE" w:rsidTr="003A62F2">
        <w:tc>
          <w:tcPr>
            <w:tcW w:w="5079" w:type="dxa"/>
          </w:tcPr>
          <w:p w14:paraId="270BB9DB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7298E6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184B06" w14:paraId="6C93E1A7" w14:textId="6ECB87E3" w:rsidTr="003A62F2">
        <w:tc>
          <w:tcPr>
            <w:tcW w:w="5079" w:type="dxa"/>
          </w:tcPr>
          <w:p w14:paraId="5BBCAEC5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184B06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184B06" w14:paraId="28EFF40F" w14:textId="4ACB9234" w:rsidTr="003A62F2">
        <w:tc>
          <w:tcPr>
            <w:tcW w:w="5079" w:type="dxa"/>
          </w:tcPr>
          <w:p w14:paraId="57D926E6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184B0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eastAsia="ar-SA"/>
              </w:rPr>
            </w:pPr>
            <w:r w:rsidRPr="00184B06">
              <w:rPr>
                <w:rFonts w:cs="Times New Roman"/>
                <w:sz w:val="20"/>
                <w:szCs w:val="20"/>
              </w:rPr>
              <w:t>подпись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                    </w:t>
            </w:r>
            <w:r w:rsidRPr="00184B06">
              <w:rPr>
                <w:rFonts w:cs="Times New Roman"/>
                <w:sz w:val="20"/>
                <w:szCs w:val="20"/>
              </w:rPr>
              <w:t>инициалы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, </w:t>
            </w:r>
            <w:r w:rsidRPr="00184B06">
              <w:rPr>
                <w:rFonts w:cs="Times New Roman"/>
                <w:sz w:val="20"/>
                <w:szCs w:val="20"/>
              </w:rPr>
              <w:t>фамилия</w:t>
            </w:r>
          </w:p>
        </w:tc>
      </w:tr>
      <w:tr w:rsidR="00284CE1" w:rsidRPr="00184B06" w14:paraId="644B3EE4" w14:textId="742A32E8" w:rsidTr="003A62F2">
        <w:tc>
          <w:tcPr>
            <w:tcW w:w="5079" w:type="dxa"/>
          </w:tcPr>
          <w:p w14:paraId="1872B054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668DA8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«__</w:t>
            </w:r>
            <w:proofErr w:type="gramStart"/>
            <w:r w:rsidRPr="00184B06">
              <w:rPr>
                <w:rFonts w:cs="Times New Roman"/>
                <w:szCs w:val="28"/>
              </w:rPr>
              <w:t>_»_</w:t>
            </w:r>
            <w:proofErr w:type="gramEnd"/>
            <w:r w:rsidRPr="00184B06">
              <w:rPr>
                <w:rFonts w:cs="Times New Roman"/>
                <w:szCs w:val="28"/>
              </w:rPr>
              <w:t>________________ 2024 г.</w:t>
            </w:r>
            <w:r w:rsidRPr="00184B06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184B06" w:rsidRDefault="00FF2DA2" w:rsidP="00FF2DA2">
      <w:pPr>
        <w:jc w:val="center"/>
        <w:rPr>
          <w:b/>
        </w:rPr>
      </w:pPr>
      <w:r w:rsidRPr="00184B06">
        <w:rPr>
          <w:rFonts w:eastAsia="Arial"/>
        </w:rPr>
        <w:t xml:space="preserve">ЗАДАНИЕ </w:t>
      </w:r>
    </w:p>
    <w:p w14:paraId="146CF981" w14:textId="2E0BED56" w:rsidR="00FF2DA2" w:rsidRPr="00184B06" w:rsidRDefault="00541446" w:rsidP="00FF2DA2">
      <w:pPr>
        <w:jc w:val="center"/>
        <w:rPr>
          <w:b/>
          <w:bCs/>
        </w:rPr>
      </w:pPr>
      <w:r w:rsidRPr="00184B06">
        <w:rPr>
          <w:rFonts w:eastAsia="Arial"/>
          <w:b/>
          <w:bCs/>
        </w:rPr>
        <w:t>на выпускную</w:t>
      </w:r>
      <w:r w:rsidR="00FF2DA2" w:rsidRPr="00184B06">
        <w:rPr>
          <w:rFonts w:eastAsia="Arial"/>
          <w:b/>
          <w:bCs/>
        </w:rPr>
        <w:t xml:space="preserve"> </w:t>
      </w:r>
      <w:r w:rsidRPr="00184B06">
        <w:rPr>
          <w:rFonts w:eastAsia="Arial"/>
          <w:b/>
          <w:bCs/>
        </w:rPr>
        <w:t>квалификационную работу</w:t>
      </w:r>
    </w:p>
    <w:p w14:paraId="5EBF3B38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694FBFEA" w14:textId="61631F69" w:rsidR="00406DE8" w:rsidRPr="00184B06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184B06">
        <w:rPr>
          <w:rFonts w:ascii="Times New Roman" w:hAnsi="Times New Roman" w:cs="Times New Roman"/>
        </w:rPr>
        <w:t xml:space="preserve">обучающемуся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 w:rsidRPr="00184B06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184B06">
        <w:rPr>
          <w:rFonts w:ascii="Times New Roman" w:hAnsi="Times New Roman" w:cs="Times New Roman"/>
        </w:rPr>
        <w:t>курса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5</w:t>
      </w:r>
      <w:proofErr w:type="gramEnd"/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06080B" w:rsidRPr="00184B06">
        <w:rPr>
          <w:rFonts w:ascii="Times New Roman" w:hAnsi="Times New Roman" w:cs="Times New Roman"/>
        </w:rPr>
        <w:t xml:space="preserve"> </w:t>
      </w:r>
      <w:r w:rsidRPr="00184B06">
        <w:rPr>
          <w:rFonts w:ascii="Times New Roman" w:hAnsi="Times New Roman" w:cs="Times New Roman"/>
        </w:rPr>
        <w:t>группы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184B06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eastAsia="ar-SA"/>
        </w:rPr>
      </w:pPr>
      <w:r w:rsidRPr="00184B06">
        <w:rPr>
          <w:rFonts w:cs="Times New Roman"/>
          <w:sz w:val="20"/>
          <w:szCs w:val="20"/>
          <w:lang w:eastAsia="ar-SA"/>
        </w:rPr>
        <w:t>фамилия, имя, отчество</w:t>
      </w:r>
    </w:p>
    <w:p w14:paraId="2A13A27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</w:rPr>
        <w:t xml:space="preserve"> </w:t>
      </w:r>
    </w:p>
    <w:p w14:paraId="03F5B54B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Тема</w:t>
      </w:r>
      <w:r w:rsidR="000B745A" w:rsidRPr="00184B06">
        <w:rPr>
          <w:szCs w:val="28"/>
          <w:lang w:val="ru-RU"/>
        </w:rPr>
        <w:t xml:space="preserve"> работы</w:t>
      </w:r>
      <w:r w:rsidR="004C00AD" w:rsidRPr="00184B06">
        <w:rPr>
          <w:szCs w:val="28"/>
          <w:lang w:val="ru-RU"/>
        </w:rPr>
        <w:t xml:space="preserve"> </w:t>
      </w:r>
      <w:r w:rsidR="004C00AD" w:rsidRPr="00184B06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 w:rsidRPr="00184B06">
        <w:rPr>
          <w:i/>
          <w:iCs/>
          <w:szCs w:val="28"/>
          <w:u w:val="single"/>
          <w:lang w:val="ru-RU"/>
        </w:rPr>
        <w:br/>
      </w:r>
      <w:r w:rsidRPr="00184B06">
        <w:rPr>
          <w:szCs w:val="28"/>
          <w:lang w:val="ru-RU"/>
        </w:rPr>
        <w:t>утверждена приказом по университету</w:t>
      </w:r>
      <w:r w:rsidR="005D42D8" w:rsidRPr="00184B06">
        <w:rPr>
          <w:szCs w:val="28"/>
          <w:lang w:val="ru-RU"/>
        </w:rPr>
        <w:t xml:space="preserve"> №_______</w:t>
      </w:r>
      <w:r w:rsidRPr="00184B06">
        <w:rPr>
          <w:szCs w:val="28"/>
          <w:lang w:val="ru-RU"/>
        </w:rPr>
        <w:t xml:space="preserve"> от «__</w:t>
      </w:r>
      <w:r w:rsidR="007D36D8" w:rsidRPr="00184B06">
        <w:rPr>
          <w:szCs w:val="28"/>
          <w:lang w:val="ru-RU"/>
        </w:rPr>
        <w:t>_» _</w:t>
      </w:r>
      <w:r w:rsidRPr="00184B06">
        <w:rPr>
          <w:szCs w:val="28"/>
          <w:lang w:val="ru-RU"/>
        </w:rPr>
        <w:t>_____________ 20</w:t>
      </w:r>
      <w:r w:rsidR="007D36D8" w:rsidRPr="00184B06">
        <w:rPr>
          <w:szCs w:val="28"/>
          <w:lang w:val="ru-RU"/>
        </w:rPr>
        <w:t>24</w:t>
      </w:r>
      <w:r w:rsidRPr="00184B06">
        <w:rPr>
          <w:szCs w:val="28"/>
          <w:lang w:val="ru-RU"/>
        </w:rPr>
        <w:t xml:space="preserve"> г.</w:t>
      </w:r>
    </w:p>
    <w:p w14:paraId="0D349733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Срок сдачи обучающимся законченной ВКР</w:t>
      </w:r>
      <w:r w:rsidR="005D42D8" w:rsidRPr="00184B06">
        <w:rPr>
          <w:szCs w:val="28"/>
          <w:lang w:val="ru-RU"/>
        </w:rPr>
        <w:t xml:space="preserve"> «</w:t>
      </w:r>
      <w:r w:rsidR="005D42D8" w:rsidRPr="00184B06">
        <w:rPr>
          <w:i/>
          <w:iCs/>
          <w:szCs w:val="28"/>
          <w:u w:val="single"/>
          <w:lang w:val="ru-RU"/>
        </w:rPr>
        <w:t>22</w:t>
      </w:r>
      <w:r w:rsidR="005D42D8" w:rsidRPr="00184B06">
        <w:rPr>
          <w:szCs w:val="28"/>
          <w:lang w:val="ru-RU"/>
        </w:rPr>
        <w:t>»</w:t>
      </w:r>
      <w:r w:rsidR="005D42D8" w:rsidRPr="00184B06">
        <w:rPr>
          <w:i/>
          <w:iCs/>
          <w:szCs w:val="28"/>
          <w:u w:val="single"/>
          <w:lang w:val="ru-RU"/>
        </w:rPr>
        <w:t xml:space="preserve"> июня </w:t>
      </w:r>
      <w:r w:rsidR="005D42D8" w:rsidRPr="00184B06">
        <w:rPr>
          <w:szCs w:val="28"/>
          <w:lang w:val="ru-RU"/>
        </w:rPr>
        <w:t>20</w:t>
      </w:r>
      <w:r w:rsidR="005D42D8" w:rsidRPr="00184B06">
        <w:rPr>
          <w:szCs w:val="28"/>
          <w:u w:val="single"/>
          <w:lang w:val="ru-RU"/>
        </w:rPr>
        <w:t>24</w:t>
      </w:r>
      <w:r w:rsidR="005D42D8" w:rsidRPr="00184B06">
        <w:rPr>
          <w:szCs w:val="28"/>
          <w:lang w:val="ru-RU"/>
        </w:rPr>
        <w:t xml:space="preserve"> г.</w:t>
      </w:r>
    </w:p>
    <w:p w14:paraId="5AA93F3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Исходные данные к </w:t>
      </w:r>
      <w:r w:rsidR="00085C23" w:rsidRPr="00184B06">
        <w:rPr>
          <w:szCs w:val="28"/>
          <w:lang w:val="ru-RU"/>
        </w:rPr>
        <w:t>работе</w:t>
      </w:r>
      <w:r w:rsidR="005D42D8" w:rsidRPr="00184B06">
        <w:rPr>
          <w:szCs w:val="28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разработать</w:t>
      </w:r>
      <w:r w:rsidR="00566E95" w:rsidRPr="00184B06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184B06">
        <w:rPr>
          <w:szCs w:val="28"/>
          <w:u w:val="single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персональн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184B06">
        <w:rPr>
          <w:i/>
          <w:iCs/>
          <w:szCs w:val="28"/>
          <w:u w:val="single"/>
          <w:lang w:val="ru-RU"/>
        </w:rPr>
        <w:t>и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работающей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в</w:t>
      </w:r>
      <w:r w:rsidR="005D42D8" w:rsidRPr="00184B06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Содержание пояснительной записки </w:t>
      </w:r>
      <w:r w:rsidR="00FA3484" w:rsidRPr="00184B06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184B06">
        <w:rPr>
          <w:szCs w:val="28"/>
          <w:lang w:val="ru-RU"/>
        </w:rPr>
        <w:t xml:space="preserve"> </w:t>
      </w:r>
      <w:r w:rsidR="00400200" w:rsidRPr="00184B06">
        <w:rPr>
          <w:i/>
          <w:iCs/>
          <w:szCs w:val="28"/>
          <w:u w:val="single"/>
          <w:lang w:val="ru-RU"/>
        </w:rPr>
        <w:t xml:space="preserve">схема алгоритма обмена информацией между серверной частью и API ИИ, схема </w:t>
      </w:r>
      <w:r w:rsidR="00AA4008" w:rsidRPr="00184B06">
        <w:rPr>
          <w:i/>
          <w:iCs/>
          <w:szCs w:val="28"/>
          <w:u w:val="single"/>
          <w:lang w:val="ru-RU"/>
        </w:rPr>
        <w:t>алгоритм</w:t>
      </w:r>
      <w:r w:rsidR="009605D2" w:rsidRPr="00184B06">
        <w:rPr>
          <w:i/>
          <w:iCs/>
          <w:szCs w:val="28"/>
          <w:u w:val="single"/>
          <w:lang w:val="ru-RU"/>
        </w:rPr>
        <w:t>а</w:t>
      </w:r>
      <w:r w:rsidR="00AA4008" w:rsidRPr="00184B06">
        <w:rPr>
          <w:i/>
          <w:iCs/>
          <w:szCs w:val="28"/>
          <w:u w:val="single"/>
          <w:lang w:val="ru-RU"/>
        </w:rPr>
        <w:t xml:space="preserve"> добавлени</w:t>
      </w:r>
      <w:r w:rsidR="00F66465" w:rsidRPr="00184B06">
        <w:rPr>
          <w:i/>
          <w:iCs/>
          <w:szCs w:val="28"/>
          <w:u w:val="single"/>
          <w:lang w:val="ru-RU"/>
        </w:rPr>
        <w:t>я</w:t>
      </w:r>
      <w:r w:rsidR="00AA4008" w:rsidRPr="00184B06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184B06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184B06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</w:rPr>
      </w:pPr>
      <w:r w:rsidRPr="00184B06">
        <w:rPr>
          <w:i/>
          <w:iCs/>
          <w:szCs w:val="28"/>
          <w:u w:val="single"/>
        </w:rPr>
        <w:br w:type="page"/>
      </w:r>
    </w:p>
    <w:p w14:paraId="35D243F6" w14:textId="1BFFA83B" w:rsidR="00406DE8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8"/>
        <w:gridCol w:w="6485"/>
        <w:gridCol w:w="2339"/>
      </w:tblGrid>
      <w:tr w:rsidR="00406DE8" w:rsidRPr="00184B06" w14:paraId="6D6787CB" w14:textId="77777777" w:rsidTr="00463B37">
        <w:tc>
          <w:tcPr>
            <w:tcW w:w="1101" w:type="dxa"/>
          </w:tcPr>
          <w:p w14:paraId="5E860D2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Срок выполнения</w:t>
            </w:r>
          </w:p>
        </w:tc>
      </w:tr>
      <w:tr w:rsidR="00406DE8" w:rsidRPr="00184B06" w14:paraId="643CA7B8" w14:textId="77777777" w:rsidTr="00463B37">
        <w:tc>
          <w:tcPr>
            <w:tcW w:w="1101" w:type="dxa"/>
          </w:tcPr>
          <w:p w14:paraId="37D173CD" w14:textId="7B12E31E" w:rsidR="00406DE8" w:rsidRPr="00184B06" w:rsidRDefault="00DD244B" w:rsidP="003D4133">
            <w:pPr>
              <w:pStyle w:val="afa"/>
              <w:spacing w:before="60" w:after="60"/>
            </w:pPr>
            <w:r w:rsidRPr="00184B06">
              <w:t>1</w:t>
            </w:r>
          </w:p>
        </w:tc>
        <w:tc>
          <w:tcPr>
            <w:tcW w:w="6662" w:type="dxa"/>
          </w:tcPr>
          <w:p w14:paraId="79545F74" w14:textId="23EF7780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Разработка и реализация системы</w:t>
            </w:r>
          </w:p>
        </w:tc>
        <w:tc>
          <w:tcPr>
            <w:tcW w:w="2374" w:type="dxa"/>
          </w:tcPr>
          <w:p w14:paraId="34DED921" w14:textId="62BA5E0C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3D4133" w:rsidRPr="00184B06">
              <w:rPr>
                <w:i/>
                <w:iCs/>
              </w:rPr>
              <w:t>1.</w:t>
            </w:r>
            <w:r w:rsidRPr="00184B06">
              <w:rPr>
                <w:i/>
                <w:iCs/>
              </w:rPr>
              <w:t>05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20D64DBA" w14:textId="77777777" w:rsidTr="00463B37">
        <w:tc>
          <w:tcPr>
            <w:tcW w:w="1101" w:type="dxa"/>
          </w:tcPr>
          <w:p w14:paraId="05FB2ACB" w14:textId="1E9FFE0C" w:rsidR="00406DE8" w:rsidRPr="00184B06" w:rsidRDefault="00DD244B" w:rsidP="003D4133">
            <w:pPr>
              <w:pStyle w:val="afa"/>
              <w:spacing w:before="60" w:after="60"/>
            </w:pPr>
            <w:r w:rsidRPr="00184B06">
              <w:t>2</w:t>
            </w:r>
          </w:p>
        </w:tc>
        <w:tc>
          <w:tcPr>
            <w:tcW w:w="6662" w:type="dxa"/>
          </w:tcPr>
          <w:p w14:paraId="0FA56545" w14:textId="43E89517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Написание пояснительной записки</w:t>
            </w:r>
          </w:p>
        </w:tc>
        <w:tc>
          <w:tcPr>
            <w:tcW w:w="2374" w:type="dxa"/>
          </w:tcPr>
          <w:p w14:paraId="572AD265" w14:textId="53DC9682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172570" w:rsidRPr="00184B06">
              <w:rPr>
                <w:i/>
                <w:iCs/>
              </w:rPr>
              <w:t>1</w:t>
            </w:r>
            <w:r w:rsidR="003D4133" w:rsidRPr="00184B06">
              <w:rPr>
                <w:i/>
                <w:iCs/>
              </w:rPr>
              <w:t>.0</w:t>
            </w:r>
            <w:r w:rsidRPr="00184B06">
              <w:rPr>
                <w:i/>
                <w:iCs/>
              </w:rPr>
              <w:t>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76F55F26" w14:textId="77777777" w:rsidTr="00463B37">
        <w:tc>
          <w:tcPr>
            <w:tcW w:w="1101" w:type="dxa"/>
          </w:tcPr>
          <w:p w14:paraId="587094A9" w14:textId="7AE1C77B" w:rsidR="00406DE8" w:rsidRPr="00184B06" w:rsidRDefault="00DD244B" w:rsidP="003D4133">
            <w:pPr>
              <w:pStyle w:val="afa"/>
              <w:spacing w:before="60" w:after="60"/>
            </w:pPr>
            <w:r w:rsidRPr="00184B06">
              <w:t>3</w:t>
            </w:r>
          </w:p>
        </w:tc>
        <w:tc>
          <w:tcPr>
            <w:tcW w:w="6662" w:type="dxa"/>
          </w:tcPr>
          <w:p w14:paraId="72040B28" w14:textId="31BDED35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Создание чертежей</w:t>
            </w:r>
          </w:p>
        </w:tc>
        <w:tc>
          <w:tcPr>
            <w:tcW w:w="2374" w:type="dxa"/>
          </w:tcPr>
          <w:p w14:paraId="202CEFB9" w14:textId="1CE1A208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0</w:t>
            </w:r>
            <w:r w:rsidR="00172570" w:rsidRPr="00184B06">
              <w:rPr>
                <w:i/>
                <w:iCs/>
              </w:rPr>
              <w:t>2</w:t>
            </w:r>
            <w:r w:rsidRPr="00184B06">
              <w:rPr>
                <w:i/>
                <w:iCs/>
              </w:rPr>
              <w:t>.06.2024</w:t>
            </w:r>
          </w:p>
        </w:tc>
      </w:tr>
      <w:tr w:rsidR="00406DE8" w:rsidRPr="00184B06" w14:paraId="5CFAE054" w14:textId="77777777" w:rsidTr="00463B37">
        <w:tc>
          <w:tcPr>
            <w:tcW w:w="1101" w:type="dxa"/>
          </w:tcPr>
          <w:p w14:paraId="3E5037EE" w14:textId="42AEB192" w:rsidR="00406DE8" w:rsidRPr="00184B06" w:rsidRDefault="00DD244B" w:rsidP="003D4133">
            <w:pPr>
              <w:pStyle w:val="afa"/>
              <w:spacing w:before="60" w:after="60"/>
            </w:pPr>
            <w:r w:rsidRPr="00184B06">
              <w:t>4</w:t>
            </w:r>
          </w:p>
        </w:tc>
        <w:tc>
          <w:tcPr>
            <w:tcW w:w="6662" w:type="dxa"/>
          </w:tcPr>
          <w:p w14:paraId="267E7A82" w14:textId="33BAD4E4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Прохождение нормоконтроля</w:t>
            </w:r>
          </w:p>
        </w:tc>
        <w:tc>
          <w:tcPr>
            <w:tcW w:w="2374" w:type="dxa"/>
          </w:tcPr>
          <w:p w14:paraId="5D2E86EB" w14:textId="37592317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?</w:t>
            </w:r>
          </w:p>
        </w:tc>
      </w:tr>
      <w:tr w:rsidR="00406DE8" w:rsidRPr="00184B06" w14:paraId="6F6CFCE1" w14:textId="77777777" w:rsidTr="00463B37">
        <w:tc>
          <w:tcPr>
            <w:tcW w:w="1101" w:type="dxa"/>
          </w:tcPr>
          <w:p w14:paraId="1F7CD321" w14:textId="3B4F5005" w:rsidR="00406DE8" w:rsidRPr="00184B06" w:rsidRDefault="003D4133" w:rsidP="003D4133">
            <w:pPr>
              <w:pStyle w:val="afa"/>
              <w:spacing w:before="60" w:after="60"/>
            </w:pPr>
            <w:r w:rsidRPr="00184B06">
              <w:t>5</w:t>
            </w:r>
          </w:p>
        </w:tc>
        <w:tc>
          <w:tcPr>
            <w:tcW w:w="6662" w:type="dxa"/>
          </w:tcPr>
          <w:p w14:paraId="12BC5FF3" w14:textId="7AA32969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Предварительная защита?</w:t>
            </w:r>
          </w:p>
        </w:tc>
        <w:tc>
          <w:tcPr>
            <w:tcW w:w="2374" w:type="dxa"/>
          </w:tcPr>
          <w:p w14:paraId="5FB9A147" w14:textId="71A3FDDF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?</w:t>
            </w:r>
          </w:p>
        </w:tc>
      </w:tr>
      <w:tr w:rsidR="003D4133" w:rsidRPr="00184B06" w14:paraId="319E4BEF" w14:textId="77777777" w:rsidTr="00463B37">
        <w:tc>
          <w:tcPr>
            <w:tcW w:w="1101" w:type="dxa"/>
          </w:tcPr>
          <w:p w14:paraId="33F06176" w14:textId="6078A7DD" w:rsidR="003D4133" w:rsidRPr="00184B06" w:rsidRDefault="003D4133" w:rsidP="003D4133">
            <w:pPr>
              <w:pStyle w:val="afa"/>
              <w:spacing w:before="60" w:after="60"/>
            </w:pPr>
            <w:r w:rsidRPr="00184B06">
              <w:t>6</w:t>
            </w:r>
          </w:p>
        </w:tc>
        <w:tc>
          <w:tcPr>
            <w:tcW w:w="6662" w:type="dxa"/>
          </w:tcPr>
          <w:p w14:paraId="27D7BA18" w14:textId="21545781" w:rsidR="003D4133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Защита</w:t>
            </w:r>
          </w:p>
        </w:tc>
        <w:tc>
          <w:tcPr>
            <w:tcW w:w="2374" w:type="dxa"/>
          </w:tcPr>
          <w:p w14:paraId="1A0AF679" w14:textId="2187874E" w:rsidR="003D4133" w:rsidRPr="00184B06" w:rsidRDefault="00D238F0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22.06.2024</w:t>
            </w:r>
          </w:p>
        </w:tc>
      </w:tr>
      <w:tr w:rsidR="003D4133" w:rsidRPr="00184B06" w14:paraId="209BD892" w14:textId="77777777" w:rsidTr="00463B37">
        <w:tc>
          <w:tcPr>
            <w:tcW w:w="1101" w:type="dxa"/>
          </w:tcPr>
          <w:p w14:paraId="4E010F0E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9AB6D0C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60831A7B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  <w:tr w:rsidR="003D4133" w:rsidRPr="00184B06" w14:paraId="652002C3" w14:textId="77777777" w:rsidTr="00463B37">
        <w:tc>
          <w:tcPr>
            <w:tcW w:w="1101" w:type="dxa"/>
          </w:tcPr>
          <w:p w14:paraId="6D34DB23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FC7B86A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4BFA8729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</w:tbl>
    <w:p w14:paraId="5C8D58CA" w14:textId="778899B2" w:rsidR="00406DE8" w:rsidRPr="00184B06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  <w:lang w:val="ru-RU"/>
        </w:rPr>
      </w:pPr>
      <w:r w:rsidRPr="00184B06">
        <w:rPr>
          <w:lang w:val="ru-RU"/>
        </w:rPr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184B06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Подпись, дата</w:t>
            </w:r>
          </w:p>
        </w:tc>
      </w:tr>
      <w:tr w:rsidR="00406DE8" w:rsidRPr="00184B06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принял</w:t>
            </w:r>
          </w:p>
        </w:tc>
      </w:tr>
      <w:tr w:rsidR="00406DE8" w:rsidRPr="00184B06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184B06" w:rsidRDefault="000B745A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184B06" w:rsidRDefault="00083A39" w:rsidP="003D4133">
            <w:pPr>
              <w:pStyle w:val="afa"/>
              <w:spacing w:before="60" w:after="60"/>
            </w:pPr>
            <w:r w:rsidRPr="00184B06"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B5E0A8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39F5D5A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3CD15C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DC9ED4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270AE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77E13309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56FE87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15E87F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136DF0E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BBE82E5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3E4401D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2065D4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593663E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0EC8E0B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4B60ECC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606929A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</w:tbl>
    <w:p w14:paraId="2083D527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184B06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Дата выдачи задания</w:t>
      </w:r>
      <w:r w:rsidR="00406DE8" w:rsidRPr="00184B06">
        <w:rPr>
          <w:szCs w:val="28"/>
          <w:lang w:val="ru-RU"/>
        </w:rPr>
        <w:t xml:space="preserve"> «_</w:t>
      </w:r>
      <w:r w:rsidR="00092F08" w:rsidRPr="00184B06">
        <w:rPr>
          <w:szCs w:val="28"/>
          <w:lang w:val="ru-RU"/>
        </w:rPr>
        <w:t>__</w:t>
      </w:r>
      <w:r w:rsidR="00406DE8" w:rsidRPr="00184B06">
        <w:rPr>
          <w:szCs w:val="28"/>
          <w:lang w:val="ru-RU"/>
        </w:rPr>
        <w:t>_»_________________ 20</w:t>
      </w:r>
      <w:r w:rsidR="003607E0" w:rsidRPr="00184B06">
        <w:rPr>
          <w:szCs w:val="28"/>
          <w:lang w:val="ru-RU"/>
        </w:rPr>
        <w:t>24</w:t>
      </w:r>
      <w:r w:rsidR="00406DE8" w:rsidRPr="00184B06">
        <w:rPr>
          <w:szCs w:val="28"/>
          <w:lang w:val="ru-RU"/>
        </w:rPr>
        <w:t xml:space="preserve"> г.</w:t>
      </w:r>
      <w:r w:rsidR="00406DE8" w:rsidRPr="00184B06">
        <w:rPr>
          <w:szCs w:val="28"/>
          <w:lang w:val="ru-RU"/>
        </w:rPr>
        <w:tab/>
      </w:r>
    </w:p>
    <w:p w14:paraId="7AAF6257" w14:textId="33B7A5A2" w:rsidR="00406DE8" w:rsidRPr="00184B06" w:rsidRDefault="00406DE8" w:rsidP="00A44935">
      <w:pPr>
        <w:spacing w:before="240"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Руководитель_________________________</w:t>
      </w:r>
      <w:r w:rsidR="00A44935" w:rsidRPr="00184B06">
        <w:rPr>
          <w:rFonts w:cs="Times New Roman"/>
          <w:szCs w:val="28"/>
        </w:rPr>
        <w:t>__</w:t>
      </w:r>
      <w:r w:rsidRPr="00184B06">
        <w:rPr>
          <w:rFonts w:cs="Times New Roman"/>
          <w:szCs w:val="28"/>
        </w:rPr>
        <w:t>___/_________/</w:t>
      </w:r>
      <w:r w:rsidR="00B3707A" w:rsidRPr="00184B06">
        <w:rPr>
          <w:rFonts w:cs="Times New Roman"/>
          <w:i/>
          <w:iCs/>
          <w:szCs w:val="28"/>
          <w:u w:val="single"/>
        </w:rPr>
        <w:t xml:space="preserve"> В.М.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B3707A" w:rsidRPr="00184B06">
        <w:rPr>
          <w:rFonts w:cs="Times New Roman"/>
          <w:i/>
          <w:iCs/>
          <w:szCs w:val="28"/>
          <w:u w:val="single"/>
        </w:rPr>
        <w:t>Кандаулов</w:t>
      </w:r>
      <w:r w:rsidR="00B3707A" w:rsidRPr="00184B06">
        <w:rPr>
          <w:rFonts w:cs="Times New Roman"/>
          <w:szCs w:val="28"/>
          <w:u w:val="single"/>
        </w:rPr>
        <w:t xml:space="preserve"> </w:t>
      </w:r>
      <w:r w:rsidR="00F2323C" w:rsidRPr="00184B06">
        <w:rPr>
          <w:rFonts w:cs="Times New Roman"/>
          <w:szCs w:val="28"/>
          <w:u w:val="single"/>
        </w:rPr>
        <w:t>/</w:t>
      </w:r>
    </w:p>
    <w:p w14:paraId="355CAE39" w14:textId="51032D27" w:rsidR="00406DE8" w:rsidRPr="00184B06" w:rsidRDefault="00406DE8" w:rsidP="00A44935">
      <w:pPr>
        <w:spacing w:line="240" w:lineRule="auto"/>
        <w:ind w:firstLine="2268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 xml:space="preserve">должность, учёная степень, ученое звание        </w:t>
      </w:r>
      <w:r w:rsidR="00F2323C" w:rsidRPr="00184B06">
        <w:rPr>
          <w:rFonts w:cs="Times New Roman"/>
          <w:sz w:val="20"/>
          <w:szCs w:val="20"/>
        </w:rPr>
        <w:t xml:space="preserve"> </w:t>
      </w:r>
      <w:r w:rsidR="00A44935" w:rsidRPr="00184B06">
        <w:rPr>
          <w:rFonts w:cs="Times New Roman"/>
          <w:sz w:val="20"/>
          <w:szCs w:val="20"/>
        </w:rPr>
        <w:t xml:space="preserve">     </w:t>
      </w:r>
      <w:r w:rsidRPr="00184B06">
        <w:rPr>
          <w:rFonts w:cs="Times New Roman"/>
          <w:sz w:val="20"/>
          <w:szCs w:val="20"/>
        </w:rPr>
        <w:t>подпись           инициалы, фамилия</w:t>
      </w:r>
    </w:p>
    <w:p w14:paraId="3F949C0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43333BF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03C9A126" w14:textId="2759FE36" w:rsidR="00096027" w:rsidRPr="00184B06" w:rsidRDefault="00406DE8" w:rsidP="00A44935">
      <w:pPr>
        <w:spacing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Задание принял к исполнению</w:t>
      </w:r>
      <w:r w:rsidR="00A44935" w:rsidRPr="00184B06">
        <w:rPr>
          <w:rFonts w:cs="Times New Roman"/>
          <w:szCs w:val="28"/>
        </w:rPr>
        <w:t xml:space="preserve">     </w:t>
      </w:r>
      <w:r w:rsidRPr="00184B06">
        <w:rPr>
          <w:rFonts w:cs="Times New Roman"/>
          <w:szCs w:val="28"/>
        </w:rPr>
        <w:t xml:space="preserve"> _________________</w:t>
      </w:r>
      <w:r w:rsidR="00096027" w:rsidRPr="00184B06">
        <w:rPr>
          <w:rFonts w:cs="Times New Roman"/>
          <w:szCs w:val="28"/>
        </w:rPr>
        <w:t xml:space="preserve">_____ </w:t>
      </w:r>
      <w:r w:rsidRPr="00184B06">
        <w:rPr>
          <w:rFonts w:cs="Times New Roman"/>
          <w:szCs w:val="28"/>
        </w:rPr>
        <w:t>/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Х.А. Нгуен 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      </w:t>
      </w:r>
      <w:r w:rsidRPr="00184B06">
        <w:rPr>
          <w:rFonts w:cs="Times New Roman"/>
          <w:szCs w:val="28"/>
          <w:u w:val="single"/>
        </w:rPr>
        <w:t>/</w:t>
      </w:r>
    </w:p>
    <w:p w14:paraId="1F8F869C" w14:textId="35347346" w:rsidR="00B479E7" w:rsidRPr="00184B06" w:rsidRDefault="00406DE8" w:rsidP="00A44935">
      <w:pPr>
        <w:spacing w:line="240" w:lineRule="auto"/>
        <w:ind w:firstLine="5103"/>
        <w:rPr>
          <w:rFonts w:cs="Times New Roman"/>
          <w:sz w:val="20"/>
          <w:szCs w:val="20"/>
        </w:rPr>
      </w:pPr>
      <w:r w:rsidRPr="00184B06">
        <w:rPr>
          <w:rFonts w:cs="Times New Roman"/>
          <w:bCs/>
          <w:kern w:val="2"/>
          <w:sz w:val="20"/>
          <w:szCs w:val="20"/>
        </w:rPr>
        <w:t>подпись обучающегося</w:t>
      </w:r>
      <w:r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            </w:t>
      </w:r>
      <w:r w:rsidR="008B4F6B"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38371534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br w:type="page"/>
      </w:r>
    </w:p>
    <w:p w14:paraId="17B5C2EB" w14:textId="77777777" w:rsidR="00B479E7" w:rsidRPr="00184B06" w:rsidRDefault="00B479E7" w:rsidP="00B479E7">
      <w:pPr>
        <w:spacing w:after="200" w:line="276" w:lineRule="auto"/>
        <w:jc w:val="center"/>
        <w:rPr>
          <w:rFonts w:eastAsiaTheme="minorHAnsi"/>
          <w:b/>
          <w:bCs/>
          <w:szCs w:val="22"/>
          <w:lang w:eastAsia="en-US"/>
        </w:rPr>
      </w:pPr>
      <w:r w:rsidRPr="00184B06">
        <w:rPr>
          <w:rFonts w:eastAsiaTheme="minorHAnsi"/>
          <w:b/>
          <w:bCs/>
          <w:szCs w:val="22"/>
          <w:lang w:eastAsia="en-US"/>
        </w:rPr>
        <w:lastRenderedPageBreak/>
        <w:t>АННОТАЦИЯ</w:t>
      </w:r>
    </w:p>
    <w:p w14:paraId="33036F7D" w14:textId="4A2E0483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Выпускная квалификационная работа Нгуен Хыу Ана по теме </w:t>
      </w:r>
      <w:r w:rsidRPr="00184B06">
        <w:rPr>
          <w:szCs w:val="28"/>
          <w:lang w:eastAsia="en-US"/>
        </w:rPr>
        <w:t>«Интеллектуальный помощник для работы с электронной библиотекой</w:t>
      </w:r>
      <w:r w:rsidRPr="00184B06">
        <w:rPr>
          <w:szCs w:val="30"/>
          <w:lang w:eastAsia="en-US"/>
        </w:rPr>
        <w:t>». Руководитель Кандаулов Валерий Михайлович. Работа защищена на кафедре «Измерительно-вычислительные комплексы» УлГТУ в 2024 году.</w:t>
      </w:r>
    </w:p>
    <w:p w14:paraId="25D8D824" w14:textId="420F6057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Пояснительная записка: 6</w:t>
      </w:r>
      <w:r w:rsidR="00883625" w:rsidRPr="001578D9">
        <w:rPr>
          <w:szCs w:val="30"/>
          <w:lang w:eastAsia="en-US"/>
        </w:rPr>
        <w:t>5</w:t>
      </w:r>
      <w:r w:rsidRPr="00184B06">
        <w:rPr>
          <w:szCs w:val="30"/>
          <w:lang w:eastAsia="en-US"/>
        </w:rPr>
        <w:t xml:space="preserve"> страниц, 6 разделов, 1 приложения, 4</w:t>
      </w:r>
      <w:r w:rsidR="00473BB3" w:rsidRPr="00184B06">
        <w:rPr>
          <w:szCs w:val="30"/>
          <w:lang w:eastAsia="en-US"/>
        </w:rPr>
        <w:t>3</w:t>
      </w:r>
      <w:r w:rsidRPr="00184B06">
        <w:rPr>
          <w:szCs w:val="30"/>
          <w:lang w:eastAsia="en-US"/>
        </w:rPr>
        <w:t xml:space="preserve"> рисунков, 1</w:t>
      </w:r>
      <w:r w:rsidR="00BE1F1A" w:rsidRPr="00184B06">
        <w:rPr>
          <w:szCs w:val="30"/>
          <w:lang w:eastAsia="en-US"/>
        </w:rPr>
        <w:t>4</w:t>
      </w:r>
      <w:r w:rsidRPr="00184B06">
        <w:rPr>
          <w:szCs w:val="30"/>
          <w:lang w:eastAsia="en-US"/>
        </w:rPr>
        <w:t xml:space="preserve"> таблиц, 1</w:t>
      </w:r>
      <w:r w:rsidR="00152348" w:rsidRPr="00184B06">
        <w:rPr>
          <w:szCs w:val="30"/>
          <w:lang w:eastAsia="en-US"/>
        </w:rPr>
        <w:t>6</w:t>
      </w:r>
      <w:r w:rsidRPr="00184B06">
        <w:rPr>
          <w:szCs w:val="30"/>
          <w:lang w:eastAsia="en-US"/>
        </w:rPr>
        <w:t xml:space="preserve"> источников.</w:t>
      </w:r>
    </w:p>
    <w:p w14:paraId="0AE8ACBB" w14:textId="7A9CFE3F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Ключевые слова: электронная библиотека,</w:t>
      </w:r>
      <w:r w:rsidRPr="00184B06">
        <w:rPr>
          <w:szCs w:val="28"/>
        </w:rPr>
        <w:t xml:space="preserve"> </w:t>
      </w:r>
      <w:proofErr w:type="spellStart"/>
      <w:r w:rsidRPr="00184B06">
        <w:rPr>
          <w:szCs w:val="28"/>
        </w:rPr>
        <w:t>Angular</w:t>
      </w:r>
      <w:proofErr w:type="spellEnd"/>
      <w:r w:rsidRPr="00184B06">
        <w:rPr>
          <w:szCs w:val="30"/>
          <w:lang w:eastAsia="en-US"/>
        </w:rPr>
        <w:t>, ASP.NET</w:t>
      </w:r>
      <w:r w:rsidR="007D1632" w:rsidRPr="00184B06">
        <w:rPr>
          <w:szCs w:val="30"/>
          <w:lang w:eastAsia="en-US"/>
        </w:rPr>
        <w:t xml:space="preserve"> Core</w:t>
      </w:r>
      <w:r w:rsidR="00915574" w:rsidRPr="00184B06">
        <w:rPr>
          <w:szCs w:val="30"/>
          <w:lang w:eastAsia="en-US"/>
        </w:rPr>
        <w:t xml:space="preserve">, </w:t>
      </w:r>
      <w:proofErr w:type="spellStart"/>
      <w:r w:rsidR="00915574" w:rsidRPr="00184B06">
        <w:rPr>
          <w:szCs w:val="30"/>
          <w:lang w:eastAsia="en-US"/>
        </w:rPr>
        <w:t>Entity</w:t>
      </w:r>
      <w:proofErr w:type="spellEnd"/>
      <w:r w:rsidR="00915574" w:rsidRPr="00184B06">
        <w:rPr>
          <w:szCs w:val="30"/>
          <w:lang w:eastAsia="en-US"/>
        </w:rPr>
        <w:t xml:space="preserve"> Framework Core</w:t>
      </w:r>
      <w:r w:rsidRPr="00184B06">
        <w:rPr>
          <w:szCs w:val="30"/>
          <w:lang w:eastAsia="en-US"/>
        </w:rPr>
        <w:t>, TypeScript, C#</w:t>
      </w:r>
      <w:r w:rsidRPr="00184B06">
        <w:rPr>
          <w:szCs w:val="28"/>
        </w:rPr>
        <w:t>, искусственный интеллект.</w:t>
      </w:r>
    </w:p>
    <w:p w14:paraId="602BE463" w14:textId="45FAAED5" w:rsidR="00406DE8" w:rsidRPr="00184B06" w:rsidRDefault="00B479E7" w:rsidP="00B10FE4">
      <w:pPr>
        <w:pStyle w:val="aa"/>
        <w:widowControl w:val="0"/>
        <w:autoSpaceDE w:val="0"/>
        <w:rPr>
          <w:rFonts w:cs="Times New Roman"/>
          <w:b/>
          <w:bCs/>
          <w:kern w:val="2"/>
          <w:sz w:val="22"/>
          <w:szCs w:val="22"/>
        </w:rPr>
      </w:pPr>
      <w:r w:rsidRPr="00184B06">
        <w:rPr>
          <w:szCs w:val="30"/>
          <w:lang w:eastAsia="en-US"/>
        </w:rPr>
        <w:t>Разработанная автоматизированная система</w:t>
      </w:r>
      <w:r w:rsidR="00B710E6" w:rsidRPr="00184B06">
        <w:rPr>
          <w:szCs w:val="30"/>
          <w:lang w:eastAsia="en-US"/>
        </w:rPr>
        <w:t xml:space="preserve"> электронной библиотеки</w:t>
      </w:r>
      <w:r w:rsidRPr="00184B06">
        <w:rPr>
          <w:szCs w:val="30"/>
          <w:lang w:eastAsia="en-US"/>
        </w:rPr>
        <w:t xml:space="preserve"> предназначена для </w:t>
      </w:r>
      <w:r w:rsidR="00B710E6" w:rsidRPr="00184B06">
        <w:rPr>
          <w:szCs w:val="30"/>
          <w:lang w:eastAsia="en-US"/>
        </w:rPr>
        <w:t>централизованного хранения электронных книг</w:t>
      </w:r>
      <w:r w:rsidRPr="00184B06">
        <w:rPr>
          <w:szCs w:val="30"/>
          <w:lang w:eastAsia="en-US"/>
        </w:rPr>
        <w:t xml:space="preserve"> и</w:t>
      </w:r>
      <w:r w:rsidR="00B710E6" w:rsidRPr="00184B06">
        <w:rPr>
          <w:szCs w:val="30"/>
          <w:lang w:eastAsia="en-US"/>
        </w:rPr>
        <w:t xml:space="preserve"> удобной работы с ними</w:t>
      </w:r>
      <w:r w:rsidRPr="00184B06">
        <w:rPr>
          <w:szCs w:val="30"/>
          <w:lang w:eastAsia="en-US"/>
        </w:rPr>
        <w:t>. Представляет собой программн</w:t>
      </w:r>
      <w:r w:rsidR="00B710E6" w:rsidRPr="00184B06">
        <w:rPr>
          <w:szCs w:val="30"/>
          <w:lang w:eastAsia="en-US"/>
        </w:rPr>
        <w:t>ое обеспечение который использует веб-технологии</w:t>
      </w:r>
      <w:r w:rsidRPr="00184B06">
        <w:rPr>
          <w:color w:val="000000"/>
          <w:szCs w:val="28"/>
          <w:shd w:val="clear" w:color="auto" w:fill="FFFFFF"/>
        </w:rPr>
        <w:t>. Программн</w:t>
      </w:r>
      <w:r w:rsidR="00B710E6" w:rsidRPr="00184B06">
        <w:rPr>
          <w:color w:val="000000"/>
          <w:szCs w:val="28"/>
          <w:shd w:val="clear" w:color="auto" w:fill="FFFFFF"/>
        </w:rPr>
        <w:t>ое</w:t>
      </w:r>
      <w:r w:rsidRPr="00184B06">
        <w:rPr>
          <w:color w:val="000000"/>
          <w:szCs w:val="28"/>
          <w:shd w:val="clear" w:color="auto" w:fill="FFFFFF"/>
        </w:rPr>
        <w:t xml:space="preserve"> </w:t>
      </w:r>
      <w:r w:rsidR="00B710E6" w:rsidRPr="00184B06">
        <w:rPr>
          <w:color w:val="000000"/>
          <w:szCs w:val="28"/>
          <w:shd w:val="clear" w:color="auto" w:fill="FFFFFF"/>
        </w:rPr>
        <w:t xml:space="preserve">обеспечение </w:t>
      </w:r>
      <w:r w:rsidRPr="00184B06">
        <w:rPr>
          <w:color w:val="000000"/>
          <w:szCs w:val="28"/>
          <w:shd w:val="clear" w:color="auto" w:fill="FFFFFF"/>
        </w:rPr>
        <w:t>реализован</w:t>
      </w:r>
      <w:r w:rsidR="00B710E6" w:rsidRPr="00184B06">
        <w:rPr>
          <w:color w:val="000000"/>
          <w:szCs w:val="28"/>
          <w:shd w:val="clear" w:color="auto" w:fill="FFFFFF"/>
        </w:rPr>
        <w:t>о</w:t>
      </w:r>
      <w:r w:rsidRPr="00184B06">
        <w:rPr>
          <w:color w:val="000000"/>
          <w:szCs w:val="28"/>
          <w:shd w:val="clear" w:color="auto" w:fill="FFFFFF"/>
        </w:rPr>
        <w:t xml:space="preserve"> на языке программирования</w:t>
      </w:r>
      <w:r w:rsidR="00B710E6" w:rsidRPr="00184B06">
        <w:rPr>
          <w:color w:val="000000"/>
          <w:szCs w:val="28"/>
          <w:shd w:val="clear" w:color="auto" w:fill="FFFFFF"/>
        </w:rPr>
        <w:t xml:space="preserve"> C# и TypeScript</w:t>
      </w:r>
      <w:r w:rsidRPr="00184B06">
        <w:rPr>
          <w:color w:val="000000"/>
          <w:szCs w:val="28"/>
          <w:shd w:val="clear" w:color="auto" w:fill="FFFFFF"/>
        </w:rPr>
        <w:t>.</w:t>
      </w:r>
    </w:p>
    <w:p w14:paraId="0EE5A261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29C2FDDA" w14:textId="5FEAA0B1" w:rsidR="001653B2" w:rsidRPr="00184B06" w:rsidRDefault="001653B2" w:rsidP="001653B2">
      <w:pPr>
        <w:pStyle w:val="aa"/>
        <w:ind w:firstLine="0"/>
        <w:rPr>
          <w:sz w:val="24"/>
          <w:szCs w:val="22"/>
        </w:rPr>
        <w:sectPr w:rsidR="001653B2" w:rsidRPr="00184B06" w:rsidSect="009A49DD">
          <w:footerReference w:type="default" r:id="rId8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184B06" w:rsidRDefault="002143F5" w:rsidP="00FF6F00">
          <w:pPr>
            <w:pStyle w:val="ac"/>
            <w:rPr>
              <w:rStyle w:val="10"/>
            </w:rPr>
          </w:pPr>
          <w:r w:rsidRPr="00184B06">
            <w:rPr>
              <w:rStyle w:val="10"/>
            </w:rPr>
            <w:t>Содержание</w:t>
          </w:r>
        </w:p>
        <w:p w14:paraId="1D1205A9" w14:textId="7336ECF1" w:rsidR="001578D9" w:rsidRDefault="0025333A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 w:rsidRPr="00184B06">
            <w:fldChar w:fldCharType="begin"/>
          </w:r>
          <w:r w:rsidRPr="00184B06">
            <w:instrText xml:space="preserve"> TOC \o "1-3" \h \z \u </w:instrText>
          </w:r>
          <w:r w:rsidRPr="00184B06">
            <w:fldChar w:fldCharType="separate"/>
          </w:r>
          <w:hyperlink w:anchor="_Toc168574175" w:history="1">
            <w:r w:rsidR="001578D9" w:rsidRPr="00343015">
              <w:rPr>
                <w:rStyle w:val="ae"/>
                <w:noProof/>
                <w:shd w:val="clear" w:color="auto" w:fill="FFFFFF"/>
              </w:rPr>
              <w:t>CПИСОК ИСПОЛЬЗОВАННЫХ ОБОЗНАЧЕНИЙ, СОКРАЩЕНИЙ И ТЕРМИНОВ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1578D9">
              <w:rPr>
                <w:noProof/>
                <w:webHidden/>
              </w:rPr>
              <w:t>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76FF41E" w14:textId="618502D8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6" w:history="1">
            <w:r w:rsidRPr="00343015">
              <w:rPr>
                <w:rStyle w:val="ae"/>
                <w:noProof/>
                <w:shd w:val="clear" w:color="auto" w:fill="FFFFFF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06ED" w14:textId="13C3E5B1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7" w:history="1">
            <w:r w:rsidRPr="00343015">
              <w:rPr>
                <w:rStyle w:val="ae"/>
                <w:noProof/>
              </w:rPr>
              <w:t>1 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9EBE" w14:textId="6416AFDE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8" w:history="1">
            <w:r w:rsidRPr="00343015">
              <w:rPr>
                <w:rStyle w:val="ae"/>
                <w:noProof/>
              </w:rPr>
              <w:t>1.1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C78D" w14:textId="2629C4BC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9" w:history="1">
            <w:r w:rsidRPr="00343015">
              <w:rPr>
                <w:rStyle w:val="ae"/>
                <w:noProof/>
              </w:rPr>
              <w:t>1.2 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12E9D" w14:textId="517576D0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0" w:history="1">
            <w:r w:rsidRPr="00343015">
              <w:rPr>
                <w:rStyle w:val="ae"/>
                <w:noProof/>
              </w:rPr>
              <w:t>1.2.1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EDF7" w14:textId="24BA820A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1" w:history="1">
            <w:r w:rsidRPr="00343015">
              <w:rPr>
                <w:rStyle w:val="ae"/>
                <w:noProof/>
              </w:rPr>
              <w:t>1.2.2 Состав и порядок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6E7A9" w14:textId="3AEA2E4D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2" w:history="1">
            <w:r w:rsidRPr="00343015">
              <w:rPr>
                <w:rStyle w:val="ae"/>
                <w:noProof/>
              </w:rPr>
              <w:t>1.3 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0A72" w14:textId="6B70F053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3" w:history="1">
            <w:r w:rsidRPr="00343015">
              <w:rPr>
                <w:rStyle w:val="ae"/>
                <w:noProof/>
              </w:rPr>
              <w:t>1.3.1 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9F44" w14:textId="251831D6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4" w:history="1">
            <w:r w:rsidRPr="00343015">
              <w:rPr>
                <w:rStyle w:val="ae"/>
                <w:noProof/>
              </w:rPr>
              <w:t>1.3.2 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5C419" w14:textId="4A969F68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5" w:history="1">
            <w:r w:rsidRPr="00343015">
              <w:rPr>
                <w:rStyle w:val="ae"/>
                <w:noProof/>
              </w:rPr>
              <w:t>1.4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EF76" w14:textId="798B43B4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6" w:history="1">
            <w:r w:rsidRPr="00343015">
              <w:rPr>
                <w:rStyle w:val="ae"/>
                <w:noProof/>
              </w:rPr>
              <w:t>1.4.1 Функция предоставления списка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6FC9" w14:textId="0DED683F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7" w:history="1">
            <w:r w:rsidRPr="00343015">
              <w:rPr>
                <w:rStyle w:val="ae"/>
                <w:noProof/>
              </w:rPr>
              <w:t>1.4.2 Функция просмотра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5DC5" w14:textId="34F5B971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8" w:history="1">
            <w:r w:rsidRPr="00343015">
              <w:rPr>
                <w:rStyle w:val="ae"/>
                <w:noProof/>
              </w:rPr>
              <w:t>1.4.3 Функция перевода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09AF" w14:textId="6675C491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9" w:history="1">
            <w:r w:rsidRPr="00343015">
              <w:rPr>
                <w:rStyle w:val="ae"/>
                <w:noProof/>
              </w:rPr>
              <w:t>1.4.4 Функция нахождения определения выбранного слова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647B" w14:textId="4DD665EC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0" w:history="1">
            <w:r w:rsidRPr="00343015">
              <w:rPr>
                <w:rStyle w:val="ae"/>
                <w:noProof/>
              </w:rPr>
              <w:t>1.4.5 Функция обобщения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775B" w14:textId="640C3D34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1" w:history="1">
            <w:r w:rsidRPr="00343015">
              <w:rPr>
                <w:rStyle w:val="ae"/>
                <w:noProof/>
              </w:rPr>
              <w:t>1.5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0D280" w14:textId="706A0431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2" w:history="1">
            <w:r w:rsidRPr="00343015">
              <w:rPr>
                <w:rStyle w:val="ae"/>
                <w:noProof/>
              </w:rPr>
              <w:t>1.5.1 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3650" w14:textId="735443E7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3" w:history="1">
            <w:r w:rsidRPr="00343015">
              <w:rPr>
                <w:rStyle w:val="ae"/>
                <w:noProof/>
              </w:rPr>
              <w:t>1.5.2 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95A6" w14:textId="4FE15EB5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4" w:history="1">
            <w:r w:rsidRPr="00343015">
              <w:rPr>
                <w:rStyle w:val="ae"/>
                <w:noProof/>
              </w:rPr>
              <w:t>1.5.3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BB13" w14:textId="43377ABD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5" w:history="1">
            <w:r w:rsidRPr="00343015">
              <w:rPr>
                <w:rStyle w:val="ae"/>
                <w:noProof/>
              </w:rPr>
              <w:t>1.6 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2A376" w14:textId="24DDFFEA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6" w:history="1">
            <w:r w:rsidRPr="00343015">
              <w:rPr>
                <w:rStyle w:val="ae"/>
                <w:noProof/>
              </w:rPr>
              <w:t>1.6.1 Calibre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E4B9" w14:textId="5ACD96ED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7" w:history="1">
            <w:r w:rsidRPr="00343015">
              <w:rPr>
                <w:rStyle w:val="ae"/>
                <w:noProof/>
              </w:rPr>
              <w:t>1.6.2 Kavita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549E" w14:textId="2D666B24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8" w:history="1">
            <w:r w:rsidRPr="00343015">
              <w:rPr>
                <w:rStyle w:val="ae"/>
                <w:noProof/>
              </w:rPr>
              <w:t>1.6.3 Koodo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EE8D9" w14:textId="60C8667A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9" w:history="1">
            <w:r w:rsidRPr="00343015">
              <w:rPr>
                <w:rStyle w:val="ae"/>
                <w:noProof/>
              </w:rPr>
              <w:t>2 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9030" w14:textId="2B209E81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0" w:history="1">
            <w:r w:rsidRPr="00343015">
              <w:rPr>
                <w:rStyle w:val="ae"/>
                <w:noProof/>
              </w:rPr>
              <w:t>2.1 Выбор средств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38CF5" w14:textId="4CA7DFAC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1" w:history="1">
            <w:r w:rsidRPr="00343015">
              <w:rPr>
                <w:rStyle w:val="ae"/>
                <w:noProof/>
              </w:rPr>
              <w:t>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4EE0" w14:textId="4326766C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2" w:history="1">
            <w:r w:rsidRPr="00343015">
              <w:rPr>
                <w:rStyle w:val="ae"/>
                <w:noProof/>
              </w:rPr>
              <w:t>2.3 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9FDF" w14:textId="09011C9D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3" w:history="1">
            <w:r w:rsidRPr="00343015">
              <w:rPr>
                <w:rStyle w:val="ae"/>
                <w:noProof/>
              </w:rPr>
              <w:t>3 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0634" w14:textId="31C581D5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4" w:history="1">
            <w:r w:rsidRPr="00343015">
              <w:rPr>
                <w:rStyle w:val="ae"/>
                <w:noProof/>
              </w:rPr>
              <w:t>3.1 Алгоритм обмена информации между приложением и API искусственного интеллекта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CAB7" w14:textId="07085B45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5" w:history="1">
            <w:r w:rsidRPr="00343015">
              <w:rPr>
                <w:rStyle w:val="ae"/>
                <w:noProof/>
              </w:rPr>
              <w:t>3.2 Алгоритм добавления электронной книги в библиотеку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A8F71" w14:textId="5941E059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6" w:history="1">
            <w:r w:rsidRPr="00343015">
              <w:rPr>
                <w:rStyle w:val="ae"/>
                <w:noProof/>
              </w:rPr>
              <w:t>4 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DCE66" w14:textId="7D46A1CC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7" w:history="1">
            <w:r w:rsidRPr="00343015">
              <w:rPr>
                <w:rStyle w:val="ae"/>
                <w:noProof/>
              </w:rPr>
              <w:t>4.1 Структура программного обеспечения и функции его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EBB5" w14:textId="1A78BD82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8" w:history="1">
            <w:r w:rsidRPr="00343015">
              <w:rPr>
                <w:rStyle w:val="ae"/>
                <w:noProof/>
              </w:rPr>
              <w:t>4.2 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6519F" w14:textId="578D8E4E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9" w:history="1">
            <w:r w:rsidRPr="00343015">
              <w:rPr>
                <w:rStyle w:val="ae"/>
                <w:noProof/>
              </w:rPr>
              <w:t>4.2.1 Клиентская операционная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3CEA" w14:textId="016A21B5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0" w:history="1">
            <w:r w:rsidRPr="00343015">
              <w:rPr>
                <w:rStyle w:val="ae"/>
                <w:noProof/>
              </w:rPr>
              <w:t>4.2.2 Инструментальное средство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DC63" w14:textId="16017A90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1" w:history="1">
            <w:r w:rsidRPr="00343015">
              <w:rPr>
                <w:rStyle w:val="ae"/>
                <w:noProof/>
              </w:rPr>
              <w:t>4.2.3 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293B7" w14:textId="4C9BD97B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2" w:history="1">
            <w:r w:rsidRPr="00343015">
              <w:rPr>
                <w:rStyle w:val="ae"/>
                <w:noProof/>
              </w:rPr>
              <w:t>4.3 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8D79" w14:textId="345A44F1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3" w:history="1">
            <w:r w:rsidRPr="00343015">
              <w:rPr>
                <w:rStyle w:val="ae"/>
                <w:noProof/>
              </w:rPr>
              <w:t>4.3.1 Структура прикладного программного обеспечения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54B6C" w14:textId="41A1888E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4" w:history="1">
            <w:r w:rsidRPr="00343015">
              <w:rPr>
                <w:rStyle w:val="ae"/>
                <w:noProof/>
              </w:rPr>
              <w:t>4.3.2 Структура прикладного программного обеспечения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60BA" w14:textId="511F4E69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5" w:history="1">
            <w:r w:rsidRPr="00343015">
              <w:rPr>
                <w:rStyle w:val="ae"/>
                <w:noProof/>
              </w:rPr>
              <w:t>4.4 Особенности реализации,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8807" w14:textId="09302D67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6" w:history="1">
            <w:r w:rsidRPr="00343015">
              <w:rPr>
                <w:rStyle w:val="ae"/>
                <w:noProof/>
              </w:rPr>
              <w:t>4.5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40D2" w14:textId="69BFD1FF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7" w:history="1">
            <w:r w:rsidRPr="00343015">
              <w:rPr>
                <w:rStyle w:val="ae"/>
                <w:noProof/>
              </w:rPr>
              <w:t>4.5.1 Требования к условиям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08EAF" w14:textId="57B10312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8" w:history="1">
            <w:r w:rsidRPr="00343015">
              <w:rPr>
                <w:rStyle w:val="ae"/>
                <w:noProof/>
              </w:rPr>
              <w:t>4.5.2 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939C" w14:textId="5BFA3105" w:rsidR="001578D9" w:rsidRDefault="001578D9" w:rsidP="001578D9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9" w:history="1">
            <w:r w:rsidRPr="00343015">
              <w:rPr>
                <w:rStyle w:val="ae"/>
                <w:noProof/>
              </w:rPr>
              <w:t>4.5.3 Порядок и особенности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9ED0" w14:textId="6077D1A8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0" w:history="1">
            <w:r w:rsidRPr="00343015">
              <w:rPr>
                <w:rStyle w:val="ae"/>
                <w:noProof/>
              </w:rPr>
              <w:t>5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674EB" w14:textId="146F2534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1" w:history="1">
            <w:r w:rsidRPr="00343015">
              <w:rPr>
                <w:rStyle w:val="ae"/>
                <w:noProof/>
              </w:rPr>
              <w:t>5.1 Условия и порядок тестирования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2FAA" w14:textId="33DA0EBA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2" w:history="1">
            <w:r w:rsidRPr="00343015">
              <w:rPr>
                <w:rStyle w:val="ae"/>
                <w:noProof/>
              </w:rPr>
              <w:t>5.2 Условия и порядок тестирования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73DB" w14:textId="66B9A580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3" w:history="1">
            <w:r w:rsidRPr="00343015">
              <w:rPr>
                <w:rStyle w:val="ae"/>
                <w:noProof/>
              </w:rPr>
              <w:t>5.3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6965D" w14:textId="7244DB28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4" w:history="1">
            <w:r w:rsidRPr="00343015">
              <w:rPr>
                <w:rStyle w:val="ae"/>
                <w:noProof/>
              </w:rPr>
              <w:t>6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46BA" w14:textId="0B71E973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5" w:history="1">
            <w:r w:rsidRPr="00343015">
              <w:rPr>
                <w:rStyle w:val="ae"/>
                <w:noProof/>
                <w:lang w:eastAsia="en-US"/>
              </w:rPr>
              <w:t>6.1 Расчет показателя трудоёмкости для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1859" w14:textId="2AAF1D13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6" w:history="1">
            <w:r w:rsidRPr="00343015">
              <w:rPr>
                <w:rStyle w:val="ae"/>
                <w:noProof/>
                <w:lang w:eastAsia="en-US"/>
              </w:rPr>
              <w:t xml:space="preserve">6.2 Расчет </w:t>
            </w:r>
            <w:r w:rsidRPr="00343015">
              <w:rPr>
                <w:rStyle w:val="ae"/>
                <w:noProof/>
              </w:rPr>
              <w:t>затрат</w:t>
            </w:r>
            <w:r w:rsidRPr="0034301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F2D0" w14:textId="7278EAC8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7" w:history="1">
            <w:r w:rsidRPr="00343015">
              <w:rPr>
                <w:rStyle w:val="ae"/>
                <w:noProof/>
                <w:lang w:eastAsia="en-US"/>
              </w:rPr>
              <w:t>6.3 Расчёт затрат на разработку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DF4B" w14:textId="056B691B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8" w:history="1">
            <w:r w:rsidRPr="00343015">
              <w:rPr>
                <w:rStyle w:val="ae"/>
                <w:noProof/>
                <w:lang w:eastAsia="en-US"/>
              </w:rPr>
              <w:t>6.4 Расчёт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0FE5" w14:textId="35D69A48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9" w:history="1">
            <w:r w:rsidRPr="00343015">
              <w:rPr>
                <w:rStyle w:val="ae"/>
                <w:noProof/>
                <w:lang w:eastAsia="en-US"/>
              </w:rPr>
              <w:t>6.5 Расчет отчислений на социальные нужды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A140" w14:textId="17A1D780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0" w:history="1">
            <w:r w:rsidRPr="00343015">
              <w:rPr>
                <w:rStyle w:val="ae"/>
                <w:noProof/>
                <w:lang w:eastAsia="en-US"/>
              </w:rPr>
              <w:t xml:space="preserve">6.6 </w:t>
            </w:r>
            <w:r w:rsidRPr="00343015">
              <w:rPr>
                <w:rStyle w:val="ae"/>
                <w:noProof/>
              </w:rPr>
              <w:t>Себестоимость</w:t>
            </w:r>
            <w:r w:rsidRPr="00343015">
              <w:rPr>
                <w:rStyle w:val="ae"/>
                <w:noProof/>
                <w:lang w:eastAsia="en-US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0505" w14:textId="79100E3B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1" w:history="1">
            <w:r w:rsidRPr="00343015">
              <w:rPr>
                <w:rStyle w:val="ae"/>
                <w:noProof/>
                <w:lang w:eastAsia="en-US"/>
              </w:rPr>
              <w:t>6.7 Расчёт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35288" w14:textId="71515731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2" w:history="1">
            <w:r w:rsidRPr="00343015">
              <w:rPr>
                <w:rStyle w:val="ae"/>
                <w:noProof/>
                <w:lang w:eastAsia="en-US"/>
              </w:rPr>
              <w:t xml:space="preserve">6.8 Определение экономической </w:t>
            </w:r>
            <w:r w:rsidRPr="00343015">
              <w:rPr>
                <w:rStyle w:val="ae"/>
                <w:noProof/>
              </w:rPr>
              <w:t>эффективности</w:t>
            </w:r>
            <w:r w:rsidRPr="00343015">
              <w:rPr>
                <w:rStyle w:val="ae"/>
                <w:noProof/>
                <w:lang w:eastAsia="en-US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EA58" w14:textId="0E698781" w:rsidR="001578D9" w:rsidRDefault="001578D9" w:rsidP="001578D9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3" w:history="1">
            <w:r w:rsidRPr="00343015">
              <w:rPr>
                <w:rStyle w:val="ae"/>
                <w:noProof/>
                <w:lang w:eastAsia="en-US"/>
              </w:rPr>
              <w:t>6.9 Выводы по технико-экономическому анализу и обоснованию проекта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821FC" w14:textId="2ABA2CB7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4" w:history="1">
            <w:r w:rsidRPr="00343015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AF98" w14:textId="34E4961D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5" w:history="1">
            <w:r w:rsidRPr="00343015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150A" w14:textId="080A0B37" w:rsidR="001578D9" w:rsidRDefault="001578D9" w:rsidP="001578D9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6" w:history="1">
            <w:r w:rsidRPr="00343015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1282" w14:textId="0458EAAA" w:rsidR="00166E09" w:rsidRPr="00184B06" w:rsidRDefault="0025333A" w:rsidP="001578D9">
          <w:pPr>
            <w:spacing w:line="276" w:lineRule="auto"/>
            <w:sectPr w:rsidR="00166E09" w:rsidRPr="00184B06" w:rsidSect="0089729D">
              <w:headerReference w:type="default" r:id="rId9"/>
              <w:pgSz w:w="11907" w:h="16840" w:code="9"/>
              <w:pgMar w:top="709" w:right="567" w:bottom="2835" w:left="1560" w:header="312" w:footer="284" w:gutter="0"/>
              <w:cols w:space="720"/>
              <w:docGrid w:linePitch="381"/>
            </w:sectPr>
          </w:pPr>
          <w:r w:rsidRPr="00184B06"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Pr="00184B06" w:rsidRDefault="00B252C6" w:rsidP="00B252C6">
      <w:pPr>
        <w:pStyle w:val="1"/>
        <w:rPr>
          <w:shd w:val="clear" w:color="auto" w:fill="FFFFFF"/>
        </w:rPr>
      </w:pPr>
      <w:bookmarkStart w:id="1" w:name="_Toc139287411"/>
      <w:bookmarkStart w:id="2" w:name="_Toc139370995"/>
      <w:bookmarkStart w:id="3" w:name="_Toc156840814"/>
      <w:bookmarkStart w:id="4" w:name="_Toc168574175"/>
      <w:r w:rsidRPr="00184B06">
        <w:rPr>
          <w:shd w:val="clear" w:color="auto" w:fill="FFFFFF"/>
        </w:rPr>
        <w:lastRenderedPageBreak/>
        <w:t>CПИСОК ИСПОЛЬЗОВАННЫХ ОБОЗНАЧЕНИЙ, СОКРАЩЕНИЙ И ТЕРМИНОВ</w:t>
      </w:r>
      <w:bookmarkEnd w:id="4"/>
    </w:p>
    <w:p w14:paraId="4B9B9954" w14:textId="6986A95C" w:rsidR="0064420B" w:rsidRPr="00184B06" w:rsidRDefault="0064420B" w:rsidP="00B252C6">
      <w:r w:rsidRPr="00184B06">
        <w:t>ИИ – искусственный интеллект.</w:t>
      </w:r>
    </w:p>
    <w:p w14:paraId="7DCDCDB1" w14:textId="3B948413" w:rsidR="00B252C6" w:rsidRPr="00184B06" w:rsidRDefault="00B252C6" w:rsidP="00B252C6">
      <w:r w:rsidRPr="00184B06">
        <w:t>СУБД – система управления базами данных</w:t>
      </w:r>
      <w:r w:rsidR="008D128F" w:rsidRPr="00184B06">
        <w:t>.</w:t>
      </w:r>
    </w:p>
    <w:p w14:paraId="7FC543CF" w14:textId="4AB4E254" w:rsidR="00352212" w:rsidRPr="00184B06" w:rsidRDefault="00352212" w:rsidP="00B252C6">
      <w:r w:rsidRPr="00184B06">
        <w:t>ПО – программное обеспечение.</w:t>
      </w:r>
    </w:p>
    <w:p w14:paraId="4F658F63" w14:textId="350FD614" w:rsidR="0064420B" w:rsidRPr="00184B06" w:rsidRDefault="00C41C2B" w:rsidP="0064420B">
      <w:r w:rsidRPr="00184B06">
        <w:t>Фреймворк (Software Framework) – программная платформа, определяющая структуры программного обеспечения.</w:t>
      </w:r>
    </w:p>
    <w:p w14:paraId="78A37236" w14:textId="5A5D69ED" w:rsidR="00C06892" w:rsidRPr="00184B06" w:rsidRDefault="00C06892" w:rsidP="00B252C6">
      <w:r w:rsidRPr="00184B06">
        <w:t>API – интерфейс программирования приложения (Application Programming Interface).</w:t>
      </w:r>
    </w:p>
    <w:p w14:paraId="5B58E9D9" w14:textId="11BADD39" w:rsidR="00B252C6" w:rsidRPr="00184B06" w:rsidRDefault="00B252C6" w:rsidP="00B252C6">
      <w:r w:rsidRPr="00184B06">
        <w:t>.NET</w:t>
      </w:r>
      <w:r w:rsidR="00615A8A" w:rsidRPr="00184B06">
        <w:t xml:space="preserve"> Core</w:t>
      </w:r>
      <w:r w:rsidRPr="00184B06">
        <w:t xml:space="preserve"> –</w:t>
      </w:r>
      <w:r w:rsidR="00615A8A" w:rsidRPr="00184B06">
        <w:t xml:space="preserve"> модульная</w:t>
      </w:r>
      <w:r w:rsidRPr="00184B06">
        <w:t xml:space="preserve"> платформа </w:t>
      </w:r>
      <w:r w:rsidR="00615A8A" w:rsidRPr="00184B06">
        <w:t xml:space="preserve">для </w:t>
      </w:r>
      <w:r w:rsidRPr="00184B06">
        <w:t>разработки</w:t>
      </w:r>
      <w:r w:rsidR="00615A8A" w:rsidRPr="00184B06">
        <w:t xml:space="preserve"> программного обеспечения с открытым исходным кодом</w:t>
      </w:r>
      <w:r w:rsidR="00F862D3" w:rsidRPr="00184B06">
        <w:t>.</w:t>
      </w:r>
    </w:p>
    <w:p w14:paraId="7D100F0F" w14:textId="0AB7BCD0" w:rsidR="00B252C6" w:rsidRPr="00184B06" w:rsidRDefault="008733E2" w:rsidP="00AD2293">
      <w:r w:rsidRPr="00184B06">
        <w:t xml:space="preserve">С# – </w:t>
      </w:r>
      <w:r w:rsidR="00E873BB" w:rsidRPr="00184B06">
        <w:t xml:space="preserve">объектно-ориентированный </w:t>
      </w:r>
      <w:r w:rsidRPr="00184B06">
        <w:t>язык програм</w:t>
      </w:r>
      <w:r w:rsidR="005D2343" w:rsidRPr="00184B06">
        <w:t>м</w:t>
      </w:r>
      <w:r w:rsidRPr="00184B06">
        <w:t>иров</w:t>
      </w:r>
      <w:r w:rsidR="00520F38" w:rsidRPr="00184B06">
        <w:t>ан</w:t>
      </w:r>
      <w:r w:rsidRPr="00184B06">
        <w:t>ия</w:t>
      </w:r>
      <w:r w:rsidR="00E873BB" w:rsidRPr="00184B06">
        <w:t xml:space="preserve"> общего назначения</w:t>
      </w:r>
      <w:r w:rsidR="00B4633A" w:rsidRPr="00184B06">
        <w:t>, разработанный</w:t>
      </w:r>
      <w:r w:rsidR="00666407" w:rsidRPr="00184B06">
        <w:t xml:space="preserve"> компанией</w:t>
      </w:r>
      <w:r w:rsidR="00B4633A" w:rsidRPr="00184B06">
        <w:t xml:space="preserve"> Microsoft</w:t>
      </w:r>
      <w:r w:rsidRPr="00184B06">
        <w:t>.</w:t>
      </w:r>
    </w:p>
    <w:p w14:paraId="38446067" w14:textId="31BA413B" w:rsidR="00E26201" w:rsidRPr="00184B06" w:rsidRDefault="00E26201" w:rsidP="00AD2293">
      <w:r w:rsidRPr="00184B06">
        <w:t>DTO (Data Transfer Object) – объект переноса данных, нужная для передачи информации.</w:t>
      </w:r>
    </w:p>
    <w:p w14:paraId="6D404A73" w14:textId="45D31B27" w:rsidR="00B252C6" w:rsidRPr="00184B06" w:rsidRDefault="00B252C6" w:rsidP="00AD2293">
      <w:r w:rsidRPr="00184B06">
        <w:t xml:space="preserve">UML – аббревиатура от Unified </w:t>
      </w:r>
      <w:proofErr w:type="spellStart"/>
      <w:r w:rsidRPr="00184B06">
        <w:t>Modeling</w:t>
      </w:r>
      <w:proofErr w:type="spellEnd"/>
      <w:r w:rsidRPr="00184B06">
        <w:t xml:space="preserve"> Language, язык графический описания для объектного моделирования в области разработки программного обеспечения, моделирования </w:t>
      </w:r>
      <w:proofErr w:type="gramStart"/>
      <w:r w:rsidRPr="00184B06">
        <w:t>бизнес процессов</w:t>
      </w:r>
      <w:proofErr w:type="gramEnd"/>
      <w:r w:rsidRPr="00184B06">
        <w:t>, системного проектирования и отображения организационных структур</w:t>
      </w:r>
      <w:r w:rsidR="00F862D3" w:rsidRPr="00184B06">
        <w:t>.</w:t>
      </w:r>
    </w:p>
    <w:p w14:paraId="75754D7F" w14:textId="56750C98" w:rsidR="00B252C6" w:rsidRPr="00184B0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</w:rPr>
      </w:pPr>
    </w:p>
    <w:p w14:paraId="58D52342" w14:textId="03CD48FA" w:rsidR="00CA1978" w:rsidRPr="00184B06" w:rsidRDefault="00D91C86" w:rsidP="009874D7">
      <w:pPr>
        <w:pStyle w:val="1"/>
        <w:rPr>
          <w:sz w:val="36"/>
          <w:shd w:val="clear" w:color="auto" w:fill="FFFFFF"/>
        </w:rPr>
      </w:pPr>
      <w:bookmarkStart w:id="5" w:name="_Toc168574176"/>
      <w:r w:rsidRPr="00184B06">
        <w:rPr>
          <w:shd w:val="clear" w:color="auto" w:fill="FFFFFF"/>
        </w:rPr>
        <w:lastRenderedPageBreak/>
        <w:t>ВВЕДЕНИЕ</w:t>
      </w:r>
      <w:bookmarkEnd w:id="1"/>
      <w:bookmarkEnd w:id="2"/>
      <w:bookmarkEnd w:id="3"/>
      <w:bookmarkEnd w:id="5"/>
    </w:p>
    <w:p w14:paraId="25475E22" w14:textId="704D82AA" w:rsidR="00672C36" w:rsidRPr="00184B06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В современном мире набирает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всю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большую популярность искусственный интеллект</w:t>
      </w:r>
      <w:r w:rsidR="005D6A31" w:rsidRPr="00184B06">
        <w:rPr>
          <w:rFonts w:cs="Times New Roman"/>
          <w:color w:val="222222"/>
          <w:szCs w:val="28"/>
          <w:shd w:val="clear" w:color="auto" w:fill="FFFFFF"/>
        </w:rPr>
        <w:t xml:space="preserve"> (ИИ)</w:t>
      </w:r>
      <w:r w:rsidRPr="00184B06">
        <w:rPr>
          <w:rFonts w:cs="Times New Roman"/>
          <w:color w:val="222222"/>
          <w:szCs w:val="28"/>
          <w:shd w:val="clear" w:color="auto" w:fill="FFFFFF"/>
        </w:rPr>
        <w:t>. Его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практически можно встретить во многих отраслях деятельности, таких как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финансы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промышленность, торговл</w:t>
      </w:r>
      <w:r w:rsidR="002B567C" w:rsidRPr="00184B06">
        <w:rPr>
          <w:rFonts w:cs="Times New Roman"/>
          <w:color w:val="222222"/>
          <w:szCs w:val="28"/>
          <w:shd w:val="clear" w:color="auto" w:fill="FFFFFF"/>
        </w:rPr>
        <w:t>я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, образование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, системы безопасности</w:t>
      </w:r>
      <w:r w:rsidR="00101F31" w:rsidRPr="00184B06">
        <w:rPr>
          <w:rFonts w:cs="Times New Roman"/>
          <w:color w:val="222222"/>
          <w:szCs w:val="28"/>
          <w:shd w:val="clear" w:color="auto" w:fill="FFFFFF"/>
        </w:rPr>
        <w:t>, робототехника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и т.п.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быту можно встретить в обработке фотоизображений, распознаваний образов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на фото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улучшение и восстановление качества фотоизображений, 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t>транскрипци</w:t>
      </w:r>
      <w:r w:rsidR="00D0229E" w:rsidRPr="00184B06">
        <w:t xml:space="preserve">я или </w:t>
      </w:r>
      <w:r w:rsidR="002A5785" w:rsidRPr="00184B06">
        <w:t>перевод</w:t>
      </w:r>
      <w:r w:rsidR="00D0229E" w:rsidRPr="00184B06">
        <w:t xml:space="preserve"> с одного естественного языка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на другой.</w:t>
      </w:r>
      <w:r w:rsidR="00FE1B9D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Всё благодаря развити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ю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мощностей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>компьютерной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техники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 увеличение количества транзисторов на кристаллах интегральных схем, а также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искусственных нейронных сетей</w:t>
      </w:r>
      <w:r w:rsidR="00725C89" w:rsidRPr="00184B06">
        <w:rPr>
          <w:rFonts w:cs="Times New Roman"/>
          <w:color w:val="222222"/>
          <w:szCs w:val="28"/>
          <w:shd w:val="clear" w:color="auto" w:fill="FFFFFF"/>
        </w:rPr>
        <w:t xml:space="preserve"> и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генеративных ИИ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 Также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>популярности</w:t>
      </w:r>
      <w:r w:rsidR="0044780B" w:rsidRPr="00184B06">
        <w:rPr>
          <w:rFonts w:cs="Times New Roman"/>
          <w:color w:val="222222"/>
          <w:szCs w:val="28"/>
          <w:shd w:val="clear" w:color="auto" w:fill="FFFFFF"/>
        </w:rPr>
        <w:t xml:space="preserve"> ИИ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способствовало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появление чат-бота на базе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больших языковых моделей</w:t>
      </w:r>
      <w:r w:rsidR="00D426DE" w:rsidRPr="00184B06">
        <w:rPr>
          <w:rFonts w:cs="Times New Roman"/>
          <w:color w:val="222222"/>
          <w:szCs w:val="28"/>
          <w:shd w:val="clear" w:color="auto" w:fill="FFFFFF"/>
        </w:rPr>
        <w:t xml:space="preserve"> LLM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ChatGPT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от компании OpenAI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EEF4591" w14:textId="3DEB5D78" w:rsidR="00B231A9" w:rsidRPr="00184B06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На данном этапе развития ИИ может использоваться в качестве инструмента автоматизации некоторых процессов.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некоторых сферах деятельности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184B06">
        <w:rPr>
          <w:rFonts w:cs="Times New Roman"/>
          <w:color w:val="222222"/>
          <w:szCs w:val="28"/>
          <w:shd w:val="clear" w:color="auto" w:fill="FFFFFF"/>
        </w:rPr>
        <w:t>, такие как кассиры, банковские служащие, официанты и т.</w:t>
      </w:r>
      <w:r w:rsidR="000A1184" w:rsidRPr="00184B06">
        <w:rPr>
          <w:rFonts w:cs="Times New Roman"/>
          <w:color w:val="222222"/>
          <w:szCs w:val="28"/>
          <w:shd w:val="clear" w:color="auto" w:fill="FFFFFF"/>
        </w:rPr>
        <w:t>п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Также ИИ может использоваться в качестве автопилота транспортных средств, и самый известный пример — это электромобили от американской компаний Tesla. В военном деле ИИ используется для управления дронами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робот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-сапёр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 и автономными комплексами вооружения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06B6D558" w14:textId="1A283F48" w:rsidR="00B81601" w:rsidRPr="00184B06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В сфере разработки программного обеспечения 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>искусственный интеллект</w:t>
      </w:r>
      <w:r w:rsidRPr="00184B06">
        <w:rPr>
          <w:rFonts w:cs="Times New Roman"/>
          <w:color w:val="222222"/>
          <w:szCs w:val="28"/>
          <w:shd w:val="clear" w:color="auto" w:fill="FFFFFF"/>
        </w:rPr>
        <w:t>, в основном</w:t>
      </w:r>
      <w:r w:rsidR="00663094" w:rsidRPr="00184B06">
        <w:rPr>
          <w:rFonts w:cs="Times New Roman"/>
          <w:color w:val="222222"/>
          <w:szCs w:val="28"/>
          <w:shd w:val="clear" w:color="auto" w:fill="FFFFFF"/>
        </w:rPr>
        <w:t xml:space="preserve"> работающий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 w:rsidRPr="00184B06">
        <w:rPr>
          <w:rFonts w:cs="Times New Roman"/>
          <w:color w:val="222222"/>
          <w:szCs w:val="28"/>
          <w:shd w:val="clear" w:color="auto" w:fill="FFFFFF"/>
        </w:rPr>
        <w:t>анализировать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="0036789B" w:rsidRPr="00184B06">
        <w:rPr>
          <w:rFonts w:cs="Times New Roman"/>
          <w:color w:val="222222"/>
          <w:szCs w:val="28"/>
          <w:shd w:val="clear" w:color="auto" w:fill="FFFFFF"/>
        </w:rPr>
        <w:t xml:space="preserve"> корректность работы логики в предметной области и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ошибки, особенно связанные с кибербезопасностью. В основном публичные ИИ-инструменты, такие как </w:t>
      </w:r>
      <w:proofErr w:type="spellStart"/>
      <w:r w:rsidR="003E771F" w:rsidRPr="00184B06">
        <w:rPr>
          <w:rFonts w:cs="Times New Roman"/>
          <w:color w:val="222222"/>
          <w:szCs w:val="28"/>
          <w:shd w:val="clear" w:color="auto" w:fill="FFFFFF"/>
        </w:rPr>
        <w:t>GitHub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184B06">
        <w:rPr>
          <w:rFonts w:cs="Times New Roman"/>
          <w:color w:val="222222"/>
          <w:szCs w:val="28"/>
          <w:shd w:val="clear" w:color="auto" w:fill="FFFFFF"/>
        </w:rPr>
        <w:t>Copilot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обучающиеся на коде опубликованные в открытом доступе, у которых в большинстве случаев не было проведено ревью кода (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code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review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>)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,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устаревший код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, так как код используемых библиотек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lastRenderedPageBreak/>
        <w:t>измениться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 xml:space="preserve"> со временем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и/или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 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код с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неявными уязвимостями, связанные с безопасностью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65368567" w14:textId="55E5F978" w:rsidR="00585A49" w:rsidRPr="00184B06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Из основных недостатков искусственного интеллекта являются</w:t>
      </w:r>
    </w:p>
    <w:p w14:paraId="11918991" w14:textId="34E846E5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Безопасность и конфиденциальность данных: использование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Потеря рабочих мест: автоматизация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Ответственность и прозрачность: в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Этические вопросы: использование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Угроза безопасности: развитие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184B0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Цель данной дипломной работы является 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получение навыков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прикладного </w:t>
      </w:r>
      <w:r w:rsidR="00E764F5" w:rsidRPr="00184B06">
        <w:rPr>
          <w:rFonts w:cs="Times New Roman"/>
          <w:color w:val="222222"/>
          <w:szCs w:val="28"/>
          <w:shd w:val="clear" w:color="auto" w:fill="FFFFFF"/>
        </w:rPr>
        <w:t>обеспечения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Pr="00184B06">
        <w:rPr>
          <w:rFonts w:cs="Times New Roman"/>
          <w:color w:val="222222"/>
          <w:szCs w:val="28"/>
          <w:shd w:val="clear" w:color="auto" w:fill="FFFFFF"/>
        </w:rPr>
        <w:t>навыков работы с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современн</w:t>
      </w:r>
      <w:r w:rsidRPr="00184B06">
        <w:rPr>
          <w:rFonts w:cs="Times New Roman"/>
          <w:color w:val="222222"/>
          <w:szCs w:val="28"/>
          <w:shd w:val="clear" w:color="auto" w:fill="FFFFFF"/>
        </w:rPr>
        <w:t>ыми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инструмент</w:t>
      </w:r>
      <w:r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разработки, </w:t>
      </w:r>
      <w:r w:rsidR="00DC3D75" w:rsidRPr="00184B06">
        <w:rPr>
          <w:rFonts w:cs="Times New Roman"/>
          <w:color w:val="222222"/>
          <w:szCs w:val="28"/>
          <w:shd w:val="clear" w:color="auto" w:fill="FFFFFF"/>
        </w:rPr>
        <w:t>интеграции искусственного интеллекта в информационную систему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2A08FD6" w14:textId="77777777" w:rsidR="003807F4" w:rsidRPr="00184B06" w:rsidRDefault="003807F4" w:rsidP="001C3D26"/>
    <w:p w14:paraId="36265F19" w14:textId="77777777" w:rsidR="00CA1978" w:rsidRPr="00184B06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184B06" w:rsidRDefault="00CA1978" w:rsidP="00CA1978">
      <w:pPr>
        <w:rPr>
          <w:rFonts w:eastAsia="Times New Roman"/>
        </w:rPr>
      </w:pPr>
    </w:p>
    <w:p w14:paraId="236E4265" w14:textId="2132C68C" w:rsidR="00CA1978" w:rsidRPr="00184B06" w:rsidRDefault="00920B45" w:rsidP="003C3886">
      <w:pPr>
        <w:pStyle w:val="1"/>
        <w:spacing w:after="0"/>
        <w:ind w:left="720"/>
        <w:jc w:val="both"/>
        <w:rPr>
          <w:rFonts w:eastAsia="Microsoft YaHei"/>
        </w:rPr>
      </w:pPr>
      <w:bookmarkStart w:id="6" w:name="_Toc168574177"/>
      <w:r w:rsidRPr="00184B06">
        <w:lastRenderedPageBreak/>
        <w:t xml:space="preserve">1 </w:t>
      </w:r>
      <w:r w:rsidR="00E63221" w:rsidRPr="00184B06">
        <w:t>ТЕХНИЧЕСКОЕ ЗАДАНИЕ НА СОЗДАНИЕ СИСТЕМЫ</w:t>
      </w:r>
      <w:bookmarkEnd w:id="6"/>
    </w:p>
    <w:p w14:paraId="64046435" w14:textId="2563FC7F" w:rsidR="00BA5C6B" w:rsidRPr="00184B06" w:rsidRDefault="00D012BD" w:rsidP="00D012BD">
      <w:pPr>
        <w:pStyle w:val="2"/>
        <w:jc w:val="left"/>
      </w:pPr>
      <w:bookmarkStart w:id="7" w:name="_Toc139287414"/>
      <w:bookmarkStart w:id="8" w:name="_Toc139370998"/>
      <w:bookmarkStart w:id="9" w:name="_Toc156840817"/>
      <w:bookmarkStart w:id="10" w:name="_Toc168574178"/>
      <w:r w:rsidRPr="00184B06">
        <w:t xml:space="preserve">1.1 </w:t>
      </w:r>
      <w:r w:rsidR="00BA5C6B" w:rsidRPr="00184B06">
        <w:t>Назначение</w:t>
      </w:r>
      <w:r w:rsidR="000724DC" w:rsidRPr="00184B06">
        <w:t xml:space="preserve"> и цели</w:t>
      </w:r>
      <w:r w:rsidR="00CA6A3C" w:rsidRPr="00184B06">
        <w:t xml:space="preserve"> создания</w:t>
      </w:r>
      <w:r w:rsidR="00BA5C6B" w:rsidRPr="00184B06">
        <w:t xml:space="preserve"> системы</w:t>
      </w:r>
      <w:bookmarkEnd w:id="10"/>
    </w:p>
    <w:p w14:paraId="68E18609" w14:textId="77777777" w:rsidR="009929F1" w:rsidRPr="00184B06" w:rsidRDefault="00A14DC1" w:rsidP="00BA5C6B">
      <w:r w:rsidRPr="00184B06">
        <w:t>Назначение</w:t>
      </w:r>
      <w:r w:rsidR="00262065" w:rsidRPr="00184B06">
        <w:t xml:space="preserve">м </w:t>
      </w:r>
      <w:r w:rsidRPr="00184B06">
        <w:t>системы</w:t>
      </w:r>
      <w:r w:rsidR="009929F1" w:rsidRPr="00184B06">
        <w:t>:</w:t>
      </w:r>
    </w:p>
    <w:p w14:paraId="5C7CB5F5" w14:textId="49862B91" w:rsidR="009929F1" w:rsidRPr="00184B06" w:rsidRDefault="009929F1" w:rsidP="009929F1">
      <w:r w:rsidRPr="00184B06">
        <w:t xml:space="preserve">Система предназначена для </w:t>
      </w:r>
      <w:r w:rsidR="00983780" w:rsidRPr="00184B06">
        <w:t>хранения</w:t>
      </w:r>
      <w:r w:rsidR="00466835" w:rsidRPr="00184B06">
        <w:t xml:space="preserve"> </w:t>
      </w:r>
      <w:r w:rsidR="00115425" w:rsidRPr="00184B06">
        <w:t>электронны</w:t>
      </w:r>
      <w:r w:rsidR="00D14958" w:rsidRPr="00184B06">
        <w:t>х</w:t>
      </w:r>
      <w:r w:rsidR="00466835" w:rsidRPr="00184B06">
        <w:t xml:space="preserve"> книг</w:t>
      </w:r>
      <w:r w:rsidR="00796E1C" w:rsidRPr="00184B06">
        <w:t xml:space="preserve">, в основном технической литературы, а также других </w:t>
      </w:r>
      <w:r w:rsidR="00A14DC1" w:rsidRPr="00184B06">
        <w:t>документов</w:t>
      </w:r>
      <w:r w:rsidR="00D14958" w:rsidRPr="00184B06">
        <w:t xml:space="preserve"> в едином хранилище с возможностью их просмотра, редактирования </w:t>
      </w:r>
      <w:r w:rsidR="00D642C6" w:rsidRPr="00184B06">
        <w:t>описания</w:t>
      </w:r>
      <w:r w:rsidR="00D14958" w:rsidRPr="00184B06">
        <w:t xml:space="preserve"> </w:t>
      </w:r>
      <w:r w:rsidR="00410BE3" w:rsidRPr="00184B06">
        <w:t>книг</w:t>
      </w:r>
      <w:r w:rsidR="00D14958" w:rsidRPr="00184B06">
        <w:t>, отслеживания активности пользователя</w:t>
      </w:r>
      <w:r w:rsidR="000555DC" w:rsidRPr="00184B06">
        <w:t xml:space="preserve"> при работе с документами</w:t>
      </w:r>
      <w:r w:rsidR="00A14DC1" w:rsidRPr="00184B06">
        <w:t>.</w:t>
      </w:r>
    </w:p>
    <w:p w14:paraId="35EC2EC1" w14:textId="08666D53" w:rsidR="00BA5C6B" w:rsidRPr="00184B06" w:rsidRDefault="0028500F" w:rsidP="009929F1">
      <w:r w:rsidRPr="00184B06">
        <w:t>Место</w:t>
      </w:r>
      <w:r w:rsidR="004F6619" w:rsidRPr="00184B06">
        <w:t>м</w:t>
      </w:r>
      <w:r w:rsidRPr="00184B06">
        <w:t xml:space="preserve"> внедрения </w:t>
      </w:r>
      <w:r w:rsidR="004F6619" w:rsidRPr="00184B06">
        <w:t xml:space="preserve">является </w:t>
      </w:r>
      <w:r w:rsidRPr="00184B06">
        <w:t>внутренняя локальная сеть пользователя.</w:t>
      </w:r>
    </w:p>
    <w:p w14:paraId="552AD256" w14:textId="249596D3" w:rsidR="0028500F" w:rsidRPr="00184B06" w:rsidRDefault="0028500F" w:rsidP="00BA5C6B">
      <w:r w:rsidRPr="00184B06">
        <w:t>Цель создания системы:</w:t>
      </w:r>
    </w:p>
    <w:p w14:paraId="21CA70B0" w14:textId="3581758F" w:rsidR="0028500F" w:rsidRPr="00184B06" w:rsidRDefault="00A76007" w:rsidP="00F646B5">
      <w:pPr>
        <w:pStyle w:val="a"/>
      </w:pPr>
      <w:r w:rsidRPr="00184B06">
        <w:t>уменьшение времени доступа</w:t>
      </w:r>
      <w:r w:rsidR="002843E4" w:rsidRPr="00184B06">
        <w:t xml:space="preserve"> </w:t>
      </w:r>
      <w:r w:rsidR="00783D01" w:rsidRPr="00184B06">
        <w:t>к работе</w:t>
      </w:r>
      <w:r w:rsidR="00227AE6" w:rsidRPr="00184B06">
        <w:t xml:space="preserve"> с</w:t>
      </w:r>
      <w:r w:rsidR="002843E4" w:rsidRPr="00184B06">
        <w:t xml:space="preserve"> </w:t>
      </w:r>
      <w:r w:rsidR="0028500F" w:rsidRPr="00184B06">
        <w:t>электронны</w:t>
      </w:r>
      <w:r w:rsidR="002843E4" w:rsidRPr="00184B06">
        <w:t>м</w:t>
      </w:r>
      <w:r w:rsidR="00227AE6" w:rsidRPr="00184B06">
        <w:t>и</w:t>
      </w:r>
      <w:r w:rsidR="0028500F" w:rsidRPr="00184B06">
        <w:t xml:space="preserve"> книг</w:t>
      </w:r>
      <w:r w:rsidR="002843E4" w:rsidRPr="00184B06">
        <w:t>ам</w:t>
      </w:r>
      <w:r w:rsidR="00227AE6" w:rsidRPr="00184B06">
        <w:t>и</w:t>
      </w:r>
      <w:r w:rsidR="0028500F" w:rsidRPr="00184B06">
        <w:t xml:space="preserve"> и документ</w:t>
      </w:r>
      <w:r w:rsidR="002843E4" w:rsidRPr="00184B06">
        <w:t>ам</w:t>
      </w:r>
      <w:r w:rsidR="00227AE6" w:rsidRPr="00184B06">
        <w:t>и</w:t>
      </w:r>
      <w:r w:rsidR="00000A19" w:rsidRPr="00184B06">
        <w:t>;</w:t>
      </w:r>
    </w:p>
    <w:p w14:paraId="1F765371" w14:textId="121AA06C" w:rsidR="002843E4" w:rsidRPr="00184B06" w:rsidRDefault="00FD353E" w:rsidP="00F646B5">
      <w:pPr>
        <w:pStyle w:val="a"/>
      </w:pPr>
      <w:r w:rsidRPr="00184B06">
        <w:t>снижение</w:t>
      </w:r>
      <w:r w:rsidR="002843E4" w:rsidRPr="00184B06">
        <w:t xml:space="preserve"> нагрузки на дисковые системы устройств пользовател</w:t>
      </w:r>
      <w:r w:rsidR="00A76007" w:rsidRPr="00184B06">
        <w:t>я</w:t>
      </w:r>
      <w:r w:rsidR="002843E4" w:rsidRPr="00184B06">
        <w:t>.</w:t>
      </w:r>
    </w:p>
    <w:p w14:paraId="4D15C509" w14:textId="2B94CEE6" w:rsidR="00A340DA" w:rsidRPr="00184B06" w:rsidRDefault="00A340DA" w:rsidP="009929F1">
      <w:pPr>
        <w:pStyle w:val="2"/>
      </w:pPr>
      <w:bookmarkStart w:id="11" w:name="_Toc168574179"/>
      <w:r w:rsidRPr="00184B06">
        <w:t xml:space="preserve">1.2 </w:t>
      </w:r>
      <w:r w:rsidR="00DC6B80" w:rsidRPr="00184B06">
        <w:t>Характеристика объекта автоматизации</w:t>
      </w:r>
      <w:bookmarkEnd w:id="11"/>
    </w:p>
    <w:p w14:paraId="15ABB405" w14:textId="5DE4E956" w:rsidR="009929F1" w:rsidRPr="00184B06" w:rsidRDefault="009929F1" w:rsidP="009929F1">
      <w:r w:rsidRPr="00184B06">
        <w:t>Объектом автоматизации является</w:t>
      </w:r>
      <w:r w:rsidR="00783D01" w:rsidRPr="00184B06">
        <w:t xml:space="preserve"> </w:t>
      </w:r>
      <w:r w:rsidR="007731F1" w:rsidRPr="00184B06">
        <w:t>не</w:t>
      </w:r>
      <w:r w:rsidR="00783D01" w:rsidRPr="00184B06">
        <w:t>автоматизированное</w:t>
      </w:r>
      <w:r w:rsidR="007731F1" w:rsidRPr="00184B06">
        <w:t xml:space="preserve"> рабочее место читателя</w:t>
      </w:r>
      <w:r w:rsidRPr="00184B06">
        <w:t xml:space="preserve"> в локальной сети.</w:t>
      </w:r>
    </w:p>
    <w:p w14:paraId="5B719877" w14:textId="2A640F6A" w:rsidR="00124CAF" w:rsidRPr="00184B06" w:rsidRDefault="00124CAF" w:rsidP="00B82AAE">
      <w:pPr>
        <w:pStyle w:val="3"/>
      </w:pPr>
      <w:bookmarkStart w:id="12" w:name="_Toc168574180"/>
      <w:r w:rsidRPr="00184B06">
        <w:t>1.2.1 Общее описание</w:t>
      </w:r>
      <w:bookmarkEnd w:id="12"/>
    </w:p>
    <w:p w14:paraId="0BF675FB" w14:textId="3658502D" w:rsidR="00124CAF" w:rsidRPr="00184B06" w:rsidRDefault="004A3840" w:rsidP="00124CAF">
      <w:r w:rsidRPr="00184B06"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 w:rsidRPr="00184B06">
        <w:t xml:space="preserve"> </w:t>
      </w:r>
      <w:r w:rsidR="00481DC3" w:rsidRPr="00184B06">
        <w:t>на</w:t>
      </w:r>
      <w:r w:rsidR="001E3D5F" w:rsidRPr="00184B06">
        <w:t xml:space="preserve"> сетевом хранилище</w:t>
      </w:r>
      <w:r w:rsidR="00C331EE" w:rsidRPr="00184B06">
        <w:t xml:space="preserve"> по протоколу SMB</w:t>
      </w:r>
      <w:r w:rsidR="00481DC3" w:rsidRPr="00184B06">
        <w:t xml:space="preserve">, организованный </w:t>
      </w:r>
      <w:r w:rsidR="00F071B5" w:rsidRPr="00184B06">
        <w:t xml:space="preserve">с помощью программного обеспечения </w:t>
      </w:r>
      <w:r w:rsidR="00481DC3" w:rsidRPr="00184B06">
        <w:t>роутер</w:t>
      </w:r>
      <w:r w:rsidR="00F071B5" w:rsidRPr="00184B06">
        <w:t>а</w:t>
      </w:r>
      <w:r w:rsidRPr="00184B06">
        <w:t>.</w:t>
      </w:r>
    </w:p>
    <w:p w14:paraId="089FB0BB" w14:textId="2137C6A3" w:rsidR="00022B09" w:rsidRPr="00184B06" w:rsidRDefault="00022B09" w:rsidP="00022B09">
      <w:pPr>
        <w:pStyle w:val="3"/>
      </w:pPr>
      <w:bookmarkStart w:id="13" w:name="_Toc168574181"/>
      <w:r w:rsidRPr="00184B06">
        <w:t>1.2.2 Состав и порядок функционирования</w:t>
      </w:r>
      <w:bookmarkEnd w:id="13"/>
    </w:p>
    <w:p w14:paraId="1B519ACE" w14:textId="5493F0D4" w:rsidR="00022B09" w:rsidRPr="00184B06" w:rsidRDefault="00C331EE" w:rsidP="00022B09">
      <w:r w:rsidRPr="00184B06">
        <w:t>Функционирование системы включает в себя набор следующи</w:t>
      </w:r>
      <w:r w:rsidR="007F6D6F" w:rsidRPr="00184B06">
        <w:t>х</w:t>
      </w:r>
      <w:r w:rsidRPr="00184B06">
        <w:t xml:space="preserve"> процессов:</w:t>
      </w:r>
    </w:p>
    <w:p w14:paraId="72666A5D" w14:textId="38C26FD7" w:rsidR="00C331EE" w:rsidRPr="00184B06" w:rsidRDefault="00C331EE" w:rsidP="00F646B5">
      <w:pPr>
        <w:pStyle w:val="a"/>
      </w:pPr>
      <w:r w:rsidRPr="00184B06">
        <w:t>реализация общего доступа к хранилищу</w:t>
      </w:r>
      <w:r w:rsidR="00600F59" w:rsidRPr="00184B06">
        <w:t xml:space="preserve"> с книгами</w:t>
      </w:r>
      <w:r w:rsidRPr="00184B06">
        <w:t>;</w:t>
      </w:r>
    </w:p>
    <w:p w14:paraId="2F8EFBC3" w14:textId="0F032B23" w:rsidR="00C331EE" w:rsidRPr="00184B06" w:rsidRDefault="00C331EE" w:rsidP="00F646B5">
      <w:pPr>
        <w:pStyle w:val="a"/>
      </w:pPr>
      <w:r w:rsidRPr="00184B06">
        <w:t>отслеживание прогресса чтения</w:t>
      </w:r>
      <w:r w:rsidR="00E6641D" w:rsidRPr="00184B06">
        <w:t xml:space="preserve"> для каждой книги</w:t>
      </w:r>
      <w:r w:rsidR="001E3BA3" w:rsidRPr="00184B06">
        <w:t xml:space="preserve"> для каждого пользователя</w:t>
      </w:r>
      <w:r w:rsidRPr="00184B06">
        <w:t>;</w:t>
      </w:r>
    </w:p>
    <w:p w14:paraId="5E54EC8B" w14:textId="61E2C218" w:rsidR="00C331EE" w:rsidRPr="00184B06" w:rsidRDefault="00A271E8" w:rsidP="00F646B5">
      <w:pPr>
        <w:pStyle w:val="a"/>
      </w:pPr>
      <w:r w:rsidRPr="00184B06">
        <w:t>перевод выделенной части текста книги;</w:t>
      </w:r>
    </w:p>
    <w:p w14:paraId="6F07726C" w14:textId="24502F00" w:rsidR="00A271E8" w:rsidRPr="00184B06" w:rsidRDefault="00A271E8" w:rsidP="00F646B5">
      <w:pPr>
        <w:pStyle w:val="a"/>
      </w:pPr>
      <w:r w:rsidRPr="00184B06">
        <w:t>обобщение выделенной части текста</w:t>
      </w:r>
      <w:r w:rsidR="00E6433C" w:rsidRPr="00184B06">
        <w:t xml:space="preserve"> документа</w:t>
      </w:r>
      <w:r w:rsidRPr="00184B06">
        <w:t>.</w:t>
      </w:r>
    </w:p>
    <w:p w14:paraId="290D2FED" w14:textId="503830C5" w:rsidR="002A67D7" w:rsidRPr="00184B06" w:rsidRDefault="00E36A66" w:rsidP="002A67D7">
      <w:pPr>
        <w:pStyle w:val="af4"/>
        <w:ind w:left="709"/>
        <w:rPr>
          <w:lang w:val="ru-RU"/>
        </w:rPr>
      </w:pPr>
      <w:r w:rsidRPr="00184B06">
        <w:rPr>
          <w:lang w:val="ru-RU"/>
        </w:rPr>
        <w:lastRenderedPageBreak/>
        <w:t>Алгоритм работы с файлами</w:t>
      </w:r>
      <w:r w:rsidR="005C662C" w:rsidRPr="00184B06">
        <w:rPr>
          <w:lang w:val="ru-RU"/>
        </w:rPr>
        <w:t xml:space="preserve"> электронных</w:t>
      </w:r>
      <w:r w:rsidRPr="00184B06">
        <w:rPr>
          <w:lang w:val="ru-RU"/>
        </w:rPr>
        <w:t xml:space="preserve"> книг</w:t>
      </w:r>
      <w:r w:rsidR="00C352EF" w:rsidRPr="00184B06">
        <w:rPr>
          <w:lang w:val="ru-RU"/>
        </w:rPr>
        <w:t xml:space="preserve"> </w:t>
      </w:r>
      <w:r w:rsidRPr="00184B06">
        <w:rPr>
          <w:lang w:val="ru-RU"/>
        </w:rPr>
        <w:t>следующий:</w:t>
      </w:r>
    </w:p>
    <w:p w14:paraId="5556F883" w14:textId="4EB69844" w:rsidR="00E36A66" w:rsidRPr="00184B06" w:rsidRDefault="00E36A66" w:rsidP="00F646B5">
      <w:pPr>
        <w:pStyle w:val="a"/>
      </w:pPr>
      <w:r w:rsidRPr="00184B06">
        <w:t>откры</w:t>
      </w:r>
      <w:r w:rsidR="008B6AA4" w:rsidRPr="00184B06">
        <w:t>ть</w:t>
      </w:r>
      <w:r w:rsidRPr="00184B06">
        <w:t xml:space="preserve"> сетевой</w:t>
      </w:r>
      <w:r w:rsidR="00386717" w:rsidRPr="00184B06">
        <w:t xml:space="preserve"> общий</w:t>
      </w:r>
      <w:r w:rsidRPr="00184B06">
        <w:t xml:space="preserve"> диск через</w:t>
      </w:r>
      <w:r w:rsidR="00906015" w:rsidRPr="00184B06">
        <w:t xml:space="preserve"> любой</w:t>
      </w:r>
      <w:r w:rsidRPr="00184B06">
        <w:t xml:space="preserve"> файловый менеджер</w:t>
      </w:r>
      <w:r w:rsidR="00906015" w:rsidRPr="00184B06">
        <w:t xml:space="preserve"> поддерживающий протокол обмена данными SMB</w:t>
      </w:r>
      <w:r w:rsidRPr="00184B06">
        <w:t>;</w:t>
      </w:r>
    </w:p>
    <w:p w14:paraId="2DBAC258" w14:textId="5B948BB2" w:rsidR="00E36A66" w:rsidRPr="00184B06" w:rsidRDefault="00B94C2D" w:rsidP="00F646B5">
      <w:pPr>
        <w:pStyle w:val="a"/>
      </w:pPr>
      <w:r w:rsidRPr="00184B06">
        <w:t>найти</w:t>
      </w:r>
      <w:r w:rsidR="006E7CDE" w:rsidRPr="00184B06">
        <w:t xml:space="preserve"> опреде</w:t>
      </w:r>
      <w:r w:rsidR="007649CD" w:rsidRPr="00184B06">
        <w:t>ленн</w:t>
      </w:r>
      <w:r w:rsidR="002537E8" w:rsidRPr="00184B06">
        <w:t>ый</w:t>
      </w:r>
      <w:r w:rsidR="006E190A" w:rsidRPr="00184B06">
        <w:t xml:space="preserve"> файл книги;</w:t>
      </w:r>
    </w:p>
    <w:p w14:paraId="5C36F302" w14:textId="0951F58A" w:rsidR="008B6AA4" w:rsidRPr="00184B06" w:rsidRDefault="008B6AA4" w:rsidP="00F646B5">
      <w:pPr>
        <w:pStyle w:val="a"/>
      </w:pPr>
      <w:r w:rsidRPr="00184B06">
        <w:t>открыть файл книги в любом удобном для пользователя программы для просмотра документ</w:t>
      </w:r>
      <w:r w:rsidR="00D23F13" w:rsidRPr="00184B06">
        <w:t>а</w:t>
      </w:r>
      <w:r w:rsidRPr="00184B06">
        <w:t>;</w:t>
      </w:r>
    </w:p>
    <w:p w14:paraId="33BCDC10" w14:textId="39B25022" w:rsidR="006E7CDE" w:rsidRPr="00184B06" w:rsidRDefault="008B6AA4" w:rsidP="00F646B5">
      <w:pPr>
        <w:pStyle w:val="a"/>
      </w:pPr>
      <w:r w:rsidRPr="00184B06">
        <w:t>читать, находя</w:t>
      </w:r>
      <w:r w:rsidR="006E190A" w:rsidRPr="00184B06">
        <w:t xml:space="preserve"> неизвестные слова записываем</w:t>
      </w:r>
      <w:r w:rsidR="006E7CDE" w:rsidRPr="00184B06">
        <w:t xml:space="preserve"> </w:t>
      </w:r>
      <w:r w:rsidR="006E190A" w:rsidRPr="00184B06">
        <w:t>их</w:t>
      </w:r>
      <w:r w:rsidR="006E7CDE" w:rsidRPr="00184B06">
        <w:t xml:space="preserve"> и</w:t>
      </w:r>
      <w:r w:rsidR="00EA2724" w:rsidRPr="00184B06">
        <w:t xml:space="preserve"> по необходимости</w:t>
      </w:r>
      <w:r w:rsidR="006E7CDE" w:rsidRPr="00184B06">
        <w:t xml:space="preserve"> </w:t>
      </w:r>
      <w:r w:rsidRPr="00184B06">
        <w:t xml:space="preserve">делается </w:t>
      </w:r>
      <w:r w:rsidR="006E7CDE" w:rsidRPr="00184B06">
        <w:t>перевод</w:t>
      </w:r>
      <w:r w:rsidR="00050CFA" w:rsidRPr="00184B06">
        <w:t xml:space="preserve"> </w:t>
      </w:r>
      <w:r w:rsidR="00EA2724" w:rsidRPr="00184B06">
        <w:t xml:space="preserve">через любые сторонние </w:t>
      </w:r>
      <w:r w:rsidRPr="00184B06">
        <w:t>(веб-)</w:t>
      </w:r>
      <w:r w:rsidR="00EA2724" w:rsidRPr="00184B06">
        <w:t>сервисы.</w:t>
      </w:r>
    </w:p>
    <w:p w14:paraId="119DD57A" w14:textId="3EFAE64B" w:rsidR="00CA1978" w:rsidRPr="00184B06" w:rsidRDefault="00B4734F" w:rsidP="00B638FC">
      <w:pPr>
        <w:pStyle w:val="2"/>
      </w:pPr>
      <w:bookmarkStart w:id="14" w:name="_Toc168574182"/>
      <w:r w:rsidRPr="00184B06">
        <w:t>1</w:t>
      </w:r>
      <w:r w:rsidR="000555B6" w:rsidRPr="00184B06">
        <w:t>.</w:t>
      </w:r>
      <w:r w:rsidR="00A340DA" w:rsidRPr="00184B06">
        <w:t>3</w:t>
      </w:r>
      <w:r w:rsidR="000555B6" w:rsidRPr="00184B06">
        <w:t xml:space="preserve"> </w:t>
      </w:r>
      <w:r w:rsidR="00A340DA" w:rsidRPr="00184B06">
        <w:t>Общие</w:t>
      </w:r>
      <w:r w:rsidR="00F36E6D" w:rsidRPr="00184B06">
        <w:t xml:space="preserve"> </w:t>
      </w:r>
      <w:bookmarkEnd w:id="7"/>
      <w:bookmarkEnd w:id="8"/>
      <w:bookmarkEnd w:id="9"/>
      <w:r w:rsidR="00A340DA" w:rsidRPr="00184B06">
        <w:t>требования к системе</w:t>
      </w:r>
      <w:bookmarkEnd w:id="14"/>
    </w:p>
    <w:p w14:paraId="47B2C0FB" w14:textId="6F6BB3B3" w:rsidR="00BA6F68" w:rsidRPr="00184B06" w:rsidRDefault="00BA6F68" w:rsidP="00D0573E">
      <w:pPr>
        <w:pStyle w:val="3"/>
      </w:pPr>
      <w:bookmarkStart w:id="15" w:name="_Toc168574183"/>
      <w:r w:rsidRPr="00184B06">
        <w:t>1.</w:t>
      </w:r>
      <w:r w:rsidR="00D0573E" w:rsidRPr="00184B06">
        <w:t>3.1</w:t>
      </w:r>
      <w:r w:rsidRPr="00184B06">
        <w:t xml:space="preserve"> Требования к структуре и функционированию системы</w:t>
      </w:r>
      <w:bookmarkEnd w:id="15"/>
    </w:p>
    <w:p w14:paraId="152393AD" w14:textId="64969C6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t>Система должна представлять собой программный комплекс</w:t>
      </w:r>
      <w:r w:rsidRPr="00184B06">
        <w:rPr>
          <w:shd w:val="clear" w:color="auto" w:fill="FFFFFF"/>
          <w:lang w:eastAsia="en-US"/>
        </w:rPr>
        <w:t>, в состав которого должны входить следующие подсистемы:</w:t>
      </w:r>
    </w:p>
    <w:p w14:paraId="427B6556" w14:textId="50A0D448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подсистема </w:t>
      </w:r>
      <w:r w:rsidR="007B4D2B" w:rsidRPr="00184B06">
        <w:rPr>
          <w:shd w:val="clear" w:color="auto" w:fill="FFFFFF"/>
          <w:lang w:eastAsia="en-US"/>
        </w:rPr>
        <w:t>сервера</w:t>
      </w:r>
      <w:r w:rsidRPr="00184B06">
        <w:rPr>
          <w:shd w:val="clear" w:color="auto" w:fill="FFFFFF"/>
          <w:lang w:eastAsia="en-US"/>
        </w:rPr>
        <w:t>;</w:t>
      </w:r>
    </w:p>
    <w:p w14:paraId="76C8F5FF" w14:textId="3CF7C0ED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подсистема клиент</w:t>
      </w:r>
      <w:r w:rsidR="007B4D2B" w:rsidRPr="00184B06">
        <w:rPr>
          <w:shd w:val="clear" w:color="auto" w:fill="FFFFFF"/>
          <w:lang w:eastAsia="en-US"/>
        </w:rPr>
        <w:t>а</w:t>
      </w:r>
      <w:r w:rsidRPr="00184B06">
        <w:rPr>
          <w:shd w:val="clear" w:color="auto" w:fill="FFFFFF"/>
          <w:lang w:eastAsia="en-US"/>
        </w:rPr>
        <w:t>.</w:t>
      </w:r>
    </w:p>
    <w:p w14:paraId="3F5D1A00" w14:textId="4F515E7A" w:rsidR="007B4D2B" w:rsidRPr="00184B06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eastAsia="en-US"/>
        </w:rPr>
      </w:pPr>
      <w:r w:rsidRPr="00184B06">
        <w:rPr>
          <w:bCs/>
          <w:szCs w:val="28"/>
          <w:shd w:val="clear" w:color="auto" w:fill="FFFFFF"/>
          <w:lang w:eastAsia="en-US"/>
        </w:rPr>
        <w:t>Подсистема серверной части должна состоять из следующих компонентов:</w:t>
      </w:r>
    </w:p>
    <w:p w14:paraId="551162F6" w14:textId="78F99302" w:rsidR="007B4D2B" w:rsidRPr="00184B06" w:rsidRDefault="007B4D2B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учёт списка </w:t>
      </w:r>
      <w:r w:rsidR="00F56B07" w:rsidRPr="00184B06">
        <w:rPr>
          <w:shd w:val="clear" w:color="auto" w:fill="FFFFFF"/>
          <w:lang w:eastAsia="en-US"/>
        </w:rPr>
        <w:t>электронных книг</w:t>
      </w:r>
      <w:r w:rsidR="00DC46A0" w:rsidRPr="00184B06">
        <w:rPr>
          <w:shd w:val="clear" w:color="auto" w:fill="FFFFFF"/>
          <w:lang w:eastAsia="en-US"/>
        </w:rPr>
        <w:t>;</w:t>
      </w:r>
    </w:p>
    <w:p w14:paraId="01BAFD9A" w14:textId="33F2BF5F" w:rsidR="00DC46A0" w:rsidRPr="00184B06" w:rsidRDefault="00DC46A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списка пользователей;</w:t>
      </w:r>
    </w:p>
    <w:p w14:paraId="54FC1AAA" w14:textId="7A9E1F4A" w:rsidR="00DC46A0" w:rsidRPr="00184B06" w:rsidRDefault="00517023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(трекинг)</w:t>
      </w:r>
      <w:r w:rsidR="00DC46A0" w:rsidRPr="00184B06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Пользовательский интерфейс подсистемы клиентской части программного обеспечения должен состоять из:</w:t>
      </w:r>
    </w:p>
    <w:p w14:paraId="339ACEFC" w14:textId="5D461F15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</w:t>
      </w:r>
      <w:r w:rsidR="000351E7" w:rsidRPr="00184B06">
        <w:rPr>
          <w:shd w:val="clear" w:color="auto" w:fill="FFFFFF"/>
          <w:lang w:eastAsia="en-US"/>
        </w:rPr>
        <w:t>аутентификации</w:t>
      </w:r>
      <w:r w:rsidR="006413F0" w:rsidRPr="00184B06">
        <w:rPr>
          <w:shd w:val="clear" w:color="auto" w:fill="FFFFFF"/>
          <w:lang w:eastAsia="en-US"/>
        </w:rPr>
        <w:t xml:space="preserve"> (ввода логина и пароля)</w:t>
      </w:r>
      <w:r w:rsidRPr="00184B06">
        <w:rPr>
          <w:shd w:val="clear" w:color="auto" w:fill="FFFFFF"/>
          <w:lang w:eastAsia="en-US"/>
        </w:rPr>
        <w:t>;</w:t>
      </w:r>
    </w:p>
    <w:p w14:paraId="41A728C5" w14:textId="094EC70B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списка </w:t>
      </w:r>
      <w:r w:rsidR="00CA1106" w:rsidRPr="00184B06">
        <w:rPr>
          <w:shd w:val="clear" w:color="auto" w:fill="FFFFFF"/>
          <w:lang w:eastAsia="en-US"/>
        </w:rPr>
        <w:t>электронных книг</w:t>
      </w:r>
      <w:r w:rsidRPr="00184B06">
        <w:rPr>
          <w:shd w:val="clear" w:color="auto" w:fill="FFFFFF"/>
          <w:lang w:eastAsia="en-US"/>
        </w:rPr>
        <w:t>;</w:t>
      </w:r>
    </w:p>
    <w:p w14:paraId="76938F65" w14:textId="7640A6B1" w:rsidR="006413F0" w:rsidRPr="00184B06" w:rsidRDefault="006413F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страница списка коллекции электронных книг;</w:t>
      </w:r>
    </w:p>
    <w:p w14:paraId="67AC6DBE" w14:textId="3151C03D" w:rsidR="00180378" w:rsidRPr="00184B06" w:rsidRDefault="00BB3CAC" w:rsidP="00F646B5">
      <w:pPr>
        <w:pStyle w:val="a"/>
      </w:pPr>
      <w:r w:rsidRPr="00184B06">
        <w:rPr>
          <w:shd w:val="clear" w:color="auto" w:fill="FFFFFF"/>
          <w:lang w:eastAsia="en-US"/>
        </w:rPr>
        <w:t>страница просмотра</w:t>
      </w:r>
      <w:r w:rsidR="00CA1106" w:rsidRPr="00184B06">
        <w:rPr>
          <w:shd w:val="clear" w:color="auto" w:fill="FFFFFF"/>
          <w:lang w:eastAsia="en-US"/>
        </w:rPr>
        <w:t xml:space="preserve"> </w:t>
      </w:r>
      <w:r w:rsidR="000E0223" w:rsidRPr="00184B06">
        <w:rPr>
          <w:shd w:val="clear" w:color="auto" w:fill="FFFFFF"/>
          <w:lang w:eastAsia="en-US"/>
        </w:rPr>
        <w:t xml:space="preserve">электронной </w:t>
      </w:r>
      <w:r w:rsidR="00CA1106" w:rsidRPr="00184B06">
        <w:rPr>
          <w:shd w:val="clear" w:color="auto" w:fill="FFFFFF"/>
          <w:lang w:eastAsia="en-US"/>
        </w:rPr>
        <w:t>книг</w:t>
      </w:r>
      <w:r w:rsidR="000E0223" w:rsidRPr="00184B06">
        <w:rPr>
          <w:shd w:val="clear" w:color="auto" w:fill="FFFFFF"/>
          <w:lang w:eastAsia="en-US"/>
        </w:rPr>
        <w:t>и</w:t>
      </w:r>
      <w:r w:rsidR="00180378" w:rsidRPr="00184B06">
        <w:rPr>
          <w:shd w:val="clear" w:color="auto" w:fill="FFFFFF"/>
          <w:lang w:eastAsia="en-US"/>
        </w:rPr>
        <w:t>.</w:t>
      </w:r>
    </w:p>
    <w:p w14:paraId="5B23AC10" w14:textId="5B5504F7" w:rsidR="00630EF6" w:rsidRPr="00184B06" w:rsidRDefault="007B4D2B" w:rsidP="00180378">
      <w:pPr>
        <w:pStyle w:val="af4"/>
        <w:ind w:left="709"/>
        <w:rPr>
          <w:lang w:val="ru-RU"/>
        </w:rPr>
      </w:pPr>
      <w:r w:rsidRPr="00184B06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184B06" w:rsidRDefault="007B4D2B" w:rsidP="00F646B5">
      <w:pPr>
        <w:pStyle w:val="a"/>
      </w:pPr>
      <w:r w:rsidRPr="00184B06">
        <w:t xml:space="preserve">обеспечения </w:t>
      </w:r>
      <w:r w:rsidR="00E813C3" w:rsidRPr="00184B06">
        <w:t>аутентификации и авторизации</w:t>
      </w:r>
      <w:r w:rsidRPr="00184B06">
        <w:t>;</w:t>
      </w:r>
    </w:p>
    <w:p w14:paraId="496928BA" w14:textId="29FADCEB" w:rsidR="007B4D2B" w:rsidRPr="00184B06" w:rsidRDefault="007B4D2B" w:rsidP="00F646B5">
      <w:pPr>
        <w:pStyle w:val="a"/>
      </w:pPr>
      <w:r w:rsidRPr="00184B06">
        <w:t>обеспечение корректной работы на нескольких устройствах;</w:t>
      </w:r>
    </w:p>
    <w:p w14:paraId="05D5818A" w14:textId="0443D129" w:rsidR="007B4D2B" w:rsidRPr="00184B06" w:rsidRDefault="007B4D2B" w:rsidP="00F646B5">
      <w:pPr>
        <w:pStyle w:val="a"/>
      </w:pPr>
      <w:r w:rsidRPr="00184B06">
        <w:t>обеспечение корректной работы отслеживания активности пользователя;</w:t>
      </w:r>
    </w:p>
    <w:p w14:paraId="14A9D50B" w14:textId="1F623199" w:rsidR="007B4D2B" w:rsidRPr="00184B06" w:rsidRDefault="007B4D2B" w:rsidP="00F646B5">
      <w:pPr>
        <w:pStyle w:val="a"/>
      </w:pPr>
      <w:r w:rsidRPr="00184B06">
        <w:lastRenderedPageBreak/>
        <w:t xml:space="preserve">обеспечение </w:t>
      </w:r>
      <w:r w:rsidR="00304B75" w:rsidRPr="00184B06">
        <w:t>хранения</w:t>
      </w:r>
      <w:r w:rsidRPr="00184B06">
        <w:t xml:space="preserve"> файлов </w:t>
      </w:r>
      <w:r w:rsidR="00F56B07" w:rsidRPr="00184B06">
        <w:t>электронных книг</w:t>
      </w:r>
      <w:r w:rsidRPr="00184B06">
        <w:t>.</w:t>
      </w:r>
    </w:p>
    <w:p w14:paraId="6325552A" w14:textId="1114D400" w:rsidR="00EA4C44" w:rsidRPr="00184B06" w:rsidRDefault="00EA4C44" w:rsidP="00EA4C44">
      <w:pPr>
        <w:pStyle w:val="af4"/>
        <w:ind w:left="709"/>
        <w:rPr>
          <w:lang w:val="ru-RU"/>
        </w:rPr>
      </w:pPr>
      <w:r w:rsidRPr="00184B06">
        <w:rPr>
          <w:lang w:val="ru-RU"/>
        </w:rPr>
        <w:t>Перспективы развития системы предполагают:</w:t>
      </w:r>
    </w:p>
    <w:p w14:paraId="2F229B80" w14:textId="5C1A2B21" w:rsidR="00554659" w:rsidRPr="00184B06" w:rsidRDefault="008F015A" w:rsidP="00F646B5">
      <w:pPr>
        <w:pStyle w:val="a"/>
      </w:pPr>
      <w:r w:rsidRPr="00184B06">
        <w:t xml:space="preserve">возможность </w:t>
      </w:r>
      <w:r w:rsidR="00554659" w:rsidRPr="00184B06">
        <w:t>поддержк</w:t>
      </w:r>
      <w:r w:rsidRPr="00184B06">
        <w:t>и</w:t>
      </w:r>
      <w:r w:rsidR="001648F9" w:rsidRPr="00184B06">
        <w:t xml:space="preserve"> просмотра</w:t>
      </w:r>
      <w:r w:rsidR="00554659" w:rsidRPr="00184B06">
        <w:t xml:space="preserve"> </w:t>
      </w:r>
      <w:r w:rsidRPr="00184B06">
        <w:t xml:space="preserve">электронных </w:t>
      </w:r>
      <w:r w:rsidR="00554659" w:rsidRPr="00184B06">
        <w:t>книг</w:t>
      </w:r>
      <w:r w:rsidRPr="00184B06">
        <w:t xml:space="preserve"> других форматов по типу DJVU, EPUB и т.д.</w:t>
      </w:r>
      <w:r w:rsidR="00554659" w:rsidRPr="00184B06">
        <w:t>;</w:t>
      </w:r>
    </w:p>
    <w:p w14:paraId="6D063A35" w14:textId="4C21D0AC" w:rsidR="00EA4C44" w:rsidRPr="00184B06" w:rsidRDefault="00EA4C44" w:rsidP="00F646B5">
      <w:pPr>
        <w:pStyle w:val="a"/>
      </w:pPr>
      <w:r w:rsidRPr="00184B06">
        <w:t>возможность преобразование</w:t>
      </w:r>
      <w:r w:rsidR="005A18F8" w:rsidRPr="00184B06">
        <w:t xml:space="preserve"> файла электронной</w:t>
      </w:r>
      <w:r w:rsidRPr="00184B06">
        <w:t xml:space="preserve"> книги в другой</w:t>
      </w:r>
      <w:r w:rsidR="00232290" w:rsidRPr="00184B06">
        <w:t xml:space="preserve"> файловы</w:t>
      </w:r>
      <w:r w:rsidR="007429F1" w:rsidRPr="00184B06">
        <w:t>й</w:t>
      </w:r>
      <w:r w:rsidRPr="00184B06">
        <w:t xml:space="preserve"> формат;</w:t>
      </w:r>
    </w:p>
    <w:p w14:paraId="7AC601CC" w14:textId="5DB6EFED" w:rsidR="00EA4C44" w:rsidRPr="00184B06" w:rsidRDefault="00EA4C44" w:rsidP="00F646B5">
      <w:pPr>
        <w:pStyle w:val="a"/>
      </w:pPr>
      <w:r w:rsidRPr="00184B06">
        <w:t>возможность нахождения данных о книге</w:t>
      </w:r>
      <w:r w:rsidR="00A953F4" w:rsidRPr="00184B06">
        <w:t>;</w:t>
      </w:r>
    </w:p>
    <w:p w14:paraId="02B154C3" w14:textId="4CD6467D" w:rsidR="00A953F4" w:rsidRPr="00184B06" w:rsidRDefault="00903CD8" w:rsidP="00F646B5">
      <w:pPr>
        <w:pStyle w:val="a"/>
      </w:pPr>
      <w:r w:rsidRPr="00184B06">
        <w:t xml:space="preserve">возможность отображения </w:t>
      </w:r>
      <w:r w:rsidR="00A953F4" w:rsidRPr="00184B06">
        <w:t>совет</w:t>
      </w:r>
      <w:r w:rsidRPr="00184B06">
        <w:t>ов</w:t>
      </w:r>
      <w:r w:rsidR="00A953F4" w:rsidRPr="00184B06">
        <w:t xml:space="preserve"> и рекомендации;</w:t>
      </w:r>
    </w:p>
    <w:p w14:paraId="7BF5CB44" w14:textId="1EFF89EE" w:rsidR="00A953F4" w:rsidRPr="00184B06" w:rsidRDefault="00903CD8" w:rsidP="00F646B5">
      <w:pPr>
        <w:pStyle w:val="a"/>
      </w:pPr>
      <w:r w:rsidRPr="00184B06">
        <w:t>улучшени</w:t>
      </w:r>
      <w:r w:rsidR="00CA062B" w:rsidRPr="00184B06">
        <w:t>е</w:t>
      </w:r>
      <w:r w:rsidRPr="00184B06">
        <w:t xml:space="preserve"> </w:t>
      </w:r>
      <w:r w:rsidR="00A953F4" w:rsidRPr="00184B06">
        <w:t>удобств</w:t>
      </w:r>
      <w:r w:rsidRPr="00184B06">
        <w:t>а</w:t>
      </w:r>
      <w:r w:rsidR="00A953F4" w:rsidRPr="00184B06">
        <w:t xml:space="preserve"> чтения.</w:t>
      </w:r>
    </w:p>
    <w:p w14:paraId="528F68E6" w14:textId="631609F1" w:rsidR="00630EF6" w:rsidRPr="00184B06" w:rsidRDefault="00630EF6" w:rsidP="00630EF6">
      <w:pPr>
        <w:pStyle w:val="3"/>
      </w:pPr>
      <w:bookmarkStart w:id="16" w:name="_Toc168574184"/>
      <w:r w:rsidRPr="00184B06">
        <w:t>1.3.2 Дополнительные требования</w:t>
      </w:r>
      <w:bookmarkEnd w:id="16"/>
    </w:p>
    <w:p w14:paraId="6DE6F363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Pr="00184B06" w:rsidRDefault="00EA5283" w:rsidP="00EA5283">
      <w:pPr>
        <w:pStyle w:val="2"/>
      </w:pPr>
      <w:bookmarkStart w:id="17" w:name="_Toc168574185"/>
      <w:r w:rsidRPr="00184B06">
        <w:t>1.4 Требования к функциям, выполняемым системой</w:t>
      </w:r>
      <w:bookmarkEnd w:id="17"/>
    </w:p>
    <w:p w14:paraId="62D4988E" w14:textId="299E5BEB" w:rsidR="00EA5283" w:rsidRPr="00184B06" w:rsidRDefault="00C331EE" w:rsidP="00EA5283">
      <w:r w:rsidRPr="00184B06">
        <w:t>В системе должны быть реализованы следующие функции:</w:t>
      </w:r>
    </w:p>
    <w:p w14:paraId="18031B66" w14:textId="41B32C25" w:rsidR="00C331EE" w:rsidRPr="00184B06" w:rsidRDefault="00C06A70" w:rsidP="00F646B5">
      <w:pPr>
        <w:pStyle w:val="a"/>
      </w:pPr>
      <w:r w:rsidRPr="00184B06">
        <w:t>ф</w:t>
      </w:r>
      <w:r w:rsidR="00C331EE" w:rsidRPr="00184B06">
        <w:t>ункция</w:t>
      </w:r>
      <w:r w:rsidRPr="00184B06">
        <w:t xml:space="preserve"> предоставления списка документов;</w:t>
      </w:r>
    </w:p>
    <w:p w14:paraId="339B352F" w14:textId="003F3EEF" w:rsidR="001B148A" w:rsidRPr="00184B06" w:rsidRDefault="001A0D2F" w:rsidP="001B148A">
      <w:pPr>
        <w:pStyle w:val="a"/>
      </w:pPr>
      <w:r w:rsidRPr="00184B06">
        <w:t>функция просмотра документа;</w:t>
      </w:r>
    </w:p>
    <w:p w14:paraId="4068D893" w14:textId="5DB59250" w:rsidR="001A0D2F" w:rsidRPr="00184B06" w:rsidRDefault="001A0D2F" w:rsidP="00F646B5">
      <w:pPr>
        <w:pStyle w:val="a"/>
      </w:pPr>
      <w:r w:rsidRPr="00184B06">
        <w:t>функция перевода текста</w:t>
      </w:r>
      <w:r w:rsidR="007006A1" w:rsidRPr="00184B06">
        <w:t>;</w:t>
      </w:r>
    </w:p>
    <w:p w14:paraId="3252BB15" w14:textId="44BD94B7" w:rsidR="007006A1" w:rsidRPr="00184B06" w:rsidRDefault="007006A1" w:rsidP="00F646B5">
      <w:pPr>
        <w:pStyle w:val="a"/>
      </w:pPr>
      <w:r w:rsidRPr="00184B06">
        <w:t>функция нахождения определения выбранного слова;</w:t>
      </w:r>
    </w:p>
    <w:p w14:paraId="4B690DA0" w14:textId="53615A51" w:rsidR="001B148A" w:rsidRPr="00184B06" w:rsidRDefault="00273568" w:rsidP="004E0FD4">
      <w:pPr>
        <w:pStyle w:val="a"/>
      </w:pPr>
      <w:r w:rsidRPr="00184B06">
        <w:t>функция обобщения текста</w:t>
      </w:r>
      <w:r w:rsidR="004E0FD4" w:rsidRPr="00184B06">
        <w:t>.</w:t>
      </w:r>
    </w:p>
    <w:p w14:paraId="628E3502" w14:textId="51DD31F3" w:rsidR="00C06A70" w:rsidRPr="00184B06" w:rsidRDefault="001A0D2F" w:rsidP="001A0D2F">
      <w:r w:rsidRPr="00184B06">
        <w:t>Первоочередность реализации функций указана по порядку.</w:t>
      </w:r>
    </w:p>
    <w:p w14:paraId="11826450" w14:textId="6241802C" w:rsidR="00CB5D7D" w:rsidRPr="00184B06" w:rsidRDefault="00CB5D7D" w:rsidP="00CB5D7D">
      <w:pPr>
        <w:pStyle w:val="3"/>
      </w:pPr>
      <w:bookmarkStart w:id="18" w:name="_Toc168574186"/>
      <w:r w:rsidRPr="00184B06">
        <w:t>1.4.1 Функция предоставления списка документов</w:t>
      </w:r>
      <w:bookmarkEnd w:id="18"/>
    </w:p>
    <w:p w14:paraId="5523BAFF" w14:textId="49EC31E5" w:rsidR="00CB5D7D" w:rsidRPr="00184B06" w:rsidRDefault="00CB5D7D" w:rsidP="00CB5D7D">
      <w:r w:rsidRPr="00184B06">
        <w:t>В системе должна быть реализована функция предоставления списка книг, в виде обычного списка и виде сетки из обложек.</w:t>
      </w:r>
    </w:p>
    <w:p w14:paraId="786277D9" w14:textId="4421A5C5" w:rsidR="00CB5D7D" w:rsidRPr="00184B06" w:rsidRDefault="00CB5D7D" w:rsidP="006747C1">
      <w:pPr>
        <w:pStyle w:val="3"/>
      </w:pPr>
      <w:bookmarkStart w:id="19" w:name="_Toc168574187"/>
      <w:r w:rsidRPr="00184B06">
        <w:lastRenderedPageBreak/>
        <w:t>1.4.2 Функция просмотра документа</w:t>
      </w:r>
      <w:bookmarkEnd w:id="19"/>
    </w:p>
    <w:p w14:paraId="3696B7C5" w14:textId="108D97D0" w:rsidR="00CB5D7D" w:rsidRPr="00184B06" w:rsidRDefault="00CB5D7D" w:rsidP="00CB5D7D">
      <w:r w:rsidRPr="00184B06">
        <w:t>В системе должна быть реализована функция просмотра документа книги с навигацией по страницам, возможность перехода по главам и возможность масштабирования.</w:t>
      </w:r>
    </w:p>
    <w:p w14:paraId="0A5BB91C" w14:textId="74B4767F" w:rsidR="006747C1" w:rsidRPr="00184B06" w:rsidRDefault="006747C1" w:rsidP="006747C1">
      <w:pPr>
        <w:pStyle w:val="3"/>
      </w:pPr>
      <w:bookmarkStart w:id="20" w:name="_Toc168574188"/>
      <w:r w:rsidRPr="00184B06">
        <w:t>1.4.3 Функция перевода текста</w:t>
      </w:r>
      <w:bookmarkEnd w:id="20"/>
    </w:p>
    <w:p w14:paraId="4CC54F86" w14:textId="26D32391" w:rsidR="006747C1" w:rsidRPr="00184B06" w:rsidRDefault="006747C1" w:rsidP="006747C1">
      <w:r w:rsidRPr="00184B06">
        <w:t>В системе должна быть реализована функция перевода выбранного пользователем текста в документе, с поддержкой разных естественных языков.</w:t>
      </w:r>
    </w:p>
    <w:p w14:paraId="0E100021" w14:textId="4033CBAA" w:rsidR="006747C1" w:rsidRPr="00184B06" w:rsidRDefault="006747C1" w:rsidP="006747C1">
      <w:pPr>
        <w:pStyle w:val="3"/>
      </w:pPr>
      <w:bookmarkStart w:id="21" w:name="_Toc168574189"/>
      <w:r w:rsidRPr="00184B06">
        <w:t>1.4.4 Функция нахождения определения выбранного слова</w:t>
      </w:r>
      <w:bookmarkEnd w:id="21"/>
    </w:p>
    <w:p w14:paraId="4535AEDF" w14:textId="0E84B1E8" w:rsidR="006747C1" w:rsidRPr="00184B06" w:rsidRDefault="006747C1" w:rsidP="006747C1">
      <w:r w:rsidRPr="00184B06">
        <w:t>В системе должна быть реализована функция нахождения определения для выделенного пользователем в документе слова и вывода определения в виде отдельного</w:t>
      </w:r>
      <w:r w:rsidR="00BC4227" w:rsidRPr="00184B06">
        <w:t xml:space="preserve"> (</w:t>
      </w:r>
      <w:r w:rsidR="001F4A1D" w:rsidRPr="00184B06">
        <w:t>диалогового</w:t>
      </w:r>
      <w:r w:rsidR="00BC4227" w:rsidRPr="00184B06">
        <w:t>)</w:t>
      </w:r>
      <w:r w:rsidRPr="00184B06">
        <w:t xml:space="preserve"> окна или через мен</w:t>
      </w:r>
      <w:r w:rsidR="00A21849" w:rsidRPr="00184B06">
        <w:t>ю</w:t>
      </w:r>
      <w:r w:rsidRPr="00184B06">
        <w:t>.</w:t>
      </w:r>
    </w:p>
    <w:p w14:paraId="5A4AA5E2" w14:textId="4A048ECB" w:rsidR="006747C1" w:rsidRPr="00184B06" w:rsidRDefault="006747C1" w:rsidP="006747C1">
      <w:pPr>
        <w:pStyle w:val="3"/>
      </w:pPr>
      <w:bookmarkStart w:id="22" w:name="_Toc168574190"/>
      <w:r w:rsidRPr="00184B06">
        <w:t>1.4.5 Функция обобщения текста</w:t>
      </w:r>
      <w:bookmarkEnd w:id="22"/>
    </w:p>
    <w:p w14:paraId="1BFCD860" w14:textId="5EDF33D6" w:rsidR="006747C1" w:rsidRPr="00184B06" w:rsidRDefault="006747C1" w:rsidP="006747C1">
      <w:r w:rsidRPr="00184B06">
        <w:t xml:space="preserve">В системе должна быть реализована функция </w:t>
      </w:r>
      <w:r w:rsidR="00BC4227" w:rsidRPr="00184B06">
        <w:t>обобщения выделенного пользователем текста в книге. Обобщение должно быть выведено в отдельном диалоговом окне.</w:t>
      </w:r>
    </w:p>
    <w:p w14:paraId="25344E4A" w14:textId="3C5DC381" w:rsidR="001B10B8" w:rsidRPr="00184B06" w:rsidRDefault="001B10B8" w:rsidP="001B10B8">
      <w:pPr>
        <w:pStyle w:val="2"/>
      </w:pPr>
      <w:bookmarkStart w:id="23" w:name="_Toc168574191"/>
      <w:r w:rsidRPr="00184B06">
        <w:t>1.5 Требования к видам обеспечения</w:t>
      </w:r>
      <w:bookmarkEnd w:id="23"/>
    </w:p>
    <w:p w14:paraId="7907A7E5" w14:textId="3F043DF5" w:rsidR="001B10B8" w:rsidRPr="00184B06" w:rsidRDefault="001B10B8" w:rsidP="001B10B8">
      <w:pPr>
        <w:pStyle w:val="3"/>
      </w:pPr>
      <w:bookmarkStart w:id="24" w:name="_Toc168574192"/>
      <w:r w:rsidRPr="00184B06">
        <w:t>1.5.1 Требования к информационному обеспечению</w:t>
      </w:r>
      <w:bookmarkEnd w:id="24"/>
    </w:p>
    <w:p w14:paraId="203D23A9" w14:textId="77777777" w:rsidR="00C06A70" w:rsidRPr="00184B06" w:rsidRDefault="00C06A70" w:rsidP="00C06A70">
      <w:pPr>
        <w:rPr>
          <w:b/>
        </w:rPr>
      </w:pPr>
      <w:r w:rsidRPr="00184B06">
        <w:t>В системе должны быть предусмотрены следующие требования:</w:t>
      </w:r>
    </w:p>
    <w:p w14:paraId="59918899" w14:textId="5F8A6778" w:rsidR="00C06A70" w:rsidRPr="00184B06" w:rsidRDefault="00C06A70" w:rsidP="00F646B5">
      <w:pPr>
        <w:pStyle w:val="a"/>
        <w:rPr>
          <w:b/>
        </w:rPr>
      </w:pPr>
      <w:r w:rsidRPr="00184B06">
        <w:t>наличие систем</w:t>
      </w:r>
      <w:r w:rsidR="00572CDA" w:rsidRPr="00184B06">
        <w:t>ы</w:t>
      </w:r>
      <w:r w:rsidRPr="00184B06">
        <w:t xml:space="preserve"> управления базами данных;</w:t>
      </w:r>
    </w:p>
    <w:p w14:paraId="6B167181" w14:textId="69ABE2C1" w:rsidR="00386717" w:rsidRPr="00184B06" w:rsidRDefault="0085715A" w:rsidP="00F646B5">
      <w:pPr>
        <w:pStyle w:val="a"/>
        <w:rPr>
          <w:b/>
        </w:rPr>
      </w:pPr>
      <w:r w:rsidRPr="00184B06">
        <w:rPr>
          <w:bCs/>
        </w:rPr>
        <w:t xml:space="preserve">реализация средств </w:t>
      </w:r>
      <w:r w:rsidR="005D6517" w:rsidRPr="00184B06">
        <w:rPr>
          <w:bCs/>
        </w:rPr>
        <w:t>контроля вводимых данных;</w:t>
      </w:r>
    </w:p>
    <w:p w14:paraId="00C48C95" w14:textId="6B740741" w:rsidR="001B10B8" w:rsidRPr="00184B06" w:rsidRDefault="00572CDA" w:rsidP="00F646B5">
      <w:pPr>
        <w:pStyle w:val="a"/>
        <w:rPr>
          <w:b/>
        </w:rPr>
      </w:pPr>
      <w:r w:rsidRPr="00184B06">
        <w:t>требования к архивации и шифровании отсутствуют.</w:t>
      </w:r>
    </w:p>
    <w:p w14:paraId="0FFD2149" w14:textId="5CF81DC8" w:rsidR="001B10B8" w:rsidRPr="00184B06" w:rsidRDefault="001B10B8" w:rsidP="001B10B8">
      <w:pPr>
        <w:pStyle w:val="3"/>
      </w:pPr>
      <w:bookmarkStart w:id="25" w:name="_Toc168574193"/>
      <w:r w:rsidRPr="00184B06">
        <w:t>1.5.2 Требования к алгоритмическому обеспечению</w:t>
      </w:r>
      <w:bookmarkEnd w:id="25"/>
    </w:p>
    <w:p w14:paraId="19DAB758" w14:textId="1DAE6929" w:rsidR="001B10B8" w:rsidRPr="00184B06" w:rsidRDefault="00C626F1" w:rsidP="001B10B8">
      <w:r w:rsidRPr="00184B06">
        <w:t>Необходимо реализовать алгоритм обмена информацией между серверной частью и API искусственного интеллекта.</w:t>
      </w:r>
    </w:p>
    <w:p w14:paraId="260E7076" w14:textId="5A6C22DC" w:rsidR="00C626F1" w:rsidRPr="00184B06" w:rsidRDefault="00C626F1" w:rsidP="001B10B8">
      <w:r w:rsidRPr="00184B06">
        <w:t>Необходимо реализовать алгоритм добавлени</w:t>
      </w:r>
      <w:r w:rsidR="002A432B" w:rsidRPr="00184B06">
        <w:t>я</w:t>
      </w:r>
      <w:r w:rsidR="00693EF3" w:rsidRPr="00184B06">
        <w:t xml:space="preserve"> электронной</w:t>
      </w:r>
      <w:r w:rsidRPr="00184B06">
        <w:t xml:space="preserve"> книги в </w:t>
      </w:r>
      <w:r w:rsidR="00693EF3" w:rsidRPr="00184B06">
        <w:t xml:space="preserve">электронную </w:t>
      </w:r>
      <w:r w:rsidRPr="00184B06">
        <w:t>библиотеку.</w:t>
      </w:r>
    </w:p>
    <w:p w14:paraId="39753EFB" w14:textId="72F2412A" w:rsidR="001B10B8" w:rsidRPr="00184B06" w:rsidRDefault="001B10B8" w:rsidP="001B10B8">
      <w:pPr>
        <w:pStyle w:val="3"/>
      </w:pPr>
      <w:bookmarkStart w:id="26" w:name="_Toc168574194"/>
      <w:r w:rsidRPr="00184B06">
        <w:lastRenderedPageBreak/>
        <w:t>1.5.3 Требования к программному обеспечению</w:t>
      </w:r>
      <w:bookmarkEnd w:id="26"/>
    </w:p>
    <w:p w14:paraId="62092B11" w14:textId="0510B8AD" w:rsidR="00572CDA" w:rsidRPr="00184B06" w:rsidRDefault="00572CDA" w:rsidP="00572CDA">
      <w:pPr>
        <w:rPr>
          <w:b/>
        </w:rPr>
      </w:pPr>
      <w:r w:rsidRPr="00184B06">
        <w:t>Требования к организации интерфейса:</w:t>
      </w:r>
    </w:p>
    <w:p w14:paraId="14C60ADD" w14:textId="77777777" w:rsidR="00572CDA" w:rsidRPr="00184B06" w:rsidRDefault="00572CDA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 xml:space="preserve">на </w:t>
      </w:r>
      <w:r w:rsidR="00386717" w:rsidRPr="00184B06">
        <w:rPr>
          <w:lang w:eastAsia="en-US"/>
        </w:rPr>
        <w:t>главн</w:t>
      </w:r>
      <w:r w:rsidRPr="00184B06">
        <w:rPr>
          <w:lang w:eastAsia="en-US"/>
        </w:rPr>
        <w:t xml:space="preserve">ой странице </w:t>
      </w:r>
      <w:r w:rsidR="00386717" w:rsidRPr="00184B06">
        <w:rPr>
          <w:lang w:eastAsia="en-US"/>
        </w:rPr>
        <w:t>расположить список недавно открытых</w:t>
      </w:r>
      <w:r w:rsidR="00654C79" w:rsidRPr="00184B06">
        <w:rPr>
          <w:lang w:eastAsia="en-US"/>
        </w:rPr>
        <w:t xml:space="preserve"> электронных</w:t>
      </w:r>
      <w:r w:rsidR="00386717" w:rsidRPr="00184B06">
        <w:rPr>
          <w:lang w:eastAsia="en-US"/>
        </w:rPr>
        <w:t xml:space="preserve"> книг</w:t>
      </w:r>
      <w:r w:rsidR="00654C79" w:rsidRPr="00184B06">
        <w:rPr>
          <w:lang w:eastAsia="en-US"/>
        </w:rPr>
        <w:t>,</w:t>
      </w:r>
      <w:r w:rsidRPr="00184B06">
        <w:rPr>
          <w:lang w:eastAsia="en-US"/>
        </w:rPr>
        <w:t xml:space="preserve"> кнопка добавления </w:t>
      </w:r>
      <w:r w:rsidR="00654C79" w:rsidRPr="00184B06">
        <w:rPr>
          <w:lang w:eastAsia="en-US"/>
        </w:rPr>
        <w:t xml:space="preserve">новых </w:t>
      </w:r>
      <w:r w:rsidRPr="00184B06">
        <w:rPr>
          <w:lang w:eastAsia="en-US"/>
        </w:rPr>
        <w:t>книг</w:t>
      </w:r>
      <w:r w:rsidR="00654C79" w:rsidRPr="00184B06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184B06">
        <w:rPr>
          <w:lang w:eastAsia="en-US"/>
        </w:rPr>
        <w:t>;</w:t>
      </w:r>
    </w:p>
    <w:p w14:paraId="440D847C" w14:textId="3EC23E08" w:rsidR="00654C79" w:rsidRPr="00184B06" w:rsidRDefault="00654C79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на страниц</w:t>
      </w:r>
      <w:r w:rsidR="0068523A" w:rsidRPr="00184B06">
        <w:rPr>
          <w:lang w:eastAsia="en-US"/>
        </w:rPr>
        <w:t>е</w:t>
      </w:r>
      <w:r w:rsidRPr="00184B06"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184B06">
        <w:rPr>
          <w:lang w:eastAsia="en-US"/>
        </w:rPr>
        <w:t xml:space="preserve"> в систему</w:t>
      </w:r>
      <w:r w:rsidRPr="00184B06">
        <w:rPr>
          <w:lang w:eastAsia="en-US"/>
        </w:rPr>
        <w:t>, кнопка регистрации нового пользователя;</w:t>
      </w:r>
    </w:p>
    <w:p w14:paraId="338B406D" w14:textId="13E3C957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 w:rsidRPr="00184B06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184B06">
        <w:rPr>
          <w:bCs/>
          <w:lang w:eastAsia="en-US"/>
        </w:rPr>
        <w:t>;</w:t>
      </w:r>
    </w:p>
    <w:p w14:paraId="3B07FE1B" w14:textId="174BA8D3" w:rsidR="00F646B5" w:rsidRPr="00184B06" w:rsidRDefault="0068523A" w:rsidP="00DF1CCC">
      <w:pPr>
        <w:pStyle w:val="a"/>
        <w:rPr>
          <w:bCs/>
          <w:lang w:eastAsia="en-US"/>
        </w:rPr>
      </w:pPr>
      <w:r w:rsidRPr="00184B06"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8474058" w14:textId="4340F038" w:rsidR="00F372E7" w:rsidRPr="00184B06" w:rsidRDefault="00F372E7" w:rsidP="00F372E7">
      <w:pPr>
        <w:pStyle w:val="2"/>
      </w:pPr>
      <w:bookmarkStart w:id="27" w:name="_Toc168574195"/>
      <w:r w:rsidRPr="00184B06">
        <w:t>1.6 Анализ аналогичных разработок</w:t>
      </w:r>
      <w:bookmarkEnd w:id="27"/>
    </w:p>
    <w:p w14:paraId="370ADB1C" w14:textId="72BEABAB" w:rsidR="00C12B37" w:rsidRPr="00184B06" w:rsidRDefault="00C12B37" w:rsidP="00676AFE">
      <w:pPr>
        <w:rPr>
          <w:szCs w:val="30"/>
        </w:rPr>
      </w:pPr>
      <w:r w:rsidRPr="00184B06">
        <w:rPr>
          <w:szCs w:val="30"/>
        </w:rPr>
        <w:t>Существует некоторое количество систем, выполняющих схожие разрабатываемой задачи.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184B06" w:rsidRDefault="00816E40" w:rsidP="00816E40">
      <w:pPr>
        <w:pStyle w:val="3"/>
      </w:pPr>
      <w:bookmarkStart w:id="28" w:name="_Toc168574196"/>
      <w:r w:rsidRPr="00184B06">
        <w:t>1.6.1 Calibre</w:t>
      </w:r>
      <w:bookmarkEnd w:id="28"/>
    </w:p>
    <w:p w14:paraId="70555BC7" w14:textId="2AC27D89" w:rsidR="009545E8" w:rsidRPr="00184B06" w:rsidRDefault="008B4A49" w:rsidP="00816E40">
      <w:r w:rsidRPr="00184B06">
        <w:t>Calibre – кроссплатформенное, свободное и отрытое программное обеспечение для чтения и хранения</w:t>
      </w:r>
      <w:r w:rsidR="00925DC7" w:rsidRPr="00184B06">
        <w:t xml:space="preserve"> электронных книг</w:t>
      </w:r>
      <w:r w:rsidRPr="00184B06">
        <w:t xml:space="preserve"> в электронной библиотеке</w:t>
      </w:r>
      <w:r w:rsidR="00925DC7" w:rsidRPr="00184B06">
        <w:t xml:space="preserve"> для</w:t>
      </w:r>
      <w:r w:rsidR="00C41C2B" w:rsidRPr="00184B06">
        <w:t xml:space="preserve"> настольных систем на базе</w:t>
      </w:r>
      <w:r w:rsidR="00925DC7" w:rsidRPr="00184B06">
        <w:t xml:space="preserve"> Windows, </w:t>
      </w:r>
      <w:proofErr w:type="spellStart"/>
      <w:r w:rsidR="00925DC7" w:rsidRPr="00184B06">
        <w:t>MacOS</w:t>
      </w:r>
      <w:proofErr w:type="spellEnd"/>
      <w:r w:rsidR="00925DC7" w:rsidRPr="00184B06">
        <w:t xml:space="preserve"> и Linux</w:t>
      </w:r>
      <w:r w:rsidRPr="00184B06">
        <w:t>, разработанное в 2006 году.</w:t>
      </w:r>
      <w:r w:rsidR="00C41C2B" w:rsidRPr="00184B06">
        <w:t xml:space="preserve"> В данный момент продолжает поддерживаться.</w:t>
      </w:r>
      <w:r w:rsidRPr="00184B06">
        <w:t xml:space="preserve"> Распространяется под лицензией GNU GPL версии </w:t>
      </w:r>
      <w:r w:rsidR="00C41C2B" w:rsidRPr="00184B06">
        <w:t>3</w:t>
      </w:r>
      <w:r w:rsidRPr="00184B06">
        <w:t xml:space="preserve">. Последняя версия программы – 7.9.0 (19 апреля </w:t>
      </w:r>
      <w:r w:rsidRPr="00184B06">
        <w:lastRenderedPageBreak/>
        <w:t>2024). Обладает довольно большим функционалом</w:t>
      </w:r>
      <w:r w:rsidR="00925DC7" w:rsidRPr="00184B06">
        <w:t xml:space="preserve">: можно конвертировать книги в разные форматы, собирать статьи с новостных сайтов и создавать из них электронную книгу, </w:t>
      </w:r>
      <w:r w:rsidR="00355301" w:rsidRPr="00184B06">
        <w:t xml:space="preserve">возможность </w:t>
      </w:r>
      <w:r w:rsidR="00925DC7" w:rsidRPr="00184B06">
        <w:t>искать электронные книги на разных сайтах магазинах и т.п</w:t>
      </w:r>
      <w:r w:rsidRPr="00184B06">
        <w:t>.</w:t>
      </w:r>
      <w:r w:rsidR="00673C49" w:rsidRPr="00184B06">
        <w:t xml:space="preserve"> Большая часть кода программы написана на языке программирования Python</w:t>
      </w:r>
      <w:r w:rsidR="00C41C2B" w:rsidRPr="00184B06">
        <w:t xml:space="preserve"> и с помощью фреймворка </w:t>
      </w:r>
      <w:proofErr w:type="spellStart"/>
      <w:r w:rsidR="00355301" w:rsidRPr="00184B06">
        <w:t>Py</w:t>
      </w:r>
      <w:r w:rsidR="00C41C2B" w:rsidRPr="00184B06">
        <w:t>Q</w:t>
      </w:r>
      <w:r w:rsidR="00355301" w:rsidRPr="00184B06">
        <w:t>t</w:t>
      </w:r>
      <w:proofErr w:type="spellEnd"/>
      <w:r w:rsidR="00673C49" w:rsidRPr="00184B06">
        <w:t>.</w:t>
      </w:r>
      <w:r w:rsidRPr="00184B06">
        <w:t xml:space="preserve"> Визуальное представление программы Calibre представлена на рисунке </w:t>
      </w:r>
      <w:r w:rsidR="00752473" w:rsidRPr="00184B06">
        <w:t>1.</w:t>
      </w:r>
      <w:r w:rsidRPr="00184B06">
        <w:t>1.</w:t>
      </w:r>
    </w:p>
    <w:p w14:paraId="4C900660" w14:textId="40AF3AC9" w:rsidR="00925DC7" w:rsidRPr="00184B06" w:rsidRDefault="00925DC7" w:rsidP="00752473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Pr="00184B06" w:rsidRDefault="00925DC7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1 – Окно программы Calibre</w:t>
      </w:r>
    </w:p>
    <w:p w14:paraId="633FB5B6" w14:textId="39802A10" w:rsidR="00752473" w:rsidRPr="00184B06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kern w:val="0"/>
          <w:lang w:eastAsia="ru-RU" w:bidi="ar-SA"/>
        </w:rPr>
      </w:pPr>
      <w:r w:rsidRPr="00184B06">
        <w:br w:type="page"/>
      </w:r>
    </w:p>
    <w:p w14:paraId="7FDDE7AB" w14:textId="0F9F85DC" w:rsidR="00925DC7" w:rsidRPr="00184B06" w:rsidRDefault="00925DC7" w:rsidP="00673C49">
      <w:pPr>
        <w:pStyle w:val="3"/>
      </w:pPr>
      <w:bookmarkStart w:id="29" w:name="_Toc168574197"/>
      <w:r w:rsidRPr="00184B06">
        <w:lastRenderedPageBreak/>
        <w:t xml:space="preserve">1.6.2 </w:t>
      </w:r>
      <w:proofErr w:type="spellStart"/>
      <w:r w:rsidRPr="00184B06">
        <w:t>Kavita</w:t>
      </w:r>
      <w:bookmarkEnd w:id="29"/>
      <w:proofErr w:type="spellEnd"/>
    </w:p>
    <w:p w14:paraId="178C65B4" w14:textId="51F04AA9" w:rsidR="00673C49" w:rsidRPr="00184B06" w:rsidRDefault="00673C49" w:rsidP="00C41C2B">
      <w:proofErr w:type="spellStart"/>
      <w:r w:rsidRPr="00184B06">
        <w:t>Kavita</w:t>
      </w:r>
      <w:proofErr w:type="spellEnd"/>
      <w:r w:rsidRPr="00184B06">
        <w:t xml:space="preserve"> – открытое программное обеспечение для чтения и хранения книг в электронной библиотеке, созданное в 2020 году. Сделана в виде </w:t>
      </w:r>
      <w:proofErr w:type="spellStart"/>
      <w:r w:rsidRPr="00184B06">
        <w:t>web</w:t>
      </w:r>
      <w:proofErr w:type="spellEnd"/>
      <w:r w:rsidRPr="00184B06">
        <w:t>-приложения</w:t>
      </w:r>
      <w:r w:rsidR="00C41C2B" w:rsidRPr="00184B06">
        <w:t>.</w:t>
      </w:r>
      <w:r w:rsidRPr="00184B06">
        <w:t xml:space="preserve"> Написана на </w:t>
      </w:r>
      <w:r w:rsidR="00C41C2B" w:rsidRPr="00184B06">
        <w:t xml:space="preserve">языках программирования C# и </w:t>
      </w:r>
      <w:proofErr w:type="spellStart"/>
      <w:r w:rsidR="00C41C2B" w:rsidRPr="00184B06">
        <w:t>Typescript</w:t>
      </w:r>
      <w:proofErr w:type="spellEnd"/>
      <w:r w:rsidR="00C41C2B" w:rsidRPr="00184B06">
        <w:t xml:space="preserve"> с помощью фреймворко</w:t>
      </w:r>
      <w:r w:rsidR="00A25D4C" w:rsidRPr="00184B06">
        <w:t>в</w:t>
      </w:r>
      <w:r w:rsidR="00C41C2B" w:rsidRPr="00184B06">
        <w:t xml:space="preserve"> ASP.NET и </w:t>
      </w:r>
      <w:proofErr w:type="spellStart"/>
      <w:r w:rsidR="00C41C2B" w:rsidRPr="00184B06">
        <w:t>Angular</w:t>
      </w:r>
      <w:proofErr w:type="spellEnd"/>
      <w:r w:rsidR="00C41C2B" w:rsidRPr="00184B06">
        <w:t>.</w:t>
      </w:r>
      <w:r w:rsidR="00074ABB" w:rsidRPr="00184B06">
        <w:t xml:space="preserve"> На данный момент ещё находится в разработке. Последняя версия – 0.8.1 (23 апреля 2024).</w:t>
      </w:r>
      <w:r w:rsidR="00C41C2B" w:rsidRPr="00184B06">
        <w:t xml:space="preserve"> Исходный код программы распространяется под лицензией GNU GPL версии 3. Визуальное представление программы </w:t>
      </w:r>
      <w:proofErr w:type="spellStart"/>
      <w:r w:rsidR="00C41C2B" w:rsidRPr="00184B06">
        <w:t>Kavita</w:t>
      </w:r>
      <w:proofErr w:type="spellEnd"/>
      <w:r w:rsidR="00C41C2B" w:rsidRPr="00184B06">
        <w:t xml:space="preserve"> изображена на рисунке </w:t>
      </w:r>
      <w:r w:rsidR="00752473" w:rsidRPr="00184B06">
        <w:t>1.</w:t>
      </w:r>
      <w:r w:rsidR="00C41C2B" w:rsidRPr="00184B06">
        <w:t>2.</w:t>
      </w:r>
    </w:p>
    <w:p w14:paraId="40A33025" w14:textId="5BC74EB5" w:rsidR="00673C49" w:rsidRPr="00184B06" w:rsidRDefault="00673C49" w:rsidP="00752473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184B06" w:rsidRDefault="00074ABB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 xml:space="preserve">2 – Веб-страница программы </w:t>
      </w:r>
      <w:proofErr w:type="spellStart"/>
      <w:r w:rsidRPr="00184B06">
        <w:rPr>
          <w:noProof w:val="0"/>
        </w:rPr>
        <w:t>Kavita</w:t>
      </w:r>
      <w:proofErr w:type="spellEnd"/>
    </w:p>
    <w:p w14:paraId="445042D2" w14:textId="56D39806" w:rsidR="00861B2A" w:rsidRPr="00184B06" w:rsidRDefault="00185425" w:rsidP="0068523A">
      <w:pPr>
        <w:pStyle w:val="3"/>
      </w:pPr>
      <w:r w:rsidRPr="00184B06">
        <w:br w:type="page"/>
      </w:r>
      <w:bookmarkStart w:id="30" w:name="_Toc168574198"/>
      <w:r w:rsidR="00861B2A" w:rsidRPr="00184B06">
        <w:lastRenderedPageBreak/>
        <w:t>1.6.3 Koodo</w:t>
      </w:r>
      <w:bookmarkEnd w:id="30"/>
    </w:p>
    <w:p w14:paraId="0603506E" w14:textId="05C6DA99" w:rsidR="008A4743" w:rsidRPr="00184B06" w:rsidRDefault="008A4743" w:rsidP="008A4743">
      <w:r w:rsidRPr="00184B06">
        <w:t xml:space="preserve">Koodo – свободное программное обеспечение для чтения и хранения книг, разработанная в 2020 году. Написана на языке программирования JavaScript с использованием фреймворка </w:t>
      </w:r>
      <w:proofErr w:type="spellStart"/>
      <w:r w:rsidRPr="00184B06">
        <w:t>React</w:t>
      </w:r>
      <w:proofErr w:type="spellEnd"/>
      <w:r w:rsidRPr="00184B06">
        <w:t>. Распространяется в виде настольного приложения</w:t>
      </w:r>
      <w:r w:rsidR="00A63BE4" w:rsidRPr="00184B06">
        <w:t xml:space="preserve"> на базе Electron</w:t>
      </w:r>
      <w:r w:rsidRPr="00184B06">
        <w:t xml:space="preserve"> и может работать как веб-приложение. Исходный код распространяется под лицензией AGPL версии 3. Последняя версия – 1.6.6 (6 апреля 2024). Визуальное представление программы Koodo изображена на рисунке </w:t>
      </w:r>
      <w:r w:rsidR="00752473" w:rsidRPr="00184B06">
        <w:t>1.</w:t>
      </w:r>
      <w:r w:rsidRPr="00184B06">
        <w:t>3.</w:t>
      </w:r>
    </w:p>
    <w:p w14:paraId="390318DB" w14:textId="61564AA6" w:rsidR="00861B2A" w:rsidRPr="00184B06" w:rsidRDefault="00861B2A" w:rsidP="00752473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184B06" w:rsidRDefault="00321C8C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1.3</w:t>
      </w:r>
      <w:r w:rsidRPr="00184B06">
        <w:rPr>
          <w:noProof w:val="0"/>
        </w:rPr>
        <w:t xml:space="preserve"> – Страница программы </w:t>
      </w:r>
      <w:proofErr w:type="spellStart"/>
      <w:r w:rsidRPr="00184B06">
        <w:rPr>
          <w:noProof w:val="0"/>
        </w:rPr>
        <w:t>Kodoo</w:t>
      </w:r>
      <w:proofErr w:type="spellEnd"/>
    </w:p>
    <w:p w14:paraId="4BEAE941" w14:textId="77777777" w:rsidR="00333385" w:rsidRPr="00184B06" w:rsidRDefault="0033338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DC5E220" w14:textId="32567C44" w:rsidR="000E52B4" w:rsidRPr="00184B06" w:rsidRDefault="000E52B4" w:rsidP="000E52B4">
      <w:r w:rsidRPr="00184B06"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 w:rsidRPr="00184B06">
        <w:t>.1</w:t>
      </w:r>
      <w:r w:rsidRPr="00184B06">
        <w:t>.</w:t>
      </w:r>
    </w:p>
    <w:p w14:paraId="1F9942D3" w14:textId="2A130F07" w:rsidR="000E52B4" w:rsidRPr="00184B06" w:rsidRDefault="000E52B4" w:rsidP="000E52B4">
      <w:pPr>
        <w:ind w:firstLine="0"/>
      </w:pPr>
      <w:r w:rsidRPr="00184B06">
        <w:t>Таблица №1</w:t>
      </w:r>
      <w:r w:rsidR="00F61471" w:rsidRPr="00184B06">
        <w:t>.1</w:t>
      </w:r>
      <w:r w:rsidRPr="00184B06">
        <w:t xml:space="preserve"> - </w:t>
      </w:r>
      <w:commentRangeStart w:id="31"/>
      <w:commentRangeStart w:id="32"/>
      <w:r w:rsidRPr="00184B06">
        <w:t xml:space="preserve">Сравнительный анализ аналогичных </w:t>
      </w:r>
      <w:commentRangeEnd w:id="31"/>
      <w:r w:rsidR="002D3D56" w:rsidRPr="00184B06">
        <w:rPr>
          <w:rStyle w:val="aff"/>
          <w:rFonts w:cs="Mangal"/>
        </w:rPr>
        <w:commentReference w:id="31"/>
      </w:r>
      <w:commentRangeEnd w:id="32"/>
      <w:r w:rsidR="005672CC" w:rsidRPr="00184B06">
        <w:rPr>
          <w:rStyle w:val="aff"/>
          <w:rFonts w:cs="Mangal"/>
        </w:rPr>
        <w:commentReference w:id="32"/>
      </w:r>
      <w:r w:rsidRPr="00184B06">
        <w:t>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:rsidRPr="00184B06" w14:paraId="23B4FEDA" w14:textId="77777777" w:rsidTr="00463B37">
        <w:tc>
          <w:tcPr>
            <w:tcW w:w="2666" w:type="dxa"/>
          </w:tcPr>
          <w:p w14:paraId="55A56A53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proofErr w:type="spellStart"/>
            <w:r w:rsidRPr="00184B06">
              <w:rPr>
                <w:b/>
                <w:bCs/>
              </w:rPr>
              <w:t>Kavita</w:t>
            </w:r>
            <w:proofErr w:type="spellEnd"/>
          </w:p>
        </w:tc>
        <w:tc>
          <w:tcPr>
            <w:tcW w:w="1701" w:type="dxa"/>
          </w:tcPr>
          <w:p w14:paraId="2236C1F6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:rsidRPr="00184B06" w14:paraId="194D4A2F" w14:textId="77777777" w:rsidTr="00463B37">
        <w:tc>
          <w:tcPr>
            <w:tcW w:w="2666" w:type="dxa"/>
          </w:tcPr>
          <w:p w14:paraId="71A1C5B6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13F23DC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F38DC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3665EB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110D45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0DAF536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1A1FF7B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35A8DB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03FBE0F4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70F1B5F2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  <w:p w14:paraId="03DE05C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(в виде PWA)</w:t>
            </w:r>
          </w:p>
        </w:tc>
      </w:tr>
      <w:tr w:rsidR="000E52B4" w:rsidRPr="00184B06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B12E0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7E31E7B7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B9349F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184B06" w:rsidRDefault="006D26F2" w:rsidP="00463B37">
            <w:pPr>
              <w:pStyle w:val="afa"/>
              <w:jc w:val="center"/>
            </w:pPr>
            <w:r w:rsidRPr="00184B06"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44C590B" w14:textId="53FC84CA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000D224" w14:textId="197F1DB7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A8A6C12" w14:textId="3CA3B146" w:rsidR="000E52B4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463B37" w:rsidRPr="00184B06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184B06" w:rsidRDefault="006D26F2" w:rsidP="00463B37">
            <w:pPr>
              <w:pStyle w:val="afa"/>
              <w:jc w:val="center"/>
            </w:pPr>
            <w:r w:rsidRPr="00184B06"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39DBDE55" w14:textId="27BEC7C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42ED2CFC" w14:textId="5D03E22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1FE38BAD" w14:textId="7908EF53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6D26F2" w:rsidRPr="00184B06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Pr="00184B06" w:rsidRDefault="006D26F2" w:rsidP="006D26F2">
            <w:pPr>
              <w:pStyle w:val="afa"/>
              <w:jc w:val="center"/>
            </w:pPr>
            <w:r w:rsidRPr="00184B06"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4614647C" w14:textId="3BA0921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175FB15B" w14:textId="1C1221D8" w:rsidR="006D26F2" w:rsidRPr="00184B06" w:rsidRDefault="006D26F2" w:rsidP="006D26F2">
            <w:pPr>
              <w:pStyle w:val="afa"/>
              <w:jc w:val="center"/>
            </w:pPr>
            <w:r w:rsidRPr="00184B06">
              <w:t>AGPL 3.0</w:t>
            </w:r>
          </w:p>
        </w:tc>
        <w:tc>
          <w:tcPr>
            <w:tcW w:w="2126" w:type="dxa"/>
          </w:tcPr>
          <w:p w14:paraId="4D23AE66" w14:textId="7EA91C34" w:rsidR="006D26F2" w:rsidRPr="00184B06" w:rsidRDefault="006D26F2" w:rsidP="006D26F2">
            <w:pPr>
              <w:pStyle w:val="afa"/>
              <w:jc w:val="center"/>
            </w:pPr>
            <w:r w:rsidRPr="00184B06">
              <w:t>MIT</w:t>
            </w:r>
          </w:p>
        </w:tc>
      </w:tr>
    </w:tbl>
    <w:p w14:paraId="5FF7582D" w14:textId="77777777" w:rsidR="000E52B4" w:rsidRPr="00184B06" w:rsidRDefault="000E52B4" w:rsidP="00861B2A">
      <w:pPr>
        <w:ind w:firstLine="0"/>
        <w:jc w:val="center"/>
      </w:pPr>
    </w:p>
    <w:p w14:paraId="5A67077C" w14:textId="53274DB1" w:rsidR="00ED2221" w:rsidRPr="00184B06" w:rsidRDefault="00F44C49" w:rsidP="00513AC5">
      <w:pPr>
        <w:pStyle w:val="1"/>
        <w:spacing w:after="0"/>
      </w:pPr>
      <w:bookmarkStart w:id="33" w:name="_Toc168574199"/>
      <w:r w:rsidRPr="00184B06">
        <w:lastRenderedPageBreak/>
        <w:t>2 Информационное обеспечение системы</w:t>
      </w:r>
      <w:bookmarkEnd w:id="33"/>
    </w:p>
    <w:p w14:paraId="45F1599A" w14:textId="70F53A19" w:rsidR="00F44C49" w:rsidRPr="00184B06" w:rsidRDefault="00F44C49" w:rsidP="00071CB4">
      <w:pPr>
        <w:pStyle w:val="2"/>
      </w:pPr>
      <w:bookmarkStart w:id="34" w:name="_Toc168574200"/>
      <w:r w:rsidRPr="00184B06">
        <w:t>2.1 Выбор средств управления данными</w:t>
      </w:r>
      <w:bookmarkEnd w:id="34"/>
    </w:p>
    <w:p w14:paraId="059E7F65" w14:textId="71714A55" w:rsidR="00112089" w:rsidRPr="00184B06" w:rsidRDefault="00112089" w:rsidP="00112089">
      <w:r w:rsidRPr="00184B06">
        <w:t xml:space="preserve">На данный момент существуют множество систем управлений баз данных (СУБД). Одними из популярных СУБД на 2023 год считаются исходя опроса 76634 </w:t>
      </w:r>
      <w:r w:rsidR="00B30125" w:rsidRPr="00184B06">
        <w:t xml:space="preserve">всех </w:t>
      </w:r>
      <w:r w:rsidRPr="00184B06">
        <w:t xml:space="preserve">участников на сайте </w:t>
      </w:r>
      <w:proofErr w:type="spellStart"/>
      <w:r w:rsidRPr="00184B06">
        <w:t>Stack</w:t>
      </w:r>
      <w:r w:rsidR="0004366C" w:rsidRPr="00184B06">
        <w:t>O</w:t>
      </w:r>
      <w:r w:rsidRPr="00184B06">
        <w:t>verflow</w:t>
      </w:r>
      <w:proofErr w:type="spellEnd"/>
      <w:r w:rsidRPr="00184B06">
        <w:t>:</w:t>
      </w:r>
    </w:p>
    <w:p w14:paraId="6A9A4B7D" w14:textId="6E04E5B6" w:rsidR="00112089" w:rsidRPr="00184B06" w:rsidRDefault="00112089" w:rsidP="00BC5FF7">
      <w:pPr>
        <w:pStyle w:val="a"/>
      </w:pPr>
      <w:commentRangeStart w:id="35"/>
      <w:proofErr w:type="spellStart"/>
      <w:r w:rsidRPr="00184B06">
        <w:t>PostgreSQL</w:t>
      </w:r>
      <w:proofErr w:type="spellEnd"/>
      <w:r w:rsidRPr="00184B06">
        <w:t xml:space="preserve"> (45,55%).</w:t>
      </w:r>
    </w:p>
    <w:p w14:paraId="168FB2A9" w14:textId="2EF0FC1E" w:rsidR="00112089" w:rsidRPr="00184B06" w:rsidRDefault="00112089" w:rsidP="00BC5FF7">
      <w:pPr>
        <w:pStyle w:val="a"/>
      </w:pPr>
      <w:r w:rsidRPr="00184B06">
        <w:t>MySQL (41,09%).</w:t>
      </w:r>
    </w:p>
    <w:p w14:paraId="215D2ADD" w14:textId="624FEAD6" w:rsidR="00112089" w:rsidRPr="00184B06" w:rsidRDefault="00112089" w:rsidP="00BC5FF7">
      <w:pPr>
        <w:pStyle w:val="a"/>
      </w:pPr>
      <w:proofErr w:type="spellStart"/>
      <w:r w:rsidRPr="00184B06">
        <w:t>SQLite</w:t>
      </w:r>
      <w:proofErr w:type="spellEnd"/>
      <w:r w:rsidRPr="00184B06">
        <w:t xml:space="preserve"> (30,9%).</w:t>
      </w:r>
    </w:p>
    <w:p w14:paraId="303B95C2" w14:textId="5DA34DCC" w:rsidR="00112089" w:rsidRPr="00184B06" w:rsidRDefault="00112089" w:rsidP="00BC5FF7">
      <w:pPr>
        <w:pStyle w:val="a"/>
      </w:pPr>
      <w:proofErr w:type="spellStart"/>
      <w:r w:rsidRPr="00184B06">
        <w:t>MongoDB</w:t>
      </w:r>
      <w:proofErr w:type="spellEnd"/>
      <w:r w:rsidRPr="00184B06">
        <w:t xml:space="preserve"> (25,52%).</w:t>
      </w:r>
    </w:p>
    <w:p w14:paraId="1D068815" w14:textId="24B07B8C" w:rsidR="00112089" w:rsidRPr="00184B06" w:rsidRDefault="00112089" w:rsidP="00BC5FF7">
      <w:pPr>
        <w:pStyle w:val="a"/>
      </w:pPr>
      <w:r w:rsidRPr="00184B06">
        <w:t>Microsoft SQL Server (25,45%).</w:t>
      </w:r>
      <w:commentRangeEnd w:id="35"/>
      <w:r w:rsidR="002D3D56" w:rsidRPr="00184B06">
        <w:rPr>
          <w:rStyle w:val="aff"/>
          <w:rFonts w:eastAsia="NSimSun" w:cs="Mangal"/>
        </w:rPr>
        <w:commentReference w:id="35"/>
      </w:r>
    </w:p>
    <w:p w14:paraId="41F7AF79" w14:textId="0CF9EEFA" w:rsidR="00112089" w:rsidRPr="00184B06" w:rsidRDefault="00DC6755" w:rsidP="00112089">
      <w:r w:rsidRPr="00184B06">
        <w:t>П</w:t>
      </w:r>
      <w:r w:rsidR="00112089" w:rsidRPr="00184B06">
        <w:t>роцент</w:t>
      </w:r>
      <w:r w:rsidRPr="00184B06">
        <w:t>ы</w:t>
      </w:r>
      <w:r w:rsidR="00112089" w:rsidRPr="00184B06">
        <w:t xml:space="preserve"> обозначают</w:t>
      </w:r>
      <w:r w:rsidRPr="00184B06">
        <w:t xml:space="preserve"> количество </w:t>
      </w:r>
      <w:r w:rsidR="002B24FF" w:rsidRPr="00184B06">
        <w:t>людей,</w:t>
      </w:r>
      <w:r w:rsidRPr="00184B06">
        <w:t xml:space="preserve"> желающих пользоваться данными СУБД и тех людей, которые пользовались ими в течени</w:t>
      </w:r>
      <w:r w:rsidR="000F5FC5" w:rsidRPr="00184B06">
        <w:t>и</w:t>
      </w:r>
      <w:r w:rsidRPr="00184B06">
        <w:t xml:space="preserve"> последнего года.</w:t>
      </w:r>
    </w:p>
    <w:p w14:paraId="7EE53D49" w14:textId="24472BA3" w:rsidR="00A974E0" w:rsidRPr="00184B06" w:rsidRDefault="00C627C8" w:rsidP="00A974E0">
      <w:r w:rsidRPr="00184B06">
        <w:t xml:space="preserve">Множество из этих </w:t>
      </w:r>
      <w:r w:rsidR="00DE6C06" w:rsidRPr="00184B06">
        <w:t xml:space="preserve">решений </w:t>
      </w:r>
      <w:r w:rsidRPr="00184B06">
        <w:t>являются реляционными</w:t>
      </w:r>
      <w:r w:rsidR="00DE6C06" w:rsidRPr="00184B06">
        <w:t xml:space="preserve"> СУБД</w:t>
      </w:r>
      <w:r w:rsidRPr="00184B06">
        <w:t xml:space="preserve"> и поддерживают язык запросов SQL для </w:t>
      </w:r>
      <w:r w:rsidR="00945BDB" w:rsidRPr="00184B06">
        <w:t>записи</w:t>
      </w:r>
      <w:r w:rsidRPr="00184B06">
        <w:t xml:space="preserve"> и </w:t>
      </w:r>
      <w:r w:rsidR="00945BDB" w:rsidRPr="00184B06">
        <w:t xml:space="preserve">чтения </w:t>
      </w:r>
      <w:r w:rsidRPr="00184B06">
        <w:t>данных.</w:t>
      </w:r>
      <w:r w:rsidR="00C54096" w:rsidRPr="00184B06">
        <w:t xml:space="preserve"> Существуют также и </w:t>
      </w:r>
      <w:proofErr w:type="spellStart"/>
      <w:r w:rsidR="00C54096" w:rsidRPr="00184B06">
        <w:t>NoSQL</w:t>
      </w:r>
      <w:proofErr w:type="spellEnd"/>
      <w:r w:rsidR="00C54096" w:rsidRPr="00184B06">
        <w:t xml:space="preserve"> системы, такие как </w:t>
      </w:r>
      <w:proofErr w:type="spellStart"/>
      <w:r w:rsidR="00C54096" w:rsidRPr="00184B06">
        <w:t>MongoDB</w:t>
      </w:r>
      <w:proofErr w:type="spellEnd"/>
      <w:r w:rsidR="00C54096" w:rsidRPr="00184B06">
        <w:t>, в котором данные хранятся</w:t>
      </w:r>
      <w:r w:rsidR="0030040B" w:rsidRPr="00184B06">
        <w:t xml:space="preserve"> в виде документов</w:t>
      </w:r>
      <w:r w:rsidR="00C54096" w:rsidRPr="00184B06">
        <w:t xml:space="preserve"> формат</w:t>
      </w:r>
      <w:r w:rsidR="0030040B" w:rsidRPr="00184B06">
        <w:t>а</w:t>
      </w:r>
      <w:r w:rsidR="00C54096" w:rsidRPr="00184B06">
        <w:t xml:space="preserve"> BSON (бинарный JSON).</w:t>
      </w:r>
      <w:r w:rsidR="00FB7EC0" w:rsidRPr="00184B06">
        <w:t xml:space="preserve"> </w:t>
      </w:r>
      <w:r w:rsidR="0030040B" w:rsidRPr="00184B06">
        <w:t>Набор полей в документах не имеют четкой структуры и одно и тоже поле может иметь значения разных типов.</w:t>
      </w:r>
      <w:r w:rsidR="007C77F6" w:rsidRPr="00184B06">
        <w:t xml:space="preserve"> Он хорошо подходит для хранения плохо структурированной информации</w:t>
      </w:r>
      <w:r w:rsidR="005B237B" w:rsidRPr="00184B06">
        <w:t>, а также для</w:t>
      </w:r>
      <w:r w:rsidR="0078539B" w:rsidRPr="00184B06">
        <w:t xml:space="preserve"> быстрого</w:t>
      </w:r>
      <w:r w:rsidR="005B237B" w:rsidRPr="00184B06">
        <w:t xml:space="preserve"> прототипирования программных систем.</w:t>
      </w:r>
      <w:r w:rsidR="006A2551" w:rsidRPr="00184B06">
        <w:t xml:space="preserve"> 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 w:rsidRPr="00184B06">
        <w:t xml:space="preserve"> Имеет лицензию Server Side</w:t>
      </w:r>
      <w:r w:rsidR="006A2551" w:rsidRPr="00184B06">
        <w:t xml:space="preserve"> </w:t>
      </w:r>
      <w:r w:rsidR="00B9732A" w:rsidRPr="00184B06">
        <w:t xml:space="preserve">Public </w:t>
      </w:r>
      <w:proofErr w:type="spellStart"/>
      <w:r w:rsidR="00B9732A" w:rsidRPr="00184B06">
        <w:t>License</w:t>
      </w:r>
      <w:proofErr w:type="spellEnd"/>
      <w:r w:rsidR="00B9732A" w:rsidRPr="00184B06">
        <w:t>.</w:t>
      </w:r>
    </w:p>
    <w:p w14:paraId="62B0C157" w14:textId="1E71B474" w:rsidR="00FB7EC0" w:rsidRPr="00184B06" w:rsidRDefault="00FB7EC0" w:rsidP="00A974E0">
      <w:r w:rsidRPr="00184B06">
        <w:t xml:space="preserve">Из </w:t>
      </w:r>
      <w:proofErr w:type="spellStart"/>
      <w:r w:rsidRPr="00184B06">
        <w:t>NoSQL</w:t>
      </w:r>
      <w:proofErr w:type="spellEnd"/>
      <w:r w:rsidRPr="00184B06">
        <w:t xml:space="preserve"> БД можно считать СУБД </w:t>
      </w:r>
      <w:proofErr w:type="spellStart"/>
      <w:r w:rsidRPr="00184B06">
        <w:t>Redis</w:t>
      </w:r>
      <w:proofErr w:type="spellEnd"/>
      <w:r w:rsidRPr="00184B06">
        <w:t>, которая позволяет</w:t>
      </w:r>
      <w:r w:rsidR="00CB23F3" w:rsidRPr="00184B06">
        <w:t xml:space="preserve"> довольно</w:t>
      </w:r>
      <w:r w:rsidRPr="00184B06">
        <w:t xml:space="preserve"> быстро записать и считывать данные. Она хранит </w:t>
      </w:r>
      <w:r w:rsidR="0016126E" w:rsidRPr="00184B06">
        <w:t>всю информацию</w:t>
      </w:r>
      <w:r w:rsidRPr="00184B06">
        <w:t xml:space="preserve"> в оперативной памяти (in-</w:t>
      </w:r>
      <w:proofErr w:type="spellStart"/>
      <w:r w:rsidRPr="00184B06">
        <w:t>memory</w:t>
      </w:r>
      <w:proofErr w:type="spellEnd"/>
      <w:r w:rsidRPr="00184B06">
        <w:t xml:space="preserve"> </w:t>
      </w:r>
      <w:proofErr w:type="spellStart"/>
      <w:r w:rsidRPr="00184B06">
        <w:t>database</w:t>
      </w:r>
      <w:proofErr w:type="spellEnd"/>
      <w:r w:rsidRPr="00184B06">
        <w:t>).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Pr="00184B06" w:rsidRDefault="00A974E0" w:rsidP="00112089">
      <w:r w:rsidRPr="00184B06">
        <w:lastRenderedPageBreak/>
        <w:t xml:space="preserve">Также есть вариант использования файловой СУБД </w:t>
      </w:r>
      <w:proofErr w:type="spellStart"/>
      <w:r w:rsidRPr="00184B06">
        <w:t>SQLite</w:t>
      </w:r>
      <w:proofErr w:type="spellEnd"/>
      <w:r w:rsidRPr="00184B06"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247A56FA" w:rsidR="00831F45" w:rsidRPr="00184B06" w:rsidRDefault="00831F45" w:rsidP="00112089">
      <w:r w:rsidRPr="00184B06">
        <w:t>Одной из самой популярной</w:t>
      </w:r>
      <w:r w:rsidR="009C4D48" w:rsidRPr="00184B06">
        <w:t xml:space="preserve"> реляционн</w:t>
      </w:r>
      <w:r w:rsidR="00856801" w:rsidRPr="00184B06">
        <w:t>ой</w:t>
      </w:r>
      <w:r w:rsidRPr="00184B06">
        <w:t xml:space="preserve"> СУБД является MySQL</w:t>
      </w:r>
      <w:r w:rsidR="009C4D48" w:rsidRPr="00184B06">
        <w:t>, разработанная в 1995</w:t>
      </w:r>
      <w:r w:rsidR="00780D3F" w:rsidRPr="00184B06">
        <w:t xml:space="preserve"> году</w:t>
      </w:r>
      <w:r w:rsidR="009C4D48" w:rsidRPr="00184B06">
        <w:t xml:space="preserve"> компанией Sun Microsystems</w:t>
      </w:r>
      <w:r w:rsidRPr="00184B06">
        <w:t>.</w:t>
      </w:r>
      <w:r w:rsidR="009C4D48" w:rsidRPr="00184B06">
        <w:t xml:space="preserve"> На данный момент компания Sun Microsystems</w:t>
      </w:r>
      <w:r w:rsidR="007C1CDB" w:rsidRPr="00184B06">
        <w:t xml:space="preserve"> </w:t>
      </w:r>
      <w:r w:rsidR="009C4D48" w:rsidRPr="00184B06">
        <w:t>поглощена Oracle Corporation</w:t>
      </w:r>
      <w:r w:rsidR="007C1CDB" w:rsidRPr="00184B06">
        <w:t xml:space="preserve"> в 2010</w:t>
      </w:r>
      <w:r w:rsidR="00CA328A" w:rsidRPr="00184B06">
        <w:t>-</w:t>
      </w:r>
      <w:r w:rsidR="007C1CDB" w:rsidRPr="00184B06">
        <w:t>ых</w:t>
      </w:r>
      <w:r w:rsidR="009C4D48" w:rsidRPr="00184B06">
        <w:t xml:space="preserve">. </w:t>
      </w:r>
      <w:r w:rsidR="007C1CDB" w:rsidRPr="00184B06">
        <w:t>Имеется</w:t>
      </w:r>
      <w:r w:rsidR="009C4D48" w:rsidRPr="00184B06">
        <w:t xml:space="preserve"> </w:t>
      </w:r>
      <w:proofErr w:type="spellStart"/>
      <w:r w:rsidR="009C4D48" w:rsidRPr="00184B06">
        <w:t>open-source</w:t>
      </w:r>
      <w:proofErr w:type="spellEnd"/>
      <w:r w:rsidR="00052924" w:rsidRPr="00184B06">
        <w:t>, называемой MySQL Community Edition,</w:t>
      </w:r>
      <w:r w:rsidR="009C4D48" w:rsidRPr="00184B06">
        <w:t xml:space="preserve"> </w:t>
      </w:r>
      <w:r w:rsidR="007C1CDB" w:rsidRPr="00184B06">
        <w:t>и</w:t>
      </w:r>
      <w:r w:rsidR="009C4D48" w:rsidRPr="00184B06">
        <w:t xml:space="preserve"> коммерческ</w:t>
      </w:r>
      <w:r w:rsidR="007C1CDB" w:rsidRPr="00184B06">
        <w:t>и</w:t>
      </w:r>
      <w:r w:rsidR="00052924" w:rsidRPr="00184B06">
        <w:t>е</w:t>
      </w:r>
      <w:r w:rsidR="007C1CDB" w:rsidRPr="00184B06">
        <w:t xml:space="preserve"> </w:t>
      </w:r>
      <w:r w:rsidR="009C4D48" w:rsidRPr="00184B06">
        <w:t>платн</w:t>
      </w:r>
      <w:r w:rsidR="00052924" w:rsidRPr="00184B06">
        <w:t>ые версии с технической поддержкой</w:t>
      </w:r>
      <w:r w:rsidR="009C4D48" w:rsidRPr="00184B06">
        <w:t>.</w:t>
      </w:r>
      <w:r w:rsidR="00052924" w:rsidRPr="00184B06">
        <w:t xml:space="preserve"> Также существуют </w:t>
      </w:r>
      <w:proofErr w:type="spellStart"/>
      <w:r w:rsidR="00052924" w:rsidRPr="00184B06">
        <w:t>форки</w:t>
      </w:r>
      <w:proofErr w:type="spellEnd"/>
      <w:r w:rsidR="00052924" w:rsidRPr="00184B06">
        <w:t xml:space="preserve"> (производные проекты), такие как </w:t>
      </w:r>
      <w:proofErr w:type="spellStart"/>
      <w:r w:rsidR="00052924" w:rsidRPr="00184B06">
        <w:t>MariaDB</w:t>
      </w:r>
      <w:proofErr w:type="spellEnd"/>
      <w:r w:rsidR="00EA6DC5" w:rsidRPr="00184B06">
        <w:t xml:space="preserve"> и </w:t>
      </w:r>
      <w:proofErr w:type="spellStart"/>
      <w:r w:rsidR="00EA6DC5" w:rsidRPr="00184B06">
        <w:t>Percona</w:t>
      </w:r>
      <w:proofErr w:type="spellEnd"/>
      <w:r w:rsidR="00EA6DC5" w:rsidRPr="00184B06">
        <w:t>.</w:t>
      </w:r>
      <w:r w:rsidR="009C4D48" w:rsidRPr="00184B06">
        <w:t xml:space="preserve"> Широко применяется в малом бизнесе.</w:t>
      </w:r>
      <w:r w:rsidR="008019AC" w:rsidRPr="00184B06">
        <w:t xml:space="preserve"> Поддерживает все операционные системы.</w:t>
      </w:r>
    </w:p>
    <w:p w14:paraId="7B4BC739" w14:textId="276A54FF" w:rsidR="0041058B" w:rsidRPr="00184B06" w:rsidRDefault="0041058B" w:rsidP="00112089">
      <w:r w:rsidRPr="00184B06">
        <w:t>Другой популярной СУБД</w:t>
      </w:r>
      <w:r w:rsidR="003A03A9" w:rsidRPr="00184B06">
        <w:t xml:space="preserve"> является</w:t>
      </w:r>
      <w:r w:rsidR="00840985" w:rsidRPr="00184B06">
        <w:t xml:space="preserve"> Microsoft</w:t>
      </w:r>
      <w:r w:rsidRPr="00184B06">
        <w:t xml:space="preserve"> SQL Server.</w:t>
      </w:r>
      <w:r w:rsidR="003A03A9" w:rsidRPr="00184B06">
        <w:t xml:space="preserve"> Является проприетарной, то есть исходный код СУБД закрыт. Ранее она была имела только платные выпуски (</w:t>
      </w:r>
      <w:proofErr w:type="spellStart"/>
      <w:r w:rsidR="003A03A9" w:rsidRPr="00184B06">
        <w:t>edition</w:t>
      </w:r>
      <w:proofErr w:type="spellEnd"/>
      <w:r w:rsidR="003A03A9" w:rsidRPr="00184B06">
        <w:t>), но недавно появились ещё и бесплатные выпуски, такие как Express и Developer.</w:t>
      </w:r>
      <w:r w:rsidR="008019AC" w:rsidRPr="00184B06">
        <w:t xml:space="preserve"> Эти варианты обладают не всеми возможностями представленные в платных выпусках. Developer версия в основном предназначена только для разработки и тестирования </w:t>
      </w:r>
      <w:r w:rsidR="00DA5219" w:rsidRPr="00184B06">
        <w:t xml:space="preserve">программных </w:t>
      </w:r>
      <w:r w:rsidR="008019AC" w:rsidRPr="00184B06">
        <w:t xml:space="preserve">систем. Выпуск Express исходя из раздела про выпуски в документации к SQL Server (https://learn.microsoft.com/en-us/sql/sql-server/editions-and-components-of-sql-server-2022?view=sql-server-ver16) предназначена для </w:t>
      </w:r>
      <w:r w:rsidR="00481497" w:rsidRPr="00184B06">
        <w:t xml:space="preserve">программных систем </w:t>
      </w:r>
      <w:r w:rsidR="008019AC" w:rsidRPr="00184B06">
        <w:t>малых размеров</w:t>
      </w:r>
      <w:r w:rsidR="00411D12" w:rsidRPr="00184B06">
        <w:t xml:space="preserve"> и имеет некоторые ограничения.</w:t>
      </w:r>
    </w:p>
    <w:p w14:paraId="707FA883" w14:textId="2B1F4A8D" w:rsidR="00491D9F" w:rsidRPr="00184B06" w:rsidRDefault="00E32658" w:rsidP="00EF2C02">
      <w:pPr>
        <w:rPr>
          <w:rFonts w:cs="Arial"/>
          <w:b/>
          <w:bCs/>
          <w:iCs/>
          <w:sz w:val="30"/>
          <w:szCs w:val="28"/>
        </w:rPr>
      </w:pPr>
      <w:r w:rsidRPr="00184B06">
        <w:t>В данной работе</w:t>
      </w:r>
      <w:r w:rsidR="007A7C44" w:rsidRPr="00184B06">
        <w:t xml:space="preserve"> была выбрана</w:t>
      </w:r>
      <w:r w:rsidRPr="00184B06">
        <w:t xml:space="preserve"> </w:t>
      </w:r>
      <w:r w:rsidR="00704C5C" w:rsidRPr="00184B06">
        <w:t>реляционная</w:t>
      </w:r>
      <w:r w:rsidRPr="00184B06">
        <w:t xml:space="preserve"> СУБД </w:t>
      </w:r>
      <w:proofErr w:type="spellStart"/>
      <w:r w:rsidRPr="00184B06">
        <w:t>PostgreSQL</w:t>
      </w:r>
      <w:proofErr w:type="spellEnd"/>
      <w:r w:rsidRPr="00184B06">
        <w:t>, так как он</w:t>
      </w:r>
      <w:r w:rsidR="00654EAF" w:rsidRPr="00184B06">
        <w:t>а</w:t>
      </w:r>
      <w:r w:rsidRPr="00184B06">
        <w:t xml:space="preserve"> является наиболее популярным среди разработчиков</w:t>
      </w:r>
      <w:r w:rsidR="00105053" w:rsidRPr="00184B06">
        <w:t xml:space="preserve"> программного обеспечения</w:t>
      </w:r>
      <w:r w:rsidR="00F01696" w:rsidRPr="00184B06">
        <w:t xml:space="preserve">, </w:t>
      </w:r>
      <w:r w:rsidR="0053156C" w:rsidRPr="00184B06">
        <w:t>а следовательно,</w:t>
      </w:r>
      <w:r w:rsidR="00F01696" w:rsidRPr="00184B06">
        <w:t xml:space="preserve"> существуют множество уже решенных проблем</w:t>
      </w:r>
      <w:r w:rsidR="00FC5A74" w:rsidRPr="00184B06">
        <w:t xml:space="preserve"> и других ресурсов</w:t>
      </w:r>
      <w:r w:rsidR="002A6D11" w:rsidRPr="00184B06">
        <w:t>, также</w:t>
      </w:r>
      <w:r w:rsidRPr="00184B06">
        <w:t xml:space="preserve"> обладает довольно хорошей документацией</w:t>
      </w:r>
      <w:r w:rsidR="002A6D11" w:rsidRPr="00184B06">
        <w:t xml:space="preserve"> и</w:t>
      </w:r>
      <w:r w:rsidR="00704C5C" w:rsidRPr="00184B06">
        <w:t xml:space="preserve"> относительно</w:t>
      </w:r>
      <w:r w:rsidR="002A6D11" w:rsidRPr="00184B06">
        <w:t xml:space="preserve"> быстрее </w:t>
      </w:r>
      <w:proofErr w:type="spellStart"/>
      <w:r w:rsidR="002A6D11" w:rsidRPr="00184B06">
        <w:t>MongoDB</w:t>
      </w:r>
      <w:proofErr w:type="spellEnd"/>
      <w:r w:rsidR="002A6D11" w:rsidRPr="00184B06">
        <w:t xml:space="preserve">, исходя </w:t>
      </w:r>
      <w:r w:rsidR="00EB3F8A" w:rsidRPr="00184B06">
        <w:t xml:space="preserve">отчёта по проведению теста производительности между </w:t>
      </w:r>
      <w:proofErr w:type="spellStart"/>
      <w:r w:rsidR="00EB3F8A" w:rsidRPr="00184B06">
        <w:t>PostgreSQL</w:t>
      </w:r>
      <w:proofErr w:type="spellEnd"/>
      <w:r w:rsidR="00EB3F8A" w:rsidRPr="00184B06">
        <w:t xml:space="preserve"> и </w:t>
      </w:r>
      <w:proofErr w:type="spellStart"/>
      <w:r w:rsidR="00EB3F8A" w:rsidRPr="00184B06">
        <w:t>MongoDB</w:t>
      </w:r>
      <w:proofErr w:type="spellEnd"/>
      <w:r w:rsidR="00EB3F8A" w:rsidRPr="00184B06">
        <w:t xml:space="preserve">, компанией </w:t>
      </w:r>
      <w:proofErr w:type="spellStart"/>
      <w:r w:rsidR="002A6D11" w:rsidRPr="00184B06">
        <w:t>Enterpri</w:t>
      </w:r>
      <w:r w:rsidR="00572C72" w:rsidRPr="00184B06">
        <w:t>s</w:t>
      </w:r>
      <w:r w:rsidR="002A6D11" w:rsidRPr="00184B06">
        <w:t>eDB</w:t>
      </w:r>
      <w:proofErr w:type="spellEnd"/>
      <w:r w:rsidR="00180F99" w:rsidRPr="00184B06">
        <w:t xml:space="preserve"> </w:t>
      </w:r>
      <w:r w:rsidR="002A6D11" w:rsidRPr="00184B06">
        <w:t xml:space="preserve">(Ссылка: </w:t>
      </w:r>
      <w:r w:rsidR="00A03305" w:rsidRPr="00184B06">
        <w:t>https://info.enterprisedb.com/rs/069-ALB-</w:t>
      </w:r>
      <w:r w:rsidR="00A03305" w:rsidRPr="00184B06">
        <w:lastRenderedPageBreak/>
        <w:t>339/images/PostgreSQL_MongoDB_Benchmark-WhitepaperFinal.pd</w:t>
      </w:r>
      <w:r w:rsidR="0049784C" w:rsidRPr="00184B06">
        <w:t>f).</w:t>
      </w:r>
      <w:r w:rsidR="00A03305" w:rsidRPr="00184B06">
        <w:t xml:space="preserve"> Если сравнивать с MySQL</w:t>
      </w:r>
      <w:r w:rsidR="00AC479C" w:rsidRPr="00184B06">
        <w:t xml:space="preserve"> </w:t>
      </w:r>
      <w:proofErr w:type="spellStart"/>
      <w:r w:rsidR="00AC479C" w:rsidRPr="00184B06">
        <w:t>PostgreSQL</w:t>
      </w:r>
      <w:proofErr w:type="spellEnd"/>
      <w:r w:rsidR="00AC479C" w:rsidRPr="00184B06">
        <w:t xml:space="preserve"> имеет больше типов данных</w:t>
      </w:r>
      <w:r w:rsidR="00494747" w:rsidRPr="00184B06">
        <w:t xml:space="preserve"> для колонок</w:t>
      </w:r>
      <w:r w:rsidR="00AC479C" w:rsidRPr="00184B06">
        <w:t xml:space="preserve"> таки</w:t>
      </w:r>
      <w:r w:rsidR="008A584B" w:rsidRPr="00184B06">
        <w:t>е</w:t>
      </w:r>
      <w:r w:rsidR="00AC479C" w:rsidRPr="00184B06">
        <w:t xml:space="preserve"> как массив, JSON, перечисления</w:t>
      </w:r>
      <w:r w:rsidR="00C0093B" w:rsidRPr="00184B06">
        <w:t xml:space="preserve"> (</w:t>
      </w:r>
      <w:proofErr w:type="spellStart"/>
      <w:r w:rsidR="00C0093B" w:rsidRPr="00184B06">
        <w:t>enum</w:t>
      </w:r>
      <w:proofErr w:type="spellEnd"/>
      <w:r w:rsidR="00C0093B" w:rsidRPr="00184B06">
        <w:t>)</w:t>
      </w:r>
      <w:r w:rsidR="00AC479C" w:rsidRPr="00184B06">
        <w:t xml:space="preserve"> и т.п</w:t>
      </w:r>
      <w:r w:rsidR="00A03305" w:rsidRPr="00184B06">
        <w:t>.</w:t>
      </w:r>
      <w:r w:rsidR="00053053" w:rsidRPr="00184B06">
        <w:t xml:space="preserve"> Последняя версия</w:t>
      </w:r>
      <w:r w:rsidR="00456B48" w:rsidRPr="00184B06">
        <w:t xml:space="preserve"> </w:t>
      </w:r>
      <w:proofErr w:type="spellStart"/>
      <w:r w:rsidR="00456B48" w:rsidRPr="00184B06">
        <w:t>PostgreSQL</w:t>
      </w:r>
      <w:proofErr w:type="spellEnd"/>
      <w:r w:rsidR="00456B48" w:rsidRPr="00184B06">
        <w:t xml:space="preserve"> </w:t>
      </w:r>
      <w:r w:rsidR="00053053" w:rsidRPr="00184B06">
        <w:t xml:space="preserve">– 16. Распространяется под лицензией </w:t>
      </w:r>
      <w:proofErr w:type="spellStart"/>
      <w:r w:rsidR="006920C9" w:rsidRPr="00184B06">
        <w:t>PostgreSQL</w:t>
      </w:r>
      <w:proofErr w:type="spellEnd"/>
      <w:r w:rsidR="006920C9" w:rsidRPr="00184B06">
        <w:t xml:space="preserve"> </w:t>
      </w:r>
      <w:proofErr w:type="spellStart"/>
      <w:r w:rsidR="006920C9" w:rsidRPr="00184B06">
        <w:t>License</w:t>
      </w:r>
      <w:proofErr w:type="spellEnd"/>
      <w:r w:rsidR="006920C9" w:rsidRPr="00184B06">
        <w:t xml:space="preserve">, которая является </w:t>
      </w:r>
      <w:proofErr w:type="spellStart"/>
      <w:r w:rsidR="006920C9" w:rsidRPr="00184B06">
        <w:t>open-source</w:t>
      </w:r>
      <w:proofErr w:type="spellEnd"/>
      <w:r w:rsidR="006920C9" w:rsidRPr="00184B06">
        <w:t xml:space="preserve"> лицензией, схожая с BSD и MIT лицензией.</w:t>
      </w:r>
    </w:p>
    <w:p w14:paraId="01F79556" w14:textId="08639CB6" w:rsidR="00040558" w:rsidRPr="00184B06" w:rsidRDefault="00040558" w:rsidP="000F221E">
      <w:pPr>
        <w:pStyle w:val="2"/>
      </w:pPr>
      <w:bookmarkStart w:id="36" w:name="_Toc168574201"/>
      <w:r w:rsidRPr="00184B06">
        <w:t>2.2 Проектирование базы данных</w:t>
      </w:r>
      <w:bookmarkEnd w:id="36"/>
    </w:p>
    <w:p w14:paraId="76A098A6" w14:textId="0A402302" w:rsidR="00191DF4" w:rsidRPr="00184B06" w:rsidRDefault="00D5329B" w:rsidP="008C7245">
      <w:r w:rsidRPr="00184B06">
        <w:t>Основной сущностью в данной предметной области является «Книга» (Book).</w:t>
      </w:r>
      <w:r w:rsidR="00050BBF" w:rsidRPr="00184B06">
        <w:t xml:space="preserve"> </w:t>
      </w:r>
      <w:r w:rsidR="00A25A28" w:rsidRPr="00184B06">
        <w:t>Атрибуты сущности отображены в таблице 2</w:t>
      </w:r>
      <w:r w:rsidR="002375E1" w:rsidRPr="00184B06">
        <w:t>.1</w:t>
      </w:r>
      <w:r w:rsidR="00A25A28" w:rsidRPr="00184B06">
        <w:t>.</w:t>
      </w:r>
    </w:p>
    <w:p w14:paraId="50AABA05" w14:textId="06193FA4" w:rsidR="00A25A28" w:rsidRPr="00184B06" w:rsidRDefault="00A25A28" w:rsidP="00A25A28">
      <w:pPr>
        <w:ind w:firstLine="0"/>
      </w:pPr>
      <w:r w:rsidRPr="00184B06">
        <w:t>Таблица 2</w:t>
      </w:r>
      <w:r w:rsidR="002375E1" w:rsidRPr="00184B06">
        <w:t>.1</w:t>
      </w:r>
      <w:r w:rsidRPr="00184B06">
        <w:t xml:space="preserve"> – Атрибуты сущности </w:t>
      </w:r>
      <w:r w:rsidR="00EF4860" w:rsidRPr="00184B06">
        <w:t>«</w:t>
      </w:r>
      <w:r w:rsidRPr="00184B06">
        <w:t>Book</w:t>
      </w:r>
      <w:r w:rsidR="00EF4860"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:rsidRPr="00184B06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commentRangeStart w:id="37"/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  <w:commentRangeEnd w:id="37"/>
            <w:r w:rsidR="002D3D56" w:rsidRPr="00184B06">
              <w:rPr>
                <w:rStyle w:val="aff"/>
                <w:rFonts w:eastAsia="NSimSun" w:cs="Mangal"/>
              </w:rPr>
              <w:commentReference w:id="37"/>
            </w:r>
          </w:p>
        </w:tc>
      </w:tr>
      <w:tr w:rsidR="00A25A28" w:rsidRPr="00184B06" w14:paraId="36D7DBE7" w14:textId="77777777" w:rsidTr="0030589D">
        <w:tc>
          <w:tcPr>
            <w:tcW w:w="534" w:type="dxa"/>
          </w:tcPr>
          <w:p w14:paraId="4BE1D741" w14:textId="55B9D73D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47" w:type="dxa"/>
          </w:tcPr>
          <w:p w14:paraId="320BAE08" w14:textId="442489BA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05204572" w14:textId="055E5297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4" w:type="dxa"/>
          </w:tcPr>
          <w:p w14:paraId="4214E667" w14:textId="7B31BD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A25A28" w:rsidRPr="00184B06" w14:paraId="7B0132BB" w14:textId="77777777" w:rsidTr="0030589D">
        <w:tc>
          <w:tcPr>
            <w:tcW w:w="534" w:type="dxa"/>
          </w:tcPr>
          <w:p w14:paraId="73843B7F" w14:textId="78043501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47" w:type="dxa"/>
          </w:tcPr>
          <w:p w14:paraId="32EB6DF9" w14:textId="3006242D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Title</w:t>
            </w:r>
            <w:proofErr w:type="spellEnd"/>
            <w:r w:rsidRPr="00184B06">
              <w:t xml:space="preserve"> (Название книги)</w:t>
            </w:r>
          </w:p>
        </w:tc>
        <w:tc>
          <w:tcPr>
            <w:tcW w:w="2126" w:type="dxa"/>
          </w:tcPr>
          <w:p w14:paraId="0CE6C699" w14:textId="1B534986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0C5D8698" w14:textId="7096C393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Название книги</w:t>
            </w:r>
          </w:p>
        </w:tc>
      </w:tr>
      <w:tr w:rsidR="00A25A28" w:rsidRPr="00184B06" w14:paraId="0260F0D3" w14:textId="77777777" w:rsidTr="0030589D">
        <w:tc>
          <w:tcPr>
            <w:tcW w:w="534" w:type="dxa"/>
          </w:tcPr>
          <w:p w14:paraId="4A4AADAE" w14:textId="2EDC5DB9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47" w:type="dxa"/>
          </w:tcPr>
          <w:p w14:paraId="2DF5BFC2" w14:textId="75052A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Isbn</w:t>
            </w:r>
          </w:p>
        </w:tc>
        <w:tc>
          <w:tcPr>
            <w:tcW w:w="2126" w:type="dxa"/>
          </w:tcPr>
          <w:p w14:paraId="47CA3D42" w14:textId="02D7ADD7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349CE744" w14:textId="52AC1632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Уникальный ИД книги в формате EAN-11 или EAN-13</w:t>
            </w:r>
          </w:p>
        </w:tc>
      </w:tr>
      <w:tr w:rsidR="00725514" w:rsidRPr="00184B06" w14:paraId="7D937A69" w14:textId="77777777" w:rsidTr="0030589D">
        <w:tc>
          <w:tcPr>
            <w:tcW w:w="534" w:type="dxa"/>
          </w:tcPr>
          <w:p w14:paraId="7CB99A0F" w14:textId="3126B3B9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47" w:type="dxa"/>
          </w:tcPr>
          <w:p w14:paraId="77581BC5" w14:textId="52E989F7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184B06" w:rsidRDefault="00725514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2D06EBDE" w14:textId="708B5219" w:rsidR="00725514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Название компании издателя</w:t>
            </w:r>
          </w:p>
        </w:tc>
      </w:tr>
      <w:tr w:rsidR="00EE14FA" w:rsidRPr="00184B06" w14:paraId="6930F0B7" w14:textId="77777777" w:rsidTr="0030589D">
        <w:tc>
          <w:tcPr>
            <w:tcW w:w="534" w:type="dxa"/>
          </w:tcPr>
          <w:p w14:paraId="1CB0E870" w14:textId="158F811D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47" w:type="dxa"/>
          </w:tcPr>
          <w:p w14:paraId="49D1E1D6" w14:textId="2C9550CB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Description</w:t>
            </w:r>
            <w:proofErr w:type="spellEnd"/>
          </w:p>
        </w:tc>
        <w:tc>
          <w:tcPr>
            <w:tcW w:w="2126" w:type="dxa"/>
          </w:tcPr>
          <w:p w14:paraId="13D19DB8" w14:textId="20BAA5EE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B9C608D" w14:textId="1D71E212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Описания</w:t>
            </w:r>
          </w:p>
        </w:tc>
      </w:tr>
      <w:tr w:rsidR="00A25A28" w:rsidRPr="00184B06" w14:paraId="3BFF3022" w14:textId="77777777" w:rsidTr="0030589D">
        <w:tc>
          <w:tcPr>
            <w:tcW w:w="534" w:type="dxa"/>
          </w:tcPr>
          <w:p w14:paraId="65533B4B" w14:textId="169C8D84" w:rsidR="00A25A28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6</w:t>
            </w:r>
          </w:p>
        </w:tc>
        <w:tc>
          <w:tcPr>
            <w:tcW w:w="3147" w:type="dxa"/>
          </w:tcPr>
          <w:p w14:paraId="45168E41" w14:textId="5A5916FB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Filename</w:t>
            </w:r>
            <w:proofErr w:type="spellEnd"/>
          </w:p>
        </w:tc>
        <w:tc>
          <w:tcPr>
            <w:tcW w:w="2126" w:type="dxa"/>
          </w:tcPr>
          <w:p w14:paraId="0D5C1D92" w14:textId="609112B6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4" w:type="dxa"/>
          </w:tcPr>
          <w:p w14:paraId="21E7283B" w14:textId="5ED24645" w:rsidR="00A25A28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Имя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3B6110EB" w14:textId="77777777" w:rsidTr="0030589D">
        <w:tc>
          <w:tcPr>
            <w:tcW w:w="534" w:type="dxa"/>
          </w:tcPr>
          <w:p w14:paraId="0B522454" w14:textId="50C80AC7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7</w:t>
            </w:r>
          </w:p>
        </w:tc>
        <w:tc>
          <w:tcPr>
            <w:tcW w:w="3147" w:type="dxa"/>
          </w:tcPr>
          <w:p w14:paraId="694851ED" w14:textId="24DEAF07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FileType</w:t>
            </w:r>
          </w:p>
        </w:tc>
        <w:tc>
          <w:tcPr>
            <w:tcW w:w="2126" w:type="dxa"/>
          </w:tcPr>
          <w:p w14:paraId="167BDFC5" w14:textId="01CEBBFC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Тип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54AF739D" w14:textId="77777777" w:rsidTr="0030589D">
        <w:tc>
          <w:tcPr>
            <w:tcW w:w="534" w:type="dxa"/>
          </w:tcPr>
          <w:p w14:paraId="1D069F7A" w14:textId="633E4C7E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8</w:t>
            </w:r>
          </w:p>
        </w:tc>
        <w:tc>
          <w:tcPr>
            <w:tcW w:w="3147" w:type="dxa"/>
          </w:tcPr>
          <w:p w14:paraId="2220CFCF" w14:textId="1425B3AB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FileSize</w:t>
            </w:r>
          </w:p>
        </w:tc>
        <w:tc>
          <w:tcPr>
            <w:tcW w:w="2126" w:type="dxa"/>
          </w:tcPr>
          <w:p w14:paraId="5FD0EC6C" w14:textId="5F8350AE" w:rsidR="00554659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3964" w:type="dxa"/>
          </w:tcPr>
          <w:p w14:paraId="6D0ADC39" w14:textId="6D25B61A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Размер файла, обязателен</w:t>
            </w:r>
          </w:p>
        </w:tc>
      </w:tr>
      <w:tr w:rsidR="00812C37" w:rsidRPr="00184B06" w14:paraId="501A7A11" w14:textId="77777777" w:rsidTr="0030589D">
        <w:tc>
          <w:tcPr>
            <w:tcW w:w="534" w:type="dxa"/>
          </w:tcPr>
          <w:p w14:paraId="621317AE" w14:textId="22C9CD4C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9</w:t>
            </w:r>
          </w:p>
        </w:tc>
        <w:tc>
          <w:tcPr>
            <w:tcW w:w="3147" w:type="dxa"/>
          </w:tcPr>
          <w:p w14:paraId="11805338" w14:textId="052C33DA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Authors</w:t>
            </w:r>
            <w:proofErr w:type="spellEnd"/>
          </w:p>
        </w:tc>
        <w:tc>
          <w:tcPr>
            <w:tcW w:w="2126" w:type="dxa"/>
          </w:tcPr>
          <w:p w14:paraId="03053921" w14:textId="36006D5E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A6D59C9" w14:textId="001D8927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Список авторов</w:t>
            </w:r>
          </w:p>
        </w:tc>
      </w:tr>
      <w:tr w:rsidR="00812C37" w:rsidRPr="00184B06" w14:paraId="144F6B91" w14:textId="77777777" w:rsidTr="0030589D">
        <w:tc>
          <w:tcPr>
            <w:tcW w:w="534" w:type="dxa"/>
          </w:tcPr>
          <w:p w14:paraId="560A6B37" w14:textId="7E76097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10</w:t>
            </w:r>
          </w:p>
        </w:tc>
        <w:tc>
          <w:tcPr>
            <w:tcW w:w="3147" w:type="dxa"/>
          </w:tcPr>
          <w:p w14:paraId="68C01397" w14:textId="177C8437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Tags</w:t>
            </w:r>
            <w:proofErr w:type="spellEnd"/>
          </w:p>
        </w:tc>
        <w:tc>
          <w:tcPr>
            <w:tcW w:w="2126" w:type="dxa"/>
          </w:tcPr>
          <w:p w14:paraId="2BBC764D" w14:textId="2EC45B98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81337C5" w14:textId="783EE61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Теги книги</w:t>
            </w:r>
          </w:p>
        </w:tc>
      </w:tr>
      <w:tr w:rsidR="00812C37" w:rsidRPr="00184B06" w14:paraId="7385EDEF" w14:textId="77777777" w:rsidTr="0030589D">
        <w:tc>
          <w:tcPr>
            <w:tcW w:w="534" w:type="dxa"/>
          </w:tcPr>
          <w:p w14:paraId="36CD7E5E" w14:textId="22B6374B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11</w:t>
            </w:r>
          </w:p>
        </w:tc>
        <w:tc>
          <w:tcPr>
            <w:tcW w:w="3147" w:type="dxa"/>
          </w:tcPr>
          <w:p w14:paraId="0475AA28" w14:textId="31DD2022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PageCount</w:t>
            </w:r>
            <w:proofErr w:type="spellEnd"/>
          </w:p>
        </w:tc>
        <w:tc>
          <w:tcPr>
            <w:tcW w:w="2126" w:type="dxa"/>
          </w:tcPr>
          <w:p w14:paraId="310D6805" w14:textId="165588A9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A5C5717" w14:textId="621532A6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Количество страниц</w:t>
            </w:r>
          </w:p>
        </w:tc>
      </w:tr>
      <w:tr w:rsidR="00232C2D" w:rsidRPr="00184B06" w14:paraId="10EBC049" w14:textId="77777777" w:rsidTr="0030589D">
        <w:tc>
          <w:tcPr>
            <w:tcW w:w="534" w:type="dxa"/>
          </w:tcPr>
          <w:p w14:paraId="1E7D6D8D" w14:textId="0A90026A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12</w:t>
            </w:r>
          </w:p>
        </w:tc>
        <w:tc>
          <w:tcPr>
            <w:tcW w:w="3147" w:type="dxa"/>
          </w:tcPr>
          <w:p w14:paraId="4CE0885F" w14:textId="70DE09CA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BookCollections</w:t>
            </w:r>
            <w:proofErr w:type="spellEnd"/>
          </w:p>
        </w:tc>
        <w:tc>
          <w:tcPr>
            <w:tcW w:w="2126" w:type="dxa"/>
          </w:tcPr>
          <w:p w14:paraId="5CDC8FA8" w14:textId="0E8DD65C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BookCollection&gt;</w:t>
            </w:r>
          </w:p>
        </w:tc>
        <w:tc>
          <w:tcPr>
            <w:tcW w:w="3964" w:type="dxa"/>
          </w:tcPr>
          <w:p w14:paraId="1480167F" w14:textId="234E5B35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Список коллекции в которых эта книга входит</w:t>
            </w:r>
          </w:p>
        </w:tc>
      </w:tr>
    </w:tbl>
    <w:p w14:paraId="4CC61DE6" w14:textId="77777777" w:rsidR="00B479E7" w:rsidRPr="00184B06" w:rsidRDefault="00B479E7" w:rsidP="00BC3157">
      <w:pPr>
        <w:spacing w:before="120"/>
      </w:pPr>
    </w:p>
    <w:p w14:paraId="2E2013AF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7C5DFE69" w14:textId="6775D2AD" w:rsidR="00A25A28" w:rsidRPr="00184B06" w:rsidRDefault="00EF4860" w:rsidP="00BC3157">
      <w:pPr>
        <w:spacing w:before="120"/>
      </w:pPr>
      <w:r w:rsidRPr="00184B06">
        <w:lastRenderedPageBreak/>
        <w:t xml:space="preserve">Атрибуты сущности «Коллекции книг» (BookCollection) отображены в таблице </w:t>
      </w:r>
      <w:r w:rsidR="002375E1" w:rsidRPr="00184B06">
        <w:t>2.2</w:t>
      </w:r>
      <w:r w:rsidRPr="00184B06">
        <w:t>.</w:t>
      </w:r>
    </w:p>
    <w:p w14:paraId="6C32ACA4" w14:textId="48BC97D2" w:rsidR="00EF4860" w:rsidRPr="00184B06" w:rsidRDefault="00EF4860" w:rsidP="00A25A28">
      <w:pPr>
        <w:ind w:firstLine="0"/>
      </w:pPr>
      <w:r w:rsidRPr="00184B06">
        <w:t xml:space="preserve">Таблица </w:t>
      </w:r>
      <w:r w:rsidR="002375E1" w:rsidRPr="00184B06">
        <w:t>2.2</w:t>
      </w:r>
      <w:r w:rsidRPr="00184B06">
        <w:t xml:space="preserve"> – Атрибуты сущности «BookCollection»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184B06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EF4860" w:rsidRPr="00184B06" w14:paraId="4567B0B8" w14:textId="77777777" w:rsidTr="00463B37">
        <w:tc>
          <w:tcPr>
            <w:tcW w:w="562" w:type="dxa"/>
          </w:tcPr>
          <w:p w14:paraId="1CA40429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5B4063BF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503F81D5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3" w:type="dxa"/>
          </w:tcPr>
          <w:p w14:paraId="2F64B45A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EF4860" w:rsidRPr="00184B06" w14:paraId="00D2D145" w14:textId="77777777" w:rsidTr="00463B37">
        <w:tc>
          <w:tcPr>
            <w:tcW w:w="562" w:type="dxa"/>
          </w:tcPr>
          <w:p w14:paraId="07F62421" w14:textId="5788C8B6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D4AD08" w14:textId="70430E4E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Name (Название коллекции)</w:t>
            </w:r>
          </w:p>
        </w:tc>
        <w:tc>
          <w:tcPr>
            <w:tcW w:w="2126" w:type="dxa"/>
          </w:tcPr>
          <w:p w14:paraId="61FEB15E" w14:textId="1007AB6A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3" w:type="dxa"/>
          </w:tcPr>
          <w:p w14:paraId="02E75C76" w14:textId="5E8B7D53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Название коллекции</w:t>
            </w:r>
          </w:p>
        </w:tc>
      </w:tr>
      <w:tr w:rsidR="002375E1" w:rsidRPr="00184B06" w14:paraId="67160C41" w14:textId="77777777" w:rsidTr="00463B37">
        <w:tc>
          <w:tcPr>
            <w:tcW w:w="562" w:type="dxa"/>
          </w:tcPr>
          <w:p w14:paraId="1C19B88D" w14:textId="53E119BD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21C9BBE9" w14:textId="283B3B41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Books</w:t>
            </w:r>
            <w:proofErr w:type="spellEnd"/>
          </w:p>
        </w:tc>
        <w:tc>
          <w:tcPr>
            <w:tcW w:w="2126" w:type="dxa"/>
          </w:tcPr>
          <w:p w14:paraId="533AA672" w14:textId="5D833954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Book&gt;</w:t>
            </w:r>
          </w:p>
        </w:tc>
        <w:tc>
          <w:tcPr>
            <w:tcW w:w="3963" w:type="dxa"/>
          </w:tcPr>
          <w:p w14:paraId="0C10443A" w14:textId="2DD95421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Список книг в кол</w:t>
            </w:r>
            <w:r w:rsidR="005B6E9B" w:rsidRPr="00184B06">
              <w:t>л</w:t>
            </w:r>
            <w:r w:rsidRPr="00184B06">
              <w:t>екции</w:t>
            </w:r>
          </w:p>
        </w:tc>
      </w:tr>
      <w:tr w:rsidR="000664E8" w:rsidRPr="00184B06" w14:paraId="69491DE9" w14:textId="77777777" w:rsidTr="00463B37">
        <w:tc>
          <w:tcPr>
            <w:tcW w:w="562" w:type="dxa"/>
          </w:tcPr>
          <w:p w14:paraId="7609BEC2" w14:textId="4B49B515" w:rsidR="000664E8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EE81FCB" w14:textId="05F61DCD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CreatedAt</w:t>
            </w:r>
            <w:proofErr w:type="spellEnd"/>
            <w:r w:rsidRPr="00184B06">
              <w:t xml:space="preserve"> (Когда было создано)</w:t>
            </w:r>
          </w:p>
        </w:tc>
        <w:tc>
          <w:tcPr>
            <w:tcW w:w="2126" w:type="dxa"/>
          </w:tcPr>
          <w:p w14:paraId="5A18B0BF" w14:textId="1CAFAD6D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3963" w:type="dxa"/>
          </w:tcPr>
          <w:p w14:paraId="00416EED" w14:textId="05EC96F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Время создание записи</w:t>
            </w:r>
          </w:p>
        </w:tc>
      </w:tr>
    </w:tbl>
    <w:p w14:paraId="01EB9118" w14:textId="2F1C5E1C" w:rsidR="000664E8" w:rsidRPr="00184B06" w:rsidRDefault="00972288" w:rsidP="00757589">
      <w:pPr>
        <w:spacing w:before="120"/>
      </w:pPr>
      <w:r w:rsidRPr="00184B06">
        <w:t>Сущность «Текст книги» (</w:t>
      </w:r>
      <w:proofErr w:type="spellStart"/>
      <w:r w:rsidRPr="00184B06">
        <w:t>BookText</w:t>
      </w:r>
      <w:proofErr w:type="spellEnd"/>
      <w:r w:rsidRPr="00184B06">
        <w:t>) нужна для поиска по текстам книг (</w:t>
      </w:r>
      <w:proofErr w:type="spellStart"/>
      <w:r w:rsidRPr="00184B06">
        <w:t>full-text</w:t>
      </w:r>
      <w:proofErr w:type="spellEnd"/>
      <w:r w:rsidRPr="00184B06">
        <w:t xml:space="preserve"> </w:t>
      </w:r>
      <w:proofErr w:type="spellStart"/>
      <w:r w:rsidRPr="00184B06">
        <w:t>search</w:t>
      </w:r>
      <w:proofErr w:type="spellEnd"/>
      <w:r w:rsidRPr="00184B06">
        <w:t xml:space="preserve">). </w:t>
      </w:r>
      <w:r w:rsidR="000664E8" w:rsidRPr="00184B06">
        <w:t xml:space="preserve">Атрибуты сущности </w:t>
      </w:r>
      <w:r w:rsidRPr="00184B06">
        <w:t xml:space="preserve">приведены </w:t>
      </w:r>
      <w:r w:rsidR="000664E8" w:rsidRPr="00184B06">
        <w:t xml:space="preserve">в таблице </w:t>
      </w:r>
      <w:r w:rsidR="002375E1" w:rsidRPr="00184B06">
        <w:t>2.3</w:t>
      </w:r>
      <w:r w:rsidR="000664E8" w:rsidRPr="00184B06">
        <w:t>.</w:t>
      </w:r>
    </w:p>
    <w:p w14:paraId="4529F646" w14:textId="31208C8C" w:rsidR="000664E8" w:rsidRPr="00184B06" w:rsidRDefault="000664E8" w:rsidP="000664E8">
      <w:pPr>
        <w:ind w:firstLine="0"/>
      </w:pPr>
      <w:r w:rsidRPr="00184B06">
        <w:t xml:space="preserve">Таблица </w:t>
      </w:r>
      <w:r w:rsidR="002375E1" w:rsidRPr="00184B06">
        <w:t>2.3</w:t>
      </w:r>
      <w:r w:rsidRPr="00184B06">
        <w:t xml:space="preserve"> – Атрибуты сущности «</w:t>
      </w:r>
      <w:proofErr w:type="spellStart"/>
      <w:r w:rsidRPr="00184B06">
        <w:t>BookText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184B06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0664E8" w:rsidRPr="00184B06" w14:paraId="624CEF12" w14:textId="77777777" w:rsidTr="000664E8">
        <w:tc>
          <w:tcPr>
            <w:tcW w:w="562" w:type="dxa"/>
          </w:tcPr>
          <w:p w14:paraId="773A836F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1AD12AC5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65627B5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0E22A62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0664E8" w:rsidRPr="00184B06" w14:paraId="6463FADB" w14:textId="77777777" w:rsidTr="000664E8">
        <w:tc>
          <w:tcPr>
            <w:tcW w:w="562" w:type="dxa"/>
          </w:tcPr>
          <w:p w14:paraId="7F69C0C8" w14:textId="291408A5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1715AA7A" w14:textId="6CE3216E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Text (Текст)</w:t>
            </w:r>
          </w:p>
        </w:tc>
        <w:tc>
          <w:tcPr>
            <w:tcW w:w="1559" w:type="dxa"/>
          </w:tcPr>
          <w:p w14:paraId="3539BA80" w14:textId="5F6517A9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02B4927A" w14:textId="41CFC8E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Часть текста книги</w:t>
            </w:r>
          </w:p>
        </w:tc>
      </w:tr>
      <w:tr w:rsidR="000664E8" w:rsidRPr="00184B06" w14:paraId="121E9FE2" w14:textId="77777777" w:rsidTr="000664E8">
        <w:tc>
          <w:tcPr>
            <w:tcW w:w="562" w:type="dxa"/>
          </w:tcPr>
          <w:p w14:paraId="5ADDF5C3" w14:textId="3BE8568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102A261D" w14:textId="017137A4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PageNumber</w:t>
            </w:r>
            <w:proofErr w:type="spellEnd"/>
            <w:r w:rsidRPr="00184B06">
              <w:t xml:space="preserve"> (Номер страницы)</w:t>
            </w:r>
          </w:p>
        </w:tc>
        <w:tc>
          <w:tcPr>
            <w:tcW w:w="1559" w:type="dxa"/>
          </w:tcPr>
          <w:p w14:paraId="3C04EC12" w14:textId="024E0C65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23E13799" w14:textId="128D9A4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страницы </w:t>
            </w:r>
            <w:proofErr w:type="gramStart"/>
            <w:r w:rsidRPr="00184B06">
              <w:t>книги</w:t>
            </w:r>
            <w:proofErr w:type="gramEnd"/>
            <w:r w:rsidRPr="00184B06">
              <w:t xml:space="preserve"> на котором расположена часть текста книги</w:t>
            </w:r>
          </w:p>
        </w:tc>
      </w:tr>
      <w:tr w:rsidR="000664E8" w:rsidRPr="00184B06" w14:paraId="3306B0CD" w14:textId="77777777" w:rsidTr="000664E8">
        <w:tc>
          <w:tcPr>
            <w:tcW w:w="562" w:type="dxa"/>
          </w:tcPr>
          <w:p w14:paraId="69F56818" w14:textId="22B97354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06A75B3B" w14:textId="3F25B9E2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BookDocumentId</w:t>
            </w:r>
            <w:proofErr w:type="spellEnd"/>
          </w:p>
        </w:tc>
        <w:tc>
          <w:tcPr>
            <w:tcW w:w="1559" w:type="dxa"/>
          </w:tcPr>
          <w:p w14:paraId="5D63993C" w14:textId="5C3E15C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0FA727B" w14:textId="65A1DB1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Внешний ключ к сущности «Книга»</w:t>
            </w:r>
          </w:p>
        </w:tc>
      </w:tr>
    </w:tbl>
    <w:p w14:paraId="4E1F667C" w14:textId="05FB7F70" w:rsidR="004433CB" w:rsidRPr="00184B06" w:rsidRDefault="004433CB" w:rsidP="004E194C">
      <w:pPr>
        <w:spacing w:before="120"/>
      </w:pPr>
      <w:r w:rsidRPr="00184B06">
        <w:t>Сущность «Статистика пользователя» (</w:t>
      </w:r>
      <w:proofErr w:type="spellStart"/>
      <w:r w:rsidRPr="00184B06">
        <w:t>BookUserStats</w:t>
      </w:r>
      <w:proofErr w:type="spellEnd"/>
      <w:r w:rsidRPr="00184B06"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 w:rsidRPr="00184B06">
        <w:t xml:space="preserve"> Все её атрибуты</w:t>
      </w:r>
      <w:r w:rsidRPr="00184B06">
        <w:t xml:space="preserve"> </w:t>
      </w:r>
      <w:r w:rsidR="00F06EEB" w:rsidRPr="00184B06">
        <w:t>представлены</w:t>
      </w:r>
      <w:r w:rsidRPr="00184B06">
        <w:t xml:space="preserve"> в таблице </w:t>
      </w:r>
      <w:r w:rsidR="002375E1" w:rsidRPr="00184B06">
        <w:t>2.4</w:t>
      </w:r>
      <w:r w:rsidRPr="00184B06">
        <w:t>.</w:t>
      </w:r>
    </w:p>
    <w:p w14:paraId="25AB891A" w14:textId="40AC680D" w:rsidR="004433CB" w:rsidRPr="00184B06" w:rsidRDefault="004433CB" w:rsidP="004433CB">
      <w:pPr>
        <w:ind w:firstLine="0"/>
      </w:pPr>
      <w:r w:rsidRPr="00184B06">
        <w:t>Таблица</w:t>
      </w:r>
      <w:r w:rsidR="002359E7" w:rsidRPr="00184B06">
        <w:t xml:space="preserve"> </w:t>
      </w:r>
      <w:r w:rsidR="002375E1" w:rsidRPr="00184B06">
        <w:t>2.4</w:t>
      </w:r>
      <w:r w:rsidRPr="00184B06">
        <w:t xml:space="preserve"> – Атрибуты сущности «</w:t>
      </w:r>
      <w:proofErr w:type="spellStart"/>
      <w:r w:rsidR="00256DED" w:rsidRPr="00184B06">
        <w:t>BookUserStats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184B06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56DED" w:rsidRPr="00184B06" w14:paraId="0E14830A" w14:textId="77777777" w:rsidTr="00463B37">
        <w:tc>
          <w:tcPr>
            <w:tcW w:w="562" w:type="dxa"/>
          </w:tcPr>
          <w:p w14:paraId="28430E78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2F8EE7D6" w14:textId="08A02D6A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BookId</w:t>
            </w:r>
            <w:proofErr w:type="spellEnd"/>
            <w:r w:rsidRPr="00184B06">
              <w:t xml:space="preserve"> (ИД книги)</w:t>
            </w:r>
          </w:p>
        </w:tc>
        <w:tc>
          <w:tcPr>
            <w:tcW w:w="1559" w:type="dxa"/>
          </w:tcPr>
          <w:p w14:paraId="1860D935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6797F46" w14:textId="4D81AA6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книги</w:t>
            </w:r>
          </w:p>
        </w:tc>
      </w:tr>
      <w:tr w:rsidR="00256DED" w:rsidRPr="00184B06" w14:paraId="7F2D9245" w14:textId="77777777" w:rsidTr="00463B37">
        <w:tc>
          <w:tcPr>
            <w:tcW w:w="562" w:type="dxa"/>
          </w:tcPr>
          <w:p w14:paraId="22A75449" w14:textId="1251521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592A79" w14:textId="04094DD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UserId</w:t>
            </w:r>
            <w:proofErr w:type="spellEnd"/>
            <w:r w:rsidRPr="00184B06"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3FB0DD7B" w14:textId="771B1225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256DED" w:rsidRPr="00184B06" w14:paraId="5C674D1D" w14:textId="77777777" w:rsidTr="00463B37">
        <w:tc>
          <w:tcPr>
            <w:tcW w:w="562" w:type="dxa"/>
          </w:tcPr>
          <w:p w14:paraId="2B9EF49A" w14:textId="02064A0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0C1A746A" w14:textId="2B45545F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RecentAccess</w:t>
            </w:r>
            <w:proofErr w:type="spellEnd"/>
            <w:r w:rsidRPr="00184B06">
              <w:t xml:space="preserve"> (Последнее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4530" w:type="dxa"/>
          </w:tcPr>
          <w:p w14:paraId="4A77438D" w14:textId="3FF9598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Последнее время, когда пользователь открывал книгу</w:t>
            </w:r>
          </w:p>
        </w:tc>
      </w:tr>
      <w:tr w:rsidR="00256DED" w:rsidRPr="00184B06" w14:paraId="48A4415A" w14:textId="77777777" w:rsidTr="00463B37">
        <w:tc>
          <w:tcPr>
            <w:tcW w:w="562" w:type="dxa"/>
          </w:tcPr>
          <w:p w14:paraId="250280AE" w14:textId="606BEF3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lastRenderedPageBreak/>
              <w:t>4</w:t>
            </w:r>
          </w:p>
        </w:tc>
        <w:tc>
          <w:tcPr>
            <w:tcW w:w="3119" w:type="dxa"/>
          </w:tcPr>
          <w:p w14:paraId="6C0F6BD9" w14:textId="721EBF8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TotalReadingTime</w:t>
            </w:r>
            <w:proofErr w:type="spellEnd"/>
          </w:p>
        </w:tc>
        <w:tc>
          <w:tcPr>
            <w:tcW w:w="1559" w:type="dxa"/>
          </w:tcPr>
          <w:p w14:paraId="26A95F77" w14:textId="4CB0988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4530" w:type="dxa"/>
          </w:tcPr>
          <w:p w14:paraId="4AC026FB" w14:textId="653AC4E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Общее проведенное время с книгой в секундах</w:t>
            </w:r>
          </w:p>
        </w:tc>
      </w:tr>
      <w:tr w:rsidR="00256DED" w:rsidRPr="00184B06" w14:paraId="30A6B8DD" w14:textId="77777777" w:rsidTr="00463B37">
        <w:tc>
          <w:tcPr>
            <w:tcW w:w="562" w:type="dxa"/>
          </w:tcPr>
          <w:p w14:paraId="4B8A92AA" w14:textId="070EB64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19" w:type="dxa"/>
          </w:tcPr>
          <w:p w14:paraId="1E296FCF" w14:textId="0650EE1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LastViewedPage</w:t>
            </w:r>
            <w:proofErr w:type="spellEnd"/>
          </w:p>
        </w:tc>
        <w:tc>
          <w:tcPr>
            <w:tcW w:w="1559" w:type="dxa"/>
          </w:tcPr>
          <w:p w14:paraId="36B308D4" w14:textId="3C47D4E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0D668270" w14:textId="4B6521D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</w:t>
            </w:r>
            <w:r w:rsidR="0009282C" w:rsidRPr="00184B06">
              <w:t>страницы,</w:t>
            </w:r>
            <w:r w:rsidRPr="00184B06">
              <w:t xml:space="preserve"> на котором остановился пользователь</w:t>
            </w:r>
          </w:p>
        </w:tc>
      </w:tr>
    </w:tbl>
    <w:p w14:paraId="0EADEAC0" w14:textId="38B6B976" w:rsidR="002375E1" w:rsidRPr="00184B06" w:rsidRDefault="002375E1" w:rsidP="002375E1">
      <w:pPr>
        <w:spacing w:before="120"/>
      </w:pPr>
      <w:r w:rsidRPr="00184B06">
        <w:t>Атрибуты сущности «Словарного слова» (</w:t>
      </w:r>
      <w:proofErr w:type="spellStart"/>
      <w:r w:rsidRPr="00184B06">
        <w:t>DictionaryWord</w:t>
      </w:r>
      <w:proofErr w:type="spellEnd"/>
      <w:r w:rsidRPr="00184B06">
        <w:t xml:space="preserve">) </w:t>
      </w:r>
      <w:proofErr w:type="spellStart"/>
      <w:r w:rsidRPr="00184B06">
        <w:t>отбражена</w:t>
      </w:r>
      <w:proofErr w:type="spellEnd"/>
      <w:r w:rsidRPr="00184B06">
        <w:t xml:space="preserve"> в таблице 2.</w:t>
      </w:r>
      <w:r w:rsidR="00AB4705" w:rsidRPr="00184B06">
        <w:t>5</w:t>
      </w:r>
      <w:r w:rsidRPr="00184B06">
        <w:t>.</w:t>
      </w:r>
    </w:p>
    <w:p w14:paraId="61ADC473" w14:textId="1B6A0BBA" w:rsidR="002375E1" w:rsidRPr="00184B06" w:rsidRDefault="002375E1" w:rsidP="00F06EEB">
      <w:pPr>
        <w:ind w:firstLine="0"/>
      </w:pPr>
      <w:r w:rsidRPr="00184B06">
        <w:t>Таблица 2.</w:t>
      </w:r>
      <w:r w:rsidR="00AB4705" w:rsidRPr="00184B06">
        <w:t>5</w:t>
      </w:r>
      <w:r w:rsidRPr="00184B06">
        <w:t xml:space="preserve"> – Атрибуты сущности «</w:t>
      </w:r>
      <w:proofErr w:type="spellStart"/>
      <w:r w:rsidRPr="00184B06">
        <w:t>DictionaryWord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184B06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9428E" w:rsidRPr="00184B06" w14:paraId="7C10F4D0" w14:textId="77777777" w:rsidTr="0029428E">
        <w:tc>
          <w:tcPr>
            <w:tcW w:w="464" w:type="dxa"/>
          </w:tcPr>
          <w:p w14:paraId="244181AA" w14:textId="7777777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0182AE8" w14:textId="47B58769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Word</w:t>
            </w:r>
          </w:p>
        </w:tc>
        <w:tc>
          <w:tcPr>
            <w:tcW w:w="1559" w:type="dxa"/>
          </w:tcPr>
          <w:p w14:paraId="3A32B915" w14:textId="45CB9B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46F33A50" w14:textId="7272929A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Само слово; используется в качестве основного ключа таблицы</w:t>
            </w:r>
          </w:p>
        </w:tc>
      </w:tr>
      <w:tr w:rsidR="0029428E" w:rsidRPr="00184B06" w14:paraId="61DC881C" w14:textId="77777777" w:rsidTr="0029428E">
        <w:tc>
          <w:tcPr>
            <w:tcW w:w="464" w:type="dxa"/>
          </w:tcPr>
          <w:p w14:paraId="644BEB61" w14:textId="645E857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4F91E06C" w14:textId="22E2197F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Transcription</w:t>
            </w:r>
            <w:proofErr w:type="spellEnd"/>
          </w:p>
        </w:tc>
        <w:tc>
          <w:tcPr>
            <w:tcW w:w="1559" w:type="dxa"/>
          </w:tcPr>
          <w:p w14:paraId="2A5B7690" w14:textId="7D9134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11E0384C" w14:textId="588B42BC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Транскрипция слова, необязателен</w:t>
            </w:r>
          </w:p>
        </w:tc>
      </w:tr>
      <w:tr w:rsidR="0029428E" w:rsidRPr="00184B06" w14:paraId="096D1D9E" w14:textId="77777777" w:rsidTr="0029428E">
        <w:tc>
          <w:tcPr>
            <w:tcW w:w="464" w:type="dxa"/>
          </w:tcPr>
          <w:p w14:paraId="15FDBF54" w14:textId="1823946F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42A1B934" w14:textId="1D932F1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LanguageCode</w:t>
            </w:r>
            <w:proofErr w:type="spellEnd"/>
          </w:p>
        </w:tc>
        <w:tc>
          <w:tcPr>
            <w:tcW w:w="1559" w:type="dxa"/>
          </w:tcPr>
          <w:p w14:paraId="514AE8DD" w14:textId="51A5605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41D4527B" w14:textId="6E80A6C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Кода языка, необязателен</w:t>
            </w:r>
          </w:p>
        </w:tc>
      </w:tr>
      <w:tr w:rsidR="0029428E" w:rsidRPr="00184B06" w14:paraId="113CAF48" w14:textId="77777777" w:rsidTr="0029428E">
        <w:tc>
          <w:tcPr>
            <w:tcW w:w="464" w:type="dxa"/>
          </w:tcPr>
          <w:p w14:paraId="6CAA9126" w14:textId="601D051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68F52B7" w14:textId="03DA0F1E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Aliases</w:t>
            </w:r>
            <w:proofErr w:type="spellEnd"/>
          </w:p>
        </w:tc>
        <w:tc>
          <w:tcPr>
            <w:tcW w:w="1559" w:type="dxa"/>
          </w:tcPr>
          <w:p w14:paraId="236536AF" w14:textId="413EA93A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DictionaryWordAlias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7CEFA93E" w14:textId="47B75784" w:rsidR="002375E1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слов в альтернативной форме</w:t>
            </w:r>
          </w:p>
        </w:tc>
      </w:tr>
      <w:tr w:rsidR="0029428E" w:rsidRPr="00184B06" w14:paraId="636D3B84" w14:textId="77777777" w:rsidTr="0029428E">
        <w:tc>
          <w:tcPr>
            <w:tcW w:w="464" w:type="dxa"/>
          </w:tcPr>
          <w:p w14:paraId="63A10660" w14:textId="7091150F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217" w:type="dxa"/>
          </w:tcPr>
          <w:p w14:paraId="337E8F0E" w14:textId="1FA1D06A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1942E16F" w14:textId="2F615436" w:rsidR="0029428E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DictionaryWordDefinition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35CF0E88" w14:textId="668149B0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определении этого слова</w:t>
            </w:r>
          </w:p>
        </w:tc>
      </w:tr>
    </w:tbl>
    <w:p w14:paraId="446F3E00" w14:textId="28109FAD" w:rsidR="002375E1" w:rsidRPr="00184B06" w:rsidRDefault="00541F85" w:rsidP="00541F85">
      <w:pPr>
        <w:spacing w:before="120"/>
      </w:pPr>
      <w:r w:rsidRPr="00184B06">
        <w:t>Сущность «Альтернативная форма слова» (</w:t>
      </w:r>
      <w:proofErr w:type="spellStart"/>
      <w:r w:rsidRPr="00184B06">
        <w:t>DictionaryWordAlias</w:t>
      </w:r>
      <w:proofErr w:type="spellEnd"/>
      <w:r w:rsidRPr="00184B06">
        <w:t>) имеет зависимость многие к одному к сущности «</w:t>
      </w:r>
      <w:r w:rsidR="005F1A77" w:rsidRPr="00184B06">
        <w:t>Словарное слово</w:t>
      </w:r>
      <w:r w:rsidRPr="00184B06">
        <w:t xml:space="preserve">» и само по себе не может существовать. </w:t>
      </w:r>
      <w:r w:rsidR="00AB4705" w:rsidRPr="00184B06">
        <w:t>Атрибуты сущности представлена на рисунке 2.6.</w:t>
      </w:r>
    </w:p>
    <w:p w14:paraId="5CFD1A7A" w14:textId="7FC3F3B9" w:rsidR="00AB4705" w:rsidRPr="00184B06" w:rsidRDefault="00AB4705" w:rsidP="00F06EEB">
      <w:pPr>
        <w:ind w:firstLine="0"/>
      </w:pPr>
      <w:r w:rsidRPr="00184B06">
        <w:t>Таблица 2.6 – Атрибуты сущности «</w:t>
      </w:r>
      <w:proofErr w:type="spellStart"/>
      <w:r w:rsidRPr="00184B06">
        <w:t>DictionaryWordAlias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184B06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551235" w:rsidRPr="00184B06" w14:paraId="515B77D7" w14:textId="77777777" w:rsidTr="00707BEB">
        <w:tc>
          <w:tcPr>
            <w:tcW w:w="464" w:type="dxa"/>
          </w:tcPr>
          <w:p w14:paraId="12E4898E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647DB8A4" w14:textId="683E896C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</w:t>
            </w:r>
            <w:proofErr w:type="spellEnd"/>
          </w:p>
        </w:tc>
        <w:tc>
          <w:tcPr>
            <w:tcW w:w="1559" w:type="dxa"/>
          </w:tcPr>
          <w:p w14:paraId="4621644A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0A113644" w14:textId="40218FC8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Альтернативное форма слова; используется в качестве основного ключа таблицы</w:t>
            </w:r>
          </w:p>
        </w:tc>
      </w:tr>
    </w:tbl>
    <w:p w14:paraId="002F2865" w14:textId="598BA849" w:rsidR="00551235" w:rsidRPr="00184B06" w:rsidRDefault="005F1A77" w:rsidP="005F1A77">
      <w:pPr>
        <w:spacing w:before="120"/>
      </w:pPr>
      <w:r w:rsidRPr="00184B06">
        <w:t>Также как с сущностью «Альтернативная форма слова»</w:t>
      </w:r>
      <w:r w:rsidR="00E87912" w:rsidRPr="00184B06">
        <w:t xml:space="preserve"> сущность «Определени</w:t>
      </w:r>
      <w:r w:rsidR="00E7626A" w:rsidRPr="00184B06">
        <w:t>е</w:t>
      </w:r>
      <w:r w:rsidR="00E87912" w:rsidRPr="00184B06">
        <w:t xml:space="preserve"> слова» (</w:t>
      </w:r>
      <w:proofErr w:type="spellStart"/>
      <w:r w:rsidR="00E87912" w:rsidRPr="00184B06">
        <w:t>DictionaryWordDefinition</w:t>
      </w:r>
      <w:proofErr w:type="spellEnd"/>
      <w:r w:rsidR="00E87912" w:rsidRPr="00184B06">
        <w:t>)</w:t>
      </w:r>
      <w:r w:rsidRPr="00184B06">
        <w:t xml:space="preserve"> имеет зависимость многие к </w:t>
      </w:r>
      <w:r w:rsidRPr="00184B06">
        <w:lastRenderedPageBreak/>
        <w:t>одному от сущности «Словарное слово» и само по себе не может существо</w:t>
      </w:r>
      <w:r w:rsidR="00FE40BF" w:rsidRPr="00184B06">
        <w:t>в</w:t>
      </w:r>
      <w:r w:rsidRPr="00184B06">
        <w:t xml:space="preserve">ать. </w:t>
      </w:r>
      <w:r w:rsidR="00173172" w:rsidRPr="00184B06">
        <w:t>Атрибуты сущности представлена на рисунке 2.7.</w:t>
      </w:r>
    </w:p>
    <w:p w14:paraId="3F2B7D28" w14:textId="04B06FF6" w:rsidR="00173172" w:rsidRPr="00184B06" w:rsidRDefault="00173172" w:rsidP="00F06EEB">
      <w:pPr>
        <w:ind w:firstLine="0"/>
      </w:pPr>
      <w:r w:rsidRPr="00184B06">
        <w:t>Таблица 2.7 – Атрибуты сущности «</w:t>
      </w:r>
      <w:proofErr w:type="spellStart"/>
      <w:r w:rsidRPr="00184B06">
        <w:t>DictionaryWordDefinition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184B06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173172" w:rsidRPr="00184B06" w14:paraId="56F76F1C" w14:textId="77777777" w:rsidTr="00707BEB">
        <w:tc>
          <w:tcPr>
            <w:tcW w:w="464" w:type="dxa"/>
          </w:tcPr>
          <w:p w14:paraId="06BCA7F1" w14:textId="77777777" w:rsidR="00173172" w:rsidRPr="00184B06" w:rsidRDefault="00173172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E8375E3" w14:textId="3CD77901" w:rsidR="0017317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</w:p>
        </w:tc>
        <w:tc>
          <w:tcPr>
            <w:tcW w:w="1559" w:type="dxa"/>
          </w:tcPr>
          <w:p w14:paraId="644E34D1" w14:textId="0FBC3BC0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1" w:type="dxa"/>
          </w:tcPr>
          <w:p w14:paraId="274D2E56" w14:textId="5E32B2A9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Уникальный идентификатор, основный ключ</w:t>
            </w:r>
          </w:p>
        </w:tc>
      </w:tr>
      <w:tr w:rsidR="009F4862" w:rsidRPr="00184B06" w14:paraId="5FEFE478" w14:textId="77777777" w:rsidTr="00707BEB">
        <w:tc>
          <w:tcPr>
            <w:tcW w:w="464" w:type="dxa"/>
          </w:tcPr>
          <w:p w14:paraId="0ED1409B" w14:textId="111CBB6B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0CA82C4A" w14:textId="3FACA7E2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PartOfSpeech</w:t>
            </w:r>
            <w:proofErr w:type="spellEnd"/>
          </w:p>
        </w:tc>
        <w:tc>
          <w:tcPr>
            <w:tcW w:w="1559" w:type="dxa"/>
          </w:tcPr>
          <w:p w14:paraId="2AB7CC48" w14:textId="3AA00F8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68249EE0" w14:textId="670EA87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Часть речи, необязательно</w:t>
            </w:r>
          </w:p>
        </w:tc>
      </w:tr>
      <w:tr w:rsidR="009F4862" w:rsidRPr="00184B06" w14:paraId="2CA26EF5" w14:textId="77777777" w:rsidTr="00707BEB">
        <w:tc>
          <w:tcPr>
            <w:tcW w:w="464" w:type="dxa"/>
          </w:tcPr>
          <w:p w14:paraId="2F4401A7" w14:textId="6E87729C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5F00435A" w14:textId="76BF354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SubjectName</w:t>
            </w:r>
            <w:proofErr w:type="spellEnd"/>
          </w:p>
        </w:tc>
        <w:tc>
          <w:tcPr>
            <w:tcW w:w="1559" w:type="dxa"/>
          </w:tcPr>
          <w:p w14:paraId="2824ABD0" w14:textId="539CE45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21E0156B" w14:textId="0BB34591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Имя деятельности, где используется определение; необязательно</w:t>
            </w:r>
          </w:p>
        </w:tc>
      </w:tr>
      <w:tr w:rsidR="009F4862" w:rsidRPr="00184B06" w14:paraId="6689DE76" w14:textId="77777777" w:rsidTr="00707BEB">
        <w:tc>
          <w:tcPr>
            <w:tcW w:w="464" w:type="dxa"/>
          </w:tcPr>
          <w:p w14:paraId="2180EC52" w14:textId="522845EF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9F6D297" w14:textId="103E773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5607064F" w14:textId="71574822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Само определение слова</w:t>
            </w:r>
          </w:p>
        </w:tc>
      </w:tr>
    </w:tbl>
    <w:p w14:paraId="7DB2784C" w14:textId="36CEAF97" w:rsidR="00AB4705" w:rsidRPr="00184B06" w:rsidRDefault="00AB4705" w:rsidP="00AB4705">
      <w:pPr>
        <w:spacing w:before="120"/>
      </w:pPr>
      <w:commentRangeStart w:id="38"/>
      <w:r w:rsidRPr="00184B06">
        <w:t xml:space="preserve">Атрибуты сущности «Пользователь» (User) отображены в таблице </w:t>
      </w:r>
      <w:commentRangeEnd w:id="38"/>
      <w:r w:rsidRPr="00184B06">
        <w:rPr>
          <w:rStyle w:val="aff"/>
          <w:rFonts w:cs="Mangal"/>
        </w:rPr>
        <w:commentReference w:id="38"/>
      </w:r>
      <w:r w:rsidR="002359E7" w:rsidRPr="00184B06">
        <w:t>2.8</w:t>
      </w:r>
      <w:r w:rsidRPr="00184B06">
        <w:t>.</w:t>
      </w:r>
    </w:p>
    <w:p w14:paraId="42BDFCC9" w14:textId="70F1BB6E" w:rsidR="00AB4705" w:rsidRPr="00184B06" w:rsidRDefault="00AB4705" w:rsidP="00AB4705">
      <w:pPr>
        <w:ind w:firstLine="0"/>
      </w:pPr>
      <w:r w:rsidRPr="00184B06">
        <w:t xml:space="preserve">Таблица </w:t>
      </w:r>
      <w:r w:rsidR="002359E7" w:rsidRPr="00184B06">
        <w:t>2.8</w:t>
      </w:r>
      <w:r w:rsidRPr="00184B06"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184B06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B4705" w:rsidRPr="00184B06" w14:paraId="43B1883B" w14:textId="77777777" w:rsidTr="00707BEB">
        <w:tc>
          <w:tcPr>
            <w:tcW w:w="562" w:type="dxa"/>
          </w:tcPr>
          <w:p w14:paraId="60176190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7C06CD7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2C054D9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627F2B6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AB4705" w:rsidRPr="00184B06" w14:paraId="5E676F5B" w14:textId="77777777" w:rsidTr="00707BEB">
        <w:tc>
          <w:tcPr>
            <w:tcW w:w="562" w:type="dxa"/>
          </w:tcPr>
          <w:p w14:paraId="0CC4098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57AEBF42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UserName</w:t>
            </w:r>
            <w:proofErr w:type="spellEnd"/>
          </w:p>
        </w:tc>
        <w:tc>
          <w:tcPr>
            <w:tcW w:w="1559" w:type="dxa"/>
          </w:tcPr>
          <w:p w14:paraId="65EC35C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89F6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</w:t>
            </w:r>
          </w:p>
        </w:tc>
      </w:tr>
      <w:tr w:rsidR="00AB4705" w:rsidRPr="00184B06" w14:paraId="0F148006" w14:textId="77777777" w:rsidTr="00707BEB">
        <w:tc>
          <w:tcPr>
            <w:tcW w:w="562" w:type="dxa"/>
          </w:tcPr>
          <w:p w14:paraId="4127E075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31DABFA6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NormalizedUserName</w:t>
            </w:r>
            <w:proofErr w:type="spellEnd"/>
          </w:p>
        </w:tc>
        <w:tc>
          <w:tcPr>
            <w:tcW w:w="1559" w:type="dxa"/>
          </w:tcPr>
          <w:p w14:paraId="2FF7004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337E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 записанная заглавными буквами</w:t>
            </w:r>
          </w:p>
        </w:tc>
      </w:tr>
      <w:tr w:rsidR="00AB4705" w:rsidRPr="00184B06" w14:paraId="2823CCEB" w14:textId="77777777" w:rsidTr="00707BEB">
        <w:tc>
          <w:tcPr>
            <w:tcW w:w="562" w:type="dxa"/>
          </w:tcPr>
          <w:p w14:paraId="2080174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6D0917D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PasswordHash</w:t>
            </w:r>
            <w:proofErr w:type="spellEnd"/>
          </w:p>
        </w:tc>
        <w:tc>
          <w:tcPr>
            <w:tcW w:w="1559" w:type="dxa"/>
          </w:tcPr>
          <w:p w14:paraId="10E47D4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28A6F57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 xml:space="preserve">Хеш </w:t>
            </w:r>
            <w:proofErr w:type="spellStart"/>
            <w:r w:rsidRPr="00184B06">
              <w:t>пин-кода</w:t>
            </w:r>
            <w:proofErr w:type="spellEnd"/>
            <w:r w:rsidRPr="00184B06">
              <w:t xml:space="preserve"> пользователя</w:t>
            </w:r>
          </w:p>
        </w:tc>
      </w:tr>
    </w:tbl>
    <w:p w14:paraId="71FDACF9" w14:textId="77777777" w:rsidR="002375E1" w:rsidRPr="00184B06" w:rsidRDefault="002375E1" w:rsidP="00474E72">
      <w:pPr>
        <w:ind w:firstLine="0"/>
      </w:pPr>
    </w:p>
    <w:p w14:paraId="19A1C2B4" w14:textId="3E53DC39" w:rsidR="00040558" w:rsidRPr="00184B06" w:rsidRDefault="00040558" w:rsidP="002B6808">
      <w:pPr>
        <w:pStyle w:val="2"/>
      </w:pPr>
      <w:bookmarkStart w:id="39" w:name="_Toc168574202"/>
      <w:r w:rsidRPr="00184B06">
        <w:t>2.</w:t>
      </w:r>
      <w:r w:rsidR="00DF2531" w:rsidRPr="00184B06">
        <w:t>3</w:t>
      </w:r>
      <w:r w:rsidRPr="00184B06">
        <w:t xml:space="preserve"> Организация сбора, передачи, обработки и выдачи информации</w:t>
      </w:r>
      <w:bookmarkEnd w:id="39"/>
    </w:p>
    <w:p w14:paraId="7C4743F5" w14:textId="1C7140AB" w:rsidR="00040558" w:rsidRPr="00184B06" w:rsidRDefault="008E299B" w:rsidP="00040558">
      <w:r w:rsidRPr="00184B06">
        <w:t>Сбор информации осуществляется путём ввода данных пользователем через веб-</w:t>
      </w:r>
      <w:r w:rsidR="00453381" w:rsidRPr="00184B06">
        <w:t>интерфейс</w:t>
      </w:r>
      <w:r w:rsidRPr="00184B06">
        <w:t xml:space="preserve"> системы. Выдача списка книг</w:t>
      </w:r>
      <w:r w:rsidR="00E3737B" w:rsidRPr="00184B06">
        <w:t>, коллекции</w:t>
      </w:r>
      <w:r w:rsidRPr="00184B06">
        <w:t xml:space="preserve"> и их просмотр также производится через веб-</w:t>
      </w:r>
      <w:r w:rsidR="00453381" w:rsidRPr="00184B06">
        <w:t>интерфейс</w:t>
      </w:r>
      <w:r w:rsidRPr="00184B06"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Pr="00184B06" w:rsidRDefault="003A41B8" w:rsidP="007F1111">
      <w:pPr>
        <w:pStyle w:val="1"/>
        <w:spacing w:after="0"/>
      </w:pPr>
      <w:bookmarkStart w:id="40" w:name="_Toc168574203"/>
      <w:r w:rsidRPr="00184B06">
        <w:lastRenderedPageBreak/>
        <w:t>3 Алгоритмическое обеспечение системы</w:t>
      </w:r>
      <w:bookmarkEnd w:id="40"/>
    </w:p>
    <w:p w14:paraId="45FDBA19" w14:textId="3CAFB95F" w:rsidR="003A41B8" w:rsidRPr="00184B06" w:rsidRDefault="003A41B8" w:rsidP="0019706E">
      <w:pPr>
        <w:pStyle w:val="2"/>
      </w:pPr>
      <w:bookmarkStart w:id="41" w:name="_Toc168574204"/>
      <w:r w:rsidRPr="00184B06">
        <w:t xml:space="preserve">3.1 Алгоритм обмена информации между </w:t>
      </w:r>
      <w:r w:rsidR="002B6C3D" w:rsidRPr="00184B06">
        <w:t>приложением</w:t>
      </w:r>
      <w:r w:rsidRPr="00184B06">
        <w:t xml:space="preserve"> и API </w:t>
      </w:r>
      <w:r w:rsidR="00D54564" w:rsidRPr="00184B06">
        <w:t>искусственного интеллекта</w:t>
      </w:r>
      <w:bookmarkEnd w:id="41"/>
    </w:p>
    <w:p w14:paraId="7211D7F6" w14:textId="0D5D5BCF" w:rsidR="003A41B8" w:rsidRPr="00184B06" w:rsidRDefault="002B6C3D" w:rsidP="003A41B8">
      <w:r w:rsidRPr="00184B06">
        <w:t xml:space="preserve">Общая характеристика: 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 w:rsidRPr="00184B06">
        <w:t>Вызывается конечным пользователем системы</w:t>
      </w:r>
      <w:r w:rsidR="00B747FE" w:rsidRPr="00184B06">
        <w:t xml:space="preserve"> через веб-интерфейс на странице просмотра</w:t>
      </w:r>
      <w:r w:rsidR="003350C0" w:rsidRPr="00184B06">
        <w:t xml:space="preserve"> книги</w:t>
      </w:r>
      <w:r w:rsidR="006A5A6F" w:rsidRPr="00184B06">
        <w:t xml:space="preserve">. </w:t>
      </w:r>
      <w:r w:rsidRPr="00184B06">
        <w:t>Протокол обмена данными между двумя система</w:t>
      </w:r>
      <w:r w:rsidR="006A5A6F" w:rsidRPr="00184B06">
        <w:t>ми</w:t>
      </w:r>
      <w:r w:rsidRPr="00184B06">
        <w:t xml:space="preserve"> – HTTPS.</w:t>
      </w:r>
    </w:p>
    <w:p w14:paraId="61B3837C" w14:textId="0E9E628A" w:rsidR="002B6C3D" w:rsidRPr="00184B06" w:rsidRDefault="002B6C3D" w:rsidP="003A41B8">
      <w:r w:rsidRPr="00184B06">
        <w:t>Результат выполнения: список строк обобщения, переданного на вход текста.</w:t>
      </w:r>
    </w:p>
    <w:p w14:paraId="0A484723" w14:textId="72F78499" w:rsidR="006A5A6F" w:rsidRPr="00184B06" w:rsidRDefault="006A5A6F" w:rsidP="003A41B8">
      <w:r w:rsidRPr="00184B06">
        <w:t xml:space="preserve">Логическое описание: схема алгоритма </w:t>
      </w:r>
      <w:r w:rsidR="00BC5FF7" w:rsidRPr="00184B06">
        <w:t>изображена на рисунке 3.1.</w:t>
      </w:r>
    </w:p>
    <w:p w14:paraId="0518E9D4" w14:textId="7C7D6FDF" w:rsidR="003A41B8" w:rsidRPr="00184B06" w:rsidRDefault="003A41B8" w:rsidP="003A41B8">
      <w:pPr>
        <w:pStyle w:val="2"/>
      </w:pPr>
      <w:bookmarkStart w:id="42" w:name="_Toc168574205"/>
      <w:r w:rsidRPr="00184B06">
        <w:t xml:space="preserve">3.2 Алгоритм </w:t>
      </w:r>
      <w:r w:rsidR="00CB5055" w:rsidRPr="00184B06">
        <w:t>добавления</w:t>
      </w:r>
      <w:r w:rsidR="00DE0745" w:rsidRPr="00184B06">
        <w:t xml:space="preserve"> электронной</w:t>
      </w:r>
      <w:r w:rsidR="00CB5055" w:rsidRPr="00184B06">
        <w:t xml:space="preserve"> книги в </w:t>
      </w:r>
      <w:r w:rsidR="0084274A" w:rsidRPr="00184B06">
        <w:t>библиотеку</w:t>
      </w:r>
      <w:bookmarkEnd w:id="42"/>
    </w:p>
    <w:p w14:paraId="10B3027E" w14:textId="69A50CA5" w:rsidR="006A5A6F" w:rsidRPr="00184B06" w:rsidRDefault="006A5A6F" w:rsidP="006A5A6F">
      <w:r w:rsidRPr="00184B06">
        <w:t xml:space="preserve">Общая характеристика: 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 w:rsidRPr="00184B06">
        <w:t>Выполняется,</w:t>
      </w:r>
      <w:r w:rsidRPr="00184B06">
        <w:t xml:space="preserve"> когда пользователь добавляет свою копию электронной книги в систему</w:t>
      </w:r>
      <w:r w:rsidR="00D45F05" w:rsidRPr="00184B06">
        <w:t xml:space="preserve"> через веб-интерфейс</w:t>
      </w:r>
      <w:r w:rsidR="002C3EEE" w:rsidRPr="00184B06">
        <w:t xml:space="preserve"> на странице списка книг</w:t>
      </w:r>
      <w:r w:rsidR="006844F3" w:rsidRPr="00184B06">
        <w:t xml:space="preserve"> через диалоговое окно редактирования книги</w:t>
      </w:r>
      <w:r w:rsidRPr="00184B06">
        <w:t>.</w:t>
      </w:r>
    </w:p>
    <w:p w14:paraId="4B586FA2" w14:textId="6E6958AB" w:rsidR="002C3EEE" w:rsidRPr="00184B06" w:rsidRDefault="002C3EEE" w:rsidP="002C3EEE">
      <w:r w:rsidRPr="00184B06">
        <w:t>Результат выполнения:</w:t>
      </w:r>
      <w:r w:rsidR="001A5E6C" w:rsidRPr="00184B06">
        <w:t xml:space="preserve"> объект класса </w:t>
      </w:r>
      <w:r w:rsidR="00BC5FF7" w:rsidRPr="00184B06">
        <w:t>«</w:t>
      </w:r>
      <w:proofErr w:type="spellStart"/>
      <w:r w:rsidR="001A5E6C" w:rsidRPr="00184B06">
        <w:t>BookDto</w:t>
      </w:r>
      <w:proofErr w:type="spellEnd"/>
      <w:r w:rsidR="00BC5FF7" w:rsidRPr="00184B06">
        <w:t>»</w:t>
      </w:r>
      <w:r w:rsidRPr="00184B06">
        <w:t xml:space="preserve">, </w:t>
      </w:r>
      <w:r w:rsidR="001A5E6C" w:rsidRPr="00184B06">
        <w:t>добавленная в базу данных</w:t>
      </w:r>
      <w:r w:rsidRPr="00184B06">
        <w:t>.</w:t>
      </w:r>
    </w:p>
    <w:p w14:paraId="1ABF6DEC" w14:textId="3FCCE001" w:rsidR="009F6722" w:rsidRPr="00184B06" w:rsidRDefault="002C3EEE" w:rsidP="002C3EEE">
      <w:r w:rsidRPr="00184B06">
        <w:t xml:space="preserve">Логическое описание: схема алгоритма </w:t>
      </w:r>
      <w:r w:rsidR="00BC5FF7" w:rsidRPr="00184B06">
        <w:t>изображена на рисунке 3.2.</w:t>
      </w:r>
    </w:p>
    <w:p w14:paraId="31BA5843" w14:textId="77777777" w:rsidR="009F6722" w:rsidRPr="00184B06" w:rsidRDefault="009F6722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F94E8D7" w14:textId="734D39EA" w:rsidR="009F6722" w:rsidRPr="00184B06" w:rsidRDefault="009F6722" w:rsidP="009F6722">
      <w:pPr>
        <w:pStyle w:val="aff8"/>
        <w:rPr>
          <w:noProof w:val="0"/>
        </w:rPr>
      </w:pPr>
      <w:r w:rsidRPr="00184B06">
        <w:rPr>
          <w:noProof w:val="0"/>
        </w:rPr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BB1D068" w:rsidR="002C3EEE" w:rsidRPr="00184B06" w:rsidRDefault="009F6722" w:rsidP="009F6722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3.1 – Схема алгоритма обмена информации между приложением и API </w:t>
      </w:r>
      <w:proofErr w:type="spellStart"/>
      <w:r w:rsidRPr="00184B06">
        <w:rPr>
          <w:noProof w:val="0"/>
        </w:rPr>
        <w:t>исскуственного</w:t>
      </w:r>
      <w:proofErr w:type="spellEnd"/>
      <w:r w:rsidRPr="00184B06">
        <w:rPr>
          <w:noProof w:val="0"/>
        </w:rPr>
        <w:t xml:space="preserve"> интеллекта</w:t>
      </w:r>
    </w:p>
    <w:p w14:paraId="489988BC" w14:textId="6265C96C" w:rsidR="005D16EE" w:rsidRPr="00184B06" w:rsidRDefault="00843411" w:rsidP="005D16EE">
      <w:pPr>
        <w:pStyle w:val="aff8"/>
        <w:rPr>
          <w:noProof w:val="0"/>
        </w:rPr>
      </w:pPr>
      <w:r w:rsidRPr="00184B06">
        <w:rPr>
          <w:noProof w:val="0"/>
        </w:rPr>
        <w:lastRenderedPageBreak/>
        <w:drawing>
          <wp:inline distT="0" distB="0" distL="0" distR="0" wp14:anchorId="401E1C0B" wp14:editId="02FB3E4A">
            <wp:extent cx="3915627" cy="8717280"/>
            <wp:effectExtent l="0" t="0" r="8890" b="7620"/>
            <wp:docPr id="20898243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90" cy="8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16CB51FD" w:rsidR="002C3EEE" w:rsidRPr="00184B06" w:rsidRDefault="005D16EE" w:rsidP="00F50DDB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3.2 – Схема алгоритма </w:t>
      </w:r>
      <w:r w:rsidR="00843411" w:rsidRPr="00184B06">
        <w:rPr>
          <w:noProof w:val="0"/>
        </w:rPr>
        <w:t>добавления электронной книги в библиотеку</w:t>
      </w:r>
    </w:p>
    <w:p w14:paraId="7603DEED" w14:textId="44E33693" w:rsidR="00CA1978" w:rsidRPr="00184B06" w:rsidRDefault="005A7861" w:rsidP="00BC1F55">
      <w:pPr>
        <w:pStyle w:val="1"/>
        <w:spacing w:after="0"/>
      </w:pPr>
      <w:bookmarkStart w:id="43" w:name="_Toc137779098"/>
      <w:bookmarkStart w:id="44" w:name="_Toc139287416"/>
      <w:bookmarkStart w:id="45" w:name="_Toc139371000"/>
      <w:bookmarkStart w:id="46" w:name="_Toc156840819"/>
      <w:bookmarkStart w:id="47" w:name="_Toc168574206"/>
      <w:r w:rsidRPr="00184B06">
        <w:lastRenderedPageBreak/>
        <w:t>4</w:t>
      </w:r>
      <w:r w:rsidR="004C0CB4" w:rsidRPr="00184B06">
        <w:t xml:space="preserve"> </w:t>
      </w:r>
      <w:bookmarkEnd w:id="43"/>
      <w:bookmarkEnd w:id="44"/>
      <w:bookmarkEnd w:id="45"/>
      <w:bookmarkEnd w:id="46"/>
      <w:r w:rsidR="00C92698" w:rsidRPr="00184B06">
        <w:t>Программное обеспечение системы</w:t>
      </w:r>
      <w:bookmarkEnd w:id="47"/>
    </w:p>
    <w:p w14:paraId="26674D86" w14:textId="434BA09E" w:rsidR="004C759A" w:rsidRPr="00184B06" w:rsidRDefault="005A7861" w:rsidP="00BC1F55">
      <w:pPr>
        <w:pStyle w:val="2"/>
      </w:pPr>
      <w:bookmarkStart w:id="48" w:name="_Toc168574207"/>
      <w:r w:rsidRPr="00184B06">
        <w:t>4</w:t>
      </w:r>
      <w:r w:rsidR="004C759A" w:rsidRPr="00184B06">
        <w:t xml:space="preserve">.1 </w:t>
      </w:r>
      <w:r w:rsidR="00746A0A" w:rsidRPr="00184B06">
        <w:t>Структура программного обеспечения и функции его компонентов</w:t>
      </w:r>
      <w:bookmarkEnd w:id="48"/>
    </w:p>
    <w:p w14:paraId="2E1E83A4" w14:textId="227508E9" w:rsidR="005A7861" w:rsidRPr="00184B06" w:rsidRDefault="005A7861" w:rsidP="005A7861">
      <w:r w:rsidRPr="00184B06">
        <w:t>Система создаётся для использования на настольных системах пользователей,</w:t>
      </w:r>
      <w:r w:rsidR="00FB0ACB" w:rsidRPr="00184B06">
        <w:t xml:space="preserve"> а</w:t>
      </w:r>
      <w:r w:rsidRPr="00184B06">
        <w:t xml:space="preserve"> также возможна работа на мобильных устройствах</w:t>
      </w:r>
      <w:r w:rsidR="00FB0ACB" w:rsidRPr="00184B06">
        <w:t>.</w:t>
      </w:r>
    </w:p>
    <w:p w14:paraId="4E37CC60" w14:textId="2A773984" w:rsidR="0010577C" w:rsidRPr="00184B06" w:rsidRDefault="005A7861" w:rsidP="00F366E4">
      <w:pPr>
        <w:pStyle w:val="2"/>
      </w:pPr>
      <w:bookmarkStart w:id="49" w:name="_Toc137779102"/>
      <w:bookmarkStart w:id="50" w:name="_Toc139287420"/>
      <w:bookmarkStart w:id="51" w:name="_Toc139371004"/>
      <w:bookmarkStart w:id="52" w:name="_Toc156840823"/>
      <w:bookmarkStart w:id="53" w:name="_Toc137779101"/>
      <w:bookmarkStart w:id="54" w:name="_Toc139287419"/>
      <w:bookmarkStart w:id="55" w:name="_Toc139371003"/>
      <w:bookmarkStart w:id="56" w:name="_Toc156840822"/>
      <w:bookmarkStart w:id="57" w:name="_Toc168574208"/>
      <w:r w:rsidRPr="00184B06">
        <w:t>4</w:t>
      </w:r>
      <w:r w:rsidR="0010577C" w:rsidRPr="00184B06">
        <w:t>.</w:t>
      </w:r>
      <w:r w:rsidR="00BF20DA" w:rsidRPr="00184B06">
        <w:t>2</w:t>
      </w:r>
      <w:r w:rsidR="0010577C" w:rsidRPr="00184B06">
        <w:t xml:space="preserve"> </w:t>
      </w:r>
      <w:bookmarkEnd w:id="49"/>
      <w:bookmarkEnd w:id="50"/>
      <w:bookmarkEnd w:id="51"/>
      <w:bookmarkEnd w:id="52"/>
      <w:r w:rsidR="0010577C" w:rsidRPr="00184B06">
        <w:t>Выбор компонентов программного обеспечения</w:t>
      </w:r>
      <w:bookmarkEnd w:id="57"/>
    </w:p>
    <w:p w14:paraId="4DA85651" w14:textId="22BF385E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>В качестве основной</w:t>
      </w:r>
      <w:r w:rsidR="00FB0ACB" w:rsidRPr="00184B06">
        <w:rPr>
          <w:lang w:val="ru-RU"/>
        </w:rPr>
        <w:t xml:space="preserve"> встраиваемой</w:t>
      </w:r>
      <w:r w:rsidRPr="00184B06">
        <w:rPr>
          <w:lang w:val="ru-RU"/>
        </w:rPr>
        <w:t xml:space="preserve"> среды разработки (IDE) используется </w:t>
      </w:r>
      <w:r w:rsidR="006163BE" w:rsidRPr="00184B06">
        <w:rPr>
          <w:lang w:val="ru-RU"/>
        </w:rPr>
        <w:t>JetBrains Rider.</w:t>
      </w:r>
      <w:r w:rsidRPr="00184B06">
        <w:rPr>
          <w:lang w:val="ru-RU"/>
        </w:rPr>
        <w:t xml:space="preserve"> </w:t>
      </w:r>
    </w:p>
    <w:p w14:paraId="4E043A4A" w14:textId="04796493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 xml:space="preserve">Для работы серверной части требуется среда исполнения .NET версии </w:t>
      </w:r>
      <w:r w:rsidR="00883370" w:rsidRPr="00184B06">
        <w:rPr>
          <w:lang w:val="ru-RU"/>
        </w:rPr>
        <w:t>8</w:t>
      </w:r>
      <w:r w:rsidRPr="00184B06">
        <w:rPr>
          <w:lang w:val="ru-RU"/>
        </w:rPr>
        <w:t xml:space="preserve"> и выше. Далее перечислены сторонние пакеты серверной части:</w:t>
      </w:r>
    </w:p>
    <w:p w14:paraId="133D130F" w14:textId="76B29DB6" w:rsidR="0010577C" w:rsidRPr="00184B06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веб-</w:t>
      </w:r>
      <w:r w:rsidR="0010577C" w:rsidRPr="00184B06">
        <w:rPr>
          <w:lang w:val="ru-RU"/>
        </w:rPr>
        <w:t>фреймворк ASP.NET Core;</w:t>
      </w:r>
    </w:p>
    <w:p w14:paraId="0E906A6B" w14:textId="28955D5A" w:rsidR="00096AE9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</w:t>
      </w:r>
      <w:r w:rsidR="0010577C" w:rsidRPr="00184B06">
        <w:rPr>
          <w:lang w:val="ru-RU"/>
        </w:rPr>
        <w:t xml:space="preserve"> для работы с СУБД </w:t>
      </w:r>
      <w:proofErr w:type="spellStart"/>
      <w:r w:rsidR="0010577C" w:rsidRPr="00184B06">
        <w:rPr>
          <w:lang w:val="ru-RU"/>
        </w:rPr>
        <w:t>Entity</w:t>
      </w:r>
      <w:proofErr w:type="spellEnd"/>
      <w:r w:rsidR="0010577C" w:rsidRPr="00184B06">
        <w:rPr>
          <w:lang w:val="ru-RU"/>
        </w:rPr>
        <w:t xml:space="preserve"> Framework</w:t>
      </w:r>
      <w:r w:rsidR="005B6C6A" w:rsidRPr="00184B06">
        <w:rPr>
          <w:lang w:val="ru-RU"/>
        </w:rPr>
        <w:t xml:space="preserve"> Core</w:t>
      </w:r>
      <w:r w:rsidRPr="00184B06">
        <w:rPr>
          <w:lang w:val="ru-RU"/>
        </w:rPr>
        <w:t>;</w:t>
      </w:r>
    </w:p>
    <w:p w14:paraId="75FE935F" w14:textId="57FB39E1" w:rsidR="005B6C6A" w:rsidRPr="00184B06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пакет-драйвер для работы СУБД </w:t>
      </w:r>
      <w:proofErr w:type="spellStart"/>
      <w:r w:rsidRPr="00184B06">
        <w:rPr>
          <w:lang w:val="ru-RU"/>
        </w:rPr>
        <w:t>PostgreSQL</w:t>
      </w:r>
      <w:proofErr w:type="spellEnd"/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Npgsql</w:t>
      </w:r>
      <w:proofErr w:type="spellEnd"/>
      <w:r w:rsidRPr="00184B06">
        <w:rPr>
          <w:lang w:val="ru-RU"/>
        </w:rPr>
        <w:t>;</w:t>
      </w:r>
    </w:p>
    <w:p w14:paraId="2EF9CE3B" w14:textId="79366306" w:rsidR="00C67B60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 </w:t>
      </w:r>
      <w:r w:rsidR="005246DE" w:rsidRPr="00184B06">
        <w:rPr>
          <w:lang w:val="ru-RU"/>
        </w:rPr>
        <w:t xml:space="preserve">облачным </w:t>
      </w:r>
      <w:r w:rsidRPr="00184B06">
        <w:rPr>
          <w:lang w:val="ru-RU"/>
        </w:rPr>
        <w:t>сервисом</w:t>
      </w:r>
      <w:r w:rsidR="005246DE" w:rsidRPr="00184B06">
        <w:rPr>
          <w:lang w:val="ru-RU"/>
        </w:rPr>
        <w:t xml:space="preserve"> Яндекс</w:t>
      </w:r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Yandex.Cloud</w:t>
      </w:r>
      <w:proofErr w:type="spellEnd"/>
      <w:r w:rsidRPr="00184B06">
        <w:rPr>
          <w:lang w:val="ru-RU"/>
        </w:rPr>
        <w:t>;</w:t>
      </w:r>
    </w:p>
    <w:p w14:paraId="48038520" w14:textId="6984E293" w:rsidR="00BA6BD6" w:rsidRPr="00184B0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 для работы с PDF файлами PdfPig.</w:t>
      </w:r>
    </w:p>
    <w:p w14:paraId="19F61D6B" w14:textId="12DEF602" w:rsidR="0010577C" w:rsidRPr="00184B06" w:rsidRDefault="0010577C" w:rsidP="004D4624">
      <w:r w:rsidRPr="00184B06">
        <w:t xml:space="preserve">Для работы клиентской части нужен веб-сервер </w:t>
      </w:r>
      <w:proofErr w:type="spellStart"/>
      <w:r w:rsidRPr="00184B06">
        <w:t>Nginx</w:t>
      </w:r>
      <w:proofErr w:type="spellEnd"/>
      <w:r w:rsidRPr="00184B06">
        <w:t xml:space="preserve"> или Apache. В основном клиентская часть тестировалась на </w:t>
      </w:r>
      <w:proofErr w:type="spellStart"/>
      <w:r w:rsidRPr="00184B06">
        <w:t>Nginx</w:t>
      </w:r>
      <w:proofErr w:type="spellEnd"/>
      <w:r w:rsidRPr="00184B06">
        <w:t>. Также как и с серверной частью использовались следующие сторонние пакеты:</w:t>
      </w:r>
    </w:p>
    <w:p w14:paraId="11D35D2D" w14:textId="548C4AAA" w:rsidR="0010577C" w:rsidRPr="00184B06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веб-</w:t>
      </w:r>
      <w:r w:rsidR="0010577C" w:rsidRPr="00184B06">
        <w:rPr>
          <w:lang w:val="ru-RU"/>
        </w:rPr>
        <w:t xml:space="preserve">фреймворк </w:t>
      </w:r>
      <w:proofErr w:type="spellStart"/>
      <w:r w:rsidR="0010577C" w:rsidRPr="00184B06">
        <w:rPr>
          <w:lang w:val="ru-RU"/>
        </w:rPr>
        <w:t>Angular</w:t>
      </w:r>
      <w:proofErr w:type="spellEnd"/>
      <w:r w:rsidR="0010577C" w:rsidRPr="00184B06">
        <w:rPr>
          <w:lang w:val="ru-RU"/>
        </w:rPr>
        <w:t xml:space="preserve"> 1</w:t>
      </w:r>
      <w:r w:rsidR="00A7714C" w:rsidRPr="00184B06">
        <w:rPr>
          <w:lang w:val="ru-RU"/>
        </w:rPr>
        <w:t>7</w:t>
      </w:r>
      <w:r w:rsidR="0010577C" w:rsidRPr="00184B06">
        <w:rPr>
          <w:lang w:val="ru-RU"/>
        </w:rPr>
        <w:t>;</w:t>
      </w:r>
    </w:p>
    <w:p w14:paraId="41E476A8" w14:textId="4FD1BB0B" w:rsidR="0087012A" w:rsidRPr="00184B0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</w:t>
      </w:r>
      <w:r w:rsidR="0010577C" w:rsidRPr="00184B06">
        <w:rPr>
          <w:lang w:val="ru-RU"/>
        </w:rPr>
        <w:t>UI</w:t>
      </w:r>
      <w:r w:rsidR="00BB3EC2" w:rsidRPr="00184B06">
        <w:rPr>
          <w:lang w:val="ru-RU"/>
        </w:rPr>
        <w:t>-</w:t>
      </w:r>
      <w:r w:rsidR="0010577C" w:rsidRPr="00184B06">
        <w:rPr>
          <w:lang w:val="ru-RU"/>
        </w:rPr>
        <w:t xml:space="preserve">компонентов </w:t>
      </w:r>
      <w:proofErr w:type="spellStart"/>
      <w:r w:rsidR="0010577C" w:rsidRPr="00184B06">
        <w:rPr>
          <w:lang w:val="ru-RU"/>
        </w:rPr>
        <w:t>Angular</w:t>
      </w:r>
      <w:proofErr w:type="spellEnd"/>
      <w:r w:rsidR="0010577C" w:rsidRPr="00184B06">
        <w:rPr>
          <w:lang w:val="ru-RU"/>
        </w:rPr>
        <w:t xml:space="preserve"> </w:t>
      </w:r>
      <w:proofErr w:type="spellStart"/>
      <w:r w:rsidR="0010577C" w:rsidRPr="00184B06">
        <w:rPr>
          <w:lang w:val="ru-RU"/>
        </w:rPr>
        <w:t>Material</w:t>
      </w:r>
      <w:proofErr w:type="spellEnd"/>
      <w:r w:rsidR="00C54B1F" w:rsidRPr="00184B06">
        <w:rPr>
          <w:lang w:val="ru-RU"/>
        </w:rPr>
        <w:t xml:space="preserve"> 17</w:t>
      </w:r>
      <w:r w:rsidR="0010577C" w:rsidRPr="00184B06">
        <w:rPr>
          <w:lang w:val="ru-RU"/>
        </w:rPr>
        <w:t>;</w:t>
      </w:r>
    </w:p>
    <w:p w14:paraId="48424244" w14:textId="2A8B20C7" w:rsidR="001366F3" w:rsidRPr="00184B06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со временем/датами </w:t>
      </w:r>
      <w:proofErr w:type="spellStart"/>
      <w:r w:rsidRPr="00184B06">
        <w:rPr>
          <w:lang w:val="ru-RU"/>
        </w:rPr>
        <w:t>date-fns</w:t>
      </w:r>
      <w:proofErr w:type="spellEnd"/>
      <w:r w:rsidRPr="00184B06">
        <w:rPr>
          <w:lang w:val="ru-RU"/>
        </w:rPr>
        <w:t>;</w:t>
      </w:r>
    </w:p>
    <w:p w14:paraId="5F3A1663" w14:textId="3C5DA1FA" w:rsidR="00BA6BD6" w:rsidRPr="00184B0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</w:t>
      </w:r>
      <w:r w:rsidR="00985CE7" w:rsidRPr="00184B06">
        <w:rPr>
          <w:lang w:val="ru-RU"/>
        </w:rPr>
        <w:t xml:space="preserve">просмотра </w:t>
      </w:r>
      <w:r w:rsidRPr="00184B06">
        <w:rPr>
          <w:lang w:val="ru-RU"/>
        </w:rPr>
        <w:t xml:space="preserve">PDF </w:t>
      </w:r>
      <w:r w:rsidR="00985CE7" w:rsidRPr="00184B06">
        <w:rPr>
          <w:lang w:val="ru-RU"/>
        </w:rPr>
        <w:t xml:space="preserve">документов </w:t>
      </w:r>
      <w:proofErr w:type="spellStart"/>
      <w:r w:rsidR="00985CE7" w:rsidRPr="00184B06">
        <w:rPr>
          <w:lang w:val="ru-RU"/>
        </w:rPr>
        <w:t>ngx-extended-pdf-viewer</w:t>
      </w:r>
      <w:proofErr w:type="spellEnd"/>
      <w:r w:rsidR="00AA0BC5" w:rsidRPr="00184B06">
        <w:rPr>
          <w:lang w:val="ru-RU"/>
        </w:rPr>
        <w:t xml:space="preserve"> в </w:t>
      </w:r>
      <w:proofErr w:type="spellStart"/>
      <w:r w:rsidR="00AA0BC5" w:rsidRPr="00184B06">
        <w:rPr>
          <w:lang w:val="ru-RU"/>
        </w:rPr>
        <w:t>Angular</w:t>
      </w:r>
      <w:proofErr w:type="spellEnd"/>
      <w:r w:rsidR="00AA0BC5" w:rsidRPr="00184B06">
        <w:rPr>
          <w:lang w:val="ru-RU"/>
        </w:rPr>
        <w:t xml:space="preserve"> (сам этот пакет является «оберткой» над другим пакетом pdf.js)</w:t>
      </w:r>
      <w:r w:rsidR="00985CE7" w:rsidRPr="00184B06">
        <w:rPr>
          <w:lang w:val="ru-RU"/>
        </w:rPr>
        <w:t>.</w:t>
      </w:r>
    </w:p>
    <w:p w14:paraId="69024480" w14:textId="61674026" w:rsidR="00E14B93" w:rsidRPr="00184B06" w:rsidRDefault="00F3447C" w:rsidP="00E14B93">
      <w:pPr>
        <w:pStyle w:val="3"/>
      </w:pPr>
      <w:bookmarkStart w:id="58" w:name="_Toc168574209"/>
      <w:r w:rsidRPr="00184B06">
        <w:t>4</w:t>
      </w:r>
      <w:r w:rsidR="00E14B93" w:rsidRPr="00184B06">
        <w:t xml:space="preserve">.2.1 </w:t>
      </w:r>
      <w:r w:rsidR="008F5786" w:rsidRPr="00184B06">
        <w:t xml:space="preserve">Клиентская </w:t>
      </w:r>
      <w:r w:rsidR="007E3E52" w:rsidRPr="00184B06">
        <w:t>о</w:t>
      </w:r>
      <w:r w:rsidR="00653941" w:rsidRPr="00184B06">
        <w:t>п</w:t>
      </w:r>
      <w:r w:rsidR="00C74FC3" w:rsidRPr="00184B06">
        <w:t>ерационная</w:t>
      </w:r>
      <w:r w:rsidR="00E14B93" w:rsidRPr="00184B06">
        <w:t xml:space="preserve"> система</w:t>
      </w:r>
      <w:bookmarkEnd w:id="58"/>
    </w:p>
    <w:p w14:paraId="0044D69A" w14:textId="1AF7556A" w:rsidR="00173035" w:rsidRPr="00184B06" w:rsidRDefault="000E668D" w:rsidP="00173035">
      <w:r w:rsidRPr="00184B06">
        <w:t xml:space="preserve">Так как разрабатываемое решение представляет собой веб-приложение, то </w:t>
      </w:r>
      <w:r w:rsidR="008F5786" w:rsidRPr="00184B06">
        <w:t xml:space="preserve">клиентская </w:t>
      </w:r>
      <w:r w:rsidRPr="00184B06">
        <w:t>операционная система может быть люб</w:t>
      </w:r>
      <w:r w:rsidR="006E50ED" w:rsidRPr="00184B06">
        <w:t>ой, которая поддерживает любой современный браузер</w:t>
      </w:r>
      <w:r w:rsidRPr="00184B06">
        <w:t>.</w:t>
      </w:r>
    </w:p>
    <w:p w14:paraId="172B1460" w14:textId="50CFDBB4" w:rsidR="00173035" w:rsidRPr="00184B06" w:rsidRDefault="00B677D0" w:rsidP="00A4536D">
      <w:pPr>
        <w:pStyle w:val="3"/>
      </w:pPr>
      <w:bookmarkStart w:id="59" w:name="_Toc168574210"/>
      <w:r w:rsidRPr="00184B06">
        <w:lastRenderedPageBreak/>
        <w:t>4</w:t>
      </w:r>
      <w:r w:rsidR="00173035" w:rsidRPr="00184B06">
        <w:t>.2.2 Инструментальное средство разработки и язык программирования</w:t>
      </w:r>
      <w:bookmarkEnd w:id="59"/>
    </w:p>
    <w:p w14:paraId="408D6CB5" w14:textId="53CAD896" w:rsidR="009424E7" w:rsidRPr="00184B06" w:rsidRDefault="009424E7" w:rsidP="009424E7">
      <w:pPr>
        <w:rPr>
          <w:b/>
        </w:rPr>
      </w:pPr>
      <w:r w:rsidRPr="00184B06">
        <w:t>Исходя из требований к разрабатываемой системе, которые были зафиксированы в техническом задании в качестве языка программирования были выбраны С# и TypeScript.</w:t>
      </w:r>
    </w:p>
    <w:p w14:paraId="350322F9" w14:textId="32233BC1" w:rsidR="00A4536D" w:rsidRPr="00184B06" w:rsidRDefault="009424E7" w:rsidP="00A4536D">
      <w:r w:rsidRPr="00184B06">
        <w:t>C#</w:t>
      </w:r>
      <w:r w:rsidR="00906973" w:rsidRPr="00184B06">
        <w:t xml:space="preserve"> </w:t>
      </w:r>
      <w:r w:rsidR="00492A37" w:rsidRPr="00184B06">
        <w:t>— это</w:t>
      </w:r>
      <w:r w:rsidR="00906973" w:rsidRPr="00184B06">
        <w:t xml:space="preserve"> </w:t>
      </w:r>
      <w:r w:rsidR="00492A37" w:rsidRPr="00184B06">
        <w:t>кроссплатформенный</w:t>
      </w:r>
      <w:r w:rsidR="00906973" w:rsidRPr="00184B06">
        <w:t xml:space="preserve"> язык программирования</w:t>
      </w:r>
      <w:r w:rsidR="00B36145" w:rsidRPr="00184B06">
        <w:t xml:space="preserve"> (ЯП)</w:t>
      </w:r>
      <w:r w:rsidR="00906973" w:rsidRPr="00184B06">
        <w:t xml:space="preserve"> общего назначения, который работает в бесплатной, </w:t>
      </w:r>
      <w:r w:rsidR="00492A37" w:rsidRPr="00184B06">
        <w:t>кроссплатформенной</w:t>
      </w:r>
      <w:r w:rsidR="00906973" w:rsidRPr="00184B06">
        <w:t xml:space="preserve"> среде .NET</w:t>
      </w:r>
      <w:r w:rsidR="003066BD" w:rsidRPr="00184B06">
        <w:t>, разработанная компани</w:t>
      </w:r>
      <w:r w:rsidR="00576DDA" w:rsidRPr="00184B06">
        <w:t>ей</w:t>
      </w:r>
      <w:r w:rsidR="003066BD" w:rsidRPr="00184B06">
        <w:t xml:space="preserve"> Microsoft</w:t>
      </w:r>
      <w:r w:rsidR="00906973" w:rsidRPr="00184B06">
        <w:t xml:space="preserve"> [</w:t>
      </w:r>
      <w:r w:rsidR="00D95653" w:rsidRPr="00184B06">
        <w:t>7</w:t>
      </w:r>
      <w:r w:rsidR="00906973" w:rsidRPr="00184B06">
        <w:t>].</w:t>
      </w:r>
      <w:r w:rsidR="00351A5A" w:rsidRPr="00184B06">
        <w:t xml:space="preserve"> Синтаксис языка схож с языком программирования Java.</w:t>
      </w:r>
      <w:r w:rsidR="00906973" w:rsidRPr="00184B06">
        <w:t xml:space="preserve"> Написанный код</w:t>
      </w:r>
      <w:r w:rsidR="00031265" w:rsidRPr="00184B06">
        <w:t xml:space="preserve"> на C#</w:t>
      </w:r>
      <w:r w:rsidR="00906973" w:rsidRPr="00184B06">
        <w:t xml:space="preserve"> компилируется в промежуточный язык IL (Intermediate Language), который затем запускается в runtime-среде .NET. Среда может на лету компилировать часть IL код в нативный машинный код</w:t>
      </w:r>
      <w:r w:rsidR="00AA49AB" w:rsidRPr="00184B06">
        <w:t xml:space="preserve"> (JIT-компиляция)</w:t>
      </w:r>
      <w:r w:rsidR="00906973" w:rsidRPr="00184B06">
        <w:t>.</w:t>
      </w:r>
      <w:r w:rsidR="00685F23" w:rsidRPr="00184B06">
        <w:t xml:space="preserve"> С версии .NET 8 появилась возможность статической (AOT, Ahead-of-time) компиляции</w:t>
      </w:r>
      <w:r w:rsidR="00C20F80" w:rsidRPr="00184B06">
        <w:t>, которая значительно снижает время запуска приложения.</w:t>
      </w:r>
    </w:p>
    <w:p w14:paraId="1E44FDAE" w14:textId="12D082F1" w:rsidR="00351A5A" w:rsidRPr="00184B06" w:rsidRDefault="00351A5A" w:rsidP="00A4536D">
      <w:r w:rsidRPr="00184B06">
        <w:t>TypeScript – это типизированный</w:t>
      </w:r>
      <w:r w:rsidR="00B36145" w:rsidRPr="00184B06">
        <w:t xml:space="preserve"> </w:t>
      </w:r>
      <w:r w:rsidR="003A6C1A" w:rsidRPr="00184B06">
        <w:t>высокоуровневый</w:t>
      </w:r>
      <w:r w:rsidR="00B36145" w:rsidRPr="00184B06">
        <w:t xml:space="preserve"> интерпретируемый</w:t>
      </w:r>
      <w:r w:rsidRPr="00184B06">
        <w:t xml:space="preserve"> язык программирования общего назначения, также </w:t>
      </w:r>
      <w:r w:rsidR="00E90145" w:rsidRPr="00184B06">
        <w:t>разработанная</w:t>
      </w:r>
      <w:r w:rsidRPr="00184B06">
        <w:t xml:space="preserve"> компанией Microsoft</w:t>
      </w:r>
      <w:r w:rsidR="00B36145" w:rsidRPr="00184B06">
        <w:t>,</w:t>
      </w:r>
      <w:r w:rsidR="007651A6" w:rsidRPr="00184B06">
        <w:t xml:space="preserve"> и</w:t>
      </w:r>
      <w:r w:rsidR="00B36145" w:rsidRPr="00184B06">
        <w:t xml:space="preserve"> явля</w:t>
      </w:r>
      <w:r w:rsidR="007651A6" w:rsidRPr="00184B06">
        <w:t>ющийся</w:t>
      </w:r>
      <w:r w:rsidR="00B36145" w:rsidRPr="00184B06">
        <w:t xml:space="preserve"> надмножеством ЯП JavaScript. Код TypeScript в конечном итоге компилируется в код на JavaScript</w:t>
      </w:r>
      <w:r w:rsidR="001B0145" w:rsidRPr="00184B06">
        <w:t xml:space="preserve">. Этот код затем выполняется в движке JavaScript, который обычно встроен во всех современных веб-браузерах, а также может </w:t>
      </w:r>
      <w:r w:rsidR="009A49DD" w:rsidRPr="00184B06">
        <w:t>представлена</w:t>
      </w:r>
      <w:r w:rsidR="001B0145" w:rsidRPr="00184B06">
        <w:t xml:space="preserve"> в виде отдельной программы как NodeJS или Deno.</w:t>
      </w:r>
    </w:p>
    <w:p w14:paraId="538FEE40" w14:textId="5A706662" w:rsidR="00031265" w:rsidRPr="00184B06" w:rsidRDefault="00031265" w:rsidP="00A4536D">
      <w:r w:rsidRPr="00184B06">
        <w:t>В качестве интегрированной среды разработки был выбран Jet</w:t>
      </w:r>
      <w:r w:rsidR="00CD5ADE" w:rsidRPr="00184B06">
        <w:t>B</w:t>
      </w:r>
      <w:r w:rsidRPr="00184B06">
        <w:t>rains Rider, который</w:t>
      </w:r>
      <w:r w:rsidR="00FF430D" w:rsidRPr="00184B06">
        <w:t xml:space="preserve"> имеет большое количество</w:t>
      </w:r>
      <w:r w:rsidRPr="00184B06">
        <w:t xml:space="preserve"> возможност</w:t>
      </w:r>
      <w:r w:rsidR="00FF430D" w:rsidRPr="00184B06">
        <w:t>ей</w:t>
      </w:r>
      <w:r w:rsidRPr="00184B06">
        <w:t xml:space="preserve"> рефакторинга (преобразования в определенный вид) кода</w:t>
      </w:r>
      <w:r w:rsidR="00FF430D" w:rsidRPr="00184B06">
        <w:t>,</w:t>
      </w:r>
      <w:r w:rsidR="00CD5ADE" w:rsidRPr="00184B06">
        <w:t xml:space="preserve"> </w:t>
      </w:r>
      <w:r w:rsidR="00FF430D" w:rsidRPr="00184B06">
        <w:t>предоставляет</w:t>
      </w:r>
      <w:r w:rsidRPr="00184B06">
        <w:t xml:space="preserve"> удобство разработки</w:t>
      </w:r>
      <w:r w:rsidR="00CD5ADE" w:rsidRPr="00184B06">
        <w:t xml:space="preserve"> </w:t>
      </w:r>
      <w:r w:rsidR="00FF430D" w:rsidRPr="00184B06">
        <w:t xml:space="preserve">и </w:t>
      </w:r>
      <w:r w:rsidR="00CD5ADE" w:rsidRPr="00184B06">
        <w:t>отладки кода. В основном предназначен для разработки проектов на C#, но также представляет возможность писать веб-приложения с использованием ЯП Java</w:t>
      </w:r>
      <w:r w:rsidR="00DC3A19" w:rsidRPr="00184B06">
        <w:t>S</w:t>
      </w:r>
      <w:r w:rsidR="00CD5ADE" w:rsidRPr="00184B06">
        <w:t>cript/Type</w:t>
      </w:r>
      <w:r w:rsidR="00DC3A19" w:rsidRPr="00184B06">
        <w:t>S</w:t>
      </w:r>
      <w:r w:rsidR="00CD5ADE" w:rsidRPr="00184B06">
        <w:t>cript, а также язык</w:t>
      </w:r>
      <w:r w:rsidR="00DC3A19" w:rsidRPr="00184B06">
        <w:t>а</w:t>
      </w:r>
      <w:r w:rsidR="00CD5ADE" w:rsidRPr="00184B06">
        <w:t xml:space="preserve"> разметки</w:t>
      </w:r>
      <w:r w:rsidR="00CB44AF" w:rsidRPr="00184B06">
        <w:t xml:space="preserve"> интерфейса</w:t>
      </w:r>
      <w:r w:rsidR="00CD5ADE" w:rsidRPr="00184B06">
        <w:t xml:space="preserve"> HTML и стилей CSS</w:t>
      </w:r>
      <w:r w:rsidR="00CB44AF" w:rsidRPr="00184B06">
        <w:t>/SASS/LESS</w:t>
      </w:r>
      <w:r w:rsidR="00CD5ADE" w:rsidRPr="00184B06">
        <w:t xml:space="preserve">. Также имеет возможность </w:t>
      </w:r>
      <w:r w:rsidR="00A82C5F" w:rsidRPr="00184B06">
        <w:t xml:space="preserve">для </w:t>
      </w:r>
      <w:r w:rsidR="00CD5ADE" w:rsidRPr="00184B06">
        <w:t>работы почти со всеми СУБД.</w:t>
      </w:r>
      <w:r w:rsidR="00C70489" w:rsidRPr="00184B06"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Pr="00184B06" w:rsidRDefault="00A21C00" w:rsidP="00FA6D43">
      <w:pPr>
        <w:pStyle w:val="3"/>
      </w:pPr>
      <w:bookmarkStart w:id="60" w:name="_Toc168574211"/>
      <w:r w:rsidRPr="00184B06">
        <w:lastRenderedPageBreak/>
        <w:t>4</w:t>
      </w:r>
      <w:r w:rsidR="00BD7D19" w:rsidRPr="00184B06">
        <w:t xml:space="preserve">.2.3 </w:t>
      </w:r>
      <w:r w:rsidR="00EE1120" w:rsidRPr="00184B06">
        <w:t>Вспомогательное программное обеспечение</w:t>
      </w:r>
      <w:bookmarkEnd w:id="60"/>
    </w:p>
    <w:p w14:paraId="5BE059A5" w14:textId="6B41EBBF" w:rsidR="000D6132" w:rsidRPr="00184B06" w:rsidRDefault="009E02FF" w:rsidP="000D6132">
      <w:r w:rsidRPr="00184B06">
        <w:t>Для работы с</w:t>
      </w:r>
      <w:r w:rsidR="008039FE" w:rsidRPr="00184B06">
        <w:t xml:space="preserve"> данной</w:t>
      </w:r>
      <w:r w:rsidRPr="00184B06">
        <w:t xml:space="preserve"> системой требуется </w:t>
      </w:r>
      <w:r w:rsidR="008039FE" w:rsidRPr="00184B06">
        <w:t>сервисы Яндекса и Merriam-Webster</w:t>
      </w:r>
      <w:r w:rsidRPr="00184B06">
        <w:t>.</w:t>
      </w:r>
    </w:p>
    <w:p w14:paraId="3AC7244E" w14:textId="239260B0" w:rsidR="00AA6E35" w:rsidRPr="00184B06" w:rsidRDefault="00D3323A" w:rsidP="00FB17F5">
      <w:pPr>
        <w:pStyle w:val="2"/>
      </w:pPr>
      <w:bookmarkStart w:id="61" w:name="_Toc168574212"/>
      <w:r w:rsidRPr="00184B06">
        <w:t>4</w:t>
      </w:r>
      <w:r w:rsidR="00A94004" w:rsidRPr="00184B06">
        <w:t>.3 Разработка прикладного программного обеспечения</w:t>
      </w:r>
      <w:bookmarkEnd w:id="61"/>
    </w:p>
    <w:p w14:paraId="2B7E20CB" w14:textId="0EB6120F" w:rsidR="00AA6E49" w:rsidRPr="00184B06" w:rsidRDefault="00AA6E49" w:rsidP="00AA6E49">
      <w:r w:rsidRPr="00184B06"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Pr="00184B06" w:rsidRDefault="00D3323A" w:rsidP="0057117B">
      <w:pPr>
        <w:pStyle w:val="3"/>
      </w:pPr>
      <w:bookmarkStart w:id="62" w:name="_Toc168574213"/>
      <w:r w:rsidRPr="00184B06">
        <w:t>4</w:t>
      </w:r>
      <w:r w:rsidR="00AA6E35" w:rsidRPr="00184B06">
        <w:t>.3.1 Структура прикладного программного обеспечения</w:t>
      </w:r>
      <w:r w:rsidR="00435950" w:rsidRPr="00184B06">
        <w:t xml:space="preserve"> серверной части</w:t>
      </w:r>
      <w:bookmarkEnd w:id="62"/>
    </w:p>
    <w:p w14:paraId="043C8F70" w14:textId="48E85A4E" w:rsidR="00B1070A" w:rsidRPr="00184B06" w:rsidRDefault="00C75C5D" w:rsidP="00B1070A">
      <w:r w:rsidRPr="00184B06">
        <w:t xml:space="preserve">Клиентская часть находится в директории </w:t>
      </w:r>
      <w:r w:rsidR="00C17077">
        <w:t>«</w:t>
      </w:r>
      <w:proofErr w:type="spellStart"/>
      <w:r w:rsidR="00855C97" w:rsidRPr="00184B06">
        <w:t>web</w:t>
      </w:r>
      <w:proofErr w:type="spellEnd"/>
      <w:r w:rsidR="00C17077">
        <w:t>»</w:t>
      </w:r>
      <w:r w:rsidR="00855C97" w:rsidRPr="00184B06">
        <w:t xml:space="preserve">, а код серверной части находится в директории </w:t>
      </w:r>
      <w:r w:rsidR="00E11D1F">
        <w:t>«</w:t>
      </w:r>
      <w:r w:rsidR="00855C97" w:rsidRPr="00184B06">
        <w:t>src</w:t>
      </w:r>
      <w:r w:rsidR="00E11D1F">
        <w:t>»</w:t>
      </w:r>
      <w:r w:rsidR="00855C97" w:rsidRPr="00184B06">
        <w:t xml:space="preserve">. Структура </w:t>
      </w:r>
      <w:r w:rsidR="002378AF" w:rsidRPr="00184B06">
        <w:t>решения</w:t>
      </w:r>
      <w:r w:rsidR="00855C97" w:rsidRPr="00184B06">
        <w:t xml:space="preserve"> серверной части изображена на рисунке </w:t>
      </w:r>
      <w:r w:rsidR="00AD0B0D" w:rsidRPr="00184B06">
        <w:t>4.1</w:t>
      </w:r>
      <w:r w:rsidR="00855C97" w:rsidRPr="00184B06">
        <w:t>.</w:t>
      </w:r>
    </w:p>
    <w:p w14:paraId="595D375B" w14:textId="77777777" w:rsidR="00326790" w:rsidRPr="00184B06" w:rsidRDefault="00855C97" w:rsidP="00326790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416EC918" wp14:editId="1761B199">
            <wp:extent cx="2537736" cy="4686300"/>
            <wp:effectExtent l="0" t="0" r="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5" cy="47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39FAEEDD" w:rsidR="00855C97" w:rsidRPr="00184B06" w:rsidRDefault="00326790" w:rsidP="00326790">
      <w:pPr>
        <w:pStyle w:val="ac"/>
      </w:pPr>
      <w:r w:rsidRPr="00184B06">
        <w:t>Рисунок 4.1 - Структура серверной части</w:t>
      </w:r>
    </w:p>
    <w:p w14:paraId="18153F37" w14:textId="5BC6EE39" w:rsidR="00FD368B" w:rsidRPr="00184B06" w:rsidRDefault="00FD368B" w:rsidP="00400A83">
      <w:r w:rsidRPr="00184B06">
        <w:lastRenderedPageBreak/>
        <w:t>Существуют 4 проекта C#, каждый из проектов содержит файл с расширением csproj, который представляет собой XML файл, описывающий</w:t>
      </w:r>
      <w:r w:rsidR="006D4EDA" w:rsidRPr="00184B06">
        <w:t xml:space="preserve"> настройки сборки</w:t>
      </w:r>
      <w:r w:rsidRPr="00184B06">
        <w:t xml:space="preserve"> проект</w:t>
      </w:r>
      <w:r w:rsidR="006D4EDA" w:rsidRPr="00184B06">
        <w:t>а, пакеты от третьих лиц и другие внешние зависимости</w:t>
      </w:r>
      <w:r w:rsidRPr="00184B06">
        <w:t>.</w:t>
      </w:r>
    </w:p>
    <w:p w14:paraId="67B55F08" w14:textId="5D0F8D53" w:rsidR="00652BFE" w:rsidRPr="00184B06" w:rsidRDefault="00400A83" w:rsidP="00E7556A">
      <w:r w:rsidRPr="00184B06">
        <w:t>Проект «Domain»</w:t>
      </w:r>
      <w:r w:rsidR="00DF2CD1" w:rsidRPr="00184B06">
        <w:t xml:space="preserve"> («Домен»)</w:t>
      </w:r>
      <w:r w:rsidRPr="00184B06">
        <w:t xml:space="preserve"> содержит классы</w:t>
      </w:r>
      <w:r w:rsidR="005F47E8" w:rsidRPr="00184B06">
        <w:t xml:space="preserve"> (в директории «</w:t>
      </w:r>
      <w:proofErr w:type="spellStart"/>
      <w:r w:rsidR="005F47E8" w:rsidRPr="00184B06">
        <w:t>Entities</w:t>
      </w:r>
      <w:proofErr w:type="spellEnd"/>
      <w:r w:rsidR="005F47E8" w:rsidRPr="00184B06">
        <w:t>»)</w:t>
      </w:r>
      <w:r w:rsidRPr="00184B06">
        <w:t xml:space="preserve"> и перечисления</w:t>
      </w:r>
      <w:r w:rsidR="005F47E8" w:rsidRPr="00184B06">
        <w:t xml:space="preserve"> (в директории «</w:t>
      </w:r>
      <w:proofErr w:type="spellStart"/>
      <w:r w:rsidR="005F47E8" w:rsidRPr="00184B06">
        <w:t>Enums</w:t>
      </w:r>
      <w:proofErr w:type="spellEnd"/>
      <w:r w:rsidR="005F47E8" w:rsidRPr="00184B06">
        <w:t>»)</w:t>
      </w:r>
      <w:r w:rsidRPr="00184B06">
        <w:t xml:space="preserve"> относящийся к предметной области разрабатываемой системы.</w:t>
      </w:r>
      <w:r w:rsidR="00211A83" w:rsidRPr="00184B06">
        <w:t xml:space="preserve"> Не имеет зависимостей от проектов внутри системы.</w:t>
      </w:r>
    </w:p>
    <w:p w14:paraId="7A25146E" w14:textId="1E5C4E41" w:rsidR="00652BFE" w:rsidRPr="00184B06" w:rsidRDefault="00652BFE" w:rsidP="00400A83">
      <w:r w:rsidRPr="00184B06">
        <w:t>Проект «Application»</w:t>
      </w:r>
      <w:r w:rsidR="00DF2CD1" w:rsidRPr="00184B06">
        <w:t xml:space="preserve"> («Приложение»)</w:t>
      </w:r>
      <w:r w:rsidRPr="00184B06">
        <w:t xml:space="preserve"> содержит бизнес-логику и обеспечивает работу с</w:t>
      </w:r>
      <w:r w:rsidR="00CC30D6" w:rsidRPr="00184B06">
        <w:t>о</w:t>
      </w:r>
      <w:r w:rsidRPr="00184B06">
        <w:t xml:space="preserve"> </w:t>
      </w:r>
      <w:r w:rsidR="00613EFE" w:rsidRPr="00184B06">
        <w:t>слоем хранения данных</w:t>
      </w:r>
      <w:r w:rsidR="00046882" w:rsidRPr="00184B06">
        <w:t xml:space="preserve"> (</w:t>
      </w:r>
      <w:proofErr w:type="spellStart"/>
      <w:r w:rsidR="00046882" w:rsidRPr="00184B06">
        <w:t>Persistence</w:t>
      </w:r>
      <w:proofErr w:type="spellEnd"/>
      <w:r w:rsidR="00046882" w:rsidRPr="00184B06">
        <w:t xml:space="preserve"> </w:t>
      </w:r>
      <w:proofErr w:type="spellStart"/>
      <w:r w:rsidR="00046882" w:rsidRPr="00184B06">
        <w:t>layer</w:t>
      </w:r>
      <w:proofErr w:type="spellEnd"/>
      <w:r w:rsidR="00046882" w:rsidRPr="00184B06">
        <w:t>)</w:t>
      </w:r>
      <w:r w:rsidR="00DF2CD1" w:rsidRPr="00184B06">
        <w:t>. Имеет внешнюю зависимость от «Domain» проекта.</w:t>
      </w:r>
      <w:r w:rsidR="00AB72F5" w:rsidRPr="00184B06">
        <w:t xml:space="preserve"> В директории «Common» содержатся DTO</w:t>
      </w:r>
      <w:r w:rsidR="005C4BC5" w:rsidRPr="00184B06">
        <w:t xml:space="preserve"> (Data Transfer Object) </w:t>
      </w:r>
      <w:r w:rsidR="00AB72F5" w:rsidRPr="00184B06">
        <w:t>классы, интерфейсы сервисных классов, статический класс констант, классы настроек конфигурации. В директории «</w:t>
      </w:r>
      <w:proofErr w:type="spellStart"/>
      <w:r w:rsidR="00AB72F5" w:rsidRPr="00184B06">
        <w:t>Persistence</w:t>
      </w:r>
      <w:proofErr w:type="spellEnd"/>
      <w:r w:rsidR="00AB72F5" w:rsidRPr="00184B06">
        <w:t>» хранятся классы и интерфейсы, относящийся к работе с хранилищем данных и СУБД.</w:t>
      </w:r>
      <w:r w:rsidR="0022056B" w:rsidRPr="00184B06">
        <w:t xml:space="preserve"> Директория «</w:t>
      </w:r>
      <w:proofErr w:type="spellStart"/>
      <w:r w:rsidR="0022056B" w:rsidRPr="00184B06">
        <w:t>Validators</w:t>
      </w:r>
      <w:proofErr w:type="spellEnd"/>
      <w:r w:rsidR="0022056B" w:rsidRPr="00184B06">
        <w:t>» 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proofErr w:type="spellStart"/>
      <w:r w:rsidR="0022056B" w:rsidRPr="00184B06">
        <w:t>Indexing</w:t>
      </w:r>
      <w:proofErr w:type="spellEnd"/>
      <w:r w:rsidR="0022056B" w:rsidRPr="00184B06"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Pr="00184B06" w:rsidRDefault="00652BFE" w:rsidP="00400A83">
      <w:r w:rsidRPr="00184B06">
        <w:t>Проект «</w:t>
      </w:r>
      <w:proofErr w:type="spellStart"/>
      <w:r w:rsidRPr="00184B06">
        <w:t>Api</w:t>
      </w:r>
      <w:proofErr w:type="spellEnd"/>
      <w:r w:rsidRPr="00184B06">
        <w:t>» представляет собой</w:t>
      </w:r>
      <w:r w:rsidR="00DF2CD1" w:rsidRPr="00184B06">
        <w:t xml:space="preserve"> ASP.NET</w:t>
      </w:r>
      <w:r w:rsidRPr="00184B06">
        <w:t xml:space="preserve"> Web API приложение</w:t>
      </w:r>
      <w:r w:rsidR="00DF2CD1" w:rsidRPr="00184B06">
        <w:t xml:space="preserve">, </w:t>
      </w:r>
      <w:r w:rsidR="00FB17F5" w:rsidRPr="00184B06">
        <w:t>по сути,</w:t>
      </w:r>
      <w:r w:rsidR="00DF2CD1" w:rsidRPr="00184B06">
        <w:t xml:space="preserve"> представляющее собой HTTP</w:t>
      </w:r>
      <w:r w:rsidR="005E0DBA" w:rsidRPr="00184B06">
        <w:t xml:space="preserve"> </w:t>
      </w:r>
      <w:r w:rsidR="00DF2CD1" w:rsidRPr="00184B06">
        <w:t xml:space="preserve">сервер, который производит обмен информацией в </w:t>
      </w:r>
      <w:commentRangeStart w:id="63"/>
      <w:r w:rsidR="00DF2CD1" w:rsidRPr="00184B06">
        <w:t>формате JSON между клиентами.</w:t>
      </w:r>
      <w:r w:rsidR="00D44D5E" w:rsidRPr="00184B06">
        <w:t xml:space="preserve"> Представляет собой слой представления.</w:t>
      </w:r>
      <w:r w:rsidR="00613EFE" w:rsidRPr="00184B06">
        <w:t xml:space="preserve"> Имеет зависимость</w:t>
      </w:r>
      <w:r w:rsidR="005415B5" w:rsidRPr="00184B06">
        <w:t xml:space="preserve"> от проекта «Application»</w:t>
      </w:r>
      <w:r w:rsidR="00FB17F5" w:rsidRPr="00184B06">
        <w:t>.</w:t>
      </w:r>
    </w:p>
    <w:p w14:paraId="1B7F1D56" w14:textId="6444BD15" w:rsidR="005828DB" w:rsidRPr="00184B06" w:rsidRDefault="00FA2E56" w:rsidP="005722D3">
      <w:r w:rsidRPr="00184B06">
        <w:t>Проект «</w:t>
      </w:r>
      <w:proofErr w:type="spellStart"/>
      <w:r w:rsidRPr="00184B06">
        <w:t>Testing</w:t>
      </w:r>
      <w:proofErr w:type="spellEnd"/>
      <w:r w:rsidRPr="00184B06">
        <w:t>» содержит код теста серверной части приложения и имеет зависимость от проекта «</w:t>
      </w:r>
      <w:proofErr w:type="spellStart"/>
      <w:r w:rsidRPr="00184B06">
        <w:t>Api</w:t>
      </w:r>
      <w:proofErr w:type="spellEnd"/>
      <w:r w:rsidRPr="00184B06">
        <w:t>».</w:t>
      </w:r>
      <w:bookmarkEnd w:id="53"/>
      <w:bookmarkEnd w:id="54"/>
      <w:bookmarkEnd w:id="55"/>
      <w:bookmarkEnd w:id="56"/>
      <w:commentRangeEnd w:id="63"/>
      <w:r w:rsidR="002D3D56" w:rsidRPr="00184B06">
        <w:rPr>
          <w:rStyle w:val="aff"/>
          <w:rFonts w:cs="Mangal"/>
        </w:rPr>
        <w:commentReference w:id="63"/>
      </w:r>
    </w:p>
    <w:p w14:paraId="234A0D9B" w14:textId="63553BC5" w:rsidR="00D44D5E" w:rsidRPr="00184B06" w:rsidRDefault="00D44D5E" w:rsidP="005722D3">
      <w:r w:rsidRPr="00184B06">
        <w:t>Такая структура проекта позволяет легко масштабировать</w:t>
      </w:r>
      <w:r w:rsidR="00557A03" w:rsidRPr="00184B06">
        <w:t>, то есть позволяет легко добавлять или изменять определенный функционал, и также</w:t>
      </w:r>
      <w:r w:rsidRPr="00184B06">
        <w:t xml:space="preserve"> тестировать отдельные части программы.</w:t>
      </w:r>
    </w:p>
    <w:p w14:paraId="687E2AE7" w14:textId="77777777" w:rsidR="007C7047" w:rsidRPr="00184B06" w:rsidRDefault="007C70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69EDA8DA" w14:textId="7EAFBF56" w:rsidR="005A3510" w:rsidRPr="00184B06" w:rsidRDefault="005A3510" w:rsidP="005A3510">
      <w:pPr>
        <w:pStyle w:val="3"/>
      </w:pPr>
      <w:bookmarkStart w:id="64" w:name="_Toc168574214"/>
      <w:r w:rsidRPr="00184B06">
        <w:lastRenderedPageBreak/>
        <w:t xml:space="preserve">4.3.2 Структура прикладного программного обеспечения </w:t>
      </w:r>
      <w:r w:rsidR="002D0A0E" w:rsidRPr="00184B06">
        <w:t>клиентской</w:t>
      </w:r>
      <w:r w:rsidRPr="00184B06">
        <w:t xml:space="preserve"> части</w:t>
      </w:r>
      <w:bookmarkEnd w:id="64"/>
    </w:p>
    <w:p w14:paraId="2126D62F" w14:textId="6100774D" w:rsidR="00AD0B0D" w:rsidRPr="00184B06" w:rsidRDefault="00AD0B0D" w:rsidP="005722D3">
      <w:r w:rsidRPr="00184B06">
        <w:t>Далее на рисунке 4.2 изображена структура директории клиентской части TypeScript проекта.</w:t>
      </w:r>
    </w:p>
    <w:p w14:paraId="33C32657" w14:textId="77777777" w:rsidR="00FF6F00" w:rsidRPr="00184B06" w:rsidRDefault="0033764D" w:rsidP="00FF6F00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15AABE49" wp14:editId="1128E69A">
            <wp:extent cx="3663056" cy="6490866"/>
            <wp:effectExtent l="190500" t="190500" r="185420" b="196215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4" cy="6497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14BBB" w14:textId="77777777" w:rsidR="00FF6F00" w:rsidRPr="00184B06" w:rsidRDefault="00FF6F00" w:rsidP="00FF6F00">
      <w:pPr>
        <w:pStyle w:val="ac"/>
      </w:pPr>
      <w:r w:rsidRPr="00184B06">
        <w:t>Рисунок 4.2 – Структура клиентской части проекта</w:t>
      </w:r>
    </w:p>
    <w:p w14:paraId="695361AB" w14:textId="72F69081" w:rsidR="00E10273" w:rsidRPr="00184B06" w:rsidRDefault="00E10273" w:rsidP="00031BE6">
      <w:pPr>
        <w:pStyle w:val="2"/>
      </w:pPr>
      <w:bookmarkStart w:id="65" w:name="_Toc168574215"/>
      <w:r w:rsidRPr="00184B06">
        <w:lastRenderedPageBreak/>
        <w:t xml:space="preserve">4.4 Особенности реализации, </w:t>
      </w:r>
      <w:r w:rsidR="00031BE6" w:rsidRPr="00184B06">
        <w:t>эксплуатации и сопровождения системы</w:t>
      </w:r>
      <w:bookmarkEnd w:id="65"/>
    </w:p>
    <w:p w14:paraId="07F8E28E" w14:textId="75AC63D7" w:rsidR="00031BE6" w:rsidRPr="00184B06" w:rsidRDefault="00031BE6" w:rsidP="00031BE6">
      <w:r w:rsidRPr="00184B06">
        <w:t>Сложность реализации системы можно оценить, как высокую.</w:t>
      </w:r>
    </w:p>
    <w:p w14:paraId="20F1B1CC" w14:textId="77777777" w:rsidR="00AF658F" w:rsidRPr="00184B06" w:rsidRDefault="00031BE6" w:rsidP="00031BE6">
      <w:r w:rsidRPr="00184B06">
        <w:t xml:space="preserve">Разработчику системы необходимо </w:t>
      </w:r>
      <w:r w:rsidR="007D6D59" w:rsidRPr="00184B06">
        <w:t xml:space="preserve">иметь базовые знания </w:t>
      </w:r>
      <w:r w:rsidRPr="00184B06">
        <w:t>язык</w:t>
      </w:r>
      <w:r w:rsidR="007D6D59" w:rsidRPr="00184B06">
        <w:t>а</w:t>
      </w:r>
      <w:r w:rsidRPr="00184B06">
        <w:t xml:space="preserve"> программирования C#</w:t>
      </w:r>
      <w:r w:rsidR="00557A03" w:rsidRPr="00184B06">
        <w:t xml:space="preserve"> и </w:t>
      </w:r>
      <w:r w:rsidRPr="00184B06">
        <w:t>TypeScript</w:t>
      </w:r>
      <w:r w:rsidR="00557A03" w:rsidRPr="00184B06">
        <w:t>,</w:t>
      </w:r>
      <w:r w:rsidR="00402520" w:rsidRPr="00184B06">
        <w:t xml:space="preserve"> и</w:t>
      </w:r>
      <w:r w:rsidRPr="00184B06">
        <w:t xml:space="preserve"> как работать со сторонними библиотеками такими как ASP.NET, </w:t>
      </w:r>
      <w:proofErr w:type="spellStart"/>
      <w:r w:rsidRPr="00184B06">
        <w:t>Entity</w:t>
      </w:r>
      <w:proofErr w:type="spellEnd"/>
      <w:r w:rsidRPr="00184B06">
        <w:t xml:space="preserve"> Framework и </w:t>
      </w:r>
      <w:proofErr w:type="spellStart"/>
      <w:r w:rsidRPr="00184B06">
        <w:t>Angular</w:t>
      </w:r>
      <w:proofErr w:type="spellEnd"/>
      <w:r w:rsidRPr="00184B06">
        <w:t>. Также разработчик должен уметь работать с языком разметки HTML для описания интерфейса и языком описания стилей CSS.</w:t>
      </w:r>
      <w:r w:rsidR="007D6D59" w:rsidRPr="00184B06">
        <w:t xml:space="preserve"> </w:t>
      </w:r>
    </w:p>
    <w:p w14:paraId="3352E8F8" w14:textId="637BD6F0" w:rsidR="00031BE6" w:rsidRPr="00184B06" w:rsidRDefault="007D6D59" w:rsidP="00031BE6">
      <w:r w:rsidRPr="00184B06">
        <w:t xml:space="preserve">Также от разработчика требуется умение работы с программной </w:t>
      </w:r>
      <w:r w:rsidR="0050711E" w:rsidRPr="00184B06">
        <w:t>платформой</w:t>
      </w:r>
      <w:r w:rsidRPr="00184B06">
        <w:t xml:space="preserve"> </w:t>
      </w:r>
      <w:proofErr w:type="spellStart"/>
      <w:r w:rsidRPr="00184B06">
        <w:t>Docker</w:t>
      </w:r>
      <w:proofErr w:type="spellEnd"/>
      <w:r w:rsidR="00FB191E" w:rsidRPr="00184B06">
        <w:t>,</w:t>
      </w:r>
      <w:r w:rsidR="00076409" w:rsidRPr="00184B06">
        <w:t xml:space="preserve"> которая</w:t>
      </w:r>
      <w:r w:rsidR="00FB191E" w:rsidRPr="00184B06">
        <w:t xml:space="preserve"> предназначе</w:t>
      </w:r>
      <w:r w:rsidR="00076409" w:rsidRPr="00184B06">
        <w:t>на</w:t>
      </w:r>
      <w:r w:rsidRPr="00184B06">
        <w:t xml:space="preserve"> для выполнения </w:t>
      </w:r>
      <w:r w:rsidR="00FB191E" w:rsidRPr="00184B06">
        <w:t>приложени</w:t>
      </w:r>
      <w:r w:rsidR="00A06925" w:rsidRPr="00184B06">
        <w:t>и</w:t>
      </w:r>
      <w:r w:rsidR="00FB191E" w:rsidRPr="00184B06">
        <w:t xml:space="preserve"> </w:t>
      </w:r>
      <w:r w:rsidRPr="00184B06">
        <w:t xml:space="preserve">в </w:t>
      </w:r>
      <w:r w:rsidR="00F7396D" w:rsidRPr="00184B06">
        <w:t>рабочей среде</w:t>
      </w:r>
      <w:r w:rsidR="00290DE0" w:rsidRPr="00184B06">
        <w:t xml:space="preserve"> (</w:t>
      </w:r>
      <w:proofErr w:type="spellStart"/>
      <w:r w:rsidR="00290DE0" w:rsidRPr="00184B06">
        <w:t>production</w:t>
      </w:r>
      <w:proofErr w:type="spellEnd"/>
      <w:r w:rsidR="00290DE0" w:rsidRPr="00184B06">
        <w:t>)</w:t>
      </w:r>
      <w:r w:rsidRPr="00184B06">
        <w:t>.</w:t>
      </w:r>
    </w:p>
    <w:p w14:paraId="5F84605F" w14:textId="400C7AC6" w:rsidR="00C97778" w:rsidRPr="00184B06" w:rsidRDefault="00C97778" w:rsidP="00E250C7">
      <w:pPr>
        <w:pStyle w:val="2"/>
      </w:pPr>
      <w:bookmarkStart w:id="66" w:name="_Toc168574216"/>
      <w:r w:rsidRPr="00184B06">
        <w:t>4.5 Руководство пользователя</w:t>
      </w:r>
      <w:bookmarkEnd w:id="66"/>
    </w:p>
    <w:p w14:paraId="0F2E0BE2" w14:textId="42A4B397" w:rsidR="008218DF" w:rsidRPr="00184B06" w:rsidRDefault="008218DF" w:rsidP="008218DF">
      <w:r w:rsidRPr="00184B06"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Pr="00184B06" w:rsidRDefault="00C97778" w:rsidP="00E250C7">
      <w:pPr>
        <w:pStyle w:val="3"/>
      </w:pPr>
      <w:bookmarkStart w:id="67" w:name="_Toc168574217"/>
      <w:r w:rsidRPr="00184B06">
        <w:t>4.5.1 Требования к условиям эксплуатации</w:t>
      </w:r>
      <w:bookmarkEnd w:id="67"/>
    </w:p>
    <w:p w14:paraId="6BA65A37" w14:textId="148A64CB" w:rsidR="00E250C7" w:rsidRPr="00184B06" w:rsidRDefault="003776D8" w:rsidP="00E250C7">
      <w:r w:rsidRPr="00184B06">
        <w:t xml:space="preserve">От пользователя системы требуется </w:t>
      </w:r>
      <w:r w:rsidR="00224FE2" w:rsidRPr="00184B06">
        <w:t>базовый опыт работы с любым современным веб-браузером.</w:t>
      </w:r>
    </w:p>
    <w:p w14:paraId="3961C8B7" w14:textId="4F0C421F" w:rsidR="00F0199B" w:rsidRPr="00184B06" w:rsidRDefault="00F0199B" w:rsidP="00F0199B">
      <w:pPr>
        <w:pStyle w:val="3"/>
      </w:pPr>
      <w:bookmarkStart w:id="68" w:name="_Toc168574218"/>
      <w:r w:rsidRPr="00184B06">
        <w:t>4.5.2 Инсталляция и настройка</w:t>
      </w:r>
      <w:bookmarkEnd w:id="68"/>
    </w:p>
    <w:p w14:paraId="6371D9B2" w14:textId="232B47CD" w:rsidR="00F0199B" w:rsidRPr="00184B06" w:rsidRDefault="00F0199B" w:rsidP="00E250C7">
      <w:r w:rsidRPr="00184B06">
        <w:t xml:space="preserve">Для серверной части приложения потребуется платформа для запуска </w:t>
      </w:r>
      <w:r w:rsidR="001007FA" w:rsidRPr="00184B06">
        <w:t>программ</w:t>
      </w:r>
      <w:r w:rsidRPr="00184B06">
        <w:t xml:space="preserve"> в виде «контейнеров» </w:t>
      </w:r>
      <w:proofErr w:type="spellStart"/>
      <w:r w:rsidRPr="00184B06">
        <w:t>Docker</w:t>
      </w:r>
      <w:proofErr w:type="spellEnd"/>
      <w:r w:rsidR="00526776" w:rsidRPr="00184B06">
        <w:t xml:space="preserve"> и СУБД </w:t>
      </w:r>
      <w:proofErr w:type="spellStart"/>
      <w:r w:rsidR="00526776" w:rsidRPr="00184B06">
        <w:t>PostgreSQL</w:t>
      </w:r>
      <w:proofErr w:type="spellEnd"/>
      <w:r w:rsidR="00526776" w:rsidRPr="00184B06">
        <w:t xml:space="preserve"> 16</w:t>
      </w:r>
      <w:r w:rsidR="00264BC5" w:rsidRPr="00184B06">
        <w:t xml:space="preserve">, а также API-ключи для доступа к веб-сервису словаря </w:t>
      </w:r>
      <w:proofErr w:type="spellStart"/>
      <w:r w:rsidR="00264BC5" w:rsidRPr="00184B06">
        <w:t>Merriam</w:t>
      </w:r>
      <w:proofErr w:type="spellEnd"/>
      <w:r w:rsidR="00264BC5" w:rsidRPr="00184B06">
        <w:t xml:space="preserve"> </w:t>
      </w:r>
      <w:proofErr w:type="spellStart"/>
      <w:r w:rsidR="00264BC5" w:rsidRPr="00184B06">
        <w:t>Webster</w:t>
      </w:r>
      <w:proofErr w:type="spellEnd"/>
      <w:r w:rsidR="00264BC5" w:rsidRPr="00184B06">
        <w:t xml:space="preserve"> и к облачной платформе </w:t>
      </w:r>
      <w:r w:rsidR="00AF658F" w:rsidRPr="00184B06">
        <w:t xml:space="preserve">от </w:t>
      </w:r>
      <w:r w:rsidR="00264BC5" w:rsidRPr="00184B06">
        <w:t>Яндекс</w:t>
      </w:r>
      <w:r w:rsidR="00AF658F" w:rsidRPr="00184B06">
        <w:t>а</w:t>
      </w:r>
      <w:r w:rsidR="00264BC5" w:rsidRPr="00184B06">
        <w:t>.</w:t>
      </w:r>
    </w:p>
    <w:p w14:paraId="7FEF2DD6" w14:textId="2CD353E7" w:rsidR="00596A8A" w:rsidRPr="00184B06" w:rsidRDefault="001007FA" w:rsidP="00E250C7">
      <w:proofErr w:type="spellStart"/>
      <w:r w:rsidRPr="00184B06">
        <w:t>Docker</w:t>
      </w:r>
      <w:proofErr w:type="spellEnd"/>
      <w:r w:rsidRPr="00184B06">
        <w:t xml:space="preserve"> 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184B06">
        <w:t xml:space="preserve"> или библиотеки</w:t>
      </w:r>
      <w:r w:rsidRPr="00184B06">
        <w:t xml:space="preserve">, которое требуется для работы программы, будь то среда </w:t>
      </w:r>
      <w:r w:rsidRPr="00184B06">
        <w:lastRenderedPageBreak/>
        <w:t>выполнения .NET или NodeJS</w:t>
      </w:r>
      <w:r w:rsidR="0026283A" w:rsidRPr="00184B06">
        <w:t xml:space="preserve">, библиотека </w:t>
      </w:r>
      <w:proofErr w:type="spellStart"/>
      <w:r w:rsidR="0026283A" w:rsidRPr="00184B06">
        <w:t>OpenSSL</w:t>
      </w:r>
      <w:proofErr w:type="spellEnd"/>
      <w:r w:rsidR="0026283A" w:rsidRPr="00184B06">
        <w:t xml:space="preserve"> и т.п</w:t>
      </w:r>
      <w:r w:rsidRPr="00184B06">
        <w:t xml:space="preserve">. Приложение в </w:t>
      </w:r>
      <w:proofErr w:type="spellStart"/>
      <w:r w:rsidRPr="00184B06">
        <w:t>Docker</w:t>
      </w:r>
      <w:proofErr w:type="spellEnd"/>
      <w:r w:rsidRPr="00184B06">
        <w:t xml:space="preserve"> распространяется в виде «образов» (</w:t>
      </w:r>
      <w:proofErr w:type="spellStart"/>
      <w:r w:rsidRPr="00184B06">
        <w:t>images</w:t>
      </w:r>
      <w:proofErr w:type="spellEnd"/>
      <w:r w:rsidRPr="00184B06">
        <w:t xml:space="preserve">). Образ </w:t>
      </w:r>
      <w:proofErr w:type="spellStart"/>
      <w:r w:rsidRPr="00184B06">
        <w:t>Docker</w:t>
      </w:r>
      <w:proofErr w:type="spellEnd"/>
      <w:r w:rsidRPr="00184B06">
        <w:t xml:space="preserve"> это</w:t>
      </w:r>
      <w:r w:rsidR="00FD0462" w:rsidRPr="00184B06">
        <w:t xml:space="preserve"> </w:t>
      </w:r>
      <w:r w:rsidRPr="00184B06">
        <w:t>стандартизированный пакет, в котором находятся файлы программного обеспечения и его вспомогательные библиотеки, необходимые для корректной работы приложения.</w:t>
      </w:r>
      <w:r w:rsidR="00FD0462" w:rsidRPr="00184B06">
        <w:t xml:space="preserve"> Собранный образ является неизменяемым</w:t>
      </w:r>
      <w:r w:rsidR="00D775F1" w:rsidRPr="00184B06">
        <w:t xml:space="preserve"> и состоит из слоёв (</w:t>
      </w:r>
      <w:proofErr w:type="spellStart"/>
      <w:r w:rsidR="00D775F1" w:rsidRPr="00184B06">
        <w:t>layer</w:t>
      </w:r>
      <w:proofErr w:type="spellEnd"/>
      <w:r w:rsidR="00D775F1" w:rsidRPr="00184B06">
        <w:t>)</w:t>
      </w:r>
      <w:r w:rsidR="00FD0462" w:rsidRPr="00184B06">
        <w:t>.</w:t>
      </w:r>
      <w:r w:rsidR="00FC0793" w:rsidRPr="00184B06">
        <w:t xml:space="preserve"> Образ может быт</w:t>
      </w:r>
      <w:r w:rsidR="003C1367" w:rsidRPr="00184B06">
        <w:t>ь</w:t>
      </w:r>
      <w:r w:rsidR="00FC0793" w:rsidRPr="00184B06">
        <w:t xml:space="preserve"> </w:t>
      </w:r>
      <w:r w:rsidR="003C1367" w:rsidRPr="00184B06">
        <w:t xml:space="preserve">построен на базе </w:t>
      </w:r>
      <w:r w:rsidR="00FC0793" w:rsidRPr="00184B06">
        <w:t xml:space="preserve">другого образа, который может содержать необходимые для определенного проекта пакеты, такие как </w:t>
      </w:r>
      <w:proofErr w:type="spellStart"/>
      <w:r w:rsidR="00FC0793" w:rsidRPr="00184B06">
        <w:t>Nginx</w:t>
      </w:r>
      <w:proofErr w:type="spellEnd"/>
      <w:r w:rsidR="00FC0793" w:rsidRPr="00184B06">
        <w:t>. Все эти пакеты могут находится локально, либо в общем официальном реестре образо</w:t>
      </w:r>
      <w:r w:rsidR="00CE3259" w:rsidRPr="00184B06">
        <w:t>в</w:t>
      </w:r>
      <w:r w:rsidR="00FC0793" w:rsidRPr="00184B06">
        <w:t xml:space="preserve"> </w:t>
      </w:r>
      <w:proofErr w:type="spellStart"/>
      <w:r w:rsidR="00FC0793" w:rsidRPr="00184B06">
        <w:t>Docker</w:t>
      </w:r>
      <w:proofErr w:type="spellEnd"/>
      <w:r w:rsidR="00FC0793" w:rsidRPr="00184B06">
        <w:t xml:space="preserve"> </w:t>
      </w:r>
      <w:proofErr w:type="spellStart"/>
      <w:r w:rsidR="00FC0793" w:rsidRPr="00184B06">
        <w:t>Hub</w:t>
      </w:r>
      <w:proofErr w:type="spellEnd"/>
      <w:r w:rsidR="00596A8A" w:rsidRPr="00184B06">
        <w:t>.</w:t>
      </w:r>
      <w:r w:rsidR="00D775F1" w:rsidRPr="00184B06">
        <w:t xml:space="preserve"> </w:t>
      </w:r>
      <w:r w:rsidR="00B3100D" w:rsidRPr="00184B06">
        <w:t>[5]</w:t>
      </w:r>
    </w:p>
    <w:p w14:paraId="7C9FC2A8" w14:textId="0496724F" w:rsidR="00E21A35" w:rsidRPr="00184B06" w:rsidRDefault="00D775F1" w:rsidP="00E250C7">
      <w:proofErr w:type="spellStart"/>
      <w:r w:rsidRPr="00184B06">
        <w:t>Docker</w:t>
      </w:r>
      <w:proofErr w:type="spellEnd"/>
      <w:r w:rsidR="00596A8A" w:rsidRPr="00184B06">
        <w:t xml:space="preserve"> берёт</w:t>
      </w:r>
      <w:r w:rsidRPr="00184B06">
        <w:t xml:space="preserve"> образ</w:t>
      </w:r>
      <w:r w:rsidR="00596A8A" w:rsidRPr="00184B06">
        <w:t xml:space="preserve"> и запускает их </w:t>
      </w:r>
      <w:r w:rsidRPr="00184B06">
        <w:t>в виде «контейнеров» (</w:t>
      </w:r>
      <w:proofErr w:type="spellStart"/>
      <w:r w:rsidRPr="00184B06">
        <w:t>containers</w:t>
      </w:r>
      <w:proofErr w:type="spellEnd"/>
      <w:r w:rsidRPr="00184B06">
        <w:t xml:space="preserve">), который по сути является изолированным процессом в операционной системе. </w:t>
      </w:r>
      <w:proofErr w:type="spellStart"/>
      <w:r w:rsidRPr="00184B06">
        <w:t>Docker</w:t>
      </w:r>
      <w:proofErr w:type="spellEnd"/>
      <w:r w:rsidRPr="00184B06">
        <w:t xml:space="preserve"> эмулирует операционную систему для контейнеров, используя ядро </w:t>
      </w:r>
      <w:r w:rsidR="00F7396D" w:rsidRPr="00184B06">
        <w:t xml:space="preserve">Linux, которое работает </w:t>
      </w:r>
      <w:r w:rsidR="00E566B5" w:rsidRPr="00184B06">
        <w:t>в</w:t>
      </w:r>
      <w:r w:rsidR="00F7396D" w:rsidRPr="00184B06">
        <w:t xml:space="preserve"> </w:t>
      </w:r>
      <w:r w:rsidR="002D50AC" w:rsidRPr="00184B06">
        <w:t>основной</w:t>
      </w:r>
      <w:r w:rsidR="001D45B9" w:rsidRPr="00184B06">
        <w:t xml:space="preserve"> </w:t>
      </w:r>
      <w:r w:rsidR="002D50AC" w:rsidRPr="00184B06">
        <w:t>операционной системе (</w:t>
      </w:r>
      <w:proofErr w:type="spellStart"/>
      <w:r w:rsidR="002D50AC" w:rsidRPr="00184B06">
        <w:t>host</w:t>
      </w:r>
      <w:proofErr w:type="spellEnd"/>
      <w:r w:rsidR="002D50AC" w:rsidRPr="00184B06">
        <w:t xml:space="preserve"> OS)</w:t>
      </w:r>
      <w:r w:rsidR="00F7396D" w:rsidRPr="00184B06">
        <w:t>.</w:t>
      </w:r>
      <w:r w:rsidR="00E21A35" w:rsidRPr="00184B06">
        <w:t xml:space="preserve"> И в этом заключается отличие от виртуальных машин, где эмулируется целая компьютерная система.</w:t>
      </w:r>
      <w:r w:rsidR="005A3E40" w:rsidRPr="00184B06">
        <w:t xml:space="preserve"> </w:t>
      </w:r>
    </w:p>
    <w:p w14:paraId="35EEBCF2" w14:textId="79E92EAC" w:rsidR="001007FA" w:rsidRPr="00184B06" w:rsidRDefault="005A3E40" w:rsidP="00E250C7">
      <w:r w:rsidRPr="00184B06">
        <w:t xml:space="preserve">Если </w:t>
      </w:r>
      <w:proofErr w:type="spellStart"/>
      <w:r w:rsidRPr="00184B06">
        <w:t>Docker</w:t>
      </w:r>
      <w:proofErr w:type="spellEnd"/>
      <w:r w:rsidRPr="00184B06">
        <w:t xml:space="preserve"> нужно запустить в ОС Windows, то для этого потребуется подсистема Windows для Linux (WSL)</w:t>
      </w:r>
      <w:r w:rsidR="00BE02D9" w:rsidRPr="00184B06">
        <w:t>, который запускает</w:t>
      </w:r>
      <w:r w:rsidR="00EB059B" w:rsidRPr="00184B06">
        <w:t xml:space="preserve"> среду Linux (Linux </w:t>
      </w:r>
      <w:proofErr w:type="spellStart"/>
      <w:r w:rsidR="00EB059B" w:rsidRPr="00184B06">
        <w:t>environment</w:t>
      </w:r>
      <w:proofErr w:type="spellEnd"/>
      <w:r w:rsidR="00EB059B" w:rsidRPr="00184B06">
        <w:t>)</w:t>
      </w:r>
      <w:r w:rsidR="00482581" w:rsidRPr="00184B06">
        <w:t xml:space="preserve"> на машине с Windows</w:t>
      </w:r>
      <w:r w:rsidR="00E21A35" w:rsidRPr="00184B06">
        <w:t xml:space="preserve">, без необходимости в отдельной виртуальной машине или </w:t>
      </w:r>
      <w:proofErr w:type="spellStart"/>
      <w:r w:rsidR="00E21A35" w:rsidRPr="00184B06">
        <w:t>dual</w:t>
      </w:r>
      <w:proofErr w:type="spellEnd"/>
      <w:r w:rsidR="00E21A35" w:rsidRPr="00184B06">
        <w:t xml:space="preserve"> </w:t>
      </w:r>
      <w:proofErr w:type="spellStart"/>
      <w:r w:rsidR="00E21A35" w:rsidRPr="00184B06">
        <w:t>booting</w:t>
      </w:r>
      <w:proofErr w:type="spellEnd"/>
      <w:r w:rsidR="00E21A35" w:rsidRPr="00184B06">
        <w:t xml:space="preserve"> (компьютерная система на котором установлены Windows и Linux на отдельных физических/логических </w:t>
      </w:r>
      <w:r w:rsidR="00F111D9" w:rsidRPr="00184B06">
        <w:t>разделах дисков</w:t>
      </w:r>
      <w:r w:rsidR="00E21A35" w:rsidRPr="00184B06">
        <w:t>). [7]</w:t>
      </w:r>
    </w:p>
    <w:p w14:paraId="54CBE318" w14:textId="7AE698D0" w:rsidR="00FC0793" w:rsidRPr="00184B06" w:rsidRDefault="00FC0793" w:rsidP="00E250C7">
      <w:r w:rsidRPr="00184B06">
        <w:t>Для создания образа серверной части приложения</w:t>
      </w:r>
      <w:r w:rsidR="00F111D9" w:rsidRPr="00184B06">
        <w:t xml:space="preserve"> потребуется файл Dockerfile, который содержит последовательность инструкции для сборки образа </w:t>
      </w:r>
      <w:proofErr w:type="spellStart"/>
      <w:r w:rsidR="00F111D9" w:rsidRPr="00184B06">
        <w:t>Docker</w:t>
      </w:r>
      <w:proofErr w:type="spellEnd"/>
      <w:r w:rsidR="00EB059B" w:rsidRPr="00184B06">
        <w:t>.</w:t>
      </w:r>
      <w:r w:rsidR="009A43A8" w:rsidRPr="00184B06">
        <w:t xml:space="preserve"> Docker</w:t>
      </w:r>
      <w:r w:rsidR="00A533D7" w:rsidRPr="00184B06">
        <w:t>file</w:t>
      </w:r>
      <w:r w:rsidR="009A43A8" w:rsidRPr="00184B06">
        <w:t xml:space="preserve"> серверной части содержит</w:t>
      </w:r>
      <w:r w:rsidR="00011BA3" w:rsidRPr="00184B06">
        <w:t xml:space="preserve"> следующий</w:t>
      </w:r>
      <w:r w:rsidR="009A43A8" w:rsidRPr="00184B06">
        <w:t xml:space="preserve"> </w:t>
      </w:r>
      <w:r w:rsidR="00A533D7" w:rsidRPr="00184B06">
        <w:t>текст</w:t>
      </w:r>
      <w:r w:rsidR="009A43A8" w:rsidRPr="00184B06">
        <w:t xml:space="preserve"> на рисунке 4.</w:t>
      </w:r>
      <w:r w:rsidR="00FB472A" w:rsidRPr="00184B06">
        <w:t>3</w:t>
      </w:r>
      <w:r w:rsidR="009A43A8" w:rsidRPr="00184B06">
        <w:t>.</w:t>
      </w:r>
    </w:p>
    <w:p w14:paraId="58C41D1A" w14:textId="77777777" w:rsidR="00167136" w:rsidRPr="00184B06" w:rsidRDefault="00662632" w:rsidP="00167136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1DC6CC59" wp14:editId="53E9B1E6">
            <wp:extent cx="2141133" cy="1868270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12" cy="188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84B06" w:rsidRDefault="00167136" w:rsidP="00FF6F00">
      <w:pPr>
        <w:pStyle w:val="ac"/>
      </w:pPr>
      <w:r w:rsidRPr="00184B06">
        <w:t xml:space="preserve">Рисунок 4.3 – Текст </w:t>
      </w:r>
      <w:r w:rsidRPr="00184B06">
        <w:rPr>
          <w:szCs w:val="28"/>
        </w:rPr>
        <w:t>Dockerfile</w:t>
      </w:r>
      <w:r w:rsidRPr="00184B06">
        <w:t xml:space="preserve"> (сервер)</w:t>
      </w:r>
    </w:p>
    <w:p w14:paraId="4417C0CB" w14:textId="66334BBE" w:rsidR="00381399" w:rsidRPr="00184B06" w:rsidRDefault="0060226A" w:rsidP="00381399">
      <w:r w:rsidRPr="00184B06">
        <w:lastRenderedPageBreak/>
        <w:t>Затем нужно запустить следующую команду находясь в директории с файлом Dockerfile:</w:t>
      </w:r>
    </w:p>
    <w:p w14:paraId="2EDBE79F" w14:textId="2AC6D318" w:rsidR="0060226A" w:rsidRPr="00184B06" w:rsidRDefault="0060226A" w:rsidP="00381399">
      <w:pPr>
        <w:rPr>
          <w:i/>
          <w:iCs/>
        </w:rPr>
      </w:pPr>
      <w:proofErr w:type="spellStart"/>
      <w:r w:rsidRPr="00184B06">
        <w:rPr>
          <w:i/>
          <w:iCs/>
        </w:rPr>
        <w:t>docker</w:t>
      </w:r>
      <w:proofErr w:type="spellEnd"/>
      <w:r w:rsidRPr="00184B06">
        <w:rPr>
          <w:i/>
          <w:iCs/>
        </w:rPr>
        <w:t xml:space="preserve"> </w:t>
      </w:r>
      <w:proofErr w:type="spellStart"/>
      <w:r w:rsidRPr="00184B06">
        <w:rPr>
          <w:i/>
          <w:iCs/>
        </w:rPr>
        <w:t>build</w:t>
      </w:r>
      <w:proofErr w:type="spellEnd"/>
      <w:r w:rsidRPr="00184B06">
        <w:rPr>
          <w:i/>
          <w:iCs/>
        </w:rPr>
        <w:t xml:space="preserve"> -t libmgr-</w:t>
      </w:r>
      <w:proofErr w:type="spellStart"/>
      <w:proofErr w:type="gramStart"/>
      <w:r w:rsidRPr="00184B06">
        <w:rPr>
          <w:i/>
          <w:iCs/>
        </w:rPr>
        <w:t>server</w:t>
      </w:r>
      <w:proofErr w:type="spellEnd"/>
      <w:r w:rsidRPr="00184B06">
        <w:rPr>
          <w:i/>
          <w:iCs/>
        </w:rPr>
        <w:t xml:space="preserve"> .</w:t>
      </w:r>
      <w:proofErr w:type="gramEnd"/>
    </w:p>
    <w:p w14:paraId="6BE25220" w14:textId="1B65F98A" w:rsidR="00E61B94" w:rsidRPr="00184B06" w:rsidRDefault="0060226A" w:rsidP="0060226A">
      <w:r w:rsidRPr="00184B06">
        <w:t>Аргумент «-t»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Dockerfile находился в другой директории, то нужно было бы задать путь до директории, где этот файл</w:t>
      </w:r>
      <w:r w:rsidR="00E11E56" w:rsidRPr="00184B06">
        <w:t xml:space="preserve"> расположен</w:t>
      </w:r>
      <w:r w:rsidRPr="00184B06">
        <w:t>.</w:t>
      </w:r>
      <w:r w:rsidR="00E61B94" w:rsidRPr="00184B06">
        <w:t xml:space="preserve"> </w:t>
      </w:r>
      <w:r w:rsidR="00BF4F3E" w:rsidRPr="00184B06">
        <w:t xml:space="preserve">Также можно запустить скрипт </w:t>
      </w:r>
      <w:proofErr w:type="spellStart"/>
      <w:r w:rsidR="00BF4F3E" w:rsidRPr="00184B06">
        <w:t>PowerShell</w:t>
      </w:r>
      <w:proofErr w:type="spellEnd"/>
      <w:r w:rsidR="00BF4F3E" w:rsidRPr="00184B06">
        <w:t xml:space="preserve"> «build-docker-image.ps1» в директории «</w:t>
      </w:r>
      <w:proofErr w:type="spellStart"/>
      <w:r w:rsidR="00BF4F3E" w:rsidRPr="00184B06">
        <w:t>scripts</w:t>
      </w:r>
      <w:proofErr w:type="spellEnd"/>
      <w:r w:rsidR="00BF4F3E" w:rsidRPr="00184B06">
        <w:t>» в корневой директории проекта.</w:t>
      </w:r>
    </w:p>
    <w:p w14:paraId="254B4507" w14:textId="6D9EEBD5" w:rsidR="0045602B" w:rsidRPr="00184B06" w:rsidRDefault="00E61B94" w:rsidP="00BB1368">
      <w:r w:rsidRPr="00184B06">
        <w:t>При запуске образа приложения необходимо указать ему переменные окружения (</w:t>
      </w:r>
      <w:proofErr w:type="spellStart"/>
      <w:r w:rsidRPr="00184B06">
        <w:t>environment</w:t>
      </w:r>
      <w:proofErr w:type="spellEnd"/>
      <w:r w:rsidRPr="00184B06">
        <w:t xml:space="preserve"> </w:t>
      </w:r>
      <w:proofErr w:type="spellStart"/>
      <w:r w:rsidRPr="00184B06">
        <w:t>variables</w:t>
      </w:r>
      <w:proofErr w:type="spellEnd"/>
      <w:r w:rsidRPr="00184B06">
        <w:t>), в котором будет содержать переменные с паролем пользователя «</w:t>
      </w:r>
      <w:proofErr w:type="spellStart"/>
      <w:r w:rsidRPr="00184B06">
        <w:t>an</w:t>
      </w:r>
      <w:proofErr w:type="spellEnd"/>
      <w:r w:rsidRPr="00184B06">
        <w:t>» для доступа к СУБД.</w:t>
      </w:r>
    </w:p>
    <w:p w14:paraId="5F03AECE" w14:textId="01784599" w:rsidR="00BB1368" w:rsidRPr="00184B06" w:rsidRDefault="00BB1368" w:rsidP="00BB1368">
      <w:r w:rsidRPr="00184B06">
        <w:t>Таким же образом было написан Dockerfile и для клиентской части.</w:t>
      </w:r>
    </w:p>
    <w:p w14:paraId="1776E031" w14:textId="5581C2DA" w:rsidR="00031BE6" w:rsidRPr="00184B06" w:rsidRDefault="00F0199B" w:rsidP="00F0199B">
      <w:pPr>
        <w:pStyle w:val="3"/>
      </w:pPr>
      <w:bookmarkStart w:id="69" w:name="_Toc168574219"/>
      <w:r w:rsidRPr="00184B06">
        <w:t>4.5.3 Порядок и особенности работы</w:t>
      </w:r>
      <w:bookmarkEnd w:id="69"/>
    </w:p>
    <w:p w14:paraId="13C754E4" w14:textId="77777777" w:rsidR="001B687D" w:rsidRPr="00184B06" w:rsidRDefault="00F7396D" w:rsidP="00501DF2">
      <w:pPr>
        <w:keepNext/>
      </w:pPr>
      <w:r w:rsidRPr="00184B06">
        <w:t>При переходе на веб-страницу приложения, система перенаправит на страницу аутентификации</w:t>
      </w:r>
      <w:r w:rsidR="001B687D" w:rsidRPr="00184B06">
        <w:t xml:space="preserve"> (рисунок 4.4)</w:t>
      </w:r>
      <w:r w:rsidRPr="00184B06">
        <w:t xml:space="preserve">. </w:t>
      </w:r>
    </w:p>
    <w:p w14:paraId="0BF21FBC" w14:textId="361283A5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4FA47A60" wp14:editId="432CF5A2">
            <wp:extent cx="1995488" cy="2124075"/>
            <wp:effectExtent l="190500" t="190500" r="195580" b="180975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17721" r="24674" b="16684"/>
                    <a:stretch/>
                  </pic:blipFill>
                  <pic:spPr bwMode="auto">
                    <a:xfrm>
                      <a:off x="0" y="0"/>
                      <a:ext cx="2003592" cy="2132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33B4" w14:textId="77777777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4.4 – Страница аутентификации</w:t>
      </w:r>
    </w:p>
    <w:p w14:paraId="34099577" w14:textId="315C55C7" w:rsidR="00F7396D" w:rsidRPr="00184B06" w:rsidRDefault="00F7396D" w:rsidP="00501DF2">
      <w:pPr>
        <w:keepNext/>
      </w:pPr>
      <w:r w:rsidRPr="00184B06">
        <w:t xml:space="preserve">Далее нужно создать аккаунт пользователя. </w:t>
      </w:r>
      <w:r w:rsidR="00231E1F" w:rsidRPr="00184B06">
        <w:t xml:space="preserve">Для этого необходимо </w:t>
      </w:r>
      <w:r w:rsidRPr="00184B06">
        <w:t>нажать на кнопку «Создать</w:t>
      </w:r>
      <w:r w:rsidR="00D82CED" w:rsidRPr="00184B06">
        <w:t xml:space="preserve"> нового</w:t>
      </w:r>
      <w:r w:rsidRPr="00184B06">
        <w:t xml:space="preserve"> пользователя»</w:t>
      </w:r>
      <w:r w:rsidR="00231E1F" w:rsidRPr="00184B06">
        <w:t xml:space="preserve">. Страница откроет диалоговое окно, на котором нужно ввести </w:t>
      </w:r>
      <w:r w:rsidR="00E06F21" w:rsidRPr="00184B06">
        <w:t>и</w:t>
      </w:r>
      <w:r w:rsidR="00231E1F" w:rsidRPr="00184B06">
        <w:t>мя пользователя и ПИН-код. ПИН-код</w:t>
      </w:r>
      <w:r w:rsidR="00095FB5" w:rsidRPr="00184B06">
        <w:t xml:space="preserve"> пользователя</w:t>
      </w:r>
      <w:r w:rsidR="0062335A" w:rsidRPr="00184B06">
        <w:t xml:space="preserve"> </w:t>
      </w:r>
      <w:r w:rsidR="0062335A" w:rsidRPr="00184B06">
        <w:lastRenderedPageBreak/>
        <w:t>должен иметь длину в интервале от 4 до 12</w:t>
      </w:r>
      <w:r w:rsidR="005421B1" w:rsidRPr="00184B06">
        <w:t xml:space="preserve"> цифр</w:t>
      </w:r>
      <w:r w:rsidR="00231E1F" w:rsidRPr="00184B06">
        <w:t xml:space="preserve">. </w:t>
      </w:r>
      <w:r w:rsidR="00653F85" w:rsidRPr="00184B06">
        <w:t xml:space="preserve">Диалоговое </w:t>
      </w:r>
      <w:r w:rsidR="00231E1F" w:rsidRPr="00184B06">
        <w:t>окно создания аккаунта пользователя изображена на рисунке 4.</w:t>
      </w:r>
      <w:r w:rsidR="00653F85" w:rsidRPr="00184B06">
        <w:t>5</w:t>
      </w:r>
      <w:r w:rsidR="00231E1F" w:rsidRPr="00184B06">
        <w:t>.</w:t>
      </w:r>
    </w:p>
    <w:p w14:paraId="787A38BB" w14:textId="6B77C2D2" w:rsidR="00231E1F" w:rsidRPr="00184B06" w:rsidRDefault="00037FD5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Pr="00184B06" w:rsidRDefault="00231E1F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</w:t>
      </w:r>
      <w:r w:rsidR="00FB472A" w:rsidRPr="00184B06">
        <w:rPr>
          <w:noProof w:val="0"/>
        </w:rPr>
        <w:t>5</w:t>
      </w:r>
      <w:r w:rsidRPr="00184B06">
        <w:rPr>
          <w:noProof w:val="0"/>
        </w:rPr>
        <w:t xml:space="preserve"> – Диалоговое окно создани</w:t>
      </w:r>
      <w:r w:rsidR="000C1F37" w:rsidRPr="00184B06">
        <w:rPr>
          <w:noProof w:val="0"/>
        </w:rPr>
        <w:t xml:space="preserve">я </w:t>
      </w:r>
      <w:r w:rsidRPr="00184B06">
        <w:rPr>
          <w:noProof w:val="0"/>
        </w:rPr>
        <w:t>аккаунта пользователя</w:t>
      </w:r>
    </w:p>
    <w:p w14:paraId="6782BE1E" w14:textId="672272D1" w:rsidR="00526776" w:rsidRPr="00184B06" w:rsidRDefault="001F34C7" w:rsidP="00501DF2">
      <w:pPr>
        <w:keepNext/>
      </w:pPr>
      <w:r w:rsidRPr="00184B06"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184B06" w:rsidRDefault="007A172B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Pr="00184B06" w:rsidRDefault="004F5C81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4.6 – Вывод сообщения об успешности создания пользователя</w:t>
      </w:r>
    </w:p>
    <w:p w14:paraId="6FB6341D" w14:textId="34B1E25D" w:rsidR="00526776" w:rsidRPr="00184B06" w:rsidRDefault="00430B5D" w:rsidP="00501DF2">
      <w:pPr>
        <w:keepNext/>
        <w:keepLines/>
      </w:pPr>
      <w:r w:rsidRPr="00184B06">
        <w:t xml:space="preserve">Подтверждение аккаунта пользователя не требуется. Дальше пользователь должен </w:t>
      </w:r>
      <w:r w:rsidR="00C373BA" w:rsidRPr="00184B06">
        <w:t>выбрать</w:t>
      </w:r>
      <w:r w:rsidRPr="00184B06">
        <w:t xml:space="preserve"> собственное имя пользователя и</w:t>
      </w:r>
      <w:r w:rsidR="00C373BA" w:rsidRPr="00184B06">
        <w:t xml:space="preserve"> ввести</w:t>
      </w:r>
      <w:r w:rsidRPr="00184B06">
        <w:t xml:space="preserve"> ПИН-код (рисунок 4.7)</w:t>
      </w:r>
      <w:r w:rsidR="0020530E" w:rsidRPr="00184B06">
        <w:t>.</w:t>
      </w:r>
    </w:p>
    <w:p w14:paraId="4C17F3D8" w14:textId="77777777" w:rsidR="0012733A" w:rsidRPr="00184B06" w:rsidRDefault="00CB4DD9" w:rsidP="00501DF2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61400EEE" wp14:editId="666373C4">
            <wp:extent cx="2285738" cy="2131219"/>
            <wp:effectExtent l="190500" t="190500" r="191135" b="19304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20" cy="2138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7DF23" w14:textId="68BBE838" w:rsidR="0012733A" w:rsidRPr="00184B06" w:rsidRDefault="0012733A" w:rsidP="00501DF2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4.7 – Ввод имени пользователя и ПИН-кода</w:t>
      </w:r>
    </w:p>
    <w:p w14:paraId="3A1D847A" w14:textId="77777777" w:rsidR="002A32F0" w:rsidRPr="00184B06" w:rsidRDefault="002A32F0" w:rsidP="00CB4DD9"/>
    <w:p w14:paraId="7A3DFEFF" w14:textId="4FF9B83B" w:rsidR="00CB4DD9" w:rsidRPr="00184B06" w:rsidRDefault="00CB4DD9" w:rsidP="00501DF2">
      <w:pPr>
        <w:keepLines/>
      </w:pPr>
      <w:r w:rsidRPr="00184B06">
        <w:lastRenderedPageBreak/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 w:rsidRPr="00184B06">
        <w:t xml:space="preserve"> (рисунок 4.8)</w:t>
      </w:r>
      <w:r w:rsidRPr="00184B06">
        <w:t>.</w:t>
      </w:r>
    </w:p>
    <w:p w14:paraId="217E4406" w14:textId="4CDCE98B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51F8676A" wp14:editId="785264BE">
            <wp:extent cx="5555653" cy="1795462"/>
            <wp:effectExtent l="190500" t="190500" r="197485" b="186055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7192" cy="180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21484" w14:textId="339A9BA4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rPr>
          <w:noProof w:val="0"/>
        </w:rPr>
        <w:t>Рисунок 4.8 – Страница недавно открытых книг (пустой)</w:t>
      </w:r>
    </w:p>
    <w:p w14:paraId="24E5FB9B" w14:textId="34C99F09" w:rsidR="00074150" w:rsidRPr="00184B06" w:rsidRDefault="006E3455" w:rsidP="00262128">
      <w:pPr>
        <w:keepNext/>
      </w:pPr>
      <w:r w:rsidRPr="00184B06">
        <w:t>После входа в систему, в</w:t>
      </w:r>
      <w:r w:rsidR="00074150" w:rsidRPr="00184B06">
        <w:t xml:space="preserve"> левой части приложения появится панель навигации.</w:t>
      </w:r>
      <w:r w:rsidR="004920D1" w:rsidRPr="00184B06">
        <w:t xml:space="preserve"> Её </w:t>
      </w:r>
      <w:r w:rsidR="006A23EA" w:rsidRPr="00184B06">
        <w:t>можно раскрыть,</w:t>
      </w:r>
      <w:r w:rsidR="004920D1" w:rsidRPr="00184B06">
        <w:t xml:space="preserve"> нажав на кнопку с иконкой в виде трёх полос (рисунок 4.9).</w:t>
      </w:r>
    </w:p>
    <w:p w14:paraId="14165279" w14:textId="12DDAF5B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1F3A2125" wp14:editId="710E01D7">
            <wp:extent cx="2962859" cy="3467100"/>
            <wp:effectExtent l="190500" t="190500" r="200025" b="19050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68" cy="349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233B" w14:textId="7AD4DE4D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4.9 – Раскрытая панель навигации</w:t>
      </w:r>
    </w:p>
    <w:p w14:paraId="6517F29F" w14:textId="77777777" w:rsidR="00B05614" w:rsidRPr="00184B06" w:rsidRDefault="00B05614" w:rsidP="009E3916"/>
    <w:p w14:paraId="09B7A5C7" w14:textId="77777777" w:rsidR="00B05614" w:rsidRPr="00184B06" w:rsidRDefault="00B05614" w:rsidP="009E3916"/>
    <w:p w14:paraId="523A2367" w14:textId="62C3B9B1" w:rsidR="006A23EA" w:rsidRPr="00184B06" w:rsidRDefault="006A23EA" w:rsidP="00262128">
      <w:pPr>
        <w:keepNext/>
      </w:pPr>
      <w:r w:rsidRPr="00184B06">
        <w:lastRenderedPageBreak/>
        <w:t>Также при наведении на кнопки навигации в «скрытом состоянии» будет появляется блок с надписью назначения кнопки</w:t>
      </w:r>
      <w:r w:rsidR="002F733D" w:rsidRPr="00184B06">
        <w:t xml:space="preserve"> (рисунок 4.10)</w:t>
      </w:r>
      <w:r w:rsidRPr="00184B06">
        <w:t>.</w:t>
      </w:r>
    </w:p>
    <w:p w14:paraId="726CB312" w14:textId="0CA2D261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67C457E4" wp14:editId="6C51B2E7">
            <wp:extent cx="2068880" cy="2221883"/>
            <wp:effectExtent l="190500" t="190500" r="198120" b="197485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39" cy="22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5A69C" w14:textId="7F3D9AB6" w:rsidR="00C02233" w:rsidRPr="00184B06" w:rsidRDefault="002F733D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4.10 – Надпись рядом кнопкой навигации</w:t>
      </w:r>
    </w:p>
    <w:p w14:paraId="39C66EB6" w14:textId="621BACEB" w:rsidR="009E3916" w:rsidRPr="00184B06" w:rsidRDefault="006E3455" w:rsidP="00262128">
      <w:pPr>
        <w:keepNext/>
      </w:pPr>
      <w:r w:rsidRPr="00184B06">
        <w:t xml:space="preserve">Для добавления файла электронной книги нужно перейти </w:t>
      </w:r>
      <w:r w:rsidR="001745F7" w:rsidRPr="00184B06"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184B06" w:rsidRDefault="005557D1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3C81AF87" wp14:editId="579FEE76">
            <wp:extent cx="808220" cy="1338263"/>
            <wp:effectExtent l="190500" t="190500" r="182880" b="186055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120" cy="1348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CE2A2" w14:textId="06DCA0C6" w:rsidR="001745F7" w:rsidRPr="00184B06" w:rsidRDefault="001745F7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4.11 – Кнопка для перехода на страницу со списком электронных книг</w:t>
      </w:r>
    </w:p>
    <w:p w14:paraId="1F648D31" w14:textId="77777777" w:rsidR="00530240" w:rsidRDefault="00530240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11D4200B" w14:textId="0434B99E" w:rsidR="005557D1" w:rsidRPr="00184B06" w:rsidRDefault="005557D1" w:rsidP="00262128">
      <w:pPr>
        <w:keepNext/>
        <w:keepLines/>
      </w:pPr>
      <w:r w:rsidRPr="00184B06">
        <w:lastRenderedPageBreak/>
        <w:t>Далее откроется страница со списком электронных книг</w:t>
      </w:r>
      <w:r w:rsidR="00CA53B5" w:rsidRPr="00184B06">
        <w:t>, изображенная на рисунке 4.12</w:t>
      </w:r>
      <w:r w:rsidRPr="00184B06">
        <w:t>.</w:t>
      </w:r>
    </w:p>
    <w:p w14:paraId="3117E0F2" w14:textId="257D0F63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49C414DE" wp14:editId="6C0FA21A">
            <wp:extent cx="5252926" cy="2738438"/>
            <wp:effectExtent l="190500" t="190500" r="195580" b="19558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752" cy="275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3272" w14:textId="7C3C108B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4.12 – Страница со списком книг (пустая)</w:t>
      </w:r>
    </w:p>
    <w:p w14:paraId="590426D1" w14:textId="2D8C0EAB" w:rsidR="004C6689" w:rsidRPr="00184B06" w:rsidRDefault="00CA53B5" w:rsidP="00044253">
      <w:pPr>
        <w:keepNext/>
        <w:keepLines/>
      </w:pPr>
      <w:r w:rsidRPr="00184B06">
        <w:t>Эта страница состоит из двух частей верхняя панель управления списком книг и основная часть со списком всех книг.</w:t>
      </w:r>
      <w:r w:rsidR="004C6689" w:rsidRPr="00184B06"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184B06" w:rsidRDefault="00961F5B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drawing>
          <wp:inline distT="0" distB="0" distL="0" distR="0" wp14:anchorId="1AE34F8B" wp14:editId="08B103E7">
            <wp:extent cx="4717132" cy="2835298"/>
            <wp:effectExtent l="0" t="0" r="7620" b="3175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09" cy="28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Pr="00184B06" w:rsidRDefault="004C6689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4.13 – Диалоговое окно выбора файла</w:t>
      </w:r>
    </w:p>
    <w:p w14:paraId="74358DB9" w14:textId="7251BCF1" w:rsidR="00F940F1" w:rsidRPr="00184B06" w:rsidRDefault="004C6689" w:rsidP="008B202C">
      <w:pPr>
        <w:keepNext/>
      </w:pPr>
      <w:r w:rsidRPr="00184B06">
        <w:t>Затем после выбора файла, откроется окно для ввода информации о книге, такие как название книги, описание, ISBN, авторы выбранной книги.</w:t>
      </w:r>
      <w:r w:rsidR="000D70FD" w:rsidRPr="00184B06">
        <w:t xml:space="preserve"> Ввод всех </w:t>
      </w:r>
      <w:r w:rsidR="000D70FD" w:rsidRPr="00184B06">
        <w:lastRenderedPageBreak/>
        <w:t>этих данных не обязателен. Название книги и его авторов могут быть заполнены на стороне сервера.</w:t>
      </w:r>
      <w:r w:rsidRPr="00184B06">
        <w:t xml:space="preserve"> </w:t>
      </w:r>
      <w:r w:rsidR="000D70FD" w:rsidRPr="00184B06">
        <w:t xml:space="preserve">Окно ввода данных о книге </w:t>
      </w:r>
      <w:r w:rsidRPr="00184B06">
        <w:t>изображен</w:t>
      </w:r>
      <w:r w:rsidR="000D70FD" w:rsidRPr="00184B06">
        <w:t>о</w:t>
      </w:r>
      <w:r w:rsidRPr="00184B06">
        <w:t xml:space="preserve"> на рисунке 4.14.</w:t>
      </w:r>
    </w:p>
    <w:p w14:paraId="70D87439" w14:textId="2A815811" w:rsidR="007F1FA1" w:rsidRPr="00184B06" w:rsidRDefault="007F1FA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2E4D91A0" wp14:editId="245736ED">
            <wp:extent cx="5109629" cy="2664259"/>
            <wp:effectExtent l="0" t="0" r="0" b="3175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44" cy="26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84B06" w:rsidRDefault="00F940F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4.14 – Окно ввода данных об электронной книг</w:t>
      </w:r>
      <w:r w:rsidR="007F47F6" w:rsidRPr="00184B06">
        <w:rPr>
          <w:noProof w:val="0"/>
        </w:rPr>
        <w:t>е</w:t>
      </w:r>
    </w:p>
    <w:p w14:paraId="05851BB9" w14:textId="18073B58" w:rsidR="000D70FD" w:rsidRPr="00184B06" w:rsidRDefault="000D70FD" w:rsidP="00262128">
      <w:pPr>
        <w:keepNext/>
        <w:keepLines/>
      </w:pPr>
      <w:r w:rsidRPr="00184B06">
        <w:t xml:space="preserve">Далее </w:t>
      </w:r>
      <w:r w:rsidR="00D922BE" w:rsidRPr="00184B06"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59F823C9" wp14:editId="30847FFA">
            <wp:extent cx="5072306" cy="2644797"/>
            <wp:effectExtent l="190500" t="190500" r="186055" b="193675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52" cy="265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9185E" w14:textId="3F15CE98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4.15 – Результат добавления новой книги</w:t>
      </w:r>
    </w:p>
    <w:p w14:paraId="3AF38BCA" w14:textId="77777777" w:rsidR="00044253" w:rsidRPr="00184B06" w:rsidRDefault="00044253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98E757A" w14:textId="7B16F64B" w:rsidR="0064037C" w:rsidRPr="00184B06" w:rsidRDefault="0064037C" w:rsidP="00262128">
      <w:pPr>
        <w:keepNext/>
        <w:keepLines/>
      </w:pPr>
      <w:r w:rsidRPr="00184B06">
        <w:lastRenderedPageBreak/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6B992148" wp14:editId="26CDE8DA">
            <wp:extent cx="4934024" cy="3387885"/>
            <wp:effectExtent l="0" t="0" r="0" b="3175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51" cy="33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4.16 – Окно редактирование информации о книге</w:t>
      </w:r>
    </w:p>
    <w:p w14:paraId="18676188" w14:textId="04319410" w:rsidR="00340721" w:rsidRPr="00184B06" w:rsidRDefault="00177EDF" w:rsidP="00262128">
      <w:pPr>
        <w:keepNext/>
        <w:keepLines/>
      </w:pPr>
      <w:r w:rsidRPr="00184B06">
        <w:t>Также на странице есть возможности переключения вид вывода списка книг в верхней панели управления</w:t>
      </w:r>
      <w:r w:rsidR="00340721" w:rsidRPr="00184B06">
        <w:t xml:space="preserve">, выполненных в виде 2 кнопок после </w:t>
      </w:r>
      <w:r w:rsidR="00140D03" w:rsidRPr="00184B06">
        <w:t>кнопки добавления</w:t>
      </w:r>
      <w:r w:rsidR="00340721" w:rsidRPr="00184B06">
        <w:t xml:space="preserve"> книг </w:t>
      </w:r>
      <w:r w:rsidRPr="00184B06">
        <w:t>(рисунок 4.1</w:t>
      </w:r>
      <w:r w:rsidR="002C4E96" w:rsidRPr="00184B06">
        <w:t>7</w:t>
      </w:r>
      <w:r w:rsidRPr="00184B06">
        <w:t>).</w:t>
      </w:r>
      <w:r w:rsidR="00340721" w:rsidRPr="00184B06">
        <w:t xml:space="preserve"> </w:t>
      </w:r>
    </w:p>
    <w:p w14:paraId="065DA94F" w14:textId="3D14A415" w:rsidR="00E227C7" w:rsidRPr="00184B06" w:rsidRDefault="00E227C7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0C9D3742" wp14:editId="6459F897">
            <wp:extent cx="4981637" cy="1019929"/>
            <wp:effectExtent l="190500" t="190500" r="180975" b="19939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97" cy="102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D2B01" w14:textId="550B2DB1" w:rsidR="00E22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7</w:t>
      </w:r>
      <w:r w:rsidRPr="00184B06">
        <w:rPr>
          <w:noProof w:val="0"/>
        </w:rPr>
        <w:t xml:space="preserve"> – Кнопки управление видом списка</w:t>
      </w:r>
    </w:p>
    <w:p w14:paraId="6979A8AA" w14:textId="77777777" w:rsidR="00485F8E" w:rsidRPr="00184B06" w:rsidRDefault="00485F8E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BE669FE" w14:textId="0DF0C9C8" w:rsidR="00BA0D82" w:rsidRPr="00184B06" w:rsidRDefault="00BA0D82" w:rsidP="00262128">
      <w:pPr>
        <w:keepNext/>
        <w:keepLines/>
      </w:pPr>
      <w:r w:rsidRPr="00184B06">
        <w:lastRenderedPageBreak/>
        <w:t>Ещё есть возможность выбрать сортировку книг по названию, по ISBN или по последней дате открытия. Для этого нужно нажать на кнопку с иконкой в виде трёх линий разной длины (рисунок 4.1</w:t>
      </w:r>
      <w:r w:rsidR="002C4E96" w:rsidRPr="00184B06">
        <w:t>8</w:t>
      </w:r>
      <w:r w:rsidRPr="00184B06">
        <w:t>).</w:t>
      </w:r>
    </w:p>
    <w:p w14:paraId="317D1F60" w14:textId="77777777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7F427C65" wp14:editId="3F549B92">
            <wp:extent cx="5250815" cy="2243984"/>
            <wp:effectExtent l="190500" t="190500" r="197485" b="1949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96F88" w14:textId="4C69861C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8</w:t>
      </w:r>
      <w:r w:rsidRPr="00184B06">
        <w:rPr>
          <w:noProof w:val="0"/>
        </w:rPr>
        <w:t xml:space="preserve"> – Меню выбора сортировки по определенному свойству</w:t>
      </w:r>
    </w:p>
    <w:p w14:paraId="58A87D16" w14:textId="2690D1E0" w:rsidR="00BA0D82" w:rsidRPr="00184B06" w:rsidRDefault="00BA0D82" w:rsidP="00262128">
      <w:pPr>
        <w:keepNext/>
        <w:keepLines/>
      </w:pPr>
      <w:r w:rsidRPr="00184B06">
        <w:t>За этой кнопкой находится</w:t>
      </w:r>
      <w:r w:rsidR="00AD3BDC" w:rsidRPr="00184B06">
        <w:t xml:space="preserve"> другая</w:t>
      </w:r>
      <w:r w:rsidRPr="00184B06">
        <w:t xml:space="preserve"> кнопка с иконкой в виде стрелки, отвечающая за порядок сортировки книг по убыванию или возрастанию (рисунок 4.1</w:t>
      </w:r>
      <w:r w:rsidR="002C4E96" w:rsidRPr="00184B06">
        <w:t>9</w:t>
      </w:r>
      <w:r w:rsidRPr="00184B06">
        <w:t>).</w:t>
      </w:r>
    </w:p>
    <w:p w14:paraId="52D3962C" w14:textId="77777777" w:rsidR="00BA0D82" w:rsidRPr="00184B06" w:rsidRDefault="00BA0D82" w:rsidP="00262128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kern w:val="0"/>
          <w:sz w:val="24"/>
          <w:lang w:eastAsia="ru-RU" w:bidi="ar-SA"/>
        </w:rPr>
        <w:drawing>
          <wp:inline distT="0" distB="0" distL="0" distR="0" wp14:anchorId="24360FE8" wp14:editId="72549A6B">
            <wp:extent cx="3945433" cy="1283066"/>
            <wp:effectExtent l="190500" t="190500" r="188595" b="18415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66" cy="1299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50661" w14:textId="232B5C14" w:rsidR="00BA0D82" w:rsidRPr="00184B06" w:rsidRDefault="00BA0D82" w:rsidP="00262128">
      <w:pPr>
        <w:keepNext/>
        <w:keepLines/>
        <w:ind w:firstLine="0"/>
        <w:jc w:val="center"/>
      </w:pPr>
      <w:r w:rsidRPr="00184B06">
        <w:t>Рисунок 4.1</w:t>
      </w:r>
      <w:r w:rsidR="002C4E96" w:rsidRPr="00184B06">
        <w:t>9</w:t>
      </w:r>
      <w:r w:rsidRPr="00184B06">
        <w:t xml:space="preserve"> – Кнопка «Порядок сортировки»</w:t>
      </w:r>
    </w:p>
    <w:p w14:paraId="6E39D8A6" w14:textId="77777777" w:rsidR="00B75E47" w:rsidRPr="00184B06" w:rsidRDefault="00B75E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46F3EAA7" w14:textId="09A7321B" w:rsidR="00177EDF" w:rsidRPr="00184B06" w:rsidRDefault="00340721" w:rsidP="00262128">
      <w:pPr>
        <w:keepNext/>
        <w:keepLines/>
      </w:pPr>
      <w:r w:rsidRPr="00184B06">
        <w:lastRenderedPageBreak/>
        <w:t>Вид «сетка» представлена на рисунке</w:t>
      </w:r>
      <w:r w:rsidR="00FF0B0C" w:rsidRPr="00184B06">
        <w:t xml:space="preserve"> 4.</w:t>
      </w:r>
      <w:r w:rsidR="002C4E96" w:rsidRPr="00184B06">
        <w:t>20</w:t>
      </w:r>
      <w:r w:rsidR="00FF0B0C" w:rsidRPr="00184B06">
        <w:t>.</w:t>
      </w:r>
    </w:p>
    <w:p w14:paraId="2E183847" w14:textId="6DB569EF" w:rsidR="00340721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0A926ACF" wp14:editId="6D5AD077">
            <wp:extent cx="5641453" cy="3269747"/>
            <wp:effectExtent l="190500" t="190500" r="187960" b="197485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9" cy="327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2B8C2" w14:textId="781B17D6" w:rsidR="00210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2C4E96" w:rsidRPr="00184B06">
        <w:rPr>
          <w:noProof w:val="0"/>
        </w:rPr>
        <w:t>20</w:t>
      </w:r>
      <w:r w:rsidRPr="00184B06">
        <w:rPr>
          <w:noProof w:val="0"/>
        </w:rPr>
        <w:t xml:space="preserve"> – Список книг в виде «сетки»</w:t>
      </w:r>
    </w:p>
    <w:p w14:paraId="31F40E6D" w14:textId="3F6813B6" w:rsidR="00536605" w:rsidRPr="00184B06" w:rsidRDefault="00536605" w:rsidP="00262128">
      <w:pPr>
        <w:keepNext/>
        <w:keepLines/>
      </w:pPr>
      <w:r w:rsidRPr="00184B06"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 w:rsidRPr="00184B06">
        <w:t>2</w:t>
      </w:r>
      <w:r w:rsidR="002C4E96" w:rsidRPr="00184B06">
        <w:t>1</w:t>
      </w:r>
      <w:r w:rsidRPr="00184B06">
        <w:t>).</w:t>
      </w:r>
    </w:p>
    <w:p w14:paraId="096F6662" w14:textId="7D0131F9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24F5EC1A" wp14:editId="3C2B3708">
            <wp:extent cx="5561923" cy="1440948"/>
            <wp:effectExtent l="190500" t="190500" r="191770" b="197485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81" cy="1452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EB91C" w14:textId="1DA77C15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1</w:t>
      </w:r>
      <w:r w:rsidRPr="00184B06">
        <w:rPr>
          <w:noProof w:val="0"/>
        </w:rPr>
        <w:t xml:space="preserve"> – Наведение на запись документа</w:t>
      </w:r>
    </w:p>
    <w:p w14:paraId="33566197" w14:textId="67F8A6E1" w:rsidR="00BA0D82" w:rsidRPr="00184B06" w:rsidRDefault="00BA0D82">
      <w:pPr>
        <w:suppressAutoHyphens w:val="0"/>
        <w:autoSpaceDN/>
        <w:spacing w:line="240" w:lineRule="auto"/>
        <w:ind w:firstLine="0"/>
        <w:jc w:val="left"/>
      </w:pPr>
    </w:p>
    <w:p w14:paraId="4E37C0EB" w14:textId="7AA2F73D" w:rsidR="007277EC" w:rsidRPr="00184B06" w:rsidRDefault="007277EC" w:rsidP="00262128">
      <w:pPr>
        <w:keepNext/>
        <w:keepLines/>
        <w:spacing w:after="120"/>
      </w:pPr>
      <w:r w:rsidRPr="00184B06">
        <w:lastRenderedPageBreak/>
        <w:t>После нажати</w:t>
      </w:r>
      <w:r w:rsidR="0020731D" w:rsidRPr="00184B06">
        <w:t>я</w:t>
      </w:r>
      <w:r w:rsidRPr="00184B06">
        <w:t xml:space="preserve"> откроется страница просмотра книги (рисунок 4.</w:t>
      </w:r>
      <w:r w:rsidR="00BA0D82" w:rsidRPr="00184B06">
        <w:t>2</w:t>
      </w:r>
      <w:r w:rsidR="002C4E96" w:rsidRPr="00184B06">
        <w:t>2</w:t>
      </w:r>
      <w:r w:rsidRPr="00184B06">
        <w:t>)</w:t>
      </w:r>
      <w:r w:rsidR="003F6982" w:rsidRPr="00184B06">
        <w:t>.</w:t>
      </w:r>
    </w:p>
    <w:p w14:paraId="725FE1B9" w14:textId="4F7E5B4E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3D81967A" wp14:editId="58B85E02">
            <wp:extent cx="4806206" cy="2613660"/>
            <wp:effectExtent l="190500" t="190500" r="185420" b="18669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4510B" w14:textId="1FA45AE9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2</w:t>
      </w:r>
      <w:r w:rsidRPr="00184B06">
        <w:rPr>
          <w:noProof w:val="0"/>
        </w:rPr>
        <w:t xml:space="preserve"> – Страница просмотра документа</w:t>
      </w:r>
    </w:p>
    <w:p w14:paraId="28E524AA" w14:textId="0133823D" w:rsidR="00372D8D" w:rsidRPr="00184B06" w:rsidRDefault="00372D8D" w:rsidP="00262128">
      <w:pPr>
        <w:keepNext/>
        <w:keepLines/>
      </w:pPr>
      <w:r w:rsidRPr="00184B06"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 w:rsidRPr="00184B06">
        <w:t xml:space="preserve"> по разделам</w:t>
      </w:r>
      <w:r w:rsidRPr="00184B06">
        <w:t xml:space="preserve"> в документе. </w:t>
      </w:r>
      <w:r w:rsidR="0024397C" w:rsidRPr="00184B06">
        <w:t>П</w:t>
      </w:r>
      <w:r w:rsidRPr="00184B06">
        <w:t>анель навигации</w:t>
      </w:r>
      <w:r w:rsidR="0024397C" w:rsidRPr="00184B06">
        <w:t xml:space="preserve"> по страницам</w:t>
      </w:r>
      <w:r w:rsidRPr="00184B06">
        <w:t xml:space="preserve"> изображена на рисунке 4.2</w:t>
      </w:r>
      <w:r w:rsidR="002C4E96" w:rsidRPr="00184B06">
        <w:t>3</w:t>
      </w:r>
      <w:r w:rsidRPr="00184B06">
        <w:t xml:space="preserve">. </w:t>
      </w:r>
    </w:p>
    <w:p w14:paraId="56E6B612" w14:textId="43A85614" w:rsidR="00886947" w:rsidRPr="00184B06" w:rsidRDefault="00886947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4C042AB1" wp14:editId="703CA59B">
            <wp:extent cx="3558540" cy="1457715"/>
            <wp:effectExtent l="190500" t="190500" r="194310" b="2000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392BF" w14:textId="233ED05C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3</w:t>
      </w:r>
      <w:r w:rsidRPr="00184B06">
        <w:rPr>
          <w:noProof w:val="0"/>
        </w:rPr>
        <w:t xml:space="preserve"> – </w:t>
      </w:r>
      <w:r w:rsidR="00886947" w:rsidRPr="00184B06">
        <w:rPr>
          <w:noProof w:val="0"/>
        </w:rPr>
        <w:t>Кнопка п</w:t>
      </w:r>
      <w:r w:rsidRPr="00184B06">
        <w:rPr>
          <w:noProof w:val="0"/>
        </w:rPr>
        <w:t>анел</w:t>
      </w:r>
      <w:r w:rsidR="00886947" w:rsidRPr="00184B06">
        <w:rPr>
          <w:noProof w:val="0"/>
        </w:rPr>
        <w:t>и</w:t>
      </w:r>
      <w:r w:rsidRPr="00184B06">
        <w:rPr>
          <w:noProof w:val="0"/>
        </w:rPr>
        <w:t xml:space="preserve"> навигации в документе</w:t>
      </w:r>
    </w:p>
    <w:p w14:paraId="14DCFA1C" w14:textId="5C84C2C1" w:rsidR="004D282B" w:rsidRPr="00184B06" w:rsidRDefault="004D282B">
      <w:pPr>
        <w:suppressAutoHyphens w:val="0"/>
        <w:autoSpaceDN/>
        <w:spacing w:line="240" w:lineRule="auto"/>
        <w:ind w:firstLine="0"/>
        <w:jc w:val="left"/>
      </w:pPr>
    </w:p>
    <w:p w14:paraId="1E70747C" w14:textId="25774505" w:rsidR="00372D8D" w:rsidRPr="00184B06" w:rsidRDefault="00372D8D" w:rsidP="00262128">
      <w:pPr>
        <w:keepNext/>
        <w:keepLines/>
      </w:pPr>
      <w:r w:rsidRPr="00184B06">
        <w:lastRenderedPageBreak/>
        <w:t xml:space="preserve">В нём находится </w:t>
      </w:r>
      <w:r w:rsidR="00CE0855" w:rsidRPr="00184B06">
        <w:t>список разделов в виде дерева</w:t>
      </w:r>
      <w:r w:rsidRPr="00184B06">
        <w:t xml:space="preserve">, по которому можно перейти, нажав на любой </w:t>
      </w:r>
      <w:r w:rsidR="00CE0855" w:rsidRPr="00184B06">
        <w:t>их этих разделов</w:t>
      </w:r>
      <w:r w:rsidR="00340772" w:rsidRPr="00184B06">
        <w:t xml:space="preserve">. Она представлена на </w:t>
      </w:r>
      <w:r w:rsidRPr="00184B06">
        <w:t>рисун</w:t>
      </w:r>
      <w:r w:rsidR="00340772" w:rsidRPr="00184B06">
        <w:t>ке</w:t>
      </w:r>
      <w:r w:rsidRPr="00184B06">
        <w:t xml:space="preserve"> 4.2</w:t>
      </w:r>
      <w:r w:rsidR="002C4E96" w:rsidRPr="00184B06">
        <w:t>4</w:t>
      </w:r>
      <w:r w:rsidRPr="00184B06">
        <w:t>.</w:t>
      </w:r>
    </w:p>
    <w:p w14:paraId="23616223" w14:textId="06959865" w:rsidR="004D282B" w:rsidRPr="00184B06" w:rsidRDefault="004D282B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7C7B5B10" wp14:editId="67DDBF82">
            <wp:extent cx="2400520" cy="4251960"/>
            <wp:effectExtent l="190500" t="190500" r="190500" b="18669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70BC" w14:textId="66A5093D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4</w:t>
      </w:r>
      <w:r w:rsidRPr="00184B06">
        <w:rPr>
          <w:noProof w:val="0"/>
        </w:rPr>
        <w:t xml:space="preserve"> – Панель навигации в документе</w:t>
      </w:r>
    </w:p>
    <w:p w14:paraId="2E4A7123" w14:textId="279F3B96" w:rsidR="00B85A02" w:rsidRPr="00184B06" w:rsidRDefault="00B85A02" w:rsidP="00262128">
      <w:pPr>
        <w:keepNext/>
        <w:keepLines/>
      </w:pPr>
      <w:r w:rsidRPr="00184B06">
        <w:t xml:space="preserve">Далее после кнопки открытия/закрытия панели навигации в документе находится </w:t>
      </w:r>
      <w:r w:rsidR="007D7233" w:rsidRPr="00184B06">
        <w:t>элементы</w:t>
      </w:r>
      <w:r w:rsidRPr="00184B06">
        <w:t xml:space="preserve"> управления страницей (рисунок 4.2</w:t>
      </w:r>
      <w:r w:rsidR="002C4E96" w:rsidRPr="00184B06">
        <w:t>5</w:t>
      </w:r>
      <w:r w:rsidRPr="00184B06">
        <w:t>).</w:t>
      </w:r>
    </w:p>
    <w:p w14:paraId="51169A50" w14:textId="13AF09C2" w:rsidR="00B85A02" w:rsidRPr="00184B06" w:rsidRDefault="007D7233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521E4A11" wp14:editId="130265C1">
            <wp:extent cx="3291840" cy="723900"/>
            <wp:effectExtent l="190500" t="190500" r="194310" b="19050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2824" w14:textId="709AA348" w:rsidR="00B85A02" w:rsidRPr="00184B06" w:rsidRDefault="00B85A0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5</w:t>
      </w:r>
      <w:r w:rsidRPr="00184B06">
        <w:rPr>
          <w:noProof w:val="0"/>
        </w:rPr>
        <w:t xml:space="preserve"> –</w:t>
      </w:r>
      <w:r w:rsidR="007D7233" w:rsidRPr="00184B06">
        <w:rPr>
          <w:noProof w:val="0"/>
        </w:rPr>
        <w:t xml:space="preserve"> Элементы управления страницей</w:t>
      </w:r>
      <w:r w:rsidR="007067A9" w:rsidRPr="00184B06">
        <w:rPr>
          <w:noProof w:val="0"/>
        </w:rPr>
        <w:t xml:space="preserve"> в документе</w:t>
      </w:r>
    </w:p>
    <w:p w14:paraId="6041D0F0" w14:textId="29D2312F" w:rsidR="00B85A02" w:rsidRPr="00184B06" w:rsidRDefault="00B85A02" w:rsidP="00B85A02">
      <w:r w:rsidRPr="00184B06">
        <w:t>Список функции элементов слева направо, изображенных на рисунке 4.</w:t>
      </w:r>
      <w:r w:rsidR="002C4E96" w:rsidRPr="00184B06">
        <w:t>25</w:t>
      </w:r>
      <w:r w:rsidRPr="00184B06">
        <w:t>:</w:t>
      </w:r>
    </w:p>
    <w:p w14:paraId="058442C3" w14:textId="3E54BF1E" w:rsidR="00B85A02" w:rsidRPr="00184B06" w:rsidRDefault="00B85A02" w:rsidP="00B85A02">
      <w:pPr>
        <w:pStyle w:val="a"/>
      </w:pPr>
      <w:r w:rsidRPr="00184B06">
        <w:t>переход на первую страницу документа;</w:t>
      </w:r>
    </w:p>
    <w:p w14:paraId="042D4931" w14:textId="7AD8A7F1" w:rsidR="00B85A02" w:rsidRPr="00184B06" w:rsidRDefault="00B85A02" w:rsidP="00B85A02">
      <w:pPr>
        <w:pStyle w:val="a"/>
      </w:pPr>
      <w:r w:rsidRPr="00184B06">
        <w:t>переход на предыдущую страницу;</w:t>
      </w:r>
    </w:p>
    <w:p w14:paraId="478CFC3C" w14:textId="45F7E18F" w:rsidR="00B85A02" w:rsidRPr="00184B06" w:rsidRDefault="00B85A02" w:rsidP="00B85A02">
      <w:pPr>
        <w:pStyle w:val="a"/>
      </w:pPr>
      <w:r w:rsidRPr="00184B06">
        <w:t>поле ввода номера страницы;</w:t>
      </w:r>
    </w:p>
    <w:p w14:paraId="5B251F3A" w14:textId="24BE32B5" w:rsidR="00B85A02" w:rsidRPr="00184B06" w:rsidRDefault="00B85A02" w:rsidP="00B85A02">
      <w:pPr>
        <w:pStyle w:val="a"/>
      </w:pPr>
      <w:r w:rsidRPr="00184B06">
        <w:lastRenderedPageBreak/>
        <w:t>переход на следующую страницу;</w:t>
      </w:r>
    </w:p>
    <w:p w14:paraId="32E3A05D" w14:textId="77777777" w:rsidR="00464B97" w:rsidRPr="00184B06" w:rsidRDefault="00B85A02" w:rsidP="00464B97">
      <w:pPr>
        <w:pStyle w:val="a"/>
      </w:pPr>
      <w:r w:rsidRPr="00184B06">
        <w:t>переход на последнюю страницу документа.</w:t>
      </w:r>
    </w:p>
    <w:p w14:paraId="21C812A6" w14:textId="5A817147" w:rsidR="007D7233" w:rsidRPr="00184B06" w:rsidRDefault="007D7233" w:rsidP="00464B97">
      <w:r w:rsidRPr="00184B06">
        <w:t>В центральной части панели управления элементы масштабирования страницы (рисунок 4.2</w:t>
      </w:r>
      <w:r w:rsidR="002C4E96" w:rsidRPr="00184B06">
        <w:t>6</w:t>
      </w:r>
      <w:r w:rsidRPr="00184B06">
        <w:t>).</w:t>
      </w:r>
    </w:p>
    <w:p w14:paraId="72BF376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drawing>
          <wp:inline distT="0" distB="0" distL="0" distR="0" wp14:anchorId="6FD4590E" wp14:editId="55FD3041">
            <wp:extent cx="4702356" cy="1052513"/>
            <wp:effectExtent l="190500" t="190500" r="193675" b="186055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1" cy="1055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D28D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4.26 – Управление масштабированием страницы</w:t>
      </w:r>
    </w:p>
    <w:p w14:paraId="3DFA623F" w14:textId="77777777" w:rsidR="00464B97" w:rsidRPr="00184B06" w:rsidRDefault="00464B97" w:rsidP="00464B97">
      <w:pPr>
        <w:keepNext/>
        <w:keepLines/>
      </w:pPr>
      <w:r w:rsidRPr="00184B06">
        <w:t>В правой части панели управления находятся следующие кнопки (рисунок 4.27):</w:t>
      </w:r>
    </w:p>
    <w:p w14:paraId="4997D6A4" w14:textId="77777777" w:rsidR="00464B97" w:rsidRPr="00184B06" w:rsidRDefault="00464B97" w:rsidP="00464B97">
      <w:pPr>
        <w:pStyle w:val="a"/>
        <w:keepNext/>
        <w:keepLines/>
      </w:pPr>
      <w:r w:rsidRPr="00184B06">
        <w:t xml:space="preserve">включение </w:t>
      </w:r>
      <w:proofErr w:type="spellStart"/>
      <w:r w:rsidRPr="00184B06">
        <w:t>Hand</w:t>
      </w:r>
      <w:proofErr w:type="spellEnd"/>
      <w:r w:rsidRPr="00184B06">
        <w:t xml:space="preserve"> Tool, курсор используется для перемещения по документу;</w:t>
      </w:r>
    </w:p>
    <w:p w14:paraId="61121D8E" w14:textId="77777777" w:rsidR="00464B97" w:rsidRPr="00184B06" w:rsidRDefault="00464B97" w:rsidP="00464B97">
      <w:pPr>
        <w:pStyle w:val="a"/>
        <w:keepNext/>
        <w:keepLines/>
      </w:pPr>
      <w:r w:rsidRPr="00184B06">
        <w:t>включение режим выделения текста;</w:t>
      </w:r>
    </w:p>
    <w:p w14:paraId="0F04B179" w14:textId="77777777" w:rsidR="00464B97" w:rsidRPr="00184B06" w:rsidRDefault="00464B97" w:rsidP="00464B97">
      <w:pPr>
        <w:pStyle w:val="a"/>
        <w:keepNext/>
        <w:keepLines/>
      </w:pPr>
      <w:r w:rsidRPr="00184B06">
        <w:t>просмотр документа в полноэкранном режиме;</w:t>
      </w:r>
    </w:p>
    <w:p w14:paraId="42191D1D" w14:textId="77777777" w:rsidR="00464B97" w:rsidRPr="00184B06" w:rsidRDefault="00464B97" w:rsidP="00464B97">
      <w:pPr>
        <w:pStyle w:val="a"/>
        <w:keepNext/>
        <w:keepLines/>
      </w:pPr>
      <w:r w:rsidRPr="00184B06">
        <w:t>печать документа;</w:t>
      </w:r>
    </w:p>
    <w:p w14:paraId="587EB72D" w14:textId="77777777" w:rsidR="00464B97" w:rsidRPr="00184B06" w:rsidRDefault="00464B97" w:rsidP="00464B97">
      <w:pPr>
        <w:pStyle w:val="a"/>
        <w:keepNext/>
        <w:keepLines/>
      </w:pPr>
      <w:r w:rsidRPr="00184B06">
        <w:t>скачать файл документа.</w:t>
      </w:r>
    </w:p>
    <w:p w14:paraId="10462ACB" w14:textId="77777777" w:rsidR="00464B97" w:rsidRPr="00184B06" w:rsidRDefault="00464B97" w:rsidP="00464B97">
      <w:pPr>
        <w:pStyle w:val="a"/>
        <w:keepNext/>
        <w:keepLines/>
        <w:numPr>
          <w:ilvl w:val="0"/>
          <w:numId w:val="0"/>
        </w:numPr>
        <w:jc w:val="center"/>
        <w:rPr>
          <w:lang w:eastAsia="ru-RU" w:bidi="ar-SA"/>
        </w:rPr>
      </w:pPr>
      <w:r w:rsidRPr="00184B06">
        <w:rPr>
          <w:lang w:eastAsia="ru-RU" w:bidi="ar-SA"/>
        </w:rPr>
        <w:drawing>
          <wp:inline distT="0" distB="0" distL="0" distR="0" wp14:anchorId="4A78591F" wp14:editId="55352F47">
            <wp:extent cx="4331325" cy="1102519"/>
            <wp:effectExtent l="190500" t="190500" r="184150" b="19304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64" cy="110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4615F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4.27 – Правая часть панели управления просмотра</w:t>
      </w:r>
    </w:p>
    <w:p w14:paraId="06EDFAE7" w14:textId="77777777" w:rsidR="00464B97" w:rsidRPr="00184B06" w:rsidRDefault="00464B97" w:rsidP="00464B97">
      <w:pPr>
        <w:ind w:firstLine="0"/>
      </w:pPr>
    </w:p>
    <w:p w14:paraId="0F29AB4F" w14:textId="62040333" w:rsidR="007067A9" w:rsidRPr="00184B06" w:rsidRDefault="007067A9" w:rsidP="00262128">
      <w:pPr>
        <w:keepNext/>
        <w:keepLines/>
      </w:pPr>
      <w:r w:rsidRPr="00184B06">
        <w:lastRenderedPageBreak/>
        <w:t xml:space="preserve">При выделении текста </w:t>
      </w:r>
      <w:r w:rsidR="00762E00" w:rsidRPr="00184B06">
        <w:t>появляется контекстное меню.</w:t>
      </w:r>
      <w:r w:rsidR="001101D0" w:rsidRPr="00184B06">
        <w:t xml:space="preserve"> Оно состоит из 4 кнопок: копирование текста, перевод, нахождение определения слова и обобщения текста.</w:t>
      </w:r>
      <w:r w:rsidR="00762E00" w:rsidRPr="00184B06">
        <w:t xml:space="preserve"> Контекстное меню изображен</w:t>
      </w:r>
      <w:r w:rsidR="00E443A8" w:rsidRPr="00184B06">
        <w:t>о</w:t>
      </w:r>
      <w:r w:rsidR="00762E00" w:rsidRPr="00184B06">
        <w:t xml:space="preserve"> на рисунке 4.2</w:t>
      </w:r>
      <w:r w:rsidR="002C4E96" w:rsidRPr="00184B06">
        <w:t>8</w:t>
      </w:r>
      <w:r w:rsidR="00762E00" w:rsidRPr="00184B06">
        <w:t>.</w:t>
      </w:r>
    </w:p>
    <w:p w14:paraId="4E0E19B1" w14:textId="18F574BA" w:rsidR="00762E00" w:rsidRPr="00184B06" w:rsidRDefault="00762E00" w:rsidP="00262128">
      <w:pPr>
        <w:keepNext/>
        <w:keepLines/>
        <w:suppressAutoHyphens w:val="0"/>
        <w:autoSpaceDN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kern w:val="0"/>
          <w:sz w:val="24"/>
          <w:lang w:eastAsia="ru-RU" w:bidi="ar-SA"/>
        </w:rPr>
        <w:drawing>
          <wp:inline distT="0" distB="0" distL="0" distR="0" wp14:anchorId="0A96963B" wp14:editId="40463E2B">
            <wp:extent cx="4901247" cy="740123"/>
            <wp:effectExtent l="190500" t="190500" r="185420" b="193675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85" cy="742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C654E" w14:textId="2807E182" w:rsidR="00762E00" w:rsidRPr="00184B06" w:rsidRDefault="00762E00" w:rsidP="00262128">
      <w:pPr>
        <w:keepNext/>
        <w:keepLines/>
        <w:ind w:firstLine="0"/>
        <w:jc w:val="center"/>
      </w:pPr>
      <w:r w:rsidRPr="00184B06">
        <w:t>Рисунок 4.2</w:t>
      </w:r>
      <w:r w:rsidR="002C4E96" w:rsidRPr="00184B06">
        <w:t>8</w:t>
      </w:r>
      <w:r w:rsidRPr="00184B06">
        <w:t xml:space="preserve"> – Контекстное меню</w:t>
      </w:r>
    </w:p>
    <w:p w14:paraId="46E6EB04" w14:textId="3C1EC21D" w:rsidR="004B4265" w:rsidRPr="00184B06" w:rsidRDefault="004B4265" w:rsidP="00262128">
      <w:pPr>
        <w:keepNext/>
        <w:keepLines/>
      </w:pPr>
      <w:r w:rsidRPr="00184B06">
        <w:t xml:space="preserve"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 Токен это </w:t>
      </w:r>
      <w:r w:rsidR="00BA0D82" w:rsidRPr="00184B06">
        <w:t>смысловые отрывки или часто встречающихся последовательностей символов, характерных для естественного языка</w:t>
      </w:r>
      <w:r w:rsidR="00163AD4" w:rsidRPr="00184B06">
        <w:t xml:space="preserve"> [</w:t>
      </w:r>
      <w:r w:rsidR="00D6253F" w:rsidRPr="00184B06">
        <w:t>8</w:t>
      </w:r>
      <w:r w:rsidR="00163AD4" w:rsidRPr="00184B06">
        <w:t>]</w:t>
      </w:r>
      <w:r w:rsidR="00BA0D82" w:rsidRPr="00184B06">
        <w:t>.</w:t>
      </w:r>
      <w:r w:rsidR="000461DD" w:rsidRPr="00184B06">
        <w:t xml:space="preserve"> Пример перевода текста и обобщения текста изображены на рисунке 4.29 и 4.30.</w:t>
      </w:r>
    </w:p>
    <w:p w14:paraId="778CAE50" w14:textId="41FC4C42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7621537C" wp14:editId="4926FA2D">
            <wp:extent cx="4697488" cy="3065543"/>
            <wp:effectExtent l="0" t="0" r="8255" b="1905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11" cy="30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4.29 – Диалог перевода текста</w:t>
      </w:r>
    </w:p>
    <w:p w14:paraId="751F7E7C" w14:textId="77777777" w:rsidR="00707F66" w:rsidRPr="00184B06" w:rsidRDefault="00707F66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lastRenderedPageBreak/>
        <w:drawing>
          <wp:inline distT="0" distB="0" distL="0" distR="0" wp14:anchorId="72531543" wp14:editId="37A278F5">
            <wp:extent cx="4372561" cy="2704630"/>
            <wp:effectExtent l="0" t="0" r="9525" b="635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36" cy="27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4.30 – Диало</w:t>
      </w:r>
      <w:r w:rsidR="00707F66" w:rsidRPr="00184B06">
        <w:rPr>
          <w:noProof w:val="0"/>
        </w:rPr>
        <w:t>г</w:t>
      </w:r>
      <w:r w:rsidRPr="00184B06">
        <w:rPr>
          <w:noProof w:val="0"/>
        </w:rPr>
        <w:t xml:space="preserve"> обобщения текста</w:t>
      </w:r>
    </w:p>
    <w:p w14:paraId="7A9C456B" w14:textId="61E44088" w:rsidR="002434C1" w:rsidRPr="00184B06" w:rsidRDefault="002960C9" w:rsidP="00D6350F">
      <w:pPr>
        <w:keepNext/>
        <w:keepLines/>
      </w:pPr>
      <w:r w:rsidRPr="00184B06">
        <w:t>Нахождение определения для слова или фразы может осуществляться</w:t>
      </w:r>
      <w:r w:rsidR="002434C1" w:rsidRPr="00184B06">
        <w:t xml:space="preserve"> одними из</w:t>
      </w:r>
      <w:r w:rsidRPr="00184B06">
        <w:t xml:space="preserve"> </w:t>
      </w:r>
      <w:r w:rsidR="002434C1" w:rsidRPr="00184B06">
        <w:t>двух</w:t>
      </w:r>
      <w:r w:rsidRPr="00184B06">
        <w:t xml:space="preserve"> служб</w:t>
      </w:r>
      <w:r w:rsidR="006F52FE" w:rsidRPr="00184B06">
        <w:t xml:space="preserve"> – </w:t>
      </w:r>
      <w:proofErr w:type="spellStart"/>
      <w:r w:rsidRPr="00184B06">
        <w:t>Merriam</w:t>
      </w:r>
      <w:r w:rsidR="00184B06">
        <w:t>-</w:t>
      </w:r>
      <w:r w:rsidRPr="00184B06">
        <w:t>Webstar</w:t>
      </w:r>
      <w:proofErr w:type="spellEnd"/>
      <w:r w:rsidRPr="00184B06">
        <w:t xml:space="preserve"> 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 w:rsidRPr="00184B06">
        <w:t xml:space="preserve"> через сервер клиенту. Определения слова выводится в виде блока после меню (рисунок 4.31).</w:t>
      </w:r>
      <w:r w:rsidR="006F52FE" w:rsidRPr="00184B06">
        <w:t xml:space="preserve"> Стороннюю службу можно выбирать в этом блоке.</w:t>
      </w:r>
      <w:r w:rsidR="008972EA" w:rsidRPr="00184B06">
        <w:t xml:space="preserve"> Если результат не будет найден, то выводится сообщение об этом в нижней части страницы и самом блоке с </w:t>
      </w:r>
      <w:r w:rsidR="00210AF3" w:rsidRPr="00184B06">
        <w:t>определениями</w:t>
      </w:r>
      <w:r w:rsidR="008972EA" w:rsidRPr="00184B06">
        <w:t>.</w:t>
      </w:r>
    </w:p>
    <w:p w14:paraId="57097D50" w14:textId="0E0801BB" w:rsidR="002434C1" w:rsidRPr="00184B06" w:rsidRDefault="002434C1" w:rsidP="00D6350F">
      <w:pPr>
        <w:keepNext/>
        <w:keepLines/>
        <w:ind w:firstLine="0"/>
        <w:jc w:val="center"/>
      </w:pPr>
      <w:r w:rsidRPr="00184B06">
        <w:drawing>
          <wp:inline distT="0" distB="0" distL="0" distR="0" wp14:anchorId="6437228C" wp14:editId="14A5DC1D">
            <wp:extent cx="2550160" cy="2887371"/>
            <wp:effectExtent l="190500" t="190500" r="193040" b="198755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5847" cy="289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C225C" w14:textId="30375D77" w:rsidR="002960C9" w:rsidRPr="00184B06" w:rsidRDefault="002434C1" w:rsidP="00D6350F">
      <w:pPr>
        <w:keepNext/>
        <w:keepLines/>
        <w:ind w:firstLine="0"/>
        <w:jc w:val="center"/>
      </w:pPr>
      <w:r w:rsidRPr="00184B06">
        <w:t>Рисунок 4.31 – Блок с определением слова</w:t>
      </w:r>
    </w:p>
    <w:p w14:paraId="7FD39947" w14:textId="7B5AB19B" w:rsidR="004E58BC" w:rsidRPr="00184B06" w:rsidRDefault="004E58BC" w:rsidP="00D6350F">
      <w:pPr>
        <w:keepNext/>
        <w:keepLines/>
      </w:pPr>
      <w:r w:rsidRPr="00184B06">
        <w:lastRenderedPageBreak/>
        <w:t>Также имеется возможность объединения книг в виде «коллекции». Для этого нужно перейти на страницу</w:t>
      </w:r>
      <w:r w:rsidR="008D21F7" w:rsidRPr="00184B06">
        <w:t xml:space="preserve"> коллекции книг,</w:t>
      </w:r>
      <w:r w:rsidRPr="00184B06">
        <w:t xml:space="preserve"> нажав на кнопку с иконками с геометрическими фигурами (рисунок 4.</w:t>
      </w:r>
      <w:r w:rsidR="000916A7" w:rsidRPr="00184B06">
        <w:t>3</w:t>
      </w:r>
      <w:r w:rsidR="00CD0B54" w:rsidRPr="00184B06">
        <w:t>2</w:t>
      </w:r>
      <w:r w:rsidRPr="00184B06">
        <w:t>).</w:t>
      </w:r>
    </w:p>
    <w:p w14:paraId="6AE2FACF" w14:textId="02F682CD" w:rsidR="008D21F7" w:rsidRPr="00184B06" w:rsidRDefault="008D21F7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kern w:val="0"/>
          <w:sz w:val="24"/>
          <w:lang w:eastAsia="ru-RU" w:bidi="ar-SA"/>
        </w:rPr>
        <w:drawing>
          <wp:inline distT="0" distB="0" distL="0" distR="0" wp14:anchorId="1FA7292A" wp14:editId="53FD0D20">
            <wp:extent cx="1752600" cy="1203960"/>
            <wp:effectExtent l="190500" t="190500" r="190500" b="18669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E342" w14:textId="37096FDA" w:rsidR="008D21F7" w:rsidRPr="00184B06" w:rsidRDefault="008D21F7" w:rsidP="00D6350F">
      <w:pPr>
        <w:keepNext/>
        <w:keepLines/>
        <w:ind w:firstLine="0"/>
        <w:jc w:val="center"/>
      </w:pPr>
      <w:r w:rsidRPr="00184B06">
        <w:t>Рисунок 4.</w:t>
      </w:r>
      <w:r w:rsidR="000916A7" w:rsidRPr="00184B06">
        <w:t>3</w:t>
      </w:r>
      <w:r w:rsidR="00CD0B54" w:rsidRPr="00184B06">
        <w:t>2</w:t>
      </w:r>
      <w:r w:rsidRPr="00184B06">
        <w:t xml:space="preserve"> – Кнопка страницы «Коллекции» в панели навигации</w:t>
      </w:r>
    </w:p>
    <w:p w14:paraId="59DE540E" w14:textId="58D867CB" w:rsidR="009F03CC" w:rsidRPr="00184B06" w:rsidRDefault="009F03CC" w:rsidP="00D6350F">
      <w:pPr>
        <w:keepNext/>
        <w:keepLines/>
      </w:pPr>
      <w:r w:rsidRPr="00184B06">
        <w:t>Нажав на неё, открывается страница, представленная на рисунке 4.</w:t>
      </w:r>
      <w:r w:rsidR="00CD0B54" w:rsidRPr="00184B06">
        <w:t>33</w:t>
      </w:r>
      <w:r w:rsidRPr="00184B06">
        <w:t>.</w:t>
      </w:r>
    </w:p>
    <w:p w14:paraId="79181F2D" w14:textId="5123C5FC" w:rsidR="009F03CC" w:rsidRPr="00184B06" w:rsidRDefault="009F03CC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kern w:val="0"/>
          <w:sz w:val="24"/>
          <w:lang w:eastAsia="ru-RU" w:bidi="ar-SA"/>
        </w:rPr>
        <w:drawing>
          <wp:inline distT="0" distB="0" distL="0" distR="0" wp14:anchorId="7B54A3AD" wp14:editId="75A21150">
            <wp:extent cx="3725591" cy="1440947"/>
            <wp:effectExtent l="190500" t="190500" r="198755" b="197485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1" cy="1452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22C91" w14:textId="3AEF2F2E" w:rsidR="009F03CC" w:rsidRPr="00184B06" w:rsidRDefault="009F03CC" w:rsidP="00D6350F">
      <w:pPr>
        <w:keepNext/>
        <w:keepLines/>
        <w:ind w:firstLine="0"/>
        <w:jc w:val="center"/>
      </w:pPr>
      <w:r w:rsidRPr="00184B06">
        <w:t>Рисунок 4.</w:t>
      </w:r>
      <w:r w:rsidR="00CD0B54" w:rsidRPr="00184B06">
        <w:t>33</w:t>
      </w:r>
      <w:r w:rsidRPr="00184B06">
        <w:t xml:space="preserve"> – Страница «Коллекции книг»</w:t>
      </w:r>
    </w:p>
    <w:p w14:paraId="4782BFD7" w14:textId="7B319430" w:rsidR="00CD0B54" w:rsidRPr="00184B06" w:rsidRDefault="00CD0B54" w:rsidP="00D6350F">
      <w:pPr>
        <w:keepNext/>
        <w:keepLines/>
      </w:pPr>
      <w:r w:rsidRPr="00184B06"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184B06" w:rsidRDefault="00A23142" w:rsidP="00C278D0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381086D9" wp14:editId="58DA73E3">
            <wp:extent cx="4330700" cy="2319211"/>
            <wp:effectExtent l="0" t="0" r="0" b="508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6857" cy="23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Pr="00184B06" w:rsidRDefault="00CD0B54" w:rsidP="00C278D0">
      <w:pPr>
        <w:pStyle w:val="aff8"/>
        <w:rPr>
          <w:noProof w:val="0"/>
        </w:rPr>
      </w:pPr>
      <w:r w:rsidRPr="00184B06">
        <w:rPr>
          <w:noProof w:val="0"/>
        </w:rPr>
        <w:t>Рисунок 4.34 – Диалог создания коллекции книг</w:t>
      </w:r>
    </w:p>
    <w:p w14:paraId="161CE930" w14:textId="3CACB527" w:rsidR="009F03CC" w:rsidRPr="00184B06" w:rsidRDefault="00F21A58" w:rsidP="00D6350F">
      <w:pPr>
        <w:keepNext/>
        <w:keepLines/>
      </w:pPr>
      <w:r w:rsidRPr="00184B06">
        <w:lastRenderedPageBreak/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4.35 – Вывод ошибки об уникальности</w:t>
      </w:r>
    </w:p>
    <w:p w14:paraId="52475F8E" w14:textId="104CE004" w:rsidR="00507799" w:rsidRPr="00184B06" w:rsidRDefault="00C37D2E" w:rsidP="00D35D58">
      <w:pPr>
        <w:pStyle w:val="1"/>
      </w:pPr>
      <w:bookmarkStart w:id="70" w:name="_Toc168574220"/>
      <w:r w:rsidRPr="00184B06">
        <w:lastRenderedPageBreak/>
        <w:t>5</w:t>
      </w:r>
      <w:r w:rsidR="00D35D58" w:rsidRPr="00184B06">
        <w:t xml:space="preserve"> ТЕСТИРОВАНИЕ СИСТЕМЫ</w:t>
      </w:r>
      <w:bookmarkEnd w:id="70"/>
    </w:p>
    <w:p w14:paraId="601491A5" w14:textId="647B5D83" w:rsidR="003A5088" w:rsidRPr="00184B06" w:rsidRDefault="003A5088" w:rsidP="00F820BA">
      <w:r w:rsidRPr="00184B06">
        <w:t xml:space="preserve">Тестирование — это проверка логики программной системы на правильность работы в соответствии с техническими требованиями. Существуют два способа тестирования: 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proofErr w:type="spellStart"/>
      <w:r w:rsidRPr="00184B06">
        <w:t>Postman</w:t>
      </w:r>
      <w:proofErr w:type="spellEnd"/>
      <w:r w:rsidRPr="00184B06">
        <w:t xml:space="preserve"> (для HTTP API).</w:t>
      </w:r>
      <w:r w:rsidR="0040287C" w:rsidRPr="00184B06">
        <w:t xml:space="preserve"> Автоматизированные </w:t>
      </w:r>
      <w:r w:rsidR="009E0A7C" w:rsidRPr="00184B06">
        <w:t>тесты, по сути</w:t>
      </w:r>
      <w:r w:rsidR="0040287C" w:rsidRPr="00184B06"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 w:rsidRPr="00184B06">
        <w:t>его</w:t>
      </w:r>
      <w:r w:rsidR="0040287C" w:rsidRPr="00184B06">
        <w:t xml:space="preserve"> частей.</w:t>
      </w:r>
      <w:r w:rsidRPr="00184B06">
        <w:t xml:space="preserve"> Существуют три основных вида автоматизированных тестов:</w:t>
      </w:r>
    </w:p>
    <w:p w14:paraId="24C43CF4" w14:textId="5C9A9CC9" w:rsidR="003A5088" w:rsidRPr="00184B06" w:rsidRDefault="003A5088" w:rsidP="0085404A">
      <w:pPr>
        <w:pStyle w:val="a"/>
      </w:pPr>
      <w:r w:rsidRPr="00184B06">
        <w:t xml:space="preserve">Юнит тестирование (Unit </w:t>
      </w:r>
      <w:proofErr w:type="spellStart"/>
      <w:r w:rsidRPr="00184B06">
        <w:t>testing</w:t>
      </w:r>
      <w:proofErr w:type="spellEnd"/>
      <w:r w:rsidRPr="00184B06">
        <w:t>).</w:t>
      </w:r>
    </w:p>
    <w:p w14:paraId="0876EEC1" w14:textId="0C9FE9B5" w:rsidR="003A5088" w:rsidRPr="00184B06" w:rsidRDefault="003A5088" w:rsidP="0085404A">
      <w:pPr>
        <w:pStyle w:val="a"/>
      </w:pPr>
      <w:r w:rsidRPr="00184B06">
        <w:t>Интеграционное тестирование (</w:t>
      </w:r>
      <w:proofErr w:type="spellStart"/>
      <w:r w:rsidRPr="00184B06">
        <w:t>integration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F663C0C" w14:textId="0067D3D8" w:rsidR="003A5088" w:rsidRPr="00184B06" w:rsidRDefault="003A5088" w:rsidP="0085404A">
      <w:pPr>
        <w:pStyle w:val="a"/>
      </w:pPr>
      <w:r w:rsidRPr="00184B06">
        <w:t>Функциональное тестирование (</w:t>
      </w:r>
      <w:proofErr w:type="spellStart"/>
      <w:r w:rsidRPr="00184B06">
        <w:t>functional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8C1E5F2" w14:textId="77777777" w:rsidR="001E3CA8" w:rsidRPr="00184B06" w:rsidRDefault="001E3CA8" w:rsidP="001E3CA8">
      <w:r w:rsidRPr="00184B06">
        <w:t>Алгоритм автоматизированного теста представляет собой следующее:</w:t>
      </w:r>
    </w:p>
    <w:p w14:paraId="419F793D" w14:textId="36AD03E5" w:rsidR="001E3CA8" w:rsidRPr="00184B06" w:rsidRDefault="001E3CA8" w:rsidP="0085404A">
      <w:pPr>
        <w:pStyle w:val="a"/>
      </w:pPr>
      <w:r w:rsidRPr="00184B06">
        <w:t>создаётся входная информация</w:t>
      </w:r>
      <w:r w:rsidR="0085404A" w:rsidRPr="00184B06">
        <w:t>/объект</w:t>
      </w:r>
      <w:r w:rsidRPr="00184B06">
        <w:t xml:space="preserve"> для</w:t>
      </w:r>
      <w:r w:rsidR="0085404A" w:rsidRPr="00184B06">
        <w:t xml:space="preserve"> тестируемой</w:t>
      </w:r>
      <w:r w:rsidRPr="00184B06">
        <w:t xml:space="preserve"> функции;</w:t>
      </w:r>
    </w:p>
    <w:p w14:paraId="1DFAEA9C" w14:textId="122D159B" w:rsidR="001E3CA8" w:rsidRPr="00184B06" w:rsidRDefault="001E3CA8" w:rsidP="0085404A">
      <w:pPr>
        <w:pStyle w:val="a"/>
      </w:pPr>
      <w:r w:rsidRPr="00184B06">
        <w:t>входная информация</w:t>
      </w:r>
      <w:r w:rsidR="0085404A" w:rsidRPr="00184B06">
        <w:t>/объект</w:t>
      </w:r>
      <w:r w:rsidRPr="00184B06">
        <w:t xml:space="preserve"> передаётся</w:t>
      </w:r>
      <w:r w:rsidR="0085404A" w:rsidRPr="00184B06">
        <w:t xml:space="preserve"> этой</w:t>
      </w:r>
      <w:r w:rsidRPr="00184B06">
        <w:t xml:space="preserve"> функции;</w:t>
      </w:r>
    </w:p>
    <w:p w14:paraId="3E072728" w14:textId="3C0948F2" w:rsidR="001E3CA8" w:rsidRPr="00184B06" w:rsidRDefault="0085404A" w:rsidP="0085404A">
      <w:pPr>
        <w:pStyle w:val="a"/>
      </w:pPr>
      <w:r w:rsidRPr="00184B06">
        <w:t>тестируем</w:t>
      </w:r>
      <w:r w:rsidR="008036DA" w:rsidRPr="00184B06">
        <w:t>ая</w:t>
      </w:r>
      <w:r w:rsidRPr="00184B06">
        <w:t xml:space="preserve"> </w:t>
      </w:r>
      <w:r w:rsidR="001E3CA8" w:rsidRPr="00184B06">
        <w:t>функция возвращает</w:t>
      </w:r>
      <w:r w:rsidR="00175C54" w:rsidRPr="00184B06">
        <w:t xml:space="preserve"> определенный</w:t>
      </w:r>
      <w:r w:rsidR="001E3CA8" w:rsidRPr="00184B06">
        <w:t xml:space="preserve"> результат;</w:t>
      </w:r>
    </w:p>
    <w:p w14:paraId="72C742AE" w14:textId="6C0059C2" w:rsidR="001E3CA8" w:rsidRPr="00184B06" w:rsidRDefault="001E3CA8" w:rsidP="0085404A">
      <w:pPr>
        <w:pStyle w:val="a"/>
      </w:pPr>
      <w:r w:rsidRPr="00184B06">
        <w:t>полученный результат сравнивается с ожидаемым результатом</w:t>
      </w:r>
      <w:r w:rsidR="004A2296" w:rsidRPr="00184B06">
        <w:t xml:space="preserve"> </w:t>
      </w:r>
      <w:r w:rsidR="0085404A" w:rsidRPr="00184B06">
        <w:t>и,</w:t>
      </w:r>
      <w:r w:rsidR="004A2296" w:rsidRPr="00184B06">
        <w:t xml:space="preserve"> если они не</w:t>
      </w:r>
      <w:r w:rsidR="00FA2E56" w:rsidRPr="00184B06">
        <w:t xml:space="preserve"> </w:t>
      </w:r>
      <w:r w:rsidR="004A2296" w:rsidRPr="00184B06">
        <w:t>равны, выводится ошибка, иначе</w:t>
      </w:r>
      <w:r w:rsidR="00D57E04" w:rsidRPr="00184B06">
        <w:t xml:space="preserve"> выводится, что</w:t>
      </w:r>
      <w:r w:rsidR="004A2296" w:rsidRPr="00184B06">
        <w:t xml:space="preserve"> тест </w:t>
      </w:r>
      <w:r w:rsidR="001C5267" w:rsidRPr="00184B06">
        <w:t xml:space="preserve">успешно </w:t>
      </w:r>
      <w:r w:rsidR="004A2296" w:rsidRPr="00184B06">
        <w:t>пройден</w:t>
      </w:r>
      <w:r w:rsidRPr="00184B06">
        <w:t>.</w:t>
      </w:r>
    </w:p>
    <w:p w14:paraId="38B9F340" w14:textId="442060EA" w:rsidR="004A2296" w:rsidRPr="00184B06" w:rsidRDefault="004A2296" w:rsidP="004B1D1E">
      <w:r w:rsidRPr="00184B06">
        <w:t>Иногда перед началом теста</w:t>
      </w:r>
      <w:r w:rsidR="004B1D1E" w:rsidRPr="00184B06">
        <w:t xml:space="preserve"> или тестов</w:t>
      </w:r>
      <w:r w:rsidRPr="00184B06">
        <w:t xml:space="preserve"> </w:t>
      </w:r>
      <w:r w:rsidR="00104A11" w:rsidRPr="00184B06">
        <w:t>требуется</w:t>
      </w:r>
      <w:r w:rsidRPr="00184B06">
        <w:t xml:space="preserve"> вызвать определенную функцию, которая </w:t>
      </w:r>
      <w:r w:rsidR="004B1D1E" w:rsidRPr="00184B06">
        <w:t xml:space="preserve">может </w:t>
      </w:r>
      <w:r w:rsidRPr="00184B06">
        <w:t>созда</w:t>
      </w:r>
      <w:r w:rsidR="004B1D1E" w:rsidRPr="00184B06">
        <w:t>ть</w:t>
      </w:r>
      <w:r w:rsidRPr="00184B06">
        <w:t xml:space="preserve"> </w:t>
      </w:r>
      <w:r w:rsidR="004B1D1E" w:rsidRPr="00184B06">
        <w:t>схему базу данных, добавить туда записи или удалить их и т.п. Обычно сторонний пакет (библиотека) для тестирования, позволяет это сделать.</w:t>
      </w:r>
    </w:p>
    <w:p w14:paraId="3C48FFD6" w14:textId="0259C2F8" w:rsidR="00F820BA" w:rsidRPr="00184B06" w:rsidRDefault="003A5088" w:rsidP="004342DD">
      <w:r w:rsidRPr="00184B06">
        <w:t xml:space="preserve">В разработке программ не всегда </w:t>
      </w:r>
      <w:r w:rsidR="00740B0A" w:rsidRPr="00184B06">
        <w:t>целесообразно</w:t>
      </w:r>
      <w:r w:rsidRPr="00184B06">
        <w:t xml:space="preserve"> писать</w:t>
      </w:r>
      <w:r w:rsidR="009E0A7C" w:rsidRPr="00184B06">
        <w:t xml:space="preserve"> автоматизированные</w:t>
      </w:r>
      <w:r w:rsidRPr="00184B06">
        <w:t xml:space="preserve"> тесты, так как</w:t>
      </w:r>
      <w:r w:rsidR="00A36B02" w:rsidRPr="00184B06">
        <w:t xml:space="preserve"> их</w:t>
      </w:r>
      <w:r w:rsidRPr="00184B06">
        <w:t xml:space="preserve"> написание</w:t>
      </w:r>
      <w:r w:rsidR="0085404A" w:rsidRPr="00184B06">
        <w:t xml:space="preserve"> </w:t>
      </w:r>
      <w:r w:rsidR="009E0A7C" w:rsidRPr="00184B06">
        <w:t>также занимает время, как и написание самого программного обеспечения.</w:t>
      </w:r>
    </w:p>
    <w:p w14:paraId="07DAE68C" w14:textId="71FC593E" w:rsidR="00412978" w:rsidRPr="00184B06" w:rsidRDefault="00412978" w:rsidP="00412978">
      <w:pPr>
        <w:pStyle w:val="2"/>
      </w:pPr>
      <w:bookmarkStart w:id="71" w:name="_Toc168574221"/>
      <w:r w:rsidRPr="00184B06">
        <w:lastRenderedPageBreak/>
        <w:t xml:space="preserve">5.1 </w:t>
      </w:r>
      <w:commentRangeStart w:id="72"/>
      <w:r w:rsidRPr="00184B06">
        <w:t>Условия и порядок тестирования</w:t>
      </w:r>
      <w:commentRangeEnd w:id="72"/>
      <w:r w:rsidRPr="00184B06">
        <w:rPr>
          <w:rStyle w:val="aff"/>
          <w:rFonts w:cs="Mangal"/>
          <w:b w:val="0"/>
          <w:bCs w:val="0"/>
          <w:iCs w:val="0"/>
        </w:rPr>
        <w:commentReference w:id="72"/>
      </w:r>
      <w:r w:rsidRPr="00184B06">
        <w:t xml:space="preserve"> серверной части</w:t>
      </w:r>
      <w:bookmarkEnd w:id="71"/>
    </w:p>
    <w:p w14:paraId="04500C39" w14:textId="6C42219C" w:rsidR="009A0B40" w:rsidRPr="00184B06" w:rsidRDefault="00241B30" w:rsidP="00F820BA">
      <w:r w:rsidRPr="00184B06">
        <w:t>Для</w:t>
      </w:r>
      <w:r w:rsidR="001C45A1" w:rsidRPr="00184B06">
        <w:t xml:space="preserve"> серверной части был</w:t>
      </w:r>
      <w:r w:rsidR="00805908" w:rsidRPr="00184B06">
        <w:t xml:space="preserve">и </w:t>
      </w:r>
      <w:r w:rsidR="001C45A1" w:rsidRPr="00184B06">
        <w:t>написан</w:t>
      </w:r>
      <w:r w:rsidR="00805908" w:rsidRPr="00184B06">
        <w:t xml:space="preserve">ы </w:t>
      </w:r>
      <w:r w:rsidRPr="00184B06">
        <w:t>интеграционн</w:t>
      </w:r>
      <w:r w:rsidR="00805908" w:rsidRPr="00184B06">
        <w:t>ы</w:t>
      </w:r>
      <w:r w:rsidR="001C45A1" w:rsidRPr="00184B06">
        <w:t xml:space="preserve">е </w:t>
      </w:r>
      <w:r w:rsidRPr="00184B06">
        <w:t>тест</w:t>
      </w:r>
      <w:r w:rsidR="001C45A1" w:rsidRPr="00184B06">
        <w:t>ы.</w:t>
      </w:r>
      <w:r w:rsidR="008B2E8E" w:rsidRPr="00184B06">
        <w:t xml:space="preserve"> Под интеграционным тестом подразумевается тестирование какой-либо </w:t>
      </w:r>
      <w:r w:rsidR="00E94DAC" w:rsidRPr="00184B06">
        <w:t>отдельной</w:t>
      </w:r>
      <w:r w:rsidR="0090509B" w:rsidRPr="00184B06">
        <w:t xml:space="preserve"> сложной</w:t>
      </w:r>
      <w:r w:rsidR="008B2E8E" w:rsidRPr="00184B06">
        <w:t xml:space="preserve"> части системы.</w:t>
      </w:r>
      <w:r w:rsidR="00E94DAC" w:rsidRPr="00184B06">
        <w:t xml:space="preserve"> В данном случае тестируется </w:t>
      </w:r>
      <w:proofErr w:type="spellStart"/>
      <w:r w:rsidR="00E94DAC" w:rsidRPr="00184B06">
        <w:t>web</w:t>
      </w:r>
      <w:proofErr w:type="spellEnd"/>
      <w:r w:rsidR="00E94DAC" w:rsidRPr="00184B06">
        <w:t xml:space="preserve"> API сервер</w:t>
      </w:r>
      <w:r w:rsidR="00F034D7" w:rsidRPr="00184B06">
        <w:t>а</w:t>
      </w:r>
      <w:r w:rsidR="00E94DAC" w:rsidRPr="00184B06">
        <w:t xml:space="preserve">. </w:t>
      </w:r>
    </w:p>
    <w:p w14:paraId="1736DF8E" w14:textId="7B97A98A" w:rsidR="00E94DAC" w:rsidRPr="00184B06" w:rsidRDefault="00E94DAC" w:rsidP="00F820BA">
      <w:r w:rsidRPr="00184B06">
        <w:t>Алгоритм тестирования</w:t>
      </w:r>
      <w:r w:rsidR="009A0B40" w:rsidRPr="00184B06">
        <w:t xml:space="preserve"> определенной функции системы</w:t>
      </w:r>
      <w:r w:rsidRPr="00184B06">
        <w:t xml:space="preserve"> имеет следующий вид:</w:t>
      </w:r>
    </w:p>
    <w:p w14:paraId="47781125" w14:textId="694D0781" w:rsidR="00E94DAC" w:rsidRPr="00184B06" w:rsidRDefault="00E94DAC" w:rsidP="009A0B40">
      <w:pPr>
        <w:pStyle w:val="a"/>
      </w:pPr>
      <w:r w:rsidRPr="00184B06">
        <w:t>запус</w:t>
      </w:r>
      <w:r w:rsidR="003F0DB0" w:rsidRPr="00184B06">
        <w:t>тить</w:t>
      </w:r>
      <w:r w:rsidRPr="00184B06">
        <w:t xml:space="preserve"> сервер с конфигурацией для тестирования (осуществляется программным способом в коде для тестирования);</w:t>
      </w:r>
    </w:p>
    <w:p w14:paraId="024CF683" w14:textId="54AA5E9D" w:rsidR="00E94DAC" w:rsidRPr="00184B06" w:rsidRDefault="00E94DAC" w:rsidP="009A0B40">
      <w:pPr>
        <w:pStyle w:val="a"/>
      </w:pPr>
      <w:r w:rsidRPr="00184B06">
        <w:t>авторизоваться в системе, если это необходимо;</w:t>
      </w:r>
    </w:p>
    <w:p w14:paraId="0F60FB77" w14:textId="6B236661" w:rsidR="00E94DAC" w:rsidRPr="00184B06" w:rsidRDefault="00761D17" w:rsidP="009A0B40">
      <w:pPr>
        <w:pStyle w:val="a"/>
      </w:pPr>
      <w:r w:rsidRPr="00184B06">
        <w:t>сформировать</w:t>
      </w:r>
      <w:r w:rsidR="00E94DAC" w:rsidRPr="00184B06">
        <w:t xml:space="preserve"> определенный HTTP-запрос;</w:t>
      </w:r>
    </w:p>
    <w:p w14:paraId="628D530E" w14:textId="62695BEC" w:rsidR="00E94DAC" w:rsidRPr="00184B06" w:rsidRDefault="00E94DAC" w:rsidP="009A0B40">
      <w:pPr>
        <w:pStyle w:val="a"/>
      </w:pPr>
      <w:r w:rsidRPr="00184B06">
        <w:t>отправ</w:t>
      </w:r>
      <w:r w:rsidR="00761D17" w:rsidRPr="00184B06">
        <w:t>ить</w:t>
      </w:r>
      <w:r w:rsidRPr="00184B06">
        <w:t xml:space="preserve"> запрос в тестируемую систему;</w:t>
      </w:r>
    </w:p>
    <w:p w14:paraId="0A061EA2" w14:textId="611D8F70" w:rsidR="00E94DAC" w:rsidRPr="00184B06" w:rsidRDefault="00E94DAC" w:rsidP="009A0B40">
      <w:pPr>
        <w:pStyle w:val="a"/>
      </w:pPr>
      <w:r w:rsidRPr="00184B06">
        <w:t>получ</w:t>
      </w:r>
      <w:r w:rsidR="005F2833" w:rsidRPr="00184B06">
        <w:t>ить</w:t>
      </w:r>
      <w:r w:rsidRPr="00184B06">
        <w:t xml:space="preserve"> ответ от системы;</w:t>
      </w:r>
    </w:p>
    <w:p w14:paraId="13B431C8" w14:textId="77D92E17" w:rsidR="00E94DAC" w:rsidRPr="00184B06" w:rsidRDefault="00E94DAC" w:rsidP="009A0B40">
      <w:pPr>
        <w:pStyle w:val="a"/>
      </w:pPr>
      <w:r w:rsidRPr="00184B06">
        <w:t xml:space="preserve">если ответ системы соответствует ожидаемому результату, например HTTP-ответ с кодом ошибки 400 </w:t>
      </w:r>
      <w:proofErr w:type="spellStart"/>
      <w:r w:rsidRPr="00184B06">
        <w:t>Bad</w:t>
      </w:r>
      <w:proofErr w:type="spellEnd"/>
      <w:r w:rsidRPr="00184B06">
        <w:t xml:space="preserve"> </w:t>
      </w:r>
      <w:proofErr w:type="spellStart"/>
      <w:r w:rsidRPr="00184B06">
        <w:t>Request</w:t>
      </w:r>
      <w:proofErr w:type="spellEnd"/>
      <w:r w:rsidR="00325FA7" w:rsidRPr="00184B06">
        <w:t xml:space="preserve"> (плохой запрос)</w:t>
      </w:r>
      <w:r w:rsidRPr="00184B06">
        <w:t>, то тест счита</w:t>
      </w:r>
      <w:r w:rsidR="00C14413" w:rsidRPr="00184B06">
        <w:t>ть</w:t>
      </w:r>
      <w:r w:rsidRPr="00184B06">
        <w:t xml:space="preserve"> успешн</w:t>
      </w:r>
      <w:r w:rsidR="00C14413" w:rsidRPr="00184B06">
        <w:t>о</w:t>
      </w:r>
      <w:r w:rsidRPr="00184B06">
        <w:t xml:space="preserve"> пройденным.</w:t>
      </w:r>
    </w:p>
    <w:p w14:paraId="07C39859" w14:textId="700BC335" w:rsidR="00241B30" w:rsidRPr="00184B06" w:rsidRDefault="00E94DAC" w:rsidP="00F820BA">
      <w:r w:rsidRPr="00184B06">
        <w:t xml:space="preserve">Такие тесты реализованы в виде методов класса. </w:t>
      </w:r>
      <w:r w:rsidR="001C45A1" w:rsidRPr="00184B06">
        <w:t>Код тестов расположен в проекте «src/</w:t>
      </w:r>
      <w:proofErr w:type="spellStart"/>
      <w:r w:rsidR="001C45A1" w:rsidRPr="00184B06">
        <w:t>Testing</w:t>
      </w:r>
      <w:proofErr w:type="spellEnd"/>
      <w:r w:rsidR="001C45A1" w:rsidRPr="00184B06">
        <w:t xml:space="preserve">». </w:t>
      </w:r>
      <w:r w:rsidR="009C1A16" w:rsidRPr="00184B06">
        <w:t>Для тестов и</w:t>
      </w:r>
      <w:r w:rsidR="001C45A1" w:rsidRPr="00184B06">
        <w:t xml:space="preserve">спользуется пакет </w:t>
      </w:r>
      <w:r w:rsidR="0059546C" w:rsidRPr="00184B06">
        <w:t>«</w:t>
      </w:r>
      <w:r w:rsidR="001C45A1" w:rsidRPr="00184B06">
        <w:t>XUnit</w:t>
      </w:r>
      <w:r w:rsidR="0059546C" w:rsidRPr="00184B06">
        <w:t>»</w:t>
      </w:r>
      <w:r w:rsidR="001C45A1" w:rsidRPr="00184B06">
        <w:t xml:space="preserve"> версии 2.8.0.</w:t>
      </w:r>
      <w:r w:rsidR="00B713E6" w:rsidRPr="00184B06">
        <w:t xml:space="preserve"> Для их запуска нужно ввести следующую команду в консоли находясь в корневой директории проекта:</w:t>
      </w:r>
    </w:p>
    <w:p w14:paraId="2AAC94B4" w14:textId="4C1F1D7F" w:rsidR="00B713E6" w:rsidRPr="00184B06" w:rsidRDefault="00B713E6" w:rsidP="00C54A06">
      <w:pPr>
        <w:pStyle w:val="affa"/>
        <w:rPr>
          <w:noProof w:val="0"/>
        </w:rPr>
      </w:pPr>
      <w:proofErr w:type="spellStart"/>
      <w:r w:rsidRPr="00184B06">
        <w:rPr>
          <w:noProof w:val="0"/>
        </w:rPr>
        <w:t>dotnet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test</w:t>
      </w:r>
      <w:proofErr w:type="spellEnd"/>
    </w:p>
    <w:p w14:paraId="1B06BEB8" w14:textId="49AFD105" w:rsidR="00800BFD" w:rsidRPr="00184B06" w:rsidRDefault="0045044C" w:rsidP="0045044C">
      <w:r w:rsidRPr="00184B06">
        <w:t>Эта команда сначала скомпилирует весь проект, и затем запустит процесс тестирования.</w:t>
      </w:r>
      <w:r w:rsidR="00800BFD" w:rsidRPr="00184B06">
        <w:br w:type="page"/>
      </w:r>
    </w:p>
    <w:p w14:paraId="5C880A89" w14:textId="4BE493CB" w:rsidR="00257372" w:rsidRPr="00184B06" w:rsidRDefault="00257372" w:rsidP="00257372">
      <w:r w:rsidRPr="00184B06">
        <w:lastRenderedPageBreak/>
        <w:t xml:space="preserve">Либо это можно осуществить через встраиваемую среду разработки. На примере JetBrains Rider, нужно в левой панели навигации нужно нажать на кнопку с иконкой </w:t>
      </w:r>
      <w:r w:rsidRPr="00184B06"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«Unit </w:t>
      </w:r>
      <w:proofErr w:type="spellStart"/>
      <w:r w:rsidRPr="00184B06">
        <w:t>Testing</w:t>
      </w:r>
      <w:proofErr w:type="spellEnd"/>
      <w:r w:rsidRPr="00184B06">
        <w:t xml:space="preserve">», затем в раскрывшийся панели (рисунок 5.1) нажать на кнопку </w:t>
      </w:r>
      <w:r w:rsidRPr="00184B06"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</w:t>
      </w:r>
      <w:proofErr w:type="spellStart"/>
      <w:r w:rsidRPr="00184B06">
        <w:t>Run</w:t>
      </w:r>
      <w:proofErr w:type="spellEnd"/>
      <w:r w:rsidRPr="00184B06">
        <w:t xml:space="preserve"> All </w:t>
      </w:r>
      <w:proofErr w:type="spellStart"/>
      <w:r w:rsidRPr="00184B06">
        <w:t>Tests</w:t>
      </w:r>
      <w:proofErr w:type="spellEnd"/>
      <w:r w:rsidRPr="00184B06">
        <w:t>».</w:t>
      </w:r>
    </w:p>
    <w:p w14:paraId="1A35D8B8" w14:textId="77777777" w:rsidR="00257372" w:rsidRPr="00184B06" w:rsidRDefault="00257372" w:rsidP="00800BFD">
      <w:pPr>
        <w:pStyle w:val="aff8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184B06" w:rsidRDefault="00257372" w:rsidP="00800BFD">
      <w:pPr>
        <w:pStyle w:val="aff8"/>
        <w:rPr>
          <w:noProof w:val="0"/>
        </w:rPr>
      </w:pPr>
      <w:r w:rsidRPr="00184B06">
        <w:rPr>
          <w:noProof w:val="0"/>
        </w:rPr>
        <w:t xml:space="preserve">Рисунок 5.1 – Панель Unit </w:t>
      </w:r>
      <w:proofErr w:type="spellStart"/>
      <w:r w:rsidRPr="00184B06">
        <w:rPr>
          <w:noProof w:val="0"/>
        </w:rPr>
        <w:t>Testing</w:t>
      </w:r>
      <w:proofErr w:type="spellEnd"/>
    </w:p>
    <w:p w14:paraId="5B796349" w14:textId="0C811E89" w:rsidR="00C54A06" w:rsidRPr="00184B06" w:rsidRDefault="00C54A06" w:rsidP="00C54A06">
      <w:r w:rsidRPr="00184B06">
        <w:t xml:space="preserve">Были написаны </w:t>
      </w:r>
      <w:r w:rsidR="001A4429" w:rsidRPr="00184B06">
        <w:t xml:space="preserve">4 </w:t>
      </w:r>
      <w:r w:rsidRPr="00184B06">
        <w:t>класса для тестирования</w:t>
      </w:r>
      <w:r w:rsidR="001A4429" w:rsidRPr="00184B06">
        <w:t>, которые в сумме содержат 19 методов.</w:t>
      </w:r>
      <w:r w:rsidR="00BE10B5" w:rsidRPr="00184B06">
        <w:t xml:space="preserve"> Перед тестами создаётся база данных для тестов. После всех тестов база данных удаляется. </w:t>
      </w:r>
      <w:r w:rsidR="001A4429" w:rsidRPr="00184B06">
        <w:t>Список классов для тестирования:</w:t>
      </w:r>
    </w:p>
    <w:p w14:paraId="3C360EB0" w14:textId="09FEE736" w:rsidR="001A4429" w:rsidRPr="00184B06" w:rsidRDefault="001A4429" w:rsidP="00884F23">
      <w:pPr>
        <w:pStyle w:val="a"/>
      </w:pPr>
      <w:r w:rsidRPr="00184B06">
        <w:t>класс «</w:t>
      </w:r>
      <w:proofErr w:type="spellStart"/>
      <w:r w:rsidRPr="00184B06">
        <w:t>BookTests</w:t>
      </w:r>
      <w:proofErr w:type="spellEnd"/>
      <w:r w:rsidRPr="00184B06">
        <w:t>»;</w:t>
      </w:r>
    </w:p>
    <w:p w14:paraId="47032742" w14:textId="16F04BE9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UserTests</w:t>
      </w:r>
      <w:proofErr w:type="spellEnd"/>
      <w:r w:rsidRPr="00184B06">
        <w:t>»;</w:t>
      </w:r>
    </w:p>
    <w:p w14:paraId="6BEA1F49" w14:textId="591862C3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».</w:t>
      </w:r>
    </w:p>
    <w:p w14:paraId="439505DE" w14:textId="3FC3F25E" w:rsidR="00914B06" w:rsidRPr="00184B06" w:rsidRDefault="00F84C81" w:rsidP="00AD0AC2">
      <w:r w:rsidRPr="00184B06">
        <w:t>В классе «</w:t>
      </w:r>
      <w:proofErr w:type="spellStart"/>
      <w:r w:rsidRPr="00184B06">
        <w:t>BookTests</w:t>
      </w:r>
      <w:proofErr w:type="spellEnd"/>
      <w:r w:rsidRPr="00184B06"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184B06">
        <w:t xml:space="preserve"> Всего тестов насчитывается</w:t>
      </w:r>
      <w:r w:rsidR="005E70EA" w:rsidRPr="00184B06">
        <w:t xml:space="preserve"> 5</w:t>
      </w:r>
      <w:r w:rsidR="00914B06" w:rsidRPr="00184B06">
        <w:t xml:space="preserve"> </w:t>
      </w:r>
      <w:r w:rsidR="005E70EA" w:rsidRPr="00184B06">
        <w:t>в этом классе.</w:t>
      </w:r>
    </w:p>
    <w:p w14:paraId="62C028DB" w14:textId="4F10548B" w:rsidR="00CC6715" w:rsidRPr="00184B06" w:rsidRDefault="00CC6715" w:rsidP="00AD0AC2">
      <w:r w:rsidRPr="00184B06">
        <w:t>В класс «</w:t>
      </w:r>
      <w:proofErr w:type="spellStart"/>
      <w:r w:rsidRPr="00184B06">
        <w:t>UserTests</w:t>
      </w:r>
      <w:proofErr w:type="spellEnd"/>
      <w:r w:rsidRPr="00184B06">
        <w:t>» входят тесты, связанные с получения списка имен пользователей, созданием пользователя, изменением ПИН-кода, проверка на то, что один пользователь не может изменить ПИН-код другого пользователя, удаление другого пользователя.</w:t>
      </w:r>
    </w:p>
    <w:p w14:paraId="43B52247" w14:textId="2E65A819" w:rsidR="00CC6715" w:rsidRPr="00184B06" w:rsidRDefault="00CC6715" w:rsidP="00AD0AC2"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 содержит тесты, выведени</w:t>
      </w:r>
      <w:r w:rsidR="003030CF" w:rsidRPr="00184B06">
        <w:t>я</w:t>
      </w:r>
      <w:r w:rsidRPr="00184B06">
        <w:t xml:space="preserve"> списка сохраненных слов</w:t>
      </w:r>
      <w:r w:rsidR="003030CF" w:rsidRPr="00184B06">
        <w:t>,</w:t>
      </w:r>
      <w:r w:rsidR="004048E6" w:rsidRPr="00184B06">
        <w:t xml:space="preserve"> поиска,</w:t>
      </w:r>
      <w:r w:rsidR="003030CF" w:rsidRPr="00184B06">
        <w:t xml:space="preserve"> добавления, изменения и удаления.</w:t>
      </w:r>
    </w:p>
    <w:p w14:paraId="74737B8E" w14:textId="05C315C3" w:rsidR="00412978" w:rsidRPr="00184B06" w:rsidRDefault="00412978" w:rsidP="00412978">
      <w:pPr>
        <w:pStyle w:val="2"/>
      </w:pPr>
      <w:bookmarkStart w:id="73" w:name="_Toc168574222"/>
      <w:r w:rsidRPr="00184B06">
        <w:lastRenderedPageBreak/>
        <w:t xml:space="preserve">5.2 </w:t>
      </w:r>
      <w:commentRangeStart w:id="74"/>
      <w:r w:rsidRPr="00184B06">
        <w:t>Условия и порядок тестирования</w:t>
      </w:r>
      <w:commentRangeEnd w:id="74"/>
      <w:r w:rsidRPr="00184B06">
        <w:rPr>
          <w:rStyle w:val="aff"/>
          <w:rFonts w:cs="Mangal"/>
          <w:b w:val="0"/>
          <w:bCs w:val="0"/>
          <w:iCs w:val="0"/>
        </w:rPr>
        <w:commentReference w:id="74"/>
      </w:r>
      <w:r w:rsidRPr="00184B06">
        <w:t xml:space="preserve"> клиентской части</w:t>
      </w:r>
      <w:bookmarkEnd w:id="73"/>
    </w:p>
    <w:p w14:paraId="3139D38D" w14:textId="78F89B87" w:rsidR="00805908" w:rsidRPr="00184B06" w:rsidRDefault="00C97778" w:rsidP="00F820BA">
      <w:r w:rsidRPr="00184B06">
        <w:t>Все</w:t>
      </w:r>
      <w:commentRangeStart w:id="75"/>
      <w:r w:rsidR="00805908" w:rsidRPr="00184B06">
        <w:t xml:space="preserve"> </w:t>
      </w:r>
      <w:r w:rsidR="0076410D" w:rsidRPr="00184B06">
        <w:t xml:space="preserve">тесты </w:t>
      </w:r>
      <w:r w:rsidRPr="00184B06">
        <w:t xml:space="preserve">для клиентской части системы </w:t>
      </w:r>
      <w:r w:rsidR="0076410D" w:rsidRPr="00184B06">
        <w:t>выполнены в</w:t>
      </w:r>
      <w:r w:rsidR="00805908" w:rsidRPr="00184B06">
        <w:t>ручн</w:t>
      </w:r>
      <w:r w:rsidR="0076410D" w:rsidRPr="00184B06">
        <w:t>ую</w:t>
      </w:r>
      <w:commentRangeEnd w:id="75"/>
      <w:r w:rsidR="00463B37" w:rsidRPr="00184B06">
        <w:rPr>
          <w:rStyle w:val="aff"/>
          <w:rFonts w:cs="Mangal"/>
        </w:rPr>
        <w:commentReference w:id="75"/>
      </w:r>
      <w:r w:rsidRPr="00184B06">
        <w:t xml:space="preserve"> с использованием методологии черного ящика.</w:t>
      </w:r>
      <w:r w:rsidR="00795982" w:rsidRPr="00184B06">
        <w:t xml:space="preserve"> Алгоритм ручного тестирования </w:t>
      </w:r>
      <w:r w:rsidR="00290B5E" w:rsidRPr="00184B06">
        <w:t xml:space="preserve">выглядит </w:t>
      </w:r>
      <w:r w:rsidR="00795982" w:rsidRPr="00184B06">
        <w:t>следующи</w:t>
      </w:r>
      <w:r w:rsidR="00290B5E" w:rsidRPr="00184B06">
        <w:t>м образом</w:t>
      </w:r>
      <w:r w:rsidR="00795982" w:rsidRPr="00184B06">
        <w:t>:</w:t>
      </w:r>
    </w:p>
    <w:p w14:paraId="6E473047" w14:textId="7332BCBB" w:rsidR="00795982" w:rsidRPr="00184B06" w:rsidRDefault="00795982" w:rsidP="00795982">
      <w:pPr>
        <w:pStyle w:val="a"/>
      </w:pPr>
      <w:r w:rsidRPr="00184B06">
        <w:t>запустить серверную и клиентскую часть приложения в режиме отладки;</w:t>
      </w:r>
    </w:p>
    <w:p w14:paraId="348D6582" w14:textId="5D2B116F" w:rsidR="00795982" w:rsidRPr="00184B06" w:rsidRDefault="00795982" w:rsidP="00795982">
      <w:pPr>
        <w:pStyle w:val="a"/>
      </w:pPr>
      <w:r w:rsidRPr="00184B06">
        <w:t>открыть веб-браузер со следующим URL адресом http://localhost:4200;</w:t>
      </w:r>
    </w:p>
    <w:p w14:paraId="7979E04D" w14:textId="0004CC84" w:rsidR="00795982" w:rsidRPr="00184B06" w:rsidRDefault="00795982" w:rsidP="00795982">
      <w:pPr>
        <w:pStyle w:val="a"/>
      </w:pPr>
      <w:r w:rsidRPr="00184B06">
        <w:t>проверить определенный функционал приложения через веб-браузер, и если поведение не соответствует определенным правилам, то тест считается проваленным, иначе тест пройден успешно.</w:t>
      </w:r>
    </w:p>
    <w:p w14:paraId="6548CAD1" w14:textId="6D9E5B43" w:rsidR="00B46C0F" w:rsidRPr="00184B06" w:rsidRDefault="005D0BA0" w:rsidP="00E904C6">
      <w:pPr>
        <w:pStyle w:val="2"/>
      </w:pPr>
      <w:bookmarkStart w:id="76" w:name="_Toc168574223"/>
      <w:r w:rsidRPr="00184B06">
        <w:t>5</w:t>
      </w:r>
      <w:r w:rsidR="00B46C0F" w:rsidRPr="00184B06">
        <w:t>.3 Результаты тестирования</w:t>
      </w:r>
      <w:bookmarkEnd w:id="76"/>
    </w:p>
    <w:p w14:paraId="11BB881C" w14:textId="5AECA30C" w:rsidR="00A14DD1" w:rsidRPr="00184B06" w:rsidRDefault="00AA3514" w:rsidP="00A14DD1">
      <w:r w:rsidRPr="00184B06">
        <w:t>Серверная часть приложения была протестирована с помощью автоматизированных тестов через встраиваемую среду разработки</w:t>
      </w:r>
      <w:r w:rsidR="00651C82" w:rsidRPr="00184B06">
        <w:t>. Все тесты были пройдены успешно</w:t>
      </w:r>
      <w:r w:rsidRPr="00184B06">
        <w:t xml:space="preserve"> (рисунок 5.2)</w:t>
      </w:r>
      <w:r w:rsidR="000E64A9" w:rsidRPr="00184B06">
        <w:t>.</w:t>
      </w:r>
    </w:p>
    <w:p w14:paraId="0B1B2F12" w14:textId="6FF48155" w:rsidR="00071BC4" w:rsidRPr="00184B06" w:rsidRDefault="00071BC4" w:rsidP="00495483">
      <w:pPr>
        <w:pStyle w:val="aff8"/>
        <w:spacing w:before="120"/>
        <w:rPr>
          <w:noProof w:val="0"/>
        </w:rPr>
      </w:pPr>
      <w:r w:rsidRPr="00184B06">
        <w:rPr>
          <w:noProof w:val="0"/>
        </w:rPr>
        <w:drawing>
          <wp:inline distT="0" distB="0" distL="0" distR="0" wp14:anchorId="12128F98" wp14:editId="1C5FBC44">
            <wp:extent cx="4932927" cy="3742690"/>
            <wp:effectExtent l="0" t="0" r="127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6187" cy="3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184B06" w:rsidRDefault="00071BC4" w:rsidP="00071BC4">
      <w:pPr>
        <w:pStyle w:val="aff8"/>
        <w:rPr>
          <w:noProof w:val="0"/>
        </w:rPr>
      </w:pPr>
      <w:r w:rsidRPr="00184B06">
        <w:rPr>
          <w:noProof w:val="0"/>
        </w:rPr>
        <w:t>Рисунок 5.2 – Результаты тестирования серверной части</w:t>
      </w:r>
    </w:p>
    <w:p w14:paraId="13E7E738" w14:textId="77777777" w:rsidR="00CC6715" w:rsidRPr="00184B06" w:rsidRDefault="00CC671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2035E414" w14:textId="1FC6423D" w:rsidR="00AA3514" w:rsidRPr="00184B06" w:rsidRDefault="001A58B9" w:rsidP="00A14DD1">
      <w:r w:rsidRPr="00184B06">
        <w:lastRenderedPageBreak/>
        <w:t>В клиентско</w:t>
      </w:r>
      <w:r w:rsidR="00F2760F" w:rsidRPr="00184B06">
        <w:t>й</w:t>
      </w:r>
      <w:r w:rsidRPr="00184B06">
        <w:t xml:space="preserve"> части приложения были протестированы следующие функции:</w:t>
      </w:r>
    </w:p>
    <w:p w14:paraId="1EC7C458" w14:textId="66E5D542" w:rsidR="001A58B9" w:rsidRPr="00184B06" w:rsidRDefault="00E21F8D" w:rsidP="001A58B9">
      <w:pPr>
        <w:pStyle w:val="a"/>
      </w:pPr>
      <w:r w:rsidRPr="00184B06">
        <w:t>добавление электронной книги без ввода, связанной с ней данных;</w:t>
      </w:r>
    </w:p>
    <w:p w14:paraId="62FA9150" w14:textId="6DA30261" w:rsidR="00E21F8D" w:rsidRPr="00184B06" w:rsidRDefault="00E21F8D" w:rsidP="001A58B9">
      <w:pPr>
        <w:pStyle w:val="a"/>
      </w:pPr>
      <w:r w:rsidRPr="00184B06">
        <w:t xml:space="preserve">добавление электронной книги с вводом данных; </w:t>
      </w:r>
    </w:p>
    <w:p w14:paraId="2DF6A923" w14:textId="5BA98FC6" w:rsidR="00F67946" w:rsidRPr="00184B06" w:rsidRDefault="00F67946" w:rsidP="001A58B9">
      <w:pPr>
        <w:pStyle w:val="a"/>
      </w:pPr>
      <w:r w:rsidRPr="00184B06">
        <w:t>переключение режим отображения списка документов;</w:t>
      </w:r>
    </w:p>
    <w:p w14:paraId="247E87AB" w14:textId="4147B5CF" w:rsidR="00F67946" w:rsidRPr="00184B06" w:rsidRDefault="00F67946" w:rsidP="001A58B9">
      <w:pPr>
        <w:pStyle w:val="a"/>
      </w:pPr>
      <w:r w:rsidRPr="00184B06">
        <w:t>сортировка списка документов;</w:t>
      </w:r>
    </w:p>
    <w:p w14:paraId="384011EF" w14:textId="35B82AE4" w:rsidR="00E21F8D" w:rsidRPr="00184B06" w:rsidRDefault="00E21F8D" w:rsidP="001A58B9">
      <w:pPr>
        <w:pStyle w:val="a"/>
      </w:pPr>
      <w:r w:rsidRPr="00184B06">
        <w:t>изменение информации об электронной книге;</w:t>
      </w:r>
    </w:p>
    <w:p w14:paraId="7150F593" w14:textId="1C5C36C2" w:rsidR="00E21F8D" w:rsidRPr="00184B06" w:rsidRDefault="00E21F8D" w:rsidP="001A58B9">
      <w:pPr>
        <w:pStyle w:val="a"/>
      </w:pPr>
      <w:r w:rsidRPr="00184B06">
        <w:t>удаление записи электронной книги;</w:t>
      </w:r>
    </w:p>
    <w:p w14:paraId="64D20D3D" w14:textId="09094C94" w:rsidR="00E21F8D" w:rsidRPr="00184B06" w:rsidRDefault="00E21F8D" w:rsidP="001A58B9">
      <w:pPr>
        <w:pStyle w:val="a"/>
      </w:pPr>
      <w:r w:rsidRPr="00184B06">
        <w:t>создание пользователя;</w:t>
      </w:r>
    </w:p>
    <w:p w14:paraId="4F1CB699" w14:textId="79CE7FAF" w:rsidR="00E21F8D" w:rsidRPr="00184B06" w:rsidRDefault="00E21F8D" w:rsidP="001A58B9">
      <w:pPr>
        <w:pStyle w:val="a"/>
      </w:pPr>
      <w:r w:rsidRPr="00184B06">
        <w:t>открытие</w:t>
      </w:r>
      <w:r w:rsidR="0076161C" w:rsidRPr="00184B06">
        <w:t xml:space="preserve"> электронной книги</w:t>
      </w:r>
      <w:r w:rsidRPr="00184B06">
        <w:t>;</w:t>
      </w:r>
    </w:p>
    <w:p w14:paraId="7FCC19A3" w14:textId="2D1D9F9C" w:rsidR="0076161C" w:rsidRPr="00184B06" w:rsidRDefault="0076161C" w:rsidP="001A58B9">
      <w:pPr>
        <w:pStyle w:val="a"/>
      </w:pPr>
      <w:r w:rsidRPr="00184B06">
        <w:t>навигация по документу;</w:t>
      </w:r>
    </w:p>
    <w:p w14:paraId="43DDB883" w14:textId="15DBA373" w:rsidR="0076161C" w:rsidRPr="00184B06" w:rsidRDefault="0076161C" w:rsidP="001A58B9">
      <w:pPr>
        <w:pStyle w:val="a"/>
      </w:pPr>
      <w:r w:rsidRPr="00184B06">
        <w:t>масштабирование документа;</w:t>
      </w:r>
    </w:p>
    <w:p w14:paraId="71C8A39B" w14:textId="27AB60F4" w:rsidR="0076161C" w:rsidRPr="00184B06" w:rsidRDefault="0076161C" w:rsidP="001A58B9">
      <w:pPr>
        <w:pStyle w:val="a"/>
      </w:pPr>
      <w:r w:rsidRPr="00184B06">
        <w:t>отображение контекстного меню после выделения текста;</w:t>
      </w:r>
    </w:p>
    <w:p w14:paraId="026FB7AE" w14:textId="2001E59B" w:rsidR="00E21F8D" w:rsidRPr="00184B06" w:rsidRDefault="00E21F8D" w:rsidP="001A58B9">
      <w:pPr>
        <w:pStyle w:val="a"/>
      </w:pPr>
      <w:r w:rsidRPr="00184B06">
        <w:t>выделение и копирование текста из документа;</w:t>
      </w:r>
    </w:p>
    <w:p w14:paraId="34043C5E" w14:textId="4C060995" w:rsidR="00E21F8D" w:rsidRPr="00184B06" w:rsidRDefault="00E21F8D" w:rsidP="001A58B9">
      <w:pPr>
        <w:pStyle w:val="a"/>
      </w:pPr>
      <w:r w:rsidRPr="00184B06">
        <w:t>выделение и перевод текста из документа;</w:t>
      </w:r>
    </w:p>
    <w:p w14:paraId="0F2E418F" w14:textId="47BCD33A" w:rsidR="00E21F8D" w:rsidRPr="00184B06" w:rsidRDefault="00E21F8D" w:rsidP="001A58B9">
      <w:pPr>
        <w:pStyle w:val="a"/>
      </w:pPr>
      <w:r w:rsidRPr="00184B06">
        <w:t>выделение слова и нахождение определения;</w:t>
      </w:r>
    </w:p>
    <w:p w14:paraId="4E1CD715" w14:textId="6D008E87" w:rsidR="00E21F8D" w:rsidRPr="00184B06" w:rsidRDefault="00E21F8D" w:rsidP="001A58B9">
      <w:pPr>
        <w:pStyle w:val="a"/>
      </w:pPr>
      <w:r w:rsidRPr="00184B06">
        <w:t>выделение и обобщение текста;</w:t>
      </w:r>
    </w:p>
    <w:p w14:paraId="0BE7E8B2" w14:textId="7C19C983" w:rsidR="00BB1368" w:rsidRPr="00184B06" w:rsidRDefault="00BB1368" w:rsidP="001A58B9">
      <w:pPr>
        <w:pStyle w:val="a"/>
      </w:pPr>
      <w:r w:rsidRPr="00184B06">
        <w:t>подсчёт времени открытия книги;</w:t>
      </w:r>
    </w:p>
    <w:p w14:paraId="3F5302B3" w14:textId="2B236BB6" w:rsidR="00BB1368" w:rsidRPr="00184B06" w:rsidRDefault="00BB1368" w:rsidP="001A58B9">
      <w:pPr>
        <w:pStyle w:val="a"/>
      </w:pPr>
      <w:r w:rsidRPr="00184B06">
        <w:t xml:space="preserve">подсчёт </w:t>
      </w:r>
      <w:r w:rsidR="007564D5" w:rsidRPr="00184B06">
        <w:t>времени,</w:t>
      </w:r>
      <w:r w:rsidRPr="00184B06">
        <w:t xml:space="preserve"> проведенного с книгой;</w:t>
      </w:r>
    </w:p>
    <w:p w14:paraId="7AE64B70" w14:textId="6EC4DCA6" w:rsidR="00E21F8D" w:rsidRPr="00184B06" w:rsidRDefault="00E21F8D" w:rsidP="001A58B9">
      <w:pPr>
        <w:pStyle w:val="a"/>
      </w:pPr>
      <w:r w:rsidRPr="00184B06">
        <w:t>создание пустой коллекции книг;</w:t>
      </w:r>
    </w:p>
    <w:p w14:paraId="7941CE74" w14:textId="6A49AA9E" w:rsidR="00E21F8D" w:rsidRPr="00184B06" w:rsidRDefault="00E21F8D" w:rsidP="001A58B9">
      <w:pPr>
        <w:pStyle w:val="a"/>
      </w:pPr>
      <w:r w:rsidRPr="00184B06">
        <w:t>создание коллекции с несколькими книгами;</w:t>
      </w:r>
    </w:p>
    <w:p w14:paraId="10CBAEAE" w14:textId="4AD43CB8" w:rsidR="00E21F8D" w:rsidRPr="00184B06" w:rsidRDefault="00E21F8D" w:rsidP="001A58B9">
      <w:pPr>
        <w:pStyle w:val="a"/>
      </w:pPr>
      <w:r w:rsidRPr="00184B06">
        <w:t>изменение состава коллекции книг;</w:t>
      </w:r>
    </w:p>
    <w:p w14:paraId="5119DEB5" w14:textId="670537A1" w:rsidR="00E21F8D" w:rsidRPr="00184B06" w:rsidRDefault="00E21F8D" w:rsidP="001A58B9">
      <w:pPr>
        <w:pStyle w:val="a"/>
      </w:pPr>
      <w:r w:rsidRPr="00184B06">
        <w:t>попытка создания коллекции с существующим уже названием;</w:t>
      </w:r>
    </w:p>
    <w:p w14:paraId="3A828740" w14:textId="7598A644" w:rsidR="00E21F8D" w:rsidRPr="00184B06" w:rsidRDefault="00E21F8D" w:rsidP="001A58B9">
      <w:pPr>
        <w:pStyle w:val="a"/>
      </w:pPr>
      <w:r w:rsidRPr="00184B06">
        <w:t>попытка изменения названия коллекции с уже существующим названием в списке коллекции книг;</w:t>
      </w:r>
    </w:p>
    <w:p w14:paraId="20DD019A" w14:textId="77777777" w:rsidR="00F67946" w:rsidRPr="00184B06" w:rsidRDefault="00E21F8D" w:rsidP="00F2760F">
      <w:pPr>
        <w:pStyle w:val="a"/>
      </w:pPr>
      <w:r w:rsidRPr="00184B06">
        <w:t>удаление коллекции книг.</w:t>
      </w:r>
    </w:p>
    <w:p w14:paraId="187E977D" w14:textId="77777777" w:rsidR="00FB0545" w:rsidRPr="00184B06" w:rsidRDefault="00FB054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14EFC474" w14:textId="4F4B5812" w:rsidR="000263CA" w:rsidRPr="00184B06" w:rsidRDefault="00F67946" w:rsidP="00F67946">
      <w:r w:rsidRPr="00184B06">
        <w:lastRenderedPageBreak/>
        <w:t xml:space="preserve">В ходе тестирования были детально </w:t>
      </w:r>
      <w:r w:rsidR="0076161C" w:rsidRPr="00184B06">
        <w:t>разобраны</w:t>
      </w:r>
      <w:r w:rsidRPr="00184B06">
        <w:t xml:space="preserve"> подсистема работы со списком</w:t>
      </w:r>
      <w:r w:rsidR="0076161C" w:rsidRPr="00184B06">
        <w:t xml:space="preserve"> электронных</w:t>
      </w:r>
      <w:r w:rsidRPr="00184B06">
        <w:t xml:space="preserve"> книг</w:t>
      </w:r>
      <w:r w:rsidR="0076161C" w:rsidRPr="00184B06"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 w:rsidRPr="00184B06">
        <w:br w:type="page"/>
      </w:r>
    </w:p>
    <w:p w14:paraId="59322F34" w14:textId="0630C8F5" w:rsidR="000263CA" w:rsidRPr="00184B06" w:rsidRDefault="005D29C2" w:rsidP="009F38AB">
      <w:pPr>
        <w:pStyle w:val="1"/>
        <w:spacing w:after="0"/>
      </w:pPr>
      <w:bookmarkStart w:id="77" w:name="_Toc168574224"/>
      <w:r w:rsidRPr="00184B06">
        <w:lastRenderedPageBreak/>
        <w:t>6</w:t>
      </w:r>
      <w:r w:rsidR="000263CA" w:rsidRPr="00184B06">
        <w:t xml:space="preserve"> ЭКОНОМИЧЕСКАЯ ЧАСТЬ</w:t>
      </w:r>
      <w:bookmarkEnd w:id="77"/>
    </w:p>
    <w:p w14:paraId="189A1781" w14:textId="77777777" w:rsidR="005D29C2" w:rsidRPr="00184B06" w:rsidRDefault="005D29C2" w:rsidP="009F38AB">
      <w:pPr>
        <w:pStyle w:val="2"/>
        <w:spacing w:before="0"/>
      </w:pPr>
      <w:bookmarkStart w:id="78" w:name="_Toc42163086"/>
      <w:bookmarkStart w:id="79" w:name="_Toc43248705"/>
      <w:bookmarkStart w:id="80" w:name="_Toc106599059"/>
      <w:bookmarkStart w:id="81" w:name="_Toc106612831"/>
      <w:bookmarkStart w:id="82" w:name="_Toc168574225"/>
      <w:r w:rsidRPr="00184B06">
        <w:rPr>
          <w:lang w:eastAsia="en-US"/>
        </w:rPr>
        <w:t xml:space="preserve">6.1 </w:t>
      </w:r>
      <w:bookmarkEnd w:id="78"/>
      <w:bookmarkEnd w:id="79"/>
      <w:r w:rsidRPr="00184B06">
        <w:rPr>
          <w:lang w:eastAsia="en-US"/>
        </w:rPr>
        <w:t>Расчет показателя трудоёмкости для программного продукта</w:t>
      </w:r>
      <w:bookmarkEnd w:id="80"/>
      <w:bookmarkEnd w:id="81"/>
      <w:bookmarkEnd w:id="82"/>
    </w:p>
    <w:p w14:paraId="6A8461B0" w14:textId="77777777" w:rsidR="005D29C2" w:rsidRPr="00184B06" w:rsidRDefault="005D29C2" w:rsidP="00646059">
      <w:r w:rsidRPr="00184B06"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184B06" w:rsidRDefault="00000000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0BF9AD97" w14:textId="77777777" w:rsidR="005D29C2" w:rsidRPr="00184B06" w:rsidRDefault="005D29C2" w:rsidP="00646059">
      <w:pPr>
        <w:rPr>
          <w:szCs w:val="28"/>
          <w:lang w:eastAsia="en-US"/>
        </w:rPr>
      </w:pPr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</m:t>
            </m:r>
          </m:sub>
        </m:sSub>
      </m:oMath>
      <w:r w:rsidRPr="00184B06">
        <w:t xml:space="preserve"> – общая трудоемкость разработки программного продукта;</w:t>
      </w:r>
    </w:p>
    <w:p w14:paraId="04853FEB" w14:textId="77777777" w:rsidR="005D29C2" w:rsidRPr="00184B06" w:rsidRDefault="00000000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D29C2" w:rsidRPr="00184B06">
        <w:t>– трудоемкость работ на i-й стадии разработки;</w:t>
      </w:r>
    </w:p>
    <w:p w14:paraId="06F1C77B" w14:textId="77777777" w:rsidR="005D29C2" w:rsidRPr="00184B06" w:rsidRDefault="005D29C2" w:rsidP="00646059">
      <w:r w:rsidRPr="00184B06">
        <w:t>n – общее количество этапов разработки.</w:t>
      </w:r>
    </w:p>
    <w:p w14:paraId="047E7A80" w14:textId="77777777" w:rsidR="005D29C2" w:rsidRPr="00184B06" w:rsidRDefault="005D29C2" w:rsidP="00646059">
      <w:r w:rsidRPr="00184B06">
        <w:t xml:space="preserve">В таблице 11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184B06" w:rsidRDefault="005D29C2" w:rsidP="00646059">
      <w:pPr>
        <w:ind w:firstLine="0"/>
        <w:rPr>
          <w:lang w:eastAsia="en-US"/>
        </w:rPr>
      </w:pPr>
      <w:commentRangeStart w:id="83"/>
      <w:r w:rsidRPr="00184B06">
        <w:rPr>
          <w:lang w:eastAsia="en-US"/>
        </w:rPr>
        <w:t xml:space="preserve">Таблица </w:t>
      </w:r>
      <w:r w:rsidR="002D3D56" w:rsidRPr="00184B06">
        <w:rPr>
          <w:lang w:eastAsia="en-US"/>
        </w:rPr>
        <w:t>6.1</w:t>
      </w:r>
      <w:r w:rsidRPr="00184B06">
        <w:rPr>
          <w:lang w:eastAsia="en-US"/>
        </w:rPr>
        <w:t xml:space="preserve"> </w:t>
      </w:r>
      <w:commentRangeEnd w:id="83"/>
      <w:r w:rsidR="002D3D56" w:rsidRPr="00184B06">
        <w:rPr>
          <w:rStyle w:val="aff"/>
          <w:rFonts w:cs="Mangal"/>
        </w:rPr>
        <w:commentReference w:id="83"/>
      </w:r>
      <w:r w:rsidRPr="00184B06">
        <w:rPr>
          <w:lang w:eastAsia="en-US"/>
        </w:rPr>
        <w:t>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184B06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184B06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184B06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184B06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84B06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360</w:t>
            </w:r>
          </w:p>
        </w:tc>
      </w:tr>
      <w:tr w:rsidR="005D29C2" w:rsidRPr="00184B06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184B06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184B06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550</w:t>
            </w:r>
          </w:p>
        </w:tc>
      </w:tr>
    </w:tbl>
    <w:p w14:paraId="3DA44BFC" w14:textId="77777777" w:rsidR="005D29C2" w:rsidRPr="00184B06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84" w:name="_Toc106349575"/>
      <w:bookmarkStart w:id="85" w:name="_Toc106599060"/>
      <w:r w:rsidRPr="00184B06"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6" w:name="_Toc106612832"/>
      <w:bookmarkStart w:id="87" w:name="_Toc168574226"/>
      <w:r w:rsidRPr="00184B06">
        <w:rPr>
          <w:lang w:eastAsia="en-US"/>
        </w:rPr>
        <w:lastRenderedPageBreak/>
        <w:t xml:space="preserve">6.2 Расчет </w:t>
      </w:r>
      <w:r w:rsidRPr="00184B06">
        <w:t>затрат</w:t>
      </w:r>
      <w:r w:rsidRPr="00184B06">
        <w:rPr>
          <w:lang w:eastAsia="en-US"/>
        </w:rPr>
        <w:t xml:space="preserve"> на материальные ресурсы</w:t>
      </w:r>
      <w:bookmarkEnd w:id="84"/>
      <w:bookmarkEnd w:id="85"/>
      <w:bookmarkEnd w:id="86"/>
      <w:bookmarkEnd w:id="87"/>
    </w:p>
    <w:p w14:paraId="24DD22A4" w14:textId="77777777" w:rsidR="005D29C2" w:rsidRPr="00184B06" w:rsidRDefault="005D29C2" w:rsidP="00646059">
      <w:r w:rsidRPr="00184B06"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</m:oMath>
      <w:r w:rsidRPr="00184B06">
        <w:t>производится по формуле:</w:t>
      </w:r>
    </w:p>
    <w:p w14:paraId="5286B249" w14:textId="64BF4916" w:rsidR="005D29C2" w:rsidRPr="00184B06" w:rsidRDefault="00000000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4728A04" w14:textId="77777777" w:rsidR="005D29C2" w:rsidRPr="00184B06" w:rsidRDefault="005D29C2" w:rsidP="00646059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расход i-го вида материального ресурса, натуральные единицы; </w:t>
      </w:r>
    </w:p>
    <w:p w14:paraId="092579B9" w14:textId="37CC63FE" w:rsidR="005D29C2" w:rsidRPr="00184B06" w:rsidRDefault="00000000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цена за единицу </w:t>
      </w:r>
      <w:r w:rsidR="00646059" w:rsidRPr="00184B06">
        <w:t>i</w:t>
      </w:r>
      <w:r w:rsidR="005D29C2" w:rsidRPr="00184B06">
        <w:t>-го вида материального ресурса;</w:t>
      </w:r>
    </w:p>
    <w:p w14:paraId="7DBB5F82" w14:textId="77777777" w:rsidR="005D29C2" w:rsidRPr="00184B06" w:rsidRDefault="005D29C2" w:rsidP="00646059">
      <w:r w:rsidRPr="00184B06">
        <w:t>i – вид материального ресурса;</w:t>
      </w:r>
    </w:p>
    <w:p w14:paraId="184BEC00" w14:textId="77777777" w:rsidR="005D29C2" w:rsidRPr="00184B06" w:rsidRDefault="005D29C2" w:rsidP="00646059">
      <w:r w:rsidRPr="00184B06">
        <w:t>n – общее количество всех видов материальных ресурсов.</w:t>
      </w:r>
    </w:p>
    <w:p w14:paraId="33A97386" w14:textId="50CF3AA2" w:rsidR="005D29C2" w:rsidRPr="00184B06" w:rsidRDefault="005D29C2" w:rsidP="00646059">
      <w:r w:rsidRPr="00184B06">
        <w:t xml:space="preserve">Результаты расчетов затрат на материальные ресурсы приведены </w:t>
      </w:r>
      <w:r w:rsidRPr="00184B06">
        <w:br/>
        <w:t xml:space="preserve">в таблице </w:t>
      </w:r>
      <w:r w:rsidR="00C952F0" w:rsidRPr="00184B06">
        <w:t>6.2</w:t>
      </w:r>
      <w:r w:rsidRPr="00184B06">
        <w:t xml:space="preserve">. </w:t>
      </w:r>
    </w:p>
    <w:p w14:paraId="06C1A603" w14:textId="756461D8" w:rsidR="005D29C2" w:rsidRPr="00184B06" w:rsidRDefault="00A01B6C" w:rsidP="00646059">
      <w:pPr>
        <w:ind w:firstLine="0"/>
        <w:rPr>
          <w:rFonts w:eastAsia="Calibri"/>
          <w:lang w:eastAsia="en-US"/>
        </w:rPr>
      </w:pPr>
      <w:r w:rsidRPr="00184B06">
        <w:rPr>
          <w:rFonts w:eastAsia="Calibri"/>
          <w:lang w:eastAsia="en-US"/>
        </w:rPr>
        <w:t>Таблица</w:t>
      </w:r>
      <w:r w:rsidR="005D29C2" w:rsidRPr="00184B06">
        <w:rPr>
          <w:rFonts w:eastAsia="Calibri"/>
          <w:lang w:eastAsia="en-US"/>
        </w:rPr>
        <w:t xml:space="preserve"> </w:t>
      </w:r>
      <w:r w:rsidR="00C952F0" w:rsidRPr="00184B06">
        <w:rPr>
          <w:rFonts w:eastAsia="Calibri"/>
          <w:lang w:eastAsia="en-US"/>
        </w:rPr>
        <w:t>6.2</w:t>
      </w:r>
      <w:r w:rsidR="005D29C2" w:rsidRPr="00184B06">
        <w:rPr>
          <w:rFonts w:eastAsia="Calibri"/>
          <w:lang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-5" w:type="dxa"/>
        <w:tblLook w:val="04A0" w:firstRow="1" w:lastRow="0" w:firstColumn="1" w:lastColumn="0" w:noHBand="0" w:noVBand="1"/>
      </w:tblPr>
      <w:tblGrid>
        <w:gridCol w:w="1983"/>
        <w:gridCol w:w="1946"/>
        <w:gridCol w:w="2260"/>
        <w:gridCol w:w="2068"/>
        <w:gridCol w:w="1519"/>
      </w:tblGrid>
      <w:tr w:rsidR="006F1B04" w:rsidRPr="00184B06" w14:paraId="4C890CE9" w14:textId="77777777" w:rsidTr="00093BB6">
        <w:tc>
          <w:tcPr>
            <w:tcW w:w="1983" w:type="dxa"/>
            <w:vAlign w:val="center"/>
          </w:tcPr>
          <w:p w14:paraId="4E0A7BC2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46" w:type="dxa"/>
            <w:vAlign w:val="center"/>
          </w:tcPr>
          <w:p w14:paraId="7BAFD539" w14:textId="64F5ED0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0" w:type="dxa"/>
            <w:vAlign w:val="center"/>
          </w:tcPr>
          <w:p w14:paraId="0000CA6F" w14:textId="5867ADC1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068" w:type="dxa"/>
            <w:vAlign w:val="center"/>
          </w:tcPr>
          <w:p w14:paraId="3962AFB5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19" w:type="dxa"/>
            <w:vAlign w:val="center"/>
          </w:tcPr>
          <w:p w14:paraId="6347976D" w14:textId="3021094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184B06" w14:paraId="078CD249" w14:textId="77777777" w:rsidTr="00093BB6">
        <w:tc>
          <w:tcPr>
            <w:tcW w:w="1983" w:type="dxa"/>
            <w:vAlign w:val="center"/>
          </w:tcPr>
          <w:p w14:paraId="40C1181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46" w:type="dxa"/>
            <w:vAlign w:val="center"/>
          </w:tcPr>
          <w:p w14:paraId="4AC6153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2C28467B" w14:textId="77777777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024A750" w14:textId="28E955D3" w:rsidR="005D29C2" w:rsidRPr="00184B06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70 000</w:t>
            </w:r>
          </w:p>
        </w:tc>
        <w:tc>
          <w:tcPr>
            <w:tcW w:w="1519" w:type="dxa"/>
            <w:vAlign w:val="center"/>
          </w:tcPr>
          <w:p w14:paraId="39337E9B" w14:textId="0BC8D684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</w:t>
            </w:r>
            <w:r w:rsidR="005D29C2"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184B06" w14:paraId="7C0E65BC" w14:textId="77777777" w:rsidTr="00093BB6">
        <w:tc>
          <w:tcPr>
            <w:tcW w:w="1983" w:type="dxa"/>
            <w:vAlign w:val="center"/>
          </w:tcPr>
          <w:p w14:paraId="406BE30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46" w:type="dxa"/>
            <w:vAlign w:val="center"/>
          </w:tcPr>
          <w:p w14:paraId="05F274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4160490D" w14:textId="56B522BE" w:rsidR="005D29C2" w:rsidRPr="00184B06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5DF5BFB" w14:textId="5F5FE739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6F1B04" w:rsidRPr="00184B06">
              <w:rPr>
                <w:rFonts w:ascii="Times New Roman" w:hAnsi="Times New Roman" w:cs="Times New Roman"/>
              </w:rPr>
              <w:t>0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19" w:type="dxa"/>
            <w:vAlign w:val="center"/>
          </w:tcPr>
          <w:p w14:paraId="04D86103" w14:textId="7B1EA881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3C696B2F" w14:textId="77777777" w:rsidTr="00093BB6">
        <w:tc>
          <w:tcPr>
            <w:tcW w:w="8257" w:type="dxa"/>
            <w:gridSpan w:val="4"/>
            <w:vAlign w:val="center"/>
          </w:tcPr>
          <w:p w14:paraId="4F61DF9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19" w:type="dxa"/>
            <w:vAlign w:val="center"/>
          </w:tcPr>
          <w:p w14:paraId="78CBC59F" w14:textId="614543E9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184B06" w:rsidRDefault="005D29C2" w:rsidP="00A01B6C">
      <w:pPr>
        <w:spacing w:before="140"/>
      </w:pPr>
      <w:r w:rsidRPr="00184B06"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184B06" w:rsidRDefault="005D29C2" w:rsidP="00A01B6C">
      <w:r w:rsidRPr="00184B06"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>рассчитывается по формуле:</w:t>
      </w:r>
    </w:p>
    <w:p w14:paraId="14FD010A" w14:textId="2D05A7FF" w:rsidR="005D29C2" w:rsidRPr="00184B06" w:rsidRDefault="00000000" w:rsidP="006B008C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×Ц</m:t>
            </m:r>
          </m:e>
        </m:nary>
      </m:oMath>
      <w:r w:rsidR="005D29C2" w:rsidRPr="00184B06">
        <w:rPr>
          <w:szCs w:val="28"/>
          <w:lang w:eastAsia="en-US"/>
        </w:rPr>
        <w:t>,</w:t>
      </w:r>
    </w:p>
    <w:p w14:paraId="491D9175" w14:textId="77777777" w:rsidR="005D29C2" w:rsidRPr="00184B06" w:rsidRDefault="005D29C2" w:rsidP="00A01B6C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паспортная мощность i-го электрооборудования, кВт;</w:t>
      </w:r>
    </w:p>
    <w:p w14:paraId="0E621185" w14:textId="77777777" w:rsidR="005D29C2" w:rsidRPr="00184B06" w:rsidRDefault="00000000" w:rsidP="00A01B6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работы i-го оборудования за весь период разработки, ч;</w:t>
      </w:r>
    </w:p>
    <w:p w14:paraId="6346D0E3" w14:textId="3C0E8ED0" w:rsidR="005D29C2" w:rsidRPr="00184B06" w:rsidRDefault="005D29C2" w:rsidP="00A01B6C">
      <w:r w:rsidRPr="00184B06">
        <w:t>Ц – тариф электроэнергии, руб./</w:t>
      </w:r>
      <w:r w:rsidR="00406B1C" w:rsidRPr="00184B06">
        <w:t xml:space="preserve">кВт </w:t>
      </w:r>
      <w:r w:rsidRPr="00184B06">
        <w:t>×</w:t>
      </w:r>
      <w:r w:rsidR="00406B1C" w:rsidRPr="00184B06">
        <w:t xml:space="preserve"> </w:t>
      </w:r>
      <w:r w:rsidRPr="00184B06">
        <w:t>ч;</w:t>
      </w:r>
    </w:p>
    <w:p w14:paraId="2EC88FCC" w14:textId="77777777" w:rsidR="005D29C2" w:rsidRPr="00184B06" w:rsidRDefault="005D29C2" w:rsidP="00A01B6C">
      <w:r w:rsidRPr="00184B06">
        <w:t>i – вид электрооборудования;</w:t>
      </w:r>
    </w:p>
    <w:p w14:paraId="5F415E33" w14:textId="77777777" w:rsidR="005D29C2" w:rsidRPr="00184B06" w:rsidRDefault="005D29C2" w:rsidP="00A01B6C">
      <w:r w:rsidRPr="00184B06">
        <w:t>n – количество электрооборудования.</w:t>
      </w:r>
    </w:p>
    <w:p w14:paraId="69C7A33D" w14:textId="77777777" w:rsidR="005D29C2" w:rsidRPr="00184B06" w:rsidRDefault="005D29C2" w:rsidP="00A01B6C">
      <w:r w:rsidRPr="00184B06">
        <w:br w:type="page"/>
      </w:r>
    </w:p>
    <w:p w14:paraId="2ACE5DC3" w14:textId="09218904" w:rsidR="005D29C2" w:rsidRPr="00184B06" w:rsidRDefault="005D29C2" w:rsidP="00A01B6C">
      <w:r w:rsidRPr="00184B06">
        <w:lastRenderedPageBreak/>
        <w:t xml:space="preserve">Необходимые расчеты затрат на электроэнергию приведены в таблице </w:t>
      </w:r>
      <w:r w:rsidR="005F6669" w:rsidRPr="00184B06">
        <w:t>6.</w:t>
      </w:r>
      <w:r w:rsidRPr="00184B06">
        <w:t>3.</w:t>
      </w:r>
    </w:p>
    <w:p w14:paraId="49EFCC51" w14:textId="65BA6E54" w:rsidR="005D29C2" w:rsidRPr="00184B06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 xml:space="preserve">Таблица </w:t>
      </w:r>
      <w:r w:rsidR="005F6669" w:rsidRPr="00184B06">
        <w:rPr>
          <w:rFonts w:eastAsia="Calibri"/>
          <w:szCs w:val="30"/>
          <w:lang w:eastAsia="en-US"/>
        </w:rPr>
        <w:t>6.3</w:t>
      </w:r>
      <w:r w:rsidR="005D29C2" w:rsidRPr="00184B06">
        <w:rPr>
          <w:rFonts w:eastAsia="Calibri"/>
          <w:szCs w:val="30"/>
          <w:lang w:eastAsia="en-US"/>
        </w:rPr>
        <w:t xml:space="preserve"> – </w:t>
      </w:r>
      <w:r w:rsidR="00332539" w:rsidRPr="00184B06">
        <w:rPr>
          <w:rFonts w:eastAsia="Calibri"/>
          <w:szCs w:val="30"/>
          <w:lang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184B06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184B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3FB8614F" w14:textId="77777777" w:rsidTr="006516B1">
        <w:tc>
          <w:tcPr>
            <w:tcW w:w="1984" w:type="dxa"/>
          </w:tcPr>
          <w:p w14:paraId="3763C3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1410</w:t>
            </w:r>
          </w:p>
        </w:tc>
      </w:tr>
      <w:tr w:rsidR="005D29C2" w:rsidRPr="00184B06" w14:paraId="4B3487EB" w14:textId="77777777" w:rsidTr="006516B1">
        <w:tc>
          <w:tcPr>
            <w:tcW w:w="1984" w:type="dxa"/>
          </w:tcPr>
          <w:p w14:paraId="1F79DBDC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2B6B3748" w14:textId="2DE59A83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282</w:t>
            </w:r>
          </w:p>
        </w:tc>
      </w:tr>
      <w:tr w:rsidR="005D29C2" w:rsidRPr="00184B06" w14:paraId="7EAC6F72" w14:textId="77777777" w:rsidTr="006516B1">
        <w:tc>
          <w:tcPr>
            <w:tcW w:w="1984" w:type="dxa"/>
          </w:tcPr>
          <w:p w14:paraId="394F162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571FEBF8" w14:textId="5A1B6384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37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  <w:tr w:rsidR="005D29C2" w:rsidRPr="00184B06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E24A52" w:rsidRPr="00184B06">
              <w:rPr>
                <w:rFonts w:ascii="Times New Roman" w:hAnsi="Times New Roman" w:cs="Times New Roman"/>
              </w:rPr>
              <w:t xml:space="preserve"> </w:t>
            </w:r>
            <w:r w:rsidRPr="00184B06">
              <w:rPr>
                <w:rFonts w:ascii="Times New Roman" w:hAnsi="Times New Roman" w:cs="Times New Roman"/>
              </w:rPr>
              <w:t>729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</w:tbl>
    <w:p w14:paraId="5EAE4C43" w14:textId="4DA3677C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8" w:name="_Toc106349576"/>
      <w:bookmarkStart w:id="89" w:name="_Toc106599061"/>
      <w:bookmarkStart w:id="90" w:name="_Toc106612833"/>
      <w:bookmarkStart w:id="91" w:name="_Toc168574227"/>
      <w:r w:rsidRPr="00184B06">
        <w:rPr>
          <w:lang w:eastAsia="en-US"/>
        </w:rPr>
        <w:t xml:space="preserve">6.3 </w:t>
      </w:r>
      <w:r w:rsidR="00E22CE1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22CE1" w:rsidRPr="00184B06">
        <w:rPr>
          <w:lang w:eastAsia="en-US"/>
        </w:rPr>
        <w:t xml:space="preserve">затрат </w:t>
      </w:r>
      <w:r w:rsidRPr="00184B06">
        <w:rPr>
          <w:lang w:eastAsia="en-US"/>
        </w:rPr>
        <w:t>на разработку системы</w:t>
      </w:r>
      <w:bookmarkEnd w:id="88"/>
      <w:bookmarkEnd w:id="89"/>
      <w:bookmarkEnd w:id="90"/>
      <w:bookmarkEnd w:id="91"/>
    </w:p>
    <w:p w14:paraId="5FB08CB1" w14:textId="77777777" w:rsidR="005D29C2" w:rsidRPr="00184B06" w:rsidRDefault="005D29C2" w:rsidP="005D29C2">
      <w:r w:rsidRPr="00184B06"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затраты</w:t>
      </w:r>
      <w:r w:rsidR="005D29C2" w:rsidRPr="00184B06">
        <w:rPr>
          <w:lang w:val="ru-RU" w:eastAsia="en-US"/>
        </w:rPr>
        <w:t xml:space="preserve"> </w:t>
      </w:r>
      <w:r w:rsidRPr="00184B06">
        <w:rPr>
          <w:lang w:val="ru-RU" w:eastAsia="en-US"/>
        </w:rPr>
        <w:t>на оплату труда</w:t>
      </w:r>
      <w:r w:rsidR="005D29C2" w:rsidRPr="00184B06">
        <w:rPr>
          <w:lang w:val="ru-RU" w:eastAsia="en-US"/>
        </w:rPr>
        <w:t xml:space="preserve">; </w:t>
      </w:r>
    </w:p>
    <w:p w14:paraId="3E4C3ABB" w14:textId="6802D464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отчисления на социальные</w:t>
      </w:r>
      <w:r w:rsidRPr="00184B06">
        <w:rPr>
          <w:lang w:val="ru-RU"/>
        </w:rPr>
        <w:t xml:space="preserve"> нужды</w:t>
      </w:r>
      <w:r w:rsidR="005D29C2" w:rsidRPr="00184B06">
        <w:rPr>
          <w:lang w:val="ru-RU" w:eastAsia="en-US"/>
        </w:rPr>
        <w:t>;</w:t>
      </w:r>
    </w:p>
    <w:p w14:paraId="0D75FE5D" w14:textId="79910785" w:rsidR="005D29C2" w:rsidRPr="00184B06" w:rsidRDefault="00ED20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амортизация основных фондов</w:t>
      </w:r>
      <w:r w:rsidR="005D29C2" w:rsidRPr="00184B06">
        <w:rPr>
          <w:lang w:val="ru-RU" w:eastAsia="en-US"/>
        </w:rPr>
        <w:t>.</w:t>
      </w:r>
    </w:p>
    <w:p w14:paraId="02ABF4E1" w14:textId="01B5575B" w:rsidR="005D29C2" w:rsidRPr="00184B06" w:rsidRDefault="005D29C2" w:rsidP="005D29C2">
      <w:pPr>
        <w:pStyle w:val="2"/>
      </w:pPr>
      <w:bookmarkStart w:id="92" w:name="_Toc106349577"/>
      <w:bookmarkStart w:id="93" w:name="_Toc106599062"/>
      <w:bookmarkStart w:id="94" w:name="_Toc106612834"/>
      <w:bookmarkStart w:id="95" w:name="_Toc168574228"/>
      <w:r w:rsidRPr="00184B06">
        <w:rPr>
          <w:lang w:eastAsia="en-US"/>
        </w:rPr>
        <w:t xml:space="preserve">6.4 </w:t>
      </w:r>
      <w:r w:rsidR="00E07E78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>затрат на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 xml:space="preserve">оплату </w:t>
      </w:r>
      <w:bookmarkEnd w:id="92"/>
      <w:bookmarkEnd w:id="93"/>
      <w:bookmarkEnd w:id="94"/>
      <w:r w:rsidR="00E07E78" w:rsidRPr="00184B06">
        <w:rPr>
          <w:lang w:eastAsia="en-US"/>
        </w:rPr>
        <w:t>труда</w:t>
      </w:r>
      <w:bookmarkEnd w:id="95"/>
    </w:p>
    <w:p w14:paraId="19DE0CF8" w14:textId="77777777" w:rsidR="005D29C2" w:rsidRPr="00184B06" w:rsidRDefault="005D29C2" w:rsidP="005E31F5">
      <w:r w:rsidRPr="00184B06"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</m:oMath>
      <w:r w:rsidRPr="00184B06">
        <w:t xml:space="preserve"> определяется по формуле:</w:t>
      </w:r>
    </w:p>
    <w:p w14:paraId="76A44688" w14:textId="77777777" w:rsidR="005D29C2" w:rsidRPr="00184B06" w:rsidRDefault="00000000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732C858" w14:textId="79A00B40" w:rsidR="005D29C2" w:rsidRPr="00184B06" w:rsidRDefault="005D29C2" w:rsidP="005E31F5">
      <w:r w:rsidRPr="00184B06">
        <w:rPr>
          <w:szCs w:val="28"/>
          <w:lang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часов</w:t>
      </w:r>
      <w:r w:rsidR="00063583" w:rsidRPr="00184B06">
        <w:t>ая</w:t>
      </w:r>
      <w:r w:rsidRPr="00184B06">
        <w:t xml:space="preserve"> ставка i-го работника, руб.;</w:t>
      </w:r>
    </w:p>
    <w:p w14:paraId="123C920B" w14:textId="77777777" w:rsidR="005D29C2" w:rsidRPr="00184B06" w:rsidRDefault="00000000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на разработку системы, ч;</w:t>
      </w:r>
    </w:p>
    <w:p w14:paraId="38BB5AB5" w14:textId="77777777" w:rsidR="005D29C2" w:rsidRPr="00184B06" w:rsidRDefault="005D29C2" w:rsidP="005E31F5">
      <w:r w:rsidRPr="00184B06">
        <w:t>i – порядковый номер работника;</w:t>
      </w:r>
    </w:p>
    <w:p w14:paraId="069399C4" w14:textId="77777777" w:rsidR="005D29C2" w:rsidRPr="00184B06" w:rsidRDefault="005D29C2" w:rsidP="005E31F5">
      <w:r w:rsidRPr="00184B06">
        <w:t>n – количество работников.</w:t>
      </w:r>
    </w:p>
    <w:p w14:paraId="677E96AB" w14:textId="77777777" w:rsidR="005D29C2" w:rsidRPr="00184B06" w:rsidRDefault="005D29C2" w:rsidP="005E31F5">
      <w:r w:rsidRPr="00184B06">
        <w:t>Часовая заработная плата программиста рассчитывается по формуле:</w:t>
      </w:r>
    </w:p>
    <w:p w14:paraId="7E670D3C" w14:textId="237CC7EE" w:rsidR="005D29C2" w:rsidRPr="00184B06" w:rsidRDefault="00000000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184B06">
        <w:rPr>
          <w:szCs w:val="28"/>
          <w:lang w:eastAsia="en-US"/>
        </w:rPr>
        <w:t>,</w:t>
      </w:r>
    </w:p>
    <w:p w14:paraId="5273C54F" w14:textId="77777777" w:rsidR="005D29C2" w:rsidRPr="00184B06" w:rsidRDefault="005D29C2" w:rsidP="005E31F5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среднемесячная заработная плата разработчика системы, руб.;</w:t>
      </w:r>
    </w:p>
    <w:p w14:paraId="3E65541F" w14:textId="77777777" w:rsidR="005D29C2" w:rsidRPr="00184B06" w:rsidRDefault="00000000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среднемесячный фонд рабочего времени.</w:t>
      </w:r>
    </w:p>
    <w:p w14:paraId="5A7CFCAA" w14:textId="77777777" w:rsidR="00FA7A66" w:rsidRPr="00184B06" w:rsidRDefault="00FA7A66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03AD961A" w14:textId="35640E15" w:rsidR="00FA7A66" w:rsidRPr="00184B06" w:rsidRDefault="005D29C2" w:rsidP="00FA7A66">
      <w:r w:rsidRPr="00184B06">
        <w:lastRenderedPageBreak/>
        <w:t xml:space="preserve">Стоимость одного часа работы программиста равна </w:t>
      </w:r>
      <w:r w:rsidR="00535E61" w:rsidRPr="00184B06">
        <w:t>3</w:t>
      </w:r>
      <w:r w:rsidRPr="00184B06">
        <w:t>00 руб.</w:t>
      </w:r>
    </w:p>
    <w:p w14:paraId="00E4791D" w14:textId="03E1ACC4" w:rsidR="005D29C2" w:rsidRPr="00184B06" w:rsidRDefault="005D29C2" w:rsidP="00FA7A66">
      <w:r w:rsidRPr="00184B06">
        <w:t xml:space="preserve">Общая сумма затрат на оплату труда равна: </w:t>
      </w:r>
    </w:p>
    <w:p w14:paraId="58070595" w14:textId="2F2A0043" w:rsidR="005D29C2" w:rsidRPr="00184B06" w:rsidRDefault="00535E61" w:rsidP="005E31F5">
      <w:r w:rsidRPr="00184B06">
        <w:t>550</w:t>
      </w:r>
      <w:r w:rsidR="005D29C2" w:rsidRPr="00184B06">
        <w:t xml:space="preserve"> ч. × 300 руб. = 1</w:t>
      </w:r>
      <w:r w:rsidRPr="00184B06">
        <w:t>65</w:t>
      </w:r>
      <w:r w:rsidR="005D29C2" w:rsidRPr="00184B06">
        <w:t xml:space="preserve"> 000 руб.</w:t>
      </w:r>
    </w:p>
    <w:p w14:paraId="206DF9E0" w14:textId="6EA66542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6" w:name="_Toc106349578"/>
      <w:bookmarkStart w:id="97" w:name="_Toc106599063"/>
      <w:bookmarkStart w:id="98" w:name="_Toc106612835"/>
      <w:bookmarkStart w:id="99" w:name="_Toc168574229"/>
      <w:r w:rsidRPr="00184B06">
        <w:rPr>
          <w:lang w:eastAsia="en-US"/>
        </w:rPr>
        <w:t>6.5 Расчет</w:t>
      </w:r>
      <w:r w:rsidR="005954D7" w:rsidRPr="00184B06">
        <w:rPr>
          <w:lang w:eastAsia="en-US"/>
        </w:rPr>
        <w:t xml:space="preserve"> отчислений</w:t>
      </w:r>
      <w:r w:rsidRPr="00184B06">
        <w:rPr>
          <w:lang w:eastAsia="en-US"/>
        </w:rPr>
        <w:t xml:space="preserve"> на социальные нужды</w:t>
      </w:r>
      <w:bookmarkEnd w:id="96"/>
      <w:bookmarkEnd w:id="97"/>
      <w:bookmarkEnd w:id="98"/>
      <w:bookmarkEnd w:id="99"/>
    </w:p>
    <w:p w14:paraId="3617D606" w14:textId="77777777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>Данные об отчислениях на социальные нужды представлены в таблице 14.</w:t>
      </w:r>
    </w:p>
    <w:p w14:paraId="4B7A813E" w14:textId="15BCDF83" w:rsidR="005D29C2" w:rsidRPr="00184B06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EE1EFF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184B06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412F2D6F" w14:textId="77777777" w:rsidTr="006516B1">
        <w:tc>
          <w:tcPr>
            <w:tcW w:w="5103" w:type="dxa"/>
          </w:tcPr>
          <w:p w14:paraId="42BFD6E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 w:rsidRPr="00184B06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4785</w:t>
            </w:r>
          </w:p>
        </w:tc>
      </w:tr>
      <w:tr w:rsidR="005D29C2" w:rsidRPr="00184B06" w14:paraId="559C0828" w14:textId="77777777" w:rsidTr="006516B1">
        <w:tc>
          <w:tcPr>
            <w:tcW w:w="5103" w:type="dxa"/>
          </w:tcPr>
          <w:p w14:paraId="49EEE10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8415</w:t>
            </w:r>
          </w:p>
        </w:tc>
      </w:tr>
      <w:tr w:rsidR="005D29C2" w:rsidRPr="00184B06" w14:paraId="15584D75" w14:textId="77777777" w:rsidTr="006516B1">
        <w:tc>
          <w:tcPr>
            <w:tcW w:w="5103" w:type="dxa"/>
          </w:tcPr>
          <w:p w14:paraId="5DF1D9FF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36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300</w:t>
            </w:r>
          </w:p>
        </w:tc>
      </w:tr>
      <w:tr w:rsidR="005D29C2" w:rsidRPr="00184B06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49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500</w:t>
            </w:r>
          </w:p>
        </w:tc>
      </w:tr>
    </w:tbl>
    <w:p w14:paraId="6ED3373A" w14:textId="7A25DE73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0" w:name="_Toc106349579"/>
      <w:bookmarkStart w:id="101" w:name="_Toc106599064"/>
      <w:bookmarkStart w:id="102" w:name="_Toc106612836"/>
      <w:bookmarkStart w:id="103" w:name="_Toc168574230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6</w:t>
      </w:r>
      <w:r w:rsidRPr="00184B06">
        <w:rPr>
          <w:lang w:eastAsia="en-US"/>
        </w:rPr>
        <w:t xml:space="preserve"> </w:t>
      </w:r>
      <w:r w:rsidR="00C633F7" w:rsidRPr="00184B06">
        <w:t>Себестоимость</w:t>
      </w:r>
      <w:r w:rsidRPr="00184B06">
        <w:rPr>
          <w:lang w:eastAsia="en-US"/>
        </w:rPr>
        <w:t xml:space="preserve"> </w:t>
      </w:r>
      <w:bookmarkEnd w:id="100"/>
      <w:bookmarkEnd w:id="101"/>
      <w:bookmarkEnd w:id="102"/>
      <w:r w:rsidR="00C633F7" w:rsidRPr="00184B06">
        <w:rPr>
          <w:lang w:eastAsia="en-US"/>
        </w:rPr>
        <w:t>проекта</w:t>
      </w:r>
      <w:bookmarkEnd w:id="103"/>
    </w:p>
    <w:p w14:paraId="37FAAD06" w14:textId="2C6E5974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В таблице </w:t>
      </w:r>
      <w:r w:rsidR="006B3A6C" w:rsidRPr="00184B06">
        <w:rPr>
          <w:szCs w:val="30"/>
        </w:rPr>
        <w:t>6.</w:t>
      </w:r>
      <w:r w:rsidRPr="00184B06">
        <w:rPr>
          <w:szCs w:val="30"/>
        </w:rPr>
        <w:t>5 представлен расчет себестоимости проекта.</w:t>
      </w:r>
    </w:p>
    <w:p w14:paraId="26CC89E3" w14:textId="7B403A49" w:rsidR="005D29C2" w:rsidRPr="00184B06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6B3A6C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5 –</w:t>
      </w:r>
      <w:r w:rsidRPr="00184B06">
        <w:rPr>
          <w:rFonts w:eastAsia="Calibri"/>
          <w:szCs w:val="30"/>
          <w:lang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184B06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184B06" w14:paraId="0F5B6A89" w14:textId="77777777" w:rsidTr="006516B1">
        <w:tc>
          <w:tcPr>
            <w:tcW w:w="7655" w:type="dxa"/>
          </w:tcPr>
          <w:p w14:paraId="7F244E3D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184B06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4367AC16" w14:textId="77777777" w:rsidTr="006516B1">
        <w:tc>
          <w:tcPr>
            <w:tcW w:w="7655" w:type="dxa"/>
          </w:tcPr>
          <w:p w14:paraId="4112D359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535E61" w:rsidRPr="00184B06">
              <w:rPr>
                <w:rFonts w:ascii="Times New Roman" w:hAnsi="Times New Roman" w:cs="Times New Roman"/>
              </w:rPr>
              <w:t>65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184B06" w14:paraId="6C5885E0" w14:textId="77777777" w:rsidTr="006516B1">
        <w:tc>
          <w:tcPr>
            <w:tcW w:w="7655" w:type="dxa"/>
          </w:tcPr>
          <w:p w14:paraId="7B4191A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184B06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49 500</w:t>
            </w:r>
          </w:p>
        </w:tc>
      </w:tr>
      <w:tr w:rsidR="005D29C2" w:rsidRPr="00184B06" w14:paraId="30131F8E" w14:textId="77777777" w:rsidTr="006516B1">
        <w:tc>
          <w:tcPr>
            <w:tcW w:w="7655" w:type="dxa"/>
          </w:tcPr>
          <w:p w14:paraId="1B14E0B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</w:t>
            </w:r>
            <w:r w:rsidR="004B01DE" w:rsidRPr="00184B06">
              <w:rPr>
                <w:rFonts w:ascii="Times New Roman" w:hAnsi="Times New Roman" w:cs="Times New Roman"/>
              </w:rPr>
              <w:t>04</w:t>
            </w:r>
            <w:r w:rsidRPr="00184B06">
              <w:rPr>
                <w:rFonts w:ascii="Times New Roman" w:hAnsi="Times New Roman" w:cs="Times New Roman"/>
              </w:rPr>
              <w:t xml:space="preserve"> </w:t>
            </w:r>
            <w:r w:rsidR="004B01DE" w:rsidRPr="00184B06">
              <w:rPr>
                <w:rFonts w:ascii="Times New Roman" w:hAnsi="Times New Roman" w:cs="Times New Roman"/>
              </w:rPr>
              <w:t>5</w:t>
            </w:r>
            <w:r w:rsidRPr="00184B06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4" w:name="_Toc106349580"/>
      <w:bookmarkStart w:id="105" w:name="_Toc106599065"/>
      <w:bookmarkStart w:id="106" w:name="_Toc106612837"/>
      <w:bookmarkStart w:id="107" w:name="_Toc168574231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7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 xml:space="preserve">плановой </w:t>
      </w:r>
      <w:bookmarkEnd w:id="104"/>
      <w:bookmarkEnd w:id="105"/>
      <w:bookmarkEnd w:id="106"/>
      <w:r w:rsidR="00D44896" w:rsidRPr="00184B06">
        <w:rPr>
          <w:lang w:eastAsia="en-US"/>
        </w:rPr>
        <w:t>прибыли</w:t>
      </w:r>
      <w:bookmarkEnd w:id="107"/>
    </w:p>
    <w:p w14:paraId="00EE6DB6" w14:textId="185F1B0E" w:rsidR="005D29C2" w:rsidRPr="00184B06" w:rsidRDefault="00D44896" w:rsidP="00EC1716">
      <w:r w:rsidRPr="00184B06">
        <w:t xml:space="preserve">Прибыль </w:t>
      </w:r>
      <w:r w:rsidR="005D29C2" w:rsidRPr="00184B06">
        <w:t xml:space="preserve">П </w:t>
      </w:r>
      <w:r w:rsidRPr="00184B06">
        <w:t xml:space="preserve">рассчитывается </w:t>
      </w:r>
      <w:r w:rsidR="00623658" w:rsidRPr="00184B06">
        <w:t>по формуле</w:t>
      </w:r>
    </w:p>
    <w:p w14:paraId="55F38E19" w14:textId="24A30B03" w:rsidR="005D29C2" w:rsidRPr="00184B06" w:rsidRDefault="005D29C2" w:rsidP="00EC1716">
      <w:pPr>
        <w:jc w:val="center"/>
        <w:rPr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100</m:t>
            </m:r>
          </m:den>
        </m:f>
      </m:oMath>
      <w:r w:rsidRPr="00184B06">
        <w:rPr>
          <w:szCs w:val="28"/>
          <w:lang w:eastAsia="en-US"/>
        </w:rPr>
        <w:t>,</w:t>
      </w:r>
    </w:p>
    <w:p w14:paraId="0261164A" w14:textId="3DEF3E1B" w:rsidR="00FA7A66" w:rsidRPr="00184B06" w:rsidRDefault="005D29C2" w:rsidP="008039FE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Pr="00184B06">
        <w:t xml:space="preserve"> – полная себестоимость, руб.;</w:t>
      </w:r>
      <w:r w:rsidR="00FA7A66" w:rsidRPr="00184B06">
        <w:br w:type="page"/>
      </w:r>
    </w:p>
    <w:p w14:paraId="2434183E" w14:textId="07F5F914" w:rsidR="00372B32" w:rsidRPr="00184B06" w:rsidRDefault="00000000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="005D29C2" w:rsidRPr="00184B06">
        <w:t xml:space="preserve"> – норма рентабельности.</w:t>
      </w:r>
    </w:p>
    <w:p w14:paraId="7D92D8C3" w14:textId="77777777" w:rsidR="005D29C2" w:rsidRPr="00184B06" w:rsidRDefault="005D29C2" w:rsidP="00EC1716">
      <w:r w:rsidRPr="00184B06">
        <w:t>При норме рентабельности 50% плановая прибыль составить:</w:t>
      </w:r>
    </w:p>
    <w:p w14:paraId="0592B3AB" w14:textId="21E5CA4E" w:rsidR="005D29C2" w:rsidRPr="00184B06" w:rsidRDefault="005D29C2" w:rsidP="00357FD4">
      <w:pPr>
        <w:jc w:val="center"/>
      </w:pPr>
      <w:r w:rsidRPr="00184B06">
        <w:t>П = 3</w:t>
      </w:r>
      <w:r w:rsidR="00357FD4" w:rsidRPr="00184B06">
        <w:t>04</w:t>
      </w:r>
      <w:r w:rsidRPr="00184B06">
        <w:t> </w:t>
      </w:r>
      <w:r w:rsidR="00357FD4" w:rsidRPr="00184B06">
        <w:t>5</w:t>
      </w:r>
      <w:r w:rsidRPr="00184B06">
        <w:t>00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</m:oMath>
      <w:r w:rsidRPr="00184B06">
        <w:t xml:space="preserve"> 50% / 100% = 1</w:t>
      </w:r>
      <w:r w:rsidR="00357FD4" w:rsidRPr="00184B06">
        <w:t>52</w:t>
      </w:r>
      <w:r w:rsidRPr="00184B06">
        <w:t> </w:t>
      </w:r>
      <w:r w:rsidR="00357FD4" w:rsidRPr="00184B06">
        <w:t>250</w:t>
      </w:r>
      <w:r w:rsidRPr="00184B06">
        <w:t xml:space="preserve"> руб.</w:t>
      </w:r>
    </w:p>
    <w:p w14:paraId="6803604A" w14:textId="77777777" w:rsidR="005D29C2" w:rsidRPr="00184B06" w:rsidRDefault="005D29C2" w:rsidP="00EC1716">
      <w:r w:rsidRPr="00184B06"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Pr="00184B06">
        <w:t xml:space="preserve"> определяется как сумма себестоимости проекта и прибыли:</w:t>
      </w:r>
    </w:p>
    <w:p w14:paraId="6491E76C" w14:textId="37F38243" w:rsidR="005D29C2" w:rsidRPr="00184B06" w:rsidRDefault="00000000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>= 3</w:t>
      </w:r>
      <w:r w:rsidR="00357FD4" w:rsidRPr="00184B06">
        <w:t>04</w:t>
      </w:r>
      <w:r w:rsidR="005D29C2" w:rsidRPr="00184B06">
        <w:t xml:space="preserve"> </w:t>
      </w:r>
      <w:r w:rsidR="00357FD4" w:rsidRPr="00184B06">
        <w:t>5</w:t>
      </w:r>
      <w:r w:rsidR="005D29C2" w:rsidRPr="00184B06">
        <w:t>00 + 1</w:t>
      </w:r>
      <w:r w:rsidR="00357FD4" w:rsidRPr="00184B06">
        <w:t>52</w:t>
      </w:r>
      <w:r w:rsidR="005D29C2" w:rsidRPr="00184B06">
        <w:t> </w:t>
      </w:r>
      <w:r w:rsidR="00357FD4" w:rsidRPr="00184B06">
        <w:t>250</w:t>
      </w:r>
      <w:r w:rsidR="005D29C2" w:rsidRPr="00184B06">
        <w:t xml:space="preserve"> = </w:t>
      </w:r>
      <w:r w:rsidR="00357FD4" w:rsidRPr="00184B06">
        <w:t xml:space="preserve">456 750 </w:t>
      </w:r>
      <w:r w:rsidR="005D29C2" w:rsidRPr="00184B06">
        <w:t>руб.</w:t>
      </w:r>
    </w:p>
    <w:p w14:paraId="4C6813B1" w14:textId="132D4B60" w:rsidR="005D29C2" w:rsidRPr="00184B06" w:rsidRDefault="005D29C2" w:rsidP="00EC1716">
      <w:r w:rsidRPr="00184B06">
        <w:t>С учетом налога на прибыль 20% доход составит</w:t>
      </w:r>
    </w:p>
    <w:p w14:paraId="4FC857FF" w14:textId="49753EDB" w:rsidR="005D29C2" w:rsidRPr="00184B06" w:rsidRDefault="00357FD4" w:rsidP="00EC1716">
      <w:r w:rsidRPr="00184B06">
        <w:t xml:space="preserve">152 250 </w:t>
      </w:r>
      <w:r w:rsidR="005D29C2" w:rsidRPr="00184B06">
        <w:t>–</w:t>
      </w:r>
      <w:r w:rsidRPr="00184B06">
        <w:t xml:space="preserve"> 152 250</w:t>
      </w:r>
      <w:r w:rsidR="005D29C2" w:rsidRPr="00184B06">
        <w:t> 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0,2 = 12</w:t>
      </w:r>
      <w:r w:rsidRPr="00184B06">
        <w:t xml:space="preserve">1 800 </w:t>
      </w:r>
      <w:r w:rsidR="005D29C2" w:rsidRPr="00184B06">
        <w:t>руб.</w:t>
      </w:r>
    </w:p>
    <w:p w14:paraId="53E4C4A7" w14:textId="72EDB31E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8" w:name="_Toc106349581"/>
      <w:bookmarkStart w:id="109" w:name="_Toc106599066"/>
      <w:bookmarkStart w:id="110" w:name="_Toc106612838"/>
      <w:bookmarkStart w:id="111" w:name="_Toc168574232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8</w:t>
      </w:r>
      <w:r w:rsidRPr="00184B06">
        <w:rPr>
          <w:lang w:eastAsia="en-US"/>
        </w:rPr>
        <w:t xml:space="preserve"> Определение экономической </w:t>
      </w:r>
      <w:r w:rsidR="00107B1E" w:rsidRPr="00184B06">
        <w:t>эффективности</w:t>
      </w:r>
      <w:r w:rsidRPr="00184B06">
        <w:rPr>
          <w:lang w:eastAsia="en-US"/>
        </w:rPr>
        <w:t xml:space="preserve"> проекта</w:t>
      </w:r>
      <w:bookmarkEnd w:id="108"/>
      <w:bookmarkEnd w:id="109"/>
      <w:bookmarkEnd w:id="110"/>
      <w:bookmarkEnd w:id="111"/>
    </w:p>
    <w:p w14:paraId="0A590D8B" w14:textId="77777777" w:rsidR="005D29C2" w:rsidRPr="00184B06" w:rsidRDefault="005D29C2" w:rsidP="00E979AB">
      <w:r w:rsidRPr="00184B06"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05176397" w:rsidR="005D29C2" w:rsidRPr="00184B06" w:rsidRDefault="00000000" w:rsidP="00E979A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×100%</m:t>
        </m:r>
      </m:oMath>
      <w:r w:rsidR="005D29C2" w:rsidRPr="00184B06">
        <w:t>,</w:t>
      </w:r>
    </w:p>
    <w:p w14:paraId="0153291E" w14:textId="77777777" w:rsidR="005D29C2" w:rsidRPr="00184B06" w:rsidRDefault="005D29C2" w:rsidP="00E979AB">
      <w:r w:rsidRPr="00184B06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 xml:space="preserve"> – экономический эффект, %;</w:t>
      </w:r>
    </w:p>
    <w:p w14:paraId="6E5D0F48" w14:textId="77777777" w:rsidR="005D29C2" w:rsidRPr="00184B06" w:rsidRDefault="00000000" w:rsidP="00E979A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 xml:space="preserve"> – себестоимость, руб.;</w:t>
      </w:r>
    </w:p>
    <w:p w14:paraId="03201D85" w14:textId="77777777" w:rsidR="005D29C2" w:rsidRPr="00184B06" w:rsidRDefault="005D29C2" w:rsidP="00E979AB">
      <w:r w:rsidRPr="00184B06">
        <w:t>П – прибыль (за вычетом налога на прибыль), руб.</w:t>
      </w:r>
    </w:p>
    <w:p w14:paraId="0219269A" w14:textId="77777777" w:rsidR="005D29C2" w:rsidRPr="00184B06" w:rsidRDefault="005D29C2" w:rsidP="00E979AB">
      <w:r w:rsidRPr="00184B06">
        <w:t>Экономический эффект равен:</w:t>
      </w:r>
    </w:p>
    <w:p w14:paraId="19EA86AA" w14:textId="53D7AC7F" w:rsidR="005D29C2" w:rsidRPr="00184B06" w:rsidRDefault="00000000" w:rsidP="00714DA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="005D29C2" w:rsidRPr="00184B06">
        <w:t>= (</w:t>
      </w:r>
      <w:r w:rsidR="00714DAF" w:rsidRPr="00184B06">
        <w:t>121</w:t>
      </w:r>
      <w:r w:rsidR="005D29C2" w:rsidRPr="00184B06">
        <w:t> </w:t>
      </w:r>
      <w:r w:rsidR="00714DAF" w:rsidRPr="00184B06">
        <w:t>800</w:t>
      </w:r>
      <w:r w:rsidR="005D29C2" w:rsidRPr="00184B06">
        <w:t xml:space="preserve"> /</w:t>
      </w:r>
      <w:r w:rsidR="00714DAF" w:rsidRPr="00184B06">
        <w:t xml:space="preserve"> 456</w:t>
      </w:r>
      <w:r w:rsidR="005D29C2" w:rsidRPr="00184B06">
        <w:t> </w:t>
      </w:r>
      <w:r w:rsidR="00714DAF" w:rsidRPr="00184B06">
        <w:t>750</w:t>
      </w:r>
      <w:r w:rsidR="005D29C2" w:rsidRPr="00184B06">
        <w:t xml:space="preserve">)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100% = </w:t>
      </w:r>
      <w:r w:rsidR="00714DAF" w:rsidRPr="00184B06">
        <w:t>26</w:t>
      </w:r>
      <w:r w:rsidR="00230DB3" w:rsidRPr="00184B06">
        <w:t>,</w:t>
      </w:r>
      <w:r w:rsidR="00714DAF" w:rsidRPr="00184B06">
        <w:t>66</w:t>
      </w:r>
      <w:r w:rsidR="009B4D89" w:rsidRPr="00184B06">
        <w:t xml:space="preserve"> </w:t>
      </w:r>
      <w:r w:rsidR="005D29C2" w:rsidRPr="00184B06">
        <w:t>%.</w:t>
      </w:r>
    </w:p>
    <w:p w14:paraId="553CF261" w14:textId="4C4E5063" w:rsidR="005D29C2" w:rsidRPr="00184B06" w:rsidRDefault="005D29C2" w:rsidP="005D29C2">
      <w:pPr>
        <w:pStyle w:val="2"/>
      </w:pPr>
      <w:bookmarkStart w:id="112" w:name="_Toc106349582"/>
      <w:bookmarkStart w:id="113" w:name="_Toc106599067"/>
      <w:bookmarkStart w:id="114" w:name="_Toc106612839"/>
      <w:bookmarkStart w:id="115" w:name="_Toc168574233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9</w:t>
      </w:r>
      <w:r w:rsidRPr="00184B06">
        <w:rPr>
          <w:lang w:eastAsia="en-US"/>
        </w:rPr>
        <w:t xml:space="preserve"> Выводы</w:t>
      </w:r>
      <w:bookmarkEnd w:id="112"/>
      <w:r w:rsidRPr="00184B06">
        <w:rPr>
          <w:lang w:eastAsia="en-US"/>
        </w:rPr>
        <w:t xml:space="preserve"> по технико-экономическому анализу и обоснованию проекта разработки</w:t>
      </w:r>
      <w:bookmarkEnd w:id="113"/>
      <w:bookmarkEnd w:id="114"/>
      <w:bookmarkEnd w:id="115"/>
    </w:p>
    <w:p w14:paraId="1E2B6886" w14:textId="2CEC72C0" w:rsidR="005D29C2" w:rsidRPr="00184B06" w:rsidRDefault="005D29C2" w:rsidP="00E979AB">
      <w:r w:rsidRPr="00184B06"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184B06">
        <w:br/>
        <w:t xml:space="preserve">321 600 руб. Полная стоимость проекта составила </w:t>
      </w:r>
      <w:r w:rsidR="00DA0CB7" w:rsidRPr="00184B06">
        <w:t>456</w:t>
      </w:r>
      <w:r w:rsidRPr="00184B06">
        <w:t> </w:t>
      </w:r>
      <w:r w:rsidR="00DA0CB7" w:rsidRPr="00184B06">
        <w:t>750</w:t>
      </w:r>
      <w:r w:rsidRPr="00184B06">
        <w:t xml:space="preserve"> руб. Доход от внедрения системы – 12</w:t>
      </w:r>
      <w:r w:rsidR="00482EAF" w:rsidRPr="00184B06">
        <w:t>1</w:t>
      </w:r>
      <w:r w:rsidRPr="00184B06">
        <w:t xml:space="preserve"> </w:t>
      </w:r>
      <w:r w:rsidR="00482EAF" w:rsidRPr="00184B06">
        <w:t>800</w:t>
      </w:r>
      <w:r w:rsidRPr="00184B06">
        <w:t xml:space="preserve"> руб. </w:t>
      </w:r>
      <w:r w:rsidR="00DB6F8F" w:rsidRPr="00184B06">
        <w:t>Экономический</w:t>
      </w:r>
      <w:r w:rsidRPr="00184B06">
        <w:t xml:space="preserve"> </w:t>
      </w:r>
      <w:r w:rsidR="00DB6F8F" w:rsidRPr="00184B06">
        <w:t xml:space="preserve">эффект составил </w:t>
      </w:r>
      <w:r w:rsidRPr="00184B06">
        <w:t>2</w:t>
      </w:r>
      <w:r w:rsidR="00171C23" w:rsidRPr="00184B06">
        <w:t>6</w:t>
      </w:r>
      <w:r w:rsidR="00230DB3" w:rsidRPr="00184B06">
        <w:t>,</w:t>
      </w:r>
      <w:r w:rsidR="00171C23" w:rsidRPr="00184B06">
        <w:t>66</w:t>
      </w:r>
      <w:r w:rsidR="00F9202F" w:rsidRPr="00184B06">
        <w:t xml:space="preserve"> </w:t>
      </w:r>
      <w:r w:rsidRPr="00184B06">
        <w:t>%.</w:t>
      </w:r>
    </w:p>
    <w:p w14:paraId="0255928F" w14:textId="77777777" w:rsidR="005D29C2" w:rsidRPr="00184B06" w:rsidRDefault="005D29C2" w:rsidP="00E979AB">
      <w:r w:rsidRPr="00184B06"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184B06" w:rsidRDefault="000263CA" w:rsidP="00E979AB"/>
    <w:p w14:paraId="3638F7CD" w14:textId="77777777" w:rsidR="005828DB" w:rsidRPr="00184B06" w:rsidRDefault="005828DB" w:rsidP="005828DB">
      <w:pPr>
        <w:pStyle w:val="1"/>
      </w:pPr>
      <w:bookmarkStart w:id="116" w:name="__RefHeading___Toc819_3919465242"/>
      <w:bookmarkStart w:id="117" w:name="_Toc137465106"/>
      <w:bookmarkStart w:id="118" w:name="_Toc137779103"/>
      <w:bookmarkStart w:id="119" w:name="_Toc139287421"/>
      <w:bookmarkStart w:id="120" w:name="_Toc139371005"/>
      <w:bookmarkStart w:id="121" w:name="_Toc156840824"/>
      <w:bookmarkStart w:id="122" w:name="_Toc168574234"/>
      <w:r w:rsidRPr="00184B06">
        <w:lastRenderedPageBreak/>
        <w:t>ЗАКЛЮЧЕНИЕ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14BF5F45" w14:textId="6428CF5E" w:rsidR="00581DDC" w:rsidRPr="00184B06" w:rsidRDefault="005828DB" w:rsidP="00BB7709">
      <w:r w:rsidRPr="00184B06">
        <w:tab/>
      </w:r>
      <w:commentRangeStart w:id="123"/>
      <w:r w:rsidRPr="00184B06">
        <w:t xml:space="preserve">В данной </w:t>
      </w:r>
      <w:r w:rsidR="00A454F0" w:rsidRPr="00184B06">
        <w:t xml:space="preserve">дипломной работе </w:t>
      </w:r>
      <w:r w:rsidR="00AC581D" w:rsidRPr="00184B06">
        <w:t>была</w:t>
      </w:r>
      <w:r w:rsidR="00A454F0" w:rsidRPr="00184B06">
        <w:t xml:space="preserve"> разработ</w:t>
      </w:r>
      <w:r w:rsidR="00AC581D" w:rsidRPr="00184B06">
        <w:t>ана</w:t>
      </w:r>
      <w:r w:rsidR="00A454F0" w:rsidRPr="00184B06">
        <w:t xml:space="preserve"> программн</w:t>
      </w:r>
      <w:r w:rsidR="00AC581D" w:rsidRPr="00184B06">
        <w:t>ая</w:t>
      </w:r>
      <w:r w:rsidR="00A454F0" w:rsidRPr="00184B06">
        <w:t xml:space="preserve"> систем</w:t>
      </w:r>
      <w:r w:rsidR="00AC581D" w:rsidRPr="00184B06">
        <w:t>а</w:t>
      </w:r>
      <w:r w:rsidR="00A454F0" w:rsidRPr="00184B06">
        <w:t xml:space="preserve"> персональной библиотеки и</w:t>
      </w:r>
      <w:r w:rsidR="00581DDC" w:rsidRPr="00184B06">
        <w:t xml:space="preserve"> в него</w:t>
      </w:r>
      <w:r w:rsidR="00355301" w:rsidRPr="00184B06">
        <w:t xml:space="preserve"> был</w:t>
      </w:r>
      <w:r w:rsidR="00A454F0" w:rsidRPr="00184B06">
        <w:t xml:space="preserve"> интегриров</w:t>
      </w:r>
      <w:r w:rsidR="00355301" w:rsidRPr="00184B06">
        <w:t xml:space="preserve">ан </w:t>
      </w:r>
      <w:r w:rsidR="00A454F0" w:rsidRPr="00184B06">
        <w:t xml:space="preserve">искусственный интеллект, которые дополняет </w:t>
      </w:r>
      <w:commentRangeEnd w:id="123"/>
      <w:r w:rsidR="002D3D56" w:rsidRPr="00184B06">
        <w:rPr>
          <w:rStyle w:val="aff"/>
          <w:rFonts w:cs="Mangal"/>
        </w:rPr>
        <w:commentReference w:id="123"/>
      </w:r>
      <w:r w:rsidR="00A454F0" w:rsidRPr="00184B06">
        <w:t>или/и заменяет некоторый функционал системы</w:t>
      </w:r>
      <w:r w:rsidR="00516FB5" w:rsidRPr="00184B06">
        <w:t>,</w:t>
      </w:r>
      <w:r w:rsidR="00E46423" w:rsidRPr="00184B06">
        <w:t xml:space="preserve"> такж</w:t>
      </w:r>
      <w:r w:rsidR="00C73B69" w:rsidRPr="00184B06">
        <w:t>е</w:t>
      </w:r>
      <w:r w:rsidR="00516FB5" w:rsidRPr="00184B06">
        <w:t xml:space="preserve"> </w:t>
      </w:r>
      <w:r w:rsidR="00581DDC" w:rsidRPr="00184B06">
        <w:t>был</w:t>
      </w:r>
      <w:r w:rsidR="00E339E8" w:rsidRPr="00184B06">
        <w:t>и</w:t>
      </w:r>
      <w:r w:rsidR="00581DDC" w:rsidRPr="00184B06">
        <w:t xml:space="preserve"> </w:t>
      </w:r>
      <w:r w:rsidR="00E339E8" w:rsidRPr="00184B06">
        <w:t>построены схемы</w:t>
      </w:r>
      <w:r w:rsidR="00621BF4" w:rsidRPr="00184B06">
        <w:t xml:space="preserve"> </w:t>
      </w:r>
      <w:r w:rsidR="00C97778" w:rsidRPr="00184B06">
        <w:t>алгоритмов</w:t>
      </w:r>
      <w:r w:rsidR="00FF5983" w:rsidRPr="00184B06">
        <w:t xml:space="preserve"> обмена информацией между </w:t>
      </w:r>
      <w:r w:rsidR="002A771A" w:rsidRPr="00184B06">
        <w:t>приложением</w:t>
      </w:r>
      <w:r w:rsidR="00FF5983" w:rsidRPr="00184B06">
        <w:t xml:space="preserve"> и API искусственного интеллекта</w:t>
      </w:r>
      <w:r w:rsidR="00516FB5" w:rsidRPr="00184B06">
        <w:t xml:space="preserve"> и схема алгоритма добавления электронной книги</w:t>
      </w:r>
      <w:r w:rsidR="007724E1" w:rsidRPr="00184B06">
        <w:t>, разработана руководство пользователя</w:t>
      </w:r>
      <w:r w:rsidR="00581DDC" w:rsidRPr="00184B06">
        <w:t>.</w:t>
      </w:r>
      <w:r w:rsidR="00516FB5" w:rsidRPr="00184B06">
        <w:t xml:space="preserve"> Также</w:t>
      </w:r>
      <w:r w:rsidR="007724E1" w:rsidRPr="00184B06">
        <w:t xml:space="preserve"> была</w:t>
      </w:r>
      <w:r w:rsidR="00516FB5" w:rsidRPr="00184B06">
        <w:t xml:space="preserve"> описан</w:t>
      </w:r>
      <w:r w:rsidR="007724E1" w:rsidRPr="00184B06">
        <w:t>а</w:t>
      </w:r>
      <w:r w:rsidR="00516FB5" w:rsidRPr="00184B06">
        <w:t xml:space="preserve"> экономическ</w:t>
      </w:r>
      <w:r w:rsidR="007724E1" w:rsidRPr="00184B06">
        <w:t>ая</w:t>
      </w:r>
      <w:r w:rsidR="00516FB5" w:rsidRPr="00184B06">
        <w:t xml:space="preserve"> составляющ</w:t>
      </w:r>
      <w:r w:rsidR="007724E1" w:rsidRPr="00184B06">
        <w:t>ая</w:t>
      </w:r>
      <w:r w:rsidR="00516FB5" w:rsidRPr="00184B06">
        <w:t xml:space="preserve"> проекта, такие как</w:t>
      </w:r>
      <w:r w:rsidR="006C5A23" w:rsidRPr="00184B06">
        <w:t xml:space="preserve"> затраченное</w:t>
      </w:r>
      <w:r w:rsidR="00516FB5" w:rsidRPr="00184B06">
        <w:t xml:space="preserve"> количество человеко-часов на </w:t>
      </w:r>
      <w:r w:rsidR="006C5A23" w:rsidRPr="00184B06">
        <w:t>написание технического задания, программно</w:t>
      </w:r>
      <w:r w:rsidR="007724E1" w:rsidRPr="00184B06">
        <w:t>го обеспечения</w:t>
      </w:r>
      <w:r w:rsidR="006C5A23" w:rsidRPr="00184B06">
        <w:t xml:space="preserve">, тестирования, подсчет затрат на </w:t>
      </w:r>
      <w:r w:rsidR="00C01B5E" w:rsidRPr="00184B06">
        <w:t>материальные ресурсы,</w:t>
      </w:r>
      <w:r w:rsidR="006C5A23" w:rsidRPr="00184B06">
        <w:t xml:space="preserve"> </w:t>
      </w:r>
      <w:r w:rsidR="00C01B5E" w:rsidRPr="00184B06">
        <w:t>разработку системы, оплату труда</w:t>
      </w:r>
      <w:r w:rsidR="006C5A23" w:rsidRPr="00184B06">
        <w:t>, себестоимость проекта, расчёт рентабельности и плановой прибыли</w:t>
      </w:r>
      <w:r w:rsidR="00C01B5E" w:rsidRPr="00184B06">
        <w:t>, определение экономической эффективности</w:t>
      </w:r>
      <w:r w:rsidR="006C5A23" w:rsidRPr="00184B06">
        <w:t>.</w:t>
      </w:r>
    </w:p>
    <w:p w14:paraId="45A0E52B" w14:textId="154E9B7E" w:rsidR="00FF5983" w:rsidRPr="00184B06" w:rsidRDefault="007724E1" w:rsidP="00BB7709">
      <w:r w:rsidRPr="00184B06">
        <w:t>Также в</w:t>
      </w:r>
      <w:r w:rsidR="00FF5983" w:rsidRPr="00184B06">
        <w:t xml:space="preserve"> данном проекте почти прошли весь жизненный цикл разработки программного обеспечения</w:t>
      </w:r>
      <w:r w:rsidR="00D53881" w:rsidRPr="00184B06">
        <w:t>,</w:t>
      </w:r>
      <w:r w:rsidR="00FF5983" w:rsidRPr="00184B06">
        <w:t xml:space="preserve"> </w:t>
      </w:r>
      <w:r w:rsidR="00D53881" w:rsidRPr="00184B06">
        <w:t>такие как</w:t>
      </w:r>
      <w:r w:rsidR="00FF5983" w:rsidRPr="00184B06">
        <w:t xml:space="preserve"> анализ предметной области проекта</w:t>
      </w:r>
      <w:r w:rsidR="00D53881" w:rsidRPr="00184B06"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 w:rsidRPr="00184B06">
        <w:t xml:space="preserve"> написание руководства пользователя,</w:t>
      </w:r>
      <w:r w:rsidR="00FF5983" w:rsidRPr="00184B06">
        <w:t xml:space="preserve"> выпуск</w:t>
      </w:r>
      <w:r w:rsidR="00D53881" w:rsidRPr="00184B06">
        <w:t xml:space="preserve"> программного продукта</w:t>
      </w:r>
      <w:r w:rsidR="00FF5983" w:rsidRPr="00184B06">
        <w:t>.</w:t>
      </w:r>
    </w:p>
    <w:p w14:paraId="42875435" w14:textId="6CC731B8" w:rsidR="005828DB" w:rsidRPr="00184B06" w:rsidRDefault="00871D19" w:rsidP="00581DDC">
      <w:r w:rsidRPr="00184B06">
        <w:t>Также в</w:t>
      </w:r>
      <w:r w:rsidR="00714DAF" w:rsidRPr="00184B06">
        <w:t xml:space="preserve"> ходе </w:t>
      </w:r>
      <w:r w:rsidRPr="00184B06">
        <w:t xml:space="preserve">данной </w:t>
      </w:r>
      <w:r w:rsidR="00714DAF" w:rsidRPr="00184B06">
        <w:t xml:space="preserve">работы </w:t>
      </w:r>
      <w:r w:rsidR="00AC581D" w:rsidRPr="00184B06">
        <w:t>был</w:t>
      </w:r>
      <w:r w:rsidRPr="00184B06">
        <w:t>и</w:t>
      </w:r>
      <w:r w:rsidR="00AC581D" w:rsidRPr="00184B06">
        <w:t xml:space="preserve"> освоены</w:t>
      </w:r>
      <w:r w:rsidR="00714DAF" w:rsidRPr="00184B06">
        <w:t xml:space="preserve"> современные инструменты разработки, исследова</w:t>
      </w:r>
      <w:r w:rsidR="00AC581D" w:rsidRPr="00184B06">
        <w:t>ны</w:t>
      </w:r>
      <w:r w:rsidR="00714DAF" w:rsidRPr="00184B06">
        <w:t xml:space="preserve"> возможности интеграции </w:t>
      </w:r>
      <w:r w:rsidR="00D53881" w:rsidRPr="00184B06">
        <w:t>искусственного интеллекта</w:t>
      </w:r>
      <w:r w:rsidR="00714DAF" w:rsidRPr="00184B06">
        <w:t xml:space="preserve"> в разрабатываемой системе, получ</w:t>
      </w:r>
      <w:r w:rsidR="00AC581D" w:rsidRPr="00184B06">
        <w:t>ены</w:t>
      </w:r>
      <w:r w:rsidR="00714DAF" w:rsidRPr="00184B06">
        <w:t xml:space="preserve"> навыки разработки</w:t>
      </w:r>
      <w:r w:rsidR="0025753F" w:rsidRPr="00184B06">
        <w:t>, написания технической документации и</w:t>
      </w:r>
      <w:r w:rsidR="0093755B" w:rsidRPr="00184B06">
        <w:t xml:space="preserve"> внедрени</w:t>
      </w:r>
      <w:r w:rsidR="0010367E" w:rsidRPr="00184B06">
        <w:t>е</w:t>
      </w:r>
      <w:r w:rsidR="00AC581D" w:rsidRPr="00184B06">
        <w:t xml:space="preserve"> программной системы</w:t>
      </w:r>
      <w:r w:rsidR="00714DAF" w:rsidRPr="00184B06">
        <w:t>.</w:t>
      </w:r>
    </w:p>
    <w:p w14:paraId="5CB63BD6" w14:textId="77777777" w:rsidR="005828DB" w:rsidRPr="00184B06" w:rsidRDefault="005828DB" w:rsidP="00150307">
      <w:pPr>
        <w:pStyle w:val="1"/>
        <w:spacing w:before="0"/>
      </w:pPr>
      <w:bookmarkStart w:id="124" w:name="__RefHeading___Toc821_3919465242"/>
      <w:bookmarkStart w:id="125" w:name="_Toc137465107"/>
      <w:bookmarkStart w:id="126" w:name="_Toc137779104"/>
      <w:bookmarkStart w:id="127" w:name="_Toc139287422"/>
      <w:bookmarkStart w:id="128" w:name="_Toc139371006"/>
      <w:bookmarkStart w:id="129" w:name="_Toc156840825"/>
      <w:bookmarkStart w:id="130" w:name="_Toc168574235"/>
      <w:r w:rsidRPr="00184B06">
        <w:lastRenderedPageBreak/>
        <w:t xml:space="preserve">СПИСОК </w:t>
      </w:r>
      <w:bookmarkEnd w:id="124"/>
      <w:bookmarkEnd w:id="125"/>
      <w:bookmarkEnd w:id="126"/>
      <w:r w:rsidRPr="00184B06">
        <w:t>ИСПОЛЬЗОВАННЫХ ИСТОЧНИКОВ</w:t>
      </w:r>
      <w:bookmarkEnd w:id="127"/>
      <w:bookmarkEnd w:id="128"/>
      <w:bookmarkEnd w:id="129"/>
      <w:bookmarkEnd w:id="130"/>
    </w:p>
    <w:p w14:paraId="5F51274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ГОСТ 19.701-90. Схемы алгоритмов, программ, данных и систем. – </w:t>
      </w:r>
      <w:proofErr w:type="spellStart"/>
      <w:r w:rsidRPr="00184B06">
        <w:rPr>
          <w:szCs w:val="28"/>
          <w:lang w:val="ru-RU"/>
        </w:rPr>
        <w:t>введ</w:t>
      </w:r>
      <w:proofErr w:type="spellEnd"/>
      <w:r w:rsidRPr="00184B06">
        <w:rPr>
          <w:szCs w:val="28"/>
          <w:lang w:val="ru-RU"/>
        </w:rPr>
        <w:t>. 01.01.92. – М.: Изд-во стандартов, 2010. – 24 с.</w:t>
      </w:r>
    </w:p>
    <w:p w14:paraId="475C2B2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Material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</w:t>
      </w:r>
      <w:r w:rsidRPr="00184B06">
        <w:rPr>
          <w:szCs w:val="28"/>
          <w:lang w:val="ru-RU"/>
        </w:rPr>
        <w:t xml:space="preserve">: </w:t>
      </w:r>
      <w:hyperlink r:id="rId58" w:history="1">
        <w:r w:rsidRPr="00184B06">
          <w:rPr>
            <w:rStyle w:val="ae"/>
            <w:color w:val="auto"/>
            <w:szCs w:val="28"/>
            <w:lang w:val="ru-RU"/>
          </w:rPr>
          <w:t>https://material.angular.io/components/categories</w:t>
        </w:r>
      </w:hyperlink>
      <w:r w:rsidRPr="00184B06">
        <w:rPr>
          <w:szCs w:val="28"/>
          <w:lang w:val="ru-RU"/>
        </w:rPr>
        <w:t>, свободный.</w:t>
      </w:r>
    </w:p>
    <w:p w14:paraId="35EF5925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доступа:</w:t>
      </w:r>
      <w:r w:rsidRPr="00184B06">
        <w:rPr>
          <w:szCs w:val="28"/>
          <w:lang w:val="ru-RU"/>
        </w:rPr>
        <w:t xml:space="preserve"> </w:t>
      </w:r>
      <w:hyperlink r:id="rId59" w:history="1">
        <w:r w:rsidRPr="00184B06">
          <w:rPr>
            <w:rStyle w:val="ae"/>
            <w:color w:val="auto"/>
            <w:szCs w:val="28"/>
            <w:lang w:val="ru-RU"/>
          </w:rPr>
          <w:t>https://angular.io/docs</w:t>
        </w:r>
      </w:hyperlink>
      <w:r w:rsidRPr="00184B06">
        <w:rPr>
          <w:szCs w:val="28"/>
          <w:lang w:val="ru-RU"/>
        </w:rPr>
        <w:t>, свободный.</w:t>
      </w:r>
    </w:p>
    <w:p w14:paraId="3A3BB736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ASP.NET: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0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https://learn.microsoft.com/en-us/aspnet/core/?view=aspnetcore-7.0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1FF0532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: [Электронный ресурс] /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 Inc., 2024. – Режим доступа: </w:t>
      </w:r>
      <w:hyperlink r:id="rId61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https://docs.docker.com/guides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61B201E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Entity</w:t>
      </w:r>
      <w:proofErr w:type="spellEnd"/>
      <w:r w:rsidRPr="00184B06">
        <w:rPr>
          <w:kern w:val="0"/>
          <w:szCs w:val="28"/>
          <w:lang w:val="ru-RU" w:bidi="ar-SA"/>
        </w:rPr>
        <w:t xml:space="preserve"> Framework Core: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2" w:history="1">
        <w:r w:rsidRPr="00184B06">
          <w:rPr>
            <w:rStyle w:val="ae"/>
            <w:color w:val="auto"/>
            <w:lang w:val="ru-RU"/>
          </w:rPr>
          <w:t>https://learn.microsoft.com/en-us/ef/core/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04FF46B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Windows </w:t>
      </w:r>
      <w:proofErr w:type="spellStart"/>
      <w:r w:rsidRPr="00184B06">
        <w:rPr>
          <w:kern w:val="0"/>
          <w:szCs w:val="28"/>
          <w:lang w:val="ru-RU" w:bidi="ar-SA"/>
        </w:rPr>
        <w:t>Subsystem</w:t>
      </w:r>
      <w:proofErr w:type="spellEnd"/>
      <w:r w:rsidRPr="00184B06">
        <w:rPr>
          <w:kern w:val="0"/>
          <w:szCs w:val="28"/>
          <w:lang w:val="ru-RU" w:bidi="ar-SA"/>
        </w:rPr>
        <w:t xml:space="preserve"> </w:t>
      </w:r>
      <w:proofErr w:type="spellStart"/>
      <w:r w:rsidRPr="00184B06">
        <w:rPr>
          <w:kern w:val="0"/>
          <w:szCs w:val="28"/>
          <w:lang w:val="ru-RU" w:bidi="ar-SA"/>
        </w:rPr>
        <w:t>for</w:t>
      </w:r>
      <w:proofErr w:type="spellEnd"/>
      <w:r w:rsidRPr="00184B06">
        <w:rPr>
          <w:kern w:val="0"/>
          <w:szCs w:val="28"/>
          <w:lang w:val="ru-RU" w:bidi="ar-SA"/>
        </w:rPr>
        <w:t xml:space="preserve"> Linux: [Электронный ресурс] / Microsoft, 2024. – Режим доступа: </w:t>
      </w:r>
      <w:hyperlink r:id="rId63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5047DD59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Определение слова «Токен»: [Электронный ресурс] / Yandex, 2024 – Режим доступа: </w:t>
      </w:r>
      <w:hyperlink r:id="rId64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7003927F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Чистая архитектура. Искусство разработки программного обеспечения / СПб.: Питер. – 2018 г. – 352 с.</w:t>
      </w:r>
    </w:p>
    <w:p w14:paraId="5417F2F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Чистый код. Создание, анализ и рефакторинг. / СПб.: Питер. – 2022 г. – 872 с.</w:t>
      </w:r>
    </w:p>
    <w:p w14:paraId="35CFFB77" w14:textId="77777777" w:rsidR="00E46423" w:rsidRPr="00184B06" w:rsidRDefault="00E46423" w:rsidP="003F0E86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lastRenderedPageBreak/>
        <w:t xml:space="preserve">Теория и практика машинного </w:t>
      </w:r>
      <w:proofErr w:type="gramStart"/>
      <w:r w:rsidRPr="00184B06">
        <w:rPr>
          <w:lang w:val="ru-RU"/>
        </w:rPr>
        <w:t>обучения :</w:t>
      </w:r>
      <w:proofErr w:type="gramEnd"/>
      <w:r w:rsidRPr="00184B06">
        <w:rPr>
          <w:lang w:val="ru-RU"/>
        </w:rPr>
        <w:t xml:space="preserve"> учебное пособие / В. В. Воронина, А. В. Михеев, Н. Г. Ярушкина, К. В. Святов. –Ульяновск: УлГТУ, 2017. – 290 с.</w:t>
      </w:r>
    </w:p>
    <w:p w14:paraId="139CC8CE" w14:textId="65CFD583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lang w:val="ru-RU"/>
        </w:rPr>
        <w:t xml:space="preserve">A </w:t>
      </w:r>
      <w:proofErr w:type="spellStart"/>
      <w:r w:rsidRPr="00184B06">
        <w:rPr>
          <w:lang w:val="ru-RU"/>
        </w:rPr>
        <w:t>tour</w:t>
      </w:r>
      <w:proofErr w:type="spellEnd"/>
      <w:r w:rsidRPr="00184B06">
        <w:rPr>
          <w:lang w:val="ru-RU"/>
        </w:rPr>
        <w:t xml:space="preserve"> of C# </w:t>
      </w:r>
      <w:proofErr w:type="spellStart"/>
      <w:r w:rsidRPr="00184B06">
        <w:rPr>
          <w:lang w:val="ru-RU"/>
        </w:rPr>
        <w:t>language</w:t>
      </w:r>
      <w:proofErr w:type="spellEnd"/>
      <w:r w:rsidRPr="00184B06">
        <w:rPr>
          <w:lang w:val="ru-RU"/>
        </w:rPr>
        <w:t xml:space="preserve">: [Электронный ресурс] / Microsoft, 2024. – Режим доступа: </w:t>
      </w:r>
      <w:hyperlink r:id="rId65" w:history="1">
        <w:r w:rsidRPr="00184B06">
          <w:rPr>
            <w:rStyle w:val="ae"/>
            <w:color w:val="auto"/>
            <w:lang w:val="ru-RU"/>
          </w:rPr>
          <w:t>https://learn.microsoft.com/en-us/dotnet/csharp/tour-of-csharp/overview</w:t>
        </w:r>
      </w:hyperlink>
      <w:r w:rsidRPr="00184B06">
        <w:rPr>
          <w:lang w:val="ru-RU"/>
        </w:rPr>
        <w:t>, свободный.</w:t>
      </w:r>
    </w:p>
    <w:p w14:paraId="00D038E4" w14:textId="77777777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proofErr w:type="spellStart"/>
      <w:r w:rsidRPr="00184B06">
        <w:rPr>
          <w:kern w:val="0"/>
          <w:szCs w:val="28"/>
          <w:lang w:val="ru-RU" w:bidi="ar-SA"/>
        </w:rPr>
        <w:t>Ajay</w:t>
      </w:r>
      <w:proofErr w:type="spellEnd"/>
      <w:r w:rsidRPr="00184B06">
        <w:rPr>
          <w:kern w:val="0"/>
          <w:szCs w:val="28"/>
          <w:lang w:val="ru-RU" w:bidi="ar-SA"/>
        </w:rPr>
        <w:t xml:space="preserve"> D. </w:t>
      </w:r>
      <w:proofErr w:type="spellStart"/>
      <w:r w:rsidRPr="00184B06">
        <w:rPr>
          <w:kern w:val="0"/>
          <w:szCs w:val="28"/>
          <w:lang w:val="ru-RU" w:bidi="ar-SA"/>
        </w:rPr>
        <w:t>Kshemklayni</w:t>
      </w:r>
      <w:proofErr w:type="spellEnd"/>
      <w:r w:rsidRPr="00184B06">
        <w:rPr>
          <w:kern w:val="0"/>
          <w:szCs w:val="28"/>
          <w:lang w:val="ru-RU" w:bidi="ar-SA"/>
        </w:rPr>
        <w:t xml:space="preserve">. </w:t>
      </w:r>
      <w:proofErr w:type="spellStart"/>
      <w:r w:rsidRPr="00184B06">
        <w:rPr>
          <w:kern w:val="0"/>
          <w:szCs w:val="28"/>
          <w:lang w:val="ru-RU" w:bidi="ar-SA"/>
        </w:rPr>
        <w:t>Distributed</w:t>
      </w:r>
      <w:proofErr w:type="spellEnd"/>
      <w:r w:rsidRPr="00184B06">
        <w:rPr>
          <w:kern w:val="0"/>
          <w:szCs w:val="28"/>
          <w:lang w:val="ru-RU" w:bidi="ar-SA"/>
        </w:rPr>
        <w:t xml:space="preserve"> Computing: </w:t>
      </w:r>
      <w:proofErr w:type="spellStart"/>
      <w:r w:rsidRPr="00184B06">
        <w:rPr>
          <w:kern w:val="0"/>
          <w:szCs w:val="28"/>
          <w:lang w:val="ru-RU" w:bidi="ar-SA"/>
        </w:rPr>
        <w:t>Principles</w:t>
      </w:r>
      <w:proofErr w:type="spellEnd"/>
      <w:r w:rsidRPr="00184B06">
        <w:rPr>
          <w:kern w:val="0"/>
          <w:szCs w:val="28"/>
          <w:lang w:val="ru-RU" w:bidi="ar-SA"/>
        </w:rPr>
        <w:t xml:space="preserve">, </w:t>
      </w:r>
      <w:proofErr w:type="spellStart"/>
      <w:r w:rsidRPr="00184B06">
        <w:rPr>
          <w:kern w:val="0"/>
          <w:szCs w:val="28"/>
          <w:lang w:val="ru-RU" w:bidi="ar-SA"/>
        </w:rPr>
        <w:t>Algorithms</w:t>
      </w:r>
      <w:proofErr w:type="spellEnd"/>
      <w:r w:rsidRPr="00184B06">
        <w:rPr>
          <w:kern w:val="0"/>
          <w:szCs w:val="28"/>
          <w:lang w:val="ru-RU" w:bidi="ar-SA"/>
        </w:rPr>
        <w:t xml:space="preserve">, </w:t>
      </w:r>
      <w:proofErr w:type="spellStart"/>
      <w:r w:rsidRPr="00184B06">
        <w:rPr>
          <w:kern w:val="0"/>
          <w:szCs w:val="28"/>
          <w:lang w:val="ru-RU" w:bidi="ar-SA"/>
        </w:rPr>
        <w:t>and</w:t>
      </w:r>
      <w:proofErr w:type="spellEnd"/>
      <w:r w:rsidRPr="00184B06">
        <w:rPr>
          <w:kern w:val="0"/>
          <w:szCs w:val="28"/>
          <w:lang w:val="ru-RU" w:bidi="ar-SA"/>
        </w:rPr>
        <w:t xml:space="preserve"> Systems / </w:t>
      </w:r>
      <w:proofErr w:type="spellStart"/>
      <w:r w:rsidRPr="00184B06">
        <w:rPr>
          <w:kern w:val="0"/>
          <w:szCs w:val="28"/>
          <w:lang w:val="ru-RU" w:bidi="ar-SA"/>
        </w:rPr>
        <w:t>Ajay</w:t>
      </w:r>
      <w:proofErr w:type="spellEnd"/>
      <w:r w:rsidRPr="00184B06">
        <w:rPr>
          <w:kern w:val="0"/>
          <w:szCs w:val="28"/>
          <w:lang w:val="ru-RU" w:bidi="ar-SA"/>
        </w:rPr>
        <w:t xml:space="preserve"> D. </w:t>
      </w:r>
      <w:proofErr w:type="spellStart"/>
      <w:r w:rsidRPr="00184B06">
        <w:rPr>
          <w:kern w:val="0"/>
          <w:szCs w:val="28"/>
          <w:lang w:val="ru-RU" w:bidi="ar-SA"/>
        </w:rPr>
        <w:t>Kshemklayni</w:t>
      </w:r>
      <w:proofErr w:type="spellEnd"/>
      <w:r w:rsidRPr="00184B06">
        <w:rPr>
          <w:kern w:val="0"/>
          <w:szCs w:val="28"/>
          <w:lang w:val="ru-RU" w:bidi="ar-SA"/>
        </w:rPr>
        <w:t xml:space="preserve">, </w:t>
      </w:r>
      <w:proofErr w:type="spellStart"/>
      <w:r w:rsidRPr="00184B06">
        <w:rPr>
          <w:kern w:val="0"/>
          <w:szCs w:val="28"/>
          <w:lang w:val="ru-RU" w:bidi="ar-SA"/>
        </w:rPr>
        <w:t>Mukesh</w:t>
      </w:r>
      <w:proofErr w:type="spellEnd"/>
      <w:r w:rsidRPr="00184B06">
        <w:rPr>
          <w:kern w:val="0"/>
          <w:szCs w:val="28"/>
          <w:lang w:val="ru-RU" w:bidi="ar-SA"/>
        </w:rPr>
        <w:t xml:space="preserve"> </w:t>
      </w:r>
      <w:proofErr w:type="spellStart"/>
      <w:r w:rsidRPr="00184B06">
        <w:rPr>
          <w:kern w:val="0"/>
          <w:szCs w:val="28"/>
          <w:lang w:val="ru-RU" w:bidi="ar-SA"/>
        </w:rPr>
        <w:t>Singhal</w:t>
      </w:r>
      <w:proofErr w:type="spellEnd"/>
      <w:r w:rsidRPr="00184B06">
        <w:rPr>
          <w:kern w:val="0"/>
          <w:szCs w:val="28"/>
          <w:lang w:val="ru-RU" w:bidi="ar-SA"/>
        </w:rPr>
        <w:t xml:space="preserve">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Cambridge University Press, 2008. </w:t>
      </w:r>
    </w:p>
    <w:p w14:paraId="4F234331" w14:textId="58326ABC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proofErr w:type="spellStart"/>
      <w:r w:rsidRPr="00184B06">
        <w:rPr>
          <w:szCs w:val="28"/>
          <w:lang w:val="ru-RU"/>
        </w:rPr>
        <w:t>Artificial</w:t>
      </w:r>
      <w:proofErr w:type="spellEnd"/>
      <w:r w:rsidRPr="00184B06">
        <w:rPr>
          <w:szCs w:val="28"/>
          <w:lang w:val="ru-RU"/>
        </w:rPr>
        <w:t xml:space="preserve"> Intelligence: A Modern </w:t>
      </w:r>
      <w:proofErr w:type="spellStart"/>
      <w:r w:rsidRPr="00184B06">
        <w:rPr>
          <w:szCs w:val="28"/>
          <w:lang w:val="ru-RU"/>
        </w:rPr>
        <w:t>Approach</w:t>
      </w:r>
      <w:proofErr w:type="spellEnd"/>
      <w:r w:rsidRPr="00184B06">
        <w:rPr>
          <w:szCs w:val="28"/>
          <w:lang w:val="ru-RU"/>
        </w:rPr>
        <w:t xml:space="preserve">, 4th US </w:t>
      </w:r>
      <w:proofErr w:type="spellStart"/>
      <w:r w:rsidRPr="00184B06">
        <w:rPr>
          <w:szCs w:val="28"/>
          <w:lang w:val="ru-RU"/>
        </w:rPr>
        <w:t>ed</w:t>
      </w:r>
      <w:proofErr w:type="spellEnd"/>
      <w:r w:rsidRPr="00184B06">
        <w:rPr>
          <w:szCs w:val="28"/>
          <w:lang w:val="ru-RU"/>
        </w:rPr>
        <w:t xml:space="preserve">. / </w:t>
      </w:r>
      <w:proofErr w:type="spellStart"/>
      <w:r w:rsidRPr="00184B06">
        <w:rPr>
          <w:szCs w:val="28"/>
          <w:lang w:val="ru-RU"/>
        </w:rPr>
        <w:t>Stuart</w:t>
      </w:r>
      <w:proofErr w:type="spellEnd"/>
      <w:r w:rsidRPr="00184B06">
        <w:rPr>
          <w:szCs w:val="28"/>
          <w:lang w:val="ru-RU"/>
        </w:rPr>
        <w:t xml:space="preserve"> J. </w:t>
      </w:r>
      <w:proofErr w:type="spellStart"/>
      <w:r w:rsidRPr="00184B06">
        <w:rPr>
          <w:szCs w:val="28"/>
          <w:lang w:val="ru-RU"/>
        </w:rPr>
        <w:t>Russell</w:t>
      </w:r>
      <w:proofErr w:type="spellEnd"/>
      <w:r w:rsidRPr="00184B06">
        <w:rPr>
          <w:szCs w:val="28"/>
          <w:lang w:val="ru-RU"/>
        </w:rPr>
        <w:t xml:space="preserve">., Peter </w:t>
      </w:r>
      <w:proofErr w:type="spellStart"/>
      <w:r w:rsidRPr="00184B06">
        <w:rPr>
          <w:szCs w:val="28"/>
          <w:lang w:val="ru-RU"/>
        </w:rPr>
        <w:t>Norvig</w:t>
      </w:r>
      <w:proofErr w:type="spellEnd"/>
      <w:r w:rsidRPr="00184B06">
        <w:rPr>
          <w:szCs w:val="28"/>
          <w:lang w:val="ru-RU"/>
        </w:rPr>
        <w:t xml:space="preserve">. – </w:t>
      </w:r>
      <w:proofErr w:type="spellStart"/>
      <w:r w:rsidRPr="00184B06">
        <w:rPr>
          <w:szCs w:val="28"/>
          <w:lang w:val="ru-RU"/>
        </w:rPr>
        <w:t>Prentice</w:t>
      </w:r>
      <w:proofErr w:type="spellEnd"/>
      <w:r w:rsidRPr="00184B06">
        <w:rPr>
          <w:szCs w:val="28"/>
          <w:lang w:val="ru-RU"/>
        </w:rPr>
        <w:t xml:space="preserve"> Hall, 2020</w:t>
      </w:r>
      <w:r w:rsidR="00F12B50" w:rsidRPr="00184B06">
        <w:rPr>
          <w:szCs w:val="28"/>
          <w:lang w:val="ru-RU"/>
        </w:rPr>
        <w:t>.</w:t>
      </w:r>
    </w:p>
    <w:p w14:paraId="6ABCB8D3" w14:textId="02A03C35" w:rsidR="00F12B50" w:rsidRPr="00184B06" w:rsidRDefault="00F12B50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proofErr w:type="spellStart"/>
      <w:r w:rsidRPr="00184B06">
        <w:rPr>
          <w:szCs w:val="28"/>
          <w:lang w:val="ru-RU"/>
        </w:rPr>
        <w:t>Dependency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Injection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Principles</w:t>
      </w:r>
      <w:proofErr w:type="spellEnd"/>
      <w:r w:rsidRPr="00184B06">
        <w:rPr>
          <w:szCs w:val="28"/>
          <w:lang w:val="ru-RU"/>
        </w:rPr>
        <w:t xml:space="preserve">, </w:t>
      </w:r>
      <w:proofErr w:type="spellStart"/>
      <w:r w:rsidRPr="00184B06">
        <w:rPr>
          <w:szCs w:val="28"/>
          <w:lang w:val="ru-RU"/>
        </w:rPr>
        <w:t>Practices</w:t>
      </w:r>
      <w:proofErr w:type="spellEnd"/>
      <w:r w:rsidRPr="00184B06">
        <w:rPr>
          <w:szCs w:val="28"/>
          <w:lang w:val="ru-RU"/>
        </w:rPr>
        <w:t xml:space="preserve">, </w:t>
      </w:r>
      <w:proofErr w:type="spellStart"/>
      <w:r w:rsidRPr="00184B06">
        <w:rPr>
          <w:szCs w:val="28"/>
          <w:lang w:val="ru-RU"/>
        </w:rPr>
        <w:t>and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Patterns</w:t>
      </w:r>
      <w:proofErr w:type="spellEnd"/>
      <w:r w:rsidRPr="00184B06">
        <w:rPr>
          <w:szCs w:val="28"/>
          <w:lang w:val="ru-RU"/>
        </w:rPr>
        <w:t xml:space="preserve"> / Mark S., </w:t>
      </w:r>
      <w:proofErr w:type="spellStart"/>
      <w:r w:rsidRPr="00184B06">
        <w:rPr>
          <w:szCs w:val="28"/>
          <w:lang w:val="ru-RU"/>
        </w:rPr>
        <w:t>Steven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van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Deursan</w:t>
      </w:r>
      <w:proofErr w:type="spellEnd"/>
      <w:r w:rsidRPr="00184B06">
        <w:rPr>
          <w:szCs w:val="28"/>
          <w:lang w:val="ru-RU"/>
        </w:rPr>
        <w:t xml:space="preserve">. – </w:t>
      </w:r>
      <w:proofErr w:type="spellStart"/>
      <w:r w:rsidRPr="00184B06">
        <w:rPr>
          <w:szCs w:val="28"/>
          <w:lang w:val="ru-RU"/>
        </w:rPr>
        <w:t>Manning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Publications</w:t>
      </w:r>
      <w:proofErr w:type="spellEnd"/>
      <w:r w:rsidRPr="00184B06">
        <w:rPr>
          <w:szCs w:val="28"/>
          <w:lang w:val="ru-RU"/>
        </w:rPr>
        <w:t>, 2019.</w:t>
      </w:r>
    </w:p>
    <w:p w14:paraId="16D589C5" w14:textId="717209C3" w:rsidR="009424E7" w:rsidRPr="00184B06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proofErr w:type="spellStart"/>
      <w:r w:rsidRPr="00184B06">
        <w:rPr>
          <w:kern w:val="0"/>
          <w:szCs w:val="28"/>
          <w:lang w:val="ru-RU" w:bidi="ar-SA"/>
        </w:rPr>
        <w:t>Tannenbaum</w:t>
      </w:r>
      <w:proofErr w:type="spellEnd"/>
      <w:r w:rsidRPr="00184B06">
        <w:rPr>
          <w:kern w:val="0"/>
          <w:szCs w:val="28"/>
          <w:lang w:val="ru-RU" w:bidi="ar-SA"/>
        </w:rPr>
        <w:t xml:space="preserve"> A.S. </w:t>
      </w:r>
      <w:proofErr w:type="spellStart"/>
      <w:r w:rsidR="009424E7" w:rsidRPr="00184B06">
        <w:rPr>
          <w:kern w:val="0"/>
          <w:szCs w:val="28"/>
          <w:lang w:val="ru-RU" w:bidi="ar-SA"/>
        </w:rPr>
        <w:t>Distributed</w:t>
      </w:r>
      <w:proofErr w:type="spellEnd"/>
      <w:r w:rsidR="009424E7" w:rsidRPr="00184B06">
        <w:rPr>
          <w:kern w:val="0"/>
          <w:szCs w:val="28"/>
          <w:lang w:val="ru-RU" w:bidi="ar-SA"/>
        </w:rPr>
        <w:t xml:space="preserve"> Systems / </w:t>
      </w:r>
      <w:proofErr w:type="spellStart"/>
      <w:r w:rsidR="009424E7" w:rsidRPr="00184B06">
        <w:rPr>
          <w:kern w:val="0"/>
          <w:szCs w:val="28"/>
          <w:lang w:val="ru-RU" w:bidi="ar-SA"/>
        </w:rPr>
        <w:t>Marteen</w:t>
      </w:r>
      <w:proofErr w:type="spellEnd"/>
      <w:r w:rsidR="009424E7" w:rsidRPr="00184B06">
        <w:rPr>
          <w:kern w:val="0"/>
          <w:szCs w:val="28"/>
          <w:lang w:val="ru-RU" w:bidi="ar-SA"/>
        </w:rPr>
        <w:t xml:space="preserve"> Van </w:t>
      </w:r>
      <w:proofErr w:type="spellStart"/>
      <w:r w:rsidR="009424E7" w:rsidRPr="00184B06">
        <w:rPr>
          <w:kern w:val="0"/>
          <w:szCs w:val="28"/>
          <w:lang w:val="ru-RU" w:bidi="ar-SA"/>
        </w:rPr>
        <w:t>Steen</w:t>
      </w:r>
      <w:proofErr w:type="spellEnd"/>
      <w:r w:rsidR="009424E7" w:rsidRPr="00184B06">
        <w:rPr>
          <w:kern w:val="0"/>
          <w:szCs w:val="28"/>
          <w:lang w:val="ru-RU" w:bidi="ar-SA"/>
        </w:rPr>
        <w:t xml:space="preserve">, </w:t>
      </w:r>
      <w:proofErr w:type="spellStart"/>
      <w:r w:rsidR="009424E7" w:rsidRPr="00184B06">
        <w:rPr>
          <w:kern w:val="0"/>
          <w:szCs w:val="28"/>
          <w:lang w:val="ru-RU" w:bidi="ar-SA"/>
        </w:rPr>
        <w:t>Tannenbaum</w:t>
      </w:r>
      <w:proofErr w:type="spellEnd"/>
      <w:r w:rsidR="009424E7" w:rsidRPr="00184B06">
        <w:rPr>
          <w:kern w:val="0"/>
          <w:szCs w:val="28"/>
          <w:lang w:val="ru-RU" w:bidi="ar-SA"/>
        </w:rPr>
        <w:t xml:space="preserve"> A.S.</w:t>
      </w:r>
      <w:r w:rsidR="009424E7" w:rsidRPr="00184B06">
        <w:rPr>
          <w:lang w:val="ru-RU"/>
        </w:rPr>
        <w:t xml:space="preserve"> </w:t>
      </w:r>
      <w:r w:rsidRPr="00184B06">
        <w:rPr>
          <w:szCs w:val="28"/>
          <w:lang w:val="ru-RU"/>
        </w:rPr>
        <w:t xml:space="preserve">– </w:t>
      </w:r>
      <w:proofErr w:type="spellStart"/>
      <w:r w:rsidRPr="00184B06">
        <w:rPr>
          <w:szCs w:val="28"/>
          <w:lang w:val="ru-RU"/>
        </w:rPr>
        <w:t>Pearson</w:t>
      </w:r>
      <w:proofErr w:type="spellEnd"/>
      <w:r w:rsidRPr="00184B06">
        <w:rPr>
          <w:szCs w:val="28"/>
          <w:lang w:val="ru-RU"/>
        </w:rPr>
        <w:t xml:space="preserve"> Education Inc., 2023.</w:t>
      </w:r>
      <w:r w:rsidR="009424E7" w:rsidRPr="00184B06">
        <w:rPr>
          <w:lang w:val="ru-RU"/>
        </w:rPr>
        <w:br w:type="page"/>
      </w:r>
    </w:p>
    <w:p w14:paraId="63E1CADA" w14:textId="315D251A" w:rsidR="005828DB" w:rsidRPr="00184B06" w:rsidRDefault="0059481B" w:rsidP="0059481B">
      <w:pPr>
        <w:pStyle w:val="1"/>
      </w:pPr>
      <w:bookmarkStart w:id="131" w:name="_Toc156840826"/>
      <w:bookmarkStart w:id="132" w:name="_Toc168574236"/>
      <w:r w:rsidRPr="00184B06">
        <w:lastRenderedPageBreak/>
        <w:t>ПРИЛОЖЕНИЕ</w:t>
      </w:r>
      <w:r w:rsidR="00BA5FF3" w:rsidRPr="00184B06">
        <w:t xml:space="preserve"> А</w:t>
      </w:r>
      <w:bookmarkEnd w:id="131"/>
      <w:bookmarkEnd w:id="132"/>
    </w:p>
    <w:p w14:paraId="79EB8046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AuthenticationController.cs</w:t>
      </w:r>
      <w:proofErr w:type="spellEnd"/>
      <w:r w:rsidRPr="00184B06">
        <w:rPr>
          <w:noProof w:val="0"/>
        </w:rPr>
        <w:t>:</w:t>
      </w:r>
    </w:p>
    <w:p w14:paraId="5AA4F4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</w:t>
      </w:r>
      <w:proofErr w:type="spellEnd"/>
      <w:r w:rsidRPr="00184B06">
        <w:rPr>
          <w:noProof w:val="0"/>
        </w:rPr>
        <w:t>;</w:t>
      </w:r>
    </w:p>
    <w:p w14:paraId="0544516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28F2B44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</w:t>
      </w:r>
      <w:proofErr w:type="spellEnd"/>
      <w:r w:rsidRPr="00184B06">
        <w:rPr>
          <w:noProof w:val="0"/>
        </w:rPr>
        <w:t>;</w:t>
      </w:r>
    </w:p>
    <w:p w14:paraId="01FAF0E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</w:t>
      </w:r>
      <w:proofErr w:type="spellEnd"/>
      <w:r w:rsidRPr="00184B06">
        <w:rPr>
          <w:noProof w:val="0"/>
        </w:rPr>
        <w:t>;</w:t>
      </w:r>
    </w:p>
    <w:p w14:paraId="12F93B2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SameSiteMode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Microsoft.AspNetCore.Http.SameSiteMode</w:t>
      </w:r>
      <w:proofErr w:type="spellEnd"/>
      <w:r w:rsidRPr="00184B06">
        <w:rPr>
          <w:noProof w:val="0"/>
        </w:rPr>
        <w:t>;</w:t>
      </w:r>
    </w:p>
    <w:p w14:paraId="7E5EB0C3" w14:textId="77777777" w:rsidR="00CE4EC3" w:rsidRPr="00184B06" w:rsidRDefault="00CE4EC3" w:rsidP="00CE4EC3">
      <w:pPr>
        <w:pStyle w:val="af7"/>
        <w:rPr>
          <w:noProof w:val="0"/>
        </w:rPr>
      </w:pPr>
    </w:p>
    <w:p w14:paraId="11B0342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2FCCC99B" w14:textId="77777777" w:rsidR="00CE4EC3" w:rsidRPr="00184B06" w:rsidRDefault="00CE4EC3" w:rsidP="00CE4EC3">
      <w:pPr>
        <w:pStyle w:val="af7"/>
        <w:rPr>
          <w:noProof w:val="0"/>
        </w:rPr>
      </w:pPr>
    </w:p>
    <w:p w14:paraId="5E5EFD3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7D2468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auth</w:t>
      </w:r>
      <w:proofErr w:type="spellEnd"/>
      <w:r w:rsidRPr="00184B06">
        <w:rPr>
          <w:noProof w:val="0"/>
        </w:rPr>
        <w:t>")]</w:t>
      </w:r>
    </w:p>
    <w:p w14:paraId="78D2107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AuthenticationController</w:t>
      </w:r>
      <w:proofErr w:type="spellEnd"/>
      <w:r w:rsidRPr="00184B06">
        <w:rPr>
          <w:noProof w:val="0"/>
        </w:rPr>
        <w:t>(</w:t>
      </w:r>
      <w:proofErr w:type="gramEnd"/>
    </w:p>
    <w:p w14:paraId="2DCF8D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IAuthenticationService</w:t>
      </w:r>
      <w:proofErr w:type="spellEnd"/>
      <w:r w:rsidRPr="00184B06">
        <w:rPr>
          <w:noProof w:val="0"/>
        </w:rPr>
        <w:t xml:space="preserve"> service)</w:t>
      </w:r>
    </w:p>
    <w:p w14:paraId="0E7C54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ControllerBase</w:t>
      </w:r>
      <w:proofErr w:type="spellEnd"/>
    </w:p>
    <w:p w14:paraId="52B588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953CD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3EF553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sign</w:t>
      </w:r>
      <w:proofErr w:type="spellEnd"/>
      <w:r w:rsidRPr="00184B06">
        <w:rPr>
          <w:noProof w:val="0"/>
        </w:rPr>
        <w:t>-in")]</w:t>
      </w:r>
    </w:p>
    <w:p w14:paraId="648DAA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SignIn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AuthenticationRequestDto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29C381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C57BE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service.SignIn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D2BD9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authenticationResponse.RefreshToken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7640FB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5FB1D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Response.Cookies.</w:t>
      </w:r>
      <w:proofErr w:type="gramStart"/>
      <w:r w:rsidRPr="00184B06">
        <w:rPr>
          <w:noProof w:val="0"/>
        </w:rPr>
        <w:t>Append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Constants.RefreshTokenCookieKey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authenticationResponse.RefreshToken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CookieOptions</w:t>
      </w:r>
      <w:proofErr w:type="spellEnd"/>
    </w:p>
    <w:p w14:paraId="7DB616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4D79F9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HttpOnly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B59DD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});</w:t>
      </w:r>
    </w:p>
    <w:p w14:paraId="219E54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20BE7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authenticationResponse.Status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switch</w:t>
      </w:r>
      <w:proofErr w:type="spellEnd"/>
    </w:p>
    <w:p w14:paraId="2DB032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B7C86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Unauthorized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533405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AuthenticationStatus.Success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authenticationResponse</w:t>
      </w:r>
      <w:proofErr w:type="spellEnd"/>
      <w:r w:rsidRPr="00184B06">
        <w:rPr>
          <w:noProof w:val="0"/>
        </w:rPr>
        <w:t>),</w:t>
      </w:r>
    </w:p>
    <w:p w14:paraId="0DD5FF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 =&gt;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65C89C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C1F9C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3CDF0A8" w14:textId="77777777" w:rsidR="00CE4EC3" w:rsidRPr="00184B06" w:rsidRDefault="00CE4EC3" w:rsidP="00CE4EC3">
      <w:pPr>
        <w:pStyle w:val="af7"/>
        <w:rPr>
          <w:noProof w:val="0"/>
        </w:rPr>
      </w:pPr>
    </w:p>
    <w:p w14:paraId="4E9634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736D9E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refresh-token</w:t>
      </w:r>
      <w:proofErr w:type="spellEnd"/>
      <w:r w:rsidRPr="00184B06">
        <w:rPr>
          <w:noProof w:val="0"/>
        </w:rPr>
        <w:t>")]</w:t>
      </w:r>
    </w:p>
    <w:p w14:paraId="4F68DC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>()</w:t>
      </w:r>
    </w:p>
    <w:p w14:paraId="04D61F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59476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Request.Cookies</w:t>
      </w:r>
      <w:proofErr w:type="spellEnd"/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Constants.RefreshTokenCookieKey</w:t>
      </w:r>
      <w:proofErr w:type="spellEnd"/>
      <w:r w:rsidRPr="00184B06">
        <w:rPr>
          <w:noProof w:val="0"/>
        </w:rPr>
        <w:t>];</w:t>
      </w:r>
    </w:p>
    <w:p w14:paraId="4B9518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Unauthorized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1CC5F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service.RefreshToken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>);</w:t>
      </w:r>
    </w:p>
    <w:p w14:paraId="087C12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response.Status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switch</w:t>
      </w:r>
      <w:proofErr w:type="spellEnd"/>
    </w:p>
    <w:p w14:paraId="1AD9C3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F3351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Unauthorized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5EC8B8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AuthenticationStatus.Success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>),</w:t>
      </w:r>
    </w:p>
    <w:p w14:paraId="55493C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 =&gt; </w:t>
      </w:r>
      <w:proofErr w:type="spellStart"/>
      <w:proofErr w:type="gramStart"/>
      <w:r w:rsidRPr="00184B06">
        <w:rPr>
          <w:noProof w:val="0"/>
        </w:rPr>
        <w:t>Unauthorized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75B0AC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15E899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74C59DD" w14:textId="77777777" w:rsidR="00CE4EC3" w:rsidRPr="00184B06" w:rsidRDefault="00CE4EC3" w:rsidP="00CE4EC3">
      <w:pPr>
        <w:pStyle w:val="af7"/>
        <w:rPr>
          <w:noProof w:val="0"/>
        </w:rPr>
      </w:pPr>
    </w:p>
    <w:p w14:paraId="672021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56AFC1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sign-out</w:t>
      </w:r>
      <w:proofErr w:type="spellEnd"/>
      <w:r w:rsidRPr="00184B06">
        <w:rPr>
          <w:noProof w:val="0"/>
        </w:rPr>
        <w:t>")]</w:t>
      </w:r>
    </w:p>
    <w:p w14:paraId="2FA694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SignOut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24A517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C70AD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Response.Cookies.</w:t>
      </w:r>
      <w:proofErr w:type="gramStart"/>
      <w:r w:rsidRPr="00184B06">
        <w:rPr>
          <w:noProof w:val="0"/>
        </w:rPr>
        <w:t>Delete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Constants.RefreshTokenCookieKey</w:t>
      </w:r>
      <w:proofErr w:type="spellEnd"/>
      <w:r w:rsidRPr="00184B06">
        <w:rPr>
          <w:noProof w:val="0"/>
        </w:rPr>
        <w:t>);</w:t>
      </w:r>
    </w:p>
    <w:p w14:paraId="39C47D2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202F6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6B372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D455B4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BookCollectionController.cs</w:t>
      </w:r>
      <w:proofErr w:type="spellEnd"/>
      <w:r w:rsidRPr="00184B06">
        <w:rPr>
          <w:noProof w:val="0"/>
        </w:rPr>
        <w:t>:</w:t>
      </w:r>
    </w:p>
    <w:p w14:paraId="58CCA4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DC971C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741DABE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Microsoft.AspNetCore.Authorization</w:t>
      </w:r>
      <w:proofErr w:type="spellEnd"/>
      <w:r w:rsidRPr="00184B06">
        <w:rPr>
          <w:noProof w:val="0"/>
        </w:rPr>
        <w:t>;</w:t>
      </w:r>
    </w:p>
    <w:p w14:paraId="31590FB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</w:t>
      </w:r>
      <w:proofErr w:type="spellEnd"/>
      <w:r w:rsidRPr="00184B06">
        <w:rPr>
          <w:noProof w:val="0"/>
        </w:rPr>
        <w:t>;</w:t>
      </w:r>
    </w:p>
    <w:p w14:paraId="40BBD17E" w14:textId="77777777" w:rsidR="00CE4EC3" w:rsidRPr="00184B06" w:rsidRDefault="00CE4EC3" w:rsidP="00CE4EC3">
      <w:pPr>
        <w:pStyle w:val="af7"/>
        <w:rPr>
          <w:noProof w:val="0"/>
        </w:rPr>
      </w:pPr>
    </w:p>
    <w:p w14:paraId="0060A09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15FDCE8C" w14:textId="77777777" w:rsidR="00CE4EC3" w:rsidRPr="00184B06" w:rsidRDefault="00CE4EC3" w:rsidP="00CE4EC3">
      <w:pPr>
        <w:pStyle w:val="af7"/>
        <w:rPr>
          <w:noProof w:val="0"/>
        </w:rPr>
      </w:pPr>
    </w:p>
    <w:p w14:paraId="44E996D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504CB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book-collections</w:t>
      </w:r>
      <w:proofErr w:type="spellEnd"/>
      <w:r w:rsidRPr="00184B06">
        <w:rPr>
          <w:noProof w:val="0"/>
        </w:rPr>
        <w:t>")]</w:t>
      </w:r>
    </w:p>
    <w:p w14:paraId="2A224C9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BookCollectionController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IBookCollectionService</w:t>
      </w:r>
      <w:proofErr w:type="spellEnd"/>
      <w:r w:rsidRPr="00184B06">
        <w:rPr>
          <w:noProof w:val="0"/>
        </w:rPr>
        <w:t xml:space="preserve"> service) : </w:t>
      </w:r>
      <w:proofErr w:type="spellStart"/>
      <w:r w:rsidRPr="00184B06">
        <w:rPr>
          <w:noProof w:val="0"/>
        </w:rPr>
        <w:t>ControllerBase</w:t>
      </w:r>
      <w:proofErr w:type="spellEnd"/>
    </w:p>
    <w:p w14:paraId="00E1EB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6226C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21A593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81B19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GetAll</w:t>
      </w:r>
      <w:proofErr w:type="spellEnd"/>
      <w:r w:rsidRPr="00184B06">
        <w:rPr>
          <w:noProof w:val="0"/>
        </w:rPr>
        <w:t>()</w:t>
      </w:r>
    </w:p>
    <w:p w14:paraId="72AD94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835EF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allCollections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service.GetAllAsync</w:t>
      </w:r>
      <w:proofErr w:type="spellEnd"/>
      <w:proofErr w:type="gramEnd"/>
      <w:r w:rsidRPr="00184B06">
        <w:rPr>
          <w:noProof w:val="0"/>
        </w:rPr>
        <w:t>();</w:t>
      </w:r>
    </w:p>
    <w:p w14:paraId="183C96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allCollections</w:t>
      </w:r>
      <w:proofErr w:type="spellEnd"/>
      <w:r w:rsidRPr="00184B06">
        <w:rPr>
          <w:noProof w:val="0"/>
        </w:rPr>
        <w:t>)</w:t>
      </w:r>
    </w:p>
    <w:p w14:paraId="676124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4D2B2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UpdateThumbnailUrls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);</w:t>
      </w:r>
    </w:p>
    <w:p w14:paraId="721D66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CE393D8" w14:textId="77777777" w:rsidR="00CE4EC3" w:rsidRPr="00184B06" w:rsidRDefault="00CE4EC3" w:rsidP="00CE4EC3">
      <w:pPr>
        <w:pStyle w:val="af7"/>
        <w:rPr>
          <w:noProof w:val="0"/>
        </w:rPr>
      </w:pPr>
    </w:p>
    <w:p w14:paraId="71ABA4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allCollections</w:t>
      </w:r>
      <w:proofErr w:type="spellEnd"/>
      <w:r w:rsidRPr="00184B06">
        <w:rPr>
          <w:noProof w:val="0"/>
        </w:rPr>
        <w:t>);</w:t>
      </w:r>
    </w:p>
    <w:p w14:paraId="60D4A2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866C931" w14:textId="77777777" w:rsidR="00CE4EC3" w:rsidRPr="00184B06" w:rsidRDefault="00CE4EC3" w:rsidP="00CE4EC3">
      <w:pPr>
        <w:pStyle w:val="af7"/>
        <w:rPr>
          <w:noProof w:val="0"/>
        </w:rPr>
      </w:pPr>
    </w:p>
    <w:p w14:paraId="7A4148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3577C5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ED1E8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CreateCollection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65C74B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9B855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1FB330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384E59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0D0EA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service.CreateAsync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9CE68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UpdateThumbnailUrls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>);</w:t>
      </w:r>
    </w:p>
    <w:p w14:paraId="5E902A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>);</w:t>
      </w:r>
    </w:p>
    <w:p w14:paraId="5BB948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E18B4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44CF9C3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BA978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5F7CA9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4C773341" w14:textId="77777777" w:rsidR="00CE4EC3" w:rsidRPr="00184B06" w:rsidRDefault="00CE4EC3" w:rsidP="00CE4EC3">
      <w:pPr>
        <w:pStyle w:val="af7"/>
        <w:rPr>
          <w:noProof w:val="0"/>
        </w:rPr>
      </w:pPr>
    </w:p>
    <w:p w14:paraId="13F627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65512A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5D552F0" w14:textId="77777777" w:rsidR="00CE4EC3" w:rsidRPr="00184B06" w:rsidRDefault="00CE4EC3" w:rsidP="00CE4EC3">
      <w:pPr>
        <w:pStyle w:val="af7"/>
        <w:rPr>
          <w:noProof w:val="0"/>
        </w:rPr>
      </w:pPr>
    </w:p>
    <w:p w14:paraId="13DBBB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6FC7F4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4F750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7EC9FD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UpdateCollection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2621EA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E3648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038CC2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4A1F86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689B5C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C0E88E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UpdateThumbnailUrls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>);</w:t>
      </w:r>
    </w:p>
    <w:p w14:paraId="34A6CC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addedCollection</w:t>
      </w:r>
      <w:proofErr w:type="spellEnd"/>
      <w:r w:rsidRPr="00184B06">
        <w:rPr>
          <w:noProof w:val="0"/>
        </w:rPr>
        <w:t>);</w:t>
      </w:r>
    </w:p>
    <w:p w14:paraId="7E1167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CC0A3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055287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A2AA0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6053AD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53D25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15DCD9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4933B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F590E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6860CDF" w14:textId="77777777" w:rsidR="00CE4EC3" w:rsidRPr="00184B06" w:rsidRDefault="00CE4EC3" w:rsidP="00CE4EC3">
      <w:pPr>
        <w:pStyle w:val="af7"/>
        <w:rPr>
          <w:noProof w:val="0"/>
        </w:rPr>
      </w:pPr>
    </w:p>
    <w:p w14:paraId="5FA86E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5B9B54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0F895D6" w14:textId="77777777" w:rsidR="00CE4EC3" w:rsidRPr="00184B06" w:rsidRDefault="00CE4EC3" w:rsidP="00CE4EC3">
      <w:pPr>
        <w:pStyle w:val="af7"/>
        <w:rPr>
          <w:noProof w:val="0"/>
        </w:rPr>
      </w:pPr>
    </w:p>
    <w:p w14:paraId="0B9936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0FDF78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B256C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35CD9F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DeleteAsync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2C6002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A48CB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55AE6D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F9D43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service.DeleteAsync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6F2A24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ECBEC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303578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E6EE6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F8751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153E2BF5" w14:textId="77777777" w:rsidR="00CE4EC3" w:rsidRPr="00184B06" w:rsidRDefault="00CE4EC3" w:rsidP="00CE4EC3">
      <w:pPr>
        <w:pStyle w:val="af7"/>
        <w:rPr>
          <w:noProof w:val="0"/>
        </w:rPr>
      </w:pPr>
    </w:p>
    <w:p w14:paraId="0D2918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CA22B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4615B5C" w14:textId="77777777" w:rsidR="00CE4EC3" w:rsidRPr="00184B06" w:rsidRDefault="00CE4EC3" w:rsidP="00CE4EC3">
      <w:pPr>
        <w:pStyle w:val="af7"/>
        <w:rPr>
          <w:noProof w:val="0"/>
        </w:rPr>
      </w:pPr>
    </w:p>
    <w:p w14:paraId="55FACC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UpdateThumbnailUrls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dto</w:t>
      </w:r>
      <w:proofErr w:type="spellEnd"/>
      <w:r w:rsidRPr="00184B06">
        <w:rPr>
          <w:noProof w:val="0"/>
        </w:rPr>
        <w:t>)</w:t>
      </w:r>
    </w:p>
    <w:p w14:paraId="117259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AE424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dto.Books</w:t>
      </w:r>
      <w:proofErr w:type="spellEnd"/>
      <w:proofErr w:type="gram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4D623E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dto.Books</w:t>
      </w:r>
      <w:proofErr w:type="spellEnd"/>
      <w:proofErr w:type="gramEnd"/>
      <w:r w:rsidRPr="00184B06">
        <w:rPr>
          <w:noProof w:val="0"/>
        </w:rPr>
        <w:t>)</w:t>
      </w:r>
    </w:p>
    <w:p w14:paraId="4D0683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DF3D0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</w:t>
      </w:r>
      <w:proofErr w:type="spellStart"/>
      <w:proofErr w:type="gramStart"/>
      <w:r w:rsidRPr="00184B06">
        <w:rPr>
          <w:noProof w:val="0"/>
        </w:rPr>
        <w:t>book.DocumentDetails.ThumbnailUrl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GetImageUrl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book.DocumentDetails.Id</w:t>
      </w:r>
      <w:proofErr w:type="spellEnd"/>
      <w:r w:rsidRPr="00184B06">
        <w:rPr>
          <w:noProof w:val="0"/>
        </w:rPr>
        <w:t>);</w:t>
      </w:r>
    </w:p>
    <w:p w14:paraId="5D82C2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C74E7C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BEDB74F" w14:textId="77777777" w:rsidR="00CE4EC3" w:rsidRPr="00184B06" w:rsidRDefault="00CE4EC3" w:rsidP="00CE4EC3">
      <w:pPr>
        <w:pStyle w:val="af7"/>
        <w:rPr>
          <w:noProof w:val="0"/>
        </w:rPr>
      </w:pPr>
    </w:p>
    <w:p w14:paraId="599E13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GetImageUrl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206707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BA814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$"{Request.Scheme}://{</w:t>
      </w:r>
      <w:proofErr w:type="gramStart"/>
      <w:r w:rsidRPr="00184B06">
        <w:rPr>
          <w:noProof w:val="0"/>
        </w:rPr>
        <w:t>Request.Host}{</w:t>
      </w:r>
      <w:proofErr w:type="gramEnd"/>
      <w:r w:rsidRPr="00184B06">
        <w:rPr>
          <w:noProof w:val="0"/>
        </w:rPr>
        <w:t>Request.PathBase}/books/cover/{id}";</w:t>
      </w:r>
    </w:p>
    <w:p w14:paraId="6A3A44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86ED9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F0E14E3" w14:textId="01B592EA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BookController.cs</w:t>
      </w:r>
      <w:proofErr w:type="spellEnd"/>
      <w:r w:rsidRPr="00184B06">
        <w:rPr>
          <w:noProof w:val="0"/>
        </w:rPr>
        <w:t>:</w:t>
      </w:r>
    </w:p>
    <w:p w14:paraId="2A44149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10D6D3AD" w14:textId="77777777" w:rsidR="00CE4EC3" w:rsidRPr="00184B06" w:rsidRDefault="00CE4EC3" w:rsidP="00CE4EC3">
      <w:pPr>
        <w:pStyle w:val="af7"/>
        <w:rPr>
          <w:noProof w:val="0"/>
        </w:rPr>
      </w:pPr>
    </w:p>
    <w:p w14:paraId="1C8360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770B82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")]</w:t>
      </w:r>
    </w:p>
    <w:p w14:paraId="0F87BDD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BookController(</w:t>
      </w:r>
      <w:proofErr w:type="gramEnd"/>
    </w:p>
    <w:p w14:paraId="658B2B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IBookService</w:t>
      </w:r>
      <w:proofErr w:type="spellEnd"/>
      <w:r w:rsidRPr="00184B06">
        <w:rPr>
          <w:noProof w:val="0"/>
        </w:rPr>
        <w:t xml:space="preserve"> service,</w:t>
      </w:r>
    </w:p>
    <w:p w14:paraId="270A65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ISearchService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searchService</w:t>
      </w:r>
      <w:proofErr w:type="spellEnd"/>
      <w:r w:rsidRPr="00184B06">
        <w:rPr>
          <w:noProof w:val="0"/>
        </w:rPr>
        <w:t>,</w:t>
      </w:r>
    </w:p>
    <w:p w14:paraId="54E872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)</w:t>
      </w:r>
    </w:p>
    <w:p w14:paraId="748BE2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ControllerBase</w:t>
      </w:r>
      <w:proofErr w:type="spellEnd"/>
    </w:p>
    <w:p w14:paraId="357C39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9C0C6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7396B1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7721D3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GetBooks</w:t>
      </w:r>
      <w:proofErr w:type="spellEnd"/>
      <w:r w:rsidRPr="00184B06">
        <w:rPr>
          <w:noProof w:val="0"/>
        </w:rPr>
        <w:t>(</w:t>
      </w:r>
    </w:p>
    <w:p w14:paraId="67CD0F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,</w:t>
      </w:r>
    </w:p>
    <w:p w14:paraId="40D3F1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,</w:t>
      </w:r>
    </w:p>
    <w:p w14:paraId="1DD360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51254F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SortOrder.Asc</w:t>
      </w:r>
      <w:proofErr w:type="spellEnd"/>
    </w:p>
    <w:p w14:paraId="1F5CD2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)</w:t>
      </w:r>
    </w:p>
    <w:p w14:paraId="4716FD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815EB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5C0567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service.GetPageAsync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),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);</w:t>
      </w:r>
    </w:p>
    <w:p w14:paraId="566C15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page.Items</w:t>
      </w:r>
      <w:proofErr w:type="spellEnd"/>
      <w:proofErr w:type="gramEnd"/>
      <w:r w:rsidRPr="00184B06">
        <w:rPr>
          <w:noProof w:val="0"/>
        </w:rPr>
        <w:t>)</w:t>
      </w:r>
    </w:p>
    <w:p w14:paraId="0B7C6E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F9D47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item.DocumentDetails.ThumbnailUrl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GetImageUrl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item.DocumentDetails.Id</w:t>
      </w:r>
      <w:proofErr w:type="spellEnd"/>
      <w:r w:rsidRPr="00184B06">
        <w:rPr>
          <w:noProof w:val="0"/>
        </w:rPr>
        <w:t>);</w:t>
      </w:r>
    </w:p>
    <w:p w14:paraId="0FD03F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43175A75" w14:textId="77777777" w:rsidR="00CE4EC3" w:rsidRPr="00184B06" w:rsidRDefault="00CE4EC3" w:rsidP="00CE4EC3">
      <w:pPr>
        <w:pStyle w:val="af7"/>
        <w:rPr>
          <w:noProof w:val="0"/>
        </w:rPr>
      </w:pPr>
    </w:p>
    <w:p w14:paraId="71F61D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;</w:t>
      </w:r>
    </w:p>
    <w:p w14:paraId="09C4B6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A9F796F" w14:textId="77777777" w:rsidR="00CE4EC3" w:rsidRPr="00184B06" w:rsidRDefault="00CE4EC3" w:rsidP="00CE4EC3">
      <w:pPr>
        <w:pStyle w:val="af7"/>
        <w:rPr>
          <w:noProof w:val="0"/>
        </w:rPr>
      </w:pPr>
    </w:p>
    <w:p w14:paraId="330278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00D8BD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15DC5C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download</w:t>
      </w:r>
      <w:proofErr w:type="spellEnd"/>
      <w:r w:rsidRPr="00184B06">
        <w:rPr>
          <w:noProof w:val="0"/>
        </w:rPr>
        <w:t>/{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41C345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DownloadBook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7B4DED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78AAC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1E1192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33E2D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service.GetByIdAsync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236418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5215B5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stream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service.GetBookFileStreamAsync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);</w:t>
      </w:r>
    </w:p>
    <w:p w14:paraId="25E465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File(</w:t>
      </w:r>
      <w:proofErr w:type="gramEnd"/>
      <w:r w:rsidRPr="00184B06">
        <w:rPr>
          <w:noProof w:val="0"/>
        </w:rPr>
        <w:t xml:space="preserve">stream, </w:t>
      </w:r>
      <w:proofErr w:type="spellStart"/>
      <w:r w:rsidRPr="00184B06">
        <w:rPr>
          <w:noProof w:val="0"/>
        </w:rPr>
        <w:t>bookDto.GetContentType</w:t>
      </w:r>
      <w:proofErr w:type="spellEnd"/>
      <w:r w:rsidRPr="00184B06">
        <w:rPr>
          <w:noProof w:val="0"/>
        </w:rPr>
        <w:t xml:space="preserve">(),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460885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002932B" w14:textId="77777777" w:rsidR="00CE4EC3" w:rsidRPr="00184B06" w:rsidRDefault="00CE4EC3" w:rsidP="00CE4EC3">
      <w:pPr>
        <w:pStyle w:val="af7"/>
        <w:rPr>
          <w:noProof w:val="0"/>
        </w:rPr>
      </w:pPr>
    </w:p>
    <w:p w14:paraId="0DD4B6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345EE4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cover</w:t>
      </w:r>
      <w:proofErr w:type="spellEnd"/>
      <w:r w:rsidRPr="00184B06">
        <w:rPr>
          <w:noProof w:val="0"/>
        </w:rPr>
        <w:t>/{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376078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GetBookCover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0AEA92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3F18B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imageStream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service.GetBookCoverImageFileStream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4480E5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imageStream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1FF3DD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File(</w:t>
      </w:r>
      <w:proofErr w:type="spellStart"/>
      <w:proofErr w:type="gramEnd"/>
      <w:r w:rsidRPr="00184B06">
        <w:rPr>
          <w:noProof w:val="0"/>
        </w:rPr>
        <w:t>imageStream</w:t>
      </w:r>
      <w:proofErr w:type="spellEnd"/>
      <w:r w:rsidRPr="00184B06">
        <w:rPr>
          <w:noProof w:val="0"/>
        </w:rPr>
        <w:t>, "</w:t>
      </w:r>
      <w:proofErr w:type="spellStart"/>
      <w:r w:rsidRPr="00184B06">
        <w:rPr>
          <w:noProof w:val="0"/>
        </w:rPr>
        <w:t>image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jpeg</w:t>
      </w:r>
      <w:proofErr w:type="spellEnd"/>
      <w:r w:rsidRPr="00184B06">
        <w:rPr>
          <w:noProof w:val="0"/>
        </w:rPr>
        <w:t>");</w:t>
      </w:r>
    </w:p>
    <w:p w14:paraId="698501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E8D7287" w14:textId="77777777" w:rsidR="00CE4EC3" w:rsidRPr="00184B06" w:rsidRDefault="00CE4EC3" w:rsidP="00CE4EC3">
      <w:pPr>
        <w:pStyle w:val="af7"/>
        <w:rPr>
          <w:noProof w:val="0"/>
        </w:rPr>
      </w:pPr>
    </w:p>
    <w:p w14:paraId="036F78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665DE1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3AA262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02A0C3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GetBookById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6C7B44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0049B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5BD7D5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service.GetByIdAsync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021D54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3A358D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37DF8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);</w:t>
      </w:r>
    </w:p>
    <w:p w14:paraId="02A095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58ADCB7" w14:textId="77777777" w:rsidR="00CE4EC3" w:rsidRPr="00184B06" w:rsidRDefault="00CE4EC3" w:rsidP="00CE4EC3">
      <w:pPr>
        <w:pStyle w:val="af7"/>
        <w:rPr>
          <w:noProof w:val="0"/>
        </w:rPr>
      </w:pPr>
    </w:p>
    <w:p w14:paraId="1B424D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59994E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search</w:t>
      </w:r>
      <w:proofErr w:type="spellEnd"/>
      <w:r w:rsidRPr="00184B06">
        <w:rPr>
          <w:noProof w:val="0"/>
        </w:rPr>
        <w:t>")]</w:t>
      </w:r>
    </w:p>
    <w:p w14:paraId="6953904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&gt;&gt; Search([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45D3BC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6F095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369EDC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searchService.SearchByBookDetailsAsync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);</w:t>
      </w:r>
    </w:p>
    <w:p w14:paraId="078245F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page.Items</w:t>
      </w:r>
      <w:proofErr w:type="spellEnd"/>
      <w:proofErr w:type="gramEnd"/>
      <w:r w:rsidRPr="00184B06">
        <w:rPr>
          <w:noProof w:val="0"/>
        </w:rPr>
        <w:t>)</w:t>
      </w:r>
    </w:p>
    <w:p w14:paraId="2BC38A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7B63A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item.DocumentDetails.ThumbnailUrl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GetImageUrl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item.DocumentDetails.Id</w:t>
      </w:r>
      <w:proofErr w:type="spellEnd"/>
      <w:r w:rsidRPr="00184B06">
        <w:rPr>
          <w:noProof w:val="0"/>
        </w:rPr>
        <w:t>);</w:t>
      </w:r>
    </w:p>
    <w:p w14:paraId="74FAE9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8D5CBA0" w14:textId="77777777" w:rsidR="00CE4EC3" w:rsidRPr="00184B06" w:rsidRDefault="00CE4EC3" w:rsidP="00CE4EC3">
      <w:pPr>
        <w:pStyle w:val="af7"/>
        <w:rPr>
          <w:noProof w:val="0"/>
        </w:rPr>
      </w:pPr>
    </w:p>
    <w:p w14:paraId="1CF195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;</w:t>
      </w:r>
    </w:p>
    <w:p w14:paraId="7AF05B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1FDE0BE" w14:textId="77777777" w:rsidR="00CE4EC3" w:rsidRPr="00184B06" w:rsidRDefault="00CE4EC3" w:rsidP="00CE4EC3">
      <w:pPr>
        <w:pStyle w:val="af7"/>
        <w:rPr>
          <w:noProof w:val="0"/>
        </w:rPr>
      </w:pPr>
    </w:p>
    <w:p w14:paraId="33A3D82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2FA919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full-text-search</w:t>
      </w:r>
      <w:proofErr w:type="spellEnd"/>
      <w:r w:rsidRPr="00184B06">
        <w:rPr>
          <w:noProof w:val="0"/>
        </w:rPr>
        <w:t>")]</w:t>
      </w:r>
    </w:p>
    <w:p w14:paraId="054902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>&gt;&gt; Search([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TextSearchRequestDto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5CFDD0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03F86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searchService.SearchByBookTexts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7007D6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7B81FA7" w14:textId="77777777" w:rsidR="00CE4EC3" w:rsidRPr="00184B06" w:rsidRDefault="00CE4EC3" w:rsidP="00CE4EC3">
      <w:pPr>
        <w:pStyle w:val="af7"/>
        <w:rPr>
          <w:noProof w:val="0"/>
        </w:rPr>
      </w:pPr>
    </w:p>
    <w:p w14:paraId="6DA330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28846D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7B726D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AddBook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ModelBinder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BinderType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typeof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JsonModelBinder</w:t>
      </w:r>
      <w:proofErr w:type="spellEnd"/>
      <w:r w:rsidRPr="00184B06">
        <w:rPr>
          <w:noProof w:val="0"/>
        </w:rPr>
        <w:t xml:space="preserve">))]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,</w:t>
      </w:r>
    </w:p>
    <w:p w14:paraId="6FCFA9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IFormFile</w:t>
      </w:r>
      <w:proofErr w:type="spellEnd"/>
      <w:r w:rsidRPr="00184B06">
        <w:rPr>
          <w:noProof w:val="0"/>
        </w:rPr>
        <w:t xml:space="preserve"> file)</w:t>
      </w:r>
    </w:p>
    <w:p w14:paraId="0CB107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E7B27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stream = </w:t>
      </w:r>
      <w:proofErr w:type="spellStart"/>
      <w:proofErr w:type="gramStart"/>
      <w:r w:rsidRPr="00184B06">
        <w:rPr>
          <w:noProof w:val="0"/>
        </w:rPr>
        <w:t>file.OpenReadStream</w:t>
      </w:r>
      <w:proofErr w:type="spellEnd"/>
      <w:proofErr w:type="gramEnd"/>
      <w:r w:rsidRPr="00184B06">
        <w:rPr>
          <w:noProof w:val="0"/>
        </w:rPr>
        <w:t>();</w:t>
      </w:r>
    </w:p>
    <w:p w14:paraId="55AD08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service.AddBookAsync</w:t>
      </w:r>
      <w:proofErr w:type="spellEnd"/>
      <w:proofErr w:type="gramEnd"/>
      <w:r w:rsidRPr="00184B06">
        <w:rPr>
          <w:noProof w:val="0"/>
        </w:rPr>
        <w:t xml:space="preserve">(stream,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);</w:t>
      </w:r>
    </w:p>
    <w:p w14:paraId="6A2971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2EE5A2B" w14:textId="77777777" w:rsidR="00CE4EC3" w:rsidRPr="00184B06" w:rsidRDefault="00CE4EC3" w:rsidP="00CE4EC3">
      <w:pPr>
        <w:pStyle w:val="af7"/>
        <w:rPr>
          <w:noProof w:val="0"/>
        </w:rPr>
      </w:pPr>
    </w:p>
    <w:p w14:paraId="1D0600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0A5224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C400B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bookId:guid</w:t>
      </w:r>
      <w:proofErr w:type="spellEnd"/>
      <w:proofErr w:type="gram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-</w:t>
      </w:r>
      <w:proofErr w:type="spellStart"/>
      <w:r w:rsidRPr="00184B06">
        <w:rPr>
          <w:noProof w:val="0"/>
        </w:rPr>
        <w:t>total</w:t>
      </w:r>
      <w:proofErr w:type="spellEnd"/>
      <w:r w:rsidRPr="00184B06">
        <w:rPr>
          <w:noProof w:val="0"/>
        </w:rPr>
        <w:t>-time")]</w:t>
      </w:r>
    </w:p>
    <w:p w14:paraId="101687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UpdateTotalTime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TotalTimeUpdateRequestDto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updateRequest</w:t>
      </w:r>
      <w:proofErr w:type="spellEnd"/>
      <w:r w:rsidRPr="00184B06">
        <w:rPr>
          <w:noProof w:val="0"/>
        </w:rPr>
        <w:t>)</w:t>
      </w:r>
    </w:p>
    <w:p w14:paraId="4B560B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F053D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470E2F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637C0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service.UpdateTotalTimeAsync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user.Id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updateRequest.Seconds</w:t>
      </w:r>
      <w:proofErr w:type="spellEnd"/>
      <w:r w:rsidRPr="00184B06">
        <w:rPr>
          <w:noProof w:val="0"/>
        </w:rPr>
        <w:t>);</w:t>
      </w:r>
    </w:p>
    <w:p w14:paraId="23EE6F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D2AB3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A2BDC7E" w14:textId="77777777" w:rsidR="00CE4EC3" w:rsidRPr="00184B06" w:rsidRDefault="00CE4EC3" w:rsidP="00CE4EC3">
      <w:pPr>
        <w:pStyle w:val="af7"/>
        <w:rPr>
          <w:noProof w:val="0"/>
        </w:rPr>
      </w:pPr>
    </w:p>
    <w:p w14:paraId="3FB6AE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5E5A17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1415B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last-viewed-page</w:t>
      </w:r>
      <w:proofErr w:type="spellEnd"/>
      <w:r w:rsidRPr="00184B06">
        <w:rPr>
          <w:noProof w:val="0"/>
        </w:rPr>
        <w:t>")]</w:t>
      </w:r>
    </w:p>
    <w:p w14:paraId="0369EC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UpdateLastViewedPage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LastViewedPageUpdateRequest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11B33C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43541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2A1D45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FF68B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service.UpdateLastViewedPageAsync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request.PageNumber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user.Id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7064EC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AE345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BEE18E4" w14:textId="77777777" w:rsidR="00CE4EC3" w:rsidRPr="00184B06" w:rsidRDefault="00CE4EC3" w:rsidP="00CE4EC3">
      <w:pPr>
        <w:pStyle w:val="af7"/>
        <w:rPr>
          <w:noProof w:val="0"/>
        </w:rPr>
      </w:pPr>
    </w:p>
    <w:p w14:paraId="683DB1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21C111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6D13A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23D043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UpdateBookDetails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>)</w:t>
      </w:r>
    </w:p>
    <w:p w14:paraId="07C294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EC6F3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service.UpdateBookDetailsAsync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>);</w:t>
      </w:r>
    </w:p>
    <w:p w14:paraId="4180CD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54B6647" w14:textId="77777777" w:rsidR="00CE4EC3" w:rsidRPr="00184B06" w:rsidRDefault="00CE4EC3" w:rsidP="00CE4EC3">
      <w:pPr>
        <w:pStyle w:val="af7"/>
        <w:rPr>
          <w:noProof w:val="0"/>
        </w:rPr>
      </w:pPr>
    </w:p>
    <w:p w14:paraId="389F77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58A8FA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5B073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3D39AE3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DeleteBook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68DCF8D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04395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service.DeleteBookAsync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3BCFA0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7568A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E165F17" w14:textId="77777777" w:rsidR="00CE4EC3" w:rsidRPr="00184B06" w:rsidRDefault="00CE4EC3" w:rsidP="00CE4EC3">
      <w:pPr>
        <w:pStyle w:val="af7"/>
        <w:rPr>
          <w:noProof w:val="0"/>
        </w:rPr>
      </w:pPr>
    </w:p>
    <w:p w14:paraId="7B4ABF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GetImageUrl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7DA87D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3E785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$"{Request.Scheme}://{</w:t>
      </w:r>
      <w:proofErr w:type="gramStart"/>
      <w:r w:rsidRPr="00184B06">
        <w:rPr>
          <w:noProof w:val="0"/>
        </w:rPr>
        <w:t>Request.Host}{</w:t>
      </w:r>
      <w:proofErr w:type="gramEnd"/>
      <w:r w:rsidRPr="00184B06">
        <w:rPr>
          <w:noProof w:val="0"/>
        </w:rPr>
        <w:t>Request.PathBase}/books/cover/{id}";</w:t>
      </w:r>
    </w:p>
    <w:p w14:paraId="24065D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33FB8E6" w14:textId="77777777" w:rsidR="00CE4EC3" w:rsidRPr="00184B06" w:rsidRDefault="00CE4EC3" w:rsidP="00CE4EC3">
      <w:pPr>
        <w:pStyle w:val="af7"/>
        <w:rPr>
          <w:noProof w:val="0"/>
        </w:rPr>
      </w:pPr>
    </w:p>
    <w:p w14:paraId="5EA51EC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TextProcessingController.cs</w:t>
      </w:r>
      <w:proofErr w:type="spellEnd"/>
      <w:r w:rsidRPr="00184B06">
        <w:rPr>
          <w:noProof w:val="0"/>
        </w:rPr>
        <w:t>:</w:t>
      </w:r>
    </w:p>
    <w:p w14:paraId="7F99AB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55DE1B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Microsoft.AspNetCore.Authorization</w:t>
      </w:r>
      <w:proofErr w:type="spellEnd"/>
      <w:r w:rsidRPr="00184B06">
        <w:rPr>
          <w:noProof w:val="0"/>
        </w:rPr>
        <w:t>;</w:t>
      </w:r>
    </w:p>
    <w:p w14:paraId="3DA875D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lastRenderedPageBreak/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</w:t>
      </w:r>
      <w:proofErr w:type="spellEnd"/>
      <w:r w:rsidRPr="00184B06">
        <w:rPr>
          <w:noProof w:val="0"/>
        </w:rPr>
        <w:t>;</w:t>
      </w:r>
    </w:p>
    <w:p w14:paraId="02BE26A2" w14:textId="77777777" w:rsidR="00CE4EC3" w:rsidRPr="00184B06" w:rsidRDefault="00CE4EC3" w:rsidP="00CE4EC3">
      <w:pPr>
        <w:pStyle w:val="af7"/>
        <w:rPr>
          <w:noProof w:val="0"/>
        </w:rPr>
      </w:pPr>
    </w:p>
    <w:p w14:paraId="53DCC0A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56D8DD61" w14:textId="77777777" w:rsidR="00CE4EC3" w:rsidRPr="00184B06" w:rsidRDefault="00CE4EC3" w:rsidP="00CE4EC3">
      <w:pPr>
        <w:pStyle w:val="af7"/>
        <w:rPr>
          <w:noProof w:val="0"/>
        </w:rPr>
      </w:pPr>
    </w:p>
    <w:p w14:paraId="58B1C0FB" w14:textId="77777777" w:rsidR="00CE4EC3" w:rsidRPr="00184B06" w:rsidRDefault="00CE4EC3" w:rsidP="00CE4EC3">
      <w:pPr>
        <w:pStyle w:val="af7"/>
        <w:rPr>
          <w:noProof w:val="0"/>
        </w:rPr>
      </w:pPr>
    </w:p>
    <w:p w14:paraId="364548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1B08D4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text-processing</w:t>
      </w:r>
      <w:proofErr w:type="spellEnd"/>
      <w:r w:rsidRPr="00184B06">
        <w:rPr>
          <w:noProof w:val="0"/>
        </w:rPr>
        <w:t>")]</w:t>
      </w:r>
    </w:p>
    <w:p w14:paraId="3CBCA09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TextProcessingController</w:t>
      </w:r>
      <w:proofErr w:type="spellEnd"/>
      <w:r w:rsidRPr="00184B06">
        <w:rPr>
          <w:noProof w:val="0"/>
        </w:rPr>
        <w:t>(</w:t>
      </w:r>
      <w:proofErr w:type="gramEnd"/>
    </w:p>
    <w:p w14:paraId="2B688E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ITranslationService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translationService</w:t>
      </w:r>
      <w:proofErr w:type="spellEnd"/>
      <w:r w:rsidRPr="00184B06">
        <w:rPr>
          <w:noProof w:val="0"/>
        </w:rPr>
        <w:t>,</w:t>
      </w:r>
    </w:p>
    <w:p w14:paraId="6541DE6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ITextSummarizationService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textSummarizationService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ControllerBase</w:t>
      </w:r>
      <w:proofErr w:type="spellEnd"/>
    </w:p>
    <w:p w14:paraId="2AFE81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0B2EC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6B2B4E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list</w:t>
      </w:r>
      <w:proofErr w:type="spellEnd"/>
      <w:r w:rsidRPr="00184B06">
        <w:rPr>
          <w:noProof w:val="0"/>
        </w:rPr>
        <w:t>-languages")]</w:t>
      </w:r>
    </w:p>
    <w:p w14:paraId="777313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ListLanguages</w:t>
      </w:r>
      <w:proofErr w:type="spellEnd"/>
      <w:r w:rsidRPr="00184B06">
        <w:rPr>
          <w:noProof w:val="0"/>
        </w:rPr>
        <w:t>()</w:t>
      </w:r>
    </w:p>
    <w:p w14:paraId="14AFE7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B4BD9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translationService.ListLanguagesAsync</w:t>
      </w:r>
      <w:proofErr w:type="spellEnd"/>
      <w:r w:rsidRPr="00184B06">
        <w:rPr>
          <w:noProof w:val="0"/>
        </w:rPr>
        <w:t>());</w:t>
      </w:r>
    </w:p>
    <w:p w14:paraId="67EEEF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46CA844" w14:textId="77777777" w:rsidR="00CE4EC3" w:rsidRPr="00184B06" w:rsidRDefault="00CE4EC3" w:rsidP="00CE4EC3">
      <w:pPr>
        <w:pStyle w:val="af7"/>
        <w:rPr>
          <w:noProof w:val="0"/>
        </w:rPr>
      </w:pPr>
    </w:p>
    <w:p w14:paraId="678027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3A706C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5F94E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detect-language</w:t>
      </w:r>
      <w:proofErr w:type="spellEnd"/>
      <w:r w:rsidRPr="00184B06">
        <w:rPr>
          <w:noProof w:val="0"/>
        </w:rPr>
        <w:t>")]</w:t>
      </w:r>
    </w:p>
    <w:p w14:paraId="484DF8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DetectLanguage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DetectLanguageRequestDto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724268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8AB98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translationService.DetectLanguageAsync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6A10B2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DA39375" w14:textId="77777777" w:rsidR="00CE4EC3" w:rsidRPr="00184B06" w:rsidRDefault="00CE4EC3" w:rsidP="00CE4EC3">
      <w:pPr>
        <w:pStyle w:val="af7"/>
        <w:rPr>
          <w:noProof w:val="0"/>
        </w:rPr>
      </w:pPr>
    </w:p>
    <w:p w14:paraId="275CA5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2849E4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35C94D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translate</w:t>
      </w:r>
      <w:proofErr w:type="spellEnd"/>
      <w:r w:rsidRPr="00184B06">
        <w:rPr>
          <w:noProof w:val="0"/>
        </w:rPr>
        <w:t>")]</w:t>
      </w:r>
    </w:p>
    <w:p w14:paraId="06A079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Translate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TranslationRequestDto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5565CC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D6451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translationService.TranslateAsync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4C8828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E79A54F" w14:textId="77777777" w:rsidR="00CE4EC3" w:rsidRPr="00184B06" w:rsidRDefault="00CE4EC3" w:rsidP="00CE4EC3">
      <w:pPr>
        <w:pStyle w:val="af7"/>
        <w:rPr>
          <w:noProof w:val="0"/>
        </w:rPr>
      </w:pPr>
    </w:p>
    <w:p w14:paraId="3BC777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6E34E5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7E638F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summarize-text</w:t>
      </w:r>
      <w:proofErr w:type="spellEnd"/>
      <w:r w:rsidRPr="00184B06">
        <w:rPr>
          <w:noProof w:val="0"/>
        </w:rPr>
        <w:t>")]</w:t>
      </w:r>
    </w:p>
    <w:p w14:paraId="4C9830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SummarizeText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059262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BEB0F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textSummarizationService.SummarizeTextAsync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63BE41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4DDAE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77777D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UserController.cs</w:t>
      </w:r>
      <w:proofErr w:type="spellEnd"/>
      <w:r w:rsidRPr="00184B06">
        <w:rPr>
          <w:noProof w:val="0"/>
        </w:rPr>
        <w:t>:</w:t>
      </w:r>
    </w:p>
    <w:p w14:paraId="5D3C1F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668BDA1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1E3BBEF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7519CC3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Microsoft.AspNetCore.Authorization</w:t>
      </w:r>
      <w:proofErr w:type="spellEnd"/>
      <w:r w:rsidRPr="00184B06">
        <w:rPr>
          <w:noProof w:val="0"/>
        </w:rPr>
        <w:t>;</w:t>
      </w:r>
    </w:p>
    <w:p w14:paraId="79BB520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Microsoft.AspNetCore.Identity</w:t>
      </w:r>
      <w:proofErr w:type="spellEnd"/>
      <w:r w:rsidRPr="00184B06">
        <w:rPr>
          <w:noProof w:val="0"/>
        </w:rPr>
        <w:t>;</w:t>
      </w:r>
    </w:p>
    <w:p w14:paraId="2247F6C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</w:t>
      </w:r>
      <w:proofErr w:type="spellEnd"/>
      <w:r w:rsidRPr="00184B06">
        <w:rPr>
          <w:noProof w:val="0"/>
        </w:rPr>
        <w:t>;</w:t>
      </w:r>
    </w:p>
    <w:p w14:paraId="3DD2BE0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System.ArgumentException</w:t>
      </w:r>
      <w:proofErr w:type="spellEnd"/>
      <w:r w:rsidRPr="00184B06">
        <w:rPr>
          <w:noProof w:val="0"/>
        </w:rPr>
        <w:t>;</w:t>
      </w:r>
    </w:p>
    <w:p w14:paraId="58D00F6B" w14:textId="77777777" w:rsidR="00CE4EC3" w:rsidRPr="00184B06" w:rsidRDefault="00CE4EC3" w:rsidP="00CE4EC3">
      <w:pPr>
        <w:pStyle w:val="af7"/>
        <w:rPr>
          <w:noProof w:val="0"/>
        </w:rPr>
      </w:pPr>
    </w:p>
    <w:p w14:paraId="40EC5AA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465EB041" w14:textId="77777777" w:rsidR="00CE4EC3" w:rsidRPr="00184B06" w:rsidRDefault="00CE4EC3" w:rsidP="00CE4EC3">
      <w:pPr>
        <w:pStyle w:val="af7"/>
        <w:rPr>
          <w:noProof w:val="0"/>
        </w:rPr>
      </w:pPr>
    </w:p>
    <w:p w14:paraId="399C83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446FC5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")]</w:t>
      </w:r>
    </w:p>
    <w:p w14:paraId="0EFA08A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UserController</w:t>
      </w:r>
      <w:proofErr w:type="spellEnd"/>
      <w:r w:rsidRPr="00184B06">
        <w:rPr>
          <w:noProof w:val="0"/>
        </w:rPr>
        <w:t>(</w:t>
      </w:r>
      <w:proofErr w:type="gramEnd"/>
    </w:p>
    <w:p w14:paraId="292A36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IUserService</w:t>
      </w:r>
      <w:proofErr w:type="spellEnd"/>
      <w:r w:rsidRPr="00184B06">
        <w:rPr>
          <w:noProof w:val="0"/>
        </w:rPr>
        <w:t xml:space="preserve"> service,</w:t>
      </w:r>
    </w:p>
    <w:p w14:paraId="5372D1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userManager</w:t>
      </w:r>
      <w:proofErr w:type="spellEnd"/>
    </w:p>
    <w:p w14:paraId="76D0F442" w14:textId="77777777" w:rsidR="00CE4EC3" w:rsidRPr="00184B06" w:rsidRDefault="00CE4EC3" w:rsidP="00CE4EC3">
      <w:pPr>
        <w:pStyle w:val="af7"/>
        <w:rPr>
          <w:noProof w:val="0"/>
        </w:rPr>
      </w:pPr>
      <w:proofErr w:type="gramStart"/>
      <w:r w:rsidRPr="00184B06">
        <w:rPr>
          <w:noProof w:val="0"/>
        </w:rPr>
        <w:t>)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ControllerBase</w:t>
      </w:r>
      <w:proofErr w:type="spellEnd"/>
    </w:p>
    <w:p w14:paraId="49377A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064F5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6C3E06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GetAllUsers</w:t>
      </w:r>
      <w:proofErr w:type="spellEnd"/>
      <w:r w:rsidRPr="00184B06">
        <w:rPr>
          <w:noProof w:val="0"/>
        </w:rPr>
        <w:t>()</w:t>
      </w:r>
    </w:p>
    <w:p w14:paraId="229639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82831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service.GetAllUsers</w:t>
      </w:r>
      <w:proofErr w:type="spellEnd"/>
      <w:proofErr w:type="gramEnd"/>
      <w:r w:rsidRPr="00184B06">
        <w:rPr>
          <w:noProof w:val="0"/>
        </w:rPr>
        <w:t>();</w:t>
      </w:r>
    </w:p>
    <w:p w14:paraId="38FAF5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EB6C594" w14:textId="77777777" w:rsidR="00CE4EC3" w:rsidRPr="00184B06" w:rsidRDefault="00CE4EC3" w:rsidP="00CE4EC3">
      <w:pPr>
        <w:pStyle w:val="af7"/>
        <w:rPr>
          <w:noProof w:val="0"/>
        </w:rPr>
      </w:pPr>
    </w:p>
    <w:p w14:paraId="14C66B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1B0E32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CreateUser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0AA98D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5AEC3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>;</w:t>
      </w:r>
    </w:p>
    <w:p w14:paraId="3CA048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6BF6F2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BB2C1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createdUser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service.CreateUser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13C6DC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createdUser</w:t>
      </w:r>
      <w:proofErr w:type="spellEnd"/>
      <w:r w:rsidRPr="00184B06">
        <w:rPr>
          <w:noProof w:val="0"/>
        </w:rPr>
        <w:t>);</w:t>
      </w:r>
    </w:p>
    <w:p w14:paraId="4F0B72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52C84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17E814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D6A96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3D09AA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6E11601" w14:textId="77777777" w:rsidR="00CE4EC3" w:rsidRPr="00184B06" w:rsidRDefault="00CE4EC3" w:rsidP="00CE4EC3">
      <w:pPr>
        <w:pStyle w:val="af7"/>
        <w:rPr>
          <w:noProof w:val="0"/>
        </w:rPr>
      </w:pPr>
    </w:p>
    <w:p w14:paraId="7415E6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>;</w:t>
      </w:r>
    </w:p>
    <w:p w14:paraId="074ACA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B4D4D98" w14:textId="77777777" w:rsidR="00CE4EC3" w:rsidRPr="00184B06" w:rsidRDefault="00CE4EC3" w:rsidP="00CE4EC3">
      <w:pPr>
        <w:pStyle w:val="af7"/>
        <w:rPr>
          <w:noProof w:val="0"/>
        </w:rPr>
      </w:pPr>
    </w:p>
    <w:p w14:paraId="3FA6B3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794AF6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BE976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56666B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UpdateUser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3234AD8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9F13D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26DCB8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|| </w:t>
      </w:r>
      <w:proofErr w:type="spellStart"/>
      <w:proofErr w:type="gramStart"/>
      <w:r w:rsidRPr="00184B06">
        <w:rPr>
          <w:noProof w:val="0"/>
        </w:rPr>
        <w:t>user.Id</w:t>
      </w:r>
      <w:proofErr w:type="spellEnd"/>
      <w:proofErr w:type="gramEnd"/>
      <w:r w:rsidRPr="00184B06">
        <w:rPr>
          <w:noProof w:val="0"/>
        </w:rPr>
        <w:t xml:space="preserve"> !=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7CA622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C7D34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Forbid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A546D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3EEB8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>;</w:t>
      </w:r>
    </w:p>
    <w:p w14:paraId="0835CC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12E4AE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9F645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updatedUser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service.UpdateUser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27D12C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updatedUser</w:t>
      </w:r>
      <w:proofErr w:type="spellEnd"/>
      <w:r w:rsidRPr="00184B06">
        <w:rPr>
          <w:noProof w:val="0"/>
        </w:rPr>
        <w:t>);</w:t>
      </w:r>
    </w:p>
    <w:p w14:paraId="1EA9D6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4933D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4FA2C3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22F34F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580EB1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46CDC4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5EF8E4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D7064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BC96C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94BF952" w14:textId="77777777" w:rsidR="00CE4EC3" w:rsidRPr="00184B06" w:rsidRDefault="00CE4EC3" w:rsidP="00CE4EC3">
      <w:pPr>
        <w:pStyle w:val="af7"/>
        <w:rPr>
          <w:noProof w:val="0"/>
        </w:rPr>
      </w:pPr>
    </w:p>
    <w:p w14:paraId="22A89F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>;</w:t>
      </w:r>
    </w:p>
    <w:p w14:paraId="39FF7E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996B81E" w14:textId="77777777" w:rsidR="00CE4EC3" w:rsidRPr="00184B06" w:rsidRDefault="00CE4EC3" w:rsidP="00CE4EC3">
      <w:pPr>
        <w:pStyle w:val="af7"/>
        <w:rPr>
          <w:noProof w:val="0"/>
        </w:rPr>
      </w:pPr>
    </w:p>
    <w:p w14:paraId="462221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266FEE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2F1BCC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proofErr w:type="gramStart"/>
      <w:r w:rsidRPr="00184B06">
        <w:rPr>
          <w:noProof w:val="0"/>
        </w:rPr>
        <w:t>id:guid</w:t>
      </w:r>
      <w:proofErr w:type="spellEnd"/>
      <w:proofErr w:type="gramEnd"/>
      <w:r w:rsidRPr="00184B06">
        <w:rPr>
          <w:noProof w:val="0"/>
        </w:rPr>
        <w:t>}")]</w:t>
      </w:r>
    </w:p>
    <w:p w14:paraId="587B8E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Delete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171033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39314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userManager.GetUserAsync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HttpContext.User</w:t>
      </w:r>
      <w:proofErr w:type="spellEnd"/>
      <w:r w:rsidRPr="00184B06">
        <w:rPr>
          <w:noProof w:val="0"/>
        </w:rPr>
        <w:t>);</w:t>
      </w:r>
    </w:p>
    <w:p w14:paraId="1C94BB8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|| </w:t>
      </w:r>
      <w:proofErr w:type="spellStart"/>
      <w:proofErr w:type="gramStart"/>
      <w:r w:rsidRPr="00184B06">
        <w:rPr>
          <w:noProof w:val="0"/>
        </w:rPr>
        <w:t>user.Id</w:t>
      </w:r>
      <w:proofErr w:type="spellEnd"/>
      <w:proofErr w:type="gramEnd"/>
      <w:r w:rsidRPr="00184B06">
        <w:rPr>
          <w:noProof w:val="0"/>
        </w:rPr>
        <w:t xml:space="preserve"> !=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10EA0D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E1290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Forbid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93000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1A074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73936B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992ED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service.DeleteUser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14BF4D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A0874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0175D2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0101C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5220A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609324C" w14:textId="77777777" w:rsidR="00CE4EC3" w:rsidRPr="00184B06" w:rsidRDefault="00CE4EC3" w:rsidP="00CE4EC3">
      <w:pPr>
        <w:pStyle w:val="af7"/>
        <w:rPr>
          <w:noProof w:val="0"/>
        </w:rPr>
      </w:pPr>
    </w:p>
    <w:p w14:paraId="49DB5EC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FD077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B80E6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5421B2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WordDictionaryController.cs</w:t>
      </w:r>
      <w:proofErr w:type="spellEnd"/>
      <w:r w:rsidRPr="00184B06">
        <w:rPr>
          <w:noProof w:val="0"/>
        </w:rPr>
        <w:t>:</w:t>
      </w:r>
    </w:p>
    <w:p w14:paraId="441926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3DC3E3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034C625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Microsoft.AspNetCore.Authorization</w:t>
      </w:r>
      <w:proofErr w:type="spellEnd"/>
      <w:r w:rsidRPr="00184B06">
        <w:rPr>
          <w:noProof w:val="0"/>
        </w:rPr>
        <w:t>;</w:t>
      </w:r>
    </w:p>
    <w:p w14:paraId="24661FB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</w:t>
      </w:r>
      <w:proofErr w:type="spellEnd"/>
      <w:r w:rsidRPr="00184B06">
        <w:rPr>
          <w:noProof w:val="0"/>
        </w:rPr>
        <w:t>;</w:t>
      </w:r>
    </w:p>
    <w:p w14:paraId="7CDC77F7" w14:textId="77777777" w:rsidR="00CE4EC3" w:rsidRPr="00184B06" w:rsidRDefault="00CE4EC3" w:rsidP="00CE4EC3">
      <w:pPr>
        <w:pStyle w:val="af7"/>
        <w:rPr>
          <w:noProof w:val="0"/>
        </w:rPr>
      </w:pPr>
    </w:p>
    <w:p w14:paraId="30F33B9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BookManager.Api.Controllers</w:t>
      </w:r>
      <w:proofErr w:type="spellEnd"/>
      <w:r w:rsidRPr="00184B06">
        <w:rPr>
          <w:noProof w:val="0"/>
        </w:rPr>
        <w:t>;</w:t>
      </w:r>
    </w:p>
    <w:p w14:paraId="7E40CE76" w14:textId="77777777" w:rsidR="00CE4EC3" w:rsidRPr="00184B06" w:rsidRDefault="00CE4EC3" w:rsidP="00CE4EC3">
      <w:pPr>
        <w:pStyle w:val="af7"/>
        <w:rPr>
          <w:noProof w:val="0"/>
        </w:rPr>
      </w:pPr>
    </w:p>
    <w:p w14:paraId="173D8C3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ApiController</w:t>
      </w:r>
      <w:proofErr w:type="spellEnd"/>
      <w:r w:rsidRPr="00184B06">
        <w:rPr>
          <w:noProof w:val="0"/>
        </w:rPr>
        <w:t>]</w:t>
      </w:r>
    </w:p>
    <w:p w14:paraId="2F37E9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word-dictionary</w:t>
      </w:r>
      <w:proofErr w:type="spellEnd"/>
      <w:r w:rsidRPr="00184B06">
        <w:rPr>
          <w:noProof w:val="0"/>
        </w:rPr>
        <w:t>")]</w:t>
      </w:r>
    </w:p>
    <w:p w14:paraId="0EF55D5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WordDictionaryController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IWordDictionaryService</w:t>
      </w:r>
      <w:proofErr w:type="spellEnd"/>
      <w:r w:rsidRPr="00184B06">
        <w:rPr>
          <w:noProof w:val="0"/>
        </w:rPr>
        <w:t xml:space="preserve"> service) : </w:t>
      </w:r>
      <w:proofErr w:type="spellStart"/>
      <w:r w:rsidRPr="00184B06">
        <w:rPr>
          <w:noProof w:val="0"/>
        </w:rPr>
        <w:t>ControllerBase</w:t>
      </w:r>
      <w:proofErr w:type="spellEnd"/>
    </w:p>
    <w:p w14:paraId="760B7B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1A0BC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7E79E1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list-third-party-providers</w:t>
      </w:r>
      <w:proofErr w:type="spellEnd"/>
      <w:r w:rsidRPr="00184B06">
        <w:rPr>
          <w:noProof w:val="0"/>
        </w:rPr>
        <w:t>")]</w:t>
      </w:r>
    </w:p>
    <w:p w14:paraId="24CD7B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ListThirdPartyDictionaryProviderNames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7A0752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5E305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service.GetThirdPartyProviderNames</w:t>
      </w:r>
      <w:proofErr w:type="spellEnd"/>
      <w:proofErr w:type="gramEnd"/>
      <w:r w:rsidRPr="00184B06">
        <w:rPr>
          <w:noProof w:val="0"/>
        </w:rPr>
        <w:t>());</w:t>
      </w:r>
    </w:p>
    <w:p w14:paraId="71487F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}</w:t>
      </w:r>
    </w:p>
    <w:p w14:paraId="0542F5E8" w14:textId="77777777" w:rsidR="00CE4EC3" w:rsidRPr="00184B06" w:rsidRDefault="00CE4EC3" w:rsidP="00CE4EC3">
      <w:pPr>
        <w:pStyle w:val="af7"/>
        <w:rPr>
          <w:noProof w:val="0"/>
        </w:rPr>
      </w:pPr>
    </w:p>
    <w:p w14:paraId="74E066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5FD39B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53F551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0547B6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>)</w:t>
      </w:r>
    </w:p>
    <w:p w14:paraId="2B2FDE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6701F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7673FC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5AB85B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D9E77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service.FindAsync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7357E2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>);</w:t>
      </w:r>
    </w:p>
    <w:p w14:paraId="0DA826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6D84A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)</w:t>
      </w:r>
    </w:p>
    <w:p w14:paraId="32ABC4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2A36B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526FF3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BEBF2F5" w14:textId="77777777" w:rsidR="00CE4EC3" w:rsidRPr="00184B06" w:rsidRDefault="00CE4EC3" w:rsidP="00CE4EC3">
      <w:pPr>
        <w:pStyle w:val="af7"/>
        <w:rPr>
          <w:noProof w:val="0"/>
        </w:rPr>
      </w:pPr>
    </w:p>
    <w:p w14:paraId="15D460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0F96EE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C575A4D" w14:textId="77777777" w:rsidR="00CE4EC3" w:rsidRPr="00184B06" w:rsidRDefault="00CE4EC3" w:rsidP="00CE4EC3">
      <w:pPr>
        <w:pStyle w:val="af7"/>
        <w:rPr>
          <w:noProof w:val="0"/>
        </w:rPr>
      </w:pPr>
    </w:p>
    <w:p w14:paraId="2E2FFB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01D66B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19E1E1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third-party-dictionary</w:t>
      </w:r>
      <w:proofErr w:type="spellEnd"/>
      <w:r w:rsidRPr="00184B06">
        <w:rPr>
          <w:noProof w:val="0"/>
        </w:rPr>
        <w:t>/{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098ED1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FindInThirdPartyDictionaryAsync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FromQuery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>)</w:t>
      </w:r>
    </w:p>
    <w:p w14:paraId="471748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34E28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487530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52C297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E3CFB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service.FindInExtDictAsync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>);</w:t>
      </w:r>
    </w:p>
    <w:p w14:paraId="5478F5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>);</w:t>
      </w:r>
    </w:p>
    <w:p w14:paraId="3F72C5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10CAE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NotAvailableException</w:t>
      </w:r>
      <w:proofErr w:type="spellEnd"/>
      <w:r w:rsidRPr="00184B06">
        <w:rPr>
          <w:noProof w:val="0"/>
        </w:rPr>
        <w:t xml:space="preserve"> e)</w:t>
      </w:r>
    </w:p>
    <w:p w14:paraId="4E7F1A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D16FD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StatusCode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StatusCodes.Status503ServiceUnavailable, </w:t>
      </w:r>
      <w:proofErr w:type="spellStart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760BBC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B3C5C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)</w:t>
      </w:r>
    </w:p>
    <w:p w14:paraId="15C134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00A37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2F0C2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96385F7" w14:textId="77777777" w:rsidR="00CE4EC3" w:rsidRPr="00184B06" w:rsidRDefault="00CE4EC3" w:rsidP="00CE4EC3">
      <w:pPr>
        <w:pStyle w:val="af7"/>
        <w:rPr>
          <w:noProof w:val="0"/>
        </w:rPr>
      </w:pPr>
    </w:p>
    <w:p w14:paraId="3A1735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275F5D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08C4DE3" w14:textId="77777777" w:rsidR="00CE4EC3" w:rsidRPr="00184B06" w:rsidRDefault="00CE4EC3" w:rsidP="00CE4EC3">
      <w:pPr>
        <w:pStyle w:val="af7"/>
        <w:rPr>
          <w:noProof w:val="0"/>
        </w:rPr>
      </w:pPr>
    </w:p>
    <w:p w14:paraId="7194C6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73881A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7684A0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AddWordAsync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06EC22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BE2C8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362DF6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1C5833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EB7AD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addedWord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service.AddWordAsync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67893B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addedWord</w:t>
      </w:r>
      <w:proofErr w:type="spellEnd"/>
      <w:r w:rsidRPr="00184B06">
        <w:rPr>
          <w:noProof w:val="0"/>
        </w:rPr>
        <w:t>);</w:t>
      </w:r>
    </w:p>
    <w:p w14:paraId="16B9E3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44909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310D86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EF3CD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1A2336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3DBB2E2" w14:textId="77777777" w:rsidR="00CE4EC3" w:rsidRPr="00184B06" w:rsidRDefault="00CE4EC3" w:rsidP="00CE4EC3">
      <w:pPr>
        <w:pStyle w:val="af7"/>
        <w:rPr>
          <w:noProof w:val="0"/>
        </w:rPr>
      </w:pPr>
    </w:p>
    <w:p w14:paraId="2E6A5E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41C651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0326A94" w14:textId="77777777" w:rsidR="00CE4EC3" w:rsidRPr="00184B06" w:rsidRDefault="00CE4EC3" w:rsidP="00CE4EC3">
      <w:pPr>
        <w:pStyle w:val="af7"/>
        <w:rPr>
          <w:noProof w:val="0"/>
        </w:rPr>
      </w:pPr>
    </w:p>
    <w:p w14:paraId="592F94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1173BD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2035C5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49F30C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FromBody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0C2D33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D1EBE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5F84C2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0330B8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F2635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updatedWord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service.UpdateWordAsync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77CFDB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updatedWord</w:t>
      </w:r>
      <w:proofErr w:type="spellEnd"/>
      <w:r w:rsidRPr="00184B06">
        <w:rPr>
          <w:noProof w:val="0"/>
        </w:rPr>
        <w:t>);</w:t>
      </w:r>
    </w:p>
    <w:p w14:paraId="7C2198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FF0A1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 xml:space="preserve"> e)</w:t>
      </w:r>
    </w:p>
    <w:p w14:paraId="3D6AFD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C9177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BadRequest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03AC3E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1F9773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5A5FED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{</w:t>
      </w:r>
    </w:p>
    <w:p w14:paraId="2D3748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CDBEE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C56E5B9" w14:textId="77777777" w:rsidR="00CE4EC3" w:rsidRPr="00184B06" w:rsidRDefault="00CE4EC3" w:rsidP="00CE4EC3">
      <w:pPr>
        <w:pStyle w:val="af7"/>
        <w:rPr>
          <w:noProof w:val="0"/>
        </w:rPr>
      </w:pPr>
    </w:p>
    <w:p w14:paraId="0CB7DC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048F08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E32C4C2" w14:textId="77777777" w:rsidR="00CE4EC3" w:rsidRPr="00184B06" w:rsidRDefault="00CE4EC3" w:rsidP="00CE4EC3">
      <w:pPr>
        <w:pStyle w:val="af7"/>
        <w:rPr>
          <w:noProof w:val="0"/>
        </w:rPr>
      </w:pPr>
    </w:p>
    <w:p w14:paraId="7CB341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03ED9B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D7314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52EC29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DeleteWordAsync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48FC38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F1013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76D5DF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05E519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11C36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service.DeleteWordAsync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725B02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88E32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223C3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)</w:t>
      </w:r>
    </w:p>
    <w:p w14:paraId="610122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3A5AD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NotFound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5FBD5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94C3F9F" w14:textId="77777777" w:rsidR="00CE4EC3" w:rsidRPr="00184B06" w:rsidRDefault="00CE4EC3" w:rsidP="00CE4EC3">
      <w:pPr>
        <w:pStyle w:val="af7"/>
        <w:rPr>
          <w:noProof w:val="0"/>
        </w:rPr>
      </w:pPr>
    </w:p>
    <w:p w14:paraId="6D3176E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1DAB41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9FEC52E" w14:textId="4E50D98F" w:rsidR="00CE4EC3" w:rsidRPr="00184B06" w:rsidRDefault="00CE4EC3" w:rsidP="006262D5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DDF6B5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Security.cs</w:t>
      </w:r>
      <w:proofErr w:type="spellEnd"/>
      <w:r w:rsidRPr="00184B06">
        <w:rPr>
          <w:noProof w:val="0"/>
        </w:rPr>
        <w:t>:</w:t>
      </w:r>
    </w:p>
    <w:p w14:paraId="2F2615E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System.Text</w:t>
      </w:r>
      <w:proofErr w:type="spellEnd"/>
      <w:r w:rsidRPr="00184B06">
        <w:rPr>
          <w:noProof w:val="0"/>
        </w:rPr>
        <w:t>;</w:t>
      </w:r>
    </w:p>
    <w:p w14:paraId="6323911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Microsoft.IdentityModel.Tokens</w:t>
      </w:r>
      <w:proofErr w:type="spellEnd"/>
      <w:r w:rsidRPr="00184B06">
        <w:rPr>
          <w:noProof w:val="0"/>
        </w:rPr>
        <w:t>;</w:t>
      </w:r>
    </w:p>
    <w:p w14:paraId="66820C73" w14:textId="77777777" w:rsidR="00CE4EC3" w:rsidRPr="00184B06" w:rsidRDefault="00CE4EC3" w:rsidP="00CE4EC3">
      <w:pPr>
        <w:pStyle w:val="af7"/>
        <w:rPr>
          <w:noProof w:val="0"/>
        </w:rPr>
      </w:pPr>
    </w:p>
    <w:p w14:paraId="2624839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BookManager.Api.Extensions</w:t>
      </w:r>
      <w:proofErr w:type="spellEnd"/>
      <w:r w:rsidRPr="00184B06">
        <w:rPr>
          <w:noProof w:val="0"/>
        </w:rPr>
        <w:t>;</w:t>
      </w:r>
    </w:p>
    <w:p w14:paraId="61D96D08" w14:textId="77777777" w:rsidR="00CE4EC3" w:rsidRPr="00184B06" w:rsidRDefault="00CE4EC3" w:rsidP="00CE4EC3">
      <w:pPr>
        <w:pStyle w:val="af7"/>
        <w:rPr>
          <w:noProof w:val="0"/>
        </w:rPr>
      </w:pPr>
    </w:p>
    <w:p w14:paraId="6D38ADA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SecurityExtensions</w:t>
      </w:r>
      <w:proofErr w:type="spellEnd"/>
    </w:p>
    <w:p w14:paraId="326C14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7558B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AddTokenBasedSecurity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27CBE5D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43CA5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jwtTokenOptionsSection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configuration.GetSection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JwtTokenOptions.Jwt</w:t>
      </w:r>
      <w:proofErr w:type="spellEnd"/>
      <w:r w:rsidRPr="00184B06">
        <w:rPr>
          <w:noProof w:val="0"/>
        </w:rPr>
        <w:t>);</w:t>
      </w:r>
    </w:p>
    <w:p w14:paraId="35B51E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jwtTokenOptions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jwtTokenOptionsSection.Get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JwtTokenOptions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 xml:space="preserve">) ??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JwtTokenOptions</w:t>
      </w:r>
      <w:proofErr w:type="spellEnd"/>
      <w:r w:rsidRPr="00184B06">
        <w:rPr>
          <w:noProof w:val="0"/>
        </w:rPr>
        <w:t>();</w:t>
      </w:r>
    </w:p>
    <w:p w14:paraId="0065CC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File.ReadAllText</w:t>
      </w:r>
      <w:proofErr w:type="spellEnd"/>
      <w:r w:rsidRPr="00184B06">
        <w:rPr>
          <w:noProof w:val="0"/>
        </w:rPr>
        <w:t>("./</w:t>
      </w:r>
      <w:proofErr w:type="spellStart"/>
      <w:r w:rsidRPr="00184B06">
        <w:rPr>
          <w:noProof w:val="0"/>
        </w:rPr>
        <w:t>jwk.json</w:t>
      </w:r>
      <w:proofErr w:type="spellEnd"/>
      <w:r w:rsidRPr="00184B06">
        <w:rPr>
          <w:noProof w:val="0"/>
        </w:rPr>
        <w:t>", Encoding.UTF8));</w:t>
      </w:r>
    </w:p>
    <w:p w14:paraId="5C51F1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TokenValidationParameters</w:t>
      </w:r>
      <w:proofErr w:type="spellEnd"/>
    </w:p>
    <w:p w14:paraId="4EA3FE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474E9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ValidIssuer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jwtTokenOptions.Issuer</w:t>
      </w:r>
      <w:proofErr w:type="spellEnd"/>
      <w:r w:rsidRPr="00184B06">
        <w:rPr>
          <w:noProof w:val="0"/>
        </w:rPr>
        <w:t>,</w:t>
      </w:r>
    </w:p>
    <w:p w14:paraId="142FD5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ValidAudience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jwtTokenOptions.Audience</w:t>
      </w:r>
      <w:proofErr w:type="spellEnd"/>
      <w:r w:rsidRPr="00184B06">
        <w:rPr>
          <w:noProof w:val="0"/>
        </w:rPr>
        <w:t>,</w:t>
      </w:r>
    </w:p>
    <w:p w14:paraId="0A16F5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ValidateIssuer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2DD2BD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ValidateAudience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08B517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ValidateLifetime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2648E7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ValidateIssuerSigningKey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5DCAA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IssuerSigningKey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,</w:t>
      </w:r>
    </w:p>
    <w:p w14:paraId="0D9887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2FA064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services.AddSingleton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SecurityKey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 xml:space="preserve">&gt;(_ =&gt;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);</w:t>
      </w:r>
    </w:p>
    <w:p w14:paraId="3747E5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services.AddSingleton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 xml:space="preserve">&gt;(_ =&gt;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>);</w:t>
      </w:r>
    </w:p>
    <w:p w14:paraId="5C3E9E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services.Configure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JwtTokenOptions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jwtTokenOptionsSection</w:t>
      </w:r>
      <w:proofErr w:type="spellEnd"/>
      <w:r w:rsidRPr="00184B06">
        <w:rPr>
          <w:noProof w:val="0"/>
        </w:rPr>
        <w:t>);</w:t>
      </w:r>
    </w:p>
    <w:p w14:paraId="69414E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services.AddAuthentication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AddJwtBearer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097819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F691C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options.TokenValidationParameters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>;</w:t>
      </w:r>
    </w:p>
    <w:p w14:paraId="5E7050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15BA0484" w14:textId="77777777" w:rsidR="00CE4EC3" w:rsidRPr="00184B06" w:rsidRDefault="00CE4EC3" w:rsidP="00CE4EC3">
      <w:pPr>
        <w:pStyle w:val="af7"/>
        <w:rPr>
          <w:noProof w:val="0"/>
        </w:rPr>
      </w:pPr>
    </w:p>
    <w:p w14:paraId="1C4C00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2AC522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7D34C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03D3797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YandexCloud.cs</w:t>
      </w:r>
      <w:proofErr w:type="spellEnd"/>
      <w:r w:rsidRPr="00184B06">
        <w:rPr>
          <w:noProof w:val="0"/>
        </w:rPr>
        <w:t>:</w:t>
      </w:r>
    </w:p>
    <w:p w14:paraId="378A5F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System.Security.Cryptography</w:t>
      </w:r>
      <w:proofErr w:type="spellEnd"/>
      <w:r w:rsidRPr="00184B06">
        <w:rPr>
          <w:noProof w:val="0"/>
        </w:rPr>
        <w:t>;</w:t>
      </w:r>
    </w:p>
    <w:p w14:paraId="5287C53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System.Text.Json</w:t>
      </w:r>
      <w:proofErr w:type="spellEnd"/>
      <w:r w:rsidRPr="00184B06">
        <w:rPr>
          <w:noProof w:val="0"/>
        </w:rPr>
        <w:t>;</w:t>
      </w:r>
    </w:p>
    <w:p w14:paraId="3DA62DA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System.Text.Json.Serialization;</w:t>
      </w:r>
    </w:p>
    <w:p w14:paraId="2B32CCA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Microsoft.IdentityModel.JsonWebTokens</w:t>
      </w:r>
      <w:proofErr w:type="spellEnd"/>
      <w:r w:rsidRPr="00184B06">
        <w:rPr>
          <w:noProof w:val="0"/>
        </w:rPr>
        <w:t>;</w:t>
      </w:r>
    </w:p>
    <w:p w14:paraId="56E283E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Microsoft.IdentityModel.Tokens</w:t>
      </w:r>
      <w:proofErr w:type="spellEnd"/>
      <w:r w:rsidRPr="00184B06">
        <w:rPr>
          <w:noProof w:val="0"/>
        </w:rPr>
        <w:t>;</w:t>
      </w:r>
    </w:p>
    <w:p w14:paraId="4AEB0F3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Yandex.Cloud</w:t>
      </w:r>
      <w:proofErr w:type="spellEnd"/>
      <w:r w:rsidRPr="00184B06">
        <w:rPr>
          <w:noProof w:val="0"/>
        </w:rPr>
        <w:t>;</w:t>
      </w:r>
    </w:p>
    <w:p w14:paraId="36B3396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Yandex.Cloud.Credentials</w:t>
      </w:r>
      <w:proofErr w:type="spellEnd"/>
      <w:r w:rsidRPr="00184B06">
        <w:rPr>
          <w:noProof w:val="0"/>
        </w:rPr>
        <w:t>;</w:t>
      </w:r>
    </w:p>
    <w:p w14:paraId="14ACD88B" w14:textId="77777777" w:rsidR="00CE4EC3" w:rsidRPr="00184B06" w:rsidRDefault="00CE4EC3" w:rsidP="00CE4EC3">
      <w:pPr>
        <w:pStyle w:val="af7"/>
        <w:rPr>
          <w:noProof w:val="0"/>
        </w:rPr>
      </w:pPr>
    </w:p>
    <w:p w14:paraId="45FBF69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BookManager.Api.Extensions</w:t>
      </w:r>
      <w:proofErr w:type="spellEnd"/>
      <w:r w:rsidRPr="00184B06">
        <w:rPr>
          <w:noProof w:val="0"/>
        </w:rPr>
        <w:t>;</w:t>
      </w:r>
    </w:p>
    <w:p w14:paraId="6E30754B" w14:textId="77777777" w:rsidR="00CE4EC3" w:rsidRPr="00184B06" w:rsidRDefault="00CE4EC3" w:rsidP="00CE4EC3">
      <w:pPr>
        <w:pStyle w:val="af7"/>
        <w:rPr>
          <w:noProof w:val="0"/>
        </w:rPr>
      </w:pPr>
    </w:p>
    <w:p w14:paraId="5410A80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JwtCredentialsProvider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keyId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serviceAccountId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privateKeyFilePath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ICredentialsProvider</w:t>
      </w:r>
      <w:proofErr w:type="spellEnd"/>
    </w:p>
    <w:p w14:paraId="1E0B9A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E244E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1F21F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TokensUrl</w:t>
      </w:r>
      <w:proofErr w:type="spellEnd"/>
      <w:r w:rsidRPr="00184B06">
        <w:rPr>
          <w:noProof w:val="0"/>
        </w:rPr>
        <w:t xml:space="preserve"> = "https://iam.api.cloud.yandex.net/iam/v1/tokens";</w:t>
      </w:r>
    </w:p>
    <w:p w14:paraId="10A48442" w14:textId="77777777" w:rsidR="00CE4EC3" w:rsidRPr="00184B06" w:rsidRDefault="00CE4EC3" w:rsidP="00CE4EC3">
      <w:pPr>
        <w:pStyle w:val="af7"/>
        <w:rPr>
          <w:noProof w:val="0"/>
        </w:rPr>
      </w:pPr>
    </w:p>
    <w:p w14:paraId="127294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GetToken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50B5A3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34651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now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DateTime.UtcNow</w:t>
      </w:r>
      <w:proofErr w:type="spellEnd"/>
      <w:r w:rsidRPr="00184B06">
        <w:rPr>
          <w:noProof w:val="0"/>
        </w:rPr>
        <w:t>;</w:t>
      </w:r>
    </w:p>
    <w:p w14:paraId="1BBE2D33" w14:textId="77777777" w:rsidR="00CE4EC3" w:rsidRPr="00184B06" w:rsidRDefault="00CE4EC3" w:rsidP="00CE4EC3">
      <w:pPr>
        <w:pStyle w:val="af7"/>
        <w:rPr>
          <w:noProof w:val="0"/>
        </w:rPr>
      </w:pPr>
    </w:p>
    <w:p w14:paraId="69D8C8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rsa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RSA.Create</w:t>
      </w:r>
      <w:proofErr w:type="spellEnd"/>
      <w:r w:rsidRPr="00184B06">
        <w:rPr>
          <w:noProof w:val="0"/>
        </w:rPr>
        <w:t>();</w:t>
      </w:r>
    </w:p>
    <w:p w14:paraId="3C979C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rsa.ImportFromPem</w:t>
      </w:r>
      <w:proofErr w:type="gramEnd"/>
      <w:r w:rsidRPr="00184B06">
        <w:rPr>
          <w:noProof w:val="0"/>
        </w:rPr>
        <w:t>(File.ReadAllText(privateKeyFilePath).ToCharArray());</w:t>
      </w:r>
    </w:p>
    <w:p w14:paraId="1F4EF9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securityKey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RsaSecurityKey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rsa</w:t>
      </w:r>
      <w:proofErr w:type="spellEnd"/>
      <w:r w:rsidRPr="00184B06">
        <w:rPr>
          <w:noProof w:val="0"/>
        </w:rPr>
        <w:t>)</w:t>
      </w:r>
    </w:p>
    <w:p w14:paraId="33B778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09E10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KeyId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keyId</w:t>
      </w:r>
      <w:proofErr w:type="spellEnd"/>
    </w:p>
    <w:p w14:paraId="6ADD25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0EF52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SigningCredentials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securityKey</w:t>
      </w:r>
      <w:proofErr w:type="spellEnd"/>
      <w:r w:rsidRPr="00184B06">
        <w:rPr>
          <w:noProof w:val="0"/>
        </w:rPr>
        <w:t>, SecurityAlgorithms.RsaSsaPssSha256);</w:t>
      </w:r>
    </w:p>
    <w:p w14:paraId="382F75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descriptor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SecurityTokenDescriptor</w:t>
      </w:r>
      <w:proofErr w:type="spellEnd"/>
    </w:p>
    <w:p w14:paraId="0FB276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C672A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Issuer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serviceAccountId</w:t>
      </w:r>
      <w:proofErr w:type="spellEnd"/>
      <w:r w:rsidRPr="00184B06">
        <w:rPr>
          <w:noProof w:val="0"/>
        </w:rPr>
        <w:t>,</w:t>
      </w:r>
    </w:p>
    <w:p w14:paraId="2CCE05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Audience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TokensUrl</w:t>
      </w:r>
      <w:proofErr w:type="spellEnd"/>
      <w:r w:rsidRPr="00184B06">
        <w:rPr>
          <w:noProof w:val="0"/>
        </w:rPr>
        <w:t>,</w:t>
      </w:r>
    </w:p>
    <w:p w14:paraId="76B1A3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IssuedAt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now</w:t>
      </w:r>
      <w:proofErr w:type="spellEnd"/>
      <w:r w:rsidRPr="00184B06">
        <w:rPr>
          <w:noProof w:val="0"/>
        </w:rPr>
        <w:t>,</w:t>
      </w:r>
    </w:p>
    <w:p w14:paraId="17CBB5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Expires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now.AddMinutes</w:t>
      </w:r>
      <w:proofErr w:type="spellEnd"/>
      <w:proofErr w:type="gramEnd"/>
      <w:r w:rsidRPr="00184B06">
        <w:rPr>
          <w:noProof w:val="0"/>
        </w:rPr>
        <w:t>(60),</w:t>
      </w:r>
    </w:p>
    <w:p w14:paraId="7CF636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SigningCredentials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credentials</w:t>
      </w:r>
      <w:proofErr w:type="spellEnd"/>
      <w:r w:rsidRPr="00184B06">
        <w:rPr>
          <w:noProof w:val="0"/>
        </w:rPr>
        <w:t>,</w:t>
      </w:r>
    </w:p>
    <w:p w14:paraId="0C972C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1E92A808" w14:textId="77777777" w:rsidR="00CE4EC3" w:rsidRPr="00184B06" w:rsidRDefault="00CE4EC3" w:rsidP="00CE4EC3">
      <w:pPr>
        <w:pStyle w:val="af7"/>
        <w:rPr>
          <w:noProof w:val="0"/>
        </w:rPr>
      </w:pPr>
    </w:p>
    <w:p w14:paraId="7B44EE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jwtHandler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JsonWebTokenHandler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E8296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encodedToken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jwtHandler.CreateToken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descriptor</w:t>
      </w:r>
      <w:proofErr w:type="spellEnd"/>
      <w:r w:rsidRPr="00184B06">
        <w:rPr>
          <w:noProof w:val="0"/>
        </w:rPr>
        <w:t>);</w:t>
      </w:r>
    </w:p>
    <w:p w14:paraId="12E34F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encodedToken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string.Empty</w:t>
      </w:r>
      <w:proofErr w:type="spellEnd"/>
      <w:proofErr w:type="gramEnd"/>
      <w:r w:rsidRPr="00184B06">
        <w:rPr>
          <w:noProof w:val="0"/>
        </w:rPr>
        <w:t>;</w:t>
      </w:r>
    </w:p>
    <w:p w14:paraId="357043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Dictionary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object</w:t>
      </w:r>
      <w:proofErr w:type="spellEnd"/>
      <w:r w:rsidRPr="00184B06">
        <w:rPr>
          <w:noProof w:val="0"/>
        </w:rPr>
        <w:t>?&gt;()</w:t>
      </w:r>
    </w:p>
    <w:p w14:paraId="2EED4A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057B6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["</w:t>
      </w:r>
      <w:proofErr w:type="spellStart"/>
      <w:r w:rsidRPr="00184B06">
        <w:rPr>
          <w:noProof w:val="0"/>
        </w:rPr>
        <w:t>jwt</w:t>
      </w:r>
      <w:proofErr w:type="spellEnd"/>
      <w:r w:rsidRPr="00184B06">
        <w:rPr>
          <w:noProof w:val="0"/>
        </w:rPr>
        <w:t xml:space="preserve">"] = </w:t>
      </w:r>
      <w:proofErr w:type="spellStart"/>
      <w:r w:rsidRPr="00184B06">
        <w:rPr>
          <w:noProof w:val="0"/>
        </w:rPr>
        <w:t>encodedToken</w:t>
      </w:r>
      <w:proofErr w:type="spellEnd"/>
    </w:p>
    <w:p w14:paraId="200707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8BD43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HttpRequestMessage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HttpMethod.Post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TokensUrl</w:t>
      </w:r>
      <w:proofErr w:type="spellEnd"/>
      <w:r w:rsidRPr="00184B06">
        <w:rPr>
          <w:noProof w:val="0"/>
        </w:rPr>
        <w:t>)</w:t>
      </w:r>
    </w:p>
    <w:p w14:paraId="1FC4D1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CA9FC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Content = </w:t>
      </w:r>
      <w:proofErr w:type="spellStart"/>
      <w:r w:rsidRPr="00184B06">
        <w:rPr>
          <w:noProof w:val="0"/>
        </w:rPr>
        <w:t>JsonContent.Create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content</w:t>
      </w:r>
      <w:proofErr w:type="spellEnd"/>
      <w:r w:rsidRPr="00184B06">
        <w:rPr>
          <w:noProof w:val="0"/>
        </w:rPr>
        <w:t>)</w:t>
      </w:r>
    </w:p>
    <w:p w14:paraId="005707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25D4ED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_</w:t>
      </w:r>
      <w:proofErr w:type="spellStart"/>
      <w:r w:rsidRPr="00184B06">
        <w:rPr>
          <w:noProof w:val="0"/>
        </w:rPr>
        <w:t>httpClient.Send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74B915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 xml:space="preserve"> = JsonSerializer.Deserialize&lt;Data&gt;(</w:t>
      </w:r>
      <w:proofErr w:type="gramStart"/>
      <w:r w:rsidRPr="00184B06">
        <w:rPr>
          <w:noProof w:val="0"/>
        </w:rPr>
        <w:t>response.Content.ReadAsByteArrayAsync</w:t>
      </w:r>
      <w:proofErr w:type="gramEnd"/>
      <w:r w:rsidRPr="00184B06">
        <w:rPr>
          <w:noProof w:val="0"/>
        </w:rPr>
        <w:t>().Result);</w:t>
      </w:r>
    </w:p>
    <w:p w14:paraId="7B85A3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IamToken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50CDEE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75066FB" w14:textId="77777777" w:rsidR="00CE4EC3" w:rsidRPr="00184B06" w:rsidRDefault="00CE4EC3" w:rsidP="00CE4EC3">
      <w:pPr>
        <w:pStyle w:val="af7"/>
        <w:rPr>
          <w:noProof w:val="0"/>
        </w:rPr>
      </w:pPr>
    </w:p>
    <w:p w14:paraId="328B59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Data</w:t>
      </w:r>
    </w:p>
    <w:p w14:paraId="26F4F3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E411A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iamToken</w:t>
      </w:r>
      <w:proofErr w:type="spellEnd"/>
      <w:r w:rsidRPr="00184B06">
        <w:rPr>
          <w:noProof w:val="0"/>
        </w:rPr>
        <w:t>")]</w:t>
      </w:r>
    </w:p>
    <w:p w14:paraId="42937E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IamToken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2F788936" w14:textId="77777777" w:rsidR="00CE4EC3" w:rsidRPr="00184B06" w:rsidRDefault="00CE4EC3" w:rsidP="00CE4EC3">
      <w:pPr>
        <w:pStyle w:val="af7"/>
        <w:rPr>
          <w:noProof w:val="0"/>
        </w:rPr>
      </w:pPr>
    </w:p>
    <w:p w14:paraId="3E34AA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expiresAt</w:t>
      </w:r>
      <w:proofErr w:type="spellEnd"/>
      <w:r w:rsidRPr="00184B06">
        <w:rPr>
          <w:noProof w:val="0"/>
        </w:rPr>
        <w:t>")]</w:t>
      </w:r>
    </w:p>
    <w:p w14:paraId="058DCC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ExpiresAt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2BDB7C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E46F4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324C865" w14:textId="77777777" w:rsidR="00CE4EC3" w:rsidRPr="00184B06" w:rsidRDefault="00CE4EC3" w:rsidP="00CE4EC3">
      <w:pPr>
        <w:pStyle w:val="af7"/>
        <w:rPr>
          <w:noProof w:val="0"/>
        </w:rPr>
      </w:pPr>
    </w:p>
    <w:p w14:paraId="55288BB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</w:t>
      </w:r>
      <w:proofErr w:type="spellEnd"/>
    </w:p>
    <w:p w14:paraId="0F8551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8A339D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AddYandexCloudSdk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78EEFF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3BEE2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ycOptions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configuration.GetSection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YandexCloudOptions.YandexCloud</w:t>
      </w:r>
      <w:proofErr w:type="spellEnd"/>
      <w:r w:rsidRPr="00184B06">
        <w:rPr>
          <w:noProof w:val="0"/>
        </w:rPr>
        <w:t>)</w:t>
      </w:r>
    </w:p>
    <w:p w14:paraId="4D07A4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.Get</w:t>
      </w:r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YandexCloudOptions</w:t>
      </w:r>
      <w:proofErr w:type="spellEnd"/>
      <w:r w:rsidRPr="00184B06">
        <w:rPr>
          <w:noProof w:val="0"/>
        </w:rPr>
        <w:t>&gt;();</w:t>
      </w:r>
    </w:p>
    <w:p w14:paraId="394D26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ycOptions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5FC70F03" w14:textId="77777777" w:rsidR="00CE4EC3" w:rsidRPr="00184B06" w:rsidRDefault="00CE4EC3" w:rsidP="00CE4EC3">
      <w:pPr>
        <w:pStyle w:val="af7"/>
        <w:rPr>
          <w:noProof w:val="0"/>
        </w:rPr>
      </w:pPr>
    </w:p>
    <w:p w14:paraId="7297DE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services.Configure</w:t>
      </w:r>
      <w:proofErr w:type="gramEnd"/>
      <w:r w:rsidRPr="00184B06">
        <w:rPr>
          <w:noProof w:val="0"/>
        </w:rPr>
        <w:t>&lt;YandexCloudOptions&gt;(configuration.GetSection(YandexCloudOptions.YandexCloud));</w:t>
      </w:r>
    </w:p>
    <w:p w14:paraId="474E09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 xml:space="preserve"> =</w:t>
      </w:r>
    </w:p>
    <w:p w14:paraId="17D7C9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JwtCredentialsProvider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ycOptions.KeyId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ycOptions.ServiceAccountId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ycOptions.PrivateKeyFilePath</w:t>
      </w:r>
      <w:proofErr w:type="spellEnd"/>
      <w:r w:rsidRPr="00184B06">
        <w:rPr>
          <w:noProof w:val="0"/>
        </w:rPr>
        <w:t>);</w:t>
      </w:r>
    </w:p>
    <w:p w14:paraId="4C602E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sdk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Sdk(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>);</w:t>
      </w:r>
    </w:p>
    <w:p w14:paraId="20F29F4A" w14:textId="77777777" w:rsidR="00CE4EC3" w:rsidRPr="00184B06" w:rsidRDefault="00CE4EC3" w:rsidP="00CE4EC3">
      <w:pPr>
        <w:pStyle w:val="af7"/>
        <w:rPr>
          <w:noProof w:val="0"/>
        </w:rPr>
      </w:pPr>
    </w:p>
    <w:p w14:paraId="16D5AC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ICredentialsProvider</w:t>
      </w:r>
      <w:proofErr w:type="spellEnd"/>
      <w:r w:rsidRPr="00184B06">
        <w:rPr>
          <w:noProof w:val="0"/>
        </w:rPr>
        <w:t xml:space="preserve">&gt;(_ =&gt; 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>);</w:t>
      </w:r>
    </w:p>
    <w:p w14:paraId="1E56FD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 xml:space="preserve">&lt;Sdk&gt;(_ =&gt; </w:t>
      </w:r>
      <w:proofErr w:type="spellStart"/>
      <w:r w:rsidRPr="00184B06">
        <w:rPr>
          <w:noProof w:val="0"/>
        </w:rPr>
        <w:t>sdk</w:t>
      </w:r>
      <w:proofErr w:type="spellEnd"/>
      <w:r w:rsidRPr="00184B06">
        <w:rPr>
          <w:noProof w:val="0"/>
        </w:rPr>
        <w:t>);</w:t>
      </w:r>
    </w:p>
    <w:p w14:paraId="0A4D9A15" w14:textId="77777777" w:rsidR="00CE4EC3" w:rsidRPr="00184B06" w:rsidRDefault="00CE4EC3" w:rsidP="00CE4EC3">
      <w:pPr>
        <w:pStyle w:val="af7"/>
        <w:rPr>
          <w:noProof w:val="0"/>
        </w:rPr>
      </w:pPr>
    </w:p>
    <w:p w14:paraId="5E1CC3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108EE9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979F929" w14:textId="7233349B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EE28246" w14:textId="562966ED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Program.cs</w:t>
      </w:r>
      <w:proofErr w:type="spellEnd"/>
      <w:r w:rsidRPr="00184B06">
        <w:rPr>
          <w:noProof w:val="0"/>
        </w:rPr>
        <w:t>:</w:t>
      </w:r>
    </w:p>
    <w:p w14:paraId="02ACB17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BookManager.Api.Extensions</w:t>
      </w:r>
      <w:proofErr w:type="spellEnd"/>
      <w:r w:rsidRPr="00184B06">
        <w:rPr>
          <w:noProof w:val="0"/>
        </w:rPr>
        <w:t>;</w:t>
      </w:r>
    </w:p>
    <w:p w14:paraId="3621DE3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BookManager.Api.Hubs</w:t>
      </w:r>
      <w:proofErr w:type="spellEnd"/>
      <w:r w:rsidRPr="00184B06">
        <w:rPr>
          <w:noProof w:val="0"/>
        </w:rPr>
        <w:t>;</w:t>
      </w:r>
    </w:p>
    <w:p w14:paraId="4C5649E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BookManager.Api.Services</w:t>
      </w:r>
      <w:proofErr w:type="spellEnd"/>
      <w:r w:rsidRPr="00184B06">
        <w:rPr>
          <w:noProof w:val="0"/>
        </w:rPr>
        <w:t>;</w:t>
      </w:r>
    </w:p>
    <w:p w14:paraId="255E320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</w:t>
      </w:r>
      <w:proofErr w:type="spellEnd"/>
      <w:r w:rsidRPr="00184B06">
        <w:rPr>
          <w:noProof w:val="0"/>
        </w:rPr>
        <w:t>;</w:t>
      </w:r>
    </w:p>
    <w:p w14:paraId="29B2343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</w:t>
      </w:r>
      <w:proofErr w:type="spellEnd"/>
      <w:r w:rsidRPr="00184B06">
        <w:rPr>
          <w:noProof w:val="0"/>
        </w:rPr>
        <w:t>;</w:t>
      </w:r>
    </w:p>
    <w:p w14:paraId="3489537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13537B8F" w14:textId="77777777" w:rsidR="00CE4EC3" w:rsidRPr="00184B06" w:rsidRDefault="00CE4EC3" w:rsidP="00CE4EC3">
      <w:pPr>
        <w:pStyle w:val="af7"/>
        <w:rPr>
          <w:noProof w:val="0"/>
        </w:rPr>
      </w:pPr>
    </w:p>
    <w:p w14:paraId="04B7DE7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builder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WebApplication.CreateBuilder</w:t>
      </w:r>
      <w:proofErr w:type="spellEnd"/>
      <w:r w:rsidRPr="00184B06">
        <w:rPr>
          <w:noProof w:val="0"/>
        </w:rPr>
        <w:t>();</w:t>
      </w:r>
    </w:p>
    <w:p w14:paraId="1CDD3F17" w14:textId="77777777" w:rsidR="00CE4EC3" w:rsidRPr="00184B06" w:rsidRDefault="00CE4EC3" w:rsidP="00CE4EC3">
      <w:pPr>
        <w:pStyle w:val="af7"/>
        <w:rPr>
          <w:noProof w:val="0"/>
        </w:rPr>
      </w:pPr>
    </w:p>
    <w:p w14:paraId="6ECA050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</w:t>
      </w:r>
      <w:proofErr w:type="spellEnd"/>
      <w:proofErr w:type="gramEnd"/>
    </w:p>
    <w:p w14:paraId="572F0B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.Configure</w:t>
      </w:r>
      <w:proofErr w:type="gramEnd"/>
      <w:r w:rsidRPr="00184B06">
        <w:rPr>
          <w:noProof w:val="0"/>
        </w:rPr>
        <w:t>&lt;FileStorageOptions&gt;(builder.Configuration.GetSection(FileStorageOptions.FileStorage))</w:t>
      </w:r>
    </w:p>
    <w:p w14:paraId="42DEA4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ConfigureDataPersistence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builder.Configuration</w:t>
      </w:r>
      <w:proofErr w:type="spellEnd"/>
      <w:r w:rsidRPr="00184B06">
        <w:rPr>
          <w:noProof w:val="0"/>
        </w:rPr>
        <w:t>)</w:t>
      </w:r>
    </w:p>
    <w:p w14:paraId="7263B5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AddApplicationServices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builder.Configuration</w:t>
      </w:r>
      <w:proofErr w:type="spellEnd"/>
      <w:r w:rsidRPr="00184B06">
        <w:rPr>
          <w:noProof w:val="0"/>
        </w:rPr>
        <w:t>);</w:t>
      </w:r>
    </w:p>
    <w:p w14:paraId="762EB9A9" w14:textId="77777777" w:rsidR="00CE4EC3" w:rsidRPr="00184B06" w:rsidRDefault="00CE4EC3" w:rsidP="00CE4EC3">
      <w:pPr>
        <w:pStyle w:val="af7"/>
        <w:rPr>
          <w:noProof w:val="0"/>
        </w:rPr>
      </w:pPr>
    </w:p>
    <w:p w14:paraId="79958A3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builder.Services.AddControllers</w:t>
      </w:r>
      <w:proofErr w:type="spellEnd"/>
      <w:proofErr w:type="gramEnd"/>
      <w:r w:rsidRPr="00184B06">
        <w:rPr>
          <w:noProof w:val="0"/>
        </w:rPr>
        <w:t>();</w:t>
      </w:r>
    </w:p>
    <w:p w14:paraId="78E5647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builder.Services.AddSignalR</w:t>
      </w:r>
      <w:proofErr w:type="spellEnd"/>
      <w:proofErr w:type="gramEnd"/>
      <w:r w:rsidRPr="00184B06">
        <w:rPr>
          <w:noProof w:val="0"/>
        </w:rPr>
        <w:t>();</w:t>
      </w:r>
    </w:p>
    <w:p w14:paraId="134CBB8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builder.Services.AddEndpointsApiExplorer</w:t>
      </w:r>
      <w:proofErr w:type="spellEnd"/>
      <w:proofErr w:type="gramEnd"/>
      <w:r w:rsidRPr="00184B06">
        <w:rPr>
          <w:noProof w:val="0"/>
        </w:rPr>
        <w:t>()</w:t>
      </w:r>
    </w:p>
    <w:p w14:paraId="01C39C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AddSwaggerGen</w:t>
      </w:r>
      <w:proofErr w:type="spellEnd"/>
      <w:proofErr w:type="gramEnd"/>
      <w:r w:rsidRPr="00184B06">
        <w:rPr>
          <w:noProof w:val="0"/>
        </w:rPr>
        <w:t>();</w:t>
      </w:r>
    </w:p>
    <w:p w14:paraId="48667EB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builder.Services.AddCors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1F17180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402B4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options.AddDefaultPolicy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policy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policy</w:t>
      </w:r>
      <w:proofErr w:type="spellEnd"/>
    </w:p>
    <w:p w14:paraId="06C2C7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WithOrigins</w:t>
      </w:r>
      <w:proofErr w:type="spellEnd"/>
      <w:proofErr w:type="gramEnd"/>
      <w:r w:rsidRPr="00184B06">
        <w:rPr>
          <w:noProof w:val="0"/>
        </w:rPr>
        <w:t>(</w:t>
      </w:r>
    </w:p>
    <w:p w14:paraId="797F30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"https://localhost:4200",</w:t>
      </w:r>
    </w:p>
    <w:p w14:paraId="1F78F2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"http://localhost:4200"</w:t>
      </w:r>
    </w:p>
    <w:p w14:paraId="7E0DD8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</w:t>
      </w:r>
    </w:p>
    <w:p w14:paraId="7431E0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AllowAnyMethod</w:t>
      </w:r>
      <w:proofErr w:type="spellEnd"/>
      <w:proofErr w:type="gramEnd"/>
      <w:r w:rsidRPr="00184B06">
        <w:rPr>
          <w:noProof w:val="0"/>
        </w:rPr>
        <w:t>()</w:t>
      </w:r>
    </w:p>
    <w:p w14:paraId="3887B0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AllowAnyHeader</w:t>
      </w:r>
      <w:proofErr w:type="spellEnd"/>
      <w:proofErr w:type="gramEnd"/>
      <w:r w:rsidRPr="00184B06">
        <w:rPr>
          <w:noProof w:val="0"/>
        </w:rPr>
        <w:t>()</w:t>
      </w:r>
    </w:p>
    <w:p w14:paraId="487E1E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AllowCredentials</w:t>
      </w:r>
      <w:proofErr w:type="spellEnd"/>
      <w:proofErr w:type="gramEnd"/>
      <w:r w:rsidRPr="00184B06">
        <w:rPr>
          <w:noProof w:val="0"/>
        </w:rPr>
        <w:t>()</w:t>
      </w:r>
    </w:p>
    <w:p w14:paraId="296C21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344284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});</w:t>
      </w:r>
    </w:p>
    <w:p w14:paraId="76E2470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builder.Services.AddYandexCloudSdk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builder.Configuration</w:t>
      </w:r>
      <w:proofErr w:type="spellEnd"/>
      <w:r w:rsidRPr="00184B06">
        <w:rPr>
          <w:noProof w:val="0"/>
        </w:rPr>
        <w:t>);</w:t>
      </w:r>
    </w:p>
    <w:p w14:paraId="61CC465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builder.Services.AddTokenBasedSecurity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builder.Configuration</w:t>
      </w:r>
      <w:proofErr w:type="spellEnd"/>
      <w:r w:rsidRPr="00184B06">
        <w:rPr>
          <w:noProof w:val="0"/>
        </w:rPr>
        <w:t>);</w:t>
      </w:r>
    </w:p>
    <w:p w14:paraId="74B34D3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builder.Services.AddSingleton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INotificationService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PushNotificationService</w:t>
      </w:r>
      <w:proofErr w:type="spellEnd"/>
      <w:r w:rsidRPr="00184B06">
        <w:rPr>
          <w:noProof w:val="0"/>
        </w:rPr>
        <w:t>&gt;();</w:t>
      </w:r>
    </w:p>
    <w:p w14:paraId="1DA75B5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builder.WebHost.ConfigureKestrel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38677F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59917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options.Limits.MaxRequestBodySize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Constants.Default.MaxFileSize</w:t>
      </w:r>
      <w:proofErr w:type="spellEnd"/>
      <w:r w:rsidRPr="00184B06">
        <w:rPr>
          <w:noProof w:val="0"/>
        </w:rPr>
        <w:t>;</w:t>
      </w:r>
    </w:p>
    <w:p w14:paraId="0D1C61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});</w:t>
      </w:r>
    </w:p>
    <w:p w14:paraId="14E41144" w14:textId="77777777" w:rsidR="00CE4EC3" w:rsidRPr="00184B06" w:rsidRDefault="00CE4EC3" w:rsidP="00CE4EC3">
      <w:pPr>
        <w:pStyle w:val="af7"/>
        <w:rPr>
          <w:noProof w:val="0"/>
        </w:rPr>
      </w:pPr>
    </w:p>
    <w:p w14:paraId="0C77225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app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builder.Build</w:t>
      </w:r>
      <w:proofErr w:type="spellEnd"/>
      <w:proofErr w:type="gramEnd"/>
      <w:r w:rsidRPr="00184B06">
        <w:rPr>
          <w:noProof w:val="0"/>
        </w:rPr>
        <w:t>();</w:t>
      </w:r>
    </w:p>
    <w:p w14:paraId="516D25C4" w14:textId="77777777" w:rsidR="00CE4EC3" w:rsidRPr="00184B06" w:rsidRDefault="00CE4EC3" w:rsidP="00CE4EC3">
      <w:pPr>
        <w:pStyle w:val="af7"/>
        <w:rPr>
          <w:noProof w:val="0"/>
        </w:rPr>
      </w:pPr>
    </w:p>
    <w:p w14:paraId="634EB8F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app.DbMigrate</w:t>
      </w:r>
      <w:proofErr w:type="spellEnd"/>
      <w:proofErr w:type="gramEnd"/>
      <w:r w:rsidRPr="00184B06">
        <w:rPr>
          <w:noProof w:val="0"/>
        </w:rPr>
        <w:t>();</w:t>
      </w:r>
    </w:p>
    <w:p w14:paraId="5E1A3FEE" w14:textId="77777777" w:rsidR="00CE4EC3" w:rsidRPr="00184B06" w:rsidRDefault="00CE4EC3" w:rsidP="00CE4EC3">
      <w:pPr>
        <w:pStyle w:val="af7"/>
        <w:rPr>
          <w:noProof w:val="0"/>
        </w:rPr>
      </w:pPr>
    </w:p>
    <w:p w14:paraId="30137EC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app.Environment.IsDevelopment</w:t>
      </w:r>
      <w:proofErr w:type="spellEnd"/>
      <w:proofErr w:type="gramEnd"/>
      <w:r w:rsidRPr="00184B06">
        <w:rPr>
          <w:noProof w:val="0"/>
        </w:rPr>
        <w:t>())</w:t>
      </w:r>
    </w:p>
    <w:p w14:paraId="76F27E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FDEF9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app.UseSwagger</w:t>
      </w:r>
      <w:proofErr w:type="spellEnd"/>
      <w:proofErr w:type="gramEnd"/>
      <w:r w:rsidRPr="00184B06">
        <w:rPr>
          <w:noProof w:val="0"/>
        </w:rPr>
        <w:t>();</w:t>
      </w:r>
    </w:p>
    <w:p w14:paraId="380777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app.UseSwaggerUI</w:t>
      </w:r>
      <w:proofErr w:type="spellEnd"/>
      <w:proofErr w:type="gramEnd"/>
      <w:r w:rsidRPr="00184B06">
        <w:rPr>
          <w:noProof w:val="0"/>
        </w:rPr>
        <w:t>();</w:t>
      </w:r>
    </w:p>
    <w:p w14:paraId="1188B1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419C4CA" w14:textId="77777777" w:rsidR="00CE4EC3" w:rsidRPr="00184B06" w:rsidRDefault="00CE4EC3" w:rsidP="00CE4EC3">
      <w:pPr>
        <w:pStyle w:val="af7"/>
        <w:rPr>
          <w:noProof w:val="0"/>
        </w:rPr>
      </w:pPr>
    </w:p>
    <w:p w14:paraId="2B9F3F8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app.UseCors</w:t>
      </w:r>
      <w:proofErr w:type="spellEnd"/>
      <w:proofErr w:type="gramEnd"/>
      <w:r w:rsidRPr="00184B06">
        <w:rPr>
          <w:noProof w:val="0"/>
        </w:rPr>
        <w:t>();</w:t>
      </w:r>
    </w:p>
    <w:p w14:paraId="1754856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app.UseAuthentication</w:t>
      </w:r>
      <w:proofErr w:type="spellEnd"/>
      <w:proofErr w:type="gramEnd"/>
      <w:r w:rsidRPr="00184B06">
        <w:rPr>
          <w:noProof w:val="0"/>
        </w:rPr>
        <w:t>();</w:t>
      </w:r>
    </w:p>
    <w:p w14:paraId="208E306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app.UseAuthorization</w:t>
      </w:r>
      <w:proofErr w:type="spellEnd"/>
      <w:proofErr w:type="gramEnd"/>
      <w:r w:rsidRPr="00184B06">
        <w:rPr>
          <w:noProof w:val="0"/>
        </w:rPr>
        <w:t>();</w:t>
      </w:r>
    </w:p>
    <w:p w14:paraId="09E2FE6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app.UseWebSockets</w:t>
      </w:r>
      <w:proofErr w:type="spellEnd"/>
      <w:proofErr w:type="gramEnd"/>
      <w:r w:rsidRPr="00184B06">
        <w:rPr>
          <w:noProof w:val="0"/>
        </w:rPr>
        <w:t>();</w:t>
      </w:r>
    </w:p>
    <w:p w14:paraId="6445ED2F" w14:textId="77777777" w:rsidR="00CE4EC3" w:rsidRPr="00184B06" w:rsidRDefault="00CE4EC3" w:rsidP="00CE4EC3">
      <w:pPr>
        <w:pStyle w:val="af7"/>
        <w:rPr>
          <w:noProof w:val="0"/>
        </w:rPr>
      </w:pPr>
    </w:p>
    <w:p w14:paraId="69A9206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app.UseDefaultFiles</w:t>
      </w:r>
      <w:proofErr w:type="spellEnd"/>
      <w:proofErr w:type="gramEnd"/>
      <w:r w:rsidRPr="00184B06">
        <w:rPr>
          <w:noProof w:val="0"/>
        </w:rPr>
        <w:t>();</w:t>
      </w:r>
    </w:p>
    <w:p w14:paraId="184C103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app.UseStaticFiles</w:t>
      </w:r>
      <w:proofErr w:type="spellEnd"/>
      <w:proofErr w:type="gramEnd"/>
      <w:r w:rsidRPr="00184B06">
        <w:rPr>
          <w:noProof w:val="0"/>
        </w:rPr>
        <w:t>();</w:t>
      </w:r>
    </w:p>
    <w:p w14:paraId="3915F14E" w14:textId="77777777" w:rsidR="00CE4EC3" w:rsidRPr="00184B06" w:rsidRDefault="00CE4EC3" w:rsidP="00CE4EC3">
      <w:pPr>
        <w:pStyle w:val="af7"/>
        <w:rPr>
          <w:noProof w:val="0"/>
        </w:rPr>
      </w:pPr>
    </w:p>
    <w:p w14:paraId="19D71E7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app.MapControllers</w:t>
      </w:r>
      <w:proofErr w:type="spellEnd"/>
      <w:proofErr w:type="gramEnd"/>
      <w:r w:rsidRPr="00184B06">
        <w:rPr>
          <w:noProof w:val="0"/>
        </w:rPr>
        <w:t>();</w:t>
      </w:r>
    </w:p>
    <w:p w14:paraId="6CB7BE7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app.MapHub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NotificationHub</w:t>
      </w:r>
      <w:proofErr w:type="spellEnd"/>
      <w:r w:rsidRPr="00184B06">
        <w:rPr>
          <w:noProof w:val="0"/>
        </w:rPr>
        <w:t>&gt;("/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>");</w:t>
      </w:r>
    </w:p>
    <w:p w14:paraId="60131799" w14:textId="77777777" w:rsidR="00CE4EC3" w:rsidRPr="00184B06" w:rsidRDefault="00CE4EC3" w:rsidP="00CE4EC3">
      <w:pPr>
        <w:pStyle w:val="af7"/>
        <w:rPr>
          <w:noProof w:val="0"/>
        </w:rPr>
      </w:pPr>
    </w:p>
    <w:p w14:paraId="577D3B4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app.Run</w:t>
      </w:r>
      <w:proofErr w:type="spellEnd"/>
      <w:proofErr w:type="gramEnd"/>
      <w:r w:rsidRPr="00184B06">
        <w:rPr>
          <w:noProof w:val="0"/>
        </w:rPr>
        <w:t>();</w:t>
      </w:r>
    </w:p>
    <w:p w14:paraId="7A58AFF7" w14:textId="77777777" w:rsidR="00CE4EC3" w:rsidRPr="00184B06" w:rsidRDefault="00CE4EC3" w:rsidP="00CE4EC3">
      <w:pPr>
        <w:pStyle w:val="af7"/>
        <w:rPr>
          <w:noProof w:val="0"/>
        </w:rPr>
      </w:pPr>
    </w:p>
    <w:p w14:paraId="3763A3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// For </w:t>
      </w:r>
      <w:proofErr w:type="spellStart"/>
      <w:r w:rsidRPr="00184B06">
        <w:rPr>
          <w:noProof w:val="0"/>
        </w:rPr>
        <w:t>tests</w:t>
      </w:r>
      <w:proofErr w:type="spellEnd"/>
    </w:p>
    <w:p w14:paraId="047F4B1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abstract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partial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Program;</w:t>
      </w:r>
    </w:p>
    <w:p w14:paraId="22710B4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PushNotificationService.cs</w:t>
      </w:r>
      <w:proofErr w:type="spellEnd"/>
      <w:r w:rsidRPr="00184B06">
        <w:rPr>
          <w:noProof w:val="0"/>
        </w:rPr>
        <w:t>:</w:t>
      </w:r>
    </w:p>
    <w:p w14:paraId="65C951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System.Text.Json</w:t>
      </w:r>
      <w:proofErr w:type="spellEnd"/>
      <w:r w:rsidRPr="00184B06">
        <w:rPr>
          <w:noProof w:val="0"/>
        </w:rPr>
        <w:t>;</w:t>
      </w:r>
    </w:p>
    <w:p w14:paraId="7754A84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System.Threading.Channels</w:t>
      </w:r>
      <w:proofErr w:type="spellEnd"/>
      <w:r w:rsidRPr="00184B06">
        <w:rPr>
          <w:noProof w:val="0"/>
        </w:rPr>
        <w:t>;</w:t>
      </w:r>
    </w:p>
    <w:p w14:paraId="05C86E1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BookManager.Api.Hubs</w:t>
      </w:r>
      <w:proofErr w:type="spellEnd"/>
      <w:r w:rsidRPr="00184B06">
        <w:rPr>
          <w:noProof w:val="0"/>
        </w:rPr>
        <w:t>;</w:t>
      </w:r>
    </w:p>
    <w:p w14:paraId="7534D23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0671114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Microsoft.AspNetCore.SignalR</w:t>
      </w:r>
      <w:proofErr w:type="spellEnd"/>
      <w:r w:rsidRPr="00184B06">
        <w:rPr>
          <w:noProof w:val="0"/>
        </w:rPr>
        <w:t>;</w:t>
      </w:r>
    </w:p>
    <w:p w14:paraId="3AB071F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NodaTime</w:t>
      </w:r>
      <w:proofErr w:type="spellEnd"/>
      <w:r w:rsidRPr="00184B06">
        <w:rPr>
          <w:noProof w:val="0"/>
        </w:rPr>
        <w:t>;</w:t>
      </w:r>
    </w:p>
    <w:p w14:paraId="1E11BC4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NodaTime.Serialization.SystemTextJson</w:t>
      </w:r>
      <w:proofErr w:type="spellEnd"/>
      <w:r w:rsidRPr="00184B06">
        <w:rPr>
          <w:noProof w:val="0"/>
        </w:rPr>
        <w:t>;</w:t>
      </w:r>
    </w:p>
    <w:p w14:paraId="29716ABB" w14:textId="77777777" w:rsidR="00CE4EC3" w:rsidRPr="00184B06" w:rsidRDefault="00CE4EC3" w:rsidP="00CE4EC3">
      <w:pPr>
        <w:pStyle w:val="af7"/>
        <w:rPr>
          <w:noProof w:val="0"/>
        </w:rPr>
      </w:pPr>
    </w:p>
    <w:p w14:paraId="7F18477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BookManager.Api.Services</w:t>
      </w:r>
      <w:proofErr w:type="spellEnd"/>
      <w:r w:rsidRPr="00184B06">
        <w:rPr>
          <w:noProof w:val="0"/>
        </w:rPr>
        <w:t>;</w:t>
      </w:r>
    </w:p>
    <w:p w14:paraId="617AC7FE" w14:textId="77777777" w:rsidR="00CE4EC3" w:rsidRPr="00184B06" w:rsidRDefault="00CE4EC3" w:rsidP="00CE4EC3">
      <w:pPr>
        <w:pStyle w:val="af7"/>
        <w:rPr>
          <w:noProof w:val="0"/>
        </w:rPr>
      </w:pPr>
    </w:p>
    <w:p w14:paraId="3E574FC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PushNotificationService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IHubContext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NotificationHub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hubContext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INotificationService</w:t>
      </w:r>
      <w:proofErr w:type="spellEnd"/>
    </w:p>
    <w:p w14:paraId="369CBD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611EA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 xml:space="preserve"> =</w:t>
      </w:r>
    </w:p>
    <w:p w14:paraId="686675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JsonSerializerOptions(</w:t>
      </w:r>
      <w:proofErr w:type="gramEnd"/>
      <w:r w:rsidRPr="00184B06">
        <w:rPr>
          <w:noProof w:val="0"/>
        </w:rPr>
        <w:t>JsonSerializerDefaults.Web).ConfigureForNodaTime(DateTimeZoneProviders.Tzdb);</w:t>
      </w:r>
    </w:p>
    <w:p w14:paraId="3DB0D5BD" w14:textId="77777777" w:rsidR="00CE4EC3" w:rsidRPr="00184B06" w:rsidRDefault="00CE4EC3" w:rsidP="00CE4EC3">
      <w:pPr>
        <w:pStyle w:val="af7"/>
        <w:rPr>
          <w:noProof w:val="0"/>
        </w:rPr>
      </w:pPr>
    </w:p>
    <w:p w14:paraId="440477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SubscribeAsync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</w:t>
      </w:r>
    </w:p>
    <w:p w14:paraId="7A6AFF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5C7F4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NotImplementedException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2F833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6E3D528" w14:textId="77777777" w:rsidR="00CE4EC3" w:rsidRPr="00184B06" w:rsidRDefault="00CE4EC3" w:rsidP="00CE4EC3">
      <w:pPr>
        <w:pStyle w:val="af7"/>
        <w:rPr>
          <w:noProof w:val="0"/>
        </w:rPr>
      </w:pPr>
    </w:p>
    <w:p w14:paraId="7D7540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UnsubscribeAsync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channel</w:t>
      </w:r>
      <w:proofErr w:type="spellEnd"/>
      <w:r w:rsidRPr="00184B06">
        <w:rPr>
          <w:noProof w:val="0"/>
        </w:rPr>
        <w:t>)</w:t>
      </w:r>
    </w:p>
    <w:p w14:paraId="164356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055AE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NotImplementedException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21C76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8F711AD" w14:textId="77777777" w:rsidR="00CE4EC3" w:rsidRPr="00184B06" w:rsidRDefault="00CE4EC3" w:rsidP="00CE4EC3">
      <w:pPr>
        <w:pStyle w:val="af7"/>
        <w:rPr>
          <w:noProof w:val="0"/>
        </w:rPr>
      </w:pPr>
    </w:p>
    <w:p w14:paraId="396E05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SendAsync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</w:t>
      </w:r>
    </w:p>
    <w:p w14:paraId="4CE4F9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73E15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jsonString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JsonSerializer.Serialize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>,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>);</w:t>
      </w:r>
    </w:p>
    <w:p w14:paraId="73C173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hubContext.Clients.All.SendAsync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book-indexing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jsonString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);</w:t>
      </w:r>
    </w:p>
    <w:p w14:paraId="5F6920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F0EFF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D7DBFC7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DictionaryOptions.cs</w:t>
      </w:r>
      <w:proofErr w:type="spellEnd"/>
      <w:r w:rsidRPr="00184B06">
        <w:rPr>
          <w:noProof w:val="0"/>
        </w:rPr>
        <w:t>:</w:t>
      </w:r>
    </w:p>
    <w:p w14:paraId="3C331F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104B00D5" w14:textId="77777777" w:rsidR="00CE4EC3" w:rsidRPr="00184B06" w:rsidRDefault="00CE4EC3" w:rsidP="00CE4EC3">
      <w:pPr>
        <w:pStyle w:val="af7"/>
        <w:rPr>
          <w:noProof w:val="0"/>
        </w:rPr>
      </w:pPr>
    </w:p>
    <w:p w14:paraId="286BB4B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DictionaryOptions</w:t>
      </w:r>
      <w:proofErr w:type="spellEnd"/>
    </w:p>
    <w:p w14:paraId="470163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B51BDE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Dictionary</w:t>
      </w:r>
      <w:proofErr w:type="spellEnd"/>
      <w:r w:rsidRPr="00184B06">
        <w:rPr>
          <w:noProof w:val="0"/>
        </w:rPr>
        <w:t>";</w:t>
      </w:r>
    </w:p>
    <w:p w14:paraId="29EEE916" w14:textId="77777777" w:rsidR="00CE4EC3" w:rsidRPr="00184B06" w:rsidRDefault="00CE4EC3" w:rsidP="00CE4EC3">
      <w:pPr>
        <w:pStyle w:val="af7"/>
        <w:rPr>
          <w:noProof w:val="0"/>
        </w:rPr>
      </w:pPr>
    </w:p>
    <w:p w14:paraId="4D70C4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RapidApiKey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A252A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RapidApiHost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Constants.Default.Dictionary.RapidApiHost</w:t>
      </w:r>
      <w:proofErr w:type="spellEnd"/>
      <w:r w:rsidRPr="00184B06">
        <w:rPr>
          <w:noProof w:val="0"/>
        </w:rPr>
        <w:t>;</w:t>
      </w:r>
    </w:p>
    <w:p w14:paraId="7ED9A8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BaseUrl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Constants.Default.Dictionary.BaseUrl</w:t>
      </w:r>
      <w:proofErr w:type="spellEnd"/>
      <w:r w:rsidRPr="00184B06">
        <w:rPr>
          <w:noProof w:val="0"/>
        </w:rPr>
        <w:t>;</w:t>
      </w:r>
    </w:p>
    <w:p w14:paraId="7F2B07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DefinitionUrl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Constants.Default.Dictionary.DefinitionUrl</w:t>
      </w:r>
      <w:proofErr w:type="spellEnd"/>
      <w:r w:rsidRPr="00184B06">
        <w:rPr>
          <w:noProof w:val="0"/>
        </w:rPr>
        <w:t>;</w:t>
      </w:r>
    </w:p>
    <w:p w14:paraId="30DE71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InfoUrl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Constants.Default.Dictionary.InfoUrl</w:t>
      </w:r>
      <w:proofErr w:type="spellEnd"/>
      <w:r w:rsidRPr="00184B06">
        <w:rPr>
          <w:noProof w:val="0"/>
        </w:rPr>
        <w:t>;</w:t>
      </w:r>
    </w:p>
    <w:p w14:paraId="60A472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FC0736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FileStorageOptions.cs</w:t>
      </w:r>
      <w:proofErr w:type="spellEnd"/>
      <w:r w:rsidRPr="00184B06">
        <w:rPr>
          <w:noProof w:val="0"/>
        </w:rPr>
        <w:t>:</w:t>
      </w:r>
    </w:p>
    <w:p w14:paraId="3518AC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0E8F78A7" w14:textId="77777777" w:rsidR="00CE4EC3" w:rsidRPr="00184B06" w:rsidRDefault="00CE4EC3" w:rsidP="00CE4EC3">
      <w:pPr>
        <w:pStyle w:val="af7"/>
        <w:rPr>
          <w:noProof w:val="0"/>
        </w:rPr>
      </w:pPr>
    </w:p>
    <w:p w14:paraId="3114674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FileStorageOptions</w:t>
      </w:r>
      <w:proofErr w:type="spellEnd"/>
    </w:p>
    <w:p w14:paraId="76CAC2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B9A02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FileStorage = "FileStorage";</w:t>
      </w:r>
    </w:p>
    <w:p w14:paraId="3E4F1794" w14:textId="77777777" w:rsidR="00CE4EC3" w:rsidRPr="00184B06" w:rsidRDefault="00CE4EC3" w:rsidP="00CE4EC3">
      <w:pPr>
        <w:pStyle w:val="af7"/>
        <w:rPr>
          <w:noProof w:val="0"/>
        </w:rPr>
      </w:pPr>
    </w:p>
    <w:p w14:paraId="7B485F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DirectoryPath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Constants.Default.DirectoryPath</w:t>
      </w:r>
      <w:proofErr w:type="spellEnd"/>
      <w:r w:rsidRPr="00184B06">
        <w:rPr>
          <w:noProof w:val="0"/>
        </w:rPr>
        <w:t>;</w:t>
      </w:r>
    </w:p>
    <w:p w14:paraId="22914AC5" w14:textId="77777777" w:rsidR="00CE4EC3" w:rsidRPr="00184B06" w:rsidRDefault="00CE4EC3" w:rsidP="00CE4EC3">
      <w:pPr>
        <w:pStyle w:val="af7"/>
        <w:rPr>
          <w:noProof w:val="0"/>
        </w:rPr>
      </w:pPr>
    </w:p>
    <w:p w14:paraId="3AEE19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MaxFileSizeInBytes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Constants.Default.MaxFileSize</w:t>
      </w:r>
      <w:proofErr w:type="spellEnd"/>
      <w:r w:rsidRPr="00184B06">
        <w:rPr>
          <w:noProof w:val="0"/>
        </w:rPr>
        <w:t>;</w:t>
      </w:r>
    </w:p>
    <w:p w14:paraId="5B5C88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800757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JwtTokenOptions.cs</w:t>
      </w:r>
      <w:proofErr w:type="spellEnd"/>
      <w:r w:rsidRPr="00184B06">
        <w:rPr>
          <w:noProof w:val="0"/>
        </w:rPr>
        <w:t>:</w:t>
      </w:r>
    </w:p>
    <w:p w14:paraId="14A7B7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012AAB0A" w14:textId="77777777" w:rsidR="00CE4EC3" w:rsidRPr="00184B06" w:rsidRDefault="00CE4EC3" w:rsidP="00CE4EC3">
      <w:pPr>
        <w:pStyle w:val="af7"/>
        <w:rPr>
          <w:noProof w:val="0"/>
        </w:rPr>
      </w:pPr>
    </w:p>
    <w:p w14:paraId="5CF05DD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JwtTokenOptions</w:t>
      </w:r>
      <w:proofErr w:type="spellEnd"/>
    </w:p>
    <w:p w14:paraId="0C4E19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2B36AD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Jwt</w:t>
      </w:r>
      <w:proofErr w:type="spellEnd"/>
      <w:r w:rsidRPr="00184B06">
        <w:rPr>
          <w:noProof w:val="0"/>
        </w:rPr>
        <w:t>";</w:t>
      </w:r>
    </w:p>
    <w:p w14:paraId="6B9DB231" w14:textId="77777777" w:rsidR="00CE4EC3" w:rsidRPr="00184B06" w:rsidRDefault="00CE4EC3" w:rsidP="00CE4EC3">
      <w:pPr>
        <w:pStyle w:val="af7"/>
        <w:rPr>
          <w:noProof w:val="0"/>
        </w:rPr>
      </w:pPr>
    </w:p>
    <w:p w14:paraId="1BC9F9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Issuer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Constants.Default.Issuer</w:t>
      </w:r>
      <w:proofErr w:type="spellEnd"/>
      <w:r w:rsidRPr="00184B06">
        <w:rPr>
          <w:noProof w:val="0"/>
        </w:rPr>
        <w:t>;</w:t>
      </w:r>
    </w:p>
    <w:p w14:paraId="2E7F80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Audience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Constants.Default.Audience</w:t>
      </w:r>
      <w:proofErr w:type="spellEnd"/>
      <w:r w:rsidRPr="00184B06">
        <w:rPr>
          <w:noProof w:val="0"/>
        </w:rPr>
        <w:t>;</w:t>
      </w:r>
    </w:p>
    <w:p w14:paraId="6C6B3C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AccessTokenLifetimeInMinutes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Constants.Default.AccessTokenLifetimeInMinutes</w:t>
      </w:r>
      <w:proofErr w:type="spellEnd"/>
      <w:r w:rsidRPr="00184B06">
        <w:rPr>
          <w:noProof w:val="0"/>
        </w:rPr>
        <w:t>;</w:t>
      </w:r>
    </w:p>
    <w:p w14:paraId="68FF01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RefreshTokenLifetimeInMinutes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Constants.Default.RefreshTokenLifetimeInMinutes</w:t>
      </w:r>
      <w:proofErr w:type="spellEnd"/>
      <w:r w:rsidRPr="00184B06">
        <w:rPr>
          <w:noProof w:val="0"/>
        </w:rPr>
        <w:t>;</w:t>
      </w:r>
    </w:p>
    <w:p w14:paraId="19DE1E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Key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793983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E752627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MerriamWebsterOptions.cs</w:t>
      </w:r>
      <w:proofErr w:type="spellEnd"/>
      <w:r w:rsidRPr="00184B06">
        <w:rPr>
          <w:noProof w:val="0"/>
        </w:rPr>
        <w:t>:</w:t>
      </w:r>
    </w:p>
    <w:p w14:paraId="5F4569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04E88575" w14:textId="77777777" w:rsidR="00CE4EC3" w:rsidRPr="00184B06" w:rsidRDefault="00CE4EC3" w:rsidP="00CE4EC3">
      <w:pPr>
        <w:pStyle w:val="af7"/>
        <w:rPr>
          <w:noProof w:val="0"/>
        </w:rPr>
      </w:pPr>
    </w:p>
    <w:p w14:paraId="67549D7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MerriamWebsterOptions</w:t>
      </w:r>
      <w:proofErr w:type="spellEnd"/>
    </w:p>
    <w:p w14:paraId="3429AE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E148C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MerriamWebster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MerriamWebster</w:t>
      </w:r>
      <w:proofErr w:type="spellEnd"/>
      <w:r w:rsidRPr="00184B06">
        <w:rPr>
          <w:noProof w:val="0"/>
        </w:rPr>
        <w:t>";</w:t>
      </w:r>
    </w:p>
    <w:p w14:paraId="356E011D" w14:textId="77777777" w:rsidR="00CE4EC3" w:rsidRPr="00184B06" w:rsidRDefault="00CE4EC3" w:rsidP="00CE4EC3">
      <w:pPr>
        <w:pStyle w:val="af7"/>
        <w:rPr>
          <w:noProof w:val="0"/>
        </w:rPr>
      </w:pPr>
    </w:p>
    <w:p w14:paraId="582D79C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ApiKey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3A64C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DDCDEB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YandexCloudOptions.cs</w:t>
      </w:r>
      <w:proofErr w:type="spellEnd"/>
      <w:r w:rsidRPr="00184B06">
        <w:rPr>
          <w:noProof w:val="0"/>
        </w:rPr>
        <w:t>:</w:t>
      </w:r>
    </w:p>
    <w:p w14:paraId="1D59CE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1943B1CE" w14:textId="77777777" w:rsidR="00CE4EC3" w:rsidRPr="00184B06" w:rsidRDefault="00CE4EC3" w:rsidP="00CE4EC3">
      <w:pPr>
        <w:pStyle w:val="af7"/>
        <w:rPr>
          <w:noProof w:val="0"/>
        </w:rPr>
      </w:pPr>
    </w:p>
    <w:p w14:paraId="5508EBD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YandexCloudOptions</w:t>
      </w:r>
      <w:proofErr w:type="spellEnd"/>
    </w:p>
    <w:p w14:paraId="524BDC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34906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YandexCloud</w:t>
      </w:r>
      <w:proofErr w:type="spellEnd"/>
      <w:r w:rsidRPr="00184B06">
        <w:rPr>
          <w:noProof w:val="0"/>
        </w:rPr>
        <w:t>";</w:t>
      </w:r>
    </w:p>
    <w:p w14:paraId="63886A06" w14:textId="77777777" w:rsidR="00CE4EC3" w:rsidRPr="00184B06" w:rsidRDefault="00CE4EC3" w:rsidP="00CE4EC3">
      <w:pPr>
        <w:pStyle w:val="af7"/>
        <w:rPr>
          <w:noProof w:val="0"/>
        </w:rPr>
      </w:pPr>
    </w:p>
    <w:p w14:paraId="03584D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KeyId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6DA717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ServiceAccountId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3E3B30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PrivateKeyFilePath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7FCDFD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ModelSummarizationUri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1C749D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GptModelUri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40DD42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float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ModelSummarizationTemperature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344A2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float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GptModelTemperature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B17A9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23C10F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AuthenticationRequestDto.cs</w:t>
      </w:r>
      <w:proofErr w:type="spellEnd"/>
      <w:r w:rsidRPr="00184B06">
        <w:rPr>
          <w:noProof w:val="0"/>
        </w:rPr>
        <w:t>:</w:t>
      </w:r>
    </w:p>
    <w:p w14:paraId="15648A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4D2EEDD0" w14:textId="77777777" w:rsidR="00CE4EC3" w:rsidRPr="00184B06" w:rsidRDefault="00CE4EC3" w:rsidP="00CE4EC3">
      <w:pPr>
        <w:pStyle w:val="af7"/>
        <w:rPr>
          <w:noProof w:val="0"/>
        </w:rPr>
      </w:pPr>
    </w:p>
    <w:p w14:paraId="1C6615A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358D639" w14:textId="77777777" w:rsidR="00CE4EC3" w:rsidRPr="00184B06" w:rsidRDefault="00CE4EC3" w:rsidP="00CE4EC3">
      <w:pPr>
        <w:pStyle w:val="af7"/>
        <w:rPr>
          <w:noProof w:val="0"/>
        </w:rPr>
      </w:pPr>
    </w:p>
    <w:p w14:paraId="521F11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CF0A3E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AuthenticationRequestDto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>);</w:t>
      </w:r>
    </w:p>
    <w:p w14:paraId="06CC239E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AuthenticationResponseDto.cs</w:t>
      </w:r>
      <w:proofErr w:type="spellEnd"/>
      <w:r w:rsidRPr="00184B06">
        <w:rPr>
          <w:noProof w:val="0"/>
        </w:rPr>
        <w:t>:</w:t>
      </w:r>
    </w:p>
    <w:p w14:paraId="607F2A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System.Text.Json.Serialization;</w:t>
      </w:r>
    </w:p>
    <w:p w14:paraId="0986DE3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16086CDB" w14:textId="77777777" w:rsidR="00CE4EC3" w:rsidRPr="00184B06" w:rsidRDefault="00CE4EC3" w:rsidP="00CE4EC3">
      <w:pPr>
        <w:pStyle w:val="af7"/>
        <w:rPr>
          <w:noProof w:val="0"/>
        </w:rPr>
      </w:pPr>
    </w:p>
    <w:p w14:paraId="5C44C4D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5540E158" w14:textId="77777777" w:rsidR="00CE4EC3" w:rsidRPr="00184B06" w:rsidRDefault="00CE4EC3" w:rsidP="00CE4EC3">
      <w:pPr>
        <w:pStyle w:val="af7"/>
        <w:rPr>
          <w:noProof w:val="0"/>
        </w:rPr>
      </w:pPr>
    </w:p>
    <w:p w14:paraId="3511DA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8F3031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</w:p>
    <w:p w14:paraId="6DCB6D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0429A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AuthenticationStatus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Status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AuthenticationStatus.Success</w:t>
      </w:r>
      <w:proofErr w:type="spellEnd"/>
      <w:r w:rsidRPr="00184B06">
        <w:rPr>
          <w:noProof w:val="0"/>
        </w:rPr>
        <w:t>;</w:t>
      </w:r>
    </w:p>
    <w:p w14:paraId="06307A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CC81D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JsonIgnore</w:t>
      </w:r>
      <w:proofErr w:type="spellEnd"/>
      <w:r w:rsidRPr="00184B06">
        <w:rPr>
          <w:noProof w:val="0"/>
        </w:rPr>
        <w:t>]</w:t>
      </w:r>
    </w:p>
    <w:p w14:paraId="7410F4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986FA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A45955C" w14:textId="77777777" w:rsidR="00CE4EC3" w:rsidRPr="00184B06" w:rsidRDefault="00CE4EC3" w:rsidP="00CE4EC3">
      <w:pPr>
        <w:pStyle w:val="af7"/>
        <w:rPr>
          <w:noProof w:val="0"/>
        </w:rPr>
      </w:pPr>
    </w:p>
    <w:p w14:paraId="3A7FCA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387A54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enum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AuthenticationStatus</w:t>
      </w:r>
      <w:proofErr w:type="spellEnd"/>
    </w:p>
    <w:p w14:paraId="15DC71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4F769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>,</w:t>
      </w:r>
    </w:p>
    <w:p w14:paraId="62A052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Success</w:t>
      </w:r>
    </w:p>
    <w:p w14:paraId="3B778C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44CEF9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BookCollectionDTOs.cs</w:t>
      </w:r>
      <w:proofErr w:type="spellEnd"/>
      <w:r w:rsidRPr="00184B06">
        <w:rPr>
          <w:noProof w:val="0"/>
        </w:rPr>
        <w:t>:</w:t>
      </w:r>
    </w:p>
    <w:p w14:paraId="469104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44673BDB" w14:textId="77777777" w:rsidR="00CE4EC3" w:rsidRPr="00184B06" w:rsidRDefault="00CE4EC3" w:rsidP="00CE4EC3">
      <w:pPr>
        <w:pStyle w:val="af7"/>
        <w:rPr>
          <w:noProof w:val="0"/>
        </w:rPr>
      </w:pPr>
    </w:p>
    <w:p w14:paraId="47701CB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30AA8B8" w14:textId="77777777" w:rsidR="00CE4EC3" w:rsidRPr="00184B06" w:rsidRDefault="00CE4EC3" w:rsidP="00CE4EC3">
      <w:pPr>
        <w:pStyle w:val="af7"/>
        <w:rPr>
          <w:noProof w:val="0"/>
        </w:rPr>
      </w:pPr>
    </w:p>
    <w:p w14:paraId="3AF767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04D25E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BookCollectionDto</w:t>
      </w:r>
      <w:proofErr w:type="spellEnd"/>
    </w:p>
    <w:p w14:paraId="6AB2FA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F3D67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1B9C0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E2DC2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6C87424E" w14:textId="77777777" w:rsidR="00CE4EC3" w:rsidRPr="00184B06" w:rsidRDefault="00CE4EC3" w:rsidP="00CE4EC3">
      <w:pPr>
        <w:pStyle w:val="af7"/>
        <w:rPr>
          <w:noProof w:val="0"/>
        </w:rPr>
      </w:pPr>
    </w:p>
    <w:p w14:paraId="1C078B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BookCollection </w:t>
      </w:r>
      <w:proofErr w:type="spellStart"/>
      <w:proofErr w:type="gramStart"/>
      <w:r w:rsidRPr="00184B06">
        <w:rPr>
          <w:noProof w:val="0"/>
        </w:rPr>
        <w:t>ToEntity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687A77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D4E22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BookCollection</w:t>
      </w:r>
    </w:p>
    <w:p w14:paraId="799175D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C6266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</w:t>
      </w:r>
    </w:p>
    <w:p w14:paraId="45F24D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Name = Name</w:t>
      </w:r>
    </w:p>
    <w:p w14:paraId="7B82D2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64CD80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Count</w:t>
      </w:r>
      <w:proofErr w:type="spellEnd"/>
      <w:proofErr w:type="gramEnd"/>
      <w:r w:rsidRPr="00184B06">
        <w:rPr>
          <w:noProof w:val="0"/>
        </w:rPr>
        <w:t>: &gt; 0 })</w:t>
      </w:r>
    </w:p>
    <w:p w14:paraId="3AD5B6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3C009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entity.Books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Books.Select</w:t>
      </w:r>
      <w:proofErr w:type="spellEnd"/>
      <w:r w:rsidRPr="00184B06">
        <w:rPr>
          <w:noProof w:val="0"/>
        </w:rPr>
        <w:t xml:space="preserve">(d =&gt; </w:t>
      </w:r>
      <w:proofErr w:type="spellStart"/>
      <w:r w:rsidRPr="00184B06">
        <w:rPr>
          <w:noProof w:val="0"/>
        </w:rPr>
        <w:t>d.ToEntity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();</w:t>
      </w:r>
    </w:p>
    <w:p w14:paraId="694ACF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5FD9C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>;</w:t>
      </w:r>
    </w:p>
    <w:p w14:paraId="1D6A85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A8097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22FA371" w14:textId="77777777" w:rsidR="00CE4EC3" w:rsidRPr="00184B06" w:rsidRDefault="00CE4EC3" w:rsidP="00CE4EC3">
      <w:pPr>
        <w:pStyle w:val="af7"/>
        <w:rPr>
          <w:noProof w:val="0"/>
        </w:rPr>
      </w:pPr>
    </w:p>
    <w:p w14:paraId="089DF8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2F43ACF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Name, </w:t>
      </w:r>
      <w:proofErr w:type="spell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);</w:t>
      </w:r>
    </w:p>
    <w:p w14:paraId="524EC642" w14:textId="77777777" w:rsidR="00CE4EC3" w:rsidRPr="00184B06" w:rsidRDefault="00CE4EC3" w:rsidP="00CE4EC3">
      <w:pPr>
        <w:pStyle w:val="af7"/>
        <w:rPr>
          <w:noProof w:val="0"/>
        </w:rPr>
      </w:pPr>
    </w:p>
    <w:p w14:paraId="3318C5F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BookCollectionExtensions</w:t>
      </w:r>
      <w:proofErr w:type="spellEnd"/>
    </w:p>
    <w:p w14:paraId="586F75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6FA1C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BookCollection </w:t>
      </w:r>
      <w:proofErr w:type="spell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>)</w:t>
      </w:r>
    </w:p>
    <w:p w14:paraId="043035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87F47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BookCollectionDto</w:t>
      </w:r>
      <w:proofErr w:type="spellEnd"/>
    </w:p>
    <w:p w14:paraId="55D7B7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{</w:t>
      </w:r>
    </w:p>
    <w:p w14:paraId="4FB495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bookCollection.Id</w:t>
      </w:r>
      <w:proofErr w:type="spellEnd"/>
      <w:r w:rsidRPr="00184B06">
        <w:rPr>
          <w:noProof w:val="0"/>
        </w:rPr>
        <w:t>,</w:t>
      </w:r>
    </w:p>
    <w:p w14:paraId="5DDA82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Name = </w:t>
      </w:r>
      <w:proofErr w:type="spellStart"/>
      <w:r w:rsidRPr="00184B06">
        <w:rPr>
          <w:noProof w:val="0"/>
        </w:rPr>
        <w:t>bookCollection.Name</w:t>
      </w:r>
      <w:proofErr w:type="spellEnd"/>
      <w:r w:rsidRPr="00184B06">
        <w:rPr>
          <w:noProof w:val="0"/>
        </w:rPr>
        <w:t>,</w:t>
      </w:r>
    </w:p>
    <w:p w14:paraId="22D572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bookCollection.Books.</w:t>
      </w:r>
      <w:proofErr w:type="gram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b =&gt; </w:t>
      </w:r>
      <w:proofErr w:type="spellStart"/>
      <w:r w:rsidRPr="00184B06">
        <w:rPr>
          <w:noProof w:val="0"/>
        </w:rPr>
        <w:t>b.ToDto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</w:t>
      </w:r>
    </w:p>
    <w:p w14:paraId="718F13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18F17D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37037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30B7D63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BookDetailsUpdateDto.cs</w:t>
      </w:r>
      <w:proofErr w:type="spellEnd"/>
      <w:r w:rsidRPr="00184B06">
        <w:rPr>
          <w:noProof w:val="0"/>
        </w:rPr>
        <w:t>:</w:t>
      </w:r>
    </w:p>
    <w:p w14:paraId="6AD5ED3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2BF973C8" w14:textId="77777777" w:rsidR="00CE4EC3" w:rsidRPr="00184B06" w:rsidRDefault="00CE4EC3" w:rsidP="00CE4EC3">
      <w:pPr>
        <w:pStyle w:val="af7"/>
        <w:rPr>
          <w:noProof w:val="0"/>
        </w:rPr>
      </w:pPr>
    </w:p>
    <w:p w14:paraId="1BDB775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D7DA9C8" w14:textId="77777777" w:rsidR="00CE4EC3" w:rsidRPr="00184B06" w:rsidRDefault="00CE4EC3" w:rsidP="00CE4EC3">
      <w:pPr>
        <w:pStyle w:val="af7"/>
        <w:rPr>
          <w:noProof w:val="0"/>
        </w:rPr>
      </w:pPr>
    </w:p>
    <w:p w14:paraId="68E736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920969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>(</w:t>
      </w:r>
      <w:proofErr w:type="gramEnd"/>
    </w:p>
    <w:p w14:paraId="423F18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,</w:t>
      </w:r>
    </w:p>
    <w:p w14:paraId="098D26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>,</w:t>
      </w:r>
    </w:p>
    <w:p w14:paraId="0700EF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? Isbn,</w:t>
      </w:r>
    </w:p>
    <w:p w14:paraId="49E5F0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? PublisherName,</w:t>
      </w:r>
    </w:p>
    <w:p w14:paraId="155721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,</w:t>
      </w:r>
    </w:p>
    <w:p w14:paraId="4AAC76E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Tags</w:t>
      </w:r>
      <w:proofErr w:type="spellEnd"/>
    </w:p>
    <w:p w14:paraId="555A42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);</w:t>
      </w:r>
    </w:p>
    <w:p w14:paraId="02A7A70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BookDto.cs</w:t>
      </w:r>
      <w:proofErr w:type="spellEnd"/>
      <w:r w:rsidRPr="00184B06">
        <w:rPr>
          <w:noProof w:val="0"/>
        </w:rPr>
        <w:t>:</w:t>
      </w:r>
    </w:p>
    <w:p w14:paraId="74BFBCD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System.Net.Mime</w:t>
      </w:r>
      <w:proofErr w:type="spellEnd"/>
      <w:r w:rsidRPr="00184B06">
        <w:rPr>
          <w:noProof w:val="0"/>
        </w:rPr>
        <w:t>;</w:t>
      </w:r>
    </w:p>
    <w:p w14:paraId="7ABC634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;</w:t>
      </w:r>
    </w:p>
    <w:p w14:paraId="28390C7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2FA0B05D" w14:textId="77777777" w:rsidR="00CE4EC3" w:rsidRPr="00184B06" w:rsidRDefault="00CE4EC3" w:rsidP="00CE4EC3">
      <w:pPr>
        <w:pStyle w:val="af7"/>
        <w:rPr>
          <w:noProof w:val="0"/>
        </w:rPr>
      </w:pPr>
    </w:p>
    <w:p w14:paraId="429AA5E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1DC02CF" w14:textId="77777777" w:rsidR="00CE4EC3" w:rsidRPr="00184B06" w:rsidRDefault="00CE4EC3" w:rsidP="00CE4EC3">
      <w:pPr>
        <w:pStyle w:val="af7"/>
        <w:rPr>
          <w:noProof w:val="0"/>
        </w:rPr>
      </w:pPr>
    </w:p>
    <w:p w14:paraId="3064A2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1FB1766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</w:t>
      </w:r>
      <w:proofErr w:type="spellEnd"/>
    </w:p>
    <w:p w14:paraId="7617F8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09C91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DocumentDetails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18FC052" w14:textId="77777777" w:rsidR="00CE4EC3" w:rsidRPr="00184B06" w:rsidRDefault="00CE4EC3" w:rsidP="00CE4EC3">
      <w:pPr>
        <w:pStyle w:val="af7"/>
        <w:rPr>
          <w:noProof w:val="0"/>
        </w:rPr>
      </w:pPr>
    </w:p>
    <w:p w14:paraId="62D200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BookFileMetadata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FileMetadata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D6ED71D" w14:textId="77777777" w:rsidR="00CE4EC3" w:rsidRPr="00184B06" w:rsidRDefault="00CE4EC3" w:rsidP="00CE4EC3">
      <w:pPr>
        <w:pStyle w:val="af7"/>
        <w:rPr>
          <w:noProof w:val="0"/>
        </w:rPr>
      </w:pPr>
    </w:p>
    <w:p w14:paraId="103F36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UserStats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42CB437" w14:textId="77777777" w:rsidR="00CE4EC3" w:rsidRPr="00184B06" w:rsidRDefault="00CE4EC3" w:rsidP="00CE4EC3">
      <w:pPr>
        <w:pStyle w:val="af7"/>
        <w:rPr>
          <w:noProof w:val="0"/>
        </w:rPr>
      </w:pPr>
    </w:p>
    <w:p w14:paraId="220A7F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Book </w:t>
      </w:r>
      <w:proofErr w:type="spellStart"/>
      <w:proofErr w:type="gramStart"/>
      <w:r w:rsidRPr="00184B06">
        <w:rPr>
          <w:noProof w:val="0"/>
        </w:rPr>
        <w:t>ToEntity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07DB11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A488E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Book</w:t>
      </w:r>
    </w:p>
    <w:p w14:paraId="4C98F1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28328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DocumentDetails.Id</w:t>
      </w:r>
      <w:proofErr w:type="spellEnd"/>
      <w:r w:rsidRPr="00184B06">
        <w:rPr>
          <w:noProof w:val="0"/>
        </w:rPr>
        <w:t>,</w:t>
      </w:r>
    </w:p>
    <w:p w14:paraId="1CB60E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DocumentDetails.Description</w:t>
      </w:r>
      <w:proofErr w:type="spellEnd"/>
      <w:r w:rsidRPr="00184B06">
        <w:rPr>
          <w:noProof w:val="0"/>
        </w:rPr>
        <w:t>,</w:t>
      </w:r>
    </w:p>
    <w:p w14:paraId="0F4972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Isbn = </w:t>
      </w:r>
      <w:proofErr w:type="spellStart"/>
      <w:r w:rsidRPr="00184B06">
        <w:rPr>
          <w:noProof w:val="0"/>
        </w:rPr>
        <w:t>DocumentDetails.Isbn</w:t>
      </w:r>
      <w:proofErr w:type="spellEnd"/>
      <w:r w:rsidRPr="00184B06">
        <w:rPr>
          <w:noProof w:val="0"/>
        </w:rPr>
        <w:t>,</w:t>
      </w:r>
    </w:p>
    <w:p w14:paraId="0FAC9A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PublisherName = </w:t>
      </w:r>
      <w:proofErr w:type="spellStart"/>
      <w:r w:rsidRPr="00184B06">
        <w:rPr>
          <w:noProof w:val="0"/>
        </w:rPr>
        <w:t>DocumentDetails.PublisherName</w:t>
      </w:r>
      <w:proofErr w:type="spellEnd"/>
      <w:r w:rsidRPr="00184B06">
        <w:rPr>
          <w:noProof w:val="0"/>
        </w:rPr>
        <w:t>,</w:t>
      </w:r>
    </w:p>
    <w:p w14:paraId="6BB409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DocumentDetails.Title</w:t>
      </w:r>
      <w:proofErr w:type="spellEnd"/>
      <w:r w:rsidRPr="00184B06">
        <w:rPr>
          <w:noProof w:val="0"/>
        </w:rPr>
        <w:t>,</w:t>
      </w:r>
    </w:p>
    <w:p w14:paraId="74E6AB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string.Empty</w:t>
      </w:r>
      <w:proofErr w:type="spellEnd"/>
      <w:proofErr w:type="gramEnd"/>
      <w:r w:rsidRPr="00184B06">
        <w:rPr>
          <w:noProof w:val="0"/>
        </w:rPr>
        <w:t>,</w:t>
      </w:r>
    </w:p>
    <w:p w14:paraId="504549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FileType = </w:t>
      </w:r>
      <w:proofErr w:type="spellStart"/>
      <w:r w:rsidRPr="00184B06">
        <w:rPr>
          <w:noProof w:val="0"/>
        </w:rPr>
        <w:t>FileMetadata.Type</w:t>
      </w:r>
      <w:proofErr w:type="spellEnd"/>
      <w:r w:rsidRPr="00184B06">
        <w:rPr>
          <w:noProof w:val="0"/>
        </w:rPr>
        <w:t>,</w:t>
      </w:r>
    </w:p>
    <w:p w14:paraId="0D25D3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FileSize = </w:t>
      </w:r>
      <w:proofErr w:type="spellStart"/>
      <w:r w:rsidRPr="00184B06">
        <w:rPr>
          <w:noProof w:val="0"/>
        </w:rPr>
        <w:t>FileMetadata.Size</w:t>
      </w:r>
      <w:proofErr w:type="spellEnd"/>
      <w:r w:rsidRPr="00184B06">
        <w:rPr>
          <w:noProof w:val="0"/>
        </w:rPr>
        <w:t>,</w:t>
      </w:r>
    </w:p>
    <w:p w14:paraId="7F3EB3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ThumbnailFilename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string.Empty</w:t>
      </w:r>
      <w:proofErr w:type="spellEnd"/>
      <w:proofErr w:type="gramEnd"/>
      <w:r w:rsidRPr="00184B06">
        <w:rPr>
          <w:noProof w:val="0"/>
        </w:rPr>
        <w:t>,</w:t>
      </w:r>
    </w:p>
    <w:p w14:paraId="236923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DocumentDetails.Authors</w:t>
      </w:r>
      <w:proofErr w:type="spellEnd"/>
      <w:r w:rsidRPr="00184B06">
        <w:rPr>
          <w:noProof w:val="0"/>
        </w:rPr>
        <w:t>,</w:t>
      </w:r>
    </w:p>
    <w:p w14:paraId="139688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DocumentDetails.Tags</w:t>
      </w:r>
      <w:proofErr w:type="spellEnd"/>
    </w:p>
    <w:p w14:paraId="10FB11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0AE9F5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C84A641" w14:textId="77777777" w:rsidR="00CE4EC3" w:rsidRPr="00184B06" w:rsidRDefault="00CE4EC3" w:rsidP="00CE4EC3">
      <w:pPr>
        <w:pStyle w:val="af7"/>
        <w:rPr>
          <w:noProof w:val="0"/>
        </w:rPr>
      </w:pPr>
    </w:p>
    <w:p w14:paraId="17EAE2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GetContentType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290429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FC1A1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FileMetadata.Type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switch</w:t>
      </w:r>
      <w:proofErr w:type="spellEnd"/>
    </w:p>
    <w:p w14:paraId="624E6F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60B56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BookFileType.Pdf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MediaTypeNames.Application.Pdf</w:t>
      </w:r>
      <w:proofErr w:type="spellEnd"/>
      <w:r w:rsidRPr="00184B06">
        <w:rPr>
          <w:noProof w:val="0"/>
        </w:rPr>
        <w:t>,</w:t>
      </w:r>
    </w:p>
    <w:p w14:paraId="2BFDA2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BookFileType.Epub</w:t>
      </w:r>
      <w:proofErr w:type="spellEnd"/>
      <w:r w:rsidRPr="00184B06">
        <w:rPr>
          <w:noProof w:val="0"/>
        </w:rPr>
        <w:t xml:space="preserve"> =&gt; "</w:t>
      </w:r>
      <w:proofErr w:type="spellStart"/>
      <w:r w:rsidRPr="00184B06">
        <w:rPr>
          <w:noProof w:val="0"/>
        </w:rPr>
        <w:t>application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epub+zip</w:t>
      </w:r>
      <w:proofErr w:type="spellEnd"/>
      <w:r w:rsidRPr="00184B06">
        <w:rPr>
          <w:noProof w:val="0"/>
        </w:rPr>
        <w:t>",</w:t>
      </w:r>
    </w:p>
    <w:p w14:paraId="3C612A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 =&gt;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ArgumentOutOfRangeException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76B020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DE8D60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868E453" w14:textId="77777777" w:rsidR="00CE4EC3" w:rsidRPr="00184B06" w:rsidRDefault="00CE4EC3" w:rsidP="00CE4EC3">
      <w:pPr>
        <w:pStyle w:val="af7"/>
        <w:rPr>
          <w:noProof w:val="0"/>
        </w:rPr>
      </w:pPr>
    </w:p>
    <w:p w14:paraId="7B0C2D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1D2930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Details</w:t>
      </w:r>
      <w:proofErr w:type="spellEnd"/>
    </w:p>
    <w:p w14:paraId="5047C3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C201A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69980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69D519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Isbn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F44EC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22B77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PublisherName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58976E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ThumbnailUrl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485D9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5DF7D3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78B40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4403BC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F411675" w14:textId="77777777" w:rsidR="00CE4EC3" w:rsidRPr="00184B06" w:rsidRDefault="00CE4EC3" w:rsidP="00CE4EC3">
      <w:pPr>
        <w:pStyle w:val="af7"/>
        <w:rPr>
          <w:noProof w:val="0"/>
        </w:rPr>
      </w:pPr>
    </w:p>
    <w:p w14:paraId="6F075A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838EA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UserStats</w:t>
      </w:r>
      <w:proofErr w:type="spellEnd"/>
    </w:p>
    <w:p w14:paraId="0A9A61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FAE0E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336D9F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DateTimeOffset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RecentAccessTime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F9695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1EF694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4AA1FF9" w14:textId="77777777" w:rsidR="00CE4EC3" w:rsidRPr="00184B06" w:rsidRDefault="00CE4EC3" w:rsidP="00CE4EC3">
      <w:pPr>
        <w:pStyle w:val="af7"/>
        <w:rPr>
          <w:noProof w:val="0"/>
        </w:rPr>
      </w:pPr>
    </w:p>
    <w:p w14:paraId="3D997A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4027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BookFileMetadata</w:t>
      </w:r>
      <w:proofErr w:type="spellEnd"/>
    </w:p>
    <w:p w14:paraId="2DA8F9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689EC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BookFileType Type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4322DA1" w14:textId="77777777" w:rsidR="00CE4EC3" w:rsidRPr="00184B06" w:rsidRDefault="00CE4EC3" w:rsidP="00CE4EC3">
      <w:pPr>
        <w:pStyle w:val="af7"/>
        <w:rPr>
          <w:noProof w:val="0"/>
        </w:rPr>
      </w:pPr>
    </w:p>
    <w:p w14:paraId="040D51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Size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DEC53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E3B95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ED41629" w14:textId="77777777" w:rsidR="00CE4EC3" w:rsidRPr="00184B06" w:rsidRDefault="00CE4EC3" w:rsidP="00CE4EC3">
      <w:pPr>
        <w:pStyle w:val="af7"/>
        <w:rPr>
          <w:noProof w:val="0"/>
        </w:rPr>
      </w:pPr>
    </w:p>
    <w:p w14:paraId="7962E53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BookDocumentEntityExtensions</w:t>
      </w:r>
      <w:proofErr w:type="spellEnd"/>
    </w:p>
    <w:p w14:paraId="61FFF2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309E6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Book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>)</w:t>
      </w:r>
    </w:p>
    <w:p w14:paraId="1DE8AB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20C1E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entity.Stats.Any</w:t>
      </w:r>
      <w:proofErr w:type="spellEnd"/>
      <w:proofErr w:type="gramEnd"/>
      <w:r w:rsidRPr="00184B06">
        <w:rPr>
          <w:noProof w:val="0"/>
        </w:rPr>
        <w:t xml:space="preserve">() ? </w:t>
      </w:r>
      <w:proofErr w:type="spellStart"/>
      <w:r w:rsidRPr="00184B06">
        <w:rPr>
          <w:noProof w:val="0"/>
        </w:rPr>
        <w:t>entity.Stats.FirstOrDefault</w:t>
      </w:r>
      <w:proofErr w:type="spellEnd"/>
      <w:r w:rsidRPr="00184B06">
        <w:rPr>
          <w:noProof w:val="0"/>
        </w:rPr>
        <w:t xml:space="preserve">() :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25F3EE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</w:t>
      </w:r>
      <w:proofErr w:type="spellEnd"/>
    </w:p>
    <w:p w14:paraId="1A0EC6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3D2E9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DocumentDetails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BookDto.Details</w:t>
      </w:r>
      <w:proofErr w:type="spellEnd"/>
    </w:p>
    <w:p w14:paraId="0D66F2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416F8B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entity.Id</w:t>
      </w:r>
      <w:proofErr w:type="spellEnd"/>
      <w:proofErr w:type="gramEnd"/>
      <w:r w:rsidRPr="00184B06">
        <w:rPr>
          <w:noProof w:val="0"/>
        </w:rPr>
        <w:t>,</w:t>
      </w:r>
    </w:p>
    <w:p w14:paraId="6F4C6A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entity.Description</w:t>
      </w:r>
      <w:proofErr w:type="spellEnd"/>
      <w:proofErr w:type="gramEnd"/>
      <w:r w:rsidRPr="00184B06">
        <w:rPr>
          <w:noProof w:val="0"/>
        </w:rPr>
        <w:t>,</w:t>
      </w:r>
    </w:p>
    <w:p w14:paraId="6195972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Isbn = </w:t>
      </w:r>
      <w:proofErr w:type="spellStart"/>
      <w:proofErr w:type="gramStart"/>
      <w:r w:rsidRPr="00184B06">
        <w:rPr>
          <w:noProof w:val="0"/>
        </w:rPr>
        <w:t>entity.Isbn</w:t>
      </w:r>
      <w:proofErr w:type="spellEnd"/>
      <w:proofErr w:type="gramEnd"/>
      <w:r w:rsidRPr="00184B06">
        <w:rPr>
          <w:noProof w:val="0"/>
        </w:rPr>
        <w:t>,</w:t>
      </w:r>
    </w:p>
    <w:p w14:paraId="42D5AF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PublisherName = </w:t>
      </w:r>
      <w:proofErr w:type="spellStart"/>
      <w:proofErr w:type="gramStart"/>
      <w:r w:rsidRPr="00184B06">
        <w:rPr>
          <w:noProof w:val="0"/>
        </w:rPr>
        <w:t>entity.PublisherName</w:t>
      </w:r>
      <w:proofErr w:type="spellEnd"/>
      <w:proofErr w:type="gramEnd"/>
      <w:r w:rsidRPr="00184B06">
        <w:rPr>
          <w:noProof w:val="0"/>
        </w:rPr>
        <w:t>,</w:t>
      </w:r>
    </w:p>
    <w:p w14:paraId="1AC921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entity.Title</w:t>
      </w:r>
      <w:proofErr w:type="spellEnd"/>
      <w:proofErr w:type="gramEnd"/>
      <w:r w:rsidRPr="00184B06">
        <w:rPr>
          <w:noProof w:val="0"/>
        </w:rPr>
        <w:t>,</w:t>
      </w:r>
    </w:p>
    <w:p w14:paraId="311179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ThumbnailUrl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string.Empty</w:t>
      </w:r>
      <w:proofErr w:type="spellEnd"/>
      <w:proofErr w:type="gramEnd"/>
      <w:r w:rsidRPr="00184B06">
        <w:rPr>
          <w:noProof w:val="0"/>
        </w:rPr>
        <w:t>,</w:t>
      </w:r>
    </w:p>
    <w:p w14:paraId="065BBF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entity.PageCount</w:t>
      </w:r>
      <w:proofErr w:type="spellEnd"/>
      <w:proofErr w:type="gramEnd"/>
      <w:r w:rsidRPr="00184B06">
        <w:rPr>
          <w:noProof w:val="0"/>
        </w:rPr>
        <w:t>,</w:t>
      </w:r>
    </w:p>
    <w:p w14:paraId="08D919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entity.Authors</w:t>
      </w:r>
      <w:proofErr w:type="spellEnd"/>
      <w:proofErr w:type="gramEnd"/>
      <w:r w:rsidRPr="00184B06">
        <w:rPr>
          <w:noProof w:val="0"/>
        </w:rPr>
        <w:t>,</w:t>
      </w:r>
    </w:p>
    <w:p w14:paraId="0BBE8A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entity.Tags</w:t>
      </w:r>
      <w:proofErr w:type="spellEnd"/>
      <w:proofErr w:type="gramEnd"/>
      <w:r w:rsidRPr="00184B06">
        <w:rPr>
          <w:noProof w:val="0"/>
        </w:rPr>
        <w:t>,</w:t>
      </w:r>
    </w:p>
    <w:p w14:paraId="27DA45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},</w:t>
      </w:r>
    </w:p>
    <w:p w14:paraId="7B9794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FileMetadata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BookDto.BookFileMetadata</w:t>
      </w:r>
      <w:proofErr w:type="spellEnd"/>
    </w:p>
    <w:p w14:paraId="0117CD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09410C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Size = </w:t>
      </w:r>
      <w:proofErr w:type="spellStart"/>
      <w:proofErr w:type="gramStart"/>
      <w:r w:rsidRPr="00184B06">
        <w:rPr>
          <w:noProof w:val="0"/>
        </w:rPr>
        <w:t>entity.FileSize</w:t>
      </w:r>
      <w:proofErr w:type="spellEnd"/>
      <w:proofErr w:type="gramEnd"/>
      <w:r w:rsidRPr="00184B06">
        <w:rPr>
          <w:noProof w:val="0"/>
        </w:rPr>
        <w:t>,</w:t>
      </w:r>
    </w:p>
    <w:p w14:paraId="1F8098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Type = </w:t>
      </w:r>
      <w:proofErr w:type="spellStart"/>
      <w:proofErr w:type="gramStart"/>
      <w:r w:rsidRPr="00184B06">
        <w:rPr>
          <w:noProof w:val="0"/>
        </w:rPr>
        <w:t>entity.FileType</w:t>
      </w:r>
      <w:proofErr w:type="spellEnd"/>
      <w:proofErr w:type="gramEnd"/>
    </w:p>
    <w:p w14:paraId="236249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},</w:t>
      </w:r>
    </w:p>
    <w:p w14:paraId="0CB0FC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?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BookDto.UserStats</w:t>
      </w:r>
      <w:proofErr w:type="spellEnd"/>
    </w:p>
    <w:p w14:paraId="7CD1A9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125B7E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stats.TotalReadingTime</w:t>
      </w:r>
      <w:proofErr w:type="spellEnd"/>
      <w:proofErr w:type="gramEnd"/>
      <w:r w:rsidRPr="00184B06">
        <w:rPr>
          <w:noProof w:val="0"/>
        </w:rPr>
        <w:t>,</w:t>
      </w:r>
    </w:p>
    <w:p w14:paraId="5B17E7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RecentAccessTime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stats.RecentAccess.ToDateTimeOffset</w:t>
      </w:r>
      <w:proofErr w:type="spellEnd"/>
      <w:proofErr w:type="gramEnd"/>
      <w:r w:rsidRPr="00184B06">
        <w:rPr>
          <w:noProof w:val="0"/>
        </w:rPr>
        <w:t>(),</w:t>
      </w:r>
    </w:p>
    <w:p w14:paraId="3F1EB0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stats.LastViewedPage</w:t>
      </w:r>
      <w:proofErr w:type="spellEnd"/>
      <w:proofErr w:type="gramEnd"/>
    </w:p>
    <w:p w14:paraId="176A1A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}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null</w:t>
      </w:r>
      <w:proofErr w:type="spellEnd"/>
    </w:p>
    <w:p w14:paraId="5C80D1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4E64C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20BBC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74600F2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BookMetadataDto.cs</w:t>
      </w:r>
      <w:proofErr w:type="spellEnd"/>
      <w:r w:rsidRPr="00184B06">
        <w:rPr>
          <w:noProof w:val="0"/>
        </w:rPr>
        <w:t>:</w:t>
      </w:r>
    </w:p>
    <w:p w14:paraId="139F10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;</w:t>
      </w:r>
    </w:p>
    <w:p w14:paraId="58487DA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700A2FC2" w14:textId="77777777" w:rsidR="00CE4EC3" w:rsidRPr="00184B06" w:rsidRDefault="00CE4EC3" w:rsidP="00CE4EC3">
      <w:pPr>
        <w:pStyle w:val="af7"/>
        <w:rPr>
          <w:noProof w:val="0"/>
        </w:rPr>
      </w:pPr>
    </w:p>
    <w:p w14:paraId="51D7247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59F5807" w14:textId="77777777" w:rsidR="00CE4EC3" w:rsidRPr="00184B06" w:rsidRDefault="00CE4EC3" w:rsidP="00CE4EC3">
      <w:pPr>
        <w:pStyle w:val="af7"/>
        <w:rPr>
          <w:noProof w:val="0"/>
        </w:rPr>
      </w:pPr>
    </w:p>
    <w:p w14:paraId="0D00DA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74BC4EA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BookMetadataDto</w:t>
      </w:r>
      <w:proofErr w:type="spellEnd"/>
    </w:p>
    <w:p w14:paraId="7721EE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BB647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AF356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FileSizeInBytes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453C8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BookFileType FileType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D2CE0C6" w14:textId="77777777" w:rsidR="00CE4EC3" w:rsidRPr="00184B06" w:rsidRDefault="00CE4EC3" w:rsidP="00CE4EC3">
      <w:pPr>
        <w:pStyle w:val="af7"/>
        <w:rPr>
          <w:noProof w:val="0"/>
        </w:rPr>
      </w:pPr>
    </w:p>
    <w:p w14:paraId="4DB7E3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28F0C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Isbn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4EE81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CEA59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PublisherName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56ADE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5FDCEFC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&gt;?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9E682E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>}</w:t>
      </w:r>
    </w:p>
    <w:p w14:paraId="5B39805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BookTextDto.cs</w:t>
      </w:r>
      <w:proofErr w:type="spellEnd"/>
      <w:r w:rsidRPr="00184B06">
        <w:rPr>
          <w:noProof w:val="0"/>
        </w:rPr>
        <w:t>:</w:t>
      </w:r>
    </w:p>
    <w:p w14:paraId="47FD2C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56A4BCC0" w14:textId="77777777" w:rsidR="00CE4EC3" w:rsidRPr="00184B06" w:rsidRDefault="00CE4EC3" w:rsidP="00CE4EC3">
      <w:pPr>
        <w:pStyle w:val="af7"/>
        <w:rPr>
          <w:noProof w:val="0"/>
        </w:rPr>
      </w:pPr>
    </w:p>
    <w:p w14:paraId="08EA036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BookTextDto</w:t>
      </w:r>
      <w:proofErr w:type="spellEnd"/>
    </w:p>
    <w:p w14:paraId="1491E8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C8D8A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BookDocumentId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1D0D6E08" w14:textId="77777777" w:rsidR="00CE4EC3" w:rsidRPr="00184B06" w:rsidRDefault="00CE4EC3" w:rsidP="00CE4EC3">
      <w:pPr>
        <w:pStyle w:val="af7"/>
        <w:rPr>
          <w:noProof w:val="0"/>
        </w:rPr>
      </w:pPr>
    </w:p>
    <w:p w14:paraId="2742ED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Text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D97100C" w14:textId="77777777" w:rsidR="00CE4EC3" w:rsidRPr="00184B06" w:rsidRDefault="00CE4EC3" w:rsidP="00CE4EC3">
      <w:pPr>
        <w:pStyle w:val="af7"/>
        <w:rPr>
          <w:noProof w:val="0"/>
        </w:rPr>
      </w:pPr>
    </w:p>
    <w:p w14:paraId="374F6B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CCCE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BD3CA19" w14:textId="77777777" w:rsidR="00CE4EC3" w:rsidRPr="00184B06" w:rsidRDefault="00CE4EC3" w:rsidP="00CE4EC3">
      <w:pPr>
        <w:pStyle w:val="af7"/>
        <w:rPr>
          <w:noProof w:val="0"/>
        </w:rPr>
      </w:pPr>
    </w:p>
    <w:p w14:paraId="66FD04A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BookDocumentTextEntityExtensions</w:t>
      </w:r>
      <w:proofErr w:type="spellEnd"/>
    </w:p>
    <w:p w14:paraId="13A8B0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98B91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>)</w:t>
      </w:r>
    </w:p>
    <w:p w14:paraId="0A6B3C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EFF7B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BookTextDto</w:t>
      </w:r>
      <w:proofErr w:type="spellEnd"/>
    </w:p>
    <w:p w14:paraId="3A2B8B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38CDD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BookDocumentId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entity.BookDocumentId</w:t>
      </w:r>
      <w:proofErr w:type="spellEnd"/>
      <w:proofErr w:type="gramEnd"/>
      <w:r w:rsidRPr="00184B06">
        <w:rPr>
          <w:noProof w:val="0"/>
        </w:rPr>
        <w:t>,</w:t>
      </w:r>
    </w:p>
    <w:p w14:paraId="3E1566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Text = </w:t>
      </w:r>
      <w:proofErr w:type="spellStart"/>
      <w:proofErr w:type="gramStart"/>
      <w:r w:rsidRPr="00184B06">
        <w:rPr>
          <w:noProof w:val="0"/>
        </w:rPr>
        <w:t>entity.Text</w:t>
      </w:r>
      <w:proofErr w:type="spellEnd"/>
      <w:proofErr w:type="gramEnd"/>
      <w:r w:rsidRPr="00184B06">
        <w:rPr>
          <w:noProof w:val="0"/>
        </w:rPr>
        <w:t>,</w:t>
      </w:r>
    </w:p>
    <w:p w14:paraId="561464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entity.PageNumber</w:t>
      </w:r>
      <w:proofErr w:type="spellEnd"/>
      <w:proofErr w:type="gramEnd"/>
    </w:p>
    <w:p w14:paraId="6762CF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4C76C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197A6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1E3331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DetectLanguageDto.cs</w:t>
      </w:r>
      <w:proofErr w:type="spellEnd"/>
      <w:r w:rsidRPr="00184B06">
        <w:rPr>
          <w:noProof w:val="0"/>
        </w:rPr>
        <w:t>:</w:t>
      </w:r>
    </w:p>
    <w:p w14:paraId="742AC7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282DB0AE" w14:textId="77777777" w:rsidR="00CE4EC3" w:rsidRPr="00184B06" w:rsidRDefault="00CE4EC3" w:rsidP="00CE4EC3">
      <w:pPr>
        <w:pStyle w:val="af7"/>
        <w:rPr>
          <w:noProof w:val="0"/>
        </w:rPr>
      </w:pPr>
    </w:p>
    <w:p w14:paraId="7BDFC64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52C634B5" w14:textId="77777777" w:rsidR="00CE4EC3" w:rsidRPr="00184B06" w:rsidRDefault="00CE4EC3" w:rsidP="00CE4EC3">
      <w:pPr>
        <w:pStyle w:val="af7"/>
        <w:rPr>
          <w:noProof w:val="0"/>
        </w:rPr>
      </w:pPr>
    </w:p>
    <w:p w14:paraId="18E0F6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95C36F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DetectLanguageRequestDto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Text);</w:t>
      </w:r>
    </w:p>
    <w:p w14:paraId="31B514EB" w14:textId="77777777" w:rsidR="00CE4EC3" w:rsidRPr="00184B06" w:rsidRDefault="00CE4EC3" w:rsidP="00CE4EC3">
      <w:pPr>
        <w:pStyle w:val="af7"/>
        <w:rPr>
          <w:noProof w:val="0"/>
        </w:rPr>
      </w:pPr>
    </w:p>
    <w:p w14:paraId="0AF052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0A8AE4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DetectedLanguageCode</w:t>
      </w:r>
      <w:proofErr w:type="spellEnd"/>
      <w:r w:rsidRPr="00184B06">
        <w:rPr>
          <w:noProof w:val="0"/>
        </w:rPr>
        <w:t>);</w:t>
      </w:r>
    </w:p>
    <w:p w14:paraId="22337FAA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FileChunkDto.cs</w:t>
      </w:r>
      <w:proofErr w:type="spellEnd"/>
      <w:r w:rsidRPr="00184B06">
        <w:rPr>
          <w:noProof w:val="0"/>
        </w:rPr>
        <w:t>:</w:t>
      </w:r>
    </w:p>
    <w:p w14:paraId="2CB55F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5188558" w14:textId="77777777" w:rsidR="00CE4EC3" w:rsidRPr="00184B06" w:rsidRDefault="00CE4EC3" w:rsidP="00CE4EC3">
      <w:pPr>
        <w:pStyle w:val="af7"/>
        <w:rPr>
          <w:noProof w:val="0"/>
        </w:rPr>
      </w:pPr>
    </w:p>
    <w:p w14:paraId="58C065E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FileChunkDto</w:t>
      </w:r>
      <w:proofErr w:type="spellEnd"/>
    </w:p>
    <w:p w14:paraId="6811F5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40CE4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Hash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D9C17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byte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Data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8443D4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CF0B8C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LanguageDto.cs</w:t>
      </w:r>
      <w:proofErr w:type="spellEnd"/>
      <w:r w:rsidRPr="00184B06">
        <w:rPr>
          <w:noProof w:val="0"/>
        </w:rPr>
        <w:t>:</w:t>
      </w:r>
    </w:p>
    <w:p w14:paraId="69EE2D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715339D2" w14:textId="77777777" w:rsidR="00CE4EC3" w:rsidRPr="00184B06" w:rsidRDefault="00CE4EC3" w:rsidP="00CE4EC3">
      <w:pPr>
        <w:pStyle w:val="af7"/>
        <w:rPr>
          <w:noProof w:val="0"/>
        </w:rPr>
      </w:pPr>
    </w:p>
    <w:p w14:paraId="20DE165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030BD490" w14:textId="77777777" w:rsidR="00CE4EC3" w:rsidRPr="00184B06" w:rsidRDefault="00CE4EC3" w:rsidP="00CE4EC3">
      <w:pPr>
        <w:pStyle w:val="af7"/>
        <w:rPr>
          <w:noProof w:val="0"/>
        </w:rPr>
      </w:pPr>
    </w:p>
    <w:p w14:paraId="77E63A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658943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Code,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Name);</w:t>
      </w:r>
    </w:p>
    <w:p w14:paraId="1F39E6F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LastViewedPageUpdateRequest.cs</w:t>
      </w:r>
      <w:proofErr w:type="spellEnd"/>
      <w:r w:rsidRPr="00184B06">
        <w:rPr>
          <w:noProof w:val="0"/>
        </w:rPr>
        <w:t>:</w:t>
      </w:r>
    </w:p>
    <w:p w14:paraId="0B5DFF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30236C12" w14:textId="77777777" w:rsidR="00CE4EC3" w:rsidRPr="00184B06" w:rsidRDefault="00CE4EC3" w:rsidP="00CE4EC3">
      <w:pPr>
        <w:pStyle w:val="af7"/>
        <w:rPr>
          <w:noProof w:val="0"/>
        </w:rPr>
      </w:pPr>
    </w:p>
    <w:p w14:paraId="59F5C00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3D5F144" w14:textId="77777777" w:rsidR="00CE4EC3" w:rsidRPr="00184B06" w:rsidRDefault="00CE4EC3" w:rsidP="00CE4EC3">
      <w:pPr>
        <w:pStyle w:val="af7"/>
        <w:rPr>
          <w:noProof w:val="0"/>
        </w:rPr>
      </w:pPr>
    </w:p>
    <w:p w14:paraId="0195942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626226F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LastViewedPageUpdateRequest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);</w:t>
      </w:r>
    </w:p>
    <w:p w14:paraId="6A7E8AEE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MerriamWebsterDefDto.cs</w:t>
      </w:r>
      <w:proofErr w:type="spellEnd"/>
      <w:r w:rsidRPr="00184B06">
        <w:rPr>
          <w:noProof w:val="0"/>
        </w:rPr>
        <w:t>:</w:t>
      </w:r>
    </w:p>
    <w:p w14:paraId="13A4BB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System.Text.Json.Serialization;</w:t>
      </w:r>
    </w:p>
    <w:p w14:paraId="31BFE4CA" w14:textId="77777777" w:rsidR="00CE4EC3" w:rsidRPr="00184B06" w:rsidRDefault="00CE4EC3" w:rsidP="00CE4EC3">
      <w:pPr>
        <w:pStyle w:val="af7"/>
        <w:rPr>
          <w:noProof w:val="0"/>
        </w:rPr>
      </w:pPr>
    </w:p>
    <w:p w14:paraId="29B8DB2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3BCECE5" w14:textId="77777777" w:rsidR="00CE4EC3" w:rsidRPr="00184B06" w:rsidRDefault="00CE4EC3" w:rsidP="00CE4EC3">
      <w:pPr>
        <w:pStyle w:val="af7"/>
        <w:rPr>
          <w:noProof w:val="0"/>
        </w:rPr>
      </w:pPr>
    </w:p>
    <w:p w14:paraId="71D8D2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// https://dictionaryapi.com/products/json</w:t>
      </w:r>
    </w:p>
    <w:p w14:paraId="2618F2A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MerriamWebsterDefDto</w:t>
      </w:r>
      <w:proofErr w:type="spellEnd"/>
    </w:p>
    <w:p w14:paraId="2620C1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>{</w:t>
      </w:r>
    </w:p>
    <w:p w14:paraId="51B9F7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EntryMetadata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Meta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7E4C7AE" w14:textId="77777777" w:rsidR="003A2515" w:rsidRPr="00184B06" w:rsidRDefault="003A2515" w:rsidP="00CE4EC3">
      <w:pPr>
        <w:pStyle w:val="af7"/>
        <w:rPr>
          <w:noProof w:val="0"/>
        </w:rPr>
      </w:pPr>
    </w:p>
    <w:p w14:paraId="2889858A" w14:textId="29CCFBCE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hom</w:t>
      </w:r>
      <w:proofErr w:type="spellEnd"/>
      <w:r w:rsidRPr="00184B06">
        <w:rPr>
          <w:noProof w:val="0"/>
        </w:rPr>
        <w:t>")]</w:t>
      </w:r>
    </w:p>
    <w:p w14:paraId="04EB2D46" w14:textId="3C307388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Homograph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D3485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fl</w:t>
      </w:r>
      <w:proofErr w:type="spellEnd"/>
      <w:r w:rsidRPr="00184B06">
        <w:rPr>
          <w:noProof w:val="0"/>
        </w:rPr>
        <w:t>")]</w:t>
      </w:r>
    </w:p>
    <w:p w14:paraId="72F4A2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FunctionalLabel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171142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vrs</w:t>
      </w:r>
      <w:proofErr w:type="spellEnd"/>
      <w:r w:rsidRPr="00184B06">
        <w:rPr>
          <w:noProof w:val="0"/>
        </w:rPr>
        <w:t>")]</w:t>
      </w:r>
    </w:p>
    <w:p w14:paraId="0C21C7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Variant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Variants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 = [];</w:t>
      </w:r>
    </w:p>
    <w:p w14:paraId="5144D360" w14:textId="77777777" w:rsidR="003A2515" w:rsidRPr="00184B06" w:rsidRDefault="003A2515" w:rsidP="00CE4EC3">
      <w:pPr>
        <w:pStyle w:val="af7"/>
        <w:rPr>
          <w:noProof w:val="0"/>
        </w:rPr>
      </w:pPr>
    </w:p>
    <w:p w14:paraId="09449590" w14:textId="51F22366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hwi</w:t>
      </w:r>
      <w:proofErr w:type="spellEnd"/>
      <w:r w:rsidRPr="00184B06">
        <w:rPr>
          <w:noProof w:val="0"/>
        </w:rPr>
        <w:t>")]</w:t>
      </w:r>
    </w:p>
    <w:p w14:paraId="272A73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HeadwordInformation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HeadwordInfo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3398D66" w14:textId="77777777" w:rsidR="003A2515" w:rsidRPr="00184B06" w:rsidRDefault="003A2515" w:rsidP="00CE4EC3">
      <w:pPr>
        <w:pStyle w:val="af7"/>
        <w:rPr>
          <w:noProof w:val="0"/>
        </w:rPr>
      </w:pPr>
    </w:p>
    <w:p w14:paraId="3852E946" w14:textId="5ECD40BD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def</w:t>
      </w:r>
      <w:proofErr w:type="spellEnd"/>
      <w:r w:rsidRPr="00184B06">
        <w:rPr>
          <w:noProof w:val="0"/>
        </w:rPr>
        <w:t>")]</w:t>
      </w:r>
    </w:p>
    <w:p w14:paraId="5FCBE6E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object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DefinitionSection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 = [];</w:t>
      </w:r>
    </w:p>
    <w:p w14:paraId="0E212E7D" w14:textId="77777777" w:rsidR="003A2515" w:rsidRPr="00184B06" w:rsidRDefault="003A2515" w:rsidP="00CE4EC3">
      <w:pPr>
        <w:pStyle w:val="af7"/>
        <w:rPr>
          <w:noProof w:val="0"/>
        </w:rPr>
      </w:pPr>
    </w:p>
    <w:p w14:paraId="2A6D41F1" w14:textId="586DFA1E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shortdef</w:t>
      </w:r>
      <w:proofErr w:type="spellEnd"/>
      <w:r w:rsidRPr="00184B06">
        <w:rPr>
          <w:noProof w:val="0"/>
        </w:rPr>
        <w:t>")]</w:t>
      </w:r>
    </w:p>
    <w:p w14:paraId="3C8790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ShortDefinition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 = [];</w:t>
      </w:r>
    </w:p>
    <w:p w14:paraId="37BC38DB" w14:textId="77777777" w:rsidR="00CE4EC3" w:rsidRPr="00184B06" w:rsidRDefault="00CE4EC3" w:rsidP="00CE4EC3">
      <w:pPr>
        <w:pStyle w:val="af7"/>
        <w:rPr>
          <w:noProof w:val="0"/>
        </w:rPr>
      </w:pPr>
    </w:p>
    <w:p w14:paraId="4ADDF7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EntryMetadata</w:t>
      </w:r>
      <w:proofErr w:type="spellEnd"/>
      <w:r w:rsidRPr="00184B06">
        <w:rPr>
          <w:noProof w:val="0"/>
        </w:rPr>
        <w:t>(</w:t>
      </w:r>
      <w:proofErr w:type="gramEnd"/>
    </w:p>
    <w:p w14:paraId="4060A6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</w:t>
      </w:r>
    </w:p>
    <w:p w14:paraId="56EC19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Uuid,</w:t>
      </w:r>
    </w:p>
    <w:p w14:paraId="3AA5EB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</w:t>
      </w:r>
      <w:proofErr w:type="spellEnd"/>
      <w:r w:rsidRPr="00184B06">
        <w:rPr>
          <w:noProof w:val="0"/>
        </w:rPr>
        <w:t>,</w:t>
      </w:r>
    </w:p>
    <w:p w14:paraId="0A49FD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Src,</w:t>
      </w:r>
    </w:p>
    <w:p w14:paraId="539B68A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>,</w:t>
      </w:r>
    </w:p>
    <w:p w14:paraId="0C0BE4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Stems</w:t>
      </w:r>
      <w:proofErr w:type="spellEnd"/>
      <w:r w:rsidRPr="00184B06">
        <w:rPr>
          <w:noProof w:val="0"/>
        </w:rPr>
        <w:t>,</w:t>
      </w:r>
    </w:p>
    <w:p w14:paraId="3F37D4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bool </w:t>
      </w:r>
      <w:proofErr w:type="spellStart"/>
      <w:r w:rsidRPr="00184B06">
        <w:rPr>
          <w:noProof w:val="0"/>
        </w:rPr>
        <w:t>Offensive</w:t>
      </w:r>
      <w:proofErr w:type="spellEnd"/>
    </w:p>
    <w:p w14:paraId="5BD8A6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21795BFE" w14:textId="77777777" w:rsidR="00CE4EC3" w:rsidRPr="00184B06" w:rsidRDefault="00CE4EC3" w:rsidP="00CE4EC3">
      <w:pPr>
        <w:pStyle w:val="af7"/>
        <w:rPr>
          <w:noProof w:val="0"/>
        </w:rPr>
      </w:pPr>
    </w:p>
    <w:p w14:paraId="47CAD5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HeadwordInformation</w:t>
      </w:r>
      <w:proofErr w:type="spellEnd"/>
    </w:p>
    <w:p w14:paraId="4B73FC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BA5E7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hw</w:t>
      </w:r>
      <w:proofErr w:type="spellEnd"/>
      <w:r w:rsidRPr="00184B06">
        <w:rPr>
          <w:noProof w:val="0"/>
        </w:rPr>
        <w:t>")]</w:t>
      </w:r>
    </w:p>
    <w:p w14:paraId="66A991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Headword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12366CD7" w14:textId="77777777" w:rsidR="00CE4EC3" w:rsidRPr="00184B06" w:rsidRDefault="00CE4EC3" w:rsidP="00CE4EC3">
      <w:pPr>
        <w:pStyle w:val="af7"/>
        <w:rPr>
          <w:noProof w:val="0"/>
        </w:rPr>
      </w:pPr>
    </w:p>
    <w:p w14:paraId="4CFA42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prs</w:t>
      </w:r>
      <w:proofErr w:type="spellEnd"/>
      <w:r w:rsidRPr="00184B06">
        <w:rPr>
          <w:noProof w:val="0"/>
        </w:rPr>
        <w:t>")]</w:t>
      </w:r>
    </w:p>
    <w:p w14:paraId="37C6E3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Pronuciation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Pronunciations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4000F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1525149" w14:textId="77777777" w:rsidR="00CE4EC3" w:rsidRPr="00184B06" w:rsidRDefault="00CE4EC3" w:rsidP="00CE4EC3">
      <w:pPr>
        <w:pStyle w:val="af7"/>
        <w:rPr>
          <w:noProof w:val="0"/>
        </w:rPr>
      </w:pPr>
    </w:p>
    <w:p w14:paraId="7E0562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Pronuciation</w:t>
      </w:r>
      <w:proofErr w:type="spellEnd"/>
    </w:p>
    <w:p w14:paraId="2FB28A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F878C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mw</w:t>
      </w:r>
      <w:proofErr w:type="spellEnd"/>
      <w:r w:rsidRPr="00184B06">
        <w:rPr>
          <w:noProof w:val="0"/>
        </w:rPr>
        <w:t>")]</w:t>
      </w:r>
    </w:p>
    <w:p w14:paraId="3E22D0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WrittenPronunciation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5898DFA8" w14:textId="77777777" w:rsidR="00CE4EC3" w:rsidRPr="00184B06" w:rsidRDefault="00CE4EC3" w:rsidP="00CE4EC3">
      <w:pPr>
        <w:pStyle w:val="af7"/>
        <w:rPr>
          <w:noProof w:val="0"/>
        </w:rPr>
      </w:pPr>
    </w:p>
    <w:p w14:paraId="7BC908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sound</w:t>
      </w:r>
      <w:proofErr w:type="spellEnd"/>
      <w:r w:rsidRPr="00184B06">
        <w:rPr>
          <w:noProof w:val="0"/>
        </w:rPr>
        <w:t>")]</w:t>
      </w:r>
    </w:p>
    <w:p w14:paraId="6A5024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AudioInfo</w:t>
      </w:r>
      <w:proofErr w:type="spellEnd"/>
      <w:r w:rsidRPr="00184B06">
        <w:rPr>
          <w:noProof w:val="0"/>
        </w:rPr>
        <w:t xml:space="preserve"> Sound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1F9140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25DF092" w14:textId="77777777" w:rsidR="00CE4EC3" w:rsidRPr="00184B06" w:rsidRDefault="00CE4EC3" w:rsidP="00CE4EC3">
      <w:pPr>
        <w:pStyle w:val="af7"/>
        <w:rPr>
          <w:noProof w:val="0"/>
        </w:rPr>
      </w:pPr>
    </w:p>
    <w:p w14:paraId="08E2D5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AudioInfo</w:t>
      </w:r>
      <w:proofErr w:type="spellEnd"/>
    </w:p>
    <w:p w14:paraId="0134AF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D4243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audio</w:t>
      </w:r>
      <w:proofErr w:type="spellEnd"/>
      <w:r w:rsidRPr="00184B06">
        <w:rPr>
          <w:noProof w:val="0"/>
        </w:rPr>
        <w:t>")]</w:t>
      </w:r>
    </w:p>
    <w:p w14:paraId="5216E1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FileName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52CB1389" w14:textId="77777777" w:rsidR="00CE4EC3" w:rsidRPr="00184B06" w:rsidRDefault="00CE4EC3" w:rsidP="00CE4EC3">
      <w:pPr>
        <w:pStyle w:val="af7"/>
        <w:rPr>
          <w:noProof w:val="0"/>
        </w:rPr>
      </w:pPr>
    </w:p>
    <w:p w14:paraId="53B941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051AE6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73FFAD6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2ACB3FE" w14:textId="77777777" w:rsidR="00CE4EC3" w:rsidRPr="00184B06" w:rsidRDefault="00CE4EC3" w:rsidP="00CE4EC3">
      <w:pPr>
        <w:pStyle w:val="af7"/>
        <w:rPr>
          <w:noProof w:val="0"/>
        </w:rPr>
      </w:pPr>
    </w:p>
    <w:p w14:paraId="2681F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Variant</w:t>
      </w:r>
      <w:proofErr w:type="spellEnd"/>
    </w:p>
    <w:p w14:paraId="627EB2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180D1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35E92147" w14:textId="77777777" w:rsidR="00CE4EC3" w:rsidRPr="00184B06" w:rsidRDefault="00CE4EC3" w:rsidP="00CE4EC3">
      <w:pPr>
        <w:pStyle w:val="af7"/>
        <w:rPr>
          <w:noProof w:val="0"/>
        </w:rPr>
      </w:pPr>
    </w:p>
    <w:p w14:paraId="4BAE79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vl</w:t>
      </w:r>
      <w:proofErr w:type="spellEnd"/>
      <w:r w:rsidRPr="00184B06">
        <w:rPr>
          <w:noProof w:val="0"/>
        </w:rPr>
        <w:t>")]</w:t>
      </w:r>
    </w:p>
    <w:p w14:paraId="7F69ED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VariantLabel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1DBA2A42" w14:textId="77777777" w:rsidR="00CE4EC3" w:rsidRPr="00184B06" w:rsidRDefault="00CE4EC3" w:rsidP="00CE4EC3">
      <w:pPr>
        <w:pStyle w:val="af7"/>
        <w:rPr>
          <w:noProof w:val="0"/>
        </w:rPr>
      </w:pPr>
    </w:p>
    <w:p w14:paraId="09F3EC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prs</w:t>
      </w:r>
      <w:proofErr w:type="spellEnd"/>
      <w:r w:rsidRPr="00184B06">
        <w:rPr>
          <w:noProof w:val="0"/>
        </w:rPr>
        <w:t>")]</w:t>
      </w:r>
    </w:p>
    <w:p w14:paraId="6DCFA7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Pronuciation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Pronunciations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5257A4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757EF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3826F7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PageDto.cs</w:t>
      </w:r>
      <w:proofErr w:type="spellEnd"/>
      <w:r w:rsidRPr="00184B06">
        <w:rPr>
          <w:noProof w:val="0"/>
        </w:rPr>
        <w:t>:</w:t>
      </w:r>
    </w:p>
    <w:p w14:paraId="4DFB4D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3CCB7CA0" w14:textId="77777777" w:rsidR="00CE4EC3" w:rsidRPr="00184B06" w:rsidRDefault="00CE4EC3" w:rsidP="00CE4EC3">
      <w:pPr>
        <w:pStyle w:val="af7"/>
        <w:rPr>
          <w:noProof w:val="0"/>
        </w:rPr>
      </w:pPr>
    </w:p>
    <w:p w14:paraId="6578ED7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6B3A411F" w14:textId="77777777" w:rsidR="00CE4EC3" w:rsidRPr="00184B06" w:rsidRDefault="00CE4EC3" w:rsidP="00CE4EC3">
      <w:pPr>
        <w:pStyle w:val="af7"/>
        <w:rPr>
          <w:noProof w:val="0"/>
        </w:rPr>
      </w:pPr>
    </w:p>
    <w:p w14:paraId="34E135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3EBFF7F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&lt;T&gt;</w:t>
      </w:r>
    </w:p>
    <w:p w14:paraId="6599D6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9CC25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 xml:space="preserve">&lt;T&gt; </w:t>
      </w:r>
      <w:proofErr w:type="spellStart"/>
      <w:r w:rsidRPr="00184B06">
        <w:rPr>
          <w:noProof w:val="0"/>
        </w:rPr>
        <w:t>Items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List&lt;T&gt;();</w:t>
      </w:r>
    </w:p>
    <w:p w14:paraId="07D003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521E33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6B9EDD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89BDE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05C6C1A" w14:textId="77777777" w:rsidR="003A2515" w:rsidRPr="00184B06" w:rsidRDefault="003A2515" w:rsidP="00CE4EC3">
      <w:pPr>
        <w:pStyle w:val="af7"/>
        <w:rPr>
          <w:noProof w:val="0"/>
        </w:rPr>
      </w:pPr>
    </w:p>
    <w:p w14:paraId="3734D5EB" w14:textId="7ADB0BB1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GetNormalizedPageNumber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)</w:t>
      </w:r>
    </w:p>
    <w:p w14:paraId="00FF72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2D033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&lt;= </w:t>
      </w:r>
      <w:proofErr w:type="gramStart"/>
      <w:r w:rsidRPr="00184B06">
        <w:rPr>
          <w:noProof w:val="0"/>
        </w:rPr>
        <w:t>0 ?</w:t>
      </w:r>
      <w:proofErr w:type="gram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1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;</w:t>
      </w:r>
    </w:p>
    <w:p w14:paraId="684781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A330253" w14:textId="77777777" w:rsidR="00CE4EC3" w:rsidRPr="00184B06" w:rsidRDefault="00CE4EC3" w:rsidP="00CE4EC3">
      <w:pPr>
        <w:pStyle w:val="af7"/>
        <w:rPr>
          <w:noProof w:val="0"/>
        </w:rPr>
      </w:pPr>
    </w:p>
    <w:p w14:paraId="31ECEA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CountPage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)</w:t>
      </w:r>
    </w:p>
    <w:p w14:paraId="68E7E52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34FBE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normalizedTotalItemCount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 == </w:t>
      </w:r>
      <w:proofErr w:type="gramStart"/>
      <w:r w:rsidRPr="00184B06">
        <w:rPr>
          <w:noProof w:val="0"/>
        </w:rPr>
        <w:t>0 ?</w:t>
      </w:r>
      <w:proofErr w:type="gram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1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>;</w:t>
      </w:r>
    </w:p>
    <w:p w14:paraId="45539A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normalizedPageSize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== </w:t>
      </w:r>
      <w:proofErr w:type="gramStart"/>
      <w:r w:rsidRPr="00184B06">
        <w:rPr>
          <w:noProof w:val="0"/>
        </w:rPr>
        <w:t>0 ?</w:t>
      </w:r>
      <w:proofErr w:type="gram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1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;</w:t>
      </w:r>
    </w:p>
    <w:p w14:paraId="33500A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normalizedTotalItemCount</w:t>
      </w:r>
      <w:proofErr w:type="spellEnd"/>
      <w:r w:rsidRPr="00184B06">
        <w:rPr>
          <w:noProof w:val="0"/>
        </w:rPr>
        <w:t xml:space="preserve"> / </w:t>
      </w:r>
      <w:proofErr w:type="spellStart"/>
      <w:r w:rsidRPr="00184B06">
        <w:rPr>
          <w:noProof w:val="0"/>
        </w:rPr>
        <w:t>normalizedPageSize</w:t>
      </w:r>
      <w:proofErr w:type="spellEnd"/>
      <w:r w:rsidRPr="00184B06">
        <w:rPr>
          <w:noProof w:val="0"/>
        </w:rPr>
        <w:t xml:space="preserve"> +</w:t>
      </w:r>
    </w:p>
    <w:p w14:paraId="20BDCD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(</w:t>
      </w:r>
      <w:proofErr w:type="spellStart"/>
      <w:r w:rsidRPr="00184B06">
        <w:rPr>
          <w:noProof w:val="0"/>
        </w:rPr>
        <w:t>normalizedTotalItemCount</w:t>
      </w:r>
      <w:proofErr w:type="spellEnd"/>
      <w:r w:rsidRPr="00184B06">
        <w:rPr>
          <w:noProof w:val="0"/>
        </w:rPr>
        <w:t xml:space="preserve"> % </w:t>
      </w:r>
      <w:proofErr w:type="spellStart"/>
      <w:proofErr w:type="gramStart"/>
      <w:r w:rsidRPr="00184B06">
        <w:rPr>
          <w:noProof w:val="0"/>
        </w:rPr>
        <w:t>normalizedPageSize</w:t>
      </w:r>
      <w:proofErr w:type="spellEnd"/>
      <w:r w:rsidRPr="00184B06">
        <w:rPr>
          <w:noProof w:val="0"/>
        </w:rPr>
        <w:t xml:space="preserve"> &gt;</w:t>
      </w:r>
      <w:proofErr w:type="gramEnd"/>
      <w:r w:rsidRPr="00184B06">
        <w:rPr>
          <w:noProof w:val="0"/>
        </w:rPr>
        <w:t xml:space="preserve"> 0 ? </w:t>
      </w:r>
      <w:proofErr w:type="gramStart"/>
      <w:r w:rsidRPr="00184B06">
        <w:rPr>
          <w:noProof w:val="0"/>
        </w:rPr>
        <w:t>1 :</w:t>
      </w:r>
      <w:proofErr w:type="gramEnd"/>
      <w:r w:rsidRPr="00184B06">
        <w:rPr>
          <w:noProof w:val="0"/>
        </w:rPr>
        <w:t xml:space="preserve"> 0);</w:t>
      </w:r>
    </w:p>
    <w:p w14:paraId="2C7417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D59B94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PageRequestDto.cs</w:t>
      </w:r>
      <w:proofErr w:type="spellEnd"/>
      <w:r w:rsidRPr="00184B06">
        <w:rPr>
          <w:noProof w:val="0"/>
        </w:rPr>
        <w:t>:</w:t>
      </w:r>
    </w:p>
    <w:p w14:paraId="2626FC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System.Linq.Expressions</w:t>
      </w:r>
      <w:proofErr w:type="spellEnd"/>
      <w:r w:rsidRPr="00184B06">
        <w:rPr>
          <w:noProof w:val="0"/>
        </w:rPr>
        <w:t>;</w:t>
      </w:r>
    </w:p>
    <w:p w14:paraId="40C4685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49E32001" w14:textId="77777777" w:rsidR="00CE4EC3" w:rsidRPr="00184B06" w:rsidRDefault="00CE4EC3" w:rsidP="00CE4EC3">
      <w:pPr>
        <w:pStyle w:val="af7"/>
        <w:rPr>
          <w:noProof w:val="0"/>
        </w:rPr>
      </w:pPr>
    </w:p>
    <w:p w14:paraId="294F96C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6D578CDB" w14:textId="77777777" w:rsidR="00CE4EC3" w:rsidRPr="00184B06" w:rsidRDefault="00CE4EC3" w:rsidP="00CE4EC3">
      <w:pPr>
        <w:pStyle w:val="af7"/>
        <w:rPr>
          <w:noProof w:val="0"/>
        </w:rPr>
      </w:pPr>
    </w:p>
    <w:p w14:paraId="52C39B7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3530832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>(</w:t>
      </w:r>
      <w:proofErr w:type="gramEnd"/>
    </w:p>
    <w:p w14:paraId="2123E4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,</w:t>
      </w:r>
    </w:p>
    <w:p w14:paraId="7902F0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,</w:t>
      </w:r>
    </w:p>
    <w:p w14:paraId="00DDAA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52D218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SortOrder.Asc</w:t>
      </w:r>
      <w:proofErr w:type="spellEnd"/>
      <w:r w:rsidRPr="00184B06">
        <w:rPr>
          <w:noProof w:val="0"/>
        </w:rPr>
        <w:t>);</w:t>
      </w:r>
    </w:p>
    <w:p w14:paraId="610B8D82" w14:textId="77777777" w:rsidR="00CE4EC3" w:rsidRPr="00184B06" w:rsidRDefault="00CE4EC3" w:rsidP="00CE4EC3">
      <w:pPr>
        <w:pStyle w:val="af7"/>
        <w:rPr>
          <w:noProof w:val="0"/>
        </w:rPr>
      </w:pPr>
    </w:p>
    <w:p w14:paraId="134095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2FBF068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enum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</w:p>
    <w:p w14:paraId="4E6A3F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D248E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Asc</w:t>
      </w:r>
      <w:proofErr w:type="spellEnd"/>
      <w:r w:rsidRPr="00184B06">
        <w:rPr>
          <w:noProof w:val="0"/>
        </w:rPr>
        <w:t>,</w:t>
      </w:r>
    </w:p>
    <w:p w14:paraId="5E87C8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Desc</w:t>
      </w:r>
      <w:proofErr w:type="spellEnd"/>
    </w:p>
    <w:p w14:paraId="1A26E2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0BD07D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RawImageDto.cs</w:t>
      </w:r>
      <w:proofErr w:type="spellEnd"/>
      <w:r w:rsidRPr="00184B06">
        <w:rPr>
          <w:noProof w:val="0"/>
        </w:rPr>
        <w:t>:</w:t>
      </w:r>
    </w:p>
    <w:p w14:paraId="4EE1A6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1CBEA4B" w14:textId="77777777" w:rsidR="00CE4EC3" w:rsidRPr="00184B06" w:rsidRDefault="00CE4EC3" w:rsidP="00CE4EC3">
      <w:pPr>
        <w:pStyle w:val="af7"/>
        <w:rPr>
          <w:noProof w:val="0"/>
        </w:rPr>
      </w:pPr>
    </w:p>
    <w:p w14:paraId="46E80FF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byte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 Data,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>);</w:t>
      </w:r>
    </w:p>
    <w:p w14:paraId="4FB8827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SearchRequestDto.cs</w:t>
      </w:r>
      <w:proofErr w:type="spellEnd"/>
      <w:r w:rsidRPr="00184B06">
        <w:rPr>
          <w:noProof w:val="0"/>
        </w:rPr>
        <w:t>:</w:t>
      </w:r>
    </w:p>
    <w:p w14:paraId="747106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2F12B04B" w14:textId="77777777" w:rsidR="00CE4EC3" w:rsidRPr="00184B06" w:rsidRDefault="00CE4EC3" w:rsidP="00CE4EC3">
      <w:pPr>
        <w:pStyle w:val="af7"/>
        <w:rPr>
          <w:noProof w:val="0"/>
        </w:rPr>
      </w:pPr>
    </w:p>
    <w:p w14:paraId="7B0200C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6E53388" w14:textId="77777777" w:rsidR="00CE4EC3" w:rsidRPr="00184B06" w:rsidRDefault="00CE4EC3" w:rsidP="00CE4EC3">
      <w:pPr>
        <w:pStyle w:val="af7"/>
        <w:rPr>
          <w:noProof w:val="0"/>
        </w:rPr>
      </w:pPr>
    </w:p>
    <w:p w14:paraId="71F69C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1CDDFDB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SearchRequestDto</w:t>
      </w:r>
      <w:proofErr w:type="spellEnd"/>
    </w:p>
    <w:p w14:paraId="0B5C1A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77518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12350E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188AF4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SortProperty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5E191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598FA224" w14:textId="77777777" w:rsidR="00CE4EC3" w:rsidRPr="00184B06" w:rsidRDefault="00CE4EC3" w:rsidP="00CE4EC3">
      <w:pPr>
        <w:pStyle w:val="af7"/>
        <w:rPr>
          <w:noProof w:val="0"/>
        </w:rPr>
      </w:pPr>
    </w:p>
    <w:p w14:paraId="764C2C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634A5F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3745542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Isbn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79BB24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PublisherName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1B7440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55E508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E83EEEA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TextSearchRequestDto.cs</w:t>
      </w:r>
      <w:proofErr w:type="spellEnd"/>
      <w:r w:rsidRPr="00184B06">
        <w:rPr>
          <w:noProof w:val="0"/>
        </w:rPr>
        <w:t>:</w:t>
      </w:r>
    </w:p>
    <w:p w14:paraId="36716D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88BA043" w14:textId="77777777" w:rsidR="00CE4EC3" w:rsidRPr="00184B06" w:rsidRDefault="00CE4EC3" w:rsidP="00CE4EC3">
      <w:pPr>
        <w:pStyle w:val="af7"/>
        <w:rPr>
          <w:noProof w:val="0"/>
        </w:rPr>
      </w:pPr>
    </w:p>
    <w:p w14:paraId="5F8FF17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TextSearchRequestDto</w:t>
      </w:r>
      <w:proofErr w:type="spellEnd"/>
    </w:p>
    <w:p w14:paraId="302E8A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48C62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18A4ED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A43E8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Pattern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6A2844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5EB2A2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lastRenderedPageBreak/>
        <w:t xml:space="preserve">Файл </w:t>
      </w:r>
      <w:proofErr w:type="spellStart"/>
      <w:r w:rsidRPr="00184B06">
        <w:rPr>
          <w:noProof w:val="0"/>
        </w:rPr>
        <w:t>TextSummarizationDto.cs</w:t>
      </w:r>
      <w:proofErr w:type="spellEnd"/>
      <w:r w:rsidRPr="00184B06">
        <w:rPr>
          <w:noProof w:val="0"/>
        </w:rPr>
        <w:t>:</w:t>
      </w:r>
    </w:p>
    <w:p w14:paraId="49BBD8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4669CBE6" w14:textId="77777777" w:rsidR="00CE4EC3" w:rsidRPr="00184B06" w:rsidRDefault="00CE4EC3" w:rsidP="00CE4EC3">
      <w:pPr>
        <w:pStyle w:val="af7"/>
        <w:rPr>
          <w:noProof w:val="0"/>
        </w:rPr>
      </w:pPr>
    </w:p>
    <w:p w14:paraId="63C0004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57D7C02B" w14:textId="77777777" w:rsidR="00CE4EC3" w:rsidRPr="00184B06" w:rsidRDefault="00CE4EC3" w:rsidP="00CE4EC3">
      <w:pPr>
        <w:pStyle w:val="af7"/>
        <w:rPr>
          <w:noProof w:val="0"/>
        </w:rPr>
      </w:pPr>
    </w:p>
    <w:p w14:paraId="0AF40E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FE419F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Text);</w:t>
      </w:r>
    </w:p>
    <w:p w14:paraId="7CC573D1" w14:textId="77777777" w:rsidR="00CE4EC3" w:rsidRPr="00184B06" w:rsidRDefault="00CE4EC3" w:rsidP="00CE4EC3">
      <w:pPr>
        <w:pStyle w:val="af7"/>
        <w:rPr>
          <w:noProof w:val="0"/>
        </w:rPr>
      </w:pPr>
    </w:p>
    <w:p w14:paraId="3DF91D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18F250F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SummarizedText</w:t>
      </w:r>
      <w:proofErr w:type="spellEnd"/>
      <w:r w:rsidRPr="00184B06">
        <w:rPr>
          <w:noProof w:val="0"/>
        </w:rPr>
        <w:t>);</w:t>
      </w:r>
    </w:p>
    <w:p w14:paraId="2319561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TotalTimeUpdateRequestDto.cs</w:t>
      </w:r>
      <w:proofErr w:type="spellEnd"/>
      <w:r w:rsidRPr="00184B06">
        <w:rPr>
          <w:noProof w:val="0"/>
        </w:rPr>
        <w:t>:</w:t>
      </w:r>
    </w:p>
    <w:p w14:paraId="1E08B7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4F6CE3FB" w14:textId="77777777" w:rsidR="00CE4EC3" w:rsidRPr="00184B06" w:rsidRDefault="00CE4EC3" w:rsidP="00CE4EC3">
      <w:pPr>
        <w:pStyle w:val="af7"/>
        <w:rPr>
          <w:noProof w:val="0"/>
        </w:rPr>
      </w:pPr>
    </w:p>
    <w:p w14:paraId="1F72FA5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8F998A5" w14:textId="77777777" w:rsidR="00CE4EC3" w:rsidRPr="00184B06" w:rsidRDefault="00CE4EC3" w:rsidP="00CE4EC3">
      <w:pPr>
        <w:pStyle w:val="af7"/>
        <w:rPr>
          <w:noProof w:val="0"/>
        </w:rPr>
      </w:pPr>
    </w:p>
    <w:p w14:paraId="3A61B3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135F2F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TotalTimeUpdateRequestDto</w:t>
      </w:r>
      <w:proofErr w:type="spellEnd"/>
    </w:p>
    <w:p w14:paraId="1DB70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12595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Seconds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9DA40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4DC554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TranslationDto.cs</w:t>
      </w:r>
      <w:proofErr w:type="spellEnd"/>
      <w:r w:rsidRPr="00184B06">
        <w:rPr>
          <w:noProof w:val="0"/>
        </w:rPr>
        <w:t>:</w:t>
      </w:r>
    </w:p>
    <w:p w14:paraId="43C0BD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54211BA6" w14:textId="77777777" w:rsidR="00CE4EC3" w:rsidRPr="00184B06" w:rsidRDefault="00CE4EC3" w:rsidP="00CE4EC3">
      <w:pPr>
        <w:pStyle w:val="af7"/>
        <w:rPr>
          <w:noProof w:val="0"/>
        </w:rPr>
      </w:pPr>
    </w:p>
    <w:p w14:paraId="152E822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444CE24" w14:textId="77777777" w:rsidR="00CE4EC3" w:rsidRPr="00184B06" w:rsidRDefault="00CE4EC3" w:rsidP="00CE4EC3">
      <w:pPr>
        <w:pStyle w:val="af7"/>
        <w:rPr>
          <w:noProof w:val="0"/>
        </w:rPr>
      </w:pPr>
    </w:p>
    <w:p w14:paraId="4EA514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2E00AE7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TranslationRequestDto</w:t>
      </w:r>
      <w:proofErr w:type="spellEnd"/>
    </w:p>
    <w:p w14:paraId="6B31EB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527C9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127BAE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2DE4E6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416D0B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F55B5A0" w14:textId="77777777" w:rsidR="00CE4EC3" w:rsidRPr="00184B06" w:rsidRDefault="00CE4EC3" w:rsidP="00CE4EC3">
      <w:pPr>
        <w:pStyle w:val="af7"/>
        <w:rPr>
          <w:noProof w:val="0"/>
        </w:rPr>
      </w:pPr>
    </w:p>
    <w:p w14:paraId="66257C0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713647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TranslationResponseDto</w:t>
      </w:r>
      <w:proofErr w:type="spellEnd"/>
    </w:p>
    <w:p w14:paraId="4E0220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29AC8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DetectedSourceLanguage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71A27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516939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TranslatedText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4CDC50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B19AF46" w14:textId="77777777" w:rsidR="00CE4EC3" w:rsidRPr="00184B06" w:rsidRDefault="00CE4EC3" w:rsidP="00CE4EC3">
      <w:pPr>
        <w:pStyle w:val="af7"/>
        <w:rPr>
          <w:noProof w:val="0"/>
        </w:rPr>
      </w:pPr>
    </w:p>
    <w:p w14:paraId="6365F116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UserAddRequest.cs</w:t>
      </w:r>
      <w:proofErr w:type="spellEnd"/>
      <w:r w:rsidRPr="00184B06">
        <w:rPr>
          <w:noProof w:val="0"/>
        </w:rPr>
        <w:t>:</w:t>
      </w:r>
    </w:p>
    <w:p w14:paraId="58DEBE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74511219" w14:textId="77777777" w:rsidR="00CE4EC3" w:rsidRPr="00184B06" w:rsidRDefault="00CE4EC3" w:rsidP="00CE4EC3">
      <w:pPr>
        <w:pStyle w:val="af7"/>
        <w:rPr>
          <w:noProof w:val="0"/>
        </w:rPr>
      </w:pPr>
    </w:p>
    <w:p w14:paraId="6530396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0616E2B0" w14:textId="77777777" w:rsidR="00CE4EC3" w:rsidRPr="00184B06" w:rsidRDefault="00CE4EC3" w:rsidP="00CE4EC3">
      <w:pPr>
        <w:pStyle w:val="af7"/>
        <w:rPr>
          <w:noProof w:val="0"/>
        </w:rPr>
      </w:pPr>
    </w:p>
    <w:p w14:paraId="37032B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F9EB0E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UserAddRequest</w:t>
      </w:r>
      <w:proofErr w:type="spellEnd"/>
    </w:p>
    <w:p w14:paraId="55F678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B70D8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339A2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51D44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EC692D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UserDto.cs</w:t>
      </w:r>
      <w:proofErr w:type="spellEnd"/>
      <w:r w:rsidRPr="00184B06">
        <w:rPr>
          <w:noProof w:val="0"/>
        </w:rPr>
        <w:t>:</w:t>
      </w:r>
    </w:p>
    <w:p w14:paraId="62FCDA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19485C5C" w14:textId="77777777" w:rsidR="00CE4EC3" w:rsidRPr="00184B06" w:rsidRDefault="00CE4EC3" w:rsidP="00CE4EC3">
      <w:pPr>
        <w:pStyle w:val="af7"/>
        <w:rPr>
          <w:noProof w:val="0"/>
        </w:rPr>
      </w:pPr>
    </w:p>
    <w:p w14:paraId="080BF66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DF7F9F3" w14:textId="77777777" w:rsidR="00CE4EC3" w:rsidRPr="00184B06" w:rsidRDefault="00CE4EC3" w:rsidP="00CE4EC3">
      <w:pPr>
        <w:pStyle w:val="af7"/>
        <w:rPr>
          <w:noProof w:val="0"/>
        </w:rPr>
      </w:pPr>
    </w:p>
    <w:p w14:paraId="3D3CAB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B96DC9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Name);</w:t>
      </w:r>
    </w:p>
    <w:p w14:paraId="45996AE4" w14:textId="77777777" w:rsidR="00CE4EC3" w:rsidRPr="00184B06" w:rsidRDefault="00CE4EC3" w:rsidP="00CE4EC3">
      <w:pPr>
        <w:pStyle w:val="af7"/>
        <w:rPr>
          <w:noProof w:val="0"/>
        </w:rPr>
      </w:pPr>
    </w:p>
    <w:p w14:paraId="29A6851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UserEntityExtensions</w:t>
      </w:r>
      <w:proofErr w:type="spellEnd"/>
    </w:p>
    <w:p w14:paraId="744CC2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FCED8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User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</w:t>
      </w:r>
    </w:p>
    <w:p w14:paraId="7D51E0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92562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user.Id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user.UserName</w:t>
      </w:r>
      <w:proofErr w:type="spellEnd"/>
      <w:r w:rsidRPr="00184B06">
        <w:rPr>
          <w:noProof w:val="0"/>
        </w:rPr>
        <w:t xml:space="preserve"> ?? "");</w:t>
      </w:r>
    </w:p>
    <w:p w14:paraId="3A42B8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CAA1B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4EBA2D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lastRenderedPageBreak/>
        <w:t xml:space="preserve">Файл </w:t>
      </w:r>
      <w:proofErr w:type="spellStart"/>
      <w:r w:rsidRPr="00184B06">
        <w:rPr>
          <w:noProof w:val="0"/>
        </w:rPr>
        <w:t>WordDictionaryDTOs.cs</w:t>
      </w:r>
      <w:proofErr w:type="spellEnd"/>
      <w:r w:rsidRPr="00184B06">
        <w:rPr>
          <w:noProof w:val="0"/>
        </w:rPr>
        <w:t>:</w:t>
      </w:r>
    </w:p>
    <w:p w14:paraId="2ED284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5D3686ED" w14:textId="77777777" w:rsidR="00CE4EC3" w:rsidRPr="00184B06" w:rsidRDefault="00CE4EC3" w:rsidP="00CE4EC3">
      <w:pPr>
        <w:pStyle w:val="af7"/>
        <w:rPr>
          <w:noProof w:val="0"/>
        </w:rPr>
      </w:pPr>
    </w:p>
    <w:p w14:paraId="0FE310A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502DFB7" w14:textId="77777777" w:rsidR="00CE4EC3" w:rsidRPr="00184B06" w:rsidRDefault="00CE4EC3" w:rsidP="00CE4EC3">
      <w:pPr>
        <w:pStyle w:val="af7"/>
        <w:rPr>
          <w:noProof w:val="0"/>
        </w:rPr>
      </w:pPr>
    </w:p>
    <w:p w14:paraId="2A4D2B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6D87B40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Definition)</w:t>
      </w:r>
    </w:p>
    <w:p w14:paraId="0A139D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2D9CB9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DictionaryWordDefinition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ToEntity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70833C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5A79A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DictionaryWordDefinition</w:t>
      </w:r>
      <w:proofErr w:type="spellEnd"/>
    </w:p>
    <w:p w14:paraId="39CCF4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6BD89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>,</w:t>
      </w:r>
    </w:p>
    <w:p w14:paraId="3050B7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,</w:t>
      </w:r>
    </w:p>
    <w:p w14:paraId="23925A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Definition = Definition</w:t>
      </w:r>
    </w:p>
    <w:p w14:paraId="40A3FB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6DF1CA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FF1C5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940D926" w14:textId="77777777" w:rsidR="00CE4EC3" w:rsidRPr="00184B06" w:rsidRDefault="00CE4EC3" w:rsidP="00CE4EC3">
      <w:pPr>
        <w:pStyle w:val="af7"/>
        <w:rPr>
          <w:noProof w:val="0"/>
        </w:rPr>
      </w:pPr>
    </w:p>
    <w:p w14:paraId="37D758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B617A1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WordAlias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>)</w:t>
      </w:r>
    </w:p>
    <w:p w14:paraId="4595EB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237EF0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DictionaryWordAlias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ToEntity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57CE5F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32254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DictionaryWordAlias</w:t>
      </w:r>
      <w:proofErr w:type="spellEnd"/>
    </w:p>
    <w:p w14:paraId="770677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E125E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Alias</w:t>
      </w:r>
      <w:proofErr w:type="spellEnd"/>
    </w:p>
    <w:p w14:paraId="31C23A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035808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3379CD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78826AA" w14:textId="77777777" w:rsidR="00CE4EC3" w:rsidRPr="00184B06" w:rsidRDefault="00CE4EC3" w:rsidP="00CE4EC3">
      <w:pPr>
        <w:pStyle w:val="af7"/>
        <w:rPr>
          <w:noProof w:val="0"/>
        </w:rPr>
      </w:pPr>
    </w:p>
    <w:p w14:paraId="6D4023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0A638A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(</w:t>
      </w:r>
      <w:proofErr w:type="gramEnd"/>
    </w:p>
    <w:p w14:paraId="13D778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Word,</w:t>
      </w:r>
    </w:p>
    <w:p w14:paraId="4C26F1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,</w:t>
      </w:r>
    </w:p>
    <w:p w14:paraId="0CF8AD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>,</w:t>
      </w:r>
    </w:p>
    <w:p w14:paraId="3B2D5D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WordAlias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Aliases</w:t>
      </w:r>
      <w:proofErr w:type="spellEnd"/>
      <w:r w:rsidRPr="00184B06">
        <w:rPr>
          <w:noProof w:val="0"/>
        </w:rPr>
        <w:t>,</w:t>
      </w:r>
    </w:p>
    <w:p w14:paraId="566653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)</w:t>
      </w:r>
    </w:p>
    <w:p w14:paraId="2E9495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53CA0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ToEntity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51DE4B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804D5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</w:p>
    <w:p w14:paraId="4C79F7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E1106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Word = Word,</w:t>
      </w:r>
    </w:p>
    <w:p w14:paraId="6E2ECD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,</w:t>
      </w:r>
    </w:p>
    <w:p w14:paraId="148A75D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LanguageCode</w:t>
      </w:r>
      <w:proofErr w:type="spellEnd"/>
    </w:p>
    <w:p w14:paraId="1ED733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0E4C417" w14:textId="77777777" w:rsidR="00CE4EC3" w:rsidRPr="00184B06" w:rsidRDefault="00CE4EC3" w:rsidP="00CE4EC3">
      <w:pPr>
        <w:pStyle w:val="af7"/>
        <w:rPr>
          <w:noProof w:val="0"/>
        </w:rPr>
      </w:pPr>
    </w:p>
    <w:p w14:paraId="234371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Definitions.Select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def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def.ToEntity</w:t>
      </w:r>
      <w:proofErr w:type="spellEnd"/>
      <w:proofErr w:type="gramEnd"/>
      <w:r w:rsidRPr="00184B06">
        <w:rPr>
          <w:noProof w:val="0"/>
        </w:rPr>
        <w:t>()))</w:t>
      </w:r>
    </w:p>
    <w:p w14:paraId="6D77A8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28486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word.Definitions.Add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);</w:t>
      </w:r>
    </w:p>
    <w:p w14:paraId="513846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6E71D47" w14:textId="77777777" w:rsidR="00CE4EC3" w:rsidRPr="00184B06" w:rsidRDefault="00CE4EC3" w:rsidP="00CE4EC3">
      <w:pPr>
        <w:pStyle w:val="af7"/>
        <w:rPr>
          <w:noProof w:val="0"/>
        </w:rPr>
      </w:pPr>
    </w:p>
    <w:p w14:paraId="1B5B1C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;</w:t>
      </w:r>
    </w:p>
    <w:p w14:paraId="1172E0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F0A7F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0C4B314" w14:textId="77777777" w:rsidR="00CE4EC3" w:rsidRPr="00184B06" w:rsidRDefault="00CE4EC3" w:rsidP="00CE4EC3">
      <w:pPr>
        <w:pStyle w:val="af7"/>
        <w:rPr>
          <w:noProof w:val="0"/>
        </w:rPr>
      </w:pPr>
    </w:p>
    <w:p w14:paraId="2516EB3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DictionaryWordExtension</w:t>
      </w:r>
      <w:proofErr w:type="spellEnd"/>
    </w:p>
    <w:p w14:paraId="7B49AA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418A8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511412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A0B84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(</w:t>
      </w:r>
      <w:proofErr w:type="gramEnd"/>
    </w:p>
    <w:p w14:paraId="76DC5A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word.Word</w:t>
      </w:r>
      <w:proofErr w:type="spellEnd"/>
      <w:proofErr w:type="gramEnd"/>
      <w:r w:rsidRPr="00184B06">
        <w:rPr>
          <w:noProof w:val="0"/>
        </w:rPr>
        <w:t>,</w:t>
      </w:r>
    </w:p>
    <w:p w14:paraId="7E7741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word.Transcription</w:t>
      </w:r>
      <w:proofErr w:type="spellEnd"/>
      <w:proofErr w:type="gramEnd"/>
      <w:r w:rsidRPr="00184B06">
        <w:rPr>
          <w:noProof w:val="0"/>
        </w:rPr>
        <w:t>,</w:t>
      </w:r>
    </w:p>
    <w:p w14:paraId="4029B4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word.LanguageCode</w:t>
      </w:r>
      <w:proofErr w:type="spellEnd"/>
      <w:proofErr w:type="gramEnd"/>
      <w:r w:rsidRPr="00184B06">
        <w:rPr>
          <w:noProof w:val="0"/>
        </w:rPr>
        <w:t>,</w:t>
      </w:r>
    </w:p>
    <w:p w14:paraId="1B085A3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word.Aliases.Select</w:t>
      </w:r>
      <w:proofErr w:type="spellEnd"/>
      <w:proofErr w:type="gramEnd"/>
      <w:r w:rsidRPr="00184B06">
        <w:rPr>
          <w:noProof w:val="0"/>
        </w:rPr>
        <w:t xml:space="preserve">(a =&gt; </w:t>
      </w:r>
      <w:proofErr w:type="spellStart"/>
      <w:r w:rsidRPr="00184B06">
        <w:rPr>
          <w:noProof w:val="0"/>
        </w:rPr>
        <w:t>a.ToDto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(),</w:t>
      </w:r>
    </w:p>
    <w:p w14:paraId="2A7974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word.Definitions.Select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wordDef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wordDef.ToDto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</w:t>
      </w:r>
    </w:p>
    <w:p w14:paraId="106503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0E326F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FFD8489" w14:textId="77777777" w:rsidR="00CE4EC3" w:rsidRPr="00184B06" w:rsidRDefault="00CE4EC3" w:rsidP="00CE4EC3">
      <w:pPr>
        <w:pStyle w:val="af7"/>
        <w:rPr>
          <w:noProof w:val="0"/>
        </w:rPr>
      </w:pPr>
    </w:p>
    <w:p w14:paraId="7BD24B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DictionaryWordDefinition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)</w:t>
      </w:r>
    </w:p>
    <w:p w14:paraId="4DACC4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7FCEC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definition.PartOfSpeech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definition.SubjectName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definition.Definition</w:t>
      </w:r>
      <w:proofErr w:type="spellEnd"/>
      <w:r w:rsidRPr="00184B06">
        <w:rPr>
          <w:noProof w:val="0"/>
        </w:rPr>
        <w:t>);</w:t>
      </w:r>
    </w:p>
    <w:p w14:paraId="3D1BFC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5B47CDE" w14:textId="77777777" w:rsidR="00CE4EC3" w:rsidRPr="00184B06" w:rsidRDefault="00CE4EC3" w:rsidP="00CE4EC3">
      <w:pPr>
        <w:pStyle w:val="af7"/>
        <w:rPr>
          <w:noProof w:val="0"/>
        </w:rPr>
      </w:pPr>
    </w:p>
    <w:p w14:paraId="282754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WordAlias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DictionaryWordAlias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>)</w:t>
      </w:r>
    </w:p>
    <w:p w14:paraId="07D127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{</w:t>
      </w:r>
    </w:p>
    <w:p w14:paraId="7DE383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WordAlias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alias.Alias</w:t>
      </w:r>
      <w:proofErr w:type="spellEnd"/>
      <w:proofErr w:type="gramEnd"/>
      <w:r w:rsidRPr="00184B06">
        <w:rPr>
          <w:noProof w:val="0"/>
        </w:rPr>
        <w:t>);</w:t>
      </w:r>
    </w:p>
    <w:p w14:paraId="1C286C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5D1D4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DBFB268" w14:textId="77777777" w:rsidR="00CE4EC3" w:rsidRPr="00184B06" w:rsidRDefault="00CE4EC3" w:rsidP="00CE4EC3">
      <w:pPr>
        <w:pStyle w:val="af7"/>
        <w:rPr>
          <w:noProof w:val="0"/>
        </w:rPr>
      </w:pPr>
    </w:p>
    <w:p w14:paraId="6E2C43E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WordsApiWordDefinitionResponseDto</w:t>
      </w:r>
      <w:proofErr w:type="spellEnd"/>
    </w:p>
    <w:p w14:paraId="3334F1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12437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Word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3584EF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WordDefinition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WordDefinition</w:t>
      </w:r>
      <w:proofErr w:type="spellEnd"/>
      <w:r w:rsidRPr="00184B06">
        <w:rPr>
          <w:noProof w:val="0"/>
        </w:rPr>
        <w:t>&gt;();</w:t>
      </w:r>
    </w:p>
    <w:p w14:paraId="47F168B7" w14:textId="77777777" w:rsidR="00CE4EC3" w:rsidRPr="00184B06" w:rsidRDefault="00CE4EC3" w:rsidP="00CE4EC3">
      <w:pPr>
        <w:pStyle w:val="af7"/>
        <w:rPr>
          <w:noProof w:val="0"/>
        </w:rPr>
      </w:pPr>
    </w:p>
    <w:p w14:paraId="134B000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WordDefinition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Definition,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);</w:t>
      </w:r>
    </w:p>
    <w:p w14:paraId="3F4C2A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7FA5423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EntityNotFoundException.cs</w:t>
      </w:r>
      <w:proofErr w:type="spellEnd"/>
      <w:r w:rsidRPr="00184B06">
        <w:rPr>
          <w:noProof w:val="0"/>
        </w:rPr>
        <w:t>:</w:t>
      </w:r>
    </w:p>
    <w:p w14:paraId="097ABC7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449D4E2A" w14:textId="77777777" w:rsidR="00CE4EC3" w:rsidRPr="00184B06" w:rsidRDefault="00CE4EC3" w:rsidP="00CE4EC3">
      <w:pPr>
        <w:pStyle w:val="af7"/>
        <w:rPr>
          <w:noProof w:val="0"/>
        </w:rPr>
      </w:pPr>
    </w:p>
    <w:p w14:paraId="61CC83C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;</w:t>
      </w:r>
    </w:p>
    <w:p w14:paraId="7DE8B0C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FileAlreadyExistsException.cs</w:t>
      </w:r>
      <w:proofErr w:type="spellEnd"/>
      <w:r w:rsidRPr="00184B06">
        <w:rPr>
          <w:noProof w:val="0"/>
        </w:rPr>
        <w:t>:</w:t>
      </w:r>
    </w:p>
    <w:p w14:paraId="62D1A3D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1F8682B0" w14:textId="77777777" w:rsidR="00CE4EC3" w:rsidRPr="00184B06" w:rsidRDefault="00CE4EC3" w:rsidP="00CE4EC3">
      <w:pPr>
        <w:pStyle w:val="af7"/>
        <w:rPr>
          <w:noProof w:val="0"/>
        </w:rPr>
      </w:pPr>
    </w:p>
    <w:p w14:paraId="065053C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FileAlreadyExistsException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52AB02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57FBF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FileAlreadyExistsException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base</w:t>
      </w:r>
      <w:proofErr w:type="spellEnd"/>
      <w:r w:rsidRPr="00184B06">
        <w:rPr>
          <w:noProof w:val="0"/>
        </w:rPr>
        <w:t xml:space="preserve">("The file </w:t>
      </w:r>
      <w:proofErr w:type="spellStart"/>
      <w:r w:rsidRPr="00184B06">
        <w:rPr>
          <w:noProof w:val="0"/>
        </w:rPr>
        <w:t>already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exists</w:t>
      </w:r>
      <w:proofErr w:type="spellEnd"/>
      <w:r w:rsidRPr="00184B06">
        <w:rPr>
          <w:noProof w:val="0"/>
        </w:rPr>
        <w:t>!")</w:t>
      </w:r>
    </w:p>
    <w:p w14:paraId="10EE2F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CB0AA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08DAF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68684B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InvalidFileHashException.cs</w:t>
      </w:r>
      <w:proofErr w:type="spellEnd"/>
      <w:r w:rsidRPr="00184B06">
        <w:rPr>
          <w:noProof w:val="0"/>
        </w:rPr>
        <w:t>:</w:t>
      </w:r>
    </w:p>
    <w:p w14:paraId="419EA79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7E8F30E6" w14:textId="77777777" w:rsidR="00CE4EC3" w:rsidRPr="00184B06" w:rsidRDefault="00CE4EC3" w:rsidP="00CE4EC3">
      <w:pPr>
        <w:pStyle w:val="af7"/>
        <w:rPr>
          <w:noProof w:val="0"/>
        </w:rPr>
      </w:pPr>
    </w:p>
    <w:p w14:paraId="5653F5D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InvalidFileHashException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6E0B36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F46618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InvalidFileHashException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base</w:t>
      </w:r>
      <w:proofErr w:type="spellEnd"/>
      <w:r w:rsidRPr="00184B06">
        <w:rPr>
          <w:noProof w:val="0"/>
        </w:rPr>
        <w:t xml:space="preserve">("The file </w:t>
      </w:r>
      <w:proofErr w:type="spellStart"/>
      <w:r w:rsidRPr="00184B06">
        <w:rPr>
          <w:noProof w:val="0"/>
        </w:rPr>
        <w:t>integrity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hash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</w:t>
      </w:r>
      <w:proofErr w:type="spellEnd"/>
      <w:r w:rsidRPr="00184B06">
        <w:rPr>
          <w:noProof w:val="0"/>
        </w:rPr>
        <w:t>!")</w:t>
      </w:r>
    </w:p>
    <w:p w14:paraId="0A17A2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7C3CB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D5EC9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8584A8A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MaxFileSizeException.cs</w:t>
      </w:r>
      <w:proofErr w:type="spellEnd"/>
      <w:r w:rsidRPr="00184B06">
        <w:rPr>
          <w:noProof w:val="0"/>
        </w:rPr>
        <w:t>:</w:t>
      </w:r>
    </w:p>
    <w:p w14:paraId="6E307AC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54E22A3C" w14:textId="77777777" w:rsidR="00CE4EC3" w:rsidRPr="00184B06" w:rsidRDefault="00CE4EC3" w:rsidP="00CE4EC3">
      <w:pPr>
        <w:pStyle w:val="af7"/>
        <w:rPr>
          <w:noProof w:val="0"/>
        </w:rPr>
      </w:pPr>
    </w:p>
    <w:p w14:paraId="037B1DD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MaxFileSizeException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25344C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26D2E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MaxFileSizeException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base</w:t>
      </w:r>
      <w:proofErr w:type="spellEnd"/>
      <w:r w:rsidRPr="00184B06">
        <w:rPr>
          <w:noProof w:val="0"/>
        </w:rPr>
        <w:t xml:space="preserve">("The </w:t>
      </w:r>
      <w:proofErr w:type="spellStart"/>
      <w:r w:rsidRPr="00184B06">
        <w:rPr>
          <w:noProof w:val="0"/>
        </w:rPr>
        <w:t>maximum</w:t>
      </w:r>
      <w:proofErr w:type="spellEnd"/>
      <w:r w:rsidRPr="00184B06">
        <w:rPr>
          <w:noProof w:val="0"/>
        </w:rPr>
        <w:t xml:space="preserve"> file size </w:t>
      </w:r>
      <w:proofErr w:type="spellStart"/>
      <w:r w:rsidRPr="00184B06">
        <w:rPr>
          <w:noProof w:val="0"/>
        </w:rPr>
        <w:t>has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been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exceeded</w:t>
      </w:r>
      <w:proofErr w:type="spellEnd"/>
      <w:r w:rsidRPr="00184B06">
        <w:rPr>
          <w:noProof w:val="0"/>
        </w:rPr>
        <w:t>.")</w:t>
      </w:r>
    </w:p>
    <w:p w14:paraId="11A69F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033EE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34F07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9E601D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NotAvailableException.cs</w:t>
      </w:r>
      <w:proofErr w:type="spellEnd"/>
      <w:r w:rsidRPr="00184B06">
        <w:rPr>
          <w:noProof w:val="0"/>
        </w:rPr>
        <w:t>:</w:t>
      </w:r>
    </w:p>
    <w:p w14:paraId="77E068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7714B09D" w14:textId="77777777" w:rsidR="00CE4EC3" w:rsidRPr="00184B06" w:rsidRDefault="00CE4EC3" w:rsidP="00CE4EC3">
      <w:pPr>
        <w:pStyle w:val="af7"/>
        <w:rPr>
          <w:noProof w:val="0"/>
        </w:rPr>
      </w:pPr>
    </w:p>
    <w:p w14:paraId="6FC85BF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NotAvailableException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($"</w:t>
      </w:r>
      <w:proofErr w:type="spellStart"/>
      <w:r w:rsidRPr="00184B06">
        <w:rPr>
          <w:noProof w:val="0"/>
        </w:rPr>
        <w:t>NotAvailableException</w:t>
      </w:r>
      <w:proofErr w:type="spellEnd"/>
      <w:r w:rsidRPr="00184B06">
        <w:rPr>
          <w:noProof w:val="0"/>
        </w:rPr>
        <w:t>: {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}");</w:t>
      </w:r>
    </w:p>
    <w:p w14:paraId="747CDFF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UserAccountExceptions.cs</w:t>
      </w:r>
      <w:proofErr w:type="spellEnd"/>
      <w:r w:rsidRPr="00184B06">
        <w:rPr>
          <w:noProof w:val="0"/>
        </w:rPr>
        <w:t>:</w:t>
      </w:r>
    </w:p>
    <w:p w14:paraId="75A984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034D77D3" w14:textId="77777777" w:rsidR="00CE4EC3" w:rsidRPr="00184B06" w:rsidRDefault="00CE4EC3" w:rsidP="00CE4EC3">
      <w:pPr>
        <w:pStyle w:val="af7"/>
        <w:rPr>
          <w:noProof w:val="0"/>
        </w:rPr>
      </w:pPr>
    </w:p>
    <w:p w14:paraId="4DFA923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UserCreationException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);</w:t>
      </w:r>
    </w:p>
    <w:p w14:paraId="20C873D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UserUpdateException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);</w:t>
      </w:r>
    </w:p>
    <w:p w14:paraId="4511F05A" w14:textId="77777777" w:rsidR="00CE4EC3" w:rsidRPr="00184B06" w:rsidRDefault="00CE4EC3" w:rsidP="00CE4EC3">
      <w:pPr>
        <w:pStyle w:val="af7"/>
        <w:rPr>
          <w:noProof w:val="0"/>
        </w:rPr>
      </w:pPr>
    </w:p>
    <w:p w14:paraId="5C3E8B54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IFileStorage.cs</w:t>
      </w:r>
      <w:proofErr w:type="spellEnd"/>
      <w:r w:rsidRPr="00184B06">
        <w:rPr>
          <w:noProof w:val="0"/>
        </w:rPr>
        <w:t>:</w:t>
      </w:r>
    </w:p>
    <w:p w14:paraId="6673FF2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</w:t>
      </w:r>
      <w:proofErr w:type="spellEnd"/>
      <w:r w:rsidRPr="00184B06">
        <w:rPr>
          <w:noProof w:val="0"/>
        </w:rPr>
        <w:t>;</w:t>
      </w:r>
    </w:p>
    <w:p w14:paraId="0B10CC72" w14:textId="77777777" w:rsidR="00CE4EC3" w:rsidRPr="00184B06" w:rsidRDefault="00CE4EC3" w:rsidP="00CE4EC3">
      <w:pPr>
        <w:pStyle w:val="af7"/>
        <w:rPr>
          <w:noProof w:val="0"/>
        </w:rPr>
      </w:pPr>
    </w:p>
    <w:p w14:paraId="1E7FF14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IFileStorage</w:t>
      </w:r>
      <w:proofErr w:type="spellEnd"/>
    </w:p>
    <w:p w14:paraId="2D571B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1B9D7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FileInfo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SaveFileAsync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, Stream stream);</w:t>
      </w:r>
    </w:p>
    <w:p w14:paraId="519A8582" w14:textId="77777777" w:rsidR="00CE4EC3" w:rsidRPr="00184B06" w:rsidRDefault="00CE4EC3" w:rsidP="00CE4EC3">
      <w:pPr>
        <w:pStyle w:val="af7"/>
        <w:rPr>
          <w:noProof w:val="0"/>
        </w:rPr>
      </w:pPr>
    </w:p>
    <w:p w14:paraId="3000B8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GetFileStream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26BB82A6" w14:textId="77777777" w:rsidR="00CE4EC3" w:rsidRPr="00184B06" w:rsidRDefault="00CE4EC3" w:rsidP="00CE4EC3">
      <w:pPr>
        <w:pStyle w:val="af7"/>
        <w:rPr>
          <w:noProof w:val="0"/>
        </w:rPr>
      </w:pPr>
    </w:p>
    <w:p w14:paraId="028FF4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byte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]&gt; </w:t>
      </w:r>
      <w:proofErr w:type="spellStart"/>
      <w:r w:rsidRPr="00184B06">
        <w:rPr>
          <w:noProof w:val="0"/>
        </w:rPr>
        <w:t>ReadFileAsync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679BC0DA" w14:textId="77777777" w:rsidR="00CE4EC3" w:rsidRPr="00184B06" w:rsidRDefault="00CE4EC3" w:rsidP="00CE4EC3">
      <w:pPr>
        <w:pStyle w:val="af7"/>
        <w:rPr>
          <w:noProof w:val="0"/>
        </w:rPr>
      </w:pPr>
    </w:p>
    <w:p w14:paraId="5D4262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GetFileHash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56D19FBB" w14:textId="77777777" w:rsidR="00CE4EC3" w:rsidRPr="00184B06" w:rsidRDefault="00CE4EC3" w:rsidP="00CE4EC3">
      <w:pPr>
        <w:pStyle w:val="af7"/>
        <w:rPr>
          <w:noProof w:val="0"/>
        </w:rPr>
      </w:pPr>
    </w:p>
    <w:p w14:paraId="42E9AA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DeleteFile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194FA9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0269E6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IAppDbContext.cs</w:t>
      </w:r>
      <w:proofErr w:type="spellEnd"/>
      <w:r w:rsidRPr="00184B06">
        <w:rPr>
          <w:noProof w:val="0"/>
        </w:rPr>
        <w:t>:</w:t>
      </w:r>
    </w:p>
    <w:p w14:paraId="04983F9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BookManager.Application.Common.Interfaces.Persistence</w:t>
      </w:r>
      <w:proofErr w:type="spellEnd"/>
      <w:r w:rsidRPr="00184B06">
        <w:rPr>
          <w:noProof w:val="0"/>
        </w:rPr>
        <w:t>;</w:t>
      </w:r>
    </w:p>
    <w:p w14:paraId="5FCB8F91" w14:textId="77777777" w:rsidR="00CE4EC3" w:rsidRPr="00184B06" w:rsidRDefault="00CE4EC3" w:rsidP="00CE4EC3">
      <w:pPr>
        <w:pStyle w:val="af7"/>
        <w:rPr>
          <w:noProof w:val="0"/>
        </w:rPr>
      </w:pPr>
    </w:p>
    <w:p w14:paraId="1F4F8B1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IAppDbContext</w:t>
      </w:r>
      <w:proofErr w:type="spellEnd"/>
    </w:p>
    <w:p w14:paraId="49989E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F0242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BookCollection&gt; </w:t>
      </w:r>
      <w:proofErr w:type="spell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14B50AEA" w14:textId="77777777" w:rsidR="00CE4EC3" w:rsidRPr="00184B06" w:rsidRDefault="00CE4EC3" w:rsidP="00CE4EC3">
      <w:pPr>
        <w:pStyle w:val="af7"/>
        <w:rPr>
          <w:noProof w:val="0"/>
        </w:rPr>
      </w:pPr>
    </w:p>
    <w:p w14:paraId="00706F2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Book&gt;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7465E5B7" w14:textId="77777777" w:rsidR="00CE4EC3" w:rsidRPr="00184B06" w:rsidRDefault="00CE4EC3" w:rsidP="00CE4EC3">
      <w:pPr>
        <w:pStyle w:val="af7"/>
        <w:rPr>
          <w:noProof w:val="0"/>
        </w:rPr>
      </w:pPr>
    </w:p>
    <w:p w14:paraId="042A8B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BookTexts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6F387F27" w14:textId="77777777" w:rsidR="00CE4EC3" w:rsidRPr="00184B06" w:rsidRDefault="00CE4EC3" w:rsidP="00CE4EC3">
      <w:pPr>
        <w:pStyle w:val="af7"/>
        <w:rPr>
          <w:noProof w:val="0"/>
        </w:rPr>
      </w:pPr>
    </w:p>
    <w:p w14:paraId="657300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07EE5428" w14:textId="77777777" w:rsidR="00CE4EC3" w:rsidRPr="00184B06" w:rsidRDefault="00CE4EC3" w:rsidP="00CE4EC3">
      <w:pPr>
        <w:pStyle w:val="af7"/>
        <w:rPr>
          <w:noProof w:val="0"/>
        </w:rPr>
      </w:pPr>
    </w:p>
    <w:p w14:paraId="5D1F2B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BookUserStatsSet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0FD26EA3" w14:textId="77777777" w:rsidR="00CE4EC3" w:rsidRPr="00184B06" w:rsidRDefault="00CE4EC3" w:rsidP="00CE4EC3">
      <w:pPr>
        <w:pStyle w:val="af7"/>
        <w:rPr>
          <w:noProof w:val="0"/>
        </w:rPr>
      </w:pPr>
    </w:p>
    <w:p w14:paraId="16EB1B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DictionaryWords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>; }</w:t>
      </w:r>
    </w:p>
    <w:p w14:paraId="5498AD0C" w14:textId="77777777" w:rsidR="00CE4EC3" w:rsidRPr="00184B06" w:rsidRDefault="00CE4EC3" w:rsidP="00CE4EC3">
      <w:pPr>
        <w:pStyle w:val="af7"/>
        <w:rPr>
          <w:noProof w:val="0"/>
        </w:rPr>
      </w:pPr>
    </w:p>
    <w:p w14:paraId="003395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Task&lt;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SaveChangesAsync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default</w:t>
      </w:r>
      <w:proofErr w:type="spellEnd"/>
      <w:r w:rsidRPr="00184B06">
        <w:rPr>
          <w:noProof w:val="0"/>
        </w:rPr>
        <w:t>);</w:t>
      </w:r>
    </w:p>
    <w:p w14:paraId="55F393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C5D18A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IAuthenticationService.cs</w:t>
      </w:r>
      <w:proofErr w:type="spellEnd"/>
      <w:r w:rsidRPr="00184B06">
        <w:rPr>
          <w:noProof w:val="0"/>
        </w:rPr>
        <w:t>:</w:t>
      </w:r>
    </w:p>
    <w:p w14:paraId="1A8809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6FECC16E" w14:textId="77777777" w:rsidR="00CE4EC3" w:rsidRPr="00184B06" w:rsidRDefault="00CE4EC3" w:rsidP="00CE4EC3">
      <w:pPr>
        <w:pStyle w:val="af7"/>
        <w:rPr>
          <w:noProof w:val="0"/>
        </w:rPr>
      </w:pPr>
    </w:p>
    <w:p w14:paraId="68C58F7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</w:t>
      </w:r>
      <w:proofErr w:type="spellEnd"/>
      <w:r w:rsidRPr="00184B06">
        <w:rPr>
          <w:noProof w:val="0"/>
        </w:rPr>
        <w:t>;</w:t>
      </w:r>
    </w:p>
    <w:p w14:paraId="7E1EE2C2" w14:textId="77777777" w:rsidR="00CE4EC3" w:rsidRPr="00184B06" w:rsidRDefault="00CE4EC3" w:rsidP="00CE4EC3">
      <w:pPr>
        <w:pStyle w:val="af7"/>
        <w:rPr>
          <w:noProof w:val="0"/>
        </w:rPr>
      </w:pPr>
    </w:p>
    <w:p w14:paraId="01EE34B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IAuthenticationService</w:t>
      </w:r>
      <w:proofErr w:type="spellEnd"/>
    </w:p>
    <w:p w14:paraId="2A6873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41819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SignIn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AuthenticationRequestDto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2B987B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refreshTokenString</w:t>
      </w:r>
      <w:proofErr w:type="spellEnd"/>
      <w:r w:rsidRPr="00184B06">
        <w:rPr>
          <w:noProof w:val="0"/>
        </w:rPr>
        <w:t>);</w:t>
      </w:r>
    </w:p>
    <w:p w14:paraId="13C5E7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A5FBC4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IBookCollectionService.cs</w:t>
      </w:r>
      <w:proofErr w:type="spellEnd"/>
      <w:r w:rsidRPr="00184B06">
        <w:rPr>
          <w:noProof w:val="0"/>
        </w:rPr>
        <w:t>:</w:t>
      </w:r>
    </w:p>
    <w:p w14:paraId="35C5C9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7FDC970A" w14:textId="77777777" w:rsidR="00CE4EC3" w:rsidRPr="00184B06" w:rsidRDefault="00CE4EC3" w:rsidP="00CE4EC3">
      <w:pPr>
        <w:pStyle w:val="af7"/>
        <w:rPr>
          <w:noProof w:val="0"/>
        </w:rPr>
      </w:pPr>
    </w:p>
    <w:p w14:paraId="4C9B505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7D662797" w14:textId="77777777" w:rsidR="00CE4EC3" w:rsidRPr="00184B06" w:rsidRDefault="00CE4EC3" w:rsidP="00CE4EC3">
      <w:pPr>
        <w:pStyle w:val="af7"/>
        <w:rPr>
          <w:noProof w:val="0"/>
        </w:rPr>
      </w:pPr>
    </w:p>
    <w:p w14:paraId="5309D41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IBookCollectionService</w:t>
      </w:r>
      <w:proofErr w:type="spellEnd"/>
    </w:p>
    <w:p w14:paraId="3B19BF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5D1D9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GetAllAsync</w:t>
      </w:r>
      <w:proofErr w:type="spellEnd"/>
      <w:r w:rsidRPr="00184B06">
        <w:rPr>
          <w:noProof w:val="0"/>
        </w:rPr>
        <w:t>();</w:t>
      </w:r>
    </w:p>
    <w:p w14:paraId="3E99495F" w14:textId="77777777" w:rsidR="00CE4EC3" w:rsidRPr="00184B06" w:rsidRDefault="00CE4EC3" w:rsidP="00CE4EC3">
      <w:pPr>
        <w:pStyle w:val="af7"/>
        <w:rPr>
          <w:noProof w:val="0"/>
        </w:rPr>
      </w:pPr>
    </w:p>
    <w:p w14:paraId="19A094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407A889E" w14:textId="77777777" w:rsidR="00CE4EC3" w:rsidRPr="00184B06" w:rsidRDefault="00CE4EC3" w:rsidP="00CE4EC3">
      <w:pPr>
        <w:pStyle w:val="af7"/>
        <w:rPr>
          <w:noProof w:val="0"/>
        </w:rPr>
      </w:pPr>
    </w:p>
    <w:p w14:paraId="37D7FC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73ED52B7" w14:textId="77777777" w:rsidR="00CE4EC3" w:rsidRPr="00184B06" w:rsidRDefault="00CE4EC3" w:rsidP="00CE4EC3">
      <w:pPr>
        <w:pStyle w:val="af7"/>
        <w:rPr>
          <w:noProof w:val="0"/>
        </w:rPr>
      </w:pPr>
    </w:p>
    <w:p w14:paraId="728B28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5F8D22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47006A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IBookFileHandler.cs</w:t>
      </w:r>
      <w:proofErr w:type="spellEnd"/>
      <w:r w:rsidRPr="00184B06">
        <w:rPr>
          <w:noProof w:val="0"/>
        </w:rPr>
        <w:t>:</w:t>
      </w:r>
    </w:p>
    <w:p w14:paraId="18BCCD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E1EB98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;</w:t>
      </w:r>
    </w:p>
    <w:p w14:paraId="1BBF7277" w14:textId="77777777" w:rsidR="00CE4EC3" w:rsidRPr="00184B06" w:rsidRDefault="00CE4EC3" w:rsidP="00CE4EC3">
      <w:pPr>
        <w:pStyle w:val="af7"/>
        <w:rPr>
          <w:noProof w:val="0"/>
        </w:rPr>
      </w:pPr>
    </w:p>
    <w:p w14:paraId="1A97089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2F3135AA" w14:textId="77777777" w:rsidR="00CE4EC3" w:rsidRPr="00184B06" w:rsidRDefault="00CE4EC3" w:rsidP="00CE4EC3">
      <w:pPr>
        <w:pStyle w:val="af7"/>
        <w:rPr>
          <w:noProof w:val="0"/>
        </w:rPr>
      </w:pPr>
    </w:p>
    <w:p w14:paraId="0DE4861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IBookFileHandler</w:t>
      </w:r>
      <w:proofErr w:type="spellEnd"/>
    </w:p>
    <w:p w14:paraId="12F7DC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9CCEF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BookFileType FileType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>; }</w:t>
      </w:r>
    </w:p>
    <w:p w14:paraId="5601E340" w14:textId="77777777" w:rsidR="00CE4EC3" w:rsidRPr="00184B06" w:rsidRDefault="00CE4EC3" w:rsidP="00CE4EC3">
      <w:pPr>
        <w:pStyle w:val="af7"/>
        <w:rPr>
          <w:noProof w:val="0"/>
        </w:rPr>
      </w:pPr>
    </w:p>
    <w:p w14:paraId="2177F9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CountNumberOfPages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12992ECE" w14:textId="77777777" w:rsidR="00CE4EC3" w:rsidRPr="00184B06" w:rsidRDefault="00CE4EC3" w:rsidP="00CE4EC3">
      <w:pPr>
        <w:pStyle w:val="af7"/>
        <w:rPr>
          <w:noProof w:val="0"/>
        </w:rPr>
      </w:pPr>
    </w:p>
    <w:p w14:paraId="19A53D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GetAuthorList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732A89DF" w14:textId="77777777" w:rsidR="00CE4EC3" w:rsidRPr="00184B06" w:rsidRDefault="00CE4EC3" w:rsidP="00CE4EC3">
      <w:pPr>
        <w:pStyle w:val="af7"/>
        <w:rPr>
          <w:noProof w:val="0"/>
        </w:rPr>
      </w:pPr>
    </w:p>
    <w:p w14:paraId="41F82B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GetPreviewImage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68B7C73A" w14:textId="77777777" w:rsidR="00CE4EC3" w:rsidRPr="00184B06" w:rsidRDefault="00CE4EC3" w:rsidP="00CE4EC3">
      <w:pPr>
        <w:pStyle w:val="af7"/>
        <w:rPr>
          <w:noProof w:val="0"/>
        </w:rPr>
      </w:pPr>
    </w:p>
    <w:p w14:paraId="6D62E5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gramEnd"/>
      <w:r w:rsidRPr="00184B06">
        <w:rPr>
          <w:noProof w:val="0"/>
        </w:rPr>
        <w:t xml:space="preserve">Stream&gt; </w:t>
      </w:r>
      <w:proofErr w:type="spellStart"/>
      <w:r w:rsidRPr="00184B06">
        <w:rPr>
          <w:noProof w:val="0"/>
        </w:rPr>
        <w:t>GetJpegImageAsync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</w:t>
      </w:r>
      <w:proofErr w:type="spellEnd"/>
      <w:r w:rsidRPr="00184B06">
        <w:rPr>
          <w:noProof w:val="0"/>
        </w:rPr>
        <w:t>);</w:t>
      </w:r>
    </w:p>
    <w:p w14:paraId="060262CF" w14:textId="77777777" w:rsidR="00CE4EC3" w:rsidRPr="00184B06" w:rsidRDefault="00CE4EC3" w:rsidP="00CE4EC3">
      <w:pPr>
        <w:pStyle w:val="af7"/>
        <w:rPr>
          <w:noProof w:val="0"/>
        </w:rPr>
      </w:pPr>
    </w:p>
    <w:p w14:paraId="2495517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GetBookTitle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0F638A98" w14:textId="77777777" w:rsidR="00CE4EC3" w:rsidRPr="00184B06" w:rsidRDefault="00CE4EC3" w:rsidP="00CE4EC3">
      <w:pPr>
        <w:pStyle w:val="af7"/>
        <w:rPr>
          <w:noProof w:val="0"/>
        </w:rPr>
      </w:pPr>
    </w:p>
    <w:p w14:paraId="78C891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StreamBookTexts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 Stream stream);</w:t>
      </w:r>
    </w:p>
    <w:p w14:paraId="4180FD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C92F309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IBookService.cs</w:t>
      </w:r>
      <w:proofErr w:type="spellEnd"/>
      <w:r w:rsidRPr="00184B06">
        <w:rPr>
          <w:noProof w:val="0"/>
        </w:rPr>
        <w:t>:</w:t>
      </w:r>
    </w:p>
    <w:p w14:paraId="7C825CA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System.Linq.Expressions</w:t>
      </w:r>
      <w:proofErr w:type="spellEnd"/>
      <w:r w:rsidRPr="00184B06">
        <w:rPr>
          <w:noProof w:val="0"/>
        </w:rPr>
        <w:t>;</w:t>
      </w:r>
    </w:p>
    <w:p w14:paraId="3029A8A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93889E7" w14:textId="77777777" w:rsidR="00CE4EC3" w:rsidRPr="00184B06" w:rsidRDefault="00CE4EC3" w:rsidP="00CE4EC3">
      <w:pPr>
        <w:pStyle w:val="af7"/>
        <w:rPr>
          <w:noProof w:val="0"/>
        </w:rPr>
      </w:pPr>
    </w:p>
    <w:p w14:paraId="190F3E5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78D70D6E" w14:textId="77777777" w:rsidR="00CE4EC3" w:rsidRPr="00184B06" w:rsidRDefault="00CE4EC3" w:rsidP="00CE4EC3">
      <w:pPr>
        <w:pStyle w:val="af7"/>
        <w:rPr>
          <w:noProof w:val="0"/>
        </w:rPr>
      </w:pPr>
    </w:p>
    <w:p w14:paraId="6D2B2AE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IBookService</w:t>
      </w:r>
      <w:proofErr w:type="spellEnd"/>
    </w:p>
    <w:p w14:paraId="2C198F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BAE61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GetPageAsync</w:t>
      </w:r>
      <w:proofErr w:type="spellEnd"/>
      <w:r w:rsidRPr="00184B06">
        <w:rPr>
          <w:noProof w:val="0"/>
        </w:rPr>
        <w:t>(</w:t>
      </w:r>
    </w:p>
    <w:p w14:paraId="1BE4DD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,</w:t>
      </w:r>
    </w:p>
    <w:p w14:paraId="360A64E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Expression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Func</w:t>
      </w:r>
      <w:proofErr w:type="spellEnd"/>
      <w:r w:rsidRPr="00184B06">
        <w:rPr>
          <w:noProof w:val="0"/>
        </w:rPr>
        <w:t xml:space="preserve">&lt;Book, bool&gt;&gt;?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47CCF5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User?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</w:p>
    <w:p w14:paraId="1CEEB5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0CA85903" w14:textId="77777777" w:rsidR="00CE4EC3" w:rsidRPr="00184B06" w:rsidRDefault="00CE4EC3" w:rsidP="00CE4EC3">
      <w:pPr>
        <w:pStyle w:val="af7"/>
        <w:rPr>
          <w:noProof w:val="0"/>
        </w:rPr>
      </w:pPr>
    </w:p>
    <w:p w14:paraId="316B72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?&gt; </w:t>
      </w:r>
      <w:proofErr w:type="spellStart"/>
      <w:r w:rsidRPr="00184B06">
        <w:rPr>
          <w:noProof w:val="0"/>
        </w:rPr>
        <w:t>GetByIdAsync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, Guid?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020BCB63" w14:textId="77777777" w:rsidR="00CE4EC3" w:rsidRPr="00184B06" w:rsidRDefault="00CE4EC3" w:rsidP="00CE4EC3">
      <w:pPr>
        <w:pStyle w:val="af7"/>
        <w:rPr>
          <w:noProof w:val="0"/>
        </w:rPr>
      </w:pPr>
    </w:p>
    <w:p w14:paraId="198654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AddBookAsync</w:t>
      </w:r>
      <w:proofErr w:type="spellEnd"/>
      <w:r w:rsidRPr="00184B06">
        <w:rPr>
          <w:noProof w:val="0"/>
        </w:rPr>
        <w:t xml:space="preserve">(Stream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);</w:t>
      </w:r>
    </w:p>
    <w:p w14:paraId="515C144A" w14:textId="77777777" w:rsidR="00CE4EC3" w:rsidRPr="00184B06" w:rsidRDefault="00CE4EC3" w:rsidP="00CE4EC3">
      <w:pPr>
        <w:pStyle w:val="af7"/>
        <w:rPr>
          <w:noProof w:val="0"/>
        </w:rPr>
      </w:pPr>
    </w:p>
    <w:p w14:paraId="54834C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UpdateBookDetailsAsync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>);</w:t>
      </w:r>
    </w:p>
    <w:p w14:paraId="4C13E624" w14:textId="77777777" w:rsidR="00CE4EC3" w:rsidRPr="00184B06" w:rsidRDefault="00CE4EC3" w:rsidP="00CE4EC3">
      <w:pPr>
        <w:pStyle w:val="af7"/>
        <w:rPr>
          <w:noProof w:val="0"/>
        </w:rPr>
      </w:pPr>
    </w:p>
    <w:p w14:paraId="3270D2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UpdateTotalTimeAsync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, Guid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seconds</w:t>
      </w:r>
      <w:proofErr w:type="spellEnd"/>
      <w:r w:rsidRPr="00184B06">
        <w:rPr>
          <w:noProof w:val="0"/>
        </w:rPr>
        <w:t>);</w:t>
      </w:r>
    </w:p>
    <w:p w14:paraId="2D4F7B16" w14:textId="77777777" w:rsidR="00CE4EC3" w:rsidRPr="00184B06" w:rsidRDefault="00CE4EC3" w:rsidP="00CE4EC3">
      <w:pPr>
        <w:pStyle w:val="af7"/>
        <w:rPr>
          <w:noProof w:val="0"/>
        </w:rPr>
      </w:pPr>
    </w:p>
    <w:p w14:paraId="5D31C9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GetBookFileStreamAsync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User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);</w:t>
      </w:r>
    </w:p>
    <w:p w14:paraId="5A1DF3CD" w14:textId="77777777" w:rsidR="00CE4EC3" w:rsidRPr="00184B06" w:rsidRDefault="00CE4EC3" w:rsidP="00CE4EC3">
      <w:pPr>
        <w:pStyle w:val="af7"/>
        <w:rPr>
          <w:noProof w:val="0"/>
        </w:rPr>
      </w:pPr>
    </w:p>
    <w:p w14:paraId="4A1EEE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?&gt; </w:t>
      </w:r>
      <w:proofErr w:type="spellStart"/>
      <w:r w:rsidRPr="00184B06">
        <w:rPr>
          <w:noProof w:val="0"/>
        </w:rPr>
        <w:t>GetBookCoverImageFileStream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);</w:t>
      </w:r>
    </w:p>
    <w:p w14:paraId="1FC25E5D" w14:textId="77777777" w:rsidR="00CE4EC3" w:rsidRPr="00184B06" w:rsidRDefault="00CE4EC3" w:rsidP="00CE4EC3">
      <w:pPr>
        <w:pStyle w:val="af7"/>
        <w:rPr>
          <w:noProof w:val="0"/>
        </w:rPr>
      </w:pPr>
    </w:p>
    <w:p w14:paraId="7EAAC7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DeleteBookAsync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78A484C2" w14:textId="77777777" w:rsidR="00CE4EC3" w:rsidRPr="00184B06" w:rsidRDefault="00CE4EC3" w:rsidP="00CE4EC3">
      <w:pPr>
        <w:pStyle w:val="af7"/>
        <w:rPr>
          <w:noProof w:val="0"/>
        </w:rPr>
      </w:pPr>
    </w:p>
    <w:p w14:paraId="5A860A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UpdateLastViewedPageAsync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 xml:space="preserve">, Guid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, 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);</w:t>
      </w:r>
    </w:p>
    <w:p w14:paraId="63564B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4954ED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ISearchService.cs</w:t>
      </w:r>
      <w:proofErr w:type="spellEnd"/>
      <w:r w:rsidRPr="00184B06">
        <w:rPr>
          <w:noProof w:val="0"/>
        </w:rPr>
        <w:t>:</w:t>
      </w:r>
    </w:p>
    <w:p w14:paraId="4EFE2D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082FE4F2" w14:textId="77777777" w:rsidR="00CE4EC3" w:rsidRPr="00184B06" w:rsidRDefault="00CE4EC3" w:rsidP="00CE4EC3">
      <w:pPr>
        <w:pStyle w:val="af7"/>
        <w:rPr>
          <w:noProof w:val="0"/>
        </w:rPr>
      </w:pPr>
    </w:p>
    <w:p w14:paraId="306ED8B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277D35FB" w14:textId="77777777" w:rsidR="00CE4EC3" w:rsidRPr="00184B06" w:rsidRDefault="00CE4EC3" w:rsidP="00CE4EC3">
      <w:pPr>
        <w:pStyle w:val="af7"/>
        <w:rPr>
          <w:noProof w:val="0"/>
        </w:rPr>
      </w:pPr>
    </w:p>
    <w:p w14:paraId="098CB2E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ISearchService</w:t>
      </w:r>
      <w:proofErr w:type="spellEnd"/>
    </w:p>
    <w:p w14:paraId="75B918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8F357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SearchByBookDetailsAsync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searchRequest</w:t>
      </w:r>
      <w:proofErr w:type="spellEnd"/>
      <w:r w:rsidRPr="00184B06">
        <w:rPr>
          <w:noProof w:val="0"/>
        </w:rPr>
        <w:t xml:space="preserve">, User?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0A5E36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SearchByBookTexts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B4AA0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8F75ED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ITextSummarizationService.cs</w:t>
      </w:r>
      <w:proofErr w:type="spellEnd"/>
      <w:r w:rsidRPr="00184B06">
        <w:rPr>
          <w:noProof w:val="0"/>
        </w:rPr>
        <w:t>:</w:t>
      </w:r>
    </w:p>
    <w:p w14:paraId="24FD26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1EBC0880" w14:textId="77777777" w:rsidR="00CE4EC3" w:rsidRPr="00184B06" w:rsidRDefault="00CE4EC3" w:rsidP="00CE4EC3">
      <w:pPr>
        <w:pStyle w:val="af7"/>
        <w:rPr>
          <w:noProof w:val="0"/>
        </w:rPr>
      </w:pPr>
    </w:p>
    <w:p w14:paraId="2E9EC8D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1C8C2F6F" w14:textId="77777777" w:rsidR="00CE4EC3" w:rsidRPr="00184B06" w:rsidRDefault="00CE4EC3" w:rsidP="00CE4EC3">
      <w:pPr>
        <w:pStyle w:val="af7"/>
        <w:rPr>
          <w:noProof w:val="0"/>
        </w:rPr>
      </w:pPr>
    </w:p>
    <w:p w14:paraId="49047FC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ITextSummarizationService</w:t>
      </w:r>
      <w:proofErr w:type="spellEnd"/>
    </w:p>
    <w:p w14:paraId="4CA7CA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C0E2B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SummarizeTextAsync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269E9D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E1A9F58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IThirdPartyDictionaryProvider.cs</w:t>
      </w:r>
      <w:proofErr w:type="spellEnd"/>
      <w:r w:rsidRPr="00184B06">
        <w:rPr>
          <w:noProof w:val="0"/>
        </w:rPr>
        <w:t>:</w:t>
      </w:r>
    </w:p>
    <w:p w14:paraId="4E5FC3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4ACB43AF" w14:textId="77777777" w:rsidR="00CE4EC3" w:rsidRPr="00184B06" w:rsidRDefault="00CE4EC3" w:rsidP="00CE4EC3">
      <w:pPr>
        <w:pStyle w:val="af7"/>
        <w:rPr>
          <w:noProof w:val="0"/>
        </w:rPr>
      </w:pPr>
    </w:p>
    <w:p w14:paraId="72F0689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0BEA3949" w14:textId="77777777" w:rsidR="00CE4EC3" w:rsidRPr="00184B06" w:rsidRDefault="00CE4EC3" w:rsidP="00CE4EC3">
      <w:pPr>
        <w:pStyle w:val="af7"/>
        <w:rPr>
          <w:noProof w:val="0"/>
        </w:rPr>
      </w:pPr>
    </w:p>
    <w:p w14:paraId="33A46EE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IThirdPartyDictionaryProvider</w:t>
      </w:r>
      <w:proofErr w:type="spellEnd"/>
    </w:p>
    <w:p w14:paraId="463E5A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12478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>; }</w:t>
      </w:r>
    </w:p>
    <w:p w14:paraId="4F22ABCA" w14:textId="77777777" w:rsidR="00CE4EC3" w:rsidRPr="00184B06" w:rsidRDefault="00CE4EC3" w:rsidP="00CE4EC3">
      <w:pPr>
        <w:pStyle w:val="af7"/>
        <w:rPr>
          <w:noProof w:val="0"/>
        </w:rPr>
      </w:pPr>
    </w:p>
    <w:p w14:paraId="002537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GetDefinitionAsync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2ED3ED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355164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ITranslationService.cs</w:t>
      </w:r>
      <w:proofErr w:type="spellEnd"/>
      <w:r w:rsidRPr="00184B06">
        <w:rPr>
          <w:noProof w:val="0"/>
        </w:rPr>
        <w:t>:</w:t>
      </w:r>
    </w:p>
    <w:p w14:paraId="424377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142E8EF" w14:textId="77777777" w:rsidR="00CE4EC3" w:rsidRPr="00184B06" w:rsidRDefault="00CE4EC3" w:rsidP="00CE4EC3">
      <w:pPr>
        <w:pStyle w:val="af7"/>
        <w:rPr>
          <w:noProof w:val="0"/>
        </w:rPr>
      </w:pPr>
    </w:p>
    <w:p w14:paraId="6EEED70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5BBB8526" w14:textId="77777777" w:rsidR="00CE4EC3" w:rsidRPr="00184B06" w:rsidRDefault="00CE4EC3" w:rsidP="00CE4EC3">
      <w:pPr>
        <w:pStyle w:val="af7"/>
        <w:rPr>
          <w:noProof w:val="0"/>
        </w:rPr>
      </w:pPr>
    </w:p>
    <w:p w14:paraId="43EFF4C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ITranslationService</w:t>
      </w:r>
      <w:proofErr w:type="spellEnd"/>
    </w:p>
    <w:p w14:paraId="678E0D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FBACC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ListLanguagesAsync</w:t>
      </w:r>
      <w:proofErr w:type="spellEnd"/>
      <w:r w:rsidRPr="00184B06">
        <w:rPr>
          <w:noProof w:val="0"/>
        </w:rPr>
        <w:t>();</w:t>
      </w:r>
    </w:p>
    <w:p w14:paraId="4C39541D" w14:textId="77777777" w:rsidR="00CE4EC3" w:rsidRPr="00184B06" w:rsidRDefault="00CE4EC3" w:rsidP="00CE4EC3">
      <w:pPr>
        <w:pStyle w:val="af7"/>
        <w:rPr>
          <w:noProof w:val="0"/>
        </w:rPr>
      </w:pPr>
    </w:p>
    <w:p w14:paraId="4E5CB9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DetectLanguageAsync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DetectLanguageRequestDto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63A8DA2" w14:textId="77777777" w:rsidR="00CE4EC3" w:rsidRPr="00184B06" w:rsidRDefault="00CE4EC3" w:rsidP="00CE4EC3">
      <w:pPr>
        <w:pStyle w:val="af7"/>
        <w:rPr>
          <w:noProof w:val="0"/>
        </w:rPr>
      </w:pPr>
    </w:p>
    <w:p w14:paraId="1F5856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TranslationResponseDto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TranslateAsync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TranslationRequestDto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1AEBB3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F45CB18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IUserService.cs</w:t>
      </w:r>
      <w:proofErr w:type="spellEnd"/>
      <w:r w:rsidRPr="00184B06">
        <w:rPr>
          <w:noProof w:val="0"/>
        </w:rPr>
        <w:t>:</w:t>
      </w:r>
    </w:p>
    <w:p w14:paraId="138D3A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2C035D7E" w14:textId="77777777" w:rsidR="00CE4EC3" w:rsidRPr="00184B06" w:rsidRDefault="00CE4EC3" w:rsidP="00CE4EC3">
      <w:pPr>
        <w:pStyle w:val="af7"/>
        <w:rPr>
          <w:noProof w:val="0"/>
        </w:rPr>
      </w:pPr>
    </w:p>
    <w:p w14:paraId="18266E5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1564931F" w14:textId="77777777" w:rsidR="00CE4EC3" w:rsidRPr="00184B06" w:rsidRDefault="00CE4EC3" w:rsidP="00CE4EC3">
      <w:pPr>
        <w:pStyle w:val="af7"/>
        <w:rPr>
          <w:noProof w:val="0"/>
        </w:rPr>
      </w:pPr>
    </w:p>
    <w:p w14:paraId="4E6CBB9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IUserService</w:t>
      </w:r>
      <w:proofErr w:type="spellEnd"/>
    </w:p>
    <w:p w14:paraId="3C666E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0A7E1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GetAllUsers</w:t>
      </w:r>
      <w:proofErr w:type="spellEnd"/>
      <w:r w:rsidRPr="00184B06">
        <w:rPr>
          <w:noProof w:val="0"/>
        </w:rPr>
        <w:t>();</w:t>
      </w:r>
    </w:p>
    <w:p w14:paraId="037A67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CreateUser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09D39D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UpdateUser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1655E3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77F709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B291423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IWordDictionaryService.cs</w:t>
      </w:r>
      <w:proofErr w:type="spellEnd"/>
      <w:r w:rsidRPr="00184B06">
        <w:rPr>
          <w:noProof w:val="0"/>
        </w:rPr>
        <w:t>:</w:t>
      </w:r>
    </w:p>
    <w:p w14:paraId="51F673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76B91DAE" w14:textId="77777777" w:rsidR="00CE4EC3" w:rsidRPr="00184B06" w:rsidRDefault="00CE4EC3" w:rsidP="00CE4EC3">
      <w:pPr>
        <w:pStyle w:val="af7"/>
        <w:rPr>
          <w:noProof w:val="0"/>
        </w:rPr>
      </w:pPr>
    </w:p>
    <w:p w14:paraId="36B4A0E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4A8DD87F" w14:textId="77777777" w:rsidR="00CE4EC3" w:rsidRPr="00184B06" w:rsidRDefault="00CE4EC3" w:rsidP="00CE4EC3">
      <w:pPr>
        <w:pStyle w:val="af7"/>
        <w:rPr>
          <w:noProof w:val="0"/>
        </w:rPr>
      </w:pPr>
    </w:p>
    <w:p w14:paraId="3EB74F6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IWordDictionaryService</w:t>
      </w:r>
      <w:proofErr w:type="spellEnd"/>
    </w:p>
    <w:p w14:paraId="196E4F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7F571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GetThirdPartyProviderNames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5E1320E4" w14:textId="77777777" w:rsidR="00CE4EC3" w:rsidRPr="00184B06" w:rsidRDefault="00CE4EC3" w:rsidP="00CE4EC3">
      <w:pPr>
        <w:pStyle w:val="af7"/>
        <w:rPr>
          <w:noProof w:val="0"/>
        </w:rPr>
      </w:pPr>
    </w:p>
    <w:p w14:paraId="1EE1BA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54C6FFA4" w14:textId="77777777" w:rsidR="00CE4EC3" w:rsidRPr="00184B06" w:rsidRDefault="00CE4EC3" w:rsidP="00CE4EC3">
      <w:pPr>
        <w:pStyle w:val="af7"/>
        <w:rPr>
          <w:noProof w:val="0"/>
        </w:rPr>
      </w:pPr>
    </w:p>
    <w:p w14:paraId="714A1B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FindInExtDictAsync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thirdPartyProviderName</w:t>
      </w:r>
      <w:proofErr w:type="spellEnd"/>
      <w:r w:rsidRPr="00184B06">
        <w:rPr>
          <w:noProof w:val="0"/>
        </w:rPr>
        <w:t>);</w:t>
      </w:r>
    </w:p>
    <w:p w14:paraId="431C76C2" w14:textId="77777777" w:rsidR="00CE4EC3" w:rsidRPr="00184B06" w:rsidRDefault="00CE4EC3" w:rsidP="00CE4EC3">
      <w:pPr>
        <w:pStyle w:val="af7"/>
        <w:rPr>
          <w:noProof w:val="0"/>
        </w:rPr>
      </w:pPr>
    </w:p>
    <w:p w14:paraId="3604B93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6E42F495" w14:textId="77777777" w:rsidR="00CE4EC3" w:rsidRPr="00184B06" w:rsidRDefault="00CE4EC3" w:rsidP="00CE4EC3">
      <w:pPr>
        <w:pStyle w:val="af7"/>
        <w:rPr>
          <w:noProof w:val="0"/>
        </w:rPr>
      </w:pPr>
    </w:p>
    <w:p w14:paraId="19ADE4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3F200907" w14:textId="77777777" w:rsidR="00CE4EC3" w:rsidRPr="00184B06" w:rsidRDefault="00CE4EC3" w:rsidP="00CE4EC3">
      <w:pPr>
        <w:pStyle w:val="af7"/>
        <w:rPr>
          <w:noProof w:val="0"/>
        </w:rPr>
      </w:pPr>
    </w:p>
    <w:p w14:paraId="4B0721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DeleteWordAsync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6B9F91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392C724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DependencyInjection.cs</w:t>
      </w:r>
      <w:proofErr w:type="spellEnd"/>
      <w:r w:rsidRPr="00184B06">
        <w:rPr>
          <w:noProof w:val="0"/>
        </w:rPr>
        <w:t>:</w:t>
      </w:r>
    </w:p>
    <w:p w14:paraId="4F8BA16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</w:t>
      </w:r>
      <w:proofErr w:type="spellEnd"/>
      <w:r w:rsidRPr="00184B06">
        <w:rPr>
          <w:noProof w:val="0"/>
        </w:rPr>
        <w:t>;</w:t>
      </w:r>
    </w:p>
    <w:p w14:paraId="3ABB7A0E" w14:textId="77777777" w:rsidR="00CE4EC3" w:rsidRPr="00184B06" w:rsidRDefault="00CE4EC3" w:rsidP="00CE4EC3">
      <w:pPr>
        <w:pStyle w:val="af7"/>
        <w:rPr>
          <w:noProof w:val="0"/>
        </w:rPr>
      </w:pPr>
    </w:p>
    <w:p w14:paraId="4546472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DependencyInjection</w:t>
      </w:r>
      <w:proofErr w:type="spellEnd"/>
    </w:p>
    <w:p w14:paraId="342545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4F70C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ConfigureDataPersistence</w:t>
      </w:r>
      <w:proofErr w:type="spellEnd"/>
      <w:r w:rsidRPr="00184B06">
        <w:rPr>
          <w:noProof w:val="0"/>
        </w:rPr>
        <w:t>(</w:t>
      </w:r>
      <w:proofErr w:type="gramEnd"/>
    </w:p>
    <w:p w14:paraId="64AE22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,</w:t>
      </w:r>
    </w:p>
    <w:p w14:paraId="07672C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1C19A7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F3FD8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conStrBuilder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NpgsqlConnectionStringBuilder(</w:t>
      </w:r>
      <w:proofErr w:type="gramStart"/>
      <w:r w:rsidRPr="00184B06">
        <w:rPr>
          <w:noProof w:val="0"/>
        </w:rPr>
        <w:t>configuration.GetConnectionString</w:t>
      </w:r>
      <w:proofErr w:type="gramEnd"/>
      <w:r w:rsidRPr="00184B06">
        <w:rPr>
          <w:noProof w:val="0"/>
        </w:rPr>
        <w:t>("Main"))</w:t>
      </w:r>
    </w:p>
    <w:p w14:paraId="6F4F3B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DAC03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Password =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["</w:t>
      </w:r>
      <w:proofErr w:type="spellStart"/>
      <w:r w:rsidRPr="00184B06">
        <w:rPr>
          <w:noProof w:val="0"/>
        </w:rPr>
        <w:t>DbPassword</w:t>
      </w:r>
      <w:proofErr w:type="spellEnd"/>
      <w:r w:rsidRPr="00184B06">
        <w:rPr>
          <w:noProof w:val="0"/>
        </w:rPr>
        <w:t>"]</w:t>
      </w:r>
    </w:p>
    <w:p w14:paraId="5B0BAA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69A1D5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connection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conStrBuilder.ConnectionString</w:t>
      </w:r>
      <w:proofErr w:type="spellEnd"/>
      <w:r w:rsidRPr="00184B06">
        <w:rPr>
          <w:noProof w:val="0"/>
        </w:rPr>
        <w:t>;</w:t>
      </w:r>
    </w:p>
    <w:p w14:paraId="007902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services.AddDbContextFactory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AppDbContext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3D4F16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options.UseNpgsql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connection</w:t>
      </w:r>
      <w:proofErr w:type="spellEnd"/>
      <w:r w:rsidRPr="00184B06">
        <w:rPr>
          <w:noProof w:val="0"/>
        </w:rPr>
        <w:t xml:space="preserve">, o =&gt; </w:t>
      </w:r>
      <w:proofErr w:type="spellStart"/>
      <w:r w:rsidRPr="00184B06">
        <w:rPr>
          <w:noProof w:val="0"/>
        </w:rPr>
        <w:t>o.UseNodaTime</w:t>
      </w:r>
      <w:proofErr w:type="spellEnd"/>
      <w:r w:rsidRPr="00184B06">
        <w:rPr>
          <w:noProof w:val="0"/>
        </w:rPr>
        <w:t>())</w:t>
      </w:r>
    </w:p>
    <w:p w14:paraId="1E1CAF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UseSnakeCaseNamingConvention</w:t>
      </w:r>
      <w:proofErr w:type="spellEnd"/>
      <w:proofErr w:type="gramEnd"/>
      <w:r w:rsidRPr="00184B06">
        <w:rPr>
          <w:noProof w:val="0"/>
        </w:rPr>
        <w:t>());</w:t>
      </w:r>
    </w:p>
    <w:p w14:paraId="4D805E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provider.GetRequiredService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AppDbContext</w:t>
      </w:r>
      <w:proofErr w:type="spellEnd"/>
      <w:r w:rsidRPr="00184B06">
        <w:rPr>
          <w:noProof w:val="0"/>
        </w:rPr>
        <w:t>&gt;());</w:t>
      </w:r>
    </w:p>
    <w:p w14:paraId="50B8F4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services.AddIdentityCore</w:t>
      </w:r>
      <w:proofErr w:type="spellEnd"/>
      <w:proofErr w:type="gramEnd"/>
      <w:r w:rsidRPr="00184B06">
        <w:rPr>
          <w:noProof w:val="0"/>
        </w:rPr>
        <w:t>&lt;User&gt;(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628627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4FAC2F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options.Password.RequireLowercase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;</w:t>
      </w:r>
    </w:p>
    <w:p w14:paraId="1BBA2C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options.Password.RequireUppercase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;</w:t>
      </w:r>
    </w:p>
    <w:p w14:paraId="505A00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options.Password.RequireDigit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;</w:t>
      </w:r>
    </w:p>
    <w:p w14:paraId="27D997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options.Password.RequireNonAlphanumeric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;</w:t>
      </w:r>
    </w:p>
    <w:p w14:paraId="61A4B6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})</w:t>
      </w:r>
    </w:p>
    <w:p w14:paraId="06FB5B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AddRoles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IdentityRole</w:t>
      </w:r>
      <w:proofErr w:type="spellEnd"/>
      <w:r w:rsidRPr="00184B06">
        <w:rPr>
          <w:noProof w:val="0"/>
        </w:rPr>
        <w:t>&lt;Guid&gt;&gt;()</w:t>
      </w:r>
    </w:p>
    <w:p w14:paraId="73FD53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AddEntityFrameworkStores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AppDbContext</w:t>
      </w:r>
      <w:proofErr w:type="spellEnd"/>
      <w:r w:rsidRPr="00184B06">
        <w:rPr>
          <w:noProof w:val="0"/>
        </w:rPr>
        <w:t>&gt;();</w:t>
      </w:r>
    </w:p>
    <w:p w14:paraId="586C329F" w14:textId="77777777" w:rsidR="00CE4EC3" w:rsidRPr="00184B06" w:rsidRDefault="00CE4EC3" w:rsidP="00CE4EC3">
      <w:pPr>
        <w:pStyle w:val="af7"/>
        <w:rPr>
          <w:noProof w:val="0"/>
        </w:rPr>
      </w:pPr>
    </w:p>
    <w:p w14:paraId="49DED8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052FFE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D45250A" w14:textId="77777777" w:rsidR="00CE4EC3" w:rsidRPr="00184B06" w:rsidRDefault="00CE4EC3" w:rsidP="00CE4EC3">
      <w:pPr>
        <w:pStyle w:val="af7"/>
        <w:rPr>
          <w:noProof w:val="0"/>
        </w:rPr>
      </w:pPr>
    </w:p>
    <w:p w14:paraId="00AAC4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AddApplicationServices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IServiceCollection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,</w:t>
      </w:r>
    </w:p>
    <w:p w14:paraId="324EBF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120ED5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E1144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services.Configure</w:t>
      </w:r>
      <w:proofErr w:type="gramEnd"/>
      <w:r w:rsidRPr="00184B06">
        <w:rPr>
          <w:noProof w:val="0"/>
        </w:rPr>
        <w:t>&lt;MerriamWebsterOptions&gt;(configuration.GetSection(MerriamWebsterOptions.MerriamWebster));</w:t>
      </w:r>
    </w:p>
    <w:p w14:paraId="57746DF5" w14:textId="77777777" w:rsidR="00CE4EC3" w:rsidRPr="00184B06" w:rsidRDefault="00CE4EC3" w:rsidP="00CE4EC3">
      <w:pPr>
        <w:pStyle w:val="af7"/>
        <w:rPr>
          <w:noProof w:val="0"/>
        </w:rPr>
      </w:pPr>
    </w:p>
    <w:p w14:paraId="490C79AB" w14:textId="05E2FE7E" w:rsidR="00CE4EC3" w:rsidRPr="00184B06" w:rsidRDefault="00CE4EC3" w:rsidP="00865B39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services.AddSingleton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IFileStorage</w:t>
      </w:r>
      <w:proofErr w:type="spellEnd"/>
      <w:r w:rsidRPr="00184B06">
        <w:rPr>
          <w:noProof w:val="0"/>
        </w:rPr>
        <w:t>, FileStorage&gt;();</w:t>
      </w:r>
    </w:p>
    <w:p w14:paraId="7EA465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services.ConfigureHttpJsonOptions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jsonOptions</w:t>
      </w:r>
      <w:proofErr w:type="spellEnd"/>
      <w:r w:rsidRPr="00184B06">
        <w:rPr>
          <w:noProof w:val="0"/>
        </w:rPr>
        <w:t xml:space="preserve"> =&gt;</w:t>
      </w:r>
    </w:p>
    <w:p w14:paraId="03CED5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0E9EE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jsonOptions.SerializerOptions.</w:t>
      </w:r>
      <w:proofErr w:type="gramStart"/>
      <w:r w:rsidRPr="00184B06">
        <w:rPr>
          <w:noProof w:val="0"/>
        </w:rPr>
        <w:t>ConfigureForNodaTime(</w:t>
      </w:r>
      <w:proofErr w:type="gramEnd"/>
      <w:r w:rsidRPr="00184B06">
        <w:rPr>
          <w:noProof w:val="0"/>
        </w:rPr>
        <w:t>DateTimeZoneProviders.Tzdb);</w:t>
      </w:r>
    </w:p>
    <w:p w14:paraId="19640C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2E31C2D3" w14:textId="77777777" w:rsidR="00CE4EC3" w:rsidRPr="00184B06" w:rsidRDefault="00CE4EC3" w:rsidP="00CE4EC3">
      <w:pPr>
        <w:pStyle w:val="af7"/>
        <w:rPr>
          <w:noProof w:val="0"/>
        </w:rPr>
      </w:pPr>
    </w:p>
    <w:p w14:paraId="460BF0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IBookService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>&gt;();</w:t>
      </w:r>
    </w:p>
    <w:p w14:paraId="5303C1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IUserService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UserService</w:t>
      </w:r>
      <w:proofErr w:type="spellEnd"/>
      <w:r w:rsidRPr="00184B06">
        <w:rPr>
          <w:noProof w:val="0"/>
        </w:rPr>
        <w:t>&gt;();</w:t>
      </w:r>
    </w:p>
    <w:p w14:paraId="62DF115E" w14:textId="7049E057" w:rsidR="00CE4EC3" w:rsidRPr="00184B06" w:rsidRDefault="00CE4EC3" w:rsidP="00865B39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ISearchService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SearchService</w:t>
      </w:r>
      <w:proofErr w:type="spellEnd"/>
      <w:r w:rsidRPr="00184B06">
        <w:rPr>
          <w:noProof w:val="0"/>
        </w:rPr>
        <w:t>&gt;();</w:t>
      </w:r>
    </w:p>
    <w:p w14:paraId="22AA36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IAuthenticationService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AuthenticationService</w:t>
      </w:r>
      <w:proofErr w:type="spellEnd"/>
      <w:r w:rsidRPr="00184B06">
        <w:rPr>
          <w:noProof w:val="0"/>
        </w:rPr>
        <w:t>&gt;();</w:t>
      </w:r>
    </w:p>
    <w:p w14:paraId="76F55B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IBookFileHandler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PdfBookFileHandler</w:t>
      </w:r>
      <w:proofErr w:type="spellEnd"/>
      <w:r w:rsidRPr="00184B06">
        <w:rPr>
          <w:noProof w:val="0"/>
        </w:rPr>
        <w:t>&gt;();</w:t>
      </w:r>
    </w:p>
    <w:p w14:paraId="3DCD51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ITranslationService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YTranslationService</w:t>
      </w:r>
      <w:proofErr w:type="spellEnd"/>
      <w:r w:rsidRPr="00184B06">
        <w:rPr>
          <w:noProof w:val="0"/>
        </w:rPr>
        <w:t>&gt;();</w:t>
      </w:r>
    </w:p>
    <w:p w14:paraId="08BAA9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ITextSummarizationService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YTextSummarizationService</w:t>
      </w:r>
      <w:proofErr w:type="spellEnd"/>
      <w:r w:rsidRPr="00184B06">
        <w:rPr>
          <w:noProof w:val="0"/>
        </w:rPr>
        <w:t>&gt;();</w:t>
      </w:r>
    </w:p>
    <w:p w14:paraId="7BFCF6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IWordDictionaryService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DictionaryService</w:t>
      </w:r>
      <w:proofErr w:type="spellEnd"/>
      <w:r w:rsidRPr="00184B06">
        <w:rPr>
          <w:noProof w:val="0"/>
        </w:rPr>
        <w:t>&gt;();</w:t>
      </w:r>
    </w:p>
    <w:p w14:paraId="3283308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IBookCollectionService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BookCollectionService</w:t>
      </w:r>
      <w:proofErr w:type="spellEnd"/>
      <w:r w:rsidRPr="00184B06">
        <w:rPr>
          <w:noProof w:val="0"/>
        </w:rPr>
        <w:t>&gt;();</w:t>
      </w:r>
    </w:p>
    <w:p w14:paraId="6DE8E1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services.AddTransient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IThirdPartyDictionaryProvider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MerriamWebsterDictionaryProvider</w:t>
      </w:r>
      <w:proofErr w:type="spellEnd"/>
      <w:r w:rsidRPr="00184B06">
        <w:rPr>
          <w:noProof w:val="0"/>
        </w:rPr>
        <w:t>&gt;();</w:t>
      </w:r>
    </w:p>
    <w:p w14:paraId="1A1B7D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services.AddTransient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IThirdPartyDictionaryProvider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YAiDictionaryProvider</w:t>
      </w:r>
      <w:proofErr w:type="spellEnd"/>
      <w:r w:rsidRPr="00184B06">
        <w:rPr>
          <w:noProof w:val="0"/>
        </w:rPr>
        <w:t>&gt;();</w:t>
      </w:r>
    </w:p>
    <w:p w14:paraId="2BBC2EE5" w14:textId="77777777" w:rsidR="00CE4EC3" w:rsidRPr="00184B06" w:rsidRDefault="00CE4EC3" w:rsidP="00CE4EC3">
      <w:pPr>
        <w:pStyle w:val="af7"/>
        <w:rPr>
          <w:noProof w:val="0"/>
        </w:rPr>
      </w:pPr>
    </w:p>
    <w:p w14:paraId="6D5FC9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IValidator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 xml:space="preserve">&gt;, </w:t>
      </w:r>
      <w:proofErr w:type="spellStart"/>
      <w:r w:rsidRPr="00184B06">
        <w:rPr>
          <w:noProof w:val="0"/>
        </w:rPr>
        <w:t>PageRequestValidator</w:t>
      </w:r>
      <w:proofErr w:type="spellEnd"/>
      <w:r w:rsidRPr="00184B06">
        <w:rPr>
          <w:noProof w:val="0"/>
        </w:rPr>
        <w:t>&gt;();</w:t>
      </w:r>
    </w:p>
    <w:p w14:paraId="0EC50A0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IValidator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&gt;, </w:t>
      </w:r>
      <w:proofErr w:type="spellStart"/>
      <w:r w:rsidRPr="00184B06">
        <w:rPr>
          <w:noProof w:val="0"/>
        </w:rPr>
        <w:t>UserAddRequestValidator</w:t>
      </w:r>
      <w:proofErr w:type="spellEnd"/>
      <w:r w:rsidRPr="00184B06">
        <w:rPr>
          <w:noProof w:val="0"/>
        </w:rPr>
        <w:t>&gt;();</w:t>
      </w:r>
    </w:p>
    <w:p w14:paraId="381FAC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services.AddScoped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IValidator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&gt;, </w:t>
      </w:r>
      <w:proofErr w:type="spellStart"/>
      <w:r w:rsidRPr="00184B06">
        <w:rPr>
          <w:noProof w:val="0"/>
        </w:rPr>
        <w:t>WordDtoValidator</w:t>
      </w:r>
      <w:proofErr w:type="spellEnd"/>
      <w:r w:rsidRPr="00184B06">
        <w:rPr>
          <w:noProof w:val="0"/>
        </w:rPr>
        <w:t>&gt;();</w:t>
      </w:r>
    </w:p>
    <w:p w14:paraId="3227B12A" w14:textId="77777777" w:rsidR="00CE4EC3" w:rsidRPr="00184B06" w:rsidRDefault="00CE4EC3" w:rsidP="00CE4EC3">
      <w:pPr>
        <w:pStyle w:val="af7"/>
        <w:rPr>
          <w:noProof w:val="0"/>
        </w:rPr>
      </w:pPr>
    </w:p>
    <w:p w14:paraId="37C455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services.AddHttpClient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ITextSummarizationService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YTextSummarizationService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=&gt;</w:t>
      </w:r>
    </w:p>
    <w:p w14:paraId="0215AB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47069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httpClient.BaseAddress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Uri</w:t>
      </w:r>
      <w:proofErr w:type="spellEnd"/>
      <w:r w:rsidRPr="00184B06">
        <w:rPr>
          <w:noProof w:val="0"/>
        </w:rPr>
        <w:t>("https://llm.api.cloud.yandex.net");</w:t>
      </w:r>
    </w:p>
    <w:p w14:paraId="377AF1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027DEAE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services.AddHttpClient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YAiDictionaryProvider</w:t>
      </w:r>
      <w:proofErr w:type="spellEnd"/>
      <w:r w:rsidRPr="00184B06">
        <w:rPr>
          <w:noProof w:val="0"/>
        </w:rPr>
        <w:t>&gt;();</w:t>
      </w:r>
    </w:p>
    <w:p w14:paraId="33A91A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services.AddHttpClient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MerriamWebsterDictionaryProvider</w:t>
      </w:r>
      <w:proofErr w:type="spellEnd"/>
      <w:r w:rsidRPr="00184B06">
        <w:rPr>
          <w:noProof w:val="0"/>
        </w:rPr>
        <w:t>&gt;();</w:t>
      </w:r>
    </w:p>
    <w:p w14:paraId="79573E6D" w14:textId="77777777" w:rsidR="00CE4EC3" w:rsidRPr="00184B06" w:rsidRDefault="00CE4EC3" w:rsidP="00CE4EC3">
      <w:pPr>
        <w:pStyle w:val="af7"/>
        <w:rPr>
          <w:noProof w:val="0"/>
        </w:rPr>
      </w:pPr>
    </w:p>
    <w:p w14:paraId="2302D6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services.AddHostedService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IndexingHostedService</w:t>
      </w:r>
      <w:proofErr w:type="spellEnd"/>
      <w:r w:rsidRPr="00184B06">
        <w:rPr>
          <w:noProof w:val="0"/>
        </w:rPr>
        <w:t>&gt;();</w:t>
      </w:r>
    </w:p>
    <w:p w14:paraId="3EFC41B3" w14:textId="77777777" w:rsidR="00CE4EC3" w:rsidRPr="00184B06" w:rsidRDefault="00CE4EC3" w:rsidP="00CE4EC3">
      <w:pPr>
        <w:pStyle w:val="af7"/>
        <w:rPr>
          <w:noProof w:val="0"/>
        </w:rPr>
      </w:pPr>
    </w:p>
    <w:p w14:paraId="6E7156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0D1725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BFB2D8E" w14:textId="77777777" w:rsidR="00CE4EC3" w:rsidRPr="00184B06" w:rsidRDefault="00CE4EC3" w:rsidP="00CE4EC3">
      <w:pPr>
        <w:pStyle w:val="af7"/>
        <w:rPr>
          <w:noProof w:val="0"/>
        </w:rPr>
      </w:pPr>
    </w:p>
    <w:p w14:paraId="1315A4E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INotificationService.cs</w:t>
      </w:r>
      <w:proofErr w:type="spellEnd"/>
      <w:r w:rsidRPr="00184B06">
        <w:rPr>
          <w:noProof w:val="0"/>
        </w:rPr>
        <w:t>:</w:t>
      </w:r>
    </w:p>
    <w:p w14:paraId="4064E2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</w:p>
    <w:p w14:paraId="79636FB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System.Threading.Channels</w:t>
      </w:r>
      <w:proofErr w:type="spellEnd"/>
      <w:r w:rsidRPr="00184B06">
        <w:rPr>
          <w:noProof w:val="0"/>
        </w:rPr>
        <w:t>;</w:t>
      </w:r>
    </w:p>
    <w:p w14:paraId="76C1F82D" w14:textId="77777777" w:rsidR="00CE4EC3" w:rsidRPr="00184B06" w:rsidRDefault="00CE4EC3" w:rsidP="00CE4EC3">
      <w:pPr>
        <w:pStyle w:val="af7"/>
        <w:rPr>
          <w:noProof w:val="0"/>
        </w:rPr>
      </w:pPr>
    </w:p>
    <w:p w14:paraId="0A5ACCD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587001C8" w14:textId="77777777" w:rsidR="00CE4EC3" w:rsidRPr="00184B06" w:rsidRDefault="00CE4EC3" w:rsidP="00CE4EC3">
      <w:pPr>
        <w:pStyle w:val="af7"/>
        <w:rPr>
          <w:noProof w:val="0"/>
        </w:rPr>
      </w:pPr>
    </w:p>
    <w:p w14:paraId="5C0134A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INotificationService</w:t>
      </w:r>
      <w:proofErr w:type="spellEnd"/>
    </w:p>
    <w:p w14:paraId="354E43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68F25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SubscribeAsync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);</w:t>
      </w:r>
    </w:p>
    <w:p w14:paraId="0C8CFF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UnsubscribeAsync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channel</w:t>
      </w:r>
      <w:proofErr w:type="spellEnd"/>
      <w:r w:rsidRPr="00184B06">
        <w:rPr>
          <w:noProof w:val="0"/>
        </w:rPr>
        <w:t>);</w:t>
      </w:r>
    </w:p>
    <w:p w14:paraId="18223AD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SendAsync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);</w:t>
      </w:r>
    </w:p>
    <w:p w14:paraId="74383A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C1AA64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Notification.cs</w:t>
      </w:r>
      <w:proofErr w:type="spellEnd"/>
      <w:r w:rsidRPr="00184B06">
        <w:rPr>
          <w:noProof w:val="0"/>
        </w:rPr>
        <w:t>:</w:t>
      </w:r>
    </w:p>
    <w:p w14:paraId="156ADF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NodaTime</w:t>
      </w:r>
      <w:proofErr w:type="spellEnd"/>
      <w:r w:rsidRPr="00184B06">
        <w:rPr>
          <w:noProof w:val="0"/>
        </w:rPr>
        <w:t>;</w:t>
      </w:r>
    </w:p>
    <w:p w14:paraId="40137B16" w14:textId="77777777" w:rsidR="00CE4EC3" w:rsidRPr="00184B06" w:rsidRDefault="00CE4EC3" w:rsidP="00CE4EC3">
      <w:pPr>
        <w:pStyle w:val="af7"/>
        <w:rPr>
          <w:noProof w:val="0"/>
        </w:rPr>
      </w:pPr>
    </w:p>
    <w:p w14:paraId="4665DE4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4D0CF0C1" w14:textId="77777777" w:rsidR="00CE4EC3" w:rsidRPr="00184B06" w:rsidRDefault="00CE4EC3" w:rsidP="00CE4EC3">
      <w:pPr>
        <w:pStyle w:val="af7"/>
        <w:rPr>
          <w:noProof w:val="0"/>
        </w:rPr>
      </w:pPr>
    </w:p>
    <w:p w14:paraId="047D075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Message, Instant </w:t>
      </w:r>
      <w:proofErr w:type="spellStart"/>
      <w:r w:rsidRPr="00184B06">
        <w:rPr>
          <w:noProof w:val="0"/>
        </w:rPr>
        <w:t>DateTime</w:t>
      </w:r>
      <w:proofErr w:type="spellEnd"/>
      <w:r w:rsidRPr="00184B06">
        <w:rPr>
          <w:noProof w:val="0"/>
        </w:rPr>
        <w:t>);</w:t>
      </w:r>
    </w:p>
    <w:p w14:paraId="4B8F454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NotificationService.cs</w:t>
      </w:r>
      <w:proofErr w:type="spellEnd"/>
      <w:r w:rsidRPr="00184B06">
        <w:rPr>
          <w:noProof w:val="0"/>
        </w:rPr>
        <w:t>:</w:t>
      </w:r>
    </w:p>
    <w:p w14:paraId="5262C4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System.Threading.Channels</w:t>
      </w:r>
      <w:proofErr w:type="spellEnd"/>
      <w:r w:rsidRPr="00184B06">
        <w:rPr>
          <w:noProof w:val="0"/>
        </w:rPr>
        <w:t>;</w:t>
      </w:r>
    </w:p>
    <w:p w14:paraId="32095869" w14:textId="77777777" w:rsidR="00CE4EC3" w:rsidRPr="00184B06" w:rsidRDefault="00CE4EC3" w:rsidP="00CE4EC3">
      <w:pPr>
        <w:pStyle w:val="af7"/>
        <w:rPr>
          <w:noProof w:val="0"/>
        </w:rPr>
      </w:pPr>
    </w:p>
    <w:p w14:paraId="2B91748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062F7A32" w14:textId="77777777" w:rsidR="00CE4EC3" w:rsidRPr="00184B06" w:rsidRDefault="00CE4EC3" w:rsidP="00CE4EC3">
      <w:pPr>
        <w:pStyle w:val="af7"/>
        <w:rPr>
          <w:noProof w:val="0"/>
        </w:rPr>
      </w:pPr>
    </w:p>
    <w:p w14:paraId="666F70E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NotificationService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INotificationService</w:t>
      </w:r>
      <w:proofErr w:type="spellEnd"/>
    </w:p>
    <w:p w14:paraId="5C4B5C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22B93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List&lt;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>&gt;&gt; _</w:t>
      </w:r>
      <w:proofErr w:type="spellStart"/>
      <w:r w:rsidRPr="00184B06">
        <w:rPr>
          <w:noProof w:val="0"/>
        </w:rPr>
        <w:t>consumers</w:t>
      </w:r>
      <w:proofErr w:type="spellEnd"/>
      <w:r w:rsidRPr="00184B06">
        <w:rPr>
          <w:noProof w:val="0"/>
        </w:rPr>
        <w:t xml:space="preserve"> = [];</w:t>
      </w:r>
    </w:p>
    <w:p w14:paraId="6CD89B1C" w14:textId="77777777" w:rsidR="00CE4EC3" w:rsidRPr="00184B06" w:rsidRDefault="00CE4EC3" w:rsidP="00CE4EC3">
      <w:pPr>
        <w:pStyle w:val="af7"/>
        <w:rPr>
          <w:noProof w:val="0"/>
        </w:rPr>
      </w:pPr>
    </w:p>
    <w:p w14:paraId="4CC371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SubscribeAsync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</w:t>
      </w:r>
    </w:p>
    <w:p w14:paraId="00DFED4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99F5C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consumerChannel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Channel.CreateUnbounded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Notification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61AD20F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consumers.Add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consumerChannel</w:t>
      </w:r>
      <w:proofErr w:type="spellEnd"/>
      <w:r w:rsidRPr="00184B06">
        <w:rPr>
          <w:noProof w:val="0"/>
        </w:rPr>
        <w:t>);</w:t>
      </w:r>
    </w:p>
    <w:p w14:paraId="49D6E0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ValueTask.FromResult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consumerChannel</w:t>
      </w:r>
      <w:proofErr w:type="spellEnd"/>
      <w:r w:rsidRPr="00184B06">
        <w:rPr>
          <w:noProof w:val="0"/>
        </w:rPr>
        <w:t>);</w:t>
      </w:r>
    </w:p>
    <w:p w14:paraId="537B60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}</w:t>
      </w:r>
    </w:p>
    <w:p w14:paraId="3F2D5AC1" w14:textId="77777777" w:rsidR="00CE4EC3" w:rsidRPr="00184B06" w:rsidRDefault="00CE4EC3" w:rsidP="00CE4EC3">
      <w:pPr>
        <w:pStyle w:val="af7"/>
        <w:rPr>
          <w:noProof w:val="0"/>
        </w:rPr>
      </w:pPr>
    </w:p>
    <w:p w14:paraId="49FF7F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UnsubscribeAsync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Channel&lt;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channel</w:t>
      </w:r>
      <w:proofErr w:type="spellEnd"/>
      <w:r w:rsidRPr="00184B06">
        <w:rPr>
          <w:noProof w:val="0"/>
        </w:rPr>
        <w:t>)</w:t>
      </w:r>
    </w:p>
    <w:p w14:paraId="69BAB1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A262B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consumers.Remove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channel</w:t>
      </w:r>
      <w:proofErr w:type="spellEnd"/>
      <w:r w:rsidRPr="00184B06">
        <w:rPr>
          <w:noProof w:val="0"/>
        </w:rPr>
        <w:t>);</w:t>
      </w:r>
    </w:p>
    <w:p w14:paraId="654EF6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ValueTask.CompletedTask</w:t>
      </w:r>
      <w:proofErr w:type="spellEnd"/>
      <w:r w:rsidRPr="00184B06">
        <w:rPr>
          <w:noProof w:val="0"/>
        </w:rPr>
        <w:t>;</w:t>
      </w:r>
    </w:p>
    <w:p w14:paraId="215854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4C00602" w14:textId="77777777" w:rsidR="00CE4EC3" w:rsidRPr="00184B06" w:rsidRDefault="00CE4EC3" w:rsidP="00CE4EC3">
      <w:pPr>
        <w:pStyle w:val="af7"/>
        <w:rPr>
          <w:noProof w:val="0"/>
        </w:rPr>
      </w:pPr>
    </w:p>
    <w:p w14:paraId="65B34D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ValueTask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SendAsync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</w:t>
      </w:r>
    </w:p>
    <w:p w14:paraId="2ABA7C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F385B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consumer</w:t>
      </w:r>
      <w:proofErr w:type="spellEnd"/>
      <w:r w:rsidRPr="00184B06">
        <w:rPr>
          <w:noProof w:val="0"/>
        </w:rPr>
        <w:t xml:space="preserve"> in _</w:t>
      </w:r>
      <w:proofErr w:type="spellStart"/>
      <w:r w:rsidRPr="00184B06">
        <w:rPr>
          <w:noProof w:val="0"/>
        </w:rPr>
        <w:t>consumers</w:t>
      </w:r>
      <w:proofErr w:type="spellEnd"/>
      <w:r w:rsidRPr="00184B06">
        <w:rPr>
          <w:noProof w:val="0"/>
        </w:rPr>
        <w:t>)</w:t>
      </w:r>
    </w:p>
    <w:p w14:paraId="4021A7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63621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consumer.Writer.WriteAsync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cancellationToken</w:t>
      </w:r>
      <w:proofErr w:type="spellEnd"/>
      <w:r w:rsidRPr="00184B06">
        <w:rPr>
          <w:noProof w:val="0"/>
        </w:rPr>
        <w:t>);</w:t>
      </w:r>
    </w:p>
    <w:p w14:paraId="45AFF2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A00CC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BAC64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F909C02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AppDbContext.cs</w:t>
      </w:r>
      <w:proofErr w:type="spellEnd"/>
      <w:r w:rsidRPr="00184B06">
        <w:rPr>
          <w:noProof w:val="0"/>
        </w:rPr>
        <w:t>:</w:t>
      </w:r>
    </w:p>
    <w:p w14:paraId="349D5B8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BookManager.Application.Persistence</w:t>
      </w:r>
      <w:proofErr w:type="spellEnd"/>
      <w:r w:rsidRPr="00184B06">
        <w:rPr>
          <w:noProof w:val="0"/>
        </w:rPr>
        <w:t>;</w:t>
      </w:r>
    </w:p>
    <w:p w14:paraId="13CC3A7C" w14:textId="77777777" w:rsidR="00CE4EC3" w:rsidRPr="00184B06" w:rsidRDefault="00CE4EC3" w:rsidP="00CE4EC3">
      <w:pPr>
        <w:pStyle w:val="af7"/>
        <w:rPr>
          <w:noProof w:val="0"/>
        </w:rPr>
      </w:pPr>
    </w:p>
    <w:p w14:paraId="1CEC59A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AppDbContext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DbContextOptions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AppDbContext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)</w:t>
      </w:r>
    </w:p>
    <w:p w14:paraId="323719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proofErr w:type="gramStart"/>
      <w:r w:rsidRPr="00184B06">
        <w:rPr>
          <w:noProof w:val="0"/>
        </w:rPr>
        <w:t>IdentityUserContext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User, Guid&gt;(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), </w:t>
      </w:r>
      <w:proofErr w:type="spellStart"/>
      <w:r w:rsidRPr="00184B06">
        <w:rPr>
          <w:noProof w:val="0"/>
        </w:rPr>
        <w:t>IAppDbContext</w:t>
      </w:r>
      <w:proofErr w:type="spellEnd"/>
    </w:p>
    <w:p w14:paraId="06E997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A61ED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BookCollection&gt; </w:t>
      </w:r>
      <w:proofErr w:type="spell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&lt;BookCollection&gt;();</w:t>
      </w:r>
    </w:p>
    <w:p w14:paraId="29EC07AC" w14:textId="77777777" w:rsidR="00CE4EC3" w:rsidRPr="00184B06" w:rsidRDefault="00CE4EC3" w:rsidP="00CE4EC3">
      <w:pPr>
        <w:pStyle w:val="af7"/>
        <w:rPr>
          <w:noProof w:val="0"/>
        </w:rPr>
      </w:pPr>
    </w:p>
    <w:p w14:paraId="5EEF082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Book&gt;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&lt;Book&gt;();</w:t>
      </w:r>
    </w:p>
    <w:p w14:paraId="1319BD7B" w14:textId="77777777" w:rsidR="00CE4EC3" w:rsidRPr="00184B06" w:rsidRDefault="00CE4EC3" w:rsidP="00CE4EC3">
      <w:pPr>
        <w:pStyle w:val="af7"/>
        <w:rPr>
          <w:noProof w:val="0"/>
        </w:rPr>
      </w:pPr>
    </w:p>
    <w:p w14:paraId="5D86D9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BookTexts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>&gt;();</w:t>
      </w:r>
    </w:p>
    <w:p w14:paraId="194BFD20" w14:textId="77777777" w:rsidR="00CE4EC3" w:rsidRPr="00184B06" w:rsidRDefault="00CE4EC3" w:rsidP="00CE4EC3">
      <w:pPr>
        <w:pStyle w:val="af7"/>
        <w:rPr>
          <w:noProof w:val="0"/>
        </w:rPr>
      </w:pPr>
    </w:p>
    <w:p w14:paraId="133A82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BookUserStatsSet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>&gt;();</w:t>
      </w:r>
    </w:p>
    <w:p w14:paraId="46A971B9" w14:textId="77777777" w:rsidR="00CE4EC3" w:rsidRPr="00184B06" w:rsidRDefault="00CE4EC3" w:rsidP="00CE4EC3">
      <w:pPr>
        <w:pStyle w:val="af7"/>
        <w:rPr>
          <w:noProof w:val="0"/>
        </w:rPr>
      </w:pPr>
    </w:p>
    <w:p w14:paraId="6D7CAA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DbSet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DictionaryWords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>&gt;();</w:t>
      </w:r>
    </w:p>
    <w:p w14:paraId="62B58B47" w14:textId="77777777" w:rsidR="00CE4EC3" w:rsidRPr="00184B06" w:rsidRDefault="00CE4EC3" w:rsidP="00CE4EC3">
      <w:pPr>
        <w:pStyle w:val="af7"/>
        <w:rPr>
          <w:noProof w:val="0"/>
        </w:rPr>
      </w:pPr>
    </w:p>
    <w:p w14:paraId="69AD0C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override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OnModelCreating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ModelBuilder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modelBuilder</w:t>
      </w:r>
      <w:proofErr w:type="spellEnd"/>
      <w:r w:rsidRPr="00184B06">
        <w:rPr>
          <w:noProof w:val="0"/>
        </w:rPr>
        <w:t>)</w:t>
      </w:r>
    </w:p>
    <w:p w14:paraId="2EC609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E5832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base.OnModelCreating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modelBuilder</w:t>
      </w:r>
      <w:proofErr w:type="spellEnd"/>
      <w:r w:rsidRPr="00184B06">
        <w:rPr>
          <w:noProof w:val="0"/>
        </w:rPr>
        <w:t>);</w:t>
      </w:r>
    </w:p>
    <w:p w14:paraId="18A525C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&lt;User</w:t>
      </w:r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 xml:space="preserve">u =&gt; </w:t>
      </w:r>
      <w:proofErr w:type="spellStart"/>
      <w:r w:rsidRPr="00184B06">
        <w:rPr>
          <w:noProof w:val="0"/>
        </w:rPr>
        <w:t>u.ToTable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"));</w:t>
      </w:r>
    </w:p>
    <w:p w14:paraId="12A617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IdentityRole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 xml:space="preserve">r =&gt; </w:t>
      </w:r>
      <w:proofErr w:type="spellStart"/>
      <w:r w:rsidRPr="00184B06">
        <w:rPr>
          <w:noProof w:val="0"/>
        </w:rPr>
        <w:t>r.ToTable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user_roles</w:t>
      </w:r>
      <w:proofErr w:type="spellEnd"/>
      <w:r w:rsidRPr="00184B06">
        <w:rPr>
          <w:noProof w:val="0"/>
        </w:rPr>
        <w:t>"));</w:t>
      </w:r>
    </w:p>
    <w:p w14:paraId="08D437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IdentityUserLogin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Guid&gt;&gt;(r =&gt; </w:t>
      </w:r>
      <w:proofErr w:type="spellStart"/>
      <w:r w:rsidRPr="00184B06">
        <w:rPr>
          <w:noProof w:val="0"/>
        </w:rPr>
        <w:t>r.ToTable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user_logins</w:t>
      </w:r>
      <w:proofErr w:type="spellEnd"/>
      <w:r w:rsidRPr="00184B06">
        <w:rPr>
          <w:noProof w:val="0"/>
        </w:rPr>
        <w:t>"));</w:t>
      </w:r>
    </w:p>
    <w:p w14:paraId="505474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IdentityUserClaim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Guid&gt;&gt;(r =&gt; </w:t>
      </w:r>
      <w:proofErr w:type="spellStart"/>
      <w:r w:rsidRPr="00184B06">
        <w:rPr>
          <w:noProof w:val="0"/>
        </w:rPr>
        <w:t>r.ToTable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user_claims</w:t>
      </w:r>
      <w:proofErr w:type="spellEnd"/>
      <w:r w:rsidRPr="00184B06">
        <w:rPr>
          <w:noProof w:val="0"/>
        </w:rPr>
        <w:t>"));</w:t>
      </w:r>
    </w:p>
    <w:p w14:paraId="531218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IdentityUserToken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Guid&gt;&gt;(r =&gt; </w:t>
      </w:r>
      <w:proofErr w:type="spellStart"/>
      <w:r w:rsidRPr="00184B06">
        <w:rPr>
          <w:noProof w:val="0"/>
        </w:rPr>
        <w:t>r.ToTable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user_tokens</w:t>
      </w:r>
      <w:proofErr w:type="spellEnd"/>
      <w:r w:rsidRPr="00184B06">
        <w:rPr>
          <w:noProof w:val="0"/>
        </w:rPr>
        <w:t>"));</w:t>
      </w:r>
    </w:p>
    <w:p w14:paraId="783EA3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BookUserStats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</w:t>
      </w:r>
    </w:p>
    <w:p w14:paraId="161134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HasKey</w:t>
      </w:r>
      <w:proofErr w:type="spellEnd"/>
      <w:proofErr w:type="gramEnd"/>
      <w:r w:rsidRPr="00184B06">
        <w:rPr>
          <w:noProof w:val="0"/>
        </w:rPr>
        <w:t xml:space="preserve">(s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s.BookId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s.UserId</w:t>
      </w:r>
      <w:proofErr w:type="spellEnd"/>
      <w:r w:rsidRPr="00184B06">
        <w:rPr>
          <w:noProof w:val="0"/>
        </w:rPr>
        <w:t xml:space="preserve"> });</w:t>
      </w:r>
    </w:p>
    <w:p w14:paraId="2D1A64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</w:t>
      </w:r>
    </w:p>
    <w:p w14:paraId="689753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HasIndex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bdt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bdt.Text</w:t>
      </w:r>
      <w:proofErr w:type="spellEnd"/>
      <w:r w:rsidRPr="00184B06">
        <w:rPr>
          <w:noProof w:val="0"/>
        </w:rPr>
        <w:t>)</w:t>
      </w:r>
    </w:p>
    <w:p w14:paraId="10756D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HasMethod</w:t>
      </w:r>
      <w:proofErr w:type="spellEnd"/>
      <w:proofErr w:type="gramEnd"/>
      <w:r w:rsidRPr="00184B06">
        <w:rPr>
          <w:noProof w:val="0"/>
        </w:rPr>
        <w:t>("GIN")</w:t>
      </w:r>
    </w:p>
    <w:p w14:paraId="03F200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IsTsVectorExpressionIndex</w:t>
      </w:r>
      <w:proofErr w:type="spellEnd"/>
      <w:proofErr w:type="gram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english</w:t>
      </w:r>
      <w:proofErr w:type="spellEnd"/>
      <w:r w:rsidRPr="00184B06">
        <w:rPr>
          <w:noProof w:val="0"/>
        </w:rPr>
        <w:t>");</w:t>
      </w:r>
    </w:p>
    <w:p w14:paraId="760FB5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&lt;Book</w:t>
      </w:r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</w:t>
      </w:r>
    </w:p>
    <w:p w14:paraId="53A177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HasMany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b.Collections</w:t>
      </w:r>
      <w:proofErr w:type="spellEnd"/>
      <w:r w:rsidRPr="00184B06">
        <w:rPr>
          <w:noProof w:val="0"/>
        </w:rPr>
        <w:t>)</w:t>
      </w:r>
    </w:p>
    <w:p w14:paraId="7481E4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WithMany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bc.Books</w:t>
      </w:r>
      <w:proofErr w:type="spellEnd"/>
      <w:r w:rsidRPr="00184B06">
        <w:rPr>
          <w:noProof w:val="0"/>
        </w:rPr>
        <w:t>);</w:t>
      </w:r>
    </w:p>
    <w:p w14:paraId="362838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modelBuilder.Entity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DictionaryWord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</w:t>
      </w:r>
    </w:p>
    <w:p w14:paraId="4003C8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Navigation</w:t>
      </w:r>
      <w:proofErr w:type="spellEnd"/>
      <w:proofErr w:type="gramEnd"/>
      <w:r w:rsidRPr="00184B06">
        <w:rPr>
          <w:noProof w:val="0"/>
        </w:rPr>
        <w:t xml:space="preserve">(w =&gt; </w:t>
      </w:r>
      <w:proofErr w:type="spellStart"/>
      <w:r w:rsidRPr="00184B06">
        <w:rPr>
          <w:noProof w:val="0"/>
        </w:rPr>
        <w:t>w.Definitions</w:t>
      </w:r>
      <w:proofErr w:type="spellEnd"/>
      <w:r w:rsidRPr="00184B06">
        <w:rPr>
          <w:noProof w:val="0"/>
        </w:rPr>
        <w:t>)</w:t>
      </w:r>
    </w:p>
    <w:p w14:paraId="6C390F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AutoInclude</w:t>
      </w:r>
      <w:proofErr w:type="spellEnd"/>
      <w:proofErr w:type="gramEnd"/>
      <w:r w:rsidRPr="00184B06">
        <w:rPr>
          <w:noProof w:val="0"/>
        </w:rPr>
        <w:t>();</w:t>
      </w:r>
    </w:p>
    <w:p w14:paraId="641EBD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A6714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F9C125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FileStorage.cs</w:t>
      </w:r>
      <w:proofErr w:type="spellEnd"/>
      <w:r w:rsidRPr="00184B06">
        <w:rPr>
          <w:noProof w:val="0"/>
        </w:rPr>
        <w:t>:</w:t>
      </w:r>
    </w:p>
    <w:p w14:paraId="18F92D33" w14:textId="77777777" w:rsidR="00CE4EC3" w:rsidRPr="00B443A3" w:rsidRDefault="00CE4EC3" w:rsidP="00CE4EC3">
      <w:pPr>
        <w:pStyle w:val="af7"/>
        <w:rPr>
          <w:noProof w:val="0"/>
          <w:lang w:val="en-US"/>
        </w:rPr>
      </w:pPr>
      <w:r w:rsidRPr="00B443A3">
        <w:rPr>
          <w:noProof w:val="0"/>
          <w:lang w:val="en-US"/>
        </w:rPr>
        <w:t xml:space="preserve">namespace </w:t>
      </w:r>
      <w:proofErr w:type="spellStart"/>
      <w:proofErr w:type="gramStart"/>
      <w:r w:rsidRPr="00B443A3">
        <w:rPr>
          <w:noProof w:val="0"/>
          <w:lang w:val="en-US"/>
        </w:rPr>
        <w:t>BookManager.Application.Persistence.FileSystem</w:t>
      </w:r>
      <w:proofErr w:type="spellEnd"/>
      <w:proofErr w:type="gramEnd"/>
      <w:r w:rsidRPr="00B443A3">
        <w:rPr>
          <w:noProof w:val="0"/>
          <w:lang w:val="en-US"/>
        </w:rPr>
        <w:t>;</w:t>
      </w:r>
    </w:p>
    <w:p w14:paraId="2A47AFA8" w14:textId="77777777" w:rsidR="00CE4EC3" w:rsidRPr="00B443A3" w:rsidRDefault="00CE4EC3" w:rsidP="00CE4EC3">
      <w:pPr>
        <w:pStyle w:val="af7"/>
        <w:rPr>
          <w:noProof w:val="0"/>
          <w:lang w:val="en-US"/>
        </w:rPr>
      </w:pPr>
    </w:p>
    <w:p w14:paraId="1B2A875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FileStorage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IFileStorage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IDisposable</w:t>
      </w:r>
      <w:proofErr w:type="spellEnd"/>
    </w:p>
    <w:p w14:paraId="4997D1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051D4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FileChunkBufferSize</w:t>
      </w:r>
      <w:proofErr w:type="spellEnd"/>
      <w:r w:rsidRPr="00184B06">
        <w:rPr>
          <w:noProof w:val="0"/>
        </w:rPr>
        <w:t xml:space="preserve"> = 8192;</w:t>
      </w:r>
    </w:p>
    <w:p w14:paraId="3E6412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FileStorageOptions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;</w:t>
      </w:r>
    </w:p>
    <w:p w14:paraId="2034DA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Hasher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hasher</w:t>
      </w:r>
      <w:proofErr w:type="spellEnd"/>
      <w:r w:rsidRPr="00184B06">
        <w:rPr>
          <w:noProof w:val="0"/>
        </w:rPr>
        <w:t>;</w:t>
      </w:r>
    </w:p>
    <w:p w14:paraId="26B39E91" w14:textId="77777777" w:rsidR="00CE4EC3" w:rsidRPr="00184B06" w:rsidRDefault="00CE4EC3" w:rsidP="00CE4EC3">
      <w:pPr>
        <w:pStyle w:val="af7"/>
        <w:rPr>
          <w:noProof w:val="0"/>
        </w:rPr>
      </w:pPr>
    </w:p>
    <w:p w14:paraId="53D6D8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FileStorage(</w:t>
      </w:r>
      <w:proofErr w:type="spellStart"/>
      <w:proofErr w:type="gramEnd"/>
      <w:r w:rsidRPr="00184B06">
        <w:rPr>
          <w:noProof w:val="0"/>
        </w:rPr>
        <w:t>IOptions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FileStorageOptions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)</w:t>
      </w:r>
    </w:p>
    <w:p w14:paraId="744AC5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38EF99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options.Value</w:t>
      </w:r>
      <w:proofErr w:type="spellEnd"/>
      <w:proofErr w:type="gramEnd"/>
      <w:r w:rsidRPr="00184B06">
        <w:rPr>
          <w:noProof w:val="0"/>
        </w:rPr>
        <w:t>;</w:t>
      </w:r>
    </w:p>
    <w:p w14:paraId="4F0A95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r w:rsidRPr="00184B06">
        <w:rPr>
          <w:noProof w:val="0"/>
        </w:rPr>
        <w:t>hasher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Hasher.New</w:t>
      </w:r>
      <w:proofErr w:type="spellEnd"/>
      <w:r w:rsidRPr="00184B06">
        <w:rPr>
          <w:noProof w:val="0"/>
        </w:rPr>
        <w:t>();</w:t>
      </w:r>
    </w:p>
    <w:p w14:paraId="640833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InitDirectory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9BA58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CD223AC" w14:textId="77777777" w:rsidR="00CE4EC3" w:rsidRPr="00184B06" w:rsidRDefault="00CE4EC3" w:rsidP="00CE4EC3">
      <w:pPr>
        <w:pStyle w:val="af7"/>
        <w:rPr>
          <w:noProof w:val="0"/>
        </w:rPr>
      </w:pPr>
    </w:p>
    <w:p w14:paraId="54AF7B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GetFileStream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</w:t>
      </w:r>
    </w:p>
    <w:p w14:paraId="6B337D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165A8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Path.Combine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options.DirectoryPath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2400FB8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File.OpenRead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);</w:t>
      </w:r>
    </w:p>
    <w:p w14:paraId="54BE21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D1D61E1" w14:textId="77777777" w:rsidR="00CE4EC3" w:rsidRPr="00184B06" w:rsidRDefault="00CE4EC3" w:rsidP="00CE4EC3">
      <w:pPr>
        <w:pStyle w:val="af7"/>
        <w:rPr>
          <w:noProof w:val="0"/>
        </w:rPr>
      </w:pPr>
    </w:p>
    <w:p w14:paraId="0B40AB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byte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]&gt; </w:t>
      </w:r>
      <w:proofErr w:type="spellStart"/>
      <w:r w:rsidRPr="00184B06">
        <w:rPr>
          <w:noProof w:val="0"/>
        </w:rPr>
        <w:t>ReadFileAsync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</w:t>
      </w:r>
    </w:p>
    <w:p w14:paraId="4AF7F2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51930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stream = </w:t>
      </w:r>
      <w:proofErr w:type="spellStart"/>
      <w:r w:rsidRPr="00184B06">
        <w:rPr>
          <w:noProof w:val="0"/>
        </w:rPr>
        <w:t>File.OpenRead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526954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pool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MemoryPool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byte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Shared.</w:t>
      </w:r>
      <w:proofErr w:type="gramStart"/>
      <w:r w:rsidRPr="00184B06">
        <w:rPr>
          <w:noProof w:val="0"/>
        </w:rPr>
        <w:t>Rent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FileChunkBufferSize</w:t>
      </w:r>
      <w:proofErr w:type="spellEnd"/>
      <w:r w:rsidRPr="00184B06">
        <w:rPr>
          <w:noProof w:val="0"/>
        </w:rPr>
        <w:t>);</w:t>
      </w:r>
    </w:p>
    <w:p w14:paraId="2DEE42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while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stream.ReadAsync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pool.Memory</w:t>
      </w:r>
      <w:proofErr w:type="spellEnd"/>
      <w:r w:rsidRPr="00184B06">
        <w:rPr>
          <w:noProof w:val="0"/>
        </w:rPr>
        <w:t>) &gt; 0)</w:t>
      </w:r>
    </w:p>
    <w:p w14:paraId="2882CB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CB5EB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yield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pool.Memory.ToArray</w:t>
      </w:r>
      <w:proofErr w:type="spellEnd"/>
      <w:proofErr w:type="gramEnd"/>
      <w:r w:rsidRPr="00184B06">
        <w:rPr>
          <w:noProof w:val="0"/>
        </w:rPr>
        <w:t>();</w:t>
      </w:r>
    </w:p>
    <w:p w14:paraId="2A29A4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1AA2C4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161DF05" w14:textId="77777777" w:rsidR="00CE4EC3" w:rsidRPr="00184B06" w:rsidRDefault="00CE4EC3" w:rsidP="00CE4EC3">
      <w:pPr>
        <w:pStyle w:val="af7"/>
        <w:rPr>
          <w:noProof w:val="0"/>
        </w:rPr>
      </w:pPr>
    </w:p>
    <w:p w14:paraId="52B5BF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GetFileHash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</w:t>
      </w:r>
    </w:p>
    <w:p w14:paraId="21860E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EE57F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Path.Combine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options.DirectoryPath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3557AD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hasher.Reset</w:t>
      </w:r>
      <w:proofErr w:type="spellEnd"/>
      <w:proofErr w:type="gramEnd"/>
      <w:r w:rsidRPr="00184B06">
        <w:rPr>
          <w:noProof w:val="0"/>
        </w:rPr>
        <w:t>();</w:t>
      </w:r>
    </w:p>
    <w:p w14:paraId="7FA24D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hasher.Update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File.ReadAllBytes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));</w:t>
      </w:r>
    </w:p>
    <w:p w14:paraId="108718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hasher.Finalize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ToString</w:t>
      </w:r>
      <w:proofErr w:type="spellEnd"/>
      <w:r w:rsidRPr="00184B06">
        <w:rPr>
          <w:noProof w:val="0"/>
        </w:rPr>
        <w:t>();</w:t>
      </w:r>
    </w:p>
    <w:p w14:paraId="29C6E2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DF2B275" w14:textId="77777777" w:rsidR="00CE4EC3" w:rsidRPr="00184B06" w:rsidRDefault="00CE4EC3" w:rsidP="00CE4EC3">
      <w:pPr>
        <w:pStyle w:val="af7"/>
        <w:rPr>
          <w:noProof w:val="0"/>
        </w:rPr>
      </w:pPr>
    </w:p>
    <w:p w14:paraId="72B501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FileInfo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SaveFileAsync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, Stream stream)</w:t>
      </w:r>
    </w:p>
    <w:p w14:paraId="2503B0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997D1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Path.Combine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options.DirectoryPath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705D7B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 = stream;</w:t>
      </w:r>
    </w:p>
    <w:p w14:paraId="4D5FF6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file = </w:t>
      </w:r>
      <w:proofErr w:type="spellStart"/>
      <w:r w:rsidRPr="00184B06">
        <w:rPr>
          <w:noProof w:val="0"/>
        </w:rPr>
        <w:t>File.Create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))</w:t>
      </w:r>
    </w:p>
    <w:p w14:paraId="7586DA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16E06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04EF23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fileStream.CopyToAsync</w:t>
      </w:r>
      <w:proofErr w:type="spellEnd"/>
      <w:r w:rsidRPr="00184B06">
        <w:rPr>
          <w:noProof w:val="0"/>
        </w:rPr>
        <w:t>(file);</w:t>
      </w:r>
    </w:p>
    <w:p w14:paraId="653B09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4E7D59B" w14:textId="77777777" w:rsidR="00CE4EC3" w:rsidRPr="00184B06" w:rsidRDefault="00CE4EC3" w:rsidP="00CE4EC3">
      <w:pPr>
        <w:pStyle w:val="af7"/>
        <w:rPr>
          <w:noProof w:val="0"/>
        </w:rPr>
      </w:pPr>
    </w:p>
    <w:p w14:paraId="6CFA62F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FileInfo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);</w:t>
      </w:r>
    </w:p>
    <w:p w14:paraId="5CB283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77B125A" w14:textId="77777777" w:rsidR="00CE4EC3" w:rsidRPr="00184B06" w:rsidRDefault="00CE4EC3" w:rsidP="00CE4EC3">
      <w:pPr>
        <w:pStyle w:val="af7"/>
        <w:rPr>
          <w:noProof w:val="0"/>
        </w:rPr>
      </w:pPr>
    </w:p>
    <w:p w14:paraId="577BF3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DeleteFile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</w:t>
      </w:r>
    </w:p>
    <w:p w14:paraId="494A37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F511F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File.Delete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2623CAC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627A21E" w14:textId="77777777" w:rsidR="00CE4EC3" w:rsidRPr="00184B06" w:rsidRDefault="00CE4EC3" w:rsidP="00CE4EC3">
      <w:pPr>
        <w:pStyle w:val="af7"/>
        <w:rPr>
          <w:noProof w:val="0"/>
        </w:rPr>
      </w:pPr>
    </w:p>
    <w:p w14:paraId="798320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InitDirectory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3686AD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7BFD2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Directory.CreateDirectory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options.DirectoryPath</w:t>
      </w:r>
      <w:proofErr w:type="spellEnd"/>
      <w:proofErr w:type="gramEnd"/>
      <w:r w:rsidRPr="00184B06">
        <w:rPr>
          <w:noProof w:val="0"/>
        </w:rPr>
        <w:t>);</w:t>
      </w:r>
    </w:p>
    <w:p w14:paraId="450410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7EF2EB4" w14:textId="77777777" w:rsidR="00CE4EC3" w:rsidRPr="00184B06" w:rsidRDefault="00CE4EC3" w:rsidP="00CE4EC3">
      <w:pPr>
        <w:pStyle w:val="af7"/>
        <w:rPr>
          <w:noProof w:val="0"/>
        </w:rPr>
      </w:pPr>
    </w:p>
    <w:p w14:paraId="3DDF7A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Dispose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416FE7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D0A32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hasher.Dispose</w:t>
      </w:r>
      <w:proofErr w:type="spellEnd"/>
      <w:proofErr w:type="gramEnd"/>
      <w:r w:rsidRPr="00184B06">
        <w:rPr>
          <w:noProof w:val="0"/>
        </w:rPr>
        <w:t>();</w:t>
      </w:r>
    </w:p>
    <w:p w14:paraId="0B40EA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46607F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94D3DB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AuthenticationService.cs</w:t>
      </w:r>
      <w:proofErr w:type="spellEnd"/>
      <w:r w:rsidRPr="00184B06">
        <w:rPr>
          <w:noProof w:val="0"/>
        </w:rPr>
        <w:t>:</w:t>
      </w:r>
    </w:p>
    <w:p w14:paraId="2E90EB32" w14:textId="1844BD42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089B9A16" w14:textId="77777777" w:rsidR="00CE4EC3" w:rsidRPr="00184B06" w:rsidRDefault="00CE4EC3" w:rsidP="00CE4EC3">
      <w:pPr>
        <w:pStyle w:val="af7"/>
        <w:rPr>
          <w:noProof w:val="0"/>
        </w:rPr>
      </w:pPr>
    </w:p>
    <w:p w14:paraId="5472E4F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AuthenticationService</w:t>
      </w:r>
      <w:proofErr w:type="spellEnd"/>
      <w:r w:rsidRPr="00184B06">
        <w:rPr>
          <w:noProof w:val="0"/>
        </w:rPr>
        <w:t>(</w:t>
      </w:r>
      <w:proofErr w:type="gramEnd"/>
    </w:p>
    <w:p w14:paraId="56C64F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,</w:t>
      </w:r>
    </w:p>
    <w:p w14:paraId="10F2A8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IOptions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JwtTokenOptions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,</w:t>
      </w:r>
    </w:p>
    <w:p w14:paraId="483161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>,</w:t>
      </w:r>
    </w:p>
    <w:p w14:paraId="29663B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SecurityKey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)</w:t>
      </w:r>
    </w:p>
    <w:p w14:paraId="51F3FB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IAuthenticationService</w:t>
      </w:r>
      <w:proofErr w:type="spellEnd"/>
    </w:p>
    <w:p w14:paraId="180CC32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CA836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JwtTokenOptions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jwtOptions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options.Value</w:t>
      </w:r>
      <w:proofErr w:type="spellEnd"/>
      <w:proofErr w:type="gramEnd"/>
      <w:r w:rsidRPr="00184B06">
        <w:rPr>
          <w:noProof w:val="0"/>
        </w:rPr>
        <w:t>;</w:t>
      </w:r>
    </w:p>
    <w:p w14:paraId="1C2FF8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JsonWebTokenHandler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tokenHandler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76318DF" w14:textId="77777777" w:rsidR="00CE4EC3" w:rsidRPr="00184B06" w:rsidRDefault="00CE4EC3" w:rsidP="00CE4EC3">
      <w:pPr>
        <w:pStyle w:val="af7"/>
        <w:rPr>
          <w:noProof w:val="0"/>
        </w:rPr>
      </w:pPr>
    </w:p>
    <w:p w14:paraId="2FBE2D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SignIn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AuthenticationRequestDto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2DD255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934BD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userManager.FindByNameAsync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);</w:t>
      </w:r>
    </w:p>
    <w:p w14:paraId="7755C2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300105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Status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};</w:t>
      </w:r>
    </w:p>
    <w:p w14:paraId="3239BE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verificationResult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userManager.PasswordHasher</w:t>
      </w:r>
      <w:proofErr w:type="spellEnd"/>
    </w:p>
    <w:p w14:paraId="6C484C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VerifyHashedPassword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user.PasswordHash</w:t>
      </w:r>
      <w:proofErr w:type="spellEnd"/>
      <w:r w:rsidRPr="00184B06">
        <w:rPr>
          <w:noProof w:val="0"/>
        </w:rPr>
        <w:t xml:space="preserve">!, </w:t>
      </w:r>
      <w:proofErr w:type="spellStart"/>
      <w:r w:rsidRPr="00184B06">
        <w:rPr>
          <w:noProof w:val="0"/>
        </w:rPr>
        <w:t>request.PinCode</w:t>
      </w:r>
      <w:proofErr w:type="spellEnd"/>
      <w:r w:rsidRPr="00184B06">
        <w:rPr>
          <w:noProof w:val="0"/>
        </w:rPr>
        <w:t>);</w:t>
      </w:r>
    </w:p>
    <w:p w14:paraId="2CA8C1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verificationResult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PasswordVerificationResult.Failed</w:t>
      </w:r>
      <w:proofErr w:type="spellEnd"/>
      <w:r w:rsidRPr="00184B06">
        <w:rPr>
          <w:noProof w:val="0"/>
        </w:rPr>
        <w:t>)</w:t>
      </w:r>
    </w:p>
    <w:p w14:paraId="610A6B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Status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};</w:t>
      </w:r>
    </w:p>
    <w:p w14:paraId="67B896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GenerateToken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, _</w:t>
      </w:r>
      <w:proofErr w:type="spellStart"/>
      <w:r w:rsidRPr="00184B06">
        <w:rPr>
          <w:noProof w:val="0"/>
        </w:rPr>
        <w:t>jwtOptions.AccessTokenLifetimeInMinutes</w:t>
      </w:r>
      <w:proofErr w:type="spellEnd"/>
      <w:r w:rsidRPr="00184B06">
        <w:rPr>
          <w:noProof w:val="0"/>
        </w:rPr>
        <w:t>);</w:t>
      </w:r>
    </w:p>
    <w:p w14:paraId="2F7483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GenerateToken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, _</w:t>
      </w:r>
      <w:proofErr w:type="spellStart"/>
      <w:r w:rsidRPr="00184B06">
        <w:rPr>
          <w:noProof w:val="0"/>
        </w:rPr>
        <w:t>jwtOptions.RefreshTokenLifetimeInMinutes</w:t>
      </w:r>
      <w:proofErr w:type="spellEnd"/>
      <w:r w:rsidRPr="00184B06">
        <w:rPr>
          <w:noProof w:val="0"/>
        </w:rPr>
        <w:t>);</w:t>
      </w:r>
    </w:p>
    <w:p w14:paraId="23D65B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</w:p>
    <w:p w14:paraId="7173D7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42A14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>,</w:t>
      </w:r>
    </w:p>
    <w:p w14:paraId="5D5150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refreshToken</w:t>
      </w:r>
      <w:proofErr w:type="spellEnd"/>
    </w:p>
    <w:p w14:paraId="13848E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F4943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8A72FD3" w14:textId="77777777" w:rsidR="00CE4EC3" w:rsidRPr="00184B06" w:rsidRDefault="00CE4EC3" w:rsidP="00CE4EC3">
      <w:pPr>
        <w:pStyle w:val="af7"/>
        <w:rPr>
          <w:noProof w:val="0"/>
        </w:rPr>
      </w:pPr>
    </w:p>
    <w:p w14:paraId="60E25F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refreshTokenString</w:t>
      </w:r>
      <w:proofErr w:type="spellEnd"/>
      <w:r w:rsidRPr="00184B06">
        <w:rPr>
          <w:noProof w:val="0"/>
        </w:rPr>
        <w:t>)</w:t>
      </w:r>
    </w:p>
    <w:p w14:paraId="67687F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EDD39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 _</w:t>
      </w:r>
      <w:proofErr w:type="spellStart"/>
      <w:r w:rsidRPr="00184B06">
        <w:rPr>
          <w:noProof w:val="0"/>
        </w:rPr>
        <w:t>tokenHandler.ReadJsonWebToken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refreshTokenString</w:t>
      </w:r>
      <w:proofErr w:type="spellEnd"/>
      <w:r w:rsidRPr="00184B06">
        <w:rPr>
          <w:noProof w:val="0"/>
        </w:rPr>
        <w:t>);</w:t>
      </w:r>
    </w:p>
    <w:p w14:paraId="77F4ED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tokenHandler.ValidateTokenAsync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tokenValidationParameters</w:t>
      </w:r>
      <w:proofErr w:type="spellEnd"/>
      <w:r w:rsidRPr="00184B06">
        <w:rPr>
          <w:noProof w:val="0"/>
        </w:rPr>
        <w:t>);</w:t>
      </w:r>
    </w:p>
    <w:p w14:paraId="0A35D8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validationResult.IsValid</w:t>
      </w:r>
      <w:proofErr w:type="spellEnd"/>
      <w:proofErr w:type="gram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validationResult.Claims</w:t>
      </w:r>
      <w:proofErr w:type="spellEnd"/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JwtRegisteredClaimNames.Sub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>)</w:t>
      </w:r>
    </w:p>
    <w:p w14:paraId="4EB0E8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Status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};</w:t>
      </w:r>
    </w:p>
    <w:p w14:paraId="73C58B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userManager.FindByIdAsync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>);</w:t>
      </w:r>
    </w:p>
    <w:p w14:paraId="7C98082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Status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AuthenticationStatus.Failed</w:t>
      </w:r>
      <w:proofErr w:type="spellEnd"/>
      <w:r w:rsidRPr="00184B06">
        <w:rPr>
          <w:noProof w:val="0"/>
        </w:rPr>
        <w:t xml:space="preserve"> };</w:t>
      </w:r>
    </w:p>
    <w:p w14:paraId="6F7DB6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</w:p>
    <w:p w14:paraId="44D41F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8B8D4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GenerateToken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, _</w:t>
      </w:r>
      <w:proofErr w:type="spellStart"/>
      <w:r w:rsidRPr="00184B06">
        <w:rPr>
          <w:noProof w:val="0"/>
        </w:rPr>
        <w:t>jwtOptions.AccessTokenLifetimeInMinutes</w:t>
      </w:r>
      <w:proofErr w:type="spellEnd"/>
      <w:r w:rsidRPr="00184B06">
        <w:rPr>
          <w:noProof w:val="0"/>
        </w:rPr>
        <w:t>)</w:t>
      </w:r>
    </w:p>
    <w:p w14:paraId="05C1C4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75A9F1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39DFEB1" w14:textId="77777777" w:rsidR="00CE4EC3" w:rsidRPr="00184B06" w:rsidRDefault="00CE4EC3" w:rsidP="00CE4EC3">
      <w:pPr>
        <w:pStyle w:val="af7"/>
        <w:rPr>
          <w:noProof w:val="0"/>
        </w:rPr>
      </w:pPr>
    </w:p>
    <w:p w14:paraId="2F4087DF" w14:textId="77777777" w:rsidR="00CE4EC3" w:rsidRPr="00184B06" w:rsidRDefault="00CE4EC3" w:rsidP="00CE4EC3">
      <w:pPr>
        <w:pStyle w:val="af7"/>
        <w:rPr>
          <w:noProof w:val="0"/>
        </w:rPr>
      </w:pPr>
    </w:p>
    <w:p w14:paraId="59A938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GenerateToken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User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double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lifetimeInMinutes</w:t>
      </w:r>
      <w:proofErr w:type="spellEnd"/>
      <w:r w:rsidRPr="00184B06">
        <w:rPr>
          <w:noProof w:val="0"/>
        </w:rPr>
        <w:t>)</w:t>
      </w:r>
    </w:p>
    <w:p w14:paraId="4BFC77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F7A08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SigningCredentials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, SecurityAlgorithms.EcdsaSha256Signature);</w:t>
      </w:r>
    </w:p>
    <w:p w14:paraId="77A08D0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claims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Dictionary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object</w:t>
      </w:r>
      <w:proofErr w:type="spellEnd"/>
      <w:r w:rsidRPr="00184B06">
        <w:rPr>
          <w:noProof w:val="0"/>
        </w:rPr>
        <w:t>&gt;</w:t>
      </w:r>
    </w:p>
    <w:p w14:paraId="654E9E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415438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[</w:t>
      </w:r>
      <w:proofErr w:type="spellStart"/>
      <w:r w:rsidRPr="00184B06">
        <w:rPr>
          <w:noProof w:val="0"/>
        </w:rPr>
        <w:t>JwtRegisteredClaimNames.Name</w:t>
      </w:r>
      <w:proofErr w:type="spellEnd"/>
      <w:r w:rsidRPr="00184B06">
        <w:rPr>
          <w:noProof w:val="0"/>
        </w:rPr>
        <w:t xml:space="preserve">] = </w:t>
      </w:r>
      <w:proofErr w:type="spellStart"/>
      <w:proofErr w:type="gramStart"/>
      <w:r w:rsidRPr="00184B06">
        <w:rPr>
          <w:noProof w:val="0"/>
        </w:rPr>
        <w:t>user.UserName</w:t>
      </w:r>
      <w:proofErr w:type="spellEnd"/>
      <w:r w:rsidRPr="00184B06">
        <w:rPr>
          <w:noProof w:val="0"/>
        </w:rPr>
        <w:t>!,</w:t>
      </w:r>
      <w:proofErr w:type="gramEnd"/>
    </w:p>
    <w:p w14:paraId="0ECBC5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[</w:t>
      </w:r>
      <w:proofErr w:type="spellStart"/>
      <w:r w:rsidRPr="00184B06">
        <w:rPr>
          <w:noProof w:val="0"/>
        </w:rPr>
        <w:t>JwtRegisteredClaimNames.Sub</w:t>
      </w:r>
      <w:proofErr w:type="spellEnd"/>
      <w:r w:rsidRPr="00184B06">
        <w:rPr>
          <w:noProof w:val="0"/>
        </w:rPr>
        <w:t xml:space="preserve">] = </w:t>
      </w:r>
      <w:proofErr w:type="spellStart"/>
      <w:proofErr w:type="gramStart"/>
      <w:r w:rsidRPr="00184B06">
        <w:rPr>
          <w:noProof w:val="0"/>
        </w:rPr>
        <w:t>user.Id</w:t>
      </w:r>
      <w:proofErr w:type="spellEnd"/>
      <w:proofErr w:type="gramEnd"/>
      <w:r w:rsidRPr="00184B06">
        <w:rPr>
          <w:noProof w:val="0"/>
        </w:rPr>
        <w:t>,</w:t>
      </w:r>
    </w:p>
    <w:p w14:paraId="3A57CE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59AC4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descriptor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SecurityTokenDescriptor</w:t>
      </w:r>
      <w:proofErr w:type="spellEnd"/>
    </w:p>
    <w:p w14:paraId="2D74D3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5F074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Issuer</w:t>
      </w:r>
      <w:proofErr w:type="spellEnd"/>
      <w:r w:rsidRPr="00184B06">
        <w:rPr>
          <w:noProof w:val="0"/>
        </w:rPr>
        <w:t xml:space="preserve"> = _</w:t>
      </w:r>
      <w:proofErr w:type="spellStart"/>
      <w:r w:rsidRPr="00184B06">
        <w:rPr>
          <w:noProof w:val="0"/>
        </w:rPr>
        <w:t>jwtOptions.Issuer</w:t>
      </w:r>
      <w:proofErr w:type="spellEnd"/>
      <w:r w:rsidRPr="00184B06">
        <w:rPr>
          <w:noProof w:val="0"/>
        </w:rPr>
        <w:t>,</w:t>
      </w:r>
    </w:p>
    <w:p w14:paraId="24A64A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Audience</w:t>
      </w:r>
      <w:proofErr w:type="spellEnd"/>
      <w:r w:rsidRPr="00184B06">
        <w:rPr>
          <w:noProof w:val="0"/>
        </w:rPr>
        <w:t xml:space="preserve"> = _</w:t>
      </w:r>
      <w:proofErr w:type="spellStart"/>
      <w:r w:rsidRPr="00184B06">
        <w:rPr>
          <w:noProof w:val="0"/>
        </w:rPr>
        <w:t>jwtOptions.Audience</w:t>
      </w:r>
      <w:proofErr w:type="spellEnd"/>
      <w:r w:rsidRPr="00184B06">
        <w:rPr>
          <w:noProof w:val="0"/>
        </w:rPr>
        <w:t>,</w:t>
      </w:r>
    </w:p>
    <w:p w14:paraId="1A8119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Claims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claims</w:t>
      </w:r>
      <w:proofErr w:type="spellEnd"/>
      <w:r w:rsidRPr="00184B06">
        <w:rPr>
          <w:noProof w:val="0"/>
        </w:rPr>
        <w:t>,</w:t>
      </w:r>
    </w:p>
    <w:p w14:paraId="65C4B2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Expires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DateTime.Now.AddMinutes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lifetimeInMinutes</w:t>
      </w:r>
      <w:proofErr w:type="spellEnd"/>
      <w:r w:rsidRPr="00184B06">
        <w:rPr>
          <w:noProof w:val="0"/>
        </w:rPr>
        <w:t>),</w:t>
      </w:r>
    </w:p>
    <w:p w14:paraId="461073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SigningCredentials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credentials</w:t>
      </w:r>
      <w:proofErr w:type="spellEnd"/>
    </w:p>
    <w:p w14:paraId="002354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666B513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tokenHandler.CreateToken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descriptor</w:t>
      </w:r>
      <w:proofErr w:type="spellEnd"/>
      <w:r w:rsidRPr="00184B06">
        <w:rPr>
          <w:noProof w:val="0"/>
        </w:rPr>
        <w:t>);</w:t>
      </w:r>
    </w:p>
    <w:p w14:paraId="3E1851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5E84B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BB5EEF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BookCollectionService.cs</w:t>
      </w:r>
      <w:proofErr w:type="spellEnd"/>
      <w:r w:rsidRPr="00184B06">
        <w:rPr>
          <w:noProof w:val="0"/>
        </w:rPr>
        <w:t>:</w:t>
      </w:r>
    </w:p>
    <w:p w14:paraId="0D9E07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0288E3A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BookManager.Application.Common.Exceptions</w:t>
      </w:r>
      <w:proofErr w:type="spellEnd"/>
      <w:r w:rsidRPr="00184B06">
        <w:rPr>
          <w:noProof w:val="0"/>
        </w:rPr>
        <w:t>;</w:t>
      </w:r>
    </w:p>
    <w:p w14:paraId="5892BA3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0FFD9D95" w14:textId="77777777" w:rsidR="00CE4EC3" w:rsidRPr="00184B06" w:rsidRDefault="00CE4EC3" w:rsidP="00CE4EC3">
      <w:pPr>
        <w:pStyle w:val="af7"/>
        <w:rPr>
          <w:noProof w:val="0"/>
        </w:rPr>
      </w:pPr>
    </w:p>
    <w:p w14:paraId="0F9314F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1897947B" w14:textId="77777777" w:rsidR="00CE4EC3" w:rsidRPr="00184B06" w:rsidRDefault="00CE4EC3" w:rsidP="00CE4EC3">
      <w:pPr>
        <w:pStyle w:val="af7"/>
        <w:rPr>
          <w:noProof w:val="0"/>
        </w:rPr>
      </w:pPr>
    </w:p>
    <w:p w14:paraId="0A28033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BookCollectionService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IBookCollectionService</w:t>
      </w:r>
      <w:proofErr w:type="spellEnd"/>
    </w:p>
    <w:p w14:paraId="3C10D2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C6405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GetAllAsync</w:t>
      </w:r>
      <w:proofErr w:type="spellEnd"/>
      <w:r w:rsidRPr="00184B06">
        <w:rPr>
          <w:noProof w:val="0"/>
        </w:rPr>
        <w:t>()</w:t>
      </w:r>
    </w:p>
    <w:p w14:paraId="543951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5E820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dbContext.BookCollections</w:t>
      </w:r>
      <w:proofErr w:type="spellEnd"/>
    </w:p>
    <w:p w14:paraId="252D8C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.Include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bc.Books</w:t>
      </w:r>
      <w:proofErr w:type="spellEnd"/>
      <w:r w:rsidRPr="00184B06">
        <w:rPr>
          <w:noProof w:val="0"/>
        </w:rPr>
        <w:t>)</w:t>
      </w:r>
    </w:p>
    <w:p w14:paraId="5F7A0E2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bc.ToDto</w:t>
      </w:r>
      <w:proofErr w:type="spellEnd"/>
      <w:r w:rsidRPr="00184B06">
        <w:rPr>
          <w:noProof w:val="0"/>
        </w:rPr>
        <w:t>())</w:t>
      </w:r>
    </w:p>
    <w:p w14:paraId="687ECB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ToListAsync</w:t>
      </w:r>
      <w:proofErr w:type="spellEnd"/>
      <w:proofErr w:type="gramEnd"/>
      <w:r w:rsidRPr="00184B06">
        <w:rPr>
          <w:noProof w:val="0"/>
        </w:rPr>
        <w:t>();</w:t>
      </w:r>
    </w:p>
    <w:p w14:paraId="636265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0E6F727" w14:textId="77777777" w:rsidR="00CE4EC3" w:rsidRPr="00184B06" w:rsidRDefault="00CE4EC3" w:rsidP="00CE4EC3">
      <w:pPr>
        <w:pStyle w:val="af7"/>
        <w:rPr>
          <w:noProof w:val="0"/>
        </w:rPr>
      </w:pPr>
    </w:p>
    <w:p w14:paraId="47A483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0D43D1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DC439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request.Name</w:t>
      </w:r>
      <w:proofErr w:type="spellEnd"/>
      <w:r w:rsidRPr="00184B06">
        <w:rPr>
          <w:noProof w:val="0"/>
        </w:rPr>
        <w:t>))</w:t>
      </w:r>
    </w:p>
    <w:p w14:paraId="6BD708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));</w:t>
      </w:r>
    </w:p>
    <w:p w14:paraId="336471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dbContext.BookCollections.</w:t>
      </w:r>
      <w:proofErr w:type="gram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bc.Name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Contains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request.Name</w:t>
      </w:r>
      <w:proofErr w:type="spellEnd"/>
      <w:r w:rsidRPr="00184B06">
        <w:rPr>
          <w:noProof w:val="0"/>
        </w:rPr>
        <w:t>))</w:t>
      </w:r>
    </w:p>
    <w:p w14:paraId="2F74EE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"A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with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already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exists</w:t>
      </w:r>
      <w:proofErr w:type="spellEnd"/>
      <w:r w:rsidRPr="00184B06">
        <w:rPr>
          <w:noProof w:val="0"/>
        </w:rPr>
        <w:t xml:space="preserve">.",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33E1AE8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existingBooks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request.Books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Count</w:t>
      </w:r>
      <w:proofErr w:type="spellEnd"/>
      <w:r w:rsidRPr="00184B06">
        <w:rPr>
          <w:noProof w:val="0"/>
        </w:rPr>
        <w:t>: &gt; 0 }</w:t>
      </w:r>
    </w:p>
    <w:p w14:paraId="73F05E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?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FilterBooksByIds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request.Books.Select</w:t>
      </w:r>
      <w:proofErr w:type="spell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b.DocumentDetails.Id</w:t>
      </w:r>
      <w:proofErr w:type="spellEnd"/>
      <w:r w:rsidRPr="00184B06">
        <w:rPr>
          <w:noProof w:val="0"/>
        </w:rPr>
        <w:t>))</w:t>
      </w:r>
    </w:p>
    <w:p w14:paraId="675CEA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ToListAsync</w:t>
      </w:r>
      <w:proofErr w:type="spellEnd"/>
      <w:proofErr w:type="gramEnd"/>
      <w:r w:rsidRPr="00184B06">
        <w:rPr>
          <w:noProof w:val="0"/>
        </w:rPr>
        <w:t>()</w:t>
      </w:r>
    </w:p>
    <w:p w14:paraId="7290EF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: [];</w:t>
      </w:r>
    </w:p>
    <w:p w14:paraId="3D44E1AE" w14:textId="77777777" w:rsidR="00CE4EC3" w:rsidRPr="00184B06" w:rsidRDefault="00CE4EC3" w:rsidP="00CE4EC3">
      <w:pPr>
        <w:pStyle w:val="af7"/>
        <w:rPr>
          <w:noProof w:val="0"/>
        </w:rPr>
      </w:pPr>
    </w:p>
    <w:p w14:paraId="169298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newCollection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BookCollection</w:t>
      </w:r>
    </w:p>
    <w:p w14:paraId="10E0A5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53764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Name = 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,</w:t>
      </w:r>
    </w:p>
    <w:p w14:paraId="091085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existingBooks</w:t>
      </w:r>
      <w:proofErr w:type="spellEnd"/>
    </w:p>
    <w:p w14:paraId="59D275C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79FC357E" w14:textId="77777777" w:rsidR="00CE4EC3" w:rsidRPr="00184B06" w:rsidRDefault="00CE4EC3" w:rsidP="00CE4EC3">
      <w:pPr>
        <w:pStyle w:val="af7"/>
        <w:rPr>
          <w:noProof w:val="0"/>
        </w:rPr>
      </w:pPr>
    </w:p>
    <w:p w14:paraId="5B9D0E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dbContext.BookCollections.Add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newCollection</w:t>
      </w:r>
      <w:proofErr w:type="spellEnd"/>
      <w:r w:rsidRPr="00184B06">
        <w:rPr>
          <w:noProof w:val="0"/>
        </w:rPr>
        <w:t>);</w:t>
      </w:r>
    </w:p>
    <w:p w14:paraId="334006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3A331E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entry.Entity.ToDto</w:t>
      </w:r>
      <w:proofErr w:type="spellEnd"/>
      <w:proofErr w:type="gramEnd"/>
      <w:r w:rsidRPr="00184B06">
        <w:rPr>
          <w:noProof w:val="0"/>
        </w:rPr>
        <w:t>();</w:t>
      </w:r>
    </w:p>
    <w:p w14:paraId="5638CC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C163FE5" w14:textId="77777777" w:rsidR="00CE4EC3" w:rsidRPr="00184B06" w:rsidRDefault="00CE4EC3" w:rsidP="00CE4EC3">
      <w:pPr>
        <w:pStyle w:val="af7"/>
        <w:rPr>
          <w:noProof w:val="0"/>
        </w:rPr>
      </w:pPr>
    </w:p>
    <w:p w14:paraId="5C9E29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3AA92B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6ECDD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request.Name</w:t>
      </w:r>
      <w:proofErr w:type="spellEnd"/>
      <w:r w:rsidRPr="00184B06">
        <w:rPr>
          <w:noProof w:val="0"/>
        </w:rPr>
        <w:t>))</w:t>
      </w:r>
    </w:p>
    <w:p w14:paraId="47EC6B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));</w:t>
      </w:r>
    </w:p>
    <w:p w14:paraId="53F6E4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isNameAlreadyExists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dbContext.BookCollections</w:t>
      </w:r>
      <w:proofErr w:type="spellEnd"/>
    </w:p>
    <w:p w14:paraId="41A07A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Where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bc.Id</w:t>
      </w:r>
      <w:proofErr w:type="spellEnd"/>
      <w:r w:rsidRPr="00184B06">
        <w:rPr>
          <w:noProof w:val="0"/>
        </w:rPr>
        <w:t xml:space="preserve"> !=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447B9F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bc.Name</w:t>
      </w:r>
      <w:proofErr w:type="spellEnd"/>
      <w:r w:rsidRPr="00184B06">
        <w:rPr>
          <w:noProof w:val="0"/>
        </w:rPr>
        <w:t>)</w:t>
      </w:r>
    </w:p>
    <w:p w14:paraId="55A505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Contains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request.Name</w:t>
      </w:r>
      <w:proofErr w:type="spellEnd"/>
      <w:r w:rsidRPr="00184B06">
        <w:rPr>
          <w:noProof w:val="0"/>
        </w:rPr>
        <w:t>);</w:t>
      </w:r>
    </w:p>
    <w:p w14:paraId="36E0E1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isNameAlreadyExists</w:t>
      </w:r>
      <w:proofErr w:type="spellEnd"/>
      <w:r w:rsidRPr="00184B06">
        <w:rPr>
          <w:noProof w:val="0"/>
        </w:rPr>
        <w:t>)</w:t>
      </w:r>
    </w:p>
    <w:p w14:paraId="6C3644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"A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with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already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exists</w:t>
      </w:r>
      <w:proofErr w:type="spellEnd"/>
      <w:r w:rsidRPr="00184B06">
        <w:rPr>
          <w:noProof w:val="0"/>
        </w:rPr>
        <w:t xml:space="preserve">.",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78F1E45D" w14:textId="77777777" w:rsidR="00CE4EC3" w:rsidRPr="00184B06" w:rsidRDefault="00CE4EC3" w:rsidP="00CE4EC3">
      <w:pPr>
        <w:pStyle w:val="af7"/>
        <w:rPr>
          <w:noProof w:val="0"/>
        </w:rPr>
      </w:pPr>
    </w:p>
    <w:p w14:paraId="72D2B4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 xml:space="preserve"> =</w:t>
      </w:r>
    </w:p>
    <w:p w14:paraId="186B2D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dbContext.BookCollections</w:t>
      </w:r>
      <w:proofErr w:type="spellEnd"/>
    </w:p>
    <w:p w14:paraId="62ABB5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gramStart"/>
      <w:r w:rsidRPr="00184B06">
        <w:rPr>
          <w:noProof w:val="0"/>
        </w:rPr>
        <w:t>.Include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bc.Books</w:t>
      </w:r>
      <w:proofErr w:type="spellEnd"/>
      <w:r w:rsidRPr="00184B06">
        <w:rPr>
          <w:noProof w:val="0"/>
        </w:rPr>
        <w:t>)</w:t>
      </w:r>
    </w:p>
    <w:p w14:paraId="706917F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FirstOrDefaultAsync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bc.Id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0AC836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3DCF08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A979697" w14:textId="77777777" w:rsidR="00CE4EC3" w:rsidRPr="00184B06" w:rsidRDefault="00CE4EC3" w:rsidP="00CE4EC3">
      <w:pPr>
        <w:pStyle w:val="af7"/>
        <w:rPr>
          <w:noProof w:val="0"/>
        </w:rPr>
      </w:pPr>
    </w:p>
    <w:p w14:paraId="3478F4C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existingBooks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request.Books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Count</w:t>
      </w:r>
      <w:proofErr w:type="spellEnd"/>
      <w:r w:rsidRPr="00184B06">
        <w:rPr>
          <w:noProof w:val="0"/>
        </w:rPr>
        <w:t>: &gt; 0 }</w:t>
      </w:r>
    </w:p>
    <w:p w14:paraId="1F541D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?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FilterBooksByIds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request.Books.Select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dto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dto.DocumentDetails.Id</w:t>
      </w:r>
      <w:proofErr w:type="spellEnd"/>
      <w:r w:rsidRPr="00184B06">
        <w:rPr>
          <w:noProof w:val="0"/>
        </w:rPr>
        <w:t>)).</w:t>
      </w:r>
      <w:proofErr w:type="spellStart"/>
      <w:r w:rsidRPr="00184B06">
        <w:rPr>
          <w:noProof w:val="0"/>
        </w:rPr>
        <w:t>ToListAsync</w:t>
      </w:r>
      <w:proofErr w:type="spellEnd"/>
      <w:r w:rsidRPr="00184B06">
        <w:rPr>
          <w:noProof w:val="0"/>
        </w:rPr>
        <w:t>()</w:t>
      </w:r>
    </w:p>
    <w:p w14:paraId="78EBB8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: [];</w:t>
      </w:r>
    </w:p>
    <w:p w14:paraId="060ADC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foundCollection.Name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;</w:t>
      </w:r>
    </w:p>
    <w:p w14:paraId="69BB36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foundCollection.Books.</w:t>
      </w:r>
      <w:proofErr w:type="gramStart"/>
      <w:r w:rsidRPr="00184B06">
        <w:rPr>
          <w:noProof w:val="0"/>
        </w:rPr>
        <w:t>Clear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E3352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existingBook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existingBooks</w:t>
      </w:r>
      <w:proofErr w:type="spellEnd"/>
      <w:r w:rsidRPr="00184B06">
        <w:rPr>
          <w:noProof w:val="0"/>
        </w:rPr>
        <w:t>)</w:t>
      </w:r>
    </w:p>
    <w:p w14:paraId="21F6E9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86C62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foundCollection.Books.Add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existingBook</w:t>
      </w:r>
      <w:proofErr w:type="spellEnd"/>
      <w:r w:rsidRPr="00184B06">
        <w:rPr>
          <w:noProof w:val="0"/>
        </w:rPr>
        <w:t>);</w:t>
      </w:r>
    </w:p>
    <w:p w14:paraId="10F8AE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F59EADF" w14:textId="77777777" w:rsidR="00CE4EC3" w:rsidRPr="00184B06" w:rsidRDefault="00CE4EC3" w:rsidP="00CE4EC3">
      <w:pPr>
        <w:pStyle w:val="af7"/>
        <w:rPr>
          <w:noProof w:val="0"/>
        </w:rPr>
      </w:pPr>
    </w:p>
    <w:p w14:paraId="27942D8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dbContext.BookCollections.Update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>);</w:t>
      </w:r>
    </w:p>
    <w:p w14:paraId="7AA356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673D50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foundCollection.ToDto</w:t>
      </w:r>
      <w:proofErr w:type="spellEnd"/>
      <w:r w:rsidRPr="00184B06">
        <w:rPr>
          <w:noProof w:val="0"/>
        </w:rPr>
        <w:t>();</w:t>
      </w:r>
    </w:p>
    <w:p w14:paraId="365909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0CA61D4" w14:textId="77777777" w:rsidR="00CE4EC3" w:rsidRPr="00184B06" w:rsidRDefault="00CE4EC3" w:rsidP="00CE4EC3">
      <w:pPr>
        <w:pStyle w:val="af7"/>
        <w:rPr>
          <w:noProof w:val="0"/>
        </w:rPr>
      </w:pPr>
    </w:p>
    <w:p w14:paraId="3F17B8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0C07AF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DE5CA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dbContext.BookCollections.FindAsync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);</w:t>
      </w:r>
    </w:p>
    <w:p w14:paraId="139C1E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7552496" w14:textId="77777777" w:rsidR="00CE4EC3" w:rsidRPr="00184B06" w:rsidRDefault="00CE4EC3" w:rsidP="00CE4EC3">
      <w:pPr>
        <w:pStyle w:val="af7"/>
        <w:rPr>
          <w:noProof w:val="0"/>
        </w:rPr>
      </w:pPr>
    </w:p>
    <w:p w14:paraId="486971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dbContext.BookCollections.Remove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foundCollection</w:t>
      </w:r>
      <w:proofErr w:type="spellEnd"/>
      <w:r w:rsidRPr="00184B06">
        <w:rPr>
          <w:noProof w:val="0"/>
        </w:rPr>
        <w:t>);</w:t>
      </w:r>
    </w:p>
    <w:p w14:paraId="1024A7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69379D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5AE54FD" w14:textId="77777777" w:rsidR="00CE4EC3" w:rsidRPr="00184B06" w:rsidRDefault="00CE4EC3" w:rsidP="00CE4EC3">
      <w:pPr>
        <w:pStyle w:val="af7"/>
        <w:rPr>
          <w:noProof w:val="0"/>
        </w:rPr>
      </w:pPr>
    </w:p>
    <w:p w14:paraId="5BFF1D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IQueryable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Book&gt; </w:t>
      </w:r>
      <w:proofErr w:type="spellStart"/>
      <w:r w:rsidRPr="00184B06">
        <w:rPr>
          <w:noProof w:val="0"/>
        </w:rPr>
        <w:t>FilterBooksByIds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 xml:space="preserve">&lt;Guid&gt; </w:t>
      </w:r>
      <w:proofErr w:type="spellStart"/>
      <w:r w:rsidRPr="00184B06">
        <w:rPr>
          <w:noProof w:val="0"/>
        </w:rPr>
        <w:t>ids</w:t>
      </w:r>
      <w:proofErr w:type="spellEnd"/>
      <w:r w:rsidRPr="00184B06">
        <w:rPr>
          <w:noProof w:val="0"/>
        </w:rPr>
        <w:t>)</w:t>
      </w:r>
    </w:p>
    <w:p w14:paraId="65128B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3881A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dbContext.Books.</w:t>
      </w:r>
      <w:proofErr w:type="gramStart"/>
      <w:r w:rsidRPr="00184B06">
        <w:rPr>
          <w:noProof w:val="0"/>
        </w:rPr>
        <w:t>Where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b =&gt; </w:t>
      </w:r>
      <w:proofErr w:type="spellStart"/>
      <w:r w:rsidRPr="00184B06">
        <w:rPr>
          <w:noProof w:val="0"/>
        </w:rPr>
        <w:t>ids.Any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b.Id</w:t>
      </w:r>
      <w:proofErr w:type="spellEnd"/>
      <w:r w:rsidRPr="00184B06">
        <w:rPr>
          <w:noProof w:val="0"/>
        </w:rPr>
        <w:t>));</w:t>
      </w:r>
    </w:p>
    <w:p w14:paraId="6771FF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B5F20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B6431CE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BookService.cs</w:t>
      </w:r>
      <w:proofErr w:type="spellEnd"/>
      <w:r w:rsidRPr="00184B06">
        <w:rPr>
          <w:noProof w:val="0"/>
        </w:rPr>
        <w:t>:</w:t>
      </w:r>
    </w:p>
    <w:p w14:paraId="4ED2C61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070522CA" w14:textId="77777777" w:rsidR="00CE4EC3" w:rsidRPr="00184B06" w:rsidRDefault="00CE4EC3" w:rsidP="00CE4EC3">
      <w:pPr>
        <w:pStyle w:val="af7"/>
        <w:rPr>
          <w:noProof w:val="0"/>
        </w:rPr>
      </w:pPr>
    </w:p>
    <w:p w14:paraId="6B14641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>(</w:t>
      </w:r>
      <w:proofErr w:type="gramEnd"/>
    </w:p>
    <w:p w14:paraId="0850B5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>,</w:t>
      </w:r>
    </w:p>
    <w:p w14:paraId="1B5D2A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IFileStorage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fileStorage</w:t>
      </w:r>
      <w:proofErr w:type="spellEnd"/>
      <w:r w:rsidRPr="00184B06">
        <w:rPr>
          <w:noProof w:val="0"/>
        </w:rPr>
        <w:t>,</w:t>
      </w:r>
    </w:p>
    <w:p w14:paraId="6032C888" w14:textId="241FE4D0" w:rsidR="00C86DF9" w:rsidRPr="00184B06" w:rsidRDefault="00CE4EC3" w:rsidP="00C86DF9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IBookFileHandler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bookFileHandlers</w:t>
      </w:r>
      <w:proofErr w:type="spellEnd"/>
    </w:p>
    <w:p w14:paraId="1743F72E" w14:textId="4B7F2D19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)</w:t>
      </w:r>
    </w:p>
    <w:p w14:paraId="256E57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IBookService</w:t>
      </w:r>
      <w:proofErr w:type="spellEnd"/>
    </w:p>
    <w:p w14:paraId="151283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02B1F71" w14:textId="1869885C" w:rsidR="00CE4EC3" w:rsidRPr="00C86DF9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private static </w:t>
      </w:r>
      <w:proofErr w:type="spellStart"/>
      <w:r w:rsidRPr="00C86DF9">
        <w:rPr>
          <w:noProof w:val="0"/>
          <w:lang w:val="en-US"/>
        </w:rPr>
        <w:t>readonly</w:t>
      </w:r>
      <w:proofErr w:type="spellEnd"/>
      <w:r w:rsidRPr="00C86DF9">
        <w:rPr>
          <w:noProof w:val="0"/>
          <w:lang w:val="en-US"/>
        </w:rPr>
        <w:t xml:space="preserve"> Dictionary&lt;string, Expression&lt;Func&lt;Book, object&gt;&gt;&gt; </w:t>
      </w:r>
      <w:proofErr w:type="spellStart"/>
      <w:r w:rsidRPr="00C86DF9">
        <w:rPr>
          <w:noProof w:val="0"/>
          <w:lang w:val="en-US"/>
        </w:rPr>
        <w:t>BookAvailableSortOptions</w:t>
      </w:r>
      <w:proofErr w:type="spellEnd"/>
      <w:r w:rsidRPr="00C86DF9">
        <w:rPr>
          <w:noProof w:val="0"/>
          <w:lang w:val="en-US"/>
        </w:rPr>
        <w:t xml:space="preserve"> = </w:t>
      </w:r>
      <w:proofErr w:type="gramStart"/>
      <w:r w:rsidRPr="00C86DF9">
        <w:rPr>
          <w:noProof w:val="0"/>
          <w:lang w:val="en-US"/>
        </w:rPr>
        <w:t>new(</w:t>
      </w:r>
      <w:proofErr w:type="gramEnd"/>
      <w:r w:rsidRPr="00C86DF9">
        <w:rPr>
          <w:noProof w:val="0"/>
          <w:lang w:val="en-US"/>
        </w:rPr>
        <w:t>)</w:t>
      </w:r>
    </w:p>
    <w:p w14:paraId="4162297D" w14:textId="77777777" w:rsidR="00CE4EC3" w:rsidRPr="00184B06" w:rsidRDefault="00CE4EC3" w:rsidP="00CE4EC3">
      <w:pPr>
        <w:pStyle w:val="af7"/>
        <w:rPr>
          <w:noProof w:val="0"/>
        </w:rPr>
      </w:pPr>
      <w:r w:rsidRPr="00C86DF9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DDE68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["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"] = b =&gt; </w:t>
      </w:r>
      <w:proofErr w:type="spellStart"/>
      <w:proofErr w:type="gramStart"/>
      <w:r w:rsidRPr="00184B06">
        <w:rPr>
          <w:noProof w:val="0"/>
        </w:rPr>
        <w:t>b.Title</w:t>
      </w:r>
      <w:proofErr w:type="spellEnd"/>
      <w:r w:rsidRPr="00184B06">
        <w:rPr>
          <w:noProof w:val="0"/>
        </w:rPr>
        <w:t>!,</w:t>
      </w:r>
      <w:proofErr w:type="gramEnd"/>
    </w:p>
    <w:p w14:paraId="085E59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["isbn"] = b =&gt; </w:t>
      </w:r>
      <w:proofErr w:type="spellStart"/>
      <w:proofErr w:type="gramStart"/>
      <w:r w:rsidRPr="00184B06">
        <w:rPr>
          <w:noProof w:val="0"/>
        </w:rPr>
        <w:t>b.Isbn</w:t>
      </w:r>
      <w:proofErr w:type="spellEnd"/>
      <w:r w:rsidRPr="00184B06">
        <w:rPr>
          <w:noProof w:val="0"/>
        </w:rPr>
        <w:t>!,</w:t>
      </w:r>
      <w:proofErr w:type="gramEnd"/>
    </w:p>
    <w:p w14:paraId="269A2B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["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 xml:space="preserve">"] = b =&gt; </w:t>
      </w:r>
      <w:proofErr w:type="spellStart"/>
      <w:r w:rsidRPr="00184B06">
        <w:rPr>
          <w:noProof w:val="0"/>
        </w:rPr>
        <w:t>b.Stats.</w:t>
      </w:r>
      <w:proofErr w:type="gramStart"/>
      <w:r w:rsidRPr="00184B06">
        <w:rPr>
          <w:noProof w:val="0"/>
        </w:rPr>
        <w:t>FirstOrDefault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)!.</w:t>
      </w:r>
      <w:proofErr w:type="spellStart"/>
      <w:r w:rsidRPr="00184B06">
        <w:rPr>
          <w:noProof w:val="0"/>
        </w:rPr>
        <w:t>RecentAccess</w:t>
      </w:r>
      <w:proofErr w:type="spellEnd"/>
    </w:p>
    <w:p w14:paraId="03736E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};</w:t>
      </w:r>
    </w:p>
    <w:p w14:paraId="7E6C25A5" w14:textId="77777777" w:rsidR="00CE4EC3" w:rsidRPr="00184B06" w:rsidRDefault="00CE4EC3" w:rsidP="00CE4EC3">
      <w:pPr>
        <w:pStyle w:val="af7"/>
        <w:rPr>
          <w:noProof w:val="0"/>
        </w:rPr>
      </w:pPr>
    </w:p>
    <w:p w14:paraId="15ED14B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GetPageAsync</w:t>
      </w:r>
      <w:proofErr w:type="spellEnd"/>
      <w:r w:rsidRPr="00184B06">
        <w:rPr>
          <w:noProof w:val="0"/>
        </w:rPr>
        <w:t>(</w:t>
      </w:r>
    </w:p>
    <w:p w14:paraId="434182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,</w:t>
      </w:r>
    </w:p>
    <w:p w14:paraId="434310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Expression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Func</w:t>
      </w:r>
      <w:proofErr w:type="spellEnd"/>
      <w:r w:rsidRPr="00184B06">
        <w:rPr>
          <w:noProof w:val="0"/>
        </w:rPr>
        <w:t xml:space="preserve">&lt;Book, bool&gt;&gt;?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7EE14E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User?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2494DF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E51ED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GetNormalizedPageNumber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request.PageNumber</w:t>
      </w:r>
      <w:proofErr w:type="spellEnd"/>
      <w:proofErr w:type="gramEnd"/>
      <w:r w:rsidRPr="00184B06">
        <w:rPr>
          <w:noProof w:val="0"/>
        </w:rPr>
        <w:t>);</w:t>
      </w:r>
    </w:p>
    <w:p w14:paraId="2806E0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dbContext.Books.</w:t>
      </w:r>
      <w:proofErr w:type="gramStart"/>
      <w:r w:rsidRPr="00184B06">
        <w:rPr>
          <w:noProof w:val="0"/>
        </w:rPr>
        <w:t>AsQueryable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AE62A96" w14:textId="77777777" w:rsidR="00CE4EC3" w:rsidRPr="00184B06" w:rsidRDefault="00CE4EC3" w:rsidP="00CE4EC3">
      <w:pPr>
        <w:pStyle w:val="af7"/>
        <w:rPr>
          <w:noProof w:val="0"/>
        </w:rPr>
      </w:pPr>
    </w:p>
    <w:p w14:paraId="5AFC78E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22B65F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query.Where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>);</w:t>
      </w:r>
    </w:p>
    <w:p w14:paraId="4975C7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467673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query.Include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b.Stats.Where</w:t>
      </w:r>
      <w:proofErr w:type="spellEnd"/>
      <w:r w:rsidRPr="00184B06">
        <w:rPr>
          <w:noProof w:val="0"/>
        </w:rPr>
        <w:t xml:space="preserve">(u =&gt; </w:t>
      </w:r>
      <w:proofErr w:type="spellStart"/>
      <w:r w:rsidRPr="00184B06">
        <w:rPr>
          <w:noProof w:val="0"/>
        </w:rPr>
        <w:t>u.UserId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user.Id</w:t>
      </w:r>
      <w:proofErr w:type="spellEnd"/>
      <w:r w:rsidRPr="00184B06">
        <w:rPr>
          <w:noProof w:val="0"/>
        </w:rPr>
        <w:t>));</w:t>
      </w:r>
    </w:p>
    <w:p w14:paraId="493C9D14" w14:textId="77777777" w:rsidR="00CE4EC3" w:rsidRPr="00184B06" w:rsidRDefault="00CE4EC3" w:rsidP="00CE4EC3">
      <w:pPr>
        <w:pStyle w:val="af7"/>
        <w:rPr>
          <w:noProof w:val="0"/>
        </w:rPr>
      </w:pPr>
    </w:p>
    <w:p w14:paraId="3562D7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query.CountAsync</w:t>
      </w:r>
      <w:proofErr w:type="spellEnd"/>
      <w:proofErr w:type="gramEnd"/>
      <w:r w:rsidRPr="00184B06">
        <w:rPr>
          <w:noProof w:val="0"/>
        </w:rPr>
        <w:t>();</w:t>
      </w:r>
    </w:p>
    <w:p w14:paraId="2BF0C9D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orderExpr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request.SortBy</w:t>
      </w:r>
      <w:proofErr w:type="spellEnd"/>
      <w:proofErr w:type="gramEnd"/>
      <w:r w:rsidRPr="00184B06">
        <w:rPr>
          <w:noProof w:val="0"/>
        </w:rPr>
        <w:t xml:space="preserve"> !=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&amp;&amp; </w:t>
      </w:r>
      <w:proofErr w:type="spellStart"/>
      <w:r w:rsidRPr="00184B06">
        <w:rPr>
          <w:noProof w:val="0"/>
        </w:rPr>
        <w:t>BookAvailableSortOptions.TryGetValue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request.SortBy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expr</w:t>
      </w:r>
      <w:proofErr w:type="spellEnd"/>
      <w:r w:rsidRPr="00184B06">
        <w:rPr>
          <w:noProof w:val="0"/>
        </w:rPr>
        <w:t>)</w:t>
      </w:r>
    </w:p>
    <w:p w14:paraId="4F7C46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? </w:t>
      </w:r>
      <w:proofErr w:type="spellStart"/>
      <w:r w:rsidRPr="00184B06">
        <w:rPr>
          <w:noProof w:val="0"/>
        </w:rPr>
        <w:t>expr</w:t>
      </w:r>
      <w:proofErr w:type="spellEnd"/>
    </w:p>
    <w:p w14:paraId="6DAD41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: </w:t>
      </w:r>
      <w:proofErr w:type="spellStart"/>
      <w:r w:rsidRPr="00184B06">
        <w:rPr>
          <w:noProof w:val="0"/>
        </w:rPr>
        <w:t>BookAvailableSortOptions</w:t>
      </w:r>
      <w:proofErr w:type="spellEnd"/>
      <w:r w:rsidRPr="00184B06">
        <w:rPr>
          <w:noProof w:val="0"/>
        </w:rPr>
        <w:t>["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>"];</w:t>
      </w:r>
    </w:p>
    <w:p w14:paraId="2AB04D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request.SortBy</w:t>
      </w:r>
      <w:proofErr w:type="spellEnd"/>
      <w:proofErr w:type="gramEnd"/>
      <w:r w:rsidRPr="00184B06">
        <w:rPr>
          <w:noProof w:val="0"/>
        </w:rPr>
        <w:t xml:space="preserve"> == "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>")</w:t>
      </w:r>
    </w:p>
    <w:p w14:paraId="4893FF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0B856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Expression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Func</w:t>
      </w:r>
      <w:proofErr w:type="spellEnd"/>
      <w:r w:rsidRPr="00184B06">
        <w:rPr>
          <w:noProof w:val="0"/>
        </w:rPr>
        <w:t xml:space="preserve">&lt;Book, </w:t>
      </w:r>
      <w:proofErr w:type="spellStart"/>
      <w:r w:rsidRPr="00184B06">
        <w:rPr>
          <w:noProof w:val="0"/>
        </w:rPr>
        <w:t>object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orderByNullExpr</w:t>
      </w:r>
      <w:proofErr w:type="spellEnd"/>
      <w:r w:rsidRPr="00184B06">
        <w:rPr>
          <w:noProof w:val="0"/>
        </w:rPr>
        <w:t xml:space="preserve"> = b =&gt; </w:t>
      </w:r>
      <w:proofErr w:type="spellStart"/>
      <w:r w:rsidRPr="00184B06">
        <w:rPr>
          <w:noProof w:val="0"/>
        </w:rPr>
        <w:t>b.Stats.FirstOrDefault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RecentAccess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6AE78D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request.SortOrder</w:t>
      </w:r>
      <w:proofErr w:type="spellEnd"/>
      <w:proofErr w:type="gram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SortOrder.Desc</w:t>
      </w:r>
      <w:proofErr w:type="spellEnd"/>
    </w:p>
    <w:p w14:paraId="502998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? </w:t>
      </w:r>
      <w:proofErr w:type="spellStart"/>
      <w:proofErr w:type="gramStart"/>
      <w:r w:rsidRPr="00184B06">
        <w:rPr>
          <w:noProof w:val="0"/>
        </w:rPr>
        <w:t>query.OrderBy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orderByNullExpr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ThenByDescending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orderExpr</w:t>
      </w:r>
      <w:proofErr w:type="spellEnd"/>
      <w:r w:rsidRPr="00184B06">
        <w:rPr>
          <w:noProof w:val="0"/>
        </w:rPr>
        <w:t>)</w:t>
      </w:r>
    </w:p>
    <w:p w14:paraId="66C80F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: </w:t>
      </w:r>
      <w:proofErr w:type="spellStart"/>
      <w:proofErr w:type="gramStart"/>
      <w:r w:rsidRPr="00184B06">
        <w:rPr>
          <w:noProof w:val="0"/>
        </w:rPr>
        <w:t>query.OrderBy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orderByNullExpr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ThenBy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orderExpr</w:t>
      </w:r>
      <w:proofErr w:type="spellEnd"/>
      <w:r w:rsidRPr="00184B06">
        <w:rPr>
          <w:noProof w:val="0"/>
        </w:rPr>
        <w:t>);</w:t>
      </w:r>
    </w:p>
    <w:p w14:paraId="240DD6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41F2B1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else</w:t>
      </w:r>
      <w:proofErr w:type="spellEnd"/>
    </w:p>
    <w:p w14:paraId="168E5E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ECC002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request.SortOrder</w:t>
      </w:r>
      <w:proofErr w:type="spellEnd"/>
      <w:proofErr w:type="gram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SortOrder.Desc</w:t>
      </w:r>
      <w:proofErr w:type="spellEnd"/>
      <w:r w:rsidRPr="00184B06">
        <w:rPr>
          <w:noProof w:val="0"/>
        </w:rPr>
        <w:t xml:space="preserve"> ? </w:t>
      </w:r>
      <w:proofErr w:type="spellStart"/>
      <w:r w:rsidRPr="00184B06">
        <w:rPr>
          <w:noProof w:val="0"/>
        </w:rPr>
        <w:t>query.OrderByDescending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orderExpr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query.OrderBy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orderExpr</w:t>
      </w:r>
      <w:proofErr w:type="spellEnd"/>
      <w:r w:rsidRPr="00184B06">
        <w:rPr>
          <w:noProof w:val="0"/>
        </w:rPr>
        <w:t>);</w:t>
      </w:r>
    </w:p>
    <w:p w14:paraId="232FE0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ED55DAE" w14:textId="77777777" w:rsidR="00CE4EC3" w:rsidRPr="00184B06" w:rsidRDefault="00CE4EC3" w:rsidP="00CE4EC3">
      <w:pPr>
        <w:pStyle w:val="af7"/>
        <w:rPr>
          <w:noProof w:val="0"/>
        </w:rPr>
      </w:pPr>
    </w:p>
    <w:p w14:paraId="5A77DE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query.Skip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 xml:space="preserve"> - 1) * </w:t>
      </w:r>
      <w:proofErr w:type="spellStart"/>
      <w:r w:rsidRPr="00184B06">
        <w:rPr>
          <w:noProof w:val="0"/>
        </w:rPr>
        <w:t>request.PageSize</w:t>
      </w:r>
      <w:proofErr w:type="spellEnd"/>
      <w:r w:rsidRPr="00184B06">
        <w:rPr>
          <w:noProof w:val="0"/>
        </w:rPr>
        <w:t>)</w:t>
      </w:r>
    </w:p>
    <w:p w14:paraId="4391BD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.Take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request.PageSize</w:t>
      </w:r>
      <w:proofErr w:type="spellEnd"/>
      <w:r w:rsidRPr="00184B06">
        <w:rPr>
          <w:noProof w:val="0"/>
        </w:rPr>
        <w:t>);</w:t>
      </w:r>
    </w:p>
    <w:p w14:paraId="491A21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CountPage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, </w:t>
      </w:r>
      <w:proofErr w:type="spellStart"/>
      <w:proofErr w:type="gramStart"/>
      <w:r w:rsidRPr="00184B06">
        <w:rPr>
          <w:noProof w:val="0"/>
        </w:rPr>
        <w:t>request.PageSize</w:t>
      </w:r>
      <w:proofErr w:type="spellEnd"/>
      <w:proofErr w:type="gramEnd"/>
      <w:r w:rsidRPr="00184B06">
        <w:rPr>
          <w:noProof w:val="0"/>
        </w:rPr>
        <w:t>);</w:t>
      </w:r>
    </w:p>
    <w:p w14:paraId="0A7D62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query.Select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b.ToDto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ToListAsync</w:t>
      </w:r>
      <w:proofErr w:type="spellEnd"/>
      <w:r w:rsidRPr="00184B06">
        <w:rPr>
          <w:noProof w:val="0"/>
        </w:rPr>
        <w:t>();</w:t>
      </w:r>
    </w:p>
    <w:p w14:paraId="0729E1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Builder.</w:t>
      </w:r>
      <w:proofErr w:type="gram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6CAE8C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SetPageNumber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>)</w:t>
      </w:r>
    </w:p>
    <w:p w14:paraId="7F5977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SetPageSize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items.Count</w:t>
      </w:r>
      <w:proofErr w:type="spellEnd"/>
      <w:r w:rsidRPr="00184B06">
        <w:rPr>
          <w:noProof w:val="0"/>
        </w:rPr>
        <w:t>)</w:t>
      </w:r>
    </w:p>
    <w:p w14:paraId="265C01C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SetTotalItemCount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>)</w:t>
      </w:r>
    </w:p>
    <w:p w14:paraId="32BD92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SetPageCount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>)</w:t>
      </w:r>
    </w:p>
    <w:p w14:paraId="2D9AC2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SetItems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items</w:t>
      </w:r>
      <w:proofErr w:type="spellEnd"/>
      <w:r w:rsidRPr="00184B06">
        <w:rPr>
          <w:noProof w:val="0"/>
        </w:rPr>
        <w:t>)</w:t>
      </w:r>
    </w:p>
    <w:p w14:paraId="2528F2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Build</w:t>
      </w:r>
      <w:proofErr w:type="spellEnd"/>
      <w:proofErr w:type="gramEnd"/>
      <w:r w:rsidRPr="00184B06">
        <w:rPr>
          <w:noProof w:val="0"/>
        </w:rPr>
        <w:t>();</w:t>
      </w:r>
    </w:p>
    <w:p w14:paraId="2EF3AB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5174FFB" w14:textId="77777777" w:rsidR="00CE4EC3" w:rsidRPr="00184B06" w:rsidRDefault="00CE4EC3" w:rsidP="00CE4EC3">
      <w:pPr>
        <w:pStyle w:val="af7"/>
        <w:rPr>
          <w:noProof w:val="0"/>
        </w:rPr>
      </w:pPr>
    </w:p>
    <w:p w14:paraId="7A6422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?&gt; </w:t>
      </w:r>
      <w:proofErr w:type="spellStart"/>
      <w:r w:rsidRPr="00184B06">
        <w:rPr>
          <w:noProof w:val="0"/>
        </w:rPr>
        <w:t>GetByIdAsync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, Guid?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6E8AA6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83232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dbContext.Books.</w:t>
      </w:r>
      <w:proofErr w:type="gramStart"/>
      <w:r w:rsidRPr="00184B06">
        <w:rPr>
          <w:noProof w:val="0"/>
        </w:rPr>
        <w:t>AsQueryable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8CFF9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7D9759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24199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query.Include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b.Stats.Where</w:t>
      </w:r>
      <w:proofErr w:type="spellEnd"/>
      <w:r w:rsidRPr="00184B06">
        <w:rPr>
          <w:noProof w:val="0"/>
        </w:rPr>
        <w:t xml:space="preserve">(s =&gt; </w:t>
      </w:r>
      <w:proofErr w:type="spellStart"/>
      <w:r w:rsidRPr="00184B06">
        <w:rPr>
          <w:noProof w:val="0"/>
        </w:rPr>
        <w:t>s.UserId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>));</w:t>
      </w:r>
    </w:p>
    <w:p w14:paraId="199B5A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7FA3ACF" w14:textId="77777777" w:rsidR="00CE4EC3" w:rsidRPr="00184B06" w:rsidRDefault="00CE4EC3" w:rsidP="00CE4EC3">
      <w:pPr>
        <w:pStyle w:val="af7"/>
        <w:rPr>
          <w:noProof w:val="0"/>
        </w:rPr>
      </w:pPr>
    </w:p>
    <w:p w14:paraId="55AF05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query.FirstOrDefaultAsync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b.Id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);</w:t>
      </w:r>
    </w:p>
    <w:p w14:paraId="36757A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ToDto</w:t>
      </w:r>
      <w:proofErr w:type="spellEnd"/>
      <w:r w:rsidRPr="00184B06">
        <w:rPr>
          <w:noProof w:val="0"/>
        </w:rPr>
        <w:t>();</w:t>
      </w:r>
    </w:p>
    <w:p w14:paraId="53FA65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81A023E" w14:textId="77777777" w:rsidR="00CE4EC3" w:rsidRPr="00184B06" w:rsidRDefault="00CE4EC3" w:rsidP="00CE4EC3">
      <w:pPr>
        <w:pStyle w:val="af7"/>
        <w:rPr>
          <w:noProof w:val="0"/>
        </w:rPr>
      </w:pPr>
    </w:p>
    <w:p w14:paraId="28D4F12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AddBookAsync</w:t>
      </w:r>
      <w:proofErr w:type="spellEnd"/>
      <w:r w:rsidRPr="00184B06">
        <w:rPr>
          <w:noProof w:val="0"/>
        </w:rPr>
        <w:t xml:space="preserve">(Stream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)</w:t>
      </w:r>
    </w:p>
    <w:p w14:paraId="0C34E7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48E9F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Guid.NewGuid</w:t>
      </w:r>
      <w:proofErr w:type="spellEnd"/>
      <w:r w:rsidRPr="00184B06">
        <w:rPr>
          <w:noProof w:val="0"/>
        </w:rPr>
        <w:t>();</w:t>
      </w:r>
    </w:p>
    <w:p w14:paraId="4E87DE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 = $"{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}-{</w:t>
      </w:r>
      <w:proofErr w:type="spellStart"/>
      <w:r w:rsidRPr="00184B06">
        <w:rPr>
          <w:noProof w:val="0"/>
        </w:rPr>
        <w:t>bookMetadata.Filename</w:t>
      </w:r>
      <w:proofErr w:type="spellEnd"/>
      <w:r w:rsidRPr="00184B06">
        <w:rPr>
          <w:noProof w:val="0"/>
        </w:rPr>
        <w:t>}";</w:t>
      </w:r>
    </w:p>
    <w:p w14:paraId="4D686D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fileInfo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fileStorage.SaveFileAsync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fileStream</w:t>
      </w:r>
      <w:proofErr w:type="spellEnd"/>
      <w:r w:rsidRPr="00184B06">
        <w:rPr>
          <w:noProof w:val="0"/>
        </w:rPr>
        <w:t>);</w:t>
      </w:r>
    </w:p>
    <w:p w14:paraId="3A33B6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fileType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DocumentFileTypeUtils.GetFileType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fileInfo.FullName</w:t>
      </w:r>
      <w:proofErr w:type="spellEnd"/>
      <w:r w:rsidRPr="00184B06">
        <w:rPr>
          <w:noProof w:val="0"/>
        </w:rPr>
        <w:t>);</w:t>
      </w:r>
    </w:p>
    <w:p w14:paraId="6CF1B6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bookFileHandler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bookFileHandlers.FirstOrDefault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handler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handler.FileType</w:t>
      </w:r>
      <w:proofErr w:type="spellEnd"/>
      <w:proofErr w:type="gram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fileType</w:t>
      </w:r>
      <w:proofErr w:type="spellEnd"/>
      <w:r w:rsidRPr="00184B06">
        <w:rPr>
          <w:noProof w:val="0"/>
        </w:rPr>
        <w:t>) ??</w:t>
      </w:r>
    </w:p>
    <w:p w14:paraId="0FE3A9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BF3643E" w14:textId="77777777" w:rsidR="00CE4EC3" w:rsidRPr="00184B06" w:rsidRDefault="00CE4EC3" w:rsidP="00CE4EC3">
      <w:pPr>
        <w:pStyle w:val="af7"/>
        <w:rPr>
          <w:noProof w:val="0"/>
        </w:rPr>
      </w:pPr>
    </w:p>
    <w:p w14:paraId="33597B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bookFileStream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fileStorage.GetFileStream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0ADB74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extractedTitle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bookFileHandler.GetBookTitle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bookFileStream</w:t>
      </w:r>
      <w:proofErr w:type="spellEnd"/>
      <w:r w:rsidRPr="00184B06">
        <w:rPr>
          <w:noProof w:val="0"/>
        </w:rPr>
        <w:t>);</w:t>
      </w:r>
    </w:p>
    <w:p w14:paraId="200DD8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thumbnailImage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SaveThumbnailImage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bookFileHandler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bookFileStream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);</w:t>
      </w:r>
    </w:p>
    <w:p w14:paraId="4E3C75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Book</w:t>
      </w:r>
    </w:p>
    <w:p w14:paraId="006DCD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F5EE0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,</w:t>
      </w:r>
    </w:p>
    <w:p w14:paraId="45D59F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fileInfo.Name</w:t>
      </w:r>
      <w:proofErr w:type="spellEnd"/>
      <w:r w:rsidRPr="00184B06">
        <w:rPr>
          <w:noProof w:val="0"/>
        </w:rPr>
        <w:t>,</w:t>
      </w:r>
    </w:p>
    <w:p w14:paraId="2F4F23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FileSize = </w:t>
      </w:r>
      <w:proofErr w:type="spellStart"/>
      <w:r w:rsidRPr="00184B06">
        <w:rPr>
          <w:noProof w:val="0"/>
        </w:rPr>
        <w:t>fileInfo.Length</w:t>
      </w:r>
      <w:proofErr w:type="spellEnd"/>
      <w:r w:rsidRPr="00184B06">
        <w:rPr>
          <w:noProof w:val="0"/>
        </w:rPr>
        <w:t>,</w:t>
      </w:r>
    </w:p>
    <w:p w14:paraId="0A132D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FileType = </w:t>
      </w:r>
      <w:proofErr w:type="spellStart"/>
      <w:r w:rsidRPr="00184B06">
        <w:rPr>
          <w:noProof w:val="0"/>
        </w:rPr>
        <w:t>BookFileType.Pdf</w:t>
      </w:r>
      <w:proofErr w:type="spellEnd"/>
      <w:r w:rsidRPr="00184B06">
        <w:rPr>
          <w:noProof w:val="0"/>
        </w:rPr>
        <w:t>,</w:t>
      </w:r>
    </w:p>
    <w:p w14:paraId="1CBA66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= !</w:t>
      </w:r>
      <w:proofErr w:type="spellStart"/>
      <w:r w:rsidRPr="00184B06">
        <w:rPr>
          <w:noProof w:val="0"/>
        </w:rPr>
        <w:t>string</w:t>
      </w:r>
      <w:proofErr w:type="gramEnd"/>
      <w:r w:rsidRPr="00184B06">
        <w:rPr>
          <w:noProof w:val="0"/>
        </w:rPr>
        <w:t>.IsNullOrEmpty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bookMetadata.Title</w:t>
      </w:r>
      <w:proofErr w:type="spellEnd"/>
      <w:r w:rsidRPr="00184B06">
        <w:rPr>
          <w:noProof w:val="0"/>
        </w:rPr>
        <w:t xml:space="preserve">) ? </w:t>
      </w:r>
      <w:proofErr w:type="spellStart"/>
      <w:r w:rsidRPr="00184B06">
        <w:rPr>
          <w:noProof w:val="0"/>
        </w:rPr>
        <w:t>bookMetadata.Title</w:t>
      </w:r>
      <w:proofErr w:type="spellEnd"/>
    </w:p>
    <w:p w14:paraId="3605CB4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: 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extractedTitle</w:t>
      </w:r>
      <w:proofErr w:type="spellEnd"/>
      <w:r w:rsidRPr="00184B06">
        <w:rPr>
          <w:noProof w:val="0"/>
        </w:rPr>
        <w:t xml:space="preserve">) ? </w:t>
      </w:r>
      <w:proofErr w:type="spellStart"/>
      <w:r w:rsidRPr="00184B06">
        <w:rPr>
          <w:noProof w:val="0"/>
        </w:rPr>
        <w:t>bookMetadata.Filename</w:t>
      </w:r>
      <w:proofErr w:type="spellEnd"/>
      <w:r w:rsidRPr="00184B06">
        <w:rPr>
          <w:noProof w:val="0"/>
        </w:rPr>
        <w:t xml:space="preserve"> : </w:t>
      </w:r>
      <w:proofErr w:type="spellStart"/>
      <w:r w:rsidRPr="00184B06">
        <w:rPr>
          <w:noProof w:val="0"/>
        </w:rPr>
        <w:t>extractedTitle</w:t>
      </w:r>
      <w:proofErr w:type="spellEnd"/>
      <w:r w:rsidRPr="00184B06">
        <w:rPr>
          <w:noProof w:val="0"/>
        </w:rPr>
        <w:t>,</w:t>
      </w:r>
    </w:p>
    <w:p w14:paraId="1754BE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ThumbnailFilename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thumbnailImage</w:t>
      </w:r>
      <w:proofErr w:type="spellEnd"/>
      <w:r w:rsidRPr="00184B06">
        <w:rPr>
          <w:noProof w:val="0"/>
        </w:rPr>
        <w:t>,</w:t>
      </w:r>
    </w:p>
    <w:p w14:paraId="291984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CountNumberOfPages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fileInfo.FullName</w:t>
      </w:r>
      <w:proofErr w:type="spellEnd"/>
      <w:r w:rsidRPr="00184B06">
        <w:rPr>
          <w:noProof w:val="0"/>
        </w:rPr>
        <w:t>),</w:t>
      </w:r>
    </w:p>
    <w:p w14:paraId="52FE2C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bookMetadata.Authors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|</w:t>
      </w:r>
      <w:proofErr w:type="gramStart"/>
      <w:r w:rsidRPr="00184B06">
        <w:rPr>
          <w:noProof w:val="0"/>
        </w:rPr>
        <w:t>| !</w:t>
      </w:r>
      <w:proofErr w:type="spellStart"/>
      <w:proofErr w:type="gramEnd"/>
      <w:r w:rsidRPr="00184B06">
        <w:rPr>
          <w:noProof w:val="0"/>
        </w:rPr>
        <w:t>bookMetadata.Authors.Any</w:t>
      </w:r>
      <w:proofErr w:type="spellEnd"/>
      <w:r w:rsidRPr="00184B06">
        <w:rPr>
          <w:noProof w:val="0"/>
        </w:rPr>
        <w:t>()</w:t>
      </w:r>
    </w:p>
    <w:p w14:paraId="7C0599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? </w:t>
      </w:r>
      <w:proofErr w:type="spellStart"/>
      <w:r w:rsidRPr="00184B06">
        <w:rPr>
          <w:noProof w:val="0"/>
        </w:rPr>
        <w:t>bookFileHandler.GetAuthorList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bookFileStream</w:t>
      </w:r>
      <w:proofErr w:type="spellEnd"/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ToArray</w:t>
      </w:r>
      <w:proofErr w:type="spellEnd"/>
      <w:proofErr w:type="gramEnd"/>
      <w:r w:rsidRPr="00184B06">
        <w:rPr>
          <w:noProof w:val="0"/>
        </w:rPr>
        <w:t>()</w:t>
      </w:r>
    </w:p>
    <w:p w14:paraId="7DF018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: </w:t>
      </w:r>
      <w:proofErr w:type="spellStart"/>
      <w:r w:rsidRPr="00184B06">
        <w:rPr>
          <w:noProof w:val="0"/>
        </w:rPr>
        <w:t>bookMetadata.Authors.</w:t>
      </w:r>
      <w:proofErr w:type="gramStart"/>
      <w:r w:rsidRPr="00184B06">
        <w:rPr>
          <w:noProof w:val="0"/>
        </w:rPr>
        <w:t>ToArray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7ED7B9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34E17F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dbContext.Books.Add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49E65D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32AF3E7F" w14:textId="23A0ECEB" w:rsidR="00CE4EC3" w:rsidRPr="00184B06" w:rsidRDefault="00CE4EC3" w:rsidP="00C86DF9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entry.Entity</w:t>
      </w:r>
      <w:proofErr w:type="spellEnd"/>
      <w:proofErr w:type="gramEnd"/>
      <w:r w:rsidRPr="00184B06">
        <w:rPr>
          <w:noProof w:val="0"/>
        </w:rPr>
        <w:t>;</w:t>
      </w:r>
    </w:p>
    <w:p w14:paraId="07FD6C7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document.ToDto</w:t>
      </w:r>
      <w:proofErr w:type="spellEnd"/>
      <w:proofErr w:type="gramEnd"/>
      <w:r w:rsidRPr="00184B06">
        <w:rPr>
          <w:noProof w:val="0"/>
        </w:rPr>
        <w:t>();</w:t>
      </w:r>
    </w:p>
    <w:p w14:paraId="20372B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4FE41F1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lastRenderedPageBreak/>
        <w:t xml:space="preserve">Файл </w:t>
      </w:r>
      <w:proofErr w:type="spellStart"/>
      <w:r w:rsidRPr="00184B06">
        <w:rPr>
          <w:noProof w:val="0"/>
        </w:rPr>
        <w:t>DictionaryService.cs</w:t>
      </w:r>
      <w:proofErr w:type="spellEnd"/>
      <w:r w:rsidRPr="00184B06">
        <w:rPr>
          <w:noProof w:val="0"/>
        </w:rPr>
        <w:t>:</w:t>
      </w:r>
    </w:p>
    <w:p w14:paraId="4150D4D6" w14:textId="0550CE52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5501FF2A" w14:textId="77777777" w:rsidR="00CE4EC3" w:rsidRPr="00184B06" w:rsidRDefault="00CE4EC3" w:rsidP="00CE4EC3">
      <w:pPr>
        <w:pStyle w:val="af7"/>
        <w:rPr>
          <w:noProof w:val="0"/>
        </w:rPr>
      </w:pPr>
    </w:p>
    <w:p w14:paraId="48A6DDE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DictionaryService</w:t>
      </w:r>
      <w:proofErr w:type="spellEnd"/>
      <w:r w:rsidRPr="00184B06">
        <w:rPr>
          <w:noProof w:val="0"/>
        </w:rPr>
        <w:t>(</w:t>
      </w:r>
      <w:proofErr w:type="gramEnd"/>
    </w:p>
    <w:p w14:paraId="449BB3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>,</w:t>
      </w:r>
    </w:p>
    <w:p w14:paraId="24337B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IThirdPartyDictionaryProvider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thirdPartyDictionaryProviders</w:t>
      </w:r>
      <w:proofErr w:type="spellEnd"/>
      <w:r w:rsidRPr="00184B06">
        <w:rPr>
          <w:noProof w:val="0"/>
        </w:rPr>
        <w:t>,</w:t>
      </w:r>
    </w:p>
    <w:p w14:paraId="661CD7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IValidator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validator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IWordDictionaryService</w:t>
      </w:r>
      <w:proofErr w:type="spellEnd"/>
    </w:p>
    <w:p w14:paraId="7B748A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0F19D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GetThirdPartyProviderNames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10444F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7B2BE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thirdPartyDictionaryProviders.Select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provider.ProviderName</w:t>
      </w:r>
      <w:proofErr w:type="spellEnd"/>
      <w:proofErr w:type="gram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();</w:t>
      </w:r>
    </w:p>
    <w:p w14:paraId="0F5455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1559F6E" w14:textId="77777777" w:rsidR="00CE4EC3" w:rsidRPr="00184B06" w:rsidRDefault="00CE4EC3" w:rsidP="00CE4EC3">
      <w:pPr>
        <w:pStyle w:val="af7"/>
        <w:rPr>
          <w:noProof w:val="0"/>
        </w:rPr>
      </w:pPr>
    </w:p>
    <w:p w14:paraId="3CD21C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63927C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5B365C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dbContext.DictionaryWords</w:t>
      </w:r>
      <w:proofErr w:type="spellEnd"/>
    </w:p>
    <w:p w14:paraId="4E5548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Where</w:t>
      </w:r>
      <w:proofErr w:type="spellEnd"/>
      <w:proofErr w:type="gramEnd"/>
      <w:r w:rsidRPr="00184B06">
        <w:rPr>
          <w:noProof w:val="0"/>
        </w:rPr>
        <w:t xml:space="preserve">(w =&gt; </w:t>
      </w:r>
      <w:proofErr w:type="spellStart"/>
      <w:r w:rsidRPr="00184B06">
        <w:rPr>
          <w:noProof w:val="0"/>
        </w:rPr>
        <w:t>w.Word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w.Aliases.Select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alias.Alias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Contains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))</w:t>
      </w:r>
    </w:p>
    <w:p w14:paraId="38DBBC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 xml:space="preserve">(w =&gt; </w:t>
      </w:r>
      <w:proofErr w:type="spellStart"/>
      <w:r w:rsidRPr="00184B06">
        <w:rPr>
          <w:noProof w:val="0"/>
        </w:rPr>
        <w:t>w.ToDto</w:t>
      </w:r>
      <w:proofErr w:type="spellEnd"/>
      <w:r w:rsidRPr="00184B06">
        <w:rPr>
          <w:noProof w:val="0"/>
        </w:rPr>
        <w:t>())</w:t>
      </w:r>
    </w:p>
    <w:p w14:paraId="60C97C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ToListAsync</w:t>
      </w:r>
      <w:proofErr w:type="spellEnd"/>
      <w:proofErr w:type="gramEnd"/>
      <w:r w:rsidRPr="00184B06">
        <w:rPr>
          <w:noProof w:val="0"/>
        </w:rPr>
        <w:t>();</w:t>
      </w:r>
    </w:p>
    <w:p w14:paraId="2CB98B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5248BAF" w14:textId="77777777" w:rsidR="00CE4EC3" w:rsidRPr="00184B06" w:rsidRDefault="00CE4EC3" w:rsidP="00CE4EC3">
      <w:pPr>
        <w:pStyle w:val="af7"/>
        <w:rPr>
          <w:noProof w:val="0"/>
        </w:rPr>
      </w:pPr>
    </w:p>
    <w:p w14:paraId="460FA0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FindInExtDictAsync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thirdPartyProviderName</w:t>
      </w:r>
      <w:proofErr w:type="spellEnd"/>
      <w:r w:rsidRPr="00184B06">
        <w:rPr>
          <w:noProof w:val="0"/>
        </w:rPr>
        <w:t>)</w:t>
      </w:r>
    </w:p>
    <w:p w14:paraId="607BE6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C4C0C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=</w:t>
      </w:r>
    </w:p>
    <w:p w14:paraId="5C7CEC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thirdPartyDictionaryProviders.FirstOrDefault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=&gt; </w:t>
      </w:r>
      <w:proofErr w:type="spellStart"/>
      <w:proofErr w:type="gramStart"/>
      <w:r w:rsidRPr="00184B06">
        <w:rPr>
          <w:noProof w:val="0"/>
        </w:rPr>
        <w:t>provider.ProviderName</w:t>
      </w:r>
      <w:proofErr w:type="spellEnd"/>
      <w:proofErr w:type="gram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thirdPartyProviderName</w:t>
      </w:r>
      <w:proofErr w:type="spellEnd"/>
      <w:r w:rsidRPr="00184B06">
        <w:rPr>
          <w:noProof w:val="0"/>
        </w:rPr>
        <w:t>);</w:t>
      </w:r>
    </w:p>
    <w:p w14:paraId="3F8C9A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100BEA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thirdPartyProviderName</w:t>
      </w:r>
      <w:proofErr w:type="spellEnd"/>
      <w:r w:rsidRPr="00184B06">
        <w:rPr>
          <w:noProof w:val="0"/>
        </w:rPr>
        <w:t>));</w:t>
      </w:r>
    </w:p>
    <w:p w14:paraId="342110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provider.GetDefinitionAsync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738AD6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044A84B" w14:textId="77777777" w:rsidR="00CE4EC3" w:rsidRPr="00184B06" w:rsidRDefault="00CE4EC3" w:rsidP="00CE4EC3">
      <w:pPr>
        <w:pStyle w:val="af7"/>
        <w:rPr>
          <w:noProof w:val="0"/>
        </w:rPr>
      </w:pPr>
    </w:p>
    <w:p w14:paraId="54F921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AddWordAsync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74751D4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BF1F4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validator.ValidateAsync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1C362C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validationResult.IsValid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Invalid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));</w:t>
      </w:r>
    </w:p>
    <w:p w14:paraId="655149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dbContext.DictionaryWords.Add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word.ToEntity</w:t>
      </w:r>
      <w:proofErr w:type="spellEnd"/>
      <w:proofErr w:type="gramEnd"/>
      <w:r w:rsidRPr="00184B06">
        <w:rPr>
          <w:noProof w:val="0"/>
        </w:rPr>
        <w:t>());</w:t>
      </w:r>
    </w:p>
    <w:p w14:paraId="7A6F19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133EC5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entry.Entity.ToDto</w:t>
      </w:r>
      <w:proofErr w:type="spellEnd"/>
      <w:proofErr w:type="gramEnd"/>
      <w:r w:rsidRPr="00184B06">
        <w:rPr>
          <w:noProof w:val="0"/>
        </w:rPr>
        <w:t>();</w:t>
      </w:r>
    </w:p>
    <w:p w14:paraId="6A2FEB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B6D7AE9" w14:textId="77777777" w:rsidR="00CE4EC3" w:rsidRPr="00184B06" w:rsidRDefault="00CE4EC3" w:rsidP="00CE4EC3">
      <w:pPr>
        <w:pStyle w:val="af7"/>
        <w:rPr>
          <w:noProof w:val="0"/>
        </w:rPr>
      </w:pPr>
    </w:p>
    <w:p w14:paraId="421116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UpdateWordAsync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24A9A3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B033B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validator.ValidateAsync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66116D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validationResult.IsValid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Invalid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));</w:t>
      </w:r>
    </w:p>
    <w:p w14:paraId="45989A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dbContext.DictionaryWords.FindAsync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wordId</w:t>
      </w:r>
      <w:proofErr w:type="spellEnd"/>
      <w:r w:rsidRPr="00184B06">
        <w:rPr>
          <w:noProof w:val="0"/>
        </w:rPr>
        <w:t>);</w:t>
      </w:r>
    </w:p>
    <w:p w14:paraId="0A5E67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2AB7B4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foundEntity.Transcription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word.Transcription</w:t>
      </w:r>
      <w:proofErr w:type="spellEnd"/>
      <w:proofErr w:type="gramEnd"/>
      <w:r w:rsidRPr="00184B06">
        <w:rPr>
          <w:noProof w:val="0"/>
        </w:rPr>
        <w:t>;</w:t>
      </w:r>
    </w:p>
    <w:p w14:paraId="67A557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foundEntity.LanguageCode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word.LanguageCode</w:t>
      </w:r>
      <w:proofErr w:type="spellEnd"/>
      <w:proofErr w:type="gramEnd"/>
      <w:r w:rsidRPr="00184B06">
        <w:rPr>
          <w:noProof w:val="0"/>
        </w:rPr>
        <w:t>;</w:t>
      </w:r>
    </w:p>
    <w:p w14:paraId="4D0BEB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foundEntity.Definitions.</w:t>
      </w:r>
      <w:proofErr w:type="gramStart"/>
      <w:r w:rsidRPr="00184B06">
        <w:rPr>
          <w:noProof w:val="0"/>
        </w:rPr>
        <w:t>Clear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5D4ABA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wordDef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word.Definitions</w:t>
      </w:r>
      <w:proofErr w:type="spellEnd"/>
      <w:proofErr w:type="gramEnd"/>
      <w:r w:rsidRPr="00184B06">
        <w:rPr>
          <w:noProof w:val="0"/>
        </w:rPr>
        <w:t>)</w:t>
      </w:r>
    </w:p>
    <w:p w14:paraId="16D14D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69FEF2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foundEntity.Definitions.</w:t>
      </w:r>
      <w:proofErr w:type="gramStart"/>
      <w:r w:rsidRPr="00184B06">
        <w:rPr>
          <w:noProof w:val="0"/>
        </w:rPr>
        <w:t>Add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wordDef.ToEntity</w:t>
      </w:r>
      <w:proofErr w:type="spellEnd"/>
      <w:r w:rsidRPr="00184B06">
        <w:rPr>
          <w:noProof w:val="0"/>
        </w:rPr>
        <w:t>());</w:t>
      </w:r>
    </w:p>
    <w:p w14:paraId="70A76E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2579BB7" w14:textId="77777777" w:rsidR="00CE4EC3" w:rsidRPr="00184B06" w:rsidRDefault="00CE4EC3" w:rsidP="00CE4EC3">
      <w:pPr>
        <w:pStyle w:val="af7"/>
        <w:rPr>
          <w:noProof w:val="0"/>
        </w:rPr>
      </w:pPr>
    </w:p>
    <w:p w14:paraId="55FDB4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foundEntity.Aliases.</w:t>
      </w:r>
      <w:proofErr w:type="gramStart"/>
      <w:r w:rsidRPr="00184B06">
        <w:rPr>
          <w:noProof w:val="0"/>
        </w:rPr>
        <w:t>Clear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0F0C7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word.Aliases</w:t>
      </w:r>
      <w:proofErr w:type="spellEnd"/>
      <w:proofErr w:type="gramEnd"/>
      <w:r w:rsidRPr="00184B06">
        <w:rPr>
          <w:noProof w:val="0"/>
        </w:rPr>
        <w:t>)</w:t>
      </w:r>
    </w:p>
    <w:p w14:paraId="301FEB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397A9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foundEntity.Aliases.Add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alias.ToEntity</w:t>
      </w:r>
      <w:proofErr w:type="spellEnd"/>
      <w:proofErr w:type="gramEnd"/>
      <w:r w:rsidRPr="00184B06">
        <w:rPr>
          <w:noProof w:val="0"/>
        </w:rPr>
        <w:t>());</w:t>
      </w:r>
    </w:p>
    <w:p w14:paraId="7C482D6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803CDBE" w14:textId="77777777" w:rsidR="00CE4EC3" w:rsidRPr="00184B06" w:rsidRDefault="00CE4EC3" w:rsidP="00CE4EC3">
      <w:pPr>
        <w:pStyle w:val="af7"/>
        <w:rPr>
          <w:noProof w:val="0"/>
        </w:rPr>
      </w:pPr>
    </w:p>
    <w:p w14:paraId="44F8EA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dbContext.DictionaryWords.Update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>);</w:t>
      </w:r>
    </w:p>
    <w:p w14:paraId="1C51F9C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0FE711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entry.Entity.ToDto</w:t>
      </w:r>
      <w:proofErr w:type="spellEnd"/>
      <w:proofErr w:type="gramEnd"/>
      <w:r w:rsidRPr="00184B06">
        <w:rPr>
          <w:noProof w:val="0"/>
        </w:rPr>
        <w:t>();</w:t>
      </w:r>
    </w:p>
    <w:p w14:paraId="2E8C5C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9BF955A" w14:textId="77777777" w:rsidR="00CE4EC3" w:rsidRPr="00184B06" w:rsidRDefault="00CE4EC3" w:rsidP="00CE4EC3">
      <w:pPr>
        <w:pStyle w:val="af7"/>
        <w:rPr>
          <w:noProof w:val="0"/>
        </w:rPr>
      </w:pPr>
    </w:p>
    <w:p w14:paraId="25D181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DeleteWordAsync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715F03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51126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dbContext.DictionaryWords.FindAsync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5DEBF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000F1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dbContext.DictionaryWords.Remove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foundEntity</w:t>
      </w:r>
      <w:proofErr w:type="spellEnd"/>
      <w:r w:rsidRPr="00184B06">
        <w:rPr>
          <w:noProof w:val="0"/>
        </w:rPr>
        <w:t>);</w:t>
      </w:r>
    </w:p>
    <w:p w14:paraId="7F2F24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4E9369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83844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196098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EpubBookFileHandler.cs</w:t>
      </w:r>
      <w:proofErr w:type="spellEnd"/>
      <w:r w:rsidRPr="00184B06">
        <w:rPr>
          <w:noProof w:val="0"/>
        </w:rPr>
        <w:t>:</w:t>
      </w:r>
    </w:p>
    <w:p w14:paraId="7FB82501" w14:textId="0D06DC68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5670A07B" w14:textId="77777777" w:rsidR="00CE4EC3" w:rsidRPr="00184B06" w:rsidRDefault="00CE4EC3" w:rsidP="00CE4EC3">
      <w:pPr>
        <w:pStyle w:val="af7"/>
        <w:rPr>
          <w:noProof w:val="0"/>
        </w:rPr>
      </w:pPr>
    </w:p>
    <w:p w14:paraId="39C9781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EpubBookFileHandler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IBookFileHandler</w:t>
      </w:r>
      <w:proofErr w:type="spellEnd"/>
    </w:p>
    <w:p w14:paraId="011193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A5295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BookFileType FileType =&gt; </w:t>
      </w:r>
      <w:proofErr w:type="spellStart"/>
      <w:r w:rsidRPr="00184B06">
        <w:rPr>
          <w:noProof w:val="0"/>
        </w:rPr>
        <w:t>BookFileType.Epub</w:t>
      </w:r>
      <w:proofErr w:type="spellEnd"/>
      <w:r w:rsidRPr="00184B06">
        <w:rPr>
          <w:noProof w:val="0"/>
        </w:rPr>
        <w:t>;</w:t>
      </w:r>
    </w:p>
    <w:p w14:paraId="6D382064" w14:textId="77777777" w:rsidR="00CE4EC3" w:rsidRPr="00184B06" w:rsidRDefault="00CE4EC3" w:rsidP="00CE4EC3">
      <w:pPr>
        <w:pStyle w:val="af7"/>
        <w:rPr>
          <w:noProof w:val="0"/>
        </w:rPr>
      </w:pPr>
    </w:p>
    <w:p w14:paraId="1D3F96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CountNumberOfPages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2B77B9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B220B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541F50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05AE217" w14:textId="77777777" w:rsidR="00CE4EC3" w:rsidRPr="00184B06" w:rsidRDefault="00CE4EC3" w:rsidP="00CE4EC3">
      <w:pPr>
        <w:pStyle w:val="af7"/>
        <w:rPr>
          <w:noProof w:val="0"/>
        </w:rPr>
      </w:pPr>
    </w:p>
    <w:p w14:paraId="49A072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GetAuthorList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2B4949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587E2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390E6B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EpubReader.ReadBook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792C76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book.AuthorList</w:t>
      </w:r>
      <w:proofErr w:type="spellEnd"/>
      <w:proofErr w:type="gramEnd"/>
      <w:r w:rsidRPr="00184B06">
        <w:rPr>
          <w:noProof w:val="0"/>
        </w:rPr>
        <w:t>;</w:t>
      </w:r>
    </w:p>
    <w:p w14:paraId="39CD1A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C77BBFF" w14:textId="77777777" w:rsidR="00CE4EC3" w:rsidRPr="00184B06" w:rsidRDefault="00CE4EC3" w:rsidP="00CE4EC3">
      <w:pPr>
        <w:pStyle w:val="af7"/>
        <w:rPr>
          <w:noProof w:val="0"/>
        </w:rPr>
      </w:pPr>
    </w:p>
    <w:p w14:paraId="6873D0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GetPreviewImage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3E23AD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9BC57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4977FB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EpubReader.ReadBook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1AE787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// </w:t>
      </w:r>
      <w:proofErr w:type="spellStart"/>
      <w:proofErr w:type="gramStart"/>
      <w:r w:rsidRPr="00184B06">
        <w:rPr>
          <w:noProof w:val="0"/>
        </w:rPr>
        <w:t>book.CoverImage</w:t>
      </w:r>
      <w:proofErr w:type="spellEnd"/>
      <w:proofErr w:type="gramEnd"/>
      <w:r w:rsidRPr="00184B06">
        <w:rPr>
          <w:noProof w:val="0"/>
        </w:rPr>
        <w:t>;</w:t>
      </w:r>
    </w:p>
    <w:p w14:paraId="3F3BA3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// TODO: </w:t>
      </w:r>
      <w:proofErr w:type="spellStart"/>
      <w:r w:rsidRPr="00184B06">
        <w:rPr>
          <w:noProof w:val="0"/>
        </w:rPr>
        <w:t>Need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GetJpegImageAsync</w:t>
      </w:r>
      <w:proofErr w:type="spellEnd"/>
    </w:p>
    <w:p w14:paraId="6E0C65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6C909F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33EC713" w14:textId="77777777" w:rsidR="00CE4EC3" w:rsidRPr="00184B06" w:rsidRDefault="00CE4EC3" w:rsidP="00CE4EC3">
      <w:pPr>
        <w:pStyle w:val="af7"/>
        <w:rPr>
          <w:noProof w:val="0"/>
        </w:rPr>
      </w:pPr>
    </w:p>
    <w:p w14:paraId="1A67C3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gramEnd"/>
      <w:r w:rsidRPr="00184B06">
        <w:rPr>
          <w:noProof w:val="0"/>
        </w:rPr>
        <w:t xml:space="preserve">Stream&gt; </w:t>
      </w:r>
      <w:proofErr w:type="spellStart"/>
      <w:r w:rsidRPr="00184B06">
        <w:rPr>
          <w:noProof w:val="0"/>
        </w:rPr>
        <w:t>GetJpegImageAsync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</w:t>
      </w:r>
      <w:proofErr w:type="spellEnd"/>
      <w:r w:rsidRPr="00184B06">
        <w:rPr>
          <w:noProof w:val="0"/>
        </w:rPr>
        <w:t>)</w:t>
      </w:r>
    </w:p>
    <w:p w14:paraId="19B099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6EDD9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NotImplementedException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DC879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EEF53F4" w14:textId="77777777" w:rsidR="00CE4EC3" w:rsidRPr="00184B06" w:rsidRDefault="00CE4EC3" w:rsidP="00CE4EC3">
      <w:pPr>
        <w:pStyle w:val="af7"/>
        <w:rPr>
          <w:noProof w:val="0"/>
        </w:rPr>
      </w:pPr>
    </w:p>
    <w:p w14:paraId="1E74AD8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StreamBookTexts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 Stream stream)</w:t>
      </w:r>
    </w:p>
    <w:p w14:paraId="7D30FCF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B6648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stream.Seek</w:t>
      </w:r>
      <w:proofErr w:type="spellEnd"/>
      <w:proofErr w:type="gram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7DFA56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EpubReader.ReadBook</w:t>
      </w:r>
      <w:proofErr w:type="spellEnd"/>
      <w:r w:rsidRPr="00184B06">
        <w:rPr>
          <w:noProof w:val="0"/>
        </w:rPr>
        <w:t>(stream);</w:t>
      </w:r>
    </w:p>
    <w:p w14:paraId="07E514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</w:t>
      </w:r>
      <w:proofErr w:type="spellEnd"/>
    </w:p>
    <w:p w14:paraId="7A6320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ReadingOrder</w:t>
      </w:r>
      <w:proofErr w:type="spellEnd"/>
      <w:proofErr w:type="gramEnd"/>
    </w:p>
    <w:p w14:paraId="47F2F6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textContent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</w:p>
    <w:p w14:paraId="4EF95E0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4F9966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BookDocumentId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</w:t>
      </w:r>
    </w:p>
    <w:p w14:paraId="4AF362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Text = </w:t>
      </w:r>
      <w:proofErr w:type="spellStart"/>
      <w:r w:rsidRPr="00184B06">
        <w:rPr>
          <w:noProof w:val="0"/>
        </w:rPr>
        <w:t>PrintTextContentFile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textContent</w:t>
      </w:r>
      <w:proofErr w:type="spellEnd"/>
      <w:r w:rsidRPr="00184B06">
        <w:rPr>
          <w:noProof w:val="0"/>
        </w:rPr>
        <w:t>),</w:t>
      </w:r>
    </w:p>
    <w:p w14:paraId="760B92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</w:t>
      </w:r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ToAsyncEnumerable</w:t>
      </w:r>
      <w:proofErr w:type="spellEnd"/>
      <w:proofErr w:type="gramEnd"/>
      <w:r w:rsidRPr="00184B06">
        <w:rPr>
          <w:noProof w:val="0"/>
        </w:rPr>
        <w:t>();</w:t>
      </w:r>
    </w:p>
    <w:p w14:paraId="3508AC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stream.Dispose</w:t>
      </w:r>
      <w:proofErr w:type="spellEnd"/>
      <w:proofErr w:type="gramEnd"/>
      <w:r w:rsidRPr="00184B06">
        <w:rPr>
          <w:noProof w:val="0"/>
        </w:rPr>
        <w:t>();</w:t>
      </w:r>
    </w:p>
    <w:p w14:paraId="28D38C3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contents</w:t>
      </w:r>
      <w:proofErr w:type="spellEnd"/>
      <w:r w:rsidRPr="00184B06">
        <w:rPr>
          <w:noProof w:val="0"/>
        </w:rPr>
        <w:t>;</w:t>
      </w:r>
    </w:p>
    <w:p w14:paraId="56B6A0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73540E7" w14:textId="77777777" w:rsidR="00CE4EC3" w:rsidRPr="00184B06" w:rsidRDefault="00CE4EC3" w:rsidP="00CE4EC3">
      <w:pPr>
        <w:pStyle w:val="af7"/>
        <w:rPr>
          <w:noProof w:val="0"/>
        </w:rPr>
      </w:pPr>
    </w:p>
    <w:p w14:paraId="1107A6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GetBookTitle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6D895D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9C281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45ED03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EpubReader.OpenBook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30B3CB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document.Title</w:t>
      </w:r>
      <w:proofErr w:type="spellEnd"/>
      <w:r w:rsidRPr="00184B06">
        <w:rPr>
          <w:noProof w:val="0"/>
        </w:rPr>
        <w:t xml:space="preserve">) 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: </w:t>
      </w:r>
      <w:proofErr w:type="spellStart"/>
      <w:r w:rsidRPr="00184B06">
        <w:rPr>
          <w:noProof w:val="0"/>
        </w:rPr>
        <w:t>document.Title</w:t>
      </w:r>
      <w:proofErr w:type="spellEnd"/>
      <w:r w:rsidRPr="00184B06">
        <w:rPr>
          <w:noProof w:val="0"/>
        </w:rPr>
        <w:t>;</w:t>
      </w:r>
    </w:p>
    <w:p w14:paraId="7C95FF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18AD6EB" w14:textId="77777777" w:rsidR="00CE4EC3" w:rsidRPr="00184B06" w:rsidRDefault="00CE4EC3" w:rsidP="00CE4EC3">
      <w:pPr>
        <w:pStyle w:val="af7"/>
        <w:rPr>
          <w:noProof w:val="0"/>
        </w:rPr>
      </w:pPr>
    </w:p>
    <w:p w14:paraId="6663C3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PrintTextContentFile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EpubLocalTextContentFile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textContentFile</w:t>
      </w:r>
      <w:proofErr w:type="spellEnd"/>
      <w:r w:rsidRPr="00184B06">
        <w:rPr>
          <w:noProof w:val="0"/>
        </w:rPr>
        <w:t>)</w:t>
      </w:r>
    </w:p>
    <w:p w14:paraId="1C5C2F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7A83C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HtmlDocument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htmlDocument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C34D8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htmlDocument.LoadHtml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textContentFile.Content</w:t>
      </w:r>
      <w:proofErr w:type="spellEnd"/>
      <w:r w:rsidRPr="00184B06">
        <w:rPr>
          <w:noProof w:val="0"/>
        </w:rPr>
        <w:t>);</w:t>
      </w:r>
    </w:p>
    <w:p w14:paraId="026F53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StringBuilder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sb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3EAB8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node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htmlDocument.DocumentNode.SelectNodes</w:t>
      </w:r>
      <w:proofErr w:type="spellEnd"/>
      <w:r w:rsidRPr="00184B06">
        <w:rPr>
          <w:noProof w:val="0"/>
        </w:rPr>
        <w:t>("//</w:t>
      </w:r>
      <w:proofErr w:type="spellStart"/>
      <w:proofErr w:type="gram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)"))</w:t>
      </w:r>
    </w:p>
    <w:p w14:paraId="5EAA0D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CC341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sb.AppendLine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node.InnerText.Trim</w:t>
      </w:r>
      <w:proofErr w:type="spellEnd"/>
      <w:proofErr w:type="gramEnd"/>
      <w:r w:rsidRPr="00184B06">
        <w:rPr>
          <w:noProof w:val="0"/>
        </w:rPr>
        <w:t>());</w:t>
      </w:r>
    </w:p>
    <w:p w14:paraId="29B550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2BDA4507" w14:textId="77777777" w:rsidR="00CE4EC3" w:rsidRPr="00184B06" w:rsidRDefault="00CE4EC3" w:rsidP="00CE4EC3">
      <w:pPr>
        <w:pStyle w:val="af7"/>
        <w:rPr>
          <w:noProof w:val="0"/>
        </w:rPr>
      </w:pPr>
    </w:p>
    <w:p w14:paraId="6F96ED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contentText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sb.ToString</w:t>
      </w:r>
      <w:proofErr w:type="spellEnd"/>
      <w:r w:rsidRPr="00184B06">
        <w:rPr>
          <w:noProof w:val="0"/>
        </w:rPr>
        <w:t>();</w:t>
      </w:r>
    </w:p>
    <w:p w14:paraId="0C24AD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contentText</w:t>
      </w:r>
      <w:proofErr w:type="spellEnd"/>
      <w:r w:rsidRPr="00184B06">
        <w:rPr>
          <w:noProof w:val="0"/>
        </w:rPr>
        <w:t>;</w:t>
      </w:r>
    </w:p>
    <w:p w14:paraId="7615F3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32075D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F54E868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MerriamWebsterDictionaryProvider.cs</w:t>
      </w:r>
      <w:proofErr w:type="spellEnd"/>
      <w:r w:rsidRPr="00184B06">
        <w:rPr>
          <w:noProof w:val="0"/>
        </w:rPr>
        <w:t>:</w:t>
      </w:r>
    </w:p>
    <w:p w14:paraId="67A6A2DA" w14:textId="78B93DD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7EC27609" w14:textId="77777777" w:rsidR="00CE4EC3" w:rsidRPr="00184B06" w:rsidRDefault="00CE4EC3" w:rsidP="00CE4EC3">
      <w:pPr>
        <w:pStyle w:val="af7"/>
        <w:rPr>
          <w:noProof w:val="0"/>
        </w:rPr>
      </w:pPr>
    </w:p>
    <w:p w14:paraId="0537263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partial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MerriamWebsterDictionaryProvider</w:t>
      </w:r>
      <w:proofErr w:type="spellEnd"/>
      <w:r w:rsidRPr="00184B06">
        <w:rPr>
          <w:noProof w:val="0"/>
        </w:rPr>
        <w:t>(</w:t>
      </w:r>
      <w:proofErr w:type="gramEnd"/>
    </w:p>
    <w:p w14:paraId="2FC2CC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,</w:t>
      </w:r>
    </w:p>
    <w:p w14:paraId="5F2A2C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IOptions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MerriamWebsterOptions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)</w:t>
      </w:r>
    </w:p>
    <w:p w14:paraId="700934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IThirdPartyDictionaryProvider</w:t>
      </w:r>
      <w:proofErr w:type="spellEnd"/>
    </w:p>
    <w:p w14:paraId="2C2518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2635E7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 xml:space="preserve"> = "https://www.dictionaryapi.com/api/v3/references/collegiate/json";</w:t>
      </w:r>
    </w:p>
    <w:p w14:paraId="7CEE222E" w14:textId="77777777" w:rsidR="00CE4EC3" w:rsidRPr="00184B06" w:rsidRDefault="00CE4EC3" w:rsidP="00CE4EC3">
      <w:pPr>
        <w:pStyle w:val="af7"/>
        <w:rPr>
          <w:noProof w:val="0"/>
        </w:rPr>
      </w:pPr>
    </w:p>
    <w:p w14:paraId="56A248F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MerriamWebsterOptions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options.Value</w:t>
      </w:r>
      <w:proofErr w:type="spellEnd"/>
      <w:proofErr w:type="gramEnd"/>
      <w:r w:rsidRPr="00184B06">
        <w:rPr>
          <w:noProof w:val="0"/>
        </w:rPr>
        <w:t>;</w:t>
      </w:r>
    </w:p>
    <w:p w14:paraId="2AD597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JsonSerializerDefaults.Web</w:t>
      </w:r>
      <w:proofErr w:type="spellEnd"/>
      <w:r w:rsidRPr="00184B06">
        <w:rPr>
          <w:noProof w:val="0"/>
        </w:rPr>
        <w:t>);</w:t>
      </w:r>
    </w:p>
    <w:p w14:paraId="5F1F01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Regex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wordIdRegex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WordIdRegex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395AB3B" w14:textId="77777777" w:rsidR="00CE4EC3" w:rsidRPr="00184B06" w:rsidRDefault="00CE4EC3" w:rsidP="00CE4EC3">
      <w:pPr>
        <w:pStyle w:val="af7"/>
        <w:rPr>
          <w:noProof w:val="0"/>
        </w:rPr>
      </w:pPr>
    </w:p>
    <w:p w14:paraId="5FD6DD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 xml:space="preserve"> =&gt; "</w:t>
      </w:r>
      <w:proofErr w:type="spellStart"/>
      <w:r w:rsidRPr="00184B06">
        <w:rPr>
          <w:noProof w:val="0"/>
        </w:rPr>
        <w:t>MerriamWebster</w:t>
      </w:r>
      <w:proofErr w:type="spellEnd"/>
      <w:r w:rsidRPr="00184B06">
        <w:rPr>
          <w:noProof w:val="0"/>
        </w:rPr>
        <w:t>";</w:t>
      </w:r>
    </w:p>
    <w:p w14:paraId="50F7E878" w14:textId="77777777" w:rsidR="00CE4EC3" w:rsidRPr="00184B06" w:rsidRDefault="00CE4EC3" w:rsidP="00CE4EC3">
      <w:pPr>
        <w:pStyle w:val="af7"/>
        <w:rPr>
          <w:noProof w:val="0"/>
        </w:rPr>
      </w:pPr>
    </w:p>
    <w:p w14:paraId="519E24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GetDefinitionAsync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3AF2D0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033BB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(_</w:t>
      </w:r>
      <w:proofErr w:type="spellStart"/>
      <w:r w:rsidRPr="00184B06">
        <w:rPr>
          <w:noProof w:val="0"/>
        </w:rPr>
        <w:t>options.ApiKey.Trim</w:t>
      </w:r>
      <w:proofErr w:type="spellEnd"/>
      <w:r w:rsidRPr="00184B06">
        <w:rPr>
          <w:noProof w:val="0"/>
        </w:rPr>
        <w:t>()))</w:t>
      </w:r>
    </w:p>
    <w:p w14:paraId="2BA9EA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NotAvailableException</w:t>
      </w:r>
      <w:proofErr w:type="spellEnd"/>
      <w:r w:rsidRPr="00184B06">
        <w:rPr>
          <w:noProof w:val="0"/>
        </w:rPr>
        <w:t>(</w:t>
      </w:r>
      <w:proofErr w:type="gramEnd"/>
    </w:p>
    <w:p w14:paraId="30939A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$"The API </w:t>
      </w:r>
      <w:proofErr w:type="spellStart"/>
      <w:r w:rsidRPr="00184B06">
        <w:rPr>
          <w:noProof w:val="0"/>
        </w:rPr>
        <w:t>key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</w:t>
      </w:r>
      <w:proofErr w:type="spellEnd"/>
      <w:r w:rsidRPr="00184B06">
        <w:rPr>
          <w:noProof w:val="0"/>
        </w:rPr>
        <w:t xml:space="preserve"> {</w:t>
      </w:r>
      <w:proofErr w:type="spellStart"/>
      <w:proofErr w:type="gram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MerriamWebsterDictionaryProvider</w:t>
      </w:r>
      <w:proofErr w:type="spellEnd"/>
      <w:r w:rsidRPr="00184B06">
        <w:rPr>
          <w:noProof w:val="0"/>
        </w:rPr>
        <w:t>)} service."</w:t>
      </w:r>
    </w:p>
    <w:p w14:paraId="298C12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7DB5E710" w14:textId="77777777" w:rsidR="00CE4EC3" w:rsidRPr="00184B06" w:rsidRDefault="00CE4EC3" w:rsidP="00CE4EC3">
      <w:pPr>
        <w:pStyle w:val="af7"/>
        <w:rPr>
          <w:noProof w:val="0"/>
        </w:rPr>
      </w:pPr>
    </w:p>
    <w:p w14:paraId="466E5E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RequestUri.AppendPathSegment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word.Trim</w:t>
      </w:r>
      <w:proofErr w:type="spellEnd"/>
      <w:proofErr w:type="gramEnd"/>
      <w:r w:rsidRPr="00184B06">
        <w:rPr>
          <w:noProof w:val="0"/>
        </w:rPr>
        <w:t>('/'))</w:t>
      </w:r>
    </w:p>
    <w:p w14:paraId="131B01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AppendQueryParam</w:t>
      </w:r>
      <w:proofErr w:type="spellEnd"/>
      <w:proofErr w:type="gram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key</w:t>
      </w:r>
      <w:proofErr w:type="spellEnd"/>
      <w:r w:rsidRPr="00184B06">
        <w:rPr>
          <w:noProof w:val="0"/>
        </w:rPr>
        <w:t>", _</w:t>
      </w:r>
      <w:proofErr w:type="spellStart"/>
      <w:r w:rsidRPr="00184B06">
        <w:rPr>
          <w:noProof w:val="0"/>
        </w:rPr>
        <w:t>options.ApiKey</w:t>
      </w:r>
      <w:proofErr w:type="spellEnd"/>
      <w:r w:rsidRPr="00184B06">
        <w:rPr>
          <w:noProof w:val="0"/>
        </w:rPr>
        <w:t>)</w:t>
      </w:r>
    </w:p>
    <w:p w14:paraId="0E1CF5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ToUri</w:t>
      </w:r>
      <w:proofErr w:type="spellEnd"/>
      <w:proofErr w:type="gramEnd"/>
      <w:r w:rsidRPr="00184B06">
        <w:rPr>
          <w:noProof w:val="0"/>
        </w:rPr>
        <w:t>();</w:t>
      </w:r>
    </w:p>
    <w:p w14:paraId="0810DD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requestMessage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HttpRequestMessage</w:t>
      </w:r>
      <w:proofErr w:type="spellEnd"/>
    </w:p>
    <w:p w14:paraId="0A1BC1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5D636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Method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HttpMethod.Get</w:t>
      </w:r>
      <w:proofErr w:type="spellEnd"/>
      <w:r w:rsidRPr="00184B06">
        <w:rPr>
          <w:noProof w:val="0"/>
        </w:rPr>
        <w:t>,</w:t>
      </w:r>
    </w:p>
    <w:p w14:paraId="66010F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>,</w:t>
      </w:r>
    </w:p>
    <w:p w14:paraId="51B957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E5EF5A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httpClient.SendAsync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requestMessage</w:t>
      </w:r>
      <w:proofErr w:type="spellEnd"/>
      <w:r w:rsidRPr="00184B06">
        <w:rPr>
          <w:noProof w:val="0"/>
        </w:rPr>
        <w:t>);</w:t>
      </w:r>
    </w:p>
    <w:p w14:paraId="2C04242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35EB9D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AF3B3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contentStream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responseMessage.Content.</w:t>
      </w:r>
      <w:proofErr w:type="gramStart"/>
      <w:r w:rsidRPr="00184B06">
        <w:rPr>
          <w:noProof w:val="0"/>
        </w:rPr>
        <w:t>ReadAsStreamAsync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22C3C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JsonSerializer.DeserializeAsync&lt;</w:t>
      </w:r>
      <w:proofErr w:type="gramStart"/>
      <w:r w:rsidRPr="00184B06">
        <w:rPr>
          <w:noProof w:val="0"/>
        </w:rPr>
        <w:t>ICollection&lt;</w:t>
      </w:r>
      <w:proofErr w:type="gramEnd"/>
      <w:r w:rsidRPr="00184B06">
        <w:rPr>
          <w:noProof w:val="0"/>
        </w:rPr>
        <w:t>MerriamWebsterDefDto&gt;&gt;(</w:t>
      </w:r>
    </w:p>
    <w:p w14:paraId="56104A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contentStream</w:t>
      </w:r>
      <w:proofErr w:type="spellEnd"/>
      <w:r w:rsidRPr="00184B06">
        <w:rPr>
          <w:noProof w:val="0"/>
        </w:rPr>
        <w:t>,</w:t>
      </w:r>
    </w:p>
    <w:p w14:paraId="4A0F95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_</w:t>
      </w:r>
      <w:proofErr w:type="spellStart"/>
      <w:r w:rsidRPr="00184B06">
        <w:rPr>
          <w:noProof w:val="0"/>
        </w:rPr>
        <w:t>jsonSerializerOptions</w:t>
      </w:r>
      <w:proofErr w:type="spellEnd"/>
    </w:p>
    <w:p w14:paraId="52E6C7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7A6E69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results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List&lt;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78E38CA1" w14:textId="77777777" w:rsidR="00CE4EC3" w:rsidRPr="00184B06" w:rsidRDefault="00CE4EC3" w:rsidP="00CE4EC3">
      <w:pPr>
        <w:pStyle w:val="af7"/>
        <w:rPr>
          <w:noProof w:val="0"/>
        </w:rPr>
      </w:pPr>
    </w:p>
    <w:p w14:paraId="4C96F8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List&lt;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56C22B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results</w:t>
      </w:r>
      <w:proofErr w:type="spellEnd"/>
      <w:r w:rsidRPr="00184B06">
        <w:rPr>
          <w:noProof w:val="0"/>
        </w:rPr>
        <w:t>)</w:t>
      </w:r>
    </w:p>
    <w:p w14:paraId="720D83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0B69B13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def.HeadwordInfo.Headword</w:t>
      </w:r>
      <w:proofErr w:type="spellEnd"/>
      <w:r w:rsidRPr="00184B06">
        <w:rPr>
          <w:noProof w:val="0"/>
        </w:rPr>
        <w:t>)</w:t>
      </w:r>
    </w:p>
    <w:p w14:paraId="70BF57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|| </w:t>
      </w:r>
      <w:proofErr w:type="spellStart"/>
      <w:proofErr w:type="gramStart"/>
      <w:r w:rsidRPr="00184B06">
        <w:rPr>
          <w:noProof w:val="0"/>
        </w:rPr>
        <w:t>def.ShortDefinition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: 0 }</w:t>
      </w:r>
    </w:p>
    <w:p w14:paraId="777C6F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|| </w:t>
      </w:r>
      <w:proofErr w:type="spellStart"/>
      <w:proofErr w:type="gramStart"/>
      <w:r w:rsidRPr="00184B06">
        <w:rPr>
          <w:noProof w:val="0"/>
        </w:rPr>
        <w:t>def.HeadwordInfo.Pronunciations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: 0 }</w:t>
      </w:r>
    </w:p>
    <w:p w14:paraId="7BCFA9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|| </w:t>
      </w:r>
      <w:proofErr w:type="gramStart"/>
      <w:r w:rsidRPr="00184B06">
        <w:rPr>
          <w:noProof w:val="0"/>
        </w:rPr>
        <w:t>string.IsNullOrEmpty</w:t>
      </w:r>
      <w:proofErr w:type="gramEnd"/>
      <w:r w:rsidRPr="00184B06">
        <w:rPr>
          <w:noProof w:val="0"/>
        </w:rPr>
        <w:t>(def.HeadwordInfo.Pronunciations?[0].WrittenPronunciation)</w:t>
      </w:r>
    </w:p>
    <w:p w14:paraId="68A729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)</w:t>
      </w:r>
    </w:p>
    <w:p w14:paraId="6FF22F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continue</w:t>
      </w:r>
      <w:proofErr w:type="spellEnd"/>
      <w:r w:rsidRPr="00184B06">
        <w:rPr>
          <w:noProof w:val="0"/>
        </w:rPr>
        <w:t>;</w:t>
      </w:r>
    </w:p>
    <w:p w14:paraId="39148E66" w14:textId="77777777" w:rsidR="00CE4EC3" w:rsidRPr="00184B06" w:rsidRDefault="00CE4EC3" w:rsidP="00CE4EC3">
      <w:pPr>
        <w:pStyle w:val="af7"/>
        <w:rPr>
          <w:noProof w:val="0"/>
        </w:rPr>
      </w:pPr>
    </w:p>
    <w:p w14:paraId="64A7BD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def.ShortDefinition</w:t>
      </w:r>
      <w:proofErr w:type="spellEnd"/>
      <w:proofErr w:type="gramEnd"/>
    </w:p>
    <w:p w14:paraId="1224F2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def.FunctionalLabel</w:t>
      </w:r>
      <w:proofErr w:type="spellEnd"/>
      <w:r w:rsidRPr="00184B06">
        <w:rPr>
          <w:noProof w:val="0"/>
        </w:rPr>
        <w:t xml:space="preserve">, "", 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))</w:t>
      </w:r>
    </w:p>
    <w:p w14:paraId="2E7B42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ToList</w:t>
      </w:r>
      <w:proofErr w:type="spellEnd"/>
      <w:proofErr w:type="gramEnd"/>
      <w:r w:rsidRPr="00184B06">
        <w:rPr>
          <w:noProof w:val="0"/>
        </w:rPr>
        <w:t>();</w:t>
      </w:r>
    </w:p>
    <w:p w14:paraId="49B9CD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def.HeadwordInfo.Pronunciations</w:t>
      </w:r>
      <w:proofErr w:type="spellEnd"/>
      <w:proofErr w:type="gramEnd"/>
      <w:r w:rsidRPr="00184B06">
        <w:rPr>
          <w:noProof w:val="0"/>
        </w:rPr>
        <w:t>[0].</w:t>
      </w:r>
      <w:proofErr w:type="spellStart"/>
      <w:r w:rsidRPr="00184B06">
        <w:rPr>
          <w:noProof w:val="0"/>
        </w:rPr>
        <w:t>WrittenPronunciation</w:t>
      </w:r>
      <w:proofErr w:type="spellEnd"/>
      <w:r w:rsidRPr="00184B06">
        <w:rPr>
          <w:noProof w:val="0"/>
        </w:rPr>
        <w:t>;</w:t>
      </w:r>
    </w:p>
    <w:p w14:paraId="77FC3C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normalizedWordId</w:t>
      </w:r>
      <w:proofErr w:type="spellEnd"/>
      <w:r w:rsidRPr="00184B06">
        <w:rPr>
          <w:noProof w:val="0"/>
        </w:rPr>
        <w:t xml:space="preserve"> = _</w:t>
      </w:r>
      <w:proofErr w:type="spellStart"/>
      <w:r w:rsidRPr="00184B06">
        <w:rPr>
          <w:noProof w:val="0"/>
        </w:rPr>
        <w:t>wordIdRegex.Replace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def.Meta.Id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);</w:t>
      </w:r>
    </w:p>
    <w:p w14:paraId="22A107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aliases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def.Meta.Stems</w:t>
      </w:r>
      <w:proofErr w:type="gramEnd"/>
      <w:r w:rsidRPr="00184B06">
        <w:rPr>
          <w:noProof w:val="0"/>
        </w:rPr>
        <w:t>.Select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stem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WordAlias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stem</w:t>
      </w:r>
      <w:proofErr w:type="spellEnd"/>
      <w:r w:rsidRPr="00184B06">
        <w:rPr>
          <w:noProof w:val="0"/>
        </w:rPr>
        <w:t>)).</w:t>
      </w:r>
      <w:proofErr w:type="spellStart"/>
      <w:r w:rsidRPr="00184B06">
        <w:rPr>
          <w:noProof w:val="0"/>
        </w:rPr>
        <w:t>ToList</w:t>
      </w:r>
      <w:proofErr w:type="spellEnd"/>
      <w:r w:rsidRPr="00184B06">
        <w:rPr>
          <w:noProof w:val="0"/>
        </w:rPr>
        <w:t>();</w:t>
      </w:r>
    </w:p>
    <w:p w14:paraId="169730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words.Add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normalizedWordId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Aliases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aliases</w:t>
      </w:r>
      <w:proofErr w:type="spellEnd"/>
      <w:r w:rsidRPr="00184B06">
        <w:rPr>
          <w:noProof w:val="0"/>
        </w:rPr>
        <w:t>,</w:t>
      </w:r>
    </w:p>
    <w:p w14:paraId="4131FE0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));</w:t>
      </w:r>
    </w:p>
    <w:p w14:paraId="35EA8B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</w:t>
      </w:r>
    </w:p>
    <w:p w14:paraId="01EE5354" w14:textId="77777777" w:rsidR="00CE4EC3" w:rsidRPr="00184B06" w:rsidRDefault="00CE4EC3" w:rsidP="00CE4EC3">
      <w:pPr>
        <w:pStyle w:val="af7"/>
        <w:rPr>
          <w:noProof w:val="0"/>
        </w:rPr>
      </w:pPr>
    </w:p>
    <w:p w14:paraId="2EFF6E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</w:t>
      </w:r>
      <w:proofErr w:type="spellEnd"/>
      <w:r w:rsidRPr="00184B06">
        <w:rPr>
          <w:noProof w:val="0"/>
        </w:rPr>
        <w:t>;</w:t>
      </w:r>
    </w:p>
    <w:p w14:paraId="184E15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69E4C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)</w:t>
      </w:r>
    </w:p>
    <w:p w14:paraId="01E493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8EF2E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List&lt;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4ACAF5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726CA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6209EF8" w14:textId="77777777" w:rsidR="00CE4EC3" w:rsidRPr="00184B06" w:rsidRDefault="00CE4EC3" w:rsidP="00CE4EC3">
      <w:pPr>
        <w:pStyle w:val="af7"/>
        <w:rPr>
          <w:noProof w:val="0"/>
        </w:rPr>
      </w:pPr>
    </w:p>
    <w:p w14:paraId="3C7F6D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GeneratedRegex</w:t>
      </w:r>
      <w:proofErr w:type="spellEnd"/>
      <w:r w:rsidRPr="00184B06">
        <w:rPr>
          <w:noProof w:val="0"/>
        </w:rPr>
        <w:t>(</w:t>
      </w:r>
      <w:proofErr w:type="gramStart"/>
      <w:r w:rsidRPr="00184B06">
        <w:rPr>
          <w:noProof w:val="0"/>
        </w:rPr>
        <w:t>":\\d</w:t>
      </w:r>
      <w:proofErr w:type="gramEnd"/>
      <w:r w:rsidRPr="00184B06">
        <w:rPr>
          <w:noProof w:val="0"/>
        </w:rPr>
        <w:t>$")]</w:t>
      </w:r>
    </w:p>
    <w:p w14:paraId="7F9F810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partial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Regex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WordIdRegex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525DB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851AF7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PdfBookFileHandler.cs</w:t>
      </w:r>
      <w:proofErr w:type="spellEnd"/>
      <w:r w:rsidRPr="00184B06">
        <w:rPr>
          <w:noProof w:val="0"/>
        </w:rPr>
        <w:t>:</w:t>
      </w:r>
    </w:p>
    <w:p w14:paraId="1C5A6735" w14:textId="311B7C40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533615B9" w14:textId="77777777" w:rsidR="00CE4EC3" w:rsidRPr="00184B06" w:rsidRDefault="00CE4EC3" w:rsidP="00CE4EC3">
      <w:pPr>
        <w:pStyle w:val="af7"/>
        <w:rPr>
          <w:noProof w:val="0"/>
        </w:rPr>
      </w:pPr>
    </w:p>
    <w:p w14:paraId="5CEC404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PdfBookFileHandler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IBookFileHandler</w:t>
      </w:r>
      <w:proofErr w:type="spellEnd"/>
    </w:p>
    <w:p w14:paraId="6E6A0C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57FB2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BookFileType FileType =&gt; </w:t>
      </w:r>
      <w:proofErr w:type="spellStart"/>
      <w:r w:rsidRPr="00184B06">
        <w:rPr>
          <w:noProof w:val="0"/>
        </w:rPr>
        <w:t>BookFileType.Pdf</w:t>
      </w:r>
      <w:proofErr w:type="spellEnd"/>
      <w:r w:rsidRPr="00184B06">
        <w:rPr>
          <w:noProof w:val="0"/>
        </w:rPr>
        <w:t>;</w:t>
      </w:r>
    </w:p>
    <w:p w14:paraId="3EEEB0E3" w14:textId="77777777" w:rsidR="00CE4EC3" w:rsidRPr="00184B06" w:rsidRDefault="00CE4EC3" w:rsidP="00CE4EC3">
      <w:pPr>
        <w:pStyle w:val="af7"/>
        <w:rPr>
          <w:noProof w:val="0"/>
        </w:rPr>
      </w:pPr>
    </w:p>
    <w:p w14:paraId="6604C1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CountNumberOfPages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5F886D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FE6A0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1DA791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PdfDocument.Open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4074C8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document.NumberOfPages</w:t>
      </w:r>
      <w:proofErr w:type="spellEnd"/>
      <w:proofErr w:type="gramEnd"/>
      <w:r w:rsidRPr="00184B06">
        <w:rPr>
          <w:noProof w:val="0"/>
        </w:rPr>
        <w:t>;</w:t>
      </w:r>
    </w:p>
    <w:p w14:paraId="5B3852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AD273EB" w14:textId="77777777" w:rsidR="00CE4EC3" w:rsidRPr="00184B06" w:rsidRDefault="00CE4EC3" w:rsidP="00CE4EC3">
      <w:pPr>
        <w:pStyle w:val="af7"/>
        <w:rPr>
          <w:noProof w:val="0"/>
        </w:rPr>
      </w:pPr>
    </w:p>
    <w:p w14:paraId="16B5B0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&gt; </w:t>
      </w:r>
      <w:proofErr w:type="spellStart"/>
      <w:proofErr w:type="gramStart"/>
      <w:r w:rsidRPr="00184B06">
        <w:rPr>
          <w:noProof w:val="0"/>
        </w:rPr>
        <w:t>GetAuthorList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534985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69130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4B0D89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PdfDocument.Open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616C31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document.Information.Author</w:t>
      </w:r>
      <w:proofErr w:type="spellEnd"/>
      <w:proofErr w:type="gramEnd"/>
      <w:r w:rsidRPr="00184B06">
        <w:rPr>
          <w:noProof w:val="0"/>
        </w:rPr>
        <w:t>;</w:t>
      </w:r>
    </w:p>
    <w:p w14:paraId="0EAD0B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&gt;([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]);</w:t>
      </w:r>
    </w:p>
    <w:p w14:paraId="1F9774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04E995D" w14:textId="77777777" w:rsidR="00CE4EC3" w:rsidRPr="00184B06" w:rsidRDefault="00CE4EC3" w:rsidP="00CE4EC3">
      <w:pPr>
        <w:pStyle w:val="af7"/>
        <w:rPr>
          <w:noProof w:val="0"/>
        </w:rPr>
      </w:pPr>
    </w:p>
    <w:p w14:paraId="325E3E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GetPreviewImage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64A1088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0D000C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stream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MemoryStream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6B98E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67AE123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bookStream.CopyTo</w:t>
      </w:r>
      <w:proofErr w:type="spellEnd"/>
      <w:r w:rsidRPr="00184B06">
        <w:rPr>
          <w:noProof w:val="0"/>
        </w:rPr>
        <w:t>(stream);</w:t>
      </w:r>
    </w:p>
    <w:p w14:paraId="1BFE81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docReader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DocLib.Instance.</w:t>
      </w:r>
      <w:proofErr w:type="gramStart"/>
      <w:r w:rsidRPr="00184B06">
        <w:rPr>
          <w:noProof w:val="0"/>
        </w:rPr>
        <w:t>GetDocReader</w:t>
      </w:r>
      <w:proofErr w:type="spellEnd"/>
      <w:r w:rsidRPr="00184B06">
        <w:rPr>
          <w:noProof w:val="0"/>
        </w:rPr>
        <w:t>(</w:t>
      </w:r>
      <w:proofErr w:type="gramEnd"/>
    </w:p>
    <w:p w14:paraId="0DC2C4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stream.ToArray</w:t>
      </w:r>
      <w:proofErr w:type="spellEnd"/>
      <w:proofErr w:type="gramEnd"/>
      <w:r w:rsidRPr="00184B06">
        <w:rPr>
          <w:noProof w:val="0"/>
        </w:rPr>
        <w:t>(),</w:t>
      </w:r>
    </w:p>
    <w:p w14:paraId="03FA96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PageDimensions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Constants.ThumbnailPreviewWidth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Constants.ThumbnailPreviewHeight</w:t>
      </w:r>
      <w:proofErr w:type="spellEnd"/>
    </w:p>
    <w:p w14:paraId="3F5B92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));</w:t>
      </w:r>
    </w:p>
    <w:p w14:paraId="3712ABB4" w14:textId="77777777" w:rsidR="00CE4EC3" w:rsidRPr="00184B06" w:rsidRDefault="00CE4EC3" w:rsidP="00CE4EC3">
      <w:pPr>
        <w:pStyle w:val="af7"/>
        <w:rPr>
          <w:noProof w:val="0"/>
        </w:rPr>
      </w:pPr>
    </w:p>
    <w:p w14:paraId="6251E8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pageReader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docReader.GetPageReader</w:t>
      </w:r>
      <w:proofErr w:type="spellEnd"/>
      <w:r w:rsidRPr="00184B06">
        <w:rPr>
          <w:noProof w:val="0"/>
        </w:rPr>
        <w:t>(0);</w:t>
      </w:r>
    </w:p>
    <w:p w14:paraId="7B5F43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rawBytes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pageReader.GetImage</w:t>
      </w:r>
      <w:proofErr w:type="spellEnd"/>
      <w:r w:rsidRPr="00184B06">
        <w:rPr>
          <w:noProof w:val="0"/>
        </w:rPr>
        <w:t>();</w:t>
      </w:r>
    </w:p>
    <w:p w14:paraId="10A497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rawBytes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1562E5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pageReader.GetPageWidth</w:t>
      </w:r>
      <w:proofErr w:type="spellEnd"/>
      <w:r w:rsidRPr="00184B06">
        <w:rPr>
          <w:noProof w:val="0"/>
        </w:rPr>
        <w:t>();</w:t>
      </w:r>
    </w:p>
    <w:p w14:paraId="0E07A4B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pageReader.GetPageHeight</w:t>
      </w:r>
      <w:proofErr w:type="spellEnd"/>
      <w:r w:rsidRPr="00184B06">
        <w:rPr>
          <w:noProof w:val="0"/>
        </w:rPr>
        <w:t>();</w:t>
      </w:r>
    </w:p>
    <w:p w14:paraId="5647DE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rawBytes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>);</w:t>
      </w:r>
    </w:p>
    <w:p w14:paraId="1E28CC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E41D1DC" w14:textId="77777777" w:rsidR="00CE4EC3" w:rsidRPr="00184B06" w:rsidRDefault="00CE4EC3" w:rsidP="00CE4EC3">
      <w:pPr>
        <w:pStyle w:val="af7"/>
        <w:rPr>
          <w:noProof w:val="0"/>
        </w:rPr>
      </w:pPr>
    </w:p>
    <w:p w14:paraId="5E1CAECD" w14:textId="77777777" w:rsidR="00CE4EC3" w:rsidRPr="00184B06" w:rsidRDefault="00CE4EC3" w:rsidP="00CE4EC3">
      <w:pPr>
        <w:pStyle w:val="af7"/>
        <w:rPr>
          <w:noProof w:val="0"/>
        </w:rPr>
      </w:pPr>
    </w:p>
    <w:p w14:paraId="0D6ACC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gramEnd"/>
      <w:r w:rsidRPr="00184B06">
        <w:rPr>
          <w:noProof w:val="0"/>
        </w:rPr>
        <w:t xml:space="preserve">Stream&gt; </w:t>
      </w:r>
      <w:proofErr w:type="spellStart"/>
      <w:r w:rsidRPr="00184B06">
        <w:rPr>
          <w:noProof w:val="0"/>
        </w:rPr>
        <w:t>GetJpegImageAsync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RawImageDto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rawImage</w:t>
      </w:r>
      <w:proofErr w:type="spellEnd"/>
      <w:r w:rsidRPr="00184B06">
        <w:rPr>
          <w:noProof w:val="0"/>
        </w:rPr>
        <w:t>)</w:t>
      </w:r>
    </w:p>
    <w:p w14:paraId="5523304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1FF92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Image.LoadPixelData</w:t>
      </w:r>
      <w:proofErr w:type="spellEnd"/>
      <w:r w:rsidRPr="00184B06">
        <w:rPr>
          <w:noProof w:val="0"/>
        </w:rPr>
        <w:t>&lt;Bgra</w:t>
      </w:r>
      <w:proofErr w:type="gramStart"/>
      <w:r w:rsidRPr="00184B06">
        <w:rPr>
          <w:noProof w:val="0"/>
        </w:rPr>
        <w:t>32&gt;(</w:t>
      </w:r>
      <w:proofErr w:type="spellStart"/>
      <w:proofErr w:type="gramEnd"/>
      <w:r w:rsidRPr="00184B06">
        <w:rPr>
          <w:noProof w:val="0"/>
        </w:rPr>
        <w:t>rawImage.Data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rawImage.Width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rawImage.Height</w:t>
      </w:r>
      <w:proofErr w:type="spellEnd"/>
      <w:r w:rsidRPr="00184B06">
        <w:rPr>
          <w:noProof w:val="0"/>
        </w:rPr>
        <w:t>);</w:t>
      </w:r>
    </w:p>
    <w:p w14:paraId="04994F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image.Mutate</w:t>
      </w:r>
      <w:proofErr w:type="spellEnd"/>
      <w:proofErr w:type="gramEnd"/>
      <w:r w:rsidRPr="00184B06">
        <w:rPr>
          <w:noProof w:val="0"/>
        </w:rPr>
        <w:t xml:space="preserve">(x =&gt; </w:t>
      </w:r>
      <w:proofErr w:type="spellStart"/>
      <w:r w:rsidRPr="00184B06">
        <w:rPr>
          <w:noProof w:val="0"/>
        </w:rPr>
        <w:t>x.BackgroundColor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Color.White</w:t>
      </w:r>
      <w:proofErr w:type="spellEnd"/>
      <w:r w:rsidRPr="00184B06">
        <w:rPr>
          <w:noProof w:val="0"/>
        </w:rPr>
        <w:t>));</w:t>
      </w:r>
    </w:p>
    <w:p w14:paraId="088418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stream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MemoryStream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EAB38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image.SaveAsJpegAsync</w:t>
      </w:r>
      <w:proofErr w:type="spellEnd"/>
      <w:proofErr w:type="gramEnd"/>
      <w:r w:rsidRPr="00184B06">
        <w:rPr>
          <w:noProof w:val="0"/>
        </w:rPr>
        <w:t>(stream);</w:t>
      </w:r>
    </w:p>
    <w:p w14:paraId="199F1F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stream;</w:t>
      </w:r>
    </w:p>
    <w:p w14:paraId="089312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D2B20A2" w14:textId="77777777" w:rsidR="00CE4EC3" w:rsidRPr="00184B06" w:rsidRDefault="00CE4EC3" w:rsidP="00CE4EC3">
      <w:pPr>
        <w:pStyle w:val="af7"/>
        <w:rPr>
          <w:noProof w:val="0"/>
        </w:rPr>
      </w:pPr>
    </w:p>
    <w:p w14:paraId="4A8F93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proofErr w:type="gramStart"/>
      <w:r w:rsidRPr="00184B06">
        <w:rPr>
          <w:noProof w:val="0"/>
        </w:rPr>
        <w:t>GetBookTitle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Stream 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</w:t>
      </w:r>
    </w:p>
    <w:p w14:paraId="011AC5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B2918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bookStream.Seek</w:t>
      </w:r>
      <w:proofErr w:type="spell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72A85C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PdfDocument.Open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bookStream</w:t>
      </w:r>
      <w:proofErr w:type="spellEnd"/>
      <w:r w:rsidRPr="00184B06">
        <w:rPr>
          <w:noProof w:val="0"/>
        </w:rPr>
        <w:t>);</w:t>
      </w:r>
    </w:p>
    <w:p w14:paraId="3FFC96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document.Information.Title</w:t>
      </w:r>
      <w:proofErr w:type="spellEnd"/>
      <w:proofErr w:type="gramEnd"/>
      <w:r w:rsidRPr="00184B06">
        <w:rPr>
          <w:noProof w:val="0"/>
        </w:rPr>
        <w:t>;</w:t>
      </w:r>
    </w:p>
    <w:p w14:paraId="581F48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3260951" w14:textId="77777777" w:rsidR="00CE4EC3" w:rsidRPr="00184B06" w:rsidRDefault="00CE4EC3" w:rsidP="00CE4EC3">
      <w:pPr>
        <w:pStyle w:val="af7"/>
        <w:rPr>
          <w:noProof w:val="0"/>
        </w:rPr>
      </w:pPr>
    </w:p>
    <w:p w14:paraId="254043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StreamBookTexts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 Stream stream)</w:t>
      </w:r>
    </w:p>
    <w:p w14:paraId="2D6EBA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0BE43A4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stream.Seek</w:t>
      </w:r>
      <w:proofErr w:type="spellEnd"/>
      <w:proofErr w:type="gramEnd"/>
      <w:r w:rsidRPr="00184B06">
        <w:rPr>
          <w:noProof w:val="0"/>
        </w:rPr>
        <w:t xml:space="preserve">(0, </w:t>
      </w:r>
      <w:proofErr w:type="spellStart"/>
      <w:r w:rsidRPr="00184B06">
        <w:rPr>
          <w:noProof w:val="0"/>
        </w:rPr>
        <w:t>SeekOrigin.Begin</w:t>
      </w:r>
      <w:proofErr w:type="spellEnd"/>
      <w:r w:rsidRPr="00184B06">
        <w:rPr>
          <w:noProof w:val="0"/>
        </w:rPr>
        <w:t>);</w:t>
      </w:r>
    </w:p>
    <w:p w14:paraId="4D9D4A9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PdfDocument.Open</w:t>
      </w:r>
      <w:proofErr w:type="spellEnd"/>
      <w:r w:rsidRPr="00184B06">
        <w:rPr>
          <w:noProof w:val="0"/>
        </w:rPr>
        <w:t>(stream);</w:t>
      </w:r>
    </w:p>
    <w:p w14:paraId="2642E8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document.GetPages</w:t>
      </w:r>
      <w:proofErr w:type="spellEnd"/>
      <w:proofErr w:type="gramEnd"/>
      <w:r w:rsidRPr="00184B06">
        <w:rPr>
          <w:noProof w:val="0"/>
        </w:rPr>
        <w:t>()</w:t>
      </w:r>
    </w:p>
    <w:p w14:paraId="6FEBF2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</w:p>
    <w:p w14:paraId="49BA43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{</w:t>
      </w:r>
    </w:p>
    <w:p w14:paraId="09C2C1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BookDocumentId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,</w:t>
      </w:r>
    </w:p>
    <w:p w14:paraId="0F8CD9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Text = </w:t>
      </w:r>
      <w:proofErr w:type="spellStart"/>
      <w:proofErr w:type="gramStart"/>
      <w:r w:rsidRPr="00184B06">
        <w:rPr>
          <w:noProof w:val="0"/>
        </w:rPr>
        <w:t>page.Text.Replace</w:t>
      </w:r>
      <w:proofErr w:type="spellEnd"/>
      <w:proofErr w:type="gramEnd"/>
      <w:r w:rsidRPr="00184B06">
        <w:rPr>
          <w:noProof w:val="0"/>
        </w:rPr>
        <w:t xml:space="preserve">("\u0000",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),</w:t>
      </w:r>
    </w:p>
    <w:p w14:paraId="297DDA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page.Number</w:t>
      </w:r>
      <w:proofErr w:type="spellEnd"/>
      <w:proofErr w:type="gramEnd"/>
    </w:p>
    <w:p w14:paraId="5C2D970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}</w:t>
      </w:r>
    </w:p>
    <w:p w14:paraId="5C0842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43E2BFD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 xml:space="preserve"> in </w:t>
      </w:r>
      <w:proofErr w:type="spellStart"/>
      <w:proofErr w:type="gramStart"/>
      <w:r w:rsidRPr="00184B06">
        <w:rPr>
          <w:noProof w:val="0"/>
        </w:rPr>
        <w:t>pages.ToAsyncEnumerable</w:t>
      </w:r>
      <w:proofErr w:type="spellEnd"/>
      <w:proofErr w:type="gramEnd"/>
      <w:r w:rsidRPr="00184B06">
        <w:rPr>
          <w:noProof w:val="0"/>
        </w:rPr>
        <w:t>())</w:t>
      </w:r>
    </w:p>
    <w:p w14:paraId="6CE630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5E96F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yield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  <w:r w:rsidRPr="00184B06">
        <w:rPr>
          <w:noProof w:val="0"/>
        </w:rPr>
        <w:t>;</w:t>
      </w:r>
    </w:p>
    <w:p w14:paraId="775EA0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43B7B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document.Dispose</w:t>
      </w:r>
      <w:proofErr w:type="spellEnd"/>
      <w:proofErr w:type="gramEnd"/>
      <w:r w:rsidRPr="00184B06">
        <w:rPr>
          <w:noProof w:val="0"/>
        </w:rPr>
        <w:t>();</w:t>
      </w:r>
    </w:p>
    <w:p w14:paraId="790994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F97DB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FDCDB4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SearchService.cs</w:t>
      </w:r>
      <w:proofErr w:type="spellEnd"/>
      <w:r w:rsidRPr="00184B06">
        <w:rPr>
          <w:noProof w:val="0"/>
        </w:rPr>
        <w:t>:</w:t>
      </w:r>
    </w:p>
    <w:p w14:paraId="597F2181" w14:textId="7AC4DA98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7D35464C" w14:textId="77777777" w:rsidR="00CE4EC3" w:rsidRPr="00184B06" w:rsidRDefault="00CE4EC3" w:rsidP="00CE4EC3">
      <w:pPr>
        <w:pStyle w:val="af7"/>
        <w:rPr>
          <w:noProof w:val="0"/>
        </w:rPr>
      </w:pPr>
    </w:p>
    <w:p w14:paraId="7FD6DC2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SearchService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IBookService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ISearchService</w:t>
      </w:r>
      <w:proofErr w:type="spellEnd"/>
    </w:p>
    <w:p w14:paraId="70C898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A8DCE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SearchByBookDetailsAsync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searchRequest</w:t>
      </w:r>
      <w:proofErr w:type="spellEnd"/>
      <w:r w:rsidRPr="00184B06">
        <w:rPr>
          <w:noProof w:val="0"/>
        </w:rPr>
        <w:t xml:space="preserve">, User?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0D265A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369FC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PredicateBuilder.New</w:t>
      </w:r>
      <w:proofErr w:type="spellEnd"/>
      <w:r w:rsidRPr="00184B06">
        <w:rPr>
          <w:noProof w:val="0"/>
        </w:rPr>
        <w:t>&lt;Book</w:t>
      </w:r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640495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foreach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propInfo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searchRequest.GetType</w:t>
      </w:r>
      <w:proofErr w:type="spellEnd"/>
      <w:r w:rsidRPr="00184B06">
        <w:rPr>
          <w:noProof w:val="0"/>
        </w:rPr>
        <w:t>(</w:t>
      </w:r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GetProperties</w:t>
      </w:r>
      <w:proofErr w:type="spellEnd"/>
      <w:proofErr w:type="gramEnd"/>
      <w:r w:rsidRPr="00184B06">
        <w:rPr>
          <w:noProof w:val="0"/>
        </w:rPr>
        <w:t>())</w:t>
      </w:r>
    </w:p>
    <w:p w14:paraId="1ED985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9DDA5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propInfo.GetValue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searchRequest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stringValue</w:t>
      </w:r>
      <w:proofErr w:type="spellEnd"/>
    </w:p>
    <w:p w14:paraId="671AC8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|</w:t>
      </w:r>
      <w:proofErr w:type="gramStart"/>
      <w:r w:rsidRPr="00184B06">
        <w:rPr>
          <w:noProof w:val="0"/>
        </w:rPr>
        <w:t>| !</w:t>
      </w:r>
      <w:proofErr w:type="spellStart"/>
      <w:r w:rsidRPr="00184B06">
        <w:rPr>
          <w:noProof w:val="0"/>
        </w:rPr>
        <w:t>typeof</w:t>
      </w:r>
      <w:proofErr w:type="spellEnd"/>
      <w:proofErr w:type="gramEnd"/>
      <w:r w:rsidRPr="00184B06">
        <w:rPr>
          <w:noProof w:val="0"/>
        </w:rPr>
        <w:t>(Book).</w:t>
      </w:r>
      <w:proofErr w:type="spellStart"/>
      <w:r w:rsidRPr="00184B06">
        <w:rPr>
          <w:noProof w:val="0"/>
        </w:rPr>
        <w:t>GetProperties</w:t>
      </w:r>
      <w:proofErr w:type="spellEnd"/>
      <w:r w:rsidRPr="00184B06">
        <w:rPr>
          <w:noProof w:val="0"/>
        </w:rPr>
        <w:t xml:space="preserve">().Select(p =&gt; </w:t>
      </w:r>
      <w:proofErr w:type="spellStart"/>
      <w:r w:rsidRPr="00184B06">
        <w:rPr>
          <w:noProof w:val="0"/>
        </w:rPr>
        <w:t>p.Name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Contains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propInfo.Name</w:t>
      </w:r>
      <w:proofErr w:type="spellEnd"/>
      <w:r w:rsidRPr="00184B06">
        <w:rPr>
          <w:noProof w:val="0"/>
        </w:rPr>
        <w:t>))</w:t>
      </w:r>
    </w:p>
    <w:p w14:paraId="0983D3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continue</w:t>
      </w:r>
      <w:proofErr w:type="spellEnd"/>
      <w:r w:rsidRPr="00184B06">
        <w:rPr>
          <w:noProof w:val="0"/>
        </w:rPr>
        <w:t>;</w:t>
      </w:r>
    </w:p>
    <w:p w14:paraId="215E23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expr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GetStringContainsExpression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Book&gt;(</w:t>
      </w:r>
      <w:proofErr w:type="spellStart"/>
      <w:r w:rsidRPr="00184B06">
        <w:rPr>
          <w:noProof w:val="0"/>
        </w:rPr>
        <w:t>propInfo.Name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stringValue</w:t>
      </w:r>
      <w:proofErr w:type="spellEnd"/>
      <w:r w:rsidRPr="00184B06">
        <w:rPr>
          <w:noProof w:val="0"/>
        </w:rPr>
        <w:t>);</w:t>
      </w:r>
    </w:p>
    <w:p w14:paraId="3378F77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predicate.Or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expr</w:t>
      </w:r>
      <w:proofErr w:type="spellEnd"/>
      <w:r w:rsidRPr="00184B06">
        <w:rPr>
          <w:noProof w:val="0"/>
        </w:rPr>
        <w:t>);</w:t>
      </w:r>
    </w:p>
    <w:p w14:paraId="42BAD3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14562FFE" w14:textId="77777777" w:rsidR="00CE4EC3" w:rsidRPr="00184B06" w:rsidRDefault="00CE4EC3" w:rsidP="00CE4EC3">
      <w:pPr>
        <w:pStyle w:val="af7"/>
        <w:rPr>
          <w:noProof w:val="0"/>
        </w:rPr>
      </w:pPr>
    </w:p>
    <w:p w14:paraId="497BEE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searchRequest.Authors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Length</w:t>
      </w:r>
      <w:proofErr w:type="spellEnd"/>
      <w:proofErr w:type="gramEnd"/>
      <w:r w:rsidRPr="00184B06">
        <w:rPr>
          <w:noProof w:val="0"/>
        </w:rPr>
        <w:t>: &gt; 0 })</w:t>
      </w:r>
    </w:p>
    <w:p w14:paraId="328ACB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1B384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predicate.Or</w:t>
      </w:r>
      <w:proofErr w:type="spellEnd"/>
      <w:proofErr w:type="gramEnd"/>
      <w:r w:rsidRPr="00184B06">
        <w:rPr>
          <w:noProof w:val="0"/>
        </w:rPr>
        <w:t xml:space="preserve">(b =&gt; </w:t>
      </w:r>
      <w:proofErr w:type="spellStart"/>
      <w:r w:rsidRPr="00184B06">
        <w:rPr>
          <w:noProof w:val="0"/>
        </w:rPr>
        <w:t>b.Authors.Intersect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searchRequest.Authors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Any</w:t>
      </w:r>
      <w:proofErr w:type="spellEnd"/>
      <w:r w:rsidRPr="00184B06">
        <w:rPr>
          <w:noProof w:val="0"/>
        </w:rPr>
        <w:t>());</w:t>
      </w:r>
    </w:p>
    <w:p w14:paraId="2EE79ED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6C59DA3" w14:textId="77777777" w:rsidR="00CE4EC3" w:rsidRPr="00184B06" w:rsidRDefault="00CE4EC3" w:rsidP="00CE4EC3">
      <w:pPr>
        <w:pStyle w:val="af7"/>
        <w:rPr>
          <w:noProof w:val="0"/>
        </w:rPr>
      </w:pPr>
    </w:p>
    <w:p w14:paraId="663D2F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PageRequestDto</w:t>
      </w:r>
      <w:proofErr w:type="spellEnd"/>
      <w:r w:rsidRPr="00184B06">
        <w:rPr>
          <w:noProof w:val="0"/>
        </w:rPr>
        <w:t>(</w:t>
      </w:r>
      <w:proofErr w:type="gramEnd"/>
    </w:p>
    <w:p w14:paraId="545572E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searchRequest.PageNumber</w:t>
      </w:r>
      <w:proofErr w:type="spellEnd"/>
      <w:r w:rsidRPr="00184B06">
        <w:rPr>
          <w:noProof w:val="0"/>
        </w:rPr>
        <w:t>,</w:t>
      </w:r>
    </w:p>
    <w:p w14:paraId="6D2539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searchRequest.PageSize</w:t>
      </w:r>
      <w:proofErr w:type="spellEnd"/>
      <w:r w:rsidRPr="00184B06">
        <w:rPr>
          <w:noProof w:val="0"/>
        </w:rPr>
        <w:t>,</w:t>
      </w:r>
    </w:p>
    <w:p w14:paraId="4814C3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searchRequest.SortProperty</w:t>
      </w:r>
      <w:proofErr w:type="spellEnd"/>
      <w:r w:rsidRPr="00184B06">
        <w:rPr>
          <w:noProof w:val="0"/>
        </w:rPr>
        <w:t>,</w:t>
      </w:r>
    </w:p>
    <w:p w14:paraId="5FAB2E2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searchRequest.SortOrder</w:t>
      </w:r>
      <w:proofErr w:type="spellEnd"/>
      <w:r w:rsidRPr="00184B06">
        <w:rPr>
          <w:noProof w:val="0"/>
        </w:rPr>
        <w:t xml:space="preserve"> ??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SortOrder.Asc</w:t>
      </w:r>
      <w:proofErr w:type="spellEnd"/>
    </w:p>
    <w:p w14:paraId="4515AC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6B804A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bookService.GetPageAsync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predicate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);</w:t>
      </w:r>
    </w:p>
    <w:p w14:paraId="33B188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CC807B6" w14:textId="77777777" w:rsidR="00CE4EC3" w:rsidRPr="00184B06" w:rsidRDefault="00CE4EC3" w:rsidP="00CE4EC3">
      <w:pPr>
        <w:pStyle w:val="af7"/>
        <w:rPr>
          <w:noProof w:val="0"/>
        </w:rPr>
      </w:pPr>
    </w:p>
    <w:p w14:paraId="60DC9A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SearchByBookTexts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TextSearchRequestDto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0A3306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2828D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request.Pattern</w:t>
      </w:r>
      <w:proofErr w:type="spellEnd"/>
      <w:r w:rsidRPr="00184B06">
        <w:rPr>
          <w:noProof w:val="0"/>
        </w:rPr>
        <w:t xml:space="preserve">))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request.Pattern</w:t>
      </w:r>
      <w:proofErr w:type="spellEnd"/>
      <w:r w:rsidRPr="00184B06">
        <w:rPr>
          <w:noProof w:val="0"/>
        </w:rPr>
        <w:t>);</w:t>
      </w:r>
    </w:p>
    <w:p w14:paraId="457C3F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 xml:space="preserve"> = PageDto&lt;BookTextDto&gt;.GetNormalizedPageNumber(</w:t>
      </w:r>
      <w:proofErr w:type="gramStart"/>
      <w:r w:rsidRPr="00184B06">
        <w:rPr>
          <w:noProof w:val="0"/>
        </w:rPr>
        <w:t>request.PageNumber</w:t>
      </w:r>
      <w:proofErr w:type="gramEnd"/>
      <w:r w:rsidRPr="00184B06">
        <w:rPr>
          <w:noProof w:val="0"/>
        </w:rPr>
        <w:t>);</w:t>
      </w:r>
    </w:p>
    <w:p w14:paraId="4A9142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query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dbContext.BookTexts</w:t>
      </w:r>
      <w:proofErr w:type="spellEnd"/>
    </w:p>
    <w:p w14:paraId="41A27AC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Where</w:t>
      </w:r>
      <w:proofErr w:type="spellEnd"/>
      <w:proofErr w:type="gramEnd"/>
      <w:r w:rsidRPr="00184B06">
        <w:rPr>
          <w:noProof w:val="0"/>
        </w:rPr>
        <w:t xml:space="preserve">(t =&gt; </w:t>
      </w:r>
      <w:proofErr w:type="spellStart"/>
      <w:r w:rsidRPr="00184B06">
        <w:rPr>
          <w:noProof w:val="0"/>
        </w:rPr>
        <w:t>EF.Functions.ToTsVector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english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t.Text</w:t>
      </w:r>
      <w:proofErr w:type="spell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Matches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request.Pattern</w:t>
      </w:r>
      <w:proofErr w:type="spellEnd"/>
      <w:r w:rsidRPr="00184B06">
        <w:rPr>
          <w:noProof w:val="0"/>
        </w:rPr>
        <w:t>))</w:t>
      </w:r>
    </w:p>
    <w:p w14:paraId="114BE9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OrderBy</w:t>
      </w:r>
      <w:proofErr w:type="spellEnd"/>
      <w:proofErr w:type="gramEnd"/>
      <w:r w:rsidRPr="00184B06">
        <w:rPr>
          <w:noProof w:val="0"/>
        </w:rPr>
        <w:t xml:space="preserve">(t =&gt; </w:t>
      </w:r>
      <w:proofErr w:type="spellStart"/>
      <w:r w:rsidRPr="00184B06">
        <w:rPr>
          <w:noProof w:val="0"/>
        </w:rPr>
        <w:t>t.PageNumber</w:t>
      </w:r>
      <w:proofErr w:type="spellEnd"/>
      <w:r w:rsidRPr="00184B06">
        <w:rPr>
          <w:noProof w:val="0"/>
        </w:rPr>
        <w:t>)</w:t>
      </w:r>
    </w:p>
    <w:p w14:paraId="2840EDE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Skip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 xml:space="preserve"> - 1) * </w:t>
      </w:r>
      <w:proofErr w:type="spellStart"/>
      <w:r w:rsidRPr="00184B06">
        <w:rPr>
          <w:noProof w:val="0"/>
        </w:rPr>
        <w:t>request.PageSize</w:t>
      </w:r>
      <w:proofErr w:type="spellEnd"/>
      <w:r w:rsidRPr="00184B06">
        <w:rPr>
          <w:noProof w:val="0"/>
        </w:rPr>
        <w:t>)</w:t>
      </w:r>
    </w:p>
    <w:p w14:paraId="5DF2CD9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.Take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request.PageSize</w:t>
      </w:r>
      <w:proofErr w:type="spellEnd"/>
      <w:r w:rsidRPr="00184B06">
        <w:rPr>
          <w:noProof w:val="0"/>
        </w:rPr>
        <w:t>)</w:t>
      </w:r>
    </w:p>
    <w:p w14:paraId="46C525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.Select</w:t>
      </w:r>
      <w:proofErr w:type="gramEnd"/>
      <w:r w:rsidRPr="00184B06">
        <w:rPr>
          <w:noProof w:val="0"/>
        </w:rPr>
        <w:t xml:space="preserve">(t =&gt; </w:t>
      </w:r>
      <w:proofErr w:type="spellStart"/>
      <w:r w:rsidRPr="00184B06">
        <w:rPr>
          <w:noProof w:val="0"/>
        </w:rPr>
        <w:t>t.ToDto</w:t>
      </w:r>
      <w:proofErr w:type="spellEnd"/>
      <w:r w:rsidRPr="00184B06">
        <w:rPr>
          <w:noProof w:val="0"/>
        </w:rPr>
        <w:t>());</w:t>
      </w:r>
    </w:p>
    <w:p w14:paraId="142AEA05" w14:textId="77777777" w:rsidR="00CE4EC3" w:rsidRPr="00184B06" w:rsidRDefault="00CE4EC3" w:rsidP="00CE4EC3">
      <w:pPr>
        <w:pStyle w:val="af7"/>
        <w:rPr>
          <w:noProof w:val="0"/>
        </w:rPr>
      </w:pPr>
    </w:p>
    <w:p w14:paraId="4D607F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query.CountAsync</w:t>
      </w:r>
      <w:proofErr w:type="spellEnd"/>
      <w:proofErr w:type="gramEnd"/>
      <w:r w:rsidRPr="00184B06">
        <w:rPr>
          <w:noProof w:val="0"/>
        </w:rPr>
        <w:t>();</w:t>
      </w:r>
    </w:p>
    <w:p w14:paraId="09FBFE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CountPage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 xml:space="preserve">, </w:t>
      </w:r>
      <w:proofErr w:type="spellStart"/>
      <w:proofErr w:type="gramStart"/>
      <w:r w:rsidRPr="00184B06">
        <w:rPr>
          <w:noProof w:val="0"/>
        </w:rPr>
        <w:t>request.PageSize</w:t>
      </w:r>
      <w:proofErr w:type="spellEnd"/>
      <w:proofErr w:type="gramEnd"/>
      <w:r w:rsidRPr="00184B06">
        <w:rPr>
          <w:noProof w:val="0"/>
        </w:rPr>
        <w:t>);</w:t>
      </w:r>
    </w:p>
    <w:p w14:paraId="236C9D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searchResults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query.ToListAsync</w:t>
      </w:r>
      <w:proofErr w:type="spellEnd"/>
      <w:proofErr w:type="gramEnd"/>
      <w:r w:rsidRPr="00184B06">
        <w:rPr>
          <w:noProof w:val="0"/>
        </w:rPr>
        <w:t>();</w:t>
      </w:r>
    </w:p>
    <w:p w14:paraId="18DC78D5" w14:textId="77777777" w:rsidR="00CE4EC3" w:rsidRPr="00184B06" w:rsidRDefault="00CE4EC3" w:rsidP="00CE4EC3">
      <w:pPr>
        <w:pStyle w:val="af7"/>
        <w:rPr>
          <w:noProof w:val="0"/>
        </w:rPr>
      </w:pPr>
    </w:p>
    <w:p w14:paraId="5D144A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BookTextDto</w:t>
      </w:r>
      <w:proofErr w:type="spellEnd"/>
      <w:r w:rsidRPr="00184B06">
        <w:rPr>
          <w:noProof w:val="0"/>
        </w:rPr>
        <w:t>&gt;.</w:t>
      </w:r>
      <w:proofErr w:type="spellStart"/>
      <w:r w:rsidRPr="00184B06">
        <w:rPr>
          <w:noProof w:val="0"/>
        </w:rPr>
        <w:t>Builder.</w:t>
      </w:r>
      <w:proofErr w:type="gram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6E801F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SetPageCount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>)</w:t>
      </w:r>
    </w:p>
    <w:p w14:paraId="443580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SetPageNumber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normalizedPageNumber</w:t>
      </w:r>
      <w:proofErr w:type="spellEnd"/>
      <w:r w:rsidRPr="00184B06">
        <w:rPr>
          <w:noProof w:val="0"/>
        </w:rPr>
        <w:t>)</w:t>
      </w:r>
    </w:p>
    <w:p w14:paraId="53A11B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SetTotalItemCount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totalItemCount</w:t>
      </w:r>
      <w:proofErr w:type="spellEnd"/>
      <w:r w:rsidRPr="00184B06">
        <w:rPr>
          <w:noProof w:val="0"/>
        </w:rPr>
        <w:t>)</w:t>
      </w:r>
    </w:p>
    <w:p w14:paraId="66A82D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SetItems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searchResults</w:t>
      </w:r>
      <w:proofErr w:type="spellEnd"/>
      <w:r w:rsidRPr="00184B06">
        <w:rPr>
          <w:noProof w:val="0"/>
        </w:rPr>
        <w:t>)</w:t>
      </w:r>
    </w:p>
    <w:p w14:paraId="5CF0FA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Build</w:t>
      </w:r>
      <w:proofErr w:type="spellEnd"/>
      <w:proofErr w:type="gramEnd"/>
      <w:r w:rsidRPr="00184B06">
        <w:rPr>
          <w:noProof w:val="0"/>
        </w:rPr>
        <w:t>();</w:t>
      </w:r>
    </w:p>
    <w:p w14:paraId="23D7CC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8D16D71" w14:textId="77777777" w:rsidR="00CE4EC3" w:rsidRPr="00184B06" w:rsidRDefault="00CE4EC3" w:rsidP="00CE4EC3">
      <w:pPr>
        <w:pStyle w:val="af7"/>
        <w:rPr>
          <w:noProof w:val="0"/>
        </w:rPr>
      </w:pPr>
    </w:p>
    <w:p w14:paraId="056049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// </w:t>
      </w:r>
      <w:proofErr w:type="spellStart"/>
      <w:r w:rsidRPr="00184B06">
        <w:rPr>
          <w:noProof w:val="0"/>
        </w:rPr>
        <w:t>Original</w:t>
      </w:r>
      <w:proofErr w:type="spellEnd"/>
      <w:r w:rsidRPr="00184B06">
        <w:rPr>
          <w:noProof w:val="0"/>
        </w:rPr>
        <w:t>: https://stackoverflow.com/questions/278684/how-do-i-create-an-expression-tree-to-represent-string-containsterm-in-c</w:t>
      </w:r>
    </w:p>
    <w:p w14:paraId="59F7C3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// </w:t>
      </w:r>
      <w:proofErr w:type="spellStart"/>
      <w:r w:rsidRPr="00184B06">
        <w:rPr>
          <w:noProof w:val="0"/>
        </w:rPr>
        <w:t>Also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you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</w:t>
      </w:r>
      <w:proofErr w:type="spellEnd"/>
      <w:r w:rsidRPr="00184B06">
        <w:rPr>
          <w:noProof w:val="0"/>
        </w:rPr>
        <w:t>: https://learn.microsoft.com/en-us/dotnet/csharp/advanced-topics/expression-trees/expression-trees-building</w:t>
      </w:r>
    </w:p>
    <w:p w14:paraId="110B223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Expression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Func</w:t>
      </w:r>
      <w:proofErr w:type="spellEnd"/>
      <w:r w:rsidRPr="00184B06">
        <w:rPr>
          <w:noProof w:val="0"/>
        </w:rPr>
        <w:t xml:space="preserve">&lt;T, bool&gt;&gt; </w:t>
      </w:r>
      <w:proofErr w:type="spellStart"/>
      <w:r w:rsidRPr="00184B06">
        <w:rPr>
          <w:noProof w:val="0"/>
        </w:rPr>
        <w:t>GetStringContainsExpression</w:t>
      </w:r>
      <w:proofErr w:type="spellEnd"/>
      <w:r w:rsidRPr="00184B06">
        <w:rPr>
          <w:noProof w:val="0"/>
        </w:rPr>
        <w:t>&lt;T&gt;(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propertyName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propertyValue</w:t>
      </w:r>
      <w:proofErr w:type="spellEnd"/>
      <w:r w:rsidRPr="00184B06">
        <w:rPr>
          <w:noProof w:val="0"/>
        </w:rPr>
        <w:t>)</w:t>
      </w:r>
    </w:p>
    <w:p w14:paraId="732C138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CF739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parameterExp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Expression.Parameter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typeof</w:t>
      </w:r>
      <w:proofErr w:type="spellEnd"/>
      <w:r w:rsidRPr="00184B06">
        <w:rPr>
          <w:noProof w:val="0"/>
        </w:rPr>
        <w:t>(T), "</w:t>
      </w:r>
      <w:proofErr w:type="spellStart"/>
      <w:r w:rsidRPr="00184B06">
        <w:rPr>
          <w:noProof w:val="0"/>
        </w:rPr>
        <w:t>anything</w:t>
      </w:r>
      <w:proofErr w:type="spellEnd"/>
      <w:r w:rsidRPr="00184B06">
        <w:rPr>
          <w:noProof w:val="0"/>
        </w:rPr>
        <w:t>");</w:t>
      </w:r>
    </w:p>
    <w:p w14:paraId="336B9A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propertyExp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Expression.Property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parameterExp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propertyName</w:t>
      </w:r>
      <w:proofErr w:type="spellEnd"/>
      <w:r w:rsidRPr="00184B06">
        <w:rPr>
          <w:noProof w:val="0"/>
        </w:rPr>
        <w:t>);</w:t>
      </w:r>
    </w:p>
    <w:p w14:paraId="420B65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method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typeof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GetMethod</w:t>
      </w:r>
      <w:proofErr w:type="spellEnd"/>
      <w:proofErr w:type="gram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Contains</w:t>
      </w:r>
      <w:proofErr w:type="spellEnd"/>
      <w:r w:rsidRPr="00184B06">
        <w:rPr>
          <w:noProof w:val="0"/>
        </w:rPr>
        <w:t>", [</w:t>
      </w:r>
      <w:proofErr w:type="spellStart"/>
      <w:r w:rsidRPr="00184B06">
        <w:rPr>
          <w:noProof w:val="0"/>
        </w:rPr>
        <w:t>typeof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)]);</w:t>
      </w:r>
    </w:p>
    <w:p w14:paraId="4A4942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someValue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Expression.Constant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propertyValue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typeof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));</w:t>
      </w:r>
    </w:p>
    <w:p w14:paraId="77952E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containsMethodExp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Expression.Call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propertyExp</w:t>
      </w:r>
      <w:proofErr w:type="spellEnd"/>
      <w:r w:rsidRPr="00184B06">
        <w:rPr>
          <w:noProof w:val="0"/>
        </w:rPr>
        <w:t xml:space="preserve">, </w:t>
      </w:r>
      <w:proofErr w:type="spellStart"/>
      <w:proofErr w:type="gramStart"/>
      <w:r w:rsidRPr="00184B06">
        <w:rPr>
          <w:noProof w:val="0"/>
        </w:rPr>
        <w:t>method</w:t>
      </w:r>
      <w:proofErr w:type="spellEnd"/>
      <w:r w:rsidRPr="00184B06">
        <w:rPr>
          <w:noProof w:val="0"/>
        </w:rPr>
        <w:t>!,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someValue</w:t>
      </w:r>
      <w:proofErr w:type="spellEnd"/>
      <w:r w:rsidRPr="00184B06">
        <w:rPr>
          <w:noProof w:val="0"/>
        </w:rPr>
        <w:t>);</w:t>
      </w:r>
    </w:p>
    <w:p w14:paraId="3112D3A6" w14:textId="77777777" w:rsidR="00CE4EC3" w:rsidRPr="00184B06" w:rsidRDefault="00CE4EC3" w:rsidP="00CE4EC3">
      <w:pPr>
        <w:pStyle w:val="af7"/>
        <w:rPr>
          <w:noProof w:val="0"/>
        </w:rPr>
      </w:pPr>
    </w:p>
    <w:p w14:paraId="3A4E67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Expression.Lambda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Func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T, bool&gt;&gt;(</w:t>
      </w:r>
      <w:proofErr w:type="spellStart"/>
      <w:r w:rsidRPr="00184B06">
        <w:rPr>
          <w:noProof w:val="0"/>
        </w:rPr>
        <w:t>containsMethodExp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parameterExp</w:t>
      </w:r>
      <w:proofErr w:type="spellEnd"/>
      <w:r w:rsidRPr="00184B06">
        <w:rPr>
          <w:noProof w:val="0"/>
        </w:rPr>
        <w:t>);</w:t>
      </w:r>
    </w:p>
    <w:p w14:paraId="6CEE8E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6E68A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5549B3E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UserService.cs</w:t>
      </w:r>
      <w:proofErr w:type="spellEnd"/>
      <w:r w:rsidRPr="00184B06">
        <w:rPr>
          <w:noProof w:val="0"/>
        </w:rPr>
        <w:t>:</w:t>
      </w:r>
    </w:p>
    <w:p w14:paraId="12AD877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2633266B" w14:textId="77777777" w:rsidR="00CE4EC3" w:rsidRPr="00184B06" w:rsidRDefault="00CE4EC3" w:rsidP="00CE4EC3">
      <w:pPr>
        <w:pStyle w:val="af7"/>
        <w:rPr>
          <w:noProof w:val="0"/>
        </w:rPr>
      </w:pPr>
    </w:p>
    <w:p w14:paraId="13559B3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UserService</w:t>
      </w:r>
      <w:proofErr w:type="spellEnd"/>
      <w:r w:rsidRPr="00184B06">
        <w:rPr>
          <w:noProof w:val="0"/>
        </w:rPr>
        <w:t>(</w:t>
      </w:r>
      <w:proofErr w:type="gramEnd"/>
    </w:p>
    <w:p w14:paraId="56300C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IAppDbContext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>,</w:t>
      </w:r>
    </w:p>
    <w:p w14:paraId="0C6BF3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IValidator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userAddRequestValidator</w:t>
      </w:r>
      <w:proofErr w:type="spellEnd"/>
      <w:r w:rsidRPr="00184B06">
        <w:rPr>
          <w:noProof w:val="0"/>
        </w:rPr>
        <w:t>,</w:t>
      </w:r>
    </w:p>
    <w:p w14:paraId="245BF4F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userManager</w:t>
      </w:r>
      <w:proofErr w:type="spellEnd"/>
      <w:r w:rsidRPr="00184B06">
        <w:rPr>
          <w:noProof w:val="0"/>
        </w:rPr>
        <w:t>,</w:t>
      </w:r>
    </w:p>
    <w:p w14:paraId="76D15A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IPasswordHasher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User&gt; </w:t>
      </w:r>
      <w:proofErr w:type="spellStart"/>
      <w:r w:rsidRPr="00184B06">
        <w:rPr>
          <w:noProof w:val="0"/>
        </w:rPr>
        <w:t>passwordHasher</w:t>
      </w:r>
      <w:proofErr w:type="spellEnd"/>
      <w:r w:rsidRPr="00184B06">
        <w:rPr>
          <w:noProof w:val="0"/>
        </w:rPr>
        <w:t>)</w:t>
      </w:r>
    </w:p>
    <w:p w14:paraId="588533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IUserService</w:t>
      </w:r>
      <w:proofErr w:type="spellEnd"/>
    </w:p>
    <w:p w14:paraId="090FBD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BEFD9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IAsyncEnumerable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GetAllUsers</w:t>
      </w:r>
      <w:proofErr w:type="spellEnd"/>
      <w:r w:rsidRPr="00184B06">
        <w:rPr>
          <w:noProof w:val="0"/>
        </w:rPr>
        <w:t>()</w:t>
      </w:r>
    </w:p>
    <w:p w14:paraId="7B6F40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615C14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dbContext.Users.</w:t>
      </w:r>
      <w:proofErr w:type="gram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u =&gt; </w:t>
      </w:r>
      <w:proofErr w:type="spellStart"/>
      <w:r w:rsidRPr="00184B06">
        <w:rPr>
          <w:noProof w:val="0"/>
        </w:rPr>
        <w:t>u.ToDto</w:t>
      </w:r>
      <w:proofErr w:type="spellEnd"/>
      <w:r w:rsidRPr="00184B06">
        <w:rPr>
          <w:noProof w:val="0"/>
        </w:rPr>
        <w:t>()).</w:t>
      </w:r>
      <w:proofErr w:type="spellStart"/>
      <w:r w:rsidRPr="00184B06">
        <w:rPr>
          <w:noProof w:val="0"/>
        </w:rPr>
        <w:t>AsAsyncEnumerable</w:t>
      </w:r>
      <w:proofErr w:type="spellEnd"/>
      <w:r w:rsidRPr="00184B06">
        <w:rPr>
          <w:noProof w:val="0"/>
        </w:rPr>
        <w:t>();</w:t>
      </w:r>
    </w:p>
    <w:p w14:paraId="3BA596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A7BD894" w14:textId="77777777" w:rsidR="00CE4EC3" w:rsidRPr="00184B06" w:rsidRDefault="00CE4EC3" w:rsidP="00CE4EC3">
      <w:pPr>
        <w:pStyle w:val="af7"/>
        <w:rPr>
          <w:noProof w:val="0"/>
        </w:rPr>
      </w:pPr>
    </w:p>
    <w:p w14:paraId="5C3099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CreateUser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4F6AA3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90165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userAddRequestValidator.ValidateAsync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5A006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validationResult.IsValid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Invalid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77210B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User</w:t>
      </w:r>
    </w:p>
    <w:p w14:paraId="49BC84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03EE2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UserName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request.Name</w:t>
      </w:r>
      <w:proofErr w:type="spellEnd"/>
      <w:proofErr w:type="gramEnd"/>
      <w:r w:rsidRPr="00184B06">
        <w:rPr>
          <w:noProof w:val="0"/>
        </w:rPr>
        <w:t>,</w:t>
      </w:r>
    </w:p>
    <w:p w14:paraId="679056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276384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newUser.PasswordHash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passwordHasher.HashPassword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newUser</w:t>
      </w:r>
      <w:proofErr w:type="spellEnd"/>
      <w:r w:rsidRPr="00184B06">
        <w:rPr>
          <w:noProof w:val="0"/>
        </w:rPr>
        <w:t xml:space="preserve">, </w:t>
      </w:r>
      <w:proofErr w:type="spellStart"/>
      <w:proofErr w:type="gramStart"/>
      <w:r w:rsidRPr="00184B06">
        <w:rPr>
          <w:noProof w:val="0"/>
        </w:rPr>
        <w:t>request.PinCode</w:t>
      </w:r>
      <w:proofErr w:type="spellEnd"/>
      <w:proofErr w:type="gramEnd"/>
      <w:r w:rsidRPr="00184B06">
        <w:rPr>
          <w:noProof w:val="0"/>
        </w:rPr>
        <w:t>);</w:t>
      </w:r>
    </w:p>
    <w:p w14:paraId="2FD5C0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identityResult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userManager.CreateAsync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newUser</w:t>
      </w:r>
      <w:proofErr w:type="spellEnd"/>
      <w:r w:rsidRPr="00184B06">
        <w:rPr>
          <w:noProof w:val="0"/>
        </w:rPr>
        <w:t>);</w:t>
      </w:r>
    </w:p>
    <w:p w14:paraId="364F76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identityResult.Succeeded</w:t>
      </w:r>
      <w:proofErr w:type="spellEnd"/>
      <w:proofErr w:type="gramEnd"/>
      <w:r w:rsidRPr="00184B06">
        <w:rPr>
          <w:noProof w:val="0"/>
        </w:rPr>
        <w:t>)</w:t>
      </w:r>
    </w:p>
    <w:p w14:paraId="218FC7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UserCreationException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 xml:space="preserve"> a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");</w:t>
      </w:r>
    </w:p>
    <w:p w14:paraId="23DA5509" w14:textId="77777777" w:rsidR="00CE4EC3" w:rsidRPr="00184B06" w:rsidRDefault="00CE4EC3" w:rsidP="00CE4EC3">
      <w:pPr>
        <w:pStyle w:val="af7"/>
        <w:rPr>
          <w:noProof w:val="0"/>
        </w:rPr>
      </w:pPr>
    </w:p>
    <w:p w14:paraId="09FCFB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userManager.FindByNameAsync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newUser.UserName</w:t>
      </w:r>
      <w:proofErr w:type="spellEnd"/>
      <w:r w:rsidRPr="00184B06">
        <w:rPr>
          <w:noProof w:val="0"/>
        </w:rPr>
        <w:t>)</w:t>
      </w:r>
    </w:p>
    <w:p w14:paraId="495311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??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UserCreationException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after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account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creation</w:t>
      </w:r>
      <w:proofErr w:type="spellEnd"/>
      <w:r w:rsidRPr="00184B06">
        <w:rPr>
          <w:noProof w:val="0"/>
        </w:rPr>
        <w:t>.");</w:t>
      </w:r>
    </w:p>
    <w:p w14:paraId="12E194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user.ToDto</w:t>
      </w:r>
      <w:proofErr w:type="spellEnd"/>
      <w:proofErr w:type="gramEnd"/>
      <w:r w:rsidRPr="00184B06">
        <w:rPr>
          <w:noProof w:val="0"/>
        </w:rPr>
        <w:t>();</w:t>
      </w:r>
    </w:p>
    <w:p w14:paraId="7306AE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25792A2" w14:textId="77777777" w:rsidR="00CE4EC3" w:rsidRPr="00184B06" w:rsidRDefault="00CE4EC3" w:rsidP="00CE4EC3">
      <w:pPr>
        <w:pStyle w:val="af7"/>
        <w:rPr>
          <w:noProof w:val="0"/>
        </w:rPr>
      </w:pPr>
    </w:p>
    <w:p w14:paraId="54A132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UpdateUser</w:t>
      </w:r>
      <w:proofErr w:type="spellEnd"/>
      <w:r w:rsidRPr="00184B06">
        <w:rPr>
          <w:noProof w:val="0"/>
        </w:rPr>
        <w:t xml:space="preserve">(Guid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471A8C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08DC3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validationResult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userAddRequestValidator.ValidateAsync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3990EE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validationResult.IsValid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Invalid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));</w:t>
      </w:r>
    </w:p>
    <w:p w14:paraId="080CDE95" w14:textId="77777777" w:rsidR="00CE4EC3" w:rsidRPr="00184B06" w:rsidRDefault="00CE4EC3" w:rsidP="00CE4EC3">
      <w:pPr>
        <w:pStyle w:val="af7"/>
        <w:rPr>
          <w:noProof w:val="0"/>
        </w:rPr>
      </w:pPr>
    </w:p>
    <w:p w14:paraId="70C3A52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dbContext.Users.FindAsync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]);</w:t>
      </w:r>
    </w:p>
    <w:p w14:paraId="1CA313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foundUser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|| </w:t>
      </w:r>
      <w:proofErr w:type="spellStart"/>
      <w:proofErr w:type="gramStart"/>
      <w:r w:rsidRPr="00184B06">
        <w:rPr>
          <w:noProof w:val="0"/>
        </w:rPr>
        <w:t>string.IsNullOrEmpty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foundUser.UserName</w:t>
      </w:r>
      <w:proofErr w:type="spellEnd"/>
      <w:r w:rsidRPr="00184B06">
        <w:rPr>
          <w:noProof w:val="0"/>
        </w:rPr>
        <w:t xml:space="preserve">))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();</w:t>
      </w:r>
    </w:p>
    <w:p w14:paraId="37338D01" w14:textId="77777777" w:rsidR="00CE4EC3" w:rsidRPr="00184B06" w:rsidRDefault="00CE4EC3" w:rsidP="00CE4EC3">
      <w:pPr>
        <w:pStyle w:val="af7"/>
        <w:rPr>
          <w:noProof w:val="0"/>
        </w:rPr>
      </w:pPr>
    </w:p>
    <w:p w14:paraId="4FB530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foundUser.PasswordHash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passwordHasher.HashPassword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foundUser</w:t>
      </w:r>
      <w:proofErr w:type="spellEnd"/>
      <w:r w:rsidRPr="00184B06">
        <w:rPr>
          <w:noProof w:val="0"/>
        </w:rPr>
        <w:t xml:space="preserve">, </w:t>
      </w:r>
      <w:proofErr w:type="spellStart"/>
      <w:proofErr w:type="gramStart"/>
      <w:r w:rsidRPr="00184B06">
        <w:rPr>
          <w:noProof w:val="0"/>
        </w:rPr>
        <w:t>request.PinCode</w:t>
      </w:r>
      <w:proofErr w:type="spellEnd"/>
      <w:proofErr w:type="gramEnd"/>
      <w:r w:rsidRPr="00184B06">
        <w:rPr>
          <w:noProof w:val="0"/>
        </w:rPr>
        <w:t>);</w:t>
      </w:r>
    </w:p>
    <w:p w14:paraId="7515C06F" w14:textId="77777777" w:rsidR="00CE4EC3" w:rsidRPr="00184B06" w:rsidRDefault="00CE4EC3" w:rsidP="00CE4EC3">
      <w:pPr>
        <w:pStyle w:val="af7"/>
        <w:rPr>
          <w:noProof w:val="0"/>
        </w:rPr>
      </w:pPr>
    </w:p>
    <w:p w14:paraId="5E84494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identityResult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userManager.UpdateAsync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foundUser</w:t>
      </w:r>
      <w:proofErr w:type="spellEnd"/>
      <w:r w:rsidRPr="00184B06">
        <w:rPr>
          <w:noProof w:val="0"/>
        </w:rPr>
        <w:t>);</w:t>
      </w:r>
    </w:p>
    <w:p w14:paraId="13FBF27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identityResult.Succeeded</w:t>
      </w:r>
      <w:proofErr w:type="spellEnd"/>
      <w:proofErr w:type="gramEnd"/>
      <w:r w:rsidRPr="00184B06">
        <w:rPr>
          <w:noProof w:val="0"/>
        </w:rPr>
        <w:t>)</w:t>
      </w:r>
    </w:p>
    <w:p w14:paraId="4390EE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UserUpdateException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account</w:t>
      </w:r>
      <w:proofErr w:type="spellEnd"/>
      <w:r w:rsidRPr="00184B06">
        <w:rPr>
          <w:noProof w:val="0"/>
        </w:rPr>
        <w:t>.");</w:t>
      </w:r>
    </w:p>
    <w:p w14:paraId="2A18DFB0" w14:textId="77777777" w:rsidR="00CE4EC3" w:rsidRPr="00184B06" w:rsidRDefault="00CE4EC3" w:rsidP="00CE4EC3">
      <w:pPr>
        <w:pStyle w:val="af7"/>
        <w:rPr>
          <w:noProof w:val="0"/>
        </w:rPr>
      </w:pPr>
    </w:p>
    <w:p w14:paraId="174A2C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updatedUser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userManager.FindByNameAsync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foundUser.UserName</w:t>
      </w:r>
      <w:proofErr w:type="spellEnd"/>
      <w:r w:rsidRPr="00184B06">
        <w:rPr>
          <w:noProof w:val="0"/>
        </w:rPr>
        <w:t>)</w:t>
      </w:r>
    </w:p>
    <w:p w14:paraId="13ABEB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??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UserUpdateException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after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account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.");</w:t>
      </w:r>
    </w:p>
    <w:p w14:paraId="456CE931" w14:textId="77777777" w:rsidR="00CE4EC3" w:rsidRPr="00184B06" w:rsidRDefault="00CE4EC3" w:rsidP="00CE4EC3">
      <w:pPr>
        <w:pStyle w:val="af7"/>
        <w:rPr>
          <w:noProof w:val="0"/>
        </w:rPr>
      </w:pPr>
    </w:p>
    <w:p w14:paraId="7E3AC8B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updatedUser.ToDto</w:t>
      </w:r>
      <w:proofErr w:type="spellEnd"/>
      <w:r w:rsidRPr="00184B06">
        <w:rPr>
          <w:noProof w:val="0"/>
        </w:rPr>
        <w:t>();</w:t>
      </w:r>
    </w:p>
    <w:p w14:paraId="30327B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BB137FB" w14:textId="77777777" w:rsidR="00CE4EC3" w:rsidRPr="00184B06" w:rsidRDefault="00CE4EC3" w:rsidP="00CE4EC3">
      <w:pPr>
        <w:pStyle w:val="af7"/>
        <w:rPr>
          <w:noProof w:val="0"/>
        </w:rPr>
      </w:pPr>
    </w:p>
    <w:p w14:paraId="78BD47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Task </w:t>
      </w:r>
      <w:proofErr w:type="spellStart"/>
      <w:proofErr w:type="gramStart"/>
      <w:r w:rsidRPr="00184B06">
        <w:rPr>
          <w:noProof w:val="0"/>
        </w:rPr>
        <w:t>DeleteUser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)</w:t>
      </w:r>
    </w:p>
    <w:p w14:paraId="105D0B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CA07E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found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dbContext.Users.FindAsync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]) ??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EntityNotFoundException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41A81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dbContext.Users.Remove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found</w:t>
      </w:r>
      <w:proofErr w:type="spellEnd"/>
      <w:r w:rsidRPr="00184B06">
        <w:rPr>
          <w:noProof w:val="0"/>
        </w:rPr>
        <w:t>);</w:t>
      </w:r>
    </w:p>
    <w:p w14:paraId="57E32B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dbContext.SaveChangesAsync</w:t>
      </w:r>
      <w:proofErr w:type="spellEnd"/>
      <w:r w:rsidRPr="00184B06">
        <w:rPr>
          <w:noProof w:val="0"/>
        </w:rPr>
        <w:t>();</w:t>
      </w:r>
    </w:p>
    <w:p w14:paraId="40F77B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144C9B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6FA97D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YAiDictionaryProvider.cs</w:t>
      </w:r>
      <w:proofErr w:type="spellEnd"/>
      <w:r w:rsidRPr="00184B06">
        <w:rPr>
          <w:noProof w:val="0"/>
        </w:rPr>
        <w:t>:</w:t>
      </w:r>
    </w:p>
    <w:p w14:paraId="06A0F03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System.Net;</w:t>
      </w:r>
    </w:p>
    <w:p w14:paraId="672B923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System.Net.Http.Headers</w:t>
      </w:r>
      <w:proofErr w:type="spellEnd"/>
      <w:r w:rsidRPr="00184B06">
        <w:rPr>
          <w:noProof w:val="0"/>
        </w:rPr>
        <w:t>;</w:t>
      </w:r>
    </w:p>
    <w:p w14:paraId="0D944E7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System.Net.Http.Json</w:t>
      </w:r>
      <w:proofErr w:type="spellEnd"/>
      <w:r w:rsidRPr="00184B06">
        <w:rPr>
          <w:noProof w:val="0"/>
        </w:rPr>
        <w:t>;</w:t>
      </w:r>
    </w:p>
    <w:p w14:paraId="0D9253C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System.Text.Json</w:t>
      </w:r>
      <w:proofErr w:type="spellEnd"/>
      <w:r w:rsidRPr="00184B06">
        <w:rPr>
          <w:noProof w:val="0"/>
        </w:rPr>
        <w:t>;</w:t>
      </w:r>
    </w:p>
    <w:p w14:paraId="41A5473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BookManager.Application.Common.Config</w:t>
      </w:r>
      <w:proofErr w:type="spellEnd"/>
      <w:r w:rsidRPr="00184B06">
        <w:rPr>
          <w:noProof w:val="0"/>
        </w:rPr>
        <w:t>;</w:t>
      </w:r>
    </w:p>
    <w:p w14:paraId="7CA928B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008B253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751F357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Microsoft.Extensions.Logging</w:t>
      </w:r>
      <w:proofErr w:type="spellEnd"/>
      <w:r w:rsidRPr="00184B06">
        <w:rPr>
          <w:noProof w:val="0"/>
        </w:rPr>
        <w:t>;</w:t>
      </w:r>
    </w:p>
    <w:p w14:paraId="495441C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Microsoft.Extensions.Options</w:t>
      </w:r>
      <w:proofErr w:type="spellEnd"/>
      <w:r w:rsidRPr="00184B06">
        <w:rPr>
          <w:noProof w:val="0"/>
        </w:rPr>
        <w:t>;</w:t>
      </w:r>
    </w:p>
    <w:p w14:paraId="406C18E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Yandex.Cloud.Ai.FoundationModels.V1;</w:t>
      </w:r>
    </w:p>
    <w:p w14:paraId="0E03425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Yandex.Cloud.Credentials</w:t>
      </w:r>
      <w:proofErr w:type="spellEnd"/>
      <w:r w:rsidRPr="00184B06">
        <w:rPr>
          <w:noProof w:val="0"/>
        </w:rPr>
        <w:t>;</w:t>
      </w:r>
    </w:p>
    <w:p w14:paraId="2E13B0FC" w14:textId="77777777" w:rsidR="00CE4EC3" w:rsidRPr="00184B06" w:rsidRDefault="00CE4EC3" w:rsidP="00CE4EC3">
      <w:pPr>
        <w:pStyle w:val="af7"/>
        <w:rPr>
          <w:noProof w:val="0"/>
        </w:rPr>
      </w:pPr>
    </w:p>
    <w:p w14:paraId="447976A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02CAE7D4" w14:textId="77777777" w:rsidR="00CE4EC3" w:rsidRPr="00184B06" w:rsidRDefault="00CE4EC3" w:rsidP="00CE4EC3">
      <w:pPr>
        <w:pStyle w:val="af7"/>
        <w:rPr>
          <w:noProof w:val="0"/>
        </w:rPr>
      </w:pPr>
    </w:p>
    <w:p w14:paraId="3D2C51B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YAiDictionaryProvider</w:t>
      </w:r>
      <w:proofErr w:type="spellEnd"/>
      <w:r w:rsidRPr="00184B06">
        <w:rPr>
          <w:noProof w:val="0"/>
        </w:rPr>
        <w:t>(</w:t>
      </w:r>
      <w:proofErr w:type="gramEnd"/>
    </w:p>
    <w:p w14:paraId="684869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ILogger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YAiDictionaryProvider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logger</w:t>
      </w:r>
      <w:proofErr w:type="spellEnd"/>
      <w:r w:rsidRPr="00184B06">
        <w:rPr>
          <w:noProof w:val="0"/>
        </w:rPr>
        <w:t>,</w:t>
      </w:r>
    </w:p>
    <w:p w14:paraId="3CF4BF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>,</w:t>
      </w:r>
    </w:p>
    <w:p w14:paraId="146BD5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ICredentialsProvider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>,</w:t>
      </w:r>
    </w:p>
    <w:p w14:paraId="07E2D4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IOptions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YandexCloudOptions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)</w:t>
      </w:r>
    </w:p>
    <w:p w14:paraId="2400D6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IThirdPartyDictionaryProvider</w:t>
      </w:r>
      <w:proofErr w:type="spellEnd"/>
    </w:p>
    <w:p w14:paraId="4F2181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3675E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 xml:space="preserve"> =&gt; "</w:t>
      </w:r>
      <w:proofErr w:type="spellStart"/>
      <w:r w:rsidRPr="00184B06">
        <w:rPr>
          <w:noProof w:val="0"/>
        </w:rPr>
        <w:t>YandexAi</w:t>
      </w:r>
      <w:proofErr w:type="spellEnd"/>
      <w:r w:rsidRPr="00184B06">
        <w:rPr>
          <w:noProof w:val="0"/>
        </w:rPr>
        <w:t>";</w:t>
      </w:r>
    </w:p>
    <w:p w14:paraId="3F9758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options.Value</w:t>
      </w:r>
      <w:proofErr w:type="spellEnd"/>
      <w:proofErr w:type="gramEnd"/>
      <w:r w:rsidRPr="00184B06">
        <w:rPr>
          <w:noProof w:val="0"/>
        </w:rPr>
        <w:t>;</w:t>
      </w:r>
    </w:p>
    <w:p w14:paraId="2C17CBE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JsonSerializerDefaults.Web</w:t>
      </w:r>
      <w:proofErr w:type="spellEnd"/>
      <w:r w:rsidRPr="00184B06">
        <w:rPr>
          <w:noProof w:val="0"/>
        </w:rPr>
        <w:t>);</w:t>
      </w:r>
    </w:p>
    <w:p w14:paraId="27F6E0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 xml:space="preserve"> = "https://llm.api.cloud.yandex.net";</w:t>
      </w:r>
    </w:p>
    <w:p w14:paraId="45225C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JsonDivider</w:t>
      </w:r>
      <w:proofErr w:type="spellEnd"/>
      <w:r w:rsidRPr="00184B06">
        <w:rPr>
          <w:noProof w:val="0"/>
        </w:rPr>
        <w:t xml:space="preserve"> = "```";</w:t>
      </w:r>
    </w:p>
    <w:p w14:paraId="523C8CC8" w14:textId="77777777" w:rsidR="00CE4EC3" w:rsidRPr="00184B06" w:rsidRDefault="00CE4EC3" w:rsidP="00CE4EC3">
      <w:pPr>
        <w:pStyle w:val="af7"/>
        <w:rPr>
          <w:noProof w:val="0"/>
        </w:rPr>
      </w:pPr>
    </w:p>
    <w:p w14:paraId="77F1AA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GetDefinitionAsync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0D1677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1F0EA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ValidateWord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))</w:t>
      </w:r>
    </w:p>
    <w:p w14:paraId="02523F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286DA48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ArgumentException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Invalid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nameof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));</w:t>
      </w:r>
    </w:p>
    <w:p w14:paraId="114CA9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}</w:t>
      </w:r>
    </w:p>
    <w:p w14:paraId="4507E7E8" w14:textId="77777777" w:rsidR="00CE4EC3" w:rsidRPr="00184B06" w:rsidRDefault="00CE4EC3" w:rsidP="00CE4EC3">
      <w:pPr>
        <w:pStyle w:val="af7"/>
        <w:rPr>
          <w:noProof w:val="0"/>
        </w:rPr>
      </w:pPr>
    </w:p>
    <w:p w14:paraId="5B588F9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Message</w:t>
      </w:r>
    </w:p>
    <w:p w14:paraId="6F8870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05CAB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Role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",</w:t>
      </w:r>
    </w:p>
    <w:p w14:paraId="5E3812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Text = </w:t>
      </w:r>
      <w:proofErr w:type="spellStart"/>
      <w:r w:rsidRPr="00184B06">
        <w:rPr>
          <w:noProof w:val="0"/>
        </w:rPr>
        <w:t>GetPromptString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2832F3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5B88E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completionRequest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CompletionRequest</w:t>
      </w:r>
      <w:proofErr w:type="spellEnd"/>
    </w:p>
    <w:p w14:paraId="544179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EE8ECB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ModelUri</w:t>
      </w:r>
      <w:proofErr w:type="spellEnd"/>
      <w:r w:rsidRPr="00184B06">
        <w:rPr>
          <w:noProof w:val="0"/>
        </w:rPr>
        <w:t xml:space="preserve"> = _</w:t>
      </w:r>
      <w:proofErr w:type="spellStart"/>
      <w:proofErr w:type="gramStart"/>
      <w:r w:rsidRPr="00184B06">
        <w:rPr>
          <w:noProof w:val="0"/>
        </w:rPr>
        <w:t>options.GptModelUri</w:t>
      </w:r>
      <w:proofErr w:type="spellEnd"/>
      <w:proofErr w:type="gramEnd"/>
      <w:r w:rsidRPr="00184B06">
        <w:rPr>
          <w:noProof w:val="0"/>
        </w:rPr>
        <w:t>,</w:t>
      </w:r>
    </w:p>
    <w:p w14:paraId="78CD9E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Messages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message</w:t>
      </w:r>
      <w:proofErr w:type="spellEnd"/>
      <w:proofErr w:type="gramEnd"/>
      <w:r w:rsidRPr="00184B06">
        <w:rPr>
          <w:noProof w:val="0"/>
        </w:rPr>
        <w:t xml:space="preserve"> },</w:t>
      </w:r>
    </w:p>
    <w:p w14:paraId="0344220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CompletionOptions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CompletionOptions</w:t>
      </w:r>
      <w:proofErr w:type="spellEnd"/>
    </w:p>
    <w:p w14:paraId="67D948D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15CB6C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Stream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,</w:t>
      </w:r>
    </w:p>
    <w:p w14:paraId="3810E4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Temperature</w:t>
      </w:r>
      <w:proofErr w:type="spellEnd"/>
      <w:r w:rsidRPr="00184B06">
        <w:rPr>
          <w:noProof w:val="0"/>
        </w:rPr>
        <w:t xml:space="preserve"> = _</w:t>
      </w:r>
      <w:proofErr w:type="spellStart"/>
      <w:proofErr w:type="gramStart"/>
      <w:r w:rsidRPr="00184B06">
        <w:rPr>
          <w:noProof w:val="0"/>
        </w:rPr>
        <w:t>options.GptModelTemperature</w:t>
      </w:r>
      <w:proofErr w:type="spellEnd"/>
      <w:proofErr w:type="gramEnd"/>
      <w:r w:rsidRPr="00184B06">
        <w:rPr>
          <w:noProof w:val="0"/>
        </w:rPr>
        <w:t>,</w:t>
      </w:r>
    </w:p>
    <w:p w14:paraId="7B0A67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MaxTokens</w:t>
      </w:r>
      <w:proofErr w:type="spellEnd"/>
      <w:r w:rsidRPr="00184B06">
        <w:rPr>
          <w:noProof w:val="0"/>
        </w:rPr>
        <w:t xml:space="preserve"> = 1000</w:t>
      </w:r>
    </w:p>
    <w:p w14:paraId="593FAD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},</w:t>
      </w:r>
    </w:p>
    <w:p w14:paraId="7B0233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1E74F9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credentialsProvider.GetToken</w:t>
      </w:r>
      <w:proofErr w:type="spellEnd"/>
      <w:r w:rsidRPr="00184B06">
        <w:rPr>
          <w:noProof w:val="0"/>
        </w:rPr>
        <w:t>();</w:t>
      </w:r>
    </w:p>
    <w:p w14:paraId="0894F9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IAM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Yandex </w:t>
      </w:r>
      <w:proofErr w:type="spellStart"/>
      <w:r w:rsidRPr="00184B06">
        <w:rPr>
          <w:noProof w:val="0"/>
        </w:rPr>
        <w:t>Cloud</w:t>
      </w:r>
      <w:proofErr w:type="spellEnd"/>
      <w:r w:rsidRPr="00184B06">
        <w:rPr>
          <w:noProof w:val="0"/>
        </w:rPr>
        <w:t>");</w:t>
      </w:r>
    </w:p>
    <w:p w14:paraId="563CED9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client.DefaultRequestHeaders.Authorization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AuthenticationHeaderValue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Bearer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>);</w:t>
      </w:r>
    </w:p>
    <w:p w14:paraId="7A73D3AE" w14:textId="77777777" w:rsidR="00CE4EC3" w:rsidRPr="00184B06" w:rsidRDefault="00CE4EC3" w:rsidP="00CE4EC3">
      <w:pPr>
        <w:pStyle w:val="af7"/>
        <w:rPr>
          <w:noProof w:val="0"/>
        </w:rPr>
      </w:pPr>
    </w:p>
    <w:p w14:paraId="488CB6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</w:t>
      </w:r>
      <w:proofErr w:type="spellEnd"/>
      <w:r w:rsidRPr="00184B06">
        <w:rPr>
          <w:noProof w:val="0"/>
        </w:rPr>
        <w:t xml:space="preserve"> =</w:t>
      </w:r>
    </w:p>
    <w:p w14:paraId="59512C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client.PostAsync</w:t>
      </w:r>
      <w:proofErr w:type="spellEnd"/>
      <w:proofErr w:type="gramEnd"/>
      <w:r w:rsidRPr="00184B06">
        <w:rPr>
          <w:noProof w:val="0"/>
        </w:rPr>
        <w:t>($"{</w:t>
      </w:r>
      <w:proofErr w:type="spellStart"/>
      <w:r w:rsidRPr="00184B06">
        <w:rPr>
          <w:noProof w:val="0"/>
        </w:rPr>
        <w:t>RequestUri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foundationModels</w:t>
      </w:r>
      <w:proofErr w:type="spellEnd"/>
      <w:r w:rsidRPr="00184B06">
        <w:rPr>
          <w:noProof w:val="0"/>
        </w:rPr>
        <w:t>/v1/</w:t>
      </w:r>
      <w:proofErr w:type="spellStart"/>
      <w:r w:rsidRPr="00184B06">
        <w:rPr>
          <w:noProof w:val="0"/>
        </w:rPr>
        <w:t>completion</w:t>
      </w:r>
      <w:proofErr w:type="spellEnd"/>
      <w:r w:rsidRPr="00184B06">
        <w:rPr>
          <w:noProof w:val="0"/>
        </w:rPr>
        <w:t>",</w:t>
      </w:r>
    </w:p>
    <w:p w14:paraId="1A1BBB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JsonContent.Create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completionRequest</w:t>
      </w:r>
      <w:proofErr w:type="spellEnd"/>
      <w:r w:rsidRPr="00184B06">
        <w:rPr>
          <w:noProof w:val="0"/>
        </w:rPr>
        <w:t>));</w:t>
      </w:r>
    </w:p>
    <w:p w14:paraId="34EAF6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responseMessage.StatusCode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HttpStatusCode.OK</w:t>
      </w:r>
      <w:proofErr w:type="spellEnd"/>
      <w:r w:rsidRPr="00184B06">
        <w:rPr>
          <w:noProof w:val="0"/>
        </w:rPr>
        <w:t>)</w:t>
      </w:r>
    </w:p>
    <w:p w14:paraId="34F19A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responseMessage.ReasonPhrase</w:t>
      </w:r>
      <w:proofErr w:type="spellEnd"/>
      <w:r w:rsidRPr="00184B06">
        <w:rPr>
          <w:noProof w:val="0"/>
        </w:rPr>
        <w:t>);</w:t>
      </w:r>
    </w:p>
    <w:p w14:paraId="33D01889" w14:textId="77777777" w:rsidR="00CE4EC3" w:rsidRPr="00184B06" w:rsidRDefault="00CE4EC3" w:rsidP="00CE4EC3">
      <w:pPr>
        <w:pStyle w:val="af7"/>
        <w:rPr>
          <w:noProof w:val="0"/>
        </w:rPr>
      </w:pPr>
    </w:p>
    <w:p w14:paraId="514A15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JsonSerializer.Deserialize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CompletionResponse</w:t>
      </w:r>
      <w:proofErr w:type="spellEnd"/>
      <w:proofErr w:type="gramStart"/>
      <w:r w:rsidRPr="00184B06">
        <w:rPr>
          <w:noProof w:val="0"/>
        </w:rPr>
        <w:t>&gt;(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responseMessage.Content.ReadAsStreamAsync</w:t>
      </w:r>
      <w:proofErr w:type="spellEnd"/>
      <w:r w:rsidRPr="00184B06">
        <w:rPr>
          <w:noProof w:val="0"/>
        </w:rPr>
        <w:t>(),</w:t>
      </w:r>
    </w:p>
    <w:p w14:paraId="22216E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>);</w:t>
      </w:r>
    </w:p>
    <w:p w14:paraId="77A140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deserialize</w:t>
      </w:r>
      <w:proofErr w:type="spellEnd"/>
      <w:r w:rsidRPr="00184B06">
        <w:rPr>
          <w:noProof w:val="0"/>
        </w:rPr>
        <w:t xml:space="preserve"> a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");</w:t>
      </w:r>
    </w:p>
    <w:p w14:paraId="0037C01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response</w:t>
      </w:r>
      <w:proofErr w:type="gramEnd"/>
      <w:r w:rsidRPr="00184B06">
        <w:rPr>
          <w:noProof w:val="0"/>
        </w:rPr>
        <w:t>.Result.Alternatives.Any</w:t>
      </w:r>
      <w:proofErr w:type="spellEnd"/>
      <w:r w:rsidRPr="00184B06">
        <w:rPr>
          <w:noProof w:val="0"/>
        </w:rPr>
        <w:t xml:space="preserve">())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75D10719" w14:textId="77777777" w:rsidR="00CE4EC3" w:rsidRPr="00184B06" w:rsidRDefault="00CE4EC3" w:rsidP="00CE4EC3">
      <w:pPr>
        <w:pStyle w:val="af7"/>
        <w:rPr>
          <w:noProof w:val="0"/>
        </w:rPr>
      </w:pPr>
    </w:p>
    <w:p w14:paraId="6F0A34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resultText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response.Result</w:t>
      </w:r>
      <w:proofErr w:type="spellEnd"/>
      <w:proofErr w:type="gramEnd"/>
    </w:p>
    <w:p w14:paraId="7591F7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Alternatives</w:t>
      </w:r>
      <w:proofErr w:type="spellEnd"/>
      <w:proofErr w:type="gramEnd"/>
    </w:p>
    <w:p w14:paraId="7BE222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ElementAt</w:t>
      </w:r>
      <w:proofErr w:type="spellEnd"/>
      <w:proofErr w:type="gramEnd"/>
      <w:r w:rsidRPr="00184B06">
        <w:rPr>
          <w:noProof w:val="0"/>
        </w:rPr>
        <w:t>(0)</w:t>
      </w:r>
    </w:p>
    <w:p w14:paraId="2D4077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.Message</w:t>
      </w:r>
      <w:proofErr w:type="gramEnd"/>
    </w:p>
    <w:p w14:paraId="1D30A2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.Text</w:t>
      </w:r>
      <w:proofErr w:type="gramEnd"/>
    </w:p>
    <w:p w14:paraId="6DD3EF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Replace</w:t>
      </w:r>
      <w:proofErr w:type="spellEnd"/>
      <w:proofErr w:type="gramEnd"/>
      <w:r w:rsidRPr="00184B06">
        <w:rPr>
          <w:noProof w:val="0"/>
        </w:rPr>
        <w:t>("\n", "")</w:t>
      </w:r>
    </w:p>
    <w:p w14:paraId="76956C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Replace</w:t>
      </w:r>
      <w:proofErr w:type="spellEnd"/>
      <w:proofErr w:type="gramEnd"/>
      <w:r w:rsidRPr="00184B06">
        <w:rPr>
          <w:noProof w:val="0"/>
        </w:rPr>
        <w:t>("/", "");</w:t>
      </w:r>
    </w:p>
    <w:p w14:paraId="5D661DD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319314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2816F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startIndexOfJsonResult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resultText.IndexOf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JsonDivider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StringComparison.Ordinal</w:t>
      </w:r>
      <w:proofErr w:type="spellEnd"/>
      <w:r w:rsidRPr="00184B06">
        <w:rPr>
          <w:noProof w:val="0"/>
        </w:rPr>
        <w:t>);</w:t>
      </w:r>
    </w:p>
    <w:p w14:paraId="6AACFB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endIndexOfJsonResult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resultText.IndexOf</w:t>
      </w:r>
      <w:proofErr w:type="spellEnd"/>
      <w:r w:rsidRPr="00184B06">
        <w:rPr>
          <w:noProof w:val="0"/>
        </w:rPr>
        <w:t>(</w:t>
      </w:r>
    </w:p>
    <w:p w14:paraId="092FA6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JsonDivider</w:t>
      </w:r>
      <w:proofErr w:type="spellEnd"/>
      <w:r w:rsidRPr="00184B06">
        <w:rPr>
          <w:noProof w:val="0"/>
        </w:rPr>
        <w:t>,</w:t>
      </w:r>
    </w:p>
    <w:p w14:paraId="040919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startIndexOfJsonResult</w:t>
      </w:r>
      <w:proofErr w:type="spellEnd"/>
      <w:r w:rsidRPr="00184B06">
        <w:rPr>
          <w:noProof w:val="0"/>
        </w:rPr>
        <w:t xml:space="preserve"> + </w:t>
      </w:r>
      <w:proofErr w:type="spellStart"/>
      <w:r w:rsidRPr="00184B06">
        <w:rPr>
          <w:noProof w:val="0"/>
        </w:rPr>
        <w:t>JsonDivider.Length</w:t>
      </w:r>
      <w:proofErr w:type="spellEnd"/>
      <w:r w:rsidRPr="00184B06">
        <w:rPr>
          <w:noProof w:val="0"/>
        </w:rPr>
        <w:t>,</w:t>
      </w:r>
    </w:p>
    <w:p w14:paraId="6C2124F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StringComparison.Ordinal</w:t>
      </w:r>
      <w:proofErr w:type="spellEnd"/>
    </w:p>
    <w:p w14:paraId="4E9404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1F843E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jsonStringResult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startIndexOfJsonResult</w:t>
      </w:r>
      <w:proofErr w:type="spellEnd"/>
      <w:r w:rsidRPr="00184B06">
        <w:rPr>
          <w:noProof w:val="0"/>
        </w:rPr>
        <w:t xml:space="preserve"> == -1 || </w:t>
      </w:r>
      <w:proofErr w:type="spellStart"/>
      <w:r w:rsidRPr="00184B06">
        <w:rPr>
          <w:noProof w:val="0"/>
        </w:rPr>
        <w:t>endIndexOfJsonResult</w:t>
      </w:r>
      <w:proofErr w:type="spellEnd"/>
      <w:r w:rsidRPr="00184B06">
        <w:rPr>
          <w:noProof w:val="0"/>
        </w:rPr>
        <w:t xml:space="preserve"> == -1</w:t>
      </w:r>
    </w:p>
    <w:p w14:paraId="2F6D3C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? </w:t>
      </w:r>
      <w:proofErr w:type="spellStart"/>
      <w:r w:rsidRPr="00184B06">
        <w:rPr>
          <w:noProof w:val="0"/>
        </w:rPr>
        <w:t>resultText</w:t>
      </w:r>
      <w:proofErr w:type="spellEnd"/>
    </w:p>
    <w:p w14:paraId="0CB1BA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: </w:t>
      </w:r>
      <w:proofErr w:type="spellStart"/>
      <w:r w:rsidRPr="00184B06">
        <w:rPr>
          <w:noProof w:val="0"/>
        </w:rPr>
        <w:t>resultText.Substring</w:t>
      </w:r>
      <w:proofErr w:type="spellEnd"/>
      <w:r w:rsidRPr="00184B06">
        <w:rPr>
          <w:noProof w:val="0"/>
        </w:rPr>
        <w:t>(</w:t>
      </w:r>
    </w:p>
    <w:p w14:paraId="195D6C6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startIndexOfJsonResult</w:t>
      </w:r>
      <w:proofErr w:type="spellEnd"/>
      <w:r w:rsidRPr="00184B06">
        <w:rPr>
          <w:noProof w:val="0"/>
        </w:rPr>
        <w:t xml:space="preserve"> + </w:t>
      </w:r>
      <w:proofErr w:type="spellStart"/>
      <w:r w:rsidRPr="00184B06">
        <w:rPr>
          <w:noProof w:val="0"/>
        </w:rPr>
        <w:t>JsonDivider.Length</w:t>
      </w:r>
      <w:proofErr w:type="spellEnd"/>
      <w:r w:rsidRPr="00184B06">
        <w:rPr>
          <w:noProof w:val="0"/>
        </w:rPr>
        <w:t>,</w:t>
      </w:r>
    </w:p>
    <w:p w14:paraId="301425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endIndexOfJsonResult</w:t>
      </w:r>
      <w:proofErr w:type="spellEnd"/>
      <w:r w:rsidRPr="00184B06">
        <w:rPr>
          <w:noProof w:val="0"/>
        </w:rPr>
        <w:t xml:space="preserve"> - </w:t>
      </w:r>
      <w:proofErr w:type="spellStart"/>
      <w:r w:rsidRPr="00184B06">
        <w:rPr>
          <w:noProof w:val="0"/>
        </w:rPr>
        <w:t>JsonDivider.Length</w:t>
      </w:r>
      <w:proofErr w:type="spellEnd"/>
    </w:p>
    <w:p w14:paraId="0FDE2C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Trim</w:t>
      </w:r>
      <w:proofErr w:type="spellEnd"/>
      <w:proofErr w:type="gramEnd"/>
      <w:r w:rsidRPr="00184B06">
        <w:rPr>
          <w:noProof w:val="0"/>
        </w:rPr>
        <w:t>();</w:t>
      </w:r>
    </w:p>
    <w:p w14:paraId="5965CC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JsonSerializer.Deserialize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proofErr w:type="gramStart"/>
      <w:r w:rsidRPr="00184B06">
        <w:rPr>
          <w:noProof w:val="0"/>
        </w:rPr>
        <w:t>&gt;(</w:t>
      </w:r>
      <w:proofErr w:type="gramEnd"/>
    </w:p>
    <w:p w14:paraId="315321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jsonStringResult</w:t>
      </w:r>
      <w:proofErr w:type="spellEnd"/>
      <w:r w:rsidRPr="00184B06">
        <w:rPr>
          <w:noProof w:val="0"/>
        </w:rPr>
        <w:t>,</w:t>
      </w:r>
    </w:p>
    <w:p w14:paraId="5D3A71C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_</w:t>
      </w:r>
      <w:proofErr w:type="spellStart"/>
      <w:r w:rsidRPr="00184B06">
        <w:rPr>
          <w:noProof w:val="0"/>
        </w:rPr>
        <w:t>serializerOptions</w:t>
      </w:r>
      <w:proofErr w:type="spellEnd"/>
    </w:p>
    <w:p w14:paraId="262C37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094FE5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 ? [</w:t>
      </w:r>
      <w:proofErr w:type="spellStart"/>
      <w:r w:rsidRPr="00184B06">
        <w:rPr>
          <w:noProof w:val="0"/>
        </w:rPr>
        <w:t>wordDto</w:t>
      </w:r>
      <w:proofErr w:type="spellEnd"/>
      <w:proofErr w:type="gramStart"/>
      <w:r w:rsidRPr="00184B06">
        <w:rPr>
          <w:noProof w:val="0"/>
        </w:rPr>
        <w:t>]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591F28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1B63AE8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 xml:space="preserve"> e)</w:t>
      </w:r>
    </w:p>
    <w:p w14:paraId="5A2B03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F312D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logger.LogError</w:t>
      </w:r>
      <w:proofErr w:type="spellEnd"/>
      <w:proofErr w:type="gramEnd"/>
      <w:r w:rsidRPr="00184B06">
        <w:rPr>
          <w:noProof w:val="0"/>
        </w:rPr>
        <w:t xml:space="preserve">("The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 parsing </w:t>
      </w:r>
      <w:proofErr w:type="spellStart"/>
      <w:r w:rsidRPr="00184B06">
        <w:rPr>
          <w:noProof w:val="0"/>
        </w:rPr>
        <w:t>error</w:t>
      </w:r>
      <w:proofErr w:type="spellEnd"/>
      <w:r w:rsidRPr="00184B06">
        <w:rPr>
          <w:noProof w:val="0"/>
        </w:rPr>
        <w:t xml:space="preserve">: {}", </w:t>
      </w:r>
      <w:proofErr w:type="spellStart"/>
      <w:r w:rsidRPr="00184B06">
        <w:rPr>
          <w:noProof w:val="0"/>
        </w:rPr>
        <w:t>e.Message</w:t>
      </w:r>
      <w:proofErr w:type="spellEnd"/>
      <w:r w:rsidRPr="00184B06">
        <w:rPr>
          <w:noProof w:val="0"/>
        </w:rPr>
        <w:t>);</w:t>
      </w:r>
    </w:p>
    <w:p w14:paraId="5C9900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4B5B0C6" w14:textId="77777777" w:rsidR="00CE4EC3" w:rsidRPr="00184B06" w:rsidRDefault="00CE4EC3" w:rsidP="00CE4EC3">
      <w:pPr>
        <w:pStyle w:val="af7"/>
        <w:rPr>
          <w:noProof w:val="0"/>
        </w:rPr>
      </w:pPr>
    </w:p>
    <w:p w14:paraId="794BA0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List&lt;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&gt;();</w:t>
      </w:r>
    </w:p>
    <w:p w14:paraId="655B2E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61564EE" w14:textId="77777777" w:rsidR="00CE4EC3" w:rsidRPr="00184B06" w:rsidRDefault="00CE4EC3" w:rsidP="00CE4EC3">
      <w:pPr>
        <w:pStyle w:val="af7"/>
        <w:rPr>
          <w:noProof w:val="0"/>
        </w:rPr>
      </w:pPr>
    </w:p>
    <w:p w14:paraId="2DCE07E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bool </w:t>
      </w:r>
      <w:proofErr w:type="spellStart"/>
      <w:proofErr w:type="gramStart"/>
      <w:r w:rsidRPr="00184B06">
        <w:rPr>
          <w:noProof w:val="0"/>
        </w:rPr>
        <w:t>ValidateWord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541121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045A2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word.Split</w:t>
      </w:r>
      <w:proofErr w:type="spellEnd"/>
      <w:proofErr w:type="gramEnd"/>
      <w:r w:rsidRPr="00184B06">
        <w:rPr>
          <w:noProof w:val="0"/>
        </w:rPr>
        <w:t>(' ').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 xml:space="preserve"> &lt; 3;</w:t>
      </w:r>
    </w:p>
    <w:p w14:paraId="7A7D61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717B848" w14:textId="77777777" w:rsidR="00CE4EC3" w:rsidRPr="00184B06" w:rsidRDefault="00CE4EC3" w:rsidP="00CE4EC3">
      <w:pPr>
        <w:pStyle w:val="af7"/>
        <w:rPr>
          <w:noProof w:val="0"/>
        </w:rPr>
      </w:pPr>
    </w:p>
    <w:p w14:paraId="240564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GetPromptString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</w:t>
      </w:r>
    </w:p>
    <w:p w14:paraId="7DF1DF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31E1D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</w:p>
    <w:p w14:paraId="755320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$"Найди определение для слова '{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}'. Верни результат в виде JSON объект на примере ``</w:t>
      </w:r>
      <w:proofErr w:type="gramStart"/>
      <w:r w:rsidRPr="00184B06">
        <w:rPr>
          <w:noProof w:val="0"/>
        </w:rPr>
        <w:t>`{</w:t>
      </w:r>
      <w:proofErr w:type="gramEnd"/>
      <w:r w:rsidRPr="00184B06">
        <w:rPr>
          <w:noProof w:val="0"/>
        </w:rPr>
        <w:t>{ \"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go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\": \"[</w:t>
      </w:r>
      <w:proofErr w:type="spellStart"/>
      <w:r w:rsidRPr="00184B06">
        <w:rPr>
          <w:noProof w:val="0"/>
        </w:rPr>
        <w:t>gəu</w:t>
      </w:r>
      <w:proofErr w:type="spellEnd"/>
      <w:r w:rsidRPr="00184B06">
        <w:rPr>
          <w:noProof w:val="0"/>
        </w:rPr>
        <w:t>]\",\"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\":" +</w:t>
      </w:r>
    </w:p>
    <w:p w14:paraId="110E87A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"[{\"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verb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dressed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and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prepare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</w:t>
      </w:r>
      <w:proofErr w:type="spellEnd"/>
      <w:r w:rsidRPr="00184B06">
        <w:rPr>
          <w:noProof w:val="0"/>
        </w:rPr>
        <w:t xml:space="preserve"> the </w:t>
      </w:r>
      <w:proofErr w:type="spellStart"/>
      <w:r w:rsidRPr="00184B06">
        <w:rPr>
          <w:noProof w:val="0"/>
        </w:rPr>
        <w:t>day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\</w:t>
      </w:r>
      <w:proofErr w:type="gramStart"/>
      <w:r w:rsidRPr="00184B06">
        <w:rPr>
          <w:noProof w:val="0"/>
        </w:rPr>
        <w:t>" },"</w:t>
      </w:r>
      <w:proofErr w:type="gramEnd"/>
      <w:r w:rsidRPr="00184B06">
        <w:rPr>
          <w:noProof w:val="0"/>
        </w:rPr>
        <w:t xml:space="preserve"> +</w:t>
      </w:r>
    </w:p>
    <w:p w14:paraId="7575E3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"{\"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phrasal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verb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stand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up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after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sitting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lying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down</w:t>
      </w:r>
      <w:proofErr w:type="spellEnd"/>
      <w:r w:rsidRPr="00184B06">
        <w:rPr>
          <w:noProof w:val="0"/>
        </w:rPr>
        <w:t>\</w:t>
      </w:r>
      <w:proofErr w:type="gramStart"/>
      <w:r w:rsidRPr="00184B06">
        <w:rPr>
          <w:noProof w:val="0"/>
        </w:rPr>
        <w:t>" }</w:t>
      </w:r>
      <w:proofErr w:type="gramEnd"/>
      <w:r w:rsidRPr="00184B06">
        <w:rPr>
          <w:noProof w:val="0"/>
        </w:rPr>
        <w:t xml:space="preserve"> ]}```";</w:t>
      </w:r>
    </w:p>
    <w:p w14:paraId="469874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1AD21D5" w14:textId="77777777" w:rsidR="00CE4EC3" w:rsidRPr="00184B06" w:rsidRDefault="00CE4EC3" w:rsidP="00CE4EC3">
      <w:pPr>
        <w:pStyle w:val="af7"/>
        <w:rPr>
          <w:noProof w:val="0"/>
        </w:rPr>
      </w:pPr>
    </w:p>
    <w:p w14:paraId="49F7D98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YTextSummarizationService.cs</w:t>
      </w:r>
      <w:proofErr w:type="spellEnd"/>
      <w:r w:rsidRPr="00184B06">
        <w:rPr>
          <w:noProof w:val="0"/>
        </w:rPr>
        <w:t>:</w:t>
      </w:r>
    </w:p>
    <w:p w14:paraId="583DF24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5B83B42D" w14:textId="77777777" w:rsidR="00CE4EC3" w:rsidRPr="00184B06" w:rsidRDefault="00CE4EC3" w:rsidP="00CE4EC3">
      <w:pPr>
        <w:pStyle w:val="af7"/>
        <w:rPr>
          <w:noProof w:val="0"/>
        </w:rPr>
      </w:pPr>
    </w:p>
    <w:p w14:paraId="66A4194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CompletionResponse</w:t>
      </w:r>
      <w:proofErr w:type="spellEnd"/>
    </w:p>
    <w:p w14:paraId="4069DC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84D7C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FA03737" w14:textId="77777777" w:rsidR="00CE4EC3" w:rsidRPr="00184B06" w:rsidRDefault="00CE4EC3" w:rsidP="00CE4EC3">
      <w:pPr>
        <w:pStyle w:val="af7"/>
        <w:rPr>
          <w:noProof w:val="0"/>
        </w:rPr>
      </w:pPr>
    </w:p>
    <w:p w14:paraId="1072ED0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ResponseResult</w:t>
      </w:r>
      <w:proofErr w:type="spellEnd"/>
    </w:p>
    <w:p w14:paraId="23FD15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F20E4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Alternative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Alternatives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 = [];</w:t>
      </w:r>
    </w:p>
    <w:p w14:paraId="6BF8C38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TokensUsage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Usage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17128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ModelVersion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D1EE0A6" w14:textId="77777777" w:rsidR="00CE4EC3" w:rsidRPr="00184B06" w:rsidRDefault="00CE4EC3" w:rsidP="00CE4EC3">
      <w:pPr>
        <w:pStyle w:val="af7"/>
        <w:rPr>
          <w:noProof w:val="0"/>
        </w:rPr>
      </w:pPr>
    </w:p>
    <w:p w14:paraId="149D10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Alternative</w:t>
      </w:r>
      <w:proofErr w:type="spellEnd"/>
    </w:p>
    <w:p w14:paraId="68997F4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3B4B0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AMessage</w:t>
      </w:r>
      <w:proofErr w:type="spellEnd"/>
      <w:r w:rsidRPr="00184B06">
        <w:rPr>
          <w:noProof w:val="0"/>
        </w:rPr>
        <w:t xml:space="preserve"> Message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5E77C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Status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3CB260C8" w14:textId="77777777" w:rsidR="00CE4EC3" w:rsidRPr="00184B06" w:rsidRDefault="00CE4EC3" w:rsidP="00CE4EC3">
      <w:pPr>
        <w:pStyle w:val="af7"/>
        <w:rPr>
          <w:noProof w:val="0"/>
        </w:rPr>
      </w:pPr>
    </w:p>
    <w:p w14:paraId="2237A9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AMessage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Text);</w:t>
      </w:r>
    </w:p>
    <w:p w14:paraId="4C7FD2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EBD4E0D" w14:textId="77777777" w:rsidR="00CE4EC3" w:rsidRPr="00184B06" w:rsidRDefault="00CE4EC3" w:rsidP="00CE4EC3">
      <w:pPr>
        <w:pStyle w:val="af7"/>
        <w:rPr>
          <w:noProof w:val="0"/>
        </w:rPr>
      </w:pPr>
    </w:p>
    <w:p w14:paraId="1F6838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TokensUsage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InputTextTokens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CompletionTokens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TotalTokens</w:t>
      </w:r>
      <w:proofErr w:type="spellEnd"/>
      <w:r w:rsidRPr="00184B06">
        <w:rPr>
          <w:noProof w:val="0"/>
        </w:rPr>
        <w:t>);</w:t>
      </w:r>
    </w:p>
    <w:p w14:paraId="7C5E39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5C9AD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508150A" w14:textId="77777777" w:rsidR="00CE4EC3" w:rsidRPr="00184B06" w:rsidRDefault="00CE4EC3" w:rsidP="00CE4EC3">
      <w:pPr>
        <w:pStyle w:val="af7"/>
        <w:rPr>
          <w:noProof w:val="0"/>
        </w:rPr>
      </w:pPr>
    </w:p>
    <w:p w14:paraId="021C019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YTextSummarizationService</w:t>
      </w:r>
      <w:proofErr w:type="spellEnd"/>
      <w:r w:rsidRPr="00184B06">
        <w:rPr>
          <w:noProof w:val="0"/>
        </w:rPr>
        <w:t>(</w:t>
      </w:r>
      <w:proofErr w:type="gramEnd"/>
    </w:p>
    <w:p w14:paraId="0775D9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>,</w:t>
      </w:r>
    </w:p>
    <w:p w14:paraId="4F1FD6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ICredentialsProvider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>,</w:t>
      </w:r>
    </w:p>
    <w:p w14:paraId="137482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IOptions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YandexCloudOptions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>)</w:t>
      </w:r>
    </w:p>
    <w:p w14:paraId="77B482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ITextSummarizationService</w:t>
      </w:r>
      <w:proofErr w:type="spellEnd"/>
    </w:p>
    <w:p w14:paraId="630BA2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061594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options.Value</w:t>
      </w:r>
      <w:proofErr w:type="spellEnd"/>
      <w:proofErr w:type="gramEnd"/>
      <w:r w:rsidRPr="00184B06">
        <w:rPr>
          <w:noProof w:val="0"/>
        </w:rPr>
        <w:t>;</w:t>
      </w:r>
    </w:p>
    <w:p w14:paraId="41A9C95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JsonSerializerDefaults.Web</w:t>
      </w:r>
      <w:proofErr w:type="spellEnd"/>
      <w:r w:rsidRPr="00184B06">
        <w:rPr>
          <w:noProof w:val="0"/>
        </w:rPr>
        <w:t>);</w:t>
      </w:r>
    </w:p>
    <w:p w14:paraId="299CCC78" w14:textId="77777777" w:rsidR="00CE4EC3" w:rsidRPr="00184B06" w:rsidRDefault="00CE4EC3" w:rsidP="00CE4EC3">
      <w:pPr>
        <w:pStyle w:val="af7"/>
        <w:rPr>
          <w:noProof w:val="0"/>
        </w:rPr>
      </w:pPr>
    </w:p>
    <w:p w14:paraId="7F5CD9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SummarizeTextAsync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28068AC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E0675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Message</w:t>
      </w:r>
    </w:p>
    <w:p w14:paraId="78D3592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F0FC1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Role</w:t>
      </w:r>
      <w:proofErr w:type="spellEnd"/>
      <w:r w:rsidRPr="00184B06">
        <w:rPr>
          <w:noProof w:val="0"/>
        </w:rPr>
        <w:t xml:space="preserve"> = "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",</w:t>
      </w:r>
    </w:p>
    <w:p w14:paraId="7A6CE2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Text = </w:t>
      </w:r>
      <w:proofErr w:type="spellStart"/>
      <w:proofErr w:type="gramStart"/>
      <w:r w:rsidRPr="00184B06">
        <w:rPr>
          <w:noProof w:val="0"/>
        </w:rPr>
        <w:t>request.Text</w:t>
      </w:r>
      <w:proofErr w:type="spellEnd"/>
      <w:proofErr w:type="gramEnd"/>
    </w:p>
    <w:p w14:paraId="3E31117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7B76BB2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completionRequest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CompletionRequest</w:t>
      </w:r>
      <w:proofErr w:type="spellEnd"/>
    </w:p>
    <w:p w14:paraId="14F662E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B3CA6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ModelUri</w:t>
      </w:r>
      <w:proofErr w:type="spellEnd"/>
      <w:r w:rsidRPr="00184B06">
        <w:rPr>
          <w:noProof w:val="0"/>
        </w:rPr>
        <w:t xml:space="preserve"> = _</w:t>
      </w:r>
      <w:proofErr w:type="spellStart"/>
      <w:proofErr w:type="gramStart"/>
      <w:r w:rsidRPr="00184B06">
        <w:rPr>
          <w:noProof w:val="0"/>
        </w:rPr>
        <w:t>options.ModelSummarizationUri</w:t>
      </w:r>
      <w:proofErr w:type="spellEnd"/>
      <w:proofErr w:type="gramEnd"/>
      <w:r w:rsidRPr="00184B06">
        <w:rPr>
          <w:noProof w:val="0"/>
        </w:rPr>
        <w:t>,</w:t>
      </w:r>
    </w:p>
    <w:p w14:paraId="70D649D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Messages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message</w:t>
      </w:r>
      <w:proofErr w:type="spellEnd"/>
      <w:proofErr w:type="gramEnd"/>
      <w:r w:rsidRPr="00184B06">
        <w:rPr>
          <w:noProof w:val="0"/>
        </w:rPr>
        <w:t xml:space="preserve"> },</w:t>
      </w:r>
    </w:p>
    <w:p w14:paraId="67DB0C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CompletionOptions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CompletionOptions</w:t>
      </w:r>
      <w:proofErr w:type="spellEnd"/>
    </w:p>
    <w:p w14:paraId="5974C2E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6F6661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Stream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,</w:t>
      </w:r>
    </w:p>
    <w:p w14:paraId="45A5111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Temperature</w:t>
      </w:r>
      <w:proofErr w:type="spellEnd"/>
      <w:r w:rsidRPr="00184B06">
        <w:rPr>
          <w:noProof w:val="0"/>
        </w:rPr>
        <w:t xml:space="preserve"> = _</w:t>
      </w:r>
      <w:proofErr w:type="spellStart"/>
      <w:proofErr w:type="gramStart"/>
      <w:r w:rsidRPr="00184B06">
        <w:rPr>
          <w:noProof w:val="0"/>
        </w:rPr>
        <w:t>options.ModelSummarizationTemperature</w:t>
      </w:r>
      <w:proofErr w:type="spellEnd"/>
      <w:proofErr w:type="gramEnd"/>
      <w:r w:rsidRPr="00184B06">
        <w:rPr>
          <w:noProof w:val="0"/>
        </w:rPr>
        <w:t>,</w:t>
      </w:r>
    </w:p>
    <w:p w14:paraId="688DD7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r w:rsidRPr="00184B06">
        <w:rPr>
          <w:noProof w:val="0"/>
        </w:rPr>
        <w:t>MaxTokens</w:t>
      </w:r>
      <w:proofErr w:type="spellEnd"/>
      <w:r w:rsidRPr="00184B06">
        <w:rPr>
          <w:noProof w:val="0"/>
        </w:rPr>
        <w:t xml:space="preserve"> = 1000</w:t>
      </w:r>
    </w:p>
    <w:p w14:paraId="24A0A1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},</w:t>
      </w:r>
    </w:p>
    <w:p w14:paraId="415B74E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6CA1A9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credentialsProvider.GetToken</w:t>
      </w:r>
      <w:proofErr w:type="spellEnd"/>
      <w:r w:rsidRPr="00184B06">
        <w:rPr>
          <w:noProof w:val="0"/>
        </w:rPr>
        <w:t>();</w:t>
      </w:r>
    </w:p>
    <w:p w14:paraId="10FEC0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IAM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Yandex </w:t>
      </w:r>
      <w:proofErr w:type="spellStart"/>
      <w:r w:rsidRPr="00184B06">
        <w:rPr>
          <w:noProof w:val="0"/>
        </w:rPr>
        <w:t>Cloud</w:t>
      </w:r>
      <w:proofErr w:type="spellEnd"/>
      <w:r w:rsidRPr="00184B06">
        <w:rPr>
          <w:noProof w:val="0"/>
        </w:rPr>
        <w:t>");</w:t>
      </w:r>
    </w:p>
    <w:p w14:paraId="183C3A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client.DefaultRequestHeaders.Authorization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AuthenticationHeaderValue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Bearer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>);</w:t>
      </w:r>
    </w:p>
    <w:p w14:paraId="598E213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</w:t>
      </w:r>
      <w:proofErr w:type="spellEnd"/>
      <w:r w:rsidRPr="00184B06">
        <w:rPr>
          <w:noProof w:val="0"/>
        </w:rPr>
        <w:t xml:space="preserve"> =</w:t>
      </w:r>
    </w:p>
    <w:p w14:paraId="3C9DC5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client.PostAsync</w:t>
      </w:r>
      <w:proofErr w:type="spellEnd"/>
      <w:proofErr w:type="gram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foundationModels</w:t>
      </w:r>
      <w:proofErr w:type="spellEnd"/>
      <w:r w:rsidRPr="00184B06">
        <w:rPr>
          <w:noProof w:val="0"/>
        </w:rPr>
        <w:t>/v1/</w:t>
      </w:r>
      <w:proofErr w:type="spellStart"/>
      <w:r w:rsidRPr="00184B06">
        <w:rPr>
          <w:noProof w:val="0"/>
        </w:rPr>
        <w:t>completion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JsonContent.Create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completionRequest</w:t>
      </w:r>
      <w:proofErr w:type="spellEnd"/>
      <w:r w:rsidRPr="00184B06">
        <w:rPr>
          <w:noProof w:val="0"/>
        </w:rPr>
        <w:t>));</w:t>
      </w:r>
    </w:p>
    <w:p w14:paraId="0BA31D8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responseMessage.StatusCode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HttpStatusCode.OK</w:t>
      </w:r>
      <w:proofErr w:type="spellEnd"/>
      <w:r w:rsidRPr="00184B06">
        <w:rPr>
          <w:noProof w:val="0"/>
        </w:rPr>
        <w:t>)</w:t>
      </w:r>
    </w:p>
    <w:p w14:paraId="0BB0A2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25231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responseMessage.ReasonPhrase</w:t>
      </w:r>
      <w:proofErr w:type="spellEnd"/>
      <w:r w:rsidRPr="00184B06">
        <w:rPr>
          <w:noProof w:val="0"/>
        </w:rPr>
        <w:t>);</w:t>
      </w:r>
    </w:p>
    <w:p w14:paraId="762F2E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B21AD2F" w14:textId="77777777" w:rsidR="00CE4EC3" w:rsidRPr="00184B06" w:rsidRDefault="00CE4EC3" w:rsidP="00CE4EC3">
      <w:pPr>
        <w:pStyle w:val="af7"/>
        <w:rPr>
          <w:noProof w:val="0"/>
        </w:rPr>
      </w:pPr>
    </w:p>
    <w:p w14:paraId="25FD9C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JsonSerializer.Deserialize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CompletionResponse</w:t>
      </w:r>
      <w:proofErr w:type="spellEnd"/>
      <w:proofErr w:type="gramStart"/>
      <w:r w:rsidRPr="00184B06">
        <w:rPr>
          <w:noProof w:val="0"/>
        </w:rPr>
        <w:t>&gt;(</w:t>
      </w:r>
      <w:proofErr w:type="spellStart"/>
      <w:proofErr w:type="gramEnd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responseMessage.Content.ReadAsStreamAsync</w:t>
      </w:r>
      <w:proofErr w:type="spellEnd"/>
      <w:r w:rsidRPr="00184B06">
        <w:rPr>
          <w:noProof w:val="0"/>
        </w:rPr>
        <w:t>(),</w:t>
      </w:r>
    </w:p>
    <w:p w14:paraId="0D63C5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>);</w:t>
      </w:r>
    </w:p>
    <w:p w14:paraId="47A11C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deserialize</w:t>
      </w:r>
      <w:proofErr w:type="spellEnd"/>
      <w:r w:rsidRPr="00184B06">
        <w:rPr>
          <w:noProof w:val="0"/>
        </w:rPr>
        <w:t xml:space="preserve"> a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");</w:t>
      </w:r>
    </w:p>
    <w:p w14:paraId="0AD266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sb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StringBuilder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4AC9B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sb.Append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string.Join</w:t>
      </w:r>
      <w:proofErr w:type="spellEnd"/>
      <w:proofErr w:type="gramEnd"/>
      <w:r w:rsidRPr="00184B06">
        <w:rPr>
          <w:noProof w:val="0"/>
        </w:rPr>
        <w:t xml:space="preserve">('\n', </w:t>
      </w:r>
      <w:proofErr w:type="spellStart"/>
      <w:r w:rsidRPr="00184B06">
        <w:rPr>
          <w:noProof w:val="0"/>
        </w:rPr>
        <w:t>response.Result.Alternatives.Select</w:t>
      </w:r>
      <w:proofErr w:type="spellEnd"/>
      <w:r w:rsidRPr="00184B06">
        <w:rPr>
          <w:noProof w:val="0"/>
        </w:rPr>
        <w:t xml:space="preserve">(a =&gt; </w:t>
      </w:r>
      <w:proofErr w:type="spellStart"/>
      <w:r w:rsidRPr="00184B06">
        <w:rPr>
          <w:noProof w:val="0"/>
        </w:rPr>
        <w:t>string.Join</w:t>
      </w:r>
      <w:proofErr w:type="spellEnd"/>
      <w:r w:rsidRPr="00184B06">
        <w:rPr>
          <w:noProof w:val="0"/>
        </w:rPr>
        <w:t xml:space="preserve">('\n', </w:t>
      </w:r>
      <w:proofErr w:type="spellStart"/>
      <w:r w:rsidRPr="00184B06">
        <w:rPr>
          <w:noProof w:val="0"/>
        </w:rPr>
        <w:t>a.Message.Text</w:t>
      </w:r>
      <w:proofErr w:type="spellEnd"/>
      <w:r w:rsidRPr="00184B06">
        <w:rPr>
          <w:noProof w:val="0"/>
        </w:rPr>
        <w:t>))));</w:t>
      </w:r>
    </w:p>
    <w:p w14:paraId="2CD388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sb.Append</w:t>
      </w:r>
      <w:proofErr w:type="spellEnd"/>
      <w:r w:rsidRPr="00184B06">
        <w:rPr>
          <w:noProof w:val="0"/>
        </w:rPr>
        <w:t>('\n');</w:t>
      </w:r>
    </w:p>
    <w:p w14:paraId="4A2A6EE6" w14:textId="77777777" w:rsidR="00CE4EC3" w:rsidRPr="00184B06" w:rsidRDefault="00CE4EC3" w:rsidP="00CE4EC3">
      <w:pPr>
        <w:pStyle w:val="af7"/>
        <w:rPr>
          <w:noProof w:val="0"/>
        </w:rPr>
      </w:pPr>
    </w:p>
    <w:p w14:paraId="58ED5A0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sb.ToString</w:t>
      </w:r>
      <w:proofErr w:type="spellEnd"/>
      <w:r w:rsidRPr="00184B06">
        <w:rPr>
          <w:noProof w:val="0"/>
        </w:rPr>
        <w:t>());</w:t>
      </w:r>
    </w:p>
    <w:p w14:paraId="24A47F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5AF2A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>}</w:t>
      </w:r>
    </w:p>
    <w:p w14:paraId="4EFA66AD" w14:textId="1DD1398E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YTranslationService.cs</w:t>
      </w:r>
      <w:proofErr w:type="spellEnd"/>
      <w:r w:rsidRPr="00184B06">
        <w:rPr>
          <w:noProof w:val="0"/>
        </w:rPr>
        <w:t>:</w:t>
      </w:r>
    </w:p>
    <w:p w14:paraId="7741EB3D" w14:textId="77777777" w:rsidR="00CE4EC3" w:rsidRPr="00184B06" w:rsidRDefault="00CE4EC3" w:rsidP="00CE4EC3">
      <w:pPr>
        <w:pStyle w:val="af7"/>
        <w:rPr>
          <w:noProof w:val="0"/>
        </w:rPr>
      </w:pPr>
    </w:p>
    <w:p w14:paraId="36EA6EA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5AA4FC39" w14:textId="77777777" w:rsidR="00CE4EC3" w:rsidRPr="00184B06" w:rsidRDefault="00CE4EC3" w:rsidP="00CE4EC3">
      <w:pPr>
        <w:pStyle w:val="af7"/>
        <w:rPr>
          <w:noProof w:val="0"/>
        </w:rPr>
      </w:pPr>
    </w:p>
    <w:p w14:paraId="066D0FF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YTranslationService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Sdk </w:t>
      </w:r>
      <w:proofErr w:type="spellStart"/>
      <w:r w:rsidRPr="00184B06">
        <w:rPr>
          <w:noProof w:val="0"/>
        </w:rPr>
        <w:t>sdk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ITranslationService</w:t>
      </w:r>
      <w:proofErr w:type="spellEnd"/>
    </w:p>
    <w:p w14:paraId="210966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0A816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TranslationService.TranslationServiceClient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sdk.Services.Ai</w:t>
      </w:r>
      <w:proofErr w:type="gramEnd"/>
      <w:r w:rsidRPr="00184B06">
        <w:rPr>
          <w:noProof w:val="0"/>
        </w:rPr>
        <w:t>.Translate.TranslationService</w:t>
      </w:r>
      <w:proofErr w:type="spellEnd"/>
      <w:r w:rsidRPr="00184B06">
        <w:rPr>
          <w:noProof w:val="0"/>
        </w:rPr>
        <w:t>;</w:t>
      </w:r>
    </w:p>
    <w:p w14:paraId="4B86934B" w14:textId="77777777" w:rsidR="00CE4EC3" w:rsidRPr="00184B06" w:rsidRDefault="00CE4EC3" w:rsidP="00CE4EC3">
      <w:pPr>
        <w:pStyle w:val="af7"/>
        <w:rPr>
          <w:noProof w:val="0"/>
        </w:rPr>
      </w:pPr>
    </w:p>
    <w:p w14:paraId="04CD84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 xml:space="preserve">&gt;&gt; </w:t>
      </w:r>
      <w:proofErr w:type="spellStart"/>
      <w:r w:rsidRPr="00184B06">
        <w:rPr>
          <w:noProof w:val="0"/>
        </w:rPr>
        <w:t>ListLanguagesAsync</w:t>
      </w:r>
      <w:proofErr w:type="spellEnd"/>
      <w:r w:rsidRPr="00184B06">
        <w:rPr>
          <w:noProof w:val="0"/>
        </w:rPr>
        <w:t>()</w:t>
      </w:r>
    </w:p>
    <w:p w14:paraId="5B6503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D5292D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list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client.ListLanguagesAsync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ListLanguagesRequest</w:t>
      </w:r>
      <w:proofErr w:type="spellEnd"/>
      <w:r w:rsidRPr="00184B06">
        <w:rPr>
          <w:noProof w:val="0"/>
        </w:rPr>
        <w:t>());</w:t>
      </w:r>
    </w:p>
    <w:p w14:paraId="73D86CF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list.Languages.Select</w:t>
      </w:r>
      <w:proofErr w:type="spellEnd"/>
      <w:proofErr w:type="gramEnd"/>
      <w:r w:rsidRPr="00184B06">
        <w:rPr>
          <w:noProof w:val="0"/>
        </w:rPr>
        <w:t xml:space="preserve">(l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l.Code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l.Name</w:t>
      </w:r>
      <w:proofErr w:type="spellEnd"/>
      <w:r w:rsidRPr="00184B06">
        <w:rPr>
          <w:noProof w:val="0"/>
        </w:rPr>
        <w:t>));</w:t>
      </w:r>
    </w:p>
    <w:p w14:paraId="50D838C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2074BC4" w14:textId="77777777" w:rsidR="00CE4EC3" w:rsidRPr="00184B06" w:rsidRDefault="00CE4EC3" w:rsidP="00CE4EC3">
      <w:pPr>
        <w:pStyle w:val="af7"/>
        <w:rPr>
          <w:noProof w:val="0"/>
        </w:rPr>
      </w:pPr>
    </w:p>
    <w:p w14:paraId="3CF262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DetectLanguageAsync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DetectLanguageRequestDto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39B5550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C8C62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client.DetectLanguageAsync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DetectLanguageRequest</w:t>
      </w:r>
      <w:proofErr w:type="spellEnd"/>
    </w:p>
    <w:p w14:paraId="309CA1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3E19B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Text = </w:t>
      </w:r>
      <w:proofErr w:type="spellStart"/>
      <w:proofErr w:type="gramStart"/>
      <w:r w:rsidRPr="00184B06">
        <w:rPr>
          <w:noProof w:val="0"/>
        </w:rPr>
        <w:t>request.Text</w:t>
      </w:r>
      <w:proofErr w:type="spellEnd"/>
      <w:proofErr w:type="gramEnd"/>
    </w:p>
    <w:p w14:paraId="010883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3E9A2E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response.LanguageCode</w:t>
      </w:r>
      <w:proofErr w:type="spellEnd"/>
      <w:proofErr w:type="gramEnd"/>
      <w:r w:rsidRPr="00184B06">
        <w:rPr>
          <w:noProof w:val="0"/>
        </w:rPr>
        <w:t>);</w:t>
      </w:r>
    </w:p>
    <w:p w14:paraId="3BF984B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E66029A" w14:textId="77777777" w:rsidR="00CE4EC3" w:rsidRPr="00184B06" w:rsidRDefault="00CE4EC3" w:rsidP="00CE4EC3">
      <w:pPr>
        <w:pStyle w:val="af7"/>
        <w:rPr>
          <w:noProof w:val="0"/>
        </w:rPr>
      </w:pPr>
    </w:p>
    <w:p w14:paraId="5A7EB3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Task&lt;</w:t>
      </w:r>
      <w:proofErr w:type="spellStart"/>
      <w:proofErr w:type="gramEnd"/>
      <w:r w:rsidRPr="00184B06">
        <w:rPr>
          <w:noProof w:val="0"/>
        </w:rPr>
        <w:t>TranslationResponseDto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TranslateAsync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TranslationRequestDto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49C387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D21BD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translationRequest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TranslateRequest</w:t>
      </w:r>
      <w:proofErr w:type="spellEnd"/>
    </w:p>
    <w:p w14:paraId="425F14D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4B01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TargetLanguageCode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request.TargetLanguage</w:t>
      </w:r>
      <w:proofErr w:type="spellEnd"/>
      <w:proofErr w:type="gramEnd"/>
      <w:r w:rsidRPr="00184B06">
        <w:rPr>
          <w:noProof w:val="0"/>
        </w:rPr>
        <w:t>,</w:t>
      </w:r>
    </w:p>
    <w:p w14:paraId="02006E5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Texts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request</w:t>
      </w:r>
      <w:proofErr w:type="gramEnd"/>
      <w:r w:rsidRPr="00184B06">
        <w:rPr>
          <w:noProof w:val="0"/>
        </w:rPr>
        <w:t>.SourceText</w:t>
      </w:r>
      <w:proofErr w:type="spellEnd"/>
      <w:r w:rsidRPr="00184B06">
        <w:rPr>
          <w:noProof w:val="0"/>
        </w:rPr>
        <w:t xml:space="preserve"> }</w:t>
      </w:r>
    </w:p>
    <w:p w14:paraId="659680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9C81B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request.SourceLanguage</w:t>
      </w:r>
      <w:proofErr w:type="spellEnd"/>
      <w:proofErr w:type="gramEnd"/>
      <w:r w:rsidRPr="00184B06">
        <w:rPr>
          <w:noProof w:val="0"/>
        </w:rPr>
        <w:t xml:space="preserve"> !=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translationRequest.SourceLanguageCode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request.SourceLanguage</w:t>
      </w:r>
      <w:proofErr w:type="spellEnd"/>
      <w:r w:rsidRPr="00184B06">
        <w:rPr>
          <w:noProof w:val="0"/>
        </w:rPr>
        <w:t>;</w:t>
      </w:r>
    </w:p>
    <w:p w14:paraId="6CE51C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client.TranslateAsync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translationRequest</w:t>
      </w:r>
      <w:proofErr w:type="spellEnd"/>
      <w:r w:rsidRPr="00184B06">
        <w:rPr>
          <w:noProof w:val="0"/>
        </w:rPr>
        <w:t>);</w:t>
      </w:r>
    </w:p>
    <w:p w14:paraId="2C8E06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response.Translations.IsNullOrEmpty</w:t>
      </w:r>
      <w:proofErr w:type="spellEnd"/>
      <w:proofErr w:type="gramEnd"/>
      <w:r w:rsidRPr="00184B06">
        <w:rPr>
          <w:noProof w:val="0"/>
        </w:rPr>
        <w:t>())</w:t>
      </w:r>
    </w:p>
    <w:p w14:paraId="5FAB11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0C755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");</w:t>
      </w:r>
    </w:p>
    <w:p w14:paraId="3A1CECA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02B0B6E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dto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TranslationResponseDto</w:t>
      </w:r>
      <w:proofErr w:type="spellEnd"/>
    </w:p>
    <w:p w14:paraId="5065F1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1ED66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DetectedSourceLanguage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response.Translations</w:t>
      </w:r>
      <w:proofErr w:type="spellEnd"/>
      <w:proofErr w:type="gramEnd"/>
      <w:r w:rsidRPr="00184B06">
        <w:rPr>
          <w:noProof w:val="0"/>
        </w:rPr>
        <w:t>[0].</w:t>
      </w:r>
      <w:proofErr w:type="spellStart"/>
      <w:r w:rsidRPr="00184B06">
        <w:rPr>
          <w:noProof w:val="0"/>
        </w:rPr>
        <w:t>DetectedLanguageCode</w:t>
      </w:r>
      <w:proofErr w:type="spellEnd"/>
      <w:r w:rsidRPr="00184B06">
        <w:rPr>
          <w:noProof w:val="0"/>
        </w:rPr>
        <w:t>,</w:t>
      </w:r>
    </w:p>
    <w:p w14:paraId="3B8FBD5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request.TargetLanguage</w:t>
      </w:r>
      <w:proofErr w:type="spellEnd"/>
      <w:proofErr w:type="gramEnd"/>
      <w:r w:rsidRPr="00184B06">
        <w:rPr>
          <w:noProof w:val="0"/>
        </w:rPr>
        <w:t>,</w:t>
      </w:r>
    </w:p>
    <w:p w14:paraId="1460A8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TranslatedText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string.Join</w:t>
      </w:r>
      <w:proofErr w:type="spellEnd"/>
      <w:proofErr w:type="gramEnd"/>
      <w:r w:rsidRPr="00184B06">
        <w:rPr>
          <w:noProof w:val="0"/>
        </w:rPr>
        <w:t xml:space="preserve">('\n', </w:t>
      </w:r>
      <w:proofErr w:type="spellStart"/>
      <w:r w:rsidRPr="00184B06">
        <w:rPr>
          <w:noProof w:val="0"/>
        </w:rPr>
        <w:t>response.Translations.Select</w:t>
      </w:r>
      <w:proofErr w:type="spellEnd"/>
      <w:r w:rsidRPr="00184B06">
        <w:rPr>
          <w:noProof w:val="0"/>
        </w:rPr>
        <w:t xml:space="preserve">(t =&gt; </w:t>
      </w:r>
      <w:proofErr w:type="spellStart"/>
      <w:r w:rsidRPr="00184B06">
        <w:rPr>
          <w:noProof w:val="0"/>
        </w:rPr>
        <w:t>t.Text</w:t>
      </w:r>
      <w:proofErr w:type="spellEnd"/>
      <w:r w:rsidRPr="00184B06">
        <w:rPr>
          <w:noProof w:val="0"/>
        </w:rPr>
        <w:t>))</w:t>
      </w:r>
    </w:p>
    <w:p w14:paraId="5B3B58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0EB2255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dto</w:t>
      </w:r>
      <w:proofErr w:type="spellEnd"/>
      <w:r w:rsidRPr="00184B06">
        <w:rPr>
          <w:noProof w:val="0"/>
        </w:rPr>
        <w:t>;</w:t>
      </w:r>
    </w:p>
    <w:p w14:paraId="634F4B8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4115A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526CFA0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Book.cs</w:t>
      </w:r>
      <w:proofErr w:type="spellEnd"/>
      <w:r w:rsidRPr="00184B06">
        <w:rPr>
          <w:noProof w:val="0"/>
        </w:rPr>
        <w:t>:</w:t>
      </w:r>
    </w:p>
    <w:p w14:paraId="7CF8067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521BE44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;</w:t>
      </w:r>
    </w:p>
    <w:p w14:paraId="13127AA7" w14:textId="77777777" w:rsidR="00CE4EC3" w:rsidRPr="00184B06" w:rsidRDefault="00CE4EC3" w:rsidP="00CE4EC3">
      <w:pPr>
        <w:pStyle w:val="af7"/>
        <w:rPr>
          <w:noProof w:val="0"/>
        </w:rPr>
      </w:pPr>
    </w:p>
    <w:p w14:paraId="46F804E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33DFE5A9" w14:textId="77777777" w:rsidR="00CE4EC3" w:rsidRPr="00184B06" w:rsidRDefault="00CE4EC3" w:rsidP="00CE4EC3">
      <w:pPr>
        <w:pStyle w:val="af7"/>
        <w:rPr>
          <w:noProof w:val="0"/>
        </w:rPr>
      </w:pPr>
    </w:p>
    <w:p w14:paraId="2F7A478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Book</w:t>
      </w:r>
    </w:p>
    <w:p w14:paraId="0116FC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9E781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1510555" w14:textId="77777777" w:rsidR="00CE4EC3" w:rsidRPr="00184B06" w:rsidRDefault="00CE4EC3" w:rsidP="00CE4EC3">
      <w:pPr>
        <w:pStyle w:val="af7"/>
        <w:rPr>
          <w:noProof w:val="0"/>
        </w:rPr>
      </w:pPr>
    </w:p>
    <w:p w14:paraId="4C4684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BookFileType FileType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84FDE30" w14:textId="77777777" w:rsidR="00CE4EC3" w:rsidRPr="00184B06" w:rsidRDefault="00CE4EC3" w:rsidP="00CE4EC3">
      <w:pPr>
        <w:pStyle w:val="af7"/>
        <w:rPr>
          <w:noProof w:val="0"/>
        </w:rPr>
      </w:pPr>
    </w:p>
    <w:p w14:paraId="3B0BB6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B63198A" w14:textId="77777777" w:rsidR="00CE4EC3" w:rsidRPr="00184B06" w:rsidRDefault="00CE4EC3" w:rsidP="00CE4EC3">
      <w:pPr>
        <w:pStyle w:val="af7"/>
        <w:rPr>
          <w:noProof w:val="0"/>
        </w:rPr>
      </w:pPr>
    </w:p>
    <w:p w14:paraId="33D7B3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FileSize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74FDC7FA" w14:textId="77777777" w:rsidR="00CE4EC3" w:rsidRPr="00184B06" w:rsidRDefault="00CE4EC3" w:rsidP="00CE4EC3">
      <w:pPr>
        <w:pStyle w:val="af7"/>
        <w:rPr>
          <w:noProof w:val="0"/>
        </w:rPr>
      </w:pPr>
    </w:p>
    <w:p w14:paraId="46EDA7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256)]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6314048" w14:textId="77777777" w:rsidR="00CE4EC3" w:rsidRPr="00184B06" w:rsidRDefault="00CE4EC3" w:rsidP="00CE4EC3">
      <w:pPr>
        <w:pStyle w:val="af7"/>
        <w:rPr>
          <w:noProof w:val="0"/>
        </w:rPr>
      </w:pPr>
    </w:p>
    <w:p w14:paraId="4A7BD2D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256)]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Isbn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B543CED" w14:textId="77777777" w:rsidR="00CE4EC3" w:rsidRPr="00184B06" w:rsidRDefault="00CE4EC3" w:rsidP="00CE4EC3">
      <w:pPr>
        <w:pStyle w:val="af7"/>
        <w:rPr>
          <w:noProof w:val="0"/>
        </w:rPr>
      </w:pPr>
    </w:p>
    <w:p w14:paraId="39B21A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16 * 1024)]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0A12927" w14:textId="77777777" w:rsidR="00CE4EC3" w:rsidRPr="00184B06" w:rsidRDefault="00CE4EC3" w:rsidP="00CE4EC3">
      <w:pPr>
        <w:pStyle w:val="af7"/>
        <w:rPr>
          <w:noProof w:val="0"/>
        </w:rPr>
      </w:pPr>
    </w:p>
    <w:p w14:paraId="41B463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256)]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PublisherName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40557281" w14:textId="77777777" w:rsidR="00CE4EC3" w:rsidRPr="00184B06" w:rsidRDefault="00CE4EC3" w:rsidP="00CE4EC3">
      <w:pPr>
        <w:pStyle w:val="af7"/>
        <w:rPr>
          <w:noProof w:val="0"/>
        </w:rPr>
      </w:pPr>
    </w:p>
    <w:p w14:paraId="2916A4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64A7AF25" w14:textId="77777777" w:rsidR="00CE4EC3" w:rsidRPr="00184B06" w:rsidRDefault="00CE4EC3" w:rsidP="00CE4EC3">
      <w:pPr>
        <w:pStyle w:val="af7"/>
        <w:rPr>
          <w:noProof w:val="0"/>
        </w:rPr>
      </w:pPr>
    </w:p>
    <w:p w14:paraId="0FF7095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 xml:space="preserve">]?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132F1658" w14:textId="77777777" w:rsidR="00CE4EC3" w:rsidRPr="00184B06" w:rsidRDefault="00CE4EC3" w:rsidP="00CE4EC3">
      <w:pPr>
        <w:pStyle w:val="af7"/>
        <w:rPr>
          <w:noProof w:val="0"/>
        </w:rPr>
      </w:pPr>
    </w:p>
    <w:p w14:paraId="1078F4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B47C33E" w14:textId="77777777" w:rsidR="00CE4EC3" w:rsidRPr="00184B06" w:rsidRDefault="00CE4EC3" w:rsidP="00CE4EC3">
      <w:pPr>
        <w:pStyle w:val="af7"/>
        <w:rPr>
          <w:noProof w:val="0"/>
        </w:rPr>
      </w:pPr>
    </w:p>
    <w:p w14:paraId="5B19C9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ThumbnailFilename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7584655" w14:textId="77777777" w:rsidR="00CE4EC3" w:rsidRPr="00184B06" w:rsidRDefault="00CE4EC3" w:rsidP="00CE4EC3">
      <w:pPr>
        <w:pStyle w:val="af7"/>
        <w:rPr>
          <w:noProof w:val="0"/>
        </w:rPr>
      </w:pPr>
    </w:p>
    <w:p w14:paraId="608EEA7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BookCollection&gt; </w:t>
      </w:r>
      <w:proofErr w:type="spellStart"/>
      <w:r w:rsidRPr="00184B06">
        <w:rPr>
          <w:noProof w:val="0"/>
        </w:rPr>
        <w:t>Collections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List&lt;BookCollection&gt;();</w:t>
      </w:r>
    </w:p>
    <w:p w14:paraId="65C6C5C7" w14:textId="77777777" w:rsidR="00CE4EC3" w:rsidRPr="00184B06" w:rsidRDefault="00CE4EC3" w:rsidP="00CE4EC3">
      <w:pPr>
        <w:pStyle w:val="af7"/>
        <w:rPr>
          <w:noProof w:val="0"/>
        </w:rPr>
      </w:pPr>
    </w:p>
    <w:p w14:paraId="159E539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>&gt;();</w:t>
      </w:r>
    </w:p>
    <w:p w14:paraId="75FA6C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316BDC5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BookCollection.cs</w:t>
      </w:r>
      <w:proofErr w:type="spellEnd"/>
      <w:r w:rsidRPr="00184B06">
        <w:rPr>
          <w:noProof w:val="0"/>
        </w:rPr>
        <w:t>:</w:t>
      </w:r>
    </w:p>
    <w:p w14:paraId="3A7AFA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1ADC280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NodaTime</w:t>
      </w:r>
      <w:proofErr w:type="spellEnd"/>
      <w:r w:rsidRPr="00184B06">
        <w:rPr>
          <w:noProof w:val="0"/>
        </w:rPr>
        <w:t>;</w:t>
      </w:r>
    </w:p>
    <w:p w14:paraId="0AF8574F" w14:textId="77777777" w:rsidR="00CE4EC3" w:rsidRPr="00184B06" w:rsidRDefault="00CE4EC3" w:rsidP="00CE4EC3">
      <w:pPr>
        <w:pStyle w:val="af7"/>
        <w:rPr>
          <w:noProof w:val="0"/>
        </w:rPr>
      </w:pPr>
    </w:p>
    <w:p w14:paraId="743A1F1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74C82B7E" w14:textId="77777777" w:rsidR="00CE4EC3" w:rsidRPr="00184B06" w:rsidRDefault="00CE4EC3" w:rsidP="00CE4EC3">
      <w:pPr>
        <w:pStyle w:val="af7"/>
        <w:rPr>
          <w:noProof w:val="0"/>
        </w:rPr>
      </w:pPr>
    </w:p>
    <w:p w14:paraId="3E39752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BookCollection</w:t>
      </w:r>
    </w:p>
    <w:p w14:paraId="3D4F9D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246E84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</w:t>
      </w:r>
    </w:p>
    <w:p w14:paraId="654AFA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87294B4" w14:textId="77777777" w:rsidR="00CE4EC3" w:rsidRPr="00184B06" w:rsidRDefault="00CE4EC3" w:rsidP="00CE4EC3">
      <w:pPr>
        <w:pStyle w:val="af7"/>
        <w:rPr>
          <w:noProof w:val="0"/>
        </w:rPr>
      </w:pPr>
    </w:p>
    <w:p w14:paraId="2EBF809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Name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03B56B2A" w14:textId="77777777" w:rsidR="00CE4EC3" w:rsidRPr="00184B06" w:rsidRDefault="00CE4EC3" w:rsidP="00CE4EC3">
      <w:pPr>
        <w:pStyle w:val="af7"/>
        <w:rPr>
          <w:noProof w:val="0"/>
        </w:rPr>
      </w:pPr>
    </w:p>
    <w:p w14:paraId="61DCEE3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 xml:space="preserve">Book&gt;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List&lt;Book&gt;();</w:t>
      </w:r>
    </w:p>
    <w:p w14:paraId="73ABAA84" w14:textId="77777777" w:rsidR="00CE4EC3" w:rsidRPr="00184B06" w:rsidRDefault="00CE4EC3" w:rsidP="00CE4EC3">
      <w:pPr>
        <w:pStyle w:val="af7"/>
        <w:rPr>
          <w:noProof w:val="0"/>
        </w:rPr>
      </w:pPr>
    </w:p>
    <w:p w14:paraId="1BB971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Instant </w:t>
      </w:r>
      <w:proofErr w:type="spellStart"/>
      <w:r w:rsidRPr="00184B06">
        <w:rPr>
          <w:noProof w:val="0"/>
        </w:rPr>
        <w:t>CreatedAt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34415C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A97EE3B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BookText.cs</w:t>
      </w:r>
      <w:proofErr w:type="spellEnd"/>
      <w:r w:rsidRPr="00184B06">
        <w:rPr>
          <w:noProof w:val="0"/>
        </w:rPr>
        <w:t>:</w:t>
      </w:r>
    </w:p>
    <w:p w14:paraId="419B355C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7A5AE1C9" w14:textId="77777777" w:rsidR="00CE4EC3" w:rsidRPr="00184B06" w:rsidRDefault="00CE4EC3" w:rsidP="00CE4EC3">
      <w:pPr>
        <w:pStyle w:val="af7"/>
        <w:rPr>
          <w:noProof w:val="0"/>
        </w:rPr>
      </w:pPr>
    </w:p>
    <w:p w14:paraId="0B94D44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67A09629" w14:textId="77777777" w:rsidR="00CE4EC3" w:rsidRPr="00184B06" w:rsidRDefault="00CE4EC3" w:rsidP="00CE4EC3">
      <w:pPr>
        <w:pStyle w:val="af7"/>
        <w:rPr>
          <w:noProof w:val="0"/>
        </w:rPr>
      </w:pPr>
    </w:p>
    <w:p w14:paraId="16AD921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</w:t>
      </w:r>
      <w:proofErr w:type="spellEnd"/>
    </w:p>
    <w:p w14:paraId="1BCA45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9CA2B5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</w:t>
      </w:r>
    </w:p>
    <w:p w14:paraId="1BECD51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67B68C58" w14:textId="77777777" w:rsidR="00CE4EC3" w:rsidRPr="00184B06" w:rsidRDefault="00CE4EC3" w:rsidP="00CE4EC3">
      <w:pPr>
        <w:pStyle w:val="af7"/>
        <w:rPr>
          <w:noProof w:val="0"/>
        </w:rPr>
      </w:pPr>
    </w:p>
    <w:p w14:paraId="6132FB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// 4 </w:t>
      </w:r>
      <w:proofErr w:type="spellStart"/>
      <w:r w:rsidRPr="00184B06">
        <w:rPr>
          <w:noProof w:val="0"/>
        </w:rPr>
        <w:t>MiB</w:t>
      </w:r>
      <w:proofErr w:type="spellEnd"/>
    </w:p>
    <w:p w14:paraId="7BE2E2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4194304)]</w:t>
      </w:r>
    </w:p>
    <w:p w14:paraId="4A1CEFE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Text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532CAB1D" w14:textId="77777777" w:rsidR="00CE4EC3" w:rsidRPr="00184B06" w:rsidRDefault="00CE4EC3" w:rsidP="00CE4EC3">
      <w:pPr>
        <w:pStyle w:val="af7"/>
        <w:rPr>
          <w:noProof w:val="0"/>
        </w:rPr>
      </w:pPr>
    </w:p>
    <w:p w14:paraId="73AD5FD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BookDocumentId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5D426896" w14:textId="77777777" w:rsidR="00CE4EC3" w:rsidRPr="00184B06" w:rsidRDefault="00CE4EC3" w:rsidP="00CE4EC3">
      <w:pPr>
        <w:pStyle w:val="af7"/>
        <w:rPr>
          <w:noProof w:val="0"/>
        </w:rPr>
      </w:pPr>
    </w:p>
    <w:p w14:paraId="57B3263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ECE297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61A262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BookUserStats.cs</w:t>
      </w:r>
      <w:proofErr w:type="spellEnd"/>
      <w:r w:rsidRPr="00184B06">
        <w:rPr>
          <w:noProof w:val="0"/>
        </w:rPr>
        <w:t>:</w:t>
      </w:r>
    </w:p>
    <w:p w14:paraId="04378C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NodaTime</w:t>
      </w:r>
      <w:proofErr w:type="spellEnd"/>
      <w:r w:rsidRPr="00184B06">
        <w:rPr>
          <w:noProof w:val="0"/>
        </w:rPr>
        <w:t>;</w:t>
      </w:r>
    </w:p>
    <w:p w14:paraId="6203AFCC" w14:textId="77777777" w:rsidR="00CE4EC3" w:rsidRPr="00184B06" w:rsidRDefault="00CE4EC3" w:rsidP="00CE4EC3">
      <w:pPr>
        <w:pStyle w:val="af7"/>
        <w:rPr>
          <w:noProof w:val="0"/>
        </w:rPr>
      </w:pPr>
    </w:p>
    <w:p w14:paraId="427C1B5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2E31F0F0" w14:textId="77777777" w:rsidR="00CE4EC3" w:rsidRPr="00184B06" w:rsidRDefault="00CE4EC3" w:rsidP="00CE4EC3">
      <w:pPr>
        <w:pStyle w:val="af7"/>
        <w:rPr>
          <w:noProof w:val="0"/>
        </w:rPr>
      </w:pPr>
    </w:p>
    <w:p w14:paraId="4CF4E53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BookUserStats</w:t>
      </w:r>
      <w:proofErr w:type="spellEnd"/>
    </w:p>
    <w:p w14:paraId="6A0ACB3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B2210E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UserId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24F07D83" w14:textId="77777777" w:rsidR="00CE4EC3" w:rsidRPr="00184B06" w:rsidRDefault="00CE4EC3" w:rsidP="00CE4EC3">
      <w:pPr>
        <w:pStyle w:val="af7"/>
        <w:rPr>
          <w:noProof w:val="0"/>
        </w:rPr>
      </w:pPr>
    </w:p>
    <w:p w14:paraId="390BD8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167E1633" w14:textId="77777777" w:rsidR="00CE4EC3" w:rsidRPr="00184B06" w:rsidRDefault="00CE4EC3" w:rsidP="00CE4EC3">
      <w:pPr>
        <w:pStyle w:val="af7"/>
        <w:rPr>
          <w:noProof w:val="0"/>
        </w:rPr>
      </w:pPr>
    </w:p>
    <w:p w14:paraId="7E2658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Instant </w:t>
      </w:r>
      <w:proofErr w:type="spellStart"/>
      <w:r w:rsidRPr="00184B06">
        <w:rPr>
          <w:noProof w:val="0"/>
        </w:rPr>
        <w:t>RecentAccess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022D183" w14:textId="77777777" w:rsidR="00CE4EC3" w:rsidRPr="00184B06" w:rsidRDefault="00CE4EC3" w:rsidP="00CE4EC3">
      <w:pPr>
        <w:pStyle w:val="af7"/>
        <w:rPr>
          <w:noProof w:val="0"/>
        </w:rPr>
      </w:pPr>
    </w:p>
    <w:p w14:paraId="72CC4A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22628897" w14:textId="77777777" w:rsidR="00CE4EC3" w:rsidRPr="00184B06" w:rsidRDefault="00CE4EC3" w:rsidP="00CE4EC3">
      <w:pPr>
        <w:pStyle w:val="af7"/>
        <w:rPr>
          <w:noProof w:val="0"/>
        </w:rPr>
      </w:pPr>
    </w:p>
    <w:p w14:paraId="391EC8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; }</w:t>
      </w:r>
    </w:p>
    <w:p w14:paraId="6CF7C5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86E5B1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DictionaryWord.cs</w:t>
      </w:r>
      <w:proofErr w:type="spellEnd"/>
      <w:r w:rsidRPr="00184B06">
        <w:rPr>
          <w:noProof w:val="0"/>
        </w:rPr>
        <w:t>:</w:t>
      </w:r>
    </w:p>
    <w:p w14:paraId="3CAA71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71DBBE13" w14:textId="77777777" w:rsidR="00CE4EC3" w:rsidRPr="00184B06" w:rsidRDefault="00CE4EC3" w:rsidP="00CE4EC3">
      <w:pPr>
        <w:pStyle w:val="af7"/>
        <w:rPr>
          <w:noProof w:val="0"/>
        </w:rPr>
      </w:pPr>
    </w:p>
    <w:p w14:paraId="1617D67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2B8C4F5B" w14:textId="77777777" w:rsidR="00CE4EC3" w:rsidRPr="00184B06" w:rsidRDefault="00CE4EC3" w:rsidP="00CE4EC3">
      <w:pPr>
        <w:pStyle w:val="af7"/>
        <w:rPr>
          <w:noProof w:val="0"/>
        </w:rPr>
      </w:pPr>
    </w:p>
    <w:p w14:paraId="40CD16A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</w:p>
    <w:p w14:paraId="16EAA7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334914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</w:t>
      </w:r>
    </w:p>
    <w:p w14:paraId="52B746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Word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5C22701E" w14:textId="77777777" w:rsidR="00CE4EC3" w:rsidRPr="00184B06" w:rsidRDefault="00CE4EC3" w:rsidP="00CE4EC3">
      <w:pPr>
        <w:pStyle w:val="af7"/>
        <w:rPr>
          <w:noProof w:val="0"/>
        </w:rPr>
      </w:pPr>
    </w:p>
    <w:p w14:paraId="303421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5AF4A1A7" w14:textId="77777777" w:rsidR="00CE4EC3" w:rsidRPr="00184B06" w:rsidRDefault="00CE4EC3" w:rsidP="00CE4EC3">
      <w:pPr>
        <w:pStyle w:val="af7"/>
        <w:rPr>
          <w:noProof w:val="0"/>
        </w:rPr>
      </w:pPr>
    </w:p>
    <w:p w14:paraId="75EA72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string.Empty</w:t>
      </w:r>
      <w:proofErr w:type="spellEnd"/>
      <w:r w:rsidRPr="00184B06">
        <w:rPr>
          <w:noProof w:val="0"/>
        </w:rPr>
        <w:t>;</w:t>
      </w:r>
    </w:p>
    <w:p w14:paraId="3E2B7234" w14:textId="77777777" w:rsidR="00CE4EC3" w:rsidRPr="00184B06" w:rsidRDefault="00CE4EC3" w:rsidP="00CE4EC3">
      <w:pPr>
        <w:pStyle w:val="af7"/>
        <w:rPr>
          <w:noProof w:val="0"/>
        </w:rPr>
      </w:pPr>
    </w:p>
    <w:p w14:paraId="23C91BE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DictionaryWordAlias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Aliases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DictionaryWordAlias</w:t>
      </w:r>
      <w:proofErr w:type="spellEnd"/>
      <w:r w:rsidRPr="00184B06">
        <w:rPr>
          <w:noProof w:val="0"/>
        </w:rPr>
        <w:t>&gt;();</w:t>
      </w:r>
    </w:p>
    <w:p w14:paraId="7540D6D7" w14:textId="77777777" w:rsidR="00CE4EC3" w:rsidRPr="00184B06" w:rsidRDefault="00CE4EC3" w:rsidP="00CE4EC3">
      <w:pPr>
        <w:pStyle w:val="af7"/>
        <w:rPr>
          <w:noProof w:val="0"/>
        </w:rPr>
      </w:pPr>
    </w:p>
    <w:p w14:paraId="537EF9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ICollection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DictionaryWordDefinition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DictionaryWordDefinition</w:t>
      </w:r>
      <w:proofErr w:type="spellEnd"/>
      <w:r w:rsidRPr="00184B06">
        <w:rPr>
          <w:noProof w:val="0"/>
        </w:rPr>
        <w:t>&gt;();</w:t>
      </w:r>
    </w:p>
    <w:p w14:paraId="4934C1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7DD832F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DictionaryWordAlias.cs</w:t>
      </w:r>
      <w:proofErr w:type="spellEnd"/>
      <w:r w:rsidRPr="00184B06">
        <w:rPr>
          <w:noProof w:val="0"/>
        </w:rPr>
        <w:t>:</w:t>
      </w:r>
    </w:p>
    <w:p w14:paraId="57FE55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5324D3E5" w14:textId="77777777" w:rsidR="00CE4EC3" w:rsidRPr="00184B06" w:rsidRDefault="00CE4EC3" w:rsidP="00CE4EC3">
      <w:pPr>
        <w:pStyle w:val="af7"/>
        <w:rPr>
          <w:noProof w:val="0"/>
        </w:rPr>
      </w:pPr>
    </w:p>
    <w:p w14:paraId="46E1D19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60320F5A" w14:textId="77777777" w:rsidR="00CE4EC3" w:rsidRPr="00184B06" w:rsidRDefault="00CE4EC3" w:rsidP="00CE4EC3">
      <w:pPr>
        <w:pStyle w:val="af7"/>
        <w:rPr>
          <w:noProof w:val="0"/>
        </w:rPr>
      </w:pPr>
    </w:p>
    <w:p w14:paraId="7B83E1C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DictionaryWordAlias</w:t>
      </w:r>
      <w:proofErr w:type="spellEnd"/>
    </w:p>
    <w:p w14:paraId="0D7AB4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76CF3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</w:t>
      </w:r>
    </w:p>
    <w:p w14:paraId="69B974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Alias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0ABF5DE3" w14:textId="77777777" w:rsidR="00CE4EC3" w:rsidRPr="00184B06" w:rsidRDefault="00CE4EC3" w:rsidP="00CE4EC3">
      <w:pPr>
        <w:pStyle w:val="af7"/>
        <w:rPr>
          <w:noProof w:val="0"/>
        </w:rPr>
      </w:pPr>
    </w:p>
    <w:p w14:paraId="6A8172E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0322E76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D145D8A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DictionaryWordDefinition.cs</w:t>
      </w:r>
      <w:proofErr w:type="spellEnd"/>
      <w:r w:rsidRPr="00184B06">
        <w:rPr>
          <w:noProof w:val="0"/>
        </w:rPr>
        <w:t>:</w:t>
      </w:r>
    </w:p>
    <w:p w14:paraId="415572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System.ComponentModel.DataAnnotations</w:t>
      </w:r>
      <w:proofErr w:type="spellEnd"/>
      <w:r w:rsidRPr="00184B06">
        <w:rPr>
          <w:noProof w:val="0"/>
        </w:rPr>
        <w:t>;</w:t>
      </w:r>
    </w:p>
    <w:p w14:paraId="06124F75" w14:textId="77777777" w:rsidR="00CE4EC3" w:rsidRPr="00184B06" w:rsidRDefault="00CE4EC3" w:rsidP="00CE4EC3">
      <w:pPr>
        <w:pStyle w:val="af7"/>
        <w:rPr>
          <w:noProof w:val="0"/>
        </w:rPr>
      </w:pPr>
    </w:p>
    <w:p w14:paraId="077EE8E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2ABA0F55" w14:textId="77777777" w:rsidR="00CE4EC3" w:rsidRPr="00184B06" w:rsidRDefault="00CE4EC3" w:rsidP="00CE4EC3">
      <w:pPr>
        <w:pStyle w:val="af7"/>
        <w:rPr>
          <w:noProof w:val="0"/>
        </w:rPr>
      </w:pPr>
    </w:p>
    <w:p w14:paraId="3EEAFDC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DictionaryWordDefinition</w:t>
      </w:r>
      <w:proofErr w:type="spellEnd"/>
    </w:p>
    <w:p w14:paraId="58179E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D1841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[Key]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Guid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469E5BF4" w14:textId="77777777" w:rsidR="00CE4EC3" w:rsidRPr="00184B06" w:rsidRDefault="00CE4EC3" w:rsidP="00CE4EC3">
      <w:pPr>
        <w:pStyle w:val="af7"/>
        <w:rPr>
          <w:noProof w:val="0"/>
        </w:rPr>
      </w:pPr>
    </w:p>
    <w:p w14:paraId="443A823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1024)]</w:t>
      </w:r>
    </w:p>
    <w:p w14:paraId="13A3863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036122A9" w14:textId="77777777" w:rsidR="00CE4EC3" w:rsidRPr="00184B06" w:rsidRDefault="00CE4EC3" w:rsidP="00CE4EC3">
      <w:pPr>
        <w:pStyle w:val="af7"/>
        <w:rPr>
          <w:noProof w:val="0"/>
        </w:rPr>
      </w:pPr>
    </w:p>
    <w:p w14:paraId="407B5A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8192)]</w:t>
      </w:r>
    </w:p>
    <w:p w14:paraId="5754674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required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Definition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>; }</w:t>
      </w:r>
    </w:p>
    <w:p w14:paraId="5C0B53EE" w14:textId="77777777" w:rsidR="00CE4EC3" w:rsidRPr="00184B06" w:rsidRDefault="00CE4EC3" w:rsidP="00CE4EC3">
      <w:pPr>
        <w:pStyle w:val="af7"/>
        <w:rPr>
          <w:noProof w:val="0"/>
        </w:rPr>
      </w:pPr>
    </w:p>
    <w:p w14:paraId="399FA7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3CE32180" w14:textId="77777777" w:rsidR="00CE4EC3" w:rsidRPr="00184B06" w:rsidRDefault="00CE4EC3" w:rsidP="00CE4EC3">
      <w:pPr>
        <w:pStyle w:val="af7"/>
        <w:rPr>
          <w:noProof w:val="0"/>
        </w:rPr>
      </w:pPr>
    </w:p>
    <w:p w14:paraId="7088F9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DictionaryWordId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51CA215B" w14:textId="77777777" w:rsidR="00CE4EC3" w:rsidRPr="00184B06" w:rsidRDefault="00CE4EC3" w:rsidP="00CE4EC3">
      <w:pPr>
        <w:pStyle w:val="af7"/>
        <w:rPr>
          <w:noProof w:val="0"/>
        </w:rPr>
      </w:pPr>
    </w:p>
    <w:p w14:paraId="526E8D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</w:t>
      </w:r>
      <w:proofErr w:type="spellEnd"/>
      <w:r w:rsidRPr="00184B06">
        <w:rPr>
          <w:noProof w:val="0"/>
        </w:rPr>
        <w:t xml:space="preserve"> Word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get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init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!;</w:t>
      </w:r>
    </w:p>
    <w:p w14:paraId="76271D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594F478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User.cs</w:t>
      </w:r>
      <w:proofErr w:type="spellEnd"/>
      <w:r w:rsidRPr="00184B06">
        <w:rPr>
          <w:noProof w:val="0"/>
        </w:rPr>
        <w:t>:</w:t>
      </w:r>
    </w:p>
    <w:p w14:paraId="4E7381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Microsoft.AspNetCore.Identity</w:t>
      </w:r>
      <w:proofErr w:type="spellEnd"/>
      <w:r w:rsidRPr="00184B06">
        <w:rPr>
          <w:noProof w:val="0"/>
        </w:rPr>
        <w:t>;</w:t>
      </w:r>
    </w:p>
    <w:p w14:paraId="402B9BCE" w14:textId="77777777" w:rsidR="00CE4EC3" w:rsidRPr="00184B06" w:rsidRDefault="00CE4EC3" w:rsidP="00CE4EC3">
      <w:pPr>
        <w:pStyle w:val="af7"/>
        <w:rPr>
          <w:noProof w:val="0"/>
        </w:rPr>
      </w:pPr>
    </w:p>
    <w:p w14:paraId="640508D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BookManager.Domain.Entities</w:t>
      </w:r>
      <w:proofErr w:type="spellEnd"/>
      <w:r w:rsidRPr="00184B06">
        <w:rPr>
          <w:noProof w:val="0"/>
        </w:rPr>
        <w:t>;</w:t>
      </w:r>
    </w:p>
    <w:p w14:paraId="30324774" w14:textId="77777777" w:rsidR="00CE4EC3" w:rsidRPr="00184B06" w:rsidRDefault="00CE4EC3" w:rsidP="00CE4EC3">
      <w:pPr>
        <w:pStyle w:val="af7"/>
        <w:rPr>
          <w:noProof w:val="0"/>
        </w:rPr>
      </w:pPr>
    </w:p>
    <w:p w14:paraId="13EBEAF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User: </w:t>
      </w:r>
      <w:proofErr w:type="spellStart"/>
      <w:proofErr w:type="gramStart"/>
      <w:r w:rsidRPr="00184B06">
        <w:rPr>
          <w:noProof w:val="0"/>
        </w:rPr>
        <w:t>IdentityUser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Guid&gt;</w:t>
      </w:r>
    </w:p>
    <w:p w14:paraId="5CA18D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CB3A3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IEnumerable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 xml:space="preserve">&gt; 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 xml:space="preserve"> {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; }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List&lt;</w:t>
      </w:r>
      <w:proofErr w:type="spellStart"/>
      <w:r w:rsidRPr="00184B06">
        <w:rPr>
          <w:noProof w:val="0"/>
        </w:rPr>
        <w:t>BookUserStats</w:t>
      </w:r>
      <w:proofErr w:type="spellEnd"/>
      <w:r w:rsidRPr="00184B06">
        <w:rPr>
          <w:noProof w:val="0"/>
        </w:rPr>
        <w:t>&gt;();</w:t>
      </w:r>
    </w:p>
    <w:p w14:paraId="52A14A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0BA5A9D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BookFileType.cs</w:t>
      </w:r>
      <w:proofErr w:type="spellEnd"/>
      <w:r w:rsidRPr="00184B06">
        <w:rPr>
          <w:noProof w:val="0"/>
        </w:rPr>
        <w:t>:</w:t>
      </w:r>
    </w:p>
    <w:p w14:paraId="5833005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BookManager.Domain.Exceptions</w:t>
      </w:r>
      <w:proofErr w:type="spellEnd"/>
      <w:r w:rsidRPr="00184B06">
        <w:rPr>
          <w:noProof w:val="0"/>
        </w:rPr>
        <w:t>;</w:t>
      </w:r>
    </w:p>
    <w:p w14:paraId="37A1ECF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Tapper</w:t>
      </w:r>
      <w:proofErr w:type="spellEnd"/>
      <w:r w:rsidRPr="00184B06">
        <w:rPr>
          <w:noProof w:val="0"/>
        </w:rPr>
        <w:t>;</w:t>
      </w:r>
    </w:p>
    <w:p w14:paraId="5A0D93C1" w14:textId="77777777" w:rsidR="00CE4EC3" w:rsidRPr="00184B06" w:rsidRDefault="00CE4EC3" w:rsidP="00CE4EC3">
      <w:pPr>
        <w:pStyle w:val="af7"/>
        <w:rPr>
          <w:noProof w:val="0"/>
        </w:rPr>
      </w:pPr>
    </w:p>
    <w:p w14:paraId="55EA37E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;</w:t>
      </w:r>
    </w:p>
    <w:p w14:paraId="156F0B6F" w14:textId="77777777" w:rsidR="00CE4EC3" w:rsidRPr="00184B06" w:rsidRDefault="00CE4EC3" w:rsidP="00CE4EC3">
      <w:pPr>
        <w:pStyle w:val="af7"/>
        <w:rPr>
          <w:noProof w:val="0"/>
        </w:rPr>
      </w:pPr>
    </w:p>
    <w:p w14:paraId="601660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58079F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enum</w:t>
      </w:r>
      <w:proofErr w:type="spellEnd"/>
      <w:r w:rsidRPr="00184B06">
        <w:rPr>
          <w:noProof w:val="0"/>
        </w:rPr>
        <w:t xml:space="preserve"> BookFileType</w:t>
      </w:r>
    </w:p>
    <w:p w14:paraId="3CD401C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2C54EB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Pdf</w:t>
      </w:r>
      <w:proofErr w:type="spellEnd"/>
      <w:r w:rsidRPr="00184B06">
        <w:rPr>
          <w:noProof w:val="0"/>
        </w:rPr>
        <w:t>,</w:t>
      </w:r>
    </w:p>
    <w:p w14:paraId="50D142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Epub</w:t>
      </w:r>
      <w:proofErr w:type="spellEnd"/>
    </w:p>
    <w:p w14:paraId="06F5C83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E0DF85D" w14:textId="77777777" w:rsidR="00CE4EC3" w:rsidRPr="00184B06" w:rsidRDefault="00CE4EC3" w:rsidP="00CE4EC3">
      <w:pPr>
        <w:pStyle w:val="af7"/>
        <w:rPr>
          <w:noProof w:val="0"/>
        </w:rPr>
      </w:pPr>
    </w:p>
    <w:p w14:paraId="18FDC53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DocumentFileTypeUtils</w:t>
      </w:r>
      <w:proofErr w:type="spellEnd"/>
    </w:p>
    <w:p w14:paraId="5A8419C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8DF0EF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BookFileType </w:t>
      </w:r>
      <w:proofErr w:type="spellStart"/>
      <w:proofErr w:type="gramStart"/>
      <w:r w:rsidRPr="00184B06">
        <w:rPr>
          <w:noProof w:val="0"/>
        </w:rPr>
        <w:t>GetFileType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)</w:t>
      </w:r>
    </w:p>
    <w:p w14:paraId="404CE6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=&gt; </w:t>
      </w:r>
      <w:proofErr w:type="spellStart"/>
      <w:r w:rsidRPr="00184B06">
        <w:rPr>
          <w:noProof w:val="0"/>
        </w:rPr>
        <w:t>Path.GetExtension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filename</w:t>
      </w:r>
      <w:proofErr w:type="spellEnd"/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ToLower</w:t>
      </w:r>
      <w:proofErr w:type="spellEnd"/>
      <w:proofErr w:type="gramEnd"/>
      <w:r w:rsidRPr="00184B06">
        <w:rPr>
          <w:noProof w:val="0"/>
        </w:rPr>
        <w:t xml:space="preserve">() </w:t>
      </w:r>
      <w:proofErr w:type="spellStart"/>
      <w:r w:rsidRPr="00184B06">
        <w:rPr>
          <w:noProof w:val="0"/>
        </w:rPr>
        <w:t>switch</w:t>
      </w:r>
      <w:proofErr w:type="spellEnd"/>
    </w:p>
    <w:p w14:paraId="614209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{</w:t>
      </w:r>
    </w:p>
    <w:p w14:paraId="3D7248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".</w:t>
      </w:r>
      <w:proofErr w:type="spellStart"/>
      <w:r w:rsidRPr="00184B06">
        <w:rPr>
          <w:noProof w:val="0"/>
        </w:rPr>
        <w:t>pdf</w:t>
      </w:r>
      <w:proofErr w:type="spellEnd"/>
      <w:r w:rsidRPr="00184B06">
        <w:rPr>
          <w:noProof w:val="0"/>
        </w:rPr>
        <w:t xml:space="preserve">" =&gt; </w:t>
      </w:r>
      <w:proofErr w:type="spellStart"/>
      <w:r w:rsidRPr="00184B06">
        <w:rPr>
          <w:noProof w:val="0"/>
        </w:rPr>
        <w:t>BookFileType.Pdf</w:t>
      </w:r>
      <w:proofErr w:type="spellEnd"/>
      <w:r w:rsidRPr="00184B06">
        <w:rPr>
          <w:noProof w:val="0"/>
        </w:rPr>
        <w:t>,</w:t>
      </w:r>
    </w:p>
    <w:p w14:paraId="645796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".</w:t>
      </w:r>
      <w:proofErr w:type="spellStart"/>
      <w:r w:rsidRPr="00184B06">
        <w:rPr>
          <w:noProof w:val="0"/>
        </w:rPr>
        <w:t>epub</w:t>
      </w:r>
      <w:proofErr w:type="spellEnd"/>
      <w:r w:rsidRPr="00184B06">
        <w:rPr>
          <w:noProof w:val="0"/>
        </w:rPr>
        <w:t xml:space="preserve">" =&gt; </w:t>
      </w:r>
      <w:proofErr w:type="spellStart"/>
      <w:r w:rsidRPr="00184B06">
        <w:rPr>
          <w:noProof w:val="0"/>
        </w:rPr>
        <w:t>BookFileType.Epub</w:t>
      </w:r>
      <w:proofErr w:type="spellEnd"/>
      <w:r w:rsidRPr="00184B06">
        <w:rPr>
          <w:noProof w:val="0"/>
        </w:rPr>
        <w:t>,</w:t>
      </w:r>
    </w:p>
    <w:p w14:paraId="0F2F0D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_ =&gt;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UnsupportedFileTypeException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1B2C74A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1384C7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47029BA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ApiFixture.cs</w:t>
      </w:r>
      <w:proofErr w:type="spellEnd"/>
      <w:r w:rsidRPr="00184B06">
        <w:rPr>
          <w:noProof w:val="0"/>
        </w:rPr>
        <w:t>:</w:t>
      </w:r>
    </w:p>
    <w:p w14:paraId="3DFDAB2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System.Net.Http.Headers</w:t>
      </w:r>
      <w:proofErr w:type="spellEnd"/>
      <w:r w:rsidRPr="00184B06">
        <w:rPr>
          <w:noProof w:val="0"/>
        </w:rPr>
        <w:t>;</w:t>
      </w:r>
    </w:p>
    <w:p w14:paraId="479B9DD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;</w:t>
      </w:r>
    </w:p>
    <w:p w14:paraId="3802C3B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</w:t>
      </w:r>
      <w:proofErr w:type="spellEnd"/>
      <w:r w:rsidRPr="00184B06">
        <w:rPr>
          <w:noProof w:val="0"/>
        </w:rPr>
        <w:t>;</w:t>
      </w:r>
    </w:p>
    <w:p w14:paraId="5D1B9E1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BookManager.Application.Common.Interfaces.Services</w:t>
      </w:r>
      <w:proofErr w:type="spellEnd"/>
      <w:r w:rsidRPr="00184B06">
        <w:rPr>
          <w:noProof w:val="0"/>
        </w:rPr>
        <w:t>;</w:t>
      </w:r>
    </w:p>
    <w:p w14:paraId="078DE62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BookManager.Application.Persistence</w:t>
      </w:r>
      <w:proofErr w:type="spellEnd"/>
      <w:r w:rsidRPr="00184B06">
        <w:rPr>
          <w:noProof w:val="0"/>
        </w:rPr>
        <w:t>;</w:t>
      </w:r>
    </w:p>
    <w:p w14:paraId="69C3264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Microsoft.AspNetCore.Mvc.Testing</w:t>
      </w:r>
      <w:proofErr w:type="spellEnd"/>
      <w:r w:rsidRPr="00184B06">
        <w:rPr>
          <w:noProof w:val="0"/>
        </w:rPr>
        <w:t>;</w:t>
      </w:r>
    </w:p>
    <w:p w14:paraId="7EA16AC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Microsoft.EntityFrameworkCore</w:t>
      </w:r>
      <w:proofErr w:type="spellEnd"/>
      <w:r w:rsidRPr="00184B06">
        <w:rPr>
          <w:noProof w:val="0"/>
        </w:rPr>
        <w:t>;</w:t>
      </w:r>
    </w:p>
    <w:p w14:paraId="118967F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ServiceProviderServiceExtensions</w:t>
      </w:r>
      <w:proofErr w:type="spellEnd"/>
      <w:r w:rsidRPr="00184B06">
        <w:rPr>
          <w:noProof w:val="0"/>
        </w:rPr>
        <w:t xml:space="preserve"> = Microsoft.Extensions.DependencyInjection.ServiceProviderServiceExtensions;</w:t>
      </w:r>
    </w:p>
    <w:p w14:paraId="5F65963D" w14:textId="77777777" w:rsidR="00CE4EC3" w:rsidRPr="00184B06" w:rsidRDefault="00CE4EC3" w:rsidP="00CE4EC3">
      <w:pPr>
        <w:pStyle w:val="af7"/>
        <w:rPr>
          <w:noProof w:val="0"/>
        </w:rPr>
      </w:pPr>
    </w:p>
    <w:p w14:paraId="57418E8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BookManager.Tests.Api.IntegrationTests</w:t>
      </w:r>
      <w:proofErr w:type="spellEnd"/>
      <w:r w:rsidRPr="00184B06">
        <w:rPr>
          <w:noProof w:val="0"/>
        </w:rPr>
        <w:t>;</w:t>
      </w:r>
    </w:p>
    <w:p w14:paraId="0904DDBB" w14:textId="77777777" w:rsidR="00CE4EC3" w:rsidRPr="00184B06" w:rsidRDefault="00CE4EC3" w:rsidP="00CE4EC3">
      <w:pPr>
        <w:pStyle w:val="af7"/>
        <w:rPr>
          <w:noProof w:val="0"/>
        </w:rPr>
      </w:pPr>
    </w:p>
    <w:p w14:paraId="1ABB13D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ApiFixture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IDisposable</w:t>
      </w:r>
      <w:proofErr w:type="spellEnd"/>
    </w:p>
    <w:p w14:paraId="15F609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ADE56D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WebTestAppFactory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Program&gt; _</w:t>
      </w:r>
      <w:proofErr w:type="spellStart"/>
      <w:r w:rsidRPr="00184B06">
        <w:rPr>
          <w:noProof w:val="0"/>
        </w:rPr>
        <w:t>factory</w:t>
      </w:r>
      <w:proofErr w:type="spellEnd"/>
      <w:r w:rsidRPr="00184B06">
        <w:rPr>
          <w:noProof w:val="0"/>
        </w:rPr>
        <w:t>;</w:t>
      </w:r>
    </w:p>
    <w:p w14:paraId="5EB64EE5" w14:textId="77777777" w:rsidR="00CE4EC3" w:rsidRPr="00184B06" w:rsidRDefault="00CE4EC3" w:rsidP="00CE4EC3">
      <w:pPr>
        <w:pStyle w:val="af7"/>
        <w:rPr>
          <w:noProof w:val="0"/>
        </w:rPr>
      </w:pPr>
    </w:p>
    <w:p w14:paraId="12FD8A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ApiFixture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23B3316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C7B787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r w:rsidRPr="00184B06">
        <w:rPr>
          <w:noProof w:val="0"/>
        </w:rPr>
        <w:t>factory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WebTestAppFactory</w:t>
      </w:r>
      <w:proofErr w:type="spellEnd"/>
      <w:r w:rsidRPr="00184B06">
        <w:rPr>
          <w:noProof w:val="0"/>
        </w:rPr>
        <w:t>&lt;</w:t>
      </w:r>
      <w:proofErr w:type="gramEnd"/>
      <w:r w:rsidRPr="00184B06">
        <w:rPr>
          <w:noProof w:val="0"/>
        </w:rPr>
        <w:t>Program&gt;();</w:t>
      </w:r>
    </w:p>
    <w:p w14:paraId="17CA2A1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AddUser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41BE07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22CF4B8" w14:textId="77777777" w:rsidR="00CE4EC3" w:rsidRPr="00184B06" w:rsidRDefault="00CE4EC3" w:rsidP="00CE4EC3">
      <w:pPr>
        <w:pStyle w:val="af7"/>
        <w:rPr>
          <w:noProof w:val="0"/>
        </w:rPr>
      </w:pPr>
    </w:p>
    <w:p w14:paraId="01B4F5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Dispose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1634AA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D7BDF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GC.SuppressFinalize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);</w:t>
      </w:r>
    </w:p>
    <w:p w14:paraId="142E04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scope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ServiceProviderServiceExtensions.CreateScope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factory.Services</w:t>
      </w:r>
      <w:proofErr w:type="spellEnd"/>
      <w:proofErr w:type="gramEnd"/>
      <w:r w:rsidRPr="00184B06">
        <w:rPr>
          <w:noProof w:val="0"/>
        </w:rPr>
        <w:t>);</w:t>
      </w:r>
    </w:p>
    <w:p w14:paraId="445CBD5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 xml:space="preserve"> = ServiceProviderServiceExtensions.GetRequiredService&lt;AppDbContext&gt;(</w:t>
      </w:r>
      <w:proofErr w:type="gramStart"/>
      <w:r w:rsidRPr="00184B06">
        <w:rPr>
          <w:noProof w:val="0"/>
        </w:rPr>
        <w:t>scope.ServiceProvider</w:t>
      </w:r>
      <w:proofErr w:type="gramEnd"/>
      <w:r w:rsidRPr="00184B06">
        <w:rPr>
          <w:noProof w:val="0"/>
        </w:rPr>
        <w:t>);</w:t>
      </w:r>
    </w:p>
    <w:p w14:paraId="34D842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dbContext.Database.</w:t>
      </w:r>
      <w:proofErr w:type="gramStart"/>
      <w:r w:rsidRPr="00184B06">
        <w:rPr>
          <w:noProof w:val="0"/>
        </w:rPr>
        <w:t>EnsureDeleted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775E2F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_</w:t>
      </w:r>
      <w:proofErr w:type="spellStart"/>
      <w:proofErr w:type="gramStart"/>
      <w:r w:rsidRPr="00184B06">
        <w:rPr>
          <w:noProof w:val="0"/>
        </w:rPr>
        <w:t>factory.Dispose</w:t>
      </w:r>
      <w:proofErr w:type="spellEnd"/>
      <w:proofErr w:type="gramEnd"/>
      <w:r w:rsidRPr="00184B06">
        <w:rPr>
          <w:noProof w:val="0"/>
        </w:rPr>
        <w:t>();</w:t>
      </w:r>
    </w:p>
    <w:p w14:paraId="3091E6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845314A" w14:textId="77777777" w:rsidR="00CE4EC3" w:rsidRPr="00184B06" w:rsidRDefault="00CE4EC3" w:rsidP="00CE4EC3">
      <w:pPr>
        <w:pStyle w:val="af7"/>
        <w:rPr>
          <w:noProof w:val="0"/>
        </w:rPr>
      </w:pPr>
    </w:p>
    <w:p w14:paraId="4180CDD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CreateClient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0565381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72506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factory.CreateClient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WebApplicationFactoryClientOptions</w:t>
      </w:r>
      <w:proofErr w:type="spellEnd"/>
    </w:p>
    <w:p w14:paraId="027BD3D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37982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AllowAutoRedirect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,</w:t>
      </w:r>
    </w:p>
    <w:p w14:paraId="477FA6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0716578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F288758" w14:textId="77777777" w:rsidR="00CE4EC3" w:rsidRPr="00184B06" w:rsidRDefault="00CE4EC3" w:rsidP="00CE4EC3">
      <w:pPr>
        <w:pStyle w:val="af7"/>
        <w:rPr>
          <w:noProof w:val="0"/>
        </w:rPr>
      </w:pPr>
    </w:p>
    <w:p w14:paraId="50DD28B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CreateAuthenticatedClient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4F70B8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2649D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scope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ServiceProviderServiceExtensions.CreateScope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factory.Services</w:t>
      </w:r>
      <w:proofErr w:type="spellEnd"/>
      <w:proofErr w:type="gramEnd"/>
      <w:r w:rsidRPr="00184B06">
        <w:rPr>
          <w:noProof w:val="0"/>
        </w:rPr>
        <w:t>);</w:t>
      </w:r>
    </w:p>
    <w:p w14:paraId="58EF1B7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 xml:space="preserve"> = ServiceProviderServiceExtensions.GetRequiredService&lt;IAuthenticationService&gt;(</w:t>
      </w:r>
      <w:proofErr w:type="gramStart"/>
      <w:r w:rsidRPr="00184B06">
        <w:rPr>
          <w:noProof w:val="0"/>
        </w:rPr>
        <w:t>scope.ServiceProvider</w:t>
      </w:r>
      <w:proofErr w:type="gramEnd"/>
      <w:r w:rsidRPr="00184B06">
        <w:rPr>
          <w:noProof w:val="0"/>
        </w:rPr>
        <w:t>);</w:t>
      </w:r>
    </w:p>
    <w:p w14:paraId="67FDAD0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authService.SignIn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AuthenticationRequestDto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Constants.UserName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Constants.UserPinCode</w:t>
      </w:r>
      <w:proofErr w:type="spellEnd"/>
      <w:r w:rsidRPr="00184B06">
        <w:rPr>
          <w:noProof w:val="0"/>
        </w:rPr>
        <w:t>))</w:t>
      </w:r>
    </w:p>
    <w:p w14:paraId="09E499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Result</w:t>
      </w:r>
      <w:proofErr w:type="spellEnd"/>
      <w:proofErr w:type="gramEnd"/>
    </w:p>
    <w:p w14:paraId="21D32C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AccessToken</w:t>
      </w:r>
      <w:proofErr w:type="spellEnd"/>
      <w:r w:rsidRPr="00184B06">
        <w:rPr>
          <w:noProof w:val="0"/>
        </w:rPr>
        <w:t>!;</w:t>
      </w:r>
      <w:proofErr w:type="gramEnd"/>
    </w:p>
    <w:p w14:paraId="3D5D31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 xml:space="preserve"> = _</w:t>
      </w:r>
      <w:proofErr w:type="spellStart"/>
      <w:proofErr w:type="gramStart"/>
      <w:r w:rsidRPr="00184B06">
        <w:rPr>
          <w:noProof w:val="0"/>
        </w:rPr>
        <w:t>factory.CreateClient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WebApplicationFactoryClientOptions</w:t>
      </w:r>
      <w:proofErr w:type="spellEnd"/>
    </w:p>
    <w:p w14:paraId="3B30F5C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050C20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AllowAutoRedirect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,</w:t>
      </w:r>
    </w:p>
    <w:p w14:paraId="152F98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5E0799A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client.DefaultRequestHeaders.Authorization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AuthenticationHeaderValue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Bearer</w:t>
      </w:r>
      <w:proofErr w:type="spellEnd"/>
      <w:r w:rsidRPr="00184B06">
        <w:rPr>
          <w:noProof w:val="0"/>
        </w:rPr>
        <w:t xml:space="preserve">", 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>);</w:t>
      </w:r>
    </w:p>
    <w:p w14:paraId="649F10F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>;</w:t>
      </w:r>
    </w:p>
    <w:p w14:paraId="455B61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DBA1512" w14:textId="77777777" w:rsidR="00CE4EC3" w:rsidRPr="00184B06" w:rsidRDefault="00CE4EC3" w:rsidP="00CE4EC3">
      <w:pPr>
        <w:pStyle w:val="af7"/>
        <w:rPr>
          <w:noProof w:val="0"/>
        </w:rPr>
      </w:pPr>
    </w:p>
    <w:p w14:paraId="46C72BE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Cleanup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61EB36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796853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scope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ServiceProviderServiceExtensions.CreateScope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factory.Services</w:t>
      </w:r>
      <w:proofErr w:type="spellEnd"/>
      <w:proofErr w:type="gramEnd"/>
      <w:r w:rsidRPr="00184B06">
        <w:rPr>
          <w:noProof w:val="0"/>
        </w:rPr>
        <w:t>);</w:t>
      </w:r>
    </w:p>
    <w:p w14:paraId="0481A2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dbContext</w:t>
      </w:r>
      <w:proofErr w:type="spellEnd"/>
      <w:r w:rsidRPr="00184B06">
        <w:rPr>
          <w:noProof w:val="0"/>
        </w:rPr>
        <w:t xml:space="preserve"> = ServiceProviderServiceExtensions.GetRequiredService&lt;AppDbContext&gt;(</w:t>
      </w:r>
      <w:proofErr w:type="gramStart"/>
      <w:r w:rsidRPr="00184B06">
        <w:rPr>
          <w:noProof w:val="0"/>
        </w:rPr>
        <w:t>scope.ServiceProvider</w:t>
      </w:r>
      <w:proofErr w:type="gramEnd"/>
      <w:r w:rsidRPr="00184B06">
        <w:rPr>
          <w:noProof w:val="0"/>
        </w:rPr>
        <w:t>);</w:t>
      </w:r>
    </w:p>
    <w:p w14:paraId="7C418E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dbContext.Books.</w:t>
      </w:r>
      <w:proofErr w:type="gramStart"/>
      <w:r w:rsidRPr="00184B06">
        <w:rPr>
          <w:noProof w:val="0"/>
        </w:rPr>
        <w:t>ExecuteDelete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A04F9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dbContext.BookTexts.</w:t>
      </w:r>
      <w:proofErr w:type="gramStart"/>
      <w:r w:rsidRPr="00184B06">
        <w:rPr>
          <w:noProof w:val="0"/>
        </w:rPr>
        <w:t>ExecuteDelete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BEB43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dbContext.DictionaryWords.</w:t>
      </w:r>
      <w:proofErr w:type="gramStart"/>
      <w:r w:rsidRPr="00184B06">
        <w:rPr>
          <w:noProof w:val="0"/>
        </w:rPr>
        <w:t>ExecuteDelete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B9412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A9EE61F" w14:textId="77777777" w:rsidR="00CE4EC3" w:rsidRPr="00184B06" w:rsidRDefault="00CE4EC3" w:rsidP="00CE4EC3">
      <w:pPr>
        <w:pStyle w:val="af7"/>
        <w:rPr>
          <w:noProof w:val="0"/>
        </w:rPr>
      </w:pPr>
    </w:p>
    <w:p w14:paraId="3CEF25F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3D90C54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5EC3B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using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scope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ServiceProviderServiceExtensions.CreateScope</w:t>
      </w:r>
      <w:proofErr w:type="spellEnd"/>
      <w:r w:rsidRPr="00184B06">
        <w:rPr>
          <w:noProof w:val="0"/>
        </w:rPr>
        <w:t>(_</w:t>
      </w:r>
      <w:proofErr w:type="spellStart"/>
      <w:proofErr w:type="gramStart"/>
      <w:r w:rsidRPr="00184B06">
        <w:rPr>
          <w:noProof w:val="0"/>
        </w:rPr>
        <w:t>factory.Services</w:t>
      </w:r>
      <w:proofErr w:type="spellEnd"/>
      <w:proofErr w:type="gramEnd"/>
      <w:r w:rsidRPr="00184B06">
        <w:rPr>
          <w:noProof w:val="0"/>
        </w:rPr>
        <w:t>);</w:t>
      </w:r>
    </w:p>
    <w:p w14:paraId="02C13A5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userService</w:t>
      </w:r>
      <w:proofErr w:type="spellEnd"/>
      <w:r w:rsidRPr="00184B06">
        <w:rPr>
          <w:noProof w:val="0"/>
        </w:rPr>
        <w:t xml:space="preserve"> = ServiceProviderServiceExtensions.GetRequiredService&lt;IUserService&gt;(</w:t>
      </w:r>
      <w:proofErr w:type="gramStart"/>
      <w:r w:rsidRPr="00184B06">
        <w:rPr>
          <w:noProof w:val="0"/>
        </w:rPr>
        <w:t>scope.ServiceProvider</w:t>
      </w:r>
      <w:proofErr w:type="gramEnd"/>
      <w:r w:rsidRPr="00184B06">
        <w:rPr>
          <w:noProof w:val="0"/>
        </w:rPr>
        <w:t>);</w:t>
      </w:r>
    </w:p>
    <w:p w14:paraId="49E715B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userService.CreateUser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UserAddRequest</w:t>
      </w:r>
      <w:proofErr w:type="spellEnd"/>
    </w:p>
    <w:p w14:paraId="4138AA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5E866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Name = </w:t>
      </w:r>
      <w:proofErr w:type="spellStart"/>
      <w:r w:rsidRPr="00184B06">
        <w:rPr>
          <w:noProof w:val="0"/>
        </w:rPr>
        <w:t>Constants.UserName</w:t>
      </w:r>
      <w:proofErr w:type="spellEnd"/>
      <w:r w:rsidRPr="00184B06">
        <w:rPr>
          <w:noProof w:val="0"/>
        </w:rPr>
        <w:t>,</w:t>
      </w:r>
    </w:p>
    <w:p w14:paraId="2FBF11A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Constants.UserPinCode</w:t>
      </w:r>
      <w:proofErr w:type="spellEnd"/>
      <w:r w:rsidRPr="00184B06">
        <w:rPr>
          <w:noProof w:val="0"/>
        </w:rPr>
        <w:t>,</w:t>
      </w:r>
    </w:p>
    <w:p w14:paraId="501577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  <w:proofErr w:type="gramStart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Result</w:t>
      </w:r>
      <w:proofErr w:type="spellEnd"/>
      <w:proofErr w:type="gramEnd"/>
      <w:r w:rsidRPr="00184B06">
        <w:rPr>
          <w:noProof w:val="0"/>
        </w:rPr>
        <w:t>;</w:t>
      </w:r>
    </w:p>
    <w:p w14:paraId="6291AF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Console.WriteLine</w:t>
      </w:r>
      <w:proofErr w:type="spellEnd"/>
      <w:r w:rsidRPr="00184B06">
        <w:rPr>
          <w:noProof w:val="0"/>
        </w:rPr>
        <w:t xml:space="preserve">($"The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${</w:t>
      </w:r>
      <w:proofErr w:type="spellStart"/>
      <w:proofErr w:type="gramStart"/>
      <w:r w:rsidRPr="00184B06">
        <w:rPr>
          <w:noProof w:val="0"/>
        </w:rPr>
        <w:t>user.Name</w:t>
      </w:r>
      <w:proofErr w:type="spellEnd"/>
      <w:proofErr w:type="gramEnd"/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created</w:t>
      </w:r>
      <w:proofErr w:type="spellEnd"/>
      <w:r w:rsidRPr="00184B06">
        <w:rPr>
          <w:noProof w:val="0"/>
        </w:rPr>
        <w:t>.");</w:t>
      </w:r>
    </w:p>
    <w:p w14:paraId="09F9997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780BD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0F86039" w14:textId="77777777" w:rsidR="00CE4EC3" w:rsidRPr="00184B06" w:rsidRDefault="00CE4EC3" w:rsidP="00CE4EC3">
      <w:pPr>
        <w:pStyle w:val="af7"/>
        <w:rPr>
          <w:noProof w:val="0"/>
        </w:rPr>
      </w:pPr>
    </w:p>
    <w:p w14:paraId="439039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proofErr w:type="gramStart"/>
      <w:r w:rsidRPr="00184B06">
        <w:rPr>
          <w:noProof w:val="0"/>
        </w:rPr>
        <w:t>CollectionDefinition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Api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")]</w:t>
      </w:r>
    </w:p>
    <w:p w14:paraId="0EED943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ApiFixtureCollection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ICollectionFixture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ApiFixture</w:t>
      </w:r>
      <w:proofErr w:type="spellEnd"/>
      <w:r w:rsidRPr="00184B06">
        <w:rPr>
          <w:noProof w:val="0"/>
        </w:rPr>
        <w:t>&gt;;</w:t>
      </w:r>
    </w:p>
    <w:p w14:paraId="7C2EBD3F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app.component.html:</w:t>
      </w:r>
    </w:p>
    <w:p w14:paraId="281F07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app-main-layout</w:t>
      </w:r>
      <w:proofErr w:type="spellEnd"/>
      <w:r w:rsidRPr="00184B06">
        <w:rPr>
          <w:noProof w:val="0"/>
        </w:rPr>
        <w:t>&gt;</w:t>
      </w:r>
    </w:p>
    <w:p w14:paraId="496CF6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router-</w:t>
      </w:r>
      <w:proofErr w:type="gramStart"/>
      <w:r w:rsidRPr="00184B06">
        <w:rPr>
          <w:noProof w:val="0"/>
        </w:rPr>
        <w:t>outlet</w:t>
      </w:r>
      <w:proofErr w:type="spellEnd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router-outlet</w:t>
      </w:r>
      <w:proofErr w:type="spellEnd"/>
      <w:r w:rsidRPr="00184B06">
        <w:rPr>
          <w:noProof w:val="0"/>
        </w:rPr>
        <w:t>&gt;</w:t>
      </w:r>
    </w:p>
    <w:p w14:paraId="2B804E81" w14:textId="0A4C54B3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app-main-layout</w:t>
      </w:r>
      <w:proofErr w:type="spellEnd"/>
      <w:r w:rsidRPr="00184B06">
        <w:rPr>
          <w:noProof w:val="0"/>
        </w:rPr>
        <w:t>&gt;</w:t>
      </w:r>
    </w:p>
    <w:p w14:paraId="46E869DC" w14:textId="7C83E566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D31EA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F111C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app-root</w:t>
      </w:r>
      <w:proofErr w:type="spellEnd"/>
      <w:r w:rsidRPr="00184B06">
        <w:rPr>
          <w:noProof w:val="0"/>
        </w:rPr>
        <w:t>',</w:t>
      </w:r>
    </w:p>
    <w:p w14:paraId="2E8B52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'./app.component.html',</w:t>
      </w:r>
    </w:p>
    <w:p w14:paraId="31DB35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app.component.scss</w:t>
      </w:r>
      <w:proofErr w:type="spellEnd"/>
      <w:r w:rsidRPr="00184B06">
        <w:rPr>
          <w:noProof w:val="0"/>
        </w:rPr>
        <w:t>',</w:t>
      </w:r>
    </w:p>
    <w:p w14:paraId="41A323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2AA793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9C7B90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AppComponent</w:t>
      </w:r>
      <w:proofErr w:type="spellEnd"/>
      <w:r w:rsidRPr="00184B06">
        <w:rPr>
          <w:noProof w:val="0"/>
        </w:rPr>
        <w:t xml:space="preserve"> {</w:t>
      </w:r>
    </w:p>
    <w:p w14:paraId="7E128B79" w14:textId="77777777" w:rsidR="00197A74" w:rsidRPr="00184B06" w:rsidRDefault="00197A74" w:rsidP="00197A74">
      <w:pPr>
        <w:pStyle w:val="af7"/>
        <w:rPr>
          <w:noProof w:val="0"/>
        </w:rPr>
      </w:pPr>
    </w:p>
    <w:p w14:paraId="287D8E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73DF13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connection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HubConnectionBuilder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4FF04D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withUrl</w:t>
      </w:r>
      <w:proofErr w:type="spellEnd"/>
      <w:proofErr w:type="gramEnd"/>
      <w:r w:rsidRPr="00184B06">
        <w:rPr>
          <w:noProof w:val="0"/>
        </w:rPr>
        <w:t>(`${</w:t>
      </w:r>
      <w:proofErr w:type="spellStart"/>
      <w:r w:rsidRPr="00184B06">
        <w:rPr>
          <w:noProof w:val="0"/>
        </w:rPr>
        <w:t>environment.BASE_URL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notification</w:t>
      </w:r>
      <w:proofErr w:type="spellEnd"/>
      <w:r w:rsidRPr="00184B06">
        <w:rPr>
          <w:noProof w:val="0"/>
        </w:rPr>
        <w:t>`)</w:t>
      </w:r>
    </w:p>
    <w:p w14:paraId="13E28A5F" w14:textId="6FADAF63" w:rsidR="00197A74" w:rsidRPr="00184B06" w:rsidRDefault="00197A74" w:rsidP="00C86DF9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build</w:t>
      </w:r>
      <w:proofErr w:type="spellEnd"/>
      <w:proofErr w:type="gramEnd"/>
      <w:r w:rsidRPr="00184B06">
        <w:rPr>
          <w:noProof w:val="0"/>
        </w:rPr>
        <w:t>();</w:t>
      </w:r>
    </w:p>
    <w:p w14:paraId="74E32D09" w14:textId="77777777" w:rsidR="00197A74" w:rsidRPr="00184B06" w:rsidRDefault="00197A74" w:rsidP="00197A74">
      <w:pPr>
        <w:pStyle w:val="af7"/>
        <w:rPr>
          <w:noProof w:val="0"/>
        </w:rPr>
      </w:pPr>
    </w:p>
    <w:p w14:paraId="4A4399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connection.start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then</w:t>
      </w:r>
      <w:proofErr w:type="spellEnd"/>
      <w:r w:rsidRPr="00184B06">
        <w:rPr>
          <w:noProof w:val="0"/>
        </w:rPr>
        <w:t>()</w:t>
      </w:r>
    </w:p>
    <w:p w14:paraId="1E73C8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AD1369C" w14:textId="77777777" w:rsidR="00197A74" w:rsidRPr="00184B06" w:rsidRDefault="00197A74" w:rsidP="00197A74">
      <w:pPr>
        <w:pStyle w:val="af7"/>
        <w:rPr>
          <w:noProof w:val="0"/>
        </w:rPr>
      </w:pPr>
    </w:p>
    <w:p w14:paraId="674011A7" w14:textId="2D5A06FC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392C755" w14:textId="52F0D763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app.module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0F5E9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NgModule(</w:t>
      </w:r>
      <w:proofErr w:type="gramEnd"/>
      <w:r w:rsidRPr="00184B06">
        <w:rPr>
          <w:noProof w:val="0"/>
        </w:rPr>
        <w:t>{</w:t>
      </w:r>
    </w:p>
    <w:p w14:paraId="250EF3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declarations</w:t>
      </w:r>
      <w:proofErr w:type="spellEnd"/>
      <w:r w:rsidRPr="00184B06">
        <w:rPr>
          <w:noProof w:val="0"/>
        </w:rPr>
        <w:t>: [</w:t>
      </w:r>
    </w:p>
    <w:p w14:paraId="49B10C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AppComponent</w:t>
      </w:r>
      <w:proofErr w:type="spellEnd"/>
      <w:r w:rsidRPr="00184B06">
        <w:rPr>
          <w:noProof w:val="0"/>
        </w:rPr>
        <w:t>,</w:t>
      </w:r>
    </w:p>
    <w:p w14:paraId="284A29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MainLayoutComponent</w:t>
      </w:r>
      <w:proofErr w:type="spellEnd"/>
      <w:r w:rsidRPr="00184B06">
        <w:rPr>
          <w:noProof w:val="0"/>
        </w:rPr>
        <w:t>,</w:t>
      </w:r>
    </w:p>
    <w:p w14:paraId="40215D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ToolbarComponent</w:t>
      </w:r>
      <w:proofErr w:type="spellEnd"/>
      <w:r w:rsidRPr="00184B06">
        <w:rPr>
          <w:noProof w:val="0"/>
        </w:rPr>
        <w:t>,</w:t>
      </w:r>
    </w:p>
    <w:p w14:paraId="5B0ECD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61F73A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6497A9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CommonModule</w:t>
      </w:r>
      <w:proofErr w:type="spellEnd"/>
      <w:r w:rsidRPr="00184B06">
        <w:rPr>
          <w:noProof w:val="0"/>
        </w:rPr>
        <w:t>,</w:t>
      </w:r>
    </w:p>
    <w:p w14:paraId="2947FA1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FormsModule</w:t>
      </w:r>
      <w:proofErr w:type="spellEnd"/>
      <w:r w:rsidRPr="00184B06">
        <w:rPr>
          <w:noProof w:val="0"/>
        </w:rPr>
        <w:t>,</w:t>
      </w:r>
    </w:p>
    <w:p w14:paraId="495156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506AEEB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BrowserModule</w:t>
      </w:r>
      <w:proofErr w:type="spellEnd"/>
      <w:r w:rsidRPr="00184B06">
        <w:rPr>
          <w:noProof w:val="0"/>
        </w:rPr>
        <w:t>,</w:t>
      </w:r>
    </w:p>
    <w:p w14:paraId="315601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RouterOutlet</w:t>
      </w:r>
      <w:proofErr w:type="spellEnd"/>
      <w:r w:rsidRPr="00184B06">
        <w:rPr>
          <w:noProof w:val="0"/>
        </w:rPr>
        <w:t>,</w:t>
      </w:r>
    </w:p>
    <w:p w14:paraId="4B8D55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RouterLink</w:t>
      </w:r>
      <w:proofErr w:type="spellEnd"/>
      <w:r w:rsidRPr="00184B06">
        <w:rPr>
          <w:noProof w:val="0"/>
        </w:rPr>
        <w:t>,</w:t>
      </w:r>
    </w:p>
    <w:p w14:paraId="08215E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RouterLinkActive</w:t>
      </w:r>
      <w:proofErr w:type="spellEnd"/>
      <w:r w:rsidRPr="00184B06">
        <w:rPr>
          <w:noProof w:val="0"/>
        </w:rPr>
        <w:t>,</w:t>
      </w:r>
    </w:p>
    <w:p w14:paraId="032F99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542CBF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MatIconModule</w:t>
      </w:r>
      <w:proofErr w:type="spellEnd"/>
      <w:r w:rsidRPr="00184B06">
        <w:rPr>
          <w:noProof w:val="0"/>
        </w:rPr>
        <w:t>,</w:t>
      </w:r>
    </w:p>
    <w:p w14:paraId="53AF93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MatListModule</w:t>
      </w:r>
      <w:proofErr w:type="spellEnd"/>
      <w:r w:rsidRPr="00184B06">
        <w:rPr>
          <w:noProof w:val="0"/>
        </w:rPr>
        <w:t>,</w:t>
      </w:r>
    </w:p>
    <w:p w14:paraId="11BE02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MatSelectModule</w:t>
      </w:r>
      <w:proofErr w:type="spellEnd"/>
      <w:r w:rsidRPr="00184B06">
        <w:rPr>
          <w:noProof w:val="0"/>
        </w:rPr>
        <w:t>,</w:t>
      </w:r>
    </w:p>
    <w:p w14:paraId="416203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MatInputModule</w:t>
      </w:r>
      <w:proofErr w:type="spellEnd"/>
      <w:r w:rsidRPr="00184B06">
        <w:rPr>
          <w:noProof w:val="0"/>
        </w:rPr>
        <w:t>,</w:t>
      </w:r>
    </w:p>
    <w:p w14:paraId="682BDC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MatTooltipModule</w:t>
      </w:r>
      <w:proofErr w:type="spellEnd"/>
      <w:r w:rsidRPr="00184B06">
        <w:rPr>
          <w:noProof w:val="0"/>
        </w:rPr>
        <w:t>,</w:t>
      </w:r>
    </w:p>
    <w:p w14:paraId="75B30B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MatSidenavModule</w:t>
      </w:r>
      <w:proofErr w:type="spellEnd"/>
      <w:r w:rsidRPr="00184B06">
        <w:rPr>
          <w:noProof w:val="0"/>
        </w:rPr>
        <w:t>,</w:t>
      </w:r>
    </w:p>
    <w:p w14:paraId="70D39E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017186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providers</w:t>
      </w:r>
      <w:proofErr w:type="spellEnd"/>
      <w:r w:rsidRPr="00184B06">
        <w:rPr>
          <w:noProof w:val="0"/>
        </w:rPr>
        <w:t>: [</w:t>
      </w:r>
    </w:p>
    <w:p w14:paraId="7B3FD5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AE6B7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provide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>,</w:t>
      </w:r>
    </w:p>
    <w:p w14:paraId="601C73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useValue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>,</w:t>
      </w:r>
    </w:p>
    <w:p w14:paraId="3E8E19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},</w:t>
      </w:r>
    </w:p>
    <w:p w14:paraId="6C79D2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provideRouter</w:t>
      </w:r>
      <w:proofErr w:type="spellEnd"/>
      <w:r w:rsidRPr="00184B06">
        <w:rPr>
          <w:noProof w:val="0"/>
        </w:rPr>
        <w:t>(</w:t>
      </w:r>
      <w:proofErr w:type="gramEnd"/>
    </w:p>
    <w:p w14:paraId="189E03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routes</w:t>
      </w:r>
      <w:proofErr w:type="spellEnd"/>
      <w:r w:rsidRPr="00184B06">
        <w:rPr>
          <w:noProof w:val="0"/>
        </w:rPr>
        <w:t>,</w:t>
      </w:r>
    </w:p>
    <w:p w14:paraId="00F635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withEnabledBlockingInitialNavigation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0080A4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withViewTransitions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623F8A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),</w:t>
      </w:r>
    </w:p>
    <w:p w14:paraId="3ABF3A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provideAnimationsAsync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553AF0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provideHttpClient</w:t>
      </w:r>
      <w:proofErr w:type="spellEnd"/>
      <w:r w:rsidRPr="00184B06">
        <w:rPr>
          <w:noProof w:val="0"/>
        </w:rPr>
        <w:t>(</w:t>
      </w:r>
      <w:proofErr w:type="gramEnd"/>
    </w:p>
    <w:p w14:paraId="511B61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withInterceptors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httpErrorInterceptor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authInterceptor</w:t>
      </w:r>
      <w:proofErr w:type="spellEnd"/>
      <w:r w:rsidRPr="00184B06">
        <w:rPr>
          <w:noProof w:val="0"/>
        </w:rPr>
        <w:t>]),</w:t>
      </w:r>
    </w:p>
    <w:p w14:paraId="226A16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),</w:t>
      </w:r>
    </w:p>
    <w:p w14:paraId="5AFB06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provideAuthHttpClient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),</w:t>
      </w:r>
    </w:p>
    <w:p w14:paraId="6B3558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789F9D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bootstrap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AppComponent</w:t>
      </w:r>
      <w:proofErr w:type="spellEnd"/>
      <w:r w:rsidRPr="00184B06">
        <w:rPr>
          <w:noProof w:val="0"/>
        </w:rPr>
        <w:t>],</w:t>
      </w:r>
    </w:p>
    <w:p w14:paraId="1E7021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>})</w:t>
      </w:r>
    </w:p>
    <w:p w14:paraId="4ECF90B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AppModule</w:t>
      </w:r>
      <w:proofErr w:type="spellEnd"/>
      <w:r w:rsidRPr="00184B06">
        <w:rPr>
          <w:noProof w:val="0"/>
        </w:rPr>
        <w:t xml:space="preserve"> {</w:t>
      </w:r>
    </w:p>
    <w:p w14:paraId="0BEFCB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9625D84" w14:textId="77777777" w:rsidR="00197A74" w:rsidRPr="00184B06" w:rsidRDefault="00197A74" w:rsidP="00197A74">
      <w:pPr>
        <w:pStyle w:val="af7"/>
        <w:rPr>
          <w:noProof w:val="0"/>
        </w:rPr>
      </w:pPr>
    </w:p>
    <w:p w14:paraId="1DAA3585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app.routes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25D3FB5F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Routes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';</w:t>
      </w:r>
    </w:p>
    <w:p w14:paraId="505F2D0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CONSTANTS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constants</w:t>
      </w:r>
      <w:proofErr w:type="spellEnd"/>
      <w:r w:rsidRPr="00184B06">
        <w:rPr>
          <w:noProof w:val="0"/>
        </w:rPr>
        <w:t>';</w:t>
      </w:r>
    </w:p>
    <w:p w14:paraId="6E4E296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authGuard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guards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auth.guard</w:t>
      </w:r>
      <w:proofErr w:type="spellEnd"/>
      <w:r w:rsidRPr="00184B06">
        <w:rPr>
          <w:noProof w:val="0"/>
        </w:rPr>
        <w:t>';</w:t>
      </w:r>
    </w:p>
    <w:p w14:paraId="4797041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loginGuard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guards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login.guard</w:t>
      </w:r>
      <w:proofErr w:type="spellEnd"/>
      <w:r w:rsidRPr="00184B06">
        <w:rPr>
          <w:noProof w:val="0"/>
        </w:rPr>
        <w:t>';</w:t>
      </w:r>
    </w:p>
    <w:p w14:paraId="07841476" w14:textId="77777777" w:rsidR="00197A74" w:rsidRPr="00184B06" w:rsidRDefault="00197A74" w:rsidP="00197A74">
      <w:pPr>
        <w:pStyle w:val="af7"/>
        <w:rPr>
          <w:noProof w:val="0"/>
        </w:rPr>
      </w:pPr>
    </w:p>
    <w:p w14:paraId="7111B84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routes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Routes</w:t>
      </w:r>
      <w:proofErr w:type="spellEnd"/>
      <w:r w:rsidRPr="00184B06">
        <w:rPr>
          <w:noProof w:val="0"/>
        </w:rPr>
        <w:t xml:space="preserve"> = [</w:t>
      </w:r>
    </w:p>
    <w:p w14:paraId="4FD650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6BE3FB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CONSTANTS.ENDPOINTS.RECENT_BOOKS,</w:t>
      </w:r>
    </w:p>
    <w:p w14:paraId="2443FB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canActivate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authGuard</w:t>
      </w:r>
      <w:proofErr w:type="spellEnd"/>
      <w:r w:rsidRPr="00184B06">
        <w:rPr>
          <w:noProof w:val="0"/>
        </w:rPr>
        <w:t>],</w:t>
      </w:r>
    </w:p>
    <w:p w14:paraId="5F19FF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 xml:space="preserve">: () =&gt; </w:t>
      </w: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>('@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pages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recent-books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recent-books.component</w:t>
      </w:r>
      <w:proofErr w:type="spellEnd"/>
      <w:r w:rsidRPr="00184B06">
        <w:rPr>
          <w:noProof w:val="0"/>
        </w:rPr>
        <w:t>')</w:t>
      </w:r>
    </w:p>
    <w:p w14:paraId="03705B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then</w:t>
      </w:r>
      <w:proofErr w:type="spellEnd"/>
      <w:proofErr w:type="gramEnd"/>
      <w:r w:rsidRPr="00184B06">
        <w:rPr>
          <w:noProof w:val="0"/>
        </w:rPr>
        <w:t xml:space="preserve">(m =&gt; </w:t>
      </w:r>
      <w:proofErr w:type="spellStart"/>
      <w:r w:rsidRPr="00184B06">
        <w:rPr>
          <w:noProof w:val="0"/>
        </w:rPr>
        <w:t>m.RecentBooksComponent</w:t>
      </w:r>
      <w:proofErr w:type="spellEnd"/>
      <w:r w:rsidRPr="00184B06">
        <w:rPr>
          <w:noProof w:val="0"/>
        </w:rPr>
        <w:t>),</w:t>
      </w:r>
    </w:p>
    <w:p w14:paraId="086C03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32C0AE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24E5EB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CONSTANTS.ENDPOINTS.EXPLORER,</w:t>
      </w:r>
    </w:p>
    <w:p w14:paraId="238C60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canActivate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authGuard</w:t>
      </w:r>
      <w:proofErr w:type="spellEnd"/>
      <w:r w:rsidRPr="00184B06">
        <w:rPr>
          <w:noProof w:val="0"/>
        </w:rPr>
        <w:t>],</w:t>
      </w:r>
    </w:p>
    <w:p w14:paraId="5B530B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>: () =&gt; import('@core/pages/library-explorer/library-explorer.component')</w:t>
      </w:r>
    </w:p>
    <w:p w14:paraId="1BE15D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then</w:t>
      </w:r>
      <w:proofErr w:type="spellEnd"/>
      <w:proofErr w:type="gramEnd"/>
      <w:r w:rsidRPr="00184B06">
        <w:rPr>
          <w:noProof w:val="0"/>
        </w:rPr>
        <w:t xml:space="preserve">(m =&gt; </w:t>
      </w:r>
      <w:proofErr w:type="spellStart"/>
      <w:r w:rsidRPr="00184B06">
        <w:rPr>
          <w:noProof w:val="0"/>
        </w:rPr>
        <w:t>m.LibraryExplorerComponent</w:t>
      </w:r>
      <w:proofErr w:type="spellEnd"/>
      <w:r w:rsidRPr="00184B06">
        <w:rPr>
          <w:noProof w:val="0"/>
        </w:rPr>
        <w:t>),</w:t>
      </w:r>
    </w:p>
    <w:p w14:paraId="2FC7E8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231DC2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47B657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CONSTANTS.ENDPOINTS.BOOK_COLLECTIONS,</w:t>
      </w:r>
    </w:p>
    <w:p w14:paraId="39553F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canActivate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authGuard</w:t>
      </w:r>
      <w:proofErr w:type="spellEnd"/>
      <w:r w:rsidRPr="00184B06">
        <w:rPr>
          <w:noProof w:val="0"/>
        </w:rPr>
        <w:t>],</w:t>
      </w:r>
    </w:p>
    <w:p w14:paraId="168073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>: () =&gt; import('@core/pages/book-collections/book-collections.component')</w:t>
      </w:r>
    </w:p>
    <w:p w14:paraId="58EE24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then</w:t>
      </w:r>
      <w:proofErr w:type="spellEnd"/>
      <w:proofErr w:type="gramEnd"/>
      <w:r w:rsidRPr="00184B06">
        <w:rPr>
          <w:noProof w:val="0"/>
        </w:rPr>
        <w:t xml:space="preserve">(m =&gt; </w:t>
      </w:r>
      <w:proofErr w:type="spellStart"/>
      <w:r w:rsidRPr="00184B06">
        <w:rPr>
          <w:noProof w:val="0"/>
        </w:rPr>
        <w:t>m.BookCollectionsComponent</w:t>
      </w:r>
      <w:proofErr w:type="spellEnd"/>
      <w:r w:rsidRPr="00184B06">
        <w:rPr>
          <w:noProof w:val="0"/>
        </w:rPr>
        <w:t>)</w:t>
      </w:r>
    </w:p>
    <w:p w14:paraId="42FA09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0D5CA0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35944C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CONSTANTS.ENDPOINTS.VIEWER,</w:t>
      </w:r>
    </w:p>
    <w:p w14:paraId="154A7A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canActivate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authGuard</w:t>
      </w:r>
      <w:proofErr w:type="spellEnd"/>
      <w:r w:rsidRPr="00184B06">
        <w:rPr>
          <w:noProof w:val="0"/>
        </w:rPr>
        <w:t>],</w:t>
      </w:r>
    </w:p>
    <w:p w14:paraId="6554A9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 xml:space="preserve">: () =&gt; </w:t>
      </w: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>('@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pages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book-viewer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book-viewer.component</w:t>
      </w:r>
      <w:proofErr w:type="spellEnd"/>
      <w:r w:rsidRPr="00184B06">
        <w:rPr>
          <w:noProof w:val="0"/>
        </w:rPr>
        <w:t>')</w:t>
      </w:r>
    </w:p>
    <w:p w14:paraId="7BF602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then</w:t>
      </w:r>
      <w:proofErr w:type="spellEnd"/>
      <w:proofErr w:type="gramEnd"/>
      <w:r w:rsidRPr="00184B06">
        <w:rPr>
          <w:noProof w:val="0"/>
        </w:rPr>
        <w:t xml:space="preserve">(m =&gt; </w:t>
      </w:r>
      <w:proofErr w:type="spellStart"/>
      <w:r w:rsidRPr="00184B06">
        <w:rPr>
          <w:noProof w:val="0"/>
        </w:rPr>
        <w:t>m.BookViewerComponent</w:t>
      </w:r>
      <w:proofErr w:type="spellEnd"/>
      <w:r w:rsidRPr="00184B06">
        <w:rPr>
          <w:noProof w:val="0"/>
        </w:rPr>
        <w:t>),</w:t>
      </w:r>
    </w:p>
    <w:p w14:paraId="27BDC7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368CBD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5043AF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`${CONSTANTS.ENDPOINTS.AUTH.PATH}/${CONSTANTS.ENDPOINTS.AUTH.SIGN_</w:t>
      </w:r>
      <w:proofErr w:type="gramStart"/>
      <w:r w:rsidRPr="00184B06">
        <w:rPr>
          <w:noProof w:val="0"/>
        </w:rPr>
        <w:t>IN}`</w:t>
      </w:r>
      <w:proofErr w:type="gramEnd"/>
      <w:r w:rsidRPr="00184B06">
        <w:rPr>
          <w:noProof w:val="0"/>
        </w:rPr>
        <w:t>,</w:t>
      </w:r>
    </w:p>
    <w:p w14:paraId="4FAB48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canActivate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loginGuard</w:t>
      </w:r>
      <w:proofErr w:type="spellEnd"/>
      <w:r w:rsidRPr="00184B06">
        <w:rPr>
          <w:noProof w:val="0"/>
        </w:rPr>
        <w:t>],</w:t>
      </w:r>
    </w:p>
    <w:p w14:paraId="78F99B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 xml:space="preserve">: () =&gt; </w:t>
      </w: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>('@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pages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login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login.component</w:t>
      </w:r>
      <w:proofErr w:type="spellEnd"/>
      <w:r w:rsidRPr="00184B06">
        <w:rPr>
          <w:noProof w:val="0"/>
        </w:rPr>
        <w:t>')</w:t>
      </w:r>
    </w:p>
    <w:p w14:paraId="1AC510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then</w:t>
      </w:r>
      <w:proofErr w:type="spellEnd"/>
      <w:proofErr w:type="gramEnd"/>
      <w:r w:rsidRPr="00184B06">
        <w:rPr>
          <w:noProof w:val="0"/>
        </w:rPr>
        <w:t xml:space="preserve">(m =&gt; </w:t>
      </w:r>
      <w:proofErr w:type="spellStart"/>
      <w:r w:rsidRPr="00184B06">
        <w:rPr>
          <w:noProof w:val="0"/>
        </w:rPr>
        <w:t>m.LoginComponent</w:t>
      </w:r>
      <w:proofErr w:type="spellEnd"/>
      <w:r w:rsidRPr="00184B06">
        <w:rPr>
          <w:noProof w:val="0"/>
        </w:rPr>
        <w:t>),</w:t>
      </w:r>
    </w:p>
    <w:p w14:paraId="151533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695BAA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{</w:t>
      </w:r>
    </w:p>
    <w:p w14:paraId="7C9902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path</w:t>
      </w:r>
      <w:proofErr w:type="spellEnd"/>
      <w:r w:rsidRPr="00184B06">
        <w:rPr>
          <w:noProof w:val="0"/>
        </w:rPr>
        <w:t>: CONSTANTS.ENDPOINTS.NO_CONNECTION,</w:t>
      </w:r>
    </w:p>
    <w:p w14:paraId="1507B9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loadComponent</w:t>
      </w:r>
      <w:proofErr w:type="spellEnd"/>
      <w:r w:rsidRPr="00184B06">
        <w:rPr>
          <w:noProof w:val="0"/>
        </w:rPr>
        <w:t>: () =&gt;</w:t>
      </w:r>
    </w:p>
    <w:p w14:paraId="646DE8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import('./core/pages/no-connection/no-connection.component'</w:t>
      </w:r>
      <w:proofErr w:type="gramStart"/>
      <w:r w:rsidRPr="00184B06">
        <w:rPr>
          <w:noProof w:val="0"/>
        </w:rPr>
        <w:t>).then</w:t>
      </w:r>
      <w:proofErr w:type="gramEnd"/>
      <w:r w:rsidRPr="00184B06">
        <w:rPr>
          <w:noProof w:val="0"/>
        </w:rPr>
        <w:t>(</w:t>
      </w:r>
    </w:p>
    <w:p w14:paraId="678F53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(m) =&gt; </w:t>
      </w:r>
      <w:proofErr w:type="spellStart"/>
      <w:r w:rsidRPr="00184B06">
        <w:rPr>
          <w:noProof w:val="0"/>
        </w:rPr>
        <w:t>m.NoConnectionComponent</w:t>
      </w:r>
      <w:proofErr w:type="spellEnd"/>
    </w:p>
    <w:p w14:paraId="007D74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),</w:t>
      </w:r>
    </w:p>
    <w:p w14:paraId="67F291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},</w:t>
      </w:r>
    </w:p>
    <w:p w14:paraId="5FCC735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];</w:t>
      </w:r>
    </w:p>
    <w:p w14:paraId="457E7138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-file-</w:t>
      </w:r>
      <w:proofErr w:type="spellStart"/>
      <w:r w:rsidRPr="00184B06">
        <w:rPr>
          <w:noProof w:val="0"/>
        </w:rPr>
        <w:t>type.ts</w:t>
      </w:r>
      <w:proofErr w:type="spellEnd"/>
      <w:r w:rsidRPr="00184B06">
        <w:rPr>
          <w:noProof w:val="0"/>
        </w:rPr>
        <w:t>:</w:t>
      </w:r>
    </w:p>
    <w:p w14:paraId="1ECA3B2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BookFileType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BookManager.Domain.Enums</w:t>
      </w:r>
      <w:proofErr w:type="spellEnd"/>
      <w:r w:rsidRPr="00184B06">
        <w:rPr>
          <w:noProof w:val="0"/>
        </w:rPr>
        <w:t>';</w:t>
      </w:r>
    </w:p>
    <w:p w14:paraId="4F4BF76C" w14:textId="77777777" w:rsidR="00197A74" w:rsidRPr="00184B06" w:rsidRDefault="00197A74" w:rsidP="00197A74">
      <w:pPr>
        <w:pStyle w:val="af7"/>
        <w:rPr>
          <w:noProof w:val="0"/>
        </w:rPr>
      </w:pPr>
    </w:p>
    <w:p w14:paraId="305FC32D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function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getBookFileType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fileTypeString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): BookFileType {</w:t>
      </w:r>
    </w:p>
    <w:p w14:paraId="64CF60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switch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fileTypeString</w:t>
      </w:r>
      <w:proofErr w:type="spellEnd"/>
      <w:r w:rsidRPr="00184B06">
        <w:rPr>
          <w:noProof w:val="0"/>
        </w:rPr>
        <w:t>) {</w:t>
      </w:r>
    </w:p>
    <w:p w14:paraId="02A790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case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application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pdf</w:t>
      </w:r>
      <w:proofErr w:type="spellEnd"/>
      <w:r w:rsidRPr="00184B06">
        <w:rPr>
          <w:noProof w:val="0"/>
        </w:rPr>
        <w:t>':</w:t>
      </w:r>
    </w:p>
    <w:p w14:paraId="715025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case</w:t>
      </w:r>
      <w:proofErr w:type="spellEnd"/>
      <w:r w:rsidRPr="00184B06">
        <w:rPr>
          <w:noProof w:val="0"/>
        </w:rPr>
        <w:t xml:space="preserve"> '.</w:t>
      </w:r>
      <w:proofErr w:type="spellStart"/>
      <w:r w:rsidRPr="00184B06">
        <w:rPr>
          <w:noProof w:val="0"/>
        </w:rPr>
        <w:t>pdf</w:t>
      </w:r>
      <w:proofErr w:type="spellEnd"/>
      <w:r w:rsidRPr="00184B06">
        <w:rPr>
          <w:noProof w:val="0"/>
        </w:rPr>
        <w:t>':</w:t>
      </w:r>
    </w:p>
    <w:p w14:paraId="2ABCEE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BookFileType.Pdf</w:t>
      </w:r>
      <w:proofErr w:type="spellEnd"/>
      <w:r w:rsidRPr="00184B06">
        <w:rPr>
          <w:noProof w:val="0"/>
        </w:rPr>
        <w:t>;</w:t>
      </w:r>
    </w:p>
    <w:p w14:paraId="2D2162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case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application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epub</w:t>
      </w:r>
      <w:proofErr w:type="spellEnd"/>
      <w:r w:rsidRPr="00184B06">
        <w:rPr>
          <w:noProof w:val="0"/>
        </w:rPr>
        <w:t>':</w:t>
      </w:r>
    </w:p>
    <w:p w14:paraId="74D514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case</w:t>
      </w:r>
      <w:proofErr w:type="spellEnd"/>
      <w:r w:rsidRPr="00184B06">
        <w:rPr>
          <w:noProof w:val="0"/>
        </w:rPr>
        <w:t xml:space="preserve"> '.</w:t>
      </w:r>
      <w:proofErr w:type="spellStart"/>
      <w:r w:rsidRPr="00184B06">
        <w:rPr>
          <w:noProof w:val="0"/>
        </w:rPr>
        <w:t>epub</w:t>
      </w:r>
      <w:proofErr w:type="spellEnd"/>
      <w:r w:rsidRPr="00184B06">
        <w:rPr>
          <w:noProof w:val="0"/>
        </w:rPr>
        <w:t>':</w:t>
      </w:r>
    </w:p>
    <w:p w14:paraId="2D8201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BookFileType.Epub</w:t>
      </w:r>
      <w:proofErr w:type="spellEnd"/>
      <w:r w:rsidRPr="00184B06">
        <w:rPr>
          <w:noProof w:val="0"/>
        </w:rPr>
        <w:t>;</w:t>
      </w:r>
    </w:p>
    <w:p w14:paraId="6F7985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default</w:t>
      </w:r>
      <w:proofErr w:type="spellEnd"/>
      <w:r w:rsidRPr="00184B06">
        <w:rPr>
          <w:noProof w:val="0"/>
        </w:rPr>
        <w:t>:</w:t>
      </w:r>
    </w:p>
    <w:p w14:paraId="23F4EA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Error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`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 xml:space="preserve"> file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not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supported</w:t>
      </w:r>
      <w:proofErr w:type="spellEnd"/>
      <w:r w:rsidRPr="00184B06">
        <w:rPr>
          <w:noProof w:val="0"/>
        </w:rPr>
        <w:t>! ${</w:t>
      </w:r>
      <w:proofErr w:type="spellStart"/>
      <w:r w:rsidRPr="00184B06">
        <w:rPr>
          <w:noProof w:val="0"/>
        </w:rPr>
        <w:t>fileTypeString</w:t>
      </w:r>
      <w:proofErr w:type="spellEnd"/>
      <w:r w:rsidRPr="00184B06">
        <w:rPr>
          <w:noProof w:val="0"/>
        </w:rPr>
        <w:t>}`);</w:t>
      </w:r>
    </w:p>
    <w:p w14:paraId="05D139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6A612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C26670F" w14:textId="77777777" w:rsidR="00197A74" w:rsidRPr="00184B06" w:rsidRDefault="00197A74" w:rsidP="00197A74">
      <w:pPr>
        <w:pStyle w:val="af7"/>
        <w:rPr>
          <w:noProof w:val="0"/>
        </w:rPr>
      </w:pPr>
    </w:p>
    <w:p w14:paraId="184C94DA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book-collection-list.component.html:</w:t>
      </w:r>
    </w:p>
    <w:p w14:paraId="4CF71F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@for 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collection.name) {</w:t>
      </w:r>
    </w:p>
    <w:p w14:paraId="3F9276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app-book-collection-list-item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"</w:t>
      </w:r>
    </w:p>
    <w:p w14:paraId="70E4DD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     (</w:t>
      </w:r>
      <w:proofErr w:type="spellStart"/>
      <w:r w:rsidRPr="00184B06">
        <w:rPr>
          <w:noProof w:val="0"/>
        </w:rPr>
        <w:t>bookOpenBtnClickEvent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emitBookOpenClickEvent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172001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     (</w:t>
      </w:r>
      <w:proofErr w:type="spellStart"/>
      <w:r w:rsidRPr="00184B06">
        <w:rPr>
          <w:noProof w:val="0"/>
        </w:rPr>
        <w:t>bookInfoBtnClickEvent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emitBookInfoClickEvent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41EC87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     (</w:t>
      </w:r>
      <w:proofErr w:type="spellStart"/>
      <w:r w:rsidRPr="00184B06">
        <w:rPr>
          <w:noProof w:val="0"/>
        </w:rPr>
        <w:t>editBtnClickEvent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emitEditEvent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)"</w:t>
      </w:r>
    </w:p>
    <w:p w14:paraId="2A23F5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                     (</w:t>
      </w:r>
      <w:proofErr w:type="spellStart"/>
      <w:r w:rsidRPr="00184B06">
        <w:rPr>
          <w:noProof w:val="0"/>
        </w:rPr>
        <w:t>deleteBtnClickEvent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emitDeleteEvent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)"&gt;</w:t>
      </w:r>
    </w:p>
    <w:p w14:paraId="409225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app-book-collection-list-item</w:t>
      </w:r>
      <w:proofErr w:type="spellEnd"/>
      <w:r w:rsidRPr="00184B06">
        <w:rPr>
          <w:noProof w:val="0"/>
        </w:rPr>
        <w:t>&gt;</w:t>
      </w:r>
    </w:p>
    <w:p w14:paraId="41B4C8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287E56F" w14:textId="4724342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book-collection-</w:t>
      </w:r>
      <w:proofErr w:type="gramStart"/>
      <w:r w:rsidRPr="00184B06">
        <w:rPr>
          <w:noProof w:val="0"/>
        </w:rPr>
        <w:t>list.component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2279A7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3025FF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app-book-collection-list</w:t>
      </w:r>
      <w:proofErr w:type="spellEnd"/>
      <w:r w:rsidRPr="00184B06">
        <w:rPr>
          <w:noProof w:val="0"/>
        </w:rPr>
        <w:t>',</w:t>
      </w:r>
    </w:p>
    <w:p w14:paraId="3CBDBC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5FDDE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075A01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BookCollectionListItemComponent</w:t>
      </w:r>
      <w:proofErr w:type="spellEnd"/>
      <w:r w:rsidRPr="00184B06">
        <w:rPr>
          <w:noProof w:val="0"/>
        </w:rPr>
        <w:t>,</w:t>
      </w:r>
    </w:p>
    <w:p w14:paraId="22F54B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376306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'./book-collection-list.component.html',</w:t>
      </w:r>
    </w:p>
    <w:p w14:paraId="6CF2B5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book-collection-list.component.scss</w:t>
      </w:r>
      <w:proofErr w:type="spellEnd"/>
      <w:r w:rsidRPr="00184B06">
        <w:rPr>
          <w:noProof w:val="0"/>
        </w:rPr>
        <w:t>',</w:t>
      </w:r>
    </w:p>
    <w:p w14:paraId="36257A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56D550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06C067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BookCollectionListComponent</w:t>
      </w:r>
      <w:proofErr w:type="spellEnd"/>
      <w:r w:rsidRPr="00184B06">
        <w:rPr>
          <w:noProof w:val="0"/>
        </w:rPr>
        <w:t xml:space="preserve"> {</w:t>
      </w:r>
    </w:p>
    <w:p w14:paraId="5B41E378" w14:textId="77777777" w:rsidR="00197A74" w:rsidRPr="00184B06" w:rsidRDefault="00197A74" w:rsidP="00197A74">
      <w:pPr>
        <w:pStyle w:val="af7"/>
        <w:rPr>
          <w:noProof w:val="0"/>
        </w:rPr>
      </w:pPr>
    </w:p>
    <w:p w14:paraId="09C048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[]&gt;();</w:t>
      </w:r>
    </w:p>
    <w:p w14:paraId="30A2F71C" w14:textId="77777777" w:rsidR="00197A74" w:rsidRPr="00184B06" w:rsidRDefault="00197A74" w:rsidP="00197A74">
      <w:pPr>
        <w:pStyle w:val="af7"/>
        <w:rPr>
          <w:noProof w:val="0"/>
        </w:rPr>
      </w:pPr>
    </w:p>
    <w:p w14:paraId="76EEC3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bookInfoClickEvent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40BD36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bookOpenClickEvent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5E519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collectionEditClickEvent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&gt;();</w:t>
      </w:r>
    </w:p>
    <w:p w14:paraId="3100BB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collectionDeleteClickEvent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&gt;();</w:t>
      </w:r>
    </w:p>
    <w:p w14:paraId="0430D07C" w14:textId="77777777" w:rsidR="00197A74" w:rsidRPr="00184B06" w:rsidRDefault="00197A74" w:rsidP="00197A74">
      <w:pPr>
        <w:pStyle w:val="af7"/>
        <w:rPr>
          <w:noProof w:val="0"/>
        </w:rPr>
      </w:pPr>
    </w:p>
    <w:p w14:paraId="5FBADC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emitEditEvent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EBAF6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this.collectionEditClickEvent.emit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);</w:t>
      </w:r>
    </w:p>
    <w:p w14:paraId="0597E3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F04A22F" w14:textId="77777777" w:rsidR="00197A74" w:rsidRPr="00184B06" w:rsidRDefault="00197A74" w:rsidP="00197A74">
      <w:pPr>
        <w:pStyle w:val="af7"/>
        <w:rPr>
          <w:noProof w:val="0"/>
        </w:rPr>
      </w:pPr>
    </w:p>
    <w:p w14:paraId="5FCEA0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emitDeleteEvent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4FE3C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this.collectionDeleteClickEvent.emit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);</w:t>
      </w:r>
    </w:p>
    <w:p w14:paraId="786556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2B224DC" w14:textId="77777777" w:rsidR="00197A74" w:rsidRPr="00184B06" w:rsidRDefault="00197A74" w:rsidP="00197A74">
      <w:pPr>
        <w:pStyle w:val="af7"/>
        <w:rPr>
          <w:noProof w:val="0"/>
        </w:rPr>
      </w:pPr>
    </w:p>
    <w:p w14:paraId="673CF6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emitBookInfoClickEvent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8D69E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this.bookInfoClickEvent.emit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4C7939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18E7EA3" w14:textId="77777777" w:rsidR="00197A74" w:rsidRPr="00184B06" w:rsidRDefault="00197A74" w:rsidP="00197A74">
      <w:pPr>
        <w:pStyle w:val="af7"/>
        <w:rPr>
          <w:noProof w:val="0"/>
        </w:rPr>
      </w:pPr>
    </w:p>
    <w:p w14:paraId="329D28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emitBookOpenClickEvent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215753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this.bookOpenClickEvent.emit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1C3E0B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34C35DF" w14:textId="77777777" w:rsidR="00197A74" w:rsidRPr="00184B06" w:rsidRDefault="00197A74" w:rsidP="00197A74">
      <w:pPr>
        <w:pStyle w:val="af7"/>
        <w:rPr>
          <w:noProof w:val="0"/>
        </w:rPr>
      </w:pPr>
    </w:p>
    <w:p w14:paraId="4BA96949" w14:textId="0B62E333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D38E65E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book-collection-list-item.component.html:</w:t>
      </w:r>
    </w:p>
    <w:p w14:paraId="4AEA7D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collection-title-container</w:t>
      </w:r>
      <w:proofErr w:type="spellEnd"/>
      <w:r w:rsidRPr="00184B06">
        <w:rPr>
          <w:noProof w:val="0"/>
        </w:rPr>
        <w:t>"&gt;</w:t>
      </w:r>
    </w:p>
    <w:p w14:paraId="20E1C5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&lt;h3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title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 }}&lt;/h3&gt;</w:t>
      </w:r>
    </w:p>
    <w:p w14:paraId="105830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matMenuTriggerFor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menu</w:t>
      </w:r>
      <w:proofErr w:type="spellEnd"/>
      <w:r w:rsidRPr="00184B06">
        <w:rPr>
          <w:noProof w:val="0"/>
        </w:rPr>
        <w:t>"&gt;</w:t>
      </w:r>
    </w:p>
    <w:p w14:paraId="2238C8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more</w:t>
      </w:r>
      <w:proofErr w:type="gramEnd"/>
      <w:r w:rsidRPr="00184B06">
        <w:rPr>
          <w:noProof w:val="0"/>
        </w:rPr>
        <w:t>_vert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7771C0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61EF15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>&gt;</w:t>
      </w:r>
    </w:p>
    <w:p w14:paraId="2C2025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collection-grid</w:t>
      </w:r>
      <w:proofErr w:type="spellEnd"/>
      <w:r w:rsidRPr="00184B06">
        <w:rPr>
          <w:noProof w:val="0"/>
        </w:rPr>
        <w:t>"&gt;</w:t>
      </w:r>
    </w:p>
    <w:p w14:paraId="684215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@for 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4A3C65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app-book-grid-item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"</w:t>
      </w:r>
    </w:p>
    <w:p w14:paraId="0A0C63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[</w:t>
      </w:r>
      <w:proofErr w:type="spellStart"/>
      <w:r w:rsidRPr="00184B06">
        <w:rPr>
          <w:noProof w:val="0"/>
        </w:rPr>
        <w:t>isEditButtonVisible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"</w:t>
      </w:r>
    </w:p>
    <w:p w14:paraId="184038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[</w:t>
      </w:r>
      <w:proofErr w:type="spellStart"/>
      <w:r w:rsidRPr="00184B06">
        <w:rPr>
          <w:noProof w:val="0"/>
        </w:rPr>
        <w:t>isDeleteButtonVisible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"</w:t>
      </w:r>
    </w:p>
    <w:p w14:paraId="72D56C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(</w:t>
      </w:r>
      <w:proofErr w:type="spellStart"/>
      <w:r w:rsidRPr="00184B06">
        <w:rPr>
          <w:noProof w:val="0"/>
        </w:rPr>
        <w:t>openEvent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emitBookOpenBtnClickEvent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00A62F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(</w:t>
      </w:r>
      <w:proofErr w:type="spellStart"/>
      <w:r w:rsidRPr="00184B06">
        <w:rPr>
          <w:noProof w:val="0"/>
        </w:rPr>
        <w:t>infoEvent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emitBookInfoBtnClickEvent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)"&gt;</w:t>
      </w:r>
    </w:p>
    <w:p w14:paraId="026DF6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app-book-grid-item</w:t>
      </w:r>
      <w:proofErr w:type="spellEnd"/>
      <w:r w:rsidRPr="00184B06">
        <w:rPr>
          <w:noProof w:val="0"/>
        </w:rPr>
        <w:t>&gt;</w:t>
      </w:r>
    </w:p>
    <w:p w14:paraId="4F9166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815B5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>&gt;</w:t>
      </w:r>
    </w:p>
    <w:p w14:paraId="13EBF8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 xml:space="preserve"> #menu="matMenu"&gt;</w:t>
      </w:r>
    </w:p>
    <w:p w14:paraId="5EBA51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mat-menu-item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emitEditBtnClickEvent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"&gt;Изменить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CDD2E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mat-menu-item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emitDeleteBtnClickEvent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"&gt;Удалить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3C4F87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>&gt;</w:t>
      </w:r>
    </w:p>
    <w:p w14:paraId="1B868C93" w14:textId="33B1CD78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book-collection-list-</w:t>
      </w:r>
      <w:proofErr w:type="gramStart"/>
      <w:r w:rsidRPr="00184B06">
        <w:rPr>
          <w:noProof w:val="0"/>
        </w:rPr>
        <w:t>item.component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13CBB1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0858FA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app-book-collection-list-item</w:t>
      </w:r>
      <w:proofErr w:type="spellEnd"/>
      <w:r w:rsidRPr="00184B06">
        <w:rPr>
          <w:noProof w:val="0"/>
        </w:rPr>
        <w:t>',</w:t>
      </w:r>
    </w:p>
    <w:p w14:paraId="587C50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341BED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2E664D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BookGridItemComponent</w:t>
      </w:r>
      <w:proofErr w:type="spellEnd"/>
      <w:r w:rsidRPr="00184B06">
        <w:rPr>
          <w:noProof w:val="0"/>
        </w:rPr>
        <w:t>,</w:t>
      </w:r>
    </w:p>
    <w:p w14:paraId="25C79B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MatIconButton</w:t>
      </w:r>
      <w:proofErr w:type="spellEnd"/>
      <w:r w:rsidRPr="00184B06">
        <w:rPr>
          <w:noProof w:val="0"/>
        </w:rPr>
        <w:t>,</w:t>
      </w:r>
    </w:p>
    <w:p w14:paraId="75A40A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313114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</w:t>
      </w:r>
      <w:proofErr w:type="spellEnd"/>
      <w:r w:rsidRPr="00184B06">
        <w:rPr>
          <w:noProof w:val="0"/>
        </w:rPr>
        <w:t>,</w:t>
      </w:r>
    </w:p>
    <w:p w14:paraId="42FA93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MatMenuTrigger</w:t>
      </w:r>
      <w:proofErr w:type="spellEnd"/>
      <w:r w:rsidRPr="00184B06">
        <w:rPr>
          <w:noProof w:val="0"/>
        </w:rPr>
        <w:t>,</w:t>
      </w:r>
    </w:p>
    <w:p w14:paraId="21E7D3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MatMenuItem</w:t>
      </w:r>
      <w:proofErr w:type="spellEnd"/>
      <w:r w:rsidRPr="00184B06">
        <w:rPr>
          <w:noProof w:val="0"/>
        </w:rPr>
        <w:t>,</w:t>
      </w:r>
    </w:p>
    <w:p w14:paraId="55A133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2434D3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'./book-collection-list-item.component.html',</w:t>
      </w:r>
    </w:p>
    <w:p w14:paraId="19A028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book-collection-list-item.component.scss</w:t>
      </w:r>
      <w:proofErr w:type="spellEnd"/>
      <w:r w:rsidRPr="00184B06">
        <w:rPr>
          <w:noProof w:val="0"/>
        </w:rPr>
        <w:t>',</w:t>
      </w:r>
    </w:p>
    <w:p w14:paraId="304C4A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</w:p>
    <w:p w14:paraId="79C39A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600C8AD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BookCollectionListItemComponent</w:t>
      </w:r>
      <w:proofErr w:type="spellEnd"/>
      <w:r w:rsidRPr="00184B06">
        <w:rPr>
          <w:noProof w:val="0"/>
        </w:rPr>
        <w:t xml:space="preserve"> {</w:t>
      </w:r>
    </w:p>
    <w:p w14:paraId="5C36DA07" w14:textId="77777777" w:rsidR="00197A74" w:rsidRPr="00184B06" w:rsidRDefault="00197A74" w:rsidP="00197A74">
      <w:pPr>
        <w:pStyle w:val="af7"/>
        <w:rPr>
          <w:noProof w:val="0"/>
        </w:rPr>
      </w:pPr>
    </w:p>
    <w:p w14:paraId="3F5737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&gt;();</w:t>
      </w:r>
    </w:p>
    <w:p w14:paraId="1003A317" w14:textId="77777777" w:rsidR="00197A74" w:rsidRPr="00184B06" w:rsidRDefault="00197A74" w:rsidP="00197A74">
      <w:pPr>
        <w:pStyle w:val="af7"/>
        <w:rPr>
          <w:noProof w:val="0"/>
        </w:rPr>
      </w:pPr>
    </w:p>
    <w:p w14:paraId="76945C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bookOpenBtnClickEvent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49A8A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bookInfoBtnClickEvent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27BF24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editBtnClickEvent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6AE3E1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deleteBtnClickEvent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434AF46D" w14:textId="77777777" w:rsidR="00197A74" w:rsidRPr="00184B06" w:rsidRDefault="00197A74" w:rsidP="00197A74">
      <w:pPr>
        <w:pStyle w:val="af7"/>
        <w:rPr>
          <w:noProof w:val="0"/>
        </w:rPr>
      </w:pPr>
    </w:p>
    <w:p w14:paraId="2D8FC2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emitBookOpenBtnClickEvent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F259E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this.bookOpenBtnClickEvent.emit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6141C4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31D0F0A" w14:textId="77777777" w:rsidR="00197A74" w:rsidRPr="00184B06" w:rsidRDefault="00197A74" w:rsidP="00197A74">
      <w:pPr>
        <w:pStyle w:val="af7"/>
        <w:rPr>
          <w:noProof w:val="0"/>
        </w:rPr>
      </w:pPr>
    </w:p>
    <w:p w14:paraId="7CD6BB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emitBookInfoBtnClickEvent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4E84C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this.bookInfoBtnClickEvent.emit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6ED45B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3C92436" w14:textId="77777777" w:rsidR="00197A74" w:rsidRPr="00184B06" w:rsidRDefault="00197A74" w:rsidP="00197A74">
      <w:pPr>
        <w:pStyle w:val="af7"/>
        <w:rPr>
          <w:noProof w:val="0"/>
        </w:rPr>
      </w:pPr>
    </w:p>
    <w:p w14:paraId="367F0C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emitEditBtnClickEvent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3099F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this.editBtnClickEvent.emit</w:t>
      </w:r>
      <w:proofErr w:type="spellEnd"/>
      <w:proofErr w:type="gramEnd"/>
      <w:r w:rsidRPr="00184B06">
        <w:rPr>
          <w:noProof w:val="0"/>
        </w:rPr>
        <w:t>();</w:t>
      </w:r>
    </w:p>
    <w:p w14:paraId="633044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DC7918A" w14:textId="77777777" w:rsidR="00197A74" w:rsidRPr="00184B06" w:rsidRDefault="00197A74" w:rsidP="00197A74">
      <w:pPr>
        <w:pStyle w:val="af7"/>
        <w:rPr>
          <w:noProof w:val="0"/>
        </w:rPr>
      </w:pPr>
    </w:p>
    <w:p w14:paraId="7C273C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emitDeleteBtnClickEvent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83BF9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this.deleteBtnClickEvent.emit</w:t>
      </w:r>
      <w:proofErr w:type="spellEnd"/>
      <w:proofErr w:type="gramEnd"/>
      <w:r w:rsidRPr="00184B06">
        <w:rPr>
          <w:noProof w:val="0"/>
        </w:rPr>
        <w:t>();</w:t>
      </w:r>
    </w:p>
    <w:p w14:paraId="7FE7AF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6329FAB" w14:textId="77777777" w:rsidR="00197A74" w:rsidRPr="00184B06" w:rsidRDefault="00197A74" w:rsidP="00197A74">
      <w:pPr>
        <w:pStyle w:val="af7"/>
        <w:rPr>
          <w:noProof w:val="0"/>
        </w:rPr>
      </w:pPr>
    </w:p>
    <w:p w14:paraId="7FC452C3" w14:textId="4D8A62EA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9A7F5C8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book-grid-item.component.html:</w:t>
      </w:r>
    </w:p>
    <w:p w14:paraId="2B8CC5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img</w:t>
      </w:r>
      <w:proofErr w:type="spellEnd"/>
      <w:r w:rsidRPr="00184B06">
        <w:rPr>
          <w:noProof w:val="0"/>
        </w:rPr>
        <w:t xml:space="preserve"> [src]="</w:t>
      </w:r>
      <w:proofErr w:type="spellStart"/>
      <w:proofErr w:type="gram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documentDetails.thumbnailUrl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alt</w:t>
      </w:r>
      <w:proofErr w:type="spellEnd"/>
      <w:r w:rsidRPr="00184B06">
        <w:rPr>
          <w:noProof w:val="0"/>
        </w:rPr>
        <w:t xml:space="preserve">="No </w:t>
      </w:r>
      <w:proofErr w:type="spellStart"/>
      <w:r w:rsidRPr="00184B06">
        <w:rPr>
          <w:noProof w:val="0"/>
        </w:rPr>
        <w:t>thumbnail</w:t>
      </w:r>
      <w:proofErr w:type="spellEnd"/>
      <w:r w:rsidRPr="00184B06">
        <w:rPr>
          <w:noProof w:val="0"/>
        </w:rPr>
        <w:t>" /&gt;</w:t>
      </w:r>
    </w:p>
    <w:p w14:paraId="528998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info-container</w:t>
      </w:r>
      <w:proofErr w:type="spellEnd"/>
      <w:r w:rsidRPr="00184B06">
        <w:rPr>
          <w:noProof w:val="0"/>
        </w:rPr>
        <w:t>"&gt;</w:t>
      </w:r>
    </w:p>
    <w:p w14:paraId="03B042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"&gt;</w:t>
      </w:r>
    </w:p>
    <w:p w14:paraId="1BFBEF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bookItem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documentDetails.title</w:t>
      </w:r>
      <w:proofErr w:type="spellEnd"/>
      <w:r w:rsidRPr="00184B06">
        <w:rPr>
          <w:noProof w:val="0"/>
        </w:rPr>
        <w:t xml:space="preserve"> }}</w:t>
      </w:r>
    </w:p>
    <w:p w14:paraId="2B2A46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FDEEE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&lt;a</w:t>
      </w:r>
    </w:p>
    <w:p w14:paraId="767BC3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mat-icon-button</w:t>
      </w:r>
      <w:proofErr w:type="spellEnd"/>
    </w:p>
    <w:p w14:paraId="04FD6D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)="$</w:t>
      </w:r>
      <w:proofErr w:type="spellStart"/>
      <w:proofErr w:type="gramStart"/>
      <w:r w:rsidRPr="00184B06">
        <w:rPr>
          <w:noProof w:val="0"/>
        </w:rPr>
        <w:t>event.stopPropagation</w:t>
      </w:r>
      <w:proofErr w:type="spellEnd"/>
      <w:proofErr w:type="gramEnd"/>
      <w:r w:rsidRPr="00184B06">
        <w:rPr>
          <w:noProof w:val="0"/>
        </w:rPr>
        <w:t>()"</w:t>
      </w:r>
    </w:p>
    <w:p w14:paraId="0970C4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matMenuTriggerFor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actionMenu</w:t>
      </w:r>
      <w:proofErr w:type="spellEnd"/>
      <w:r w:rsidRPr="00184B06">
        <w:rPr>
          <w:noProof w:val="0"/>
        </w:rPr>
        <w:t>"</w:t>
      </w:r>
    </w:p>
    <w:p w14:paraId="462F0A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15A79D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more</w:t>
      </w:r>
      <w:proofErr w:type="gramEnd"/>
      <w:r w:rsidRPr="00184B06">
        <w:rPr>
          <w:noProof w:val="0"/>
        </w:rPr>
        <w:t>_vert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5A5D6F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&lt;/a&gt;</w:t>
      </w:r>
    </w:p>
    <w:p w14:paraId="4D84C9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7A38C0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 xml:space="preserve"> #actionMenu&gt;</w:t>
      </w:r>
    </w:p>
    <w:p w14:paraId="6E4BDD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(</w:t>
      </w:r>
      <w:proofErr w:type="spellStart"/>
      <w:proofErr w:type="gramStart"/>
      <w:r w:rsidRPr="00184B06">
        <w:rPr>
          <w:noProof w:val="0"/>
        </w:rPr>
        <w:t>isInfoButtonVisible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6F6F75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mat-menu-item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emitInfoClickEvent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21FAF3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info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336CE2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Информация о книге</w:t>
      </w:r>
    </w:p>
    <w:p w14:paraId="732FB3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07F597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3D03A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(</w:t>
      </w:r>
      <w:proofErr w:type="spellStart"/>
      <w:proofErr w:type="gramStart"/>
      <w:r w:rsidRPr="00184B06">
        <w:rPr>
          <w:noProof w:val="0"/>
        </w:rPr>
        <w:t>isEditButtonVisible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165692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mat-menu-item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emitEditEvent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12391A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edit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33C231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Редактировать детали</w:t>
      </w:r>
    </w:p>
    <w:p w14:paraId="3C03FB5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7FCE29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31329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(</w:t>
      </w:r>
      <w:proofErr w:type="spellStart"/>
      <w:proofErr w:type="gramStart"/>
      <w:r w:rsidRPr="00184B06">
        <w:rPr>
          <w:noProof w:val="0"/>
        </w:rPr>
        <w:t>isDeleteButtonVisible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31315B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mat-menu-item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emitDeleteEvent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4D8115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delete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C243D3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Удалить</w:t>
      </w:r>
    </w:p>
    <w:p w14:paraId="454CC7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D833B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E9C27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>&gt;</w:t>
      </w:r>
    </w:p>
    <w:p w14:paraId="42D85E63" w14:textId="120A642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book-grid-</w:t>
      </w:r>
      <w:proofErr w:type="gramStart"/>
      <w:r w:rsidRPr="00184B06">
        <w:rPr>
          <w:noProof w:val="0"/>
        </w:rPr>
        <w:t>item.component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01A9E5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6DDA96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app-book-grid-item</w:t>
      </w:r>
      <w:proofErr w:type="spellEnd"/>
      <w:r w:rsidRPr="00184B06">
        <w:rPr>
          <w:noProof w:val="0"/>
        </w:rPr>
        <w:t>',</w:t>
      </w:r>
    </w:p>
    <w:p w14:paraId="75C1C8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'./book-grid-item.component.html',</w:t>
      </w:r>
    </w:p>
    <w:p w14:paraId="26377E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book-grid-item.component.scss</w:t>
      </w:r>
      <w:proofErr w:type="spellEnd"/>
      <w:r w:rsidRPr="00184B06">
        <w:rPr>
          <w:noProof w:val="0"/>
        </w:rPr>
        <w:t>',</w:t>
      </w:r>
    </w:p>
    <w:p w14:paraId="3A0DEC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4345E5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6B6F53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MatIconAnchor</w:t>
      </w:r>
      <w:proofErr w:type="spellEnd"/>
      <w:r w:rsidRPr="00184B06">
        <w:rPr>
          <w:noProof w:val="0"/>
        </w:rPr>
        <w:t>,</w:t>
      </w:r>
    </w:p>
    <w:p w14:paraId="28D2AF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MatMenuTrigger</w:t>
      </w:r>
      <w:proofErr w:type="spellEnd"/>
      <w:r w:rsidRPr="00184B06">
        <w:rPr>
          <w:noProof w:val="0"/>
        </w:rPr>
        <w:t>,</w:t>
      </w:r>
    </w:p>
    <w:p w14:paraId="359489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1E692D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</w:t>
      </w:r>
      <w:proofErr w:type="spellEnd"/>
      <w:r w:rsidRPr="00184B06">
        <w:rPr>
          <w:noProof w:val="0"/>
        </w:rPr>
        <w:t>,</w:t>
      </w:r>
    </w:p>
    <w:p w14:paraId="43F07C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NgOptimizedImage</w:t>
      </w:r>
      <w:proofErr w:type="spellEnd"/>
      <w:r w:rsidRPr="00184B06">
        <w:rPr>
          <w:noProof w:val="0"/>
        </w:rPr>
        <w:t>,</w:t>
      </w:r>
    </w:p>
    <w:p w14:paraId="7BED74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MatMenuItem</w:t>
      </w:r>
      <w:proofErr w:type="spellEnd"/>
      <w:r w:rsidRPr="00184B06">
        <w:rPr>
          <w:noProof w:val="0"/>
        </w:rPr>
        <w:t>,</w:t>
      </w:r>
    </w:p>
    <w:p w14:paraId="5F920A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00B819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31C2B2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155705B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BookGridItemComponent</w:t>
      </w:r>
      <w:proofErr w:type="spellEnd"/>
      <w:r w:rsidRPr="00184B06">
        <w:rPr>
          <w:noProof w:val="0"/>
        </w:rPr>
        <w:t xml:space="preserve"> {</w:t>
      </w:r>
    </w:p>
    <w:p w14:paraId="4682233E" w14:textId="77777777" w:rsidR="00197A74" w:rsidRPr="00184B06" w:rsidRDefault="00197A74" w:rsidP="00197A74">
      <w:pPr>
        <w:pStyle w:val="af7"/>
        <w:rPr>
          <w:noProof w:val="0"/>
        </w:rPr>
      </w:pPr>
    </w:p>
    <w:p w14:paraId="098ECB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462AFB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isEditButtonVisible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79FDA3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isDeleteButtonVisible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127B0F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isInfoButtonVisible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15FE9071" w14:textId="77777777" w:rsidR="00197A74" w:rsidRPr="00184B06" w:rsidRDefault="00197A74" w:rsidP="00197A74">
      <w:pPr>
        <w:pStyle w:val="af7"/>
        <w:rPr>
          <w:noProof w:val="0"/>
        </w:rPr>
      </w:pPr>
    </w:p>
    <w:p w14:paraId="61F803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openEvent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02AC79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infoEvent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DB889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editEvent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B6E8E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B54AFAD" w14:textId="77777777" w:rsidR="00197A74" w:rsidRPr="00184B06" w:rsidRDefault="00197A74" w:rsidP="00197A74">
      <w:pPr>
        <w:pStyle w:val="af7"/>
        <w:rPr>
          <w:noProof w:val="0"/>
        </w:rPr>
      </w:pPr>
    </w:p>
    <w:p w14:paraId="7AE46C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@HostListener('click')</w:t>
      </w:r>
    </w:p>
    <w:p w14:paraId="2811C6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emitOpenEvent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D093F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this.openEvent.emit</w:t>
      </w:r>
      <w:proofErr w:type="spellEnd"/>
      <w:proofErr w:type="gramEnd"/>
      <w:r w:rsidRPr="00184B06">
        <w:rPr>
          <w:noProof w:val="0"/>
        </w:rPr>
        <w:t>();</w:t>
      </w:r>
    </w:p>
    <w:p w14:paraId="76D01D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90BDEAF" w14:textId="77777777" w:rsidR="00197A74" w:rsidRPr="00184B06" w:rsidRDefault="00197A74" w:rsidP="00197A74">
      <w:pPr>
        <w:pStyle w:val="af7"/>
        <w:rPr>
          <w:noProof w:val="0"/>
        </w:rPr>
      </w:pPr>
    </w:p>
    <w:p w14:paraId="476A95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emitEditEvent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EEE67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this.editEvent.emit</w:t>
      </w:r>
      <w:proofErr w:type="spellEnd"/>
      <w:proofErr w:type="gramEnd"/>
      <w:r w:rsidRPr="00184B06">
        <w:rPr>
          <w:noProof w:val="0"/>
        </w:rPr>
        <w:t>();</w:t>
      </w:r>
    </w:p>
    <w:p w14:paraId="7B0603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0CCA8F0" w14:textId="77777777" w:rsidR="00197A74" w:rsidRPr="00184B06" w:rsidRDefault="00197A74" w:rsidP="00197A74">
      <w:pPr>
        <w:pStyle w:val="af7"/>
        <w:rPr>
          <w:noProof w:val="0"/>
        </w:rPr>
      </w:pPr>
    </w:p>
    <w:p w14:paraId="3679D4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emitDeleteEvent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ADB3A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this.deleteEvent.emit</w:t>
      </w:r>
      <w:proofErr w:type="spellEnd"/>
      <w:proofErr w:type="gramEnd"/>
      <w:r w:rsidRPr="00184B06">
        <w:rPr>
          <w:noProof w:val="0"/>
        </w:rPr>
        <w:t>();</w:t>
      </w:r>
    </w:p>
    <w:p w14:paraId="47724C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6FE24A6" w14:textId="77777777" w:rsidR="00197A74" w:rsidRPr="00184B06" w:rsidRDefault="00197A74" w:rsidP="00197A74">
      <w:pPr>
        <w:pStyle w:val="af7"/>
        <w:rPr>
          <w:noProof w:val="0"/>
        </w:rPr>
      </w:pPr>
    </w:p>
    <w:p w14:paraId="5ED0B4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emitInfoClickEvent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079BBF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this.infoEvent.emit</w:t>
      </w:r>
      <w:proofErr w:type="spellEnd"/>
      <w:proofErr w:type="gramEnd"/>
      <w:r w:rsidRPr="00184B06">
        <w:rPr>
          <w:noProof w:val="0"/>
        </w:rPr>
        <w:t>();</w:t>
      </w:r>
    </w:p>
    <w:p w14:paraId="7D2130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D5C73F6" w14:textId="77777777" w:rsidR="00197A74" w:rsidRPr="00184B06" w:rsidRDefault="00197A74" w:rsidP="00197A74">
      <w:pPr>
        <w:pStyle w:val="af7"/>
        <w:rPr>
          <w:noProof w:val="0"/>
        </w:rPr>
      </w:pPr>
    </w:p>
    <w:p w14:paraId="5B9A28AB" w14:textId="4FA79699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4170E06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book-grid-view.component.html:</w:t>
      </w:r>
    </w:p>
    <w:p w14:paraId="4381D7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@for 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672A4D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app-book-grid-item</w:t>
      </w:r>
      <w:proofErr w:type="spellEnd"/>
    </w:p>
    <w:p w14:paraId="5CE8E6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"</w:t>
      </w:r>
    </w:p>
    <w:p w14:paraId="6DCE54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openEvent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emitOpenItemEvent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1F9D81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infoEvent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emitInfoItemEvent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7884F2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editEvent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emitEditItemEvent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1F4CE1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deleteEvent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emitDeleteItemEvent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63637F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gramStart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app-book-grid-item</w:t>
      </w:r>
      <w:proofErr w:type="spellEnd"/>
      <w:r w:rsidRPr="00184B06">
        <w:rPr>
          <w:noProof w:val="0"/>
        </w:rPr>
        <w:t>&gt;</w:t>
      </w:r>
    </w:p>
    <w:p w14:paraId="7B2402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3374560" w14:textId="42DBB7EB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ng-</w:t>
      </w:r>
      <w:proofErr w:type="gramStart"/>
      <w:r w:rsidRPr="00184B06">
        <w:rPr>
          <w:noProof w:val="0"/>
        </w:rPr>
        <w:t>content</w:t>
      </w:r>
      <w:proofErr w:type="spellEnd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ng-content</w:t>
      </w:r>
      <w:proofErr w:type="spellEnd"/>
      <w:r w:rsidRPr="00184B06">
        <w:rPr>
          <w:noProof w:val="0"/>
        </w:rPr>
        <w:t>&gt;</w:t>
      </w:r>
    </w:p>
    <w:p w14:paraId="65E5F590" w14:textId="60575951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book-grid-</w:t>
      </w:r>
      <w:proofErr w:type="gramStart"/>
      <w:r w:rsidRPr="00184B06">
        <w:rPr>
          <w:noProof w:val="0"/>
        </w:rPr>
        <w:t>view.component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420A93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2AC07E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app-book-grid-view</w:t>
      </w:r>
      <w:proofErr w:type="spellEnd"/>
      <w:r w:rsidRPr="00184B06">
        <w:rPr>
          <w:noProof w:val="0"/>
        </w:rPr>
        <w:t>',</w:t>
      </w:r>
    </w:p>
    <w:p w14:paraId="35C1FC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'./book-grid-view.component.html',</w:t>
      </w:r>
    </w:p>
    <w:p w14:paraId="6E0BE1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book-grid-view.component.scss</w:t>
      </w:r>
      <w:proofErr w:type="spellEnd"/>
      <w:r w:rsidRPr="00184B06">
        <w:rPr>
          <w:noProof w:val="0"/>
        </w:rPr>
        <w:t>',</w:t>
      </w:r>
    </w:p>
    <w:p w14:paraId="58C73E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6EB179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297F3D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BookGridItemComponent</w:t>
      </w:r>
      <w:proofErr w:type="spellEnd"/>
      <w:r w:rsidRPr="00184B06">
        <w:rPr>
          <w:noProof w:val="0"/>
        </w:rPr>
        <w:t>,</w:t>
      </w:r>
    </w:p>
    <w:p w14:paraId="116253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04278E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7C9A97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1A8BEB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BookGridViewComponent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AfterViewInit</w:t>
      </w:r>
      <w:proofErr w:type="spellEnd"/>
      <w:r w:rsidRPr="00184B06">
        <w:rPr>
          <w:noProof w:val="0"/>
        </w:rPr>
        <w:t xml:space="preserve"> {</w:t>
      </w:r>
    </w:p>
    <w:p w14:paraId="51A8B411" w14:textId="77777777" w:rsidR="00197A74" w:rsidRPr="00184B06" w:rsidRDefault="00197A74" w:rsidP="00197A74">
      <w:pPr>
        <w:pStyle w:val="af7"/>
        <w:rPr>
          <w:noProof w:val="0"/>
        </w:rPr>
      </w:pPr>
    </w:p>
    <w:p w14:paraId="5010BE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RESIZE_DEBOUNCE_TIME = 200;</w:t>
      </w:r>
    </w:p>
    <w:p w14:paraId="2D5F816E" w14:textId="77777777" w:rsidR="00197A74" w:rsidRPr="00184B06" w:rsidRDefault="00197A74" w:rsidP="00197A74">
      <w:pPr>
        <w:pStyle w:val="af7"/>
        <w:rPr>
          <w:noProof w:val="0"/>
        </w:rPr>
      </w:pPr>
    </w:p>
    <w:p w14:paraId="43F52D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[]&gt;();</w:t>
      </w:r>
    </w:p>
    <w:p w14:paraId="2FD31DD8" w14:textId="77777777" w:rsidR="00197A74" w:rsidRPr="00184B06" w:rsidRDefault="00197A74" w:rsidP="00197A74">
      <w:pPr>
        <w:pStyle w:val="af7"/>
        <w:rPr>
          <w:noProof w:val="0"/>
        </w:rPr>
      </w:pPr>
    </w:p>
    <w:p w14:paraId="512CC3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openItemEvent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D42E2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infoItemEvent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49F42A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editItemEvent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70AEE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97842AE" w14:textId="77777777" w:rsidR="00197A74" w:rsidRPr="00184B06" w:rsidRDefault="00197A74" w:rsidP="00197A74">
      <w:pPr>
        <w:pStyle w:val="af7"/>
        <w:rPr>
          <w:noProof w:val="0"/>
        </w:rPr>
      </w:pPr>
    </w:p>
    <w:p w14:paraId="55A2F1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Output(</w:t>
      </w:r>
      <w:proofErr w:type="gramEnd"/>
      <w:r w:rsidRPr="00184B06">
        <w:rPr>
          <w:noProof w:val="0"/>
        </w:rPr>
        <w:t>)</w:t>
      </w:r>
    </w:p>
    <w:p w14:paraId="672A5C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numOfVisibleItemsChangeEvent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EventEmitter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number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5F2BF31E" w14:textId="77777777" w:rsidR="00197A74" w:rsidRPr="00184B06" w:rsidRDefault="00197A74" w:rsidP="00197A74">
      <w:pPr>
        <w:pStyle w:val="af7"/>
        <w:rPr>
          <w:noProof w:val="0"/>
        </w:rPr>
      </w:pPr>
    </w:p>
    <w:p w14:paraId="341AA4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7D23FF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hostElement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ElementRef</w:t>
      </w:r>
      <w:proofErr w:type="spellEnd"/>
      <w:r w:rsidRPr="00184B06">
        <w:rPr>
          <w:noProof w:val="0"/>
        </w:rPr>
        <w:t>,</w:t>
      </w:r>
    </w:p>
    <w:p w14:paraId="690190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</w:p>
    <w:p w14:paraId="7C0CBF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{}</w:t>
      </w:r>
    </w:p>
    <w:p w14:paraId="100AC340" w14:textId="77777777" w:rsidR="00197A74" w:rsidRPr="00184B06" w:rsidRDefault="00197A74" w:rsidP="00197A74">
      <w:pPr>
        <w:pStyle w:val="af7"/>
        <w:rPr>
          <w:noProof w:val="0"/>
        </w:rPr>
      </w:pPr>
    </w:p>
    <w:p w14:paraId="07F11A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ngAfterViewInit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7883B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fromEvent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>, '</w:t>
      </w:r>
      <w:proofErr w:type="spellStart"/>
      <w:r w:rsidRPr="00184B06">
        <w:rPr>
          <w:noProof w:val="0"/>
        </w:rPr>
        <w:t>resize</w:t>
      </w:r>
      <w:proofErr w:type="spellEnd"/>
      <w:r w:rsidRPr="00184B06">
        <w:rPr>
          <w:noProof w:val="0"/>
        </w:rPr>
        <w:t>')</w:t>
      </w:r>
    </w:p>
    <w:p w14:paraId="5052FC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1ABADF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debounceTime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this.RESIZE</w:t>
      </w:r>
      <w:proofErr w:type="gramEnd"/>
      <w:r w:rsidRPr="00184B06">
        <w:rPr>
          <w:noProof w:val="0"/>
        </w:rPr>
        <w:t>_DEBOUNCE_TIME</w:t>
      </w:r>
      <w:proofErr w:type="spellEnd"/>
      <w:r w:rsidRPr="00184B06">
        <w:rPr>
          <w:noProof w:val="0"/>
        </w:rPr>
        <w:t>),</w:t>
      </w:r>
    </w:p>
    <w:p w14:paraId="0E2E8C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</w:t>
      </w:r>
    </w:p>
    <w:p w14:paraId="2AD6A3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074D63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</w:t>
      </w:r>
    </w:p>
    <w:p w14:paraId="3F00CB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this.numOfVisibleItemsChangeEvent.emit</w:t>
      </w:r>
      <w:proofErr w:type="gramEnd"/>
      <w:r w:rsidRPr="00184B06">
        <w:rPr>
          <w:noProof w:val="0"/>
        </w:rPr>
        <w:t>(this._calculateGridItemCount())</w:t>
      </w:r>
    </w:p>
    <w:p w14:paraId="1C8626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61845C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this.numOfVisibleItemsChangeEvent.emit</w:t>
      </w:r>
      <w:proofErr w:type="gramEnd"/>
      <w:r w:rsidRPr="00184B06">
        <w:rPr>
          <w:noProof w:val="0"/>
        </w:rPr>
        <w:t>(this._calculateGridItemCount());</w:t>
      </w:r>
    </w:p>
    <w:p w14:paraId="2DEEE9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1811D82" w14:textId="77777777" w:rsidR="00197A74" w:rsidRPr="00184B06" w:rsidRDefault="00197A74" w:rsidP="00197A74">
      <w:pPr>
        <w:pStyle w:val="af7"/>
        <w:rPr>
          <w:noProof w:val="0"/>
        </w:rPr>
      </w:pPr>
    </w:p>
    <w:p w14:paraId="1155D2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emitOpenItemEvent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48017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this.openItemEvent.emit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611295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10B3B1D" w14:textId="77777777" w:rsidR="00197A74" w:rsidRPr="00184B06" w:rsidRDefault="00197A74" w:rsidP="00197A74">
      <w:pPr>
        <w:pStyle w:val="af7"/>
        <w:rPr>
          <w:noProof w:val="0"/>
        </w:rPr>
      </w:pPr>
    </w:p>
    <w:p w14:paraId="46E791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emitInfoItemEvent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) {</w:t>
      </w:r>
    </w:p>
    <w:p w14:paraId="3CC54C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this.infoItemEvent.emit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782670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5B3F77C" w14:textId="77777777" w:rsidR="00197A74" w:rsidRPr="00184B06" w:rsidRDefault="00197A74" w:rsidP="00197A74">
      <w:pPr>
        <w:pStyle w:val="af7"/>
        <w:rPr>
          <w:noProof w:val="0"/>
        </w:rPr>
      </w:pPr>
    </w:p>
    <w:p w14:paraId="142A53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emitEditItemEvent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6DF72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this.editItemEvent.emit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354389B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B084078" w14:textId="77777777" w:rsidR="00197A74" w:rsidRPr="00184B06" w:rsidRDefault="00197A74" w:rsidP="00197A74">
      <w:pPr>
        <w:pStyle w:val="af7"/>
        <w:rPr>
          <w:noProof w:val="0"/>
        </w:rPr>
      </w:pPr>
    </w:p>
    <w:p w14:paraId="069E44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emitDeleteItemEvent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0C4A3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this.deleteItemEvent.emit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12B328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E31AF1E" w14:textId="77777777" w:rsidR="00197A74" w:rsidRPr="00184B06" w:rsidRDefault="00197A74" w:rsidP="00197A74">
      <w:pPr>
        <w:pStyle w:val="af7"/>
        <w:rPr>
          <w:noProof w:val="0"/>
        </w:rPr>
      </w:pPr>
    </w:p>
    <w:p w14:paraId="53180B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calculateGridItemCount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 {</w:t>
      </w:r>
    </w:p>
    <w:p w14:paraId="5C79FC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hostStyles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getComputedStyle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hostElement.nativeElement</w:t>
      </w:r>
      <w:proofErr w:type="spellEnd"/>
      <w:r w:rsidRPr="00184B06">
        <w:rPr>
          <w:noProof w:val="0"/>
        </w:rPr>
        <w:t>);</w:t>
      </w:r>
    </w:p>
    <w:p w14:paraId="4EE160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rowCount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hostStyles.gridTemplateRows.split</w:t>
      </w:r>
      <w:proofErr w:type="spellEnd"/>
      <w:proofErr w:type="gramEnd"/>
      <w:r w:rsidRPr="00184B06">
        <w:rPr>
          <w:noProof w:val="0"/>
        </w:rPr>
        <w:t>(' ').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;</w:t>
      </w:r>
    </w:p>
    <w:p w14:paraId="372D10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hostStyles.gridTemplateColumns.split</w:t>
      </w:r>
      <w:proofErr w:type="spellEnd"/>
      <w:proofErr w:type="gramEnd"/>
      <w:r w:rsidRPr="00184B06">
        <w:rPr>
          <w:noProof w:val="0"/>
        </w:rPr>
        <w:t>(' ').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;</w:t>
      </w:r>
    </w:p>
    <w:p w14:paraId="56EE68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rowCount</w:t>
      </w:r>
      <w:proofErr w:type="spellEnd"/>
      <w:r w:rsidRPr="00184B06">
        <w:rPr>
          <w:noProof w:val="0"/>
        </w:rPr>
        <w:t xml:space="preserve"> * </w:t>
      </w:r>
      <w:proofErr w:type="spellStart"/>
      <w:r w:rsidRPr="00184B06">
        <w:rPr>
          <w:noProof w:val="0"/>
        </w:rPr>
        <w:t>colCount</w:t>
      </w:r>
      <w:proofErr w:type="spellEnd"/>
      <w:r w:rsidRPr="00184B06">
        <w:rPr>
          <w:noProof w:val="0"/>
        </w:rPr>
        <w:t>;</w:t>
      </w:r>
    </w:p>
    <w:p w14:paraId="132BD6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3D5E06B" w14:textId="77777777" w:rsidR="00197A74" w:rsidRPr="00184B06" w:rsidRDefault="00197A74" w:rsidP="00197A74">
      <w:pPr>
        <w:pStyle w:val="af7"/>
        <w:rPr>
          <w:noProof w:val="0"/>
        </w:rPr>
      </w:pPr>
    </w:p>
    <w:p w14:paraId="518B9655" w14:textId="37C27660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31311B8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book-list-item.component.html:</w:t>
      </w:r>
    </w:p>
    <w:p w14:paraId="3D9BAD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thumbnail-container</w:t>
      </w:r>
      <w:proofErr w:type="spellEnd"/>
      <w:r w:rsidRPr="00184B06">
        <w:rPr>
          <w:noProof w:val="0"/>
        </w:rPr>
        <w:t>"&gt;</w:t>
      </w:r>
    </w:p>
    <w:p w14:paraId="18631D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img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ngSrc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image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)" </w:t>
      </w:r>
      <w:proofErr w:type="spellStart"/>
      <w:r w:rsidRPr="00184B06">
        <w:rPr>
          <w:noProof w:val="0"/>
        </w:rPr>
        <w:t>alt</w:t>
      </w:r>
      <w:proofErr w:type="spellEnd"/>
      <w:r w:rsidRPr="00184B06">
        <w:rPr>
          <w:noProof w:val="0"/>
        </w:rPr>
        <w:t xml:space="preserve">="No </w:t>
      </w:r>
      <w:proofErr w:type="spellStart"/>
      <w:r w:rsidRPr="00184B06">
        <w:rPr>
          <w:noProof w:val="0"/>
        </w:rPr>
        <w:t>thumbnail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fill</w:t>
      </w:r>
      <w:proofErr w:type="spellEnd"/>
      <w:r w:rsidRPr="00184B06">
        <w:rPr>
          <w:noProof w:val="0"/>
        </w:rPr>
        <w:t xml:space="preserve"> /&gt;</w:t>
      </w:r>
    </w:p>
    <w:p w14:paraId="2D7D9A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(</w:t>
      </w:r>
      <w:proofErr w:type="spellStart"/>
      <w:r w:rsidRPr="00184B06">
        <w:rPr>
          <w:noProof w:val="0"/>
        </w:rPr>
        <w:t>showProgression</w:t>
      </w:r>
      <w:proofErr w:type="spellEnd"/>
      <w:r w:rsidRPr="00184B06">
        <w:rPr>
          <w:noProof w:val="0"/>
        </w:rPr>
        <w:t xml:space="preserve"> &amp;&amp; </w:t>
      </w:r>
      <w:proofErr w:type="spellStart"/>
      <w:proofErr w:type="gramStart"/>
      <w:r w:rsidRPr="00184B06">
        <w:rPr>
          <w:noProof w:val="0"/>
        </w:rPr>
        <w:t>progressionValue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46A96D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mat-progress-bar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progressionValue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mat-progress-bar</w:t>
      </w:r>
      <w:proofErr w:type="spellEnd"/>
      <w:r w:rsidRPr="00184B06">
        <w:rPr>
          <w:noProof w:val="0"/>
        </w:rPr>
        <w:t>&gt;</w:t>
      </w:r>
    </w:p>
    <w:p w14:paraId="6CEB6F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F2136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83F29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info</w:t>
      </w:r>
      <w:proofErr w:type="spellEnd"/>
      <w:r w:rsidRPr="00184B06">
        <w:rPr>
          <w:noProof w:val="0"/>
        </w:rPr>
        <w:t>" [</w:t>
      </w:r>
      <w:proofErr w:type="spellStart"/>
      <w:proofErr w:type="gramStart"/>
      <w:r w:rsidRPr="00184B06">
        <w:rPr>
          <w:noProof w:val="0"/>
        </w:rPr>
        <w:t>class.handset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()"&gt;</w:t>
      </w:r>
    </w:p>
    <w:p w14:paraId="0A2684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book-title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documentDetails.title</w:t>
      </w:r>
      <w:proofErr w:type="spellEnd"/>
      <w:r w:rsidRPr="00184B06">
        <w:rPr>
          <w:noProof w:val="0"/>
        </w:rPr>
        <w:t xml:space="preserve"> || '-' }}&lt;/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2B2833E" w14:textId="77777777" w:rsidR="00197A74" w:rsidRPr="00184B06" w:rsidRDefault="00197A74" w:rsidP="00197A74">
      <w:pPr>
        <w:pStyle w:val="af7"/>
        <w:rPr>
          <w:noProof w:val="0"/>
        </w:rPr>
      </w:pPr>
    </w:p>
    <w:p w14:paraId="1561A5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isHandset</w:t>
      </w:r>
      <w:proofErr w:type="spellEnd"/>
      <w:proofErr w:type="gramEnd"/>
      <w:r w:rsidRPr="00184B06">
        <w:rPr>
          <w:noProof w:val="0"/>
        </w:rPr>
        <w:t>()) {</w:t>
      </w:r>
    </w:p>
    <w:p w14:paraId="5E24B5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4156B2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"&gt;Автор</w:t>
      </w:r>
      <w:proofErr w:type="gramEnd"/>
      <w:r w:rsidRPr="00184B06">
        <w:rPr>
          <w:noProof w:val="0"/>
        </w:rPr>
        <w:t>(ы)&lt;/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6021A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documentDetails.authors</w:t>
      </w:r>
      <w:proofErr w:type="spellEnd"/>
      <w:r w:rsidRPr="00184B06">
        <w:rPr>
          <w:noProof w:val="0"/>
        </w:rPr>
        <w:t xml:space="preserve"> || '-'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9C03A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E83E2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1489BE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"&gt;Издатель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3559E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documentDetails.publisherName</w:t>
      </w:r>
      <w:proofErr w:type="spellEnd"/>
      <w:r w:rsidRPr="00184B06">
        <w:rPr>
          <w:noProof w:val="0"/>
        </w:rPr>
        <w:t xml:space="preserve"> || '-'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6A9E1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E372C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65A136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"&gt;Общее</w:t>
      </w:r>
      <w:proofErr w:type="gramEnd"/>
      <w:r w:rsidRPr="00184B06">
        <w:rPr>
          <w:noProof w:val="0"/>
        </w:rPr>
        <w:t xml:space="preserve"> время&lt;/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74A74A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>()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50E917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93A7A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7371FD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"&gt;Посл.</w:t>
      </w:r>
      <w:proofErr w:type="gramEnd"/>
      <w:r w:rsidRPr="00184B06">
        <w:rPr>
          <w:noProof w:val="0"/>
        </w:rPr>
        <w:t xml:space="preserve"> время открытия&lt;/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77081D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recentAccessTime</w:t>
      </w:r>
      <w:proofErr w:type="spellEnd"/>
      <w:r w:rsidRPr="00184B06">
        <w:rPr>
          <w:noProof w:val="0"/>
        </w:rPr>
        <w:t>()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D4E40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E17E4CB" w14:textId="77777777" w:rsidR="00197A74" w:rsidRPr="00184B06" w:rsidRDefault="00197A74" w:rsidP="00197A74">
      <w:pPr>
        <w:pStyle w:val="af7"/>
        <w:rPr>
          <w:noProof w:val="0"/>
        </w:rPr>
      </w:pPr>
    </w:p>
    <w:p w14:paraId="45B0F2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actions</w:t>
      </w:r>
      <w:proofErr w:type="spellEnd"/>
      <w:r w:rsidRPr="00184B06">
        <w:rPr>
          <w:noProof w:val="0"/>
        </w:rPr>
        <w:t>"&gt;</w:t>
      </w:r>
    </w:p>
    <w:p w14:paraId="305B84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@if (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>) {</w:t>
      </w:r>
    </w:p>
    <w:p w14:paraId="41EEB4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handleEditEvent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)"&gt;</w:t>
      </w:r>
    </w:p>
    <w:p w14:paraId="7D8B52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edit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4E0EB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3BD28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2AC4D7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@if (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>) {</w:t>
      </w:r>
    </w:p>
    <w:p w14:paraId="5C94FD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handleDeleteEvent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)"&gt;</w:t>
      </w:r>
    </w:p>
    <w:p w14:paraId="5AD28A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delete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5A1F58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7F86B9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6E7AAC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733374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 @else {</w:t>
      </w:r>
    </w:p>
    <w:p w14:paraId="1815CB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actions</w:t>
      </w:r>
      <w:proofErr w:type="spellEnd"/>
      <w:r w:rsidRPr="00184B06">
        <w:rPr>
          <w:noProof w:val="0"/>
        </w:rPr>
        <w:t>" [</w:t>
      </w:r>
      <w:proofErr w:type="spellStart"/>
      <w:proofErr w:type="gramStart"/>
      <w:r w:rsidRPr="00184B06">
        <w:rPr>
          <w:noProof w:val="0"/>
        </w:rPr>
        <w:t>class.handset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()"&gt;</w:t>
      </w:r>
    </w:p>
    <w:p w14:paraId="1728CE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handleInfoClickEvent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)"&gt;</w:t>
      </w:r>
    </w:p>
    <w:p w14:paraId="138941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info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39842E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34AB8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@if (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>) {</w:t>
      </w:r>
    </w:p>
    <w:p w14:paraId="749ED0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handleEditEvent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)"&gt;</w:t>
      </w:r>
    </w:p>
    <w:p w14:paraId="0BAFD4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edit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736A7F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7B41A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335775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@if (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>) {</w:t>
      </w:r>
    </w:p>
    <w:p w14:paraId="3D4D46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handleDeleteEvent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)"&gt;</w:t>
      </w:r>
    </w:p>
    <w:p w14:paraId="589970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delete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18F55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2BCAD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5B5333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1DA86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761754D" w14:textId="77777777" w:rsidR="00197A74" w:rsidRPr="00184B06" w:rsidRDefault="00197A74" w:rsidP="00197A74">
      <w:pPr>
        <w:pStyle w:val="af7"/>
        <w:rPr>
          <w:noProof w:val="0"/>
        </w:rPr>
      </w:pPr>
    </w:p>
    <w:p w14:paraId="50DDEA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9F27277" w14:textId="2FFC856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book-list-</w:t>
      </w:r>
      <w:proofErr w:type="spellStart"/>
      <w:proofErr w:type="gramStart"/>
      <w:r w:rsidRPr="00B443A3">
        <w:rPr>
          <w:noProof w:val="0"/>
          <w:lang w:val="en-US"/>
        </w:rPr>
        <w:t>item.component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451E2C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31AE56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app-book-list-item</w:t>
      </w:r>
      <w:proofErr w:type="spellEnd"/>
      <w:r w:rsidRPr="00184B06">
        <w:rPr>
          <w:noProof w:val="0"/>
        </w:rPr>
        <w:t>',</w:t>
      </w:r>
    </w:p>
    <w:p w14:paraId="084A23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'./book-list-item.component.html',</w:t>
      </w:r>
    </w:p>
    <w:p w14:paraId="1F2ECE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book-list-item.component.scss</w:t>
      </w:r>
      <w:proofErr w:type="spellEnd"/>
      <w:r w:rsidRPr="00184B06">
        <w:rPr>
          <w:noProof w:val="0"/>
        </w:rPr>
        <w:t>',</w:t>
      </w:r>
    </w:p>
    <w:p w14:paraId="61BBF5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02B9A4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26F703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MatProgressBar</w:t>
      </w:r>
      <w:proofErr w:type="spellEnd"/>
      <w:r w:rsidRPr="00184B06">
        <w:rPr>
          <w:noProof w:val="0"/>
        </w:rPr>
        <w:t>,</w:t>
      </w:r>
    </w:p>
    <w:p w14:paraId="6D5ECA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MatIconButton</w:t>
      </w:r>
      <w:proofErr w:type="spellEnd"/>
      <w:r w:rsidRPr="00184B06">
        <w:rPr>
          <w:noProof w:val="0"/>
        </w:rPr>
        <w:t>,</w:t>
      </w:r>
    </w:p>
    <w:p w14:paraId="688BB0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51F264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NgOptimizedImage</w:t>
      </w:r>
      <w:proofErr w:type="spellEnd"/>
      <w:r w:rsidRPr="00184B06">
        <w:rPr>
          <w:noProof w:val="0"/>
        </w:rPr>
        <w:t>,</w:t>
      </w:r>
    </w:p>
    <w:p w14:paraId="5B12A826" w14:textId="77777777" w:rsidR="00197A74" w:rsidRPr="00184B06" w:rsidRDefault="00197A74" w:rsidP="00197A74">
      <w:pPr>
        <w:pStyle w:val="af7"/>
        <w:rPr>
          <w:noProof w:val="0"/>
        </w:rPr>
      </w:pPr>
    </w:p>
    <w:p w14:paraId="75C9AE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552B84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0193B7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1AFBED9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BookListItemComponent</w:t>
      </w:r>
      <w:proofErr w:type="spellEnd"/>
      <w:r w:rsidRPr="00184B06">
        <w:rPr>
          <w:noProof w:val="0"/>
        </w:rPr>
        <w:t xml:space="preserve"> {</w:t>
      </w:r>
    </w:p>
    <w:p w14:paraId="4DD70C08" w14:textId="77777777" w:rsidR="00197A74" w:rsidRPr="00184B06" w:rsidRDefault="00197A74" w:rsidP="00197A74">
      <w:pPr>
        <w:pStyle w:val="af7"/>
        <w:rPr>
          <w:noProof w:val="0"/>
        </w:rPr>
      </w:pPr>
    </w:p>
    <w:p w14:paraId="4DF561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EMPTY_PLACEHOLDER = '-';</w:t>
      </w:r>
    </w:p>
    <w:p w14:paraId="599C7625" w14:textId="77777777" w:rsidR="00197A74" w:rsidRPr="00184B06" w:rsidRDefault="00197A74" w:rsidP="00197A74">
      <w:pPr>
        <w:pStyle w:val="af7"/>
        <w:rPr>
          <w:noProof w:val="0"/>
        </w:rPr>
      </w:pPr>
    </w:p>
    <w:p w14:paraId="626D62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Input(</w:t>
      </w:r>
      <w:proofErr w:type="gramEnd"/>
      <w:r w:rsidRPr="00184B06">
        <w:rPr>
          <w:noProof w:val="0"/>
        </w:rPr>
        <w:t>)</w:t>
      </w:r>
    </w:p>
    <w:p w14:paraId="19557D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;</w:t>
      </w:r>
    </w:p>
    <w:p w14:paraId="7FC81F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Input(</w:t>
      </w:r>
      <w:proofErr w:type="gramEnd"/>
      <w:r w:rsidRPr="00184B06">
        <w:rPr>
          <w:noProof w:val="0"/>
        </w:rPr>
        <w:t>)</w:t>
      </w:r>
    </w:p>
    <w:p w14:paraId="3B703F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;</w:t>
      </w:r>
    </w:p>
    <w:p w14:paraId="5C3321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Input(</w:t>
      </w:r>
      <w:proofErr w:type="gramEnd"/>
      <w:r w:rsidRPr="00184B06">
        <w:rPr>
          <w:noProof w:val="0"/>
        </w:rPr>
        <w:t>)</w:t>
      </w:r>
    </w:p>
    <w:p w14:paraId="30A906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showProgression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;</w:t>
      </w:r>
    </w:p>
    <w:p w14:paraId="5F59AD62" w14:textId="77777777" w:rsidR="00197A74" w:rsidRPr="00184B06" w:rsidRDefault="00197A74" w:rsidP="00197A74">
      <w:pPr>
        <w:pStyle w:val="af7"/>
        <w:rPr>
          <w:noProof w:val="0"/>
        </w:rPr>
      </w:pPr>
    </w:p>
    <w:p w14:paraId="0E5D7D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infoClickEvent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33988C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editClickEvent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7E54EF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B774833" w14:textId="77777777" w:rsidR="00197A74" w:rsidRPr="00184B06" w:rsidRDefault="00197A74" w:rsidP="00197A74">
      <w:pPr>
        <w:pStyle w:val="af7"/>
        <w:rPr>
          <w:noProof w:val="0"/>
        </w:rPr>
      </w:pPr>
    </w:p>
    <w:p w14:paraId="4A197A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4E874116" w14:textId="77777777" w:rsidR="00197A74" w:rsidRPr="00184B06" w:rsidRDefault="00197A74" w:rsidP="00197A74">
      <w:pPr>
        <w:pStyle w:val="af7"/>
        <w:rPr>
          <w:noProof w:val="0"/>
        </w:rPr>
      </w:pPr>
    </w:p>
    <w:p w14:paraId="35D8D6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image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5AA295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(</w:t>
      </w:r>
    </w:p>
    <w:p w14:paraId="2A4B52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domSanitizer.bypassSecurityTrustResourceUrl</w:t>
      </w:r>
      <w:proofErr w:type="spellEnd"/>
      <w:r w:rsidRPr="00184B06">
        <w:rPr>
          <w:noProof w:val="0"/>
        </w:rPr>
        <w:t>(</w:t>
      </w:r>
    </w:p>
    <w:p w14:paraId="26AFE6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`${</w:t>
      </w:r>
      <w:proofErr w:type="spellStart"/>
      <w:proofErr w:type="gramStart"/>
      <w:r w:rsidRPr="00184B06">
        <w:rPr>
          <w:noProof w:val="0"/>
        </w:rPr>
        <w:t>this.bookItem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documentDetails.thumbnailUrl</w:t>
      </w:r>
      <w:proofErr w:type="spellEnd"/>
      <w:r w:rsidRPr="00184B06">
        <w:rPr>
          <w:noProof w:val="0"/>
        </w:rPr>
        <w:t>}`,</w:t>
      </w:r>
    </w:p>
    <w:p w14:paraId="4529CD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 ?? '/</w:t>
      </w:r>
      <w:proofErr w:type="spellStart"/>
      <w:r w:rsidRPr="00184B06">
        <w:rPr>
          <w:noProof w:val="0"/>
        </w:rPr>
        <w:t>assets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images</w:t>
      </w:r>
      <w:proofErr w:type="spellEnd"/>
      <w:r w:rsidRPr="00184B06">
        <w:rPr>
          <w:noProof w:val="0"/>
        </w:rPr>
        <w:t>/noimage.png'</w:t>
      </w:r>
    </w:p>
    <w:p w14:paraId="6FBEB3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020747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6C4383F5" w14:textId="77777777" w:rsidR="00197A74" w:rsidRPr="00184B06" w:rsidRDefault="00197A74" w:rsidP="00197A74">
      <w:pPr>
        <w:pStyle w:val="af7"/>
        <w:rPr>
          <w:noProof w:val="0"/>
        </w:rPr>
      </w:pPr>
    </w:p>
    <w:p w14:paraId="752A47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progressionValue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720D1B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this.bookItem</w:t>
      </w:r>
      <w:proofErr w:type="spellEnd"/>
      <w:proofErr w:type="gramEnd"/>
      <w:r w:rsidRPr="00184B06">
        <w:rPr>
          <w:noProof w:val="0"/>
        </w:rPr>
        <w:t>();</w:t>
      </w:r>
    </w:p>
    <w:p w14:paraId="7BDB71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>item.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?? 0;</w:t>
      </w:r>
    </w:p>
    <w:p w14:paraId="2C942F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item.documentDetails.pageCount</w:t>
      </w:r>
      <w:proofErr w:type="spellEnd"/>
      <w:proofErr w:type="gramEnd"/>
      <w:r w:rsidRPr="00184B06">
        <w:rPr>
          <w:noProof w:val="0"/>
        </w:rPr>
        <w:t xml:space="preserve"> ?? 0;</w:t>
      </w:r>
    </w:p>
    <w:p w14:paraId="4BE612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Math.round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/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>) * 100);</w:t>
      </w:r>
    </w:p>
    <w:p w14:paraId="545342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19377EA2" w14:textId="77777777" w:rsidR="00197A74" w:rsidRPr="00184B06" w:rsidRDefault="00197A74" w:rsidP="00197A74">
      <w:pPr>
        <w:pStyle w:val="af7"/>
        <w:rPr>
          <w:noProof w:val="0"/>
        </w:rPr>
      </w:pPr>
    </w:p>
    <w:p w14:paraId="0101C8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3C757A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this.bookItem</w:t>
      </w:r>
      <w:proofErr w:type="spellEnd"/>
      <w:proofErr w:type="gramEnd"/>
      <w:r w:rsidRPr="00184B06">
        <w:rPr>
          <w:noProof w:val="0"/>
        </w:rPr>
        <w:t>();</w:t>
      </w:r>
    </w:p>
    <w:p w14:paraId="01D9A8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>item.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?? 0;</w:t>
      </w:r>
    </w:p>
    <w:p w14:paraId="1631CE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=== 0) {</w:t>
      </w:r>
    </w:p>
    <w:p w14:paraId="0FD79E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'-';</w:t>
      </w:r>
    </w:p>
    <w:p w14:paraId="5DF08F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0CB489A" w14:textId="77777777" w:rsidR="00197A74" w:rsidRPr="00184B06" w:rsidRDefault="00197A74" w:rsidP="00197A74">
      <w:pPr>
        <w:pStyle w:val="af7"/>
        <w:rPr>
          <w:noProof w:val="0"/>
        </w:rPr>
      </w:pPr>
    </w:p>
    <w:p w14:paraId="41AD34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duration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intervalToDuration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start</w:t>
      </w:r>
      <w:proofErr w:type="spellEnd"/>
      <w:r w:rsidRPr="00184B06">
        <w:rPr>
          <w:noProof w:val="0"/>
        </w:rPr>
        <w:t xml:space="preserve">: 0, </w:t>
      </w:r>
      <w:proofErr w:type="spellStart"/>
      <w:r w:rsidRPr="00184B06">
        <w:rPr>
          <w:noProof w:val="0"/>
        </w:rPr>
        <w:t>end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* 1000 });</w:t>
      </w:r>
    </w:p>
    <w:p w14:paraId="2CCF9C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formatDuration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duration</w:t>
      </w:r>
      <w:proofErr w:type="spellEnd"/>
      <w:r w:rsidRPr="00184B06">
        <w:rPr>
          <w:noProof w:val="0"/>
        </w:rPr>
        <w:t xml:space="preserve">, { </w:t>
      </w:r>
      <w:proofErr w:type="spellStart"/>
      <w:r w:rsidRPr="00184B06">
        <w:rPr>
          <w:noProof w:val="0"/>
        </w:rPr>
        <w:t>zero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locale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ru</w:t>
      </w:r>
      <w:proofErr w:type="spellEnd"/>
      <w:r w:rsidRPr="00184B06">
        <w:rPr>
          <w:noProof w:val="0"/>
        </w:rPr>
        <w:t xml:space="preserve"> });</w:t>
      </w:r>
    </w:p>
    <w:p w14:paraId="33A92B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7BEECE5C" w14:textId="77777777" w:rsidR="00197A74" w:rsidRPr="00184B06" w:rsidRDefault="00197A74" w:rsidP="00197A74">
      <w:pPr>
        <w:pStyle w:val="af7"/>
        <w:rPr>
          <w:noProof w:val="0"/>
        </w:rPr>
      </w:pPr>
    </w:p>
    <w:p w14:paraId="136F91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recentAccessTime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3A37C6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this.bookItem</w:t>
      </w:r>
      <w:proofErr w:type="spellEnd"/>
      <w:proofErr w:type="gramEnd"/>
      <w:r w:rsidRPr="00184B06">
        <w:rPr>
          <w:noProof w:val="0"/>
        </w:rPr>
        <w:t>();</w:t>
      </w:r>
    </w:p>
    <w:p w14:paraId="08D53B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item</w:t>
      </w:r>
      <w:proofErr w:type="gramEnd"/>
      <w:r w:rsidRPr="00184B06">
        <w:rPr>
          <w:noProof w:val="0"/>
        </w:rPr>
        <w:t>.stats</w:t>
      </w:r>
      <w:proofErr w:type="spellEnd"/>
      <w:r w:rsidRPr="00184B06">
        <w:rPr>
          <w:noProof w:val="0"/>
        </w:rPr>
        <w:t xml:space="preserve"> || !</w:t>
      </w:r>
      <w:proofErr w:type="spellStart"/>
      <w:r w:rsidRPr="00184B06">
        <w:rPr>
          <w:noProof w:val="0"/>
        </w:rPr>
        <w:t>item.stats.recentAccessTime</w:t>
      </w:r>
      <w:proofErr w:type="spellEnd"/>
      <w:r w:rsidRPr="00184B06">
        <w:rPr>
          <w:noProof w:val="0"/>
        </w:rPr>
        <w:t>)</w:t>
      </w:r>
    </w:p>
    <w:p w14:paraId="775737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this.EMPTY</w:t>
      </w:r>
      <w:proofErr w:type="gramEnd"/>
      <w:r w:rsidRPr="00184B06">
        <w:rPr>
          <w:noProof w:val="0"/>
        </w:rPr>
        <w:t>_PLACEHOLDER</w:t>
      </w:r>
      <w:proofErr w:type="spellEnd"/>
      <w:r w:rsidRPr="00184B06">
        <w:rPr>
          <w:noProof w:val="0"/>
        </w:rPr>
        <w:t>;</w:t>
      </w:r>
    </w:p>
    <w:p w14:paraId="680BFD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format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item.stats.recentAccessTime</w:t>
      </w:r>
      <w:proofErr w:type="spellEnd"/>
      <w:r w:rsidRPr="00184B06">
        <w:rPr>
          <w:noProof w:val="0"/>
        </w:rPr>
        <w:t>, '</w:t>
      </w:r>
      <w:proofErr w:type="spellStart"/>
      <w:r w:rsidRPr="00184B06">
        <w:rPr>
          <w:noProof w:val="0"/>
        </w:rPr>
        <w:t>dd</w:t>
      </w:r>
      <w:proofErr w:type="spellEnd"/>
      <w:r w:rsidRPr="00184B06">
        <w:rPr>
          <w:noProof w:val="0"/>
        </w:rPr>
        <w:t>-MM-</w:t>
      </w:r>
      <w:proofErr w:type="spellStart"/>
      <w:r w:rsidRPr="00184B06">
        <w:rPr>
          <w:noProof w:val="0"/>
        </w:rPr>
        <w:t>yyyy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HH:mm</w:t>
      </w:r>
      <w:proofErr w:type="spellEnd"/>
      <w:r w:rsidRPr="00184B06">
        <w:rPr>
          <w:noProof w:val="0"/>
        </w:rPr>
        <w:t>');</w:t>
      </w:r>
    </w:p>
    <w:p w14:paraId="2F0791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5059481C" w14:textId="77777777" w:rsidR="00197A74" w:rsidRPr="00184B06" w:rsidRDefault="00197A74" w:rsidP="00197A74">
      <w:pPr>
        <w:pStyle w:val="af7"/>
        <w:rPr>
          <w:noProof w:val="0"/>
        </w:rPr>
      </w:pPr>
    </w:p>
    <w:p w14:paraId="0C302F1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toSignal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breakpointObserver.observe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Breakpoints.Handset</w:t>
      </w:r>
      <w:proofErr w:type="spellEnd"/>
      <w:r w:rsidRPr="00184B06">
        <w:rPr>
          <w:noProof w:val="0"/>
        </w:rPr>
        <w:t>])</w:t>
      </w:r>
    </w:p>
    <w:p w14:paraId="2F8A71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result.matches</w:t>
      </w:r>
      <w:proofErr w:type="spellEnd"/>
      <w:r w:rsidRPr="00184B06">
        <w:rPr>
          <w:noProof w:val="0"/>
        </w:rPr>
        <w:t>)));</w:t>
      </w:r>
    </w:p>
    <w:p w14:paraId="6D294D71" w14:textId="77777777" w:rsidR="00197A74" w:rsidRPr="00184B06" w:rsidRDefault="00197A74" w:rsidP="00197A74">
      <w:pPr>
        <w:pStyle w:val="af7"/>
        <w:rPr>
          <w:noProof w:val="0"/>
        </w:rPr>
      </w:pPr>
    </w:p>
    <w:p w14:paraId="648CEA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0D0473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>,</w:t>
      </w:r>
    </w:p>
    <w:p w14:paraId="7EE0CF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domSanitizer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DomSanitizer</w:t>
      </w:r>
      <w:proofErr w:type="spellEnd"/>
      <w:r w:rsidRPr="00184B06">
        <w:rPr>
          <w:noProof w:val="0"/>
        </w:rPr>
        <w:t>,</w:t>
      </w:r>
    </w:p>
    <w:p w14:paraId="118CD6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62FF6A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B9A5242" w14:textId="77777777" w:rsidR="00197A74" w:rsidRPr="00184B06" w:rsidRDefault="00197A74" w:rsidP="00197A74">
      <w:pPr>
        <w:pStyle w:val="af7"/>
        <w:rPr>
          <w:noProof w:val="0"/>
        </w:rPr>
      </w:pPr>
    </w:p>
    <w:p w14:paraId="6A52BA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handleEditEvent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MouseEvent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2C857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event.stopPropagation</w:t>
      </w:r>
      <w:proofErr w:type="spellEnd"/>
      <w:proofErr w:type="gramEnd"/>
      <w:r w:rsidRPr="00184B06">
        <w:rPr>
          <w:noProof w:val="0"/>
        </w:rPr>
        <w:t>();</w:t>
      </w:r>
    </w:p>
    <w:p w14:paraId="5AC7FA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this.editClickEvent.emit</w:t>
      </w:r>
      <w:proofErr w:type="spellEnd"/>
      <w:proofErr w:type="gramEnd"/>
      <w:r w:rsidRPr="00184B06">
        <w:rPr>
          <w:noProof w:val="0"/>
        </w:rPr>
        <w:t>();</w:t>
      </w:r>
    </w:p>
    <w:p w14:paraId="44F25D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0FF63FA" w14:textId="77777777" w:rsidR="00197A74" w:rsidRPr="00184B06" w:rsidRDefault="00197A74" w:rsidP="00197A74">
      <w:pPr>
        <w:pStyle w:val="af7"/>
        <w:rPr>
          <w:noProof w:val="0"/>
        </w:rPr>
      </w:pPr>
    </w:p>
    <w:p w14:paraId="00AB29E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handleDeleteEvent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MouseEvent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173C3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event.stopPropagation</w:t>
      </w:r>
      <w:proofErr w:type="spellEnd"/>
      <w:proofErr w:type="gramEnd"/>
      <w:r w:rsidRPr="00184B06">
        <w:rPr>
          <w:noProof w:val="0"/>
        </w:rPr>
        <w:t>();</w:t>
      </w:r>
    </w:p>
    <w:p w14:paraId="111C5E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this.deleteClickEvent.emit</w:t>
      </w:r>
      <w:proofErr w:type="spellEnd"/>
      <w:proofErr w:type="gramEnd"/>
      <w:r w:rsidRPr="00184B06">
        <w:rPr>
          <w:noProof w:val="0"/>
        </w:rPr>
        <w:t>();</w:t>
      </w:r>
    </w:p>
    <w:p w14:paraId="087454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1E89D64" w14:textId="77777777" w:rsidR="00197A74" w:rsidRPr="00184B06" w:rsidRDefault="00197A74" w:rsidP="00197A74">
      <w:pPr>
        <w:pStyle w:val="af7"/>
        <w:rPr>
          <w:noProof w:val="0"/>
        </w:rPr>
      </w:pPr>
    </w:p>
    <w:p w14:paraId="03EAEF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handleInfoClickEvent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MouseEvent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70149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event.stopPropagation</w:t>
      </w:r>
      <w:proofErr w:type="spellEnd"/>
      <w:proofErr w:type="gramEnd"/>
      <w:r w:rsidRPr="00184B06">
        <w:rPr>
          <w:noProof w:val="0"/>
        </w:rPr>
        <w:t>();</w:t>
      </w:r>
    </w:p>
    <w:p w14:paraId="377181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this.infoClickEvent.emit</w:t>
      </w:r>
      <w:proofErr w:type="spellEnd"/>
      <w:proofErr w:type="gramEnd"/>
      <w:r w:rsidRPr="00184B06">
        <w:rPr>
          <w:noProof w:val="0"/>
        </w:rPr>
        <w:t>();</w:t>
      </w:r>
    </w:p>
    <w:p w14:paraId="1894E0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273097F" w14:textId="77777777" w:rsidR="00197A74" w:rsidRPr="00184B06" w:rsidRDefault="00197A74" w:rsidP="00197A74">
      <w:pPr>
        <w:pStyle w:val="af7"/>
        <w:rPr>
          <w:noProof w:val="0"/>
        </w:rPr>
      </w:pPr>
    </w:p>
    <w:p w14:paraId="604CABB3" w14:textId="1614AE12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863E317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book-list-view.component.html:</w:t>
      </w:r>
    </w:p>
    <w:p w14:paraId="2B0BED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mat-action-list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book-list</w:t>
      </w:r>
      <w:proofErr w:type="spellEnd"/>
      <w:r w:rsidRPr="00184B06">
        <w:rPr>
          <w:noProof w:val="0"/>
        </w:rPr>
        <w:t>" [</w:t>
      </w:r>
      <w:proofErr w:type="spellStart"/>
      <w:proofErr w:type="gramStart"/>
      <w:r w:rsidRPr="00184B06">
        <w:rPr>
          <w:noProof w:val="0"/>
        </w:rPr>
        <w:t>style.gap.px</w:t>
      </w:r>
      <w:proofErr w:type="spellEnd"/>
      <w:proofErr w:type="gramEnd"/>
      <w:r w:rsidRPr="00184B06">
        <w:rPr>
          <w:noProof w:val="0"/>
        </w:rPr>
        <w:t>]="LIST_ITEM_GAP_PX"&gt;</w:t>
      </w:r>
    </w:p>
    <w:p w14:paraId="0398BE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@for 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15C8C5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mat-list-item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handleOpenItemEvent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)"&gt;</w:t>
      </w:r>
    </w:p>
    <w:p w14:paraId="5258DD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app-book-list-item</w:t>
      </w:r>
      <w:proofErr w:type="spellEnd"/>
    </w:p>
    <w:p w14:paraId="362FBE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above</w:t>
      </w:r>
      <w:proofErr w:type="spellEnd"/>
      <w:r w:rsidRPr="00184B06">
        <w:rPr>
          <w:noProof w:val="0"/>
        </w:rPr>
        <w:t>"</w:t>
      </w:r>
    </w:p>
    <w:p w14:paraId="60AD00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proofErr w:type="gramStart"/>
      <w:r w:rsidRPr="00184B06">
        <w:rPr>
          <w:noProof w:val="0"/>
        </w:rPr>
        <w:t>style.height</w:t>
      </w:r>
      <w:proofErr w:type="gramEnd"/>
      <w:r w:rsidRPr="00184B06">
        <w:rPr>
          <w:noProof w:val="0"/>
        </w:rPr>
        <w:t>.px</w:t>
      </w:r>
      <w:proofErr w:type="spellEnd"/>
      <w:r w:rsidRPr="00184B06">
        <w:rPr>
          <w:noProof w:val="0"/>
        </w:rPr>
        <w:t>]="LIST_ITEM_HEIGHT_PX"</w:t>
      </w:r>
    </w:p>
    <w:p w14:paraId="6804CE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bookItem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"</w:t>
      </w:r>
    </w:p>
    <w:p w14:paraId="1B7D90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book.documentDetails.title</w:t>
      </w:r>
      <w:proofErr w:type="spellEnd"/>
      <w:proofErr w:type="gramEnd"/>
      <w:r w:rsidRPr="00184B06">
        <w:rPr>
          <w:noProof w:val="0"/>
        </w:rPr>
        <w:t xml:space="preserve"> ?? ''"</w:t>
      </w:r>
    </w:p>
    <w:p w14:paraId="3B184B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2E136A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39F4DC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infoClickEvent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handleInfoItemEvent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01C712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editClickEvent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handleEditItemEvent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4D200E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deleteClickEvent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handleDeleteItemEvent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)"</w:t>
      </w:r>
    </w:p>
    <w:p w14:paraId="61E0FA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&gt;</w:t>
      </w:r>
    </w:p>
    <w:p w14:paraId="0F06C6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app-book-list-item</w:t>
      </w:r>
      <w:proofErr w:type="spellEnd"/>
      <w:r w:rsidRPr="00184B06">
        <w:rPr>
          <w:noProof w:val="0"/>
        </w:rPr>
        <w:t>&gt;</w:t>
      </w:r>
    </w:p>
    <w:p w14:paraId="11FD51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3E33CE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81D28D4" w14:textId="04F63544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mat-action-list</w:t>
      </w:r>
      <w:proofErr w:type="spellEnd"/>
      <w:r w:rsidRPr="00184B06">
        <w:rPr>
          <w:noProof w:val="0"/>
        </w:rPr>
        <w:t>&gt;</w:t>
      </w:r>
    </w:p>
    <w:p w14:paraId="765CE2CB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book-list-</w:t>
      </w:r>
      <w:proofErr w:type="gramStart"/>
      <w:r w:rsidRPr="00184B06">
        <w:rPr>
          <w:noProof w:val="0"/>
        </w:rPr>
        <w:t>view.component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4758E0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0CD6FF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AfterViewInit</w:t>
      </w:r>
      <w:proofErr w:type="spellEnd"/>
      <w:r w:rsidRPr="00184B06">
        <w:rPr>
          <w:noProof w:val="0"/>
        </w:rPr>
        <w:t>,</w:t>
      </w:r>
    </w:p>
    <w:p w14:paraId="2F03AB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ChangeDetectionStrategy</w:t>
      </w:r>
      <w:proofErr w:type="spellEnd"/>
      <w:r w:rsidRPr="00184B06">
        <w:rPr>
          <w:noProof w:val="0"/>
        </w:rPr>
        <w:t>,</w:t>
      </w:r>
    </w:p>
    <w:p w14:paraId="3ADFF1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Component</w:t>
      </w:r>
      <w:proofErr w:type="spellEnd"/>
      <w:r w:rsidRPr="00184B06">
        <w:rPr>
          <w:noProof w:val="0"/>
        </w:rPr>
        <w:t>,</w:t>
      </w:r>
    </w:p>
    <w:p w14:paraId="3C329B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7C767C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ElementRef</w:t>
      </w:r>
      <w:proofErr w:type="spellEnd"/>
      <w:r w:rsidRPr="00184B06">
        <w:rPr>
          <w:noProof w:val="0"/>
        </w:rPr>
        <w:t>,</w:t>
      </w:r>
    </w:p>
    <w:p w14:paraId="6888E0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,</w:t>
      </w:r>
    </w:p>
    <w:p w14:paraId="661BDB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,</w:t>
      </w:r>
    </w:p>
    <w:p w14:paraId="55BA69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6B5E014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takeUntilDestroyed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rxjs-interop</w:t>
      </w:r>
      <w:proofErr w:type="spellEnd"/>
      <w:r w:rsidRPr="00184B06">
        <w:rPr>
          <w:noProof w:val="0"/>
        </w:rPr>
        <w:t>';</w:t>
      </w:r>
    </w:p>
    <w:p w14:paraId="1062DE0D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BookDto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3BED5E7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lastRenderedPageBreak/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debounceTime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fromEvent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1C4E72A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MatActionList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MatListItem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list</w:t>
      </w:r>
      <w:proofErr w:type="spellEnd"/>
      <w:r w:rsidRPr="00184B06">
        <w:rPr>
          <w:noProof w:val="0"/>
        </w:rPr>
        <w:t>';</w:t>
      </w:r>
    </w:p>
    <w:p w14:paraId="0890F53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MatTooltip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tooltip</w:t>
      </w:r>
      <w:proofErr w:type="spellEnd"/>
      <w:r w:rsidRPr="00184B06">
        <w:rPr>
          <w:noProof w:val="0"/>
        </w:rPr>
        <w:t>';</w:t>
      </w:r>
    </w:p>
    <w:p w14:paraId="3C1D021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BookListItemComponent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components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book-list-item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book-list-item.component</w:t>
      </w:r>
      <w:proofErr w:type="spellEnd"/>
      <w:r w:rsidRPr="00184B06">
        <w:rPr>
          <w:noProof w:val="0"/>
        </w:rPr>
        <w:t>';</w:t>
      </w:r>
    </w:p>
    <w:p w14:paraId="3FE54F5F" w14:textId="77777777" w:rsidR="00197A74" w:rsidRPr="00184B06" w:rsidRDefault="00197A74" w:rsidP="00197A74">
      <w:pPr>
        <w:pStyle w:val="af7"/>
        <w:rPr>
          <w:noProof w:val="0"/>
        </w:rPr>
      </w:pPr>
    </w:p>
    <w:p w14:paraId="5B22B9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E2F0E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app-book-list-view</w:t>
      </w:r>
      <w:proofErr w:type="spellEnd"/>
      <w:r w:rsidRPr="00184B06">
        <w:rPr>
          <w:noProof w:val="0"/>
        </w:rPr>
        <w:t>',</w:t>
      </w:r>
    </w:p>
    <w:p w14:paraId="4E5BFB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'./book-list-view.component.html',</w:t>
      </w:r>
    </w:p>
    <w:p w14:paraId="39D8BF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book-list-view.component.scss</w:t>
      </w:r>
      <w:proofErr w:type="spellEnd"/>
      <w:r w:rsidRPr="00184B06">
        <w:rPr>
          <w:noProof w:val="0"/>
        </w:rPr>
        <w:t>',</w:t>
      </w:r>
    </w:p>
    <w:p w14:paraId="4B2AB5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4084CA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414FF1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MatActionList</w:t>
      </w:r>
      <w:proofErr w:type="spellEnd"/>
      <w:r w:rsidRPr="00184B06">
        <w:rPr>
          <w:noProof w:val="0"/>
        </w:rPr>
        <w:t>,</w:t>
      </w:r>
    </w:p>
    <w:p w14:paraId="32E297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MatListItem</w:t>
      </w:r>
      <w:proofErr w:type="spellEnd"/>
      <w:r w:rsidRPr="00184B06">
        <w:rPr>
          <w:noProof w:val="0"/>
        </w:rPr>
        <w:t>,</w:t>
      </w:r>
    </w:p>
    <w:p w14:paraId="39CE23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,</w:t>
      </w:r>
    </w:p>
    <w:p w14:paraId="3424F4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BookListItemComponent</w:t>
      </w:r>
      <w:proofErr w:type="spellEnd"/>
      <w:r w:rsidRPr="00184B06">
        <w:rPr>
          <w:noProof w:val="0"/>
        </w:rPr>
        <w:t>,</w:t>
      </w:r>
    </w:p>
    <w:p w14:paraId="08BF4072" w14:textId="77777777" w:rsidR="00197A74" w:rsidRPr="00184B06" w:rsidRDefault="00197A74" w:rsidP="00197A74">
      <w:pPr>
        <w:pStyle w:val="af7"/>
        <w:rPr>
          <w:noProof w:val="0"/>
        </w:rPr>
      </w:pPr>
    </w:p>
    <w:p w14:paraId="2C1812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329553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25AE75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30DCE2D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BookListViewComponent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AfterViewInit</w:t>
      </w:r>
      <w:proofErr w:type="spellEnd"/>
      <w:r w:rsidRPr="00184B06">
        <w:rPr>
          <w:noProof w:val="0"/>
        </w:rPr>
        <w:t xml:space="preserve"> {</w:t>
      </w:r>
    </w:p>
    <w:p w14:paraId="24F6598C" w14:textId="77777777" w:rsidR="00197A74" w:rsidRPr="00184B06" w:rsidRDefault="00197A74" w:rsidP="00197A74">
      <w:pPr>
        <w:pStyle w:val="af7"/>
        <w:rPr>
          <w:noProof w:val="0"/>
        </w:rPr>
      </w:pPr>
    </w:p>
    <w:p w14:paraId="19D61F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468C3A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0CBC6D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[]&gt;();</w:t>
      </w:r>
    </w:p>
    <w:p w14:paraId="33D33921" w14:textId="77777777" w:rsidR="00197A74" w:rsidRPr="00184B06" w:rsidRDefault="00197A74" w:rsidP="00197A74">
      <w:pPr>
        <w:pStyle w:val="af7"/>
        <w:rPr>
          <w:noProof w:val="0"/>
        </w:rPr>
      </w:pPr>
    </w:p>
    <w:p w14:paraId="49437A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openItemEvent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3CC941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infoItemEvent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0FD5B6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editItemEvent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14BAFF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deleteItemEvent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&gt;();</w:t>
      </w:r>
    </w:p>
    <w:p w14:paraId="64E1A2E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numOfVisibleItemsChangeEvent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number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3F32BDD9" w14:textId="77777777" w:rsidR="00197A74" w:rsidRPr="00184B06" w:rsidRDefault="00197A74" w:rsidP="00197A74">
      <w:pPr>
        <w:pStyle w:val="af7"/>
        <w:rPr>
          <w:noProof w:val="0"/>
        </w:rPr>
      </w:pPr>
    </w:p>
    <w:p w14:paraId="18AA10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RESIZE_DEBOUNCE_TIME = 200;</w:t>
      </w:r>
    </w:p>
    <w:p w14:paraId="4F4574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LIST_ITEM_HEIGHT_PX = 130;</w:t>
      </w:r>
    </w:p>
    <w:p w14:paraId="3680F4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LIST_ITEM_GAP_PX = 14;</w:t>
      </w:r>
    </w:p>
    <w:p w14:paraId="0C2269B0" w14:textId="77777777" w:rsidR="00197A74" w:rsidRPr="00184B06" w:rsidRDefault="00197A74" w:rsidP="00197A74">
      <w:pPr>
        <w:pStyle w:val="af7"/>
        <w:rPr>
          <w:noProof w:val="0"/>
        </w:rPr>
      </w:pPr>
    </w:p>
    <w:p w14:paraId="1F3D34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0A0BF3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hostElement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ElementRef</w:t>
      </w:r>
      <w:proofErr w:type="spellEnd"/>
      <w:r w:rsidRPr="00184B06">
        <w:rPr>
          <w:noProof w:val="0"/>
        </w:rPr>
        <w:t>,</w:t>
      </w:r>
    </w:p>
    <w:p w14:paraId="07815A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086AEA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08B3BD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28AA748" w14:textId="77777777" w:rsidR="00197A74" w:rsidRPr="00184B06" w:rsidRDefault="00197A74" w:rsidP="00197A74">
      <w:pPr>
        <w:pStyle w:val="af7"/>
        <w:rPr>
          <w:noProof w:val="0"/>
        </w:rPr>
      </w:pPr>
    </w:p>
    <w:p w14:paraId="4C4062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ngAfterViewInit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D005D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fromEvent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>, '</w:t>
      </w:r>
      <w:proofErr w:type="spellStart"/>
      <w:r w:rsidRPr="00184B06">
        <w:rPr>
          <w:noProof w:val="0"/>
        </w:rPr>
        <w:t>resize</w:t>
      </w:r>
      <w:proofErr w:type="spellEnd"/>
      <w:r w:rsidRPr="00184B06">
        <w:rPr>
          <w:noProof w:val="0"/>
        </w:rPr>
        <w:t>')</w:t>
      </w:r>
    </w:p>
    <w:p w14:paraId="720F0F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46E3B6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debounceTime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this.RESIZE</w:t>
      </w:r>
      <w:proofErr w:type="gramEnd"/>
      <w:r w:rsidRPr="00184B06">
        <w:rPr>
          <w:noProof w:val="0"/>
        </w:rPr>
        <w:t>_DEBOUNCE_TIME</w:t>
      </w:r>
      <w:proofErr w:type="spellEnd"/>
      <w:r w:rsidRPr="00184B06">
        <w:rPr>
          <w:noProof w:val="0"/>
        </w:rPr>
        <w:t>),</w:t>
      </w:r>
    </w:p>
    <w:p w14:paraId="28CC8D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4A5B8E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358346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</w:t>
      </w:r>
    </w:p>
    <w:p w14:paraId="082A69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this.numOfVisibleItemsChangeEvent.emit</w:t>
      </w:r>
      <w:proofErr w:type="gramEnd"/>
      <w:r w:rsidRPr="00184B06">
        <w:rPr>
          <w:noProof w:val="0"/>
        </w:rPr>
        <w:t>(this._countVisibleItems()),</w:t>
      </w:r>
    </w:p>
    <w:p w14:paraId="5E13B2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34B20A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this.numOfVisibleItemsChangeEvent.emit</w:t>
      </w:r>
      <w:proofErr w:type="gramEnd"/>
      <w:r w:rsidRPr="00184B06">
        <w:rPr>
          <w:noProof w:val="0"/>
        </w:rPr>
        <w:t>(this._countVisibleItems());</w:t>
      </w:r>
    </w:p>
    <w:p w14:paraId="2D59C0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console.log(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countVisibleItems</w:t>
      </w:r>
      <w:proofErr w:type="spellEnd"/>
      <w:r w:rsidRPr="00184B06">
        <w:rPr>
          <w:noProof w:val="0"/>
        </w:rPr>
        <w:t>());</w:t>
      </w:r>
    </w:p>
    <w:p w14:paraId="672B5A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52A4578" w14:textId="77777777" w:rsidR="00197A74" w:rsidRPr="00184B06" w:rsidRDefault="00197A74" w:rsidP="00197A74">
      <w:pPr>
        <w:pStyle w:val="af7"/>
        <w:rPr>
          <w:noProof w:val="0"/>
        </w:rPr>
      </w:pPr>
    </w:p>
    <w:p w14:paraId="41B7CE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handleOpenItemEvent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37B0B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this.openItemEvent.emit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626B79E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0308316" w14:textId="77777777" w:rsidR="00197A74" w:rsidRPr="00184B06" w:rsidRDefault="00197A74" w:rsidP="00197A74">
      <w:pPr>
        <w:pStyle w:val="af7"/>
        <w:rPr>
          <w:noProof w:val="0"/>
        </w:rPr>
      </w:pPr>
    </w:p>
    <w:p w14:paraId="7021B9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handleInfoItemEvent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8DA6E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this.infoItemEvent.emit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4ED247E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41CBAE9" w14:textId="77777777" w:rsidR="00197A74" w:rsidRPr="00184B06" w:rsidRDefault="00197A74" w:rsidP="00197A74">
      <w:pPr>
        <w:pStyle w:val="af7"/>
        <w:rPr>
          <w:noProof w:val="0"/>
        </w:rPr>
      </w:pPr>
    </w:p>
    <w:p w14:paraId="0D3B68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handleDeleteItemEvent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B2945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this.deleteItemEvent.emit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395BF9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88506FC" w14:textId="77777777" w:rsidR="00197A74" w:rsidRPr="00184B06" w:rsidRDefault="00197A74" w:rsidP="00197A74">
      <w:pPr>
        <w:pStyle w:val="af7"/>
        <w:rPr>
          <w:noProof w:val="0"/>
        </w:rPr>
      </w:pPr>
    </w:p>
    <w:p w14:paraId="4269B5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handleEditItemEvent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) {</w:t>
      </w:r>
    </w:p>
    <w:p w14:paraId="6C622C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this.editItemEvent.emit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);</w:t>
      </w:r>
    </w:p>
    <w:p w14:paraId="0D5322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964C11F" w14:textId="77777777" w:rsidR="00197A74" w:rsidRPr="00184B06" w:rsidRDefault="00197A74" w:rsidP="00197A74">
      <w:pPr>
        <w:pStyle w:val="af7"/>
        <w:rPr>
          <w:noProof w:val="0"/>
        </w:rPr>
      </w:pPr>
    </w:p>
    <w:p w14:paraId="3951B0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countVisibleItems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 {</w:t>
      </w:r>
    </w:p>
    <w:p w14:paraId="0DE960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hostStyles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getComputedStyle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hostElement.nativeElement</w:t>
      </w:r>
      <w:proofErr w:type="spellEnd"/>
      <w:r w:rsidRPr="00184B06">
        <w:rPr>
          <w:noProof w:val="0"/>
        </w:rPr>
        <w:t>);</w:t>
      </w:r>
    </w:p>
    <w:p w14:paraId="4D1767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parseInt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hostStyles.getPropertyValue</w:t>
      </w:r>
      <w:proofErr w:type="spell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>'));</w:t>
      </w:r>
    </w:p>
    <w:p w14:paraId="15F07F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Math.round</w:t>
      </w:r>
      <w:proofErr w:type="spellEnd"/>
      <w:r w:rsidRPr="00184B06">
        <w:rPr>
          <w:noProof w:val="0"/>
        </w:rPr>
        <w:t>(</w:t>
      </w:r>
    </w:p>
    <w:p w14:paraId="464732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 xml:space="preserve"> / (</w:t>
      </w:r>
      <w:proofErr w:type="spellStart"/>
      <w:proofErr w:type="gramStart"/>
      <w:r w:rsidRPr="00184B06">
        <w:rPr>
          <w:noProof w:val="0"/>
        </w:rPr>
        <w:t>this.LIST</w:t>
      </w:r>
      <w:proofErr w:type="gramEnd"/>
      <w:r w:rsidRPr="00184B06">
        <w:rPr>
          <w:noProof w:val="0"/>
        </w:rPr>
        <w:t>_ITEM_HEIGHT_PX</w:t>
      </w:r>
      <w:proofErr w:type="spellEnd"/>
      <w:r w:rsidRPr="00184B06">
        <w:rPr>
          <w:noProof w:val="0"/>
        </w:rPr>
        <w:t xml:space="preserve"> + </w:t>
      </w:r>
      <w:proofErr w:type="spellStart"/>
      <w:r w:rsidRPr="00184B06">
        <w:rPr>
          <w:noProof w:val="0"/>
        </w:rPr>
        <w:t>this.LIST_ITEM_GAP_PX</w:t>
      </w:r>
      <w:proofErr w:type="spellEnd"/>
      <w:r w:rsidRPr="00184B06">
        <w:rPr>
          <w:noProof w:val="0"/>
        </w:rPr>
        <w:t>),</w:t>
      </w:r>
    </w:p>
    <w:p w14:paraId="347964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3019D0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9660FB3" w14:textId="77777777" w:rsidR="00197A74" w:rsidRPr="00184B06" w:rsidRDefault="00197A74" w:rsidP="00197A74">
      <w:pPr>
        <w:pStyle w:val="af7"/>
        <w:rPr>
          <w:noProof w:val="0"/>
        </w:rPr>
      </w:pPr>
    </w:p>
    <w:p w14:paraId="0606F09F" w14:textId="6E58F9B4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>}</w:t>
      </w:r>
    </w:p>
    <w:p w14:paraId="3C8417E6" w14:textId="77777777" w:rsidR="00197A74" w:rsidRPr="00B443A3" w:rsidRDefault="00197A74" w:rsidP="00B443A3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main-layout.component.html:</w:t>
      </w:r>
    </w:p>
    <w:p w14:paraId="3295B8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mat-sidenav-container</w:t>
      </w:r>
      <w:proofErr w:type="spellEnd"/>
      <w:r w:rsidRPr="00184B06">
        <w:rPr>
          <w:noProof w:val="0"/>
        </w:rPr>
        <w:t>&gt;</w:t>
      </w:r>
    </w:p>
    <w:p w14:paraId="34DDD2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isHandset</w:t>
      </w:r>
      <w:proofErr w:type="spellEnd"/>
      <w:proofErr w:type="gramEnd"/>
      <w:r w:rsidRPr="00184B06">
        <w:rPr>
          <w:noProof w:val="0"/>
        </w:rPr>
        <w:t xml:space="preserve">() &amp;&amp; 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>()) {</w:t>
      </w:r>
    </w:p>
    <w:p w14:paraId="3CCF31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mat-sidenav</w:t>
      </w:r>
      <w:proofErr w:type="spellEnd"/>
    </w:p>
    <w:p w14:paraId="73A82F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]=</w:t>
      </w:r>
      <w:proofErr w:type="gramStart"/>
      <w:r w:rsidRPr="00184B06">
        <w:rPr>
          <w:noProof w:val="0"/>
        </w:rPr>
        <w:t>"!</w:t>
      </w:r>
      <w:proofErr w:type="spellStart"/>
      <w:r w:rsidRPr="00184B06">
        <w:rPr>
          <w:noProof w:val="0"/>
        </w:rPr>
        <w:t>isHandset</w:t>
      </w:r>
      <w:proofErr w:type="spellEnd"/>
      <w:proofErr w:type="gramEnd"/>
      <w:r w:rsidRPr="00184B06">
        <w:rPr>
          <w:noProof w:val="0"/>
        </w:rPr>
        <w:t>() ? '</w:t>
      </w:r>
      <w:proofErr w:type="spellStart"/>
      <w:r w:rsidRPr="00184B06">
        <w:rPr>
          <w:noProof w:val="0"/>
        </w:rPr>
        <w:t>side</w:t>
      </w:r>
      <w:proofErr w:type="spellEnd"/>
      <w:proofErr w:type="gramStart"/>
      <w:r w:rsidRPr="00184B06">
        <w:rPr>
          <w:noProof w:val="0"/>
        </w:rPr>
        <w:t>' :</w:t>
      </w:r>
      <w:proofErr w:type="gram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over</w:t>
      </w:r>
      <w:proofErr w:type="spellEnd"/>
      <w:r w:rsidRPr="00184B06">
        <w:rPr>
          <w:noProof w:val="0"/>
        </w:rPr>
        <w:t>'"</w:t>
      </w:r>
    </w:p>
    <w:p w14:paraId="1631AE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class.expanded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0AF820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fixedInViewport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"</w:t>
      </w:r>
    </w:p>
    <w:p w14:paraId="6C00E3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[(</w:t>
      </w:r>
      <w:proofErr w:type="spellStart"/>
      <w:r w:rsidRPr="00184B06">
        <w:rPr>
          <w:noProof w:val="0"/>
        </w:rPr>
        <w:t>opened</w:t>
      </w:r>
      <w:proofErr w:type="spellEnd"/>
      <w:proofErr w:type="gramStart"/>
      <w:r w:rsidRPr="00184B06">
        <w:rPr>
          <w:noProof w:val="0"/>
        </w:rPr>
        <w:t>)]=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792DCA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6CB734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internal-sidenav</w:t>
      </w:r>
      <w:proofErr w:type="spellEnd"/>
      <w:r w:rsidRPr="00184B06">
        <w:rPr>
          <w:noProof w:val="0"/>
        </w:rPr>
        <w:t>"&gt;</w:t>
      </w:r>
    </w:p>
    <w:p w14:paraId="4B5C8F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mat-nav-list</w:t>
      </w:r>
      <w:proofErr w:type="spellEnd"/>
      <w:r w:rsidRPr="00184B06">
        <w:rPr>
          <w:noProof w:val="0"/>
        </w:rPr>
        <w:t>&gt;</w:t>
      </w:r>
    </w:p>
    <w:p w14:paraId="3900FF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&lt;a </w:t>
      </w:r>
      <w:proofErr w:type="spellStart"/>
      <w:r w:rsidRPr="00184B06">
        <w:rPr>
          <w:noProof w:val="0"/>
        </w:rPr>
        <w:t>mat-list-item</w:t>
      </w:r>
      <w:proofErr w:type="spellEnd"/>
    </w:p>
    <w:p w14:paraId="7668AD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="Раскрыть панель"</w:t>
      </w:r>
    </w:p>
    <w:p w14:paraId="28CD45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right</w:t>
      </w:r>
      <w:proofErr w:type="spellEnd"/>
      <w:r w:rsidRPr="00184B06">
        <w:rPr>
          <w:noProof w:val="0"/>
        </w:rPr>
        <w:t>"</w:t>
      </w:r>
    </w:p>
    <w:p w14:paraId="65F03A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[</w:t>
      </w:r>
      <w:proofErr w:type="spellStart"/>
      <w:r w:rsidRPr="00184B06">
        <w:rPr>
          <w:noProof w:val="0"/>
        </w:rPr>
        <w:t>matTooltipDisabled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4BF9B7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toggleSidenav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45FCAD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matListItemIcon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menu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09888B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matListItemTitle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ngIf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isExpanded</w:t>
      </w:r>
      <w:proofErr w:type="spellEnd"/>
      <w:proofErr w:type="gramStart"/>
      <w:r w:rsidRPr="00184B06">
        <w:rPr>
          <w:noProof w:val="0"/>
        </w:rPr>
        <w:t>"&gt;Закрыть</w:t>
      </w:r>
      <w:proofErr w:type="gramEnd"/>
      <w:r w:rsidRPr="00184B06">
        <w:rPr>
          <w:noProof w:val="0"/>
        </w:rPr>
        <w:t xml:space="preserve"> панель&lt;/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65D2A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&lt;/a&gt;</w:t>
      </w:r>
    </w:p>
    <w:p w14:paraId="4F244D62" w14:textId="77777777" w:rsidR="00197A74" w:rsidRPr="00184B06" w:rsidRDefault="00197A74" w:rsidP="00197A74">
      <w:pPr>
        <w:pStyle w:val="af7"/>
        <w:rPr>
          <w:noProof w:val="0"/>
        </w:rPr>
      </w:pPr>
    </w:p>
    <w:p w14:paraId="3EB975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@for (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 xml:space="preserve"> of </w:t>
      </w:r>
      <w:proofErr w:type="spellStart"/>
      <w:r w:rsidRPr="00184B06">
        <w:rPr>
          <w:noProof w:val="0"/>
        </w:rPr>
        <w:t>routeLinks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6BE550B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&lt;a</w:t>
      </w:r>
    </w:p>
    <w:p w14:paraId="575613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mat-list-item</w:t>
      </w:r>
      <w:proofErr w:type="spellEnd"/>
    </w:p>
    <w:p w14:paraId="1C2ACD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routerLinkActive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active</w:t>
      </w:r>
      <w:proofErr w:type="spellEnd"/>
      <w:r w:rsidRPr="00184B06">
        <w:rPr>
          <w:noProof w:val="0"/>
        </w:rPr>
        <w:t>"</w:t>
      </w:r>
    </w:p>
    <w:p w14:paraId="31171F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right</w:t>
      </w:r>
      <w:proofErr w:type="spellEnd"/>
      <w:r w:rsidRPr="00184B06">
        <w:rPr>
          <w:noProof w:val="0"/>
        </w:rPr>
        <w:t>"</w:t>
      </w:r>
    </w:p>
    <w:p w14:paraId="5F10AF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]="route.name"</w:t>
      </w:r>
    </w:p>
    <w:p w14:paraId="1E264B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matTooltipDisabled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3E20C2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routerLinkActiveOptions</w:t>
      </w:r>
      <w:proofErr w:type="spellEnd"/>
      <w:r w:rsidRPr="00184B06">
        <w:rPr>
          <w:noProof w:val="0"/>
        </w:rPr>
        <w:t>]=</w:t>
      </w:r>
      <w:proofErr w:type="gramStart"/>
      <w:r w:rsidRPr="00184B06">
        <w:rPr>
          <w:noProof w:val="0"/>
        </w:rPr>
        <w:t xml:space="preserve">"{ </w:t>
      </w:r>
      <w:proofErr w:type="spellStart"/>
      <w:r w:rsidRPr="00184B06">
        <w:rPr>
          <w:noProof w:val="0"/>
        </w:rPr>
        <w:t>exact</w:t>
      </w:r>
      <w:proofErr w:type="spellEnd"/>
      <w:proofErr w:type="gram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 }"</w:t>
      </w:r>
    </w:p>
    <w:p w14:paraId="09C3CE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routerLink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route.link</w:t>
      </w:r>
      <w:proofErr w:type="spellEnd"/>
      <w:proofErr w:type="gramEnd"/>
      <w:r w:rsidRPr="00184B06">
        <w:rPr>
          <w:noProof w:val="0"/>
        </w:rPr>
        <w:t>"</w:t>
      </w:r>
    </w:p>
    <w:p w14:paraId="37E015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&gt;</w:t>
      </w:r>
    </w:p>
    <w:p w14:paraId="2A99A0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matListItemIcon</w:t>
      </w:r>
      <w:proofErr w:type="spellEnd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route.iconCode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29E66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matListItemTitle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ngIf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isExpanded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>{ route.name }}&lt;/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71D0CF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&lt;/a&gt;</w:t>
      </w:r>
    </w:p>
    <w:p w14:paraId="72B2FF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81164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mat-nav-list</w:t>
      </w:r>
      <w:proofErr w:type="spellEnd"/>
      <w:r w:rsidRPr="00184B06">
        <w:rPr>
          <w:noProof w:val="0"/>
        </w:rPr>
        <w:t>&gt;</w:t>
      </w:r>
    </w:p>
    <w:p w14:paraId="2E4CDC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spacer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5C47B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mat-nav-list</w:t>
      </w:r>
      <w:proofErr w:type="spellEnd"/>
      <w:r w:rsidRPr="00184B06">
        <w:rPr>
          <w:noProof w:val="0"/>
        </w:rPr>
        <w:t>&gt;</w:t>
      </w:r>
    </w:p>
    <w:p w14:paraId="6DCCD7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&lt;a </w:t>
      </w:r>
      <w:proofErr w:type="spellStart"/>
      <w:r w:rsidRPr="00184B06">
        <w:rPr>
          <w:noProof w:val="0"/>
        </w:rPr>
        <w:t>mat-list-item</w:t>
      </w:r>
      <w:proofErr w:type="spellEnd"/>
    </w:p>
    <w:p w14:paraId="6681DB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="Выйти из системы"</w:t>
      </w:r>
    </w:p>
    <w:p w14:paraId="1ED284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right</w:t>
      </w:r>
      <w:proofErr w:type="spellEnd"/>
      <w:r w:rsidRPr="00184B06">
        <w:rPr>
          <w:noProof w:val="0"/>
        </w:rPr>
        <w:t>"</w:t>
      </w:r>
    </w:p>
    <w:p w14:paraId="0D296F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[</w:t>
      </w:r>
      <w:proofErr w:type="spellStart"/>
      <w:r w:rsidRPr="00184B06">
        <w:rPr>
          <w:noProof w:val="0"/>
        </w:rPr>
        <w:t>matTooltipDisabled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09B148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signOut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14107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matListItemIcon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logout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6D52E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matListItemTitle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ngIf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isExpanded</w:t>
      </w:r>
      <w:proofErr w:type="spellEnd"/>
      <w:proofErr w:type="gramStart"/>
      <w:r w:rsidRPr="00184B06">
        <w:rPr>
          <w:noProof w:val="0"/>
        </w:rPr>
        <w:t>"&gt;Выйти</w:t>
      </w:r>
      <w:proofErr w:type="gramEnd"/>
      <w:r w:rsidRPr="00184B06">
        <w:rPr>
          <w:noProof w:val="0"/>
        </w:rPr>
        <w:t xml:space="preserve"> из системы&lt;/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B6D39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&lt;/a&gt;</w:t>
      </w:r>
    </w:p>
    <w:p w14:paraId="484F77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mat-nav-list</w:t>
      </w:r>
      <w:proofErr w:type="spellEnd"/>
      <w:r w:rsidRPr="00184B06">
        <w:rPr>
          <w:noProof w:val="0"/>
        </w:rPr>
        <w:t>&gt;</w:t>
      </w:r>
    </w:p>
    <w:p w14:paraId="2B9C67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A2BEA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mat-sidenav</w:t>
      </w:r>
      <w:proofErr w:type="spellEnd"/>
      <w:r w:rsidRPr="00184B06">
        <w:rPr>
          <w:noProof w:val="0"/>
        </w:rPr>
        <w:t>&gt;</w:t>
      </w:r>
    </w:p>
    <w:p w14:paraId="71DC51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C384B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mat-sidenav-content</w:t>
      </w:r>
      <w:proofErr w:type="spellEnd"/>
    </w:p>
    <w:p w14:paraId="06C0BB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class.handset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()"</w:t>
      </w:r>
    </w:p>
    <w:p w14:paraId="2AE361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proofErr w:type="gramStart"/>
      <w:r w:rsidRPr="00184B06">
        <w:rPr>
          <w:noProof w:val="0"/>
        </w:rPr>
        <w:t>class.expanded</w:t>
      </w:r>
      <w:proofErr w:type="spellEnd"/>
      <w:proofErr w:type="gramEnd"/>
      <w:r w:rsidRPr="00184B06">
        <w:rPr>
          <w:noProof w:val="0"/>
        </w:rPr>
        <w:t>]="!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 xml:space="preserve">() &amp;&amp; 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 xml:space="preserve">() &amp;&amp; 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>"</w:t>
      </w:r>
    </w:p>
    <w:p w14:paraId="70202C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1D5C56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ng-</w:t>
      </w:r>
      <w:proofErr w:type="gramStart"/>
      <w:r w:rsidRPr="00184B06">
        <w:rPr>
          <w:noProof w:val="0"/>
        </w:rPr>
        <w:t>content</w:t>
      </w:r>
      <w:proofErr w:type="spellEnd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ng-content</w:t>
      </w:r>
      <w:proofErr w:type="spellEnd"/>
      <w:r w:rsidRPr="00184B06">
        <w:rPr>
          <w:noProof w:val="0"/>
        </w:rPr>
        <w:t>&gt;</w:t>
      </w:r>
    </w:p>
    <w:p w14:paraId="7A80B9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mat-sidenav-content</w:t>
      </w:r>
      <w:proofErr w:type="spellEnd"/>
      <w:r w:rsidRPr="00184B06">
        <w:rPr>
          <w:noProof w:val="0"/>
        </w:rPr>
        <w:t>&gt;</w:t>
      </w:r>
    </w:p>
    <w:p w14:paraId="199D4C1C" w14:textId="4C7B3E28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mat-sidenav-container</w:t>
      </w:r>
      <w:proofErr w:type="spellEnd"/>
      <w:r w:rsidRPr="00184B06">
        <w:rPr>
          <w:noProof w:val="0"/>
        </w:rPr>
        <w:t>&gt;</w:t>
      </w:r>
    </w:p>
    <w:p w14:paraId="0A8A73D1" w14:textId="32FD8FD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main-</w:t>
      </w:r>
      <w:proofErr w:type="gramStart"/>
      <w:r w:rsidRPr="00184B06">
        <w:rPr>
          <w:noProof w:val="0"/>
        </w:rPr>
        <w:t>layout.component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C89CB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4D50F5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app-main-layout</w:t>
      </w:r>
      <w:proofErr w:type="spellEnd"/>
      <w:r w:rsidRPr="00184B06">
        <w:rPr>
          <w:noProof w:val="0"/>
        </w:rPr>
        <w:t>',</w:t>
      </w:r>
    </w:p>
    <w:p w14:paraId="35EC3A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'./main-layout.component.html',</w:t>
      </w:r>
    </w:p>
    <w:p w14:paraId="4289EA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main-layout.component.scss</w:t>
      </w:r>
      <w:proofErr w:type="spellEnd"/>
      <w:r w:rsidRPr="00184B06">
        <w:rPr>
          <w:noProof w:val="0"/>
        </w:rPr>
        <w:t>',</w:t>
      </w:r>
    </w:p>
    <w:p w14:paraId="3FEE2D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2F5E8E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99FA6F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MainLayoutComponent</w:t>
      </w:r>
      <w:proofErr w:type="spellEnd"/>
      <w:r w:rsidRPr="00184B06">
        <w:rPr>
          <w:noProof w:val="0"/>
        </w:rPr>
        <w:t xml:space="preserve"> {</w:t>
      </w:r>
    </w:p>
    <w:p w14:paraId="5CD560FE" w14:textId="77777777" w:rsidR="00197A74" w:rsidRPr="00184B06" w:rsidRDefault="00197A74" w:rsidP="00197A74">
      <w:pPr>
        <w:pStyle w:val="af7"/>
        <w:rPr>
          <w:noProof w:val="0"/>
        </w:rPr>
      </w:pPr>
    </w:p>
    <w:p w14:paraId="00F6D5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routeLinks</w:t>
      </w:r>
      <w:proofErr w:type="spellEnd"/>
      <w:r w:rsidRPr="00184B06">
        <w:rPr>
          <w:noProof w:val="0"/>
        </w:rPr>
        <w:t xml:space="preserve"> = [</w:t>
      </w:r>
    </w:p>
    <w:p w14:paraId="186978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214286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iconCode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schedule</w:t>
      </w:r>
      <w:proofErr w:type="spellEnd"/>
      <w:r w:rsidRPr="00184B06">
        <w:rPr>
          <w:noProof w:val="0"/>
        </w:rPr>
        <w:t>',</w:t>
      </w:r>
    </w:p>
    <w:p w14:paraId="101C80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'Недавние',</w:t>
      </w:r>
    </w:p>
    <w:p w14:paraId="307A17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link</w:t>
      </w:r>
      <w:proofErr w:type="spellEnd"/>
      <w:r w:rsidRPr="00184B06">
        <w:rPr>
          <w:noProof w:val="0"/>
        </w:rPr>
        <w:t>: CONSTANTS.ENDPOINTS.RECENT_BOOKS,</w:t>
      </w:r>
    </w:p>
    <w:p w14:paraId="56E895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},</w:t>
      </w:r>
    </w:p>
    <w:p w14:paraId="33C983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4CD84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</w:t>
      </w:r>
      <w:proofErr w:type="spellStart"/>
      <w:r w:rsidRPr="00184B06">
        <w:rPr>
          <w:noProof w:val="0"/>
        </w:rPr>
        <w:t>iconCode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library_books</w:t>
      </w:r>
      <w:proofErr w:type="spellEnd"/>
      <w:r w:rsidRPr="00184B06">
        <w:rPr>
          <w:noProof w:val="0"/>
        </w:rPr>
        <w:t>',</w:t>
      </w:r>
    </w:p>
    <w:p w14:paraId="6B5858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'Все книги',</w:t>
      </w:r>
    </w:p>
    <w:p w14:paraId="373511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link</w:t>
      </w:r>
      <w:proofErr w:type="spellEnd"/>
      <w:r w:rsidRPr="00184B06">
        <w:rPr>
          <w:noProof w:val="0"/>
        </w:rPr>
        <w:t>: CONSTANTS.ENDPOINTS.EXPLORER,</w:t>
      </w:r>
    </w:p>
    <w:p w14:paraId="09F6E8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},</w:t>
      </w:r>
    </w:p>
    <w:p w14:paraId="6040DE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3A189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iconCode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category</w:t>
      </w:r>
      <w:proofErr w:type="spellEnd"/>
      <w:r w:rsidRPr="00184B06">
        <w:rPr>
          <w:noProof w:val="0"/>
        </w:rPr>
        <w:t>',</w:t>
      </w:r>
    </w:p>
    <w:p w14:paraId="572EBD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'Коллекции',</w:t>
      </w:r>
    </w:p>
    <w:p w14:paraId="373B0C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link</w:t>
      </w:r>
      <w:proofErr w:type="spellEnd"/>
      <w:r w:rsidRPr="00184B06">
        <w:rPr>
          <w:noProof w:val="0"/>
        </w:rPr>
        <w:t>: CONSTANTS.ENDPOINTS.BOOK_COLLECTIONS,</w:t>
      </w:r>
    </w:p>
    <w:p w14:paraId="6F5179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},</w:t>
      </w:r>
    </w:p>
    <w:p w14:paraId="23C1EC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];</w:t>
      </w:r>
    </w:p>
    <w:p w14:paraId="6198D643" w14:textId="77777777" w:rsidR="00197A74" w:rsidRPr="00184B06" w:rsidRDefault="00197A74" w:rsidP="00197A74">
      <w:pPr>
        <w:pStyle w:val="af7"/>
        <w:rPr>
          <w:noProof w:val="0"/>
        </w:rPr>
      </w:pPr>
    </w:p>
    <w:p w14:paraId="3F60A4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isExpanded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;</w:t>
      </w:r>
    </w:p>
    <w:p w14:paraId="79826D25" w14:textId="77777777" w:rsidR="00197A74" w:rsidRPr="00184B06" w:rsidRDefault="00197A74" w:rsidP="00197A74">
      <w:pPr>
        <w:pStyle w:val="af7"/>
        <w:rPr>
          <w:noProof w:val="0"/>
        </w:rPr>
      </w:pPr>
    </w:p>
    <w:p w14:paraId="1BA230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toSignal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breakpointObserver.observe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Breakpoints.Handset</w:t>
      </w:r>
      <w:proofErr w:type="spellEnd"/>
      <w:r w:rsidRPr="00184B06">
        <w:rPr>
          <w:noProof w:val="0"/>
        </w:rPr>
        <w:t>])</w:t>
      </w:r>
    </w:p>
    <w:p w14:paraId="38222B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result.matches</w:t>
      </w:r>
      <w:proofErr w:type="spellEnd"/>
      <w:r w:rsidRPr="00184B06">
        <w:rPr>
          <w:noProof w:val="0"/>
        </w:rPr>
        <w:t>)));</w:t>
      </w:r>
    </w:p>
    <w:p w14:paraId="11F40039" w14:textId="77777777" w:rsidR="00197A74" w:rsidRPr="00184B06" w:rsidRDefault="00197A74" w:rsidP="00197A74">
      <w:pPr>
        <w:pStyle w:val="af7"/>
        <w:rPr>
          <w:noProof w:val="0"/>
        </w:rPr>
      </w:pPr>
    </w:p>
    <w:p w14:paraId="58B93E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toSignal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authService.isSignedIn</w:t>
      </w:r>
      <w:proofErr w:type="spellEnd"/>
      <w:r w:rsidRPr="00184B06">
        <w:rPr>
          <w:noProof w:val="0"/>
        </w:rPr>
        <w:t>$);</w:t>
      </w:r>
    </w:p>
    <w:p w14:paraId="558DA301" w14:textId="77777777" w:rsidR="00197A74" w:rsidRPr="00184B06" w:rsidRDefault="00197A74" w:rsidP="00197A74">
      <w:pPr>
        <w:pStyle w:val="af7"/>
        <w:rPr>
          <w:noProof w:val="0"/>
        </w:rPr>
      </w:pPr>
    </w:p>
    <w:p w14:paraId="35B33E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38848A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>,</w:t>
      </w:r>
    </w:p>
    <w:p w14:paraId="4FB34D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snackBar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MatSnackBar</w:t>
      </w:r>
      <w:proofErr w:type="spellEnd"/>
      <w:r w:rsidRPr="00184B06">
        <w:rPr>
          <w:noProof w:val="0"/>
        </w:rPr>
        <w:t>,</w:t>
      </w:r>
    </w:p>
    <w:p w14:paraId="2CAA84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>,</w:t>
      </w:r>
    </w:p>
    <w:p w14:paraId="24B1CA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,</w:t>
      </w:r>
    </w:p>
    <w:p w14:paraId="53B36E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259FBC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C0B00AC" w14:textId="77777777" w:rsidR="00197A74" w:rsidRPr="00184B06" w:rsidRDefault="00197A74" w:rsidP="00197A74">
      <w:pPr>
        <w:pStyle w:val="af7"/>
        <w:rPr>
          <w:noProof w:val="0"/>
        </w:rPr>
      </w:pPr>
    </w:p>
    <w:p w14:paraId="4D25B7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toggleSidenav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AEE3A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this.isExpanded</w:t>
      </w:r>
      <w:proofErr w:type="spellEnd"/>
      <w:proofErr w:type="gramEnd"/>
      <w:r w:rsidRPr="00184B06">
        <w:rPr>
          <w:noProof w:val="0"/>
        </w:rPr>
        <w:t xml:space="preserve"> = !</w:t>
      </w:r>
      <w:proofErr w:type="spellStart"/>
      <w:r w:rsidRPr="00184B06">
        <w:rPr>
          <w:noProof w:val="0"/>
        </w:rPr>
        <w:t>this.isExpanded</w:t>
      </w:r>
      <w:proofErr w:type="spellEnd"/>
      <w:r w:rsidRPr="00184B06">
        <w:rPr>
          <w:noProof w:val="0"/>
        </w:rPr>
        <w:t>;</w:t>
      </w:r>
    </w:p>
    <w:p w14:paraId="604A53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E78DCC1" w14:textId="77777777" w:rsidR="00197A74" w:rsidRPr="00184B06" w:rsidRDefault="00197A74" w:rsidP="00197A74">
      <w:pPr>
        <w:pStyle w:val="af7"/>
        <w:rPr>
          <w:noProof w:val="0"/>
        </w:rPr>
      </w:pPr>
    </w:p>
    <w:p w14:paraId="1DB9A7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signOut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668A0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authService.signOut</w:t>
      </w:r>
      <w:proofErr w:type="spellEnd"/>
      <w:r w:rsidRPr="00184B06">
        <w:rPr>
          <w:noProof w:val="0"/>
        </w:rPr>
        <w:t>()</w:t>
      </w:r>
    </w:p>
    <w:p w14:paraId="26EC92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 {</w:t>
      </w:r>
    </w:p>
    <w:p w14:paraId="5CB20A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 xml:space="preserve">('Вы вышли из системы.', 'OK', { </w:t>
      </w:r>
      <w:proofErr w:type="spellStart"/>
      <w:r w:rsidRPr="00184B06">
        <w:rPr>
          <w:noProof w:val="0"/>
        </w:rPr>
        <w:t>duration</w:t>
      </w:r>
      <w:proofErr w:type="spellEnd"/>
      <w:r w:rsidRPr="00184B06">
        <w:rPr>
          <w:noProof w:val="0"/>
        </w:rPr>
        <w:t>: 1500 });</w:t>
      </w:r>
    </w:p>
    <w:p w14:paraId="353BEF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router.navigate</w:t>
      </w:r>
      <w:proofErr w:type="spellEnd"/>
      <w:r w:rsidRPr="00184B06">
        <w:rPr>
          <w:noProof w:val="0"/>
        </w:rPr>
        <w:t>([</w:t>
      </w:r>
    </w:p>
    <w:p w14:paraId="576C6F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CONSTANTS.ENDPOINTS.AUTH.PATH,</w:t>
      </w:r>
    </w:p>
    <w:p w14:paraId="75F6F4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CONSTANTS.ENDPOINTS.AUTH.SIGN_IN,</w:t>
      </w:r>
    </w:p>
    <w:p w14:paraId="1E1390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]);</w:t>
      </w:r>
    </w:p>
    <w:p w14:paraId="6F9CE6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7132A4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EE9B7F9" w14:textId="77777777" w:rsidR="00197A74" w:rsidRPr="00184B06" w:rsidRDefault="00197A74" w:rsidP="00197A74">
      <w:pPr>
        <w:pStyle w:val="af7"/>
        <w:rPr>
          <w:noProof w:val="0"/>
        </w:rPr>
      </w:pPr>
    </w:p>
    <w:p w14:paraId="6893AD01" w14:textId="1846A2D3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460EF3C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sort-menu.component.html:</w:t>
      </w:r>
    </w:p>
    <w:p w14:paraId="15C68B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button</w:t>
      </w:r>
      <w:proofErr w:type="spellEnd"/>
    </w:p>
    <w:p w14:paraId="7CE416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mat-icon-button</w:t>
      </w:r>
      <w:proofErr w:type="spellEnd"/>
    </w:p>
    <w:p w14:paraId="554235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[</w:t>
      </w:r>
      <w:proofErr w:type="spellStart"/>
      <w:r w:rsidRPr="00184B06">
        <w:rPr>
          <w:noProof w:val="0"/>
        </w:rPr>
        <w:t>matMenuTriggerFor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sortMenu</w:t>
      </w:r>
      <w:proofErr w:type="spellEnd"/>
      <w:r w:rsidRPr="00184B06">
        <w:rPr>
          <w:noProof w:val="0"/>
        </w:rPr>
        <w:t>"</w:t>
      </w:r>
    </w:p>
    <w:p w14:paraId="6800E4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="Меню сортировки по критерию"</w:t>
      </w:r>
    </w:p>
    <w:p w14:paraId="0555D0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&gt;</w:t>
      </w:r>
    </w:p>
    <w:p w14:paraId="4827FF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sort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418242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3D3CD5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button</w:t>
      </w:r>
      <w:proofErr w:type="spellEnd"/>
    </w:p>
    <w:p w14:paraId="61D49C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mat-icon-button</w:t>
      </w:r>
      <w:proofErr w:type="spellEnd"/>
    </w:p>
    <w:p w14:paraId="348A75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changeSortOrder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3EC210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="Порядок сортировки"</w:t>
      </w:r>
    </w:p>
    <w:p w14:paraId="36129E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&gt;</w:t>
      </w:r>
    </w:p>
    <w:p w14:paraId="03646B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 @if(</w:t>
      </w:r>
      <w:proofErr w:type="gramStart"/>
      <w:r w:rsidRPr="00184B06">
        <w:rPr>
          <w:noProof w:val="0"/>
        </w:rPr>
        <w:t>sortOrder(</w:t>
      </w:r>
      <w:proofErr w:type="gramEnd"/>
      <w:r w:rsidRPr="00184B06">
        <w:rPr>
          <w:noProof w:val="0"/>
        </w:rPr>
        <w:t xml:space="preserve">)) { </w:t>
      </w:r>
      <w:proofErr w:type="spellStart"/>
      <w:r w:rsidRPr="00184B06">
        <w:rPr>
          <w:noProof w:val="0"/>
        </w:rPr>
        <w:t>north</w:t>
      </w:r>
      <w:proofErr w:type="spellEnd"/>
      <w:r w:rsidRPr="00184B06">
        <w:rPr>
          <w:noProof w:val="0"/>
        </w:rPr>
        <w:t xml:space="preserve"> } @else { </w:t>
      </w:r>
      <w:proofErr w:type="spellStart"/>
      <w:r w:rsidRPr="00184B06">
        <w:rPr>
          <w:noProof w:val="0"/>
        </w:rPr>
        <w:t>south</w:t>
      </w:r>
      <w:proofErr w:type="spellEnd"/>
      <w:r w:rsidRPr="00184B06">
        <w:rPr>
          <w:noProof w:val="0"/>
        </w:rPr>
        <w:t xml:space="preserve"> } 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3E7486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7567C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 xml:space="preserve"> #sortMenu&gt;</w:t>
      </w:r>
    </w:p>
    <w:p w14:paraId="6BEDB1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@for (</w:t>
      </w:r>
      <w:proofErr w:type="spellStart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sortOptions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18AE6B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</w:p>
    <w:p w14:paraId="766E8D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mat-menu-item</w:t>
      </w:r>
      <w:proofErr w:type="spellEnd"/>
    </w:p>
    <w:p w14:paraId="0A2444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sort-option</w:t>
      </w:r>
      <w:proofErr w:type="spellEnd"/>
      <w:r w:rsidRPr="00184B06">
        <w:rPr>
          <w:noProof w:val="0"/>
        </w:rPr>
        <w:t>"</w:t>
      </w:r>
    </w:p>
    <w:p w14:paraId="2C655E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onSortOptionSelected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>)"</w:t>
      </w:r>
    </w:p>
    <w:p w14:paraId="47DB0F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39FF1C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 @if (</w:t>
      </w:r>
      <w:proofErr w:type="spellStart"/>
      <w:proofErr w:type="gram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 === </w:t>
      </w:r>
      <w:proofErr w:type="spellStart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 xml:space="preserve">) { </w:t>
      </w:r>
      <w:proofErr w:type="spellStart"/>
      <w:r w:rsidRPr="00184B06">
        <w:rPr>
          <w:noProof w:val="0"/>
        </w:rPr>
        <w:t>check</w:t>
      </w:r>
      <w:proofErr w:type="spellEnd"/>
      <w:r w:rsidRPr="00184B06">
        <w:rPr>
          <w:noProof w:val="0"/>
        </w:rPr>
        <w:t xml:space="preserve"> } 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0AE297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proofErr w:type="gramStart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>{ option.name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1D23F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69E4BB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1AC360B" w14:textId="5A27353F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mat-menu</w:t>
      </w:r>
      <w:proofErr w:type="spellEnd"/>
      <w:r w:rsidRPr="00184B06">
        <w:rPr>
          <w:noProof w:val="0"/>
        </w:rPr>
        <w:t>&gt;</w:t>
      </w:r>
    </w:p>
    <w:p w14:paraId="76A233DC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sort-</w:t>
      </w:r>
      <w:proofErr w:type="gramStart"/>
      <w:r w:rsidRPr="00184B06">
        <w:rPr>
          <w:noProof w:val="0"/>
        </w:rPr>
        <w:t>menu.component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CEF449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 {</w:t>
      </w:r>
    </w:p>
    <w:p w14:paraId="322816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470623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518CC5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>}</w:t>
      </w:r>
    </w:p>
    <w:p w14:paraId="2083D38C" w14:textId="77777777" w:rsidR="00197A74" w:rsidRPr="00184B06" w:rsidRDefault="00197A74" w:rsidP="00197A74">
      <w:pPr>
        <w:pStyle w:val="af7"/>
        <w:rPr>
          <w:noProof w:val="0"/>
        </w:rPr>
      </w:pPr>
    </w:p>
    <w:p w14:paraId="7C5758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3DDBF1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app-sort-menu</w:t>
      </w:r>
      <w:proofErr w:type="spellEnd"/>
      <w:r w:rsidRPr="00184B06">
        <w:rPr>
          <w:noProof w:val="0"/>
        </w:rPr>
        <w:t>',</w:t>
      </w:r>
    </w:p>
    <w:p w14:paraId="39BE59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'./sort-menu.component.html',</w:t>
      </w:r>
    </w:p>
    <w:p w14:paraId="56798D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sort-menu.component.scss</w:t>
      </w:r>
      <w:proofErr w:type="spellEnd"/>
      <w:r w:rsidRPr="00184B06">
        <w:rPr>
          <w:noProof w:val="0"/>
        </w:rPr>
        <w:t>',</w:t>
      </w:r>
    </w:p>
    <w:p w14:paraId="103C1E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6D6919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73FEDA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1319F8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MatIconButton</w:t>
      </w:r>
      <w:proofErr w:type="spellEnd"/>
      <w:r w:rsidRPr="00184B06">
        <w:rPr>
          <w:noProof w:val="0"/>
        </w:rPr>
        <w:t>,</w:t>
      </w:r>
    </w:p>
    <w:p w14:paraId="6662D6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,</w:t>
      </w:r>
    </w:p>
    <w:p w14:paraId="78BD93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</w:t>
      </w:r>
      <w:proofErr w:type="spellEnd"/>
      <w:r w:rsidRPr="00184B06">
        <w:rPr>
          <w:noProof w:val="0"/>
        </w:rPr>
        <w:t>,</w:t>
      </w:r>
    </w:p>
    <w:p w14:paraId="1BE16A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MatMenuTrigger</w:t>
      </w:r>
      <w:proofErr w:type="spellEnd"/>
      <w:r w:rsidRPr="00184B06">
        <w:rPr>
          <w:noProof w:val="0"/>
        </w:rPr>
        <w:t>,</w:t>
      </w:r>
    </w:p>
    <w:p w14:paraId="31B51F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MatMenuItem</w:t>
      </w:r>
      <w:proofErr w:type="spellEnd"/>
      <w:r w:rsidRPr="00184B06">
        <w:rPr>
          <w:noProof w:val="0"/>
        </w:rPr>
        <w:t>,</w:t>
      </w:r>
    </w:p>
    <w:p w14:paraId="0C8BB7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671E1D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095DD6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007EA2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SortMenuComponent</w:t>
      </w:r>
      <w:proofErr w:type="spellEnd"/>
      <w:r w:rsidRPr="00184B06">
        <w:rPr>
          <w:noProof w:val="0"/>
        </w:rPr>
        <w:t xml:space="preserve"> {</w:t>
      </w:r>
    </w:p>
    <w:p w14:paraId="7AAF5B52" w14:textId="77777777" w:rsidR="00197A74" w:rsidRPr="00184B06" w:rsidRDefault="00197A74" w:rsidP="00197A74">
      <w:pPr>
        <w:pStyle w:val="af7"/>
        <w:rPr>
          <w:noProof w:val="0"/>
        </w:rPr>
      </w:pPr>
    </w:p>
    <w:p w14:paraId="344F41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input.required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[]&gt;();</w:t>
      </w:r>
    </w:p>
    <w:p w14:paraId="5F9502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&gt;();</w:t>
      </w:r>
    </w:p>
    <w:p w14:paraId="7288C4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SortOrder.Asc</w:t>
      </w:r>
      <w:proofErr w:type="spellEnd"/>
      <w:r w:rsidRPr="00184B06">
        <w:rPr>
          <w:noProof w:val="0"/>
        </w:rPr>
        <w:t>);</w:t>
      </w:r>
    </w:p>
    <w:p w14:paraId="03DF1331" w14:textId="77777777" w:rsidR="00197A74" w:rsidRPr="00184B06" w:rsidRDefault="00197A74" w:rsidP="00197A74">
      <w:pPr>
        <w:pStyle w:val="af7"/>
        <w:rPr>
          <w:noProof w:val="0"/>
        </w:rPr>
      </w:pPr>
    </w:p>
    <w:p w14:paraId="1FEFFD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sortOptionChange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&gt;();</w:t>
      </w:r>
    </w:p>
    <w:p w14:paraId="54D20C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sortOrderChange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&gt;();</w:t>
      </w:r>
    </w:p>
    <w:p w14:paraId="193995A9" w14:textId="77777777" w:rsidR="00197A74" w:rsidRPr="00184B06" w:rsidRDefault="00197A74" w:rsidP="00197A74">
      <w:pPr>
        <w:pStyle w:val="af7"/>
        <w:rPr>
          <w:noProof w:val="0"/>
        </w:rPr>
      </w:pPr>
    </w:p>
    <w:p w14:paraId="512F2C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onSortOptionSelected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9CE7F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this.sortOptionChange.emit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>);</w:t>
      </w:r>
    </w:p>
    <w:p w14:paraId="21FF8D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3D3F7BA" w14:textId="77777777" w:rsidR="00197A74" w:rsidRPr="00184B06" w:rsidRDefault="00197A74" w:rsidP="00197A74">
      <w:pPr>
        <w:pStyle w:val="af7"/>
        <w:rPr>
          <w:noProof w:val="0"/>
        </w:rPr>
      </w:pPr>
    </w:p>
    <w:p w14:paraId="55D395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changeSortOrder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10819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this.sortOrderChange.emit</w:t>
      </w:r>
      <w:proofErr w:type="spellEnd"/>
      <w:proofErr w:type="gramEnd"/>
      <w:r w:rsidRPr="00184B06">
        <w:rPr>
          <w:noProof w:val="0"/>
        </w:rPr>
        <w:t>(</w:t>
      </w:r>
    </w:p>
    <w:p w14:paraId="1EC966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this.sortOrder</w:t>
      </w:r>
      <w:proofErr w:type="spellEnd"/>
      <w:proofErr w:type="gramEnd"/>
      <w:r w:rsidRPr="00184B06">
        <w:rPr>
          <w:noProof w:val="0"/>
        </w:rPr>
        <w:t xml:space="preserve">() === </w:t>
      </w:r>
      <w:proofErr w:type="spellStart"/>
      <w:r w:rsidRPr="00184B06">
        <w:rPr>
          <w:noProof w:val="0"/>
        </w:rPr>
        <w:t>SortOrder.Asc</w:t>
      </w:r>
      <w:proofErr w:type="spellEnd"/>
      <w:r w:rsidRPr="00184B06">
        <w:rPr>
          <w:noProof w:val="0"/>
        </w:rPr>
        <w:t xml:space="preserve"> ? </w:t>
      </w:r>
      <w:proofErr w:type="spellStart"/>
      <w:proofErr w:type="gramStart"/>
      <w:r w:rsidRPr="00184B06">
        <w:rPr>
          <w:noProof w:val="0"/>
        </w:rPr>
        <w:t>SortOrder.Desc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SortOrder.Asc</w:t>
      </w:r>
      <w:proofErr w:type="spellEnd"/>
      <w:r w:rsidRPr="00184B06">
        <w:rPr>
          <w:noProof w:val="0"/>
        </w:rPr>
        <w:t>,</w:t>
      </w:r>
    </w:p>
    <w:p w14:paraId="2F77D1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22BA8C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9BD8683" w14:textId="77777777" w:rsidR="00197A74" w:rsidRPr="00184B06" w:rsidRDefault="00197A74" w:rsidP="00197A74">
      <w:pPr>
        <w:pStyle w:val="af7"/>
        <w:rPr>
          <w:noProof w:val="0"/>
        </w:rPr>
      </w:pPr>
    </w:p>
    <w:p w14:paraId="3657F692" w14:textId="1B3E0410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C4AD410" w14:textId="68EEFA19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toolbar.component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2DB622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3F54C8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app-toolbar</w:t>
      </w:r>
      <w:proofErr w:type="spellEnd"/>
      <w:r w:rsidRPr="00184B06">
        <w:rPr>
          <w:noProof w:val="0"/>
        </w:rPr>
        <w:t>',</w:t>
      </w:r>
    </w:p>
    <w:p w14:paraId="32A1B8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'./toolbar.component.html',</w:t>
      </w:r>
    </w:p>
    <w:p w14:paraId="012D3C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toolbar.component.scss</w:t>
      </w:r>
      <w:proofErr w:type="spellEnd"/>
      <w:r w:rsidRPr="00184B06">
        <w:rPr>
          <w:noProof w:val="0"/>
        </w:rPr>
        <w:t>',</w:t>
      </w:r>
    </w:p>
    <w:p w14:paraId="3F650A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225373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671DA9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ToolbarComponent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}</w:t>
      </w:r>
      <w:proofErr w:type="gramEnd"/>
    </w:p>
    <w:p w14:paraId="08DBD263" w14:textId="77777777" w:rsidR="00197A74" w:rsidRPr="00184B06" w:rsidRDefault="00197A74" w:rsidP="00197A74">
      <w:pPr>
        <w:pStyle w:val="af7"/>
        <w:rPr>
          <w:noProof w:val="0"/>
        </w:rPr>
      </w:pPr>
    </w:p>
    <w:p w14:paraId="7422D9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Файл tooltip-menu.component.html:</w:t>
      </w:r>
    </w:p>
    <w:p w14:paraId="77FC5D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cdkMenuTriggerFor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contextMenu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79715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ng-</w:t>
      </w:r>
      <w:proofErr w:type="gramStart"/>
      <w:r w:rsidRPr="00184B06">
        <w:rPr>
          <w:noProof w:val="0"/>
        </w:rPr>
        <w:t>content</w:t>
      </w:r>
      <w:proofErr w:type="spellEnd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ng-content</w:t>
      </w:r>
      <w:proofErr w:type="spellEnd"/>
      <w:r w:rsidRPr="00184B06">
        <w:rPr>
          <w:noProof w:val="0"/>
        </w:rPr>
        <w:t>&gt;</w:t>
      </w:r>
    </w:p>
    <w:p w14:paraId="6A0D74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ng-template</w:t>
      </w:r>
      <w:proofErr w:type="spellEnd"/>
      <w:r w:rsidRPr="00184B06">
        <w:rPr>
          <w:noProof w:val="0"/>
        </w:rPr>
        <w:t xml:space="preserve"> #contextMenu&gt;</w:t>
      </w:r>
    </w:p>
    <w:p w14:paraId="214866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context-menu-container</w:t>
      </w:r>
      <w:proofErr w:type="spellEnd"/>
      <w:r w:rsidRPr="00184B06">
        <w:rPr>
          <w:noProof w:val="0"/>
        </w:rPr>
        <w:t>"&gt;</w:t>
      </w:r>
    </w:p>
    <w:p w14:paraId="7182A3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tooltip-menu</w:t>
      </w:r>
      <w:proofErr w:type="spellEnd"/>
      <w:r w:rsidRPr="00184B06">
        <w:rPr>
          <w:noProof w:val="0"/>
        </w:rPr>
        <w:t>"&gt;</w:t>
      </w:r>
    </w:p>
    <w:p w14:paraId="3BC489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="Перевести"</w:t>
      </w:r>
    </w:p>
    <w:p w14:paraId="7DDECB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above</w:t>
      </w:r>
      <w:proofErr w:type="spellEnd"/>
      <w:r w:rsidRPr="00184B06">
        <w:rPr>
          <w:noProof w:val="0"/>
        </w:rPr>
        <w:t>"</w:t>
      </w:r>
    </w:p>
    <w:p w14:paraId="6739A9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emitTextCopyEvent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2A29AB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content</w:t>
      </w:r>
      <w:proofErr w:type="gramEnd"/>
      <w:r w:rsidRPr="00184B06">
        <w:rPr>
          <w:noProof w:val="0"/>
        </w:rPr>
        <w:t>_copy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B934F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7D6E71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="Перевести"</w:t>
      </w:r>
    </w:p>
    <w:p w14:paraId="1108B2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above</w:t>
      </w:r>
      <w:proofErr w:type="spellEnd"/>
      <w:r w:rsidRPr="00184B06">
        <w:rPr>
          <w:noProof w:val="0"/>
        </w:rPr>
        <w:t>"</w:t>
      </w:r>
    </w:p>
    <w:p w14:paraId="15A2A0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emitTranslationBtnClickEvent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1AEB35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translate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4C7DF4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71F08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="Определение"</w:t>
      </w:r>
    </w:p>
    <w:p w14:paraId="1C95F6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above</w:t>
      </w:r>
      <w:proofErr w:type="spellEnd"/>
      <w:r w:rsidRPr="00184B06">
        <w:rPr>
          <w:noProof w:val="0"/>
        </w:rPr>
        <w:t>"</w:t>
      </w:r>
    </w:p>
    <w:p w14:paraId="402EFF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definitionLoading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661BE2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mouseup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emitDefinitionBtnClickEvent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56CF77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abc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701A8F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5F459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="Обобщение текста"</w:t>
      </w:r>
    </w:p>
    <w:p w14:paraId="4A133E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</w:t>
      </w:r>
      <w:proofErr w:type="spellStart"/>
      <w:r w:rsidRPr="00184B06">
        <w:rPr>
          <w:noProof w:val="0"/>
        </w:rPr>
        <w:t>matTooltipPosition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above</w:t>
      </w:r>
      <w:proofErr w:type="spellEnd"/>
      <w:r w:rsidRPr="00184B06">
        <w:rPr>
          <w:noProof w:val="0"/>
        </w:rPr>
        <w:t>"</w:t>
      </w:r>
    </w:p>
    <w:p w14:paraId="5F50EE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emitTextSumBtnClickEvent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3EDB25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functions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782C41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4D5BA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66C0E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@if (</w:t>
      </w:r>
      <w:proofErr w:type="spellStart"/>
      <w:proofErr w:type="gramStart"/>
      <w:r w:rsidRPr="00184B06">
        <w:rPr>
          <w:noProof w:val="0"/>
        </w:rPr>
        <w:t>isDefinitionMenuOpen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1A7E07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word-definition-popup</w:t>
      </w:r>
      <w:proofErr w:type="spellEnd"/>
      <w:r w:rsidRPr="00184B06">
        <w:rPr>
          <w:noProof w:val="0"/>
        </w:rPr>
        <w:t>"&gt;</w:t>
      </w:r>
    </w:p>
    <w:p w14:paraId="7004FF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word-definition-container</w:t>
      </w:r>
      <w:proofErr w:type="spellEnd"/>
      <w:r w:rsidRPr="00184B06">
        <w:rPr>
          <w:noProof w:val="0"/>
        </w:rPr>
        <w:t>"&gt;</w:t>
      </w:r>
    </w:p>
    <w:p w14:paraId="0ABE36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E47D9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 xml:space="preserve"> [(</w:t>
      </w:r>
      <w:proofErr w:type="spellStart"/>
      <w:r w:rsidRPr="00184B06">
        <w:rPr>
          <w:noProof w:val="0"/>
        </w:rPr>
        <w:t>ngModel</w:t>
      </w:r>
      <w:proofErr w:type="spellEnd"/>
      <w:proofErr w:type="gramStart"/>
      <w:r w:rsidRPr="00184B06">
        <w:rPr>
          <w:noProof w:val="0"/>
        </w:rPr>
        <w:t>)]=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selectedDefinitionProvider</w:t>
      </w:r>
      <w:proofErr w:type="spellEnd"/>
      <w:r w:rsidRPr="00184B06">
        <w:rPr>
          <w:noProof w:val="0"/>
        </w:rPr>
        <w:t>"&gt;</w:t>
      </w:r>
    </w:p>
    <w:p w14:paraId="65790E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@for (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definitionProviders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701B67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&lt;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provider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>&gt;</w:t>
      </w:r>
    </w:p>
    <w:p w14:paraId="66614E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}</w:t>
      </w:r>
    </w:p>
    <w:p w14:paraId="3DFE94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&lt;/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>&gt;</w:t>
      </w:r>
    </w:p>
    <w:p w14:paraId="6AA586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B31FD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haveDefinitions</w:t>
      </w:r>
      <w:proofErr w:type="spellEnd"/>
      <w:proofErr w:type="gramEnd"/>
      <w:r w:rsidRPr="00184B06">
        <w:rPr>
          <w:noProof w:val="0"/>
        </w:rPr>
        <w:t>()) {</w:t>
      </w:r>
    </w:p>
    <w:p w14:paraId="77E587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&gt;Нет результатов для данного определения&lt;/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B8D9B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42829E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@for (</w:t>
      </w:r>
      <w:proofErr w:type="spellStart"/>
      <w:r w:rsidRPr="00184B06">
        <w:rPr>
          <w:noProof w:val="0"/>
        </w:rPr>
        <w:t>entry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wordDefinitionEntries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27FD53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word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entry.word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C76E2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transcription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entry.transcription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7D2A7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ul</w:t>
      </w:r>
      <w:proofErr w:type="spellEnd"/>
      <w:r w:rsidRPr="00184B06">
        <w:rPr>
          <w:noProof w:val="0"/>
        </w:rPr>
        <w:t>&gt;</w:t>
      </w:r>
    </w:p>
    <w:p w14:paraId="275EF2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@for (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entry.definitions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009506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&lt;</w:t>
      </w:r>
      <w:proofErr w:type="spellStart"/>
      <w:r w:rsidRPr="00184B06">
        <w:rPr>
          <w:noProof w:val="0"/>
        </w:rPr>
        <w:t>li</w:t>
      </w:r>
      <w:proofErr w:type="spellEnd"/>
      <w:r w:rsidRPr="00184B06">
        <w:rPr>
          <w:noProof w:val="0"/>
        </w:rPr>
        <w:t>&gt;</w:t>
      </w:r>
    </w:p>
    <w:p w14:paraId="7019C6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part</w:t>
      </w:r>
      <w:proofErr w:type="spellEnd"/>
      <w:r w:rsidRPr="00184B06">
        <w:rPr>
          <w:noProof w:val="0"/>
        </w:rPr>
        <w:t>-of-</w:t>
      </w:r>
      <w:proofErr w:type="spellStart"/>
      <w:r w:rsidRPr="00184B06">
        <w:rPr>
          <w:noProof w:val="0"/>
        </w:rPr>
        <w:t>speech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definition.partOfSpeech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27E7EA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definition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definition.definition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70D24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&lt;/</w:t>
      </w:r>
      <w:proofErr w:type="spellStart"/>
      <w:r w:rsidRPr="00184B06">
        <w:rPr>
          <w:noProof w:val="0"/>
        </w:rPr>
        <w:t>li</w:t>
      </w:r>
      <w:proofErr w:type="spellEnd"/>
      <w:r w:rsidRPr="00184B06">
        <w:rPr>
          <w:noProof w:val="0"/>
        </w:rPr>
        <w:t>&gt;</w:t>
      </w:r>
    </w:p>
    <w:p w14:paraId="1E4EF3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}</w:t>
      </w:r>
    </w:p>
    <w:p w14:paraId="55D456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&lt;/</w:t>
      </w:r>
      <w:proofErr w:type="spellStart"/>
      <w:r w:rsidRPr="00184B06">
        <w:rPr>
          <w:noProof w:val="0"/>
        </w:rPr>
        <w:t>ul</w:t>
      </w:r>
      <w:proofErr w:type="spellEnd"/>
      <w:r w:rsidRPr="00184B06">
        <w:rPr>
          <w:noProof w:val="0"/>
        </w:rPr>
        <w:t>&gt;</w:t>
      </w:r>
    </w:p>
    <w:p w14:paraId="4E11B7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18C163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E021B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1D885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2A91F3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3C28CA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definitionLoading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|| !</w:t>
      </w:r>
      <w:proofErr w:type="spellStart"/>
      <w:r w:rsidRPr="00184B06">
        <w:rPr>
          <w:noProof w:val="0"/>
        </w:rPr>
        <w:t>haveDefinitions</w:t>
      </w:r>
      <w:proofErr w:type="spellEnd"/>
      <w:r w:rsidRPr="00184B06">
        <w:rPr>
          <w:noProof w:val="0"/>
        </w:rPr>
        <w:t>()"</w:t>
      </w:r>
    </w:p>
    <w:p w14:paraId="03EB5D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emitWordAddBtnClickEvent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77346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C7595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Добавить в словарь</w:t>
      </w:r>
    </w:p>
    <w:p w14:paraId="66034B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7735B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F85DD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definitionLoading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1D9041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22D09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4DD58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618095B" w14:textId="428D40E2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ng-template</w:t>
      </w:r>
      <w:proofErr w:type="spellEnd"/>
      <w:r w:rsidRPr="00184B06">
        <w:rPr>
          <w:noProof w:val="0"/>
        </w:rPr>
        <w:t>&gt;</w:t>
      </w:r>
    </w:p>
    <w:p w14:paraId="46928A35" w14:textId="06F63F3B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tooltip-</w:t>
      </w:r>
      <w:proofErr w:type="spellStart"/>
      <w:proofErr w:type="gramStart"/>
      <w:r w:rsidRPr="00B443A3">
        <w:rPr>
          <w:noProof w:val="0"/>
          <w:lang w:val="en-US"/>
        </w:rPr>
        <w:t>menu.component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7ECCE0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14C219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'[</w:t>
      </w:r>
      <w:proofErr w:type="spellStart"/>
      <w:r w:rsidRPr="00184B06">
        <w:rPr>
          <w:noProof w:val="0"/>
        </w:rPr>
        <w:t>app-tooltip-menu</w:t>
      </w:r>
      <w:proofErr w:type="spellEnd"/>
      <w:r w:rsidRPr="00184B06">
        <w:rPr>
          <w:noProof w:val="0"/>
        </w:rPr>
        <w:t>]',</w:t>
      </w:r>
    </w:p>
    <w:p w14:paraId="755E47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'./tooltip-menu.component.html',</w:t>
      </w:r>
    </w:p>
    <w:p w14:paraId="3CF079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tooltip-menu.component.scss</w:t>
      </w:r>
      <w:proofErr w:type="spellEnd"/>
      <w:r w:rsidRPr="00184B06">
        <w:rPr>
          <w:noProof w:val="0"/>
        </w:rPr>
        <w:t>',</w:t>
      </w:r>
    </w:p>
    <w:p w14:paraId="7082A7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F6A80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13CF17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CdkMenuTrigger</w:t>
      </w:r>
      <w:proofErr w:type="spellEnd"/>
      <w:r w:rsidRPr="00184B06">
        <w:rPr>
          <w:noProof w:val="0"/>
        </w:rPr>
        <w:t>,</w:t>
      </w:r>
    </w:p>
    <w:p w14:paraId="0ACCBF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,</w:t>
      </w:r>
    </w:p>
    <w:p w14:paraId="6BDDBE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34D377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2FA37F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LoadingSpinnerOverlayComponent</w:t>
      </w:r>
      <w:proofErr w:type="spellEnd"/>
      <w:r w:rsidRPr="00184B06">
        <w:rPr>
          <w:noProof w:val="0"/>
        </w:rPr>
        <w:t>,</w:t>
      </w:r>
    </w:p>
    <w:p w14:paraId="2E5635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3C5D10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MatSelect</w:t>
      </w:r>
      <w:proofErr w:type="spellEnd"/>
      <w:r w:rsidRPr="00184B06">
        <w:rPr>
          <w:noProof w:val="0"/>
        </w:rPr>
        <w:t>,</w:t>
      </w:r>
    </w:p>
    <w:p w14:paraId="595AD7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MatOption</w:t>
      </w:r>
      <w:proofErr w:type="spellEnd"/>
      <w:r w:rsidRPr="00184B06">
        <w:rPr>
          <w:noProof w:val="0"/>
        </w:rPr>
        <w:t>,</w:t>
      </w:r>
    </w:p>
    <w:p w14:paraId="0D187D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7F9FCC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FormsModule</w:t>
      </w:r>
      <w:proofErr w:type="spellEnd"/>
      <w:r w:rsidRPr="00184B06">
        <w:rPr>
          <w:noProof w:val="0"/>
        </w:rPr>
        <w:t>,</w:t>
      </w:r>
    </w:p>
    <w:p w14:paraId="306735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0274BC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535EA9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18BBE4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TooltipMenuComponent</w:t>
      </w:r>
      <w:proofErr w:type="spellEnd"/>
      <w:r w:rsidRPr="00184B06">
        <w:rPr>
          <w:noProof w:val="0"/>
        </w:rPr>
        <w:t xml:space="preserve"> {</w:t>
      </w:r>
    </w:p>
    <w:p w14:paraId="19102987" w14:textId="77777777" w:rsidR="00197A74" w:rsidRPr="00184B06" w:rsidRDefault="00197A74" w:rsidP="00197A74">
      <w:pPr>
        <w:pStyle w:val="af7"/>
        <w:rPr>
          <w:noProof w:val="0"/>
        </w:rPr>
      </w:pPr>
    </w:p>
    <w:p w14:paraId="1C15D1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WORD_BREAK_PATTERN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RegExp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`(-)\n`, '</w:t>
      </w:r>
      <w:proofErr w:type="spellStart"/>
      <w:r w:rsidRPr="00184B06">
        <w:rPr>
          <w:noProof w:val="0"/>
        </w:rPr>
        <w:t>gm</w:t>
      </w:r>
      <w:proofErr w:type="spellEnd"/>
      <w:r w:rsidRPr="00184B06">
        <w:rPr>
          <w:noProof w:val="0"/>
        </w:rPr>
        <w:t>');</w:t>
      </w:r>
    </w:p>
    <w:p w14:paraId="0C0A2A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NEW_LINE_PATTERN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RegExp</w:t>
      </w:r>
      <w:proofErr w:type="spellEnd"/>
      <w:r w:rsidRPr="00184B06">
        <w:rPr>
          <w:noProof w:val="0"/>
        </w:rPr>
        <w:t>(`(\n|\r\n|\</w:t>
      </w:r>
      <w:proofErr w:type="gramStart"/>
      <w:r w:rsidRPr="00184B06">
        <w:rPr>
          <w:noProof w:val="0"/>
        </w:rPr>
        <w:t>r)`</w:t>
      </w:r>
      <w:proofErr w:type="gramEnd"/>
      <w:r w:rsidRPr="00184B06">
        <w:rPr>
          <w:noProof w:val="0"/>
        </w:rPr>
        <w:t>, '</w:t>
      </w:r>
      <w:proofErr w:type="spellStart"/>
      <w:r w:rsidRPr="00184B06">
        <w:rPr>
          <w:noProof w:val="0"/>
        </w:rPr>
        <w:t>gm</w:t>
      </w:r>
      <w:proofErr w:type="spellEnd"/>
      <w:r w:rsidRPr="00184B06">
        <w:rPr>
          <w:noProof w:val="0"/>
        </w:rPr>
        <w:t>');</w:t>
      </w:r>
    </w:p>
    <w:p w14:paraId="7D1B68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WORD_DEFINITION_POPUP_HEIGHT_PX = 240;</w:t>
      </w:r>
    </w:p>
    <w:p w14:paraId="1F87DF1E" w14:textId="77777777" w:rsidR="00197A74" w:rsidRPr="00184B06" w:rsidRDefault="00197A74" w:rsidP="00197A74">
      <w:pPr>
        <w:pStyle w:val="af7"/>
        <w:rPr>
          <w:noProof w:val="0"/>
        </w:rPr>
      </w:pPr>
    </w:p>
    <w:p w14:paraId="3A8744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contextMenuTrigger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viewChild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CdkMenuTrigger</w:t>
      </w:r>
      <w:proofErr w:type="spellEnd"/>
      <w:r w:rsidRPr="00184B06">
        <w:rPr>
          <w:noProof w:val="0"/>
        </w:rPr>
        <w:t>);</w:t>
      </w:r>
    </w:p>
    <w:p w14:paraId="72565BAE" w14:textId="77777777" w:rsidR="00197A74" w:rsidRPr="00184B06" w:rsidRDefault="00197A74" w:rsidP="00197A74">
      <w:pPr>
        <w:pStyle w:val="af7"/>
        <w:rPr>
          <w:noProof w:val="0"/>
        </w:rPr>
      </w:pPr>
    </w:p>
    <w:p w14:paraId="76080F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selectedDefinitionProvider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model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2E42EF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wordDefinitionEntries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[]&gt;([]);</w:t>
      </w:r>
    </w:p>
    <w:p w14:paraId="58DBA3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haveDefinitions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7D286D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entries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this.wordDefinitionEntries</w:t>
      </w:r>
      <w:proofErr w:type="spellEnd"/>
      <w:proofErr w:type="gramEnd"/>
      <w:r w:rsidRPr="00184B06">
        <w:rPr>
          <w:noProof w:val="0"/>
        </w:rPr>
        <w:t>();</w:t>
      </w:r>
    </w:p>
    <w:p w14:paraId="130E17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entries.length</w:t>
      </w:r>
      <w:proofErr w:type="spellEnd"/>
      <w:proofErr w:type="gramEnd"/>
      <w:r w:rsidRPr="00184B06">
        <w:rPr>
          <w:noProof w:val="0"/>
        </w:rPr>
        <w:t xml:space="preserve"> &gt; 0;</w:t>
      </w:r>
    </w:p>
    <w:p w14:paraId="1EAC6E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5819D7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definitionLoading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726D90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definitionProviders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proofErr w:type="gram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>]&gt;([]);</w:t>
      </w:r>
    </w:p>
    <w:p w14:paraId="705095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isDefinitionMenuOpen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5E8C9BC5" w14:textId="77777777" w:rsidR="00197A74" w:rsidRPr="00184B06" w:rsidRDefault="00197A74" w:rsidP="00197A74">
      <w:pPr>
        <w:pStyle w:val="af7"/>
        <w:rPr>
          <w:noProof w:val="0"/>
        </w:rPr>
      </w:pPr>
    </w:p>
    <w:p w14:paraId="5340AC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selectionEvent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&gt;();</w:t>
      </w:r>
    </w:p>
    <w:p w14:paraId="7313A1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textCopyEvent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532B08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translationBtnClickEvent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34DFDD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definitionBtnClickEvent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0B367D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textSumBtnClickEvent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);</w:t>
      </w:r>
    </w:p>
    <w:p w14:paraId="447FD8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definitionAddBtnClickEvent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output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[]&gt;();</w:t>
      </w:r>
    </w:p>
    <w:p w14:paraId="7794DBA9" w14:textId="77777777" w:rsidR="00197A74" w:rsidRPr="00184B06" w:rsidRDefault="00197A74" w:rsidP="00197A74">
      <w:pPr>
        <w:pStyle w:val="af7"/>
        <w:rPr>
          <w:noProof w:val="0"/>
        </w:rPr>
      </w:pPr>
    </w:p>
    <w:p w14:paraId="24BBCD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53D1BD48" w14:textId="77777777" w:rsidR="00197A74" w:rsidRPr="00184B06" w:rsidRDefault="00197A74" w:rsidP="00197A74">
      <w:pPr>
        <w:pStyle w:val="af7"/>
        <w:rPr>
          <w:noProof w:val="0"/>
        </w:rPr>
      </w:pPr>
    </w:p>
    <w:p w14:paraId="30574E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206282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Window</w:t>
      </w:r>
      <w:proofErr w:type="spellEnd"/>
      <w:r w:rsidRPr="00184B06">
        <w:rPr>
          <w:noProof w:val="0"/>
        </w:rPr>
        <w:t>,</w:t>
      </w:r>
    </w:p>
    <w:p w14:paraId="7E264C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1E4748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FA3113B" w14:textId="77777777" w:rsidR="00197A74" w:rsidRPr="00184B06" w:rsidRDefault="00197A74" w:rsidP="00197A74">
      <w:pPr>
        <w:pStyle w:val="af7"/>
        <w:rPr>
          <w:noProof w:val="0"/>
        </w:rPr>
      </w:pPr>
    </w:p>
    <w:p w14:paraId="1DD8D2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@HostListener('mousedown')</w:t>
      </w:r>
    </w:p>
    <w:p w14:paraId="220AE9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clearSelection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7B2FB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window.getSelection</w:t>
      </w:r>
      <w:proofErr w:type="spellEnd"/>
      <w:r w:rsidRPr="00184B06">
        <w:rPr>
          <w:noProof w:val="0"/>
        </w:rPr>
        <w:t>();</w:t>
      </w:r>
    </w:p>
    <w:p w14:paraId="485C72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();</w:t>
      </w:r>
    </w:p>
    <w:p w14:paraId="1DAA2C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selection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removeAllRanges</w:t>
      </w:r>
      <w:proofErr w:type="spellEnd"/>
      <w:r w:rsidRPr="00184B06">
        <w:rPr>
          <w:noProof w:val="0"/>
        </w:rPr>
        <w:t>();</w:t>
      </w:r>
    </w:p>
    <w:p w14:paraId="246D95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this.selectionEvent.emit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1B1444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3959C5F" w14:textId="77777777" w:rsidR="00197A74" w:rsidRPr="00184B06" w:rsidRDefault="00197A74" w:rsidP="00197A74">
      <w:pPr>
        <w:pStyle w:val="af7"/>
        <w:rPr>
          <w:noProof w:val="0"/>
        </w:rPr>
      </w:pPr>
    </w:p>
    <w:p w14:paraId="4D9CE4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HostListener(</w:t>
      </w:r>
      <w:proofErr w:type="gramEnd"/>
      <w:r w:rsidRPr="00184B06">
        <w:rPr>
          <w:noProof w:val="0"/>
        </w:rPr>
        <w:t>'mouseup', ['$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'])</w:t>
      </w:r>
    </w:p>
    <w:p w14:paraId="16FA6D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showTooltipMenu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e: </w:t>
      </w:r>
      <w:proofErr w:type="spellStart"/>
      <w:r w:rsidRPr="00184B06">
        <w:rPr>
          <w:noProof w:val="0"/>
        </w:rPr>
        <w:t>MouseEvent</w:t>
      </w:r>
      <w:proofErr w:type="spellEnd"/>
      <w:r w:rsidRPr="00184B06">
        <w:rPr>
          <w:noProof w:val="0"/>
        </w:rPr>
        <w:t>) {</w:t>
      </w:r>
    </w:p>
    <w:p w14:paraId="203E9F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window.getSelection</w:t>
      </w:r>
      <w:proofErr w:type="spellEnd"/>
      <w:r w:rsidRPr="00184B06">
        <w:rPr>
          <w:noProof w:val="0"/>
        </w:rPr>
        <w:t>();</w:t>
      </w:r>
    </w:p>
    <w:p w14:paraId="1D7C84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selection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toString</w:t>
      </w:r>
      <w:proofErr w:type="spell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trim</w:t>
      </w:r>
      <w:proofErr w:type="spellEnd"/>
      <w:r w:rsidRPr="00184B06">
        <w:rPr>
          <w:noProof w:val="0"/>
        </w:rPr>
        <w:t>();</w:t>
      </w:r>
    </w:p>
    <w:p w14:paraId="4CE1A7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contextMenuTrigger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()!;</w:t>
      </w:r>
    </w:p>
    <w:p w14:paraId="07EF6A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this.selectionEvent.emit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06D829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selection</w:t>
      </w:r>
      <w:proofErr w:type="spellEnd"/>
      <w:proofErr w:type="gramEnd"/>
      <w:r w:rsidRPr="00184B06">
        <w:rPr>
          <w:noProof w:val="0"/>
        </w:rPr>
        <w:t xml:space="preserve"> || !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selection.rangeCount</w:t>
      </w:r>
      <w:proofErr w:type="spellEnd"/>
      <w:r w:rsidRPr="00184B06">
        <w:rPr>
          <w:noProof w:val="0"/>
        </w:rPr>
        <w:t xml:space="preserve"> === 0) {</w:t>
      </w:r>
    </w:p>
    <w:p w14:paraId="2DC196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76BD28A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1CCAFE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contextMenuTrigger.menuPosition</w:t>
      </w:r>
      <w:proofErr w:type="spellEnd"/>
      <w:proofErr w:type="gramEnd"/>
      <w:r w:rsidRPr="00184B06">
        <w:rPr>
          <w:noProof w:val="0"/>
        </w:rPr>
        <w:t>) {</w:t>
      </w:r>
    </w:p>
    <w:p w14:paraId="348453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contextMenuTrigger.menuPosition</w:t>
      </w:r>
      <w:proofErr w:type="spellEnd"/>
      <w:r w:rsidRPr="00184B06">
        <w:rPr>
          <w:noProof w:val="0"/>
        </w:rPr>
        <w:t xml:space="preserve"> = [];</w:t>
      </w:r>
    </w:p>
    <w:p w14:paraId="538942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3BE4C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contextMenuTrigger.menuPosition.splice</w:t>
      </w:r>
      <w:proofErr w:type="spellEnd"/>
      <w:proofErr w:type="gramEnd"/>
      <w:r w:rsidRPr="00184B06">
        <w:rPr>
          <w:noProof w:val="0"/>
        </w:rPr>
        <w:t>(</w:t>
      </w:r>
    </w:p>
    <w:p w14:paraId="468651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0,</w:t>
      </w:r>
    </w:p>
    <w:p w14:paraId="29FE0B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contextMenuTrigger.menuPosition.length</w:t>
      </w:r>
      <w:proofErr w:type="spellEnd"/>
      <w:proofErr w:type="gramEnd"/>
      <w:r w:rsidRPr="00184B06">
        <w:rPr>
          <w:noProof w:val="0"/>
        </w:rPr>
        <w:t>,</w:t>
      </w:r>
    </w:p>
    <w:p w14:paraId="1202A3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0A3E3B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contextMenuTrigger.menuPosition.push</w:t>
      </w:r>
      <w:proofErr w:type="spellEnd"/>
      <w:proofErr w:type="gramEnd"/>
      <w:r w:rsidRPr="00184B06">
        <w:rPr>
          <w:noProof w:val="0"/>
        </w:rPr>
        <w:t>(</w:t>
      </w:r>
    </w:p>
    <w:p w14:paraId="10850D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{</w:t>
      </w:r>
    </w:p>
    <w:p w14:paraId="5B5A5E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originX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center</w:t>
      </w:r>
      <w:proofErr w:type="spellEnd"/>
      <w:r w:rsidRPr="00184B06">
        <w:rPr>
          <w:noProof w:val="0"/>
        </w:rPr>
        <w:t>',</w:t>
      </w:r>
    </w:p>
    <w:p w14:paraId="34E9AB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originY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top</w:t>
      </w:r>
      <w:proofErr w:type="spellEnd"/>
      <w:r w:rsidRPr="00184B06">
        <w:rPr>
          <w:noProof w:val="0"/>
        </w:rPr>
        <w:t>',</w:t>
      </w:r>
    </w:p>
    <w:p w14:paraId="03651F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overlayX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center</w:t>
      </w:r>
      <w:proofErr w:type="spellEnd"/>
      <w:r w:rsidRPr="00184B06">
        <w:rPr>
          <w:noProof w:val="0"/>
        </w:rPr>
        <w:t>',</w:t>
      </w:r>
    </w:p>
    <w:p w14:paraId="597253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overlayY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top</w:t>
      </w:r>
      <w:proofErr w:type="spellEnd"/>
      <w:r w:rsidRPr="00184B06">
        <w:rPr>
          <w:noProof w:val="0"/>
        </w:rPr>
        <w:t>',</w:t>
      </w:r>
    </w:p>
    <w:p w14:paraId="120CD2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offsetX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e.clientX</w:t>
      </w:r>
      <w:proofErr w:type="spellEnd"/>
      <w:proofErr w:type="gramEnd"/>
      <w:r w:rsidRPr="00184B06">
        <w:rPr>
          <w:noProof w:val="0"/>
        </w:rPr>
        <w:t>,</w:t>
      </w:r>
    </w:p>
    <w:p w14:paraId="10FEC2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offsetY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e.clientY</w:t>
      </w:r>
      <w:proofErr w:type="spellEnd"/>
      <w:proofErr w:type="gramEnd"/>
      <w:r w:rsidRPr="00184B06">
        <w:rPr>
          <w:noProof w:val="0"/>
        </w:rPr>
        <w:t>,</w:t>
      </w:r>
    </w:p>
    <w:p w14:paraId="188440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24AF90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{</w:t>
      </w:r>
    </w:p>
    <w:p w14:paraId="7E45FF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originX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start</w:t>
      </w:r>
      <w:proofErr w:type="spellEnd"/>
      <w:r w:rsidRPr="00184B06">
        <w:rPr>
          <w:noProof w:val="0"/>
        </w:rPr>
        <w:t>',</w:t>
      </w:r>
    </w:p>
    <w:p w14:paraId="5E62A6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originY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top</w:t>
      </w:r>
      <w:proofErr w:type="spellEnd"/>
      <w:r w:rsidRPr="00184B06">
        <w:rPr>
          <w:noProof w:val="0"/>
        </w:rPr>
        <w:t>',</w:t>
      </w:r>
    </w:p>
    <w:p w14:paraId="09A1C3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overlayX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center</w:t>
      </w:r>
      <w:proofErr w:type="spellEnd"/>
      <w:r w:rsidRPr="00184B06">
        <w:rPr>
          <w:noProof w:val="0"/>
        </w:rPr>
        <w:t>',</w:t>
      </w:r>
    </w:p>
    <w:p w14:paraId="1DDE47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overlayY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bottom</w:t>
      </w:r>
      <w:proofErr w:type="spellEnd"/>
      <w:r w:rsidRPr="00184B06">
        <w:rPr>
          <w:noProof w:val="0"/>
        </w:rPr>
        <w:t>',</w:t>
      </w:r>
    </w:p>
    <w:p w14:paraId="7369FB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offsetX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e.clientX</w:t>
      </w:r>
      <w:proofErr w:type="spellEnd"/>
      <w:proofErr w:type="gramEnd"/>
      <w:r w:rsidRPr="00184B06">
        <w:rPr>
          <w:noProof w:val="0"/>
        </w:rPr>
        <w:t>,</w:t>
      </w:r>
    </w:p>
    <w:p w14:paraId="43E7FC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offsetY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e.clientY</w:t>
      </w:r>
      <w:proofErr w:type="spellEnd"/>
      <w:proofErr w:type="gramEnd"/>
      <w:r w:rsidRPr="00184B06">
        <w:rPr>
          <w:noProof w:val="0"/>
        </w:rPr>
        <w:t>,</w:t>
      </w:r>
    </w:p>
    <w:p w14:paraId="35D640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776FE1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1A26763F" w14:textId="77777777" w:rsidR="00197A74" w:rsidRPr="00184B06" w:rsidRDefault="00197A74" w:rsidP="00197A74">
      <w:pPr>
        <w:pStyle w:val="af7"/>
        <w:rPr>
          <w:noProof w:val="0"/>
        </w:rPr>
      </w:pPr>
    </w:p>
    <w:p w14:paraId="50931C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processText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);</w:t>
      </w:r>
    </w:p>
    <w:p w14:paraId="36B10E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contextMenuTrigger.open</w:t>
      </w:r>
      <w:proofErr w:type="spellEnd"/>
      <w:r w:rsidRPr="00184B06">
        <w:rPr>
          <w:noProof w:val="0"/>
        </w:rPr>
        <w:t>();</w:t>
      </w:r>
    </w:p>
    <w:p w14:paraId="418E2F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6B05594" w14:textId="77777777" w:rsidR="00197A74" w:rsidRPr="00184B06" w:rsidRDefault="00197A74" w:rsidP="00197A74">
      <w:pPr>
        <w:pStyle w:val="af7"/>
        <w:rPr>
          <w:noProof w:val="0"/>
        </w:rPr>
      </w:pPr>
    </w:p>
    <w:p w14:paraId="35CFBD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HostListener(</w:t>
      </w:r>
      <w:proofErr w:type="gramEnd"/>
      <w:r w:rsidRPr="00184B06">
        <w:rPr>
          <w:noProof w:val="0"/>
        </w:rPr>
        <w:t>'scroll', ['$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'])</w:t>
      </w:r>
    </w:p>
    <w:p w14:paraId="7D9DDE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HostListener(</w:t>
      </w:r>
      <w:proofErr w:type="gramEnd"/>
      <w:r w:rsidRPr="00184B06">
        <w:rPr>
          <w:noProof w:val="0"/>
        </w:rPr>
        <w:t>'wheel', ['$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'])</w:t>
      </w:r>
    </w:p>
    <w:p w14:paraId="2C7688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closeContextMenu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A69C9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isOpen</w:t>
      </w:r>
      <w:proofErr w:type="spellEnd"/>
      <w:r w:rsidRPr="00184B06">
        <w:rPr>
          <w:noProof w:val="0"/>
        </w:rPr>
        <w:t>()) {</w:t>
      </w:r>
    </w:p>
    <w:p w14:paraId="27642E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();</w:t>
      </w:r>
    </w:p>
    <w:p w14:paraId="49657A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51826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A8280F0" w14:textId="77777777" w:rsidR="00197A74" w:rsidRPr="00184B06" w:rsidRDefault="00197A74" w:rsidP="00197A74">
      <w:pPr>
        <w:pStyle w:val="af7"/>
        <w:rPr>
          <w:noProof w:val="0"/>
        </w:rPr>
      </w:pPr>
    </w:p>
    <w:p w14:paraId="1B9941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willBeOffscreenByHeight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e: </w:t>
      </w:r>
      <w:proofErr w:type="spellStart"/>
      <w:r w:rsidRPr="00184B06">
        <w:rPr>
          <w:noProof w:val="0"/>
        </w:rPr>
        <w:t>MouseEvent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 {</w:t>
      </w:r>
    </w:p>
    <w:p w14:paraId="617905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e.clientY</w:t>
      </w:r>
      <w:proofErr w:type="spellEnd"/>
      <w:proofErr w:type="gramEnd"/>
      <w:r w:rsidRPr="00184B06">
        <w:rPr>
          <w:noProof w:val="0"/>
        </w:rPr>
        <w:t xml:space="preserve"> + </w:t>
      </w:r>
      <w:proofErr w:type="spellStart"/>
      <w:r w:rsidRPr="00184B06">
        <w:rPr>
          <w:noProof w:val="0"/>
        </w:rPr>
        <w:t>this.WORD_DEFINITION_POPUP_HEIGHT_PX</w:t>
      </w:r>
      <w:proofErr w:type="spellEnd"/>
      <w:r w:rsidRPr="00184B06">
        <w:rPr>
          <w:noProof w:val="0"/>
        </w:rPr>
        <w:t xml:space="preserve"> &gt; </w:t>
      </w:r>
      <w:proofErr w:type="spellStart"/>
      <w:r w:rsidRPr="00184B06">
        <w:rPr>
          <w:noProof w:val="0"/>
        </w:rPr>
        <w:t>window.innerHeight</w:t>
      </w:r>
      <w:proofErr w:type="spellEnd"/>
      <w:r w:rsidRPr="00184B06">
        <w:rPr>
          <w:noProof w:val="0"/>
        </w:rPr>
        <w:t>;</w:t>
      </w:r>
    </w:p>
    <w:p w14:paraId="7ADD8A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0220F2C" w14:textId="77777777" w:rsidR="00197A74" w:rsidRPr="00184B06" w:rsidRDefault="00197A74" w:rsidP="00197A74">
      <w:pPr>
        <w:pStyle w:val="af7"/>
        <w:rPr>
          <w:noProof w:val="0"/>
        </w:rPr>
      </w:pPr>
    </w:p>
    <w:p w14:paraId="55ACCF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emitTranslationBtnClickEvent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1AE68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spellEnd"/>
      <w:proofErr w:type="gram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7AED2C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this.translationBtnClickEvent.emit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);</w:t>
      </w:r>
    </w:p>
    <w:p w14:paraId="77C3D2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();</w:t>
      </w:r>
    </w:p>
    <w:p w14:paraId="2E8074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107929F" w14:textId="77777777" w:rsidR="00197A74" w:rsidRPr="00184B06" w:rsidRDefault="00197A74" w:rsidP="00197A74">
      <w:pPr>
        <w:pStyle w:val="af7"/>
        <w:rPr>
          <w:noProof w:val="0"/>
        </w:rPr>
      </w:pPr>
    </w:p>
    <w:p w14:paraId="6A9085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emitTextCopyEvent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55D57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spellEnd"/>
      <w:proofErr w:type="gram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28E4AD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this.textCopyEvent.emit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);</w:t>
      </w:r>
    </w:p>
    <w:p w14:paraId="67F189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();</w:t>
      </w:r>
    </w:p>
    <w:p w14:paraId="384657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D9A2E2A" w14:textId="77777777" w:rsidR="00197A74" w:rsidRPr="00184B06" w:rsidRDefault="00197A74" w:rsidP="00197A74">
      <w:pPr>
        <w:pStyle w:val="af7"/>
        <w:rPr>
          <w:noProof w:val="0"/>
        </w:rPr>
      </w:pPr>
    </w:p>
    <w:p w14:paraId="1EE9EE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emitTextSumBtnClickEvent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F80DD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spellEnd"/>
      <w:proofErr w:type="gram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5DBDA5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this.textSumBtnClickEvent.emit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);</w:t>
      </w:r>
    </w:p>
    <w:p w14:paraId="4F8410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8862DE5" w14:textId="77777777" w:rsidR="00197A74" w:rsidRPr="00184B06" w:rsidRDefault="00197A74" w:rsidP="00197A74">
      <w:pPr>
        <w:pStyle w:val="af7"/>
        <w:rPr>
          <w:noProof w:val="0"/>
        </w:rPr>
      </w:pPr>
    </w:p>
    <w:p w14:paraId="6E9B69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emitDefinitionBtnClickEvent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B25A6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spellEnd"/>
      <w:proofErr w:type="gram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4E75DE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this.definitionBtnClickEvent.emit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>);</w:t>
      </w:r>
    </w:p>
    <w:p w14:paraId="1ADB47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94BA5A5" w14:textId="77777777" w:rsidR="00197A74" w:rsidRPr="00184B06" w:rsidRDefault="00197A74" w:rsidP="00197A74">
      <w:pPr>
        <w:pStyle w:val="af7"/>
        <w:rPr>
          <w:noProof w:val="0"/>
        </w:rPr>
      </w:pPr>
    </w:p>
    <w:p w14:paraId="161EA6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emitWordAddBtnClickEvent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0D7E4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spellEnd"/>
      <w:proofErr w:type="gram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selectedText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657087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this.definitionAddBtnClickEvent.emit</w:t>
      </w:r>
      <w:proofErr w:type="gramEnd"/>
      <w:r w:rsidRPr="00184B06">
        <w:rPr>
          <w:noProof w:val="0"/>
        </w:rPr>
        <w:t>(this.wordDefinitionEntries());</w:t>
      </w:r>
    </w:p>
    <w:p w14:paraId="29017D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this.contextMenuTrigger</w:t>
      </w:r>
      <w:proofErr w:type="spellEnd"/>
      <w:proofErr w:type="gramEnd"/>
      <w:r w:rsidRPr="00184B06">
        <w:rPr>
          <w:noProof w:val="0"/>
        </w:rPr>
        <w:t>()?.</w:t>
      </w:r>
      <w:proofErr w:type="spell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();</w:t>
      </w:r>
    </w:p>
    <w:p w14:paraId="39418D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2D20F87" w14:textId="77777777" w:rsidR="00197A74" w:rsidRPr="00184B06" w:rsidRDefault="00197A74" w:rsidP="00197A74">
      <w:pPr>
        <w:pStyle w:val="af7"/>
        <w:rPr>
          <w:noProof w:val="0"/>
        </w:rPr>
      </w:pPr>
    </w:p>
    <w:p w14:paraId="6FAA84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processText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{</w:t>
      </w:r>
    </w:p>
    <w:p w14:paraId="7BAA60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value.trim</w:t>
      </w:r>
      <w:proofErr w:type="spellEnd"/>
      <w:proofErr w:type="gramEnd"/>
      <w:r w:rsidRPr="00184B06">
        <w:rPr>
          <w:noProof w:val="0"/>
        </w:rPr>
        <w:t>()</w:t>
      </w:r>
    </w:p>
    <w:p w14:paraId="52487A50" w14:textId="6C9D302A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15990EB" w14:textId="77777777" w:rsidR="00197A74" w:rsidRPr="00184B06" w:rsidRDefault="00197A74" w:rsidP="00197A74">
      <w:pPr>
        <w:pStyle w:val="af7"/>
        <w:rPr>
          <w:noProof w:val="0"/>
        </w:rPr>
      </w:pPr>
    </w:p>
    <w:p w14:paraId="7009A79D" w14:textId="3D70147E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ED17060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book-collection-edit-dialog.component.html:</w:t>
      </w:r>
    </w:p>
    <w:p w14:paraId="63D0D8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>() }}&lt;/h2&gt;</w:t>
      </w:r>
    </w:p>
    <w:p w14:paraId="5E10BC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book-add-form</w:t>
      </w:r>
      <w:proofErr w:type="spellEnd"/>
      <w:r w:rsidRPr="00184B06">
        <w:rPr>
          <w:noProof w:val="0"/>
        </w:rPr>
        <w:t>"&gt;</w:t>
      </w:r>
    </w:p>
    <w:p w14:paraId="432D3E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9D58C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&gt;Название</w:t>
      </w:r>
      <w:proofErr w:type="gramEnd"/>
      <w:r w:rsidRPr="00184B06">
        <w:rPr>
          <w:noProof w:val="0"/>
        </w:rPr>
        <w:t xml:space="preserve"> коллекции&lt;/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5080E2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formControl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nameFormControl</w:t>
      </w:r>
      <w:proofErr w:type="spellEnd"/>
      <w:r w:rsidRPr="00184B06">
        <w:rPr>
          <w:noProof w:val="0"/>
        </w:rPr>
        <w:t>" /&gt;</w:t>
      </w:r>
    </w:p>
    <w:p w14:paraId="7B8B30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@if (</w:t>
      </w:r>
      <w:proofErr w:type="spellStart"/>
      <w:r w:rsidRPr="00184B06">
        <w:rPr>
          <w:noProof w:val="0"/>
        </w:rPr>
        <w:t>nameFormControl.invalid</w:t>
      </w:r>
      <w:proofErr w:type="spellEnd"/>
      <w:r w:rsidRPr="00184B06">
        <w:rPr>
          <w:noProof w:val="0"/>
        </w:rPr>
        <w:t>) {</w:t>
      </w:r>
    </w:p>
    <w:p w14:paraId="25D3EC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error</w:t>
      </w:r>
      <w:proofErr w:type="spellEnd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errorMessage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mat-error</w:t>
      </w:r>
      <w:proofErr w:type="spellEnd"/>
      <w:r w:rsidRPr="00184B06">
        <w:rPr>
          <w:noProof w:val="0"/>
        </w:rPr>
        <w:t>&gt;</w:t>
      </w:r>
    </w:p>
    <w:p w14:paraId="4E275D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72B93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DD5B6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container</w:t>
      </w:r>
      <w:proofErr w:type="spellEnd"/>
      <w:r w:rsidRPr="00184B06">
        <w:rPr>
          <w:noProof w:val="0"/>
        </w:rPr>
        <w:t>"&gt;</w:t>
      </w:r>
    </w:p>
    <w:p w14:paraId="4AB990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isBooksLoading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4BDF7C74" w14:textId="77777777" w:rsidR="00197A74" w:rsidRPr="00184B06" w:rsidRDefault="00197A74" w:rsidP="00197A74">
      <w:pPr>
        <w:pStyle w:val="af7"/>
        <w:rPr>
          <w:noProof w:val="0"/>
        </w:rPr>
      </w:pPr>
    </w:p>
    <w:p w14:paraId="57B657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books-table-container</w:t>
      </w:r>
      <w:proofErr w:type="spellEnd"/>
      <w:r w:rsidRPr="00184B06">
        <w:rPr>
          <w:noProof w:val="0"/>
        </w:rPr>
        <w:t>"&gt;</w:t>
      </w:r>
    </w:p>
    <w:p w14:paraId="09473F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table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mat-table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dataSource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"&gt;</w:t>
      </w:r>
    </w:p>
    <w:p w14:paraId="0D4BFF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"&gt;</w:t>
      </w:r>
    </w:p>
    <w:p w14:paraId="378E957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</w:t>
      </w:r>
    </w:p>
    <w:p w14:paraId="740934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mat-checkbox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change</w:t>
      </w:r>
      <w:proofErr w:type="spellEnd"/>
      <w:r w:rsidRPr="00184B06">
        <w:rPr>
          <w:noProof w:val="0"/>
        </w:rPr>
        <w:t>)="$</w:t>
      </w:r>
      <w:proofErr w:type="spellStart"/>
      <w:proofErr w:type="gram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 xml:space="preserve"> ?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toggleAllRows</w:t>
      </w:r>
      <w:proofErr w:type="spellEnd"/>
      <w:r w:rsidRPr="00184B06">
        <w:rPr>
          <w:noProof w:val="0"/>
        </w:rPr>
        <w:t xml:space="preserve">() :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"</w:t>
      </w:r>
    </w:p>
    <w:p w14:paraId="204306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[</w:t>
      </w:r>
      <w:proofErr w:type="spellStart"/>
      <w:r w:rsidRPr="00184B06">
        <w:rPr>
          <w:noProof w:val="0"/>
        </w:rPr>
        <w:t>checked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selection.hasValue</w:t>
      </w:r>
      <w:proofErr w:type="spellEnd"/>
      <w:proofErr w:type="gramEnd"/>
      <w:r w:rsidRPr="00184B06">
        <w:rPr>
          <w:noProof w:val="0"/>
        </w:rPr>
        <w:t xml:space="preserve">() &amp;&amp; </w:t>
      </w:r>
      <w:proofErr w:type="spellStart"/>
      <w:r w:rsidRPr="00184B06">
        <w:rPr>
          <w:noProof w:val="0"/>
        </w:rPr>
        <w:t>isAllSelected</w:t>
      </w:r>
      <w:proofErr w:type="spellEnd"/>
      <w:r w:rsidRPr="00184B06">
        <w:rPr>
          <w:noProof w:val="0"/>
        </w:rPr>
        <w:t>()"</w:t>
      </w:r>
    </w:p>
    <w:p w14:paraId="464A5F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[</w:t>
      </w:r>
      <w:proofErr w:type="spellStart"/>
      <w:r w:rsidRPr="00184B06">
        <w:rPr>
          <w:noProof w:val="0"/>
        </w:rPr>
        <w:t>indeterminate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selection.hasValue</w:t>
      </w:r>
      <w:proofErr w:type="spellEnd"/>
      <w:proofErr w:type="gramEnd"/>
      <w:r w:rsidRPr="00184B06">
        <w:rPr>
          <w:noProof w:val="0"/>
        </w:rPr>
        <w:t>() &amp;&amp; !</w:t>
      </w:r>
      <w:proofErr w:type="spellStart"/>
      <w:r w:rsidRPr="00184B06">
        <w:rPr>
          <w:noProof w:val="0"/>
        </w:rPr>
        <w:t>isAllSelected</w:t>
      </w:r>
      <w:proofErr w:type="spellEnd"/>
      <w:r w:rsidRPr="00184B06">
        <w:rPr>
          <w:noProof w:val="0"/>
        </w:rPr>
        <w:t>()"</w:t>
      </w:r>
    </w:p>
    <w:p w14:paraId="2E4A3C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[</w:t>
      </w:r>
      <w:proofErr w:type="spellStart"/>
      <w:r w:rsidRPr="00184B06">
        <w:rPr>
          <w:noProof w:val="0"/>
        </w:rPr>
        <w:t>aria-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checkboxLabel</w:t>
      </w:r>
      <w:proofErr w:type="spellEnd"/>
      <w:r w:rsidRPr="00184B06">
        <w:rPr>
          <w:noProof w:val="0"/>
        </w:rPr>
        <w:t>(0)"&gt;</w:t>
      </w:r>
    </w:p>
    <w:p w14:paraId="71110B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&lt;/</w:t>
      </w:r>
      <w:proofErr w:type="spellStart"/>
      <w:r w:rsidRPr="00184B06">
        <w:rPr>
          <w:noProof w:val="0"/>
        </w:rPr>
        <w:t>mat-checkbox</w:t>
      </w:r>
      <w:proofErr w:type="spellEnd"/>
      <w:r w:rsidRPr="00184B06">
        <w:rPr>
          <w:noProof w:val="0"/>
        </w:rPr>
        <w:t>&gt;</w:t>
      </w:r>
    </w:p>
    <w:p w14:paraId="35EC28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3FE7E1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"&gt;</w:t>
      </w:r>
    </w:p>
    <w:p w14:paraId="3DC5AE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mat-checkbox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)="$</w:t>
      </w:r>
      <w:proofErr w:type="spellStart"/>
      <w:proofErr w:type="gramStart"/>
      <w:r w:rsidRPr="00184B06">
        <w:rPr>
          <w:noProof w:val="0"/>
        </w:rPr>
        <w:t>event.stopPropagation</w:t>
      </w:r>
      <w:proofErr w:type="spellEnd"/>
      <w:proofErr w:type="gramEnd"/>
      <w:r w:rsidRPr="00184B06">
        <w:rPr>
          <w:noProof w:val="0"/>
        </w:rPr>
        <w:t>()"</w:t>
      </w:r>
    </w:p>
    <w:p w14:paraId="63D585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(</w:t>
      </w:r>
      <w:proofErr w:type="spellStart"/>
      <w:r w:rsidRPr="00184B06">
        <w:rPr>
          <w:noProof w:val="0"/>
        </w:rPr>
        <w:t>change</w:t>
      </w:r>
      <w:proofErr w:type="spellEnd"/>
      <w:r w:rsidRPr="00184B06">
        <w:rPr>
          <w:noProof w:val="0"/>
        </w:rPr>
        <w:t>)="$</w:t>
      </w:r>
      <w:proofErr w:type="spellStart"/>
      <w:proofErr w:type="gram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 xml:space="preserve"> ?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toggleBookItem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 xml:space="preserve">) :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"</w:t>
      </w:r>
    </w:p>
    <w:p w14:paraId="1169CF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[</w:t>
      </w:r>
      <w:proofErr w:type="spellStart"/>
      <w:r w:rsidRPr="00184B06">
        <w:rPr>
          <w:noProof w:val="0"/>
        </w:rPr>
        <w:t>checked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isBookSelected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>)"</w:t>
      </w:r>
    </w:p>
    <w:p w14:paraId="233DA0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[</w:t>
      </w:r>
      <w:proofErr w:type="spellStart"/>
      <w:r w:rsidRPr="00184B06">
        <w:rPr>
          <w:noProof w:val="0"/>
        </w:rPr>
        <w:t>aria-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checkboxLabel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>)"&gt;</w:t>
      </w:r>
    </w:p>
    <w:p w14:paraId="0E310C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&lt;/</w:t>
      </w:r>
      <w:proofErr w:type="spellStart"/>
      <w:r w:rsidRPr="00184B06">
        <w:rPr>
          <w:noProof w:val="0"/>
        </w:rPr>
        <w:t>mat-checkbox</w:t>
      </w:r>
      <w:proofErr w:type="spellEnd"/>
      <w:r w:rsidRPr="00184B06">
        <w:rPr>
          <w:noProof w:val="0"/>
        </w:rPr>
        <w:t>&gt;</w:t>
      </w:r>
    </w:p>
    <w:p w14:paraId="0ABD44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19FB3EB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56A2EC58" w14:textId="77777777" w:rsidR="00197A74" w:rsidRPr="00184B06" w:rsidRDefault="00197A74" w:rsidP="00197A74">
      <w:pPr>
        <w:pStyle w:val="af7"/>
        <w:rPr>
          <w:noProof w:val="0"/>
        </w:rPr>
      </w:pPr>
    </w:p>
    <w:p w14:paraId="4351C6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"&gt;</w:t>
      </w:r>
    </w:p>
    <w:p w14:paraId="333286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[</w:t>
      </w:r>
      <w:proofErr w:type="spellStart"/>
      <w:proofErr w:type="gramStart"/>
      <w:r w:rsidRPr="00184B06">
        <w:rPr>
          <w:noProof w:val="0"/>
        </w:rPr>
        <w:t>style.width</w:t>
      </w:r>
      <w:proofErr w:type="spellEnd"/>
      <w:proofErr w:type="gramEnd"/>
      <w:r w:rsidRPr="00184B06">
        <w:rPr>
          <w:noProof w:val="0"/>
        </w:rPr>
        <w:t>]="'400px'" *</w:t>
      </w:r>
      <w:proofErr w:type="spell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&gt;Название книги&lt;/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347094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"&gt;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book</w:t>
      </w:r>
      <w:proofErr w:type="gramEnd"/>
      <w:r w:rsidRPr="00184B06">
        <w:rPr>
          <w:noProof w:val="0"/>
        </w:rPr>
        <w:t>.documentDetails.title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5E0302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3472F947" w14:textId="77777777" w:rsidR="00197A74" w:rsidRPr="00184B06" w:rsidRDefault="00197A74" w:rsidP="00197A74">
      <w:pPr>
        <w:pStyle w:val="af7"/>
        <w:rPr>
          <w:noProof w:val="0"/>
        </w:rPr>
      </w:pPr>
    </w:p>
    <w:p w14:paraId="39D1ED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"&gt;</w:t>
      </w:r>
    </w:p>
    <w:p w14:paraId="45A3CA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*</w:t>
      </w:r>
      <w:proofErr w:type="spellStart"/>
      <w:proofErr w:type="gram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&gt;Авторы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379E02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"&gt;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book</w:t>
      </w:r>
      <w:proofErr w:type="gramEnd"/>
      <w:r w:rsidRPr="00184B06">
        <w:rPr>
          <w:noProof w:val="0"/>
        </w:rPr>
        <w:t>.documentDetails.authors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43E01C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07A66A15" w14:textId="77777777" w:rsidR="00197A74" w:rsidRPr="00184B06" w:rsidRDefault="00197A74" w:rsidP="00197A74">
      <w:pPr>
        <w:pStyle w:val="af7"/>
        <w:rPr>
          <w:noProof w:val="0"/>
        </w:rPr>
      </w:pPr>
    </w:p>
    <w:p w14:paraId="164058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mat-header-row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matHeaderRowDef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displayedColumns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sticky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>&gt;</w:t>
      </w:r>
    </w:p>
    <w:p w14:paraId="3D9AD0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mat-row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matRowDef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columns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displayedColumns</w:t>
      </w:r>
      <w:proofErr w:type="spellEnd"/>
      <w:r w:rsidRPr="00184B06">
        <w:rPr>
          <w:noProof w:val="0"/>
        </w:rPr>
        <w:t>;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>&gt;</w:t>
      </w:r>
    </w:p>
    <w:p w14:paraId="773D31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table</w:t>
      </w:r>
      <w:proofErr w:type="spellEnd"/>
      <w:r w:rsidRPr="00184B06">
        <w:rPr>
          <w:noProof w:val="0"/>
        </w:rPr>
        <w:t>&gt;</w:t>
      </w:r>
    </w:p>
    <w:p w14:paraId="019F64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AEC7860" w14:textId="77777777" w:rsidR="00197A74" w:rsidRPr="00184B06" w:rsidRDefault="00197A74" w:rsidP="00197A74">
      <w:pPr>
        <w:pStyle w:val="af7"/>
        <w:rPr>
          <w:noProof w:val="0"/>
        </w:rPr>
      </w:pPr>
    </w:p>
    <w:p w14:paraId="3CD2E6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mat-paginator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itemCount</w:t>
      </w:r>
      <w:proofErr w:type="spellEnd"/>
      <w:r w:rsidRPr="00184B06">
        <w:rPr>
          <w:noProof w:val="0"/>
        </w:rPr>
        <w:t>"</w:t>
      </w:r>
    </w:p>
    <w:p w14:paraId="01EC0E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[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]="10"</w:t>
      </w:r>
    </w:p>
    <w:p w14:paraId="57F327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[</w:t>
      </w:r>
      <w:proofErr w:type="spellStart"/>
      <w:r w:rsidRPr="00184B06">
        <w:rPr>
          <w:noProof w:val="0"/>
        </w:rPr>
        <w:t>pageSizeOptions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pageSizeOptions</w:t>
      </w:r>
      <w:proofErr w:type="spellEnd"/>
      <w:r w:rsidRPr="00184B06">
        <w:rPr>
          <w:noProof w:val="0"/>
        </w:rPr>
        <w:t>"</w:t>
      </w:r>
    </w:p>
    <w:p w14:paraId="263C25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</w:t>
      </w:r>
      <w:proofErr w:type="spellStart"/>
      <w:r w:rsidRPr="00184B06">
        <w:rPr>
          <w:noProof w:val="0"/>
        </w:rPr>
        <w:t>showFirstLastButtons</w:t>
      </w:r>
      <w:proofErr w:type="spellEnd"/>
      <w:r w:rsidRPr="00184B06">
        <w:rPr>
          <w:noProof w:val="0"/>
        </w:rPr>
        <w:t>&gt;</w:t>
      </w:r>
    </w:p>
    <w:p w14:paraId="6C705F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mat-paginator</w:t>
      </w:r>
      <w:proofErr w:type="spellEnd"/>
      <w:r w:rsidRPr="00184B06">
        <w:rPr>
          <w:noProof w:val="0"/>
        </w:rPr>
        <w:t>&gt;</w:t>
      </w:r>
    </w:p>
    <w:p w14:paraId="2DFB72A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2695C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F0FC9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5BB752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22D93C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02E584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nameFormControl.invalid</w:t>
      </w:r>
      <w:proofErr w:type="spellEnd"/>
      <w:r w:rsidRPr="00184B06">
        <w:rPr>
          <w:noProof w:val="0"/>
        </w:rPr>
        <w:t>"</w:t>
      </w:r>
    </w:p>
    <w:p w14:paraId="3A2858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save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38D804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Сохранить</w:t>
      </w:r>
    </w:p>
    <w:p w14:paraId="522D2B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9E2DA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7EE81C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warn</w:t>
      </w:r>
      <w:proofErr w:type="spellEnd"/>
      <w:r w:rsidRPr="00184B06">
        <w:rPr>
          <w:noProof w:val="0"/>
        </w:rPr>
        <w:t>"</w:t>
      </w:r>
    </w:p>
    <w:p w14:paraId="29A132E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282A8C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Закрыть</w:t>
      </w:r>
    </w:p>
    <w:p w14:paraId="036785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3573F6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551D4F29" w14:textId="7735881A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book-collection-edit-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072CD1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{</w:t>
      </w:r>
    </w:p>
    <w:p w14:paraId="2F327B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' |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';</w:t>
      </w:r>
    </w:p>
    <w:p w14:paraId="3EC2DF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allBookCollections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>];</w:t>
      </w:r>
    </w:p>
    <w:p w14:paraId="5507EE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Omit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, '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'&gt;;</w:t>
      </w:r>
    </w:p>
    <w:p w14:paraId="2C4D1E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5A5F4E8" w14:textId="77777777" w:rsidR="00197A74" w:rsidRPr="00184B06" w:rsidRDefault="00197A74" w:rsidP="00197A74">
      <w:pPr>
        <w:pStyle w:val="af7"/>
        <w:rPr>
          <w:noProof w:val="0"/>
        </w:rPr>
      </w:pPr>
    </w:p>
    <w:p w14:paraId="6AB11B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278B52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app-book-collection-edit-dialog</w:t>
      </w:r>
      <w:proofErr w:type="spellEnd"/>
      <w:r w:rsidRPr="00184B06">
        <w:rPr>
          <w:noProof w:val="0"/>
        </w:rPr>
        <w:t>',</w:t>
      </w:r>
    </w:p>
    <w:p w14:paraId="26F2CF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4C1D46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1A398C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MatDialogModule</w:t>
      </w:r>
      <w:proofErr w:type="spellEnd"/>
      <w:r w:rsidRPr="00184B06">
        <w:rPr>
          <w:noProof w:val="0"/>
        </w:rPr>
        <w:t>,</w:t>
      </w:r>
    </w:p>
    <w:p w14:paraId="2CC3E8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MatIconModule</w:t>
      </w:r>
      <w:proofErr w:type="spellEnd"/>
      <w:r w:rsidRPr="00184B06">
        <w:rPr>
          <w:noProof w:val="0"/>
        </w:rPr>
        <w:t>,</w:t>
      </w:r>
    </w:p>
    <w:p w14:paraId="72B49E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163759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MatFormFieldModule</w:t>
      </w:r>
      <w:proofErr w:type="spellEnd"/>
      <w:r w:rsidRPr="00184B06">
        <w:rPr>
          <w:noProof w:val="0"/>
        </w:rPr>
        <w:t>,</w:t>
      </w:r>
    </w:p>
    <w:p w14:paraId="64619A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MatInputModule</w:t>
      </w:r>
      <w:proofErr w:type="spellEnd"/>
      <w:r w:rsidRPr="00184B06">
        <w:rPr>
          <w:noProof w:val="0"/>
        </w:rPr>
        <w:t>,</w:t>
      </w:r>
    </w:p>
    <w:p w14:paraId="0F8057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DigitOnlyModule</w:t>
      </w:r>
      <w:proofErr w:type="spellEnd"/>
      <w:r w:rsidRPr="00184B06">
        <w:rPr>
          <w:noProof w:val="0"/>
        </w:rPr>
        <w:t>,</w:t>
      </w:r>
    </w:p>
    <w:p w14:paraId="49B148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MatTooltipModule</w:t>
      </w:r>
      <w:proofErr w:type="spellEnd"/>
      <w:r w:rsidRPr="00184B06">
        <w:rPr>
          <w:noProof w:val="0"/>
        </w:rPr>
        <w:t>,</w:t>
      </w:r>
    </w:p>
    <w:p w14:paraId="313020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MatDialogActions</w:t>
      </w:r>
      <w:proofErr w:type="spellEnd"/>
      <w:r w:rsidRPr="00184B06">
        <w:rPr>
          <w:noProof w:val="0"/>
        </w:rPr>
        <w:t>,</w:t>
      </w:r>
    </w:p>
    <w:p w14:paraId="1E5D5B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7E8CF4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MatListModule</w:t>
      </w:r>
      <w:proofErr w:type="spellEnd"/>
      <w:r w:rsidRPr="00184B06">
        <w:rPr>
          <w:noProof w:val="0"/>
        </w:rPr>
        <w:t>,</w:t>
      </w:r>
    </w:p>
    <w:p w14:paraId="007F59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MatTableModule</w:t>
      </w:r>
      <w:proofErr w:type="spellEnd"/>
      <w:r w:rsidRPr="00184B06">
        <w:rPr>
          <w:noProof w:val="0"/>
        </w:rPr>
        <w:t>,</w:t>
      </w:r>
    </w:p>
    <w:p w14:paraId="308C17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MatPaginatorModule</w:t>
      </w:r>
      <w:proofErr w:type="spellEnd"/>
      <w:r w:rsidRPr="00184B06">
        <w:rPr>
          <w:noProof w:val="0"/>
        </w:rPr>
        <w:t>,</w:t>
      </w:r>
    </w:p>
    <w:p w14:paraId="095CCD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MatCheckbox</w:t>
      </w:r>
      <w:proofErr w:type="spellEnd"/>
      <w:r w:rsidRPr="00184B06">
        <w:rPr>
          <w:noProof w:val="0"/>
        </w:rPr>
        <w:t>,</w:t>
      </w:r>
    </w:p>
    <w:p w14:paraId="484D17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MatProgressBar</w:t>
      </w:r>
      <w:proofErr w:type="spellEnd"/>
      <w:r w:rsidRPr="00184B06">
        <w:rPr>
          <w:noProof w:val="0"/>
        </w:rPr>
        <w:t>,</w:t>
      </w:r>
    </w:p>
    <w:p w14:paraId="508D36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LoadingSpinnerOverlayComponent</w:t>
      </w:r>
      <w:proofErr w:type="spellEnd"/>
      <w:r w:rsidRPr="00184B06">
        <w:rPr>
          <w:noProof w:val="0"/>
        </w:rPr>
        <w:t>,</w:t>
      </w:r>
    </w:p>
    <w:p w14:paraId="54645C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293C7F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'./book-collection-edit-dialog.component.html',</w:t>
      </w:r>
    </w:p>
    <w:p w14:paraId="10E1E6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book-collection-edit-dialog.component.scss</w:t>
      </w:r>
      <w:proofErr w:type="spellEnd"/>
      <w:r w:rsidRPr="00184B06">
        <w:rPr>
          <w:noProof w:val="0"/>
        </w:rPr>
        <w:t>',</w:t>
      </w:r>
    </w:p>
    <w:p w14:paraId="455BE2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70FFC1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1EACECA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BookCollectionEditDialogComponent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AfterViewInit</w:t>
      </w:r>
      <w:proofErr w:type="spellEnd"/>
      <w:r w:rsidRPr="00184B06">
        <w:rPr>
          <w:noProof w:val="0"/>
        </w:rPr>
        <w:t xml:space="preserve"> {</w:t>
      </w:r>
    </w:p>
    <w:p w14:paraId="6AFEE1EF" w14:textId="77777777" w:rsidR="00197A74" w:rsidRPr="00184B06" w:rsidRDefault="00197A74" w:rsidP="00197A74">
      <w:pPr>
        <w:pStyle w:val="af7"/>
        <w:rPr>
          <w:noProof w:val="0"/>
        </w:rPr>
      </w:pPr>
    </w:p>
    <w:p w14:paraId="4F2E7AE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CREATION_DIALOG_TITLE = 'Добавление новой коллекции книг';</w:t>
      </w:r>
    </w:p>
    <w:p w14:paraId="452E75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EDIT_DIALOG_TITLE = 'Изменить коллекцию книг';</w:t>
      </w:r>
    </w:p>
    <w:p w14:paraId="2252C1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UNIQUENESS_ERROR_MESSAGE = 'Коллекция с данным названием уже существует!';</w:t>
      </w:r>
    </w:p>
    <w:p w14:paraId="5BCC9608" w14:textId="77777777" w:rsidR="00197A74" w:rsidRPr="00184B06" w:rsidRDefault="00197A74" w:rsidP="00197A74">
      <w:pPr>
        <w:pStyle w:val="af7"/>
        <w:rPr>
          <w:noProof w:val="0"/>
        </w:rPr>
      </w:pPr>
    </w:p>
    <w:p w14:paraId="52A48C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</w:t>
      </w:r>
      <w:proofErr w:type="gramStart"/>
      <w:r w:rsidRPr="00184B06">
        <w:rPr>
          <w:noProof w:val="0"/>
        </w:rPr>
        <w:t>ViewChild(</w:t>
      </w:r>
      <w:proofErr w:type="gramEnd"/>
      <w:r w:rsidRPr="00184B06">
        <w:rPr>
          <w:noProof w:val="0"/>
        </w:rPr>
        <w:t>MatPaginator)</w:t>
      </w:r>
    </w:p>
    <w:p w14:paraId="0DA7F0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paginator</w:t>
      </w:r>
      <w:proofErr w:type="spellEnd"/>
      <w:r w:rsidRPr="00184B06">
        <w:rPr>
          <w:noProof w:val="0"/>
        </w:rPr>
        <w:t>!: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MatPaginator</w:t>
      </w:r>
      <w:proofErr w:type="spellEnd"/>
      <w:r w:rsidRPr="00184B06">
        <w:rPr>
          <w:noProof w:val="0"/>
        </w:rPr>
        <w:t>;</w:t>
      </w:r>
    </w:p>
    <w:p w14:paraId="7EBC2F8A" w14:textId="77777777" w:rsidR="00197A74" w:rsidRPr="00184B06" w:rsidRDefault="00197A74" w:rsidP="00197A74">
      <w:pPr>
        <w:pStyle w:val="af7"/>
        <w:rPr>
          <w:noProof w:val="0"/>
        </w:rPr>
      </w:pPr>
    </w:p>
    <w:p w14:paraId="1478BD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nameFormControl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fb.nonNullable.control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&gt;(</w:t>
      </w:r>
    </w:p>
    <w:p w14:paraId="770E18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'',</w:t>
      </w:r>
    </w:p>
    <w:p w14:paraId="72CD08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</w:p>
    <w:p w14:paraId="3ED4F2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,</w:t>
      </w:r>
    </w:p>
    <w:p w14:paraId="0A55FF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],</w:t>
      </w:r>
    </w:p>
    <w:p w14:paraId="2040BF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);</w:t>
      </w:r>
    </w:p>
    <w:p w14:paraId="6F00EEB7" w14:textId="77777777" w:rsidR="00197A74" w:rsidRPr="00184B06" w:rsidRDefault="00197A74" w:rsidP="00197A74">
      <w:pPr>
        <w:pStyle w:val="af7"/>
        <w:rPr>
          <w:noProof w:val="0"/>
        </w:rPr>
      </w:pPr>
    </w:p>
    <w:p w14:paraId="11D2DD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isEditMode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618E8D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34E704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this.isEditMode</w:t>
      </w:r>
      <w:proofErr w:type="spellEnd"/>
      <w:proofErr w:type="gramEnd"/>
      <w:r w:rsidRPr="00184B06">
        <w:rPr>
          <w:noProof w:val="0"/>
        </w:rPr>
        <w:t>()</w:t>
      </w:r>
    </w:p>
    <w:p w14:paraId="1DA863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? </w:t>
      </w:r>
      <w:proofErr w:type="spellStart"/>
      <w:proofErr w:type="gramStart"/>
      <w:r w:rsidRPr="00184B06">
        <w:rPr>
          <w:noProof w:val="0"/>
        </w:rPr>
        <w:t>this.EDIT</w:t>
      </w:r>
      <w:proofErr w:type="gramEnd"/>
      <w:r w:rsidRPr="00184B06">
        <w:rPr>
          <w:noProof w:val="0"/>
        </w:rPr>
        <w:t>_DIALOG_TITLE</w:t>
      </w:r>
      <w:proofErr w:type="spellEnd"/>
    </w:p>
    <w:p w14:paraId="5FFB6A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: </w:t>
      </w:r>
      <w:proofErr w:type="spellStart"/>
      <w:proofErr w:type="gramStart"/>
      <w:r w:rsidRPr="00184B06">
        <w:rPr>
          <w:noProof w:val="0"/>
        </w:rPr>
        <w:t>this.CREATION</w:t>
      </w:r>
      <w:proofErr w:type="gramEnd"/>
      <w:r w:rsidRPr="00184B06">
        <w:rPr>
          <w:noProof w:val="0"/>
        </w:rPr>
        <w:t>_DIALOG_TITLE</w:t>
      </w:r>
      <w:proofErr w:type="spellEnd"/>
      <w:r w:rsidRPr="00184B06">
        <w:rPr>
          <w:noProof w:val="0"/>
        </w:rPr>
        <w:t>;</w:t>
      </w:r>
    </w:p>
    <w:p w14:paraId="4B3ED2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441610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isBooksLoading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1D9684EA" w14:textId="77777777" w:rsidR="00197A74" w:rsidRPr="00184B06" w:rsidRDefault="00197A74" w:rsidP="00197A74">
      <w:pPr>
        <w:pStyle w:val="af7"/>
        <w:rPr>
          <w:noProof w:val="0"/>
        </w:rPr>
      </w:pPr>
    </w:p>
    <w:p w14:paraId="3275D8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itemCount</w:t>
      </w:r>
      <w:proofErr w:type="spellEnd"/>
      <w:r w:rsidRPr="00184B06">
        <w:rPr>
          <w:noProof w:val="0"/>
        </w:rPr>
        <w:t xml:space="preserve"> = 0;</w:t>
      </w:r>
    </w:p>
    <w:p w14:paraId="6DED68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pageSizeOptions</w:t>
      </w:r>
      <w:proofErr w:type="spellEnd"/>
      <w:r w:rsidRPr="00184B06">
        <w:rPr>
          <w:noProof w:val="0"/>
        </w:rPr>
        <w:t xml:space="preserve"> = [10, 25, 50];</w:t>
      </w:r>
    </w:p>
    <w:p w14:paraId="47C616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displayedColumns</w:t>
      </w:r>
      <w:proofErr w:type="spellEnd"/>
      <w:r w:rsidRPr="00184B06">
        <w:rPr>
          <w:noProof w:val="0"/>
        </w:rPr>
        <w:t xml:space="preserve"> = ['</w:t>
      </w:r>
      <w:proofErr w:type="spell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', '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', '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'];</w:t>
      </w:r>
    </w:p>
    <w:p w14:paraId="154E9B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>] = [];</w:t>
      </w:r>
    </w:p>
    <w:p w14:paraId="03B1BE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SelectionModel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4D3AB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[],</w:t>
      </w:r>
    </w:p>
    <w:p w14:paraId="575B6D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698FA2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(a, b) =&gt; </w:t>
      </w:r>
      <w:proofErr w:type="gramStart"/>
      <w:r w:rsidRPr="00184B06">
        <w:rPr>
          <w:noProof w:val="0"/>
        </w:rPr>
        <w:t>a.documentDetails.id</w:t>
      </w:r>
      <w:proofErr w:type="gramEnd"/>
      <w:r w:rsidRPr="00184B06">
        <w:rPr>
          <w:noProof w:val="0"/>
        </w:rPr>
        <w:t xml:space="preserve"> === b.documentDetails.id);</w:t>
      </w:r>
    </w:p>
    <w:p w14:paraId="466AD9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errorMessage</w:t>
      </w:r>
      <w:proofErr w:type="spellEnd"/>
      <w:r w:rsidRPr="00184B06">
        <w:rPr>
          <w:noProof w:val="0"/>
        </w:rPr>
        <w:t xml:space="preserve"> = '';</w:t>
      </w:r>
    </w:p>
    <w:p w14:paraId="0C17CDAF" w14:textId="77777777" w:rsidR="00197A74" w:rsidRPr="00184B06" w:rsidRDefault="00197A74" w:rsidP="00197A74">
      <w:pPr>
        <w:pStyle w:val="af7"/>
        <w:rPr>
          <w:noProof w:val="0"/>
        </w:rPr>
      </w:pPr>
    </w:p>
    <w:p w14:paraId="083A63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42F9B7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,</w:t>
      </w:r>
    </w:p>
    <w:p w14:paraId="00FF24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booksService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>,</w:t>
      </w:r>
    </w:p>
    <w:p w14:paraId="572229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cdr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ChangeDetectorRef</w:t>
      </w:r>
      <w:proofErr w:type="spellEnd"/>
      <w:r w:rsidRPr="00184B06">
        <w:rPr>
          <w:noProof w:val="0"/>
        </w:rPr>
        <w:t>,</w:t>
      </w:r>
    </w:p>
    <w:p w14:paraId="54B00A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FormBuilder</w:t>
      </w:r>
      <w:proofErr w:type="spellEnd"/>
      <w:r w:rsidRPr="00184B06">
        <w:rPr>
          <w:noProof w:val="0"/>
        </w:rPr>
        <w:t>,</w:t>
      </w:r>
    </w:p>
    <w:p w14:paraId="009FD5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BookCollectionEditDialogComponent</w:t>
      </w:r>
      <w:proofErr w:type="spellEnd"/>
      <w:r w:rsidRPr="00184B06">
        <w:rPr>
          <w:noProof w:val="0"/>
        </w:rPr>
        <w:t>&gt;,</w:t>
      </w:r>
    </w:p>
    <w:p w14:paraId="0EC115B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206A80B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30D9E3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initForm</w:t>
      </w:r>
      <w:proofErr w:type="spellEnd"/>
      <w:r w:rsidRPr="00184B06">
        <w:rPr>
          <w:noProof w:val="0"/>
        </w:rPr>
        <w:t>();</w:t>
      </w:r>
    </w:p>
    <w:p w14:paraId="31E6AE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this.isEditMode.set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data.mode</w:t>
      </w:r>
      <w:proofErr w:type="spellEnd"/>
      <w:r w:rsidRPr="00184B06">
        <w:rPr>
          <w:noProof w:val="0"/>
        </w:rPr>
        <w:t xml:space="preserve"> ===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');</w:t>
      </w:r>
    </w:p>
    <w:p w14:paraId="79B168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60F859D" w14:textId="77777777" w:rsidR="00197A74" w:rsidRPr="00184B06" w:rsidRDefault="00197A74" w:rsidP="00197A74">
      <w:pPr>
        <w:pStyle w:val="af7"/>
        <w:rPr>
          <w:noProof w:val="0"/>
        </w:rPr>
      </w:pPr>
    </w:p>
    <w:p w14:paraId="3C85AC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F2B39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this.nameFormControl.valueChanges</w:t>
      </w:r>
      <w:proofErr w:type="spellEnd"/>
      <w:proofErr w:type="gramEnd"/>
    </w:p>
    <w:p w14:paraId="685826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))</w:t>
      </w:r>
    </w:p>
    <w:p w14:paraId="18B8E5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 xml:space="preserve">(() =&gt;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updateErrorMessage</w:t>
      </w:r>
      <w:proofErr w:type="spellEnd"/>
      <w:r w:rsidRPr="00184B06">
        <w:rPr>
          <w:noProof w:val="0"/>
        </w:rPr>
        <w:t>());</w:t>
      </w:r>
    </w:p>
    <w:p w14:paraId="084E96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9ECAE61" w14:textId="77777777" w:rsidR="00197A74" w:rsidRPr="00184B06" w:rsidRDefault="00197A74" w:rsidP="00197A74">
      <w:pPr>
        <w:pStyle w:val="af7"/>
        <w:rPr>
          <w:noProof w:val="0"/>
        </w:rPr>
      </w:pPr>
    </w:p>
    <w:p w14:paraId="17EAAB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ngAfterViewInit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0C565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this.paginator</w:t>
      </w:r>
      <w:proofErr w:type="gramEnd"/>
      <w:r w:rsidRPr="00184B06">
        <w:rPr>
          <w:noProof w:val="0"/>
        </w:rPr>
        <w:t>.page</w:t>
      </w:r>
      <w:proofErr w:type="spellEnd"/>
    </w:p>
    <w:p w14:paraId="4FE6AC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5F773B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startWith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{}),</w:t>
      </w:r>
    </w:p>
    <w:p w14:paraId="7C2220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switchMap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4438EA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this.isBooksLoading.set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5685A1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booksService.getPage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this.paginator.pageIndex</w:t>
      </w:r>
      <w:proofErr w:type="spellEnd"/>
      <w:r w:rsidRPr="00184B06">
        <w:rPr>
          <w:noProof w:val="0"/>
        </w:rPr>
        <w:t xml:space="preserve"> + 1, </w:t>
      </w:r>
      <w:proofErr w:type="spellStart"/>
      <w:r w:rsidRPr="00184B06">
        <w:rPr>
          <w:noProof w:val="0"/>
        </w:rPr>
        <w:t>this.paginator.pageSize</w:t>
      </w:r>
      <w:proofErr w:type="spellEnd"/>
      <w:r w:rsidRPr="00184B06">
        <w:rPr>
          <w:noProof w:val="0"/>
        </w:rPr>
        <w:t>);</w:t>
      </w:r>
    </w:p>
    <w:p w14:paraId="5F8E9F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7D9A0B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19C98D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6435C8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) =&gt; {</w:t>
      </w:r>
    </w:p>
    <w:p w14:paraId="7E4967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this.books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page.items</w:t>
      </w:r>
      <w:proofErr w:type="spellEnd"/>
      <w:r w:rsidRPr="00184B06">
        <w:rPr>
          <w:noProof w:val="0"/>
        </w:rPr>
        <w:t>;</w:t>
      </w:r>
    </w:p>
    <w:p w14:paraId="610B07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this.itemCount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page.totalItemCount</w:t>
      </w:r>
      <w:proofErr w:type="spellEnd"/>
      <w:r w:rsidRPr="00184B06">
        <w:rPr>
          <w:noProof w:val="0"/>
        </w:rPr>
        <w:t>;</w:t>
      </w:r>
    </w:p>
    <w:p w14:paraId="7F1C25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this.isBooksLoading.set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75E5A3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05ACBE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F0E748E" w14:textId="77777777" w:rsidR="00197A74" w:rsidRPr="00184B06" w:rsidRDefault="00197A74" w:rsidP="00197A74">
      <w:pPr>
        <w:pStyle w:val="af7"/>
        <w:rPr>
          <w:noProof w:val="0"/>
        </w:rPr>
      </w:pPr>
    </w:p>
    <w:p w14:paraId="789A55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isAllSelected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53DBBB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numSelected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this.selection</w:t>
      </w:r>
      <w:proofErr w:type="gramEnd"/>
      <w:r w:rsidRPr="00184B06">
        <w:rPr>
          <w:noProof w:val="0"/>
        </w:rPr>
        <w:t>.selected.length</w:t>
      </w:r>
      <w:proofErr w:type="spellEnd"/>
      <w:r w:rsidRPr="00184B06">
        <w:rPr>
          <w:noProof w:val="0"/>
        </w:rPr>
        <w:t>;</w:t>
      </w:r>
    </w:p>
    <w:p w14:paraId="2FC61E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numRows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this.itemCount</w:t>
      </w:r>
      <w:proofErr w:type="spellEnd"/>
      <w:proofErr w:type="gramEnd"/>
      <w:r w:rsidRPr="00184B06">
        <w:rPr>
          <w:noProof w:val="0"/>
        </w:rPr>
        <w:t>;</w:t>
      </w:r>
    </w:p>
    <w:p w14:paraId="5E903B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numSelected</w:t>
      </w:r>
      <w:proofErr w:type="spellEnd"/>
      <w:r w:rsidRPr="00184B06">
        <w:rPr>
          <w:noProof w:val="0"/>
        </w:rPr>
        <w:t xml:space="preserve"> === </w:t>
      </w:r>
      <w:proofErr w:type="spellStart"/>
      <w:r w:rsidRPr="00184B06">
        <w:rPr>
          <w:noProof w:val="0"/>
        </w:rPr>
        <w:t>numRows</w:t>
      </w:r>
      <w:proofErr w:type="spellEnd"/>
      <w:r w:rsidRPr="00184B06">
        <w:rPr>
          <w:noProof w:val="0"/>
        </w:rPr>
        <w:t>;</w:t>
      </w:r>
    </w:p>
    <w:p w14:paraId="5E347F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F07D3A1" w14:textId="77777777" w:rsidR="00197A74" w:rsidRPr="00184B06" w:rsidRDefault="00197A74" w:rsidP="00197A74">
      <w:pPr>
        <w:pStyle w:val="af7"/>
        <w:rPr>
          <w:noProof w:val="0"/>
        </w:rPr>
      </w:pPr>
    </w:p>
    <w:p w14:paraId="0A4E991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toggleAllRows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0453B3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this</w:t>
      </w:r>
      <w:proofErr w:type="gramEnd"/>
      <w:r w:rsidRPr="00184B06">
        <w:rPr>
          <w:noProof w:val="0"/>
        </w:rPr>
        <w:t>.selection.selected.length</w:t>
      </w:r>
      <w:proofErr w:type="spellEnd"/>
      <w:r w:rsidRPr="00184B06">
        <w:rPr>
          <w:noProof w:val="0"/>
        </w:rPr>
        <w:t>) {</w:t>
      </w:r>
    </w:p>
    <w:p w14:paraId="1A16BB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this.selection</w:t>
      </w:r>
      <w:proofErr w:type="gramEnd"/>
      <w:r w:rsidRPr="00184B06">
        <w:rPr>
          <w:noProof w:val="0"/>
        </w:rPr>
        <w:t>.select</w:t>
      </w:r>
      <w:proofErr w:type="spellEnd"/>
      <w:r w:rsidRPr="00184B06">
        <w:rPr>
          <w:noProof w:val="0"/>
        </w:rPr>
        <w:t>(...</w:t>
      </w:r>
      <w:proofErr w:type="spellStart"/>
      <w:r w:rsidRPr="00184B06">
        <w:rPr>
          <w:noProof w:val="0"/>
        </w:rPr>
        <w:t>this.books</w:t>
      </w:r>
      <w:proofErr w:type="spellEnd"/>
      <w:r w:rsidRPr="00184B06">
        <w:rPr>
          <w:noProof w:val="0"/>
        </w:rPr>
        <w:t>);</w:t>
      </w:r>
    </w:p>
    <w:p w14:paraId="75318B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 </w:t>
      </w:r>
      <w:proofErr w:type="spellStart"/>
      <w:r w:rsidRPr="00184B06">
        <w:rPr>
          <w:noProof w:val="0"/>
        </w:rPr>
        <w:t>else</w:t>
      </w:r>
      <w:proofErr w:type="spellEnd"/>
      <w:r w:rsidRPr="00184B06">
        <w:rPr>
          <w:noProof w:val="0"/>
        </w:rPr>
        <w:t xml:space="preserve"> {</w:t>
      </w:r>
    </w:p>
    <w:p w14:paraId="08D245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this.selection</w:t>
      </w:r>
      <w:proofErr w:type="gramEnd"/>
      <w:r w:rsidRPr="00184B06">
        <w:rPr>
          <w:noProof w:val="0"/>
        </w:rPr>
        <w:t>.clear</w:t>
      </w:r>
      <w:proofErr w:type="spellEnd"/>
      <w:r w:rsidRPr="00184B06">
        <w:rPr>
          <w:noProof w:val="0"/>
        </w:rPr>
        <w:t>();</w:t>
      </w:r>
    </w:p>
    <w:p w14:paraId="05C840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F32ACC6" w14:textId="67406899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61AD5A3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book-edit-dialog.component.html:</w:t>
      </w:r>
    </w:p>
    <w:p w14:paraId="6E82A0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>() }}&lt;/h2&gt;</w:t>
      </w:r>
    </w:p>
    <w:p w14:paraId="2450BF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book-add-form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bookForm</w:t>
      </w:r>
      <w:proofErr w:type="spellEnd"/>
      <w:r w:rsidRPr="00184B06">
        <w:rPr>
          <w:noProof w:val="0"/>
        </w:rPr>
        <w:t>"&gt;</w:t>
      </w:r>
    </w:p>
    <w:p w14:paraId="48E0A5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D277F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&gt;Название</w:t>
      </w:r>
      <w:proofErr w:type="gramEnd"/>
      <w:r w:rsidRPr="00184B06">
        <w:rPr>
          <w:noProof w:val="0"/>
        </w:rPr>
        <w:t xml:space="preserve">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1F4754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" /&gt;</w:t>
      </w:r>
    </w:p>
    <w:p w14:paraId="0E8129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0C2521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078BCC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&gt;Описание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192906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textarea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description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textarea</w:t>
      </w:r>
      <w:proofErr w:type="spellEnd"/>
      <w:r w:rsidRPr="00184B06">
        <w:rPr>
          <w:noProof w:val="0"/>
        </w:rPr>
        <w:t>&gt;</w:t>
      </w:r>
    </w:p>
    <w:p w14:paraId="55DA12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2A004E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8DE21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&gt;ISBN</w:t>
      </w:r>
      <w:proofErr w:type="gramEnd"/>
      <w:r w:rsidRPr="00184B06">
        <w:rPr>
          <w:noProof w:val="0"/>
        </w:rPr>
        <w:t xml:space="preserve"> (Международный стандартный книжный номер)&lt;/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CAB40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</w:p>
    <w:p w14:paraId="40E555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matInput</w:t>
      </w:r>
      <w:proofErr w:type="spellEnd"/>
    </w:p>
    <w:p w14:paraId="3911C8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"</w:t>
      </w:r>
    </w:p>
    <w:p w14:paraId="7A4831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="isbn"</w:t>
      </w:r>
    </w:p>
    <w:p w14:paraId="3E9CF8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>="0123456789"</w:t>
      </w:r>
    </w:p>
    <w:p w14:paraId="27004C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="Должен содержать 10-значное или 13-значное число"</w:t>
      </w:r>
    </w:p>
    <w:p w14:paraId="5190EB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digitOnly</w:t>
      </w:r>
      <w:proofErr w:type="spellEnd"/>
    </w:p>
    <w:p w14:paraId="3FB723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/&gt;</w:t>
      </w:r>
    </w:p>
    <w:p w14:paraId="6FDEDD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53E2C9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E466D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&gt;Издатель</w:t>
      </w:r>
      <w:proofErr w:type="gramEnd"/>
      <w:r w:rsidRPr="00184B06">
        <w:rPr>
          <w:noProof w:val="0"/>
        </w:rPr>
        <w:t xml:space="preserve">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EE3B9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 xml:space="preserve">="Рога и копыта"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>" /&gt;</w:t>
      </w:r>
    </w:p>
    <w:p w14:paraId="7151CE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A6C0F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4EA98B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&gt;Добавить</w:t>
      </w:r>
      <w:proofErr w:type="gramEnd"/>
      <w:r w:rsidRPr="00184B06">
        <w:rPr>
          <w:noProof w:val="0"/>
        </w:rPr>
        <w:t xml:space="preserve"> автора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5964C3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formControl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authorNameInputControl</w:t>
      </w:r>
      <w:proofErr w:type="spellEnd"/>
      <w:r w:rsidRPr="00184B06">
        <w:rPr>
          <w:noProof w:val="0"/>
        </w:rPr>
        <w:t>"&gt;</w:t>
      </w:r>
    </w:p>
    <w:p w14:paraId="09BCA1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</w:p>
    <w:p w14:paraId="2485EB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matSuffix</w:t>
      </w:r>
      <w:proofErr w:type="spellEnd"/>
    </w:p>
    <w:p w14:paraId="40AD70B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authorNameInputControl.invalid</w:t>
      </w:r>
      <w:proofErr w:type="spell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authorNameInputControl.pristine</w:t>
      </w:r>
      <w:proofErr w:type="spellEnd"/>
      <w:r w:rsidRPr="00184B06">
        <w:rPr>
          <w:noProof w:val="0"/>
        </w:rPr>
        <w:t>"</w:t>
      </w:r>
    </w:p>
    <w:p w14:paraId="58C994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addAuthor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485FC1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C9759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755183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532AE2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&lt;h3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list-title</w:t>
      </w:r>
      <w:proofErr w:type="spellEnd"/>
      <w:proofErr w:type="gramStart"/>
      <w:r w:rsidRPr="00184B06">
        <w:rPr>
          <w:noProof w:val="0"/>
        </w:rPr>
        <w:t>"&gt;Список</w:t>
      </w:r>
      <w:proofErr w:type="gramEnd"/>
      <w:r w:rsidRPr="00184B06">
        <w:rPr>
          <w:noProof w:val="0"/>
        </w:rPr>
        <w:t xml:space="preserve"> авторов книги&lt;/h3&gt;</w:t>
      </w:r>
    </w:p>
    <w:p w14:paraId="2F4331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mat-list</w:t>
      </w:r>
      <w:proofErr w:type="spellEnd"/>
      <w:r w:rsidRPr="00184B06">
        <w:rPr>
          <w:noProof w:val="0"/>
        </w:rPr>
        <w:t>&gt;</w:t>
      </w:r>
    </w:p>
    <w:p w14:paraId="3FD9ED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@for (</w:t>
      </w:r>
      <w:proofErr w:type="spellStart"/>
      <w:r w:rsidRPr="00184B06">
        <w:rPr>
          <w:noProof w:val="0"/>
        </w:rPr>
        <w:t>author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bookForm.value.authors</w:t>
      </w:r>
      <w:proofErr w:type="spellEnd"/>
      <w:proofErr w:type="gram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2667B6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matListItemLine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author-item</w:t>
      </w:r>
      <w:proofErr w:type="spellEnd"/>
      <w:r w:rsidRPr="00184B06">
        <w:rPr>
          <w:noProof w:val="0"/>
        </w:rPr>
        <w:t>"&gt;</w:t>
      </w:r>
    </w:p>
    <w:p w14:paraId="73E2A7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matListItemTitle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author-name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author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93DD2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deleteAuthor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)"&gt;</w:t>
      </w:r>
    </w:p>
    <w:p w14:paraId="33D259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delete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27BB41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5D115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12EE3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ED823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mat-list</w:t>
      </w:r>
      <w:proofErr w:type="spellEnd"/>
      <w:r w:rsidRPr="00184B06">
        <w:rPr>
          <w:noProof w:val="0"/>
        </w:rPr>
        <w:t>&gt;</w:t>
      </w:r>
    </w:p>
    <w:p w14:paraId="14D390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360DC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05F58E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385583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43A73A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bookForm.invalid</w:t>
      </w:r>
      <w:proofErr w:type="spellEnd"/>
      <w:r w:rsidRPr="00184B06">
        <w:rPr>
          <w:noProof w:val="0"/>
        </w:rPr>
        <w:t>"</w:t>
      </w:r>
    </w:p>
    <w:p w14:paraId="01814A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saveBook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582018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Сохранить</w:t>
      </w:r>
    </w:p>
    <w:p w14:paraId="625237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072D6D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74DA99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warn</w:t>
      </w:r>
      <w:proofErr w:type="spellEnd"/>
      <w:r w:rsidRPr="00184B06">
        <w:rPr>
          <w:noProof w:val="0"/>
        </w:rPr>
        <w:t>"</w:t>
      </w:r>
    </w:p>
    <w:p w14:paraId="013550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54B6C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Закрыть</w:t>
      </w:r>
    </w:p>
    <w:p w14:paraId="69890D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EF1C013" w14:textId="02CF4EAB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481E7EB3" w14:textId="6F464E4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book-edit-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4EF7EB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 xml:space="preserve"> {</w:t>
      </w:r>
    </w:p>
    <w:p w14:paraId="02DCAB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' |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';</w:t>
      </w:r>
    </w:p>
    <w:p w14:paraId="66BAFDE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bookDetails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Omit</w:t>
      </w:r>
      <w:proofErr w:type="spellEnd"/>
      <w:r w:rsidRPr="00184B06">
        <w:rPr>
          <w:noProof w:val="0"/>
        </w:rPr>
        <w:t>&lt;</w:t>
      </w:r>
      <w:proofErr w:type="gramEnd"/>
    </w:p>
    <w:p w14:paraId="2EAB69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>,</w:t>
      </w:r>
    </w:p>
    <w:p w14:paraId="010D6B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'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' | '</w:t>
      </w:r>
      <w:proofErr w:type="spellStart"/>
      <w:r w:rsidRPr="00184B06">
        <w:rPr>
          <w:noProof w:val="0"/>
        </w:rPr>
        <w:t>fileSizeInBytes</w:t>
      </w:r>
      <w:proofErr w:type="spellEnd"/>
      <w:r w:rsidRPr="00184B06">
        <w:rPr>
          <w:noProof w:val="0"/>
        </w:rPr>
        <w:t>' | '</w:t>
      </w:r>
      <w:proofErr w:type="spellStart"/>
      <w:r w:rsidRPr="00184B06">
        <w:rPr>
          <w:noProof w:val="0"/>
        </w:rPr>
        <w:t>fileType</w:t>
      </w:r>
      <w:proofErr w:type="spellEnd"/>
      <w:r w:rsidRPr="00184B06">
        <w:rPr>
          <w:noProof w:val="0"/>
        </w:rPr>
        <w:t>'</w:t>
      </w:r>
    </w:p>
    <w:p w14:paraId="7AD818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&gt;;</w:t>
      </w:r>
    </w:p>
    <w:p w14:paraId="4F1F34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B380F41" w14:textId="77777777" w:rsidR="00197A74" w:rsidRPr="00184B06" w:rsidRDefault="00197A74" w:rsidP="00197A74">
      <w:pPr>
        <w:pStyle w:val="af7"/>
        <w:rPr>
          <w:noProof w:val="0"/>
        </w:rPr>
      </w:pPr>
    </w:p>
    <w:p w14:paraId="30AE18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21ED5D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app-book-edit-dialog</w:t>
      </w:r>
      <w:proofErr w:type="spellEnd"/>
      <w:r w:rsidRPr="00184B06">
        <w:rPr>
          <w:noProof w:val="0"/>
        </w:rPr>
        <w:t>',</w:t>
      </w:r>
    </w:p>
    <w:p w14:paraId="2A337F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'./book-edit-dialog.component.html',</w:t>
      </w:r>
    </w:p>
    <w:p w14:paraId="14A579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book-edit-dialog.component.scss</w:t>
      </w:r>
      <w:proofErr w:type="spellEnd"/>
      <w:r w:rsidRPr="00184B06">
        <w:rPr>
          <w:noProof w:val="0"/>
        </w:rPr>
        <w:t>',</w:t>
      </w:r>
    </w:p>
    <w:p w14:paraId="2B3575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3CF560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2C8930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MatDialogModule</w:t>
      </w:r>
      <w:proofErr w:type="spellEnd"/>
      <w:r w:rsidRPr="00184B06">
        <w:rPr>
          <w:noProof w:val="0"/>
        </w:rPr>
        <w:t>,</w:t>
      </w:r>
    </w:p>
    <w:p w14:paraId="260DA5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MatIconModule</w:t>
      </w:r>
      <w:proofErr w:type="spellEnd"/>
      <w:r w:rsidRPr="00184B06">
        <w:rPr>
          <w:noProof w:val="0"/>
        </w:rPr>
        <w:t>,</w:t>
      </w:r>
    </w:p>
    <w:p w14:paraId="74A06D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499277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MatFormFieldModule</w:t>
      </w:r>
      <w:proofErr w:type="spellEnd"/>
      <w:r w:rsidRPr="00184B06">
        <w:rPr>
          <w:noProof w:val="0"/>
        </w:rPr>
        <w:t>,</w:t>
      </w:r>
    </w:p>
    <w:p w14:paraId="130B4D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MatInputModule</w:t>
      </w:r>
      <w:proofErr w:type="spellEnd"/>
      <w:r w:rsidRPr="00184B06">
        <w:rPr>
          <w:noProof w:val="0"/>
        </w:rPr>
        <w:t>,</w:t>
      </w:r>
    </w:p>
    <w:p w14:paraId="33AC6A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DigitOnlyModule</w:t>
      </w:r>
      <w:proofErr w:type="spellEnd"/>
      <w:r w:rsidRPr="00184B06">
        <w:rPr>
          <w:noProof w:val="0"/>
        </w:rPr>
        <w:t>,</w:t>
      </w:r>
    </w:p>
    <w:p w14:paraId="7877F5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MatTooltipModule</w:t>
      </w:r>
      <w:proofErr w:type="spellEnd"/>
      <w:r w:rsidRPr="00184B06">
        <w:rPr>
          <w:noProof w:val="0"/>
        </w:rPr>
        <w:t>,</w:t>
      </w:r>
    </w:p>
    <w:p w14:paraId="2D1219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MatDialogActions</w:t>
      </w:r>
      <w:proofErr w:type="spellEnd"/>
      <w:r w:rsidRPr="00184B06">
        <w:rPr>
          <w:noProof w:val="0"/>
        </w:rPr>
        <w:t>,</w:t>
      </w:r>
    </w:p>
    <w:p w14:paraId="2A6164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756237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MatListModule</w:t>
      </w:r>
      <w:proofErr w:type="spellEnd"/>
      <w:r w:rsidRPr="00184B06">
        <w:rPr>
          <w:noProof w:val="0"/>
        </w:rPr>
        <w:t>,</w:t>
      </w:r>
    </w:p>
    <w:p w14:paraId="54071D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300321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032509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3EE9EC8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BookEditDialogComponent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2F23FB5F" w14:textId="77777777" w:rsidR="00197A74" w:rsidRPr="00184B06" w:rsidRDefault="00197A74" w:rsidP="00197A74">
      <w:pPr>
        <w:pStyle w:val="af7"/>
        <w:rPr>
          <w:noProof w:val="0"/>
        </w:rPr>
      </w:pPr>
    </w:p>
    <w:p w14:paraId="126F2D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CREATION_DIALOG_TITLE = 'Добавление новой книги';</w:t>
      </w:r>
    </w:p>
    <w:p w14:paraId="4E2F68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EDIT_DIALOG_TITLE = 'Обновление информации о книге';</w:t>
      </w:r>
    </w:p>
    <w:p w14:paraId="0BCD7F6B" w14:textId="77777777" w:rsidR="00197A74" w:rsidRPr="00184B06" w:rsidRDefault="00197A74" w:rsidP="00197A74">
      <w:pPr>
        <w:pStyle w:val="af7"/>
        <w:rPr>
          <w:noProof w:val="0"/>
        </w:rPr>
      </w:pPr>
    </w:p>
    <w:p w14:paraId="659DF5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isEditMode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77E6C4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6B0BE2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this.isEditMode</w:t>
      </w:r>
      <w:proofErr w:type="spellEnd"/>
      <w:proofErr w:type="gramEnd"/>
      <w:r w:rsidRPr="00184B06">
        <w:rPr>
          <w:noProof w:val="0"/>
        </w:rPr>
        <w:t>()</w:t>
      </w:r>
    </w:p>
    <w:p w14:paraId="41F07C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? </w:t>
      </w:r>
      <w:proofErr w:type="spellStart"/>
      <w:proofErr w:type="gramStart"/>
      <w:r w:rsidRPr="00184B06">
        <w:rPr>
          <w:noProof w:val="0"/>
        </w:rPr>
        <w:t>this.EDIT</w:t>
      </w:r>
      <w:proofErr w:type="gramEnd"/>
      <w:r w:rsidRPr="00184B06">
        <w:rPr>
          <w:noProof w:val="0"/>
        </w:rPr>
        <w:t>_DIALOG_TITLE</w:t>
      </w:r>
      <w:proofErr w:type="spellEnd"/>
    </w:p>
    <w:p w14:paraId="41F209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: </w:t>
      </w:r>
      <w:proofErr w:type="spellStart"/>
      <w:proofErr w:type="gramStart"/>
      <w:r w:rsidRPr="00184B06">
        <w:rPr>
          <w:noProof w:val="0"/>
        </w:rPr>
        <w:t>this.CREATION</w:t>
      </w:r>
      <w:proofErr w:type="gramEnd"/>
      <w:r w:rsidRPr="00184B06">
        <w:rPr>
          <w:noProof w:val="0"/>
        </w:rPr>
        <w:t>_DIALOG_TITLE</w:t>
      </w:r>
      <w:proofErr w:type="spellEnd"/>
      <w:r w:rsidRPr="00184B06">
        <w:rPr>
          <w:noProof w:val="0"/>
        </w:rPr>
        <w:t>;</w:t>
      </w:r>
    </w:p>
    <w:p w14:paraId="7D5A42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0AAD9010" w14:textId="77777777" w:rsidR="00197A74" w:rsidRPr="00184B06" w:rsidRDefault="00197A74" w:rsidP="00197A74">
      <w:pPr>
        <w:pStyle w:val="af7"/>
        <w:rPr>
          <w:noProof w:val="0"/>
        </w:rPr>
      </w:pPr>
    </w:p>
    <w:p w14:paraId="3F7C69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bookForm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22E5CD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6501AD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0C73BA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isbn: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</w:p>
    <w:p w14:paraId="4EC4B8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Validators.pattern</w:t>
      </w:r>
      <w:proofErr w:type="spellEnd"/>
      <w:r w:rsidRPr="00184B06">
        <w:rPr>
          <w:noProof w:val="0"/>
        </w:rPr>
        <w:t>('^([0-9]{</w:t>
      </w:r>
      <w:proofErr w:type="gramStart"/>
      <w:r w:rsidRPr="00184B06">
        <w:rPr>
          <w:noProof w:val="0"/>
        </w:rPr>
        <w:t>10}|</w:t>
      </w:r>
      <w:proofErr w:type="gramEnd"/>
      <w:r w:rsidRPr="00184B06">
        <w:rPr>
          <w:noProof w:val="0"/>
        </w:rPr>
        <w:t>[0-9]{13})|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$'),</w:t>
      </w:r>
    </w:p>
    <w:p w14:paraId="6BF44C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]),</w:t>
      </w:r>
    </w:p>
    <w:p w14:paraId="1620F0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08C200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[]&gt;([]),</w:t>
      </w:r>
    </w:p>
    <w:p w14:paraId="159617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3A0DB0A7" w14:textId="77777777" w:rsidR="00197A74" w:rsidRPr="00184B06" w:rsidRDefault="00197A74" w:rsidP="00197A74">
      <w:pPr>
        <w:pStyle w:val="af7"/>
        <w:rPr>
          <w:noProof w:val="0"/>
        </w:rPr>
      </w:pPr>
    </w:p>
    <w:p w14:paraId="3A3EBA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authorNameInputControl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1381E30D" w14:textId="77777777" w:rsidR="00197A74" w:rsidRPr="00184B06" w:rsidRDefault="00197A74" w:rsidP="00197A74">
      <w:pPr>
        <w:pStyle w:val="af7"/>
        <w:rPr>
          <w:noProof w:val="0"/>
        </w:rPr>
      </w:pPr>
    </w:p>
    <w:p w14:paraId="78F037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328272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FormBuilder</w:t>
      </w:r>
      <w:proofErr w:type="spellEnd"/>
      <w:r w:rsidRPr="00184B06">
        <w:rPr>
          <w:noProof w:val="0"/>
        </w:rPr>
        <w:t>,</w:t>
      </w:r>
    </w:p>
    <w:p w14:paraId="5168A9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BookEditDialogComponent</w:t>
      </w:r>
      <w:proofErr w:type="spellEnd"/>
      <w:r w:rsidRPr="00184B06">
        <w:rPr>
          <w:noProof w:val="0"/>
        </w:rPr>
        <w:t>&gt;,</w:t>
      </w:r>
    </w:p>
    <w:p w14:paraId="372A3B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>,</w:t>
      </w:r>
    </w:p>
    <w:p w14:paraId="6A4601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1AAB71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initForm</w:t>
      </w:r>
      <w:proofErr w:type="spellEnd"/>
      <w:r w:rsidRPr="00184B06">
        <w:rPr>
          <w:noProof w:val="0"/>
        </w:rPr>
        <w:t>();</w:t>
      </w:r>
    </w:p>
    <w:p w14:paraId="3E3F9F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9CAF6D0" w14:textId="77777777" w:rsidR="00197A74" w:rsidRPr="00184B06" w:rsidRDefault="00197A74" w:rsidP="00197A74">
      <w:pPr>
        <w:pStyle w:val="af7"/>
        <w:rPr>
          <w:noProof w:val="0"/>
        </w:rPr>
      </w:pPr>
    </w:p>
    <w:p w14:paraId="6A6B65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521B4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this.isEditMode.set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this.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 xml:space="preserve"> ===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');</w:t>
      </w:r>
    </w:p>
    <w:p w14:paraId="691538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E2C6A49" w14:textId="77777777" w:rsidR="00197A74" w:rsidRPr="00184B06" w:rsidRDefault="00197A74" w:rsidP="00197A74">
      <w:pPr>
        <w:pStyle w:val="af7"/>
        <w:rPr>
          <w:noProof w:val="0"/>
        </w:rPr>
      </w:pPr>
    </w:p>
    <w:p w14:paraId="38F675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addAuthor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1F7F0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this.authorNameInputControl.invalid</w:t>
      </w:r>
      <w:proofErr w:type="spellEnd"/>
      <w:proofErr w:type="gramEnd"/>
      <w:r w:rsidRPr="00184B06">
        <w:rPr>
          <w:noProof w:val="0"/>
        </w:rPr>
        <w:t xml:space="preserve"> || !</w:t>
      </w:r>
      <w:proofErr w:type="spellStart"/>
      <w:r w:rsidRPr="00184B06">
        <w:rPr>
          <w:noProof w:val="0"/>
        </w:rPr>
        <w:t>this.authorNameInputControl.value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7FDE51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this.bookForm.patchValue</w:t>
      </w:r>
      <w:proofErr w:type="spellEnd"/>
      <w:proofErr w:type="gramEnd"/>
      <w:r w:rsidRPr="00184B06">
        <w:rPr>
          <w:noProof w:val="0"/>
        </w:rPr>
        <w:t>({</w:t>
      </w:r>
    </w:p>
    <w:p w14:paraId="0EE971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: [</w:t>
      </w:r>
    </w:p>
    <w:p w14:paraId="2CB7A2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...</w:t>
      </w:r>
      <w:proofErr w:type="spellStart"/>
      <w:proofErr w:type="gramStart"/>
      <w:r w:rsidRPr="00184B06">
        <w:rPr>
          <w:noProof w:val="0"/>
        </w:rPr>
        <w:t>this.bookForm.value</w:t>
      </w:r>
      <w:proofErr w:type="gramEnd"/>
      <w:r w:rsidRPr="00184B06">
        <w:rPr>
          <w:noProof w:val="0"/>
        </w:rPr>
        <w:t>.authors</w:t>
      </w:r>
      <w:proofErr w:type="spellEnd"/>
      <w:r w:rsidRPr="00184B06">
        <w:rPr>
          <w:noProof w:val="0"/>
        </w:rPr>
        <w:t xml:space="preserve"> ?? [],</w:t>
      </w:r>
    </w:p>
    <w:p w14:paraId="1BEE1A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this.authorNameInputControl.value</w:t>
      </w:r>
      <w:proofErr w:type="spellEnd"/>
      <w:proofErr w:type="gramEnd"/>
      <w:r w:rsidRPr="00184B06">
        <w:rPr>
          <w:noProof w:val="0"/>
        </w:rPr>
        <w:t>,</w:t>
      </w:r>
    </w:p>
    <w:p w14:paraId="187C3E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],</w:t>
      </w:r>
    </w:p>
    <w:p w14:paraId="71655B7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587340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this.authorNameInputControl.reset</w:t>
      </w:r>
      <w:proofErr w:type="spellEnd"/>
      <w:proofErr w:type="gramEnd"/>
      <w:r w:rsidRPr="00184B06">
        <w:rPr>
          <w:noProof w:val="0"/>
        </w:rPr>
        <w:t>();</w:t>
      </w:r>
    </w:p>
    <w:p w14:paraId="5881E9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AD4806B" w14:textId="77777777" w:rsidR="00197A74" w:rsidRPr="00184B06" w:rsidRDefault="00197A74" w:rsidP="00197A74">
      <w:pPr>
        <w:pStyle w:val="af7"/>
        <w:rPr>
          <w:noProof w:val="0"/>
        </w:rPr>
      </w:pPr>
    </w:p>
    <w:p w14:paraId="154F2D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deleteAuthor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9808E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this.bookForm.patchValue</w:t>
      </w:r>
      <w:proofErr w:type="spellEnd"/>
      <w:proofErr w:type="gramEnd"/>
      <w:r w:rsidRPr="00184B06">
        <w:rPr>
          <w:noProof w:val="0"/>
        </w:rPr>
        <w:t>({</w:t>
      </w:r>
    </w:p>
    <w:p w14:paraId="73E342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gramStart"/>
      <w:r w:rsidRPr="00184B06">
        <w:rPr>
          <w:noProof w:val="0"/>
        </w:rPr>
        <w:t>this.bookForm.value</w:t>
      </w:r>
      <w:proofErr w:type="gramEnd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filter</w:t>
      </w:r>
      <w:proofErr w:type="spellEnd"/>
      <w:r w:rsidRPr="00184B06">
        <w:rPr>
          <w:noProof w:val="0"/>
        </w:rPr>
        <w:t xml:space="preserve">((_, i) =&gt; i !== 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</w:t>
      </w:r>
    </w:p>
    <w:p w14:paraId="706A07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2EC0C3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408DE90" w14:textId="77777777" w:rsidR="00197A74" w:rsidRPr="00184B06" w:rsidRDefault="00197A74" w:rsidP="00197A74">
      <w:pPr>
        <w:pStyle w:val="af7"/>
        <w:rPr>
          <w:noProof w:val="0"/>
        </w:rPr>
      </w:pPr>
    </w:p>
    <w:p w14:paraId="534EFD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saveBook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85835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this.bookForm.value</w:t>
      </w:r>
      <w:proofErr w:type="spellEnd"/>
      <w:proofErr w:type="gramEnd"/>
      <w:r w:rsidRPr="00184B06">
        <w:rPr>
          <w:noProof w:val="0"/>
        </w:rPr>
        <w:t>;</w:t>
      </w:r>
    </w:p>
    <w:p w14:paraId="0B0101D9" w14:textId="77777777" w:rsidR="00197A74" w:rsidRPr="00184B06" w:rsidRDefault="00197A74" w:rsidP="00197A74">
      <w:pPr>
        <w:pStyle w:val="af7"/>
        <w:rPr>
          <w:noProof w:val="0"/>
        </w:rPr>
      </w:pPr>
    </w:p>
    <w:p w14:paraId="40B08A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this.bookForm.invalid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4FBEDB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 xml:space="preserve"> = {</w:t>
      </w:r>
    </w:p>
    <w:p w14:paraId="680A8A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bookDetails</w:t>
      </w:r>
      <w:proofErr w:type="spellEnd"/>
      <w:r w:rsidRPr="00184B06">
        <w:rPr>
          <w:noProof w:val="0"/>
        </w:rPr>
        <w:t>: {</w:t>
      </w:r>
    </w:p>
    <w:p w14:paraId="7775C0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values.title</w:t>
      </w:r>
      <w:proofErr w:type="spellEnd"/>
      <w:proofErr w:type="gram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7B77D8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values.description</w:t>
      </w:r>
      <w:proofErr w:type="spellEnd"/>
      <w:proofErr w:type="gram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3FA890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isbn: </w:t>
      </w:r>
      <w:proofErr w:type="spellStart"/>
      <w:proofErr w:type="gramStart"/>
      <w:r w:rsidRPr="00184B06">
        <w:rPr>
          <w:noProof w:val="0"/>
        </w:rPr>
        <w:t>values.isbn</w:t>
      </w:r>
      <w:proofErr w:type="spellEnd"/>
      <w:proofErr w:type="gram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40C396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values.publisherName</w:t>
      </w:r>
      <w:proofErr w:type="spellEnd"/>
      <w:proofErr w:type="gram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2A77D2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values.authors</w:t>
      </w:r>
      <w:proofErr w:type="spellEnd"/>
      <w:proofErr w:type="gram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51DBCA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77ED47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};</w:t>
      </w:r>
    </w:p>
    <w:p w14:paraId="64D78EA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formData</w:t>
      </w:r>
      <w:proofErr w:type="spellEnd"/>
      <w:r w:rsidRPr="00184B06">
        <w:rPr>
          <w:noProof w:val="0"/>
        </w:rPr>
        <w:t>);</w:t>
      </w:r>
    </w:p>
    <w:p w14:paraId="3C879A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934271E" w14:textId="77777777" w:rsidR="00197A74" w:rsidRPr="00184B06" w:rsidRDefault="00197A74" w:rsidP="00197A74">
      <w:pPr>
        <w:pStyle w:val="af7"/>
        <w:rPr>
          <w:noProof w:val="0"/>
        </w:rPr>
      </w:pPr>
    </w:p>
    <w:p w14:paraId="20CD7C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62A08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1581FB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6ACC26C" w14:textId="77777777" w:rsidR="00197A74" w:rsidRPr="00184B06" w:rsidRDefault="00197A74" w:rsidP="00197A74">
      <w:pPr>
        <w:pStyle w:val="af7"/>
        <w:rPr>
          <w:noProof w:val="0"/>
        </w:rPr>
      </w:pPr>
    </w:p>
    <w:p w14:paraId="1CAB74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initForm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8AE1A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>this.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bookDetails</w:t>
      </w:r>
      <w:proofErr w:type="spellEnd"/>
      <w:r w:rsidRPr="00184B06">
        <w:rPr>
          <w:noProof w:val="0"/>
        </w:rPr>
        <w:t>;</w:t>
      </w:r>
    </w:p>
    <w:p w14:paraId="4A2DE6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dialogData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5DF31C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this.bookForm.setValue</w:t>
      </w:r>
      <w:proofErr w:type="spellEnd"/>
      <w:proofErr w:type="gramEnd"/>
      <w:r w:rsidRPr="00184B06">
        <w:rPr>
          <w:noProof w:val="0"/>
        </w:rPr>
        <w:t>({</w:t>
      </w:r>
    </w:p>
    <w:p w14:paraId="5299FD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dialogData.title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78B103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dialogData.description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39D6F7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isbn: </w:t>
      </w:r>
      <w:proofErr w:type="spellStart"/>
      <w:r w:rsidRPr="00184B06">
        <w:rPr>
          <w:noProof w:val="0"/>
        </w:rPr>
        <w:t>dialogData.isbn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06F34A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dialogData.publisherName</w:t>
      </w:r>
      <w:proofErr w:type="spellEnd"/>
      <w:r w:rsidRPr="00184B06">
        <w:rPr>
          <w:noProof w:val="0"/>
        </w:rPr>
        <w:t xml:space="preserve"> ??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</w:t>
      </w:r>
    </w:p>
    <w:p w14:paraId="3E8EF0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dialogData.authors</w:t>
      </w:r>
      <w:proofErr w:type="spellEnd"/>
      <w:r w:rsidRPr="00184B06">
        <w:rPr>
          <w:noProof w:val="0"/>
        </w:rPr>
        <w:t xml:space="preserve"> ??</w:t>
      </w:r>
      <w:proofErr w:type="gramEnd"/>
      <w:r w:rsidRPr="00184B06">
        <w:rPr>
          <w:noProof w:val="0"/>
        </w:rPr>
        <w:t xml:space="preserve"> [],</w:t>
      </w:r>
    </w:p>
    <w:p w14:paraId="0CB49A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07A2B4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7EF099E" w14:textId="77777777" w:rsidR="00197A74" w:rsidRPr="00184B06" w:rsidRDefault="00197A74" w:rsidP="00197A74">
      <w:pPr>
        <w:pStyle w:val="af7"/>
        <w:rPr>
          <w:noProof w:val="0"/>
        </w:rPr>
      </w:pPr>
    </w:p>
    <w:p w14:paraId="4973EE7C" w14:textId="566220C8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F90F31E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book-info-dialog.component.html:</w:t>
      </w:r>
    </w:p>
    <w:p w14:paraId="76CBD1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&gt;Информация</w:t>
      </w:r>
      <w:proofErr w:type="gramEnd"/>
      <w:r w:rsidRPr="00184B06">
        <w:rPr>
          <w:noProof w:val="0"/>
        </w:rPr>
        <w:t xml:space="preserve"> об электронной книге&lt;/h2&gt;</w:t>
      </w:r>
    </w:p>
    <w:p w14:paraId="043371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>&gt;</w:t>
      </w:r>
    </w:p>
    <w:p w14:paraId="448F92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52F939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"&gt;Автор</w:t>
      </w:r>
      <w:proofErr w:type="gramEnd"/>
      <w:r w:rsidRPr="00184B06">
        <w:rPr>
          <w:noProof w:val="0"/>
        </w:rPr>
        <w:t>(ы)&lt;/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E0CA1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innerText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bookAuthors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593BF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0382F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568E0F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"&gt;Издатель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22FC62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book.documentDetails.publisherName</w:t>
      </w:r>
      <w:proofErr w:type="spellEnd"/>
      <w:r w:rsidRPr="00184B06">
        <w:rPr>
          <w:noProof w:val="0"/>
        </w:rPr>
        <w:t xml:space="preserve"> || '-'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474861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EBF51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4C9C69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"&gt;Общее</w:t>
      </w:r>
      <w:proofErr w:type="gramEnd"/>
      <w:r w:rsidRPr="00184B06">
        <w:rPr>
          <w:noProof w:val="0"/>
        </w:rPr>
        <w:t xml:space="preserve"> время&lt;/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2779D3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7C338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75F7D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property-item</w:t>
      </w:r>
      <w:proofErr w:type="spellEnd"/>
      <w:r w:rsidRPr="00184B06">
        <w:rPr>
          <w:noProof w:val="0"/>
        </w:rPr>
        <w:t>"&gt;</w:t>
      </w:r>
    </w:p>
    <w:p w14:paraId="555FA1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proofErr w:type="gramStart"/>
      <w:r w:rsidRPr="00184B06">
        <w:rPr>
          <w:noProof w:val="0"/>
        </w:rPr>
        <w:t>"&gt;Посл.</w:t>
      </w:r>
      <w:proofErr w:type="gramEnd"/>
      <w:r w:rsidRPr="00184B06">
        <w:rPr>
          <w:noProof w:val="0"/>
        </w:rPr>
        <w:t xml:space="preserve"> время открытия&lt;/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50C27B5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value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>{ book.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recentAccessTime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date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5002B7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34211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89F9E7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4E8F9B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6587C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Закрыть</w:t>
      </w:r>
    </w:p>
    <w:p w14:paraId="3BB419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074001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01FF8F9" w14:textId="5ED6BE10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book-info-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59F549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{</w:t>
      </w:r>
    </w:p>
    <w:p w14:paraId="7C7C56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</w:p>
    <w:p w14:paraId="4905E7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280F65F" w14:textId="77777777" w:rsidR="00197A74" w:rsidRPr="00184B06" w:rsidRDefault="00197A74" w:rsidP="00197A74">
      <w:pPr>
        <w:pStyle w:val="af7"/>
        <w:rPr>
          <w:noProof w:val="0"/>
        </w:rPr>
      </w:pPr>
    </w:p>
    <w:p w14:paraId="287847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294960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app-book-info-dialog</w:t>
      </w:r>
      <w:proofErr w:type="spellEnd"/>
      <w:r w:rsidRPr="00184B06">
        <w:rPr>
          <w:noProof w:val="0"/>
        </w:rPr>
        <w:t>',</w:t>
      </w:r>
    </w:p>
    <w:p w14:paraId="7F0C30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11B4BE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MatDialogModule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DatePipe</w:t>
      </w:r>
      <w:proofErr w:type="spellEnd"/>
      <w:r w:rsidRPr="00184B06">
        <w:rPr>
          <w:noProof w:val="0"/>
        </w:rPr>
        <w:t>],</w:t>
      </w:r>
    </w:p>
    <w:p w14:paraId="5E0F84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'./book-info-dialog.component.html',</w:t>
      </w:r>
    </w:p>
    <w:p w14:paraId="145B93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book-info-dialog.component.scss</w:t>
      </w:r>
      <w:proofErr w:type="spellEnd"/>
      <w:r w:rsidRPr="00184B06">
        <w:rPr>
          <w:noProof w:val="0"/>
        </w:rPr>
        <w:t>',</w:t>
      </w:r>
    </w:p>
    <w:p w14:paraId="184681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</w:p>
    <w:p w14:paraId="63E8B0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0DAEB7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BookInfoDialogComponent</w:t>
      </w:r>
      <w:proofErr w:type="spellEnd"/>
      <w:r w:rsidRPr="00184B06">
        <w:rPr>
          <w:noProof w:val="0"/>
        </w:rPr>
        <w:t xml:space="preserve"> {</w:t>
      </w:r>
    </w:p>
    <w:p w14:paraId="19893E35" w14:textId="77777777" w:rsidR="00197A74" w:rsidRPr="00184B06" w:rsidRDefault="00197A74" w:rsidP="00197A74">
      <w:pPr>
        <w:pStyle w:val="af7"/>
        <w:rPr>
          <w:noProof w:val="0"/>
        </w:rPr>
      </w:pPr>
    </w:p>
    <w:p w14:paraId="41242D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;</w:t>
      </w:r>
    </w:p>
    <w:p w14:paraId="23EF94F4" w14:textId="77777777" w:rsidR="00197A74" w:rsidRPr="00184B06" w:rsidRDefault="00197A74" w:rsidP="00197A74">
      <w:pPr>
        <w:pStyle w:val="af7"/>
        <w:rPr>
          <w:noProof w:val="0"/>
        </w:rPr>
      </w:pPr>
    </w:p>
    <w:p w14:paraId="39320C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bookAuthors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5020708D" w14:textId="77777777" w:rsidR="00197A74" w:rsidRPr="00184B06" w:rsidRDefault="00197A74" w:rsidP="00197A74">
      <w:pPr>
        <w:pStyle w:val="af7"/>
        <w:rPr>
          <w:noProof w:val="0"/>
        </w:rPr>
      </w:pPr>
    </w:p>
    <w:p w14:paraId="078AB7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= '-'</w:t>
      </w:r>
    </w:p>
    <w:p w14:paraId="6FB440C1" w14:textId="77777777" w:rsidR="00197A74" w:rsidRPr="00184B06" w:rsidRDefault="00197A74" w:rsidP="00197A74">
      <w:pPr>
        <w:pStyle w:val="af7"/>
        <w:rPr>
          <w:noProof w:val="0"/>
        </w:rPr>
      </w:pPr>
    </w:p>
    <w:p w14:paraId="71252A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39CBB5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,</w:t>
      </w:r>
    </w:p>
    <w:p w14:paraId="56ED9C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BookInfoDialogComponent</w:t>
      </w:r>
      <w:proofErr w:type="spellEnd"/>
      <w:r w:rsidRPr="00184B06">
        <w:rPr>
          <w:noProof w:val="0"/>
        </w:rPr>
        <w:t>&gt;</w:t>
      </w:r>
    </w:p>
    <w:p w14:paraId="74A144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69DB90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dialogData.book</w:t>
      </w:r>
      <w:proofErr w:type="spellEnd"/>
      <w:r w:rsidRPr="00184B06">
        <w:rPr>
          <w:noProof w:val="0"/>
        </w:rPr>
        <w:t>;</w:t>
      </w:r>
    </w:p>
    <w:p w14:paraId="2750C8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this.bookAuthors</w:t>
      </w:r>
      <w:proofErr w:type="spellEnd"/>
      <w:proofErr w:type="gramEnd"/>
      <w:r w:rsidRPr="00184B06">
        <w:rPr>
          <w:noProof w:val="0"/>
        </w:rPr>
        <w:t xml:space="preserve"> = dialogData.book.documentDetails.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join</w:t>
      </w:r>
      <w:proofErr w:type="spellEnd"/>
      <w:r w:rsidRPr="00184B06">
        <w:rPr>
          <w:noProof w:val="0"/>
        </w:rPr>
        <w:t>('\n') ?? '-'</w:t>
      </w:r>
    </w:p>
    <w:p w14:paraId="6126A1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>this.book</w:t>
      </w:r>
      <w:proofErr w:type="gramEnd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totalReadingTime</w:t>
      </w:r>
      <w:proofErr w:type="spellEnd"/>
      <w:r w:rsidRPr="00184B06">
        <w:rPr>
          <w:noProof w:val="0"/>
        </w:rPr>
        <w:t xml:space="preserve"> ?? 0;</w:t>
      </w:r>
    </w:p>
    <w:p w14:paraId="2214F8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>== 0) {</w:t>
      </w:r>
    </w:p>
    <w:p w14:paraId="1986CA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duration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intervalToDuration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start</w:t>
      </w:r>
      <w:proofErr w:type="spellEnd"/>
      <w:r w:rsidRPr="00184B06">
        <w:rPr>
          <w:noProof w:val="0"/>
        </w:rPr>
        <w:t xml:space="preserve">: 0, </w:t>
      </w:r>
      <w:proofErr w:type="spellStart"/>
      <w:r w:rsidRPr="00184B06">
        <w:rPr>
          <w:noProof w:val="0"/>
        </w:rPr>
        <w:t>end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totalReadingTimeInSec</w:t>
      </w:r>
      <w:proofErr w:type="spellEnd"/>
      <w:r w:rsidRPr="00184B06">
        <w:rPr>
          <w:noProof w:val="0"/>
        </w:rPr>
        <w:t xml:space="preserve"> * 1000 });</w:t>
      </w:r>
    </w:p>
    <w:p w14:paraId="631B84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this.totalReadingTime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formatDuration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duration</w:t>
      </w:r>
      <w:proofErr w:type="spellEnd"/>
      <w:r w:rsidRPr="00184B06">
        <w:rPr>
          <w:noProof w:val="0"/>
        </w:rPr>
        <w:t xml:space="preserve">, { </w:t>
      </w:r>
      <w:proofErr w:type="spellStart"/>
      <w:r w:rsidRPr="00184B06">
        <w:rPr>
          <w:noProof w:val="0"/>
        </w:rPr>
        <w:t>zero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locale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ru</w:t>
      </w:r>
      <w:proofErr w:type="spellEnd"/>
      <w:r w:rsidRPr="00184B06">
        <w:rPr>
          <w:noProof w:val="0"/>
        </w:rPr>
        <w:t xml:space="preserve"> });</w:t>
      </w:r>
    </w:p>
    <w:p w14:paraId="31A5E2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3DE0C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885F310" w14:textId="77777777" w:rsidR="00197A74" w:rsidRPr="00184B06" w:rsidRDefault="00197A74" w:rsidP="00197A74">
      <w:pPr>
        <w:pStyle w:val="af7"/>
        <w:rPr>
          <w:noProof w:val="0"/>
        </w:rPr>
      </w:pPr>
    </w:p>
    <w:p w14:paraId="05CA89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5F882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69A7CD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5835B59" w14:textId="77777777" w:rsidR="00197A74" w:rsidRPr="00184B06" w:rsidRDefault="00197A74" w:rsidP="00197A74">
      <w:pPr>
        <w:pStyle w:val="af7"/>
        <w:rPr>
          <w:noProof w:val="0"/>
        </w:rPr>
      </w:pPr>
    </w:p>
    <w:p w14:paraId="6E079E9D" w14:textId="74C0507A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55CE3A6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delete-confirmation-dialog.component.html:</w:t>
      </w:r>
    </w:p>
    <w:p w14:paraId="47961F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&lt;h3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&gt;Удаление</w:t>
      </w:r>
      <w:proofErr w:type="gramEnd"/>
      <w:r w:rsidRPr="00184B06">
        <w:rPr>
          <w:noProof w:val="0"/>
        </w:rPr>
        <w:t>&lt;/h3&gt;</w:t>
      </w:r>
    </w:p>
    <w:p w14:paraId="6541C8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>&gt;</w:t>
      </w:r>
    </w:p>
    <w:p w14:paraId="27BAD5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message</w:t>
      </w:r>
      <w:proofErr w:type="spellEnd"/>
      <w:proofErr w:type="gramEnd"/>
      <w:r w:rsidRPr="00184B06">
        <w:rPr>
          <w:noProof w:val="0"/>
        </w:rPr>
        <w:t xml:space="preserve"> }}</w:t>
      </w:r>
    </w:p>
    <w:p w14:paraId="45A629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>&gt;</w:t>
      </w:r>
    </w:p>
    <w:p w14:paraId="1291C5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7D5EF2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accent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cancel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"&gt;Отмена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3E83C0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warn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confirm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)"&gt;Да, удалить&lt;/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832EC47" w14:textId="2DF4B38C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6AA2507C" w14:textId="000870A9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delete-confirmation-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FF69E6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{</w:t>
      </w:r>
    </w:p>
    <w:p w14:paraId="6328C5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2E34E8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EBAD345" w14:textId="77777777" w:rsidR="00197A74" w:rsidRPr="00184B06" w:rsidRDefault="00197A74" w:rsidP="00197A74">
      <w:pPr>
        <w:pStyle w:val="af7"/>
        <w:rPr>
          <w:noProof w:val="0"/>
        </w:rPr>
      </w:pPr>
    </w:p>
    <w:p w14:paraId="2047D3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7E8078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app-delete-confirmation-dialog</w:t>
      </w:r>
      <w:proofErr w:type="spellEnd"/>
      <w:r w:rsidRPr="00184B06">
        <w:rPr>
          <w:noProof w:val="0"/>
        </w:rPr>
        <w:t>',</w:t>
      </w:r>
    </w:p>
    <w:p w14:paraId="21ADB4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'./delete-confirmation-dialog.component.html',</w:t>
      </w:r>
    </w:p>
    <w:p w14:paraId="1FFE46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delete-confirmation-dialog.component.scss</w:t>
      </w:r>
      <w:proofErr w:type="spellEnd"/>
      <w:r w:rsidRPr="00184B06">
        <w:rPr>
          <w:noProof w:val="0"/>
        </w:rPr>
        <w:t>',</w:t>
      </w:r>
    </w:p>
    <w:p w14:paraId="78E8A2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0F9F6C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721164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MatDialogContent</w:t>
      </w:r>
      <w:proofErr w:type="spellEnd"/>
      <w:r w:rsidRPr="00184B06">
        <w:rPr>
          <w:noProof w:val="0"/>
        </w:rPr>
        <w:t>,</w:t>
      </w:r>
    </w:p>
    <w:p w14:paraId="204D51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MatDialogTitle</w:t>
      </w:r>
      <w:proofErr w:type="spellEnd"/>
      <w:r w:rsidRPr="00184B06">
        <w:rPr>
          <w:noProof w:val="0"/>
        </w:rPr>
        <w:t>,</w:t>
      </w:r>
    </w:p>
    <w:p w14:paraId="513A52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45820B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MatDialogActions</w:t>
      </w:r>
      <w:proofErr w:type="spellEnd"/>
      <w:r w:rsidRPr="00184B06">
        <w:rPr>
          <w:noProof w:val="0"/>
        </w:rPr>
        <w:t>,</w:t>
      </w:r>
    </w:p>
    <w:p w14:paraId="290D06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73CEB6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5C4C17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6E2FA53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DeleteConfirmationDialogComponent</w:t>
      </w:r>
      <w:proofErr w:type="spellEnd"/>
      <w:r w:rsidRPr="00184B06">
        <w:rPr>
          <w:noProof w:val="0"/>
        </w:rPr>
        <w:t xml:space="preserve"> {</w:t>
      </w:r>
    </w:p>
    <w:p w14:paraId="34E2A6B2" w14:textId="77777777" w:rsidR="00197A74" w:rsidRPr="00184B06" w:rsidRDefault="00197A74" w:rsidP="00197A74">
      <w:pPr>
        <w:pStyle w:val="af7"/>
        <w:rPr>
          <w:noProof w:val="0"/>
        </w:rPr>
      </w:pPr>
    </w:p>
    <w:p w14:paraId="7621C1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080DCB21" w14:textId="77777777" w:rsidR="00197A74" w:rsidRPr="00184B06" w:rsidRDefault="00197A74" w:rsidP="00197A74">
      <w:pPr>
        <w:pStyle w:val="af7"/>
        <w:rPr>
          <w:noProof w:val="0"/>
        </w:rPr>
      </w:pPr>
    </w:p>
    <w:p w14:paraId="143666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0614F6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,</w:t>
      </w:r>
    </w:p>
    <w:p w14:paraId="6D4B85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DeleteConfirmationDialogComponent</w:t>
      </w:r>
      <w:proofErr w:type="spellEnd"/>
      <w:r w:rsidRPr="00184B06">
        <w:rPr>
          <w:noProof w:val="0"/>
        </w:rPr>
        <w:t>&gt;,</w:t>
      </w:r>
    </w:p>
    <w:p w14:paraId="055930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49A320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this.message</w:t>
      </w:r>
      <w:proofErr w:type="spellEnd"/>
      <w:proofErr w:type="gram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dialogData.message</w:t>
      </w:r>
      <w:proofErr w:type="spellEnd"/>
      <w:r w:rsidRPr="00184B06">
        <w:rPr>
          <w:noProof w:val="0"/>
        </w:rPr>
        <w:t>;</w:t>
      </w:r>
    </w:p>
    <w:p w14:paraId="1228B8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F2E8CCF" w14:textId="77777777" w:rsidR="00197A74" w:rsidRPr="00184B06" w:rsidRDefault="00197A74" w:rsidP="00197A74">
      <w:pPr>
        <w:pStyle w:val="af7"/>
        <w:rPr>
          <w:noProof w:val="0"/>
        </w:rPr>
      </w:pPr>
    </w:p>
    <w:p w14:paraId="77DCC1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confirm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B0014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7D2A9A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66574C9" w14:textId="77777777" w:rsidR="00197A74" w:rsidRPr="00184B06" w:rsidRDefault="00197A74" w:rsidP="00197A74">
      <w:pPr>
        <w:pStyle w:val="af7"/>
        <w:rPr>
          <w:noProof w:val="0"/>
        </w:rPr>
      </w:pPr>
    </w:p>
    <w:p w14:paraId="5D3E31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cancel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5FF51E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1EF5CB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68A23DC" w14:textId="77777777" w:rsidR="00197A74" w:rsidRPr="00184B06" w:rsidRDefault="00197A74" w:rsidP="00197A74">
      <w:pPr>
        <w:pStyle w:val="af7"/>
        <w:rPr>
          <w:noProof w:val="0"/>
        </w:rPr>
      </w:pPr>
    </w:p>
    <w:p w14:paraId="54D65EDA" w14:textId="6DC572D2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F01C45C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dictionary-word-edit-dialog.component.html:</w:t>
      </w:r>
    </w:p>
    <w:p w14:paraId="41D6DE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>() }}&lt;/h2&gt;</w:t>
      </w:r>
    </w:p>
    <w:p w14:paraId="6B184A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word-definition-form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dictionaryWordEditFormGroup</w:t>
      </w:r>
      <w:proofErr w:type="spellEnd"/>
      <w:r w:rsidRPr="00184B06">
        <w:rPr>
          <w:noProof w:val="0"/>
        </w:rPr>
        <w:t>"&gt;</w:t>
      </w:r>
    </w:p>
    <w:p w14:paraId="1E017F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A7DEAE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&gt;Транскрипция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0BA9FE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" /&gt;</w:t>
      </w:r>
    </w:p>
    <w:p w14:paraId="139394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1FA5EC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B7103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&gt;Код</w:t>
      </w:r>
      <w:proofErr w:type="gramEnd"/>
      <w:r w:rsidRPr="00184B06">
        <w:rPr>
          <w:noProof w:val="0"/>
        </w:rPr>
        <w:t xml:space="preserve"> языка&lt;/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799FAE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>" /&gt;</w:t>
      </w:r>
    </w:p>
    <w:p w14:paraId="7DF900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54A4DD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definition-form-control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definitionFormGroup</w:t>
      </w:r>
      <w:proofErr w:type="spellEnd"/>
      <w:r w:rsidRPr="00184B06">
        <w:rPr>
          <w:noProof w:val="0"/>
        </w:rPr>
        <w:t>"&gt;</w:t>
      </w:r>
    </w:p>
    <w:p w14:paraId="53DE2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0DC10D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&gt;Часть</w:t>
      </w:r>
      <w:proofErr w:type="gramEnd"/>
      <w:r w:rsidRPr="00184B06">
        <w:rPr>
          <w:noProof w:val="0"/>
        </w:rPr>
        <w:t xml:space="preserve"> речи&lt;/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422240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="" /&gt;</w:t>
      </w:r>
    </w:p>
    <w:p w14:paraId="370F46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01E19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7DC6EF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table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mat-table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dataSource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dictionaryWordEditFormGroup.value.definitions</w:t>
      </w:r>
      <w:proofErr w:type="spellEnd"/>
      <w:proofErr w:type="gramEnd"/>
      <w:r w:rsidRPr="00184B06">
        <w:rPr>
          <w:noProof w:val="0"/>
        </w:rPr>
        <w:t>!"&gt;</w:t>
      </w:r>
    </w:p>
    <w:p w14:paraId="53DD9F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"&gt;</w:t>
      </w:r>
    </w:p>
    <w:p w14:paraId="78460B1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*</w:t>
      </w:r>
      <w:proofErr w:type="spellStart"/>
      <w:proofErr w:type="gram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&gt;Часть</w:t>
      </w:r>
      <w:proofErr w:type="gramEnd"/>
      <w:r w:rsidRPr="00184B06">
        <w:rPr>
          <w:noProof w:val="0"/>
        </w:rPr>
        <w:t xml:space="preserve"> речи&lt;/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3223A3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entry.partOfSpeech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1C4750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76DFF375" w14:textId="77777777" w:rsidR="00197A74" w:rsidRPr="00184B06" w:rsidRDefault="00197A74" w:rsidP="00197A74">
      <w:pPr>
        <w:pStyle w:val="af7"/>
        <w:rPr>
          <w:noProof w:val="0"/>
        </w:rPr>
      </w:pPr>
    </w:p>
    <w:p w14:paraId="088BC1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>"&gt;</w:t>
      </w:r>
    </w:p>
    <w:p w14:paraId="74957C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*</w:t>
      </w:r>
      <w:proofErr w:type="spellStart"/>
      <w:proofErr w:type="gram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&gt;Область</w:t>
      </w:r>
      <w:proofErr w:type="gramEnd"/>
      <w:r w:rsidRPr="00184B06">
        <w:rPr>
          <w:noProof w:val="0"/>
        </w:rPr>
        <w:t xml:space="preserve"> деятельности&lt;/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25D833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entry.subjectName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7230D6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569A8A09" w14:textId="77777777" w:rsidR="00197A74" w:rsidRPr="00184B06" w:rsidRDefault="00197A74" w:rsidP="00197A74">
      <w:pPr>
        <w:pStyle w:val="af7"/>
        <w:rPr>
          <w:noProof w:val="0"/>
        </w:rPr>
      </w:pPr>
    </w:p>
    <w:p w14:paraId="01AE66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matColumnDef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"&gt;</w:t>
      </w:r>
    </w:p>
    <w:p w14:paraId="1A9EC6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mat-header-cell</w:t>
      </w:r>
      <w:proofErr w:type="spellEnd"/>
      <w:r w:rsidRPr="00184B06">
        <w:rPr>
          <w:noProof w:val="0"/>
        </w:rPr>
        <w:t xml:space="preserve"> *</w:t>
      </w:r>
      <w:proofErr w:type="spellStart"/>
      <w:proofErr w:type="gramStart"/>
      <w:r w:rsidRPr="00184B06">
        <w:rPr>
          <w:noProof w:val="0"/>
        </w:rPr>
        <w:t>matHeaderCellDef</w:t>
      </w:r>
      <w:proofErr w:type="spellEnd"/>
      <w:r w:rsidRPr="00184B06">
        <w:rPr>
          <w:noProof w:val="0"/>
        </w:rPr>
        <w:t>&gt;Определение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th</w:t>
      </w:r>
      <w:proofErr w:type="spellEnd"/>
      <w:r w:rsidRPr="00184B06">
        <w:rPr>
          <w:noProof w:val="0"/>
        </w:rPr>
        <w:t>&gt;</w:t>
      </w:r>
    </w:p>
    <w:p w14:paraId="583F02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mat-cell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matCellDef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entry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entry.definition</w:t>
      </w:r>
      <w:proofErr w:type="spellEnd"/>
      <w:r w:rsidRPr="00184B06">
        <w:rPr>
          <w:noProof w:val="0"/>
        </w:rPr>
        <w:t xml:space="preserve"> }}&lt;/</w:t>
      </w:r>
      <w:proofErr w:type="spellStart"/>
      <w:r w:rsidRPr="00184B06">
        <w:rPr>
          <w:noProof w:val="0"/>
        </w:rPr>
        <w:t>td</w:t>
      </w:r>
      <w:proofErr w:type="spellEnd"/>
      <w:r w:rsidRPr="00184B06">
        <w:rPr>
          <w:noProof w:val="0"/>
        </w:rPr>
        <w:t>&gt;</w:t>
      </w:r>
    </w:p>
    <w:p w14:paraId="044F8B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ng-container</w:t>
      </w:r>
      <w:proofErr w:type="spellEnd"/>
      <w:r w:rsidRPr="00184B06">
        <w:rPr>
          <w:noProof w:val="0"/>
        </w:rPr>
        <w:t>&gt;</w:t>
      </w:r>
    </w:p>
    <w:p w14:paraId="7A9BB475" w14:textId="77777777" w:rsidR="00197A74" w:rsidRPr="00184B06" w:rsidRDefault="00197A74" w:rsidP="00197A74">
      <w:pPr>
        <w:pStyle w:val="af7"/>
        <w:rPr>
          <w:noProof w:val="0"/>
        </w:rPr>
      </w:pPr>
    </w:p>
    <w:p w14:paraId="4266EE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mat-header-row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matHeaderRowDef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displayedColumns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>&gt;</w:t>
      </w:r>
    </w:p>
    <w:p w14:paraId="01DE6A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mat-row</w:t>
      </w:r>
      <w:proofErr w:type="spellEnd"/>
      <w:r w:rsidRPr="00184B06">
        <w:rPr>
          <w:noProof w:val="0"/>
        </w:rPr>
        <w:t xml:space="preserve"> *</w:t>
      </w:r>
      <w:proofErr w:type="spellStart"/>
      <w:r w:rsidRPr="00184B06">
        <w:rPr>
          <w:noProof w:val="0"/>
        </w:rPr>
        <w:t>matRowDef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row</w:t>
      </w:r>
      <w:proofErr w:type="spellEnd"/>
      <w:r w:rsidRPr="00184B06">
        <w:rPr>
          <w:noProof w:val="0"/>
        </w:rPr>
        <w:t xml:space="preserve">; </w:t>
      </w:r>
      <w:proofErr w:type="spellStart"/>
      <w:r w:rsidRPr="00184B06">
        <w:rPr>
          <w:noProof w:val="0"/>
        </w:rPr>
        <w:t>columns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displayedColumns</w:t>
      </w:r>
      <w:proofErr w:type="spellEnd"/>
      <w:r w:rsidRPr="00184B06">
        <w:rPr>
          <w:noProof w:val="0"/>
        </w:rPr>
        <w:t>;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tr</w:t>
      </w:r>
      <w:proofErr w:type="spellEnd"/>
      <w:r w:rsidRPr="00184B06">
        <w:rPr>
          <w:noProof w:val="0"/>
        </w:rPr>
        <w:t>&gt;</w:t>
      </w:r>
    </w:p>
    <w:p w14:paraId="4C9AA9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table</w:t>
      </w:r>
      <w:proofErr w:type="spellEnd"/>
      <w:r w:rsidRPr="00184B06">
        <w:rPr>
          <w:noProof w:val="0"/>
        </w:rPr>
        <w:t>&gt;</w:t>
      </w:r>
    </w:p>
    <w:p w14:paraId="6452D2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85AA8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28F61F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052EF9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761DF1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save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5CCA4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Сохранить</w:t>
      </w:r>
    </w:p>
    <w:p w14:paraId="46C447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72FA561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08C4EC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warn</w:t>
      </w:r>
      <w:proofErr w:type="spellEnd"/>
      <w:r w:rsidRPr="00184B06">
        <w:rPr>
          <w:noProof w:val="0"/>
        </w:rPr>
        <w:t>"</w:t>
      </w:r>
    </w:p>
    <w:p w14:paraId="05C1E1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79ECBF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Отмена</w:t>
      </w:r>
    </w:p>
    <w:p w14:paraId="0A8064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6E830CD0" w14:textId="12C72175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48F6C1E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dictionary-word-edit-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1186BD1" w14:textId="4F40B263" w:rsidR="00197A74" w:rsidRPr="00184B06" w:rsidRDefault="00197A74" w:rsidP="00197A74">
      <w:pPr>
        <w:pStyle w:val="af7"/>
        <w:rPr>
          <w:noProof w:val="0"/>
        </w:rPr>
      </w:pPr>
      <w:r w:rsidRPr="00184B06">
        <w:rPr>
          <w:rFonts w:ascii="Tahoma" w:hAnsi="Tahoma" w:cs="Tahoma"/>
          <w:noProof w:val="0"/>
        </w:rPr>
        <w:t>﻿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{</w:t>
      </w:r>
    </w:p>
    <w:p w14:paraId="50ED21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wordEntry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;</w:t>
      </w:r>
    </w:p>
    <w:p w14:paraId="34212C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' |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';</w:t>
      </w:r>
    </w:p>
    <w:p w14:paraId="77A7AB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677F825" w14:textId="77777777" w:rsidR="00197A74" w:rsidRPr="00184B06" w:rsidRDefault="00197A74" w:rsidP="00197A74">
      <w:pPr>
        <w:pStyle w:val="af7"/>
        <w:rPr>
          <w:noProof w:val="0"/>
        </w:rPr>
      </w:pPr>
    </w:p>
    <w:p w14:paraId="7377A7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068FB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app-dictionary-word-edit-dialog</w:t>
      </w:r>
      <w:proofErr w:type="spellEnd"/>
      <w:r w:rsidRPr="00184B06">
        <w:rPr>
          <w:noProof w:val="0"/>
        </w:rPr>
        <w:t>',</w:t>
      </w:r>
    </w:p>
    <w:p w14:paraId="668D10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4CBD8A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1E7873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MatDialogContent</w:t>
      </w:r>
      <w:proofErr w:type="spellEnd"/>
      <w:r w:rsidRPr="00184B06">
        <w:rPr>
          <w:noProof w:val="0"/>
        </w:rPr>
        <w:t>,</w:t>
      </w:r>
    </w:p>
    <w:p w14:paraId="0DF0E5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MatDialogTitle</w:t>
      </w:r>
      <w:proofErr w:type="spellEnd"/>
      <w:r w:rsidRPr="00184B06">
        <w:rPr>
          <w:noProof w:val="0"/>
        </w:rPr>
        <w:t>,</w:t>
      </w:r>
    </w:p>
    <w:p w14:paraId="6D98B5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168A01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MatInputModule</w:t>
      </w:r>
      <w:proofErr w:type="spellEnd"/>
      <w:r w:rsidRPr="00184B06">
        <w:rPr>
          <w:noProof w:val="0"/>
        </w:rPr>
        <w:t>,</w:t>
      </w:r>
    </w:p>
    <w:p w14:paraId="4775CD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>,</w:t>
      </w:r>
    </w:p>
    <w:p w14:paraId="0D53E8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671081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7F3635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MatListModule</w:t>
      </w:r>
      <w:proofErr w:type="spellEnd"/>
      <w:r w:rsidRPr="00184B06">
        <w:rPr>
          <w:noProof w:val="0"/>
        </w:rPr>
        <w:t>,</w:t>
      </w:r>
    </w:p>
    <w:p w14:paraId="5DBB45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MatDialogActions</w:t>
      </w:r>
      <w:proofErr w:type="spellEnd"/>
      <w:r w:rsidRPr="00184B06">
        <w:rPr>
          <w:noProof w:val="0"/>
        </w:rPr>
        <w:t>,</w:t>
      </w:r>
    </w:p>
    <w:p w14:paraId="745AB1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MatTableModule</w:t>
      </w:r>
      <w:proofErr w:type="spellEnd"/>
      <w:r w:rsidRPr="00184B06">
        <w:rPr>
          <w:noProof w:val="0"/>
        </w:rPr>
        <w:t>,</w:t>
      </w:r>
    </w:p>
    <w:p w14:paraId="564E20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0E3C7A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'./dictionary-word-edit-dialog.component.html',</w:t>
      </w:r>
    </w:p>
    <w:p w14:paraId="4130D3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dictionary-word-edit-dialog.component.scss</w:t>
      </w:r>
      <w:proofErr w:type="spellEnd"/>
      <w:r w:rsidRPr="00184B06">
        <w:rPr>
          <w:noProof w:val="0"/>
        </w:rPr>
        <w:t>',</w:t>
      </w:r>
    </w:p>
    <w:p w14:paraId="093B43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418679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EE25CF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DictionaryWordEditDialogComponent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2D15C92D" w14:textId="77777777" w:rsidR="00197A74" w:rsidRPr="00184B06" w:rsidRDefault="00197A74" w:rsidP="00197A74">
      <w:pPr>
        <w:pStyle w:val="af7"/>
        <w:rPr>
          <w:noProof w:val="0"/>
        </w:rPr>
      </w:pPr>
    </w:p>
    <w:p w14:paraId="37D37B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CREATION_DIALOG_TITLE = 'Добавление слова';</w:t>
      </w:r>
    </w:p>
    <w:p w14:paraId="473486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EDIT_DIALOG_TITLE = 'Обновление определения слова';</w:t>
      </w:r>
    </w:p>
    <w:p w14:paraId="451144C3" w14:textId="77777777" w:rsidR="00197A74" w:rsidRPr="00184B06" w:rsidRDefault="00197A74" w:rsidP="00197A74">
      <w:pPr>
        <w:pStyle w:val="af7"/>
        <w:rPr>
          <w:noProof w:val="0"/>
        </w:rPr>
      </w:pPr>
    </w:p>
    <w:p w14:paraId="4287D2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displayedColumns</w:t>
      </w:r>
      <w:proofErr w:type="spellEnd"/>
      <w:r w:rsidRPr="00184B06">
        <w:rPr>
          <w:noProof w:val="0"/>
        </w:rPr>
        <w:t xml:space="preserve"> = ['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>', '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>', '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>'];</w:t>
      </w:r>
    </w:p>
    <w:p w14:paraId="6F9B5E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isEditMode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36921E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dialogTitle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1EAA9C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this.isEditMode</w:t>
      </w:r>
      <w:proofErr w:type="spellEnd"/>
      <w:proofErr w:type="gramEnd"/>
      <w:r w:rsidRPr="00184B06">
        <w:rPr>
          <w:noProof w:val="0"/>
        </w:rPr>
        <w:t xml:space="preserve">() ? </w:t>
      </w:r>
      <w:proofErr w:type="spellStart"/>
      <w:r w:rsidRPr="00184B06">
        <w:rPr>
          <w:noProof w:val="0"/>
        </w:rPr>
        <w:t>this.EDIT_DIALOG_TITLE</w:t>
      </w:r>
      <w:proofErr w:type="spellEnd"/>
      <w:r w:rsidRPr="00184B06">
        <w:rPr>
          <w:noProof w:val="0"/>
        </w:rPr>
        <w:t xml:space="preserve"> : </w:t>
      </w:r>
      <w:proofErr w:type="spellStart"/>
      <w:r w:rsidRPr="00184B06">
        <w:rPr>
          <w:noProof w:val="0"/>
        </w:rPr>
        <w:t>this.CREATION_DIALOG_TITLE</w:t>
      </w:r>
      <w:proofErr w:type="spellEnd"/>
      <w:r w:rsidRPr="00184B06">
        <w:rPr>
          <w:noProof w:val="0"/>
        </w:rPr>
        <w:t>;</w:t>
      </w:r>
    </w:p>
    <w:p w14:paraId="123FEA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39252E97" w14:textId="77777777" w:rsidR="00197A74" w:rsidRPr="00184B06" w:rsidRDefault="00197A74" w:rsidP="00197A74">
      <w:pPr>
        <w:pStyle w:val="af7"/>
        <w:rPr>
          <w:noProof w:val="0"/>
        </w:rPr>
      </w:pPr>
    </w:p>
    <w:p w14:paraId="627927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dictionaryWordEditFormGroup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5CE0DE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39CEAA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487075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fb.nonNullable.control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WordDefinitionDto</w:t>
      </w:r>
      <w:proofErr w:type="spellEnd"/>
      <w:r w:rsidRPr="00184B06">
        <w:rPr>
          <w:noProof w:val="0"/>
        </w:rPr>
        <w:t>[]&gt;([]),</w:t>
      </w:r>
    </w:p>
    <w:p w14:paraId="1D51D6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679190AC" w14:textId="77777777" w:rsidR="00197A74" w:rsidRPr="00184B06" w:rsidRDefault="00197A74" w:rsidP="00197A74">
      <w:pPr>
        <w:pStyle w:val="af7"/>
        <w:rPr>
          <w:noProof w:val="0"/>
        </w:rPr>
      </w:pPr>
    </w:p>
    <w:p w14:paraId="566816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definitionFormGroup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722150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partOfSpeech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]),</w:t>
      </w:r>
    </w:p>
    <w:p w14:paraId="032494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subjectName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),</w:t>
      </w:r>
    </w:p>
    <w:p w14:paraId="2D505B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definition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]),</w:t>
      </w:r>
    </w:p>
    <w:p w14:paraId="7EC812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5C69F2C9" w14:textId="77777777" w:rsidR="00197A74" w:rsidRPr="00184B06" w:rsidRDefault="00197A74" w:rsidP="00197A74">
      <w:pPr>
        <w:pStyle w:val="af7"/>
        <w:rPr>
          <w:noProof w:val="0"/>
        </w:rPr>
      </w:pPr>
    </w:p>
    <w:p w14:paraId="6793F6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325E41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,</w:t>
      </w:r>
    </w:p>
    <w:p w14:paraId="6515A3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DictionaryWordEditDialogComponent</w:t>
      </w:r>
      <w:proofErr w:type="spellEnd"/>
      <w:r w:rsidRPr="00184B06">
        <w:rPr>
          <w:noProof w:val="0"/>
        </w:rPr>
        <w:t>&gt;,</w:t>
      </w:r>
    </w:p>
    <w:p w14:paraId="0A21FE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FormBuilder</w:t>
      </w:r>
      <w:proofErr w:type="spellEnd"/>
      <w:r w:rsidRPr="00184B06">
        <w:rPr>
          <w:noProof w:val="0"/>
        </w:rPr>
        <w:t>,</w:t>
      </w:r>
    </w:p>
    <w:p w14:paraId="5531C4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71427E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proofErr w:type="gramStart"/>
      <w:r w:rsidRPr="00184B06">
        <w:rPr>
          <w:noProof w:val="0"/>
        </w:rPr>
        <w:t>this.initForm</w:t>
      </w:r>
      <w:proofErr w:type="spellEnd"/>
      <w:proofErr w:type="gramEnd"/>
      <w:r w:rsidRPr="00184B06">
        <w:rPr>
          <w:noProof w:val="0"/>
        </w:rPr>
        <w:t>();</w:t>
      </w:r>
    </w:p>
    <w:p w14:paraId="1EF617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1FF4D88" w14:textId="77777777" w:rsidR="00197A74" w:rsidRPr="00184B06" w:rsidRDefault="00197A74" w:rsidP="00197A74">
      <w:pPr>
        <w:pStyle w:val="af7"/>
        <w:rPr>
          <w:noProof w:val="0"/>
        </w:rPr>
      </w:pPr>
    </w:p>
    <w:p w14:paraId="1A4E54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9FCCF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this.isEditMode.set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 xml:space="preserve"> ===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');</w:t>
      </w:r>
    </w:p>
    <w:p w14:paraId="02B4E0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0239F01" w14:textId="77777777" w:rsidR="00197A74" w:rsidRPr="00184B06" w:rsidRDefault="00197A74" w:rsidP="00197A74">
      <w:pPr>
        <w:pStyle w:val="af7"/>
        <w:rPr>
          <w:noProof w:val="0"/>
        </w:rPr>
      </w:pPr>
    </w:p>
    <w:p w14:paraId="2197DA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initForm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9B7C1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wordEntry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dialogData.wordEntry</w:t>
      </w:r>
      <w:proofErr w:type="spellEnd"/>
      <w:r w:rsidRPr="00184B06">
        <w:rPr>
          <w:noProof w:val="0"/>
        </w:rPr>
        <w:t>;</w:t>
      </w:r>
    </w:p>
    <w:p w14:paraId="798CAC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this.dictionaryWordEditFormGroup.patchValue</w:t>
      </w:r>
      <w:proofErr w:type="spellEnd"/>
      <w:proofErr w:type="gramEnd"/>
      <w:r w:rsidRPr="00184B06">
        <w:rPr>
          <w:noProof w:val="0"/>
        </w:rPr>
        <w:t>({</w:t>
      </w:r>
    </w:p>
    <w:p w14:paraId="24B762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wordEntry.transcription</w:t>
      </w:r>
      <w:proofErr w:type="spellEnd"/>
      <w:r w:rsidRPr="00184B06">
        <w:rPr>
          <w:noProof w:val="0"/>
        </w:rPr>
        <w:t>,</w:t>
      </w:r>
    </w:p>
    <w:p w14:paraId="2A3FC6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languageCode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wordEntry.languageCode</w:t>
      </w:r>
      <w:proofErr w:type="spellEnd"/>
      <w:r w:rsidRPr="00184B06">
        <w:rPr>
          <w:noProof w:val="0"/>
        </w:rPr>
        <w:t>,</w:t>
      </w:r>
    </w:p>
    <w:p w14:paraId="6BB4B3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wordEntry.definitions</w:t>
      </w:r>
      <w:proofErr w:type="spellEnd"/>
      <w:r w:rsidRPr="00184B06">
        <w:rPr>
          <w:noProof w:val="0"/>
        </w:rPr>
        <w:t>,</w:t>
      </w:r>
    </w:p>
    <w:p w14:paraId="0E4432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694CDD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4CCB998" w14:textId="77777777" w:rsidR="00197A74" w:rsidRPr="00184B06" w:rsidRDefault="00197A74" w:rsidP="00197A74">
      <w:pPr>
        <w:pStyle w:val="af7"/>
        <w:rPr>
          <w:noProof w:val="0"/>
        </w:rPr>
      </w:pPr>
    </w:p>
    <w:p w14:paraId="7CF8DE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save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27500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0DB031A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B6C9846" w14:textId="77777777" w:rsidR="00197A74" w:rsidRPr="00184B06" w:rsidRDefault="00197A74" w:rsidP="00197A74">
      <w:pPr>
        <w:pStyle w:val="af7"/>
        <w:rPr>
          <w:noProof w:val="0"/>
        </w:rPr>
      </w:pPr>
    </w:p>
    <w:p w14:paraId="501A84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4564E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1E0E00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A45828D" w14:textId="77777777" w:rsidR="00197A74" w:rsidRPr="00184B06" w:rsidRDefault="00197A74" w:rsidP="00197A74">
      <w:pPr>
        <w:pStyle w:val="af7"/>
        <w:rPr>
          <w:noProof w:val="0"/>
        </w:rPr>
      </w:pPr>
    </w:p>
    <w:p w14:paraId="6B235E73" w14:textId="749F216A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6EB3FAA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text-sum-dialog.component.html:</w:t>
      </w:r>
    </w:p>
    <w:p w14:paraId="49F627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&gt;Результат</w:t>
      </w:r>
      <w:proofErr w:type="gramEnd"/>
      <w:r w:rsidRPr="00184B06">
        <w:rPr>
          <w:noProof w:val="0"/>
        </w:rPr>
        <w:t xml:space="preserve"> обобщения текста&lt;/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34937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>&gt;</w:t>
      </w:r>
    </w:p>
    <w:p w14:paraId="2AF22A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innerText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summarizedText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27564A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348139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C8B7E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dialog-actions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6E7609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&gt;Обобщение текста выполнена моделью </w:t>
      </w:r>
      <w:proofErr w:type="spellStart"/>
      <w:r w:rsidRPr="00184B06">
        <w:rPr>
          <w:noProof w:val="0"/>
        </w:rPr>
        <w:t>нейроной</w:t>
      </w:r>
      <w:proofErr w:type="spellEnd"/>
      <w:r w:rsidRPr="00184B06">
        <w:rPr>
          <w:noProof w:val="0"/>
        </w:rPr>
        <w:t xml:space="preserve"> сети от Яндекса. Текст может содержать </w:t>
      </w:r>
      <w:proofErr w:type="gramStart"/>
      <w:r w:rsidRPr="00184B06">
        <w:rPr>
          <w:noProof w:val="0"/>
        </w:rPr>
        <w:t>неточности.&lt;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162E7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spacer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A468E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warn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4FDB67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Закрыть</w:t>
      </w:r>
    </w:p>
    <w:p w14:paraId="2F2224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BE442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7B7807B" w14:textId="442656F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text-sum-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5C89F2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 {</w:t>
      </w:r>
    </w:p>
    <w:p w14:paraId="2C8ED5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inputText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7EAA98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1ACA607" w14:textId="77777777" w:rsidR="00197A74" w:rsidRPr="00184B06" w:rsidRDefault="00197A74" w:rsidP="00197A74">
      <w:pPr>
        <w:pStyle w:val="af7"/>
        <w:rPr>
          <w:noProof w:val="0"/>
        </w:rPr>
      </w:pPr>
    </w:p>
    <w:p w14:paraId="076A5E5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16B21C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app-text-sum-dialog</w:t>
      </w:r>
      <w:proofErr w:type="spellEnd"/>
      <w:r w:rsidRPr="00184B06">
        <w:rPr>
          <w:noProof w:val="0"/>
        </w:rPr>
        <w:t>',</w:t>
      </w:r>
    </w:p>
    <w:p w14:paraId="4A0C8A7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E28AC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MatDialogModule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MatSnackBarModule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LoadingSpinnerOverlayComponent</w:t>
      </w:r>
      <w:proofErr w:type="spellEnd"/>
      <w:r w:rsidRPr="00184B06">
        <w:rPr>
          <w:noProof w:val="0"/>
        </w:rPr>
        <w:t>],</w:t>
      </w:r>
    </w:p>
    <w:p w14:paraId="597FEF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'./text-sum-dialog.component.html',</w:t>
      </w:r>
    </w:p>
    <w:p w14:paraId="1C159E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text-sum-dialog.component.scss</w:t>
      </w:r>
      <w:proofErr w:type="spellEnd"/>
      <w:r w:rsidRPr="00184B06">
        <w:rPr>
          <w:noProof w:val="0"/>
        </w:rPr>
        <w:t>',</w:t>
      </w:r>
    </w:p>
    <w:p w14:paraId="04765F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4C2FBC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E60C1C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TextSumDialogComponent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40F6488E" w14:textId="77777777" w:rsidR="00197A74" w:rsidRPr="00184B06" w:rsidRDefault="00197A74" w:rsidP="00197A74">
      <w:pPr>
        <w:pStyle w:val="af7"/>
        <w:rPr>
          <w:noProof w:val="0"/>
        </w:rPr>
      </w:pPr>
    </w:p>
    <w:p w14:paraId="434A4C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1476C6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summarizedText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2B9E1D52" w14:textId="77777777" w:rsidR="00197A74" w:rsidRPr="00184B06" w:rsidRDefault="00197A74" w:rsidP="00197A74">
      <w:pPr>
        <w:pStyle w:val="af7"/>
        <w:rPr>
          <w:noProof w:val="0"/>
        </w:rPr>
      </w:pPr>
    </w:p>
    <w:p w14:paraId="6BD78C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472CA6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DialogData</w:t>
      </w:r>
      <w:proofErr w:type="spellEnd"/>
      <w:r w:rsidRPr="00184B06">
        <w:rPr>
          <w:noProof w:val="0"/>
        </w:rPr>
        <w:t>,</w:t>
      </w:r>
    </w:p>
    <w:p w14:paraId="16EA43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TextSumDialogComponent</w:t>
      </w:r>
      <w:proofErr w:type="spellEnd"/>
      <w:r w:rsidRPr="00184B06">
        <w:rPr>
          <w:noProof w:val="0"/>
        </w:rPr>
        <w:t>&gt;,</w:t>
      </w:r>
    </w:p>
    <w:p w14:paraId="3432CA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textProcessingService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TextProcessingService</w:t>
      </w:r>
      <w:proofErr w:type="spellEnd"/>
      <w:r w:rsidRPr="00184B06">
        <w:rPr>
          <w:noProof w:val="0"/>
        </w:rPr>
        <w:t>,</w:t>
      </w:r>
    </w:p>
    <w:p w14:paraId="1B9E69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snackBar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MatSnackBar</w:t>
      </w:r>
      <w:proofErr w:type="spellEnd"/>
      <w:r w:rsidRPr="00184B06">
        <w:rPr>
          <w:noProof w:val="0"/>
        </w:rPr>
        <w:t>,</w:t>
      </w:r>
    </w:p>
    <w:p w14:paraId="2742BA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46081F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0BFBCA5" w14:textId="77777777" w:rsidR="00197A74" w:rsidRPr="00184B06" w:rsidRDefault="00197A74" w:rsidP="00197A74">
      <w:pPr>
        <w:pStyle w:val="af7"/>
        <w:rPr>
          <w:noProof w:val="0"/>
        </w:rPr>
      </w:pPr>
    </w:p>
    <w:p w14:paraId="16B4E5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4CE83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71A184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textProcessingService.summarizeText</w:t>
      </w:r>
      <w:proofErr w:type="spellEnd"/>
      <w:r w:rsidRPr="00184B06">
        <w:rPr>
          <w:noProof w:val="0"/>
        </w:rPr>
        <w:t xml:space="preserve">({ 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this.dialogData.inputText</w:t>
      </w:r>
      <w:proofErr w:type="spellEnd"/>
      <w:r w:rsidRPr="00184B06">
        <w:rPr>
          <w:noProof w:val="0"/>
        </w:rPr>
        <w:t xml:space="preserve"> })</w:t>
      </w:r>
    </w:p>
    <w:p w14:paraId="5C7109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7786BA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 xml:space="preserve"> =&gt; {</w:t>
      </w:r>
    </w:p>
    <w:p w14:paraId="06AB17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('Произошла ошибка :(', 'OK');</w:t>
      </w:r>
    </w:p>
    <w:p w14:paraId="6CC3C2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throwError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);</w:t>
      </w:r>
    </w:p>
    <w:p w14:paraId="2CFB9D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4BCD30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this.loading.set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)),</w:t>
      </w:r>
    </w:p>
    <w:p w14:paraId="19DA5A7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)</w:t>
      </w:r>
    </w:p>
    <w:p w14:paraId="68CDA9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 xml:space="preserve"> =&gt; {</w:t>
      </w:r>
    </w:p>
    <w:p w14:paraId="34DF04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console.log(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>);</w:t>
      </w:r>
    </w:p>
    <w:p w14:paraId="6AC7F8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this.summarizedText.set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response.summarizedText</w:t>
      </w:r>
      <w:proofErr w:type="spellEnd"/>
      <w:proofErr w:type="gramEnd"/>
      <w:r w:rsidRPr="00184B06">
        <w:rPr>
          <w:noProof w:val="0"/>
        </w:rPr>
        <w:t>);</w:t>
      </w:r>
    </w:p>
    <w:p w14:paraId="14A194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15B81D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3513668" w14:textId="77777777" w:rsidR="00197A74" w:rsidRPr="00184B06" w:rsidRDefault="00197A74" w:rsidP="00197A74">
      <w:pPr>
        <w:pStyle w:val="af7"/>
        <w:rPr>
          <w:noProof w:val="0"/>
        </w:rPr>
      </w:pPr>
    </w:p>
    <w:p w14:paraId="6DA10B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close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63E22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28B738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81251A0" w14:textId="77777777" w:rsidR="00197A74" w:rsidRPr="00184B06" w:rsidRDefault="00197A74" w:rsidP="00197A74">
      <w:pPr>
        <w:pStyle w:val="af7"/>
        <w:rPr>
          <w:noProof w:val="0"/>
        </w:rPr>
      </w:pPr>
    </w:p>
    <w:p w14:paraId="468C7E03" w14:textId="0D7B801D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6CB0824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translation-dialog.component.html:</w:t>
      </w:r>
    </w:p>
    <w:p w14:paraId="060418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dialog-content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languageFormGroup</w:t>
      </w:r>
      <w:proofErr w:type="spellEnd"/>
      <w:r w:rsidRPr="00184B06">
        <w:rPr>
          <w:noProof w:val="0"/>
        </w:rPr>
        <w:t>"&gt;</w:t>
      </w:r>
    </w:p>
    <w:p w14:paraId="66368F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language-selector-section</w:t>
      </w:r>
      <w:proofErr w:type="spellEnd"/>
      <w:r w:rsidRPr="00184B06">
        <w:rPr>
          <w:noProof w:val="0"/>
        </w:rPr>
        <w:t>"&gt;</w:t>
      </w:r>
    </w:p>
    <w:p w14:paraId="562B6D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language-dropdown-container</w:t>
      </w:r>
      <w:proofErr w:type="spellEnd"/>
      <w:r w:rsidRPr="00184B06">
        <w:rPr>
          <w:noProof w:val="0"/>
        </w:rPr>
        <w:t>"&gt;</w:t>
      </w:r>
    </w:p>
    <w:p w14:paraId="5B035F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appearance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outline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subscriptSizing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dynamic</w:t>
      </w:r>
      <w:proofErr w:type="spellEnd"/>
      <w:r w:rsidRPr="00184B06">
        <w:rPr>
          <w:noProof w:val="0"/>
        </w:rPr>
        <w:t>"&gt;</w:t>
      </w:r>
    </w:p>
    <w:p w14:paraId="2B81A0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&gt;Язык</w:t>
      </w:r>
      <w:proofErr w:type="gramEnd"/>
      <w:r w:rsidRPr="00184B06">
        <w:rPr>
          <w:noProof w:val="0"/>
        </w:rPr>
        <w:t xml:space="preserve"> исходного текста&lt;/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7032B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>"&gt;</w:t>
      </w:r>
    </w:p>
    <w:p w14:paraId="3F9EE8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@for (</w:t>
      </w:r>
      <w:proofErr w:type="spellStart"/>
      <w:r w:rsidRPr="00184B06">
        <w:rPr>
          <w:noProof w:val="0"/>
        </w:rPr>
        <w:t>language</w:t>
      </w:r>
      <w:proofErr w:type="spellEnd"/>
      <w:r w:rsidRPr="00184B06">
        <w:rPr>
          <w:noProof w:val="0"/>
        </w:rPr>
        <w:t xml:space="preserve"> of languages;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4E3739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language.code</w:t>
      </w:r>
      <w:proofErr w:type="spellEnd"/>
      <w:proofErr w:type="gramEnd"/>
      <w:r w:rsidRPr="00184B06">
        <w:rPr>
          <w:noProof w:val="0"/>
        </w:rPr>
        <w:t>"&gt;{{ language.name }}&lt;/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>&gt;</w:t>
      </w:r>
    </w:p>
    <w:p w14:paraId="379ADE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4B53E7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>&gt;</w:t>
      </w:r>
    </w:p>
    <w:p w14:paraId="6CE79C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0C5AEB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703B7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swapLanguages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04B416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swap</w:t>
      </w:r>
      <w:proofErr w:type="gramEnd"/>
      <w:r w:rsidRPr="00184B06">
        <w:rPr>
          <w:noProof w:val="0"/>
        </w:rPr>
        <w:t>_horiz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0BC876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487D5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language-dropdown-container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right</w:t>
      </w:r>
      <w:proofErr w:type="spellEnd"/>
      <w:r w:rsidRPr="00184B06">
        <w:rPr>
          <w:noProof w:val="0"/>
        </w:rPr>
        <w:t>"&gt;</w:t>
      </w:r>
    </w:p>
    <w:p w14:paraId="0A208E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appearance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outline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subscriptSizing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dynamic</w:t>
      </w:r>
      <w:proofErr w:type="spellEnd"/>
      <w:r w:rsidRPr="00184B06">
        <w:rPr>
          <w:noProof w:val="0"/>
        </w:rPr>
        <w:t>"&gt;</w:t>
      </w:r>
    </w:p>
    <w:p w14:paraId="1E01FD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&gt;Язык</w:t>
      </w:r>
      <w:proofErr w:type="gramEnd"/>
      <w:r w:rsidRPr="00184B06">
        <w:rPr>
          <w:noProof w:val="0"/>
        </w:rPr>
        <w:t xml:space="preserve"> перевода&lt;/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4D7417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>"&gt;</w:t>
      </w:r>
    </w:p>
    <w:p w14:paraId="79B8F6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@for (</w:t>
      </w:r>
      <w:proofErr w:type="spellStart"/>
      <w:r w:rsidRPr="00184B06">
        <w:rPr>
          <w:noProof w:val="0"/>
        </w:rPr>
        <w:t>language</w:t>
      </w:r>
      <w:proofErr w:type="spellEnd"/>
      <w:r w:rsidRPr="00184B06">
        <w:rPr>
          <w:noProof w:val="0"/>
        </w:rPr>
        <w:t xml:space="preserve"> of languages;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47C941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language.code</w:t>
      </w:r>
      <w:proofErr w:type="spellEnd"/>
      <w:proofErr w:type="gramEnd"/>
      <w:r w:rsidRPr="00184B06">
        <w:rPr>
          <w:noProof w:val="0"/>
        </w:rPr>
        <w:t>"&gt;{{ language.name }}&lt;/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>&gt;</w:t>
      </w:r>
    </w:p>
    <w:p w14:paraId="0ED3DF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713FCB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>&gt;</w:t>
      </w:r>
    </w:p>
    <w:p w14:paraId="375F3F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5C0835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1EC31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D255A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section</w:t>
      </w:r>
      <w:proofErr w:type="spellEnd"/>
      <w:r w:rsidRPr="00184B06">
        <w:rPr>
          <w:noProof w:val="0"/>
        </w:rPr>
        <w:t>"&gt;</w:t>
      </w:r>
    </w:p>
    <w:p w14:paraId="3D01BA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textarea</w:t>
      </w:r>
      <w:proofErr w:type="spellEnd"/>
    </w:p>
    <w:p w14:paraId="066842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text-container</w:t>
      </w:r>
      <w:proofErr w:type="spellEnd"/>
      <w:r w:rsidRPr="00184B06">
        <w:rPr>
          <w:noProof w:val="0"/>
        </w:rPr>
        <w:t>"</w:t>
      </w:r>
    </w:p>
    <w:p w14:paraId="68D4EE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cdkTextareaAutosize</w:t>
      </w:r>
      <w:proofErr w:type="spellEnd"/>
    </w:p>
    <w:p w14:paraId="4BC40F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>"</w:t>
      </w:r>
    </w:p>
    <w:p w14:paraId="3B8BA3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textarea</w:t>
      </w:r>
      <w:proofErr w:type="spellEnd"/>
      <w:r w:rsidRPr="00184B06">
        <w:rPr>
          <w:noProof w:val="0"/>
        </w:rPr>
        <w:t>&gt;</w:t>
      </w:r>
    </w:p>
    <w:p w14:paraId="770BB3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translated-text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text-container</w:t>
      </w:r>
      <w:proofErr w:type="spellEnd"/>
      <w:r w:rsidRPr="00184B06">
        <w:rPr>
          <w:noProof w:val="0"/>
        </w:rPr>
        <w:t>"&gt;</w:t>
      </w:r>
    </w:p>
    <w:p w14:paraId="16FE6F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translatedText</w:t>
      </w:r>
      <w:proofErr w:type="spellEnd"/>
      <w:proofErr w:type="gramEnd"/>
      <w:r w:rsidRPr="00184B06">
        <w:rPr>
          <w:noProof w:val="0"/>
        </w:rPr>
        <w:t>() }}</w:t>
      </w:r>
    </w:p>
    <w:p w14:paraId="39F852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068C16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47518C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E8DD8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BF979BA" w14:textId="40281D9C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C962170" w14:textId="4FD1F16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translation-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368D91A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TranslationDialogComponentData</w:t>
      </w:r>
      <w:proofErr w:type="spellEnd"/>
      <w:r w:rsidRPr="00184B06">
        <w:rPr>
          <w:noProof w:val="0"/>
        </w:rPr>
        <w:t xml:space="preserve"> {</w:t>
      </w:r>
    </w:p>
    <w:p w14:paraId="701A07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31A3F3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targetLanguageCode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;</w:t>
      </w:r>
    </w:p>
    <w:p w14:paraId="79B1DB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74739A6" w14:textId="77777777" w:rsidR="00197A74" w:rsidRPr="00184B06" w:rsidRDefault="00197A74" w:rsidP="00197A74">
      <w:pPr>
        <w:pStyle w:val="af7"/>
        <w:rPr>
          <w:noProof w:val="0"/>
        </w:rPr>
      </w:pPr>
    </w:p>
    <w:p w14:paraId="427B6F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146F2F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app-translation-dialog</w:t>
      </w:r>
      <w:proofErr w:type="spellEnd"/>
      <w:r w:rsidRPr="00184B06">
        <w:rPr>
          <w:noProof w:val="0"/>
        </w:rPr>
        <w:t>',</w:t>
      </w:r>
    </w:p>
    <w:p w14:paraId="0881C9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'./translation-dialog.component.html',</w:t>
      </w:r>
    </w:p>
    <w:p w14:paraId="761B90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translation-dialog.component.scss</w:t>
      </w:r>
      <w:proofErr w:type="spellEnd"/>
      <w:r w:rsidRPr="00184B06">
        <w:rPr>
          <w:noProof w:val="0"/>
        </w:rPr>
        <w:t>',</w:t>
      </w:r>
    </w:p>
    <w:p w14:paraId="1A754C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210011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1ABDD3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MatDialogTitle</w:t>
      </w:r>
      <w:proofErr w:type="spellEnd"/>
      <w:r w:rsidRPr="00184B06">
        <w:rPr>
          <w:noProof w:val="0"/>
        </w:rPr>
        <w:t>,</w:t>
      </w:r>
    </w:p>
    <w:p w14:paraId="7F61D4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MatDialogContent</w:t>
      </w:r>
      <w:proofErr w:type="spellEnd"/>
      <w:r w:rsidRPr="00184B06">
        <w:rPr>
          <w:noProof w:val="0"/>
        </w:rPr>
        <w:t>,</w:t>
      </w:r>
    </w:p>
    <w:p w14:paraId="670FCA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>,</w:t>
      </w:r>
    </w:p>
    <w:p w14:paraId="63C89B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21EFA6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MatSelect</w:t>
      </w:r>
      <w:proofErr w:type="spellEnd"/>
      <w:r w:rsidRPr="00184B06">
        <w:rPr>
          <w:noProof w:val="0"/>
        </w:rPr>
        <w:t>,</w:t>
      </w:r>
    </w:p>
    <w:p w14:paraId="01E458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MatOption</w:t>
      </w:r>
      <w:proofErr w:type="spellEnd"/>
      <w:r w:rsidRPr="00184B06">
        <w:rPr>
          <w:noProof w:val="0"/>
        </w:rPr>
        <w:t>,</w:t>
      </w:r>
    </w:p>
    <w:p w14:paraId="30157E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43A945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CdkTextareaAutosize</w:t>
      </w:r>
      <w:proofErr w:type="spellEnd"/>
      <w:r w:rsidRPr="00184B06">
        <w:rPr>
          <w:noProof w:val="0"/>
        </w:rPr>
        <w:t>,</w:t>
      </w:r>
    </w:p>
    <w:p w14:paraId="4FCB20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3EA0FBE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LoadingSpinnerOverlayComponent</w:t>
      </w:r>
      <w:proofErr w:type="spellEnd"/>
      <w:r w:rsidRPr="00184B06">
        <w:rPr>
          <w:noProof w:val="0"/>
        </w:rPr>
        <w:t>,</w:t>
      </w:r>
    </w:p>
    <w:p w14:paraId="40EBF5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373AE3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6944DF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12456E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0C9BB4C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TranslationDialogComponent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4C72F7C8" w14:textId="77777777" w:rsidR="00197A74" w:rsidRPr="00184B06" w:rsidRDefault="00197A74" w:rsidP="00197A74">
      <w:pPr>
        <w:pStyle w:val="af7"/>
        <w:rPr>
          <w:noProof w:val="0"/>
        </w:rPr>
      </w:pPr>
    </w:p>
    <w:p w14:paraId="719884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030EE3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translatedText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6D2B4A5D" w14:textId="77777777" w:rsidR="00197A74" w:rsidRPr="00184B06" w:rsidRDefault="00197A74" w:rsidP="00197A74">
      <w:pPr>
        <w:pStyle w:val="af7"/>
        <w:rPr>
          <w:noProof w:val="0"/>
        </w:rPr>
      </w:pPr>
    </w:p>
    <w:p w14:paraId="30D0BD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languageFormGroup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530402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</w:p>
    <w:p w14:paraId="5BF2A1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,</w:t>
      </w:r>
    </w:p>
    <w:p w14:paraId="062BDC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]),</w:t>
      </w:r>
    </w:p>
    <w:p w14:paraId="5BB75B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{</w:t>
      </w:r>
    </w:p>
    <w:p w14:paraId="244FEC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updateOn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blur</w:t>
      </w:r>
      <w:proofErr w:type="spellEnd"/>
      <w:r w:rsidRPr="00184B06">
        <w:rPr>
          <w:noProof w:val="0"/>
        </w:rPr>
        <w:t>',</w:t>
      </w:r>
    </w:p>
    <w:p w14:paraId="292DAE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],</w:t>
      </w:r>
    </w:p>
    <w:p w14:paraId="589E41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}),</w:t>
      </w:r>
    </w:p>
    <w:p w14:paraId="4A4C4A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</w:p>
    <w:p w14:paraId="6BC181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,</w:t>
      </w:r>
    </w:p>
    <w:p w14:paraId="7984AA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]),</w:t>
      </w:r>
    </w:p>
    <w:p w14:paraId="718842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1360499D" w14:textId="77777777" w:rsidR="00197A74" w:rsidRPr="00184B06" w:rsidRDefault="00197A74" w:rsidP="00197A74">
      <w:pPr>
        <w:pStyle w:val="af7"/>
        <w:rPr>
          <w:noProof w:val="0"/>
        </w:rPr>
      </w:pPr>
    </w:p>
    <w:p w14:paraId="6FF4D0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1DF338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MAT_DIALOG_DATA)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TranslationDialogComponentData</w:t>
      </w:r>
      <w:proofErr w:type="spellEnd"/>
      <w:r w:rsidRPr="00184B06">
        <w:rPr>
          <w:noProof w:val="0"/>
        </w:rPr>
        <w:t>,</w:t>
      </w:r>
    </w:p>
    <w:p w14:paraId="16D5F0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textProcessingService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TextProcessingService</w:t>
      </w:r>
      <w:proofErr w:type="spellEnd"/>
      <w:r w:rsidRPr="00184B06">
        <w:rPr>
          <w:noProof w:val="0"/>
        </w:rPr>
        <w:t>,</w:t>
      </w:r>
    </w:p>
    <w:p w14:paraId="28897F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FormBuilder</w:t>
      </w:r>
      <w:proofErr w:type="spellEnd"/>
      <w:r w:rsidRPr="00184B06">
        <w:rPr>
          <w:noProof w:val="0"/>
        </w:rPr>
        <w:t>,</w:t>
      </w:r>
    </w:p>
    <w:p w14:paraId="3DDF01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2F4BAC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051FFD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initFormGroup</w:t>
      </w:r>
      <w:proofErr w:type="spellEnd"/>
      <w:r w:rsidRPr="00184B06">
        <w:rPr>
          <w:noProof w:val="0"/>
        </w:rPr>
        <w:t>();</w:t>
      </w:r>
    </w:p>
    <w:p w14:paraId="375FD8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2FEE806" w14:textId="77777777" w:rsidR="00197A74" w:rsidRPr="00184B06" w:rsidRDefault="00197A74" w:rsidP="00197A74">
      <w:pPr>
        <w:pStyle w:val="af7"/>
        <w:rPr>
          <w:noProof w:val="0"/>
        </w:rPr>
      </w:pPr>
    </w:p>
    <w:p w14:paraId="381815E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languages(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[] {</w:t>
      </w:r>
    </w:p>
    <w:p w14:paraId="0F0C41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textProcessingService.availableLanguages</w:t>
      </w:r>
      <w:proofErr w:type="spellEnd"/>
      <w:r w:rsidRPr="00184B06">
        <w:rPr>
          <w:noProof w:val="0"/>
        </w:rPr>
        <w:t>();</w:t>
      </w:r>
    </w:p>
    <w:p w14:paraId="643C0F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F2E4135" w14:textId="77777777" w:rsidR="00197A74" w:rsidRPr="00184B06" w:rsidRDefault="00197A74" w:rsidP="00197A74">
      <w:pPr>
        <w:pStyle w:val="af7"/>
        <w:rPr>
          <w:noProof w:val="0"/>
        </w:rPr>
      </w:pPr>
    </w:p>
    <w:p w14:paraId="5C8881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BCB67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determineSourceTextLanguage</w:t>
      </w:r>
      <w:proofErr w:type="spellEnd"/>
      <w:r w:rsidRPr="00184B06">
        <w:rPr>
          <w:noProof w:val="0"/>
        </w:rPr>
        <w:t>();</w:t>
      </w:r>
    </w:p>
    <w:p w14:paraId="4547BD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subscribeOnFormChanges</w:t>
      </w:r>
      <w:proofErr w:type="spellEnd"/>
      <w:r w:rsidRPr="00184B06">
        <w:rPr>
          <w:noProof w:val="0"/>
        </w:rPr>
        <w:t>();</w:t>
      </w:r>
    </w:p>
    <w:p w14:paraId="6C3657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BD0D7E8" w14:textId="77777777" w:rsidR="00197A74" w:rsidRPr="00184B06" w:rsidRDefault="00197A74" w:rsidP="00197A74">
      <w:pPr>
        <w:pStyle w:val="af7"/>
        <w:rPr>
          <w:noProof w:val="0"/>
        </w:rPr>
      </w:pPr>
    </w:p>
    <w:p w14:paraId="15F7CF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translateText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ECD06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this.languageFormGroup.value</w:t>
      </w:r>
      <w:proofErr w:type="spellEnd"/>
      <w:proofErr w:type="gramEnd"/>
      <w:r w:rsidRPr="00184B06">
        <w:rPr>
          <w:noProof w:val="0"/>
        </w:rPr>
        <w:t>;</w:t>
      </w:r>
    </w:p>
    <w:p w14:paraId="7A7571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this.languageFormGroup.invalid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0682F6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TranslationRequestDto</w:t>
      </w:r>
      <w:proofErr w:type="spellEnd"/>
      <w:r w:rsidRPr="00184B06">
        <w:rPr>
          <w:noProof w:val="0"/>
        </w:rPr>
        <w:t xml:space="preserve"> = {</w:t>
      </w:r>
    </w:p>
    <w:p w14:paraId="692FE2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values.sourceLanguage</w:t>
      </w:r>
      <w:proofErr w:type="spellEnd"/>
      <w:r w:rsidRPr="00184B06">
        <w:rPr>
          <w:noProof w:val="0"/>
        </w:rPr>
        <w:t>!,</w:t>
      </w:r>
      <w:proofErr w:type="gramEnd"/>
    </w:p>
    <w:p w14:paraId="6CFF22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values.sourceText</w:t>
      </w:r>
      <w:proofErr w:type="spellEnd"/>
      <w:r w:rsidRPr="00184B06">
        <w:rPr>
          <w:noProof w:val="0"/>
        </w:rPr>
        <w:t>!,</w:t>
      </w:r>
      <w:proofErr w:type="gramEnd"/>
    </w:p>
    <w:p w14:paraId="12E026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values.targetLanguage</w:t>
      </w:r>
      <w:proofErr w:type="spellEnd"/>
      <w:r w:rsidRPr="00184B06">
        <w:rPr>
          <w:noProof w:val="0"/>
        </w:rPr>
        <w:t>!,</w:t>
      </w:r>
      <w:proofErr w:type="gramEnd"/>
    </w:p>
    <w:p w14:paraId="3C253B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};</w:t>
      </w:r>
    </w:p>
    <w:p w14:paraId="7B78DA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6651EE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textProcessingService</w:t>
      </w:r>
      <w:proofErr w:type="spellEnd"/>
    </w:p>
    <w:p w14:paraId="702D08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translate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</w:t>
      </w:r>
    </w:p>
    <w:p w14:paraId="0AA26F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 xml:space="preserve">(() =&gt; </w:t>
      </w:r>
      <w:proofErr w:type="spellStart"/>
      <w:r w:rsidRPr="00184B06">
        <w:rPr>
          <w:noProof w:val="0"/>
        </w:rPr>
        <w:t>this.loading.set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)))</w:t>
      </w:r>
    </w:p>
    <w:p w14:paraId="14A1D2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>) =&gt;</w:t>
      </w:r>
    </w:p>
    <w:p w14:paraId="1F05FC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this.translatedText.set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response.translatedText</w:t>
      </w:r>
      <w:proofErr w:type="spellEnd"/>
      <w:proofErr w:type="gramEnd"/>
      <w:r w:rsidRPr="00184B06">
        <w:rPr>
          <w:noProof w:val="0"/>
        </w:rPr>
        <w:t>),</w:t>
      </w:r>
    </w:p>
    <w:p w14:paraId="43A23E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423485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3F3FE22" w14:textId="77777777" w:rsidR="00197A74" w:rsidRPr="00184B06" w:rsidRDefault="00197A74" w:rsidP="00197A74">
      <w:pPr>
        <w:pStyle w:val="af7"/>
        <w:rPr>
          <w:noProof w:val="0"/>
        </w:rPr>
      </w:pPr>
    </w:p>
    <w:p w14:paraId="726959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swapLanguages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EADE7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selectedSourceLangCode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this.languageFormGroup.value</w:t>
      </w:r>
      <w:proofErr w:type="gramEnd"/>
      <w:r w:rsidRPr="00184B06">
        <w:rPr>
          <w:noProof w:val="0"/>
        </w:rPr>
        <w:t>.sourceLanguage</w:t>
      </w:r>
      <w:proofErr w:type="spellEnd"/>
      <w:r w:rsidRPr="00184B06">
        <w:rPr>
          <w:noProof w:val="0"/>
        </w:rPr>
        <w:t>;</w:t>
      </w:r>
    </w:p>
    <w:p w14:paraId="008F24D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selectedTargetLangCode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this.languageFormGroup.value</w:t>
      </w:r>
      <w:proofErr w:type="gramEnd"/>
      <w:r w:rsidRPr="00184B06">
        <w:rPr>
          <w:noProof w:val="0"/>
        </w:rPr>
        <w:t>.targetLanguage</w:t>
      </w:r>
      <w:proofErr w:type="spellEnd"/>
      <w:r w:rsidRPr="00184B06">
        <w:rPr>
          <w:noProof w:val="0"/>
        </w:rPr>
        <w:t>;</w:t>
      </w:r>
    </w:p>
    <w:p w14:paraId="0E859B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this.languageFormGroup.patchValue</w:t>
      </w:r>
      <w:proofErr w:type="spellEnd"/>
      <w:proofErr w:type="gramEnd"/>
      <w:r w:rsidRPr="00184B06">
        <w:rPr>
          <w:noProof w:val="0"/>
        </w:rPr>
        <w:t>({</w:t>
      </w:r>
    </w:p>
    <w:p w14:paraId="36B15B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selectedTargetLangCode</w:t>
      </w:r>
      <w:proofErr w:type="spellEnd"/>
      <w:r w:rsidRPr="00184B06">
        <w:rPr>
          <w:noProof w:val="0"/>
        </w:rPr>
        <w:t>,</w:t>
      </w:r>
    </w:p>
    <w:p w14:paraId="4D0CDF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selectedSourceLangCode</w:t>
      </w:r>
      <w:proofErr w:type="spellEnd"/>
      <w:r w:rsidRPr="00184B06">
        <w:rPr>
          <w:noProof w:val="0"/>
        </w:rPr>
        <w:t>,</w:t>
      </w:r>
    </w:p>
    <w:p w14:paraId="01EB73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40CD5E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1A5463F" w14:textId="77777777" w:rsidR="00197A74" w:rsidRPr="00184B06" w:rsidRDefault="00197A74" w:rsidP="00197A74">
      <w:pPr>
        <w:pStyle w:val="af7"/>
        <w:rPr>
          <w:noProof w:val="0"/>
        </w:rPr>
      </w:pPr>
    </w:p>
    <w:p w14:paraId="5C84A1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determineSourceTextLanguage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73751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textProcessingService</w:t>
      </w:r>
      <w:proofErr w:type="spellEnd"/>
    </w:p>
    <w:p w14:paraId="503318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detectLanguage</w:t>
      </w:r>
      <w:proofErr w:type="spellEnd"/>
      <w:proofErr w:type="gramEnd"/>
      <w:r w:rsidRPr="00184B06">
        <w:rPr>
          <w:noProof w:val="0"/>
        </w:rPr>
        <w:t xml:space="preserve">({ 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data.sourceText</w:t>
      </w:r>
      <w:proofErr w:type="spellEnd"/>
      <w:r w:rsidRPr="00184B06">
        <w:rPr>
          <w:noProof w:val="0"/>
        </w:rPr>
        <w:t xml:space="preserve"> })</w:t>
      </w:r>
    </w:p>
    <w:p w14:paraId="534758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>) =&gt;</w:t>
      </w:r>
    </w:p>
    <w:p w14:paraId="731DFF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this.languageFormGroup.patchValue</w:t>
      </w:r>
      <w:proofErr w:type="spellEnd"/>
      <w:proofErr w:type="gramEnd"/>
      <w:r w:rsidRPr="00184B06">
        <w:rPr>
          <w:noProof w:val="0"/>
        </w:rPr>
        <w:t>({</w:t>
      </w:r>
    </w:p>
    <w:p w14:paraId="60E0CF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sourceLanguage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response.detectedLanguageCode</w:t>
      </w:r>
      <w:proofErr w:type="spellEnd"/>
      <w:proofErr w:type="gramEnd"/>
      <w:r w:rsidRPr="00184B06">
        <w:rPr>
          <w:noProof w:val="0"/>
        </w:rPr>
        <w:t>,</w:t>
      </w:r>
    </w:p>
    <w:p w14:paraId="2B7642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72EBE1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5E2EEB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91778DF" w14:textId="77777777" w:rsidR="00197A74" w:rsidRPr="00184B06" w:rsidRDefault="00197A74" w:rsidP="00197A74">
      <w:pPr>
        <w:pStyle w:val="af7"/>
        <w:rPr>
          <w:noProof w:val="0"/>
        </w:rPr>
      </w:pPr>
    </w:p>
    <w:p w14:paraId="2484E5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initFormGroup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963F9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proofErr w:type="gramStart"/>
      <w:r w:rsidRPr="00184B06">
        <w:rPr>
          <w:noProof w:val="0"/>
        </w:rPr>
        <w:t>this.languageFormGroup.patchValue</w:t>
      </w:r>
      <w:proofErr w:type="spellEnd"/>
      <w:proofErr w:type="gramEnd"/>
      <w:r w:rsidRPr="00184B06">
        <w:rPr>
          <w:noProof w:val="0"/>
        </w:rPr>
        <w:t>({</w:t>
      </w:r>
    </w:p>
    <w:p w14:paraId="2B7A77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sourceText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data.sourceText</w:t>
      </w:r>
      <w:proofErr w:type="spellEnd"/>
      <w:r w:rsidRPr="00184B06">
        <w:rPr>
          <w:noProof w:val="0"/>
        </w:rPr>
        <w:t>,</w:t>
      </w:r>
    </w:p>
    <w:p w14:paraId="1445E3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targetLanguage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data.targetLanguageCode</w:t>
      </w:r>
      <w:proofErr w:type="spellEnd"/>
      <w:r w:rsidRPr="00184B06">
        <w:rPr>
          <w:noProof w:val="0"/>
        </w:rPr>
        <w:t>,</w:t>
      </w:r>
    </w:p>
    <w:p w14:paraId="582912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3AA891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FD20B4B" w14:textId="77777777" w:rsidR="00197A74" w:rsidRPr="00184B06" w:rsidRDefault="00197A74" w:rsidP="00197A74">
      <w:pPr>
        <w:pStyle w:val="af7"/>
        <w:rPr>
          <w:noProof w:val="0"/>
        </w:rPr>
      </w:pPr>
    </w:p>
    <w:p w14:paraId="68083F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subscribeOnFormChanges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1F76D4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this.languageFormGroup.valueChanges</w:t>
      </w:r>
      <w:proofErr w:type="spellEnd"/>
      <w:proofErr w:type="gramEnd"/>
    </w:p>
    <w:p w14:paraId="2CBD55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))</w:t>
      </w:r>
    </w:p>
    <w:p w14:paraId="768C33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 xml:space="preserve">(() =&gt; </w:t>
      </w:r>
      <w:proofErr w:type="spellStart"/>
      <w:r w:rsidRPr="00184B06">
        <w:rPr>
          <w:noProof w:val="0"/>
        </w:rPr>
        <w:t>this.translateText</w:t>
      </w:r>
      <w:proofErr w:type="spellEnd"/>
      <w:r w:rsidRPr="00184B06">
        <w:rPr>
          <w:noProof w:val="0"/>
        </w:rPr>
        <w:t>());</w:t>
      </w:r>
    </w:p>
    <w:p w14:paraId="7BADE4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925AB18" w14:textId="77777777" w:rsidR="00197A74" w:rsidRPr="00184B06" w:rsidRDefault="00197A74" w:rsidP="00197A74">
      <w:pPr>
        <w:pStyle w:val="af7"/>
        <w:rPr>
          <w:noProof w:val="0"/>
        </w:rPr>
      </w:pPr>
    </w:p>
    <w:p w14:paraId="474F44CA" w14:textId="70E9D340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70ECF7A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user-registration-dialog.component.html:</w:t>
      </w:r>
    </w:p>
    <w:p w14:paraId="1E3A49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&gt;Создание</w:t>
      </w:r>
      <w:proofErr w:type="gramEnd"/>
      <w:r w:rsidRPr="00184B06">
        <w:rPr>
          <w:noProof w:val="0"/>
        </w:rPr>
        <w:t xml:space="preserve"> пользователя&lt;/h2&gt;</w:t>
      </w:r>
    </w:p>
    <w:p w14:paraId="3D2FCB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createUserForm</w:t>
      </w:r>
      <w:proofErr w:type="spellEnd"/>
      <w:r w:rsidRPr="00184B06">
        <w:rPr>
          <w:noProof w:val="0"/>
        </w:rPr>
        <w:t>"&gt;</w:t>
      </w:r>
    </w:p>
    <w:p w14:paraId="6D8F39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2AA09E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&gt;Имя</w:t>
      </w:r>
      <w:proofErr w:type="gramEnd"/>
      <w:r w:rsidRPr="00184B06">
        <w:rPr>
          <w:noProof w:val="0"/>
        </w:rPr>
        <w:t xml:space="preserve"> пользователя&lt;/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6EF84B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" /&gt;</w:t>
      </w:r>
    </w:p>
    <w:p w14:paraId="467650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440CBB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78E21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&gt;ПИН</w:t>
      </w:r>
      <w:proofErr w:type="gramEnd"/>
      <w:r w:rsidRPr="00184B06">
        <w:rPr>
          <w:noProof w:val="0"/>
        </w:rPr>
        <w:t>-код&lt;/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62AB37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>" /&gt;</w:t>
      </w:r>
    </w:p>
    <w:p w14:paraId="5D6DE8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5C8963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mat-dialog-content</w:t>
      </w:r>
      <w:proofErr w:type="spellEnd"/>
      <w:r w:rsidRPr="00184B06">
        <w:rPr>
          <w:noProof w:val="0"/>
        </w:rPr>
        <w:t>&gt;</w:t>
      </w:r>
    </w:p>
    <w:p w14:paraId="1DC993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592474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</w:p>
    <w:p w14:paraId="66A733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mat-flat-button</w:t>
      </w:r>
      <w:proofErr w:type="spellEnd"/>
    </w:p>
    <w:p w14:paraId="376D53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7828A9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createUserForm.pristine</w:t>
      </w:r>
      <w:proofErr w:type="spell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createUserForm.invalid</w:t>
      </w:r>
      <w:proofErr w:type="spellEnd"/>
      <w:r w:rsidRPr="00184B06">
        <w:rPr>
          <w:noProof w:val="0"/>
        </w:rPr>
        <w:t>"</w:t>
      </w:r>
    </w:p>
    <w:p w14:paraId="4AF375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78F4F4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inputmode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numeric</w:t>
      </w:r>
      <w:proofErr w:type="spellEnd"/>
      <w:r w:rsidRPr="00184B06">
        <w:rPr>
          <w:noProof w:val="0"/>
        </w:rPr>
        <w:t>"</w:t>
      </w:r>
    </w:p>
    <w:p w14:paraId="686285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digitOnly</w:t>
      </w:r>
      <w:proofErr w:type="spellEnd"/>
    </w:p>
    <w:p w14:paraId="26A550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2F0D6D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Создать</w:t>
      </w:r>
    </w:p>
    <w:p w14:paraId="31205A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147BC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accent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cancel</w:t>
      </w:r>
      <w:proofErr w:type="spellEnd"/>
      <w:r w:rsidRPr="00184B06">
        <w:rPr>
          <w:noProof w:val="0"/>
        </w:rPr>
        <w:t>()</w:t>
      </w:r>
      <w:proofErr w:type="gramStart"/>
      <w:r w:rsidRPr="00184B06">
        <w:rPr>
          <w:noProof w:val="0"/>
        </w:rPr>
        <w:t>"&gt;Отмена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6149C5AB" w14:textId="6609AA6B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mat-dialog-actions</w:t>
      </w:r>
      <w:proofErr w:type="spellEnd"/>
      <w:r w:rsidRPr="00184B06">
        <w:rPr>
          <w:noProof w:val="0"/>
        </w:rPr>
        <w:t>&gt;</w:t>
      </w:r>
    </w:p>
    <w:p w14:paraId="66310E2E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user-registration-</w:t>
      </w:r>
      <w:proofErr w:type="gramStart"/>
      <w:r w:rsidRPr="00184B06">
        <w:rPr>
          <w:noProof w:val="0"/>
        </w:rPr>
        <w:t>dialog.component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02F9EB7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ChangeDetectionStrategy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Component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48CB8F5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NonNullableFormBuilder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Validators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forms</w:t>
      </w:r>
      <w:proofErr w:type="spellEnd"/>
      <w:r w:rsidRPr="00184B06">
        <w:rPr>
          <w:noProof w:val="0"/>
        </w:rPr>
        <w:t>';</w:t>
      </w:r>
    </w:p>
    <w:p w14:paraId="44461B2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MatDialogActions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MatDialogContent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MatDialogTitle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>';</w:t>
      </w:r>
    </w:p>
    <w:p w14:paraId="508B7F6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CONSTANTS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constants</w:t>
      </w:r>
      <w:proofErr w:type="spellEnd"/>
      <w:r w:rsidRPr="00184B06">
        <w:rPr>
          <w:noProof w:val="0"/>
        </w:rPr>
        <w:t>';</w:t>
      </w:r>
    </w:p>
    <w:p w14:paraId="12A3780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MatFormField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form-field</w:t>
      </w:r>
      <w:proofErr w:type="spellEnd"/>
      <w:r w:rsidRPr="00184B06">
        <w:rPr>
          <w:noProof w:val="0"/>
        </w:rPr>
        <w:t>';</w:t>
      </w:r>
    </w:p>
    <w:p w14:paraId="24403D5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MatButton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';</w:t>
      </w:r>
    </w:p>
    <w:p w14:paraId="4F7E378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DigitOnlyModule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uiowa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digit-only</w:t>
      </w:r>
      <w:proofErr w:type="spellEnd"/>
      <w:r w:rsidRPr="00184B06">
        <w:rPr>
          <w:noProof w:val="0"/>
        </w:rPr>
        <w:t>';</w:t>
      </w:r>
    </w:p>
    <w:p w14:paraId="382518B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MatInputModule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';</w:t>
      </w:r>
    </w:p>
    <w:p w14:paraId="02325384" w14:textId="77777777" w:rsidR="00197A74" w:rsidRPr="00184B06" w:rsidRDefault="00197A74" w:rsidP="00197A74">
      <w:pPr>
        <w:pStyle w:val="af7"/>
        <w:rPr>
          <w:noProof w:val="0"/>
        </w:rPr>
      </w:pPr>
    </w:p>
    <w:p w14:paraId="5FBAAE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17C212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app-user-registration-dialog</w:t>
      </w:r>
      <w:proofErr w:type="spellEnd"/>
      <w:r w:rsidRPr="00184B06">
        <w:rPr>
          <w:noProof w:val="0"/>
        </w:rPr>
        <w:t>',</w:t>
      </w:r>
    </w:p>
    <w:p w14:paraId="0B5D90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'./user-registration-dialog.component.html',</w:t>
      </w:r>
    </w:p>
    <w:p w14:paraId="1F86F0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user-registration-dialog.component.scss</w:t>
      </w:r>
      <w:proofErr w:type="spellEnd"/>
      <w:r w:rsidRPr="00184B06">
        <w:rPr>
          <w:noProof w:val="0"/>
        </w:rPr>
        <w:t>',</w:t>
      </w:r>
    </w:p>
    <w:p w14:paraId="16C4C3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159F1C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1406A3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MatDialogContent</w:t>
      </w:r>
      <w:proofErr w:type="spellEnd"/>
      <w:r w:rsidRPr="00184B06">
        <w:rPr>
          <w:noProof w:val="0"/>
        </w:rPr>
        <w:t>,</w:t>
      </w:r>
    </w:p>
    <w:p w14:paraId="5DCDC2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MatDialogTitle</w:t>
      </w:r>
      <w:proofErr w:type="spellEnd"/>
      <w:r w:rsidRPr="00184B06">
        <w:rPr>
          <w:noProof w:val="0"/>
        </w:rPr>
        <w:t>,</w:t>
      </w:r>
    </w:p>
    <w:p w14:paraId="39A7CA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75171F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MatInputModule</w:t>
      </w:r>
      <w:proofErr w:type="spellEnd"/>
      <w:r w:rsidRPr="00184B06">
        <w:rPr>
          <w:noProof w:val="0"/>
        </w:rPr>
        <w:t>,</w:t>
      </w:r>
    </w:p>
    <w:p w14:paraId="132D88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>,</w:t>
      </w:r>
    </w:p>
    <w:p w14:paraId="54E89F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7B4D8F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697810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DigitOnlyModule</w:t>
      </w:r>
      <w:proofErr w:type="spellEnd"/>
      <w:r w:rsidRPr="00184B06">
        <w:rPr>
          <w:noProof w:val="0"/>
        </w:rPr>
        <w:t>,</w:t>
      </w:r>
    </w:p>
    <w:p w14:paraId="3E2B09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MatDialogActions</w:t>
      </w:r>
      <w:proofErr w:type="spellEnd"/>
      <w:r w:rsidRPr="00184B06">
        <w:rPr>
          <w:noProof w:val="0"/>
        </w:rPr>
        <w:t>,</w:t>
      </w:r>
    </w:p>
    <w:p w14:paraId="14074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777188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599A3F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0D764A0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UserRegistrationDialogComponent</w:t>
      </w:r>
      <w:proofErr w:type="spellEnd"/>
      <w:r w:rsidRPr="00184B06">
        <w:rPr>
          <w:noProof w:val="0"/>
        </w:rPr>
        <w:t xml:space="preserve"> {</w:t>
      </w:r>
    </w:p>
    <w:p w14:paraId="0E0306F3" w14:textId="77777777" w:rsidR="00197A74" w:rsidRPr="00184B06" w:rsidRDefault="00197A74" w:rsidP="00197A74">
      <w:pPr>
        <w:pStyle w:val="af7"/>
        <w:rPr>
          <w:noProof w:val="0"/>
        </w:rPr>
      </w:pPr>
    </w:p>
    <w:p w14:paraId="252E5D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createUserForm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7EBD9E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('', [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]),</w:t>
      </w:r>
    </w:p>
    <w:p w14:paraId="4B774ED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('', [</w:t>
      </w:r>
    </w:p>
    <w:p w14:paraId="3B17CD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,</w:t>
      </w:r>
    </w:p>
    <w:p w14:paraId="1B428A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Validators.pattern</w:t>
      </w:r>
      <w:proofErr w:type="spellEnd"/>
      <w:r w:rsidRPr="00184B06">
        <w:rPr>
          <w:noProof w:val="0"/>
        </w:rPr>
        <w:t>(CONSTANTS.REGEX_PATTERN.PIN_CODE),</w:t>
      </w:r>
    </w:p>
    <w:p w14:paraId="62C764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]),</w:t>
      </w:r>
    </w:p>
    <w:p w14:paraId="166E32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1C91DA9E" w14:textId="77777777" w:rsidR="00197A74" w:rsidRPr="00184B06" w:rsidRDefault="00197A74" w:rsidP="00197A74">
      <w:pPr>
        <w:pStyle w:val="af7"/>
        <w:rPr>
          <w:noProof w:val="0"/>
        </w:rPr>
      </w:pPr>
    </w:p>
    <w:p w14:paraId="227C90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1FBC91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MatDialogRef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UserRegistrationDialogComponent</w:t>
      </w:r>
      <w:proofErr w:type="spellEnd"/>
      <w:r w:rsidRPr="00184B06">
        <w:rPr>
          <w:noProof w:val="0"/>
        </w:rPr>
        <w:t>&gt;,</w:t>
      </w:r>
    </w:p>
    <w:p w14:paraId="201F98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NonNullableFormBuilder</w:t>
      </w:r>
      <w:proofErr w:type="spellEnd"/>
    </w:p>
    <w:p w14:paraId="7724C3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{}</w:t>
      </w:r>
    </w:p>
    <w:p w14:paraId="58649465" w14:textId="77777777" w:rsidR="00197A74" w:rsidRPr="00184B06" w:rsidRDefault="00197A74" w:rsidP="00197A74">
      <w:pPr>
        <w:pStyle w:val="af7"/>
        <w:rPr>
          <w:noProof w:val="0"/>
        </w:rPr>
      </w:pPr>
    </w:p>
    <w:p w14:paraId="259DCE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cancel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20C5A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();</w:t>
      </w:r>
    </w:p>
    <w:p w14:paraId="1F02E3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CCF24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1B35F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this.createUserForm.invalid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195435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dialogRef.close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this.createUserForm.value</w:t>
      </w:r>
      <w:proofErr w:type="spellEnd"/>
      <w:r w:rsidRPr="00184B06">
        <w:rPr>
          <w:noProof w:val="0"/>
        </w:rPr>
        <w:t>);</w:t>
      </w:r>
    </w:p>
    <w:p w14:paraId="4E8E72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9CDEE1B" w14:textId="77777777" w:rsidR="00197A74" w:rsidRPr="00184B06" w:rsidRDefault="00197A74" w:rsidP="00197A74">
      <w:pPr>
        <w:pStyle w:val="af7"/>
        <w:rPr>
          <w:noProof w:val="0"/>
        </w:rPr>
      </w:pPr>
    </w:p>
    <w:p w14:paraId="7FB84075" w14:textId="0F90C2B5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464DF37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book-collections.component.html:</w:t>
      </w:r>
    </w:p>
    <w:p w14:paraId="7CD3FB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toolbar</w:t>
      </w:r>
      <w:proofErr w:type="spellEnd"/>
      <w:r w:rsidRPr="00184B06">
        <w:rPr>
          <w:noProof w:val="0"/>
        </w:rPr>
        <w:t>"&gt;</w:t>
      </w:r>
    </w:p>
    <w:p w14:paraId="6B55D2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&lt;h</w:t>
      </w:r>
      <w:proofErr w:type="gramStart"/>
      <w:r w:rsidRPr="00184B06">
        <w:rPr>
          <w:noProof w:val="0"/>
        </w:rPr>
        <w:t>2&gt;Коллекции</w:t>
      </w:r>
      <w:proofErr w:type="gramEnd"/>
      <w:r w:rsidRPr="00184B06">
        <w:rPr>
          <w:noProof w:val="0"/>
        </w:rPr>
        <w:t xml:space="preserve"> книг&lt;/h2&gt;</w:t>
      </w:r>
    </w:p>
    <w:p w14:paraId="567FAE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spacer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7B462B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E0E1E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</w:p>
    <w:p w14:paraId="0EC12E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2417AC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openBookCollectionEditDialog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3B4A62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2FA6C1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Создать коллекцию</w:t>
      </w:r>
    </w:p>
    <w:p w14:paraId="2B595B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E28A7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8BE3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586CD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collection-list-container</w:t>
      </w:r>
      <w:proofErr w:type="spellEnd"/>
      <w:r w:rsidRPr="00184B06">
        <w:rPr>
          <w:noProof w:val="0"/>
        </w:rPr>
        <w:t>"&gt;</w:t>
      </w:r>
    </w:p>
    <w:p w14:paraId="2F7D6B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app-book-collection-list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799FE6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(</w:t>
      </w:r>
      <w:proofErr w:type="spellStart"/>
      <w:r w:rsidRPr="00184B06">
        <w:rPr>
          <w:noProof w:val="0"/>
        </w:rPr>
        <w:t>bookOpenClickEvent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0648BE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(</w:t>
      </w:r>
      <w:proofErr w:type="spellStart"/>
      <w:r w:rsidRPr="00184B06">
        <w:rPr>
          <w:noProof w:val="0"/>
        </w:rPr>
        <w:t>bookInfoClickEvent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openBookInfoDialog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2FC365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(collectionEditClickEvent)="openBookCollectionEditDialog($event)"</w:t>
      </w:r>
    </w:p>
    <w:p w14:paraId="7612A7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        (collectionDeleteClickEvent)="openDeleteConfirmationDialog($event)"&gt;</w:t>
      </w:r>
    </w:p>
    <w:p w14:paraId="44AEA4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app-book-collection-list</w:t>
      </w:r>
      <w:proofErr w:type="spellEnd"/>
      <w:r w:rsidRPr="00184B06">
        <w:rPr>
          <w:noProof w:val="0"/>
        </w:rPr>
        <w:t>&gt;</w:t>
      </w:r>
    </w:p>
    <w:p w14:paraId="7ADBF0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bookCollections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>) {</w:t>
      </w:r>
    </w:p>
    <w:p w14:paraId="629E205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no-items</w:t>
      </w:r>
      <w:proofErr w:type="spellEnd"/>
      <w:proofErr w:type="gramStart"/>
      <w:r w:rsidRPr="00184B06">
        <w:rPr>
          <w:noProof w:val="0"/>
        </w:rPr>
        <w:t>"&gt;Здесь</w:t>
      </w:r>
      <w:proofErr w:type="gramEnd"/>
      <w:r w:rsidRPr="00184B06">
        <w:rPr>
          <w:noProof w:val="0"/>
        </w:rPr>
        <w:t xml:space="preserve"> пусто :(&lt;/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74BCB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1D181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C42D9C6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</w:t>
      </w:r>
      <w:proofErr w:type="gramStart"/>
      <w:r w:rsidRPr="00184B06">
        <w:rPr>
          <w:noProof w:val="0"/>
        </w:rPr>
        <w:t>collections.component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BA9836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ChangeDetectionStrategy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Component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1122033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BookCollectionService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book-collection.service</w:t>
      </w:r>
      <w:proofErr w:type="spellEnd"/>
      <w:r w:rsidRPr="00184B06">
        <w:rPr>
          <w:noProof w:val="0"/>
        </w:rPr>
        <w:t>';</w:t>
      </w:r>
    </w:p>
    <w:p w14:paraId="60E2532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BookCollectionDto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659D213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MatButton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';</w:t>
      </w:r>
    </w:p>
    <w:p w14:paraId="5810F6B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MatIconModule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';</w:t>
      </w:r>
    </w:p>
    <w:p w14:paraId="1DD6280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MatDialog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>';</w:t>
      </w:r>
    </w:p>
    <w:p w14:paraId="3BCB0C1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BookCollectionEditDialogComponent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'@core/dialogs/book-collection-edit-dialog/book-collection-edit-dialog.component';</w:t>
      </w:r>
    </w:p>
    <w:p w14:paraId="779C470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CONSTANTS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constants</w:t>
      </w:r>
      <w:proofErr w:type="spellEnd"/>
      <w:r w:rsidRPr="00184B06">
        <w:rPr>
          <w:noProof w:val="0"/>
        </w:rPr>
        <w:t>';</w:t>
      </w:r>
    </w:p>
    <w:p w14:paraId="415E45A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BookCollectionListComponent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'@core/components/book-collection-list/book-collection-list.component';</w:t>
      </w:r>
    </w:p>
    <w:p w14:paraId="58A36E7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DeleteConfirmationDialogComponent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'@core/dialogs/delete-confirmation-dialog/delete-confirmation-dialog.component';</w:t>
      </w:r>
    </w:p>
    <w:p w14:paraId="10D2823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takeUntilDestroyed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rxjs-interop</w:t>
      </w:r>
      <w:proofErr w:type="spellEnd"/>
      <w:r w:rsidRPr="00184B06">
        <w:rPr>
          <w:noProof w:val="0"/>
        </w:rPr>
        <w:t>';</w:t>
      </w:r>
    </w:p>
    <w:p w14:paraId="76D9179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finalize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 xml:space="preserve">, NEVER, of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016A155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MatSnackBar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snack-bar</w:t>
      </w:r>
      <w:proofErr w:type="spellEnd"/>
      <w:r w:rsidRPr="00184B06">
        <w:rPr>
          <w:noProof w:val="0"/>
        </w:rPr>
        <w:t>';</w:t>
      </w:r>
    </w:p>
    <w:p w14:paraId="5DC20B5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Router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';</w:t>
      </w:r>
    </w:p>
    <w:p w14:paraId="7838F24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BookInfoDialogComponent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dialogs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book-info-dialog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book-info-dialog.component</w:t>
      </w:r>
      <w:proofErr w:type="spellEnd"/>
      <w:r w:rsidRPr="00184B06">
        <w:rPr>
          <w:noProof w:val="0"/>
        </w:rPr>
        <w:t>';</w:t>
      </w:r>
    </w:p>
    <w:p w14:paraId="3BB44B0A" w14:textId="77777777" w:rsidR="00197A74" w:rsidRPr="00184B06" w:rsidRDefault="00197A74" w:rsidP="00197A74">
      <w:pPr>
        <w:pStyle w:val="af7"/>
        <w:rPr>
          <w:noProof w:val="0"/>
        </w:rPr>
      </w:pPr>
    </w:p>
    <w:p w14:paraId="0EAF9B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01E0A6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app-book-collections</w:t>
      </w:r>
      <w:proofErr w:type="spellEnd"/>
      <w:r w:rsidRPr="00184B06">
        <w:rPr>
          <w:noProof w:val="0"/>
        </w:rPr>
        <w:t>',</w:t>
      </w:r>
    </w:p>
    <w:p w14:paraId="22727C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1D3005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5646D8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76F6D9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MatIconModule</w:t>
      </w:r>
      <w:proofErr w:type="spellEnd"/>
      <w:r w:rsidRPr="00184B06">
        <w:rPr>
          <w:noProof w:val="0"/>
        </w:rPr>
        <w:t>,</w:t>
      </w:r>
    </w:p>
    <w:p w14:paraId="77143E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BookCollectionListComponent</w:t>
      </w:r>
      <w:proofErr w:type="spellEnd"/>
      <w:r w:rsidRPr="00184B06">
        <w:rPr>
          <w:noProof w:val="0"/>
        </w:rPr>
        <w:t>,</w:t>
      </w:r>
    </w:p>
    <w:p w14:paraId="5E9D85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5C2357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'./book-collections.component.html',</w:t>
      </w:r>
    </w:p>
    <w:p w14:paraId="52E47D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book-collections.component.scss</w:t>
      </w:r>
      <w:proofErr w:type="spellEnd"/>
      <w:r w:rsidRPr="00184B06">
        <w:rPr>
          <w:noProof w:val="0"/>
        </w:rPr>
        <w:t>',</w:t>
      </w:r>
    </w:p>
    <w:p w14:paraId="229D0C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7E0866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235EBFB2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BookCollectionsComponent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04ECC4F1" w14:textId="77777777" w:rsidR="00197A74" w:rsidRPr="00184B06" w:rsidRDefault="00197A74" w:rsidP="00197A74">
      <w:pPr>
        <w:pStyle w:val="af7"/>
        <w:rPr>
          <w:noProof w:val="0"/>
        </w:rPr>
      </w:pPr>
    </w:p>
    <w:p w14:paraId="0A4C0A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[]&gt;([]);</w:t>
      </w:r>
    </w:p>
    <w:p w14:paraId="22414584" w14:textId="77777777" w:rsidR="00197A74" w:rsidRPr="00184B06" w:rsidRDefault="00197A74" w:rsidP="00197A74">
      <w:pPr>
        <w:pStyle w:val="af7"/>
        <w:rPr>
          <w:noProof w:val="0"/>
        </w:rPr>
      </w:pPr>
    </w:p>
    <w:p w14:paraId="3D14B0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5DB74B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_service: </w:t>
      </w:r>
      <w:proofErr w:type="spellStart"/>
      <w:r w:rsidRPr="00184B06">
        <w:rPr>
          <w:noProof w:val="0"/>
        </w:rPr>
        <w:t>BookCollectionService</w:t>
      </w:r>
      <w:proofErr w:type="spellEnd"/>
      <w:r w:rsidRPr="00184B06">
        <w:rPr>
          <w:noProof w:val="0"/>
        </w:rPr>
        <w:t>,</w:t>
      </w:r>
    </w:p>
    <w:p w14:paraId="5BE953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,</w:t>
      </w:r>
    </w:p>
    <w:p w14:paraId="21255A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snackBar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MatSnackBar</w:t>
      </w:r>
      <w:proofErr w:type="spellEnd"/>
      <w:r w:rsidRPr="00184B06">
        <w:rPr>
          <w:noProof w:val="0"/>
        </w:rPr>
        <w:t>,</w:t>
      </w:r>
    </w:p>
    <w:p w14:paraId="310C81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MatDialog</w:t>
      </w:r>
      <w:proofErr w:type="spellEnd"/>
      <w:r w:rsidRPr="00184B06">
        <w:rPr>
          <w:noProof w:val="0"/>
        </w:rPr>
        <w:t>,</w:t>
      </w:r>
    </w:p>
    <w:p w14:paraId="47D169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47BE28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652AD8B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7CA132B" w14:textId="77777777" w:rsidR="00197A74" w:rsidRPr="00184B06" w:rsidRDefault="00197A74" w:rsidP="00197A74">
      <w:pPr>
        <w:pStyle w:val="af7"/>
        <w:rPr>
          <w:noProof w:val="0"/>
        </w:rPr>
      </w:pPr>
    </w:p>
    <w:p w14:paraId="5E4E35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95A25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loadCollections</w:t>
      </w:r>
      <w:proofErr w:type="spellEnd"/>
      <w:r w:rsidRPr="00184B06">
        <w:rPr>
          <w:noProof w:val="0"/>
        </w:rPr>
        <w:t>();</w:t>
      </w:r>
    </w:p>
    <w:p w14:paraId="126C2D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B1DAF47" w14:textId="77777777" w:rsidR="00197A74" w:rsidRPr="00184B06" w:rsidRDefault="00197A74" w:rsidP="00197A74">
      <w:pPr>
        <w:pStyle w:val="af7"/>
        <w:rPr>
          <w:noProof w:val="0"/>
        </w:rPr>
      </w:pPr>
    </w:p>
    <w:p w14:paraId="1CDA24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loadCollections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7AB26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service.getAll</w:t>
      </w:r>
      <w:proofErr w:type="spellEnd"/>
      <w:r w:rsidRPr="00184B06">
        <w:rPr>
          <w:noProof w:val="0"/>
        </w:rPr>
        <w:t>()</w:t>
      </w:r>
    </w:p>
    <w:p w14:paraId="7BFB2B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collections</w:t>
      </w:r>
      <w:proofErr w:type="spellEnd"/>
      <w:r w:rsidRPr="00184B06">
        <w:rPr>
          <w:noProof w:val="0"/>
        </w:rPr>
        <w:t>) =&gt; {</w:t>
      </w:r>
    </w:p>
    <w:p w14:paraId="6DC1E3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this.bookCollections.set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collections</w:t>
      </w:r>
      <w:proofErr w:type="spellEnd"/>
      <w:r w:rsidRPr="00184B06">
        <w:rPr>
          <w:noProof w:val="0"/>
        </w:rPr>
        <w:t>);</w:t>
      </w:r>
    </w:p>
    <w:p w14:paraId="424E64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54623D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7D61A8B" w14:textId="77777777" w:rsidR="00197A74" w:rsidRPr="00184B06" w:rsidRDefault="00197A74" w:rsidP="00197A74">
      <w:pPr>
        <w:pStyle w:val="af7"/>
        <w:rPr>
          <w:noProof w:val="0"/>
        </w:rPr>
      </w:pPr>
    </w:p>
    <w:p w14:paraId="4BC53E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openBookCollectionEditDialog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?: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8F9E0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BookCollectionEditDialogComponent</w:t>
      </w:r>
      <w:proofErr w:type="spellEnd"/>
      <w:r w:rsidRPr="00184B06">
        <w:rPr>
          <w:noProof w:val="0"/>
        </w:rPr>
        <w:t>, {</w:t>
      </w:r>
    </w:p>
    <w:p w14:paraId="5536B6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minWidth</w:t>
      </w:r>
      <w:proofErr w:type="spellEnd"/>
      <w:r w:rsidRPr="00184B06">
        <w:rPr>
          <w:noProof w:val="0"/>
        </w:rPr>
        <w:t>: CONSTANTS.SIZE.DIALOG_MIN_WIDTH,</w:t>
      </w:r>
    </w:p>
    <w:p w14:paraId="2F01FE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: {</w:t>
      </w:r>
    </w:p>
    <w:p w14:paraId="7A9881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mode</w:t>
      </w:r>
      <w:proofErr w:type="spellEnd"/>
      <w:proofErr w:type="gramStart"/>
      <w:r w:rsidRPr="00184B06">
        <w:rPr>
          <w:noProof w:val="0"/>
        </w:rPr>
        <w:t>: !</w:t>
      </w:r>
      <w:proofErr w:type="spellStart"/>
      <w:r w:rsidRPr="00184B06">
        <w:rPr>
          <w:noProof w:val="0"/>
        </w:rPr>
        <w:t>collection</w:t>
      </w:r>
      <w:proofErr w:type="spellEnd"/>
      <w:proofErr w:type="gramEnd"/>
      <w:r w:rsidRPr="00184B06">
        <w:rPr>
          <w:noProof w:val="0"/>
        </w:rPr>
        <w:t xml:space="preserve"> ? '</w:t>
      </w:r>
      <w:proofErr w:type="spellStart"/>
      <w:r w:rsidRPr="00184B06">
        <w:rPr>
          <w:noProof w:val="0"/>
        </w:rPr>
        <w:t>create</w:t>
      </w:r>
      <w:proofErr w:type="spellEnd"/>
      <w:proofErr w:type="gramStart"/>
      <w:r w:rsidRPr="00184B06">
        <w:rPr>
          <w:noProof w:val="0"/>
        </w:rPr>
        <w:t>' :</w:t>
      </w:r>
      <w:proofErr w:type="gram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',</w:t>
      </w:r>
    </w:p>
    <w:p w14:paraId="47A31D0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allBookCollections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this.bookCollections</w:t>
      </w:r>
      <w:proofErr w:type="spellEnd"/>
      <w:proofErr w:type="gramEnd"/>
      <w:r w:rsidRPr="00184B06">
        <w:rPr>
          <w:noProof w:val="0"/>
        </w:rPr>
        <w:t>(),</w:t>
      </w:r>
    </w:p>
    <w:p w14:paraId="579CCE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bookCollection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,</w:t>
      </w:r>
    </w:p>
    <w:p w14:paraId="35B3E9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521385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51EB45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dialogRef.afterClosed</w:t>
      </w:r>
      <w:proofErr w:type="spellEnd"/>
      <w:r w:rsidRPr="00184B06">
        <w:rPr>
          <w:noProof w:val="0"/>
        </w:rPr>
        <w:t>()</w:t>
      </w:r>
    </w:p>
    <w:p w14:paraId="49E0F4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5613B3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requestObject</w:t>
      </w:r>
      <w:proofErr w:type="spellEnd"/>
      <w:r w:rsidRPr="00184B06">
        <w:rPr>
          <w:noProof w:val="0"/>
        </w:rPr>
        <w:t>) =&gt; {</w:t>
      </w:r>
    </w:p>
    <w:p w14:paraId="4CD33D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requestObject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NEVER;</w:t>
      </w:r>
    </w:p>
    <w:p w14:paraId="5EF153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!</w:t>
      </w:r>
      <w:proofErr w:type="spellStart"/>
      <w:r w:rsidRPr="00184B06">
        <w:rPr>
          <w:noProof w:val="0"/>
        </w:rPr>
        <w:t>collection</w:t>
      </w:r>
      <w:proofErr w:type="spellEnd"/>
      <w:proofErr w:type="gramEnd"/>
    </w:p>
    <w:p w14:paraId="6B15F2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?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service.create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requestObject</w:t>
      </w:r>
      <w:proofErr w:type="spellEnd"/>
      <w:r w:rsidRPr="00184B06">
        <w:rPr>
          <w:noProof w:val="0"/>
        </w:rPr>
        <w:t>)</w:t>
      </w:r>
    </w:p>
    <w:p w14:paraId="44056C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service.update</w:t>
      </w:r>
      <w:proofErr w:type="spellEnd"/>
      <w:r w:rsidRPr="00184B06">
        <w:rPr>
          <w:noProof w:val="0"/>
        </w:rPr>
        <w:t xml:space="preserve">(collection.id, </w:t>
      </w:r>
      <w:proofErr w:type="spellStart"/>
      <w:r w:rsidRPr="00184B06">
        <w:rPr>
          <w:noProof w:val="0"/>
        </w:rPr>
        <w:t>requestObject</w:t>
      </w:r>
      <w:proofErr w:type="spellEnd"/>
      <w:r w:rsidRPr="00184B06">
        <w:rPr>
          <w:noProof w:val="0"/>
        </w:rPr>
        <w:t>);</w:t>
      </w:r>
    </w:p>
    <w:p w14:paraId="1F1693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4012CA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2BDD7C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6B108E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newOrModCollection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handleDialogResponse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newOrModCollection</w:t>
      </w:r>
      <w:proofErr w:type="spellEnd"/>
      <w:r w:rsidRPr="00184B06">
        <w:rPr>
          <w:noProof w:val="0"/>
        </w:rPr>
        <w:t>));</w:t>
      </w:r>
    </w:p>
    <w:p w14:paraId="75371B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E1623EE" w14:textId="77777777" w:rsidR="00197A74" w:rsidRPr="00184B06" w:rsidRDefault="00197A74" w:rsidP="00197A74">
      <w:pPr>
        <w:pStyle w:val="af7"/>
        <w:rPr>
          <w:noProof w:val="0"/>
        </w:rPr>
      </w:pPr>
    </w:p>
    <w:p w14:paraId="126D49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openDeleteConfirmationDialog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5B0B1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</w:p>
    <w:p w14:paraId="66A260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DeleteConfirmationDialogComponent</w:t>
      </w:r>
      <w:proofErr w:type="spellEnd"/>
      <w:r w:rsidRPr="00184B06">
        <w:rPr>
          <w:noProof w:val="0"/>
        </w:rPr>
        <w:t>,</w:t>
      </w:r>
    </w:p>
    <w:p w14:paraId="7E56B3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{</w:t>
      </w:r>
    </w:p>
    <w:p w14:paraId="5F1F3A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: {</w:t>
      </w:r>
    </w:p>
    <w:p w14:paraId="4C1095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: CONSTANTS.TEXTS.BOOK_COLLECTION_DEL_CONFIRM_MESSAGE,</w:t>
      </w:r>
    </w:p>
    <w:p w14:paraId="334060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},</w:t>
      </w:r>
    </w:p>
    <w:p w14:paraId="47BAE8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6883B1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1F3333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dialogRef.afterClosed</w:t>
      </w:r>
      <w:proofErr w:type="spellEnd"/>
      <w:r w:rsidRPr="00184B06">
        <w:rPr>
          <w:noProof w:val="0"/>
        </w:rPr>
        <w:t>()</w:t>
      </w:r>
    </w:p>
    <w:p w14:paraId="0A5BB8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7BC209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isConfirmed</w:t>
      </w:r>
      <w:proofErr w:type="spellEnd"/>
      <w:r w:rsidRPr="00184B06">
        <w:rPr>
          <w:noProof w:val="0"/>
        </w:rPr>
        <w:t>) =&gt; {</w:t>
      </w:r>
    </w:p>
    <w:p w14:paraId="5DF534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isConfirmed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of(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22DE6C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service.delete</w:t>
      </w:r>
      <w:proofErr w:type="spellEnd"/>
      <w:r w:rsidRPr="00184B06">
        <w:rPr>
          <w:noProof w:val="0"/>
        </w:rPr>
        <w:t>(collection.id)</w:t>
      </w:r>
    </w:p>
    <w:p w14:paraId="49E3E4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46CE2B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</w:t>
      </w:r>
      <w:proofErr w:type="spellStart"/>
      <w:proofErr w:type="gram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6E6E48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this.bookCollections.update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) =&gt;</w:t>
      </w:r>
    </w:p>
    <w:p w14:paraId="17D075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</w:t>
      </w:r>
      <w:proofErr w:type="spellStart"/>
      <w:proofErr w:type="gramStart"/>
      <w:r w:rsidRPr="00184B06">
        <w:rPr>
          <w:noProof w:val="0"/>
        </w:rPr>
        <w:t>value.filter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>) =&gt; bc.id !== collection.id),</w:t>
      </w:r>
    </w:p>
    <w:p w14:paraId="333FF1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);</w:t>
      </w:r>
    </w:p>
    <w:p w14:paraId="3719D7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(`Коллекция ${collection.name} успешно удалена`, 'OK');</w:t>
      </w:r>
    </w:p>
    <w:p w14:paraId="75793E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}),</w:t>
      </w:r>
    </w:p>
    <w:p w14:paraId="47606D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);</w:t>
      </w:r>
    </w:p>
    <w:p w14:paraId="594650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799647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153366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6FE1A8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();</w:t>
      </w:r>
    </w:p>
    <w:p w14:paraId="3F1680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D4393D5" w14:textId="77777777" w:rsidR="00197A74" w:rsidRPr="00184B06" w:rsidRDefault="00197A74" w:rsidP="00197A74">
      <w:pPr>
        <w:pStyle w:val="af7"/>
        <w:rPr>
          <w:noProof w:val="0"/>
        </w:rPr>
      </w:pPr>
    </w:p>
    <w:p w14:paraId="048B38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handleDialogResponse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 xml:space="preserve">?: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newOrModCollection</w:t>
      </w:r>
      <w:proofErr w:type="spellEnd"/>
      <w:r w:rsidRPr="00184B06">
        <w:rPr>
          <w:noProof w:val="0"/>
        </w:rPr>
        <w:t xml:space="preserve">?: 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) {</w:t>
      </w:r>
    </w:p>
    <w:p w14:paraId="6BF53D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newOrModCollection</w:t>
      </w:r>
      <w:proofErr w:type="spellEnd"/>
      <w:proofErr w:type="gramEnd"/>
      <w:r w:rsidRPr="00184B06">
        <w:rPr>
          <w:noProof w:val="0"/>
        </w:rPr>
        <w:t>) {</w:t>
      </w:r>
    </w:p>
    <w:p w14:paraId="3A4361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45FEA8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5A3B416" w14:textId="77777777" w:rsidR="00197A74" w:rsidRPr="00184B06" w:rsidRDefault="00197A74" w:rsidP="00197A74">
      <w:pPr>
        <w:pStyle w:val="af7"/>
        <w:rPr>
          <w:noProof w:val="0"/>
        </w:rPr>
      </w:pPr>
    </w:p>
    <w:p w14:paraId="044092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 = `Коллекция ${newOrModCollection.name} успешно </w:t>
      </w:r>
      <w:proofErr w:type="gramStart"/>
      <w:r w:rsidRPr="00184B06">
        <w:rPr>
          <w:noProof w:val="0"/>
        </w:rPr>
        <w:t>создана.`</w:t>
      </w:r>
      <w:proofErr w:type="gramEnd"/>
      <w:r w:rsidRPr="00184B06">
        <w:rPr>
          <w:noProof w:val="0"/>
        </w:rPr>
        <w:t>;</w:t>
      </w:r>
    </w:p>
    <w:p w14:paraId="3C5332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collection</w:t>
      </w:r>
      <w:proofErr w:type="spellEnd"/>
      <w:proofErr w:type="gramEnd"/>
      <w:r w:rsidRPr="00184B06">
        <w:rPr>
          <w:noProof w:val="0"/>
        </w:rPr>
        <w:t>) {</w:t>
      </w:r>
    </w:p>
    <w:p w14:paraId="5EBC7C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this.bookCollections.update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) =&gt; [...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newOrModCollection</w:t>
      </w:r>
      <w:proofErr w:type="spellEnd"/>
      <w:r w:rsidRPr="00184B06">
        <w:rPr>
          <w:noProof w:val="0"/>
        </w:rPr>
        <w:t>]);</w:t>
      </w:r>
    </w:p>
    <w:p w14:paraId="000B8D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 </w:t>
      </w:r>
      <w:proofErr w:type="spellStart"/>
      <w:r w:rsidRPr="00184B06">
        <w:rPr>
          <w:noProof w:val="0"/>
        </w:rPr>
        <w:t>else</w:t>
      </w:r>
      <w:proofErr w:type="spellEnd"/>
      <w:r w:rsidRPr="00184B06">
        <w:rPr>
          <w:noProof w:val="0"/>
        </w:rPr>
        <w:t xml:space="preserve"> {</w:t>
      </w:r>
    </w:p>
    <w:p w14:paraId="56402B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this.bookCollections.update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) =&gt; {</w:t>
      </w:r>
    </w:p>
    <w:p w14:paraId="76D5DD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copy</w:t>
      </w:r>
      <w:proofErr w:type="spellEnd"/>
      <w:r w:rsidRPr="00184B06">
        <w:rPr>
          <w:noProof w:val="0"/>
        </w:rPr>
        <w:t xml:space="preserve"> = [...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];</w:t>
      </w:r>
    </w:p>
    <w:p w14:paraId="05AA2E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copy.findIndex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bc</w:t>
      </w:r>
      <w:proofErr w:type="spellEnd"/>
      <w:r w:rsidRPr="00184B06">
        <w:rPr>
          <w:noProof w:val="0"/>
        </w:rPr>
        <w:t xml:space="preserve"> =&gt; bc.id === newOrModCollection.id);</w:t>
      </w:r>
    </w:p>
    <w:p w14:paraId="6CC7C8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 === -1) {</w:t>
      </w:r>
    </w:p>
    <w:p w14:paraId="4751D6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console.error</w:t>
      </w:r>
      <w:proofErr w:type="spellEnd"/>
      <w:proofErr w:type="gram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find</w:t>
      </w:r>
      <w:proofErr w:type="spellEnd"/>
      <w:r w:rsidRPr="00184B06">
        <w:rPr>
          <w:noProof w:val="0"/>
        </w:rPr>
        <w:t xml:space="preserve"> a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collection</w:t>
      </w:r>
      <w:proofErr w:type="spellEnd"/>
      <w:r w:rsidRPr="00184B06">
        <w:rPr>
          <w:noProof w:val="0"/>
        </w:rPr>
        <w:t>');</w:t>
      </w:r>
    </w:p>
    <w:p w14:paraId="29A5FA7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copy</w:t>
      </w:r>
      <w:proofErr w:type="spellEnd"/>
      <w:r w:rsidRPr="00184B06">
        <w:rPr>
          <w:noProof w:val="0"/>
        </w:rPr>
        <w:t>;</w:t>
      </w:r>
    </w:p>
    <w:p w14:paraId="5F86DA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 </w:t>
      </w:r>
      <w:proofErr w:type="spellStart"/>
      <w:r w:rsidRPr="00184B06">
        <w:rPr>
          <w:noProof w:val="0"/>
        </w:rPr>
        <w:t>else</w:t>
      </w:r>
      <w:proofErr w:type="spellEnd"/>
      <w:r w:rsidRPr="00184B06">
        <w:rPr>
          <w:noProof w:val="0"/>
        </w:rPr>
        <w:t xml:space="preserve"> {</w:t>
      </w:r>
    </w:p>
    <w:p w14:paraId="5371E7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copy</w:t>
      </w:r>
      <w:proofErr w:type="spellEnd"/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 xml:space="preserve">] = </w:t>
      </w:r>
      <w:proofErr w:type="spellStart"/>
      <w:r w:rsidRPr="00184B06">
        <w:rPr>
          <w:noProof w:val="0"/>
        </w:rPr>
        <w:t>newOrModCollection</w:t>
      </w:r>
      <w:proofErr w:type="spellEnd"/>
      <w:r w:rsidRPr="00184B06">
        <w:rPr>
          <w:noProof w:val="0"/>
        </w:rPr>
        <w:t>;</w:t>
      </w:r>
    </w:p>
    <w:p w14:paraId="53BED1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5A82F2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copy</w:t>
      </w:r>
      <w:proofErr w:type="spellEnd"/>
      <w:r w:rsidRPr="00184B06">
        <w:rPr>
          <w:noProof w:val="0"/>
        </w:rPr>
        <w:t>;</w:t>
      </w:r>
    </w:p>
    <w:p w14:paraId="6C9BE4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33A7F0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 xml:space="preserve"> = `Коллекция ${newOrModCollection.name} успешно </w:t>
      </w:r>
      <w:proofErr w:type="gramStart"/>
      <w:r w:rsidRPr="00184B06">
        <w:rPr>
          <w:noProof w:val="0"/>
        </w:rPr>
        <w:t>изменена.`</w:t>
      </w:r>
      <w:proofErr w:type="gramEnd"/>
      <w:r w:rsidRPr="00184B06">
        <w:rPr>
          <w:noProof w:val="0"/>
        </w:rPr>
        <w:t>;</w:t>
      </w:r>
    </w:p>
    <w:p w14:paraId="4CB83B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2BDB1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, 'OK');</w:t>
      </w:r>
    </w:p>
    <w:p w14:paraId="5242A3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194A4E1" w14:textId="77777777" w:rsidR="00197A74" w:rsidRPr="00184B06" w:rsidRDefault="00197A74" w:rsidP="00197A74">
      <w:pPr>
        <w:pStyle w:val="af7"/>
        <w:rPr>
          <w:noProof w:val="0"/>
        </w:rPr>
      </w:pPr>
    </w:p>
    <w:p w14:paraId="1E863E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F2804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router.navigate</w:t>
      </w:r>
      <w:proofErr w:type="spellEnd"/>
      <w:r w:rsidRPr="00184B06">
        <w:rPr>
          <w:noProof w:val="0"/>
        </w:rPr>
        <w:t>(['</w:t>
      </w:r>
      <w:proofErr w:type="spellStart"/>
      <w:r w:rsidRPr="00184B06">
        <w:rPr>
          <w:noProof w:val="0"/>
        </w:rPr>
        <w:t>viewer</w:t>
      </w:r>
      <w:proofErr w:type="spellEnd"/>
      <w:r w:rsidRPr="00184B06">
        <w:rPr>
          <w:noProof w:val="0"/>
        </w:rPr>
        <w:t>', book.documentDetails.id]);</w:t>
      </w:r>
    </w:p>
    <w:p w14:paraId="5D4A21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FE57C06" w14:textId="77777777" w:rsidR="00197A74" w:rsidRPr="00184B06" w:rsidRDefault="00197A74" w:rsidP="00197A74">
      <w:pPr>
        <w:pStyle w:val="af7"/>
        <w:rPr>
          <w:noProof w:val="0"/>
        </w:rPr>
      </w:pPr>
    </w:p>
    <w:p w14:paraId="21D3E3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openBookInfoDialog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8C1C5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BookInfoDialogComponent</w:t>
      </w:r>
      <w:proofErr w:type="spellEnd"/>
      <w:r w:rsidRPr="00184B06">
        <w:rPr>
          <w:noProof w:val="0"/>
        </w:rPr>
        <w:t>, {</w:t>
      </w:r>
    </w:p>
    <w:p w14:paraId="1CC187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>: '100vw',</w:t>
      </w:r>
    </w:p>
    <w:p w14:paraId="4782A8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maxWidth</w:t>
      </w:r>
      <w:proofErr w:type="spellEnd"/>
      <w:r w:rsidRPr="00184B06">
        <w:rPr>
          <w:noProof w:val="0"/>
        </w:rPr>
        <w:t>: '100vw',</w:t>
      </w:r>
    </w:p>
    <w:p w14:paraId="7A84FE5E" w14:textId="77777777" w:rsidR="00197A74" w:rsidRPr="00184B06" w:rsidRDefault="00197A74" w:rsidP="00197A74">
      <w:pPr>
        <w:pStyle w:val="af7"/>
        <w:rPr>
          <w:noProof w:val="0"/>
        </w:rPr>
      </w:pPr>
    </w:p>
    <w:p w14:paraId="5A0677C4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library-explorer.component.html:</w:t>
      </w:r>
    </w:p>
    <w:p w14:paraId="452D7C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toolbar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mat-primary</w:t>
      </w:r>
      <w:proofErr w:type="spellEnd"/>
      <w:r w:rsidRPr="00184B06">
        <w:rPr>
          <w:noProof w:val="0"/>
        </w:rPr>
        <w:t>" [</w:t>
      </w:r>
      <w:proofErr w:type="spellStart"/>
      <w:proofErr w:type="gramStart"/>
      <w:r w:rsidRPr="00184B06">
        <w:rPr>
          <w:noProof w:val="0"/>
        </w:rPr>
        <w:t>class.handset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()"&gt;</w:t>
      </w:r>
    </w:p>
    <w:p w14:paraId="7D1FAC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left-section</w:t>
      </w:r>
      <w:proofErr w:type="spellEnd"/>
      <w:r w:rsidRPr="00184B06">
        <w:rPr>
          <w:noProof w:val="0"/>
        </w:rPr>
        <w:t>"&gt;</w:t>
      </w:r>
    </w:p>
    <w:p w14:paraId="432101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@if (</w:t>
      </w:r>
      <w:proofErr w:type="spellStart"/>
      <w:proofErr w:type="gram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64435F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mat-mini-fab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bookFileInput.click</w:t>
      </w:r>
      <w:proofErr w:type="spellEnd"/>
      <w:r w:rsidRPr="00184B06">
        <w:rPr>
          <w:noProof w:val="0"/>
        </w:rPr>
        <w:t>()"&gt;</w:t>
      </w:r>
    </w:p>
    <w:p w14:paraId="07C495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BAB91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FE89F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 @else {</w:t>
      </w:r>
    </w:p>
    <w:p w14:paraId="3A4379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bookFileInput.click</w:t>
      </w:r>
      <w:proofErr w:type="spellEnd"/>
      <w:r w:rsidRPr="00184B06">
        <w:rPr>
          <w:noProof w:val="0"/>
        </w:rPr>
        <w:t>()"&gt;</w:t>
      </w:r>
    </w:p>
    <w:p w14:paraId="498BD9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151B92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Добавить</w:t>
      </w:r>
    </w:p>
    <w:p w14:paraId="5DD4B4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40D46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C5DF5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</w:p>
    <w:p w14:paraId="4BB068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#bookFileInput</w:t>
      </w:r>
    </w:p>
    <w:p w14:paraId="49959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-file-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"</w:t>
      </w:r>
    </w:p>
    <w:p w14:paraId="0C04BD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="file"</w:t>
      </w:r>
    </w:p>
    <w:p w14:paraId="2CF8CF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accept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application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pdf</w:t>
      </w:r>
      <w:proofErr w:type="spellEnd"/>
      <w:r w:rsidRPr="00184B06">
        <w:rPr>
          <w:noProof w:val="0"/>
        </w:rPr>
        <w:t>"</w:t>
      </w:r>
    </w:p>
    <w:p w14:paraId="602B03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(</w:t>
      </w:r>
      <w:proofErr w:type="spellStart"/>
      <w:r w:rsidRPr="00184B06">
        <w:rPr>
          <w:noProof w:val="0"/>
        </w:rPr>
        <w:t>change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onFileInputChange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6D37FB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/&gt;</w:t>
      </w:r>
    </w:p>
    <w:p w14:paraId="17C2E0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toggle-view-panel</w:t>
      </w:r>
      <w:proofErr w:type="spellEnd"/>
      <w:r w:rsidRPr="00184B06">
        <w:rPr>
          <w:noProof w:val="0"/>
        </w:rPr>
        <w:t>"&gt;</w:t>
      </w:r>
    </w:p>
    <w:p w14:paraId="2A2C6F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</w:p>
    <w:p w14:paraId="05C95C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[</w:t>
      </w:r>
      <w:proofErr w:type="spellStart"/>
      <w:proofErr w:type="gramStart"/>
      <w:r w:rsidRPr="00184B06">
        <w:rPr>
          <w:noProof w:val="0"/>
        </w:rPr>
        <w:t>class.active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selectedViewMode</w:t>
      </w:r>
      <w:proofErr w:type="spellEnd"/>
      <w:r w:rsidRPr="00184B06">
        <w:rPr>
          <w:noProof w:val="0"/>
        </w:rPr>
        <w:t xml:space="preserve">() === </w:t>
      </w:r>
      <w:proofErr w:type="spellStart"/>
      <w:r w:rsidRPr="00184B06">
        <w:rPr>
          <w:noProof w:val="0"/>
        </w:rPr>
        <w:t>ViewMode.List</w:t>
      </w:r>
      <w:proofErr w:type="spellEnd"/>
      <w:r w:rsidRPr="00184B06">
        <w:rPr>
          <w:noProof w:val="0"/>
        </w:rPr>
        <w:t>"</w:t>
      </w:r>
    </w:p>
    <w:p w14:paraId="18F10B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setViewMode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ViewMode.List</w:t>
      </w:r>
      <w:proofErr w:type="spellEnd"/>
      <w:r w:rsidRPr="00184B06">
        <w:rPr>
          <w:noProof w:val="0"/>
        </w:rPr>
        <w:t>)"</w:t>
      </w:r>
    </w:p>
    <w:p w14:paraId="725CC6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&gt;</w:t>
      </w:r>
    </w:p>
    <w:p w14:paraId="6C2D74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view</w:t>
      </w:r>
      <w:proofErr w:type="gramEnd"/>
      <w:r w:rsidRPr="00184B06">
        <w:rPr>
          <w:noProof w:val="0"/>
        </w:rPr>
        <w:t>_list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26CC5C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090BE7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</w:p>
    <w:p w14:paraId="28C6DC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[</w:t>
      </w:r>
      <w:proofErr w:type="spellStart"/>
      <w:proofErr w:type="gramStart"/>
      <w:r w:rsidRPr="00184B06">
        <w:rPr>
          <w:noProof w:val="0"/>
        </w:rPr>
        <w:t>class.active</w:t>
      </w:r>
      <w:proofErr w:type="spellEnd"/>
      <w:proofErr w:type="gram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selectedViewMode</w:t>
      </w:r>
      <w:proofErr w:type="spellEnd"/>
      <w:r w:rsidRPr="00184B06">
        <w:rPr>
          <w:noProof w:val="0"/>
        </w:rPr>
        <w:t xml:space="preserve">() === </w:t>
      </w:r>
      <w:proofErr w:type="spellStart"/>
      <w:r w:rsidRPr="00184B06">
        <w:rPr>
          <w:noProof w:val="0"/>
        </w:rPr>
        <w:t>ViewMode.Grid</w:t>
      </w:r>
      <w:proofErr w:type="spellEnd"/>
      <w:r w:rsidRPr="00184B06">
        <w:rPr>
          <w:noProof w:val="0"/>
        </w:rPr>
        <w:t>"</w:t>
      </w:r>
    </w:p>
    <w:p w14:paraId="7016A6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setViewMode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ViewMode.Grid</w:t>
      </w:r>
      <w:proofErr w:type="spellEnd"/>
      <w:r w:rsidRPr="00184B06">
        <w:rPr>
          <w:noProof w:val="0"/>
        </w:rPr>
        <w:t>)"</w:t>
      </w:r>
    </w:p>
    <w:p w14:paraId="2FFA6E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&gt;</w:t>
      </w:r>
    </w:p>
    <w:p w14:paraId="356537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grid</w:t>
      </w:r>
      <w:proofErr w:type="gramEnd"/>
      <w:r w:rsidRPr="00184B06">
        <w:rPr>
          <w:noProof w:val="0"/>
        </w:rPr>
        <w:t>_view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070AC7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39460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E592A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app-sort-menu</w:t>
      </w:r>
      <w:proofErr w:type="spellEnd"/>
    </w:p>
    <w:p w14:paraId="2DC97F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[</w:t>
      </w:r>
      <w:proofErr w:type="spellStart"/>
      <w:r w:rsidRPr="00184B06">
        <w:rPr>
          <w:noProof w:val="0"/>
        </w:rPr>
        <w:t>sortOptions</w:t>
      </w:r>
      <w:proofErr w:type="spellEnd"/>
      <w:r w:rsidRPr="00184B06">
        <w:rPr>
          <w:noProof w:val="0"/>
        </w:rPr>
        <w:t>]="SORT_OPTIONS"</w:t>
      </w:r>
    </w:p>
    <w:p w14:paraId="2624D9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[(</w:t>
      </w:r>
      <w:proofErr w:type="spellStart"/>
      <w:r w:rsidRPr="00184B06">
        <w:rPr>
          <w:noProof w:val="0"/>
        </w:rPr>
        <w:t>sortOption</w:t>
      </w:r>
      <w:proofErr w:type="spellEnd"/>
      <w:proofErr w:type="gramStart"/>
      <w:r w:rsidRPr="00184B06">
        <w:rPr>
          <w:noProof w:val="0"/>
        </w:rPr>
        <w:t>)]=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>"</w:t>
      </w:r>
    </w:p>
    <w:p w14:paraId="6EAD76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[(</w:t>
      </w:r>
      <w:proofErr w:type="spellStart"/>
      <w:r w:rsidRPr="00184B06">
        <w:rPr>
          <w:noProof w:val="0"/>
        </w:rPr>
        <w:t>sortOrder</w:t>
      </w:r>
      <w:proofErr w:type="spellEnd"/>
      <w:proofErr w:type="gramStart"/>
      <w:r w:rsidRPr="00184B06">
        <w:rPr>
          <w:noProof w:val="0"/>
        </w:rPr>
        <w:t>)]=</w:t>
      </w:r>
      <w:proofErr w:type="gramEnd"/>
      <w:r w:rsidRPr="00184B06">
        <w:rPr>
          <w:noProof w:val="0"/>
        </w:rPr>
        <w:t>"</w:t>
      </w:r>
      <w:proofErr w:type="spellStart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"</w:t>
      </w:r>
    </w:p>
    <w:p w14:paraId="0FB691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&gt;</w:t>
      </w:r>
    </w:p>
    <w:p w14:paraId="69F977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app-sort-menu</w:t>
      </w:r>
      <w:proofErr w:type="spellEnd"/>
      <w:r w:rsidRPr="00184B06">
        <w:rPr>
          <w:noProof w:val="0"/>
        </w:rPr>
        <w:t>&gt;</w:t>
      </w:r>
    </w:p>
    <w:p w14:paraId="2277CC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8EEF557" w14:textId="77777777" w:rsidR="00197A74" w:rsidRPr="00184B06" w:rsidRDefault="00197A74" w:rsidP="00197A74">
      <w:pPr>
        <w:pStyle w:val="af7"/>
        <w:rPr>
          <w:noProof w:val="0"/>
        </w:rPr>
      </w:pPr>
    </w:p>
    <w:p w14:paraId="32470C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right-section</w:t>
      </w:r>
      <w:proofErr w:type="spellEnd"/>
      <w:r w:rsidRPr="00184B06">
        <w:rPr>
          <w:noProof w:val="0"/>
        </w:rPr>
        <w:t>"&gt;</w:t>
      </w:r>
    </w:p>
    <w:p w14:paraId="6ABE55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search-form-field</w:t>
      </w:r>
      <w:proofErr w:type="spellEnd"/>
      <w:r w:rsidRPr="00184B06">
        <w:rPr>
          <w:noProof w:val="0"/>
        </w:rPr>
        <w:t>"</w:t>
      </w:r>
    </w:p>
    <w:p w14:paraId="22E833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appearance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outline</w:t>
      </w:r>
      <w:proofErr w:type="spellEnd"/>
      <w:r w:rsidRPr="00184B06">
        <w:rPr>
          <w:noProof w:val="0"/>
        </w:rPr>
        <w:t>"</w:t>
      </w:r>
    </w:p>
    <w:p w14:paraId="4112FE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       </w:t>
      </w:r>
      <w:proofErr w:type="spellStart"/>
      <w:r w:rsidRPr="00184B06">
        <w:rPr>
          <w:noProof w:val="0"/>
        </w:rPr>
        <w:t>subscriptSizing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dynamic</w:t>
      </w:r>
      <w:proofErr w:type="spellEnd"/>
      <w:r w:rsidRPr="00184B06">
        <w:rPr>
          <w:noProof w:val="0"/>
        </w:rPr>
        <w:t>"</w:t>
      </w:r>
    </w:p>
    <w:p w14:paraId="10C272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          [@</w:t>
      </w:r>
      <w:proofErr w:type="gramStart"/>
      <w:r w:rsidRPr="00184B06">
        <w:rPr>
          <w:noProof w:val="0"/>
        </w:rPr>
        <w:t>searchFocus]=</w:t>
      </w:r>
      <w:proofErr w:type="gramEnd"/>
      <w:r w:rsidRPr="00184B06">
        <w:rPr>
          <w:noProof w:val="0"/>
        </w:rPr>
        <w:t>"isInSearchMode() &amp;&amp; !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>()"</w:t>
      </w:r>
    </w:p>
    <w:p w14:paraId="0EBF83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&gt;</w:t>
      </w:r>
    </w:p>
    <w:p w14:paraId="641D0A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matInput</w:t>
      </w:r>
      <w:proofErr w:type="spellEnd"/>
    </w:p>
    <w:p w14:paraId="4921D4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text</w:t>
      </w:r>
      <w:proofErr w:type="spellEnd"/>
      <w:r w:rsidRPr="00184B06">
        <w:rPr>
          <w:noProof w:val="0"/>
        </w:rPr>
        <w:t>"</w:t>
      </w:r>
    </w:p>
    <w:p w14:paraId="31E0A9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>="Поиск"</w:t>
      </w:r>
    </w:p>
    <w:p w14:paraId="12D57B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[</w:t>
      </w:r>
      <w:proofErr w:type="spellStart"/>
      <w:r w:rsidRPr="00184B06">
        <w:rPr>
          <w:noProof w:val="0"/>
        </w:rPr>
        <w:t>formControl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searchFormControl</w:t>
      </w:r>
      <w:proofErr w:type="spellEnd"/>
      <w:r w:rsidRPr="00184B06">
        <w:rPr>
          <w:noProof w:val="0"/>
        </w:rPr>
        <w:t>"</w:t>
      </w:r>
    </w:p>
    <w:p w14:paraId="22F4E7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(</w:t>
      </w:r>
      <w:proofErr w:type="spellStart"/>
      <w:r w:rsidRPr="00184B06">
        <w:rPr>
          <w:noProof w:val="0"/>
        </w:rPr>
        <w:t>focus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onSearchInputFocus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287101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 (</w:t>
      </w:r>
      <w:proofErr w:type="spellStart"/>
      <w:r w:rsidRPr="00184B06">
        <w:rPr>
          <w:noProof w:val="0"/>
        </w:rPr>
        <w:t>blur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onSearchInputBlur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1247E6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/&gt;</w:t>
      </w:r>
    </w:p>
    <w:p w14:paraId="6B63C3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matPrefix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search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D51D1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@if (</w:t>
      </w:r>
      <w:proofErr w:type="spellStart"/>
      <w:r w:rsidRPr="00184B06">
        <w:rPr>
          <w:noProof w:val="0"/>
        </w:rPr>
        <w:t>searchFormControl.value</w:t>
      </w:r>
      <w:proofErr w:type="spellEnd"/>
      <w:r w:rsidRPr="00184B06">
        <w:rPr>
          <w:noProof w:val="0"/>
        </w:rPr>
        <w:t>) {</w:t>
      </w:r>
    </w:p>
    <w:p w14:paraId="76DAA2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mat-icon-button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matSuffix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searchFormControl.reset</w:t>
      </w:r>
      <w:proofErr w:type="spellEnd"/>
      <w:r w:rsidRPr="00184B06">
        <w:rPr>
          <w:noProof w:val="0"/>
        </w:rPr>
        <w:t>()"&gt;</w:t>
      </w:r>
    </w:p>
    <w:p w14:paraId="3CA452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clear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06F3B7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4EDF95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727B3C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7CCC77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B1CDE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DA3A9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#viewContainer</w:t>
      </w:r>
    </w:p>
    <w:p w14:paraId="7AA24E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view-container</w:t>
      </w:r>
      <w:proofErr w:type="spellEnd"/>
      <w:r w:rsidRPr="00184B06">
        <w:rPr>
          <w:noProof w:val="0"/>
        </w:rPr>
        <w:t>"</w:t>
      </w:r>
    </w:p>
    <w:p w14:paraId="3FB417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</w:t>
      </w:r>
      <w:proofErr w:type="spellStart"/>
      <w:r w:rsidRPr="00184B06">
        <w:rPr>
          <w:noProof w:val="0"/>
        </w:rPr>
        <w:t>infiniteScroll</w:t>
      </w:r>
      <w:proofErr w:type="spellEnd"/>
    </w:p>
    <w:p w14:paraId="7B05F8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[</w:t>
      </w:r>
      <w:proofErr w:type="spellStart"/>
      <w:r w:rsidRPr="00184B06">
        <w:rPr>
          <w:noProof w:val="0"/>
        </w:rPr>
        <w:t>infiniteScrollDistance</w:t>
      </w:r>
      <w:proofErr w:type="spellEnd"/>
      <w:r w:rsidRPr="00184B06">
        <w:rPr>
          <w:noProof w:val="0"/>
        </w:rPr>
        <w:t>]="1"</w:t>
      </w:r>
    </w:p>
    <w:p w14:paraId="2F162D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[</w:t>
      </w:r>
      <w:proofErr w:type="spellStart"/>
      <w:r w:rsidRPr="00184B06">
        <w:rPr>
          <w:noProof w:val="0"/>
        </w:rPr>
        <w:t>infiniteScrollUpDistance</w:t>
      </w:r>
      <w:proofErr w:type="spellEnd"/>
      <w:r w:rsidRPr="00184B06">
        <w:rPr>
          <w:noProof w:val="0"/>
        </w:rPr>
        <w:t>]="1.5"</w:t>
      </w:r>
    </w:p>
    <w:p w14:paraId="00D1E6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[</w:t>
      </w:r>
      <w:proofErr w:type="spellStart"/>
      <w:r w:rsidRPr="00184B06">
        <w:rPr>
          <w:noProof w:val="0"/>
        </w:rPr>
        <w:t>infiniteScrollThrottle</w:t>
      </w:r>
      <w:proofErr w:type="spellEnd"/>
      <w:r w:rsidRPr="00184B06">
        <w:rPr>
          <w:noProof w:val="0"/>
        </w:rPr>
        <w:t>]="50"</w:t>
      </w:r>
    </w:p>
    <w:p w14:paraId="0F7D2F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[</w:t>
      </w:r>
      <w:proofErr w:type="spellStart"/>
      <w:r w:rsidRPr="00184B06">
        <w:rPr>
          <w:noProof w:val="0"/>
        </w:rPr>
        <w:t>scrollWindow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"</w:t>
      </w:r>
    </w:p>
    <w:p w14:paraId="5087C0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(</w:t>
      </w:r>
      <w:proofErr w:type="spellStart"/>
      <w:r w:rsidRPr="00184B06">
        <w:rPr>
          <w:noProof w:val="0"/>
        </w:rPr>
        <w:t>scrolled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loadNextPage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02E9C9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&gt;</w:t>
      </w:r>
    </w:p>
    <w:p w14:paraId="5DD646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@if (</w:t>
      </w:r>
      <w:proofErr w:type="spellStart"/>
      <w:proofErr w:type="gramStart"/>
      <w:r w:rsidRPr="00184B06">
        <w:rPr>
          <w:noProof w:val="0"/>
        </w:rPr>
        <w:t>isBooksEmpty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00687B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no-items</w:t>
      </w:r>
      <w:proofErr w:type="spellEnd"/>
      <w:proofErr w:type="gramStart"/>
      <w:r w:rsidRPr="00184B06">
        <w:rPr>
          <w:noProof w:val="0"/>
        </w:rPr>
        <w:t>"&gt;Здесь</w:t>
      </w:r>
      <w:proofErr w:type="gramEnd"/>
      <w:r w:rsidRPr="00184B06">
        <w:rPr>
          <w:noProof w:val="0"/>
        </w:rPr>
        <w:t xml:space="preserve"> пусто :(&lt;/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434398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32FD7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@switch (</w:t>
      </w:r>
      <w:proofErr w:type="spellStart"/>
      <w:proofErr w:type="gramStart"/>
      <w:r w:rsidRPr="00184B06">
        <w:rPr>
          <w:noProof w:val="0"/>
        </w:rPr>
        <w:t>selectedViewMode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2D6728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@case (</w:t>
      </w:r>
      <w:proofErr w:type="spellStart"/>
      <w:r w:rsidRPr="00184B06">
        <w:rPr>
          <w:noProof w:val="0"/>
        </w:rPr>
        <w:t>ViewMode.List</w:t>
      </w:r>
      <w:proofErr w:type="spellEnd"/>
      <w:r w:rsidRPr="00184B06">
        <w:rPr>
          <w:noProof w:val="0"/>
        </w:rPr>
        <w:t>) {</w:t>
      </w:r>
    </w:p>
    <w:p w14:paraId="6993B0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app-book-list-view</w:t>
      </w:r>
      <w:proofErr w:type="spellEnd"/>
    </w:p>
    <w:p w14:paraId="61E091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7F3AFF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openItemEvent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1577BB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infoItemEvent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openBookInfoDialog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2D64BA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editItemEvent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editBook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0C5257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deleteItemEvent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deleteBook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4E03D9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(numOfVisibleItemsChangeEvent)="handleNumOfVisibleItemsChange($event)"</w:t>
      </w:r>
    </w:p>
    <w:p w14:paraId="04C616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&gt;</w:t>
      </w:r>
    </w:p>
    <w:p w14:paraId="3E601E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isLoading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088A43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3B5D21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app-book-list-view</w:t>
      </w:r>
      <w:proofErr w:type="spellEnd"/>
      <w:r w:rsidRPr="00184B06">
        <w:rPr>
          <w:noProof w:val="0"/>
        </w:rPr>
        <w:t>&gt;</w:t>
      </w:r>
    </w:p>
    <w:p w14:paraId="7ECCF2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77117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@case (</w:t>
      </w:r>
      <w:proofErr w:type="spellStart"/>
      <w:r w:rsidRPr="00184B06">
        <w:rPr>
          <w:noProof w:val="0"/>
        </w:rPr>
        <w:t>ViewMode.Grid</w:t>
      </w:r>
      <w:proofErr w:type="spellEnd"/>
      <w:r w:rsidRPr="00184B06">
        <w:rPr>
          <w:noProof w:val="0"/>
        </w:rPr>
        <w:t>) {</w:t>
      </w:r>
    </w:p>
    <w:p w14:paraId="689CA9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app-book-grid-view</w:t>
      </w:r>
      <w:proofErr w:type="spellEnd"/>
    </w:p>
    <w:p w14:paraId="5D1247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214785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openItemEvent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4FEBE2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infoItemEvent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openBookInfoDialog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276D51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editItemEvent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editBook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27D986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</w:t>
      </w:r>
      <w:proofErr w:type="spellStart"/>
      <w:r w:rsidRPr="00184B06">
        <w:rPr>
          <w:noProof w:val="0"/>
        </w:rPr>
        <w:t>deleteItemEvent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deleteBook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5F034C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(numOfVisibleItemsChangeEvent)="handleNumOfVisibleItemsChange($event)"</w:t>
      </w:r>
    </w:p>
    <w:p w14:paraId="1C9B0B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&gt;</w:t>
      </w:r>
    </w:p>
    <w:p w14:paraId="03045D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loading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isLoading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5995E8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app-loading-spinner-overlay</w:t>
      </w:r>
      <w:proofErr w:type="spellEnd"/>
      <w:r w:rsidRPr="00184B06">
        <w:rPr>
          <w:noProof w:val="0"/>
        </w:rPr>
        <w:t>&gt;</w:t>
      </w:r>
    </w:p>
    <w:p w14:paraId="66FCEF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app-book-grid-view</w:t>
      </w:r>
      <w:proofErr w:type="spellEnd"/>
      <w:r w:rsidRPr="00184B06">
        <w:rPr>
          <w:noProof w:val="0"/>
        </w:rPr>
        <w:t>&gt;</w:t>
      </w:r>
    </w:p>
    <w:p w14:paraId="1074F8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272C6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838D4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AC27FAC" w14:textId="109F70DF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library-</w:t>
      </w:r>
      <w:proofErr w:type="gramStart"/>
      <w:r w:rsidRPr="00184B06">
        <w:rPr>
          <w:noProof w:val="0"/>
        </w:rPr>
        <w:t>explorer.component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2A8A1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7A43F3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app-library-explorer</w:t>
      </w:r>
      <w:proofErr w:type="spellEnd"/>
      <w:r w:rsidRPr="00184B06">
        <w:rPr>
          <w:noProof w:val="0"/>
        </w:rPr>
        <w:t>',</w:t>
      </w:r>
    </w:p>
    <w:p w14:paraId="1BDDCF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'./library-explorer.component.html',</w:t>
      </w:r>
    </w:p>
    <w:p w14:paraId="2770F8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library-explorer.component.scss</w:t>
      </w:r>
      <w:proofErr w:type="spellEnd"/>
      <w:r w:rsidRPr="00184B06">
        <w:rPr>
          <w:noProof w:val="0"/>
        </w:rPr>
        <w:t>',</w:t>
      </w:r>
    </w:p>
    <w:p w14:paraId="33F510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5B7F58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3F6885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InfiniteScrollModule</w:t>
      </w:r>
      <w:proofErr w:type="spellEnd"/>
      <w:r w:rsidRPr="00184B06">
        <w:rPr>
          <w:noProof w:val="0"/>
        </w:rPr>
        <w:t>,</w:t>
      </w:r>
    </w:p>
    <w:p w14:paraId="27D1D2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LoadingSpinnerOverlayComponent</w:t>
      </w:r>
      <w:proofErr w:type="spellEnd"/>
      <w:r w:rsidRPr="00184B06">
        <w:rPr>
          <w:noProof w:val="0"/>
        </w:rPr>
        <w:t>,</w:t>
      </w:r>
    </w:p>
    <w:p w14:paraId="377401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785F28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75AEB1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MatButtonModule</w:t>
      </w:r>
      <w:proofErr w:type="spellEnd"/>
      <w:r w:rsidRPr="00184B06">
        <w:rPr>
          <w:noProof w:val="0"/>
        </w:rPr>
        <w:t>,</w:t>
      </w:r>
    </w:p>
    <w:p w14:paraId="49CCE2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>,</w:t>
      </w:r>
    </w:p>
    <w:p w14:paraId="541EE6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>,</w:t>
      </w:r>
    </w:p>
    <w:p w14:paraId="4070FB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MatSort</w:t>
      </w:r>
      <w:proofErr w:type="spellEnd"/>
      <w:r w:rsidRPr="00184B06">
        <w:rPr>
          <w:noProof w:val="0"/>
        </w:rPr>
        <w:t>,</w:t>
      </w:r>
    </w:p>
    <w:p w14:paraId="497ABA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0445445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SortMenuComponent</w:t>
      </w:r>
      <w:proofErr w:type="spellEnd"/>
      <w:r w:rsidRPr="00184B06">
        <w:rPr>
          <w:noProof w:val="0"/>
        </w:rPr>
        <w:t>,</w:t>
      </w:r>
    </w:p>
    <w:p w14:paraId="705B77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BookGridViewComponent</w:t>
      </w:r>
      <w:proofErr w:type="spellEnd"/>
      <w:r w:rsidRPr="00184B06">
        <w:rPr>
          <w:noProof w:val="0"/>
        </w:rPr>
        <w:t>,</w:t>
      </w:r>
    </w:p>
    <w:p w14:paraId="001678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BookListViewComponent</w:t>
      </w:r>
      <w:proofErr w:type="spellEnd"/>
      <w:r w:rsidRPr="00184B06">
        <w:rPr>
          <w:noProof w:val="0"/>
        </w:rPr>
        <w:t>,</w:t>
      </w:r>
    </w:p>
    <w:p w14:paraId="7915E5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BookEditDialogComponent</w:t>
      </w:r>
      <w:proofErr w:type="spellEnd"/>
      <w:r w:rsidRPr="00184B06">
        <w:rPr>
          <w:noProof w:val="0"/>
        </w:rPr>
        <w:t>,</w:t>
      </w:r>
    </w:p>
    <w:p w14:paraId="58106B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DeleteConfirmationDialogComponent</w:t>
      </w:r>
      <w:proofErr w:type="spellEnd"/>
      <w:r w:rsidRPr="00184B06">
        <w:rPr>
          <w:noProof w:val="0"/>
        </w:rPr>
        <w:t>,</w:t>
      </w:r>
    </w:p>
    <w:p w14:paraId="08F55B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MatPrefix</w:t>
      </w:r>
      <w:proofErr w:type="spellEnd"/>
      <w:r w:rsidRPr="00184B06">
        <w:rPr>
          <w:noProof w:val="0"/>
        </w:rPr>
        <w:t>,</w:t>
      </w:r>
    </w:p>
    <w:p w14:paraId="47BEA57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MatSuffix</w:t>
      </w:r>
      <w:proofErr w:type="spellEnd"/>
      <w:r w:rsidRPr="00184B06">
        <w:rPr>
          <w:noProof w:val="0"/>
        </w:rPr>
        <w:t>,</w:t>
      </w:r>
    </w:p>
    <w:p w14:paraId="77DDFC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AsyncPipe</w:t>
      </w:r>
      <w:proofErr w:type="spellEnd"/>
      <w:r w:rsidRPr="00184B06">
        <w:rPr>
          <w:noProof w:val="0"/>
        </w:rPr>
        <w:t>,</w:t>
      </w:r>
    </w:p>
    <w:p w14:paraId="1A1E3F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156A7C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animations</w:t>
      </w:r>
      <w:proofErr w:type="spellEnd"/>
      <w:r w:rsidRPr="00184B06">
        <w:rPr>
          <w:noProof w:val="0"/>
        </w:rPr>
        <w:t>: [</w:t>
      </w:r>
    </w:p>
    <w:p w14:paraId="3132B0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trigger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'</w:t>
      </w:r>
      <w:proofErr w:type="spellStart"/>
      <w:r w:rsidRPr="00184B06">
        <w:rPr>
          <w:noProof w:val="0"/>
        </w:rPr>
        <w:t>searchFocus</w:t>
      </w:r>
      <w:proofErr w:type="spellEnd"/>
      <w:r w:rsidRPr="00184B06">
        <w:rPr>
          <w:noProof w:val="0"/>
        </w:rPr>
        <w:t>', [</w:t>
      </w:r>
    </w:p>
    <w:p w14:paraId="009853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state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'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style</w:t>
      </w:r>
      <w:proofErr w:type="spellEnd"/>
      <w:r w:rsidRPr="00184B06">
        <w:rPr>
          <w:noProof w:val="0"/>
        </w:rPr>
        <w:t xml:space="preserve">({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>: '100%' })),</w:t>
      </w:r>
    </w:p>
    <w:p w14:paraId="6ED426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state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'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style</w:t>
      </w:r>
      <w:proofErr w:type="spellEnd"/>
      <w:r w:rsidRPr="00184B06">
        <w:rPr>
          <w:noProof w:val="0"/>
        </w:rPr>
        <w:t xml:space="preserve">({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>: '240px' })),</w:t>
      </w:r>
    </w:p>
    <w:p w14:paraId="5BE0A6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transition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'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animate</w:t>
      </w:r>
      <w:proofErr w:type="spellEnd"/>
      <w:r w:rsidRPr="00184B06">
        <w:rPr>
          <w:noProof w:val="0"/>
        </w:rPr>
        <w:t>('400ms')),</w:t>
      </w:r>
    </w:p>
    <w:p w14:paraId="546B7A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transition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'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 =&gt;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animate</w:t>
      </w:r>
      <w:proofErr w:type="spellEnd"/>
      <w:r w:rsidRPr="00184B06">
        <w:rPr>
          <w:noProof w:val="0"/>
        </w:rPr>
        <w:t>('200ms')),</w:t>
      </w:r>
    </w:p>
    <w:p w14:paraId="3A499E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]),</w:t>
      </w:r>
    </w:p>
    <w:p w14:paraId="354D04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66A5A9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7C7028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75DE741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LibraryExplorerComponent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OnDestroy</w:t>
      </w:r>
      <w:proofErr w:type="spellEnd"/>
      <w:r w:rsidRPr="00184B06">
        <w:rPr>
          <w:noProof w:val="0"/>
        </w:rPr>
        <w:t xml:space="preserve"> {</w:t>
      </w:r>
    </w:p>
    <w:p w14:paraId="72199E4D" w14:textId="77777777" w:rsidR="00197A74" w:rsidRPr="00184B06" w:rsidRDefault="00197A74" w:rsidP="00197A74">
      <w:pPr>
        <w:pStyle w:val="af7"/>
        <w:rPr>
          <w:noProof w:val="0"/>
        </w:rPr>
      </w:pPr>
    </w:p>
    <w:p w14:paraId="5BDAF6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ViewMode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ViewMode</w:t>
      </w:r>
      <w:proofErr w:type="spellEnd"/>
      <w:r w:rsidRPr="00184B06">
        <w:rPr>
          <w:noProof w:val="0"/>
        </w:rPr>
        <w:t>;</w:t>
      </w:r>
    </w:p>
    <w:p w14:paraId="7A2E35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SORT_OPTIONS: </w:t>
      </w:r>
      <w:proofErr w:type="spellStart"/>
      <w:proofErr w:type="gram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>] = [</w:t>
      </w:r>
    </w:p>
    <w:p w14:paraId="59BCF7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value</w:t>
      </w:r>
      <w:proofErr w:type="spellEnd"/>
      <w:proofErr w:type="gram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'По названию' },</w:t>
      </w:r>
    </w:p>
    <w:p w14:paraId="417ECF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value</w:t>
      </w:r>
      <w:proofErr w:type="spellEnd"/>
      <w:proofErr w:type="gramEnd"/>
      <w:r w:rsidRPr="00184B06">
        <w:rPr>
          <w:noProof w:val="0"/>
        </w:rPr>
        <w:t xml:space="preserve">: 'isbn',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'По ISBN' },</w:t>
      </w:r>
    </w:p>
    <w:p w14:paraId="38ED39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value</w:t>
      </w:r>
      <w:proofErr w:type="spellEnd"/>
      <w:proofErr w:type="gram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'По посл. открытию' },</w:t>
      </w:r>
    </w:p>
    <w:p w14:paraId="7FBEF9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];</w:t>
      </w:r>
    </w:p>
    <w:p w14:paraId="5C87FC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DEFAULT_PAGE_SIZE = CONSTANTS.PAGE_SIZE;</w:t>
      </w:r>
    </w:p>
    <w:p w14:paraId="67FEF0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DEFAULT_SORT_OPTION = {</w:t>
      </w:r>
    </w:p>
    <w:p w14:paraId="3A5E62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>',</w:t>
      </w:r>
    </w:p>
    <w:p w14:paraId="51F4D0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: 'По посл. открытию',</w:t>
      </w:r>
    </w:p>
    <w:p w14:paraId="37F6DF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};</w:t>
      </w:r>
    </w:p>
    <w:p w14:paraId="14DAE4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DEFAULT_SORT_ORDER = </w:t>
      </w:r>
      <w:proofErr w:type="spellStart"/>
      <w:r w:rsidRPr="00184B06">
        <w:rPr>
          <w:noProof w:val="0"/>
        </w:rPr>
        <w:t>SortOrder.Asc</w:t>
      </w:r>
      <w:proofErr w:type="spellEnd"/>
      <w:r w:rsidRPr="00184B06">
        <w:rPr>
          <w:noProof w:val="0"/>
        </w:rPr>
        <w:t>;</w:t>
      </w:r>
    </w:p>
    <w:p w14:paraId="2C6DC7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SORT_OPTION_KEY = '</w:t>
      </w:r>
      <w:proofErr w:type="spellStart"/>
      <w:r w:rsidRPr="00184B06">
        <w:rPr>
          <w:noProof w:val="0"/>
        </w:rPr>
        <w:t>library-explorer-sort-option</w:t>
      </w:r>
      <w:proofErr w:type="spellEnd"/>
      <w:r w:rsidRPr="00184B06">
        <w:rPr>
          <w:noProof w:val="0"/>
        </w:rPr>
        <w:t>';</w:t>
      </w:r>
    </w:p>
    <w:p w14:paraId="0A9CEE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SORT_ORDER_KEY = '</w:t>
      </w:r>
      <w:proofErr w:type="spellStart"/>
      <w:r w:rsidRPr="00184B06">
        <w:rPr>
          <w:noProof w:val="0"/>
        </w:rPr>
        <w:t>library-explorer-sort-order</w:t>
      </w:r>
      <w:proofErr w:type="spellEnd"/>
      <w:r w:rsidRPr="00184B06">
        <w:rPr>
          <w:noProof w:val="0"/>
        </w:rPr>
        <w:t>';</w:t>
      </w:r>
    </w:p>
    <w:p w14:paraId="416DDF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VIEW_MODE_KEY = '</w:t>
      </w:r>
      <w:proofErr w:type="spellStart"/>
      <w:r w:rsidRPr="00184B06">
        <w:rPr>
          <w:noProof w:val="0"/>
        </w:rPr>
        <w:t>library-explorer-view-mode</w:t>
      </w:r>
      <w:proofErr w:type="spellEnd"/>
      <w:r w:rsidRPr="00184B06">
        <w:rPr>
          <w:noProof w:val="0"/>
        </w:rPr>
        <w:t>';</w:t>
      </w:r>
    </w:p>
    <w:p w14:paraId="2F1D6292" w14:textId="77777777" w:rsidR="00197A74" w:rsidRPr="00184B06" w:rsidRDefault="00197A74" w:rsidP="00197A74">
      <w:pPr>
        <w:pStyle w:val="af7"/>
        <w:rPr>
          <w:noProof w:val="0"/>
        </w:rPr>
      </w:pPr>
    </w:p>
    <w:p w14:paraId="155B58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fileInputElement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viewChild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ElementRef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HTMLInputElement</w:t>
      </w:r>
      <w:proofErr w:type="spellEnd"/>
      <w:r w:rsidRPr="00184B06">
        <w:rPr>
          <w:noProof w:val="0"/>
        </w:rPr>
        <w:t>&gt;&gt;('</w:t>
      </w:r>
      <w:proofErr w:type="spellStart"/>
      <w:r w:rsidRPr="00184B06">
        <w:rPr>
          <w:noProof w:val="0"/>
        </w:rPr>
        <w:t>bookFileInput</w:t>
      </w:r>
      <w:proofErr w:type="spellEnd"/>
      <w:r w:rsidRPr="00184B06">
        <w:rPr>
          <w:noProof w:val="0"/>
        </w:rPr>
        <w:t>');</w:t>
      </w:r>
    </w:p>
    <w:p w14:paraId="6C66A6D0" w14:textId="77777777" w:rsidR="00197A74" w:rsidRPr="00184B06" w:rsidRDefault="00197A74" w:rsidP="00197A74">
      <w:pPr>
        <w:pStyle w:val="af7"/>
        <w:rPr>
          <w:noProof w:val="0"/>
        </w:rPr>
      </w:pPr>
    </w:p>
    <w:p w14:paraId="391A66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[]&gt;([]);</w:t>
      </w:r>
    </w:p>
    <w:p w14:paraId="44ECA6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isBooksEmpty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45B609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this.books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 xml:space="preserve"> === 0;</w:t>
      </w:r>
    </w:p>
    <w:p w14:paraId="738C19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</w:t>
      </w:r>
    </w:p>
    <w:p w14:paraId="60BC6A18" w14:textId="77777777" w:rsidR="00197A74" w:rsidRPr="00184B06" w:rsidRDefault="00197A74" w:rsidP="00197A74">
      <w:pPr>
        <w:pStyle w:val="af7"/>
        <w:rPr>
          <w:noProof w:val="0"/>
        </w:rPr>
      </w:pPr>
    </w:p>
    <w:p w14:paraId="373F05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currentPageNumber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number</w:t>
      </w:r>
      <w:proofErr w:type="spellEnd"/>
      <w:proofErr w:type="gramStart"/>
      <w:r w:rsidRPr="00184B06">
        <w:rPr>
          <w:noProof w:val="0"/>
        </w:rPr>
        <w:t>&gt;(</w:t>
      </w:r>
      <w:proofErr w:type="gramEnd"/>
      <w:r w:rsidRPr="00184B06">
        <w:rPr>
          <w:noProof w:val="0"/>
        </w:rPr>
        <w:t>1);</w:t>
      </w:r>
    </w:p>
    <w:p w14:paraId="07D3C5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this.DEFAULT_PAGE_SIZE</w:t>
      </w:r>
      <w:proofErr w:type="spellEnd"/>
      <w:r w:rsidRPr="00184B06">
        <w:rPr>
          <w:noProof w:val="0"/>
        </w:rPr>
        <w:t>);</w:t>
      </w:r>
    </w:p>
    <w:p w14:paraId="62511A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selectedViewMode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ViewMode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ViewMode.List</w:t>
      </w:r>
      <w:proofErr w:type="spellEnd"/>
      <w:r w:rsidRPr="00184B06">
        <w:rPr>
          <w:noProof w:val="0"/>
        </w:rPr>
        <w:t>);</w:t>
      </w:r>
    </w:p>
    <w:p w14:paraId="5C7D696F" w14:textId="77777777" w:rsidR="00197A74" w:rsidRPr="00184B06" w:rsidRDefault="00197A74" w:rsidP="00197A74">
      <w:pPr>
        <w:pStyle w:val="af7"/>
        <w:rPr>
          <w:noProof w:val="0"/>
        </w:rPr>
      </w:pPr>
    </w:p>
    <w:p w14:paraId="5242AE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isLoading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631C03AF" w14:textId="77777777" w:rsidR="00197A74" w:rsidRPr="00184B06" w:rsidRDefault="00197A74" w:rsidP="00197A74">
      <w:pPr>
        <w:pStyle w:val="af7"/>
        <w:rPr>
          <w:noProof w:val="0"/>
        </w:rPr>
      </w:pPr>
    </w:p>
    <w:p w14:paraId="44C63E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searchFormControl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FormControl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Validators.minLength</w:t>
      </w:r>
      <w:proofErr w:type="spellEnd"/>
      <w:r w:rsidRPr="00184B06">
        <w:rPr>
          <w:noProof w:val="0"/>
        </w:rPr>
        <w:t>(3)]);</w:t>
      </w:r>
    </w:p>
    <w:p w14:paraId="044714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isSearchInFocus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35E27B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isInSearchMode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&gt;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4CA6F4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isInFocus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this.isSearchInFocus</w:t>
      </w:r>
      <w:proofErr w:type="spellEnd"/>
      <w:proofErr w:type="gramEnd"/>
      <w:r w:rsidRPr="00184B06">
        <w:rPr>
          <w:noProof w:val="0"/>
        </w:rPr>
        <w:t>();</w:t>
      </w:r>
    </w:p>
    <w:p w14:paraId="3C09FF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isInFocus</w:t>
      </w:r>
      <w:proofErr w:type="spellEnd"/>
      <w:r w:rsidRPr="00184B06">
        <w:rPr>
          <w:noProof w:val="0"/>
        </w:rPr>
        <w:t xml:space="preserve"> || !!</w:t>
      </w:r>
      <w:proofErr w:type="spellStart"/>
      <w:proofErr w:type="gramStart"/>
      <w:r w:rsidRPr="00184B06">
        <w:rPr>
          <w:noProof w:val="0"/>
        </w:rPr>
        <w:t>this.searchFormControl.value</w:t>
      </w:r>
      <w:proofErr w:type="spellEnd"/>
      <w:proofErr w:type="gramEnd"/>
      <w:r w:rsidRPr="00184B06">
        <w:rPr>
          <w:noProof w:val="0"/>
        </w:rPr>
        <w:t>;</w:t>
      </w:r>
    </w:p>
    <w:p w14:paraId="66AB8A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5DF1F510" w14:textId="77777777" w:rsidR="00197A74" w:rsidRPr="00184B06" w:rsidRDefault="00197A74" w:rsidP="00197A74">
      <w:pPr>
        <w:pStyle w:val="af7"/>
        <w:rPr>
          <w:noProof w:val="0"/>
        </w:rPr>
      </w:pPr>
    </w:p>
    <w:p w14:paraId="265357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isHandset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toSignal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breakpointObserver.observe</w:t>
      </w:r>
      <w:proofErr w:type="spellEnd"/>
      <w:r w:rsidRPr="00184B06">
        <w:rPr>
          <w:noProof w:val="0"/>
        </w:rPr>
        <w:t>([</w:t>
      </w:r>
      <w:proofErr w:type="spellStart"/>
      <w:r w:rsidRPr="00184B06">
        <w:rPr>
          <w:noProof w:val="0"/>
        </w:rPr>
        <w:t>Breakpoints.Handset</w:t>
      </w:r>
      <w:proofErr w:type="spellEnd"/>
      <w:r w:rsidRPr="00184B06">
        <w:rPr>
          <w:noProof w:val="0"/>
        </w:rPr>
        <w:t>])</w:t>
      </w:r>
    </w:p>
    <w:p w14:paraId="666210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result.matches</w:t>
      </w:r>
      <w:proofErr w:type="spellEnd"/>
      <w:r w:rsidRPr="00184B06">
        <w:rPr>
          <w:noProof w:val="0"/>
        </w:rPr>
        <w:t>)));</w:t>
      </w:r>
    </w:p>
    <w:p w14:paraId="5B113EFD" w14:textId="77777777" w:rsidR="00197A74" w:rsidRPr="00184B06" w:rsidRDefault="00197A74" w:rsidP="00197A74">
      <w:pPr>
        <w:pStyle w:val="af7"/>
        <w:rPr>
          <w:noProof w:val="0"/>
        </w:rPr>
      </w:pPr>
    </w:p>
    <w:p w14:paraId="3FAA65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this.DEFAULT_SORT_OPTION</w:t>
      </w:r>
      <w:proofErr w:type="spellEnd"/>
      <w:r w:rsidRPr="00184B06">
        <w:rPr>
          <w:noProof w:val="0"/>
        </w:rPr>
        <w:t>;</w:t>
      </w:r>
    </w:p>
    <w:p w14:paraId="0714EB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this.DEFAULT_SORT_ORDER</w:t>
      </w:r>
      <w:proofErr w:type="spellEnd"/>
      <w:r w:rsidRPr="00184B06">
        <w:rPr>
          <w:noProof w:val="0"/>
        </w:rPr>
        <w:t>;</w:t>
      </w:r>
    </w:p>
    <w:p w14:paraId="7220766C" w14:textId="5DB80F96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0;</w:t>
      </w:r>
    </w:p>
    <w:p w14:paraId="626BF47C" w14:textId="77777777" w:rsidR="00197A74" w:rsidRPr="00184B06" w:rsidRDefault="00197A74" w:rsidP="00197A74">
      <w:pPr>
        <w:pStyle w:val="af7"/>
        <w:rPr>
          <w:noProof w:val="0"/>
        </w:rPr>
      </w:pPr>
    </w:p>
    <w:p w14:paraId="628F1E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2794CB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>,</w:t>
      </w:r>
    </w:p>
    <w:p w14:paraId="12617F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MatDialog</w:t>
      </w:r>
      <w:proofErr w:type="spellEnd"/>
      <w:r w:rsidRPr="00184B06">
        <w:rPr>
          <w:noProof w:val="0"/>
        </w:rPr>
        <w:t>,</w:t>
      </w:r>
    </w:p>
    <w:p w14:paraId="4153D1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,</w:t>
      </w:r>
    </w:p>
    <w:p w14:paraId="479F4C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snackBar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MatSnackBar</w:t>
      </w:r>
      <w:proofErr w:type="spellEnd"/>
      <w:r w:rsidRPr="00184B06">
        <w:rPr>
          <w:noProof w:val="0"/>
        </w:rPr>
        <w:t>,</w:t>
      </w:r>
    </w:p>
    <w:p w14:paraId="4549EA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,</w:t>
      </w:r>
    </w:p>
    <w:p w14:paraId="3FB868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BreakpointObserver</w:t>
      </w:r>
      <w:proofErr w:type="spellEnd"/>
      <w:r w:rsidRPr="00184B06">
        <w:rPr>
          <w:noProof w:val="0"/>
        </w:rPr>
        <w:t>,</w:t>
      </w:r>
    </w:p>
    <w:p w14:paraId="208E27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087C35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022EFAF" w14:textId="77777777" w:rsidR="00197A74" w:rsidRPr="00184B06" w:rsidRDefault="00197A74" w:rsidP="00197A74">
      <w:pPr>
        <w:pStyle w:val="af7"/>
        <w:rPr>
          <w:noProof w:val="0"/>
        </w:rPr>
      </w:pPr>
    </w:p>
    <w:p w14:paraId="7751BFE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63BC4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loadViewSettings</w:t>
      </w:r>
      <w:proofErr w:type="spellEnd"/>
      <w:r w:rsidRPr="00184B06">
        <w:rPr>
          <w:noProof w:val="0"/>
        </w:rPr>
        <w:t>();</w:t>
      </w:r>
    </w:p>
    <w:p w14:paraId="0DF41C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subscribeToSearchChanges</w:t>
      </w:r>
      <w:proofErr w:type="spellEnd"/>
      <w:r w:rsidRPr="00184B06">
        <w:rPr>
          <w:noProof w:val="0"/>
        </w:rPr>
        <w:t>();</w:t>
      </w:r>
    </w:p>
    <w:p w14:paraId="68EE83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135A593" w14:textId="77777777" w:rsidR="00197A74" w:rsidRPr="00184B06" w:rsidRDefault="00197A74" w:rsidP="00197A74">
      <w:pPr>
        <w:pStyle w:val="af7"/>
        <w:rPr>
          <w:noProof w:val="0"/>
        </w:rPr>
      </w:pPr>
    </w:p>
    <w:p w14:paraId="221DC73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ngOnDestroy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B70D9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saveViewSettings</w:t>
      </w:r>
      <w:proofErr w:type="spellEnd"/>
      <w:r w:rsidRPr="00184B06">
        <w:rPr>
          <w:noProof w:val="0"/>
        </w:rPr>
        <w:t>();</w:t>
      </w:r>
    </w:p>
    <w:p w14:paraId="634997A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94AB928" w14:textId="77777777" w:rsidR="00197A74" w:rsidRPr="00184B06" w:rsidRDefault="00197A74" w:rsidP="00197A74">
      <w:pPr>
        <w:pStyle w:val="af7"/>
        <w:rPr>
          <w:noProof w:val="0"/>
        </w:rPr>
      </w:pPr>
    </w:p>
    <w:p w14:paraId="62ADF9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 {</w:t>
      </w:r>
    </w:p>
    <w:p w14:paraId="475588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>;</w:t>
      </w:r>
    </w:p>
    <w:p w14:paraId="37733A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A84F188" w14:textId="77777777" w:rsidR="00197A74" w:rsidRPr="00184B06" w:rsidRDefault="00197A74" w:rsidP="00197A74">
      <w:pPr>
        <w:pStyle w:val="af7"/>
        <w:rPr>
          <w:noProof w:val="0"/>
        </w:rPr>
      </w:pPr>
    </w:p>
    <w:p w14:paraId="3932DE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get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 {</w:t>
      </w:r>
    </w:p>
    <w:p w14:paraId="6F9FE3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;</w:t>
      </w:r>
    </w:p>
    <w:p w14:paraId="63E29E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7DC4A46" w14:textId="77777777" w:rsidR="00197A74" w:rsidRPr="00184B06" w:rsidRDefault="00197A74" w:rsidP="00197A74">
      <w:pPr>
        <w:pStyle w:val="af7"/>
        <w:rPr>
          <w:noProof w:val="0"/>
        </w:rPr>
      </w:pPr>
    </w:p>
    <w:p w14:paraId="291A0B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) {</w:t>
      </w:r>
    </w:p>
    <w:p w14:paraId="6748CBF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;</w:t>
      </w:r>
    </w:p>
    <w:p w14:paraId="6EC635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44F3B7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4CAD8DD" w14:textId="77777777" w:rsidR="00197A74" w:rsidRPr="00184B06" w:rsidRDefault="00197A74" w:rsidP="00197A74">
      <w:pPr>
        <w:pStyle w:val="af7"/>
        <w:rPr>
          <w:noProof w:val="0"/>
        </w:rPr>
      </w:pPr>
    </w:p>
    <w:p w14:paraId="04EE67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) {</w:t>
      </w:r>
    </w:p>
    <w:p w14:paraId="48FFFC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;</w:t>
      </w:r>
    </w:p>
    <w:p w14:paraId="1F83D0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1EEDC4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2984AA7" w14:textId="77777777" w:rsidR="00197A74" w:rsidRPr="00184B06" w:rsidRDefault="00197A74" w:rsidP="00197A74">
      <w:pPr>
        <w:pStyle w:val="af7"/>
        <w:rPr>
          <w:noProof w:val="0"/>
        </w:rPr>
      </w:pPr>
    </w:p>
    <w:p w14:paraId="4774AE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onSearchInputFocus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25A29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this.isSearchInFocus.set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37EF38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F454233" w14:textId="77777777" w:rsidR="00197A74" w:rsidRPr="00184B06" w:rsidRDefault="00197A74" w:rsidP="00197A74">
      <w:pPr>
        <w:pStyle w:val="af7"/>
        <w:rPr>
          <w:noProof w:val="0"/>
        </w:rPr>
      </w:pPr>
    </w:p>
    <w:p w14:paraId="4F09A0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onSearchInputBlur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3F65FA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this.isSearchInFocus.set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4640DD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186FC6A" w14:textId="77777777" w:rsidR="00197A74" w:rsidRPr="00184B06" w:rsidRDefault="00197A74" w:rsidP="00197A74">
      <w:pPr>
        <w:pStyle w:val="af7"/>
        <w:rPr>
          <w:noProof w:val="0"/>
        </w:rPr>
      </w:pPr>
    </w:p>
    <w:p w14:paraId="728E52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handleNumOfVisibleItemsChange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numOfVisibleItems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) {</w:t>
      </w:r>
    </w:p>
    <w:p w14:paraId="58F2DF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this.pageSize.set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Math.round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numOfVisibleItems</w:t>
      </w:r>
      <w:proofErr w:type="spellEnd"/>
      <w:r w:rsidRPr="00184B06">
        <w:rPr>
          <w:noProof w:val="0"/>
        </w:rPr>
        <w:t xml:space="preserve"> * 2));</w:t>
      </w:r>
    </w:p>
    <w:p w14:paraId="78643F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38E517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7CDCD96" w14:textId="77777777" w:rsidR="00197A74" w:rsidRPr="00184B06" w:rsidRDefault="00197A74" w:rsidP="00197A74">
      <w:pPr>
        <w:pStyle w:val="af7"/>
        <w:rPr>
          <w:noProof w:val="0"/>
        </w:rPr>
      </w:pPr>
    </w:p>
    <w:p w14:paraId="3D54D8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onFileInputChange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7AFC94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this.fileInputElement</w:t>
      </w:r>
      <w:proofErr w:type="spellEnd"/>
      <w:proofErr w:type="gramEnd"/>
      <w:r w:rsidRPr="00184B06">
        <w:rPr>
          <w:noProof w:val="0"/>
        </w:rPr>
        <w:t>()!.</w:t>
      </w:r>
      <w:proofErr w:type="spellStart"/>
      <w:r w:rsidRPr="00184B06">
        <w:rPr>
          <w:noProof w:val="0"/>
        </w:rPr>
        <w:t>nativeElement.files</w:t>
      </w:r>
      <w:proofErr w:type="spellEnd"/>
      <w:r w:rsidRPr="00184B06">
        <w:rPr>
          <w:noProof w:val="0"/>
        </w:rPr>
        <w:t>!;</w:t>
      </w:r>
    </w:p>
    <w:p w14:paraId="46DB53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file = </w:t>
      </w:r>
      <w:proofErr w:type="spellStart"/>
      <w:proofErr w:type="gramStart"/>
      <w:r w:rsidRPr="00184B06">
        <w:rPr>
          <w:noProof w:val="0"/>
        </w:rPr>
        <w:t>files</w:t>
      </w:r>
      <w:proofErr w:type="spellEnd"/>
      <w:r w:rsidRPr="00184B06">
        <w:rPr>
          <w:noProof w:val="0"/>
        </w:rPr>
        <w:t>[</w:t>
      </w:r>
      <w:proofErr w:type="gramEnd"/>
      <w:r w:rsidRPr="00184B06">
        <w:rPr>
          <w:noProof w:val="0"/>
        </w:rPr>
        <w:t>0];</w:t>
      </w:r>
    </w:p>
    <w:p w14:paraId="6720B4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(!file</w:t>
      </w:r>
      <w:proofErr w:type="gramEnd"/>
      <w:r w:rsidRPr="00184B06">
        <w:rPr>
          <w:noProof w:val="0"/>
        </w:rPr>
        <w:t xml:space="preserve"> || !(file </w:t>
      </w:r>
      <w:proofErr w:type="spellStart"/>
      <w:r w:rsidRPr="00184B06">
        <w:rPr>
          <w:noProof w:val="0"/>
        </w:rPr>
        <w:t>instanceof</w:t>
      </w:r>
      <w:proofErr w:type="spellEnd"/>
      <w:r w:rsidRPr="00184B06">
        <w:rPr>
          <w:noProof w:val="0"/>
        </w:rPr>
        <w:t xml:space="preserve"> File)) {</w:t>
      </w:r>
    </w:p>
    <w:p w14:paraId="6CA8CF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2326E3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6037C54" w14:textId="77777777" w:rsidR="00197A74" w:rsidRPr="00184B06" w:rsidRDefault="00197A74" w:rsidP="00197A74">
      <w:pPr>
        <w:pStyle w:val="af7"/>
        <w:rPr>
          <w:noProof w:val="0"/>
        </w:rPr>
      </w:pPr>
    </w:p>
    <w:p w14:paraId="6EC56B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this.openBookAddDialog</w:t>
      </w:r>
      <w:proofErr w:type="spellEnd"/>
      <w:proofErr w:type="gramEnd"/>
      <w:r w:rsidRPr="00184B06">
        <w:rPr>
          <w:noProof w:val="0"/>
        </w:rPr>
        <w:t>(file);</w:t>
      </w:r>
    </w:p>
    <w:p w14:paraId="26CAFD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45AC958" w14:textId="77777777" w:rsidR="00197A74" w:rsidRPr="00184B06" w:rsidRDefault="00197A74" w:rsidP="00197A74">
      <w:pPr>
        <w:pStyle w:val="af7"/>
        <w:rPr>
          <w:noProof w:val="0"/>
        </w:rPr>
      </w:pPr>
    </w:p>
    <w:p w14:paraId="39EB04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setViewMode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ViewMode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8259E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this.selectedViewMode.set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);</w:t>
      </w:r>
    </w:p>
    <w:p w14:paraId="262DFC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D4D92AD" w14:textId="77777777" w:rsidR="00197A74" w:rsidRPr="00184B06" w:rsidRDefault="00197A74" w:rsidP="00197A74">
      <w:pPr>
        <w:pStyle w:val="af7"/>
        <w:rPr>
          <w:noProof w:val="0"/>
        </w:rPr>
      </w:pPr>
    </w:p>
    <w:p w14:paraId="3400CA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openBookInfoDialog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D69EC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BookInfoDialogComponent</w:t>
      </w:r>
      <w:proofErr w:type="spellEnd"/>
      <w:r w:rsidRPr="00184B06">
        <w:rPr>
          <w:noProof w:val="0"/>
        </w:rPr>
        <w:t>, {</w:t>
      </w:r>
    </w:p>
    <w:p w14:paraId="0392D5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width</w:t>
      </w:r>
      <w:proofErr w:type="spellEnd"/>
      <w:r w:rsidRPr="00184B06">
        <w:rPr>
          <w:noProof w:val="0"/>
        </w:rPr>
        <w:t>: '100vw',</w:t>
      </w:r>
    </w:p>
    <w:p w14:paraId="33256E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maxWidth</w:t>
      </w:r>
      <w:proofErr w:type="spellEnd"/>
      <w:r w:rsidRPr="00184B06">
        <w:rPr>
          <w:noProof w:val="0"/>
        </w:rPr>
        <w:t>: '100vw',</w:t>
      </w:r>
    </w:p>
    <w:p w14:paraId="3E11597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height</w:t>
      </w:r>
      <w:proofErr w:type="spellEnd"/>
      <w:r w:rsidRPr="00184B06">
        <w:rPr>
          <w:noProof w:val="0"/>
        </w:rPr>
        <w:t>: '100vh',</w:t>
      </w:r>
    </w:p>
    <w:p w14:paraId="3AA33C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maxHeight</w:t>
      </w:r>
      <w:proofErr w:type="spellEnd"/>
      <w:r w:rsidRPr="00184B06">
        <w:rPr>
          <w:noProof w:val="0"/>
        </w:rPr>
        <w:t>: '100vh',</w:t>
      </w:r>
    </w:p>
    <w:p w14:paraId="23559CE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panelClass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fullscreen</w:t>
      </w:r>
      <w:proofErr w:type="spellEnd"/>
      <w:r w:rsidRPr="00184B06">
        <w:rPr>
          <w:noProof w:val="0"/>
        </w:rPr>
        <w:t>',</w:t>
      </w:r>
    </w:p>
    <w:p w14:paraId="2671E5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: {</w:t>
      </w:r>
    </w:p>
    <w:p w14:paraId="7A6DCD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,</w:t>
      </w:r>
    </w:p>
    <w:p w14:paraId="617108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4850C9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5E52F1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F193C1E" w14:textId="77777777" w:rsidR="00197A74" w:rsidRPr="00184B06" w:rsidRDefault="00197A74" w:rsidP="00197A74">
      <w:pPr>
        <w:pStyle w:val="af7"/>
        <w:rPr>
          <w:noProof w:val="0"/>
        </w:rPr>
      </w:pPr>
    </w:p>
    <w:p w14:paraId="762404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openBookAddDialog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file: File):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5EDC8F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</w:t>
      </w:r>
      <w:proofErr w:type="spellEnd"/>
    </w:p>
    <w:p w14:paraId="4E7222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open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BookEditDialogComponent</w:t>
      </w:r>
      <w:proofErr w:type="spellEnd"/>
      <w:r w:rsidRPr="00184B06">
        <w:rPr>
          <w:noProof w:val="0"/>
        </w:rPr>
        <w:t xml:space="preserve">, { </w:t>
      </w:r>
      <w:proofErr w:type="spellStart"/>
      <w:r w:rsidRPr="00184B06">
        <w:rPr>
          <w:noProof w:val="0"/>
        </w:rPr>
        <w:t>minWidth</w:t>
      </w:r>
      <w:proofErr w:type="spellEnd"/>
      <w:r w:rsidRPr="00184B06">
        <w:rPr>
          <w:noProof w:val="0"/>
        </w:rPr>
        <w:t>: CONSTANTS.SIZE.DIALOG_MIN_WIDTH })</w:t>
      </w:r>
    </w:p>
    <w:p w14:paraId="0BAE54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afterClosed</w:t>
      </w:r>
      <w:proofErr w:type="spellEnd"/>
      <w:proofErr w:type="gramEnd"/>
      <w:r w:rsidRPr="00184B06">
        <w:rPr>
          <w:noProof w:val="0"/>
        </w:rPr>
        <w:t>()</w:t>
      </w:r>
    </w:p>
    <w:p w14:paraId="39FF36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0ECA00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) =&gt; {</w:t>
      </w:r>
    </w:p>
    <w:p w14:paraId="769304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011DB2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data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of(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6B5597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 xml:space="preserve"> = {</w:t>
      </w:r>
    </w:p>
    <w:p w14:paraId="4D9CB3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...</w:t>
      </w:r>
      <w:proofErr w:type="spellStart"/>
      <w:proofErr w:type="gramStart"/>
      <w:r w:rsidRPr="00184B06">
        <w:rPr>
          <w:noProof w:val="0"/>
        </w:rPr>
        <w:t>data.bookDetails</w:t>
      </w:r>
      <w:proofErr w:type="spellEnd"/>
      <w:proofErr w:type="gramEnd"/>
      <w:r w:rsidRPr="00184B06">
        <w:rPr>
          <w:noProof w:val="0"/>
        </w:rPr>
        <w:t>,</w:t>
      </w:r>
    </w:p>
    <w:p w14:paraId="0FABF1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filename</w:t>
      </w:r>
      <w:proofErr w:type="spellEnd"/>
      <w:r w:rsidRPr="00184B06">
        <w:rPr>
          <w:noProof w:val="0"/>
        </w:rPr>
        <w:t>: file.name,</w:t>
      </w:r>
    </w:p>
    <w:p w14:paraId="524C926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fileSizeInBytes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file.size</w:t>
      </w:r>
      <w:proofErr w:type="spellEnd"/>
      <w:proofErr w:type="gramEnd"/>
      <w:r w:rsidRPr="00184B06">
        <w:rPr>
          <w:noProof w:val="0"/>
        </w:rPr>
        <w:t>,</w:t>
      </w:r>
    </w:p>
    <w:p w14:paraId="5E98BF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fileType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getBookFileType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file.type</w:t>
      </w:r>
      <w:proofErr w:type="spellEnd"/>
      <w:proofErr w:type="gramEnd"/>
      <w:r w:rsidRPr="00184B06">
        <w:rPr>
          <w:noProof w:val="0"/>
        </w:rPr>
        <w:t>),</w:t>
      </w:r>
    </w:p>
    <w:p w14:paraId="24E61C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};</w:t>
      </w:r>
    </w:p>
    <w:p w14:paraId="2ADE79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bookService.addBook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, file);</w:t>
      </w:r>
    </w:p>
    <w:p w14:paraId="33F9BA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}),</w:t>
      </w:r>
    </w:p>
    <w:p w14:paraId="0E80C5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7D2D8C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resetFileInput</w:t>
      </w:r>
      <w:proofErr w:type="spellEnd"/>
      <w:r w:rsidRPr="00184B06">
        <w:rPr>
          <w:noProof w:val="0"/>
        </w:rPr>
        <w:t>();</w:t>
      </w:r>
    </w:p>
    <w:p w14:paraId="576718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291746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7CE524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7DBDB1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714CB1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 =&gt; {</w:t>
      </w:r>
    </w:p>
    <w:p w14:paraId="26308B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book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2F6A30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17C061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4A7845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`Добавлена новая книга "${</w:t>
      </w:r>
      <w:proofErr w:type="spellStart"/>
      <w:proofErr w:type="gramStart"/>
      <w:r w:rsidRPr="00184B06">
        <w:rPr>
          <w:noProof w:val="0"/>
        </w:rPr>
        <w:t>book.documentDetails.title</w:t>
      </w:r>
      <w:proofErr w:type="spellEnd"/>
      <w:proofErr w:type="gramEnd"/>
      <w:r w:rsidRPr="00184B06">
        <w:rPr>
          <w:noProof w:val="0"/>
        </w:rPr>
        <w:t>}"`,</w:t>
      </w:r>
    </w:p>
    <w:p w14:paraId="030608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'OK',</w:t>
      </w:r>
    </w:p>
    <w:p w14:paraId="198435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duration</w:t>
      </w:r>
      <w:proofErr w:type="spellEnd"/>
      <w:proofErr w:type="gramEnd"/>
      <w:r w:rsidRPr="00184B06">
        <w:rPr>
          <w:noProof w:val="0"/>
        </w:rPr>
        <w:t>: 3000 },</w:t>
      </w:r>
    </w:p>
    <w:p w14:paraId="001425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1FF631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42C358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B18736E" w14:textId="77777777" w:rsidR="00197A74" w:rsidRPr="00184B06" w:rsidRDefault="00197A74" w:rsidP="00197A74">
      <w:pPr>
        <w:pStyle w:val="af7"/>
        <w:rPr>
          <w:noProof w:val="0"/>
        </w:rPr>
      </w:pPr>
    </w:p>
    <w:p w14:paraId="541118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editBook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EE3FD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book.documentDetails</w:t>
      </w:r>
      <w:proofErr w:type="spellEnd"/>
      <w:proofErr w:type="gramEnd"/>
      <w:r w:rsidRPr="00184B06">
        <w:rPr>
          <w:noProof w:val="0"/>
        </w:rPr>
        <w:t>;</w:t>
      </w:r>
    </w:p>
    <w:p w14:paraId="7B8685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 xml:space="preserve"> = {</w:t>
      </w:r>
    </w:p>
    <w:p w14:paraId="72AFC7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mode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',</w:t>
      </w:r>
    </w:p>
    <w:p w14:paraId="5C9281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bookDetails</w:t>
      </w:r>
      <w:proofErr w:type="spellEnd"/>
      <w:r w:rsidRPr="00184B06">
        <w:rPr>
          <w:noProof w:val="0"/>
        </w:rPr>
        <w:t>: {</w:t>
      </w:r>
    </w:p>
    <w:p w14:paraId="7B8AC2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details.title</w:t>
      </w:r>
      <w:proofErr w:type="spellEnd"/>
      <w:proofErr w:type="gramEnd"/>
      <w:r w:rsidRPr="00184B06">
        <w:rPr>
          <w:noProof w:val="0"/>
        </w:rPr>
        <w:t>,</w:t>
      </w:r>
    </w:p>
    <w:p w14:paraId="154292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details.description</w:t>
      </w:r>
      <w:proofErr w:type="spellEnd"/>
      <w:proofErr w:type="gramEnd"/>
      <w:r w:rsidRPr="00184B06">
        <w:rPr>
          <w:noProof w:val="0"/>
        </w:rPr>
        <w:t>,</w:t>
      </w:r>
    </w:p>
    <w:p w14:paraId="360CAA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isbn: </w:t>
      </w:r>
      <w:proofErr w:type="spellStart"/>
      <w:proofErr w:type="gramStart"/>
      <w:r w:rsidRPr="00184B06">
        <w:rPr>
          <w:noProof w:val="0"/>
        </w:rPr>
        <w:t>details.isbn</w:t>
      </w:r>
      <w:proofErr w:type="spellEnd"/>
      <w:proofErr w:type="gramEnd"/>
      <w:r w:rsidRPr="00184B06">
        <w:rPr>
          <w:noProof w:val="0"/>
        </w:rPr>
        <w:t>,</w:t>
      </w:r>
    </w:p>
    <w:p w14:paraId="1EE787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details.publisherName</w:t>
      </w:r>
      <w:proofErr w:type="spellEnd"/>
      <w:proofErr w:type="gramEnd"/>
      <w:r w:rsidRPr="00184B06">
        <w:rPr>
          <w:noProof w:val="0"/>
        </w:rPr>
        <w:t>,</w:t>
      </w:r>
    </w:p>
    <w:p w14:paraId="334FFA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details.authors</w:t>
      </w:r>
      <w:proofErr w:type="spellEnd"/>
      <w:proofErr w:type="gramEnd"/>
      <w:r w:rsidRPr="00184B06">
        <w:rPr>
          <w:noProof w:val="0"/>
        </w:rPr>
        <w:t>,</w:t>
      </w:r>
    </w:p>
    <w:p w14:paraId="1E3CEB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details.tags</w:t>
      </w:r>
      <w:proofErr w:type="spellEnd"/>
      <w:proofErr w:type="gramEnd"/>
      <w:r w:rsidRPr="00184B06">
        <w:rPr>
          <w:noProof w:val="0"/>
        </w:rPr>
        <w:t>,</w:t>
      </w:r>
    </w:p>
    <w:p w14:paraId="221740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710B3FE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};</w:t>
      </w:r>
    </w:p>
    <w:p w14:paraId="579EC6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</w:t>
      </w:r>
      <w:proofErr w:type="spellEnd"/>
    </w:p>
    <w:p w14:paraId="013F55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open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BookEditDialogComponent</w:t>
      </w:r>
      <w:proofErr w:type="spellEnd"/>
      <w:r w:rsidRPr="00184B06">
        <w:rPr>
          <w:noProof w:val="0"/>
        </w:rPr>
        <w:t>, {</w:t>
      </w:r>
    </w:p>
    <w:p w14:paraId="75C064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,</w:t>
      </w:r>
    </w:p>
    <w:p w14:paraId="70EB8B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minWidth</w:t>
      </w:r>
      <w:proofErr w:type="spellEnd"/>
      <w:r w:rsidRPr="00184B06">
        <w:rPr>
          <w:noProof w:val="0"/>
        </w:rPr>
        <w:t>: CONSTANTS.SIZE.DIALOG_MIN_WIDTH,</w:t>
      </w:r>
    </w:p>
    <w:p w14:paraId="17411E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</w:t>
      </w:r>
    </w:p>
    <w:p w14:paraId="383BECB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afterClosed</w:t>
      </w:r>
      <w:proofErr w:type="spellEnd"/>
      <w:proofErr w:type="gramEnd"/>
      <w:r w:rsidRPr="00184B06">
        <w:rPr>
          <w:noProof w:val="0"/>
        </w:rPr>
        <w:t>()</w:t>
      </w:r>
    </w:p>
    <w:p w14:paraId="6DF414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47B4D0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dialogReturnData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BookEditDialogData</w:t>
      </w:r>
      <w:proofErr w:type="spellEnd"/>
      <w:r w:rsidRPr="00184B06">
        <w:rPr>
          <w:noProof w:val="0"/>
        </w:rPr>
        <w:t>) =&gt; {</w:t>
      </w:r>
    </w:p>
    <w:p w14:paraId="7EB2F6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32B742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dialogReturnData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of(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3B7E29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modifiedDetails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dialogReturnData.bookDetails</w:t>
      </w:r>
      <w:proofErr w:type="spellEnd"/>
      <w:r w:rsidRPr="00184B06">
        <w:rPr>
          <w:noProof w:val="0"/>
        </w:rPr>
        <w:t>;</w:t>
      </w:r>
    </w:p>
    <w:p w14:paraId="72108B4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 xml:space="preserve"> = {</w:t>
      </w:r>
    </w:p>
    <w:p w14:paraId="7FBC62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modifiedDetails.title</w:t>
      </w:r>
      <w:proofErr w:type="spellEnd"/>
      <w:r w:rsidRPr="00184B06">
        <w:rPr>
          <w:noProof w:val="0"/>
        </w:rPr>
        <w:t>,</w:t>
      </w:r>
    </w:p>
    <w:p w14:paraId="791734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isbn: </w:t>
      </w:r>
      <w:proofErr w:type="spellStart"/>
      <w:r w:rsidRPr="00184B06">
        <w:rPr>
          <w:noProof w:val="0"/>
        </w:rPr>
        <w:t>modifiedDetails.isbn</w:t>
      </w:r>
      <w:proofErr w:type="spellEnd"/>
      <w:r w:rsidRPr="00184B06">
        <w:rPr>
          <w:noProof w:val="0"/>
        </w:rPr>
        <w:t>,</w:t>
      </w:r>
    </w:p>
    <w:p w14:paraId="0A5819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modifiedDetails.description</w:t>
      </w:r>
      <w:proofErr w:type="spellEnd"/>
      <w:r w:rsidRPr="00184B06">
        <w:rPr>
          <w:noProof w:val="0"/>
        </w:rPr>
        <w:t>,</w:t>
      </w:r>
    </w:p>
    <w:p w14:paraId="70D877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modifiedDetails.publisherName</w:t>
      </w:r>
      <w:proofErr w:type="spellEnd"/>
      <w:r w:rsidRPr="00184B06">
        <w:rPr>
          <w:noProof w:val="0"/>
        </w:rPr>
        <w:t>,</w:t>
      </w:r>
    </w:p>
    <w:p w14:paraId="3B7ECE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modifiedDetails.authors</w:t>
      </w:r>
      <w:proofErr w:type="spellEnd"/>
      <w:r w:rsidRPr="00184B06">
        <w:rPr>
          <w:noProof w:val="0"/>
        </w:rPr>
        <w:t>,</w:t>
      </w:r>
    </w:p>
    <w:p w14:paraId="0AB24B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tags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modifiedDetails.tags</w:t>
      </w:r>
      <w:proofErr w:type="spellEnd"/>
      <w:r w:rsidRPr="00184B06">
        <w:rPr>
          <w:noProof w:val="0"/>
        </w:rPr>
        <w:t>,</w:t>
      </w:r>
    </w:p>
    <w:p w14:paraId="750310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};</w:t>
      </w:r>
    </w:p>
    <w:p w14:paraId="11950C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bookService.updateBookDetails</w:t>
      </w:r>
      <w:proofErr w:type="spellEnd"/>
      <w:r w:rsidRPr="00184B06">
        <w:rPr>
          <w:noProof w:val="0"/>
        </w:rPr>
        <w:t>(</w:t>
      </w:r>
    </w:p>
    <w:p w14:paraId="1E1507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book.documentDetails.id,</w:t>
      </w:r>
    </w:p>
    <w:p w14:paraId="27D9C0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,</w:t>
      </w:r>
    </w:p>
    <w:p w14:paraId="67AC9EB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);</w:t>
      </w:r>
    </w:p>
    <w:p w14:paraId="645175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240616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18A489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resetFileInput</w:t>
      </w:r>
      <w:proofErr w:type="spellEnd"/>
      <w:r w:rsidRPr="00184B06">
        <w:rPr>
          <w:noProof w:val="0"/>
        </w:rPr>
        <w:t>();</w:t>
      </w:r>
    </w:p>
    <w:p w14:paraId="7B48C3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318AF4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3ADA17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5BB20A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583C9D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>) =&gt; {</w:t>
      </w:r>
    </w:p>
    <w:p w14:paraId="287663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book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60D02D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2D5E16C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0D9BD6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`Обновлены данные о книге "${</w:t>
      </w:r>
      <w:proofErr w:type="spellStart"/>
      <w:proofErr w:type="gramStart"/>
      <w:r w:rsidRPr="00184B06">
        <w:rPr>
          <w:noProof w:val="0"/>
        </w:rPr>
        <w:t>book.documentDetails.title</w:t>
      </w:r>
      <w:proofErr w:type="spellEnd"/>
      <w:proofErr w:type="gramEnd"/>
      <w:r w:rsidRPr="00184B06">
        <w:rPr>
          <w:noProof w:val="0"/>
        </w:rPr>
        <w:t>}"`,</w:t>
      </w:r>
    </w:p>
    <w:p w14:paraId="2E87D8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'OK',</w:t>
      </w:r>
    </w:p>
    <w:p w14:paraId="2C9BF4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duration</w:t>
      </w:r>
      <w:proofErr w:type="spellEnd"/>
      <w:proofErr w:type="gramEnd"/>
      <w:r w:rsidRPr="00184B06">
        <w:rPr>
          <w:noProof w:val="0"/>
        </w:rPr>
        <w:t>: 3000 },</w:t>
      </w:r>
    </w:p>
    <w:p w14:paraId="75F102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39E8C7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322CE4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F49F18E" w14:textId="77777777" w:rsidR="00197A74" w:rsidRPr="00184B06" w:rsidRDefault="00197A74" w:rsidP="00197A74">
      <w:pPr>
        <w:pStyle w:val="af7"/>
        <w:rPr>
          <w:noProof w:val="0"/>
        </w:rPr>
      </w:pPr>
    </w:p>
    <w:p w14:paraId="52C4D51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42F9A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</w:p>
    <w:p w14:paraId="114B48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DeleteConfirmationDialogComponent</w:t>
      </w:r>
      <w:proofErr w:type="spellEnd"/>
      <w:r w:rsidRPr="00184B06">
        <w:rPr>
          <w:noProof w:val="0"/>
        </w:rPr>
        <w:t>,</w:t>
      </w:r>
    </w:p>
    <w:p w14:paraId="1038DE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{</w:t>
      </w:r>
    </w:p>
    <w:p w14:paraId="70B2FB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data</w:t>
      </w:r>
      <w:proofErr w:type="spellEnd"/>
      <w:r w:rsidRPr="00184B06">
        <w:rPr>
          <w:noProof w:val="0"/>
        </w:rPr>
        <w:t>: {</w:t>
      </w:r>
    </w:p>
    <w:p w14:paraId="1D5F2F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: CONSTANTS.TEXTS.BOOK_DELETE_CONFIRMATION_MESSAGE,</w:t>
      </w:r>
    </w:p>
    <w:p w14:paraId="679B33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},</w:t>
      </w:r>
    </w:p>
    <w:p w14:paraId="48164B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},</w:t>
      </w:r>
    </w:p>
    <w:p w14:paraId="1A62B5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57D893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dialogRef</w:t>
      </w:r>
      <w:proofErr w:type="spellEnd"/>
    </w:p>
    <w:p w14:paraId="2A9457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afterClosed</w:t>
      </w:r>
      <w:proofErr w:type="spellEnd"/>
      <w:proofErr w:type="gramEnd"/>
      <w:r w:rsidRPr="00184B06">
        <w:rPr>
          <w:noProof w:val="0"/>
        </w:rPr>
        <w:t>()</w:t>
      </w:r>
    </w:p>
    <w:p w14:paraId="17EFD3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669A6B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isConfirmed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) =&gt; {</w:t>
      </w:r>
    </w:p>
    <w:p w14:paraId="4D099B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isConfirmed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of(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049D80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bookService.deleteBook</w:t>
      </w:r>
      <w:proofErr w:type="spellEnd"/>
      <w:r w:rsidRPr="00184B06">
        <w:rPr>
          <w:noProof w:val="0"/>
        </w:rPr>
        <w:t>(book.documentDetails.id);</w:t>
      </w:r>
    </w:p>
    <w:p w14:paraId="2962A2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47FEB9D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122B6E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274B58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 {</w:t>
      </w:r>
    </w:p>
    <w:p w14:paraId="108C68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 * </w:t>
      </w:r>
      <w:proofErr w:type="spellStart"/>
      <w:r w:rsidRPr="00184B06">
        <w:rPr>
          <w:noProof w:val="0"/>
        </w:rPr>
        <w:t>this.currentPageNumber</w:t>
      </w:r>
      <w:proofErr w:type="spellEnd"/>
      <w:r w:rsidRPr="00184B06">
        <w:rPr>
          <w:noProof w:val="0"/>
        </w:rPr>
        <w:t>());</w:t>
      </w:r>
    </w:p>
    <w:p w14:paraId="758275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28EC2B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`Книга "${</w:t>
      </w:r>
      <w:proofErr w:type="spellStart"/>
      <w:proofErr w:type="gramStart"/>
      <w:r w:rsidRPr="00184B06">
        <w:rPr>
          <w:noProof w:val="0"/>
        </w:rPr>
        <w:t>book.documentDetails.title</w:t>
      </w:r>
      <w:proofErr w:type="spellEnd"/>
      <w:proofErr w:type="gramEnd"/>
      <w:r w:rsidRPr="00184B06">
        <w:rPr>
          <w:noProof w:val="0"/>
        </w:rPr>
        <w:t>} успешно удалена."`,</w:t>
      </w:r>
    </w:p>
    <w:p w14:paraId="074BDF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'OK',</w:t>
      </w:r>
    </w:p>
    <w:p w14:paraId="04D498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duration</w:t>
      </w:r>
      <w:proofErr w:type="spellEnd"/>
      <w:proofErr w:type="gramEnd"/>
      <w:r w:rsidRPr="00184B06">
        <w:rPr>
          <w:noProof w:val="0"/>
        </w:rPr>
        <w:t>: 3000 },</w:t>
      </w:r>
    </w:p>
    <w:p w14:paraId="6AEE43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);</w:t>
      </w:r>
    </w:p>
    <w:p w14:paraId="51B1A7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2772EA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E90BD62" w14:textId="77777777" w:rsidR="00197A74" w:rsidRPr="00184B06" w:rsidRDefault="00197A74" w:rsidP="00197A74">
      <w:pPr>
        <w:pStyle w:val="af7"/>
        <w:rPr>
          <w:noProof w:val="0"/>
        </w:rPr>
      </w:pPr>
    </w:p>
    <w:p w14:paraId="11BE64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async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Promise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5027D4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await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router.navigate</w:t>
      </w:r>
      <w:proofErr w:type="spellEnd"/>
      <w:r w:rsidRPr="00184B06">
        <w:rPr>
          <w:noProof w:val="0"/>
        </w:rPr>
        <w:t>(['</w:t>
      </w:r>
      <w:proofErr w:type="spellStart"/>
      <w:r w:rsidRPr="00184B06">
        <w:rPr>
          <w:noProof w:val="0"/>
        </w:rPr>
        <w:t>viewer</w:t>
      </w:r>
      <w:proofErr w:type="spellEnd"/>
      <w:r w:rsidRPr="00184B06">
        <w:rPr>
          <w:noProof w:val="0"/>
        </w:rPr>
        <w:t>', book.documentDetails.id]);</w:t>
      </w:r>
    </w:p>
    <w:p w14:paraId="230297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56FD18D" w14:textId="77777777" w:rsidR="00197A74" w:rsidRPr="00184B06" w:rsidRDefault="00197A74" w:rsidP="00197A74">
      <w:pPr>
        <w:pStyle w:val="af7"/>
        <w:rPr>
          <w:noProof w:val="0"/>
        </w:rPr>
      </w:pPr>
    </w:p>
    <w:p w14:paraId="1DC6ED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loadNextPage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38D96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this.currentPageNumber</w:t>
      </w:r>
      <w:proofErr w:type="spellEnd"/>
      <w:proofErr w:type="gramEnd"/>
      <w:r w:rsidRPr="00184B06">
        <w:rPr>
          <w:noProof w:val="0"/>
        </w:rPr>
        <w:t xml:space="preserve">() &gt;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- 1)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19CBEF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nextPage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this.currentPageNumber</w:t>
      </w:r>
      <w:proofErr w:type="spellEnd"/>
      <w:proofErr w:type="gramEnd"/>
      <w:r w:rsidRPr="00184B06">
        <w:rPr>
          <w:noProof w:val="0"/>
        </w:rPr>
        <w:t>() + 1;</w:t>
      </w:r>
    </w:p>
    <w:p w14:paraId="3FB682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this.currentPageNumber.set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nextPage</w:t>
      </w:r>
      <w:proofErr w:type="spellEnd"/>
      <w:r w:rsidRPr="00184B06">
        <w:rPr>
          <w:noProof w:val="0"/>
        </w:rPr>
        <w:t>);</w:t>
      </w:r>
    </w:p>
    <w:p w14:paraId="57B1EE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nextPage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 xml:space="preserve">(), 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60291A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3DDFCC7" w14:textId="77777777" w:rsidR="00197A74" w:rsidRPr="00184B06" w:rsidRDefault="00197A74" w:rsidP="00197A74">
      <w:pPr>
        <w:pStyle w:val="af7"/>
        <w:rPr>
          <w:noProof w:val="0"/>
        </w:rPr>
      </w:pPr>
    </w:p>
    <w:p w14:paraId="16371C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>(</w:t>
      </w:r>
      <w:proofErr w:type="gramEnd"/>
    </w:p>
    <w:p w14:paraId="5B43F22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,</w:t>
      </w:r>
    </w:p>
    <w:p w14:paraId="58ACDA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this.pageSize</w:t>
      </w:r>
      <w:proofErr w:type="spellEnd"/>
      <w:proofErr w:type="gramEnd"/>
      <w:r w:rsidRPr="00184B06">
        <w:rPr>
          <w:noProof w:val="0"/>
        </w:rPr>
        <w:t>(),</w:t>
      </w:r>
    </w:p>
    <w:p w14:paraId="7A3D58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shouldReset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1E85DB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036AB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1C58C9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searchValue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this.searchFormControl.value</w:t>
      </w:r>
      <w:proofErr w:type="spellEnd"/>
      <w:proofErr w:type="gramEnd"/>
      <w:r w:rsidRPr="00184B06">
        <w:rPr>
          <w:noProof w:val="0"/>
        </w:rPr>
        <w:t>;</w:t>
      </w:r>
    </w:p>
    <w:p w14:paraId="154968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 xml:space="preserve">$ </w:t>
      </w:r>
      <w:proofErr w:type="gramStart"/>
      <w:r w:rsidRPr="00184B06">
        <w:rPr>
          <w:noProof w:val="0"/>
        </w:rPr>
        <w:t>= !</w:t>
      </w:r>
      <w:proofErr w:type="spellStart"/>
      <w:r w:rsidRPr="00184B06">
        <w:rPr>
          <w:noProof w:val="0"/>
        </w:rPr>
        <w:t>searchValue</w:t>
      </w:r>
      <w:proofErr w:type="spellEnd"/>
      <w:proofErr w:type="gramEnd"/>
      <w:r w:rsidRPr="00184B06">
        <w:rPr>
          <w:noProof w:val="0"/>
        </w:rPr>
        <w:t xml:space="preserve"> ?</w:t>
      </w:r>
    </w:p>
    <w:p w14:paraId="3C4225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bookService.getPage</w:t>
      </w:r>
      <w:proofErr w:type="spellEnd"/>
      <w:r w:rsidRPr="00184B06">
        <w:rPr>
          <w:noProof w:val="0"/>
        </w:rPr>
        <w:t>(</w:t>
      </w:r>
    </w:p>
    <w:p w14:paraId="509AA3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,</w:t>
      </w:r>
    </w:p>
    <w:p w14:paraId="578A83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,</w:t>
      </w:r>
    </w:p>
    <w:p w14:paraId="77DFEC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this.selectedSortOption.value</w:t>
      </w:r>
      <w:proofErr w:type="spellEnd"/>
      <w:proofErr w:type="gramEnd"/>
      <w:r w:rsidRPr="00184B06">
        <w:rPr>
          <w:noProof w:val="0"/>
        </w:rPr>
        <w:t>,</w:t>
      </w:r>
    </w:p>
    <w:p w14:paraId="647CC0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this.selectedSortOrder</w:t>
      </w:r>
      <w:proofErr w:type="spellEnd"/>
      <w:proofErr w:type="gramEnd"/>
      <w:r w:rsidRPr="00184B06">
        <w:rPr>
          <w:noProof w:val="0"/>
        </w:rPr>
        <w:t>,</w:t>
      </w:r>
    </w:p>
    <w:p w14:paraId="20F95C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1970ED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: </w:t>
      </w:r>
      <w:proofErr w:type="gramStart"/>
      <w:r w:rsidRPr="00184B06">
        <w:rPr>
          <w:noProof w:val="0"/>
        </w:rPr>
        <w:t>this._</w:t>
      </w:r>
      <w:proofErr w:type="gramEnd"/>
      <w:r w:rsidRPr="00184B06">
        <w:rPr>
          <w:noProof w:val="0"/>
        </w:rPr>
        <w:t xml:space="preserve">bookService.searchByBookDetails(this._createSearchRequest(pageNumber,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searchValue</w:t>
      </w:r>
      <w:proofErr w:type="spellEnd"/>
      <w:r w:rsidRPr="00184B06">
        <w:rPr>
          <w:noProof w:val="0"/>
        </w:rPr>
        <w:t>));</w:t>
      </w:r>
    </w:p>
    <w:p w14:paraId="1C5D3C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$</w:t>
      </w:r>
    </w:p>
    <w:p w14:paraId="3FE160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445127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) =&gt; 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page.pageCount</w:t>
      </w:r>
      <w:proofErr w:type="spellEnd"/>
      <w:r w:rsidRPr="00184B06">
        <w:rPr>
          <w:noProof w:val="0"/>
        </w:rPr>
        <w:t>)),</w:t>
      </w:r>
    </w:p>
    <w:p w14:paraId="786D5E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finalize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this.isLoading.set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)),</w:t>
      </w:r>
    </w:p>
    <w:p w14:paraId="16C9E9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5B0369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) =&gt; {</w:t>
      </w:r>
    </w:p>
    <w:p w14:paraId="2D061E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shouldReset</w:t>
      </w:r>
      <w:proofErr w:type="spellEnd"/>
      <w:proofErr w:type="gramEnd"/>
      <w:r w:rsidRPr="00184B06">
        <w:rPr>
          <w:noProof w:val="0"/>
        </w:rPr>
        <w:t>) {</w:t>
      </w:r>
    </w:p>
    <w:p w14:paraId="5ED762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this.books</w:t>
      </w:r>
      <w:proofErr w:type="gramEnd"/>
      <w:r w:rsidRPr="00184B06">
        <w:rPr>
          <w:noProof w:val="0"/>
        </w:rPr>
        <w:t>.update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prevItems</w:t>
      </w:r>
      <w:proofErr w:type="spellEnd"/>
      <w:r w:rsidRPr="00184B06">
        <w:rPr>
          <w:noProof w:val="0"/>
        </w:rPr>
        <w:t>) =&gt; [...</w:t>
      </w:r>
      <w:proofErr w:type="spellStart"/>
      <w:r w:rsidRPr="00184B06">
        <w:rPr>
          <w:noProof w:val="0"/>
        </w:rPr>
        <w:t>prevItems</w:t>
      </w:r>
      <w:proofErr w:type="spellEnd"/>
      <w:r w:rsidRPr="00184B06">
        <w:rPr>
          <w:noProof w:val="0"/>
        </w:rPr>
        <w:t>, ...</w:t>
      </w:r>
      <w:proofErr w:type="spellStart"/>
      <w:r w:rsidRPr="00184B06">
        <w:rPr>
          <w:noProof w:val="0"/>
        </w:rPr>
        <w:t>page.items</w:t>
      </w:r>
      <w:proofErr w:type="spellEnd"/>
      <w:r w:rsidRPr="00184B06">
        <w:rPr>
          <w:noProof w:val="0"/>
        </w:rPr>
        <w:t>]);</w:t>
      </w:r>
    </w:p>
    <w:p w14:paraId="07DE46C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 </w:t>
      </w:r>
      <w:proofErr w:type="spellStart"/>
      <w:r w:rsidRPr="00184B06">
        <w:rPr>
          <w:noProof w:val="0"/>
        </w:rPr>
        <w:t>else</w:t>
      </w:r>
      <w:proofErr w:type="spellEnd"/>
      <w:r w:rsidRPr="00184B06">
        <w:rPr>
          <w:noProof w:val="0"/>
        </w:rPr>
        <w:t xml:space="preserve"> {</w:t>
      </w:r>
    </w:p>
    <w:p w14:paraId="754EA9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this.books.set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page.items</w:t>
      </w:r>
      <w:proofErr w:type="spellEnd"/>
      <w:proofErr w:type="gramEnd"/>
      <w:r w:rsidRPr="00184B06">
        <w:rPr>
          <w:noProof w:val="0"/>
        </w:rPr>
        <w:t>);</w:t>
      </w:r>
    </w:p>
    <w:p w14:paraId="65CB24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D43DE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6FB3F2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5658AB6" w14:textId="77777777" w:rsidR="00197A74" w:rsidRPr="00184B06" w:rsidRDefault="00197A74" w:rsidP="00197A74">
      <w:pPr>
        <w:pStyle w:val="af7"/>
        <w:rPr>
          <w:noProof w:val="0"/>
        </w:rPr>
      </w:pPr>
    </w:p>
    <w:p w14:paraId="038759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subscribeToSearchChanges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A80BD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this.searchFormControl.valueChanges</w:t>
      </w:r>
      <w:proofErr w:type="spellEnd"/>
      <w:proofErr w:type="gramEnd"/>
    </w:p>
    <w:p w14:paraId="37E218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77E24D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this.searchFormControl.markAsTouched</w:t>
      </w:r>
      <w:proofErr w:type="spellEnd"/>
      <w:r w:rsidRPr="00184B06">
        <w:rPr>
          <w:noProof w:val="0"/>
        </w:rPr>
        <w:t>()),</w:t>
      </w:r>
    </w:p>
    <w:p w14:paraId="3FB5C47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debounceTime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500),</w:t>
      </w:r>
    </w:p>
    <w:p w14:paraId="3B3E6B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),</w:t>
      </w:r>
    </w:p>
    <w:p w14:paraId="64AE499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0D4AF6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 {</w:t>
      </w:r>
    </w:p>
    <w:p w14:paraId="0FDFB75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this.searchFormControl.invalid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14893D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this.currentPageNumber.set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1);</w:t>
      </w:r>
    </w:p>
    <w:p w14:paraId="700845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loadPageOfBookList</w:t>
      </w:r>
      <w:proofErr w:type="spellEnd"/>
      <w:r w:rsidRPr="00184B06">
        <w:rPr>
          <w:noProof w:val="0"/>
        </w:rPr>
        <w:t xml:space="preserve">(1, </w:t>
      </w:r>
      <w:proofErr w:type="spellStart"/>
      <w:r w:rsidRPr="00184B06">
        <w:rPr>
          <w:noProof w:val="0"/>
        </w:rPr>
        <w:t>this.pageSize</w:t>
      </w:r>
      <w:proofErr w:type="spellEnd"/>
      <w:r w:rsidRPr="00184B06">
        <w:rPr>
          <w:noProof w:val="0"/>
        </w:rPr>
        <w:t>());</w:t>
      </w:r>
    </w:p>
    <w:p w14:paraId="0871DE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13714A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C4AFD47" w14:textId="77777777" w:rsidR="00197A74" w:rsidRPr="00184B06" w:rsidRDefault="00197A74" w:rsidP="00197A74">
      <w:pPr>
        <w:pStyle w:val="af7"/>
        <w:rPr>
          <w:noProof w:val="0"/>
        </w:rPr>
      </w:pPr>
    </w:p>
    <w:p w14:paraId="63E387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loadViewSettings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AD5ED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sortOptionName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sessionStorage.getItem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_OPTION_KEY</w:t>
      </w:r>
      <w:proofErr w:type="spellEnd"/>
      <w:r w:rsidRPr="00184B06">
        <w:rPr>
          <w:noProof w:val="0"/>
        </w:rPr>
        <w:t>);</w:t>
      </w:r>
    </w:p>
    <w:p w14:paraId="6C0C9B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_OPTIONS.find</w:t>
      </w:r>
      <w:proofErr w:type="spellEnd"/>
      <w:r w:rsidRPr="00184B06">
        <w:rPr>
          <w:noProof w:val="0"/>
        </w:rPr>
        <w:t>(</w:t>
      </w:r>
    </w:p>
    <w:p w14:paraId="3AC30F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(</w:t>
      </w:r>
      <w:proofErr w:type="spellStart"/>
      <w:r w:rsidRPr="00184B06">
        <w:rPr>
          <w:noProof w:val="0"/>
        </w:rPr>
        <w:t>option</w:t>
      </w:r>
      <w:proofErr w:type="spellEnd"/>
      <w:r w:rsidRPr="00184B06">
        <w:rPr>
          <w:noProof w:val="0"/>
        </w:rPr>
        <w:t xml:space="preserve">) =&gt; option.name === </w:t>
      </w:r>
      <w:proofErr w:type="spellStart"/>
      <w:r w:rsidRPr="00184B06">
        <w:rPr>
          <w:noProof w:val="0"/>
        </w:rPr>
        <w:t>sortOptionName</w:t>
      </w:r>
      <w:proofErr w:type="spellEnd"/>
      <w:r w:rsidRPr="00184B06">
        <w:rPr>
          <w:noProof w:val="0"/>
        </w:rPr>
        <w:t>,</w:t>
      </w:r>
    </w:p>
    <w:p w14:paraId="6844C1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30C3A7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 xml:space="preserve">)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selectedSortOption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sortOption</w:t>
      </w:r>
      <w:proofErr w:type="spellEnd"/>
      <w:r w:rsidRPr="00184B06">
        <w:rPr>
          <w:noProof w:val="0"/>
        </w:rPr>
        <w:t>;</w:t>
      </w:r>
    </w:p>
    <w:p w14:paraId="5CEC9ED3" w14:textId="77777777" w:rsidR="00197A74" w:rsidRPr="00184B06" w:rsidRDefault="00197A74" w:rsidP="00197A74">
      <w:pPr>
        <w:pStyle w:val="af7"/>
        <w:rPr>
          <w:noProof w:val="0"/>
        </w:rPr>
      </w:pPr>
    </w:p>
    <w:p w14:paraId="7C95DD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sortOrderStringNumber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sessionStorage.getItem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_ORDER_KEY</w:t>
      </w:r>
      <w:proofErr w:type="spellEnd"/>
      <w:r w:rsidRPr="00184B06">
        <w:rPr>
          <w:noProof w:val="0"/>
        </w:rPr>
        <w:t>);</w:t>
      </w:r>
    </w:p>
    <w:p w14:paraId="1C547B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sortOrderStringNumber</w:t>
      </w:r>
      <w:proofErr w:type="spellEnd"/>
      <w:r w:rsidRPr="00184B06">
        <w:rPr>
          <w:noProof w:val="0"/>
        </w:rPr>
        <w:t>)</w:t>
      </w:r>
    </w:p>
    <w:p w14:paraId="70183B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parseInt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sortOrderStringNumber</w:t>
      </w:r>
      <w:proofErr w:type="spellEnd"/>
      <w:r w:rsidRPr="00184B06">
        <w:rPr>
          <w:noProof w:val="0"/>
        </w:rPr>
        <w:t>);</w:t>
      </w:r>
    </w:p>
    <w:p w14:paraId="6CB8907B" w14:textId="77777777" w:rsidR="00197A74" w:rsidRPr="00184B06" w:rsidRDefault="00197A74" w:rsidP="00197A74">
      <w:pPr>
        <w:pStyle w:val="af7"/>
        <w:rPr>
          <w:noProof w:val="0"/>
        </w:rPr>
      </w:pPr>
    </w:p>
    <w:p w14:paraId="7F8BC2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viewModeStringNumber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sessionStorage.getItem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this.VIEW</w:t>
      </w:r>
      <w:proofErr w:type="gramEnd"/>
      <w:r w:rsidRPr="00184B06">
        <w:rPr>
          <w:noProof w:val="0"/>
        </w:rPr>
        <w:t>_MODE_KEY</w:t>
      </w:r>
      <w:proofErr w:type="spellEnd"/>
      <w:r w:rsidRPr="00184B06">
        <w:rPr>
          <w:noProof w:val="0"/>
        </w:rPr>
        <w:t>);</w:t>
      </w:r>
    </w:p>
    <w:p w14:paraId="2FA556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viewModeStringNumber</w:t>
      </w:r>
      <w:proofErr w:type="spellEnd"/>
      <w:r w:rsidRPr="00184B06">
        <w:rPr>
          <w:noProof w:val="0"/>
        </w:rPr>
        <w:t>)</w:t>
      </w:r>
    </w:p>
    <w:p w14:paraId="74F517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this.selectedViewMode.set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parseInt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viewModeStringNumber</w:t>
      </w:r>
      <w:proofErr w:type="spellEnd"/>
      <w:r w:rsidRPr="00184B06">
        <w:rPr>
          <w:noProof w:val="0"/>
        </w:rPr>
        <w:t>));</w:t>
      </w:r>
    </w:p>
    <w:p w14:paraId="798960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6503981" w14:textId="77777777" w:rsidR="00197A74" w:rsidRPr="00184B06" w:rsidRDefault="00197A74" w:rsidP="00197A74">
      <w:pPr>
        <w:pStyle w:val="af7"/>
        <w:rPr>
          <w:noProof w:val="0"/>
        </w:rPr>
      </w:pPr>
    </w:p>
    <w:p w14:paraId="6EBAC8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saveViewSettings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EA7F1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sessionStorage.setItem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_OPTION_KEY</w:t>
      </w:r>
      <w:proofErr w:type="spellEnd"/>
      <w:r w:rsidRPr="00184B06">
        <w:rPr>
          <w:noProof w:val="0"/>
        </w:rPr>
        <w:t>, this.selectedSortOption.name);</w:t>
      </w:r>
    </w:p>
    <w:p w14:paraId="5BDAA9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sessionStorage.setItem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_ORDER_KEY</w:t>
      </w:r>
      <w:proofErr w:type="spellEnd"/>
      <w:r w:rsidRPr="00184B06">
        <w:rPr>
          <w:noProof w:val="0"/>
        </w:rPr>
        <w:t>, 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}`);</w:t>
      </w:r>
    </w:p>
    <w:p w14:paraId="6E9804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sessionStorage.setItem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this.VIEW</w:t>
      </w:r>
      <w:proofErr w:type="gramEnd"/>
      <w:r w:rsidRPr="00184B06">
        <w:rPr>
          <w:noProof w:val="0"/>
        </w:rPr>
        <w:t>_MODE_KEY</w:t>
      </w:r>
      <w:proofErr w:type="spellEnd"/>
      <w:r w:rsidRPr="00184B06">
        <w:rPr>
          <w:noProof w:val="0"/>
        </w:rPr>
        <w:t>, `${</w:t>
      </w:r>
      <w:proofErr w:type="spellStart"/>
      <w:r w:rsidRPr="00184B06">
        <w:rPr>
          <w:noProof w:val="0"/>
        </w:rPr>
        <w:t>this.selectedViewMode</w:t>
      </w:r>
      <w:proofErr w:type="spellEnd"/>
      <w:r w:rsidRPr="00184B06">
        <w:rPr>
          <w:noProof w:val="0"/>
        </w:rPr>
        <w:t>()}`);</w:t>
      </w:r>
    </w:p>
    <w:p w14:paraId="58E03A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D22712F" w14:textId="77777777" w:rsidR="00197A74" w:rsidRPr="00184B06" w:rsidRDefault="00197A74" w:rsidP="00197A74">
      <w:pPr>
        <w:pStyle w:val="af7"/>
        <w:rPr>
          <w:noProof w:val="0"/>
        </w:rPr>
      </w:pPr>
    </w:p>
    <w:p w14:paraId="1D5CDB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resetFileInput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E5276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this.fileInputElement</w:t>
      </w:r>
      <w:proofErr w:type="spellEnd"/>
      <w:proofErr w:type="gramEnd"/>
      <w:r w:rsidRPr="00184B06">
        <w:rPr>
          <w:noProof w:val="0"/>
        </w:rPr>
        <w:t>()!.</w:t>
      </w:r>
      <w:proofErr w:type="spellStart"/>
      <w:r w:rsidRPr="00184B06">
        <w:rPr>
          <w:noProof w:val="0"/>
        </w:rPr>
        <w:t>nativeElement.value</w:t>
      </w:r>
      <w:proofErr w:type="spellEnd"/>
      <w:r w:rsidRPr="00184B06">
        <w:rPr>
          <w:noProof w:val="0"/>
        </w:rPr>
        <w:t xml:space="preserve"> = '';</w:t>
      </w:r>
    </w:p>
    <w:p w14:paraId="0CA6EA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A87D7BB" w14:textId="77777777" w:rsidR="00197A74" w:rsidRPr="00184B06" w:rsidRDefault="00197A74" w:rsidP="00197A74">
      <w:pPr>
        <w:pStyle w:val="af7"/>
        <w:rPr>
          <w:noProof w:val="0"/>
        </w:rPr>
      </w:pPr>
    </w:p>
    <w:p w14:paraId="486C0B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createSearchRequest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 xml:space="preserve"> {</w:t>
      </w:r>
    </w:p>
    <w:p w14:paraId="741291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{</w:t>
      </w:r>
    </w:p>
    <w:p w14:paraId="077759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,</w:t>
      </w:r>
    </w:p>
    <w:p w14:paraId="08A9900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>,</w:t>
      </w:r>
    </w:p>
    <w:p w14:paraId="6C081B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sortProperty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selectedSortOption.value</w:t>
      </w:r>
      <w:proofErr w:type="spellEnd"/>
      <w:r w:rsidRPr="00184B06">
        <w:rPr>
          <w:noProof w:val="0"/>
        </w:rPr>
        <w:t>,</w:t>
      </w:r>
    </w:p>
    <w:p w14:paraId="0E1733A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selectedSortOrder</w:t>
      </w:r>
      <w:proofErr w:type="spellEnd"/>
      <w:r w:rsidRPr="00184B06">
        <w:rPr>
          <w:noProof w:val="0"/>
        </w:rPr>
        <w:t>,</w:t>
      </w:r>
    </w:p>
    <w:p w14:paraId="2B25E9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,</w:t>
      </w:r>
    </w:p>
    <w:p w14:paraId="687917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description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,</w:t>
      </w:r>
    </w:p>
    <w:p w14:paraId="088D0A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publisherName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,</w:t>
      </w:r>
    </w:p>
    <w:p w14:paraId="25D310B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authors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],</w:t>
      </w:r>
    </w:p>
    <w:p w14:paraId="2D35E7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};</w:t>
      </w:r>
    </w:p>
    <w:p w14:paraId="080570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3AB4FC5" w14:textId="77777777" w:rsidR="00197A74" w:rsidRPr="00184B06" w:rsidRDefault="00197A74" w:rsidP="00197A74">
      <w:pPr>
        <w:pStyle w:val="af7"/>
        <w:rPr>
          <w:noProof w:val="0"/>
        </w:rPr>
      </w:pPr>
    </w:p>
    <w:p w14:paraId="48A6BB83" w14:textId="6E2011BB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F747897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>Файл login.component.html:</w:t>
      </w:r>
    </w:p>
    <w:p w14:paraId="724317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login-form</w:t>
      </w:r>
      <w:proofErr w:type="spellEnd"/>
      <w:r w:rsidRPr="00184B06">
        <w:rPr>
          <w:noProof w:val="0"/>
        </w:rPr>
        <w:t>" [</w:t>
      </w:r>
      <w:proofErr w:type="spellStart"/>
      <w:r w:rsidRPr="00184B06">
        <w:rPr>
          <w:noProof w:val="0"/>
        </w:rPr>
        <w:t>formGroup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loginForm</w:t>
      </w:r>
      <w:proofErr w:type="spellEnd"/>
      <w:r w:rsidRPr="00184B06">
        <w:rPr>
          <w:noProof w:val="0"/>
        </w:rPr>
        <w:t>"&gt;</w:t>
      </w:r>
    </w:p>
    <w:p w14:paraId="12DD80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&lt;h</w:t>
      </w:r>
      <w:proofErr w:type="gramStart"/>
      <w:r w:rsidRPr="00184B06">
        <w:rPr>
          <w:noProof w:val="0"/>
        </w:rPr>
        <w:t>2&gt;Вход</w:t>
      </w:r>
      <w:proofErr w:type="gramEnd"/>
      <w:r w:rsidRPr="00184B06">
        <w:rPr>
          <w:noProof w:val="0"/>
        </w:rPr>
        <w:t xml:space="preserve"> в персональную библиотеку&lt;/h2&gt;</w:t>
      </w:r>
    </w:p>
    <w:p w14:paraId="569A76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7EB634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&gt;Пользователь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F1B7D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selectedUser</w:t>
      </w:r>
      <w:proofErr w:type="spellEnd"/>
      <w:r w:rsidRPr="00184B06">
        <w:rPr>
          <w:noProof w:val="0"/>
        </w:rPr>
        <w:t>"&gt;</w:t>
      </w:r>
    </w:p>
    <w:p w14:paraId="4CBB4A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@for 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 xml:space="preserve"> of </w:t>
      </w:r>
      <w:proofErr w:type="spellStart"/>
      <w:proofErr w:type="gram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); </w:t>
      </w:r>
      <w:proofErr w:type="spellStart"/>
      <w:r w:rsidRPr="00184B06">
        <w:rPr>
          <w:noProof w:val="0"/>
        </w:rPr>
        <w:t>track</w:t>
      </w:r>
      <w:proofErr w:type="spellEnd"/>
      <w:r w:rsidRPr="00184B06">
        <w:rPr>
          <w:noProof w:val="0"/>
        </w:rPr>
        <w:t xml:space="preserve"> $</w:t>
      </w:r>
      <w:proofErr w:type="spellStart"/>
      <w:r w:rsidRPr="00184B06">
        <w:rPr>
          <w:noProof w:val="0"/>
        </w:rPr>
        <w:t>index</w:t>
      </w:r>
      <w:proofErr w:type="spellEnd"/>
      <w:r w:rsidRPr="00184B06">
        <w:rPr>
          <w:noProof w:val="0"/>
        </w:rPr>
        <w:t>) {</w:t>
      </w:r>
    </w:p>
    <w:p w14:paraId="482C13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 xml:space="preserve">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user</w:t>
      </w:r>
      <w:proofErr w:type="spellEnd"/>
      <w:proofErr w:type="gramStart"/>
      <w:r w:rsidRPr="00184B06">
        <w:rPr>
          <w:noProof w:val="0"/>
        </w:rPr>
        <w:t>"&gt;{</w:t>
      </w:r>
      <w:proofErr w:type="gramEnd"/>
      <w:r w:rsidRPr="00184B06">
        <w:rPr>
          <w:noProof w:val="0"/>
        </w:rPr>
        <w:t>{ user.name }}&lt;/</w:t>
      </w:r>
      <w:proofErr w:type="spellStart"/>
      <w:r w:rsidRPr="00184B06">
        <w:rPr>
          <w:noProof w:val="0"/>
        </w:rPr>
        <w:t>mat-option</w:t>
      </w:r>
      <w:proofErr w:type="spellEnd"/>
      <w:r w:rsidRPr="00184B06">
        <w:rPr>
          <w:noProof w:val="0"/>
        </w:rPr>
        <w:t>&gt;</w:t>
      </w:r>
    </w:p>
    <w:p w14:paraId="5DF51B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</w:t>
      </w:r>
    </w:p>
    <w:p w14:paraId="1F1D62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mat-select</w:t>
      </w:r>
      <w:proofErr w:type="spellEnd"/>
      <w:r w:rsidRPr="00184B06">
        <w:rPr>
          <w:noProof w:val="0"/>
        </w:rPr>
        <w:t>&gt;</w:t>
      </w:r>
    </w:p>
    <w:p w14:paraId="456243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65BDD6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EE305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&gt;ПИН</w:t>
      </w:r>
      <w:proofErr w:type="gramEnd"/>
      <w:r w:rsidRPr="00184B06">
        <w:rPr>
          <w:noProof w:val="0"/>
        </w:rPr>
        <w:t>-код&lt;/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64C0D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input</w:t>
      </w:r>
      <w:proofErr w:type="spellEnd"/>
    </w:p>
    <w:p w14:paraId="4EBE71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matInput</w:t>
      </w:r>
      <w:proofErr w:type="spellEnd"/>
    </w:p>
    <w:p w14:paraId="7B2623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type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>"</w:t>
      </w:r>
    </w:p>
    <w:p w14:paraId="0131EC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formControlName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>"</w:t>
      </w:r>
    </w:p>
    <w:p w14:paraId="733A4FD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inputmode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numeric</w:t>
      </w:r>
      <w:proofErr w:type="spellEnd"/>
      <w:r w:rsidRPr="00184B06">
        <w:rPr>
          <w:noProof w:val="0"/>
        </w:rPr>
        <w:t>"</w:t>
      </w:r>
    </w:p>
    <w:p w14:paraId="1F16F5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minlength</w:t>
      </w:r>
      <w:proofErr w:type="spellEnd"/>
      <w:r w:rsidRPr="00184B06">
        <w:rPr>
          <w:noProof w:val="0"/>
        </w:rPr>
        <w:t>="4"</w:t>
      </w:r>
    </w:p>
    <w:p w14:paraId="4EE766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maxlength</w:t>
      </w:r>
      <w:proofErr w:type="spellEnd"/>
      <w:r w:rsidRPr="00184B06">
        <w:rPr>
          <w:noProof w:val="0"/>
        </w:rPr>
        <w:t>="16"</w:t>
      </w:r>
    </w:p>
    <w:p w14:paraId="1E596D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digitOnly</w:t>
      </w:r>
      <w:proofErr w:type="spellEnd"/>
    </w:p>
    <w:p w14:paraId="67D840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/&gt;</w:t>
      </w:r>
    </w:p>
    <w:p w14:paraId="6E4094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mat-form-field</w:t>
      </w:r>
      <w:proofErr w:type="spellEnd"/>
      <w:r w:rsidRPr="00184B06">
        <w:rPr>
          <w:noProof w:val="0"/>
        </w:rPr>
        <w:t>&gt;</w:t>
      </w:r>
    </w:p>
    <w:p w14:paraId="3E9487F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</w:p>
    <w:p w14:paraId="6331D85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mat-flat-button</w:t>
      </w:r>
      <w:proofErr w:type="spellEnd"/>
    </w:p>
    <w:p w14:paraId="0A455C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primary</w:t>
      </w:r>
      <w:proofErr w:type="spellEnd"/>
      <w:r w:rsidRPr="00184B06">
        <w:rPr>
          <w:noProof w:val="0"/>
        </w:rPr>
        <w:t>"</w:t>
      </w:r>
    </w:p>
    <w:p w14:paraId="220893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disabled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loginForm.invalid</w:t>
      </w:r>
      <w:proofErr w:type="spellEnd"/>
      <w:r w:rsidRPr="00184B06">
        <w:rPr>
          <w:noProof w:val="0"/>
        </w:rPr>
        <w:t xml:space="preserve"> || </w:t>
      </w:r>
      <w:proofErr w:type="spellStart"/>
      <w:r w:rsidRPr="00184B06">
        <w:rPr>
          <w:noProof w:val="0"/>
        </w:rPr>
        <w:t>loginForm.pristine</w:t>
      </w:r>
      <w:proofErr w:type="spellEnd"/>
      <w:r w:rsidRPr="00184B06">
        <w:rPr>
          <w:noProof w:val="0"/>
        </w:rPr>
        <w:t>"</w:t>
      </w:r>
    </w:p>
    <w:p w14:paraId="3E145F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login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2E9908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&gt;</w:t>
      </w:r>
    </w:p>
    <w:p w14:paraId="3FEED0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login</w:t>
      </w:r>
      <w:proofErr w:type="spell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47CC4C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Войти</w:t>
      </w:r>
    </w:p>
    <w:p w14:paraId="03A9D9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602B1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color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accent</w:t>
      </w:r>
      <w:proofErr w:type="spellEnd"/>
      <w:r w:rsidRPr="00184B06">
        <w:rPr>
          <w:noProof w:val="0"/>
        </w:rPr>
        <w:t>"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proofErr w:type="gramStart"/>
      <w:r w:rsidRPr="00184B06">
        <w:rPr>
          <w:noProof w:val="0"/>
        </w:rPr>
        <w:t>createUser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)"&gt;</w:t>
      </w:r>
    </w:p>
    <w:p w14:paraId="505885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&gt;</w:t>
      </w:r>
      <w:proofErr w:type="spellStart"/>
      <w:r w:rsidRPr="00184B06">
        <w:rPr>
          <w:noProof w:val="0"/>
        </w:rPr>
        <w:t>add</w:t>
      </w:r>
      <w:proofErr w:type="spellEnd"/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mat-icon</w:t>
      </w:r>
      <w:proofErr w:type="spellEnd"/>
      <w:r w:rsidRPr="00184B06">
        <w:rPr>
          <w:noProof w:val="0"/>
        </w:rPr>
        <w:t>&gt;</w:t>
      </w:r>
    </w:p>
    <w:p w14:paraId="6EFDD8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Создать нового пользователя</w:t>
      </w:r>
    </w:p>
    <w:p w14:paraId="1B629D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ED78F1F" w14:textId="58CE4ECD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C0889A9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lastRenderedPageBreak/>
        <w:t xml:space="preserve">Файл </w:t>
      </w:r>
      <w:proofErr w:type="spellStart"/>
      <w:proofErr w:type="gramStart"/>
      <w:r w:rsidRPr="00184B06">
        <w:rPr>
          <w:noProof w:val="0"/>
        </w:rPr>
        <w:t>login.component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1E96077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HttpErrorResponse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7CA8350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ChangeDetectionStrategy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Component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5C06D8C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takeUntilDestroyed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rxjs-interop</w:t>
      </w:r>
      <w:proofErr w:type="spellEnd"/>
      <w:r w:rsidRPr="00184B06">
        <w:rPr>
          <w:noProof w:val="0"/>
        </w:rPr>
        <w:t>';</w:t>
      </w:r>
    </w:p>
    <w:p w14:paraId="0DB7541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NonNullableFormBuilder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Validators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forms</w:t>
      </w:r>
      <w:proofErr w:type="spellEnd"/>
      <w:r w:rsidRPr="00184B06">
        <w:rPr>
          <w:noProof w:val="0"/>
        </w:rPr>
        <w:t>';</w:t>
      </w:r>
    </w:p>
    <w:p w14:paraId="4D21AB4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MatDialog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>';</w:t>
      </w:r>
    </w:p>
    <w:p w14:paraId="1FB3BF9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MatSnackBar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snack-bar</w:t>
      </w:r>
      <w:proofErr w:type="spellEnd"/>
      <w:r w:rsidRPr="00184B06">
        <w:rPr>
          <w:noProof w:val="0"/>
        </w:rPr>
        <w:t>';</w:t>
      </w:r>
    </w:p>
    <w:p w14:paraId="4DCA020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Router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';</w:t>
      </w:r>
    </w:p>
    <w:p w14:paraId="59BCE89D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CONSTANTS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constants</w:t>
      </w:r>
      <w:proofErr w:type="spellEnd"/>
      <w:r w:rsidRPr="00184B06">
        <w:rPr>
          <w:noProof w:val="0"/>
        </w:rPr>
        <w:t>';</w:t>
      </w:r>
    </w:p>
    <w:p w14:paraId="3F34A49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UserRegistrationDialogComponent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'@core/dialogs/user-registration-dialog/user-registration-dialog.component';</w:t>
      </w:r>
    </w:p>
    <w:p w14:paraId="619B926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UserAddRequest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284CF0F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AuthService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auth.service</w:t>
      </w:r>
      <w:proofErr w:type="spellEnd"/>
      <w:r w:rsidRPr="00184B06">
        <w:rPr>
          <w:noProof w:val="0"/>
        </w:rPr>
        <w:t>';</w:t>
      </w:r>
    </w:p>
    <w:p w14:paraId="2AC5AC6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UserService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user.service</w:t>
      </w:r>
      <w:proofErr w:type="spellEnd"/>
      <w:r w:rsidRPr="00184B06">
        <w:rPr>
          <w:noProof w:val="0"/>
        </w:rPr>
        <w:t>';</w:t>
      </w:r>
    </w:p>
    <w:p w14:paraId="7C74598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AuthState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stores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auth.state</w:t>
      </w:r>
      <w:proofErr w:type="spellEnd"/>
      <w:r w:rsidRPr="00184B06">
        <w:rPr>
          <w:noProof w:val="0"/>
        </w:rPr>
        <w:t>';</w:t>
      </w:r>
    </w:p>
    <w:p w14:paraId="169BE6B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catchError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 xml:space="preserve">, NEVER,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throwError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75EEBD6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DigitOnlyModule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uiowa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digit-only</w:t>
      </w:r>
      <w:proofErr w:type="spellEnd"/>
      <w:r w:rsidRPr="00184B06">
        <w:rPr>
          <w:noProof w:val="0"/>
        </w:rPr>
        <w:t>';</w:t>
      </w:r>
    </w:p>
    <w:p w14:paraId="62E4870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MatOption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741D38B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MatFormField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MatSelect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select</w:t>
      </w:r>
      <w:proofErr w:type="spellEnd"/>
      <w:r w:rsidRPr="00184B06">
        <w:rPr>
          <w:noProof w:val="0"/>
        </w:rPr>
        <w:t>';</w:t>
      </w:r>
    </w:p>
    <w:p w14:paraId="2015932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MatInput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input</w:t>
      </w:r>
      <w:proofErr w:type="spellEnd"/>
      <w:r w:rsidRPr="00184B06">
        <w:rPr>
          <w:noProof w:val="0"/>
        </w:rPr>
        <w:t>';</w:t>
      </w:r>
    </w:p>
    <w:p w14:paraId="76BB34E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MatButton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';</w:t>
      </w:r>
    </w:p>
    <w:p w14:paraId="06E8834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MatIcon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icon</w:t>
      </w:r>
      <w:proofErr w:type="spellEnd"/>
      <w:r w:rsidRPr="00184B06">
        <w:rPr>
          <w:noProof w:val="0"/>
        </w:rPr>
        <w:t>';</w:t>
      </w:r>
    </w:p>
    <w:p w14:paraId="210188EC" w14:textId="77777777" w:rsidR="00197A74" w:rsidRPr="00184B06" w:rsidRDefault="00197A74" w:rsidP="00197A74">
      <w:pPr>
        <w:pStyle w:val="af7"/>
        <w:rPr>
          <w:noProof w:val="0"/>
        </w:rPr>
      </w:pPr>
    </w:p>
    <w:p w14:paraId="52EE93C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25A950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app-login</w:t>
      </w:r>
      <w:proofErr w:type="spellEnd"/>
      <w:r w:rsidRPr="00184B06">
        <w:rPr>
          <w:noProof w:val="0"/>
        </w:rPr>
        <w:t>',</w:t>
      </w:r>
    </w:p>
    <w:p w14:paraId="6B7D6D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'./login.component.html',</w:t>
      </w:r>
    </w:p>
    <w:p w14:paraId="45DD01A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login.component.scss</w:t>
      </w:r>
      <w:proofErr w:type="spellEnd"/>
      <w:r w:rsidRPr="00184B06">
        <w:rPr>
          <w:noProof w:val="0"/>
        </w:rPr>
        <w:t>',</w:t>
      </w:r>
    </w:p>
    <w:p w14:paraId="4A94A5D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43AB7B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24B39F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DigitOnlyModule</w:t>
      </w:r>
      <w:proofErr w:type="spellEnd"/>
      <w:r w:rsidRPr="00184B06">
        <w:rPr>
          <w:noProof w:val="0"/>
        </w:rPr>
        <w:t>,</w:t>
      </w:r>
    </w:p>
    <w:p w14:paraId="19F0E4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498410F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MatFormField</w:t>
      </w:r>
      <w:proofErr w:type="spellEnd"/>
      <w:r w:rsidRPr="00184B06">
        <w:rPr>
          <w:noProof w:val="0"/>
        </w:rPr>
        <w:t>,</w:t>
      </w:r>
    </w:p>
    <w:p w14:paraId="6A8C63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MatInput</w:t>
      </w:r>
      <w:proofErr w:type="spellEnd"/>
      <w:r w:rsidRPr="00184B06">
        <w:rPr>
          <w:noProof w:val="0"/>
        </w:rPr>
        <w:t>,</w:t>
      </w:r>
    </w:p>
    <w:p w14:paraId="26DA71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MatLabel</w:t>
      </w:r>
      <w:proofErr w:type="spellEnd"/>
      <w:r w:rsidRPr="00184B06">
        <w:rPr>
          <w:noProof w:val="0"/>
        </w:rPr>
        <w:t>,</w:t>
      </w:r>
    </w:p>
    <w:p w14:paraId="253A2A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MatOption</w:t>
      </w:r>
      <w:proofErr w:type="spellEnd"/>
      <w:r w:rsidRPr="00184B06">
        <w:rPr>
          <w:noProof w:val="0"/>
        </w:rPr>
        <w:t>,</w:t>
      </w:r>
    </w:p>
    <w:p w14:paraId="43854C6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MatSelect</w:t>
      </w:r>
      <w:proofErr w:type="spellEnd"/>
      <w:r w:rsidRPr="00184B06">
        <w:rPr>
          <w:noProof w:val="0"/>
        </w:rPr>
        <w:t>,</w:t>
      </w:r>
    </w:p>
    <w:p w14:paraId="6BCFEAE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MatIcon</w:t>
      </w:r>
      <w:proofErr w:type="spellEnd"/>
      <w:r w:rsidRPr="00184B06">
        <w:rPr>
          <w:noProof w:val="0"/>
        </w:rPr>
        <w:t>,</w:t>
      </w:r>
    </w:p>
    <w:p w14:paraId="227436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ReactiveFormsModule</w:t>
      </w:r>
      <w:proofErr w:type="spellEnd"/>
      <w:r w:rsidRPr="00184B06">
        <w:rPr>
          <w:noProof w:val="0"/>
        </w:rPr>
        <w:t>,</w:t>
      </w:r>
    </w:p>
    <w:p w14:paraId="5F6453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UserRegistrationDialogComponent</w:t>
      </w:r>
      <w:proofErr w:type="spellEnd"/>
      <w:r w:rsidRPr="00184B06">
        <w:rPr>
          <w:noProof w:val="0"/>
        </w:rPr>
        <w:t>,</w:t>
      </w:r>
    </w:p>
    <w:p w14:paraId="26D370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1888B5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4FADCC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99A1F0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LoginComponent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08A4D4A4" w14:textId="77777777" w:rsidR="00197A74" w:rsidRPr="00184B06" w:rsidRDefault="00197A74" w:rsidP="00197A74">
      <w:pPr>
        <w:pStyle w:val="af7"/>
        <w:rPr>
          <w:noProof w:val="0"/>
        </w:rPr>
      </w:pPr>
    </w:p>
    <w:p w14:paraId="367E588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[]&gt;([]);</w:t>
      </w:r>
    </w:p>
    <w:p w14:paraId="2817927B" w14:textId="77777777" w:rsidR="00197A74" w:rsidRPr="00184B06" w:rsidRDefault="00197A74" w:rsidP="00197A74">
      <w:pPr>
        <w:pStyle w:val="af7"/>
        <w:rPr>
          <w:noProof w:val="0"/>
        </w:rPr>
      </w:pPr>
    </w:p>
    <w:p w14:paraId="2B5B45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loginForm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fb.group</w:t>
      </w:r>
      <w:proofErr w:type="spellEnd"/>
      <w:r w:rsidRPr="00184B06">
        <w:rPr>
          <w:noProof w:val="0"/>
        </w:rPr>
        <w:t>({</w:t>
      </w:r>
    </w:p>
    <w:p w14:paraId="677A07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selectedUser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]),</w:t>
      </w:r>
    </w:p>
    <w:p w14:paraId="4F79A5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 xml:space="preserve">: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fb.control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, [</w:t>
      </w:r>
    </w:p>
    <w:p w14:paraId="08D0C4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Validators.required</w:t>
      </w:r>
      <w:proofErr w:type="spellEnd"/>
      <w:r w:rsidRPr="00184B06">
        <w:rPr>
          <w:noProof w:val="0"/>
        </w:rPr>
        <w:t>,</w:t>
      </w:r>
    </w:p>
    <w:p w14:paraId="4C00D8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Validators.pattern</w:t>
      </w:r>
      <w:proofErr w:type="spellEnd"/>
      <w:r w:rsidRPr="00184B06">
        <w:rPr>
          <w:noProof w:val="0"/>
        </w:rPr>
        <w:t>(CONSTANTS.REGEX_PATTERN.PIN_CODE),</w:t>
      </w:r>
    </w:p>
    <w:p w14:paraId="577B3D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]),</w:t>
      </w:r>
    </w:p>
    <w:p w14:paraId="2DFB5B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1EFF1017" w14:textId="77777777" w:rsidR="00197A74" w:rsidRPr="00184B06" w:rsidRDefault="00197A74" w:rsidP="00197A74">
      <w:pPr>
        <w:pStyle w:val="af7"/>
        <w:rPr>
          <w:noProof w:val="0"/>
        </w:rPr>
      </w:pPr>
    </w:p>
    <w:p w14:paraId="3A18F2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6A2303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_service: </w:t>
      </w:r>
      <w:proofErr w:type="spellStart"/>
      <w:r w:rsidRPr="00184B06">
        <w:rPr>
          <w:noProof w:val="0"/>
        </w:rPr>
        <w:t>UserService</w:t>
      </w:r>
      <w:proofErr w:type="spellEnd"/>
      <w:r w:rsidRPr="00184B06">
        <w:rPr>
          <w:noProof w:val="0"/>
        </w:rPr>
        <w:t>,</w:t>
      </w:r>
    </w:p>
    <w:p w14:paraId="5C4972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authState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AuthState</w:t>
      </w:r>
      <w:proofErr w:type="spellEnd"/>
      <w:r w:rsidRPr="00184B06">
        <w:rPr>
          <w:noProof w:val="0"/>
        </w:rPr>
        <w:t>,</w:t>
      </w:r>
    </w:p>
    <w:p w14:paraId="08C248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>,</w:t>
      </w:r>
    </w:p>
    <w:p w14:paraId="205A5F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snackBar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MatSnackBar</w:t>
      </w:r>
      <w:proofErr w:type="spellEnd"/>
      <w:r w:rsidRPr="00184B06">
        <w:rPr>
          <w:noProof w:val="0"/>
        </w:rPr>
        <w:t>,</w:t>
      </w:r>
    </w:p>
    <w:p w14:paraId="45FEFD2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dialog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MatDialog</w:t>
      </w:r>
      <w:proofErr w:type="spellEnd"/>
      <w:r w:rsidRPr="00184B06">
        <w:rPr>
          <w:noProof w:val="0"/>
        </w:rPr>
        <w:t>,</w:t>
      </w:r>
    </w:p>
    <w:p w14:paraId="624193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fb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NonNullableFormBuilder</w:t>
      </w:r>
      <w:proofErr w:type="spellEnd"/>
      <w:r w:rsidRPr="00184B06">
        <w:rPr>
          <w:noProof w:val="0"/>
        </w:rPr>
        <w:t>,</w:t>
      </w:r>
    </w:p>
    <w:p w14:paraId="08C6B4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,</w:t>
      </w:r>
    </w:p>
    <w:p w14:paraId="49F863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DestroyRef</w:t>
      </w:r>
      <w:proofErr w:type="spellEnd"/>
    </w:p>
    <w:p w14:paraId="591C49B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{}</w:t>
      </w:r>
    </w:p>
    <w:p w14:paraId="2D44B3F1" w14:textId="77777777" w:rsidR="00197A74" w:rsidRPr="00184B06" w:rsidRDefault="00197A74" w:rsidP="00197A74">
      <w:pPr>
        <w:pStyle w:val="af7"/>
        <w:rPr>
          <w:noProof w:val="0"/>
        </w:rPr>
      </w:pPr>
    </w:p>
    <w:p w14:paraId="3FB802D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150AC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authState.isSignedIn</w:t>
      </w:r>
      <w:proofErr w:type="spellEnd"/>
      <w:r w:rsidRPr="00184B06">
        <w:rPr>
          <w:noProof w:val="0"/>
        </w:rPr>
        <w:t>()) {</w:t>
      </w:r>
    </w:p>
    <w:p w14:paraId="5EF184F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routeToMainPage</w:t>
      </w:r>
      <w:proofErr w:type="spellEnd"/>
      <w:r w:rsidRPr="00184B06">
        <w:rPr>
          <w:noProof w:val="0"/>
        </w:rPr>
        <w:t>();</w:t>
      </w:r>
    </w:p>
    <w:p w14:paraId="7285CF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276DD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this.loadUsers</w:t>
      </w:r>
      <w:proofErr w:type="spellEnd"/>
      <w:proofErr w:type="gramEnd"/>
      <w:r w:rsidRPr="00184B06">
        <w:rPr>
          <w:noProof w:val="0"/>
        </w:rPr>
        <w:t>();</w:t>
      </w:r>
    </w:p>
    <w:p w14:paraId="750D53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B3E28DE" w14:textId="77777777" w:rsidR="00197A74" w:rsidRPr="00184B06" w:rsidRDefault="00197A74" w:rsidP="00197A74">
      <w:pPr>
        <w:pStyle w:val="af7"/>
        <w:rPr>
          <w:noProof w:val="0"/>
        </w:rPr>
      </w:pPr>
    </w:p>
    <w:p w14:paraId="3AB296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loadUsers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703177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gramEnd"/>
      <w:r w:rsidRPr="00184B06">
        <w:rPr>
          <w:noProof w:val="0"/>
        </w:rPr>
        <w:t>service</w:t>
      </w:r>
    </w:p>
    <w:p w14:paraId="34C38E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getUsers</w:t>
      </w:r>
      <w:proofErr w:type="spellEnd"/>
      <w:proofErr w:type="gramEnd"/>
      <w:r w:rsidRPr="00184B06">
        <w:rPr>
          <w:noProof w:val="0"/>
        </w:rPr>
        <w:t>()</w:t>
      </w:r>
    </w:p>
    <w:p w14:paraId="4D2E37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011450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 =&gt; {</w:t>
      </w:r>
    </w:p>
    <w:p w14:paraId="035ECD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66F308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'Не удалось загрузить список пользователей.',</w:t>
      </w:r>
    </w:p>
    <w:p w14:paraId="14A0B0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'OK'</w:t>
      </w:r>
    </w:p>
    <w:p w14:paraId="739DC6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);</w:t>
      </w:r>
    </w:p>
    <w:p w14:paraId="06D8DC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throwError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);</w:t>
      </w:r>
    </w:p>
    <w:p w14:paraId="489CBD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</w:t>
      </w:r>
    </w:p>
    <w:p w14:paraId="40302D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133C5B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) =&gt; {</w:t>
      </w:r>
    </w:p>
    <w:p w14:paraId="0D85B42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this.users.set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);</w:t>
      </w:r>
    </w:p>
    <w:p w14:paraId="5D5D8A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688993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0FD70FA" w14:textId="77777777" w:rsidR="00197A74" w:rsidRPr="00184B06" w:rsidRDefault="00197A74" w:rsidP="00197A74">
      <w:pPr>
        <w:pStyle w:val="af7"/>
        <w:rPr>
          <w:noProof w:val="0"/>
        </w:rPr>
      </w:pPr>
    </w:p>
    <w:p w14:paraId="15E3D3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login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04612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values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this.loginForm.value</w:t>
      </w:r>
      <w:proofErr w:type="spellEnd"/>
      <w:proofErr w:type="gramEnd"/>
      <w:r w:rsidRPr="00184B06">
        <w:rPr>
          <w:noProof w:val="0"/>
        </w:rPr>
        <w:t>;</w:t>
      </w:r>
    </w:p>
    <w:p w14:paraId="7B37F1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username</w:t>
      </w:r>
      <w:proofErr w:type="spellEnd"/>
      <w:r w:rsidRPr="00184B06">
        <w:rPr>
          <w:noProof w:val="0"/>
        </w:rPr>
        <w:t xml:space="preserve"> = values.selectedUser?.name;</w:t>
      </w:r>
    </w:p>
    <w:p w14:paraId="2C3279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values.pinCode</w:t>
      </w:r>
      <w:proofErr w:type="spellEnd"/>
      <w:proofErr w:type="gramEnd"/>
      <w:r w:rsidRPr="00184B06">
        <w:rPr>
          <w:noProof w:val="0"/>
        </w:rPr>
        <w:t>;</w:t>
      </w:r>
    </w:p>
    <w:p w14:paraId="277DA6D0" w14:textId="77777777" w:rsidR="00197A74" w:rsidRPr="00184B06" w:rsidRDefault="00197A74" w:rsidP="00197A74">
      <w:pPr>
        <w:pStyle w:val="af7"/>
        <w:rPr>
          <w:noProof w:val="0"/>
        </w:rPr>
      </w:pPr>
    </w:p>
    <w:p w14:paraId="1A75483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this.loginForm.invalid</w:t>
      </w:r>
      <w:proofErr w:type="spellEnd"/>
      <w:proofErr w:type="gramEnd"/>
      <w:r w:rsidRPr="00184B06">
        <w:rPr>
          <w:noProof w:val="0"/>
        </w:rPr>
        <w:t>) {</w:t>
      </w:r>
    </w:p>
    <w:p w14:paraId="20611B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 xml:space="preserve">('The </w:t>
      </w:r>
      <w:proofErr w:type="spellStart"/>
      <w:r w:rsidRPr="00184B06">
        <w:rPr>
          <w:noProof w:val="0"/>
        </w:rPr>
        <w:t>username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field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empty</w:t>
      </w:r>
      <w:proofErr w:type="spellEnd"/>
      <w:r w:rsidRPr="00184B06">
        <w:rPr>
          <w:noProof w:val="0"/>
        </w:rPr>
        <w:t>!', 'OK');</w:t>
      </w:r>
    </w:p>
    <w:p w14:paraId="486372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>;</w:t>
      </w:r>
    </w:p>
    <w:p w14:paraId="2A1AA6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B6E7CCE" w14:textId="77777777" w:rsidR="00197A74" w:rsidRPr="00184B06" w:rsidRDefault="00197A74" w:rsidP="00197A74">
      <w:pPr>
        <w:pStyle w:val="af7"/>
        <w:rPr>
          <w:noProof w:val="0"/>
        </w:rPr>
      </w:pPr>
    </w:p>
    <w:p w14:paraId="38B6DE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(!!</w:t>
      </w:r>
      <w:proofErr w:type="spellStart"/>
      <w:r w:rsidRPr="00184B06">
        <w:rPr>
          <w:noProof w:val="0"/>
        </w:rPr>
        <w:t>username</w:t>
      </w:r>
      <w:proofErr w:type="spellEnd"/>
      <w:r w:rsidRPr="00184B06">
        <w:rPr>
          <w:noProof w:val="0"/>
        </w:rPr>
        <w:t xml:space="preserve"> &amp;&amp; !!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>) {</w:t>
      </w:r>
    </w:p>
    <w:p w14:paraId="5A7B064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authService</w:t>
      </w:r>
      <w:proofErr w:type="spellEnd"/>
    </w:p>
    <w:p w14:paraId="3CAD28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signIn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username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password</w:t>
      </w:r>
      <w:proofErr w:type="spellEnd"/>
      <w:r w:rsidRPr="00184B06">
        <w:rPr>
          <w:noProof w:val="0"/>
        </w:rPr>
        <w:t>)</w:t>
      </w:r>
    </w:p>
    <w:p w14:paraId="59F060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handleSignInError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)))</w:t>
      </w:r>
    </w:p>
    <w:p w14:paraId="75AC33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(() =&gt; {</w:t>
      </w:r>
    </w:p>
    <w:p w14:paraId="6A3277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routeToMainPage</w:t>
      </w:r>
      <w:proofErr w:type="spellEnd"/>
      <w:r w:rsidRPr="00184B06">
        <w:rPr>
          <w:noProof w:val="0"/>
        </w:rPr>
        <w:t>();</w:t>
      </w:r>
    </w:p>
    <w:p w14:paraId="2D1281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});</w:t>
      </w:r>
    </w:p>
    <w:p w14:paraId="3A10B6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E2E6C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5F53FBD" w14:textId="77777777" w:rsidR="00197A74" w:rsidRPr="00184B06" w:rsidRDefault="00197A74" w:rsidP="00197A74">
      <w:pPr>
        <w:pStyle w:val="af7"/>
        <w:rPr>
          <w:noProof w:val="0"/>
        </w:rPr>
      </w:pPr>
    </w:p>
    <w:p w14:paraId="6C9B14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createUser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147D69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dialogRef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dialog.open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UserRegistrationDialogComponent</w:t>
      </w:r>
      <w:proofErr w:type="spellEnd"/>
      <w:r w:rsidRPr="00184B06">
        <w:rPr>
          <w:noProof w:val="0"/>
        </w:rPr>
        <w:t>);</w:t>
      </w:r>
    </w:p>
    <w:p w14:paraId="2A5300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dialogRef</w:t>
      </w:r>
      <w:proofErr w:type="spellEnd"/>
    </w:p>
    <w:p w14:paraId="4D4CD77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afterClosed</w:t>
      </w:r>
      <w:proofErr w:type="spellEnd"/>
      <w:proofErr w:type="gramEnd"/>
      <w:r w:rsidRPr="00184B06">
        <w:rPr>
          <w:noProof w:val="0"/>
        </w:rPr>
        <w:t>()</w:t>
      </w:r>
    </w:p>
    <w:p w14:paraId="17F1DC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34A6C02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mergeMap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newUser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) =&gt; {</w:t>
      </w:r>
    </w:p>
    <w:p w14:paraId="7C2745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newUser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NEVER;</w:t>
      </w:r>
    </w:p>
    <w:p w14:paraId="09A61B3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service.addUser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newUser</w:t>
      </w:r>
      <w:proofErr w:type="spellEnd"/>
      <w:r w:rsidRPr="00184B06">
        <w:rPr>
          <w:noProof w:val="0"/>
        </w:rPr>
        <w:t>);</w:t>
      </w:r>
    </w:p>
    <w:p w14:paraId="446DA5D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3D7F81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 =&gt; {</w:t>
      </w:r>
    </w:p>
    <w:p w14:paraId="5FAACE2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console.error</w:t>
      </w:r>
      <w:proofErr w:type="spellEnd"/>
      <w:proofErr w:type="gramEnd"/>
      <w:r w:rsidRPr="00184B06">
        <w:rPr>
          <w:noProof w:val="0"/>
        </w:rPr>
        <w:t>(`</w:t>
      </w:r>
      <w:proofErr w:type="spellStart"/>
      <w:r w:rsidRPr="00184B06">
        <w:rPr>
          <w:noProof w:val="0"/>
        </w:rPr>
        <w:t>Failed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: ${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}`);</w:t>
      </w:r>
    </w:p>
    <w:p w14:paraId="36B3A9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25692D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`Произошла ошибка при создании пользователя: ${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}`</w:t>
      </w:r>
    </w:p>
    <w:p w14:paraId="4EFE3A3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);</w:t>
      </w:r>
    </w:p>
    <w:p w14:paraId="0A0C9D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throwError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);</w:t>
      </w:r>
    </w:p>
    <w:p w14:paraId="20F2280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04F7989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takeUntilDestroyed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destroyRef</w:t>
      </w:r>
      <w:proofErr w:type="spellEnd"/>
      <w:r w:rsidRPr="00184B06">
        <w:rPr>
          <w:noProof w:val="0"/>
        </w:rPr>
        <w:t>)</w:t>
      </w:r>
    </w:p>
    <w:p w14:paraId="29A5F4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5EA3D6A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user</w:t>
      </w:r>
      <w:proofErr w:type="spellEnd"/>
      <w:r w:rsidRPr="00184B06">
        <w:rPr>
          <w:noProof w:val="0"/>
        </w:rPr>
        <w:t>) =&gt; {</w:t>
      </w:r>
    </w:p>
    <w:p w14:paraId="4E6EDA8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(`Пользователь ${user.name} создан!`, 'OK');</w:t>
      </w:r>
    </w:p>
    <w:p w14:paraId="0DC22B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this.loadUsers</w:t>
      </w:r>
      <w:proofErr w:type="spellEnd"/>
      <w:proofErr w:type="gramEnd"/>
      <w:r w:rsidRPr="00184B06">
        <w:rPr>
          <w:noProof w:val="0"/>
        </w:rPr>
        <w:t>();</w:t>
      </w:r>
    </w:p>
    <w:p w14:paraId="6D044D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5918D6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8EBE379" w14:textId="77777777" w:rsidR="00197A74" w:rsidRPr="00184B06" w:rsidRDefault="00197A74" w:rsidP="00197A74">
      <w:pPr>
        <w:pStyle w:val="af7"/>
        <w:rPr>
          <w:noProof w:val="0"/>
        </w:rPr>
      </w:pPr>
    </w:p>
    <w:p w14:paraId="7C82634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routeToMainPage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 {</w:t>
      </w:r>
    </w:p>
    <w:p w14:paraId="3127C88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router.navigate</w:t>
      </w:r>
      <w:proofErr w:type="spellEnd"/>
      <w:r w:rsidRPr="00184B06">
        <w:rPr>
          <w:noProof w:val="0"/>
        </w:rPr>
        <w:t>([CONSTANTS.ENDPOINTS.RECENT_BOOKS]);</w:t>
      </w:r>
    </w:p>
    <w:p w14:paraId="5E45AB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1DADF7C" w14:textId="77777777" w:rsidR="00197A74" w:rsidRPr="00184B06" w:rsidRDefault="00197A74" w:rsidP="00197A74">
      <w:pPr>
        <w:pStyle w:val="af7"/>
        <w:rPr>
          <w:noProof w:val="0"/>
        </w:rPr>
      </w:pPr>
    </w:p>
    <w:p w14:paraId="34BC5F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handleSignInError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unknown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never</w:t>
      </w:r>
      <w:proofErr w:type="spellEnd"/>
      <w:r w:rsidRPr="00184B06">
        <w:rPr>
          <w:noProof w:val="0"/>
        </w:rPr>
        <w:t>&gt; {</w:t>
      </w:r>
    </w:p>
    <w:p w14:paraId="39B242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instanceof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HttpErrorResponse</w:t>
      </w:r>
      <w:proofErr w:type="spellEnd"/>
      <w:r w:rsidRPr="00184B06">
        <w:rPr>
          <w:noProof w:val="0"/>
        </w:rPr>
        <w:t xml:space="preserve"> &amp;&amp; </w:t>
      </w:r>
      <w:proofErr w:type="spellStart"/>
      <w:proofErr w:type="gramStart"/>
      <w:r w:rsidRPr="00184B06">
        <w:rPr>
          <w:noProof w:val="0"/>
        </w:rPr>
        <w:t>err.status</w:t>
      </w:r>
      <w:proofErr w:type="spellEnd"/>
      <w:proofErr w:type="gramEnd"/>
      <w:r w:rsidRPr="00184B06">
        <w:rPr>
          <w:noProof w:val="0"/>
        </w:rPr>
        <w:t xml:space="preserve"> === 401) {</w:t>
      </w:r>
    </w:p>
    <w:p w14:paraId="06AB75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errorMessage</w:t>
      </w:r>
      <w:proofErr w:type="spellEnd"/>
      <w:r w:rsidRPr="00184B06">
        <w:rPr>
          <w:noProof w:val="0"/>
        </w:rPr>
        <w:t xml:space="preserve"> = (</w:t>
      </w:r>
      <w:proofErr w:type="spellStart"/>
      <w:proofErr w:type="gramStart"/>
      <w:r w:rsidRPr="00184B06">
        <w:rPr>
          <w:noProof w:val="0"/>
        </w:rPr>
        <w:t>err.error</w:t>
      </w:r>
      <w:proofErr w:type="spellEnd"/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&gt;)['</w:t>
      </w:r>
      <w:proofErr w:type="spellStart"/>
      <w:r w:rsidRPr="00184B06">
        <w:rPr>
          <w:noProof w:val="0"/>
        </w:rPr>
        <w:t>message</w:t>
      </w:r>
      <w:proofErr w:type="spellEnd"/>
      <w:r w:rsidRPr="00184B06">
        <w:rPr>
          <w:noProof w:val="0"/>
        </w:rPr>
        <w:t>'];</w:t>
      </w:r>
    </w:p>
    <w:p w14:paraId="7AC9FB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this.loginForm.setErrors</w:t>
      </w:r>
      <w:proofErr w:type="spellEnd"/>
      <w:proofErr w:type="gramEnd"/>
      <w:r w:rsidRPr="00184B06">
        <w:rPr>
          <w:noProof w:val="0"/>
        </w:rPr>
        <w:t>({</w:t>
      </w:r>
    </w:p>
    <w:p w14:paraId="31D406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invalidUsernameOrPassword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errorMessage</w:t>
      </w:r>
      <w:proofErr w:type="spellEnd"/>
      <w:r w:rsidRPr="00184B06">
        <w:rPr>
          <w:noProof w:val="0"/>
        </w:rPr>
        <w:t>,</w:t>
      </w:r>
    </w:p>
    <w:p w14:paraId="2E12D8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2416D1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errorMessage</w:t>
      </w:r>
      <w:proofErr w:type="spellEnd"/>
      <w:r w:rsidRPr="00184B06">
        <w:rPr>
          <w:noProof w:val="0"/>
        </w:rPr>
        <w:t>, 'OK');</w:t>
      </w:r>
    </w:p>
    <w:p w14:paraId="1A7F84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90C01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throwError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() =&gt; 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);</w:t>
      </w:r>
    </w:p>
    <w:p w14:paraId="4C9B44D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BAC995C" w14:textId="77777777" w:rsidR="00197A74" w:rsidRPr="00184B06" w:rsidRDefault="00197A74" w:rsidP="00197A74">
      <w:pPr>
        <w:pStyle w:val="af7"/>
        <w:rPr>
          <w:noProof w:val="0"/>
        </w:rPr>
      </w:pPr>
    </w:p>
    <w:p w14:paraId="1A858504" w14:textId="38776083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C50A794" w14:textId="77777777" w:rsidR="00197A74" w:rsidRPr="00B443A3" w:rsidRDefault="00197A74" w:rsidP="00971308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recent-books.component.html:</w:t>
      </w:r>
    </w:p>
    <w:p w14:paraId="1D39B78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&lt;h</w:t>
      </w:r>
      <w:proofErr w:type="gramStart"/>
      <w:r w:rsidRPr="00184B06">
        <w:rPr>
          <w:noProof w:val="0"/>
        </w:rPr>
        <w:t>1&gt;Недавние</w:t>
      </w:r>
      <w:proofErr w:type="gramEnd"/>
      <w:r w:rsidRPr="00184B06">
        <w:rPr>
          <w:noProof w:val="0"/>
        </w:rPr>
        <w:t>&lt;/h1&gt;</w:t>
      </w:r>
    </w:p>
    <w:p w14:paraId="4A436D7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@if (</w:t>
      </w:r>
      <w:proofErr w:type="spellStart"/>
      <w:proofErr w:type="gram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17CA845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most-recent-book</w:t>
      </w:r>
      <w:proofErr w:type="spellEnd"/>
      <w:r w:rsidRPr="00184B06">
        <w:rPr>
          <w:noProof w:val="0"/>
        </w:rPr>
        <w:t>"&gt;</w:t>
      </w:r>
    </w:p>
    <w:p w14:paraId="4F447E0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item</w:t>
      </w:r>
      <w:proofErr w:type="spellEnd"/>
      <w:r w:rsidRPr="00184B06">
        <w:rPr>
          <w:noProof w:val="0"/>
        </w:rPr>
        <w:t>"&gt;</w:t>
      </w:r>
    </w:p>
    <w:p w14:paraId="11A302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thumbnail-container</w:t>
      </w:r>
      <w:proofErr w:type="spellEnd"/>
      <w:r w:rsidRPr="00184B06">
        <w:rPr>
          <w:noProof w:val="0"/>
        </w:rPr>
        <w:t>"&gt;</w:t>
      </w:r>
    </w:p>
    <w:p w14:paraId="35A762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</w:t>
      </w:r>
      <w:proofErr w:type="spellStart"/>
      <w:r w:rsidRPr="00184B06">
        <w:rPr>
          <w:noProof w:val="0"/>
        </w:rPr>
        <w:t>img</w:t>
      </w:r>
      <w:proofErr w:type="spellEnd"/>
      <w:r w:rsidRPr="00184B06">
        <w:rPr>
          <w:noProof w:val="0"/>
        </w:rPr>
        <w:t xml:space="preserve"> [src]="</w:t>
      </w:r>
      <w:proofErr w:type="spellStart"/>
      <w:proofErr w:type="gram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)!.</w:t>
      </w:r>
      <w:proofErr w:type="spellStart"/>
      <w:r w:rsidRPr="00184B06">
        <w:rPr>
          <w:noProof w:val="0"/>
        </w:rPr>
        <w:t>documentDetails.thumbnailUrl</w:t>
      </w:r>
      <w:proofErr w:type="spellEnd"/>
      <w:r w:rsidRPr="00184B06">
        <w:rPr>
          <w:noProof w:val="0"/>
        </w:rPr>
        <w:t xml:space="preserve">" </w:t>
      </w:r>
      <w:proofErr w:type="spellStart"/>
      <w:r w:rsidRPr="00184B06">
        <w:rPr>
          <w:noProof w:val="0"/>
        </w:rPr>
        <w:t>alt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no-image</w:t>
      </w:r>
      <w:proofErr w:type="spellEnd"/>
      <w:r w:rsidRPr="00184B06">
        <w:rPr>
          <w:noProof w:val="0"/>
        </w:rPr>
        <w:t>" /&gt;</w:t>
      </w:r>
    </w:p>
    <w:p w14:paraId="7173F3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8543E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info</w:t>
      </w:r>
      <w:proofErr w:type="spellEnd"/>
      <w:r w:rsidRPr="00184B06">
        <w:rPr>
          <w:noProof w:val="0"/>
        </w:rPr>
        <w:t>"&gt;</w:t>
      </w:r>
    </w:p>
    <w:p w14:paraId="22DD1E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&lt;h2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"&gt;</w:t>
      </w:r>
    </w:p>
    <w:p w14:paraId="17F009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mostRecentBook</w:t>
      </w:r>
      <w:proofErr w:type="spellEnd"/>
      <w:proofErr w:type="gramEnd"/>
      <w:r w:rsidRPr="00184B06">
        <w:rPr>
          <w:noProof w:val="0"/>
        </w:rPr>
        <w:t>()!.</w:t>
      </w:r>
      <w:proofErr w:type="spellStart"/>
      <w:r w:rsidRPr="00184B06">
        <w:rPr>
          <w:noProof w:val="0"/>
        </w:rPr>
        <w:t>documentDetails.title</w:t>
      </w:r>
      <w:proofErr w:type="spellEnd"/>
      <w:r w:rsidRPr="00184B06">
        <w:rPr>
          <w:noProof w:val="0"/>
        </w:rPr>
        <w:t xml:space="preserve"> }}</w:t>
      </w:r>
    </w:p>
    <w:p w14:paraId="6EA873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&lt;/h2&gt;</w:t>
      </w:r>
    </w:p>
    <w:p w14:paraId="4F678C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@if (</w:t>
      </w:r>
      <w:proofErr w:type="spellStart"/>
      <w:proofErr w:type="gram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)!.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>) {</w:t>
      </w:r>
    </w:p>
    <w:p w14:paraId="52767A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65649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Вы остановились на странице</w:t>
      </w:r>
    </w:p>
    <w:p w14:paraId="573DAD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mostRecentBook</w:t>
      </w:r>
      <w:proofErr w:type="spellEnd"/>
      <w:proofErr w:type="gramEnd"/>
      <w:r w:rsidRPr="00184B06">
        <w:rPr>
          <w:noProof w:val="0"/>
        </w:rPr>
        <w:t>()!.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}} /</w:t>
      </w:r>
    </w:p>
    <w:p w14:paraId="7432F4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 xml:space="preserve">{{ </w:t>
      </w:r>
      <w:proofErr w:type="spellStart"/>
      <w:r w:rsidRPr="00184B06">
        <w:rPr>
          <w:noProof w:val="0"/>
        </w:rPr>
        <w:t>mostRecentBook</w:t>
      </w:r>
      <w:proofErr w:type="spellEnd"/>
      <w:proofErr w:type="gramEnd"/>
      <w:r w:rsidRPr="00184B06">
        <w:rPr>
          <w:noProof w:val="0"/>
        </w:rPr>
        <w:t>()!.</w:t>
      </w:r>
      <w:proofErr w:type="spellStart"/>
      <w:r w:rsidRPr="00184B06">
        <w:rPr>
          <w:noProof w:val="0"/>
        </w:rPr>
        <w:t>documentDetails.pageCount</w:t>
      </w:r>
      <w:proofErr w:type="spellEnd"/>
      <w:r w:rsidRPr="00184B06">
        <w:rPr>
          <w:noProof w:val="0"/>
        </w:rPr>
        <w:t xml:space="preserve"> }}</w:t>
      </w:r>
    </w:p>
    <w:p w14:paraId="61D804E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7406C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3D7F1F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0E90C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spacer</w:t>
      </w:r>
      <w:proofErr w:type="spellEnd"/>
      <w:proofErr w:type="gramStart"/>
      <w:r w:rsidRPr="00184B06">
        <w:rPr>
          <w:noProof w:val="0"/>
        </w:rPr>
        <w:t>"&gt;&lt;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7918C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mat-flat-button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click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)!)"&gt;</w:t>
      </w:r>
    </w:p>
    <w:p w14:paraId="45D649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Продолжить</w:t>
      </w:r>
    </w:p>
    <w:p w14:paraId="48C757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262A7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3DAD5D5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@if (</w:t>
      </w:r>
      <w:proofErr w:type="spellStart"/>
      <w:proofErr w:type="gramStart"/>
      <w:r w:rsidRPr="00184B06">
        <w:rPr>
          <w:noProof w:val="0"/>
        </w:rPr>
        <w:t>mostRecentBookProgressValue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3EE321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&lt;</w:t>
      </w:r>
      <w:proofErr w:type="spellStart"/>
      <w:r w:rsidRPr="00184B06">
        <w:rPr>
          <w:noProof w:val="0"/>
        </w:rPr>
        <w:t>mat-progress-bar</w:t>
      </w:r>
      <w:proofErr w:type="spellEnd"/>
    </w:p>
    <w:p w14:paraId="2A9998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[</w:t>
      </w:r>
      <w:proofErr w:type="spellStart"/>
      <w:r w:rsidRPr="00184B06">
        <w:rPr>
          <w:noProof w:val="0"/>
        </w:rPr>
        <w:t>value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mostRecentBookProgressValue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6174B0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mat-progress-bar</w:t>
      </w:r>
      <w:proofErr w:type="spellEnd"/>
      <w:r w:rsidRPr="00184B06">
        <w:rPr>
          <w:noProof w:val="0"/>
        </w:rPr>
        <w:t>&gt;</w:t>
      </w:r>
    </w:p>
    <w:p w14:paraId="54B4E7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B2C185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25AF1F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A6571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@if (</w:t>
      </w:r>
      <w:proofErr w:type="spellStart"/>
      <w:proofErr w:type="gramStart"/>
      <w:r w:rsidRPr="00184B06">
        <w:rPr>
          <w:noProof w:val="0"/>
        </w:rPr>
        <w:t>isBooksEmpty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)) {</w:t>
      </w:r>
    </w:p>
    <w:p w14:paraId="30C2A82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>="</w:t>
      </w:r>
      <w:proofErr w:type="spellStart"/>
      <w:r w:rsidRPr="00184B06">
        <w:rPr>
          <w:noProof w:val="0"/>
        </w:rPr>
        <w:t>no-items</w:t>
      </w:r>
      <w:proofErr w:type="spellEnd"/>
      <w:proofErr w:type="gramStart"/>
      <w:r w:rsidRPr="00184B06">
        <w:rPr>
          <w:noProof w:val="0"/>
        </w:rPr>
        <w:t>"&gt;Пусто</w:t>
      </w:r>
      <w:proofErr w:type="gramEnd"/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6BAEB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3BDAA1C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app-book-list-view</w:t>
      </w:r>
      <w:proofErr w:type="spellEnd"/>
    </w:p>
    <w:p w14:paraId="4D7D65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[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]="</w:t>
      </w:r>
      <w:proofErr w:type="spellStart"/>
      <w:proofErr w:type="gramStart"/>
      <w:r w:rsidRPr="00184B06">
        <w:rPr>
          <w:noProof w:val="0"/>
        </w:rPr>
        <w:t>otherBooks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)"</w:t>
      </w:r>
    </w:p>
    <w:p w14:paraId="5EA127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[</w:t>
      </w:r>
      <w:proofErr w:type="spellStart"/>
      <w:r w:rsidRPr="00184B06">
        <w:rPr>
          <w:noProof w:val="0"/>
        </w:rPr>
        <w:t>showEditButton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"</w:t>
      </w:r>
    </w:p>
    <w:p w14:paraId="676DAE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[</w:t>
      </w:r>
      <w:proofErr w:type="spellStart"/>
      <w:r w:rsidRPr="00184B06">
        <w:rPr>
          <w:noProof w:val="0"/>
        </w:rPr>
        <w:t>showDeleteButton</w:t>
      </w:r>
      <w:proofErr w:type="spellEnd"/>
      <w:r w:rsidRPr="00184B06">
        <w:rPr>
          <w:noProof w:val="0"/>
        </w:rPr>
        <w:t>]="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"</w:t>
      </w:r>
    </w:p>
    <w:p w14:paraId="75DADB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(</w:t>
      </w:r>
      <w:proofErr w:type="spellStart"/>
      <w:r w:rsidRPr="00184B06">
        <w:rPr>
          <w:noProof w:val="0"/>
        </w:rPr>
        <w:t>openItemEvent</w:t>
      </w:r>
      <w:proofErr w:type="spellEnd"/>
      <w:r w:rsidRPr="00184B06">
        <w:rPr>
          <w:noProof w:val="0"/>
        </w:rPr>
        <w:t>)="</w:t>
      </w:r>
      <w:proofErr w:type="spell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($</w:t>
      </w:r>
      <w:proofErr w:type="spellStart"/>
      <w:r w:rsidRPr="00184B06">
        <w:rPr>
          <w:noProof w:val="0"/>
        </w:rPr>
        <w:t>event</w:t>
      </w:r>
      <w:proofErr w:type="spellEnd"/>
      <w:r w:rsidRPr="00184B06">
        <w:rPr>
          <w:noProof w:val="0"/>
        </w:rPr>
        <w:t>)"</w:t>
      </w:r>
    </w:p>
    <w:p w14:paraId="6BE99C85" w14:textId="638BCF05" w:rsidR="00197A74" w:rsidRPr="00184B06" w:rsidRDefault="00197A74" w:rsidP="00197A74">
      <w:pPr>
        <w:pStyle w:val="af7"/>
        <w:rPr>
          <w:noProof w:val="0"/>
        </w:rPr>
      </w:pPr>
      <w:proofErr w:type="gramStart"/>
      <w:r w:rsidRPr="00184B06">
        <w:rPr>
          <w:noProof w:val="0"/>
        </w:rPr>
        <w:t>&gt;&lt;</w:t>
      </w:r>
      <w:proofErr w:type="gram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app-book-list-view</w:t>
      </w:r>
      <w:proofErr w:type="spellEnd"/>
      <w:r w:rsidRPr="00184B06">
        <w:rPr>
          <w:noProof w:val="0"/>
        </w:rPr>
        <w:t>&gt;</w:t>
      </w:r>
    </w:p>
    <w:p w14:paraId="451B9948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recent-</w:t>
      </w:r>
      <w:proofErr w:type="gramStart"/>
      <w:r w:rsidRPr="00184B06">
        <w:rPr>
          <w:noProof w:val="0"/>
        </w:rPr>
        <w:t>books.component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4ED4381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3E78E1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ChangeDetectionStrategy</w:t>
      </w:r>
      <w:proofErr w:type="spellEnd"/>
      <w:r w:rsidRPr="00184B06">
        <w:rPr>
          <w:noProof w:val="0"/>
        </w:rPr>
        <w:t>,</w:t>
      </w:r>
    </w:p>
    <w:p w14:paraId="3E7D996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Component</w:t>
      </w:r>
      <w:proofErr w:type="spellEnd"/>
      <w:r w:rsidRPr="00184B06">
        <w:rPr>
          <w:noProof w:val="0"/>
        </w:rPr>
        <w:t>,</w:t>
      </w:r>
    </w:p>
    <w:p w14:paraId="7372CE2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>,</w:t>
      </w:r>
    </w:p>
    <w:p w14:paraId="165B577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,</w:t>
      </w:r>
    </w:p>
    <w:p w14:paraId="4936DA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,</w:t>
      </w:r>
    </w:p>
    <w:p w14:paraId="5860A72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0EF9DA2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Router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>';</w:t>
      </w:r>
    </w:p>
    <w:p w14:paraId="22324F6D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7F1DD2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,</w:t>
      </w:r>
    </w:p>
    <w:p w14:paraId="362ECF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,</w:t>
      </w:r>
    </w:p>
    <w:p w14:paraId="3CD1FD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5EFEBD5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BookService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book.service</w:t>
      </w:r>
      <w:proofErr w:type="spellEnd"/>
      <w:r w:rsidRPr="00184B06">
        <w:rPr>
          <w:noProof w:val="0"/>
        </w:rPr>
        <w:t>';</w:t>
      </w:r>
    </w:p>
    <w:p w14:paraId="6DB3132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MatButton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';</w:t>
      </w:r>
    </w:p>
    <w:p w14:paraId="09F31A9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MatProgressBar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material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progress-bar</w:t>
      </w:r>
      <w:proofErr w:type="spellEnd"/>
      <w:r w:rsidRPr="00184B06">
        <w:rPr>
          <w:noProof w:val="0"/>
        </w:rPr>
        <w:t>';</w:t>
      </w:r>
    </w:p>
    <w:p w14:paraId="4E4EB3C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NgOptimizedImage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';</w:t>
      </w:r>
    </w:p>
    <w:p w14:paraId="3C54566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BookListViewComponent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components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book-list-view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book-list-view.component</w:t>
      </w:r>
      <w:proofErr w:type="spellEnd"/>
      <w:r w:rsidRPr="00184B06">
        <w:rPr>
          <w:noProof w:val="0"/>
        </w:rPr>
        <w:t>';</w:t>
      </w:r>
    </w:p>
    <w:p w14:paraId="0A83773A" w14:textId="77777777" w:rsidR="00197A74" w:rsidRPr="00184B06" w:rsidRDefault="00197A74" w:rsidP="00197A74">
      <w:pPr>
        <w:pStyle w:val="af7"/>
        <w:rPr>
          <w:noProof w:val="0"/>
        </w:rPr>
      </w:pPr>
    </w:p>
    <w:p w14:paraId="70819C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3756F51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selector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app-recent-books</w:t>
      </w:r>
      <w:proofErr w:type="spellEnd"/>
      <w:r w:rsidRPr="00184B06">
        <w:rPr>
          <w:noProof w:val="0"/>
        </w:rPr>
        <w:t>',</w:t>
      </w:r>
    </w:p>
    <w:p w14:paraId="1E0564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templateUrl</w:t>
      </w:r>
      <w:proofErr w:type="spellEnd"/>
      <w:r w:rsidRPr="00184B06">
        <w:rPr>
          <w:noProof w:val="0"/>
        </w:rPr>
        <w:t>: './recent-books.component.html',</w:t>
      </w:r>
    </w:p>
    <w:p w14:paraId="4FF020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styleUrl</w:t>
      </w:r>
      <w:proofErr w:type="spellEnd"/>
      <w:r w:rsidRPr="00184B06">
        <w:rPr>
          <w:noProof w:val="0"/>
        </w:rPr>
        <w:t>: './</w:t>
      </w:r>
      <w:proofErr w:type="spellStart"/>
      <w:r w:rsidRPr="00184B06">
        <w:rPr>
          <w:noProof w:val="0"/>
        </w:rPr>
        <w:t>recent-books.component.scss</w:t>
      </w:r>
      <w:proofErr w:type="spellEnd"/>
      <w:r w:rsidRPr="00184B06">
        <w:rPr>
          <w:noProof w:val="0"/>
        </w:rPr>
        <w:t>',</w:t>
      </w:r>
    </w:p>
    <w:p w14:paraId="4A1B21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standalone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0DCE8CD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imports</w:t>
      </w:r>
      <w:proofErr w:type="spellEnd"/>
      <w:r w:rsidRPr="00184B06">
        <w:rPr>
          <w:noProof w:val="0"/>
        </w:rPr>
        <w:t>: [</w:t>
      </w:r>
    </w:p>
    <w:p w14:paraId="47FDEDA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MatButton</w:t>
      </w:r>
      <w:proofErr w:type="spellEnd"/>
      <w:r w:rsidRPr="00184B06">
        <w:rPr>
          <w:noProof w:val="0"/>
        </w:rPr>
        <w:t>,</w:t>
      </w:r>
    </w:p>
    <w:p w14:paraId="7392AF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MatProgressBar</w:t>
      </w:r>
      <w:proofErr w:type="spellEnd"/>
      <w:r w:rsidRPr="00184B06">
        <w:rPr>
          <w:noProof w:val="0"/>
        </w:rPr>
        <w:t>,</w:t>
      </w:r>
    </w:p>
    <w:p w14:paraId="5D5462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NgOptimizedImage</w:t>
      </w:r>
      <w:proofErr w:type="spellEnd"/>
      <w:r w:rsidRPr="00184B06">
        <w:rPr>
          <w:noProof w:val="0"/>
        </w:rPr>
        <w:t>,</w:t>
      </w:r>
    </w:p>
    <w:p w14:paraId="094CB09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BookListViewComponent</w:t>
      </w:r>
      <w:proofErr w:type="spellEnd"/>
      <w:r w:rsidRPr="00184B06">
        <w:rPr>
          <w:noProof w:val="0"/>
        </w:rPr>
        <w:t>,</w:t>
      </w:r>
    </w:p>
    <w:p w14:paraId="5E1F71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],</w:t>
      </w:r>
    </w:p>
    <w:p w14:paraId="775854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changeDetection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ChangeDetectionStrategy.OnPush</w:t>
      </w:r>
      <w:proofErr w:type="spellEnd"/>
      <w:r w:rsidRPr="00184B06">
        <w:rPr>
          <w:noProof w:val="0"/>
        </w:rPr>
        <w:t>,</w:t>
      </w:r>
    </w:p>
    <w:p w14:paraId="12A734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3394841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RecentBooksComponent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implements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OnInit</w:t>
      </w:r>
      <w:proofErr w:type="spellEnd"/>
      <w:r w:rsidRPr="00184B06">
        <w:rPr>
          <w:noProof w:val="0"/>
        </w:rPr>
        <w:t xml:space="preserve"> {</w:t>
      </w:r>
    </w:p>
    <w:p w14:paraId="639C0513" w14:textId="77777777" w:rsidR="00197A74" w:rsidRPr="00184B06" w:rsidRDefault="00197A74" w:rsidP="00197A74">
      <w:pPr>
        <w:pStyle w:val="af7"/>
        <w:rPr>
          <w:noProof w:val="0"/>
        </w:rPr>
      </w:pPr>
    </w:p>
    <w:p w14:paraId="737B95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otherBooks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[]&gt;([]);</w:t>
      </w:r>
    </w:p>
    <w:p w14:paraId="673182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 |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);</w:t>
      </w:r>
    </w:p>
    <w:p w14:paraId="71645C9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isBooksEmpty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32410F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this.otherBooks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length</w:t>
      </w:r>
      <w:proofErr w:type="spellEnd"/>
      <w:r w:rsidRPr="00184B06">
        <w:rPr>
          <w:noProof w:val="0"/>
        </w:rPr>
        <w:t xml:space="preserve"> === 0;</w:t>
      </w:r>
    </w:p>
    <w:p w14:paraId="04F7E6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</w:t>
      </w:r>
    </w:p>
    <w:p w14:paraId="35497301" w14:textId="77777777" w:rsidR="00197A74" w:rsidRPr="00184B06" w:rsidRDefault="00197A74" w:rsidP="00197A74">
      <w:pPr>
        <w:pStyle w:val="af7"/>
        <w:rPr>
          <w:noProof w:val="0"/>
        </w:rPr>
      </w:pPr>
    </w:p>
    <w:p w14:paraId="5DCDBEF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DEFAULT_PAGE_SIZE = 5;</w:t>
      </w:r>
    </w:p>
    <w:p w14:paraId="3923B5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DEFAULT_PAGE_NUMBER = 0;</w:t>
      </w:r>
    </w:p>
    <w:p w14:paraId="2A01D8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SORT_BY = '</w:t>
      </w:r>
      <w:proofErr w:type="spellStart"/>
      <w:r w:rsidRPr="00184B06">
        <w:rPr>
          <w:noProof w:val="0"/>
        </w:rPr>
        <w:t>recent_access</w:t>
      </w:r>
      <w:proofErr w:type="spellEnd"/>
      <w:r w:rsidRPr="00184B06">
        <w:rPr>
          <w:noProof w:val="0"/>
        </w:rPr>
        <w:t>';</w:t>
      </w:r>
    </w:p>
    <w:p w14:paraId="23E449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SORT_ORDER = </w:t>
      </w:r>
      <w:proofErr w:type="spellStart"/>
      <w:r w:rsidRPr="00184B06">
        <w:rPr>
          <w:noProof w:val="0"/>
        </w:rPr>
        <w:t>SortOrder.Desc</w:t>
      </w:r>
      <w:proofErr w:type="spellEnd"/>
      <w:r w:rsidRPr="00184B06">
        <w:rPr>
          <w:noProof w:val="0"/>
        </w:rPr>
        <w:t>;</w:t>
      </w:r>
    </w:p>
    <w:p w14:paraId="07DD5191" w14:textId="77777777" w:rsidR="00197A74" w:rsidRPr="00184B06" w:rsidRDefault="00197A74" w:rsidP="00197A74">
      <w:pPr>
        <w:pStyle w:val="af7"/>
        <w:rPr>
          <w:noProof w:val="0"/>
        </w:rPr>
      </w:pPr>
    </w:p>
    <w:p w14:paraId="508ED07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mostRecentBookProgressValue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computed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11DF2B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this.mostRecentBook</w:t>
      </w:r>
      <w:proofErr w:type="spellEnd"/>
      <w:proofErr w:type="gramEnd"/>
      <w:r w:rsidRPr="00184B06">
        <w:rPr>
          <w:noProof w:val="0"/>
        </w:rPr>
        <w:t>();</w:t>
      </w:r>
    </w:p>
    <w:p w14:paraId="398E43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mostRecentBook</w:t>
      </w:r>
      <w:proofErr w:type="spellEnd"/>
      <w:proofErr w:type="gram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0;</w:t>
      </w:r>
    </w:p>
    <w:p w14:paraId="21B22E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mostRecentBook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documentDetails.pageCount</w:t>
      </w:r>
      <w:proofErr w:type="spellEnd"/>
      <w:r w:rsidRPr="00184B06">
        <w:rPr>
          <w:noProof w:val="0"/>
        </w:rPr>
        <w:t xml:space="preserve"> ?? 0;</w:t>
      </w:r>
    </w:p>
    <w:p w14:paraId="4BA99C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= </w:t>
      </w:r>
      <w:proofErr w:type="gramStart"/>
      <w:r w:rsidRPr="00184B06">
        <w:rPr>
          <w:noProof w:val="0"/>
        </w:rPr>
        <w:t>mostRecentBook.</w:t>
      </w:r>
      <w:proofErr w:type="spellStart"/>
      <w:r w:rsidRPr="00184B06">
        <w:rPr>
          <w:noProof w:val="0"/>
        </w:rPr>
        <w:t>stats</w:t>
      </w:r>
      <w:proofErr w:type="spellEnd"/>
      <w:r w:rsidRPr="00184B06">
        <w:rPr>
          <w:noProof w:val="0"/>
        </w:rPr>
        <w:t>?.</w:t>
      </w:r>
      <w:proofErr w:type="spellStart"/>
      <w:proofErr w:type="gramEnd"/>
      <w:r w:rsidRPr="00184B06">
        <w:rPr>
          <w:noProof w:val="0"/>
        </w:rPr>
        <w:t>lastViewedPage</w:t>
      </w:r>
      <w:proofErr w:type="spellEnd"/>
      <w:r w:rsidRPr="00184B06">
        <w:rPr>
          <w:noProof w:val="0"/>
        </w:rPr>
        <w:t xml:space="preserve"> ?? 0;</w:t>
      </w:r>
    </w:p>
    <w:p w14:paraId="44F01C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Math.round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/ </w:t>
      </w:r>
      <w:proofErr w:type="spellStart"/>
      <w:r w:rsidRPr="00184B06">
        <w:rPr>
          <w:noProof w:val="0"/>
        </w:rPr>
        <w:t>pageCount</w:t>
      </w:r>
      <w:proofErr w:type="spellEnd"/>
      <w:r w:rsidRPr="00184B06">
        <w:rPr>
          <w:noProof w:val="0"/>
        </w:rPr>
        <w:t>) * 100);</w:t>
      </w:r>
    </w:p>
    <w:p w14:paraId="4A81C8F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});</w:t>
      </w:r>
    </w:p>
    <w:p w14:paraId="70079899" w14:textId="77777777" w:rsidR="00197A74" w:rsidRPr="00184B06" w:rsidRDefault="00197A74" w:rsidP="00197A74">
      <w:pPr>
        <w:pStyle w:val="af7"/>
        <w:rPr>
          <w:noProof w:val="0"/>
        </w:rPr>
      </w:pPr>
    </w:p>
    <w:p w14:paraId="6E7622D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452446B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_service: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>,</w:t>
      </w:r>
    </w:p>
    <w:p w14:paraId="1BBA7B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router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Router</w:t>
      </w:r>
      <w:proofErr w:type="spellEnd"/>
    </w:p>
    <w:p w14:paraId="5C0EA87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{}</w:t>
      </w:r>
    </w:p>
    <w:p w14:paraId="3962A14C" w14:textId="77777777" w:rsidR="00197A74" w:rsidRPr="00184B06" w:rsidRDefault="00197A74" w:rsidP="00197A74">
      <w:pPr>
        <w:pStyle w:val="af7"/>
        <w:rPr>
          <w:noProof w:val="0"/>
        </w:rPr>
      </w:pPr>
    </w:p>
    <w:p w14:paraId="17D2AAF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ngOnInit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7F49A3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loadBooks</w:t>
      </w:r>
      <w:proofErr w:type="spellEnd"/>
      <w:r w:rsidRPr="00184B06">
        <w:rPr>
          <w:noProof w:val="0"/>
        </w:rPr>
        <w:t>();</w:t>
      </w:r>
    </w:p>
    <w:p w14:paraId="4DCD38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508DDDF" w14:textId="77777777" w:rsidR="00197A74" w:rsidRPr="00184B06" w:rsidRDefault="00197A74" w:rsidP="00197A74">
      <w:pPr>
        <w:pStyle w:val="af7"/>
        <w:rPr>
          <w:noProof w:val="0"/>
        </w:rPr>
      </w:pPr>
    </w:p>
    <w:p w14:paraId="5034A6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openBook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book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0ED8EB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router.navigate</w:t>
      </w:r>
      <w:proofErr w:type="spellEnd"/>
      <w:r w:rsidRPr="00184B06">
        <w:rPr>
          <w:noProof w:val="0"/>
        </w:rPr>
        <w:t>(['</w:t>
      </w:r>
      <w:proofErr w:type="spellStart"/>
      <w:r w:rsidRPr="00184B06">
        <w:rPr>
          <w:noProof w:val="0"/>
        </w:rPr>
        <w:t>viewer</w:t>
      </w:r>
      <w:proofErr w:type="spellEnd"/>
      <w:r w:rsidRPr="00184B06">
        <w:rPr>
          <w:noProof w:val="0"/>
        </w:rPr>
        <w:t>', book.documentDetails.id]);</w:t>
      </w:r>
    </w:p>
    <w:p w14:paraId="32DC4D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89622C2" w14:textId="77777777" w:rsidR="00197A74" w:rsidRPr="00184B06" w:rsidRDefault="00197A74" w:rsidP="00197A74">
      <w:pPr>
        <w:pStyle w:val="af7"/>
        <w:rPr>
          <w:noProof w:val="0"/>
        </w:rPr>
      </w:pPr>
    </w:p>
    <w:p w14:paraId="42C03E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loadBooks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642E50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gramEnd"/>
      <w:r w:rsidRPr="00184B06">
        <w:rPr>
          <w:noProof w:val="0"/>
        </w:rPr>
        <w:t>service</w:t>
      </w:r>
    </w:p>
    <w:p w14:paraId="5FCFF4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getPage</w:t>
      </w:r>
      <w:proofErr w:type="spellEnd"/>
      <w:proofErr w:type="gramEnd"/>
      <w:r w:rsidRPr="00184B06">
        <w:rPr>
          <w:noProof w:val="0"/>
        </w:rPr>
        <w:t>(</w:t>
      </w:r>
    </w:p>
    <w:p w14:paraId="47EC9E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this.DEFAULT_PAGE_NUMBER</w:t>
      </w:r>
      <w:proofErr w:type="spellEnd"/>
      <w:r w:rsidRPr="00184B06">
        <w:rPr>
          <w:noProof w:val="0"/>
        </w:rPr>
        <w:t>,</w:t>
      </w:r>
    </w:p>
    <w:p w14:paraId="5B81A6D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this.DEFAULT_PAGE_SIZE</w:t>
      </w:r>
      <w:proofErr w:type="spellEnd"/>
      <w:r w:rsidRPr="00184B06">
        <w:rPr>
          <w:noProof w:val="0"/>
        </w:rPr>
        <w:t>,</w:t>
      </w:r>
    </w:p>
    <w:p w14:paraId="17E99E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_BY</w:t>
      </w:r>
      <w:proofErr w:type="spellEnd"/>
      <w:r w:rsidRPr="00184B06">
        <w:rPr>
          <w:noProof w:val="0"/>
        </w:rPr>
        <w:t>,</w:t>
      </w:r>
    </w:p>
    <w:p w14:paraId="7877663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this.SORT</w:t>
      </w:r>
      <w:proofErr w:type="gramEnd"/>
      <w:r w:rsidRPr="00184B06">
        <w:rPr>
          <w:noProof w:val="0"/>
        </w:rPr>
        <w:t>_ORDER</w:t>
      </w:r>
      <w:proofErr w:type="spellEnd"/>
    </w:p>
    <w:p w14:paraId="179A5D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1813E0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subscribe</w:t>
      </w:r>
      <w:proofErr w:type="spellEnd"/>
      <w:proofErr w:type="gram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page</w:t>
      </w:r>
      <w:proofErr w:type="spellEnd"/>
      <w:r w:rsidRPr="00184B06">
        <w:rPr>
          <w:noProof w:val="0"/>
        </w:rPr>
        <w:t>) =&gt; {</w:t>
      </w:r>
    </w:p>
    <w:p w14:paraId="4D8F5D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this.otherBooks.set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page.items</w:t>
      </w:r>
      <w:proofErr w:type="gramEnd"/>
      <w:r w:rsidRPr="00184B06">
        <w:rPr>
          <w:noProof w:val="0"/>
        </w:rPr>
        <w:t>.slice</w:t>
      </w:r>
      <w:proofErr w:type="spellEnd"/>
      <w:r w:rsidRPr="00184B06">
        <w:rPr>
          <w:noProof w:val="0"/>
        </w:rPr>
        <w:t>(1));</w:t>
      </w:r>
    </w:p>
    <w:p w14:paraId="0FF49F5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this.mostRecentBook.set</w:t>
      </w:r>
      <w:proofErr w:type="spellEnd"/>
      <w:r w:rsidRPr="00184B06">
        <w:rPr>
          <w:noProof w:val="0"/>
        </w:rPr>
        <w:t>(</w:t>
      </w:r>
      <w:proofErr w:type="spellStart"/>
      <w:proofErr w:type="gramStart"/>
      <w:r w:rsidRPr="00184B06">
        <w:rPr>
          <w:noProof w:val="0"/>
        </w:rPr>
        <w:t>page.items</w:t>
      </w:r>
      <w:proofErr w:type="spellEnd"/>
      <w:proofErr w:type="gramEnd"/>
      <w:r w:rsidRPr="00184B06">
        <w:rPr>
          <w:noProof w:val="0"/>
        </w:rPr>
        <w:t>[0]);</w:t>
      </w:r>
    </w:p>
    <w:p w14:paraId="3690C8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});</w:t>
      </w:r>
    </w:p>
    <w:p w14:paraId="6B6BD40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2B1A021" w14:textId="77777777" w:rsidR="00197A74" w:rsidRPr="00184B06" w:rsidRDefault="00197A74" w:rsidP="00197A74">
      <w:pPr>
        <w:pStyle w:val="af7"/>
        <w:rPr>
          <w:noProof w:val="0"/>
        </w:rPr>
      </w:pPr>
    </w:p>
    <w:p w14:paraId="541A042C" w14:textId="1122ED09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51EE694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auth-http-client.ts</w:t>
      </w:r>
      <w:proofErr w:type="spellEnd"/>
      <w:r w:rsidRPr="00184B06">
        <w:rPr>
          <w:noProof w:val="0"/>
        </w:rPr>
        <w:t>:</w:t>
      </w:r>
    </w:p>
    <w:p w14:paraId="0D80600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HttpBackend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10F0E97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InjectionToken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0538B2C1" w14:textId="77777777" w:rsidR="00197A74" w:rsidRPr="00184B06" w:rsidRDefault="00197A74" w:rsidP="00197A74">
      <w:pPr>
        <w:pStyle w:val="af7"/>
        <w:rPr>
          <w:noProof w:val="0"/>
        </w:rPr>
      </w:pPr>
    </w:p>
    <w:p w14:paraId="6B2E3EA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AUTH_HTTP_CLIENT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InjectionToken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&gt;(</w:t>
      </w:r>
    </w:p>
    <w:p w14:paraId="68264A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'A 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without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interceptors</w:t>
      </w:r>
      <w:proofErr w:type="spellEnd"/>
      <w:r w:rsidRPr="00184B06">
        <w:rPr>
          <w:noProof w:val="0"/>
        </w:rPr>
        <w:t>'</w:t>
      </w:r>
    </w:p>
    <w:p w14:paraId="20016B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);</w:t>
      </w:r>
    </w:p>
    <w:p w14:paraId="7181E5F1" w14:textId="77777777" w:rsidR="00197A74" w:rsidRPr="00184B06" w:rsidRDefault="00197A74" w:rsidP="00197A74">
      <w:pPr>
        <w:pStyle w:val="af7"/>
        <w:rPr>
          <w:noProof w:val="0"/>
        </w:rPr>
      </w:pPr>
    </w:p>
    <w:p w14:paraId="1F5F501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function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provideAuthHttpClient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Provider</w:t>
      </w:r>
      <w:proofErr w:type="spellEnd"/>
      <w:r w:rsidRPr="00184B06">
        <w:rPr>
          <w:noProof w:val="0"/>
        </w:rPr>
        <w:t xml:space="preserve"> {</w:t>
      </w:r>
    </w:p>
    <w:p w14:paraId="2690D1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{</w:t>
      </w:r>
    </w:p>
    <w:p w14:paraId="1CC3315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provide</w:t>
      </w:r>
      <w:proofErr w:type="spellEnd"/>
      <w:r w:rsidRPr="00184B06">
        <w:rPr>
          <w:noProof w:val="0"/>
        </w:rPr>
        <w:t>: AUTH_HTTP_CLIENT,</w:t>
      </w:r>
    </w:p>
    <w:p w14:paraId="07479AE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deps</w:t>
      </w:r>
      <w:proofErr w:type="spellEnd"/>
      <w:r w:rsidRPr="00184B06">
        <w:rPr>
          <w:noProof w:val="0"/>
        </w:rPr>
        <w:t>: [</w:t>
      </w:r>
      <w:proofErr w:type="spellStart"/>
      <w:r w:rsidRPr="00184B06">
        <w:rPr>
          <w:noProof w:val="0"/>
        </w:rPr>
        <w:t>HttpBackend</w:t>
      </w:r>
      <w:proofErr w:type="spellEnd"/>
      <w:r w:rsidRPr="00184B06">
        <w:rPr>
          <w:noProof w:val="0"/>
        </w:rPr>
        <w:t>],</w:t>
      </w:r>
    </w:p>
    <w:p w14:paraId="610EB6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useFactory</w:t>
      </w:r>
      <w:proofErr w:type="spellEnd"/>
      <w:r w:rsidRPr="00184B06">
        <w:rPr>
          <w:noProof w:val="0"/>
        </w:rPr>
        <w:t>: (</w:t>
      </w:r>
      <w:proofErr w:type="spellStart"/>
      <w:r w:rsidRPr="00184B06">
        <w:rPr>
          <w:noProof w:val="0"/>
        </w:rPr>
        <w:t>httpBackend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HttpBackend</w:t>
      </w:r>
      <w:proofErr w:type="spellEnd"/>
      <w:r w:rsidRPr="00184B06">
        <w:rPr>
          <w:noProof w:val="0"/>
        </w:rPr>
        <w:t xml:space="preserve">) =&gt;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httpBackend</w:t>
      </w:r>
      <w:proofErr w:type="spellEnd"/>
      <w:r w:rsidRPr="00184B06">
        <w:rPr>
          <w:noProof w:val="0"/>
        </w:rPr>
        <w:t>),</w:t>
      </w:r>
    </w:p>
    <w:p w14:paraId="0C6D25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};</w:t>
      </w:r>
    </w:p>
    <w:p w14:paraId="61BE1B02" w14:textId="3FF4130F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51EF916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auth.service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2046A74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HttpErrorResponse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518BD99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Injectable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7D2708F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CONSTANTS</w:t>
      </w:r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constants</w:t>
      </w:r>
      <w:proofErr w:type="spellEnd"/>
      <w:r w:rsidRPr="00184B06">
        <w:rPr>
          <w:noProof w:val="0"/>
        </w:rPr>
        <w:t>';</w:t>
      </w:r>
    </w:p>
    <w:p w14:paraId="5D8FAB6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6BB010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>,</w:t>
      </w:r>
    </w:p>
    <w:p w14:paraId="5C88DA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AuthenticationStatus</w:t>
      </w:r>
      <w:proofErr w:type="spellEnd"/>
      <w:r w:rsidRPr="00184B06">
        <w:rPr>
          <w:noProof w:val="0"/>
        </w:rPr>
        <w:t>,</w:t>
      </w:r>
    </w:p>
    <w:p w14:paraId="092FA49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03CB1D4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{ AUTH</w:t>
      </w:r>
      <w:proofErr w:type="gramEnd"/>
      <w:r w:rsidRPr="00184B06">
        <w:rPr>
          <w:noProof w:val="0"/>
        </w:rPr>
        <w:t xml:space="preserve">_HTTP_CLIENT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providers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auth-http-client</w:t>
      </w:r>
      <w:proofErr w:type="spellEnd"/>
      <w:r w:rsidRPr="00184B06">
        <w:rPr>
          <w:noProof w:val="0"/>
        </w:rPr>
        <w:t>';</w:t>
      </w:r>
    </w:p>
    <w:p w14:paraId="222E615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AuthState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stores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auth.state</w:t>
      </w:r>
      <w:proofErr w:type="spellEnd"/>
      <w:r w:rsidRPr="00184B06">
        <w:rPr>
          <w:noProof w:val="0"/>
        </w:rPr>
        <w:t>';</w:t>
      </w:r>
    </w:p>
    <w:p w14:paraId="685923D0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BehaviorSubject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 xml:space="preserve">, of, </w:t>
      </w:r>
      <w:proofErr w:type="spellStart"/>
      <w:r w:rsidRPr="00184B06">
        <w:rPr>
          <w:noProof w:val="0"/>
        </w:rPr>
        <w:t>tap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3EBFE14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</w:t>
      </w:r>
      <w:proofErr w:type="spellEnd"/>
      <w:r w:rsidRPr="00184B06">
        <w:rPr>
          <w:noProof w:val="0"/>
        </w:rPr>
        <w:t>';</w:t>
      </w:r>
    </w:p>
    <w:p w14:paraId="6231CD76" w14:textId="77777777" w:rsidR="00197A74" w:rsidRPr="00184B06" w:rsidRDefault="00197A74" w:rsidP="00197A74">
      <w:pPr>
        <w:pStyle w:val="af7"/>
        <w:rPr>
          <w:noProof w:val="0"/>
        </w:rPr>
      </w:pPr>
    </w:p>
    <w:p w14:paraId="2BA406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4EAB85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252879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1CC39A5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AuthService</w:t>
      </w:r>
      <w:proofErr w:type="spellEnd"/>
      <w:r w:rsidRPr="00184B06">
        <w:rPr>
          <w:noProof w:val="0"/>
        </w:rPr>
        <w:t xml:space="preserve"> {</w:t>
      </w:r>
    </w:p>
    <w:p w14:paraId="17046A4D" w14:textId="77777777" w:rsidR="00197A74" w:rsidRPr="00184B06" w:rsidRDefault="00197A74" w:rsidP="00197A74">
      <w:pPr>
        <w:pStyle w:val="af7"/>
        <w:rPr>
          <w:noProof w:val="0"/>
        </w:rPr>
      </w:pPr>
    </w:p>
    <w:p w14:paraId="1F6EC10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URL =</w:t>
      </w:r>
    </w:p>
    <w:p w14:paraId="76EFCD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 xml:space="preserve"> + '/' + CONSTANTS.SERVER_URL.AUTH.PATH;</w:t>
      </w:r>
    </w:p>
    <w:p w14:paraId="68B474DE" w14:textId="77777777" w:rsidR="00197A74" w:rsidRPr="00184B06" w:rsidRDefault="00197A74" w:rsidP="00197A74">
      <w:pPr>
        <w:pStyle w:val="af7"/>
        <w:rPr>
          <w:noProof w:val="0"/>
        </w:rPr>
      </w:pPr>
    </w:p>
    <w:p w14:paraId="6DF465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 xml:space="preserve">$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BehaviorSubject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53DD4B13" w14:textId="77777777" w:rsidR="00197A74" w:rsidRPr="00184B06" w:rsidRDefault="00197A74" w:rsidP="00197A74">
      <w:pPr>
        <w:pStyle w:val="af7"/>
        <w:rPr>
          <w:noProof w:val="0"/>
        </w:rPr>
      </w:pPr>
    </w:p>
    <w:p w14:paraId="6B95F76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73424DD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state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AuthState</w:t>
      </w:r>
      <w:proofErr w:type="spellEnd"/>
      <w:r w:rsidRPr="00184B06">
        <w:rPr>
          <w:noProof w:val="0"/>
        </w:rPr>
        <w:t>,</w:t>
      </w:r>
    </w:p>
    <w:p w14:paraId="51B210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,</w:t>
      </w:r>
    </w:p>
    <w:p w14:paraId="373EF3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@</w:t>
      </w:r>
      <w:proofErr w:type="gramStart"/>
      <w:r w:rsidRPr="00184B06">
        <w:rPr>
          <w:noProof w:val="0"/>
        </w:rPr>
        <w:t>Inject(</w:t>
      </w:r>
      <w:proofErr w:type="gramEnd"/>
      <w:r w:rsidRPr="00184B06">
        <w:rPr>
          <w:noProof w:val="0"/>
        </w:rPr>
        <w:t xml:space="preserve">AUTH_HTTP_CLIENT)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authHttpClient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</w:p>
    <w:p w14:paraId="0511C0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{}</w:t>
      </w:r>
    </w:p>
    <w:p w14:paraId="15133117" w14:textId="77777777" w:rsidR="00197A74" w:rsidRPr="00184B06" w:rsidRDefault="00197A74" w:rsidP="00197A74">
      <w:pPr>
        <w:pStyle w:val="af7"/>
        <w:rPr>
          <w:noProof w:val="0"/>
        </w:rPr>
      </w:pPr>
    </w:p>
    <w:p w14:paraId="1C4F0E7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signIn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1FEB575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authHttpClient</w:t>
      </w:r>
      <w:proofErr w:type="spellEnd"/>
    </w:p>
    <w:p w14:paraId="228218C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post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>&gt;(</w:t>
      </w:r>
    </w:p>
    <w:p w14:paraId="73FCFC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AuthService.URL + '/' + CONSTANTS.SERVER_URL.AUTH.SIGN_IN,</w:t>
      </w:r>
    </w:p>
    <w:p w14:paraId="4B72B0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9F3A0A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name</w:t>
      </w:r>
      <w:proofErr w:type="spellEnd"/>
      <w:r w:rsidRPr="00184B06">
        <w:rPr>
          <w:noProof w:val="0"/>
        </w:rPr>
        <w:t>,</w:t>
      </w:r>
    </w:p>
    <w:p w14:paraId="6267C80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pinCode</w:t>
      </w:r>
      <w:proofErr w:type="spellEnd"/>
      <w:r w:rsidRPr="00184B06">
        <w:rPr>
          <w:noProof w:val="0"/>
        </w:rPr>
        <w:t>,</w:t>
      </w:r>
    </w:p>
    <w:p w14:paraId="427214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},</w:t>
      </w:r>
    </w:p>
    <w:p w14:paraId="2D896FC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withCredentials</w:t>
      </w:r>
      <w:proofErr w:type="spellEnd"/>
      <w:proofErr w:type="gram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 xml:space="preserve"> }</w:t>
      </w:r>
    </w:p>
    <w:p w14:paraId="0C921A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5C005E7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1534E13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token</w:t>
      </w:r>
      <w:proofErr w:type="spellEnd"/>
      <w:r w:rsidRPr="00184B06">
        <w:rPr>
          <w:noProof w:val="0"/>
        </w:rPr>
        <w:t>) =&gt; {</w:t>
      </w:r>
    </w:p>
    <w:p w14:paraId="28B090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token.accessToken</w:t>
      </w:r>
      <w:proofErr w:type="spellEnd"/>
      <w:proofErr w:type="gramEnd"/>
      <w:r w:rsidRPr="00184B06">
        <w:rPr>
          <w:noProof w:val="0"/>
        </w:rPr>
        <w:t>) {</w:t>
      </w:r>
    </w:p>
    <w:p w14:paraId="189B24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state.accessToken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token.accessToken</w:t>
      </w:r>
      <w:proofErr w:type="spellEnd"/>
      <w:r w:rsidRPr="00184B06">
        <w:rPr>
          <w:noProof w:val="0"/>
        </w:rPr>
        <w:t>;</w:t>
      </w:r>
    </w:p>
    <w:p w14:paraId="12CC35C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this.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>$.</w:t>
      </w:r>
      <w:proofErr w:type="spellStart"/>
      <w:r w:rsidRPr="00184B06">
        <w:rPr>
          <w:noProof w:val="0"/>
        </w:rPr>
        <w:t>next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3F38CA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00B0C5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</w:t>
      </w:r>
    </w:p>
    <w:p w14:paraId="1896100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4FF1A3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4176B80" w14:textId="77777777" w:rsidR="00197A74" w:rsidRPr="00184B06" w:rsidRDefault="00197A74" w:rsidP="00197A74">
      <w:pPr>
        <w:pStyle w:val="af7"/>
        <w:rPr>
          <w:noProof w:val="0"/>
        </w:rPr>
      </w:pPr>
    </w:p>
    <w:p w14:paraId="1183AF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boolean</w:t>
      </w:r>
      <w:proofErr w:type="spellEnd"/>
      <w:r w:rsidRPr="00184B06">
        <w:rPr>
          <w:noProof w:val="0"/>
        </w:rPr>
        <w:t>&gt; {</w:t>
      </w:r>
    </w:p>
    <w:p w14:paraId="03F7065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authHttpClient</w:t>
      </w:r>
      <w:proofErr w:type="spellEnd"/>
    </w:p>
    <w:p w14:paraId="36BC166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post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AuthenticationResponseDto</w:t>
      </w:r>
      <w:proofErr w:type="spellEnd"/>
      <w:r w:rsidRPr="00184B06">
        <w:rPr>
          <w:noProof w:val="0"/>
        </w:rPr>
        <w:t>&gt;(</w:t>
      </w:r>
    </w:p>
    <w:p w14:paraId="68B4F1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AuthService.URL + '/' + CONSTANTS.SERVER_URL.AUTH.REFRESH_TOKEN,</w:t>
      </w:r>
    </w:p>
    <w:p w14:paraId="00A71A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25B2D5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8A49C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// A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stored</w:t>
      </w:r>
      <w:proofErr w:type="spellEnd"/>
      <w:r w:rsidRPr="00184B06">
        <w:rPr>
          <w:noProof w:val="0"/>
        </w:rPr>
        <w:t xml:space="preserve"> in 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cookie</w:t>
      </w:r>
      <w:proofErr w:type="spellEnd"/>
    </w:p>
    <w:p w14:paraId="3E272A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withCredentials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7F89F2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6A2A6B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785ABB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4BC8B04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map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response</w:t>
      </w:r>
      <w:proofErr w:type="spellEnd"/>
      <w:r w:rsidRPr="00184B06">
        <w:rPr>
          <w:noProof w:val="0"/>
        </w:rPr>
        <w:t>) =&gt; {</w:t>
      </w:r>
    </w:p>
    <w:p w14:paraId="6D2094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</w:p>
    <w:p w14:paraId="15FB33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response.status</w:t>
      </w:r>
      <w:proofErr w:type="spellEnd"/>
      <w:proofErr w:type="gramEnd"/>
      <w:r w:rsidRPr="00184B06">
        <w:rPr>
          <w:noProof w:val="0"/>
        </w:rPr>
        <w:t xml:space="preserve"> === </w:t>
      </w:r>
      <w:proofErr w:type="spellStart"/>
      <w:r w:rsidRPr="00184B06">
        <w:rPr>
          <w:noProof w:val="0"/>
        </w:rPr>
        <w:t>AuthenticationStatus.Success</w:t>
      </w:r>
      <w:proofErr w:type="spellEnd"/>
      <w:r w:rsidRPr="00184B06">
        <w:rPr>
          <w:noProof w:val="0"/>
        </w:rPr>
        <w:t xml:space="preserve"> &amp;&amp;</w:t>
      </w:r>
    </w:p>
    <w:p w14:paraId="6105F4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response.accessToken</w:t>
      </w:r>
      <w:proofErr w:type="spellEnd"/>
      <w:proofErr w:type="gramEnd"/>
    </w:p>
    <w:p w14:paraId="3C7F0E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) {</w:t>
      </w:r>
    </w:p>
    <w:p w14:paraId="71587B9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state.accessToken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response.accessToken</w:t>
      </w:r>
      <w:proofErr w:type="spellEnd"/>
      <w:r w:rsidRPr="00184B06">
        <w:rPr>
          <w:noProof w:val="0"/>
        </w:rPr>
        <w:t>;</w:t>
      </w:r>
    </w:p>
    <w:p w14:paraId="6A89C7C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gramStart"/>
      <w:r w:rsidRPr="00184B06">
        <w:rPr>
          <w:noProof w:val="0"/>
        </w:rPr>
        <w:t>this.</w:t>
      </w:r>
      <w:proofErr w:type="spellStart"/>
      <w:r w:rsidRPr="00184B06">
        <w:rPr>
          <w:noProof w:val="0"/>
        </w:rPr>
        <w:t>isSignedIn</w:t>
      </w:r>
      <w:proofErr w:type="spellEnd"/>
      <w:r w:rsidRPr="00184B06">
        <w:rPr>
          <w:noProof w:val="0"/>
        </w:rPr>
        <w:t>$.</w:t>
      </w:r>
      <w:proofErr w:type="spellStart"/>
      <w:r w:rsidRPr="00184B06">
        <w:rPr>
          <w:noProof w:val="0"/>
        </w:rPr>
        <w:t>next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);</w:t>
      </w:r>
    </w:p>
    <w:p w14:paraId="42C16C5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116714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response.status</w:t>
      </w:r>
      <w:proofErr w:type="spellEnd"/>
      <w:proofErr w:type="gramEnd"/>
      <w:r w:rsidRPr="00184B06">
        <w:rPr>
          <w:noProof w:val="0"/>
        </w:rPr>
        <w:t xml:space="preserve"> === </w:t>
      </w:r>
      <w:proofErr w:type="spellStart"/>
      <w:r w:rsidRPr="00184B06">
        <w:rPr>
          <w:noProof w:val="0"/>
        </w:rPr>
        <w:t>AuthenticationStatus.Success</w:t>
      </w:r>
      <w:proofErr w:type="spellEnd"/>
      <w:r w:rsidRPr="00184B06">
        <w:rPr>
          <w:noProof w:val="0"/>
        </w:rPr>
        <w:t>;</w:t>
      </w:r>
    </w:p>
    <w:p w14:paraId="3A8BA3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}),</w:t>
      </w:r>
    </w:p>
    <w:p w14:paraId="19FB67B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catchError</w:t>
      </w:r>
      <w:proofErr w:type="spellEnd"/>
      <w:r w:rsidRPr="00184B06">
        <w:rPr>
          <w:noProof w:val="0"/>
        </w:rPr>
        <w:t>((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) =&gt; {</w:t>
      </w:r>
    </w:p>
    <w:p w14:paraId="5CC7B01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instanceof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HttpErrorResponse</w:t>
      </w:r>
      <w:proofErr w:type="spellEnd"/>
      <w:r w:rsidRPr="00184B06">
        <w:rPr>
          <w:noProof w:val="0"/>
        </w:rPr>
        <w:t>) {</w:t>
      </w:r>
    </w:p>
    <w:p w14:paraId="73BAB0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console.log(</w:t>
      </w:r>
      <w:proofErr w:type="spellStart"/>
      <w:proofErr w:type="gramStart"/>
      <w:r w:rsidRPr="00184B06">
        <w:rPr>
          <w:noProof w:val="0"/>
        </w:rPr>
        <w:t>err.message</w:t>
      </w:r>
      <w:proofErr w:type="spellEnd"/>
      <w:proofErr w:type="gramEnd"/>
      <w:r w:rsidRPr="00184B06">
        <w:rPr>
          <w:noProof w:val="0"/>
        </w:rPr>
        <w:t>);</w:t>
      </w:r>
    </w:p>
    <w:p w14:paraId="5C1BAC8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}</w:t>
      </w:r>
    </w:p>
    <w:p w14:paraId="2CB5F3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of(</w:t>
      </w:r>
      <w:proofErr w:type="spellStart"/>
      <w:r w:rsidRPr="00184B06">
        <w:rPr>
          <w:noProof w:val="0"/>
        </w:rPr>
        <w:t>false</w:t>
      </w:r>
      <w:proofErr w:type="spellEnd"/>
      <w:r w:rsidRPr="00184B06">
        <w:rPr>
          <w:noProof w:val="0"/>
        </w:rPr>
        <w:t>);</w:t>
      </w:r>
    </w:p>
    <w:p w14:paraId="5B524F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</w:t>
      </w:r>
    </w:p>
    <w:p w14:paraId="7FB159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);</w:t>
      </w:r>
    </w:p>
    <w:p w14:paraId="51CB56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0C68135" w14:textId="77777777" w:rsidR="00197A74" w:rsidRPr="00184B06" w:rsidRDefault="00197A74" w:rsidP="00197A74">
      <w:pPr>
        <w:pStyle w:val="af7"/>
        <w:rPr>
          <w:noProof w:val="0"/>
        </w:rPr>
      </w:pPr>
    </w:p>
    <w:p w14:paraId="5A577C4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signOut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6946DE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httpClient</w:t>
      </w:r>
      <w:proofErr w:type="spellEnd"/>
    </w:p>
    <w:p w14:paraId="5EC151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post</w:t>
      </w:r>
      <w:proofErr w:type="spellEnd"/>
      <w:proofErr w:type="gram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&gt;(</w:t>
      </w:r>
    </w:p>
    <w:p w14:paraId="3952C9A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AuthService.URL + '/' + CONSTANTS.SERVER_URL.AUTH.SIGN_OUT,</w:t>
      </w:r>
    </w:p>
    <w:p w14:paraId="380F54B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undefined</w:t>
      </w:r>
      <w:proofErr w:type="spellEnd"/>
      <w:r w:rsidRPr="00184B06">
        <w:rPr>
          <w:noProof w:val="0"/>
        </w:rPr>
        <w:t>,</w:t>
      </w:r>
    </w:p>
    <w:p w14:paraId="3F313D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5F238F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r w:rsidRPr="00184B06">
        <w:rPr>
          <w:noProof w:val="0"/>
        </w:rPr>
        <w:t>withCredentials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true</w:t>
      </w:r>
      <w:proofErr w:type="spellEnd"/>
      <w:r w:rsidRPr="00184B06">
        <w:rPr>
          <w:noProof w:val="0"/>
        </w:rPr>
        <w:t>,</w:t>
      </w:r>
    </w:p>
    <w:p w14:paraId="724C34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</w:t>
      </w:r>
    </w:p>
    <w:p w14:paraId="7075736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)</w:t>
      </w:r>
    </w:p>
    <w:p w14:paraId="64D9BF9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pipe</w:t>
      </w:r>
      <w:proofErr w:type="spellEnd"/>
      <w:proofErr w:type="gramEnd"/>
      <w:r w:rsidRPr="00184B06">
        <w:rPr>
          <w:noProof w:val="0"/>
        </w:rPr>
        <w:t>(</w:t>
      </w:r>
    </w:p>
    <w:p w14:paraId="1097D7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184B06">
        <w:rPr>
          <w:noProof w:val="0"/>
        </w:rPr>
        <w:t>tap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() =&gt; {</w:t>
      </w:r>
    </w:p>
    <w:p w14:paraId="2C23D2B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this.clearAccessToken</w:t>
      </w:r>
      <w:proofErr w:type="spellEnd"/>
      <w:proofErr w:type="gramEnd"/>
      <w:r w:rsidRPr="00184B06">
        <w:rPr>
          <w:noProof w:val="0"/>
        </w:rPr>
        <w:t>();</w:t>
      </w:r>
    </w:p>
    <w:p w14:paraId="7557A1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})</w:t>
      </w:r>
    </w:p>
    <w:p w14:paraId="3DD20E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);</w:t>
      </w:r>
    </w:p>
    <w:p w14:paraId="3E78E2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E97EB07" w14:textId="77777777" w:rsidR="00197A74" w:rsidRPr="00184B06" w:rsidRDefault="00197A74" w:rsidP="00197A74">
      <w:pPr>
        <w:pStyle w:val="af7"/>
        <w:rPr>
          <w:noProof w:val="0"/>
        </w:rPr>
      </w:pPr>
    </w:p>
    <w:p w14:paraId="6520410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clearAccessToken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216BD9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state.accessToken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;</w:t>
      </w:r>
    </w:p>
    <w:p w14:paraId="418E63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E7EFAC2" w14:textId="77777777" w:rsidR="00197A74" w:rsidRPr="00184B06" w:rsidRDefault="00197A74" w:rsidP="00197A74">
      <w:pPr>
        <w:pStyle w:val="af7"/>
        <w:rPr>
          <w:noProof w:val="0"/>
        </w:rPr>
      </w:pPr>
    </w:p>
    <w:p w14:paraId="52A10028" w14:textId="3FF46011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58FE5DC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book-</w:t>
      </w:r>
      <w:proofErr w:type="gramStart"/>
      <w:r w:rsidRPr="00184B06">
        <w:rPr>
          <w:noProof w:val="0"/>
        </w:rPr>
        <w:t>collection.service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7C71EEE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39E706C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6EFC120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environment.development</w:t>
      </w:r>
      <w:proofErr w:type="spellEnd"/>
      <w:r w:rsidRPr="00184B06">
        <w:rPr>
          <w:noProof w:val="0"/>
        </w:rPr>
        <w:t>';</w:t>
      </w:r>
    </w:p>
    <w:p w14:paraId="574C7B8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Observable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2C2C7E01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BookCollectionDto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41EAC587" w14:textId="77777777" w:rsidR="00197A74" w:rsidRPr="00184B06" w:rsidRDefault="00197A74" w:rsidP="00197A74">
      <w:pPr>
        <w:pStyle w:val="af7"/>
        <w:rPr>
          <w:noProof w:val="0"/>
        </w:rPr>
      </w:pPr>
    </w:p>
    <w:p w14:paraId="66A8ABB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6FD0D6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39C8E8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6B9778E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BookCollectionService</w:t>
      </w:r>
      <w:proofErr w:type="spellEnd"/>
      <w:r w:rsidRPr="00184B06">
        <w:rPr>
          <w:noProof w:val="0"/>
        </w:rPr>
        <w:t xml:space="preserve"> {</w:t>
      </w:r>
    </w:p>
    <w:p w14:paraId="2D0628DC" w14:textId="77777777" w:rsidR="00197A74" w:rsidRPr="00184B06" w:rsidRDefault="00197A74" w:rsidP="00197A74">
      <w:pPr>
        <w:pStyle w:val="af7"/>
        <w:rPr>
          <w:noProof w:val="0"/>
        </w:rPr>
      </w:pPr>
    </w:p>
    <w:p w14:paraId="605A4BF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_url: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book-collections</w:t>
      </w:r>
      <w:proofErr w:type="spellEnd"/>
      <w:r w:rsidRPr="00184B06">
        <w:rPr>
          <w:noProof w:val="0"/>
        </w:rPr>
        <w:t>`;</w:t>
      </w:r>
    </w:p>
    <w:p w14:paraId="03217750" w14:textId="77777777" w:rsidR="00197A74" w:rsidRPr="00184B06" w:rsidRDefault="00197A74" w:rsidP="00197A74">
      <w:pPr>
        <w:pStyle w:val="af7"/>
        <w:rPr>
          <w:noProof w:val="0"/>
        </w:rPr>
      </w:pPr>
    </w:p>
    <w:p w14:paraId="35EAE2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0EF0AF1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,</w:t>
      </w:r>
    </w:p>
    <w:p w14:paraId="427A57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6A68A40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B6A1C4D" w14:textId="77777777" w:rsidR="00197A74" w:rsidRPr="00184B06" w:rsidRDefault="00197A74" w:rsidP="00197A74">
      <w:pPr>
        <w:pStyle w:val="af7"/>
        <w:rPr>
          <w:noProof w:val="0"/>
        </w:rPr>
      </w:pPr>
    </w:p>
    <w:p w14:paraId="40CC9BC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getAll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[]&gt; {</w:t>
      </w:r>
    </w:p>
    <w:p w14:paraId="0481DB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[]&gt;(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);</w:t>
      </w:r>
    </w:p>
    <w:p w14:paraId="04D035B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2A8AB1B" w14:textId="77777777" w:rsidR="00197A74" w:rsidRPr="00184B06" w:rsidRDefault="00197A74" w:rsidP="00197A74">
      <w:pPr>
        <w:pStyle w:val="af7"/>
        <w:rPr>
          <w:noProof w:val="0"/>
        </w:rPr>
      </w:pPr>
    </w:p>
    <w:p w14:paraId="5BB9028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create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 {</w:t>
      </w:r>
    </w:p>
    <w:p w14:paraId="63A3A99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18AE2C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CE53D2A" w14:textId="77777777" w:rsidR="00197A74" w:rsidRPr="00184B06" w:rsidRDefault="00197A74" w:rsidP="00197A74">
      <w:pPr>
        <w:pStyle w:val="af7"/>
        <w:rPr>
          <w:noProof w:val="0"/>
        </w:rPr>
      </w:pPr>
    </w:p>
    <w:p w14:paraId="316855E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BookCollectionModRequest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 {</w:t>
      </w:r>
    </w:p>
    <w:p w14:paraId="0AB3D9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BookCollectionDto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}`,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30A738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A1C4912" w14:textId="77777777" w:rsidR="00197A74" w:rsidRPr="00184B06" w:rsidRDefault="00197A74" w:rsidP="00197A74">
      <w:pPr>
        <w:pStyle w:val="af7"/>
        <w:rPr>
          <w:noProof w:val="0"/>
        </w:rPr>
      </w:pPr>
    </w:p>
    <w:p w14:paraId="4A2BEEB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1270A3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httpClient.delete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}`);</w:t>
      </w:r>
    </w:p>
    <w:p w14:paraId="06484BA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E8B4C9E" w14:textId="77777777" w:rsidR="00197A74" w:rsidRPr="00184B06" w:rsidRDefault="00197A74" w:rsidP="00197A74">
      <w:pPr>
        <w:pStyle w:val="af7"/>
        <w:rPr>
          <w:noProof w:val="0"/>
        </w:rPr>
      </w:pPr>
    </w:p>
    <w:p w14:paraId="64E6461F" w14:textId="75D5F9E9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711D0334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book.service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0110C9F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HttpParams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7C20EE1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165B78C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4E35FA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>,</w:t>
      </w:r>
    </w:p>
    <w:p w14:paraId="07CCA3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,</w:t>
      </w:r>
    </w:p>
    <w:p w14:paraId="50B347E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>,</w:t>
      </w:r>
    </w:p>
    <w:p w14:paraId="08D96CF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LastViewedPageUpdateRequest</w:t>
      </w:r>
      <w:proofErr w:type="spellEnd"/>
      <w:r w:rsidRPr="00184B06">
        <w:rPr>
          <w:noProof w:val="0"/>
        </w:rPr>
        <w:t>,</w:t>
      </w:r>
    </w:p>
    <w:p w14:paraId="1836EF1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,</w:t>
      </w:r>
    </w:p>
    <w:p w14:paraId="0E8017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>,</w:t>
      </w:r>
    </w:p>
    <w:p w14:paraId="630446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,</w:t>
      </w:r>
    </w:p>
    <w:p w14:paraId="3620AD5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1EA6968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Observable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77E9B48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environment.development</w:t>
      </w:r>
      <w:proofErr w:type="spellEnd"/>
      <w:r w:rsidRPr="00184B06">
        <w:rPr>
          <w:noProof w:val="0"/>
        </w:rPr>
        <w:t>';</w:t>
      </w:r>
    </w:p>
    <w:p w14:paraId="5BBF5FB4" w14:textId="77777777" w:rsidR="00197A74" w:rsidRPr="00184B06" w:rsidRDefault="00197A74" w:rsidP="00197A74">
      <w:pPr>
        <w:pStyle w:val="af7"/>
        <w:rPr>
          <w:noProof w:val="0"/>
        </w:rPr>
      </w:pPr>
    </w:p>
    <w:p w14:paraId="57C7734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199F34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0BBE4DC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1EBA916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BookService</w:t>
      </w:r>
      <w:proofErr w:type="spellEnd"/>
      <w:r w:rsidRPr="00184B06">
        <w:rPr>
          <w:noProof w:val="0"/>
        </w:rPr>
        <w:t xml:space="preserve"> {</w:t>
      </w:r>
    </w:p>
    <w:p w14:paraId="7669DD08" w14:textId="77777777" w:rsidR="00197A74" w:rsidRPr="00184B06" w:rsidRDefault="00197A74" w:rsidP="00197A74">
      <w:pPr>
        <w:pStyle w:val="af7"/>
        <w:rPr>
          <w:noProof w:val="0"/>
        </w:rPr>
      </w:pPr>
    </w:p>
    <w:p w14:paraId="5651855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_url: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`;</w:t>
      </w:r>
    </w:p>
    <w:p w14:paraId="1074A017" w14:textId="77777777" w:rsidR="00197A74" w:rsidRPr="00184B06" w:rsidRDefault="00197A74" w:rsidP="00197A74">
      <w:pPr>
        <w:pStyle w:val="af7"/>
        <w:rPr>
          <w:noProof w:val="0"/>
        </w:rPr>
      </w:pPr>
    </w:p>
    <w:p w14:paraId="652E4B2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) {</w:t>
      </w:r>
    </w:p>
    <w:p w14:paraId="3C05E4D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92A0059" w14:textId="77777777" w:rsidR="00197A74" w:rsidRPr="00184B06" w:rsidRDefault="00197A74" w:rsidP="00197A74">
      <w:pPr>
        <w:pStyle w:val="af7"/>
        <w:rPr>
          <w:noProof w:val="0"/>
        </w:rPr>
      </w:pPr>
    </w:p>
    <w:p w14:paraId="6B5C3F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getPage</w:t>
      </w:r>
      <w:proofErr w:type="spellEnd"/>
      <w:r w:rsidRPr="00184B06">
        <w:rPr>
          <w:noProof w:val="0"/>
        </w:rPr>
        <w:t>(</w:t>
      </w:r>
      <w:proofErr w:type="gramEnd"/>
    </w:p>
    <w:p w14:paraId="4CEFBFC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,</w:t>
      </w:r>
    </w:p>
    <w:p w14:paraId="249D95B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,</w:t>
      </w:r>
    </w:p>
    <w:p w14:paraId="4C84F4C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,</w:t>
      </w:r>
    </w:p>
    <w:p w14:paraId="23AE6C3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</w:t>
      </w:r>
      <w:proofErr w:type="spellStart"/>
      <w:proofErr w:type="gram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?: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,</w:t>
      </w:r>
    </w:p>
    <w:p w14:paraId="7579C36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proofErr w:type="gram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&gt;&gt; {</w:t>
      </w:r>
    </w:p>
    <w:p w14:paraId="5B4B4A2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let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queryParams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HttpParams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fromObject</w:t>
      </w:r>
      <w:proofErr w:type="spellEnd"/>
      <w:r w:rsidRPr="00184B06">
        <w:rPr>
          <w:noProof w:val="0"/>
        </w:rPr>
        <w:t xml:space="preserve">: {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pageSize</w:t>
      </w:r>
      <w:proofErr w:type="spellEnd"/>
      <w:r w:rsidRPr="00184B06">
        <w:rPr>
          <w:noProof w:val="0"/>
        </w:rPr>
        <w:t xml:space="preserve"> } });</w:t>
      </w:r>
    </w:p>
    <w:p w14:paraId="7269538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queryParams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queryParams.append</w:t>
      </w:r>
      <w:proofErr w:type="spell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sortBy</w:t>
      </w:r>
      <w:proofErr w:type="spellEnd"/>
      <w:r w:rsidRPr="00184B06">
        <w:rPr>
          <w:noProof w:val="0"/>
        </w:rPr>
        <w:t>);</w:t>
      </w:r>
    </w:p>
    <w:p w14:paraId="4DB617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) </w:t>
      </w:r>
      <w:proofErr w:type="spellStart"/>
      <w:r w:rsidRPr="00184B06">
        <w:rPr>
          <w:noProof w:val="0"/>
        </w:rPr>
        <w:t>queryParams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queryParams.append</w:t>
      </w:r>
      <w:proofErr w:type="spell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sortOrder</w:t>
      </w:r>
      <w:proofErr w:type="spellEnd"/>
      <w:r w:rsidRPr="00184B06">
        <w:rPr>
          <w:noProof w:val="0"/>
        </w:rPr>
        <w:t>);</w:t>
      </w:r>
    </w:p>
    <w:p w14:paraId="5DBD7D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, {</w:t>
      </w:r>
    </w:p>
    <w:p w14:paraId="497635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params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queryParams</w:t>
      </w:r>
      <w:proofErr w:type="spellEnd"/>
      <w:r w:rsidRPr="00184B06">
        <w:rPr>
          <w:noProof w:val="0"/>
        </w:rPr>
        <w:t>,</w:t>
      </w:r>
    </w:p>
    <w:p w14:paraId="56F519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13D7182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DC555F9" w14:textId="77777777" w:rsidR="00197A74" w:rsidRPr="00184B06" w:rsidRDefault="00197A74" w:rsidP="00197A74">
      <w:pPr>
        <w:pStyle w:val="af7"/>
        <w:rPr>
          <w:noProof w:val="0"/>
        </w:rPr>
      </w:pPr>
    </w:p>
    <w:p w14:paraId="567FFCD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getBookById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 {</w:t>
      </w:r>
    </w:p>
    <w:p w14:paraId="07136D3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}`);</w:t>
      </w:r>
    </w:p>
    <w:p w14:paraId="0F52B2A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29C5CF3" w14:textId="77777777" w:rsidR="00197A74" w:rsidRPr="00184B06" w:rsidRDefault="00197A74" w:rsidP="00197A74">
      <w:pPr>
        <w:pStyle w:val="af7"/>
        <w:rPr>
          <w:noProof w:val="0"/>
        </w:rPr>
      </w:pPr>
    </w:p>
    <w:p w14:paraId="73A6BD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addBook</w:t>
      </w:r>
      <w:proofErr w:type="spellEnd"/>
      <w:r w:rsidRPr="00184B06">
        <w:rPr>
          <w:noProof w:val="0"/>
        </w:rPr>
        <w:t>(</w:t>
      </w:r>
      <w:proofErr w:type="gramEnd"/>
    </w:p>
    <w:p w14:paraId="5EC1C99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BookMetadataDto</w:t>
      </w:r>
      <w:proofErr w:type="spellEnd"/>
      <w:r w:rsidRPr="00184B06">
        <w:rPr>
          <w:noProof w:val="0"/>
        </w:rPr>
        <w:t>,</w:t>
      </w:r>
    </w:p>
    <w:p w14:paraId="4B5EC4A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file: File,</w:t>
      </w:r>
    </w:p>
    <w:p w14:paraId="0DABE42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proofErr w:type="gram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 {</w:t>
      </w:r>
    </w:p>
    <w:p w14:paraId="165BCA8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formData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FormData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5A75CFF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formData.append</w:t>
      </w:r>
      <w:proofErr w:type="spell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JSON.stringify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bookMetadata</w:t>
      </w:r>
      <w:proofErr w:type="spellEnd"/>
      <w:r w:rsidRPr="00184B06">
        <w:rPr>
          <w:noProof w:val="0"/>
        </w:rPr>
        <w:t>));</w:t>
      </w:r>
    </w:p>
    <w:p w14:paraId="74B8540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formData.append</w:t>
      </w:r>
      <w:proofErr w:type="spellEnd"/>
      <w:r w:rsidRPr="00184B06">
        <w:rPr>
          <w:noProof w:val="0"/>
        </w:rPr>
        <w:t>('file', file);</w:t>
      </w:r>
    </w:p>
    <w:p w14:paraId="5E7B8E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}`, </w:t>
      </w:r>
      <w:proofErr w:type="spellStart"/>
      <w:r w:rsidRPr="00184B06">
        <w:rPr>
          <w:noProof w:val="0"/>
        </w:rPr>
        <w:t>formData</w:t>
      </w:r>
      <w:proofErr w:type="spellEnd"/>
      <w:r w:rsidRPr="00184B06">
        <w:rPr>
          <w:noProof w:val="0"/>
        </w:rPr>
        <w:t>);</w:t>
      </w:r>
    </w:p>
    <w:p w14:paraId="450F9F4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35D54B0" w14:textId="77777777" w:rsidR="00197A74" w:rsidRPr="00184B06" w:rsidRDefault="00197A74" w:rsidP="00197A74">
      <w:pPr>
        <w:pStyle w:val="af7"/>
        <w:rPr>
          <w:noProof w:val="0"/>
        </w:rPr>
      </w:pPr>
    </w:p>
    <w:p w14:paraId="2E868FC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updateBookDetails</w:t>
      </w:r>
      <w:proofErr w:type="spellEnd"/>
      <w:r w:rsidRPr="00184B06">
        <w:rPr>
          <w:noProof w:val="0"/>
        </w:rPr>
        <w:t>(</w:t>
      </w:r>
      <w:proofErr w:type="gramEnd"/>
    </w:p>
    <w:p w14:paraId="7B465C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,</w:t>
      </w:r>
    </w:p>
    <w:p w14:paraId="555280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BookDetailsUpdateDto</w:t>
      </w:r>
      <w:proofErr w:type="spellEnd"/>
      <w:r w:rsidRPr="00184B06">
        <w:rPr>
          <w:noProof w:val="0"/>
        </w:rPr>
        <w:t>,</w:t>
      </w:r>
    </w:p>
    <w:p w14:paraId="590F0C1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proofErr w:type="gram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 {</w:t>
      </w:r>
    </w:p>
    <w:p w14:paraId="314EA2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}`, </w:t>
      </w:r>
      <w:proofErr w:type="spellStart"/>
      <w:r w:rsidRPr="00184B06">
        <w:rPr>
          <w:noProof w:val="0"/>
        </w:rPr>
        <w:t>details</w:t>
      </w:r>
      <w:proofErr w:type="spellEnd"/>
      <w:r w:rsidRPr="00184B06">
        <w:rPr>
          <w:noProof w:val="0"/>
        </w:rPr>
        <w:t>);</w:t>
      </w:r>
    </w:p>
    <w:p w14:paraId="30BBBB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D17B20C" w14:textId="77777777" w:rsidR="00197A74" w:rsidRPr="00184B06" w:rsidRDefault="00197A74" w:rsidP="00197A74">
      <w:pPr>
        <w:pStyle w:val="af7"/>
        <w:rPr>
          <w:noProof w:val="0"/>
        </w:rPr>
      </w:pPr>
    </w:p>
    <w:p w14:paraId="011640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updateTotalTime</w:t>
      </w:r>
      <w:proofErr w:type="spellEnd"/>
      <w:r w:rsidRPr="00184B06">
        <w:rPr>
          <w:noProof w:val="0"/>
        </w:rPr>
        <w:t>(</w:t>
      </w:r>
      <w:proofErr w:type="gramEnd"/>
    </w:p>
    <w:p w14:paraId="4DAE21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,</w:t>
      </w:r>
    </w:p>
    <w:p w14:paraId="2C4C7B1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totalTimeSeconds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,</w:t>
      </w:r>
    </w:p>
    <w:p w14:paraId="0D1B451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6A35BF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proofErr w:type="gramStart"/>
      <w:r w:rsidRPr="00184B06">
        <w:rPr>
          <w:noProof w:val="0"/>
        </w:rPr>
        <w:t>&gt;(</w:t>
      </w:r>
      <w:proofErr w:type="gramEnd"/>
    </w:p>
    <w:p w14:paraId="2AF9895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bookId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update</w:t>
      </w:r>
      <w:proofErr w:type="spellEnd"/>
      <w:r w:rsidRPr="00184B06">
        <w:rPr>
          <w:noProof w:val="0"/>
        </w:rPr>
        <w:t>-</w:t>
      </w:r>
      <w:proofErr w:type="spellStart"/>
      <w:r w:rsidRPr="00184B06">
        <w:rPr>
          <w:noProof w:val="0"/>
        </w:rPr>
        <w:t>total</w:t>
      </w:r>
      <w:proofErr w:type="spellEnd"/>
      <w:r w:rsidRPr="00184B06">
        <w:rPr>
          <w:noProof w:val="0"/>
        </w:rPr>
        <w:t>-time`,</w:t>
      </w:r>
    </w:p>
    <w:p w14:paraId="42161B8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seconds</w:t>
      </w:r>
      <w:proofErr w:type="spellEnd"/>
      <w:proofErr w:type="gram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totalTimeSeconds</w:t>
      </w:r>
      <w:proofErr w:type="spellEnd"/>
      <w:r w:rsidRPr="00184B06">
        <w:rPr>
          <w:noProof w:val="0"/>
        </w:rPr>
        <w:t xml:space="preserve"> },</w:t>
      </w:r>
    </w:p>
    <w:p w14:paraId="652A025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17A8EC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674486C" w14:textId="77777777" w:rsidR="00197A74" w:rsidRPr="00184B06" w:rsidRDefault="00197A74" w:rsidP="00197A74">
      <w:pPr>
        <w:pStyle w:val="af7"/>
        <w:rPr>
          <w:noProof w:val="0"/>
        </w:rPr>
      </w:pPr>
    </w:p>
    <w:p w14:paraId="760B3CA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deleteBook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2824038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httpClient.delete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}`);</w:t>
      </w:r>
    </w:p>
    <w:p w14:paraId="08A838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89C7845" w14:textId="77777777" w:rsidR="00197A74" w:rsidRPr="00184B06" w:rsidRDefault="00197A74" w:rsidP="00197A74">
      <w:pPr>
        <w:pStyle w:val="af7"/>
        <w:rPr>
          <w:noProof w:val="0"/>
        </w:rPr>
      </w:pPr>
    </w:p>
    <w:p w14:paraId="65BED4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updateLastViewedPage</w:t>
      </w:r>
      <w:proofErr w:type="spellEnd"/>
      <w:r w:rsidRPr="00184B06">
        <w:rPr>
          <w:noProof w:val="0"/>
        </w:rPr>
        <w:t>(</w:t>
      </w:r>
      <w:proofErr w:type="gramEnd"/>
    </w:p>
    <w:p w14:paraId="64E32A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,</w:t>
      </w:r>
    </w:p>
    <w:p w14:paraId="79DA72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number</w:t>
      </w:r>
      <w:proofErr w:type="spellEnd"/>
      <w:r w:rsidRPr="00184B06">
        <w:rPr>
          <w:noProof w:val="0"/>
        </w:rPr>
        <w:t>,</w:t>
      </w:r>
    </w:p>
    <w:p w14:paraId="4C6406F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346B8C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this._httpClient.post&lt;void&gt;(`${</w:t>
      </w:r>
      <w:proofErr w:type="gramStart"/>
      <w:r w:rsidRPr="00184B06">
        <w:rPr>
          <w:noProof w:val="0"/>
        </w:rPr>
        <w:t>this._</w:t>
      </w:r>
      <w:proofErr w:type="gramEnd"/>
      <w:r w:rsidRPr="00184B06">
        <w:rPr>
          <w:noProof w:val="0"/>
        </w:rPr>
        <w:t>url}/${id}/last-viewed-page`, {</w:t>
      </w:r>
    </w:p>
    <w:p w14:paraId="1CEE0D9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,</w:t>
      </w:r>
    </w:p>
    <w:p w14:paraId="738B3E6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 </w:t>
      </w:r>
      <w:proofErr w:type="spellStart"/>
      <w:r w:rsidRPr="00184B06">
        <w:rPr>
          <w:noProof w:val="0"/>
        </w:rPr>
        <w:t>as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LastViewedPageUpdateRequest</w:t>
      </w:r>
      <w:proofErr w:type="spellEnd"/>
      <w:r w:rsidRPr="00184B06">
        <w:rPr>
          <w:noProof w:val="0"/>
        </w:rPr>
        <w:t>);</w:t>
      </w:r>
    </w:p>
    <w:p w14:paraId="3FE4ECC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C5B4F9A" w14:textId="77777777" w:rsidR="00197A74" w:rsidRPr="00184B06" w:rsidRDefault="00197A74" w:rsidP="00197A74">
      <w:pPr>
        <w:pStyle w:val="af7"/>
        <w:rPr>
          <w:noProof w:val="0"/>
        </w:rPr>
      </w:pPr>
    </w:p>
    <w:p w14:paraId="6609963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getBookDownloadUrl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): URL {</w:t>
      </w:r>
    </w:p>
    <w:p w14:paraId="18D4C2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URL(`${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download</w:t>
      </w:r>
      <w:proofErr w:type="spellEnd"/>
      <w:r w:rsidRPr="00184B06">
        <w:rPr>
          <w:noProof w:val="0"/>
        </w:rPr>
        <w:t>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}`);</w:t>
      </w:r>
    </w:p>
    <w:p w14:paraId="3546DD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A9D3AEF" w14:textId="77777777" w:rsidR="00197A74" w:rsidRPr="00184B06" w:rsidRDefault="00197A74" w:rsidP="00197A74">
      <w:pPr>
        <w:pStyle w:val="af7"/>
        <w:rPr>
          <w:noProof w:val="0"/>
        </w:rPr>
      </w:pPr>
    </w:p>
    <w:p w14:paraId="7CEAD2C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searchByBookDetails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SearchRequestDto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&gt;&gt; {</w:t>
      </w:r>
    </w:p>
    <w:p w14:paraId="57A491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PageDto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BookDto</w:t>
      </w:r>
      <w:proofErr w:type="spellEnd"/>
      <w:r w:rsidRPr="00184B06">
        <w:rPr>
          <w:noProof w:val="0"/>
        </w:rPr>
        <w:t>&gt;&gt;(`${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search</w:t>
      </w:r>
      <w:proofErr w:type="spellEnd"/>
      <w:r w:rsidRPr="00184B06">
        <w:rPr>
          <w:noProof w:val="0"/>
        </w:rPr>
        <w:t xml:space="preserve">`,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5F6BF5E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0057F3A4" w14:textId="2CE15283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492A8EBA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dictionary.service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00B25F9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560A334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HttpParams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605DAADE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Observable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0470F2EC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WordDto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7C240D4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</w:t>
      </w:r>
      <w:proofErr w:type="spellEnd"/>
      <w:r w:rsidRPr="00184B06">
        <w:rPr>
          <w:noProof w:val="0"/>
        </w:rPr>
        <w:t>';</w:t>
      </w:r>
    </w:p>
    <w:p w14:paraId="0E1DD920" w14:textId="77777777" w:rsidR="00197A74" w:rsidRPr="00184B06" w:rsidRDefault="00197A74" w:rsidP="00197A74">
      <w:pPr>
        <w:pStyle w:val="af7"/>
        <w:rPr>
          <w:noProof w:val="0"/>
        </w:rPr>
      </w:pPr>
    </w:p>
    <w:p w14:paraId="2A1F580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0F7FB4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3138499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576C7AA7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DictionaryService</w:t>
      </w:r>
      <w:proofErr w:type="spellEnd"/>
      <w:r w:rsidRPr="00184B06">
        <w:rPr>
          <w:noProof w:val="0"/>
        </w:rPr>
        <w:t xml:space="preserve"> {</w:t>
      </w:r>
    </w:p>
    <w:p w14:paraId="77AA2D1C" w14:textId="77777777" w:rsidR="00197A74" w:rsidRPr="00184B06" w:rsidRDefault="00197A74" w:rsidP="00197A74">
      <w:pPr>
        <w:pStyle w:val="af7"/>
        <w:rPr>
          <w:noProof w:val="0"/>
        </w:rPr>
      </w:pPr>
    </w:p>
    <w:p w14:paraId="5691803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word-dictionary</w:t>
      </w:r>
      <w:proofErr w:type="spellEnd"/>
      <w:r w:rsidRPr="00184B06">
        <w:rPr>
          <w:noProof w:val="0"/>
        </w:rPr>
        <w:t>`;</w:t>
      </w:r>
    </w:p>
    <w:p w14:paraId="26F066F8" w14:textId="77777777" w:rsidR="00197A74" w:rsidRPr="00184B06" w:rsidRDefault="00197A74" w:rsidP="00197A74">
      <w:pPr>
        <w:pStyle w:val="af7"/>
        <w:rPr>
          <w:noProof w:val="0"/>
        </w:rPr>
      </w:pPr>
    </w:p>
    <w:p w14:paraId="6FAAF94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gramEnd"/>
    </w:p>
    <w:p w14:paraId="0D2A1A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,</w:t>
      </w:r>
    </w:p>
    <w:p w14:paraId="2335FE9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 {</w:t>
      </w:r>
    </w:p>
    <w:p w14:paraId="69741A6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626BD50" w14:textId="77777777" w:rsidR="00197A74" w:rsidRPr="00184B06" w:rsidRDefault="00197A74" w:rsidP="00197A74">
      <w:pPr>
        <w:pStyle w:val="af7"/>
        <w:rPr>
          <w:noProof w:val="0"/>
        </w:rPr>
      </w:pPr>
    </w:p>
    <w:p w14:paraId="3739674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listThirdPartyProviders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>[]&gt; {</w:t>
      </w:r>
    </w:p>
    <w:p w14:paraId="303ADD2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this._httpClient.get&lt;string[</w:t>
      </w:r>
      <w:proofErr w:type="gramStart"/>
      <w:r w:rsidRPr="00184B06">
        <w:rPr>
          <w:noProof w:val="0"/>
        </w:rPr>
        <w:t>]&gt;(</w:t>
      </w:r>
      <w:proofErr w:type="gramEnd"/>
      <w:r w:rsidRPr="00184B06">
        <w:rPr>
          <w:noProof w:val="0"/>
        </w:rPr>
        <w:t>`${this._url}/list-third-party-providers`);</w:t>
      </w:r>
    </w:p>
    <w:p w14:paraId="5D426E3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588B2067" w14:textId="77777777" w:rsidR="00197A74" w:rsidRPr="00184B06" w:rsidRDefault="00197A74" w:rsidP="00197A74">
      <w:pPr>
        <w:pStyle w:val="af7"/>
        <w:rPr>
          <w:noProof w:val="0"/>
        </w:rPr>
      </w:pPr>
    </w:p>
    <w:p w14:paraId="6C66E2E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find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 {</w:t>
      </w:r>
    </w:p>
    <w:p w14:paraId="421B05A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}`;</w:t>
      </w:r>
    </w:p>
    <w:p w14:paraId="21B443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[]&gt;(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);</w:t>
      </w:r>
    </w:p>
    <w:p w14:paraId="1B7D988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3C51331B" w14:textId="77777777" w:rsidR="00197A74" w:rsidRPr="00184B06" w:rsidRDefault="00197A74" w:rsidP="00197A74">
      <w:pPr>
        <w:pStyle w:val="af7"/>
        <w:rPr>
          <w:noProof w:val="0"/>
        </w:rPr>
      </w:pPr>
    </w:p>
    <w:p w14:paraId="122278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findInExtDict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 {</w:t>
      </w:r>
    </w:p>
    <w:p w14:paraId="4F6C79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third-party-dictionary</w:t>
      </w:r>
      <w:proofErr w:type="spellEnd"/>
      <w:r w:rsidRPr="00184B06">
        <w:rPr>
          <w:noProof w:val="0"/>
        </w:rPr>
        <w:t>/${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}`;</w:t>
      </w:r>
    </w:p>
    <w:p w14:paraId="0F8E864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const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params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HttpParams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).</w:t>
      </w:r>
      <w:proofErr w:type="spellStart"/>
      <w:r w:rsidRPr="00184B06">
        <w:rPr>
          <w:noProof w:val="0"/>
        </w:rPr>
        <w:t>set</w:t>
      </w:r>
      <w:proofErr w:type="spellEnd"/>
      <w:r w:rsidRPr="00184B06">
        <w:rPr>
          <w:noProof w:val="0"/>
        </w:rPr>
        <w:t>('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 xml:space="preserve">', </w:t>
      </w:r>
      <w:proofErr w:type="spellStart"/>
      <w:r w:rsidRPr="00184B06">
        <w:rPr>
          <w:noProof w:val="0"/>
        </w:rPr>
        <w:t>providerName</w:t>
      </w:r>
      <w:proofErr w:type="spellEnd"/>
      <w:r w:rsidRPr="00184B06">
        <w:rPr>
          <w:noProof w:val="0"/>
        </w:rPr>
        <w:t>);</w:t>
      </w:r>
    </w:p>
    <w:p w14:paraId="69C19A4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[]&gt;(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, { </w:t>
      </w:r>
      <w:proofErr w:type="spellStart"/>
      <w:r w:rsidRPr="00184B06">
        <w:rPr>
          <w:noProof w:val="0"/>
        </w:rPr>
        <w:t>params</w:t>
      </w:r>
      <w:proofErr w:type="spellEnd"/>
      <w:r w:rsidRPr="00184B06">
        <w:rPr>
          <w:noProof w:val="0"/>
        </w:rPr>
        <w:t xml:space="preserve"> });</w:t>
      </w:r>
    </w:p>
    <w:p w14:paraId="434832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3C2F52F" w14:textId="77777777" w:rsidR="00197A74" w:rsidRPr="00184B06" w:rsidRDefault="00197A74" w:rsidP="00197A74">
      <w:pPr>
        <w:pStyle w:val="af7"/>
        <w:rPr>
          <w:noProof w:val="0"/>
        </w:rPr>
      </w:pPr>
    </w:p>
    <w:p w14:paraId="2944DC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addWord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 {</w:t>
      </w:r>
    </w:p>
    <w:p w14:paraId="51C8041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);</w:t>
      </w:r>
    </w:p>
    <w:p w14:paraId="01524B7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D26BF6B" w14:textId="77777777" w:rsidR="00197A74" w:rsidRPr="00184B06" w:rsidRDefault="00197A74" w:rsidP="00197A74">
      <w:pPr>
        <w:pStyle w:val="af7"/>
        <w:rPr>
          <w:noProof w:val="0"/>
        </w:rPr>
      </w:pPr>
    </w:p>
    <w:p w14:paraId="628A50E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updateWord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updateRequest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 {</w:t>
      </w:r>
    </w:p>
    <w:p w14:paraId="6F4D80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WordDto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}`, </w:t>
      </w:r>
      <w:proofErr w:type="spellStart"/>
      <w:r w:rsidRPr="00184B06">
        <w:rPr>
          <w:noProof w:val="0"/>
        </w:rPr>
        <w:t>updateRequest</w:t>
      </w:r>
      <w:proofErr w:type="spellEnd"/>
      <w:r w:rsidRPr="00184B06">
        <w:rPr>
          <w:noProof w:val="0"/>
        </w:rPr>
        <w:t>);</w:t>
      </w:r>
    </w:p>
    <w:p w14:paraId="0B5A14B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9D8BFB7" w14:textId="77777777" w:rsidR="00197A74" w:rsidRPr="00184B06" w:rsidRDefault="00197A74" w:rsidP="00197A74">
      <w:pPr>
        <w:pStyle w:val="af7"/>
        <w:rPr>
          <w:noProof w:val="0"/>
        </w:rPr>
      </w:pPr>
    </w:p>
    <w:p w14:paraId="2B3F9B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deleteWord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423038E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httpClient.delete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}`);</w:t>
      </w:r>
    </w:p>
    <w:p w14:paraId="4F03DAE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1F263E1" w14:textId="77777777" w:rsidR="00197A74" w:rsidRPr="00184B06" w:rsidRDefault="00197A74" w:rsidP="00197A74">
      <w:pPr>
        <w:pStyle w:val="af7"/>
        <w:rPr>
          <w:noProof w:val="0"/>
        </w:rPr>
      </w:pPr>
    </w:p>
    <w:p w14:paraId="1BE0889B" w14:textId="1C25A774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FE55410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text-</w:t>
      </w:r>
      <w:proofErr w:type="gramStart"/>
      <w:r w:rsidRPr="00184B06">
        <w:rPr>
          <w:noProof w:val="0"/>
        </w:rPr>
        <w:t>processing.service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6BD6B4AA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26DDC935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Injectable</w:t>
      </w:r>
      <w:proofErr w:type="spellEnd"/>
      <w:proofErr w:type="gram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257CBC04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3D459D0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DetectLanguageRequestDto</w:t>
      </w:r>
      <w:proofErr w:type="spellEnd"/>
      <w:r w:rsidRPr="00184B06">
        <w:rPr>
          <w:noProof w:val="0"/>
        </w:rPr>
        <w:t>,</w:t>
      </w:r>
    </w:p>
    <w:p w14:paraId="32A6CD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>,</w:t>
      </w:r>
    </w:p>
    <w:p w14:paraId="441415B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>,</w:t>
      </w:r>
    </w:p>
    <w:p w14:paraId="519263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TranslationRequestDto</w:t>
      </w:r>
      <w:proofErr w:type="spellEnd"/>
      <w:r w:rsidRPr="00184B06">
        <w:rPr>
          <w:noProof w:val="0"/>
        </w:rPr>
        <w:t>,</w:t>
      </w:r>
    </w:p>
    <w:p w14:paraId="77FC304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TranslationResponseDto</w:t>
      </w:r>
      <w:proofErr w:type="spellEnd"/>
      <w:r w:rsidRPr="00184B06">
        <w:rPr>
          <w:noProof w:val="0"/>
        </w:rPr>
        <w:t>,</w:t>
      </w:r>
    </w:p>
    <w:p w14:paraId="20D5B1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40FBA00F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Observable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1038319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</w:t>
      </w:r>
      <w:proofErr w:type="spellEnd"/>
      <w:r w:rsidRPr="00184B06">
        <w:rPr>
          <w:noProof w:val="0"/>
        </w:rPr>
        <w:t>';</w:t>
      </w:r>
    </w:p>
    <w:p w14:paraId="56D28AE0" w14:textId="77777777" w:rsidR="00197A74" w:rsidRPr="00184B06" w:rsidRDefault="00197A74" w:rsidP="00197A74">
      <w:pPr>
        <w:pStyle w:val="af7"/>
        <w:rPr>
          <w:noProof w:val="0"/>
        </w:rPr>
      </w:pPr>
    </w:p>
    <w:p w14:paraId="66268F3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7051E5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10D1331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44A26B26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TextProcessingService</w:t>
      </w:r>
      <w:proofErr w:type="spellEnd"/>
      <w:r w:rsidRPr="00184B06">
        <w:rPr>
          <w:noProof w:val="0"/>
        </w:rPr>
        <w:t xml:space="preserve"> {</w:t>
      </w:r>
    </w:p>
    <w:p w14:paraId="25F57091" w14:textId="77777777" w:rsidR="00197A74" w:rsidRPr="00184B06" w:rsidRDefault="00197A74" w:rsidP="00197A74">
      <w:pPr>
        <w:pStyle w:val="af7"/>
        <w:rPr>
          <w:noProof w:val="0"/>
        </w:rPr>
      </w:pPr>
    </w:p>
    <w:p w14:paraId="53EC23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_url: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text-processing</w:t>
      </w:r>
      <w:proofErr w:type="spellEnd"/>
      <w:r w:rsidRPr="00184B06">
        <w:rPr>
          <w:noProof w:val="0"/>
        </w:rPr>
        <w:t>`;</w:t>
      </w:r>
    </w:p>
    <w:p w14:paraId="2516C6CA" w14:textId="77777777" w:rsidR="00197A74" w:rsidRPr="00184B06" w:rsidRDefault="00197A74" w:rsidP="00197A74">
      <w:pPr>
        <w:pStyle w:val="af7"/>
        <w:rPr>
          <w:noProof w:val="0"/>
        </w:rPr>
      </w:pPr>
    </w:p>
    <w:p w14:paraId="75D4F8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availableLanguages</w:t>
      </w:r>
      <w:proofErr w:type="spellEnd"/>
      <w:r w:rsidRPr="00184B06">
        <w:rPr>
          <w:noProof w:val="0"/>
        </w:rPr>
        <w:t xml:space="preserve"> = </w:t>
      </w:r>
      <w:proofErr w:type="spellStart"/>
      <w:proofErr w:type="gramStart"/>
      <w:r w:rsidRPr="00184B06">
        <w:rPr>
          <w:noProof w:val="0"/>
        </w:rPr>
        <w:t>signal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[]&gt;([]);</w:t>
      </w:r>
    </w:p>
    <w:p w14:paraId="065B388F" w14:textId="77777777" w:rsidR="00197A74" w:rsidRPr="00184B06" w:rsidRDefault="00197A74" w:rsidP="00197A74">
      <w:pPr>
        <w:pStyle w:val="af7"/>
        <w:rPr>
          <w:noProof w:val="0"/>
        </w:rPr>
      </w:pPr>
    </w:p>
    <w:p w14:paraId="7495818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) {</w:t>
      </w:r>
    </w:p>
    <w:p w14:paraId="26968E4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loadLanguages</w:t>
      </w:r>
      <w:proofErr w:type="spellEnd"/>
      <w:r w:rsidRPr="00184B06">
        <w:rPr>
          <w:noProof w:val="0"/>
        </w:rPr>
        <w:t>();</w:t>
      </w:r>
    </w:p>
    <w:p w14:paraId="78DE08C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904585E" w14:textId="77777777" w:rsidR="00197A74" w:rsidRPr="00184B06" w:rsidRDefault="00197A74" w:rsidP="00197A74">
      <w:pPr>
        <w:pStyle w:val="af7"/>
        <w:rPr>
          <w:noProof w:val="0"/>
        </w:rPr>
      </w:pPr>
    </w:p>
    <w:p w14:paraId="36BEFB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listLanguages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[]&gt; {</w:t>
      </w:r>
    </w:p>
    <w:p w14:paraId="57C2050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LanguageDto</w:t>
      </w:r>
      <w:proofErr w:type="spellEnd"/>
      <w:r w:rsidRPr="00184B06">
        <w:rPr>
          <w:noProof w:val="0"/>
        </w:rPr>
        <w:t>[]&gt;(`${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list</w:t>
      </w:r>
      <w:proofErr w:type="spellEnd"/>
      <w:r w:rsidRPr="00184B06">
        <w:rPr>
          <w:noProof w:val="0"/>
        </w:rPr>
        <w:t>-languages`);</w:t>
      </w:r>
    </w:p>
    <w:p w14:paraId="4947E6F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6744A26" w14:textId="77777777" w:rsidR="00197A74" w:rsidRPr="00184B06" w:rsidRDefault="00197A74" w:rsidP="00197A74">
      <w:pPr>
        <w:pStyle w:val="af7"/>
        <w:rPr>
          <w:noProof w:val="0"/>
        </w:rPr>
      </w:pPr>
    </w:p>
    <w:p w14:paraId="164D8B6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translate</w:t>
      </w:r>
      <w:proofErr w:type="spellEnd"/>
      <w:r w:rsidRPr="00184B06">
        <w:rPr>
          <w:noProof w:val="0"/>
        </w:rPr>
        <w:t>(</w:t>
      </w:r>
      <w:proofErr w:type="gramEnd"/>
    </w:p>
    <w:p w14:paraId="37E9514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TranslationRequestDto</w:t>
      </w:r>
      <w:proofErr w:type="spellEnd"/>
    </w:p>
    <w:p w14:paraId="0CDFAB0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): </w:t>
      </w:r>
      <w:proofErr w:type="spellStart"/>
      <w:proofErr w:type="gram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TranslationResponseDto</w:t>
      </w:r>
      <w:proofErr w:type="spellEnd"/>
      <w:r w:rsidRPr="00184B06">
        <w:rPr>
          <w:noProof w:val="0"/>
        </w:rPr>
        <w:t>&gt; {</w:t>
      </w:r>
    </w:p>
    <w:p w14:paraId="7BB0A85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TranslationResponseDto</w:t>
      </w:r>
      <w:proofErr w:type="spellEnd"/>
      <w:r w:rsidRPr="00184B06">
        <w:rPr>
          <w:noProof w:val="0"/>
        </w:rPr>
        <w:t>&gt;(</w:t>
      </w:r>
    </w:p>
    <w:p w14:paraId="433632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translate</w:t>
      </w:r>
      <w:proofErr w:type="spellEnd"/>
      <w:r w:rsidRPr="00184B06">
        <w:rPr>
          <w:noProof w:val="0"/>
        </w:rPr>
        <w:t>`,</w:t>
      </w:r>
    </w:p>
    <w:p w14:paraId="114B649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request</w:t>
      </w:r>
      <w:proofErr w:type="spellEnd"/>
    </w:p>
    <w:p w14:paraId="145FCAA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39EF416A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AAD4EEF" w14:textId="77777777" w:rsidR="00197A74" w:rsidRPr="00184B06" w:rsidRDefault="00197A74" w:rsidP="00197A74">
      <w:pPr>
        <w:pStyle w:val="af7"/>
        <w:rPr>
          <w:noProof w:val="0"/>
        </w:rPr>
      </w:pPr>
    </w:p>
    <w:p w14:paraId="55B9EEF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detectLanguage</w:t>
      </w:r>
      <w:proofErr w:type="spellEnd"/>
      <w:r w:rsidRPr="00184B06">
        <w:rPr>
          <w:noProof w:val="0"/>
        </w:rPr>
        <w:t>(</w:t>
      </w:r>
      <w:proofErr w:type="gramEnd"/>
    </w:p>
    <w:p w14:paraId="5911E9F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DetectLanguageRequestDto</w:t>
      </w:r>
      <w:proofErr w:type="spellEnd"/>
    </w:p>
    <w:p w14:paraId="1F48F6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): </w:t>
      </w:r>
      <w:proofErr w:type="spellStart"/>
      <w:proofErr w:type="gram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>&gt; {</w:t>
      </w:r>
    </w:p>
    <w:p w14:paraId="4D181F1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DetectLanguageResponseDto</w:t>
      </w:r>
      <w:proofErr w:type="spellEnd"/>
      <w:r w:rsidRPr="00184B06">
        <w:rPr>
          <w:noProof w:val="0"/>
        </w:rPr>
        <w:t>&gt;(</w:t>
      </w:r>
    </w:p>
    <w:p w14:paraId="316CB46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`${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detect-language</w:t>
      </w:r>
      <w:proofErr w:type="spellEnd"/>
      <w:r w:rsidRPr="00184B06">
        <w:rPr>
          <w:noProof w:val="0"/>
        </w:rPr>
        <w:t>`,</w:t>
      </w:r>
    </w:p>
    <w:p w14:paraId="3251BC7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request</w:t>
      </w:r>
      <w:proofErr w:type="spellEnd"/>
    </w:p>
    <w:p w14:paraId="04B8146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);</w:t>
      </w:r>
    </w:p>
    <w:p w14:paraId="24F3478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40AC70E" w14:textId="77777777" w:rsidR="00197A74" w:rsidRPr="00184B06" w:rsidRDefault="00197A74" w:rsidP="00197A74">
      <w:pPr>
        <w:pStyle w:val="af7"/>
        <w:rPr>
          <w:noProof w:val="0"/>
        </w:rPr>
      </w:pPr>
    </w:p>
    <w:p w14:paraId="4C83177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summarizeText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TextSummarizationRequestDto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TextSummarizationResponseDto</w:t>
      </w:r>
      <w:proofErr w:type="spellEnd"/>
      <w:r w:rsidRPr="00184B06">
        <w:rPr>
          <w:noProof w:val="0"/>
        </w:rPr>
        <w:t>&gt; {</w:t>
      </w:r>
    </w:p>
    <w:p w14:paraId="5C28E11D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this._client.post&lt;</w:t>
      </w:r>
      <w:proofErr w:type="gramEnd"/>
      <w:r w:rsidRPr="00184B06">
        <w:rPr>
          <w:noProof w:val="0"/>
        </w:rPr>
        <w:t xml:space="preserve">TextSummarizationResponseDto&gt;(`${this._url}/summarize-text`,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2750F30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6788E135" w14:textId="77777777" w:rsidR="00197A74" w:rsidRPr="00184B06" w:rsidRDefault="00197A74" w:rsidP="00197A74">
      <w:pPr>
        <w:pStyle w:val="af7"/>
        <w:rPr>
          <w:noProof w:val="0"/>
        </w:rPr>
      </w:pPr>
    </w:p>
    <w:p w14:paraId="0934A3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loadLanguages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 xml:space="preserve"> {</w:t>
      </w:r>
    </w:p>
    <w:p w14:paraId="4380426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184B06">
        <w:rPr>
          <w:noProof w:val="0"/>
        </w:rPr>
        <w:t>this.listLanguages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subscribe</w:t>
      </w:r>
      <w:proofErr w:type="spellEnd"/>
      <w:r w:rsidRPr="00184B06">
        <w:rPr>
          <w:noProof w:val="0"/>
        </w:rPr>
        <w:t>((languages) =&gt; {</w:t>
      </w:r>
    </w:p>
    <w:p w14:paraId="2A80952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this.availableLanguages.set</w:t>
      </w:r>
      <w:proofErr w:type="spellEnd"/>
      <w:r w:rsidRPr="00184B06">
        <w:rPr>
          <w:noProof w:val="0"/>
        </w:rPr>
        <w:t>(languages);</w:t>
      </w:r>
    </w:p>
    <w:p w14:paraId="21E6DF4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});</w:t>
      </w:r>
    </w:p>
    <w:p w14:paraId="311130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B728982" w14:textId="77777777" w:rsidR="00197A74" w:rsidRPr="00184B06" w:rsidRDefault="00197A74" w:rsidP="00197A74">
      <w:pPr>
        <w:pStyle w:val="af7"/>
        <w:rPr>
          <w:noProof w:val="0"/>
        </w:rPr>
      </w:pPr>
    </w:p>
    <w:p w14:paraId="7CF659D8" w14:textId="083A66A6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11E1A297" w14:textId="77777777" w:rsidR="00197A74" w:rsidRPr="00184B06" w:rsidRDefault="00197A74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user.service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18273CB8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HttpClient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common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http</w:t>
      </w:r>
      <w:proofErr w:type="spellEnd"/>
      <w:r w:rsidRPr="00184B06">
        <w:rPr>
          <w:noProof w:val="0"/>
        </w:rPr>
        <w:t>';</w:t>
      </w:r>
    </w:p>
    <w:p w14:paraId="34512BB9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Injectable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angular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';</w:t>
      </w:r>
    </w:p>
    <w:p w14:paraId="2907199F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{</w:t>
      </w:r>
    </w:p>
    <w:p w14:paraId="106EB23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>,</w:t>
      </w:r>
    </w:p>
    <w:p w14:paraId="01B6DBF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,</w:t>
      </w:r>
    </w:p>
    <w:p w14:paraId="5F2073BB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'@</w:t>
      </w:r>
      <w:proofErr w:type="spellStart"/>
      <w:r w:rsidRPr="00184B06">
        <w:rPr>
          <w:noProof w:val="0"/>
        </w:rPr>
        <w:t>core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dtos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BookManager.Application.Common.DTOs</w:t>
      </w:r>
      <w:proofErr w:type="spellEnd"/>
      <w:r w:rsidRPr="00184B06">
        <w:rPr>
          <w:noProof w:val="0"/>
        </w:rPr>
        <w:t>';</w:t>
      </w:r>
    </w:p>
    <w:p w14:paraId="7B04BC33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Observable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</w:t>
      </w:r>
      <w:proofErr w:type="spellStart"/>
      <w:r w:rsidRPr="00184B06">
        <w:rPr>
          <w:noProof w:val="0"/>
        </w:rPr>
        <w:t>rxjs</w:t>
      </w:r>
      <w:proofErr w:type="spellEnd"/>
      <w:r w:rsidRPr="00184B06">
        <w:rPr>
          <w:noProof w:val="0"/>
        </w:rPr>
        <w:t>';</w:t>
      </w:r>
    </w:p>
    <w:p w14:paraId="7FB4FD9D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import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 xml:space="preserve">{ </w:t>
      </w:r>
      <w:proofErr w:type="spellStart"/>
      <w:r w:rsidRPr="00184B06">
        <w:rPr>
          <w:noProof w:val="0"/>
        </w:rPr>
        <w:t>environment</w:t>
      </w:r>
      <w:proofErr w:type="spellEnd"/>
      <w:proofErr w:type="gramEnd"/>
      <w:r w:rsidRPr="00184B06">
        <w:rPr>
          <w:noProof w:val="0"/>
        </w:rPr>
        <w:t xml:space="preserve"> } </w:t>
      </w:r>
      <w:proofErr w:type="spellStart"/>
      <w:r w:rsidRPr="00184B06">
        <w:rPr>
          <w:noProof w:val="0"/>
        </w:rPr>
        <w:t>from</w:t>
      </w:r>
      <w:proofErr w:type="spellEnd"/>
      <w:r w:rsidRPr="00184B06">
        <w:rPr>
          <w:noProof w:val="0"/>
        </w:rPr>
        <w:t xml:space="preserve"> '../../../</w:t>
      </w:r>
      <w:proofErr w:type="spellStart"/>
      <w:r w:rsidRPr="00184B06">
        <w:rPr>
          <w:noProof w:val="0"/>
        </w:rPr>
        <w:t>environments</w:t>
      </w:r>
      <w:proofErr w:type="spellEnd"/>
      <w:r w:rsidRPr="00184B06">
        <w:rPr>
          <w:noProof w:val="0"/>
        </w:rPr>
        <w:t>/</w:t>
      </w:r>
      <w:proofErr w:type="spellStart"/>
      <w:r w:rsidRPr="00184B06">
        <w:rPr>
          <w:noProof w:val="0"/>
        </w:rPr>
        <w:t>environment.development</w:t>
      </w:r>
      <w:proofErr w:type="spellEnd"/>
      <w:r w:rsidRPr="00184B06">
        <w:rPr>
          <w:noProof w:val="0"/>
        </w:rPr>
        <w:t>';</w:t>
      </w:r>
    </w:p>
    <w:p w14:paraId="5D72716F" w14:textId="77777777" w:rsidR="00197A74" w:rsidRPr="00184B06" w:rsidRDefault="00197A74" w:rsidP="00197A74">
      <w:pPr>
        <w:pStyle w:val="af7"/>
        <w:rPr>
          <w:noProof w:val="0"/>
        </w:rPr>
      </w:pPr>
    </w:p>
    <w:p w14:paraId="0A76A3D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Injectable(</w:t>
      </w:r>
      <w:proofErr w:type="gramEnd"/>
      <w:r w:rsidRPr="00184B06">
        <w:rPr>
          <w:noProof w:val="0"/>
        </w:rPr>
        <w:t>{</w:t>
      </w:r>
    </w:p>
    <w:p w14:paraId="047833E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providedIn</w:t>
      </w:r>
      <w:proofErr w:type="spellEnd"/>
      <w:r w:rsidRPr="00184B06">
        <w:rPr>
          <w:noProof w:val="0"/>
        </w:rPr>
        <w:t>: '</w:t>
      </w:r>
      <w:proofErr w:type="spellStart"/>
      <w:r w:rsidRPr="00184B06">
        <w:rPr>
          <w:noProof w:val="0"/>
        </w:rPr>
        <w:t>root</w:t>
      </w:r>
      <w:proofErr w:type="spellEnd"/>
      <w:r w:rsidRPr="00184B06">
        <w:rPr>
          <w:noProof w:val="0"/>
        </w:rPr>
        <w:t>',</w:t>
      </w:r>
    </w:p>
    <w:p w14:paraId="126B81E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})</w:t>
      </w:r>
    </w:p>
    <w:p w14:paraId="4164419B" w14:textId="77777777" w:rsidR="00197A74" w:rsidRPr="00184B06" w:rsidRDefault="00197A74" w:rsidP="00197A74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export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UserService</w:t>
      </w:r>
      <w:proofErr w:type="spellEnd"/>
      <w:r w:rsidRPr="00184B06">
        <w:rPr>
          <w:noProof w:val="0"/>
        </w:rPr>
        <w:t xml:space="preserve"> {</w:t>
      </w:r>
    </w:p>
    <w:p w14:paraId="3E35AF5A" w14:textId="77777777" w:rsidR="00197A74" w:rsidRPr="00184B06" w:rsidRDefault="00197A74" w:rsidP="00197A74">
      <w:pPr>
        <w:pStyle w:val="af7"/>
        <w:rPr>
          <w:noProof w:val="0"/>
        </w:rPr>
      </w:pPr>
    </w:p>
    <w:p w14:paraId="2C94D39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_url: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 = `${</w:t>
      </w:r>
      <w:proofErr w:type="spellStart"/>
      <w:proofErr w:type="gramStart"/>
      <w:r w:rsidRPr="00184B06">
        <w:rPr>
          <w:noProof w:val="0"/>
        </w:rPr>
        <w:t>environment.BASE</w:t>
      </w:r>
      <w:proofErr w:type="gramEnd"/>
      <w:r w:rsidRPr="00184B06">
        <w:rPr>
          <w:noProof w:val="0"/>
        </w:rPr>
        <w:t>_URL</w:t>
      </w:r>
      <w:proofErr w:type="spellEnd"/>
      <w:r w:rsidRPr="00184B06">
        <w:rPr>
          <w:noProof w:val="0"/>
        </w:rPr>
        <w:t>}/</w:t>
      </w:r>
      <w:proofErr w:type="spellStart"/>
      <w:r w:rsidRPr="00184B06">
        <w:rPr>
          <w:noProof w:val="0"/>
        </w:rPr>
        <w:t>users</w:t>
      </w:r>
      <w:proofErr w:type="spellEnd"/>
      <w:r w:rsidRPr="00184B06">
        <w:rPr>
          <w:noProof w:val="0"/>
        </w:rPr>
        <w:t>`;</w:t>
      </w:r>
    </w:p>
    <w:p w14:paraId="6485C455" w14:textId="77777777" w:rsidR="00197A74" w:rsidRPr="00184B06" w:rsidRDefault="00197A74" w:rsidP="00197A74">
      <w:pPr>
        <w:pStyle w:val="af7"/>
        <w:rPr>
          <w:noProof w:val="0"/>
        </w:rPr>
      </w:pPr>
    </w:p>
    <w:p w14:paraId="7AC9DC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proofErr w:type="gramStart"/>
      <w:r w:rsidRPr="00184B06">
        <w:rPr>
          <w:noProof w:val="0"/>
        </w:rPr>
        <w:t>constructor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HttpClient</w:t>
      </w:r>
      <w:proofErr w:type="spellEnd"/>
      <w:r w:rsidRPr="00184B06">
        <w:rPr>
          <w:noProof w:val="0"/>
        </w:rPr>
        <w:t>) {}</w:t>
      </w:r>
    </w:p>
    <w:p w14:paraId="2D1C07DE" w14:textId="77777777" w:rsidR="00197A74" w:rsidRPr="00184B06" w:rsidRDefault="00197A74" w:rsidP="00197A74">
      <w:pPr>
        <w:pStyle w:val="af7"/>
        <w:rPr>
          <w:noProof w:val="0"/>
        </w:rPr>
      </w:pPr>
    </w:p>
    <w:p w14:paraId="2766978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getUsers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[]&gt; {</w:t>
      </w:r>
    </w:p>
    <w:p w14:paraId="25CF111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httpClient.get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[]&gt;(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);</w:t>
      </w:r>
    </w:p>
    <w:p w14:paraId="13D0A343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46140261" w14:textId="77777777" w:rsidR="00197A74" w:rsidRPr="00184B06" w:rsidRDefault="00197A74" w:rsidP="00197A74">
      <w:pPr>
        <w:pStyle w:val="af7"/>
        <w:rPr>
          <w:noProof w:val="0"/>
        </w:rPr>
      </w:pPr>
    </w:p>
    <w:p w14:paraId="08AC10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addUser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&gt; {</w:t>
      </w:r>
    </w:p>
    <w:p w14:paraId="4BF5F02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httpClient.post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&gt;(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350C006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28778A1E" w14:textId="77777777" w:rsidR="00197A74" w:rsidRPr="00184B06" w:rsidRDefault="00197A74" w:rsidP="00197A74">
      <w:pPr>
        <w:pStyle w:val="af7"/>
        <w:rPr>
          <w:noProof w:val="0"/>
        </w:rPr>
      </w:pPr>
    </w:p>
    <w:p w14:paraId="0CFA64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updateUser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UserAddRequest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&gt; {</w:t>
      </w:r>
    </w:p>
    <w:p w14:paraId="7CF09C9C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httpClient.put</w:t>
      </w:r>
      <w:proofErr w:type="spellEnd"/>
      <w:r w:rsidRPr="00184B06">
        <w:rPr>
          <w:noProof w:val="0"/>
        </w:rPr>
        <w:t>&lt;</w:t>
      </w:r>
      <w:proofErr w:type="spellStart"/>
      <w:proofErr w:type="gramEnd"/>
      <w:r w:rsidRPr="00184B06">
        <w:rPr>
          <w:noProof w:val="0"/>
        </w:rPr>
        <w:t>UserDto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}`, </w:t>
      </w:r>
      <w:proofErr w:type="spellStart"/>
      <w:r w:rsidRPr="00184B06">
        <w:rPr>
          <w:noProof w:val="0"/>
        </w:rPr>
        <w:t>request</w:t>
      </w:r>
      <w:proofErr w:type="spellEnd"/>
      <w:r w:rsidRPr="00184B06">
        <w:rPr>
          <w:noProof w:val="0"/>
        </w:rPr>
        <w:t>);</w:t>
      </w:r>
    </w:p>
    <w:p w14:paraId="35B504A2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7C7F8D58" w14:textId="77777777" w:rsidR="00197A74" w:rsidRPr="00184B06" w:rsidRDefault="00197A74" w:rsidP="00197A74">
      <w:pPr>
        <w:pStyle w:val="af7"/>
        <w:rPr>
          <w:noProof w:val="0"/>
        </w:rPr>
      </w:pPr>
    </w:p>
    <w:p w14:paraId="445E68A6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deleteUser</w:t>
      </w:r>
      <w:proofErr w:type="spellEnd"/>
      <w:r w:rsidRPr="00184B06">
        <w:rPr>
          <w:noProof w:val="0"/>
        </w:rPr>
        <w:t>(</w:t>
      </w:r>
      <w:proofErr w:type="spellStart"/>
      <w:proofErr w:type="gramEnd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 xml:space="preserve">: </w:t>
      </w:r>
      <w:proofErr w:type="spellStart"/>
      <w:r w:rsidRPr="00184B06">
        <w:rPr>
          <w:noProof w:val="0"/>
        </w:rPr>
        <w:t>string</w:t>
      </w:r>
      <w:proofErr w:type="spellEnd"/>
      <w:r w:rsidRPr="00184B06">
        <w:rPr>
          <w:noProof w:val="0"/>
        </w:rPr>
        <w:t xml:space="preserve">): </w:t>
      </w:r>
      <w:proofErr w:type="spellStart"/>
      <w:r w:rsidRPr="00184B06">
        <w:rPr>
          <w:noProof w:val="0"/>
        </w:rPr>
        <w:t>Observable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 {</w:t>
      </w:r>
    </w:p>
    <w:p w14:paraId="74E16F8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httpClient.delete</w:t>
      </w:r>
      <w:proofErr w:type="spellEnd"/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void</w:t>
      </w:r>
      <w:proofErr w:type="spellEnd"/>
      <w:r w:rsidRPr="00184B06">
        <w:rPr>
          <w:noProof w:val="0"/>
        </w:rPr>
        <w:t>&gt;(`${</w:t>
      </w:r>
      <w:proofErr w:type="spell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r w:rsidRPr="00184B06">
        <w:rPr>
          <w:noProof w:val="0"/>
        </w:rPr>
        <w:t>url</w:t>
      </w:r>
      <w:proofErr w:type="spellEnd"/>
      <w:r w:rsidRPr="00184B06">
        <w:rPr>
          <w:noProof w:val="0"/>
        </w:rPr>
        <w:t>}/${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}`);</w:t>
      </w:r>
    </w:p>
    <w:p w14:paraId="0781B731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}</w:t>
      </w:r>
    </w:p>
    <w:p w14:paraId="165D7831" w14:textId="77777777" w:rsidR="00197A74" w:rsidRPr="00184B06" w:rsidRDefault="00197A74" w:rsidP="00197A74">
      <w:pPr>
        <w:pStyle w:val="af7"/>
        <w:rPr>
          <w:noProof w:val="0"/>
        </w:rPr>
      </w:pPr>
    </w:p>
    <w:p w14:paraId="07D70B2B" w14:textId="69F8C586" w:rsidR="00197A74" w:rsidRPr="00CC38D1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}</w:t>
      </w:r>
    </w:p>
    <w:sectPr w:rsidR="00197A74" w:rsidRPr="00CC38D1" w:rsidSect="006025FD">
      <w:headerReference w:type="default" r:id="rId66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1" w:author="Валерий Кандаулов" w:date="2024-05-24T16:46:00Z" w:initials="ВК">
    <w:p w14:paraId="4CC6553E" w14:textId="20A71606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Вроде в конце первого раздела есть блок про Приоритеты выполнения работ и состав реализуемых функций. Надо проверить в методичке</w:t>
      </w:r>
    </w:p>
  </w:comment>
  <w:comment w:id="32" w:author="An Nguyen" w:date="2024-05-31T13:47:00Z" w:initials="AN">
    <w:p w14:paraId="7D0762CC" w14:textId="7252C6A4" w:rsidR="005672CC" w:rsidRPr="00184B06" w:rsidRDefault="005672CC">
      <w:pPr>
        <w:pStyle w:val="aff0"/>
      </w:pPr>
      <w:r w:rsidRPr="00184B06">
        <w:rPr>
          <w:rStyle w:val="aff"/>
        </w:rPr>
        <w:annotationRef/>
      </w:r>
      <w:r w:rsidRPr="00184B06">
        <w:t>Не требуется</w:t>
      </w:r>
    </w:p>
  </w:comment>
  <w:comment w:id="35" w:author="Валерий Кандаулов" w:date="2024-05-24T16:47:00Z" w:initials="ВК">
    <w:p w14:paraId="55F00F21" w14:textId="22914341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Добавить раздел с выбором СУБД и их кратким описанием</w:t>
      </w:r>
    </w:p>
  </w:comment>
  <w:comment w:id="37" w:author="Валерий Кандаулов" w:date="2024-05-24T16:45:00Z" w:initials="ВК">
    <w:p w14:paraId="3DF01957" w14:textId="5B330A8D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Всем таблицам в «свойства таблицы» поставить что 1 строка – заголовка и должна повторяться</w:t>
      </w:r>
    </w:p>
  </w:comment>
  <w:comment w:id="38" w:author="Валерий Кандаулов" w:date="2024-05-24T16:48:00Z" w:initials="ВК">
    <w:p w14:paraId="0079226D" w14:textId="77777777" w:rsidR="00AB4705" w:rsidRPr="00184B06" w:rsidRDefault="00AB4705" w:rsidP="00AB4705">
      <w:pPr>
        <w:pStyle w:val="aff0"/>
      </w:pPr>
      <w:r w:rsidRPr="00184B06">
        <w:rPr>
          <w:rStyle w:val="aff"/>
        </w:rPr>
        <w:annotationRef/>
      </w:r>
      <w:r w:rsidRPr="00184B06">
        <w:t>на схеме таблиц больше чем расписано</w:t>
      </w:r>
    </w:p>
  </w:comment>
  <w:comment w:id="63" w:author="Валерий Кандаулов" w:date="2024-05-24T16:43:00Z" w:initials="ВК">
    <w:p w14:paraId="5B812EE9" w14:textId="6DC6EEE4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Раздел с руководством пользователя \ пользовательским интерфейсом</w:t>
      </w:r>
    </w:p>
  </w:comment>
  <w:comment w:id="72" w:author="Валерий Кандаулов" w:date="2024-05-24T16:49:00Z" w:initials="ВК">
    <w:p w14:paraId="73CB2E8C" w14:textId="77777777" w:rsidR="00412978" w:rsidRPr="00184B06" w:rsidRDefault="00412978" w:rsidP="00412978">
      <w:pPr>
        <w:pStyle w:val="aff0"/>
      </w:pPr>
      <w:r w:rsidRPr="00184B06">
        <w:rPr>
          <w:rStyle w:val="aff"/>
        </w:rPr>
        <w:annotationRef/>
      </w:r>
      <w:r w:rsidRPr="00184B06">
        <w:t>Не забыть</w:t>
      </w:r>
    </w:p>
  </w:comment>
  <w:comment w:id="74" w:author="Валерий Кандаулов" w:date="2024-05-24T16:49:00Z" w:initials="ВК">
    <w:p w14:paraId="03B768B8" w14:textId="77777777" w:rsidR="00412978" w:rsidRPr="00184B06" w:rsidRDefault="00412978" w:rsidP="00412978">
      <w:pPr>
        <w:pStyle w:val="aff0"/>
      </w:pPr>
      <w:r w:rsidRPr="00184B06">
        <w:rPr>
          <w:rStyle w:val="aff"/>
        </w:rPr>
        <w:annotationRef/>
      </w:r>
      <w:r w:rsidRPr="00184B06">
        <w:t>Не забыть</w:t>
      </w:r>
    </w:p>
  </w:comment>
  <w:comment w:id="75" w:author="Валерий Кандаулов" w:date="2024-05-24T16:41:00Z" w:initials="ВК">
    <w:p w14:paraId="1BA91D47" w14:textId="3E468EA3" w:rsidR="00463B37" w:rsidRPr="00184B06" w:rsidRDefault="00463B37">
      <w:pPr>
        <w:pStyle w:val="aff0"/>
      </w:pPr>
      <w:r w:rsidRPr="00184B06">
        <w:rPr>
          <w:rStyle w:val="aff"/>
        </w:rPr>
        <w:annotationRef/>
      </w:r>
      <w:r w:rsidRPr="00184B06">
        <w:t>При проведении ручного тестирования использовалась методология черного ящика</w:t>
      </w:r>
    </w:p>
  </w:comment>
  <w:comment w:id="83" w:author="Валерий Кандаулов" w:date="2024-05-24T16:44:00Z" w:initials="ВК">
    <w:p w14:paraId="053C9290" w14:textId="61A742BE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Рекомендую по таблицам. Также по рисункам</w:t>
      </w:r>
    </w:p>
  </w:comment>
  <w:comment w:id="123" w:author="Валерий Кандаулов" w:date="2024-05-24T16:44:00Z" w:initials="ВК">
    <w:p w14:paraId="43548111" w14:textId="77777777" w:rsidR="002D3D56" w:rsidRPr="00184B06" w:rsidRDefault="002D3D56">
      <w:pPr>
        <w:pStyle w:val="aff0"/>
      </w:pPr>
      <w:r w:rsidRPr="00184B06">
        <w:rPr>
          <w:rStyle w:val="aff"/>
        </w:rPr>
        <w:annotationRef/>
      </w:r>
      <w:r w:rsidRPr="00184B06">
        <w:t>Надо 75% страницы</w:t>
      </w:r>
    </w:p>
    <w:p w14:paraId="5EFD267B" w14:textId="463D939B" w:rsidR="002D3D56" w:rsidRPr="002D3D56" w:rsidRDefault="002D3D56">
      <w:pPr>
        <w:pStyle w:val="aff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CC6553E" w15:done="1"/>
  <w15:commentEx w15:paraId="7D0762CC" w15:paraIdParent="4CC6553E" w15:done="1"/>
  <w15:commentEx w15:paraId="55F00F21" w15:done="1"/>
  <w15:commentEx w15:paraId="3DF01957" w15:done="1"/>
  <w15:commentEx w15:paraId="0079226D" w15:done="1"/>
  <w15:commentEx w15:paraId="5B812EE9" w15:done="1"/>
  <w15:commentEx w15:paraId="73CB2E8C" w15:done="1"/>
  <w15:commentEx w15:paraId="03B768B8" w15:done="1"/>
  <w15:commentEx w15:paraId="1BA91D47" w15:done="1"/>
  <w15:commentEx w15:paraId="053C9290" w15:done="1"/>
  <w15:commentEx w15:paraId="5EFD267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10905EF" w16cex:dateUtc="2024-05-31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CC6553E" w16cid:durableId="6BBAB1DB"/>
  <w16cid:commentId w16cid:paraId="7D0762CC" w16cid:durableId="310905EF"/>
  <w16cid:commentId w16cid:paraId="55F00F21" w16cid:durableId="10CB4403"/>
  <w16cid:commentId w16cid:paraId="3DF01957" w16cid:durableId="575158DE"/>
  <w16cid:commentId w16cid:paraId="0079226D" w16cid:durableId="24D85668"/>
  <w16cid:commentId w16cid:paraId="5B812EE9" w16cid:durableId="07B98392"/>
  <w16cid:commentId w16cid:paraId="73CB2E8C" w16cid:durableId="52576551"/>
  <w16cid:commentId w16cid:paraId="03B768B8" w16cid:durableId="2C928E2D"/>
  <w16cid:commentId w16cid:paraId="1BA91D47" w16cid:durableId="23ECD191"/>
  <w16cid:commentId w16cid:paraId="053C9290" w16cid:durableId="28F36283"/>
  <w16cid:commentId w16cid:paraId="5EFD267B" w16cid:durableId="4028DA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BFD69" w14:textId="77777777" w:rsidR="00720260" w:rsidRPr="00184B06" w:rsidRDefault="00720260">
      <w:r w:rsidRPr="00184B06">
        <w:separator/>
      </w:r>
    </w:p>
  </w:endnote>
  <w:endnote w:type="continuationSeparator" w:id="0">
    <w:p w14:paraId="5FC5EE4D" w14:textId="77777777" w:rsidR="00720260" w:rsidRPr="00184B06" w:rsidRDefault="00720260">
      <w:r w:rsidRPr="00184B06">
        <w:continuationSeparator/>
      </w:r>
    </w:p>
  </w:endnote>
  <w:endnote w:type="continuationNotice" w:id="1">
    <w:p w14:paraId="7941D66D" w14:textId="77777777" w:rsidR="00720260" w:rsidRPr="00184B06" w:rsidRDefault="007202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F8164" w14:textId="02FA4D28" w:rsidR="00463B37" w:rsidRPr="00184B06" w:rsidRDefault="00463B37" w:rsidP="00315372">
    <w:pPr>
      <w:pStyle w:val="a8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B681F1" w14:textId="77777777" w:rsidR="00720260" w:rsidRPr="00184B06" w:rsidRDefault="00720260">
      <w:r w:rsidRPr="00184B06">
        <w:separator/>
      </w:r>
    </w:p>
  </w:footnote>
  <w:footnote w:type="continuationSeparator" w:id="0">
    <w:p w14:paraId="430989A6" w14:textId="77777777" w:rsidR="00720260" w:rsidRPr="00184B06" w:rsidRDefault="00720260">
      <w:r w:rsidRPr="00184B06">
        <w:continuationSeparator/>
      </w:r>
    </w:p>
  </w:footnote>
  <w:footnote w:type="continuationNotice" w:id="1">
    <w:p w14:paraId="76ADECF8" w14:textId="77777777" w:rsidR="00720260" w:rsidRPr="00184B06" w:rsidRDefault="007202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47B797CD" w:rsidR="00463B37" w:rsidRPr="00184B06" w:rsidRDefault="00463B37">
    <w:pPr>
      <w:pStyle w:val="a6"/>
    </w:pPr>
    <w:r w:rsidRPr="00184B06">
      <w:rPr>
        <w:sz w:val="20"/>
        <w:lang w:eastAsia="ru-RU" w:bidi="ar-SA"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480DDE85" wp14:editId="662CCF87">
              <wp:simplePos x="0" y="0"/>
              <wp:positionH relativeFrom="page">
                <wp:posOffset>358486</wp:posOffset>
              </wp:positionH>
              <wp:positionV relativeFrom="page">
                <wp:posOffset>199159</wp:posOffset>
              </wp:positionV>
              <wp:extent cx="7016400" cy="10333270"/>
              <wp:effectExtent l="19050" t="19050" r="13335" b="30480"/>
              <wp:wrapNone/>
              <wp:docPr id="215199824" name="Group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400" cy="10333270"/>
                        <a:chOff x="573" y="284"/>
                        <a:chExt cx="11049" cy="16273"/>
                      </a:xfrm>
                    </wpg:grpSpPr>
                    <wpg:grpSp>
                      <wpg:cNvPr id="953218043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707940505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14848264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A15F2E" w14:textId="77777777" w:rsidR="00463B37" w:rsidRPr="00184B06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подп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5375158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BFDFBA" w14:textId="77777777" w:rsidR="00463B37" w:rsidRPr="00184B06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7860488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DFD4DA" w14:textId="77777777" w:rsidR="00463B37" w:rsidRPr="00184B06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proofErr w:type="spellStart"/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Взам</w:t>
                                </w:r>
                                <w:proofErr w:type="spellEnd"/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339153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D6AFA1" w14:textId="77777777" w:rsidR="00463B37" w:rsidRPr="00184B06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 xml:space="preserve">Инв. № </w:t>
                                </w:r>
                                <w:proofErr w:type="spellStart"/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дубл</w:t>
                                </w:r>
                                <w:proofErr w:type="spellEnd"/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673427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6A2F18" w14:textId="77777777" w:rsidR="00463B37" w:rsidRPr="00184B06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587344487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85200449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E6668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91782554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A87C4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865386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99456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4843103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F22A3B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72612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48475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12140841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296235102" name="Group 244"/>
                      <wpg:cNvGrpSpPr>
                        <a:grpSpLocks/>
                      </wpg:cNvGrpSpPr>
                      <wpg:grpSpPr bwMode="auto">
                        <a:xfrm>
                          <a:off x="1134" y="14323"/>
                          <a:ext cx="10488" cy="2234"/>
                          <a:chOff x="1418" y="13317"/>
                          <a:chExt cx="10488" cy="2278"/>
                        </a:xfrm>
                      </wpg:grpSpPr>
                      <wps:wsp>
                        <wps:cNvPr id="16990508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523748941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9"/>
                            <a:ext cx="10485" cy="2276"/>
                            <a:chOff x="1135" y="11238"/>
                            <a:chExt cx="10485" cy="2276"/>
                          </a:xfrm>
                        </wpg:grpSpPr>
                        <wpg:grpSp>
                          <wpg:cNvPr id="1521843522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51"/>
                              <a:ext cx="6803" cy="2251"/>
                              <a:chOff x="4667" y="12863"/>
                              <a:chExt cx="6803" cy="2251"/>
                            </a:xfrm>
                          </wpg:grpSpPr>
                          <wpg:grpSp>
                            <wpg:cNvPr id="410608918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705"/>
                                <a:ext cx="2841" cy="563"/>
                                <a:chOff x="6360" y="12805"/>
                                <a:chExt cx="2841" cy="563"/>
                              </a:xfrm>
                            </wpg:grpSpPr>
                            <wps:wsp>
                              <wps:cNvPr id="958513493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806"/>
                                  <a:ext cx="848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50C555" w14:textId="77777777" w:rsidR="00463B37" w:rsidRPr="00184B06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2373788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805"/>
                                  <a:ext cx="852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F5A223" w14:textId="7F5A0E4A" w:rsidR="00463B37" w:rsidRPr="00184B06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66128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806"/>
                                  <a:ext cx="1131" cy="2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6164D1" w14:textId="292DC005" w:rsidR="00463B37" w:rsidRPr="00184B06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4133677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9DFAA7" w14:textId="2750F609" w:rsidR="00463B37" w:rsidRPr="00184B06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instrText>PAGE   \* MERGEFORMAT</w:instrText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separate"/>
                                    </w:r>
                                    <w:r w:rsidR="002D3D56"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6</w:t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end"/>
                                    </w:r>
                                  </w:p>
                                  <w:p w14:paraId="2B18421E" w14:textId="4B55A655" w:rsidR="00463B37" w:rsidRPr="00184B06" w:rsidRDefault="00463B37" w:rsidP="006964EF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62390848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2C4FC2" w14:textId="3752D677" w:rsidR="00463B37" w:rsidRPr="00184B06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instrText xml:space="preserve"> NUMPAGES  \# "0"  \* MERGEFORMAT </w:instrText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separate"/>
                                    </w:r>
                                    <w:r w:rsidR="002D3D56"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37</w:t>
                                    </w: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18090909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870698203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30F0F" w14:textId="7AAFCF3C" w:rsidR="00463B37" w:rsidRPr="00184B06" w:rsidRDefault="00463B37" w:rsidP="006773D3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062718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CD612E" w14:textId="77777777" w:rsidR="00463B37" w:rsidRPr="00184B06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7431714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C002B0" w14:textId="77777777" w:rsidR="00463B37" w:rsidRPr="00184B06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56841039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FF57C5" w14:textId="269D549F" w:rsidR="00463B37" w:rsidRPr="00184B06" w:rsidRDefault="00463B37" w:rsidP="00D5706C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ЦИСТбв-51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41636662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708"/>
                                <a:ext cx="3962" cy="14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26726B" w14:textId="2624A531" w:rsidR="00463B37" w:rsidRPr="00184B06" w:rsidRDefault="00463B37" w:rsidP="00315372">
                                  <w:pPr>
                                    <w:pStyle w:val="200"/>
                                    <w:jc w:val="center"/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184B06"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Интеллектуальный помощник для работы с электронной библиотекой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7869834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6" y="12863"/>
                                <a:ext cx="6783" cy="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30E87F" w14:textId="0450CFDB" w:rsidR="00463B37" w:rsidRPr="00184B06" w:rsidRDefault="00463B37" w:rsidP="00315372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562600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6"/>
                              <a:chOff x="3028" y="10033"/>
                              <a:chExt cx="3685" cy="2276"/>
                            </a:xfrm>
                          </wpg:grpSpPr>
                          <wpg:grpSp>
                            <wpg:cNvPr id="767735748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1"/>
                                <a:ext cx="3682" cy="1698"/>
                                <a:chOff x="3314" y="10611"/>
                                <a:chExt cx="3682" cy="1698"/>
                              </a:xfrm>
                            </wpg:grpSpPr>
                            <wpg:grpSp>
                              <wpg:cNvPr id="1413931691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1"/>
                                  <a:ext cx="3679" cy="283"/>
                                  <a:chOff x="3332" y="11722"/>
                                  <a:chExt cx="3678" cy="286"/>
                                </a:xfrm>
                              </wpg:grpSpPr>
                              <wps:wsp>
                                <wps:cNvPr id="87924889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DDB658" w14:textId="14C557D9" w:rsidR="00463B37" w:rsidRPr="00184B06" w:rsidRDefault="00463B37" w:rsidP="00366285">
                                      <w:pPr>
                                        <w:pStyle w:val="a4"/>
                                        <w:ind w:firstLine="0"/>
                                        <w:jc w:val="both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14929278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771C7" w14:textId="77777777" w:rsidR="00463B37" w:rsidRPr="00184B06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16782370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731B4" w14:textId="681CABB4" w:rsidR="00463B37" w:rsidRPr="00184B06" w:rsidRDefault="00463B37" w:rsidP="00647EF1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4173067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3" y="11724"/>
                                    <a:ext cx="85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C1AE26" w14:textId="77777777" w:rsidR="00463B37" w:rsidRPr="00184B06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Подп.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051908175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2"/>
                                    <a:ext cx="56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141CCA" w14:textId="78B0C7AD" w:rsidR="00463B37" w:rsidRPr="00184B06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184B06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54827447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2"/>
                                  <a:chOff x="2358" y="10607"/>
                                  <a:chExt cx="3682" cy="1402"/>
                                </a:xfrm>
                              </wpg:grpSpPr>
                              <wpg:grpSp>
                                <wpg:cNvPr id="1457395086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400"/>
                                    <a:chOff x="2924" y="10616"/>
                                    <a:chExt cx="3681" cy="1400"/>
                                  </a:xfrm>
                                </wpg:grpSpPr>
                                <wpg:grpSp>
                                  <wpg:cNvPr id="1559807254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38503626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476285E" w14:textId="6431D12A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Нгуен Х.А.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7396045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8E54985" w14:textId="77777777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proofErr w:type="spellStart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3518520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62E005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4695376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E23BC8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57129719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3045492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F35165" w14:textId="0C863722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Кандаулов В.М.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18796943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D88CF3B" w14:textId="77777777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34023899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FB76F6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957578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3D9F88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118712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230794652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DE3487" w14:textId="76E68D39" w:rsidR="00463B37" w:rsidRPr="00184B06" w:rsidRDefault="00463B37" w:rsidP="006A348C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Шикина</w:t>
                                          </w:r>
                                          <w:proofErr w:type="spellEnd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 xml:space="preserve"> В.Е.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9490398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F6E5E4" w14:textId="1949ADC5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proofErr w:type="spellStart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Консульт</w:t>
                                          </w:r>
                                          <w:proofErr w:type="spellEnd"/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6728994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D7C89B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9825270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9F18FF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444478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90413855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557F8C" w14:textId="50DCDFE7" w:rsidR="00463B37" w:rsidRPr="00184B06" w:rsidRDefault="00463B37" w:rsidP="00EF444B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235194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3F558C" w14:textId="77777777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184B06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113294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3D6083F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32160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BE5DE3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81501188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7"/>
                                      <a:ext cx="3669" cy="289"/>
                                      <a:chOff x="2196" y="10914"/>
                                      <a:chExt cx="3672" cy="292"/>
                                    </a:xfrm>
                                  </wpg:grpSpPr>
                                  <wps:wsp>
                                    <wps:cNvPr id="1096246438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EBA743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826668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2B6D5" w14:textId="21FAEEEF" w:rsidR="00463B37" w:rsidRPr="00184B06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84142341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4"/>
                                        <a:ext cx="851" cy="29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16269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color w:val="FFFFFF" w:themeColor="background1"/>
                                              <w14:textFill>
                                                <w14:noFill/>
                                              </w14:textFill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4618191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6"/>
                                        <a:ext cx="55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8B1C52" w14:textId="77777777" w:rsidR="00463B37" w:rsidRPr="00184B06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85305070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3808029" name="Lin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5962288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41547709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5885247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821328312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3434527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3"/>
                                  <a:ext cx="3682" cy="565"/>
                                  <a:chOff x="1240" y="9793"/>
                                  <a:chExt cx="3685" cy="572"/>
                                </a:xfrm>
                              </wpg:grpSpPr>
                              <wpg:grpSp>
                                <wpg:cNvPr id="1736209852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7"/>
                                    <a:chOff x="3332" y="11725"/>
                                    <a:chExt cx="3681" cy="287"/>
                                  </a:xfrm>
                                </wpg:grpSpPr>
                                <wps:wsp>
                                  <wps:cNvPr id="938166441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F8DE2C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5868012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227CC5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49681901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686FE6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50836277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85" y="11729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8AB5D3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11310087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4BB045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65834336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4828000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3F9954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62323871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659E67D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737284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B4A187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42960268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21A280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88755611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B1BE84" w14:textId="77777777" w:rsidR="00463B37" w:rsidRPr="00184B06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4472651" name="Line 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0089008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675379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0912833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4438244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4410797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DDE85" id="Group 229" o:spid="_x0000_s1026" style="position:absolute;left:0;text-align:left;margin-left:28.25pt;margin-top:15.7pt;width:552.45pt;height:813.65pt;z-index:-251658240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" o:allowincell="f">
              <v:group id="Group 230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">
                <v:group id="Group 231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3A15F2E" w14:textId="77777777" w:rsidR="00463B37" w:rsidRPr="00184B06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 xml:space="preserve">Инв. № </w:t>
                          </w:r>
                          <w:proofErr w:type="spellStart"/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подп</w:t>
                          </w:r>
                          <w:proofErr w:type="spellEnd"/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7EBFDFBA" w14:textId="77777777" w:rsidR="00463B37" w:rsidRPr="00184B06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14DFD4DA" w14:textId="77777777" w:rsidR="00463B37" w:rsidRPr="00184B06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  <w:proofErr w:type="spellStart"/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Взам</w:t>
                          </w:r>
                          <w:proofErr w:type="spellEnd"/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. инв. №</w:t>
                          </w: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08D6AFA1" w14:textId="77777777" w:rsidR="00463B37" w:rsidRPr="00184B06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 xml:space="preserve">Инв. № </w:t>
                          </w:r>
                          <w:proofErr w:type="spellStart"/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дубл</w:t>
                          </w:r>
                          <w:proofErr w:type="spellEnd"/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716A2F18" w14:textId="77777777" w:rsidR="00463B37" w:rsidRPr="00184B06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  <w:r w:rsidRPr="00184B06"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">
                  <v:shape id="Text Box 238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98E6668" w14:textId="77777777" w:rsidR="00463B37" w:rsidRPr="00184B06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4C6A87C4" w14:textId="77777777" w:rsidR="00463B37" w:rsidRPr="00184B06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B699456" w14:textId="77777777" w:rsidR="00463B37" w:rsidRPr="00184B06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24F22A3B" w14:textId="77777777" w:rsidR="00463B37" w:rsidRPr="00184B06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A248475" w14:textId="77777777" w:rsidR="00463B37" w:rsidRPr="00184B06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" filled="f" strokeweight="2.25pt">
                <v:textbox inset="0,0,0,0"/>
              </v:rect>
              <v:group id="Group 244" o:spid="_x0000_s1041" style="position:absolute;left:1134;top:14323;width:10488;height:2234" coordorigin="1418,13317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">
                <v:rect id="Rectangle 245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" strokeweight="2.25pt">
                  <v:textbox inset="0,0,0,0"/>
                </v:rect>
                <v:group id="Group 246" o:spid="_x0000_s1043" style="position:absolute;left:1421;top:13319;width:10485;height:2276" coordorigin="1135,11238" coordsize="104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">
                  <v:group id="Group 247" o:spid="_x0000_s1044" style="position:absolute;left:4817;top:11251;width:6803;height:2251" coordorigin="4667,12863" coordsize="6803,2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">
                    <v:group id="Group 248" o:spid="_x0000_s1045" style="position:absolute;left:8629;top:13705;width:2841;height:563" coordorigin="6360,12805" coordsize="2841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">
                      <v:shape id="Text Box 249" o:spid="_x0000_s1046" type="#_x0000_t202" style="position:absolute;left:6365;top:12806;width:84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" strokeweight="2.25pt">
                        <v:textbox inset="0,0,0,0">
                          <w:txbxContent>
                            <w:p w14:paraId="1F50C555" w14:textId="77777777" w:rsidR="00463B37" w:rsidRPr="00184B06" w:rsidRDefault="00463B37" w:rsidP="00EA2EE1">
                              <w:pPr>
                                <w:pStyle w:val="9"/>
                                <w:jc w:val="center"/>
                                <w:rPr>
                                  <w:noProof w:val="0"/>
                                </w:rPr>
                              </w:pPr>
                              <w:r w:rsidRPr="00184B06"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805;width:85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" strokeweight="2.25pt">
                        <v:textbox inset="0,0,0,0">
                          <w:txbxContent>
                            <w:p w14:paraId="70F5A223" w14:textId="7F5A0E4A" w:rsidR="00463B37" w:rsidRPr="00184B06" w:rsidRDefault="00463B37" w:rsidP="00EA2EE1">
                              <w:pPr>
                                <w:pStyle w:val="9"/>
                                <w:jc w:val="center"/>
                                <w:rPr>
                                  <w:noProof w:val="0"/>
                                </w:rPr>
                              </w:pPr>
                              <w:r w:rsidRPr="00184B06"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806;width:113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" strokeweight="2.25pt">
                        <v:textbox inset="0,0,0,0">
                          <w:txbxContent>
                            <w:p w14:paraId="0A6164D1" w14:textId="292DC005" w:rsidR="00463B37" w:rsidRPr="00184B06" w:rsidRDefault="00463B37" w:rsidP="00EA2EE1">
                              <w:pPr>
                                <w:pStyle w:val="9"/>
                                <w:jc w:val="center"/>
                                <w:rPr>
                                  <w:noProof w:val="0"/>
                                </w:rPr>
                              </w:pPr>
                              <w:r w:rsidRPr="00184B06">
                                <w:rPr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" strokeweight="2.25pt">
                        <v:textbox inset="0,0,0,0">
                          <w:txbxContent>
                            <w:p w14:paraId="279DFAA7" w14:textId="2750F609" w:rsidR="00463B37" w:rsidRPr="00184B06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instrText>PAGE   \* MERGEFORMAT</w:instrText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separate"/>
                              </w:r>
                              <w:r w:rsidR="002D3D56"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6</w:t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end"/>
                              </w:r>
                            </w:p>
                            <w:p w14:paraId="2B18421E" w14:textId="4B55A655" w:rsidR="00463B37" w:rsidRPr="00184B06" w:rsidRDefault="00463B37" w:rsidP="006964EF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" strokeweight="2.25pt">
                        <v:textbox inset="0,0,0,0">
                          <w:txbxContent>
                            <w:p w14:paraId="002C4FC2" w14:textId="3752D677" w:rsidR="00463B37" w:rsidRPr="00184B06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instrText xml:space="preserve"> NUMPAGES  \# "0"  \* MERGEFORMAT </w:instrText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separate"/>
                              </w:r>
                              <w:r w:rsidR="002D3D56"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37</w:t>
                              </w: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">
                        <v:shape id="Text Box 255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" strokeweight="1pt">
                          <v:textbox inset="0,0,0,0">
                            <w:txbxContent>
                              <w:p w14:paraId="77B30F0F" w14:textId="7AAFCF3C" w:rsidR="00463B37" w:rsidRPr="00184B06" w:rsidRDefault="00463B37" w:rsidP="006773D3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" strokeweight="1pt">
                          <v:textbox inset="0,0,0,0">
                            <w:txbxContent>
                              <w:p w14:paraId="11CD612E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" strokeweight="1pt">
                          <v:textbox inset="0,0,0,0">
                            <w:txbxContent>
                              <w:p w14:paraId="53C002B0" w14:textId="77777777" w:rsidR="00463B37" w:rsidRPr="00184B06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" strokeweight="2.25pt">
                      <v:textbox inset="0,0,0,0">
                        <w:txbxContent>
                          <w:p w14:paraId="4AFF57C5" w14:textId="269D549F" w:rsidR="00463B37" w:rsidRPr="00184B06" w:rsidRDefault="00463B37" w:rsidP="00D5706C">
                            <w:pPr>
                              <w:pStyle w:val="200"/>
                              <w:jc w:val="center"/>
                            </w:pPr>
                            <w:r w:rsidRPr="00184B06">
                              <w:t>ЦИСТбв-51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67;top:13708;width:396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" filled="f" strokecolor="black [3200]" strokeweight="2.25pt">
                      <v:textbox inset="0,0,0,0">
                        <w:txbxContent>
                          <w:p w14:paraId="1026726B" w14:textId="2624A531" w:rsidR="00463B37" w:rsidRPr="00184B06" w:rsidRDefault="00463B37" w:rsidP="00315372">
                            <w:pPr>
                              <w:pStyle w:val="200"/>
                              <w:jc w:val="center"/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84B06"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v:textbox>
                    </v:shape>
                    <v:shape id="Text Box 260" o:spid="_x0000_s1057" type="#_x0000_t202" style="position:absolute;left:4686;top:12863;width:678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" filled="f" stroked="f">
                      <v:textbox inset="0,0,0,0">
                        <w:txbxContent>
                          <w:p w14:paraId="5530E87F" w14:textId="0450CFDB" w:rsidR="00463B37" w:rsidRPr="00184B06" w:rsidRDefault="00463B37" w:rsidP="00315372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76" coordorigin="3028,10033" coordsize="36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">
                    <v:group id="Group 262" o:spid="_x0000_s1059" style="position:absolute;left:3031;top:10611;width:3682;height:1698" coordorigin="3314,10611" coordsize="3682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">
                      <v:group id="Group 263" o:spid="_x0000_s1060" style="position:absolute;left:3314;top:10611;width:3679;height:283" coordorigin="3332,11722" coordsize="367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">
                        <v:shape id="Text Box 264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" strokeweight="2.25pt">
                          <v:textbox inset="0,0,0,0">
                            <w:txbxContent>
                              <w:p w14:paraId="49DDB658" w14:textId="14C557D9" w:rsidR="00463B37" w:rsidRPr="00184B06" w:rsidRDefault="00463B37" w:rsidP="00366285">
                                <w:pPr>
                                  <w:pStyle w:val="a4"/>
                                  <w:ind w:firstLine="0"/>
                                  <w:jc w:val="both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" strokeweight="2.25pt">
                          <v:textbox inset="0,0,0,0">
                            <w:txbxContent>
                              <w:p w14:paraId="480771C7" w14:textId="77777777" w:rsidR="00463B37" w:rsidRPr="00184B06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" strokeweight="2.25pt">
                          <v:textbox inset="0,0,0,0">
                            <w:txbxContent>
                              <w:p w14:paraId="2B8731B4" w14:textId="681CABB4" w:rsidR="00463B37" w:rsidRPr="00184B06" w:rsidRDefault="00463B37" w:rsidP="00647EF1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593;top:11724;width:85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" strokeweight="2.25pt">
                          <v:textbox inset="0,0,0,0">
                            <w:txbxContent>
                              <w:p w14:paraId="6CC1AE26" w14:textId="77777777" w:rsidR="00463B37" w:rsidRPr="00184B06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Подп.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2;width:5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" strokeweight="2.25pt">
                          <v:textbox inset="0,0,0,0">
                            <w:txbxContent>
                              <w:p w14:paraId="66141CCA" w14:textId="78B0C7AD" w:rsidR="00463B37" w:rsidRPr="00184B06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184B06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907;width:3682;height:1402" coordorigin="2358,10607" coordsize="3682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">
                        <v:group id="Group 270" o:spid="_x0000_s1067" style="position:absolute;left:2358;top:10609;width:3681;height:1400" coordorigin="2924,10616" coordsize="3681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cU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">
                          <v:group id="Group 271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Pi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">
                            <v:shape id="Text Box 272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" strokeweight="1pt">
                              <v:textbox inset="1mm,0,0,0">
                                <w:txbxContent>
                                  <w:p w14:paraId="4476285E" w14:textId="6431D12A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Нгуен Х.А.</w:t>
                                    </w:r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" strokeweight="1pt">
                              <v:textbox inset="1mm,0,0,0">
                                <w:txbxContent>
                                  <w:p w14:paraId="48E54985" w14:textId="77777777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proofErr w:type="spellStart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Разраб</w:t>
                                    </w:r>
                                    <w:proofErr w:type="spellEnd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" strokeweight="1pt">
                              <v:textbox inset="0,0,0,0">
                                <w:txbxContent>
                                  <w:p w14:paraId="4E62E005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" strokeweight="1pt">
                              <v:textbox inset="0,0,0,0">
                                <w:txbxContent>
                                  <w:p w14:paraId="20E23BC8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">
                            <v:shape id="Text Box 277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" strokeweight="1pt">
                              <v:textbox inset="1mm,0,0,0">
                                <w:txbxContent>
                                  <w:p w14:paraId="2BF35165" w14:textId="0C863722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Кандаулов В.М.</w:t>
                                    </w:r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" strokeweight="1pt">
                              <v:textbox inset="1mm,0,0,0">
                                <w:txbxContent>
                                  <w:p w14:paraId="2D88CF3B" w14:textId="77777777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" strokeweight="1pt">
                              <v:textbox inset="0,0,0,0">
                                <w:txbxContent>
                                  <w:p w14:paraId="57FB76F6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" strokeweight="1pt">
                              <v:textbox inset="0,0,0,0">
                                <w:txbxContent>
                                  <w:p w14:paraId="223D9F88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">
                            <v:shape id="Text Box 282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" strokeweight="1pt">
                              <v:textbox inset="0,0,0,0">
                                <w:txbxContent>
                                  <w:p w14:paraId="62DE3487" w14:textId="76E68D39" w:rsidR="00463B37" w:rsidRPr="00184B06" w:rsidRDefault="00463B37" w:rsidP="006A348C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Шикина</w:t>
                                    </w:r>
                                    <w:proofErr w:type="spellEnd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 В.Е.</w:t>
                                    </w: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" strokeweight="1pt">
                              <v:textbox inset="1mm,0,0,0">
                                <w:txbxContent>
                                  <w:p w14:paraId="5AF6E5E4" w14:textId="1949ADC5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proofErr w:type="spellStart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Консульт</w:t>
                                    </w:r>
                                    <w:proofErr w:type="spellEnd"/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" strokeweight="1pt">
                              <v:textbox inset="0,0,0,0">
                                <w:txbxContent>
                                  <w:p w14:paraId="02D7C89B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" strokeweight="1pt">
                              <v:textbox inset="0,0,0,0">
                                <w:txbxContent>
                                  <w:p w14:paraId="109F18FF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">
                            <v:shape id="Text Box 287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" strokeweight="1pt">
                              <v:textbox inset="0,0,0,0">
                                <w:txbxContent>
                                  <w:p w14:paraId="75557F8C" w14:textId="50DCDFE7" w:rsidR="00463B37" w:rsidRPr="00184B06" w:rsidRDefault="00463B37" w:rsidP="00EF444B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" strokeweight="1pt">
                              <v:textbox inset="1mm,0,0,0">
                                <w:txbxContent>
                                  <w:p w14:paraId="023F558C" w14:textId="77777777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" strokeweight="1pt">
                              <v:textbox inset="0,0,0,0">
                                <w:txbxContent>
                                  <w:p w14:paraId="63D6083F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BE5DE3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8" style="position:absolute;left:2925;top:11727;width:3669;height:289" coordorigin="2196,10914" coordsize="367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">
                            <v:shape id="Text Box 292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EBA743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" strokeweight="1pt">
                              <v:textbox inset="1mm,0,0,0">
                                <w:txbxContent>
                                  <w:p w14:paraId="5562B6D5" w14:textId="21FAEEEF" w:rsidR="00463B37" w:rsidRPr="00184B06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4" o:spid="_x0000_s1091" type="#_x0000_t202" style="position:absolute;left:4461;top:10914;width:851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" strokeweight="1pt">
                              <v:textbox inset="0,0,0,0">
                                <w:txbxContent>
                                  <w:p w14:paraId="55616269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color w:val="FFFFFF" w:themeColor="background1"/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2" type="#_x0000_t202" style="position:absolute;left:5311;top:10916;width:55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" strokeweight="1pt">
                              <v:textbox inset="0,0,0,0">
                                <w:txbxContent>
                                  <w:p w14:paraId="408B1C52" w14:textId="77777777" w:rsidR="00463B37" w:rsidRPr="00184B06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" strokeweight="2.25pt"/>
                        <v:line id="Line 297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" strokeweight="2.25pt"/>
                        <v:line id="Line 298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" strokeweight="2.25pt"/>
                        <v:line id="Line 299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" strokeweight="2.25pt"/>
                        <v:line id="Line 300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" strokeweight="2.25pt"/>
                      </v:group>
                    </v:group>
                    <v:group id="Group 301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">
                      <v:group id="Group 302" o:spid="_x0000_s1099" style="position:absolute;left:3034;top:9493;width:3682;height:565" coordorigin="1240,9793" coordsize="368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">
                        <v:group id="Group 303" o:spid="_x0000_s1100" style="position:absolute;left:1240;top:10078;width:3685;height:287" coordorigin="3332,11725" coordsize="3681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">
                          <v:shape id="Text Box 304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" strokeweight="1pt">
                            <v:textbox inset="0,0,0,0">
                              <w:txbxContent>
                                <w:p w14:paraId="73F8DE2C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" strokeweight="1pt">
                            <v:textbox inset="0,0,0,0">
                              <w:txbxContent>
                                <w:p w14:paraId="47227CC5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" strokeweight="1pt">
                            <v:textbox inset="0,0,0,0">
                              <w:txbxContent>
                                <w:p w14:paraId="16686FE6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4" type="#_x0000_t202" style="position:absolute;left:5585;top:11729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" strokeweight="1pt">
                            <v:textbox inset="0,0,0,0">
                              <w:txbxContent>
                                <w:p w14:paraId="7D8AB5D3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" strokeweight="1pt">
                            <v:textbox inset="0,0,0,0">
                              <w:txbxContent>
                                <w:p w14:paraId="204BB045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">
                          <v:shape id="Text Box 310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" strokeweight="1pt">
                            <v:textbox inset="0,0,0,0">
                              <w:txbxContent>
                                <w:p w14:paraId="6A3F9954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" strokeweight="1pt">
                            <v:textbox inset="0,0,0,0">
                              <w:txbxContent>
                                <w:p w14:paraId="4659E67D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" strokeweight="1pt">
                            <v:textbox inset="0,0,0,0">
                              <w:txbxContent>
                                <w:p w14:paraId="5DB4A187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" strokeweight="1pt">
                            <v:textbox inset="0,0,0,0">
                              <w:txbxContent>
                                <w:p w14:paraId="7021A280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" strokeweight="1pt">
                            <v:textbox inset="0,0,0,0">
                              <w:txbxContent>
                                <w:p w14:paraId="78B1BE84" w14:textId="77777777" w:rsidR="00463B37" w:rsidRPr="00184B06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" strokeweight="2.25pt"/>
                      <v:line id="Line 316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" strokeweight="2.25pt"/>
                      <v:line id="Line 317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" strokeweight="2.25pt"/>
                      <v:line id="Line 318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" strokeweight="2.25pt"/>
                      <v:line id="Line 319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" strokeweight="2.25pt"/>
                      <v:line id="Line 320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5638AA72" w:rsidR="00463B37" w:rsidRPr="00184B06" w:rsidRDefault="00463B37" w:rsidP="00150307">
    <w:pPr>
      <w:pStyle w:val="a6"/>
    </w:pPr>
    <w:r w:rsidRPr="00184B06">
      <w:rPr>
        <w:sz w:val="20"/>
        <w:lang w:eastAsia="ru-RU" w:bidi="ar-SA"/>
      </w:rPr>
      <mc:AlternateContent>
        <mc:Choice Requires="wpg">
          <w:drawing>
            <wp:anchor distT="0" distB="0" distL="114300" distR="114300" simplePos="0" relativeHeight="251658241" behindDoc="1" locked="0" layoutInCell="0" allowOverlap="1" wp14:anchorId="5B7B49E4" wp14:editId="7325AA40">
              <wp:simplePos x="0" y="0"/>
              <wp:positionH relativeFrom="page">
                <wp:posOffset>718820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78814741" name="Group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284"/>
                        <a:chExt cx="10489" cy="16271"/>
                      </a:xfrm>
                    </wpg:grpSpPr>
                    <wps:wsp>
                      <wps:cNvPr id="570941425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75659675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95185257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543292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35685019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150378425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9CFD58" w14:textId="77777777" w:rsidR="00463B37" w:rsidRPr="00184B06" w:rsidRDefault="00463B37" w:rsidP="00460AAE">
                                  <w:pPr>
                                    <w:pStyle w:val="a4"/>
                                    <w:ind w:firstLine="0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  <w:r w:rsidRPr="00184B06"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15924611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AFDB34" w14:textId="5A053F88" w:rsidR="00463B37" w:rsidRPr="00184B06" w:rsidRDefault="00463B37" w:rsidP="00460AAE">
                                  <w:pPr>
                                    <w:pStyle w:val="9"/>
                                    <w:jc w:val="center"/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</w:pPr>
                                  <w:r w:rsidRPr="00184B06"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  <w:fldChar w:fldCharType="begin"/>
                                  </w:r>
                                  <w:r w:rsidRPr="00184B06"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  <w:instrText xml:space="preserve"> PAGE   \* MERGEFORMAT </w:instrText>
                                  </w:r>
                                  <w:r w:rsidRPr="00184B06"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  <w:fldChar w:fldCharType="separate"/>
                                  </w:r>
                                  <w:r w:rsidR="002D3D56" w:rsidRPr="00184B06"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  <w:t>31</w:t>
                                  </w:r>
                                  <w:r w:rsidRPr="00184B06">
                                    <w:rPr>
                                      <w:noProof w:val="0"/>
                                      <w:sz w:val="28"/>
                                      <w:szCs w:val="4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s:wsp>
                          <wps:cNvPr id="574094549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9B8D8" w14:textId="4B7138C8" w:rsidR="00463B37" w:rsidRPr="00184B06" w:rsidRDefault="00463B37" w:rsidP="004F36C6">
                                <w:pPr>
                                  <w:pStyle w:val="200"/>
                                  <w:jc w:val="center"/>
                                </w:pPr>
                                <w:r w:rsidRPr="00184B06">
                                  <w:t>ВКР-УлГТУ-09.03.02-17/1175-2024 ПЗ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196837993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470755366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061798950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0501C6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81603013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21D177" w14:textId="77777777" w:rsidR="00463B37" w:rsidRPr="00184B06" w:rsidRDefault="00463B37" w:rsidP="00460AAE">
                                    <w:pPr>
                                      <w:pStyle w:val="9"/>
                                      <w:rPr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05531177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6D6F1D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38541031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4C7DCF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35624954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3499E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9715646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630232943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57930525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83586560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ABD698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126745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542E6E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26469338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86080E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8909851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EFCF9D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094566173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FC7B4D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397217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00078464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12F477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5948794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95B9C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4343513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7C5C77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28323999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F4378C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617176315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03A225" w14:textId="77777777" w:rsidR="00463B37" w:rsidRPr="00184B0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noProof w:val="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224329646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493868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75346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0849320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011217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8914305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B49E4" id="Group 413" o:spid="_x0000_s1118" style="position:absolute;left:0;text-align:left;margin-left:56.6pt;margin-top:15.6pt;width:524.4pt;height:813.55pt;z-index:-251658239;mso-position-horizontal-relative:page;mso-position-vertical-relative:page" coordorigin="1134,284" coordsize="1048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" o:allowincell="f">
              <v:rect id="Rectangle 427" o:spid="_x0000_s111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" strokeweight="2.25pt"/>
              <v:group id="Group 428" o:spid="_x0000_s112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<v:rect id="Rectangle 429" o:spid="_x0000_s112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<v:group id="Group 430" o:spid="_x0000_s112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<v:group id="Group 431" o:spid="_x0000_s112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32" o:spid="_x0000_s112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" strokeweight="2.25pt">
                      <v:textbox inset=".5mm,.3mm,.5mm,.3mm">
                        <w:txbxContent>
                          <w:p w14:paraId="2E9CFD58" w14:textId="77777777" w:rsidR="00463B37" w:rsidRPr="00184B06" w:rsidRDefault="00463B37" w:rsidP="00460AAE">
                            <w:pPr>
                              <w:pStyle w:val="a4"/>
                              <w:ind w:firstLine="0"/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</w:rPr>
                            </w:pPr>
                            <w:r w:rsidRPr="00184B06"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2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" strokeweight="2.25pt">
                      <v:textbox inset="0,0,0,0">
                        <w:txbxContent>
                          <w:p w14:paraId="57AFDB34" w14:textId="5A053F88" w:rsidR="00463B37" w:rsidRPr="00184B06" w:rsidRDefault="00463B37" w:rsidP="00460AAE">
                            <w:pPr>
                              <w:pStyle w:val="9"/>
                              <w:jc w:val="center"/>
                              <w:rPr>
                                <w:noProof w:val="0"/>
                                <w:sz w:val="28"/>
                                <w:szCs w:val="40"/>
                              </w:rPr>
                            </w:pPr>
                            <w:r w:rsidRPr="00184B06">
                              <w:rPr>
                                <w:noProof w:val="0"/>
                                <w:sz w:val="28"/>
                                <w:szCs w:val="40"/>
                              </w:rPr>
                              <w:fldChar w:fldCharType="begin"/>
                            </w:r>
                            <w:r w:rsidRPr="00184B06">
                              <w:rPr>
                                <w:noProof w:val="0"/>
                                <w:sz w:val="28"/>
                                <w:szCs w:val="40"/>
                              </w:rPr>
                              <w:instrText xml:space="preserve"> PAGE   \* MERGEFORMAT </w:instrText>
                            </w:r>
                            <w:r w:rsidRPr="00184B06">
                              <w:rPr>
                                <w:noProof w:val="0"/>
                                <w:sz w:val="28"/>
                                <w:szCs w:val="40"/>
                              </w:rPr>
                              <w:fldChar w:fldCharType="separate"/>
                            </w:r>
                            <w:r w:rsidR="002D3D56" w:rsidRPr="00184B06">
                              <w:rPr>
                                <w:noProof w:val="0"/>
                                <w:sz w:val="28"/>
                                <w:szCs w:val="40"/>
                              </w:rPr>
                              <w:t>31</w:t>
                            </w:r>
                            <w:r w:rsidRPr="00184B06">
                              <w:rPr>
                                <w:noProof w:val="0"/>
                                <w:sz w:val="28"/>
                                <w:szCs w:val="4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2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<v:textbox inset=".5mm,.3mm,.5mm,.3mm">
                      <w:txbxContent>
                        <w:p w14:paraId="1809B8D8" w14:textId="4B7138C8" w:rsidR="00463B37" w:rsidRPr="00184B06" w:rsidRDefault="00463B37" w:rsidP="004F36C6">
                          <w:pPr>
                            <w:pStyle w:val="200"/>
                            <w:jc w:val="center"/>
                          </w:pPr>
                          <w:r w:rsidRPr="00184B06">
                            <w:t>ВКР-УлГТУ-09.03.02-17/1175-2024 ПЗ</w:t>
                          </w:r>
                        </w:p>
                      </w:txbxContent>
                    </v:textbox>
                  </v:shape>
                  <v:group id="Group 435" o:spid="_x0000_s112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<v:group id="Group 436" o:spid="_x0000_s112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<v:shape id="Text Box 437" o:spid="_x0000_s11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<v:textbox inset=".5mm,.3mm,.5mm,.3mm">
                          <w:txbxContent>
                            <w:p w14:paraId="480501C6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438" o:spid="_x0000_s11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<v:textbox inset=".5mm,.3mm,.5mm,.3mm">
                          <w:txbxContent>
                            <w:p w14:paraId="0321D177" w14:textId="77777777" w:rsidR="00463B37" w:rsidRPr="00184B06" w:rsidRDefault="00463B37" w:rsidP="00460AAE">
                              <w:pPr>
                                <w:pStyle w:val="9"/>
                                <w:rPr>
                                  <w:noProof w:val="0"/>
                                </w:rPr>
                              </w:pPr>
                              <w:r w:rsidRPr="00184B06">
                                <w:rPr>
                                  <w:noProof w:val="0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<v:textbox inset=".5mm,.3mm,.5mm,.3mm">
                          <w:txbxContent>
                            <w:p w14:paraId="436D6F1D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40" o:spid="_x0000_s11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<v:textbox inset=".5mm,.3mm,.5mm,.3mm">
                          <w:txbxContent>
                            <w:p w14:paraId="584C7DCF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441" o:spid="_x0000_s11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<v:textbox inset=".5mm,.3mm,.5mm,.3mm">
                          <w:txbxContent>
                            <w:p w14:paraId="0983499E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3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<v:group id="Group 443" o:spid="_x0000_s113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<v:group id="Group 444" o:spid="_x0000_s113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<v:shape id="Text Box 445" o:spid="_x0000_s11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<v:textbox inset=".5mm,.3mm,.5mm,.3mm">
                              <w:txbxContent>
                                <w:p w14:paraId="0CABD698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<v:textbox inset=".5mm,.3mm,.5mm,.3mm">
                              <w:txbxContent>
                                <w:p w14:paraId="37542E6E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<v:textbox inset=".5mm,.3mm,.5mm,.3mm">
                              <w:txbxContent>
                                <w:p w14:paraId="3386080E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37EFCF9D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<v:textbox inset=".5mm,.3mm,.5mm,.3mm">
                              <w:txbxContent>
                                <w:p w14:paraId="05FC7B4D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4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<v:shape id="Text Box 451" o:spid="_x0000_s11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<v:textbox inset=".5mm,.3mm,.5mm,.3mm">
                              <w:txbxContent>
                                <w:p w14:paraId="4212F477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<v:textbox inset=".5mm,.3mm,.5mm,.3mm">
                              <w:txbxContent>
                                <w:p w14:paraId="6C395B9C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6F7C5C77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Text Box 454" o:spid="_x0000_s114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<v:stroke joinstyle="miter"/>
                            <v:textbox inset=".5mm,.3mm,.5mm,.3mm">
                              <w:txbxContent>
                                <w:p w14:paraId="10F4378C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shape id="Text Box 455" o:spid="_x0000_s11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<v:textbox inset=".5mm,.3mm,.5mm,.3mm">
                              <w:txbxContent>
                                <w:p w14:paraId="0403A225" w14:textId="77777777" w:rsidR="00463B37" w:rsidRPr="00184B0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4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<v:line id="Line 457" o:spid="_x0000_s114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<v:line id="Line 458" o:spid="_x0000_s115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<v:line id="Line 459" o:spid="_x0000_s115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<v:line id="Line 460" o:spid="_x0000_s115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<v:line id="Line 461" o:spid="_x0000_s115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5" type="#_x0000_t75" style="width:16.05pt;height:17.6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Валерий Кандаулов">
    <w15:presenceInfo w15:providerId="Windows Live" w15:userId="48bce3dad5cc017f"/>
  </w15:person>
  <w15:person w15:author="An Nguyen">
    <w15:presenceInfo w15:providerId="Windows Live" w15:userId="390e0f972c56a3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30FE0"/>
    <w:rsid w:val="00031259"/>
    <w:rsid w:val="00031265"/>
    <w:rsid w:val="00031B1A"/>
    <w:rsid w:val="00031BE6"/>
    <w:rsid w:val="0003206D"/>
    <w:rsid w:val="00032A67"/>
    <w:rsid w:val="000341AD"/>
    <w:rsid w:val="00034823"/>
    <w:rsid w:val="000351E7"/>
    <w:rsid w:val="00035332"/>
    <w:rsid w:val="00037FD5"/>
    <w:rsid w:val="00040558"/>
    <w:rsid w:val="0004366C"/>
    <w:rsid w:val="00044253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1CB4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3BB6"/>
    <w:rsid w:val="00094AFE"/>
    <w:rsid w:val="00095FB5"/>
    <w:rsid w:val="00096027"/>
    <w:rsid w:val="00096AE9"/>
    <w:rsid w:val="000A1184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4A9"/>
    <w:rsid w:val="000E668D"/>
    <w:rsid w:val="000E732D"/>
    <w:rsid w:val="000E7BB5"/>
    <w:rsid w:val="000F0737"/>
    <w:rsid w:val="000F221E"/>
    <w:rsid w:val="000F2E06"/>
    <w:rsid w:val="000F59B5"/>
    <w:rsid w:val="000F5FC5"/>
    <w:rsid w:val="000F6C7C"/>
    <w:rsid w:val="001007FA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24D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3A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52348"/>
    <w:rsid w:val="001578D9"/>
    <w:rsid w:val="0016126E"/>
    <w:rsid w:val="00162256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2570"/>
    <w:rsid w:val="00173035"/>
    <w:rsid w:val="00173172"/>
    <w:rsid w:val="001745F7"/>
    <w:rsid w:val="00175C54"/>
    <w:rsid w:val="00177381"/>
    <w:rsid w:val="00177EDF"/>
    <w:rsid w:val="00180378"/>
    <w:rsid w:val="00180F99"/>
    <w:rsid w:val="00184A19"/>
    <w:rsid w:val="00184B06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06E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148A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A1D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0AF3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6106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2065"/>
    <w:rsid w:val="00262128"/>
    <w:rsid w:val="002621FC"/>
    <w:rsid w:val="0026283A"/>
    <w:rsid w:val="00264BC5"/>
    <w:rsid w:val="00266B54"/>
    <w:rsid w:val="00266D52"/>
    <w:rsid w:val="00272F70"/>
    <w:rsid w:val="00273568"/>
    <w:rsid w:val="00273784"/>
    <w:rsid w:val="0027731E"/>
    <w:rsid w:val="00281F80"/>
    <w:rsid w:val="0028255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32F0"/>
    <w:rsid w:val="002A432B"/>
    <w:rsid w:val="002A5785"/>
    <w:rsid w:val="002A6272"/>
    <w:rsid w:val="002A6787"/>
    <w:rsid w:val="002A67D7"/>
    <w:rsid w:val="002A6D11"/>
    <w:rsid w:val="002A771A"/>
    <w:rsid w:val="002B1039"/>
    <w:rsid w:val="002B1A5D"/>
    <w:rsid w:val="002B24FF"/>
    <w:rsid w:val="002B2D00"/>
    <w:rsid w:val="002B303C"/>
    <w:rsid w:val="002B567C"/>
    <w:rsid w:val="002B67D5"/>
    <w:rsid w:val="002B6808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3002"/>
    <w:rsid w:val="002D3791"/>
    <w:rsid w:val="002D380C"/>
    <w:rsid w:val="002D3D56"/>
    <w:rsid w:val="002D50AC"/>
    <w:rsid w:val="002E18A4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0CF"/>
    <w:rsid w:val="0030331E"/>
    <w:rsid w:val="00304B75"/>
    <w:rsid w:val="00304D6D"/>
    <w:rsid w:val="00304F98"/>
    <w:rsid w:val="003051B0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3385"/>
    <w:rsid w:val="003350C0"/>
    <w:rsid w:val="003370BD"/>
    <w:rsid w:val="0033764D"/>
    <w:rsid w:val="00337A67"/>
    <w:rsid w:val="00340721"/>
    <w:rsid w:val="00340772"/>
    <w:rsid w:val="00342F30"/>
    <w:rsid w:val="003446A0"/>
    <w:rsid w:val="00345738"/>
    <w:rsid w:val="00345AFA"/>
    <w:rsid w:val="00346E7F"/>
    <w:rsid w:val="003502E3"/>
    <w:rsid w:val="00351A5A"/>
    <w:rsid w:val="00352212"/>
    <w:rsid w:val="00352FF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6717"/>
    <w:rsid w:val="003907A8"/>
    <w:rsid w:val="00390F5F"/>
    <w:rsid w:val="00392823"/>
    <w:rsid w:val="003A03A9"/>
    <w:rsid w:val="003A0C98"/>
    <w:rsid w:val="003A2515"/>
    <w:rsid w:val="003A2E95"/>
    <w:rsid w:val="003A41B8"/>
    <w:rsid w:val="003A4D77"/>
    <w:rsid w:val="003A5046"/>
    <w:rsid w:val="003A5088"/>
    <w:rsid w:val="003A62F2"/>
    <w:rsid w:val="003A6C1A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886"/>
    <w:rsid w:val="003C3AB0"/>
    <w:rsid w:val="003C5081"/>
    <w:rsid w:val="003C5A8D"/>
    <w:rsid w:val="003C644A"/>
    <w:rsid w:val="003C6F0D"/>
    <w:rsid w:val="003D1DEE"/>
    <w:rsid w:val="003D2392"/>
    <w:rsid w:val="003D27ED"/>
    <w:rsid w:val="003D30E4"/>
    <w:rsid w:val="003D3CF1"/>
    <w:rsid w:val="003D3EF1"/>
    <w:rsid w:val="003D4133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0E86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87C"/>
    <w:rsid w:val="00403FBD"/>
    <w:rsid w:val="004048E6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3938"/>
    <w:rsid w:val="004342DD"/>
    <w:rsid w:val="0043472C"/>
    <w:rsid w:val="00434CCE"/>
    <w:rsid w:val="00435060"/>
    <w:rsid w:val="00435950"/>
    <w:rsid w:val="00440AB1"/>
    <w:rsid w:val="0044111F"/>
    <w:rsid w:val="004433CB"/>
    <w:rsid w:val="00445498"/>
    <w:rsid w:val="00447080"/>
    <w:rsid w:val="0044780B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4B97"/>
    <w:rsid w:val="00466835"/>
    <w:rsid w:val="004712BE"/>
    <w:rsid w:val="00473578"/>
    <w:rsid w:val="00473BB3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4991"/>
    <w:rsid w:val="0048526D"/>
    <w:rsid w:val="004859E6"/>
    <w:rsid w:val="00485F8E"/>
    <w:rsid w:val="00486230"/>
    <w:rsid w:val="00487932"/>
    <w:rsid w:val="00491D9F"/>
    <w:rsid w:val="004920D1"/>
    <w:rsid w:val="00492A37"/>
    <w:rsid w:val="0049396E"/>
    <w:rsid w:val="00494747"/>
    <w:rsid w:val="00494F1A"/>
    <w:rsid w:val="00495483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B5F36"/>
    <w:rsid w:val="004C00AD"/>
    <w:rsid w:val="004C0CB4"/>
    <w:rsid w:val="004C2ECA"/>
    <w:rsid w:val="004C6689"/>
    <w:rsid w:val="004C759A"/>
    <w:rsid w:val="004D095E"/>
    <w:rsid w:val="004D0DFD"/>
    <w:rsid w:val="004D1328"/>
    <w:rsid w:val="004D1A59"/>
    <w:rsid w:val="004D25B7"/>
    <w:rsid w:val="004D282B"/>
    <w:rsid w:val="004D397B"/>
    <w:rsid w:val="004D4624"/>
    <w:rsid w:val="004D4F19"/>
    <w:rsid w:val="004E0758"/>
    <w:rsid w:val="004E0FD4"/>
    <w:rsid w:val="004E194C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500E21"/>
    <w:rsid w:val="0050164C"/>
    <w:rsid w:val="00501DF2"/>
    <w:rsid w:val="00506A88"/>
    <w:rsid w:val="0050711E"/>
    <w:rsid w:val="00507799"/>
    <w:rsid w:val="00507F5B"/>
    <w:rsid w:val="0051128E"/>
    <w:rsid w:val="00512037"/>
    <w:rsid w:val="00512156"/>
    <w:rsid w:val="005129D6"/>
    <w:rsid w:val="00513AC5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0240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4659"/>
    <w:rsid w:val="005557D1"/>
    <w:rsid w:val="00557020"/>
    <w:rsid w:val="005573DA"/>
    <w:rsid w:val="00557A03"/>
    <w:rsid w:val="00560405"/>
    <w:rsid w:val="005607A0"/>
    <w:rsid w:val="00561E82"/>
    <w:rsid w:val="00562CA6"/>
    <w:rsid w:val="00566E95"/>
    <w:rsid w:val="005670C1"/>
    <w:rsid w:val="005672CC"/>
    <w:rsid w:val="00570916"/>
    <w:rsid w:val="0057117B"/>
    <w:rsid w:val="00571E85"/>
    <w:rsid w:val="005722D3"/>
    <w:rsid w:val="0057293B"/>
    <w:rsid w:val="00572C72"/>
    <w:rsid w:val="00572CDA"/>
    <w:rsid w:val="00573080"/>
    <w:rsid w:val="005769D8"/>
    <w:rsid w:val="00576DDA"/>
    <w:rsid w:val="00577018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6A8A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2960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18B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5DF"/>
    <w:rsid w:val="005F2833"/>
    <w:rsid w:val="005F47E8"/>
    <w:rsid w:val="005F4BCC"/>
    <w:rsid w:val="005F4EF6"/>
    <w:rsid w:val="005F5BBD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1EA4"/>
    <w:rsid w:val="00613EFE"/>
    <w:rsid w:val="00615A8A"/>
    <w:rsid w:val="006163BE"/>
    <w:rsid w:val="00616EAE"/>
    <w:rsid w:val="0062046C"/>
    <w:rsid w:val="00621BF4"/>
    <w:rsid w:val="0062335A"/>
    <w:rsid w:val="00623658"/>
    <w:rsid w:val="00625116"/>
    <w:rsid w:val="006262D5"/>
    <w:rsid w:val="00630EF6"/>
    <w:rsid w:val="00631538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3A4C"/>
    <w:rsid w:val="0064420B"/>
    <w:rsid w:val="00646059"/>
    <w:rsid w:val="00646A6D"/>
    <w:rsid w:val="00647EF1"/>
    <w:rsid w:val="00650DE2"/>
    <w:rsid w:val="006516B1"/>
    <w:rsid w:val="00651C82"/>
    <w:rsid w:val="00652BFE"/>
    <w:rsid w:val="0065388C"/>
    <w:rsid w:val="00653941"/>
    <w:rsid w:val="00653F85"/>
    <w:rsid w:val="00654B6F"/>
    <w:rsid w:val="00654BF4"/>
    <w:rsid w:val="00654C79"/>
    <w:rsid w:val="00654EAF"/>
    <w:rsid w:val="00662632"/>
    <w:rsid w:val="00663094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47C1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4D60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48C"/>
    <w:rsid w:val="006A3A35"/>
    <w:rsid w:val="006A4845"/>
    <w:rsid w:val="006A51BC"/>
    <w:rsid w:val="006A599A"/>
    <w:rsid w:val="006A5A6F"/>
    <w:rsid w:val="006A5CEC"/>
    <w:rsid w:val="006A67EA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E190A"/>
    <w:rsid w:val="006E23E6"/>
    <w:rsid w:val="006E3455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260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64D5"/>
    <w:rsid w:val="00757589"/>
    <w:rsid w:val="00761024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A0FD4"/>
    <w:rsid w:val="007A172B"/>
    <w:rsid w:val="007A2182"/>
    <w:rsid w:val="007A5D9E"/>
    <w:rsid w:val="007A6192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D1632"/>
    <w:rsid w:val="007D2151"/>
    <w:rsid w:val="007D285D"/>
    <w:rsid w:val="007D2EE3"/>
    <w:rsid w:val="007D36D8"/>
    <w:rsid w:val="007D6290"/>
    <w:rsid w:val="007D6D59"/>
    <w:rsid w:val="007D7233"/>
    <w:rsid w:val="007E0190"/>
    <w:rsid w:val="007E02B7"/>
    <w:rsid w:val="007E3695"/>
    <w:rsid w:val="007E37F1"/>
    <w:rsid w:val="007E3B69"/>
    <w:rsid w:val="007E3E52"/>
    <w:rsid w:val="007E528F"/>
    <w:rsid w:val="007F0929"/>
    <w:rsid w:val="007F0C64"/>
    <w:rsid w:val="007F1111"/>
    <w:rsid w:val="007F13E9"/>
    <w:rsid w:val="007F1BD2"/>
    <w:rsid w:val="007F1F69"/>
    <w:rsid w:val="007F1FA1"/>
    <w:rsid w:val="007F2751"/>
    <w:rsid w:val="007F47F6"/>
    <w:rsid w:val="007F688C"/>
    <w:rsid w:val="007F68E6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4F68"/>
    <w:rsid w:val="00805908"/>
    <w:rsid w:val="00805A4E"/>
    <w:rsid w:val="00807615"/>
    <w:rsid w:val="00812C37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5B39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3625"/>
    <w:rsid w:val="00884F23"/>
    <w:rsid w:val="00885C65"/>
    <w:rsid w:val="00886947"/>
    <w:rsid w:val="00887B70"/>
    <w:rsid w:val="00890648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02C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128F"/>
    <w:rsid w:val="008D21F7"/>
    <w:rsid w:val="008D39BB"/>
    <w:rsid w:val="008D5B1F"/>
    <w:rsid w:val="008D5EAA"/>
    <w:rsid w:val="008E144B"/>
    <w:rsid w:val="008E299B"/>
    <w:rsid w:val="008E2D17"/>
    <w:rsid w:val="008E2F1F"/>
    <w:rsid w:val="008E3EC6"/>
    <w:rsid w:val="008E7D6E"/>
    <w:rsid w:val="008F015A"/>
    <w:rsid w:val="008F125B"/>
    <w:rsid w:val="008F3018"/>
    <w:rsid w:val="008F3187"/>
    <w:rsid w:val="008F4C66"/>
    <w:rsid w:val="008F5786"/>
    <w:rsid w:val="008F6CF4"/>
    <w:rsid w:val="008F76DB"/>
    <w:rsid w:val="00900B7E"/>
    <w:rsid w:val="009038A6"/>
    <w:rsid w:val="00903CD8"/>
    <w:rsid w:val="00903E7F"/>
    <w:rsid w:val="0090509B"/>
    <w:rsid w:val="009054B9"/>
    <w:rsid w:val="00906015"/>
    <w:rsid w:val="00906973"/>
    <w:rsid w:val="009114DB"/>
    <w:rsid w:val="00911FE3"/>
    <w:rsid w:val="00912308"/>
    <w:rsid w:val="0091266E"/>
    <w:rsid w:val="00913C32"/>
    <w:rsid w:val="00914B06"/>
    <w:rsid w:val="00915574"/>
    <w:rsid w:val="009163F3"/>
    <w:rsid w:val="00916CAF"/>
    <w:rsid w:val="00917C6C"/>
    <w:rsid w:val="00920B45"/>
    <w:rsid w:val="00921789"/>
    <w:rsid w:val="00922236"/>
    <w:rsid w:val="00925A62"/>
    <w:rsid w:val="00925DC7"/>
    <w:rsid w:val="00930BA4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551"/>
    <w:rsid w:val="00944C5C"/>
    <w:rsid w:val="00945BBB"/>
    <w:rsid w:val="00945BDB"/>
    <w:rsid w:val="009460AB"/>
    <w:rsid w:val="00951B53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1308"/>
    <w:rsid w:val="00972288"/>
    <w:rsid w:val="00974766"/>
    <w:rsid w:val="009748FA"/>
    <w:rsid w:val="00976540"/>
    <w:rsid w:val="00976CCA"/>
    <w:rsid w:val="00983780"/>
    <w:rsid w:val="0098588C"/>
    <w:rsid w:val="00985AB6"/>
    <w:rsid w:val="00985CE7"/>
    <w:rsid w:val="00986ABA"/>
    <w:rsid w:val="00986CE4"/>
    <w:rsid w:val="009874D7"/>
    <w:rsid w:val="00987FA2"/>
    <w:rsid w:val="00991B8A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236E"/>
    <w:rsid w:val="009C4D48"/>
    <w:rsid w:val="009C6B0C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0A23"/>
    <w:rsid w:val="009F1162"/>
    <w:rsid w:val="009F19EC"/>
    <w:rsid w:val="009F22CF"/>
    <w:rsid w:val="009F38AB"/>
    <w:rsid w:val="009F42ED"/>
    <w:rsid w:val="009F4862"/>
    <w:rsid w:val="009F5401"/>
    <w:rsid w:val="009F6722"/>
    <w:rsid w:val="00A01B6C"/>
    <w:rsid w:val="00A03305"/>
    <w:rsid w:val="00A05387"/>
    <w:rsid w:val="00A06925"/>
    <w:rsid w:val="00A113C6"/>
    <w:rsid w:val="00A13AF2"/>
    <w:rsid w:val="00A14A3A"/>
    <w:rsid w:val="00A14DC1"/>
    <w:rsid w:val="00A14DD1"/>
    <w:rsid w:val="00A21849"/>
    <w:rsid w:val="00A21C00"/>
    <w:rsid w:val="00A22C82"/>
    <w:rsid w:val="00A23142"/>
    <w:rsid w:val="00A25A28"/>
    <w:rsid w:val="00A25D4C"/>
    <w:rsid w:val="00A264DD"/>
    <w:rsid w:val="00A271E8"/>
    <w:rsid w:val="00A27357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1D01"/>
    <w:rsid w:val="00A52491"/>
    <w:rsid w:val="00A533D7"/>
    <w:rsid w:val="00A55C8C"/>
    <w:rsid w:val="00A60619"/>
    <w:rsid w:val="00A60A9C"/>
    <w:rsid w:val="00A6195D"/>
    <w:rsid w:val="00A63BE4"/>
    <w:rsid w:val="00A63D82"/>
    <w:rsid w:val="00A65737"/>
    <w:rsid w:val="00A6612D"/>
    <w:rsid w:val="00A66719"/>
    <w:rsid w:val="00A66BA2"/>
    <w:rsid w:val="00A66C09"/>
    <w:rsid w:val="00A728F9"/>
    <w:rsid w:val="00A7311E"/>
    <w:rsid w:val="00A742E0"/>
    <w:rsid w:val="00A74AE1"/>
    <w:rsid w:val="00A76007"/>
    <w:rsid w:val="00A7714C"/>
    <w:rsid w:val="00A817D4"/>
    <w:rsid w:val="00A82C5F"/>
    <w:rsid w:val="00A84EF0"/>
    <w:rsid w:val="00A85538"/>
    <w:rsid w:val="00A86A14"/>
    <w:rsid w:val="00A9031A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B66"/>
    <w:rsid w:val="00AD0A09"/>
    <w:rsid w:val="00AD0AC2"/>
    <w:rsid w:val="00AD0B0D"/>
    <w:rsid w:val="00AD1D3D"/>
    <w:rsid w:val="00AD1E18"/>
    <w:rsid w:val="00AD2293"/>
    <w:rsid w:val="00AD3563"/>
    <w:rsid w:val="00AD3BDC"/>
    <w:rsid w:val="00AD4254"/>
    <w:rsid w:val="00AE0382"/>
    <w:rsid w:val="00AE039D"/>
    <w:rsid w:val="00AE53D6"/>
    <w:rsid w:val="00AE601E"/>
    <w:rsid w:val="00AF1D03"/>
    <w:rsid w:val="00AF3342"/>
    <w:rsid w:val="00AF507F"/>
    <w:rsid w:val="00AF574E"/>
    <w:rsid w:val="00AF658F"/>
    <w:rsid w:val="00AF67F8"/>
    <w:rsid w:val="00B0085E"/>
    <w:rsid w:val="00B03BB1"/>
    <w:rsid w:val="00B041C8"/>
    <w:rsid w:val="00B05614"/>
    <w:rsid w:val="00B1070A"/>
    <w:rsid w:val="00B10C60"/>
    <w:rsid w:val="00B10FE4"/>
    <w:rsid w:val="00B1133A"/>
    <w:rsid w:val="00B1154D"/>
    <w:rsid w:val="00B12317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26DCF"/>
    <w:rsid w:val="00B27928"/>
    <w:rsid w:val="00B30125"/>
    <w:rsid w:val="00B3100D"/>
    <w:rsid w:val="00B3405F"/>
    <w:rsid w:val="00B348F5"/>
    <w:rsid w:val="00B36145"/>
    <w:rsid w:val="00B3707A"/>
    <w:rsid w:val="00B43309"/>
    <w:rsid w:val="00B443A3"/>
    <w:rsid w:val="00B44C98"/>
    <w:rsid w:val="00B4633A"/>
    <w:rsid w:val="00B46C0F"/>
    <w:rsid w:val="00B4734F"/>
    <w:rsid w:val="00B479E7"/>
    <w:rsid w:val="00B52156"/>
    <w:rsid w:val="00B527F3"/>
    <w:rsid w:val="00B53110"/>
    <w:rsid w:val="00B548BC"/>
    <w:rsid w:val="00B5597A"/>
    <w:rsid w:val="00B56565"/>
    <w:rsid w:val="00B60C38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0E6"/>
    <w:rsid w:val="00B713E6"/>
    <w:rsid w:val="00B747FE"/>
    <w:rsid w:val="00B751F7"/>
    <w:rsid w:val="00B75800"/>
    <w:rsid w:val="00B75E47"/>
    <w:rsid w:val="00B779D2"/>
    <w:rsid w:val="00B77AE2"/>
    <w:rsid w:val="00B814C8"/>
    <w:rsid w:val="00B81601"/>
    <w:rsid w:val="00B82339"/>
    <w:rsid w:val="00B82AAE"/>
    <w:rsid w:val="00B84CF6"/>
    <w:rsid w:val="00B84EDA"/>
    <w:rsid w:val="00B85A02"/>
    <w:rsid w:val="00B860C3"/>
    <w:rsid w:val="00B8610C"/>
    <w:rsid w:val="00B870FB"/>
    <w:rsid w:val="00B87303"/>
    <w:rsid w:val="00B911A4"/>
    <w:rsid w:val="00B92375"/>
    <w:rsid w:val="00B9330B"/>
    <w:rsid w:val="00B93461"/>
    <w:rsid w:val="00B94A10"/>
    <w:rsid w:val="00B94C2D"/>
    <w:rsid w:val="00B96B23"/>
    <w:rsid w:val="00B9732A"/>
    <w:rsid w:val="00BA0256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F7D"/>
    <w:rsid w:val="00BB6EE2"/>
    <w:rsid w:val="00BB7709"/>
    <w:rsid w:val="00BC0C52"/>
    <w:rsid w:val="00BC1F55"/>
    <w:rsid w:val="00BC3157"/>
    <w:rsid w:val="00BC422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F0C"/>
    <w:rsid w:val="00BD75FD"/>
    <w:rsid w:val="00BD7D19"/>
    <w:rsid w:val="00BE00C1"/>
    <w:rsid w:val="00BE02D9"/>
    <w:rsid w:val="00BE0F98"/>
    <w:rsid w:val="00BE10B5"/>
    <w:rsid w:val="00BE1925"/>
    <w:rsid w:val="00BE1F1A"/>
    <w:rsid w:val="00BE3C3C"/>
    <w:rsid w:val="00BE531E"/>
    <w:rsid w:val="00BE5598"/>
    <w:rsid w:val="00BE5F48"/>
    <w:rsid w:val="00BE6D38"/>
    <w:rsid w:val="00BE7D99"/>
    <w:rsid w:val="00BF0030"/>
    <w:rsid w:val="00BF025A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077"/>
    <w:rsid w:val="00C17A3C"/>
    <w:rsid w:val="00C17BAD"/>
    <w:rsid w:val="00C20F80"/>
    <w:rsid w:val="00C24604"/>
    <w:rsid w:val="00C25F16"/>
    <w:rsid w:val="00C278D0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1372"/>
    <w:rsid w:val="00C41713"/>
    <w:rsid w:val="00C41C2B"/>
    <w:rsid w:val="00C428B3"/>
    <w:rsid w:val="00C429CA"/>
    <w:rsid w:val="00C44F59"/>
    <w:rsid w:val="00C45AD2"/>
    <w:rsid w:val="00C45D3E"/>
    <w:rsid w:val="00C47504"/>
    <w:rsid w:val="00C47D48"/>
    <w:rsid w:val="00C5253D"/>
    <w:rsid w:val="00C54096"/>
    <w:rsid w:val="00C54A06"/>
    <w:rsid w:val="00C54B1F"/>
    <w:rsid w:val="00C56A8D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3B69"/>
    <w:rsid w:val="00C74FC3"/>
    <w:rsid w:val="00C75C5D"/>
    <w:rsid w:val="00C76123"/>
    <w:rsid w:val="00C76394"/>
    <w:rsid w:val="00C807CF"/>
    <w:rsid w:val="00C83725"/>
    <w:rsid w:val="00C84485"/>
    <w:rsid w:val="00C86DF9"/>
    <w:rsid w:val="00C87229"/>
    <w:rsid w:val="00C9263D"/>
    <w:rsid w:val="00C92698"/>
    <w:rsid w:val="00C93240"/>
    <w:rsid w:val="00C952F0"/>
    <w:rsid w:val="00C958B1"/>
    <w:rsid w:val="00C97778"/>
    <w:rsid w:val="00CA062B"/>
    <w:rsid w:val="00CA09A5"/>
    <w:rsid w:val="00CA1106"/>
    <w:rsid w:val="00CA1978"/>
    <w:rsid w:val="00CA1E4C"/>
    <w:rsid w:val="00CA1FDA"/>
    <w:rsid w:val="00CA2C45"/>
    <w:rsid w:val="00CA328A"/>
    <w:rsid w:val="00CA4817"/>
    <w:rsid w:val="00CA4D0E"/>
    <w:rsid w:val="00CA4ED2"/>
    <w:rsid w:val="00CA5250"/>
    <w:rsid w:val="00CA53B5"/>
    <w:rsid w:val="00CA6A3C"/>
    <w:rsid w:val="00CA74A2"/>
    <w:rsid w:val="00CA7E86"/>
    <w:rsid w:val="00CB0E83"/>
    <w:rsid w:val="00CB14D8"/>
    <w:rsid w:val="00CB23F3"/>
    <w:rsid w:val="00CB3225"/>
    <w:rsid w:val="00CB44AF"/>
    <w:rsid w:val="00CB4DD9"/>
    <w:rsid w:val="00CB5055"/>
    <w:rsid w:val="00CB5D7D"/>
    <w:rsid w:val="00CB5DF9"/>
    <w:rsid w:val="00CB6A6A"/>
    <w:rsid w:val="00CB7132"/>
    <w:rsid w:val="00CB72A6"/>
    <w:rsid w:val="00CC1105"/>
    <w:rsid w:val="00CC11D7"/>
    <w:rsid w:val="00CC2B3F"/>
    <w:rsid w:val="00CC30D6"/>
    <w:rsid w:val="00CC38D1"/>
    <w:rsid w:val="00CC5EF1"/>
    <w:rsid w:val="00CC6715"/>
    <w:rsid w:val="00CC68B1"/>
    <w:rsid w:val="00CD0B54"/>
    <w:rsid w:val="00CD3FF6"/>
    <w:rsid w:val="00CD40AB"/>
    <w:rsid w:val="00CD5ADE"/>
    <w:rsid w:val="00CD7D8F"/>
    <w:rsid w:val="00CD7F91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669"/>
    <w:rsid w:val="00CE5808"/>
    <w:rsid w:val="00CE5E0F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154F"/>
    <w:rsid w:val="00D122AE"/>
    <w:rsid w:val="00D14958"/>
    <w:rsid w:val="00D167E2"/>
    <w:rsid w:val="00D16B1A"/>
    <w:rsid w:val="00D20004"/>
    <w:rsid w:val="00D2083D"/>
    <w:rsid w:val="00D2135A"/>
    <w:rsid w:val="00D221BE"/>
    <w:rsid w:val="00D23576"/>
    <w:rsid w:val="00D238F0"/>
    <w:rsid w:val="00D23E5A"/>
    <w:rsid w:val="00D23F13"/>
    <w:rsid w:val="00D24A8E"/>
    <w:rsid w:val="00D2586D"/>
    <w:rsid w:val="00D26F6A"/>
    <w:rsid w:val="00D3018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E04"/>
    <w:rsid w:val="00D60421"/>
    <w:rsid w:val="00D6253F"/>
    <w:rsid w:val="00D6350F"/>
    <w:rsid w:val="00D642C6"/>
    <w:rsid w:val="00D64BEF"/>
    <w:rsid w:val="00D64EAD"/>
    <w:rsid w:val="00D65932"/>
    <w:rsid w:val="00D659AE"/>
    <w:rsid w:val="00D66ED3"/>
    <w:rsid w:val="00D71FEC"/>
    <w:rsid w:val="00D7595C"/>
    <w:rsid w:val="00D762C4"/>
    <w:rsid w:val="00D7665D"/>
    <w:rsid w:val="00D76983"/>
    <w:rsid w:val="00D769A7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A0CB7"/>
    <w:rsid w:val="00DA0CE6"/>
    <w:rsid w:val="00DA1E93"/>
    <w:rsid w:val="00DA2A3D"/>
    <w:rsid w:val="00DA2D8B"/>
    <w:rsid w:val="00DA5219"/>
    <w:rsid w:val="00DA72E7"/>
    <w:rsid w:val="00DB3427"/>
    <w:rsid w:val="00DB4BED"/>
    <w:rsid w:val="00DB6F8F"/>
    <w:rsid w:val="00DC018B"/>
    <w:rsid w:val="00DC076B"/>
    <w:rsid w:val="00DC12E2"/>
    <w:rsid w:val="00DC160A"/>
    <w:rsid w:val="00DC3A19"/>
    <w:rsid w:val="00DC3D75"/>
    <w:rsid w:val="00DC46A0"/>
    <w:rsid w:val="00DC6755"/>
    <w:rsid w:val="00DC6B80"/>
    <w:rsid w:val="00DC6EB4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1F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6201"/>
    <w:rsid w:val="00E279D0"/>
    <w:rsid w:val="00E304B4"/>
    <w:rsid w:val="00E30F85"/>
    <w:rsid w:val="00E32658"/>
    <w:rsid w:val="00E32D5C"/>
    <w:rsid w:val="00E339E8"/>
    <w:rsid w:val="00E347E1"/>
    <w:rsid w:val="00E36A66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46423"/>
    <w:rsid w:val="00E50616"/>
    <w:rsid w:val="00E5425C"/>
    <w:rsid w:val="00E55E8B"/>
    <w:rsid w:val="00E566B5"/>
    <w:rsid w:val="00E57068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1C83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753"/>
    <w:rsid w:val="00EB3C9C"/>
    <w:rsid w:val="00EB3F8A"/>
    <w:rsid w:val="00EB4205"/>
    <w:rsid w:val="00EB4A2B"/>
    <w:rsid w:val="00EB5AA7"/>
    <w:rsid w:val="00EB62ED"/>
    <w:rsid w:val="00EB6BB7"/>
    <w:rsid w:val="00EC0DB1"/>
    <w:rsid w:val="00EC1716"/>
    <w:rsid w:val="00EC2F5E"/>
    <w:rsid w:val="00EC40BC"/>
    <w:rsid w:val="00EC45D2"/>
    <w:rsid w:val="00EC4918"/>
    <w:rsid w:val="00EC6C7E"/>
    <w:rsid w:val="00EC7374"/>
    <w:rsid w:val="00ED115C"/>
    <w:rsid w:val="00ED20E1"/>
    <w:rsid w:val="00ED2221"/>
    <w:rsid w:val="00ED428B"/>
    <w:rsid w:val="00EE01B5"/>
    <w:rsid w:val="00EE1120"/>
    <w:rsid w:val="00EE14FA"/>
    <w:rsid w:val="00EE1D02"/>
    <w:rsid w:val="00EE1EFF"/>
    <w:rsid w:val="00EE20ED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5466"/>
    <w:rsid w:val="00F057B9"/>
    <w:rsid w:val="00F0692C"/>
    <w:rsid w:val="00F06EEB"/>
    <w:rsid w:val="00F071B5"/>
    <w:rsid w:val="00F1073B"/>
    <w:rsid w:val="00F10C63"/>
    <w:rsid w:val="00F111D9"/>
    <w:rsid w:val="00F12B50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760F"/>
    <w:rsid w:val="00F27E37"/>
    <w:rsid w:val="00F3005F"/>
    <w:rsid w:val="00F313FD"/>
    <w:rsid w:val="00F3158C"/>
    <w:rsid w:val="00F3261A"/>
    <w:rsid w:val="00F3447C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33E8"/>
    <w:rsid w:val="00F73850"/>
    <w:rsid w:val="00F7396D"/>
    <w:rsid w:val="00F75168"/>
    <w:rsid w:val="00F75E5C"/>
    <w:rsid w:val="00F80575"/>
    <w:rsid w:val="00F81231"/>
    <w:rsid w:val="00F820BA"/>
    <w:rsid w:val="00F829F0"/>
    <w:rsid w:val="00F84C81"/>
    <w:rsid w:val="00F84E96"/>
    <w:rsid w:val="00F8579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545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4FDC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val="ru-RU"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890648"/>
    <w:pPr>
      <w:keepNext/>
      <w:spacing w:before="120" w:after="12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816E40"/>
    <w:pPr>
      <w:keepNext/>
      <w:spacing w:before="120" w:after="12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uiPriority w:val="99"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890648"/>
    <w:rPr>
      <w:rFonts w:eastAsia="NSimSun" w:cs="Arial"/>
      <w:b/>
      <w:bCs/>
      <w:iCs/>
      <w:kern w:val="3"/>
      <w:sz w:val="30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16E40"/>
    <w:rPr>
      <w:rFonts w:eastAsia="NSimSun" w:cs="Arial"/>
      <w:b/>
      <w:bCs/>
      <w:i/>
      <w:kern w:val="3"/>
      <w:sz w:val="28"/>
      <w:szCs w:val="26"/>
      <w:lang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9">
    <w:name w:val="ГОСТ 9пт"/>
    <w:basedOn w:val="a4"/>
    <w:link w:val="90"/>
    <w:qFormat/>
    <w:rsid w:val="00315372"/>
    <w:pPr>
      <w:spacing w:line="240" w:lineRule="auto"/>
      <w:ind w:firstLine="0"/>
      <w:jc w:val="left"/>
    </w:pPr>
    <w:rPr>
      <w:rFonts w:ascii="GOST type A" w:hAnsi="GOST type A"/>
      <w:i/>
      <w:iCs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90">
    <w:name w:val="ГОСТ 9пт Знак"/>
    <w:basedOn w:val="a5"/>
    <w:link w:val="9"/>
    <w:rsid w:val="00315372"/>
    <w:rPr>
      <w:rFonts w:ascii="GOST type A" w:eastAsia="NSimSun" w:hAnsi="GOST type A" w:cs="Lucida Sans"/>
      <w:i/>
      <w:iCs/>
      <w:noProof/>
      <w:kern w:val="3"/>
      <w:sz w:val="18"/>
      <w:szCs w:val="24"/>
      <w:lang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12733A"/>
    <w:pPr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eastAsia="ru-RU" w:bidi="ar-SA"/>
    </w:rPr>
  </w:style>
  <w:style w:type="character" w:customStyle="1" w:styleId="aff9">
    <w:name w:val="Рисунок Знак"/>
    <w:basedOn w:val="a1"/>
    <w:link w:val="aff8"/>
    <w:rsid w:val="0012733A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E50616"/>
    <w:pPr>
      <w:spacing w:before="120"/>
    </w:pPr>
    <w:rPr>
      <w:noProof/>
    </w:rPr>
  </w:style>
  <w:style w:type="character" w:customStyle="1" w:styleId="affd">
    <w:name w:val="Назв. файла с кодом Знак"/>
    <w:basedOn w:val="a1"/>
    <w:link w:val="affc"/>
    <w:rsid w:val="00E50616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hyperlink" Target="https://learn.microsoft.com/en-us/windows/wsl/about" TargetMode="External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7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hyperlink" Target="https://material.angular.io/components/categories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s://docs.docker.com/guides" TargetMode="External"/><Relationship Id="rId19" Type="http://schemas.openxmlformats.org/officeDocument/2006/relationships/image" Target="media/image7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hyperlink" Target="https://yandex.cloud/ru/docs/foundation-models/concepts/yandexgpt/tokens?utm_referrer=https%3A%2F%2Fwww.google.com%2F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hyperlink" Target="https://angular.io/doc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hyperlink" Target="https://learn.microsoft.com/en-us/ef/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learn.microsoft.com/en-us/aspnet/core/?view=aspnetcore-7.0" TargetMode="External"/><Relationship Id="rId65" Type="http://schemas.openxmlformats.org/officeDocument/2006/relationships/hyperlink" Target="https://learn.microsoft.com/en-us/dotnet/csharp/tour-of-csharp/overview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11453</TotalTime>
  <Pages>150</Pages>
  <Words>39120</Words>
  <Characters>222990</Characters>
  <Application>Microsoft Office Word</Application>
  <DocSecurity>0</DocSecurity>
  <Lines>1858</Lines>
  <Paragraphs>523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261587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1920</cp:revision>
  <cp:lastPrinted>2024-06-03T08:16:00Z</cp:lastPrinted>
  <dcterms:created xsi:type="dcterms:W3CDTF">2023-06-27T12:22:00Z</dcterms:created>
  <dcterms:modified xsi:type="dcterms:W3CDTF">2024-06-06T09:49:00Z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