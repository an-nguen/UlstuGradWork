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0F5D21" w14:textId="21D57726" w:rsidR="00406DE8" w:rsidRPr="00E45395" w:rsidRDefault="00406DE8" w:rsidP="00E45395">
      <w:pPr>
        <w:spacing w:line="240" w:lineRule="auto"/>
        <w:ind w:firstLine="0"/>
        <w:jc w:val="center"/>
        <w:rPr>
          <w:rFonts w:cs="Times New Roman"/>
          <w:b/>
          <w:bCs/>
          <w:sz w:val="24"/>
          <w:lang w:val="ru-RU"/>
        </w:rPr>
      </w:pPr>
      <w:r w:rsidRPr="00E45395">
        <w:rPr>
          <w:rFonts w:cs="Times New Roman"/>
          <w:b/>
          <w:bCs/>
          <w:sz w:val="24"/>
          <w:lang w:val="ru-RU"/>
        </w:rPr>
        <w:t xml:space="preserve">МИНИСТЕРСТВО </w:t>
      </w:r>
      <w:r w:rsidR="003D795C" w:rsidRPr="00E45395">
        <w:rPr>
          <w:rFonts w:cs="Times New Roman"/>
          <w:b/>
          <w:bCs/>
          <w:sz w:val="24"/>
          <w:lang w:val="ru-RU"/>
        </w:rPr>
        <w:t xml:space="preserve">НАУКИ </w:t>
      </w:r>
      <w:r w:rsidR="003D795C">
        <w:rPr>
          <w:rFonts w:cs="Times New Roman"/>
          <w:b/>
          <w:bCs/>
          <w:sz w:val="24"/>
          <w:lang w:val="ru-RU"/>
        </w:rPr>
        <w:t xml:space="preserve">И ВЫСШЕГО </w:t>
      </w:r>
      <w:r w:rsidR="006B640A" w:rsidRPr="00E45395">
        <w:rPr>
          <w:rFonts w:cs="Times New Roman"/>
          <w:b/>
          <w:bCs/>
          <w:sz w:val="24"/>
          <w:lang w:val="ru-RU"/>
        </w:rPr>
        <w:t xml:space="preserve">ОБРАЗОВАНИЯ </w:t>
      </w:r>
      <w:r w:rsidRPr="00E45395">
        <w:rPr>
          <w:rFonts w:cs="Times New Roman"/>
          <w:b/>
          <w:bCs/>
          <w:sz w:val="24"/>
          <w:lang w:val="ru-RU"/>
        </w:rPr>
        <w:t>РОССИЙСКОЙ ФЕДЕРАЦИИ</w:t>
      </w:r>
    </w:p>
    <w:p w14:paraId="24749A60" w14:textId="2A09707E" w:rsidR="00406DE8" w:rsidRPr="00E45395" w:rsidRDefault="00406DE8" w:rsidP="00E279D0">
      <w:pPr>
        <w:spacing w:after="220" w:line="240" w:lineRule="auto"/>
        <w:ind w:firstLine="0"/>
        <w:jc w:val="center"/>
        <w:rPr>
          <w:rFonts w:cs="Times New Roman"/>
          <w:sz w:val="24"/>
          <w:lang w:val="ru-RU"/>
        </w:rPr>
      </w:pPr>
      <w:r w:rsidRPr="00E45395">
        <w:rPr>
          <w:rFonts w:cs="Times New Roman"/>
          <w:sz w:val="24"/>
          <w:lang w:val="ru-RU"/>
        </w:rPr>
        <w:t xml:space="preserve">федеральное государственное бюджетное образовательное учреждение </w:t>
      </w:r>
      <w:r w:rsidRPr="00E45395">
        <w:rPr>
          <w:rFonts w:cs="Times New Roman"/>
          <w:sz w:val="24"/>
          <w:lang w:val="ru-RU"/>
        </w:rPr>
        <w:br/>
        <w:t>высшего образования</w:t>
      </w:r>
    </w:p>
    <w:p w14:paraId="28531132" w14:textId="77777777" w:rsidR="00406DE8" w:rsidRPr="00E45395" w:rsidRDefault="00406DE8" w:rsidP="00E45395">
      <w:pPr>
        <w:spacing w:line="240" w:lineRule="auto"/>
        <w:ind w:firstLine="0"/>
        <w:jc w:val="center"/>
        <w:rPr>
          <w:rFonts w:cs="Times New Roman"/>
          <w:b/>
          <w:bCs/>
          <w:sz w:val="24"/>
          <w:lang w:val="ru-RU"/>
        </w:rPr>
      </w:pPr>
      <w:r w:rsidRPr="00E45395">
        <w:rPr>
          <w:rFonts w:cs="Times New Roman"/>
          <w:b/>
          <w:bCs/>
          <w:sz w:val="24"/>
          <w:lang w:val="ru-RU"/>
        </w:rPr>
        <w:t>«УЛЬЯНОВСКИЙ ГОСУДАРСТВЕННЫЙ ТЕХНИЧЕСКИЙ УНИВЕРСИТЕТ»</w:t>
      </w:r>
    </w:p>
    <w:p w14:paraId="15C7671C" w14:textId="77777777" w:rsidR="00406DE8" w:rsidRPr="00FF21E0" w:rsidRDefault="00406DE8" w:rsidP="00D441DC">
      <w:pPr>
        <w:spacing w:line="240" w:lineRule="auto"/>
        <w:ind w:firstLine="0"/>
        <w:rPr>
          <w:rFonts w:cs="Times New Roman"/>
          <w:sz w:val="22"/>
          <w:szCs w:val="22"/>
          <w:lang w:val="ru-RU"/>
        </w:rPr>
      </w:pPr>
    </w:p>
    <w:p w14:paraId="354DC64E" w14:textId="77777777" w:rsidR="00E30F85" w:rsidRPr="003C212D" w:rsidRDefault="00E30F85" w:rsidP="00E30F85">
      <w:pPr>
        <w:widowControl w:val="0"/>
        <w:tabs>
          <w:tab w:val="left" w:pos="4755"/>
          <w:tab w:val="left" w:pos="5172"/>
          <w:tab w:val="left" w:pos="9357"/>
        </w:tabs>
        <w:autoSpaceDE w:val="0"/>
        <w:spacing w:before="1"/>
        <w:ind w:right="63" w:firstLine="0"/>
        <w:rPr>
          <w:b/>
          <w:i/>
          <w:szCs w:val="22"/>
          <w:lang w:val="ru-RU" w:bidi="ru-RU"/>
        </w:rPr>
      </w:pPr>
      <w:r w:rsidRPr="003C212D">
        <w:rPr>
          <w:szCs w:val="22"/>
          <w:lang w:val="ru-RU" w:bidi="ru-RU"/>
        </w:rPr>
        <w:t>Факультет</w:t>
      </w:r>
      <w:r w:rsidRPr="003C212D">
        <w:rPr>
          <w:spacing w:val="-1"/>
          <w:szCs w:val="22"/>
          <w:u w:val="single"/>
          <w:lang w:val="ru-RU" w:bidi="ru-RU"/>
        </w:rPr>
        <w:t xml:space="preserve"> </w:t>
      </w:r>
      <w:r w:rsidRPr="003C212D">
        <w:rPr>
          <w:i/>
          <w:szCs w:val="22"/>
          <w:u w:val="single"/>
          <w:lang w:val="ru-RU" w:bidi="ru-RU"/>
        </w:rPr>
        <w:t>ИСТ</w:t>
      </w:r>
      <w:r w:rsidRPr="003C212D">
        <w:rPr>
          <w:i/>
          <w:szCs w:val="22"/>
          <w:u w:val="single"/>
          <w:lang w:val="ru-RU" w:bidi="ru-RU"/>
        </w:rPr>
        <w:tab/>
      </w:r>
      <w:r w:rsidRPr="003C212D">
        <w:rPr>
          <w:i/>
          <w:szCs w:val="22"/>
          <w:lang w:val="ru-RU" w:bidi="ru-RU"/>
        </w:rPr>
        <w:tab/>
      </w:r>
      <w:r w:rsidRPr="003C212D">
        <w:rPr>
          <w:szCs w:val="22"/>
          <w:lang w:val="ru-RU" w:bidi="ru-RU"/>
        </w:rPr>
        <w:t>Кафедра</w:t>
      </w:r>
      <w:r w:rsidRPr="003C212D">
        <w:rPr>
          <w:spacing w:val="69"/>
          <w:szCs w:val="22"/>
          <w:u w:val="single"/>
          <w:lang w:val="ru-RU" w:bidi="ru-RU"/>
        </w:rPr>
        <w:t xml:space="preserve"> </w:t>
      </w:r>
      <w:r w:rsidRPr="003C212D">
        <w:rPr>
          <w:i/>
          <w:szCs w:val="22"/>
          <w:u w:val="single"/>
          <w:lang w:val="ru-RU" w:bidi="ru-RU"/>
        </w:rPr>
        <w:t>ИВК</w:t>
      </w:r>
      <w:r w:rsidRPr="003C212D">
        <w:rPr>
          <w:i/>
          <w:szCs w:val="22"/>
          <w:u w:val="single"/>
          <w:lang w:val="ru-RU" w:bidi="ru-RU"/>
        </w:rPr>
        <w:tab/>
      </w:r>
    </w:p>
    <w:p w14:paraId="7DE6E4A5" w14:textId="77777777" w:rsidR="003C212D" w:rsidRPr="003C212D" w:rsidRDefault="003C212D" w:rsidP="00C428B3">
      <w:pPr>
        <w:widowControl w:val="0"/>
        <w:autoSpaceDE w:val="0"/>
        <w:spacing w:before="93" w:line="276" w:lineRule="auto"/>
        <w:ind w:left="5806" w:firstLine="6"/>
        <w:rPr>
          <w:b/>
          <w:szCs w:val="22"/>
          <w:lang w:val="ru-RU" w:bidi="ru-RU"/>
        </w:rPr>
      </w:pPr>
      <w:r w:rsidRPr="003C212D">
        <w:rPr>
          <w:szCs w:val="22"/>
          <w:lang w:val="ru-RU" w:bidi="ru-RU"/>
        </w:rPr>
        <w:t>К ЗАЩИТЕ ДОПУСТИТЬ</w:t>
      </w:r>
    </w:p>
    <w:p w14:paraId="1DDE8022" w14:textId="77777777" w:rsidR="003C212D" w:rsidRPr="003C212D" w:rsidRDefault="003C212D" w:rsidP="00C428B3">
      <w:pPr>
        <w:widowControl w:val="0"/>
        <w:autoSpaceDE w:val="0"/>
        <w:spacing w:before="7" w:line="276" w:lineRule="auto"/>
        <w:ind w:left="5789" w:firstLine="6"/>
        <w:rPr>
          <w:b/>
          <w:szCs w:val="22"/>
          <w:lang w:val="ru-RU" w:bidi="ru-RU"/>
        </w:rPr>
      </w:pPr>
      <w:r w:rsidRPr="003C212D">
        <w:rPr>
          <w:szCs w:val="22"/>
          <w:lang w:val="ru-RU" w:bidi="ru-RU"/>
        </w:rPr>
        <w:t>Зав. кафедрой</w:t>
      </w:r>
    </w:p>
    <w:p w14:paraId="7BE66B4B" w14:textId="77777777" w:rsidR="003C212D" w:rsidRPr="003C212D" w:rsidRDefault="003C212D" w:rsidP="00C428B3">
      <w:pPr>
        <w:widowControl w:val="0"/>
        <w:autoSpaceDE w:val="0"/>
        <w:spacing w:before="5" w:line="240" w:lineRule="auto"/>
        <w:ind w:firstLine="6"/>
        <w:rPr>
          <w:rFonts w:eastAsia="Calibri"/>
          <w:b/>
          <w:sz w:val="16"/>
          <w:szCs w:val="28"/>
          <w:lang w:val="ru-RU" w:bidi="ru-RU"/>
        </w:rPr>
      </w:pPr>
    </w:p>
    <w:p w14:paraId="51AF1F5F" w14:textId="77777777" w:rsidR="003C212D" w:rsidRPr="003C212D" w:rsidRDefault="003C212D" w:rsidP="00C428B3">
      <w:pPr>
        <w:widowControl w:val="0"/>
        <w:tabs>
          <w:tab w:val="left" w:pos="7053"/>
          <w:tab w:val="left" w:pos="9790"/>
        </w:tabs>
        <w:autoSpaceDE w:val="0"/>
        <w:spacing w:before="92" w:line="240" w:lineRule="auto"/>
        <w:ind w:left="5791" w:firstLine="6"/>
        <w:rPr>
          <w:b/>
          <w:szCs w:val="22"/>
          <w:lang w:val="ru-RU" w:bidi="ru-RU"/>
        </w:rPr>
      </w:pPr>
      <w:r w:rsidRPr="003C212D">
        <w:rPr>
          <w:szCs w:val="22"/>
          <w:u w:val="single"/>
          <w:lang w:val="ru-RU" w:bidi="ru-RU"/>
        </w:rPr>
        <w:t xml:space="preserve"> </w:t>
      </w:r>
      <w:r w:rsidRPr="003C212D">
        <w:rPr>
          <w:szCs w:val="22"/>
          <w:u w:val="single"/>
          <w:lang w:val="ru-RU" w:bidi="ru-RU"/>
        </w:rPr>
        <w:tab/>
      </w:r>
      <w:r w:rsidRPr="003C212D">
        <w:rPr>
          <w:szCs w:val="22"/>
          <w:lang w:val="ru-RU" w:bidi="ru-RU"/>
        </w:rPr>
        <w:t>/</w:t>
      </w:r>
      <w:r w:rsidRPr="003C212D">
        <w:rPr>
          <w:szCs w:val="22"/>
          <w:u w:val="single"/>
          <w:lang w:val="ru-RU" w:bidi="ru-RU"/>
        </w:rPr>
        <w:t xml:space="preserve"> С.К. Киселев</w:t>
      </w:r>
      <w:r w:rsidRPr="003C212D">
        <w:rPr>
          <w:szCs w:val="22"/>
          <w:u w:val="single"/>
          <w:lang w:val="ru-RU" w:bidi="ru-RU"/>
        </w:rPr>
        <w:tab/>
      </w:r>
      <w:r w:rsidRPr="003C212D">
        <w:rPr>
          <w:szCs w:val="22"/>
          <w:lang w:val="ru-RU" w:bidi="ru-RU"/>
        </w:rPr>
        <w:t>/</w:t>
      </w:r>
    </w:p>
    <w:p w14:paraId="4653548E" w14:textId="77777777" w:rsidR="003C212D" w:rsidRPr="00FB79F8" w:rsidRDefault="003C212D" w:rsidP="00C428B3">
      <w:pPr>
        <w:widowControl w:val="0"/>
        <w:tabs>
          <w:tab w:val="left" w:pos="7481"/>
        </w:tabs>
        <w:autoSpaceDE w:val="0"/>
        <w:spacing w:before="30" w:line="240" w:lineRule="auto"/>
        <w:ind w:left="6132" w:firstLine="6"/>
        <w:rPr>
          <w:b/>
          <w:sz w:val="18"/>
          <w:szCs w:val="22"/>
          <w:lang w:val="ru-RU" w:bidi="ru-RU"/>
        </w:rPr>
      </w:pPr>
      <w:r w:rsidRPr="00FB79F8">
        <w:rPr>
          <w:sz w:val="18"/>
          <w:szCs w:val="22"/>
          <w:lang w:val="ru-RU" w:bidi="ru-RU"/>
        </w:rPr>
        <w:t>подпись</w:t>
      </w:r>
      <w:r w:rsidRPr="00FB79F8">
        <w:rPr>
          <w:sz w:val="18"/>
          <w:szCs w:val="22"/>
          <w:lang w:val="ru-RU" w:bidi="ru-RU"/>
        </w:rPr>
        <w:tab/>
        <w:t>инициалы,</w:t>
      </w:r>
      <w:r w:rsidRPr="00FB79F8">
        <w:rPr>
          <w:spacing w:val="-1"/>
          <w:sz w:val="18"/>
          <w:szCs w:val="22"/>
          <w:lang w:val="ru-RU" w:bidi="ru-RU"/>
        </w:rPr>
        <w:t xml:space="preserve"> </w:t>
      </w:r>
      <w:r w:rsidRPr="00FB79F8">
        <w:rPr>
          <w:sz w:val="18"/>
          <w:szCs w:val="22"/>
          <w:lang w:val="ru-RU" w:bidi="ru-RU"/>
        </w:rPr>
        <w:t>фамилия</w:t>
      </w:r>
    </w:p>
    <w:p w14:paraId="41C34488" w14:textId="22A292E3" w:rsidR="003C212D" w:rsidRPr="003C212D" w:rsidRDefault="003C212D" w:rsidP="003C212D">
      <w:pPr>
        <w:widowControl w:val="0"/>
        <w:tabs>
          <w:tab w:val="left" w:pos="6429"/>
          <w:tab w:val="left" w:pos="8818"/>
          <w:tab w:val="left" w:pos="9552"/>
        </w:tabs>
        <w:autoSpaceDE w:val="0"/>
        <w:spacing w:before="49"/>
        <w:ind w:left="5763" w:firstLine="6"/>
        <w:rPr>
          <w:b/>
          <w:szCs w:val="22"/>
          <w:lang w:val="ru-RU" w:bidi="ru-RU"/>
        </w:rPr>
      </w:pPr>
      <w:r w:rsidRPr="00FB79F8">
        <w:rPr>
          <w:szCs w:val="22"/>
          <w:lang w:val="ru-RU" w:bidi="ru-RU"/>
        </w:rPr>
        <w:t>«</w:t>
      </w:r>
      <w:r w:rsidRPr="00FB79F8">
        <w:rPr>
          <w:szCs w:val="22"/>
          <w:u w:val="single"/>
          <w:lang w:val="ru-RU" w:bidi="ru-RU"/>
        </w:rPr>
        <w:t xml:space="preserve"> </w:t>
      </w:r>
      <w:r w:rsidRPr="00FB79F8">
        <w:rPr>
          <w:szCs w:val="22"/>
          <w:u w:val="single"/>
          <w:lang w:val="ru-RU" w:bidi="ru-RU"/>
        </w:rPr>
        <w:tab/>
      </w:r>
      <w:r w:rsidRPr="00FB79F8">
        <w:rPr>
          <w:szCs w:val="22"/>
          <w:lang w:val="ru-RU" w:bidi="ru-RU"/>
        </w:rPr>
        <w:t>»</w:t>
      </w:r>
      <w:r w:rsidRPr="00FB79F8">
        <w:rPr>
          <w:szCs w:val="22"/>
          <w:u w:val="single"/>
          <w:lang w:val="ru-RU" w:bidi="ru-RU"/>
        </w:rPr>
        <w:t xml:space="preserve"> </w:t>
      </w:r>
      <w:r w:rsidRPr="00FB79F8">
        <w:rPr>
          <w:szCs w:val="22"/>
          <w:u w:val="single"/>
          <w:lang w:val="ru-RU" w:bidi="ru-RU"/>
        </w:rPr>
        <w:tab/>
      </w:r>
      <w:r w:rsidRPr="00FB79F8">
        <w:rPr>
          <w:szCs w:val="22"/>
          <w:lang w:val="ru-RU" w:bidi="ru-RU"/>
        </w:rPr>
        <w:t>20</w:t>
      </w:r>
      <w:r w:rsidRPr="00FB79F8">
        <w:rPr>
          <w:szCs w:val="22"/>
          <w:u w:val="single"/>
          <w:lang w:val="ru-RU" w:bidi="ru-RU"/>
        </w:rPr>
        <w:t xml:space="preserve"> 2</w:t>
      </w:r>
      <w:r>
        <w:rPr>
          <w:szCs w:val="22"/>
          <w:u w:val="single"/>
          <w:lang w:val="ru-RU" w:bidi="ru-RU"/>
        </w:rPr>
        <w:t>4</w:t>
      </w:r>
      <w:r w:rsidRPr="00FB79F8">
        <w:rPr>
          <w:szCs w:val="22"/>
          <w:u w:val="single"/>
          <w:lang w:val="ru-RU" w:bidi="ru-RU"/>
        </w:rPr>
        <w:tab/>
      </w:r>
      <w:r w:rsidRPr="00FB79F8">
        <w:rPr>
          <w:szCs w:val="22"/>
          <w:lang w:val="ru-RU" w:bidi="ru-RU"/>
        </w:rPr>
        <w:t>г.</w:t>
      </w:r>
    </w:p>
    <w:p w14:paraId="6A6C8CB5" w14:textId="51C89498" w:rsidR="003C212D" w:rsidRPr="00937643" w:rsidRDefault="003C212D" w:rsidP="003C212D">
      <w:pPr>
        <w:widowControl w:val="0"/>
        <w:autoSpaceDE w:val="0"/>
        <w:spacing w:line="278" w:lineRule="auto"/>
        <w:ind w:right="567" w:firstLine="0"/>
        <w:jc w:val="center"/>
        <w:rPr>
          <w:b/>
          <w:bCs/>
          <w:sz w:val="44"/>
          <w:szCs w:val="22"/>
          <w:lang w:val="ru-RU" w:bidi="ru-RU"/>
        </w:rPr>
      </w:pPr>
      <w:r w:rsidRPr="00FB79F8">
        <w:rPr>
          <w:b/>
          <w:bCs/>
          <w:sz w:val="44"/>
          <w:szCs w:val="22"/>
          <w:lang w:val="ru-RU" w:bidi="ru-RU"/>
        </w:rPr>
        <w:t>ВЫПУСКНАЯ</w:t>
      </w:r>
      <w:r w:rsidRPr="00937643">
        <w:rPr>
          <w:b/>
          <w:bCs/>
          <w:sz w:val="44"/>
          <w:szCs w:val="22"/>
          <w:lang w:val="ru-RU" w:bidi="ru-RU"/>
        </w:rPr>
        <w:t xml:space="preserve"> </w:t>
      </w:r>
      <w:r w:rsidRPr="00FB79F8">
        <w:rPr>
          <w:b/>
          <w:bCs/>
          <w:sz w:val="44"/>
          <w:szCs w:val="22"/>
          <w:lang w:val="ru-RU" w:bidi="ru-RU"/>
        </w:rPr>
        <w:t>КВАЛИФИКАЦИОННАЯ РАБОТА</w:t>
      </w:r>
    </w:p>
    <w:p w14:paraId="0F76EB69" w14:textId="77777777" w:rsidR="003C212D" w:rsidRPr="003C212D" w:rsidRDefault="003C212D" w:rsidP="00D441DC">
      <w:pPr>
        <w:autoSpaceDE w:val="0"/>
        <w:adjustRightInd w:val="0"/>
        <w:spacing w:line="240" w:lineRule="auto"/>
        <w:ind w:firstLine="0"/>
        <w:rPr>
          <w:rFonts w:cs="Times New Roman"/>
          <w:b/>
          <w:sz w:val="16"/>
          <w:szCs w:val="16"/>
          <w:lang w:val="ru-RU"/>
        </w:rPr>
      </w:pPr>
    </w:p>
    <w:p w14:paraId="3AC3F1BA" w14:textId="59BAA1F9" w:rsidR="00406DE8" w:rsidRPr="00D47903" w:rsidRDefault="00406DE8" w:rsidP="00F1336C">
      <w:pPr>
        <w:tabs>
          <w:tab w:val="left" w:pos="5103"/>
        </w:tabs>
        <w:autoSpaceDE w:val="0"/>
        <w:adjustRightInd w:val="0"/>
        <w:ind w:firstLine="0"/>
        <w:rPr>
          <w:rFonts w:cs="Times New Roman"/>
          <w:szCs w:val="28"/>
          <w:lang w:val="ru-RU"/>
        </w:rPr>
      </w:pPr>
      <w:r w:rsidRPr="00D47903">
        <w:rPr>
          <w:rFonts w:cs="Times New Roman"/>
          <w:szCs w:val="28"/>
          <w:lang w:val="ru-RU"/>
        </w:rPr>
        <w:t>Тема</w:t>
      </w:r>
      <w:r w:rsidR="00D47903" w:rsidRPr="00D47903">
        <w:rPr>
          <w:rFonts w:cs="Times New Roman"/>
          <w:szCs w:val="28"/>
          <w:lang w:val="ru-RU"/>
        </w:rPr>
        <w:t xml:space="preserve"> </w:t>
      </w:r>
      <w:r w:rsidR="00D47903" w:rsidRPr="00D47903">
        <w:rPr>
          <w:rFonts w:cs="Times New Roman"/>
          <w:i/>
          <w:iCs/>
          <w:szCs w:val="28"/>
          <w:u w:val="single"/>
          <w:lang w:val="ru-RU"/>
        </w:rPr>
        <w:t>Интеллектуальный помощник для работы с электронной библиотекой</w:t>
      </w:r>
    </w:p>
    <w:p w14:paraId="1F73A3B5" w14:textId="6A8B93E5" w:rsidR="00406DE8" w:rsidRPr="00FE5C5A" w:rsidRDefault="00406DE8" w:rsidP="00D441DC">
      <w:pPr>
        <w:spacing w:line="240" w:lineRule="auto"/>
        <w:ind w:firstLine="0"/>
        <w:rPr>
          <w:rFonts w:cs="Times New Roman"/>
          <w:lang w:val="ru-RU"/>
        </w:rPr>
      </w:pPr>
      <w:r w:rsidRPr="00FE5C5A">
        <w:rPr>
          <w:rFonts w:cs="Times New Roman"/>
          <w:szCs w:val="28"/>
          <w:lang w:val="ru-RU"/>
        </w:rPr>
        <w:t>Обучающийся</w:t>
      </w:r>
      <w:r w:rsidR="006E3FA9">
        <w:rPr>
          <w:rFonts w:cs="Times New Roman"/>
          <w:szCs w:val="28"/>
          <w:lang w:val="ru-RU"/>
        </w:rPr>
        <w:tab/>
      </w:r>
      <w:r w:rsidR="004A7372">
        <w:rPr>
          <w:rFonts w:cs="Times New Roman"/>
          <w:szCs w:val="28"/>
          <w:lang w:val="ru-RU"/>
        </w:rPr>
        <w:tab/>
      </w:r>
      <w:r w:rsidR="00A65737" w:rsidRPr="00FE5C5A">
        <w:rPr>
          <w:rFonts w:cs="Times New Roman"/>
          <w:lang w:val="ru-RU"/>
        </w:rPr>
        <w:t xml:space="preserve"> </w:t>
      </w:r>
      <w:r w:rsidRPr="00FE5C5A">
        <w:rPr>
          <w:rFonts w:cs="Times New Roman"/>
          <w:lang w:val="ru-RU"/>
        </w:rPr>
        <w:t>__</w:t>
      </w:r>
      <w:r w:rsidR="00A65737" w:rsidRPr="00FE5C5A">
        <w:rPr>
          <w:rFonts w:cs="Times New Roman"/>
          <w:lang w:val="ru-RU"/>
        </w:rPr>
        <w:t>______</w:t>
      </w:r>
      <w:r w:rsidRPr="00FE5C5A">
        <w:rPr>
          <w:rFonts w:cs="Times New Roman"/>
          <w:lang w:val="ru-RU"/>
        </w:rPr>
        <w:t>____</w:t>
      </w:r>
      <w:r w:rsidR="00F1336C" w:rsidRPr="00FE5C5A">
        <w:rPr>
          <w:rFonts w:cs="Times New Roman"/>
          <w:lang w:val="ru-RU"/>
        </w:rPr>
        <w:t>__________</w:t>
      </w:r>
      <w:r w:rsidRPr="00FE5C5A">
        <w:rPr>
          <w:rFonts w:cs="Times New Roman"/>
          <w:lang w:val="ru-RU"/>
        </w:rPr>
        <w:t>/</w:t>
      </w:r>
      <w:r w:rsidR="006E3FA9" w:rsidRPr="006E3FA9">
        <w:rPr>
          <w:rFonts w:cs="Times New Roman"/>
          <w:i/>
          <w:iCs/>
          <w:u w:val="single"/>
          <w:lang w:val="ru-RU"/>
        </w:rPr>
        <w:t xml:space="preserve"> </w:t>
      </w:r>
      <w:r w:rsidR="006E3FA9">
        <w:rPr>
          <w:rFonts w:cs="Times New Roman"/>
          <w:i/>
          <w:iCs/>
          <w:u w:val="single"/>
          <w:lang w:val="ru-RU"/>
        </w:rPr>
        <w:tab/>
      </w:r>
      <w:r w:rsidR="006E3FA9" w:rsidRPr="006E3FA9">
        <w:rPr>
          <w:rFonts w:cs="Times New Roman"/>
          <w:i/>
          <w:iCs/>
          <w:u w:val="single"/>
          <w:lang w:val="ru-RU"/>
        </w:rPr>
        <w:t>Х.А. Нгуен</w:t>
      </w:r>
      <w:r w:rsidR="006E3FA9">
        <w:rPr>
          <w:rFonts w:cs="Times New Roman"/>
          <w:i/>
          <w:iCs/>
          <w:u w:val="single"/>
          <w:lang w:val="ru-RU"/>
        </w:rPr>
        <w:tab/>
      </w:r>
      <w:r w:rsidR="006E3FA9">
        <w:rPr>
          <w:rFonts w:cs="Times New Roman"/>
          <w:i/>
          <w:iCs/>
          <w:u w:val="single"/>
          <w:lang w:val="ru-RU"/>
        </w:rPr>
        <w:tab/>
      </w:r>
      <w:r w:rsidR="006E3FA9">
        <w:rPr>
          <w:rFonts w:cs="Times New Roman"/>
          <w:i/>
          <w:iCs/>
          <w:u w:val="single"/>
          <w:lang w:val="ru-RU"/>
        </w:rPr>
        <w:tab/>
      </w:r>
    </w:p>
    <w:p w14:paraId="325C1EFC" w14:textId="3DF7A301" w:rsidR="00406DE8" w:rsidRDefault="006A7D8F" w:rsidP="00F1336C">
      <w:pPr>
        <w:tabs>
          <w:tab w:val="left" w:pos="-4678"/>
        </w:tabs>
        <w:spacing w:line="240" w:lineRule="auto"/>
        <w:ind w:firstLine="4111"/>
        <w:rPr>
          <w:rFonts w:cs="Times New Roman"/>
          <w:sz w:val="20"/>
          <w:szCs w:val="20"/>
          <w:lang w:val="ru-RU"/>
        </w:rPr>
      </w:pPr>
      <w:r>
        <w:rPr>
          <w:rFonts w:cs="Times New Roman"/>
          <w:sz w:val="20"/>
          <w:szCs w:val="20"/>
          <w:lang w:val="ru-RU"/>
        </w:rPr>
        <w:t>п</w:t>
      </w:r>
      <w:r w:rsidR="00406DE8" w:rsidRPr="00406DE8">
        <w:rPr>
          <w:rFonts w:cs="Times New Roman"/>
          <w:sz w:val="20"/>
          <w:szCs w:val="20"/>
          <w:lang w:val="ru-RU"/>
        </w:rPr>
        <w:t>одпись</w:t>
      </w:r>
      <w:r>
        <w:rPr>
          <w:rFonts w:cs="Times New Roman"/>
          <w:sz w:val="20"/>
          <w:szCs w:val="20"/>
          <w:lang w:val="ru-RU"/>
        </w:rPr>
        <w:tab/>
      </w:r>
      <w:r>
        <w:rPr>
          <w:rFonts w:cs="Times New Roman"/>
          <w:sz w:val="20"/>
          <w:szCs w:val="20"/>
          <w:lang w:val="ru-RU"/>
        </w:rPr>
        <w:tab/>
      </w:r>
      <w:r>
        <w:rPr>
          <w:rFonts w:cs="Times New Roman"/>
          <w:sz w:val="20"/>
          <w:szCs w:val="20"/>
          <w:lang w:val="ru-RU"/>
        </w:rPr>
        <w:tab/>
      </w:r>
      <w:r w:rsidR="00075F08">
        <w:rPr>
          <w:rFonts w:cs="Times New Roman"/>
          <w:sz w:val="20"/>
          <w:szCs w:val="20"/>
          <w:lang w:val="ru-RU"/>
        </w:rPr>
        <w:t xml:space="preserve">         </w:t>
      </w:r>
      <w:r w:rsidR="00406DE8" w:rsidRPr="00406DE8">
        <w:rPr>
          <w:rFonts w:cs="Times New Roman"/>
          <w:sz w:val="20"/>
          <w:szCs w:val="20"/>
          <w:lang w:val="ru-RU"/>
        </w:rPr>
        <w:t>инициалы, фамилия</w:t>
      </w:r>
    </w:p>
    <w:p w14:paraId="45EE1EC8" w14:textId="77777777" w:rsidR="00F1336C" w:rsidRPr="00406DE8" w:rsidRDefault="00F1336C" w:rsidP="00F1336C">
      <w:pPr>
        <w:tabs>
          <w:tab w:val="left" w:pos="-4678"/>
        </w:tabs>
        <w:spacing w:line="240" w:lineRule="auto"/>
        <w:ind w:firstLine="0"/>
        <w:rPr>
          <w:rFonts w:cs="Times New Roman"/>
          <w:sz w:val="20"/>
          <w:szCs w:val="20"/>
          <w:lang w:val="ru-RU"/>
        </w:rPr>
      </w:pPr>
    </w:p>
    <w:p w14:paraId="131D8749" w14:textId="510EA325" w:rsidR="00406DE8" w:rsidRPr="00C14F15" w:rsidRDefault="00406DE8" w:rsidP="00D441DC">
      <w:pPr>
        <w:spacing w:line="240" w:lineRule="auto"/>
        <w:ind w:firstLine="0"/>
        <w:rPr>
          <w:rFonts w:cs="Times New Roman"/>
          <w:szCs w:val="28"/>
          <w:lang w:val="ru-RU"/>
        </w:rPr>
      </w:pPr>
      <w:r w:rsidRPr="00FE5C5A">
        <w:rPr>
          <w:rFonts w:cs="Times New Roman"/>
          <w:szCs w:val="28"/>
          <w:lang w:val="ru-RU"/>
        </w:rPr>
        <w:t xml:space="preserve">Обозначение </w:t>
      </w:r>
      <w:r w:rsidR="004A7372">
        <w:rPr>
          <w:rFonts w:cs="Times New Roman"/>
          <w:szCs w:val="28"/>
          <w:lang w:val="ru-RU"/>
        </w:rPr>
        <w:t>работы</w:t>
      </w:r>
      <w:r w:rsidR="004A7372">
        <w:rPr>
          <w:rFonts w:cs="Times New Roman"/>
          <w:lang w:val="ru-RU"/>
        </w:rPr>
        <w:tab/>
        <w:t xml:space="preserve"> </w:t>
      </w:r>
      <w:r w:rsidR="004A7372" w:rsidRPr="00494F1A">
        <w:rPr>
          <w:i/>
          <w:iCs/>
          <w:u w:val="single"/>
          <w:lang w:val="ru-RU"/>
        </w:rPr>
        <w:t>ВКР-УлГТУ-09.03.02-17/1175-2024</w:t>
      </w:r>
      <w:r w:rsidR="00FF7C13" w:rsidRPr="00FE5C5A">
        <w:rPr>
          <w:rFonts w:cs="Times New Roman"/>
          <w:lang w:val="ru-RU"/>
        </w:rPr>
        <w:t xml:space="preserve"> </w:t>
      </w:r>
      <w:r w:rsidRPr="00FE5C5A">
        <w:rPr>
          <w:rFonts w:cs="Times New Roman"/>
          <w:szCs w:val="28"/>
          <w:lang w:val="ru-RU"/>
        </w:rPr>
        <w:t>Группа</w:t>
      </w:r>
      <w:r w:rsidRPr="00FE5C5A">
        <w:rPr>
          <w:rFonts w:cs="Times New Roman"/>
          <w:lang w:val="ru-RU"/>
        </w:rPr>
        <w:t xml:space="preserve"> </w:t>
      </w:r>
      <w:r w:rsidR="00C14F15" w:rsidRPr="00C14F15">
        <w:rPr>
          <w:rFonts w:cs="Times New Roman"/>
          <w:i/>
          <w:iCs/>
          <w:szCs w:val="28"/>
          <w:u w:val="single"/>
          <w:lang w:val="ru-RU"/>
        </w:rPr>
        <w:t>ЦИСТбв-51</w:t>
      </w:r>
      <w:r w:rsidR="00C14F15" w:rsidRPr="00C14F15">
        <w:rPr>
          <w:rFonts w:cs="Times New Roman"/>
          <w:szCs w:val="28"/>
          <w:lang w:val="ru-RU"/>
        </w:rPr>
        <w:t xml:space="preserve"> </w:t>
      </w:r>
    </w:p>
    <w:p w14:paraId="7E2B4EEA" w14:textId="77777777" w:rsidR="00406DE8" w:rsidRPr="00406DE8" w:rsidRDefault="00406DE8" w:rsidP="00D441DC">
      <w:pPr>
        <w:spacing w:line="240" w:lineRule="auto"/>
        <w:ind w:firstLine="0"/>
        <w:rPr>
          <w:rFonts w:cs="Times New Roman"/>
          <w:sz w:val="20"/>
          <w:szCs w:val="20"/>
          <w:lang w:val="ru-RU"/>
        </w:rPr>
      </w:pPr>
    </w:p>
    <w:p w14:paraId="723DCD66" w14:textId="71A9CB55" w:rsidR="002B303C" w:rsidRDefault="00406DE8" w:rsidP="00D441DC">
      <w:pPr>
        <w:spacing w:line="240" w:lineRule="auto"/>
        <w:ind w:firstLine="0"/>
        <w:rPr>
          <w:i/>
          <w:szCs w:val="28"/>
          <w:u w:val="single"/>
          <w:lang w:val="ru-RU" w:bidi="ru-RU"/>
        </w:rPr>
      </w:pPr>
      <w:r w:rsidRPr="002B303C">
        <w:rPr>
          <w:rFonts w:cs="Times New Roman"/>
          <w:szCs w:val="28"/>
          <w:lang w:val="ru-RU"/>
        </w:rPr>
        <w:t xml:space="preserve">Направление подготовки </w:t>
      </w:r>
      <w:r w:rsidR="00457C0A" w:rsidRPr="00457C0A">
        <w:rPr>
          <w:i/>
          <w:szCs w:val="28"/>
          <w:u w:val="single"/>
          <w:lang w:val="ru-RU" w:bidi="ru-RU"/>
        </w:rPr>
        <w:t>09.03.02 «Информационные системы и технологии</w:t>
      </w:r>
      <w:r w:rsidR="002B303C">
        <w:rPr>
          <w:i/>
          <w:szCs w:val="28"/>
          <w:u w:val="single"/>
          <w:lang w:val="ru-RU" w:bidi="ru-RU"/>
        </w:rPr>
        <w:t>»</w:t>
      </w:r>
    </w:p>
    <w:p w14:paraId="59D806A7" w14:textId="2DCED13D" w:rsidR="00406DE8" w:rsidRPr="00406DE8" w:rsidRDefault="00406DE8" w:rsidP="002B303C">
      <w:pPr>
        <w:spacing w:line="240" w:lineRule="auto"/>
        <w:ind w:firstLine="4820"/>
        <w:rPr>
          <w:rFonts w:cs="Times New Roman"/>
          <w:sz w:val="20"/>
          <w:szCs w:val="20"/>
          <w:lang w:val="ru-RU"/>
        </w:rPr>
      </w:pPr>
      <w:r w:rsidRPr="00406DE8">
        <w:rPr>
          <w:rFonts w:cs="Times New Roman"/>
          <w:sz w:val="20"/>
          <w:szCs w:val="20"/>
          <w:lang w:val="ru-RU"/>
        </w:rPr>
        <w:t>код, наименование</w:t>
      </w:r>
    </w:p>
    <w:p w14:paraId="4F842C8D" w14:textId="5190BA6C" w:rsidR="00406DE8" w:rsidRPr="002B303C" w:rsidRDefault="00406DE8" w:rsidP="00D441DC">
      <w:pPr>
        <w:spacing w:line="240" w:lineRule="auto"/>
        <w:ind w:firstLine="0"/>
        <w:rPr>
          <w:rFonts w:cs="Times New Roman"/>
          <w:szCs w:val="28"/>
          <w:lang w:val="ru-RU"/>
        </w:rPr>
      </w:pPr>
      <w:r w:rsidRPr="002B303C">
        <w:rPr>
          <w:rFonts w:cs="Times New Roman"/>
          <w:szCs w:val="28"/>
          <w:lang w:val="ru-RU"/>
        </w:rPr>
        <w:t>______________________________________________________________________</w:t>
      </w:r>
    </w:p>
    <w:p w14:paraId="1CAE0F0B" w14:textId="77777777" w:rsidR="00406DE8" w:rsidRPr="00406DE8" w:rsidRDefault="00406DE8" w:rsidP="00D441DC">
      <w:pPr>
        <w:spacing w:line="240" w:lineRule="auto"/>
        <w:ind w:firstLine="0"/>
        <w:rPr>
          <w:rFonts w:cs="Times New Roman"/>
          <w:sz w:val="20"/>
          <w:szCs w:val="20"/>
          <w:lang w:val="ru-RU"/>
        </w:rPr>
      </w:pPr>
    </w:p>
    <w:p w14:paraId="5C83C919" w14:textId="56E02C23" w:rsidR="00406DE8" w:rsidRPr="00072F5A" w:rsidRDefault="00406DE8" w:rsidP="00390F5F">
      <w:pPr>
        <w:spacing w:line="276" w:lineRule="auto"/>
        <w:ind w:firstLine="0"/>
        <w:rPr>
          <w:rFonts w:cs="Times New Roman"/>
          <w:sz w:val="22"/>
          <w:szCs w:val="22"/>
          <w:lang w:val="ru-RU"/>
        </w:rPr>
      </w:pPr>
      <w:r w:rsidRPr="00390F5F">
        <w:rPr>
          <w:rFonts w:cs="Times New Roman"/>
          <w:szCs w:val="28"/>
          <w:lang w:val="ru-RU"/>
        </w:rPr>
        <w:t>Руководитель ВКР</w:t>
      </w:r>
      <w:r w:rsidR="00390F5F">
        <w:rPr>
          <w:rFonts w:cs="Times New Roman"/>
          <w:szCs w:val="28"/>
          <w:lang w:val="ru-RU"/>
        </w:rPr>
        <w:tab/>
      </w:r>
      <w:r w:rsidR="00390F5F">
        <w:rPr>
          <w:rFonts w:cs="Times New Roman"/>
          <w:szCs w:val="28"/>
          <w:lang w:val="ru-RU"/>
        </w:rPr>
        <w:tab/>
      </w:r>
      <w:r w:rsidR="00062871" w:rsidRPr="00062871">
        <w:rPr>
          <w:szCs w:val="22"/>
          <w:u w:val="single"/>
          <w:lang w:val="ru-RU" w:bidi="ru-RU"/>
        </w:rPr>
        <w:tab/>
      </w:r>
      <w:r w:rsidR="007C221A">
        <w:rPr>
          <w:szCs w:val="22"/>
          <w:u w:val="single"/>
          <w:lang w:val="ru-RU" w:bidi="ru-RU"/>
        </w:rPr>
        <w:tab/>
      </w:r>
      <w:r w:rsidR="007C221A">
        <w:rPr>
          <w:szCs w:val="22"/>
          <w:u w:val="single"/>
          <w:lang w:val="ru-RU" w:bidi="ru-RU"/>
        </w:rPr>
        <w:tab/>
      </w:r>
      <w:r w:rsidR="00062871">
        <w:rPr>
          <w:szCs w:val="22"/>
          <w:u w:val="single"/>
          <w:lang w:val="ru-RU" w:bidi="ru-RU"/>
        </w:rPr>
        <w:tab/>
      </w:r>
      <w:r w:rsidR="00976540" w:rsidRPr="00390F5F">
        <w:rPr>
          <w:rFonts w:cs="Times New Roman"/>
          <w:lang w:val="ru-RU"/>
        </w:rPr>
        <w:t>/</w:t>
      </w:r>
      <w:r w:rsidR="00062871" w:rsidRPr="00062871">
        <w:rPr>
          <w:szCs w:val="22"/>
          <w:u w:val="single"/>
          <w:lang w:val="ru-RU" w:bidi="ru-RU"/>
        </w:rPr>
        <w:t xml:space="preserve"> </w:t>
      </w:r>
      <w:r w:rsidR="005B5D65">
        <w:rPr>
          <w:szCs w:val="22"/>
          <w:u w:val="single"/>
          <w:lang w:val="ru-RU" w:bidi="ru-RU"/>
        </w:rPr>
        <w:tab/>
      </w:r>
      <w:r w:rsidR="00062871">
        <w:rPr>
          <w:i/>
          <w:szCs w:val="22"/>
          <w:u w:val="single"/>
          <w:lang w:val="ru-RU" w:bidi="ru-RU"/>
        </w:rPr>
        <w:t>В</w:t>
      </w:r>
      <w:r w:rsidR="00062871" w:rsidRPr="00062871">
        <w:rPr>
          <w:i/>
          <w:szCs w:val="22"/>
          <w:u w:val="single"/>
          <w:lang w:val="ru-RU" w:bidi="ru-RU"/>
        </w:rPr>
        <w:t>.</w:t>
      </w:r>
      <w:r w:rsidR="00062871">
        <w:rPr>
          <w:i/>
          <w:szCs w:val="22"/>
          <w:u w:val="single"/>
          <w:lang w:val="ru-RU" w:bidi="ru-RU"/>
        </w:rPr>
        <w:t>М</w:t>
      </w:r>
      <w:r w:rsidR="00062871" w:rsidRPr="00062871">
        <w:rPr>
          <w:i/>
          <w:szCs w:val="22"/>
          <w:u w:val="single"/>
          <w:lang w:val="ru-RU" w:bidi="ru-RU"/>
        </w:rPr>
        <w:t>.</w:t>
      </w:r>
      <w:r w:rsidR="00062871">
        <w:rPr>
          <w:i/>
          <w:szCs w:val="22"/>
          <w:u w:val="single"/>
          <w:lang w:val="ru-RU" w:bidi="ru-RU"/>
        </w:rPr>
        <w:t xml:space="preserve"> Кандаулов</w:t>
      </w:r>
      <w:r w:rsidR="002B303C">
        <w:rPr>
          <w:i/>
          <w:szCs w:val="22"/>
          <w:u w:val="single"/>
          <w:lang w:val="ru-RU" w:bidi="ru-RU"/>
        </w:rPr>
        <w:t xml:space="preserve">         </w:t>
      </w:r>
      <w:r w:rsidR="00062871" w:rsidRPr="00062871">
        <w:rPr>
          <w:i/>
          <w:szCs w:val="22"/>
          <w:u w:val="single"/>
          <w:lang w:val="ru-RU" w:bidi="ru-RU"/>
        </w:rPr>
        <w:t xml:space="preserve"> </w:t>
      </w:r>
      <w:r w:rsidR="00976540" w:rsidRPr="00390F5F">
        <w:rPr>
          <w:rFonts w:cs="Times New Roman"/>
          <w:lang w:val="ru-RU"/>
        </w:rPr>
        <w:t>/</w:t>
      </w:r>
    </w:p>
    <w:p w14:paraId="3BCFA8D7" w14:textId="61D8DD5B" w:rsidR="00406DE8" w:rsidRDefault="00406DE8" w:rsidP="007C221A">
      <w:pPr>
        <w:tabs>
          <w:tab w:val="left" w:pos="-4678"/>
        </w:tabs>
        <w:spacing w:line="240" w:lineRule="auto"/>
        <w:ind w:firstLine="4395"/>
        <w:rPr>
          <w:rFonts w:cs="Times New Roman"/>
          <w:sz w:val="20"/>
          <w:szCs w:val="20"/>
          <w:lang w:val="ru-RU"/>
        </w:rPr>
      </w:pPr>
      <w:r w:rsidRPr="00406DE8">
        <w:rPr>
          <w:rFonts w:cs="Times New Roman"/>
          <w:sz w:val="20"/>
          <w:szCs w:val="20"/>
          <w:lang w:val="ru-RU"/>
        </w:rPr>
        <w:t>подпись, дата</w:t>
      </w:r>
      <w:r w:rsidRPr="00406DE8">
        <w:rPr>
          <w:rFonts w:cs="Times New Roman"/>
          <w:sz w:val="20"/>
          <w:szCs w:val="20"/>
          <w:lang w:val="ru-RU"/>
        </w:rPr>
        <w:tab/>
      </w:r>
      <w:r w:rsidR="007C221A">
        <w:rPr>
          <w:rFonts w:cs="Times New Roman"/>
          <w:sz w:val="20"/>
          <w:szCs w:val="20"/>
          <w:lang w:val="ru-RU"/>
        </w:rPr>
        <w:tab/>
      </w:r>
      <w:r w:rsidRPr="00406DE8">
        <w:rPr>
          <w:rFonts w:cs="Times New Roman"/>
          <w:sz w:val="20"/>
          <w:szCs w:val="20"/>
          <w:lang w:val="ru-RU"/>
        </w:rPr>
        <w:tab/>
        <w:t>инициалы, фамилия</w:t>
      </w:r>
    </w:p>
    <w:p w14:paraId="353A27FE" w14:textId="77777777" w:rsidR="007C221A" w:rsidRPr="00406DE8" w:rsidRDefault="007C221A" w:rsidP="007C221A">
      <w:pPr>
        <w:tabs>
          <w:tab w:val="left" w:pos="-4678"/>
        </w:tabs>
        <w:spacing w:line="240" w:lineRule="auto"/>
        <w:ind w:firstLine="0"/>
        <w:rPr>
          <w:rFonts w:cs="Times New Roman"/>
          <w:sz w:val="20"/>
          <w:szCs w:val="20"/>
          <w:lang w:val="ru-RU"/>
        </w:rPr>
      </w:pPr>
    </w:p>
    <w:p w14:paraId="288D10E1" w14:textId="77777777" w:rsidR="00406DE8" w:rsidRPr="00390F5F" w:rsidRDefault="00406DE8" w:rsidP="002B303C">
      <w:pPr>
        <w:tabs>
          <w:tab w:val="left" w:pos="-4678"/>
        </w:tabs>
        <w:ind w:firstLine="0"/>
        <w:rPr>
          <w:rFonts w:cs="Times New Roman"/>
          <w:szCs w:val="28"/>
          <w:lang w:val="ru-RU"/>
        </w:rPr>
      </w:pPr>
      <w:r w:rsidRPr="00390F5F">
        <w:rPr>
          <w:rFonts w:cs="Times New Roman"/>
          <w:szCs w:val="28"/>
          <w:lang w:val="ru-RU"/>
        </w:rPr>
        <w:t>Консультанты:</w:t>
      </w:r>
    </w:p>
    <w:p w14:paraId="46CD5A3C" w14:textId="1B33F826" w:rsidR="00406DE8" w:rsidRPr="007C221A" w:rsidRDefault="00390F5F" w:rsidP="007C221A">
      <w:pPr>
        <w:spacing w:line="276" w:lineRule="auto"/>
        <w:ind w:firstLine="0"/>
        <w:rPr>
          <w:rFonts w:cs="Times New Roman"/>
          <w:sz w:val="22"/>
          <w:szCs w:val="22"/>
          <w:lang w:val="ru-RU"/>
        </w:rPr>
      </w:pPr>
      <w:r w:rsidRPr="00390F5F">
        <w:rPr>
          <w:rFonts w:cs="Times New Roman"/>
          <w:i/>
          <w:iCs/>
          <w:szCs w:val="28"/>
          <w:u w:val="single"/>
          <w:lang w:val="ru-RU"/>
        </w:rPr>
        <w:t>экономический раздел</w:t>
      </w:r>
      <w:r w:rsidRPr="00390F5F">
        <w:rPr>
          <w:rFonts w:cs="Times New Roman"/>
          <w:szCs w:val="28"/>
          <w:lang w:val="ru-RU"/>
        </w:rPr>
        <w:tab/>
      </w:r>
      <w:r w:rsidRPr="00390F5F">
        <w:rPr>
          <w:rFonts w:cs="Times New Roman"/>
          <w:szCs w:val="28"/>
          <w:lang w:val="ru-RU"/>
        </w:rPr>
        <w:tab/>
      </w:r>
      <w:r w:rsidR="007C221A" w:rsidRPr="00062871">
        <w:rPr>
          <w:szCs w:val="22"/>
          <w:u w:val="single"/>
          <w:lang w:val="ru-RU" w:bidi="ru-RU"/>
        </w:rPr>
        <w:tab/>
      </w:r>
      <w:r w:rsidR="007C221A">
        <w:rPr>
          <w:szCs w:val="22"/>
          <w:u w:val="single"/>
          <w:lang w:val="ru-RU" w:bidi="ru-RU"/>
        </w:rPr>
        <w:tab/>
      </w:r>
      <w:r w:rsidR="007C221A">
        <w:rPr>
          <w:szCs w:val="22"/>
          <w:u w:val="single"/>
          <w:lang w:val="ru-RU" w:bidi="ru-RU"/>
        </w:rPr>
        <w:tab/>
      </w:r>
      <w:r w:rsidR="007C221A">
        <w:rPr>
          <w:szCs w:val="22"/>
          <w:u w:val="single"/>
          <w:lang w:val="ru-RU" w:bidi="ru-RU"/>
        </w:rPr>
        <w:tab/>
      </w:r>
      <w:r w:rsidR="007C221A" w:rsidRPr="00390F5F">
        <w:rPr>
          <w:rFonts w:cs="Times New Roman"/>
          <w:lang w:val="ru-RU"/>
        </w:rPr>
        <w:t>/</w:t>
      </w:r>
      <w:r w:rsidR="007C221A" w:rsidRPr="00062871">
        <w:rPr>
          <w:szCs w:val="22"/>
          <w:u w:val="single"/>
          <w:lang w:val="ru-RU" w:bidi="ru-RU"/>
        </w:rPr>
        <w:t xml:space="preserve"> </w:t>
      </w:r>
      <w:r w:rsidR="007C221A">
        <w:rPr>
          <w:szCs w:val="22"/>
          <w:u w:val="single"/>
          <w:lang w:val="ru-RU" w:bidi="ru-RU"/>
        </w:rPr>
        <w:tab/>
      </w:r>
      <w:r w:rsidR="00600515">
        <w:rPr>
          <w:i/>
          <w:szCs w:val="22"/>
          <w:u w:val="single"/>
          <w:lang w:val="ru-RU" w:bidi="ru-RU"/>
        </w:rPr>
        <w:t>М</w:t>
      </w:r>
      <w:r w:rsidR="007C221A" w:rsidRPr="00062871">
        <w:rPr>
          <w:i/>
          <w:szCs w:val="22"/>
          <w:u w:val="single"/>
          <w:lang w:val="ru-RU" w:bidi="ru-RU"/>
        </w:rPr>
        <w:t>.</w:t>
      </w:r>
      <w:r w:rsidR="00600515">
        <w:rPr>
          <w:i/>
          <w:szCs w:val="22"/>
          <w:u w:val="single"/>
          <w:lang w:val="ru-RU" w:bidi="ru-RU"/>
        </w:rPr>
        <w:t>В</w:t>
      </w:r>
      <w:r w:rsidR="007C221A" w:rsidRPr="00062871">
        <w:rPr>
          <w:i/>
          <w:szCs w:val="22"/>
          <w:u w:val="single"/>
          <w:lang w:val="ru-RU" w:bidi="ru-RU"/>
        </w:rPr>
        <w:t>.</w:t>
      </w:r>
      <w:r w:rsidR="007C221A">
        <w:rPr>
          <w:i/>
          <w:szCs w:val="22"/>
          <w:u w:val="single"/>
          <w:lang w:val="ru-RU" w:bidi="ru-RU"/>
        </w:rPr>
        <w:t xml:space="preserve"> </w:t>
      </w:r>
      <w:r w:rsidR="00600515">
        <w:rPr>
          <w:i/>
          <w:szCs w:val="22"/>
          <w:u w:val="single"/>
          <w:lang w:val="ru-RU" w:bidi="ru-RU"/>
        </w:rPr>
        <w:t>Рыбкина</w:t>
      </w:r>
      <w:r w:rsidR="00600515">
        <w:rPr>
          <w:i/>
          <w:szCs w:val="22"/>
          <w:u w:val="single"/>
          <w:lang w:val="ru-RU" w:bidi="ru-RU"/>
        </w:rPr>
        <w:tab/>
        <w:t xml:space="preserve">      </w:t>
      </w:r>
      <w:r w:rsidR="007C221A" w:rsidRPr="00390F5F">
        <w:rPr>
          <w:rFonts w:cs="Times New Roman"/>
          <w:lang w:val="ru-RU"/>
        </w:rPr>
        <w:t>/</w:t>
      </w:r>
    </w:p>
    <w:p w14:paraId="4F0B891C" w14:textId="7E1AD4A0" w:rsidR="00406DE8" w:rsidRPr="00406DE8" w:rsidRDefault="00406DE8" w:rsidP="00052A3B">
      <w:pPr>
        <w:tabs>
          <w:tab w:val="left" w:pos="-4678"/>
        </w:tabs>
        <w:spacing w:line="240" w:lineRule="auto"/>
        <w:ind w:firstLine="284"/>
        <w:rPr>
          <w:rFonts w:cs="Times New Roman"/>
          <w:sz w:val="20"/>
          <w:szCs w:val="20"/>
          <w:lang w:val="ru-RU"/>
        </w:rPr>
      </w:pPr>
      <w:r w:rsidRPr="00406DE8">
        <w:rPr>
          <w:rFonts w:cs="Times New Roman"/>
          <w:sz w:val="20"/>
          <w:szCs w:val="20"/>
          <w:lang w:val="ru-RU"/>
        </w:rPr>
        <w:t>наименование раздела</w:t>
      </w:r>
      <w:r w:rsidR="00873A83">
        <w:rPr>
          <w:rFonts w:cs="Times New Roman"/>
          <w:sz w:val="20"/>
          <w:szCs w:val="20"/>
          <w:lang w:val="ru-RU"/>
        </w:rPr>
        <w:tab/>
      </w:r>
      <w:r w:rsidR="00873A83">
        <w:rPr>
          <w:rFonts w:cs="Times New Roman"/>
          <w:sz w:val="20"/>
          <w:szCs w:val="20"/>
          <w:lang w:val="ru-RU"/>
        </w:rPr>
        <w:tab/>
      </w:r>
      <w:r w:rsidR="003F1614">
        <w:rPr>
          <w:rFonts w:cs="Times New Roman"/>
          <w:sz w:val="20"/>
          <w:szCs w:val="20"/>
          <w:lang w:val="ru-RU"/>
        </w:rPr>
        <w:tab/>
      </w:r>
      <w:r w:rsidR="007C221A">
        <w:rPr>
          <w:rFonts w:cs="Times New Roman"/>
          <w:sz w:val="20"/>
          <w:szCs w:val="20"/>
          <w:lang w:val="ru-RU"/>
        </w:rPr>
        <w:t xml:space="preserve">  </w:t>
      </w:r>
      <w:r w:rsidRPr="00406DE8">
        <w:rPr>
          <w:rFonts w:cs="Times New Roman"/>
          <w:sz w:val="20"/>
          <w:szCs w:val="20"/>
          <w:lang w:val="ru-RU"/>
        </w:rPr>
        <w:t>подпись, дата</w:t>
      </w:r>
      <w:r w:rsidRPr="00406DE8">
        <w:rPr>
          <w:rFonts w:cs="Times New Roman"/>
          <w:sz w:val="20"/>
          <w:szCs w:val="20"/>
          <w:lang w:val="ru-RU"/>
        </w:rPr>
        <w:tab/>
      </w:r>
      <w:r w:rsidRPr="00406DE8">
        <w:rPr>
          <w:rFonts w:cs="Times New Roman"/>
          <w:sz w:val="20"/>
          <w:szCs w:val="20"/>
          <w:lang w:val="ru-RU"/>
        </w:rPr>
        <w:tab/>
      </w:r>
      <w:r w:rsidR="007C221A">
        <w:rPr>
          <w:rFonts w:cs="Times New Roman"/>
          <w:sz w:val="20"/>
          <w:szCs w:val="20"/>
          <w:lang w:val="ru-RU"/>
        </w:rPr>
        <w:tab/>
      </w:r>
      <w:r w:rsidRPr="00406DE8">
        <w:rPr>
          <w:rFonts w:cs="Times New Roman"/>
          <w:sz w:val="20"/>
          <w:szCs w:val="20"/>
          <w:lang w:val="ru-RU"/>
        </w:rPr>
        <w:t>инициалы, фамилия</w:t>
      </w:r>
    </w:p>
    <w:p w14:paraId="4470EA43" w14:textId="77777777" w:rsidR="00406DE8" w:rsidRPr="00873A83" w:rsidRDefault="00406DE8" w:rsidP="00D441DC">
      <w:pPr>
        <w:spacing w:line="240" w:lineRule="auto"/>
        <w:ind w:firstLine="0"/>
        <w:rPr>
          <w:rFonts w:cs="Times New Roman"/>
          <w:sz w:val="22"/>
          <w:szCs w:val="22"/>
          <w:lang w:val="ru-RU"/>
        </w:rPr>
      </w:pPr>
    </w:p>
    <w:p w14:paraId="3AD7DD1D" w14:textId="77777777" w:rsidR="00406DE8" w:rsidRDefault="00406DE8" w:rsidP="00873A83">
      <w:pPr>
        <w:spacing w:line="240" w:lineRule="auto"/>
        <w:ind w:firstLine="0"/>
        <w:rPr>
          <w:rFonts w:cs="Times New Roman"/>
          <w:sz w:val="22"/>
          <w:szCs w:val="22"/>
          <w:lang w:val="ru-RU"/>
        </w:rPr>
      </w:pPr>
    </w:p>
    <w:p w14:paraId="0B387911" w14:textId="77777777" w:rsidR="006A7D8F" w:rsidRDefault="006A7D8F" w:rsidP="00873A83">
      <w:pPr>
        <w:spacing w:line="240" w:lineRule="auto"/>
        <w:ind w:firstLine="0"/>
        <w:rPr>
          <w:rFonts w:cs="Times New Roman"/>
          <w:sz w:val="22"/>
          <w:szCs w:val="22"/>
          <w:lang w:val="ru-RU"/>
        </w:rPr>
      </w:pPr>
    </w:p>
    <w:p w14:paraId="66D8944A" w14:textId="77777777" w:rsidR="006A7D8F" w:rsidRPr="00873A83" w:rsidRDefault="006A7D8F" w:rsidP="00873A83">
      <w:pPr>
        <w:spacing w:line="240" w:lineRule="auto"/>
        <w:ind w:firstLine="0"/>
        <w:rPr>
          <w:rFonts w:cs="Times New Roman"/>
          <w:sz w:val="22"/>
          <w:szCs w:val="22"/>
          <w:lang w:val="ru-RU"/>
        </w:rPr>
      </w:pPr>
    </w:p>
    <w:p w14:paraId="0C88A714" w14:textId="77777777" w:rsidR="00830083" w:rsidRDefault="00830083" w:rsidP="00EC7374">
      <w:pPr>
        <w:ind w:firstLine="0"/>
        <w:jc w:val="center"/>
        <w:rPr>
          <w:rFonts w:cs="Times New Roman"/>
          <w:szCs w:val="28"/>
          <w:lang w:val="ru-RU"/>
        </w:rPr>
      </w:pPr>
    </w:p>
    <w:p w14:paraId="179736EE" w14:textId="77777777" w:rsidR="00830083" w:rsidRDefault="00830083" w:rsidP="00EC7374">
      <w:pPr>
        <w:ind w:firstLine="0"/>
        <w:jc w:val="center"/>
        <w:rPr>
          <w:rFonts w:cs="Times New Roman"/>
          <w:szCs w:val="28"/>
          <w:lang w:val="ru-RU"/>
        </w:rPr>
      </w:pPr>
    </w:p>
    <w:p w14:paraId="200A8B1D" w14:textId="77777777" w:rsidR="00830083" w:rsidRDefault="00830083" w:rsidP="00EC7374">
      <w:pPr>
        <w:ind w:firstLine="0"/>
        <w:jc w:val="center"/>
        <w:rPr>
          <w:rFonts w:cs="Times New Roman"/>
          <w:szCs w:val="28"/>
          <w:lang w:val="ru-RU"/>
        </w:rPr>
      </w:pPr>
    </w:p>
    <w:p w14:paraId="1C643F18" w14:textId="1F2315DD" w:rsidR="008D0A34" w:rsidRPr="00830083" w:rsidRDefault="00406DE8" w:rsidP="00EC7374">
      <w:pPr>
        <w:ind w:firstLine="0"/>
        <w:jc w:val="center"/>
        <w:rPr>
          <w:rFonts w:cs="Times New Roman"/>
          <w:szCs w:val="28"/>
          <w:lang w:val="ru-RU"/>
        </w:rPr>
      </w:pPr>
      <w:r w:rsidRPr="00830083">
        <w:rPr>
          <w:rFonts w:cs="Times New Roman"/>
          <w:szCs w:val="28"/>
          <w:lang w:val="ru-RU"/>
        </w:rPr>
        <w:t>Ульяновск</w:t>
      </w:r>
      <w:r w:rsidR="00EC7374" w:rsidRPr="00830083">
        <w:rPr>
          <w:rFonts w:cs="Times New Roman"/>
          <w:szCs w:val="28"/>
          <w:lang w:val="ru-RU"/>
        </w:rPr>
        <w:t xml:space="preserve">, </w:t>
      </w:r>
      <w:r w:rsidRPr="00830083">
        <w:rPr>
          <w:rFonts w:cs="Times New Roman"/>
          <w:szCs w:val="28"/>
          <w:lang w:val="ru-RU"/>
        </w:rPr>
        <w:t>2024</w:t>
      </w:r>
    </w:p>
    <w:p w14:paraId="7910C1F6" w14:textId="1E2C1667" w:rsidR="00406DE8" w:rsidRPr="008D0A34" w:rsidRDefault="00406DE8" w:rsidP="008D0A34">
      <w:pPr>
        <w:ind w:firstLine="0"/>
        <w:rPr>
          <w:rFonts w:cs="Times New Roman"/>
          <w:sz w:val="22"/>
          <w:szCs w:val="22"/>
          <w:lang w:val="ru-RU"/>
        </w:rPr>
      </w:pPr>
      <w:r w:rsidRPr="00406DE8">
        <w:rPr>
          <w:rFonts w:cs="Times New Roman"/>
          <w:lang w:val="ru-RU"/>
        </w:rPr>
        <w:br w:type="page"/>
      </w:r>
      <w:bookmarkStart w:id="0" w:name="_Toc385924534"/>
    </w:p>
    <w:bookmarkEnd w:id="0"/>
    <w:p w14:paraId="6A58037E" w14:textId="77777777" w:rsidR="003D795C" w:rsidRPr="00E45395" w:rsidRDefault="003D795C" w:rsidP="003D795C">
      <w:pPr>
        <w:spacing w:line="240" w:lineRule="auto"/>
        <w:ind w:firstLine="0"/>
        <w:jc w:val="center"/>
        <w:rPr>
          <w:rFonts w:cs="Times New Roman"/>
          <w:b/>
          <w:bCs/>
          <w:sz w:val="24"/>
          <w:lang w:val="ru-RU"/>
        </w:rPr>
      </w:pPr>
      <w:r w:rsidRPr="00E45395">
        <w:rPr>
          <w:rFonts w:cs="Times New Roman"/>
          <w:b/>
          <w:bCs/>
          <w:sz w:val="24"/>
          <w:lang w:val="ru-RU"/>
        </w:rPr>
        <w:lastRenderedPageBreak/>
        <w:t xml:space="preserve">МИНИСТЕРСТВО НАУКИ </w:t>
      </w:r>
      <w:r>
        <w:rPr>
          <w:rFonts w:cs="Times New Roman"/>
          <w:b/>
          <w:bCs/>
          <w:sz w:val="24"/>
          <w:lang w:val="ru-RU"/>
        </w:rPr>
        <w:t xml:space="preserve">И ВЫСШЕГО </w:t>
      </w:r>
      <w:r w:rsidRPr="00E45395">
        <w:rPr>
          <w:rFonts w:cs="Times New Roman"/>
          <w:b/>
          <w:bCs/>
          <w:sz w:val="24"/>
          <w:lang w:val="ru-RU"/>
        </w:rPr>
        <w:t>ОБРАЗОВАНИЯ РОССИЙСКОЙ ФЕДЕРАЦИИ</w:t>
      </w:r>
    </w:p>
    <w:p w14:paraId="554E59CF" w14:textId="34D83597" w:rsidR="00406DE8" w:rsidRPr="00E45395" w:rsidRDefault="00406DE8" w:rsidP="00E279D0">
      <w:pPr>
        <w:spacing w:after="220" w:line="240" w:lineRule="auto"/>
        <w:ind w:firstLine="0"/>
        <w:jc w:val="center"/>
        <w:rPr>
          <w:rFonts w:cs="Times New Roman"/>
          <w:sz w:val="24"/>
          <w:lang w:val="ru-RU"/>
        </w:rPr>
      </w:pPr>
      <w:r w:rsidRPr="00E45395">
        <w:rPr>
          <w:rFonts w:cs="Times New Roman"/>
          <w:sz w:val="24"/>
          <w:lang w:val="ru-RU"/>
        </w:rPr>
        <w:t xml:space="preserve">федеральное государственное бюджетное образовательное учреждение </w:t>
      </w:r>
      <w:r w:rsidRPr="00E45395">
        <w:rPr>
          <w:rFonts w:cs="Times New Roman"/>
          <w:sz w:val="24"/>
          <w:lang w:val="ru-RU"/>
        </w:rPr>
        <w:br/>
        <w:t>высшего образования</w:t>
      </w:r>
    </w:p>
    <w:p w14:paraId="39D83F94" w14:textId="77777777" w:rsidR="00406DE8" w:rsidRPr="00E45395" w:rsidRDefault="00406DE8" w:rsidP="00D441DC">
      <w:pPr>
        <w:spacing w:line="240" w:lineRule="auto"/>
        <w:ind w:firstLine="0"/>
        <w:jc w:val="center"/>
        <w:rPr>
          <w:rFonts w:cs="Times New Roman"/>
          <w:b/>
          <w:bCs/>
          <w:sz w:val="24"/>
          <w:lang w:val="ru-RU"/>
        </w:rPr>
      </w:pPr>
      <w:r w:rsidRPr="00E45395">
        <w:rPr>
          <w:rFonts w:cs="Times New Roman"/>
          <w:b/>
          <w:bCs/>
          <w:sz w:val="24"/>
          <w:lang w:val="ru-RU"/>
        </w:rPr>
        <w:t>«УЛЬЯНОВСКИЙ ГОСУДАРСТВЕННЫЙ ТЕХНИЧЕСКИЙ УНИВЕРСИТЕТ»</w:t>
      </w:r>
    </w:p>
    <w:p w14:paraId="380BE164" w14:textId="77777777" w:rsidR="00406DE8" w:rsidRPr="00406DE8" w:rsidRDefault="00406DE8" w:rsidP="00D441DC">
      <w:pPr>
        <w:spacing w:line="240" w:lineRule="auto"/>
        <w:ind w:firstLine="0"/>
        <w:rPr>
          <w:rFonts w:cs="Times New Roman"/>
          <w:lang w:val="ru-RU"/>
        </w:rPr>
      </w:pPr>
    </w:p>
    <w:p w14:paraId="049039A9" w14:textId="77777777" w:rsidR="00FF2DA2" w:rsidRPr="00FF2DA2" w:rsidRDefault="00FF2DA2" w:rsidP="00FF2DA2">
      <w:pPr>
        <w:ind w:firstLine="0"/>
        <w:rPr>
          <w:b/>
          <w:lang w:val="ru-RU"/>
        </w:rPr>
      </w:pPr>
      <w:r w:rsidRPr="00FF2DA2">
        <w:rPr>
          <w:rFonts w:eastAsia="Arial"/>
          <w:sz w:val="26"/>
          <w:lang w:val="ru-RU"/>
        </w:rPr>
        <w:t xml:space="preserve">Факультет </w:t>
      </w:r>
      <w:r w:rsidRPr="00FF2DA2">
        <w:rPr>
          <w:i/>
          <w:u w:val="single" w:color="000000"/>
          <w:lang w:val="ru-RU"/>
        </w:rPr>
        <w:t xml:space="preserve"> ИСТ                                       </w:t>
      </w:r>
      <w:r w:rsidRPr="00FF2DA2">
        <w:rPr>
          <w:rFonts w:eastAsia="Arial"/>
          <w:sz w:val="26"/>
          <w:lang w:val="ru-RU"/>
        </w:rPr>
        <w:t xml:space="preserve">  Кафедра </w:t>
      </w:r>
      <w:r w:rsidRPr="00FF2DA2">
        <w:rPr>
          <w:i/>
          <w:u w:val="single" w:color="000000"/>
          <w:lang w:val="ru-RU"/>
        </w:rPr>
        <w:t xml:space="preserve"> ИВК                                  </w:t>
      </w:r>
      <w:r w:rsidRPr="00FF2DA2">
        <w:rPr>
          <w:rFonts w:eastAsia="Arial"/>
          <w:color w:val="FFFFFF"/>
          <w:sz w:val="26"/>
          <w:lang w:val="ru-RU"/>
        </w:rPr>
        <w:t>.</w:t>
      </w:r>
      <w:r w:rsidRPr="00FF2DA2">
        <w:rPr>
          <w:rFonts w:eastAsia="Arial"/>
          <w:sz w:val="2"/>
          <w:lang w:val="ru-RU"/>
        </w:rPr>
        <w:t xml:space="preserve"> </w:t>
      </w:r>
    </w:p>
    <w:p w14:paraId="2C00CA2F" w14:textId="3A09FB78" w:rsidR="00FF2DA2" w:rsidRPr="00FF2DA2" w:rsidRDefault="00FF2DA2" w:rsidP="00FF2DA2">
      <w:pPr>
        <w:spacing w:after="68" w:line="249" w:lineRule="auto"/>
        <w:ind w:left="-5" w:right="54" w:hanging="10"/>
        <w:rPr>
          <w:b/>
          <w:lang w:val="ru-RU"/>
        </w:rPr>
      </w:pPr>
      <w:r w:rsidRPr="00FF2DA2">
        <w:rPr>
          <w:rFonts w:eastAsia="Arial"/>
          <w:sz w:val="26"/>
          <w:lang w:val="ru-RU"/>
        </w:rPr>
        <w:t xml:space="preserve">Направление подготовки </w:t>
      </w:r>
      <w:r w:rsidR="008457FF">
        <w:rPr>
          <w:i/>
          <w:u w:val="single" w:color="000000"/>
          <w:lang w:val="ru-RU"/>
        </w:rPr>
        <w:t>И</w:t>
      </w:r>
      <w:r w:rsidRPr="00FF2DA2">
        <w:rPr>
          <w:i/>
          <w:u w:val="single" w:color="000000"/>
          <w:lang w:val="ru-RU"/>
        </w:rPr>
        <w:t>нформационные системы и технологии</w:t>
      </w:r>
      <w:r w:rsidRPr="00FF2DA2">
        <w:rPr>
          <w:rFonts w:eastAsia="Arial"/>
          <w:i/>
          <w:sz w:val="26"/>
          <w:u w:val="single" w:color="000000"/>
          <w:lang w:val="ru-RU"/>
        </w:rPr>
        <w:t xml:space="preserve">            </w:t>
      </w:r>
      <w:r w:rsidRPr="00FF2DA2">
        <w:rPr>
          <w:rFonts w:eastAsia="Arial"/>
          <w:color w:val="FFFFFF"/>
          <w:sz w:val="16"/>
          <w:lang w:val="ru-RU"/>
        </w:rPr>
        <w:t>.</w:t>
      </w:r>
      <w:r w:rsidRPr="00FF2DA2">
        <w:rPr>
          <w:rFonts w:eastAsia="Arial"/>
          <w:sz w:val="26"/>
          <w:lang w:val="ru-RU"/>
        </w:rPr>
        <w:t xml:space="preserve"> 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079"/>
        <w:gridCol w:w="4666"/>
      </w:tblGrid>
      <w:tr w:rsidR="00706BA6" w:rsidRPr="004F0071" w14:paraId="30482B95" w14:textId="1D1A61AE" w:rsidTr="003A62F2">
        <w:tc>
          <w:tcPr>
            <w:tcW w:w="5079" w:type="dxa"/>
          </w:tcPr>
          <w:p w14:paraId="270BB9DB" w14:textId="77777777" w:rsidR="00706BA6" w:rsidRPr="00FF2DA2" w:rsidRDefault="00706BA6" w:rsidP="00D441DC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lang w:val="ru-RU" w:eastAsia="ar-SA"/>
              </w:rPr>
            </w:pPr>
          </w:p>
        </w:tc>
        <w:tc>
          <w:tcPr>
            <w:tcW w:w="4666" w:type="dxa"/>
            <w:hideMark/>
          </w:tcPr>
          <w:p w14:paraId="07E5D503" w14:textId="77777777" w:rsidR="00706BA6" w:rsidRPr="00C428B3" w:rsidRDefault="00706BA6" w:rsidP="00D441DC">
            <w:pPr>
              <w:spacing w:line="240" w:lineRule="auto"/>
              <w:ind w:firstLine="0"/>
              <w:rPr>
                <w:rFonts w:cs="Times New Roman"/>
                <w:szCs w:val="28"/>
                <w:lang w:val="ru-RU"/>
              </w:rPr>
            </w:pPr>
          </w:p>
          <w:p w14:paraId="17298E63" w14:textId="77777777" w:rsidR="00706BA6" w:rsidRPr="00C428B3" w:rsidRDefault="00706BA6" w:rsidP="00D441DC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C428B3">
              <w:rPr>
                <w:rFonts w:cs="Times New Roman"/>
                <w:szCs w:val="28"/>
              </w:rPr>
              <w:t>УТВЕРЖДАЮ</w:t>
            </w:r>
          </w:p>
        </w:tc>
      </w:tr>
      <w:tr w:rsidR="00706BA6" w:rsidRPr="004F0071" w14:paraId="6C93E1A7" w14:textId="6ECB87E3" w:rsidTr="003A62F2">
        <w:tc>
          <w:tcPr>
            <w:tcW w:w="5079" w:type="dxa"/>
          </w:tcPr>
          <w:p w14:paraId="5BBCAEC5" w14:textId="77777777" w:rsidR="00706BA6" w:rsidRPr="000E732D" w:rsidRDefault="00706BA6" w:rsidP="00D441DC">
            <w:pPr>
              <w:spacing w:line="240" w:lineRule="auto"/>
              <w:ind w:firstLine="0"/>
              <w:rPr>
                <w:rFonts w:cs="Times New Roman"/>
                <w:b/>
                <w:sz w:val="22"/>
                <w:szCs w:val="22"/>
                <w:vertAlign w:val="superscript"/>
                <w:lang w:eastAsia="ar-SA"/>
              </w:rPr>
            </w:pPr>
          </w:p>
        </w:tc>
        <w:tc>
          <w:tcPr>
            <w:tcW w:w="4666" w:type="dxa"/>
            <w:hideMark/>
          </w:tcPr>
          <w:p w14:paraId="7089ABE2" w14:textId="77777777" w:rsidR="00706BA6" w:rsidRPr="00C428B3" w:rsidRDefault="00706BA6" w:rsidP="00D441DC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C428B3">
              <w:rPr>
                <w:rFonts w:cs="Times New Roman"/>
                <w:szCs w:val="28"/>
              </w:rPr>
              <w:t>Зав. кафедрой</w:t>
            </w:r>
          </w:p>
        </w:tc>
      </w:tr>
      <w:tr w:rsidR="00284CE1" w:rsidRPr="004F0071" w14:paraId="1DD036F5" w14:textId="6E34117C" w:rsidTr="003A62F2">
        <w:trPr>
          <w:trHeight w:val="171"/>
        </w:trPr>
        <w:tc>
          <w:tcPr>
            <w:tcW w:w="5079" w:type="dxa"/>
          </w:tcPr>
          <w:p w14:paraId="0044BAE2" w14:textId="77777777" w:rsidR="00284CE1" w:rsidRPr="000E732D" w:rsidRDefault="00284CE1" w:rsidP="00284CE1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lang w:eastAsia="ar-SA"/>
              </w:rPr>
            </w:pPr>
          </w:p>
        </w:tc>
        <w:tc>
          <w:tcPr>
            <w:tcW w:w="4666" w:type="dxa"/>
            <w:hideMark/>
          </w:tcPr>
          <w:p w14:paraId="67C22347" w14:textId="375EF99D" w:rsidR="00284CE1" w:rsidRPr="00C428B3" w:rsidRDefault="00284CE1" w:rsidP="00284CE1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C428B3">
              <w:rPr>
                <w:rFonts w:cs="Times New Roman"/>
                <w:szCs w:val="28"/>
              </w:rPr>
              <w:t>__________/____________________ /</w:t>
            </w:r>
          </w:p>
        </w:tc>
      </w:tr>
      <w:tr w:rsidR="00284CE1" w:rsidRPr="004F0071" w14:paraId="28EFF40F" w14:textId="4ACB9234" w:rsidTr="003A62F2">
        <w:tc>
          <w:tcPr>
            <w:tcW w:w="5079" w:type="dxa"/>
          </w:tcPr>
          <w:p w14:paraId="57D926E6" w14:textId="77777777" w:rsidR="00284CE1" w:rsidRPr="000E732D" w:rsidRDefault="00284CE1" w:rsidP="00284CE1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vertAlign w:val="superscript"/>
                <w:lang w:eastAsia="ar-SA"/>
              </w:rPr>
            </w:pPr>
          </w:p>
        </w:tc>
        <w:tc>
          <w:tcPr>
            <w:tcW w:w="4666" w:type="dxa"/>
            <w:hideMark/>
          </w:tcPr>
          <w:p w14:paraId="40B633D9" w14:textId="1D84A4A7" w:rsidR="00284CE1" w:rsidRPr="00541446" w:rsidRDefault="00541446" w:rsidP="00284CE1">
            <w:pPr>
              <w:spacing w:line="240" w:lineRule="auto"/>
              <w:ind w:firstLine="370"/>
              <w:rPr>
                <w:rFonts w:cs="Times New Roman"/>
                <w:sz w:val="20"/>
                <w:szCs w:val="20"/>
                <w:vertAlign w:val="superscript"/>
                <w:lang w:val="ru-RU" w:eastAsia="ar-SA"/>
              </w:rPr>
            </w:pPr>
            <w:r>
              <w:rPr>
                <w:rFonts w:cs="Times New Roman"/>
                <w:sz w:val="20"/>
                <w:szCs w:val="20"/>
                <w:lang w:val="ru-RU"/>
              </w:rPr>
              <w:t>подпись</w:t>
            </w:r>
            <w:r w:rsidR="00284CE1" w:rsidRPr="000E732D">
              <w:rPr>
                <w:rFonts w:cs="Times New Roman"/>
                <w:sz w:val="20"/>
                <w:szCs w:val="20"/>
              </w:rPr>
              <w:t xml:space="preserve">                    </w:t>
            </w:r>
            <w:r>
              <w:rPr>
                <w:rFonts w:cs="Times New Roman"/>
                <w:sz w:val="20"/>
                <w:szCs w:val="20"/>
                <w:lang w:val="ru-RU"/>
              </w:rPr>
              <w:t>инициалы</w:t>
            </w:r>
            <w:r w:rsidR="00284CE1" w:rsidRPr="000E732D">
              <w:rPr>
                <w:rFonts w:cs="Times New Roman"/>
                <w:sz w:val="20"/>
                <w:szCs w:val="20"/>
              </w:rPr>
              <w:t xml:space="preserve">, </w:t>
            </w:r>
            <w:r>
              <w:rPr>
                <w:rFonts w:cs="Times New Roman"/>
                <w:sz w:val="20"/>
                <w:szCs w:val="20"/>
                <w:lang w:val="ru-RU"/>
              </w:rPr>
              <w:t>фамилия</w:t>
            </w:r>
          </w:p>
        </w:tc>
      </w:tr>
      <w:tr w:rsidR="00284CE1" w:rsidRPr="004F0071" w14:paraId="644B3EE4" w14:textId="742A32E8" w:rsidTr="003A62F2">
        <w:tc>
          <w:tcPr>
            <w:tcW w:w="5079" w:type="dxa"/>
          </w:tcPr>
          <w:p w14:paraId="1872B054" w14:textId="77777777" w:rsidR="00284CE1" w:rsidRPr="000E732D" w:rsidRDefault="00284CE1" w:rsidP="00284CE1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vertAlign w:val="superscript"/>
                <w:lang w:eastAsia="ar-SA"/>
              </w:rPr>
            </w:pPr>
          </w:p>
        </w:tc>
        <w:tc>
          <w:tcPr>
            <w:tcW w:w="4666" w:type="dxa"/>
            <w:hideMark/>
          </w:tcPr>
          <w:p w14:paraId="02E347EF" w14:textId="2668DA8D" w:rsidR="00284CE1" w:rsidRPr="00205B41" w:rsidRDefault="00284CE1" w:rsidP="00284CE1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205B41">
              <w:rPr>
                <w:rFonts w:cs="Times New Roman"/>
                <w:szCs w:val="28"/>
              </w:rPr>
              <w:t>«___»_________________ 20</w:t>
            </w:r>
            <w:r w:rsidRPr="00205B41">
              <w:rPr>
                <w:rFonts w:cs="Times New Roman"/>
                <w:szCs w:val="28"/>
                <w:lang w:val="ru-RU"/>
              </w:rPr>
              <w:t>24</w:t>
            </w:r>
            <w:r w:rsidRPr="00205B41">
              <w:rPr>
                <w:rFonts w:cs="Times New Roman"/>
                <w:szCs w:val="28"/>
              </w:rPr>
              <w:t xml:space="preserve"> г.</w:t>
            </w:r>
            <w:r w:rsidRPr="00205B41">
              <w:rPr>
                <w:rFonts w:cs="Times New Roman"/>
                <w:szCs w:val="28"/>
              </w:rPr>
              <w:tab/>
            </w:r>
          </w:p>
        </w:tc>
      </w:tr>
    </w:tbl>
    <w:p w14:paraId="35B88AF8" w14:textId="77777777" w:rsidR="00406DE8" w:rsidRPr="004F0071" w:rsidRDefault="00406DE8" w:rsidP="00D441DC">
      <w:pPr>
        <w:spacing w:line="240" w:lineRule="auto"/>
        <w:ind w:firstLine="0"/>
        <w:rPr>
          <w:rFonts w:cs="Times New Roman"/>
          <w:b/>
        </w:rPr>
      </w:pPr>
    </w:p>
    <w:p w14:paraId="03B82A48" w14:textId="77777777" w:rsidR="00406DE8" w:rsidRPr="004F0071" w:rsidRDefault="00406DE8" w:rsidP="00D441DC">
      <w:pPr>
        <w:spacing w:line="240" w:lineRule="auto"/>
        <w:ind w:firstLine="0"/>
        <w:rPr>
          <w:rFonts w:cs="Times New Roman"/>
          <w:b/>
        </w:rPr>
      </w:pPr>
    </w:p>
    <w:p w14:paraId="16ECC5CD" w14:textId="77777777" w:rsidR="00FF2DA2" w:rsidRPr="00AB5C09" w:rsidRDefault="00FF2DA2" w:rsidP="00FF2DA2">
      <w:pPr>
        <w:jc w:val="center"/>
        <w:rPr>
          <w:b/>
        </w:rPr>
      </w:pPr>
      <w:r w:rsidRPr="00AB5C09">
        <w:rPr>
          <w:rFonts w:eastAsia="Arial"/>
        </w:rPr>
        <w:t xml:space="preserve">ЗАДАНИЕ </w:t>
      </w:r>
    </w:p>
    <w:p w14:paraId="146CF981" w14:textId="2E0BED56" w:rsidR="00FF2DA2" w:rsidRPr="00FF2DA2" w:rsidRDefault="00541446" w:rsidP="00FF2DA2">
      <w:pPr>
        <w:jc w:val="center"/>
        <w:rPr>
          <w:b/>
          <w:bCs/>
        </w:rPr>
      </w:pPr>
      <w:r>
        <w:rPr>
          <w:rFonts w:eastAsia="Arial"/>
          <w:b/>
          <w:bCs/>
          <w:lang w:val="ru-RU"/>
        </w:rPr>
        <w:t>на выпускную</w:t>
      </w:r>
      <w:r w:rsidR="00FF2DA2" w:rsidRPr="00FF2DA2">
        <w:rPr>
          <w:rFonts w:eastAsia="Arial"/>
          <w:b/>
          <w:bCs/>
        </w:rPr>
        <w:t xml:space="preserve"> </w:t>
      </w:r>
      <w:r>
        <w:rPr>
          <w:rFonts w:eastAsia="Arial"/>
          <w:b/>
          <w:bCs/>
          <w:lang w:val="ru-RU"/>
        </w:rPr>
        <w:t>квалификационную работу</w:t>
      </w:r>
    </w:p>
    <w:p w14:paraId="5EBF3B38" w14:textId="77777777" w:rsidR="00406DE8" w:rsidRPr="00406DE8" w:rsidRDefault="00406DE8" w:rsidP="00D441DC">
      <w:pPr>
        <w:spacing w:line="240" w:lineRule="auto"/>
        <w:ind w:firstLine="0"/>
        <w:rPr>
          <w:rFonts w:cs="Times New Roman"/>
          <w:lang w:val="ru-RU"/>
        </w:rPr>
      </w:pPr>
    </w:p>
    <w:p w14:paraId="694FBFEA" w14:textId="61631F69" w:rsidR="00406DE8" w:rsidRPr="00954B04" w:rsidRDefault="00406DE8" w:rsidP="00D441DC">
      <w:pPr>
        <w:pStyle w:val="15"/>
        <w:spacing w:before="0" w:after="0" w:line="240" w:lineRule="auto"/>
        <w:ind w:firstLine="0"/>
        <w:rPr>
          <w:rFonts w:ascii="Times New Roman" w:hAnsi="Times New Roman" w:cs="Times New Roman"/>
        </w:rPr>
      </w:pPr>
      <w:r w:rsidRPr="00954B04">
        <w:rPr>
          <w:rFonts w:ascii="Times New Roman" w:hAnsi="Times New Roman" w:cs="Times New Roman"/>
        </w:rPr>
        <w:t xml:space="preserve">обучающемуся </w:t>
      </w:r>
      <w:r w:rsidR="003004DB" w:rsidRPr="00954B04">
        <w:rPr>
          <w:rFonts w:ascii="Times New Roman" w:hAnsi="Times New Roman" w:cs="Times New Roman"/>
          <w:i/>
          <w:iCs/>
          <w:u w:val="single"/>
        </w:rPr>
        <w:t xml:space="preserve">       Нгуену Хыу Ану</w:t>
      </w:r>
      <w:r w:rsidR="00BE0F98">
        <w:rPr>
          <w:rFonts w:ascii="Times New Roman" w:hAnsi="Times New Roman" w:cs="Times New Roman"/>
          <w:i/>
          <w:iCs/>
          <w:u w:val="single"/>
        </w:rPr>
        <w:t xml:space="preserve">     </w:t>
      </w:r>
      <w:r w:rsidR="003004DB" w:rsidRPr="00954B04">
        <w:rPr>
          <w:rFonts w:ascii="Times New Roman" w:hAnsi="Times New Roman" w:cs="Times New Roman"/>
          <w:i/>
          <w:iCs/>
          <w:u w:val="single"/>
        </w:rPr>
        <w:t xml:space="preserve"> </w:t>
      </w:r>
      <w:r w:rsidR="003004DB" w:rsidRPr="00954B04">
        <w:rPr>
          <w:rFonts w:ascii="Times New Roman" w:hAnsi="Times New Roman" w:cs="Times New Roman"/>
          <w:i/>
          <w:iCs/>
        </w:rPr>
        <w:t xml:space="preserve"> </w:t>
      </w:r>
      <w:r w:rsidRPr="00954B04">
        <w:rPr>
          <w:rFonts w:ascii="Times New Roman" w:hAnsi="Times New Roman" w:cs="Times New Roman"/>
        </w:rPr>
        <w:t>курса</w:t>
      </w:r>
      <w:r w:rsidR="0006080B">
        <w:rPr>
          <w:rFonts w:ascii="Times New Roman" w:hAnsi="Times New Roman" w:cs="Times New Roman"/>
        </w:rPr>
        <w:t xml:space="preserve"> </w:t>
      </w:r>
      <w:r w:rsidR="003004DB" w:rsidRPr="00954B04">
        <w:rPr>
          <w:rFonts w:ascii="Times New Roman" w:hAnsi="Times New Roman" w:cs="Times New Roman"/>
          <w:i/>
          <w:iCs/>
          <w:u w:val="single"/>
        </w:rPr>
        <w:t xml:space="preserve"> 5 </w:t>
      </w:r>
      <w:r w:rsidR="0006080B" w:rsidRPr="0006080B">
        <w:rPr>
          <w:rFonts w:ascii="Times New Roman" w:hAnsi="Times New Roman" w:cs="Times New Roman"/>
        </w:rPr>
        <w:t xml:space="preserve"> </w:t>
      </w:r>
      <w:r w:rsidRPr="00954B04">
        <w:rPr>
          <w:rFonts w:ascii="Times New Roman" w:hAnsi="Times New Roman" w:cs="Times New Roman"/>
        </w:rPr>
        <w:t>группы</w:t>
      </w:r>
      <w:r w:rsidR="0006080B">
        <w:rPr>
          <w:rFonts w:ascii="Times New Roman" w:hAnsi="Times New Roman" w:cs="Times New Roman"/>
        </w:rPr>
        <w:t xml:space="preserve"> </w:t>
      </w:r>
      <w:r w:rsidR="003004DB" w:rsidRPr="00954B04">
        <w:rPr>
          <w:rFonts w:ascii="Times New Roman" w:hAnsi="Times New Roman" w:cs="Times New Roman"/>
          <w:i/>
          <w:iCs/>
          <w:u w:val="single"/>
        </w:rPr>
        <w:t xml:space="preserve"> ЦИСТбв-51</w:t>
      </w:r>
    </w:p>
    <w:p w14:paraId="3382556A" w14:textId="0C783DC5" w:rsidR="00406DE8" w:rsidRPr="009B744F" w:rsidRDefault="00406DE8" w:rsidP="006C77E6">
      <w:pPr>
        <w:pStyle w:val="aa"/>
        <w:spacing w:line="240" w:lineRule="auto"/>
        <w:ind w:firstLine="2268"/>
        <w:rPr>
          <w:rFonts w:cs="Times New Roman"/>
          <w:sz w:val="22"/>
          <w:szCs w:val="22"/>
          <w:lang w:val="ru-RU" w:eastAsia="ar-SA"/>
        </w:rPr>
      </w:pPr>
      <w:r w:rsidRPr="006C77E6">
        <w:rPr>
          <w:rFonts w:cs="Times New Roman"/>
          <w:sz w:val="20"/>
          <w:szCs w:val="20"/>
          <w:lang w:val="ru-RU" w:eastAsia="ar-SA"/>
        </w:rPr>
        <w:t>фамилия, имя, отчество</w:t>
      </w:r>
    </w:p>
    <w:p w14:paraId="2A13A272" w14:textId="77777777" w:rsidR="00406DE8" w:rsidRPr="00406DE8" w:rsidRDefault="00406DE8" w:rsidP="00D441DC">
      <w:pPr>
        <w:spacing w:line="240" w:lineRule="auto"/>
        <w:ind w:firstLine="0"/>
        <w:rPr>
          <w:rFonts w:cs="Times New Roman"/>
          <w:szCs w:val="28"/>
          <w:lang w:val="ru-RU"/>
        </w:rPr>
      </w:pPr>
      <w:r w:rsidRPr="00406DE8">
        <w:rPr>
          <w:rFonts w:cs="Times New Roman"/>
          <w:lang w:val="ru-RU"/>
        </w:rPr>
        <w:t xml:space="preserve"> </w:t>
      </w:r>
    </w:p>
    <w:p w14:paraId="03F5B54B" w14:textId="77777777" w:rsidR="006B4793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6B4793">
        <w:rPr>
          <w:szCs w:val="28"/>
          <w:lang w:val="ru-RU"/>
        </w:rPr>
        <w:t>Тема</w:t>
      </w:r>
      <w:r w:rsidR="000B745A" w:rsidRPr="006B4793">
        <w:rPr>
          <w:szCs w:val="28"/>
          <w:lang w:val="ru-RU"/>
        </w:rPr>
        <w:t xml:space="preserve"> работы</w:t>
      </w:r>
      <w:r w:rsidR="004C00AD" w:rsidRPr="006B4793">
        <w:rPr>
          <w:szCs w:val="28"/>
          <w:lang w:val="ru-RU"/>
        </w:rPr>
        <w:t xml:space="preserve"> </w:t>
      </w:r>
      <w:r w:rsidR="004C00AD" w:rsidRPr="006B4793">
        <w:rPr>
          <w:i/>
          <w:iCs/>
          <w:szCs w:val="28"/>
          <w:u w:val="single"/>
          <w:lang w:val="ru-RU"/>
        </w:rPr>
        <w:t>Интеллектуальный помощник для работы с электронной библиотекой</w:t>
      </w:r>
      <w:r w:rsidR="006B4793">
        <w:rPr>
          <w:i/>
          <w:iCs/>
          <w:szCs w:val="28"/>
          <w:u w:val="single"/>
          <w:lang w:val="ru-RU"/>
        </w:rPr>
        <w:br/>
      </w:r>
      <w:r w:rsidRPr="006B4793">
        <w:rPr>
          <w:szCs w:val="28"/>
          <w:lang w:val="ru-RU"/>
        </w:rPr>
        <w:t>утверждена приказом по университету</w:t>
      </w:r>
      <w:r w:rsidR="005D42D8" w:rsidRPr="006B4793">
        <w:rPr>
          <w:szCs w:val="28"/>
          <w:lang w:val="ru-RU"/>
        </w:rPr>
        <w:t xml:space="preserve"> №_______</w:t>
      </w:r>
      <w:r w:rsidRPr="006B4793">
        <w:rPr>
          <w:szCs w:val="28"/>
          <w:lang w:val="ru-RU"/>
        </w:rPr>
        <w:t xml:space="preserve"> от «__</w:t>
      </w:r>
      <w:r w:rsidR="007D36D8" w:rsidRPr="006B4793">
        <w:rPr>
          <w:szCs w:val="28"/>
          <w:lang w:val="ru-RU"/>
        </w:rPr>
        <w:t>_» _</w:t>
      </w:r>
      <w:r w:rsidRPr="006B4793">
        <w:rPr>
          <w:szCs w:val="28"/>
          <w:lang w:val="ru-RU"/>
        </w:rPr>
        <w:t>_____________ 20</w:t>
      </w:r>
      <w:r w:rsidR="007D36D8" w:rsidRPr="006B4793">
        <w:rPr>
          <w:szCs w:val="28"/>
          <w:lang w:val="ru-RU"/>
        </w:rPr>
        <w:t>24</w:t>
      </w:r>
      <w:r w:rsidRPr="006B4793">
        <w:rPr>
          <w:szCs w:val="28"/>
          <w:lang w:val="ru-RU"/>
        </w:rPr>
        <w:t xml:space="preserve"> г.</w:t>
      </w:r>
    </w:p>
    <w:p w14:paraId="0D349733" w14:textId="77777777" w:rsidR="006B4793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6B4793">
        <w:rPr>
          <w:szCs w:val="28"/>
          <w:lang w:val="ru-RU"/>
        </w:rPr>
        <w:t>Срок сдачи обучающимся законченной ВКР</w:t>
      </w:r>
      <w:r w:rsidR="005D42D8" w:rsidRPr="006B4793">
        <w:rPr>
          <w:szCs w:val="28"/>
          <w:lang w:val="ru-RU"/>
        </w:rPr>
        <w:t xml:space="preserve"> «</w:t>
      </w:r>
      <w:r w:rsidR="005D42D8" w:rsidRPr="006B4793">
        <w:rPr>
          <w:i/>
          <w:iCs/>
          <w:szCs w:val="28"/>
          <w:u w:val="single"/>
          <w:lang w:val="ru-RU"/>
        </w:rPr>
        <w:t>22</w:t>
      </w:r>
      <w:r w:rsidR="005D42D8" w:rsidRPr="006B4793">
        <w:rPr>
          <w:szCs w:val="28"/>
          <w:lang w:val="ru-RU"/>
        </w:rPr>
        <w:t>»</w:t>
      </w:r>
      <w:r w:rsidR="005D42D8" w:rsidRPr="006B4793">
        <w:rPr>
          <w:i/>
          <w:iCs/>
          <w:szCs w:val="28"/>
          <w:u w:val="single"/>
          <w:lang w:val="ru-RU"/>
        </w:rPr>
        <w:t xml:space="preserve"> июня </w:t>
      </w:r>
      <w:r w:rsidR="005D42D8" w:rsidRPr="006B4793">
        <w:rPr>
          <w:szCs w:val="28"/>
          <w:lang w:val="ru-RU"/>
        </w:rPr>
        <w:t>20</w:t>
      </w:r>
      <w:r w:rsidR="005D42D8" w:rsidRPr="006B4793">
        <w:rPr>
          <w:szCs w:val="28"/>
          <w:u w:val="single"/>
          <w:lang w:val="ru-RU"/>
        </w:rPr>
        <w:t>24</w:t>
      </w:r>
      <w:r w:rsidR="005D42D8" w:rsidRPr="006B4793">
        <w:rPr>
          <w:szCs w:val="28"/>
          <w:lang w:val="ru-RU"/>
        </w:rPr>
        <w:t xml:space="preserve"> г.</w:t>
      </w:r>
    </w:p>
    <w:p w14:paraId="5AA93F34" w14:textId="77777777" w:rsidR="006B4793" w:rsidRPr="006B4793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6B4793">
        <w:rPr>
          <w:szCs w:val="28"/>
          <w:lang w:val="ru-RU"/>
        </w:rPr>
        <w:t xml:space="preserve">Исходные данные к </w:t>
      </w:r>
      <w:r w:rsidR="00085C23" w:rsidRPr="006B4793">
        <w:rPr>
          <w:szCs w:val="28"/>
          <w:lang w:val="ru-RU"/>
        </w:rPr>
        <w:t>работе</w:t>
      </w:r>
      <w:r w:rsidR="005D42D8" w:rsidRPr="006B4793">
        <w:rPr>
          <w:szCs w:val="28"/>
          <w:lang w:val="ru-RU"/>
        </w:rPr>
        <w:t xml:space="preserve"> </w:t>
      </w:r>
      <w:r w:rsidR="005D42D8" w:rsidRPr="006B4793">
        <w:rPr>
          <w:i/>
          <w:iCs/>
          <w:szCs w:val="28"/>
          <w:u w:val="single"/>
          <w:lang w:val="ru-RU"/>
        </w:rPr>
        <w:t>разработать</w:t>
      </w:r>
      <w:r w:rsidR="00566E95" w:rsidRPr="006B4793">
        <w:rPr>
          <w:i/>
          <w:iCs/>
          <w:szCs w:val="28"/>
          <w:u w:val="single"/>
          <w:lang w:val="ru-RU"/>
        </w:rPr>
        <w:t xml:space="preserve"> систему</w:t>
      </w:r>
      <w:r w:rsidR="005D42D8" w:rsidRPr="006B4793">
        <w:rPr>
          <w:szCs w:val="28"/>
          <w:u w:val="single"/>
          <w:lang w:val="ru-RU"/>
        </w:rPr>
        <w:t xml:space="preserve"> </w:t>
      </w:r>
      <w:r w:rsidR="005D42D8" w:rsidRPr="006B4793">
        <w:rPr>
          <w:i/>
          <w:iCs/>
          <w:szCs w:val="28"/>
          <w:u w:val="single"/>
          <w:lang w:val="ru-RU"/>
        </w:rPr>
        <w:t>персональн</w:t>
      </w:r>
      <w:r w:rsidR="00566E95" w:rsidRPr="006B4793">
        <w:rPr>
          <w:i/>
          <w:iCs/>
          <w:szCs w:val="28"/>
          <w:u w:val="single"/>
          <w:lang w:val="ru-RU"/>
        </w:rPr>
        <w:t>ой</w:t>
      </w:r>
      <w:r w:rsidR="005D42D8" w:rsidRPr="006B4793">
        <w:rPr>
          <w:i/>
          <w:iCs/>
          <w:szCs w:val="28"/>
          <w:u w:val="single"/>
          <w:lang w:val="ru-RU"/>
        </w:rPr>
        <w:t xml:space="preserve"> электронн</w:t>
      </w:r>
      <w:r w:rsidR="00566E95" w:rsidRPr="006B4793">
        <w:rPr>
          <w:i/>
          <w:iCs/>
          <w:szCs w:val="28"/>
          <w:u w:val="single"/>
          <w:lang w:val="ru-RU"/>
        </w:rPr>
        <w:t>ой</w:t>
      </w:r>
      <w:r w:rsidR="005D42D8" w:rsidRPr="006B4793">
        <w:rPr>
          <w:i/>
          <w:iCs/>
          <w:szCs w:val="28"/>
          <w:u w:val="single"/>
          <w:lang w:val="ru-RU"/>
        </w:rPr>
        <w:t xml:space="preserve"> библиотек</w:t>
      </w:r>
      <w:r w:rsidR="00566E95" w:rsidRPr="006B4793">
        <w:rPr>
          <w:i/>
          <w:iCs/>
          <w:szCs w:val="28"/>
          <w:u w:val="single"/>
          <w:lang w:val="ru-RU"/>
        </w:rPr>
        <w:t>и</w:t>
      </w:r>
      <w:r w:rsidR="005D42D8" w:rsidRPr="006B4793">
        <w:rPr>
          <w:i/>
          <w:iCs/>
          <w:szCs w:val="28"/>
          <w:u w:val="single"/>
          <w:lang w:val="ru-RU"/>
        </w:rPr>
        <w:t xml:space="preserve"> </w:t>
      </w:r>
      <w:r w:rsidR="00566E95" w:rsidRPr="006B4793">
        <w:rPr>
          <w:i/>
          <w:iCs/>
          <w:szCs w:val="28"/>
          <w:u w:val="single"/>
          <w:lang w:val="ru-RU"/>
        </w:rPr>
        <w:t>работающей</w:t>
      </w:r>
      <w:r w:rsidR="005D42D8" w:rsidRPr="006B4793">
        <w:rPr>
          <w:i/>
          <w:iCs/>
          <w:szCs w:val="28"/>
          <w:u w:val="single"/>
          <w:lang w:val="ru-RU"/>
        </w:rPr>
        <w:t xml:space="preserve"> </w:t>
      </w:r>
      <w:r w:rsidR="00566E95" w:rsidRPr="006B4793">
        <w:rPr>
          <w:i/>
          <w:iCs/>
          <w:szCs w:val="28"/>
          <w:u w:val="single"/>
          <w:lang w:val="ru-RU"/>
        </w:rPr>
        <w:t>в</w:t>
      </w:r>
      <w:r w:rsidR="005D42D8" w:rsidRPr="006B4793">
        <w:rPr>
          <w:i/>
          <w:iCs/>
          <w:szCs w:val="28"/>
          <w:u w:val="single"/>
          <w:lang w:val="ru-RU"/>
        </w:rPr>
        <w:t xml:space="preserve"> локальной сети</w:t>
      </w:r>
    </w:p>
    <w:p w14:paraId="56BA6C04" w14:textId="77777777" w:rsidR="006B4793" w:rsidRPr="006B4793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6B4793">
        <w:rPr>
          <w:szCs w:val="28"/>
          <w:lang w:val="ru-RU"/>
        </w:rPr>
        <w:t xml:space="preserve">Содержание пояснительной записки </w:t>
      </w:r>
      <w:r w:rsidR="00FA3484" w:rsidRPr="006B4793">
        <w:rPr>
          <w:i/>
          <w:iCs/>
          <w:szCs w:val="28"/>
          <w:u w:val="single"/>
          <w:lang w:val="ru-RU"/>
        </w:rPr>
        <w:t>задание на создание системы; информационное, алгоритмическое, программное обеспечение системы; тестирование системы</w:t>
      </w:r>
    </w:p>
    <w:p w14:paraId="39E59323" w14:textId="0067C256" w:rsidR="00B3707A" w:rsidRPr="00B3707A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6B4793">
        <w:rPr>
          <w:szCs w:val="28"/>
          <w:lang w:val="ru-RU"/>
        </w:rPr>
        <w:t>Перечень графического материала (с точным указанием обязательных чертежей)</w:t>
      </w:r>
      <w:r w:rsidR="006B4793" w:rsidRPr="006B4793">
        <w:rPr>
          <w:szCs w:val="28"/>
          <w:lang w:val="ru-RU"/>
        </w:rPr>
        <w:t xml:space="preserve"> </w:t>
      </w:r>
      <w:r w:rsidR="00400200" w:rsidRPr="00400200">
        <w:rPr>
          <w:i/>
          <w:iCs/>
          <w:szCs w:val="28"/>
          <w:u w:val="single"/>
          <w:lang w:val="ru-RU"/>
        </w:rPr>
        <w:t>схема алгоритм</w:t>
      </w:r>
      <w:r w:rsidR="00400200">
        <w:rPr>
          <w:i/>
          <w:iCs/>
          <w:szCs w:val="28"/>
          <w:u w:val="single"/>
          <w:lang w:val="ru-RU"/>
        </w:rPr>
        <w:t>а</w:t>
      </w:r>
      <w:r w:rsidR="00400200" w:rsidRPr="00400200">
        <w:rPr>
          <w:i/>
          <w:iCs/>
          <w:szCs w:val="28"/>
          <w:u w:val="single"/>
          <w:lang w:val="ru-RU"/>
        </w:rPr>
        <w:t xml:space="preserve"> обмена информацией между серверной частью и API </w:t>
      </w:r>
      <w:r w:rsidR="00400200">
        <w:rPr>
          <w:i/>
          <w:iCs/>
          <w:szCs w:val="28"/>
          <w:u w:val="single"/>
          <w:lang w:val="ru-RU"/>
        </w:rPr>
        <w:t xml:space="preserve">ИИ, схема </w:t>
      </w:r>
      <w:r w:rsidR="00AA4008" w:rsidRPr="00AA4008">
        <w:rPr>
          <w:i/>
          <w:iCs/>
          <w:szCs w:val="28"/>
          <w:u w:val="single"/>
          <w:lang w:val="ru-RU"/>
        </w:rPr>
        <w:t>алгоритм</w:t>
      </w:r>
      <w:r w:rsidR="009605D2">
        <w:rPr>
          <w:i/>
          <w:iCs/>
          <w:szCs w:val="28"/>
          <w:u w:val="single"/>
          <w:lang w:val="ru-RU"/>
        </w:rPr>
        <w:t>а</w:t>
      </w:r>
      <w:r w:rsidR="00AA4008" w:rsidRPr="00AA4008">
        <w:rPr>
          <w:i/>
          <w:iCs/>
          <w:szCs w:val="28"/>
          <w:u w:val="single"/>
          <w:lang w:val="ru-RU"/>
        </w:rPr>
        <w:t xml:space="preserve"> добавлени</w:t>
      </w:r>
      <w:r w:rsidR="00F66465">
        <w:rPr>
          <w:i/>
          <w:iCs/>
          <w:szCs w:val="28"/>
          <w:u w:val="single"/>
          <w:lang w:val="ru-RU"/>
        </w:rPr>
        <w:t>я</w:t>
      </w:r>
      <w:r w:rsidR="00AA4008" w:rsidRPr="00AA4008">
        <w:rPr>
          <w:i/>
          <w:iCs/>
          <w:szCs w:val="28"/>
          <w:u w:val="single"/>
          <w:lang w:val="ru-RU"/>
        </w:rPr>
        <w:t xml:space="preserve"> электронной книги в библиотеку</w:t>
      </w:r>
      <w:r w:rsidR="00400200" w:rsidRPr="00400200">
        <w:rPr>
          <w:i/>
          <w:iCs/>
          <w:szCs w:val="28"/>
          <w:u w:val="single"/>
          <w:lang w:val="ru-RU"/>
        </w:rPr>
        <w:t>.</w:t>
      </w:r>
    </w:p>
    <w:p w14:paraId="3C35287D" w14:textId="5E5F12C2" w:rsidR="00B3707A" w:rsidRPr="00FB79F8" w:rsidRDefault="00B3707A">
      <w:pPr>
        <w:suppressAutoHyphens w:val="0"/>
        <w:autoSpaceDN/>
        <w:spacing w:line="240" w:lineRule="auto"/>
        <w:ind w:firstLine="0"/>
        <w:jc w:val="left"/>
        <w:rPr>
          <w:rFonts w:eastAsia="Calibri" w:cs="Times New Roman"/>
          <w:i/>
          <w:iCs/>
          <w:szCs w:val="28"/>
          <w:u w:val="single"/>
          <w:lang w:val="ru-RU"/>
        </w:rPr>
      </w:pPr>
      <w:r w:rsidRPr="00FB79F8">
        <w:rPr>
          <w:i/>
          <w:iCs/>
          <w:szCs w:val="28"/>
          <w:u w:val="single"/>
          <w:lang w:val="ru-RU"/>
        </w:rPr>
        <w:br w:type="page"/>
      </w:r>
    </w:p>
    <w:p w14:paraId="35D243F6" w14:textId="1BFFA83B" w:rsidR="00406DE8" w:rsidRPr="00B3707A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B3707A">
        <w:rPr>
          <w:szCs w:val="28"/>
          <w:lang w:val="ru-RU"/>
        </w:rPr>
        <w:lastRenderedPageBreak/>
        <w:t>Календарный график работы над ВКР на весь период (с указанием сроков выполнения и содержания отдельных этапов)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88"/>
        <w:gridCol w:w="6485"/>
        <w:gridCol w:w="2339"/>
      </w:tblGrid>
      <w:tr w:rsidR="00406DE8" w:rsidRPr="004F0071" w14:paraId="6D6787CB" w14:textId="77777777" w:rsidTr="00463B37">
        <w:tc>
          <w:tcPr>
            <w:tcW w:w="1101" w:type="dxa"/>
          </w:tcPr>
          <w:p w14:paraId="5E860D28" w14:textId="77777777" w:rsidR="00406DE8" w:rsidRPr="00D71FEC" w:rsidRDefault="00406DE8" w:rsidP="003D4133">
            <w:pPr>
              <w:pStyle w:val="afa"/>
              <w:spacing w:before="120" w:after="120"/>
              <w:jc w:val="center"/>
            </w:pPr>
            <w:r w:rsidRPr="00D71FEC">
              <w:t>№ этапа</w:t>
            </w:r>
          </w:p>
        </w:tc>
        <w:tc>
          <w:tcPr>
            <w:tcW w:w="6662" w:type="dxa"/>
          </w:tcPr>
          <w:p w14:paraId="57B39ABC" w14:textId="77777777" w:rsidR="00406DE8" w:rsidRPr="00D71FEC" w:rsidRDefault="00406DE8" w:rsidP="003D4133">
            <w:pPr>
              <w:pStyle w:val="afa"/>
              <w:spacing w:before="120" w:after="120"/>
              <w:jc w:val="center"/>
            </w:pPr>
            <w:r w:rsidRPr="00D71FEC">
              <w:t>Содержание этапа</w:t>
            </w:r>
          </w:p>
        </w:tc>
        <w:tc>
          <w:tcPr>
            <w:tcW w:w="2374" w:type="dxa"/>
          </w:tcPr>
          <w:p w14:paraId="20440B05" w14:textId="77777777" w:rsidR="00406DE8" w:rsidRPr="00D71FEC" w:rsidRDefault="00406DE8" w:rsidP="003D4133">
            <w:pPr>
              <w:pStyle w:val="afa"/>
              <w:spacing w:before="120" w:after="120"/>
              <w:jc w:val="center"/>
            </w:pPr>
            <w:r w:rsidRPr="00D71FEC">
              <w:t>Срок выполнения</w:t>
            </w:r>
          </w:p>
        </w:tc>
      </w:tr>
      <w:tr w:rsidR="00406DE8" w:rsidRPr="004F0071" w14:paraId="643CA7B8" w14:textId="77777777" w:rsidTr="00463B37">
        <w:tc>
          <w:tcPr>
            <w:tcW w:w="1101" w:type="dxa"/>
          </w:tcPr>
          <w:p w14:paraId="37D173CD" w14:textId="7B12E31E" w:rsidR="00406DE8" w:rsidRPr="006A1F46" w:rsidRDefault="00DD244B" w:rsidP="003D4133">
            <w:pPr>
              <w:pStyle w:val="afa"/>
              <w:spacing w:before="60" w:after="60"/>
            </w:pPr>
            <w:r>
              <w:t>1</w:t>
            </w:r>
          </w:p>
        </w:tc>
        <w:tc>
          <w:tcPr>
            <w:tcW w:w="6662" w:type="dxa"/>
          </w:tcPr>
          <w:p w14:paraId="79545F74" w14:textId="23EF7780" w:rsidR="00406DE8" w:rsidRPr="003D4133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3D4133">
              <w:rPr>
                <w:i/>
                <w:iCs/>
              </w:rPr>
              <w:t>Разработка и реализация системы</w:t>
            </w:r>
          </w:p>
        </w:tc>
        <w:tc>
          <w:tcPr>
            <w:tcW w:w="2374" w:type="dxa"/>
          </w:tcPr>
          <w:p w14:paraId="34DED921" w14:textId="62BA5E0C" w:rsidR="00406DE8" w:rsidRPr="003D4133" w:rsidRDefault="00577018" w:rsidP="003D4133">
            <w:pPr>
              <w:pStyle w:val="afa"/>
              <w:spacing w:before="60" w:after="60"/>
              <w:rPr>
                <w:i/>
                <w:iCs/>
              </w:rPr>
            </w:pPr>
            <w:r>
              <w:rPr>
                <w:i/>
                <w:iCs/>
              </w:rPr>
              <w:t>3</w:t>
            </w:r>
            <w:r w:rsidR="003D4133" w:rsidRPr="003D4133">
              <w:rPr>
                <w:i/>
                <w:iCs/>
              </w:rPr>
              <w:t>1.</w:t>
            </w:r>
            <w:r>
              <w:rPr>
                <w:i/>
                <w:iCs/>
              </w:rPr>
              <w:t>05</w:t>
            </w:r>
            <w:r w:rsidR="003D4133" w:rsidRPr="003D4133">
              <w:rPr>
                <w:i/>
                <w:iCs/>
              </w:rPr>
              <w:t>.2024</w:t>
            </w:r>
          </w:p>
        </w:tc>
      </w:tr>
      <w:tr w:rsidR="00406DE8" w:rsidRPr="004F0071" w14:paraId="20D64DBA" w14:textId="77777777" w:rsidTr="00463B37">
        <w:tc>
          <w:tcPr>
            <w:tcW w:w="1101" w:type="dxa"/>
          </w:tcPr>
          <w:p w14:paraId="05FB2ACB" w14:textId="1E9FFE0C" w:rsidR="00406DE8" w:rsidRPr="006A1F46" w:rsidRDefault="00DD244B" w:rsidP="003D4133">
            <w:pPr>
              <w:pStyle w:val="afa"/>
              <w:spacing w:before="60" w:after="60"/>
            </w:pPr>
            <w:r>
              <w:t>2</w:t>
            </w:r>
          </w:p>
        </w:tc>
        <w:tc>
          <w:tcPr>
            <w:tcW w:w="6662" w:type="dxa"/>
          </w:tcPr>
          <w:p w14:paraId="0FA56545" w14:textId="43E89517" w:rsidR="00406DE8" w:rsidRPr="003D4133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3D4133">
              <w:rPr>
                <w:i/>
                <w:iCs/>
              </w:rPr>
              <w:t>Написание пояснительной записки</w:t>
            </w:r>
          </w:p>
        </w:tc>
        <w:tc>
          <w:tcPr>
            <w:tcW w:w="2374" w:type="dxa"/>
          </w:tcPr>
          <w:p w14:paraId="572AD265" w14:textId="53DC9682" w:rsidR="00406DE8" w:rsidRPr="003D4133" w:rsidRDefault="00577018" w:rsidP="003D4133">
            <w:pPr>
              <w:pStyle w:val="afa"/>
              <w:spacing w:before="60" w:after="60"/>
              <w:rPr>
                <w:i/>
                <w:iCs/>
              </w:rPr>
            </w:pPr>
            <w:r>
              <w:rPr>
                <w:i/>
                <w:iCs/>
              </w:rPr>
              <w:t>3</w:t>
            </w:r>
            <w:r w:rsidR="00172570">
              <w:rPr>
                <w:i/>
                <w:iCs/>
              </w:rPr>
              <w:t>1</w:t>
            </w:r>
            <w:r w:rsidR="003D4133" w:rsidRPr="003D4133">
              <w:rPr>
                <w:i/>
                <w:iCs/>
              </w:rPr>
              <w:t>.0</w:t>
            </w:r>
            <w:r>
              <w:rPr>
                <w:i/>
                <w:iCs/>
              </w:rPr>
              <w:t>5</w:t>
            </w:r>
            <w:r w:rsidR="003D4133" w:rsidRPr="003D4133">
              <w:rPr>
                <w:i/>
                <w:iCs/>
              </w:rPr>
              <w:t>.2024</w:t>
            </w:r>
          </w:p>
        </w:tc>
      </w:tr>
      <w:tr w:rsidR="00406DE8" w:rsidRPr="004F0071" w14:paraId="76F55F26" w14:textId="77777777" w:rsidTr="00463B37">
        <w:tc>
          <w:tcPr>
            <w:tcW w:w="1101" w:type="dxa"/>
          </w:tcPr>
          <w:p w14:paraId="587094A9" w14:textId="7AE1C77B" w:rsidR="00406DE8" w:rsidRPr="006A1F46" w:rsidRDefault="00DD244B" w:rsidP="003D4133">
            <w:pPr>
              <w:pStyle w:val="afa"/>
              <w:spacing w:before="60" w:after="60"/>
            </w:pPr>
            <w:r>
              <w:t>3</w:t>
            </w:r>
          </w:p>
        </w:tc>
        <w:tc>
          <w:tcPr>
            <w:tcW w:w="6662" w:type="dxa"/>
          </w:tcPr>
          <w:p w14:paraId="72040B28" w14:textId="31BDED35" w:rsidR="00406DE8" w:rsidRPr="003D4133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3D4133">
              <w:rPr>
                <w:i/>
                <w:iCs/>
              </w:rPr>
              <w:t>Создание чертежей</w:t>
            </w:r>
          </w:p>
        </w:tc>
        <w:tc>
          <w:tcPr>
            <w:tcW w:w="2374" w:type="dxa"/>
          </w:tcPr>
          <w:p w14:paraId="202CEFB9" w14:textId="1CE1A208" w:rsidR="00406DE8" w:rsidRPr="003D4133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3D4133">
              <w:rPr>
                <w:i/>
                <w:iCs/>
              </w:rPr>
              <w:t>0</w:t>
            </w:r>
            <w:r w:rsidR="00172570">
              <w:rPr>
                <w:i/>
                <w:iCs/>
              </w:rPr>
              <w:t>2</w:t>
            </w:r>
            <w:r w:rsidRPr="003D4133">
              <w:rPr>
                <w:i/>
                <w:iCs/>
              </w:rPr>
              <w:t>.06.2024</w:t>
            </w:r>
          </w:p>
        </w:tc>
      </w:tr>
      <w:tr w:rsidR="00406DE8" w:rsidRPr="004F0071" w14:paraId="5CFAE054" w14:textId="77777777" w:rsidTr="00463B37">
        <w:tc>
          <w:tcPr>
            <w:tcW w:w="1101" w:type="dxa"/>
          </w:tcPr>
          <w:p w14:paraId="3E5037EE" w14:textId="42AEB192" w:rsidR="00406DE8" w:rsidRPr="006A1F46" w:rsidRDefault="00DD244B" w:rsidP="003D4133">
            <w:pPr>
              <w:pStyle w:val="afa"/>
              <w:spacing w:before="60" w:after="60"/>
            </w:pPr>
            <w:r>
              <w:t>4</w:t>
            </w:r>
          </w:p>
        </w:tc>
        <w:tc>
          <w:tcPr>
            <w:tcW w:w="6662" w:type="dxa"/>
          </w:tcPr>
          <w:p w14:paraId="267E7A82" w14:textId="33BAD4E4" w:rsidR="00406DE8" w:rsidRPr="003D4133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3D4133">
              <w:rPr>
                <w:i/>
                <w:iCs/>
              </w:rPr>
              <w:t>Прохождение нормоконтроля</w:t>
            </w:r>
          </w:p>
        </w:tc>
        <w:tc>
          <w:tcPr>
            <w:tcW w:w="2374" w:type="dxa"/>
          </w:tcPr>
          <w:p w14:paraId="5D2E86EB" w14:textId="37592317" w:rsidR="00406DE8" w:rsidRPr="003D4133" w:rsidRDefault="003D4133" w:rsidP="003D4133">
            <w:pPr>
              <w:pStyle w:val="afa"/>
              <w:spacing w:before="60" w:after="60"/>
              <w:rPr>
                <w:i/>
                <w:iCs/>
                <w:lang w:val="en-US"/>
              </w:rPr>
            </w:pPr>
            <w:r w:rsidRPr="003D4133">
              <w:rPr>
                <w:i/>
                <w:iCs/>
                <w:lang w:val="en-US"/>
              </w:rPr>
              <w:t>?</w:t>
            </w:r>
          </w:p>
        </w:tc>
      </w:tr>
      <w:tr w:rsidR="00406DE8" w:rsidRPr="004F0071" w14:paraId="6F6CFCE1" w14:textId="77777777" w:rsidTr="00463B37">
        <w:tc>
          <w:tcPr>
            <w:tcW w:w="1101" w:type="dxa"/>
          </w:tcPr>
          <w:p w14:paraId="1F7CD321" w14:textId="3B4F5005" w:rsidR="00406DE8" w:rsidRPr="003D4133" w:rsidRDefault="003D4133" w:rsidP="003D4133">
            <w:pPr>
              <w:pStyle w:val="afa"/>
              <w:spacing w:before="60" w:after="6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662" w:type="dxa"/>
          </w:tcPr>
          <w:p w14:paraId="12BC5FF3" w14:textId="7AA32969" w:rsidR="00406DE8" w:rsidRPr="003D4133" w:rsidRDefault="003D4133" w:rsidP="003D4133">
            <w:pPr>
              <w:pStyle w:val="afa"/>
              <w:spacing w:before="60" w:after="60"/>
              <w:rPr>
                <w:i/>
                <w:iCs/>
                <w:lang w:val="en-US"/>
              </w:rPr>
            </w:pPr>
            <w:r w:rsidRPr="003D4133">
              <w:rPr>
                <w:i/>
                <w:iCs/>
              </w:rPr>
              <w:t>Предварительная защита</w:t>
            </w:r>
            <w:r w:rsidRPr="003D4133">
              <w:rPr>
                <w:i/>
                <w:iCs/>
                <w:lang w:val="en-US"/>
              </w:rPr>
              <w:t>?</w:t>
            </w:r>
          </w:p>
        </w:tc>
        <w:tc>
          <w:tcPr>
            <w:tcW w:w="2374" w:type="dxa"/>
          </w:tcPr>
          <w:p w14:paraId="5FB9A147" w14:textId="71A3FDDF" w:rsidR="00406DE8" w:rsidRPr="003D4133" w:rsidRDefault="003D4133" w:rsidP="003D4133">
            <w:pPr>
              <w:pStyle w:val="afa"/>
              <w:spacing w:before="60" w:after="60"/>
              <w:rPr>
                <w:i/>
                <w:iCs/>
                <w:lang w:val="en-US"/>
              </w:rPr>
            </w:pPr>
            <w:r w:rsidRPr="003D4133">
              <w:rPr>
                <w:i/>
                <w:iCs/>
                <w:lang w:val="en-US"/>
              </w:rPr>
              <w:t>?</w:t>
            </w:r>
          </w:p>
        </w:tc>
      </w:tr>
      <w:tr w:rsidR="003D4133" w:rsidRPr="004F0071" w14:paraId="319E4BEF" w14:textId="77777777" w:rsidTr="00463B37">
        <w:tc>
          <w:tcPr>
            <w:tcW w:w="1101" w:type="dxa"/>
          </w:tcPr>
          <w:p w14:paraId="33F06176" w14:textId="6078A7DD" w:rsidR="003D4133" w:rsidRDefault="003D4133" w:rsidP="003D4133">
            <w:pPr>
              <w:pStyle w:val="afa"/>
              <w:spacing w:before="60" w:after="6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662" w:type="dxa"/>
          </w:tcPr>
          <w:p w14:paraId="27D7BA18" w14:textId="21545781" w:rsidR="003D4133" w:rsidRPr="003D4133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3D4133">
              <w:rPr>
                <w:i/>
                <w:iCs/>
              </w:rPr>
              <w:t>Защита</w:t>
            </w:r>
          </w:p>
        </w:tc>
        <w:tc>
          <w:tcPr>
            <w:tcW w:w="2374" w:type="dxa"/>
          </w:tcPr>
          <w:p w14:paraId="1A0AF679" w14:textId="2187874E" w:rsidR="003D4133" w:rsidRPr="003D4133" w:rsidRDefault="00D238F0" w:rsidP="003D4133">
            <w:pPr>
              <w:pStyle w:val="afa"/>
              <w:spacing w:before="60" w:after="60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22.06.2024</w:t>
            </w:r>
          </w:p>
        </w:tc>
      </w:tr>
      <w:tr w:rsidR="003D4133" w:rsidRPr="004F0071" w14:paraId="209BD892" w14:textId="77777777" w:rsidTr="00463B37">
        <w:tc>
          <w:tcPr>
            <w:tcW w:w="1101" w:type="dxa"/>
          </w:tcPr>
          <w:p w14:paraId="4E010F0E" w14:textId="77777777" w:rsidR="003D4133" w:rsidRDefault="003D4133" w:rsidP="003D4133">
            <w:pPr>
              <w:pStyle w:val="afa"/>
              <w:spacing w:before="60" w:after="60"/>
              <w:rPr>
                <w:lang w:val="en-US"/>
              </w:rPr>
            </w:pPr>
          </w:p>
        </w:tc>
        <w:tc>
          <w:tcPr>
            <w:tcW w:w="6662" w:type="dxa"/>
          </w:tcPr>
          <w:p w14:paraId="19AB6D0C" w14:textId="77777777" w:rsidR="003D4133" w:rsidRDefault="003D4133" w:rsidP="003D4133">
            <w:pPr>
              <w:pStyle w:val="afa"/>
              <w:spacing w:before="60" w:after="60"/>
            </w:pPr>
          </w:p>
        </w:tc>
        <w:tc>
          <w:tcPr>
            <w:tcW w:w="2374" w:type="dxa"/>
          </w:tcPr>
          <w:p w14:paraId="60831A7B" w14:textId="77777777" w:rsidR="003D4133" w:rsidRDefault="003D4133" w:rsidP="003D4133">
            <w:pPr>
              <w:pStyle w:val="afa"/>
              <w:spacing w:before="60" w:after="60"/>
              <w:rPr>
                <w:lang w:val="en-US"/>
              </w:rPr>
            </w:pPr>
          </w:p>
        </w:tc>
      </w:tr>
      <w:tr w:rsidR="003D4133" w:rsidRPr="004F0071" w14:paraId="652002C3" w14:textId="77777777" w:rsidTr="00463B37">
        <w:tc>
          <w:tcPr>
            <w:tcW w:w="1101" w:type="dxa"/>
          </w:tcPr>
          <w:p w14:paraId="6D34DB23" w14:textId="77777777" w:rsidR="003D4133" w:rsidRDefault="003D4133" w:rsidP="003D4133">
            <w:pPr>
              <w:pStyle w:val="afa"/>
              <w:spacing w:before="60" w:after="60"/>
              <w:rPr>
                <w:lang w:val="en-US"/>
              </w:rPr>
            </w:pPr>
          </w:p>
        </w:tc>
        <w:tc>
          <w:tcPr>
            <w:tcW w:w="6662" w:type="dxa"/>
          </w:tcPr>
          <w:p w14:paraId="1FC7B86A" w14:textId="77777777" w:rsidR="003D4133" w:rsidRDefault="003D4133" w:rsidP="003D4133">
            <w:pPr>
              <w:pStyle w:val="afa"/>
              <w:spacing w:before="60" w:after="60"/>
            </w:pPr>
          </w:p>
        </w:tc>
        <w:tc>
          <w:tcPr>
            <w:tcW w:w="2374" w:type="dxa"/>
          </w:tcPr>
          <w:p w14:paraId="4BFA8729" w14:textId="77777777" w:rsidR="003D4133" w:rsidRDefault="003D4133" w:rsidP="003D4133">
            <w:pPr>
              <w:pStyle w:val="afa"/>
              <w:spacing w:before="60" w:after="60"/>
              <w:rPr>
                <w:lang w:val="en-US"/>
              </w:rPr>
            </w:pPr>
          </w:p>
        </w:tc>
      </w:tr>
    </w:tbl>
    <w:p w14:paraId="5C8D58CA" w14:textId="778899B2" w:rsidR="00406DE8" w:rsidRPr="00B3707A" w:rsidRDefault="00406DE8" w:rsidP="00297B01">
      <w:pPr>
        <w:pStyle w:val="af4"/>
        <w:numPr>
          <w:ilvl w:val="0"/>
          <w:numId w:val="7"/>
        </w:numPr>
        <w:spacing w:before="140" w:line="240" w:lineRule="auto"/>
        <w:ind w:left="426" w:hanging="426"/>
        <w:rPr>
          <w:sz w:val="36"/>
          <w:szCs w:val="32"/>
        </w:rPr>
      </w:pPr>
      <w:r w:rsidRPr="00B3707A">
        <w:t>Консультанты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4"/>
        <w:gridCol w:w="3437"/>
        <w:gridCol w:w="1842"/>
        <w:gridCol w:w="1979"/>
      </w:tblGrid>
      <w:tr w:rsidR="00406DE8" w:rsidRPr="004F0071" w14:paraId="53B3A6B3" w14:textId="77777777" w:rsidTr="003E2B47">
        <w:trPr>
          <w:jc w:val="center"/>
        </w:trPr>
        <w:tc>
          <w:tcPr>
            <w:tcW w:w="2654" w:type="dxa"/>
            <w:vMerge w:val="restart"/>
            <w:vAlign w:val="center"/>
          </w:tcPr>
          <w:p w14:paraId="359416D9" w14:textId="77777777" w:rsidR="00406DE8" w:rsidRPr="006A1F46" w:rsidRDefault="00406DE8" w:rsidP="00273784">
            <w:pPr>
              <w:pStyle w:val="afa"/>
              <w:jc w:val="center"/>
            </w:pPr>
            <w:r w:rsidRPr="006A1F46">
              <w:t>Раздел</w:t>
            </w:r>
          </w:p>
        </w:tc>
        <w:tc>
          <w:tcPr>
            <w:tcW w:w="3437" w:type="dxa"/>
            <w:vMerge w:val="restart"/>
            <w:vAlign w:val="center"/>
          </w:tcPr>
          <w:p w14:paraId="0D3D5807" w14:textId="77777777" w:rsidR="00406DE8" w:rsidRPr="006A1F46" w:rsidRDefault="00406DE8" w:rsidP="00273784">
            <w:pPr>
              <w:pStyle w:val="afa"/>
              <w:jc w:val="center"/>
            </w:pPr>
            <w:r w:rsidRPr="006A1F46">
              <w:t>Ф.И.О. консультанта</w:t>
            </w:r>
          </w:p>
        </w:tc>
        <w:tc>
          <w:tcPr>
            <w:tcW w:w="3821" w:type="dxa"/>
            <w:gridSpan w:val="2"/>
          </w:tcPr>
          <w:p w14:paraId="0566CC2E" w14:textId="77777777" w:rsidR="00406DE8" w:rsidRPr="006A1F46" w:rsidRDefault="00406DE8" w:rsidP="003D4133">
            <w:pPr>
              <w:pStyle w:val="afa"/>
              <w:spacing w:before="120" w:after="120"/>
              <w:jc w:val="center"/>
            </w:pPr>
            <w:r w:rsidRPr="006A1F46">
              <w:t>Подпись, дата</w:t>
            </w:r>
          </w:p>
        </w:tc>
      </w:tr>
      <w:tr w:rsidR="00406DE8" w:rsidRPr="004F0071" w14:paraId="13C5FA49" w14:textId="77777777" w:rsidTr="003E2B47">
        <w:trPr>
          <w:jc w:val="center"/>
        </w:trPr>
        <w:tc>
          <w:tcPr>
            <w:tcW w:w="2654" w:type="dxa"/>
            <w:vMerge/>
          </w:tcPr>
          <w:p w14:paraId="2E0EFE64" w14:textId="77777777" w:rsidR="00406DE8" w:rsidRPr="006A1F46" w:rsidRDefault="00406DE8" w:rsidP="00273784">
            <w:pPr>
              <w:pStyle w:val="afa"/>
              <w:jc w:val="center"/>
            </w:pPr>
          </w:p>
        </w:tc>
        <w:tc>
          <w:tcPr>
            <w:tcW w:w="3437" w:type="dxa"/>
            <w:vMerge/>
          </w:tcPr>
          <w:p w14:paraId="1042023F" w14:textId="77777777" w:rsidR="00406DE8" w:rsidRPr="006A1F46" w:rsidRDefault="00406DE8" w:rsidP="00273784">
            <w:pPr>
              <w:pStyle w:val="afa"/>
              <w:jc w:val="center"/>
            </w:pPr>
          </w:p>
        </w:tc>
        <w:tc>
          <w:tcPr>
            <w:tcW w:w="1842" w:type="dxa"/>
          </w:tcPr>
          <w:p w14:paraId="4F5CDC0A" w14:textId="77777777" w:rsidR="00406DE8" w:rsidRPr="006A1F46" w:rsidRDefault="00406DE8" w:rsidP="003D4133">
            <w:pPr>
              <w:pStyle w:val="afa"/>
              <w:spacing w:before="120" w:after="120"/>
              <w:jc w:val="center"/>
            </w:pPr>
            <w:r w:rsidRPr="006A1F46">
              <w:t>Задание выдал</w:t>
            </w:r>
          </w:p>
        </w:tc>
        <w:tc>
          <w:tcPr>
            <w:tcW w:w="1979" w:type="dxa"/>
          </w:tcPr>
          <w:p w14:paraId="38724B78" w14:textId="77777777" w:rsidR="00406DE8" w:rsidRPr="006A1F46" w:rsidRDefault="00406DE8" w:rsidP="003D4133">
            <w:pPr>
              <w:pStyle w:val="afa"/>
              <w:spacing w:before="120" w:after="120"/>
              <w:jc w:val="center"/>
            </w:pPr>
            <w:r w:rsidRPr="006A1F46">
              <w:t>Задание принял</w:t>
            </w:r>
          </w:p>
        </w:tc>
      </w:tr>
      <w:tr w:rsidR="00406DE8" w:rsidRPr="004F0071" w14:paraId="01C72D6C" w14:textId="77777777" w:rsidTr="003E2B47">
        <w:trPr>
          <w:jc w:val="center"/>
        </w:trPr>
        <w:tc>
          <w:tcPr>
            <w:tcW w:w="2654" w:type="dxa"/>
          </w:tcPr>
          <w:p w14:paraId="2D1F8522" w14:textId="3A7E5726" w:rsidR="00406DE8" w:rsidRPr="00BE0F98" w:rsidRDefault="000B745A" w:rsidP="003D4133">
            <w:pPr>
              <w:pStyle w:val="afa"/>
              <w:spacing w:before="60" w:after="60"/>
              <w:rPr>
                <w:i/>
                <w:iCs/>
              </w:rPr>
            </w:pPr>
            <w:r w:rsidRPr="00BE0F98">
              <w:rPr>
                <w:i/>
                <w:iCs/>
              </w:rPr>
              <w:t>Экономический</w:t>
            </w:r>
          </w:p>
        </w:tc>
        <w:tc>
          <w:tcPr>
            <w:tcW w:w="3437" w:type="dxa"/>
          </w:tcPr>
          <w:p w14:paraId="2D432F30" w14:textId="4C105CA2" w:rsidR="00406DE8" w:rsidRPr="006A1F46" w:rsidRDefault="00083A39" w:rsidP="003D4133">
            <w:pPr>
              <w:pStyle w:val="afa"/>
              <w:spacing w:before="60" w:after="60"/>
            </w:pPr>
            <w:r>
              <w:t>Рыбкина М.В.</w:t>
            </w:r>
          </w:p>
        </w:tc>
        <w:tc>
          <w:tcPr>
            <w:tcW w:w="1842" w:type="dxa"/>
          </w:tcPr>
          <w:p w14:paraId="05760302" w14:textId="77777777" w:rsidR="00406DE8" w:rsidRPr="006A1F4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1B5E0A8B" w14:textId="77777777" w:rsidR="00406DE8" w:rsidRPr="006A1F46" w:rsidRDefault="00406DE8" w:rsidP="003D4133">
            <w:pPr>
              <w:pStyle w:val="afa"/>
              <w:spacing w:before="60" w:after="60"/>
            </w:pPr>
          </w:p>
        </w:tc>
      </w:tr>
      <w:tr w:rsidR="00406DE8" w:rsidRPr="004F0071" w14:paraId="469FAEA7" w14:textId="77777777" w:rsidTr="003E2B47">
        <w:trPr>
          <w:jc w:val="center"/>
        </w:trPr>
        <w:tc>
          <w:tcPr>
            <w:tcW w:w="2654" w:type="dxa"/>
          </w:tcPr>
          <w:p w14:paraId="5126412E" w14:textId="77777777" w:rsidR="00406DE8" w:rsidRPr="006A1F46" w:rsidRDefault="00406DE8" w:rsidP="003D4133">
            <w:pPr>
              <w:pStyle w:val="afa"/>
              <w:spacing w:before="60" w:after="60"/>
            </w:pPr>
          </w:p>
        </w:tc>
        <w:tc>
          <w:tcPr>
            <w:tcW w:w="3437" w:type="dxa"/>
          </w:tcPr>
          <w:p w14:paraId="439F5D5A" w14:textId="77777777" w:rsidR="00406DE8" w:rsidRPr="006A1F46" w:rsidRDefault="00406DE8" w:rsidP="003D4133">
            <w:pPr>
              <w:pStyle w:val="afa"/>
              <w:spacing w:before="60" w:after="60"/>
            </w:pPr>
          </w:p>
        </w:tc>
        <w:tc>
          <w:tcPr>
            <w:tcW w:w="1842" w:type="dxa"/>
          </w:tcPr>
          <w:p w14:paraId="53CD15CB" w14:textId="77777777" w:rsidR="00406DE8" w:rsidRPr="006A1F4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7DC9ED40" w14:textId="77777777" w:rsidR="00406DE8" w:rsidRPr="006A1F46" w:rsidRDefault="00406DE8" w:rsidP="003D4133">
            <w:pPr>
              <w:pStyle w:val="afa"/>
              <w:spacing w:before="60" w:after="60"/>
            </w:pPr>
          </w:p>
        </w:tc>
      </w:tr>
      <w:tr w:rsidR="00406DE8" w:rsidRPr="004F0071" w14:paraId="0136E5F2" w14:textId="77777777" w:rsidTr="003E2B47">
        <w:trPr>
          <w:jc w:val="center"/>
        </w:trPr>
        <w:tc>
          <w:tcPr>
            <w:tcW w:w="2654" w:type="dxa"/>
          </w:tcPr>
          <w:p w14:paraId="76FC26FD" w14:textId="77777777" w:rsidR="00406DE8" w:rsidRPr="006A1F46" w:rsidRDefault="00406DE8" w:rsidP="003D4133">
            <w:pPr>
              <w:pStyle w:val="afa"/>
              <w:spacing w:before="60" w:after="60"/>
            </w:pPr>
          </w:p>
        </w:tc>
        <w:tc>
          <w:tcPr>
            <w:tcW w:w="3437" w:type="dxa"/>
          </w:tcPr>
          <w:p w14:paraId="4270AE72" w14:textId="77777777" w:rsidR="00406DE8" w:rsidRPr="006A1F46" w:rsidRDefault="00406DE8" w:rsidP="003D4133">
            <w:pPr>
              <w:pStyle w:val="afa"/>
              <w:spacing w:before="60" w:after="60"/>
            </w:pPr>
          </w:p>
        </w:tc>
        <w:tc>
          <w:tcPr>
            <w:tcW w:w="1842" w:type="dxa"/>
          </w:tcPr>
          <w:p w14:paraId="77E13309" w14:textId="77777777" w:rsidR="00406DE8" w:rsidRPr="006A1F4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156FE87E" w14:textId="77777777" w:rsidR="00406DE8" w:rsidRPr="006A1F46" w:rsidRDefault="00406DE8" w:rsidP="003D4133">
            <w:pPr>
              <w:pStyle w:val="afa"/>
              <w:spacing w:before="60" w:after="60"/>
            </w:pPr>
          </w:p>
        </w:tc>
      </w:tr>
      <w:tr w:rsidR="00406DE8" w:rsidRPr="004F0071" w14:paraId="56B0989E" w14:textId="77777777" w:rsidTr="003E2B47">
        <w:trPr>
          <w:jc w:val="center"/>
        </w:trPr>
        <w:tc>
          <w:tcPr>
            <w:tcW w:w="2654" w:type="dxa"/>
          </w:tcPr>
          <w:p w14:paraId="322022EC" w14:textId="77777777" w:rsidR="00406DE8" w:rsidRPr="006A1F46" w:rsidRDefault="00406DE8" w:rsidP="003D4133">
            <w:pPr>
              <w:pStyle w:val="afa"/>
              <w:spacing w:before="60" w:after="60"/>
            </w:pPr>
          </w:p>
        </w:tc>
        <w:tc>
          <w:tcPr>
            <w:tcW w:w="3437" w:type="dxa"/>
          </w:tcPr>
          <w:p w14:paraId="15E87F72" w14:textId="77777777" w:rsidR="00406DE8" w:rsidRPr="006A1F46" w:rsidRDefault="00406DE8" w:rsidP="003D4133">
            <w:pPr>
              <w:pStyle w:val="afa"/>
              <w:spacing w:before="60" w:after="60"/>
            </w:pPr>
          </w:p>
        </w:tc>
        <w:tc>
          <w:tcPr>
            <w:tcW w:w="1842" w:type="dxa"/>
          </w:tcPr>
          <w:p w14:paraId="136DF0E0" w14:textId="77777777" w:rsidR="00406DE8" w:rsidRPr="006A1F4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7BBE82E5" w14:textId="77777777" w:rsidR="00406DE8" w:rsidRPr="006A1F46" w:rsidRDefault="00406DE8" w:rsidP="003D4133">
            <w:pPr>
              <w:pStyle w:val="afa"/>
              <w:spacing w:before="60" w:after="60"/>
            </w:pPr>
          </w:p>
        </w:tc>
      </w:tr>
      <w:tr w:rsidR="00406DE8" w:rsidRPr="004F0071" w14:paraId="16A2BA2F" w14:textId="77777777" w:rsidTr="003E2B47">
        <w:trPr>
          <w:jc w:val="center"/>
        </w:trPr>
        <w:tc>
          <w:tcPr>
            <w:tcW w:w="2654" w:type="dxa"/>
          </w:tcPr>
          <w:p w14:paraId="4FDBCC93" w14:textId="77777777" w:rsidR="00406DE8" w:rsidRPr="006A1F46" w:rsidRDefault="00406DE8" w:rsidP="003D4133">
            <w:pPr>
              <w:pStyle w:val="afa"/>
              <w:spacing w:before="60" w:after="60"/>
            </w:pPr>
          </w:p>
        </w:tc>
        <w:tc>
          <w:tcPr>
            <w:tcW w:w="3437" w:type="dxa"/>
          </w:tcPr>
          <w:p w14:paraId="3E4401D0" w14:textId="77777777" w:rsidR="00406DE8" w:rsidRPr="006A1F46" w:rsidRDefault="00406DE8" w:rsidP="003D4133">
            <w:pPr>
              <w:pStyle w:val="afa"/>
              <w:spacing w:before="60" w:after="60"/>
            </w:pPr>
          </w:p>
        </w:tc>
        <w:tc>
          <w:tcPr>
            <w:tcW w:w="1842" w:type="dxa"/>
          </w:tcPr>
          <w:p w14:paraId="52065D4E" w14:textId="77777777" w:rsidR="00406DE8" w:rsidRPr="006A1F4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593663E2" w14:textId="77777777" w:rsidR="00406DE8" w:rsidRPr="006A1F46" w:rsidRDefault="00406DE8" w:rsidP="003D4133">
            <w:pPr>
              <w:pStyle w:val="afa"/>
              <w:spacing w:before="60" w:after="60"/>
            </w:pPr>
          </w:p>
        </w:tc>
      </w:tr>
      <w:tr w:rsidR="00406DE8" w:rsidRPr="004F0071" w14:paraId="3D7083FA" w14:textId="77777777" w:rsidTr="003E2B47">
        <w:trPr>
          <w:jc w:val="center"/>
        </w:trPr>
        <w:tc>
          <w:tcPr>
            <w:tcW w:w="2654" w:type="dxa"/>
          </w:tcPr>
          <w:p w14:paraId="7BCD51D2" w14:textId="77777777" w:rsidR="00406DE8" w:rsidRPr="006A1F46" w:rsidRDefault="00406DE8" w:rsidP="003D4133">
            <w:pPr>
              <w:pStyle w:val="afa"/>
              <w:spacing w:before="60" w:after="60"/>
            </w:pPr>
          </w:p>
        </w:tc>
        <w:tc>
          <w:tcPr>
            <w:tcW w:w="3437" w:type="dxa"/>
          </w:tcPr>
          <w:p w14:paraId="0EC8E0B3" w14:textId="77777777" w:rsidR="00406DE8" w:rsidRPr="006A1F46" w:rsidRDefault="00406DE8" w:rsidP="003D4133">
            <w:pPr>
              <w:pStyle w:val="afa"/>
              <w:spacing w:before="60" w:after="60"/>
            </w:pPr>
          </w:p>
        </w:tc>
        <w:tc>
          <w:tcPr>
            <w:tcW w:w="1842" w:type="dxa"/>
          </w:tcPr>
          <w:p w14:paraId="4B60ECCC" w14:textId="77777777" w:rsidR="00406DE8" w:rsidRPr="006A1F4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606929AC" w14:textId="77777777" w:rsidR="00406DE8" w:rsidRPr="006A1F46" w:rsidRDefault="00406DE8" w:rsidP="003D4133">
            <w:pPr>
              <w:pStyle w:val="afa"/>
              <w:spacing w:before="60" w:after="60"/>
            </w:pPr>
          </w:p>
        </w:tc>
      </w:tr>
    </w:tbl>
    <w:p w14:paraId="2083D527" w14:textId="77777777" w:rsidR="00406DE8" w:rsidRPr="00BE0F98" w:rsidRDefault="00406DE8" w:rsidP="00D441DC">
      <w:pPr>
        <w:spacing w:line="240" w:lineRule="auto"/>
        <w:ind w:firstLine="0"/>
        <w:rPr>
          <w:rFonts w:cs="Times New Roman"/>
          <w:szCs w:val="28"/>
        </w:rPr>
      </w:pPr>
    </w:p>
    <w:p w14:paraId="336667F8" w14:textId="1CC49038" w:rsidR="00406DE8" w:rsidRPr="00B3707A" w:rsidRDefault="00EC6C7E" w:rsidP="00297B01">
      <w:pPr>
        <w:pStyle w:val="af4"/>
        <w:numPr>
          <w:ilvl w:val="0"/>
          <w:numId w:val="7"/>
        </w:numPr>
        <w:spacing w:line="240" w:lineRule="auto"/>
        <w:ind w:left="426" w:hanging="426"/>
        <w:rPr>
          <w:szCs w:val="28"/>
        </w:rPr>
      </w:pPr>
      <w:r w:rsidRPr="00B3707A">
        <w:rPr>
          <w:szCs w:val="28"/>
          <w:lang w:val="ru-RU"/>
        </w:rPr>
        <w:t>Дата выдачи задания</w:t>
      </w:r>
      <w:r w:rsidR="00406DE8" w:rsidRPr="00B3707A">
        <w:rPr>
          <w:szCs w:val="28"/>
          <w:lang w:val="ru-RU"/>
        </w:rPr>
        <w:t xml:space="preserve"> «_</w:t>
      </w:r>
      <w:r w:rsidR="00092F08" w:rsidRPr="00B3707A">
        <w:rPr>
          <w:szCs w:val="28"/>
          <w:lang w:val="ru-RU"/>
        </w:rPr>
        <w:t>__</w:t>
      </w:r>
      <w:r w:rsidR="00406DE8" w:rsidRPr="00B3707A">
        <w:rPr>
          <w:szCs w:val="28"/>
          <w:lang w:val="ru-RU"/>
        </w:rPr>
        <w:t>_»_________________ 20</w:t>
      </w:r>
      <w:r w:rsidR="003607E0" w:rsidRPr="00B3707A">
        <w:rPr>
          <w:szCs w:val="28"/>
          <w:lang w:val="ru-RU"/>
        </w:rPr>
        <w:t>24</w:t>
      </w:r>
      <w:r w:rsidR="00406DE8" w:rsidRPr="00B3707A">
        <w:rPr>
          <w:szCs w:val="28"/>
          <w:lang w:val="ru-RU"/>
        </w:rPr>
        <w:t xml:space="preserve"> г.</w:t>
      </w:r>
      <w:r w:rsidR="00406DE8" w:rsidRPr="00B3707A">
        <w:rPr>
          <w:szCs w:val="28"/>
          <w:lang w:val="ru-RU"/>
        </w:rPr>
        <w:tab/>
      </w:r>
    </w:p>
    <w:p w14:paraId="7AAF6257" w14:textId="33B7A5A2" w:rsidR="00406DE8" w:rsidRPr="00BE0F98" w:rsidRDefault="00406DE8" w:rsidP="00A44935">
      <w:pPr>
        <w:spacing w:before="240" w:line="240" w:lineRule="auto"/>
        <w:ind w:firstLine="426"/>
        <w:rPr>
          <w:rFonts w:cs="Times New Roman"/>
          <w:szCs w:val="28"/>
          <w:lang w:val="ru-RU"/>
        </w:rPr>
      </w:pPr>
      <w:r w:rsidRPr="00BE0F98">
        <w:rPr>
          <w:rFonts w:cs="Times New Roman"/>
          <w:szCs w:val="28"/>
          <w:lang w:val="ru-RU"/>
        </w:rPr>
        <w:t>Руководитель_________________________</w:t>
      </w:r>
      <w:r w:rsidR="00A44935" w:rsidRPr="00BE0F98">
        <w:rPr>
          <w:rFonts w:cs="Times New Roman"/>
          <w:szCs w:val="28"/>
          <w:lang w:val="ru-RU"/>
        </w:rPr>
        <w:t>__</w:t>
      </w:r>
      <w:r w:rsidRPr="00BE0F98">
        <w:rPr>
          <w:rFonts w:cs="Times New Roman"/>
          <w:szCs w:val="28"/>
          <w:lang w:val="ru-RU"/>
        </w:rPr>
        <w:t>___/_________/</w:t>
      </w:r>
      <w:r w:rsidR="00B3707A" w:rsidRPr="00B3707A">
        <w:rPr>
          <w:rFonts w:cs="Times New Roman"/>
          <w:i/>
          <w:iCs/>
          <w:szCs w:val="28"/>
          <w:u w:val="single"/>
          <w:lang w:val="ru-RU"/>
        </w:rPr>
        <w:t xml:space="preserve"> В.М.</w:t>
      </w:r>
      <w:r w:rsidR="004077BC">
        <w:rPr>
          <w:rFonts w:cs="Times New Roman"/>
          <w:i/>
          <w:iCs/>
          <w:szCs w:val="28"/>
          <w:u w:val="single"/>
          <w:lang w:val="ru-RU"/>
        </w:rPr>
        <w:t xml:space="preserve"> </w:t>
      </w:r>
      <w:r w:rsidR="00B3707A" w:rsidRPr="00B3707A">
        <w:rPr>
          <w:rFonts w:cs="Times New Roman"/>
          <w:i/>
          <w:iCs/>
          <w:szCs w:val="28"/>
          <w:u w:val="single"/>
          <w:lang w:val="ru-RU"/>
        </w:rPr>
        <w:t>Кандаулов</w:t>
      </w:r>
      <w:r w:rsidR="00B3707A" w:rsidRPr="00B3707A">
        <w:rPr>
          <w:rFonts w:cs="Times New Roman"/>
          <w:szCs w:val="28"/>
          <w:u w:val="single"/>
          <w:lang w:val="ru-RU"/>
        </w:rPr>
        <w:t xml:space="preserve"> </w:t>
      </w:r>
      <w:r w:rsidR="00F2323C" w:rsidRPr="00B3707A">
        <w:rPr>
          <w:rFonts w:cs="Times New Roman"/>
          <w:szCs w:val="28"/>
          <w:u w:val="single"/>
          <w:lang w:val="ru-RU"/>
        </w:rPr>
        <w:t>/</w:t>
      </w:r>
    </w:p>
    <w:p w14:paraId="355CAE39" w14:textId="51032D27" w:rsidR="00406DE8" w:rsidRPr="00F2323C" w:rsidRDefault="00406DE8" w:rsidP="00A44935">
      <w:pPr>
        <w:spacing w:line="240" w:lineRule="auto"/>
        <w:ind w:firstLine="2268"/>
        <w:rPr>
          <w:rFonts w:cs="Times New Roman"/>
          <w:sz w:val="20"/>
          <w:szCs w:val="20"/>
          <w:lang w:val="ru-RU"/>
        </w:rPr>
      </w:pPr>
      <w:r w:rsidRPr="00F2323C">
        <w:rPr>
          <w:rFonts w:cs="Times New Roman"/>
          <w:sz w:val="20"/>
          <w:szCs w:val="20"/>
          <w:lang w:val="ru-RU"/>
        </w:rPr>
        <w:t xml:space="preserve">должность, учёная степень, ученое звание        </w:t>
      </w:r>
      <w:r w:rsidR="00F2323C">
        <w:rPr>
          <w:rFonts w:cs="Times New Roman"/>
          <w:sz w:val="20"/>
          <w:szCs w:val="20"/>
          <w:lang w:val="ru-RU"/>
        </w:rPr>
        <w:t xml:space="preserve"> </w:t>
      </w:r>
      <w:r w:rsidR="00A44935">
        <w:rPr>
          <w:rFonts w:cs="Times New Roman"/>
          <w:sz w:val="20"/>
          <w:szCs w:val="20"/>
          <w:lang w:val="ru-RU"/>
        </w:rPr>
        <w:t xml:space="preserve">     </w:t>
      </w:r>
      <w:r w:rsidRPr="00F2323C">
        <w:rPr>
          <w:rFonts w:cs="Times New Roman"/>
          <w:sz w:val="20"/>
          <w:szCs w:val="20"/>
          <w:lang w:val="ru-RU"/>
        </w:rPr>
        <w:t>подпись           инициалы, фамилия</w:t>
      </w:r>
    </w:p>
    <w:p w14:paraId="3F949C0C" w14:textId="77777777" w:rsidR="00406DE8" w:rsidRPr="005D42D8" w:rsidRDefault="00406DE8" w:rsidP="00D441DC">
      <w:pPr>
        <w:spacing w:line="240" w:lineRule="auto"/>
        <w:ind w:firstLine="0"/>
        <w:rPr>
          <w:rFonts w:cs="Times New Roman"/>
          <w:szCs w:val="28"/>
          <w:lang w:val="ru-RU"/>
        </w:rPr>
      </w:pPr>
    </w:p>
    <w:p w14:paraId="43333BF2" w14:textId="77777777" w:rsidR="00406DE8" w:rsidRPr="005D42D8" w:rsidRDefault="00406DE8" w:rsidP="00D441DC">
      <w:pPr>
        <w:spacing w:line="240" w:lineRule="auto"/>
        <w:ind w:firstLine="0"/>
        <w:rPr>
          <w:rFonts w:cs="Times New Roman"/>
          <w:szCs w:val="28"/>
          <w:lang w:val="ru-RU"/>
        </w:rPr>
      </w:pPr>
    </w:p>
    <w:p w14:paraId="03C9A126" w14:textId="2759FE36" w:rsidR="00096027" w:rsidRPr="005D42D8" w:rsidRDefault="00406DE8" w:rsidP="00A44935">
      <w:pPr>
        <w:spacing w:line="240" w:lineRule="auto"/>
        <w:ind w:firstLine="426"/>
        <w:rPr>
          <w:rFonts w:cs="Times New Roman"/>
          <w:szCs w:val="28"/>
          <w:lang w:val="ru-RU"/>
        </w:rPr>
      </w:pPr>
      <w:r w:rsidRPr="005D42D8">
        <w:rPr>
          <w:rFonts w:cs="Times New Roman"/>
          <w:szCs w:val="28"/>
          <w:lang w:val="ru-RU"/>
        </w:rPr>
        <w:t>Задание принял к исполнению</w:t>
      </w:r>
      <w:r w:rsidR="00A44935">
        <w:rPr>
          <w:rFonts w:cs="Times New Roman"/>
          <w:szCs w:val="28"/>
          <w:lang w:val="ru-RU"/>
        </w:rPr>
        <w:t xml:space="preserve">     </w:t>
      </w:r>
      <w:r w:rsidRPr="005D42D8">
        <w:rPr>
          <w:rFonts w:cs="Times New Roman"/>
          <w:szCs w:val="28"/>
          <w:lang w:val="ru-RU"/>
        </w:rPr>
        <w:t xml:space="preserve"> _________________</w:t>
      </w:r>
      <w:r w:rsidR="00096027" w:rsidRPr="005D42D8">
        <w:rPr>
          <w:rFonts w:cs="Times New Roman"/>
          <w:szCs w:val="28"/>
          <w:lang w:val="ru-RU"/>
        </w:rPr>
        <w:t xml:space="preserve">_____ </w:t>
      </w:r>
      <w:r w:rsidRPr="005D42D8">
        <w:rPr>
          <w:rFonts w:cs="Times New Roman"/>
          <w:szCs w:val="28"/>
          <w:lang w:val="ru-RU"/>
        </w:rPr>
        <w:t>/</w:t>
      </w:r>
      <w:r w:rsidR="00FA7C7A" w:rsidRPr="00FA7C7A">
        <w:rPr>
          <w:rFonts w:cs="Times New Roman"/>
          <w:i/>
          <w:iCs/>
          <w:szCs w:val="28"/>
          <w:u w:val="single"/>
          <w:lang w:val="ru-RU"/>
        </w:rPr>
        <w:t xml:space="preserve"> Х.А. Нгуен </w:t>
      </w:r>
      <w:r w:rsidR="004077BC">
        <w:rPr>
          <w:rFonts w:cs="Times New Roman"/>
          <w:i/>
          <w:iCs/>
          <w:szCs w:val="28"/>
          <w:u w:val="single"/>
          <w:lang w:val="ru-RU"/>
        </w:rPr>
        <w:t xml:space="preserve"> </w:t>
      </w:r>
      <w:r w:rsidR="00FA7C7A" w:rsidRPr="00FA7C7A">
        <w:rPr>
          <w:rFonts w:cs="Times New Roman"/>
          <w:i/>
          <w:iCs/>
          <w:szCs w:val="28"/>
          <w:u w:val="single"/>
          <w:lang w:val="ru-RU"/>
        </w:rPr>
        <w:t xml:space="preserve">       </w:t>
      </w:r>
      <w:r w:rsidRPr="00FA7C7A">
        <w:rPr>
          <w:rFonts w:cs="Times New Roman"/>
          <w:szCs w:val="28"/>
          <w:u w:val="single"/>
          <w:lang w:val="ru-RU"/>
        </w:rPr>
        <w:t>/</w:t>
      </w:r>
    </w:p>
    <w:p w14:paraId="1F8F869C" w14:textId="35347346" w:rsidR="00B479E7" w:rsidRDefault="00406DE8" w:rsidP="00A44935">
      <w:pPr>
        <w:spacing w:line="240" w:lineRule="auto"/>
        <w:ind w:firstLine="5103"/>
        <w:rPr>
          <w:rFonts w:cs="Times New Roman"/>
          <w:sz w:val="20"/>
          <w:szCs w:val="20"/>
          <w:lang w:val="ru-RU"/>
        </w:rPr>
      </w:pPr>
      <w:r w:rsidRPr="00F2323C">
        <w:rPr>
          <w:rFonts w:cs="Times New Roman"/>
          <w:bCs/>
          <w:kern w:val="2"/>
          <w:sz w:val="20"/>
          <w:szCs w:val="20"/>
          <w:lang w:val="ru-RU"/>
        </w:rPr>
        <w:t>подпись обучающегося</w:t>
      </w:r>
      <w:r w:rsidRPr="00F2323C">
        <w:rPr>
          <w:rFonts w:cs="Times New Roman"/>
          <w:b/>
          <w:bCs/>
          <w:i/>
          <w:kern w:val="2"/>
          <w:sz w:val="20"/>
          <w:szCs w:val="20"/>
          <w:lang w:val="ru-RU"/>
        </w:rPr>
        <w:t xml:space="preserve">              </w:t>
      </w:r>
      <w:r w:rsidR="008B4F6B" w:rsidRPr="00F2323C">
        <w:rPr>
          <w:rFonts w:cs="Times New Roman"/>
          <w:b/>
          <w:bCs/>
          <w:i/>
          <w:kern w:val="2"/>
          <w:sz w:val="20"/>
          <w:szCs w:val="20"/>
          <w:lang w:val="ru-RU"/>
        </w:rPr>
        <w:t xml:space="preserve">  </w:t>
      </w:r>
      <w:r w:rsidRPr="00F2323C">
        <w:rPr>
          <w:rFonts w:cs="Times New Roman"/>
          <w:sz w:val="20"/>
          <w:szCs w:val="20"/>
          <w:lang w:val="ru-RU"/>
        </w:rPr>
        <w:t>инициалы, фамилия</w:t>
      </w:r>
    </w:p>
    <w:p w14:paraId="38371534" w14:textId="77777777" w:rsidR="00B479E7" w:rsidRDefault="00B479E7">
      <w:pPr>
        <w:suppressAutoHyphens w:val="0"/>
        <w:autoSpaceDN/>
        <w:spacing w:line="240" w:lineRule="auto"/>
        <w:ind w:firstLine="0"/>
        <w:jc w:val="left"/>
        <w:rPr>
          <w:rFonts w:cs="Times New Roman"/>
          <w:sz w:val="20"/>
          <w:szCs w:val="20"/>
          <w:lang w:val="ru-RU"/>
        </w:rPr>
      </w:pPr>
      <w:r>
        <w:rPr>
          <w:rFonts w:cs="Times New Roman"/>
          <w:sz w:val="20"/>
          <w:szCs w:val="20"/>
          <w:lang w:val="ru-RU"/>
        </w:rPr>
        <w:br w:type="page"/>
      </w:r>
    </w:p>
    <w:p w14:paraId="17B5C2EB" w14:textId="77777777" w:rsidR="00B479E7" w:rsidRPr="00B710E6" w:rsidRDefault="00B479E7" w:rsidP="00B479E7">
      <w:pPr>
        <w:spacing w:after="200" w:line="276" w:lineRule="auto"/>
        <w:jc w:val="center"/>
        <w:rPr>
          <w:rFonts w:eastAsiaTheme="minorHAnsi"/>
          <w:b/>
          <w:bCs/>
          <w:szCs w:val="22"/>
          <w:lang w:val="ru-RU" w:eastAsia="en-US"/>
        </w:rPr>
      </w:pPr>
      <w:r w:rsidRPr="00B710E6">
        <w:rPr>
          <w:rFonts w:eastAsiaTheme="minorHAnsi"/>
          <w:b/>
          <w:bCs/>
          <w:szCs w:val="22"/>
          <w:lang w:val="ru-RU" w:eastAsia="en-US"/>
        </w:rPr>
        <w:lastRenderedPageBreak/>
        <w:t>АННОТАЦИЯ</w:t>
      </w:r>
    </w:p>
    <w:p w14:paraId="33036F7D" w14:textId="4A2E0483" w:rsidR="00B479E7" w:rsidRPr="00B479E7" w:rsidRDefault="00B479E7" w:rsidP="00B479E7">
      <w:pPr>
        <w:pStyle w:val="aa"/>
        <w:widowControl w:val="0"/>
        <w:autoSpaceDE w:val="0"/>
        <w:rPr>
          <w:b/>
          <w:szCs w:val="30"/>
          <w:lang w:val="ru-RU" w:eastAsia="en-US"/>
        </w:rPr>
      </w:pPr>
      <w:r w:rsidRPr="00B479E7">
        <w:rPr>
          <w:szCs w:val="30"/>
          <w:lang w:val="ru-RU" w:eastAsia="en-US"/>
        </w:rPr>
        <w:t xml:space="preserve">Выпускная квалификационная работа </w:t>
      </w:r>
      <w:r>
        <w:rPr>
          <w:szCs w:val="30"/>
          <w:lang w:val="ru-RU" w:eastAsia="en-US"/>
        </w:rPr>
        <w:t>Нгуен Хыу Ана</w:t>
      </w:r>
      <w:r w:rsidRPr="00B479E7">
        <w:rPr>
          <w:szCs w:val="30"/>
          <w:lang w:val="ru-RU" w:eastAsia="en-US"/>
        </w:rPr>
        <w:t xml:space="preserve"> по теме </w:t>
      </w:r>
      <w:r w:rsidRPr="00B479E7">
        <w:rPr>
          <w:szCs w:val="28"/>
          <w:lang w:val="ru-RU" w:eastAsia="en-US"/>
        </w:rPr>
        <w:t>«</w:t>
      </w:r>
      <w:r>
        <w:rPr>
          <w:szCs w:val="28"/>
          <w:lang w:val="ru-RU" w:eastAsia="en-US"/>
        </w:rPr>
        <w:t>Интеллектуальный помощник для работы с электронной библиотекой</w:t>
      </w:r>
      <w:r w:rsidRPr="00B479E7">
        <w:rPr>
          <w:szCs w:val="30"/>
          <w:lang w:val="ru-RU" w:eastAsia="en-US"/>
        </w:rPr>
        <w:t xml:space="preserve">». Руководитель </w:t>
      </w:r>
      <w:r>
        <w:rPr>
          <w:szCs w:val="30"/>
          <w:lang w:val="ru-RU" w:eastAsia="en-US"/>
        </w:rPr>
        <w:t>Кандаулов</w:t>
      </w:r>
      <w:r w:rsidRPr="00B479E7">
        <w:rPr>
          <w:szCs w:val="30"/>
          <w:lang w:val="ru-RU" w:eastAsia="en-US"/>
        </w:rPr>
        <w:t xml:space="preserve"> </w:t>
      </w:r>
      <w:r>
        <w:rPr>
          <w:szCs w:val="30"/>
          <w:lang w:val="ru-RU" w:eastAsia="en-US"/>
        </w:rPr>
        <w:t>Валерий Михайлович</w:t>
      </w:r>
      <w:r w:rsidRPr="00B479E7">
        <w:rPr>
          <w:szCs w:val="30"/>
          <w:lang w:val="ru-RU" w:eastAsia="en-US"/>
        </w:rPr>
        <w:t>. Работа защищена на кафедре «Измерительно-вычислительные комплексы» УлГТУ в 202</w:t>
      </w:r>
      <w:r>
        <w:rPr>
          <w:szCs w:val="30"/>
          <w:lang w:val="ru-RU" w:eastAsia="en-US"/>
        </w:rPr>
        <w:t>4</w:t>
      </w:r>
      <w:r w:rsidRPr="00B479E7">
        <w:rPr>
          <w:szCs w:val="30"/>
          <w:lang w:val="ru-RU" w:eastAsia="en-US"/>
        </w:rPr>
        <w:t xml:space="preserve"> году.</w:t>
      </w:r>
    </w:p>
    <w:p w14:paraId="25D8D824" w14:textId="6BF8B128" w:rsidR="00B479E7" w:rsidRPr="00B479E7" w:rsidRDefault="00B479E7" w:rsidP="00B479E7">
      <w:pPr>
        <w:pStyle w:val="aa"/>
        <w:widowControl w:val="0"/>
        <w:autoSpaceDE w:val="0"/>
        <w:rPr>
          <w:b/>
          <w:szCs w:val="30"/>
          <w:lang w:val="ru-RU" w:eastAsia="en-US"/>
        </w:rPr>
      </w:pPr>
      <w:r w:rsidRPr="00B479E7">
        <w:rPr>
          <w:szCs w:val="30"/>
          <w:lang w:val="ru-RU" w:eastAsia="en-US"/>
        </w:rPr>
        <w:t xml:space="preserve">Пояснительная записка: </w:t>
      </w:r>
      <w:r>
        <w:rPr>
          <w:szCs w:val="30"/>
          <w:lang w:val="ru-RU" w:eastAsia="en-US"/>
        </w:rPr>
        <w:t>6</w:t>
      </w:r>
      <w:r w:rsidR="00BA0256">
        <w:rPr>
          <w:szCs w:val="30"/>
          <w:lang w:val="ru-RU" w:eastAsia="en-US"/>
        </w:rPr>
        <w:t>2</w:t>
      </w:r>
      <w:r w:rsidRPr="00B479E7">
        <w:rPr>
          <w:szCs w:val="30"/>
          <w:lang w:val="ru-RU" w:eastAsia="en-US"/>
        </w:rPr>
        <w:t xml:space="preserve"> страницы, </w:t>
      </w:r>
      <w:r>
        <w:rPr>
          <w:szCs w:val="30"/>
          <w:lang w:val="ru-RU" w:eastAsia="en-US"/>
        </w:rPr>
        <w:t>6</w:t>
      </w:r>
      <w:r w:rsidRPr="00B479E7">
        <w:rPr>
          <w:szCs w:val="30"/>
          <w:lang w:val="ru-RU" w:eastAsia="en-US"/>
        </w:rPr>
        <w:t xml:space="preserve"> разделов, </w:t>
      </w:r>
      <w:r>
        <w:rPr>
          <w:szCs w:val="30"/>
          <w:lang w:val="ru-RU" w:eastAsia="en-US"/>
        </w:rPr>
        <w:t>1</w:t>
      </w:r>
      <w:r w:rsidRPr="00B479E7">
        <w:rPr>
          <w:szCs w:val="30"/>
          <w:lang w:val="ru-RU" w:eastAsia="en-US"/>
        </w:rPr>
        <w:t xml:space="preserve"> приложени</w:t>
      </w:r>
      <w:r>
        <w:rPr>
          <w:szCs w:val="30"/>
          <w:lang w:val="ru-RU" w:eastAsia="en-US"/>
        </w:rPr>
        <w:t>я</w:t>
      </w:r>
      <w:r w:rsidRPr="00B479E7">
        <w:rPr>
          <w:szCs w:val="30"/>
          <w:lang w:val="ru-RU" w:eastAsia="en-US"/>
        </w:rPr>
        <w:t xml:space="preserve">, </w:t>
      </w:r>
      <w:r>
        <w:rPr>
          <w:szCs w:val="30"/>
          <w:lang w:val="ru-RU" w:eastAsia="en-US"/>
        </w:rPr>
        <w:t>4</w:t>
      </w:r>
      <w:r w:rsidR="00473BB3" w:rsidRPr="00152348">
        <w:rPr>
          <w:szCs w:val="30"/>
          <w:lang w:val="ru-RU" w:eastAsia="en-US"/>
        </w:rPr>
        <w:t>3</w:t>
      </w:r>
      <w:r w:rsidRPr="00B479E7">
        <w:rPr>
          <w:szCs w:val="30"/>
          <w:lang w:val="ru-RU" w:eastAsia="en-US"/>
        </w:rPr>
        <w:t xml:space="preserve"> рисунков, 1</w:t>
      </w:r>
      <w:r w:rsidR="00BE1F1A">
        <w:rPr>
          <w:szCs w:val="30"/>
          <w:lang w:val="ru-RU" w:eastAsia="en-US"/>
        </w:rPr>
        <w:t>4</w:t>
      </w:r>
      <w:r w:rsidRPr="00B479E7">
        <w:rPr>
          <w:szCs w:val="30"/>
          <w:lang w:val="ru-RU" w:eastAsia="en-US"/>
        </w:rPr>
        <w:t xml:space="preserve"> таблиц, </w:t>
      </w:r>
      <w:r>
        <w:rPr>
          <w:szCs w:val="30"/>
          <w:lang w:val="ru-RU" w:eastAsia="en-US"/>
        </w:rPr>
        <w:t>1</w:t>
      </w:r>
      <w:r w:rsidR="00152348" w:rsidRPr="006262D5">
        <w:rPr>
          <w:szCs w:val="30"/>
          <w:lang w:val="ru-RU" w:eastAsia="en-US"/>
        </w:rPr>
        <w:t>6</w:t>
      </w:r>
      <w:r w:rsidRPr="00B479E7">
        <w:rPr>
          <w:szCs w:val="30"/>
          <w:lang w:val="ru-RU" w:eastAsia="en-US"/>
        </w:rPr>
        <w:t xml:space="preserve"> источников.</w:t>
      </w:r>
    </w:p>
    <w:p w14:paraId="0AE8ACBB" w14:textId="1652ADB1" w:rsidR="00B479E7" w:rsidRPr="00B479E7" w:rsidRDefault="00B479E7" w:rsidP="00B479E7">
      <w:pPr>
        <w:pStyle w:val="aa"/>
        <w:widowControl w:val="0"/>
        <w:autoSpaceDE w:val="0"/>
        <w:rPr>
          <w:b/>
          <w:szCs w:val="30"/>
          <w:lang w:val="ru-RU" w:eastAsia="en-US"/>
        </w:rPr>
      </w:pPr>
      <w:r w:rsidRPr="00B479E7">
        <w:rPr>
          <w:szCs w:val="30"/>
          <w:lang w:val="ru-RU" w:eastAsia="en-US"/>
        </w:rPr>
        <w:t xml:space="preserve">Ключевые слова: </w:t>
      </w:r>
      <w:r>
        <w:rPr>
          <w:szCs w:val="30"/>
          <w:lang w:val="ru-RU" w:eastAsia="en-US"/>
        </w:rPr>
        <w:t>электронная библиотека</w:t>
      </w:r>
      <w:r w:rsidRPr="00B479E7">
        <w:rPr>
          <w:szCs w:val="30"/>
          <w:lang w:val="ru-RU" w:eastAsia="en-US"/>
        </w:rPr>
        <w:t>,</w:t>
      </w:r>
      <w:r w:rsidRPr="00B479E7">
        <w:rPr>
          <w:szCs w:val="28"/>
          <w:lang w:val="ru-RU"/>
        </w:rPr>
        <w:t xml:space="preserve"> </w:t>
      </w:r>
      <w:r>
        <w:rPr>
          <w:szCs w:val="28"/>
        </w:rPr>
        <w:t>Angular</w:t>
      </w:r>
      <w:r w:rsidR="00B548BC">
        <w:rPr>
          <w:szCs w:val="28"/>
          <w:lang w:val="ru-RU"/>
        </w:rPr>
        <w:tab/>
      </w:r>
      <w:r w:rsidRPr="00B479E7">
        <w:rPr>
          <w:szCs w:val="30"/>
          <w:lang w:val="ru-RU" w:eastAsia="en-US"/>
        </w:rPr>
        <w:t xml:space="preserve">, </w:t>
      </w:r>
      <w:r>
        <w:rPr>
          <w:szCs w:val="30"/>
          <w:lang w:eastAsia="en-US"/>
        </w:rPr>
        <w:t>ASP</w:t>
      </w:r>
      <w:r w:rsidRPr="00B479E7">
        <w:rPr>
          <w:szCs w:val="30"/>
          <w:lang w:val="ru-RU" w:eastAsia="en-US"/>
        </w:rPr>
        <w:t>.</w:t>
      </w:r>
      <w:r>
        <w:rPr>
          <w:szCs w:val="30"/>
          <w:lang w:eastAsia="en-US"/>
        </w:rPr>
        <w:t>NET</w:t>
      </w:r>
      <w:r w:rsidR="007D1632" w:rsidRPr="007D1632">
        <w:rPr>
          <w:szCs w:val="30"/>
          <w:lang w:val="ru-RU" w:eastAsia="en-US"/>
        </w:rPr>
        <w:t xml:space="preserve"> </w:t>
      </w:r>
      <w:r w:rsidR="007D1632">
        <w:rPr>
          <w:szCs w:val="30"/>
          <w:lang w:eastAsia="en-US"/>
        </w:rPr>
        <w:t>Core</w:t>
      </w:r>
      <w:r w:rsidR="00915574" w:rsidRPr="00915574">
        <w:rPr>
          <w:szCs w:val="30"/>
          <w:lang w:val="ru-RU" w:eastAsia="en-US"/>
        </w:rPr>
        <w:t xml:space="preserve">, </w:t>
      </w:r>
      <w:r w:rsidR="00915574">
        <w:rPr>
          <w:szCs w:val="30"/>
          <w:lang w:eastAsia="en-US"/>
        </w:rPr>
        <w:t>Entity</w:t>
      </w:r>
      <w:r w:rsidR="00915574" w:rsidRPr="00915574">
        <w:rPr>
          <w:szCs w:val="30"/>
          <w:lang w:val="ru-RU" w:eastAsia="en-US"/>
        </w:rPr>
        <w:t xml:space="preserve"> </w:t>
      </w:r>
      <w:r w:rsidR="00915574">
        <w:rPr>
          <w:szCs w:val="30"/>
          <w:lang w:eastAsia="en-US"/>
        </w:rPr>
        <w:t>Framework</w:t>
      </w:r>
      <w:r w:rsidR="00915574" w:rsidRPr="00915574">
        <w:rPr>
          <w:szCs w:val="30"/>
          <w:lang w:val="ru-RU" w:eastAsia="en-US"/>
        </w:rPr>
        <w:t xml:space="preserve"> </w:t>
      </w:r>
      <w:r w:rsidR="00915574">
        <w:rPr>
          <w:szCs w:val="30"/>
          <w:lang w:eastAsia="en-US"/>
        </w:rPr>
        <w:t>Core</w:t>
      </w:r>
      <w:r w:rsidRPr="00B479E7">
        <w:rPr>
          <w:szCs w:val="30"/>
          <w:lang w:val="ru-RU" w:eastAsia="en-US"/>
        </w:rPr>
        <w:t xml:space="preserve">, </w:t>
      </w:r>
      <w:r>
        <w:rPr>
          <w:szCs w:val="30"/>
          <w:lang w:eastAsia="en-US"/>
        </w:rPr>
        <w:t>TypeScript</w:t>
      </w:r>
      <w:r w:rsidRPr="00B479E7">
        <w:rPr>
          <w:szCs w:val="30"/>
          <w:lang w:val="ru-RU" w:eastAsia="en-US"/>
        </w:rPr>
        <w:t xml:space="preserve">, </w:t>
      </w:r>
      <w:r>
        <w:rPr>
          <w:szCs w:val="30"/>
          <w:lang w:eastAsia="en-US"/>
        </w:rPr>
        <w:t>C</w:t>
      </w:r>
      <w:r w:rsidRPr="00B479E7">
        <w:rPr>
          <w:szCs w:val="30"/>
          <w:lang w:val="ru-RU" w:eastAsia="en-US"/>
        </w:rPr>
        <w:t>#</w:t>
      </w:r>
      <w:r w:rsidRPr="00B479E7">
        <w:rPr>
          <w:szCs w:val="28"/>
          <w:lang w:val="ru-RU"/>
        </w:rPr>
        <w:t xml:space="preserve">, </w:t>
      </w:r>
      <w:r>
        <w:rPr>
          <w:szCs w:val="28"/>
          <w:lang w:val="ru-RU"/>
        </w:rPr>
        <w:t>искусственный интеллект</w:t>
      </w:r>
      <w:r w:rsidRPr="00B479E7">
        <w:rPr>
          <w:szCs w:val="28"/>
          <w:lang w:val="ru-RU"/>
        </w:rPr>
        <w:t>.</w:t>
      </w:r>
    </w:p>
    <w:p w14:paraId="602BE463" w14:textId="45FAAED5" w:rsidR="00406DE8" w:rsidRPr="00B479E7" w:rsidRDefault="00B479E7" w:rsidP="00B10FE4">
      <w:pPr>
        <w:pStyle w:val="aa"/>
        <w:widowControl w:val="0"/>
        <w:autoSpaceDE w:val="0"/>
        <w:rPr>
          <w:rFonts w:cs="Times New Roman"/>
          <w:b/>
          <w:bCs/>
          <w:kern w:val="2"/>
          <w:sz w:val="22"/>
          <w:szCs w:val="22"/>
          <w:lang w:val="ru-RU"/>
        </w:rPr>
      </w:pPr>
      <w:r w:rsidRPr="00B479E7">
        <w:rPr>
          <w:szCs w:val="30"/>
          <w:lang w:val="ru-RU" w:eastAsia="en-US"/>
        </w:rPr>
        <w:t>Разработанная автоматизированная система</w:t>
      </w:r>
      <w:r w:rsidR="00B710E6">
        <w:rPr>
          <w:szCs w:val="30"/>
          <w:lang w:val="ru-RU" w:eastAsia="en-US"/>
        </w:rPr>
        <w:t xml:space="preserve"> электронной библиотеки</w:t>
      </w:r>
      <w:r w:rsidRPr="00B479E7">
        <w:rPr>
          <w:szCs w:val="30"/>
          <w:lang w:val="ru-RU" w:eastAsia="en-US"/>
        </w:rPr>
        <w:t xml:space="preserve"> предназначена для </w:t>
      </w:r>
      <w:r w:rsidR="00B710E6">
        <w:rPr>
          <w:szCs w:val="30"/>
          <w:lang w:val="ru-RU" w:eastAsia="en-US"/>
        </w:rPr>
        <w:t>централизованного хранения электронных книг</w:t>
      </w:r>
      <w:r w:rsidRPr="00B479E7">
        <w:rPr>
          <w:szCs w:val="30"/>
          <w:lang w:val="ru-RU" w:eastAsia="en-US"/>
        </w:rPr>
        <w:t xml:space="preserve"> и</w:t>
      </w:r>
      <w:r w:rsidR="00B710E6">
        <w:rPr>
          <w:szCs w:val="30"/>
          <w:lang w:val="ru-RU" w:eastAsia="en-US"/>
        </w:rPr>
        <w:t xml:space="preserve"> удобной работы с ними</w:t>
      </w:r>
      <w:r w:rsidRPr="00B479E7">
        <w:rPr>
          <w:szCs w:val="30"/>
          <w:lang w:val="ru-RU" w:eastAsia="en-US"/>
        </w:rPr>
        <w:t>. Представляет собой программн</w:t>
      </w:r>
      <w:r w:rsidR="00B710E6">
        <w:rPr>
          <w:szCs w:val="30"/>
          <w:lang w:val="ru-RU" w:eastAsia="en-US"/>
        </w:rPr>
        <w:t>ое обеспечение который использует веб-технологии</w:t>
      </w:r>
      <w:r w:rsidRPr="00B479E7">
        <w:rPr>
          <w:color w:val="000000"/>
          <w:szCs w:val="28"/>
          <w:shd w:val="clear" w:color="auto" w:fill="FFFFFF"/>
          <w:lang w:val="ru-RU"/>
        </w:rPr>
        <w:t>. Программн</w:t>
      </w:r>
      <w:r w:rsidR="00B710E6">
        <w:rPr>
          <w:color w:val="000000"/>
          <w:szCs w:val="28"/>
          <w:shd w:val="clear" w:color="auto" w:fill="FFFFFF"/>
          <w:lang w:val="ru-RU"/>
        </w:rPr>
        <w:t>ое</w:t>
      </w:r>
      <w:r w:rsidRPr="00B479E7">
        <w:rPr>
          <w:color w:val="000000"/>
          <w:szCs w:val="28"/>
          <w:shd w:val="clear" w:color="auto" w:fill="FFFFFF"/>
          <w:lang w:val="ru-RU"/>
        </w:rPr>
        <w:t xml:space="preserve"> </w:t>
      </w:r>
      <w:r w:rsidR="00B710E6">
        <w:rPr>
          <w:color w:val="000000"/>
          <w:szCs w:val="28"/>
          <w:shd w:val="clear" w:color="auto" w:fill="FFFFFF"/>
          <w:lang w:val="ru-RU"/>
        </w:rPr>
        <w:t xml:space="preserve">обеспечение </w:t>
      </w:r>
      <w:r w:rsidRPr="00B479E7">
        <w:rPr>
          <w:color w:val="000000"/>
          <w:szCs w:val="28"/>
          <w:shd w:val="clear" w:color="auto" w:fill="FFFFFF"/>
          <w:lang w:val="ru-RU"/>
        </w:rPr>
        <w:t>реализован</w:t>
      </w:r>
      <w:r w:rsidR="00B710E6">
        <w:rPr>
          <w:color w:val="000000"/>
          <w:szCs w:val="28"/>
          <w:shd w:val="clear" w:color="auto" w:fill="FFFFFF"/>
          <w:lang w:val="ru-RU"/>
        </w:rPr>
        <w:t>о</w:t>
      </w:r>
      <w:r w:rsidRPr="00B479E7">
        <w:rPr>
          <w:color w:val="000000"/>
          <w:szCs w:val="28"/>
          <w:shd w:val="clear" w:color="auto" w:fill="FFFFFF"/>
          <w:lang w:val="ru-RU"/>
        </w:rPr>
        <w:t xml:space="preserve"> на языке программирования</w:t>
      </w:r>
      <w:r w:rsidR="00B710E6">
        <w:rPr>
          <w:color w:val="000000"/>
          <w:szCs w:val="28"/>
          <w:shd w:val="clear" w:color="auto" w:fill="FFFFFF"/>
          <w:lang w:val="ru-RU"/>
        </w:rPr>
        <w:t xml:space="preserve"> </w:t>
      </w:r>
      <w:r w:rsidR="00B710E6">
        <w:rPr>
          <w:color w:val="000000"/>
          <w:szCs w:val="28"/>
          <w:shd w:val="clear" w:color="auto" w:fill="FFFFFF"/>
        </w:rPr>
        <w:t>C</w:t>
      </w:r>
      <w:r w:rsidR="00B710E6" w:rsidRPr="00B710E6">
        <w:rPr>
          <w:color w:val="000000"/>
          <w:szCs w:val="28"/>
          <w:shd w:val="clear" w:color="auto" w:fill="FFFFFF"/>
          <w:lang w:val="ru-RU"/>
        </w:rPr>
        <w:t xml:space="preserve"># </w:t>
      </w:r>
      <w:r w:rsidR="00B710E6">
        <w:rPr>
          <w:color w:val="000000"/>
          <w:szCs w:val="28"/>
          <w:shd w:val="clear" w:color="auto" w:fill="FFFFFF"/>
          <w:lang w:val="ru-RU"/>
        </w:rPr>
        <w:t xml:space="preserve">и </w:t>
      </w:r>
      <w:r w:rsidR="00B710E6">
        <w:rPr>
          <w:color w:val="000000"/>
          <w:szCs w:val="28"/>
          <w:shd w:val="clear" w:color="auto" w:fill="FFFFFF"/>
        </w:rPr>
        <w:t>TypeScript</w:t>
      </w:r>
      <w:r w:rsidRPr="00B479E7">
        <w:rPr>
          <w:color w:val="000000"/>
          <w:szCs w:val="28"/>
          <w:shd w:val="clear" w:color="auto" w:fill="FFFFFF"/>
          <w:lang w:val="ru-RU"/>
        </w:rPr>
        <w:t>.</w:t>
      </w:r>
    </w:p>
    <w:p w14:paraId="0EE5A261" w14:textId="77777777" w:rsidR="00406DE8" w:rsidRPr="00406DE8" w:rsidRDefault="00406DE8" w:rsidP="00D441DC">
      <w:pPr>
        <w:spacing w:line="240" w:lineRule="auto"/>
        <w:ind w:firstLine="0"/>
        <w:rPr>
          <w:rFonts w:cs="Times New Roman"/>
          <w:lang w:val="ru-RU"/>
        </w:rPr>
      </w:pPr>
    </w:p>
    <w:p w14:paraId="29C2FDDA" w14:textId="5FEAA0B1" w:rsidR="001653B2" w:rsidRPr="008004A9" w:rsidRDefault="001653B2" w:rsidP="001653B2">
      <w:pPr>
        <w:pStyle w:val="aa"/>
        <w:ind w:firstLine="0"/>
        <w:rPr>
          <w:sz w:val="24"/>
          <w:szCs w:val="22"/>
          <w:lang w:val="ru-RU"/>
        </w:rPr>
        <w:sectPr w:rsidR="001653B2" w:rsidRPr="008004A9" w:rsidSect="009A49DD">
          <w:footerReference w:type="default" r:id="rId8"/>
          <w:type w:val="continuous"/>
          <w:pgSz w:w="11907" w:h="16840" w:code="9"/>
          <w:pgMar w:top="851" w:right="567" w:bottom="1134" w:left="1418" w:header="284" w:footer="284" w:gutter="0"/>
          <w:cols w:space="720"/>
        </w:sectPr>
      </w:pPr>
    </w:p>
    <w:sdt>
      <w:sdtPr>
        <w:rPr>
          <w:b/>
          <w:bCs/>
          <w:lang w:val="ru-RU"/>
        </w:rPr>
        <w:id w:val="-750111908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DA24E28" w14:textId="455BC005" w:rsidR="002143F5" w:rsidRPr="00B710E6" w:rsidRDefault="002143F5" w:rsidP="00FF6F00">
          <w:pPr>
            <w:pStyle w:val="ac"/>
            <w:rPr>
              <w:rStyle w:val="10"/>
              <w:lang w:val="ru-RU"/>
            </w:rPr>
          </w:pPr>
          <w:r w:rsidRPr="00B710E6">
            <w:rPr>
              <w:rStyle w:val="10"/>
              <w:lang w:val="ru-RU"/>
            </w:rPr>
            <w:t>Содержание</w:t>
          </w:r>
        </w:p>
        <w:p w14:paraId="494DEC69" w14:textId="5C5B8062" w:rsidR="005E018B" w:rsidRDefault="0025333A" w:rsidP="005E018B">
          <w:pPr>
            <w:pStyle w:val="12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503888" w:history="1">
            <w:r w:rsidR="005E018B" w:rsidRPr="008B62D5">
              <w:rPr>
                <w:rStyle w:val="ae"/>
                <w:noProof/>
                <w:shd w:val="clear" w:color="auto" w:fill="FFFFFF"/>
                <w:lang w:val="ru-RU"/>
              </w:rPr>
              <w:t>CПИСОК ИСПОЛЬЗОВАННЫХ ОБОЗНАЧЕНИЙ, СОКРАЩЕНИЙ И ТЕРМИНОВ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_Toc168503888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8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4D73464B" w14:textId="5F26C676" w:rsidR="005E018B" w:rsidRDefault="00000000" w:rsidP="005E018B">
          <w:pPr>
            <w:pStyle w:val="12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889" w:history="1">
            <w:r w:rsidR="005E018B" w:rsidRPr="008B62D5">
              <w:rPr>
                <w:rStyle w:val="ae"/>
                <w:noProof/>
                <w:shd w:val="clear" w:color="auto" w:fill="FFFFFF"/>
                <w:lang w:val="ru-RU"/>
              </w:rPr>
              <w:t>ВВЕДЕНИЕ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_Toc168503889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9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5A5C9664" w14:textId="256E6B66" w:rsidR="005E018B" w:rsidRDefault="00000000" w:rsidP="005E018B">
          <w:pPr>
            <w:pStyle w:val="12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890" w:history="1">
            <w:r w:rsidR="005E018B" w:rsidRPr="008B62D5">
              <w:rPr>
                <w:rStyle w:val="ae"/>
                <w:noProof/>
                <w:lang w:val="ru-RU"/>
              </w:rPr>
              <w:t>1 ТЕХНИЧЕСКОЕ ЗАДАНИЕ НА СОЗДАНИЕ СИСТЕМЫ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_Toc168503890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11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2D0270CB" w14:textId="4863C384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891" w:history="1">
            <w:r w:rsidR="005E018B" w:rsidRPr="008B62D5">
              <w:rPr>
                <w:rStyle w:val="ae"/>
                <w:noProof/>
                <w:lang w:val="ru-RU"/>
              </w:rPr>
              <w:t>1.1 Назначение и цели создания системы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_Toc168503891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11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51ADD5E4" w14:textId="70A75A83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892" w:history="1">
            <w:r w:rsidR="005E018B" w:rsidRPr="008B62D5">
              <w:rPr>
                <w:rStyle w:val="ae"/>
                <w:noProof/>
                <w:lang w:val="ru-RU"/>
              </w:rPr>
              <w:t>1.2 Характеристика объекта автоматизации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_Toc168503892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11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14F363DF" w14:textId="037FC575" w:rsidR="005E018B" w:rsidRDefault="00000000" w:rsidP="005E018B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893" w:history="1">
            <w:r w:rsidR="005E018B" w:rsidRPr="008B62D5">
              <w:rPr>
                <w:rStyle w:val="ae"/>
                <w:noProof/>
                <w:lang w:val="ru-RU"/>
              </w:rPr>
              <w:t>1.2.1 Общее описание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_Toc168503893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11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584B25E5" w14:textId="09B9A7B4" w:rsidR="005E018B" w:rsidRDefault="00000000" w:rsidP="005E018B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894" w:history="1">
            <w:r w:rsidR="005E018B" w:rsidRPr="008B62D5">
              <w:rPr>
                <w:rStyle w:val="ae"/>
                <w:noProof/>
                <w:lang w:val="ru-RU"/>
              </w:rPr>
              <w:t>1.2.2 Состав и порядок функционирования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_Toc168503894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11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55F9B1C2" w14:textId="416FD509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895" w:history="1">
            <w:r w:rsidR="005E018B" w:rsidRPr="008B62D5">
              <w:rPr>
                <w:rStyle w:val="ae"/>
                <w:noProof/>
                <w:lang w:val="ru-RU"/>
              </w:rPr>
              <w:t>1.3 Общие требования к системе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_Toc168503895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12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67254B12" w14:textId="12261FA8" w:rsidR="005E018B" w:rsidRDefault="00000000" w:rsidP="005E018B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896" w:history="1">
            <w:r w:rsidR="005E018B" w:rsidRPr="008B62D5">
              <w:rPr>
                <w:rStyle w:val="ae"/>
                <w:noProof/>
                <w:lang w:val="ru-RU"/>
              </w:rPr>
              <w:t>1.3.1 Требования к структуре и функционированию системы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_Toc168503896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12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1CBDEB73" w14:textId="3AE53F3D" w:rsidR="005E018B" w:rsidRDefault="00000000" w:rsidP="005E018B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897" w:history="1">
            <w:r w:rsidR="005E018B" w:rsidRPr="008B62D5">
              <w:rPr>
                <w:rStyle w:val="ae"/>
                <w:noProof/>
                <w:lang w:val="ru-RU"/>
              </w:rPr>
              <w:t>1.3.2 Дополнительные требования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_Toc168503897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13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3CFE628F" w14:textId="3A9D154F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898" w:history="1">
            <w:r w:rsidR="005E018B" w:rsidRPr="008B62D5">
              <w:rPr>
                <w:rStyle w:val="ae"/>
                <w:noProof/>
                <w:lang w:val="ru-RU"/>
              </w:rPr>
              <w:t>1.4 Требования к функциям, выполняемым системой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_Toc168503898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13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0617E23E" w14:textId="3EA97C5E" w:rsidR="005E018B" w:rsidRDefault="00000000" w:rsidP="005E018B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899" w:history="1">
            <w:r w:rsidR="005E018B" w:rsidRPr="008B62D5">
              <w:rPr>
                <w:rStyle w:val="ae"/>
                <w:noProof/>
                <w:lang w:val="ru-RU"/>
              </w:rPr>
              <w:t>1.4.1 Функция предоставления списка документов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_Toc168503899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13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5D4F1347" w14:textId="2EDA3B2C" w:rsidR="005E018B" w:rsidRDefault="00000000" w:rsidP="005E018B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00" w:history="1">
            <w:r w:rsidR="005E018B" w:rsidRPr="008B62D5">
              <w:rPr>
                <w:rStyle w:val="ae"/>
                <w:noProof/>
                <w:lang w:val="ru-RU"/>
              </w:rPr>
              <w:t>1.4.2 Функция просмотра документа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_Toc168503900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14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3DA371D2" w14:textId="0BD6BEC8" w:rsidR="005E018B" w:rsidRDefault="00000000" w:rsidP="005E018B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01" w:history="1">
            <w:r w:rsidR="005E018B" w:rsidRPr="008B62D5">
              <w:rPr>
                <w:rStyle w:val="ae"/>
                <w:noProof/>
                <w:lang w:val="ru-RU"/>
              </w:rPr>
              <w:t>1.4.3 Функция перевода текста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_Toc168503901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14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425255C3" w14:textId="2B68E0B1" w:rsidR="005E018B" w:rsidRDefault="00000000" w:rsidP="005E018B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02" w:history="1">
            <w:r w:rsidR="005E018B" w:rsidRPr="008B62D5">
              <w:rPr>
                <w:rStyle w:val="ae"/>
                <w:noProof/>
                <w:lang w:val="ru-RU"/>
              </w:rPr>
              <w:t>1.4.4 Функция нахождения определения выбранного слова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_Toc168503902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14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6BB0F6D3" w14:textId="63CB79C8" w:rsidR="005E018B" w:rsidRDefault="00000000" w:rsidP="005E018B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03" w:history="1">
            <w:r w:rsidR="005E018B" w:rsidRPr="008B62D5">
              <w:rPr>
                <w:rStyle w:val="ae"/>
                <w:noProof/>
                <w:lang w:val="ru-RU"/>
              </w:rPr>
              <w:t>1.4.5 Функция обобщения текста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_Toc168503903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14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7EF9E673" w14:textId="73A17E29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04" w:history="1">
            <w:r w:rsidR="005E018B" w:rsidRPr="008B62D5">
              <w:rPr>
                <w:rStyle w:val="ae"/>
                <w:noProof/>
                <w:lang w:val="ru-RU"/>
              </w:rPr>
              <w:t>1.5 Требования к видам обеспечения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_Toc168503904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14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540AB5E6" w14:textId="3DF2DD41" w:rsidR="005E018B" w:rsidRDefault="00000000" w:rsidP="005E018B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05" w:history="1">
            <w:r w:rsidR="005E018B" w:rsidRPr="008B62D5">
              <w:rPr>
                <w:rStyle w:val="ae"/>
                <w:noProof/>
                <w:lang w:val="ru-RU"/>
              </w:rPr>
              <w:t>1.5.1 Требования к информационному обеспечению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_Toc168503905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14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39F11697" w14:textId="7046C6BA" w:rsidR="005E018B" w:rsidRDefault="00000000" w:rsidP="005E018B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06" w:history="1">
            <w:r w:rsidR="005E018B" w:rsidRPr="008B62D5">
              <w:rPr>
                <w:rStyle w:val="ae"/>
                <w:noProof/>
                <w:lang w:val="ru-RU"/>
              </w:rPr>
              <w:t>1.5.2 Требования к алгоритмическому обеспечению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_Toc168503906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14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70FC771E" w14:textId="15E07BF1" w:rsidR="005E018B" w:rsidRDefault="00000000" w:rsidP="005E018B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07" w:history="1">
            <w:r w:rsidR="005E018B" w:rsidRPr="008B62D5">
              <w:rPr>
                <w:rStyle w:val="ae"/>
                <w:noProof/>
                <w:lang w:val="ru-RU"/>
              </w:rPr>
              <w:t>1.5.3 Требования к программному обеспечению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_Toc168503907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15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2072B90E" w14:textId="12EDD4A7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08" w:history="1">
            <w:r w:rsidR="005E018B" w:rsidRPr="008B62D5">
              <w:rPr>
                <w:rStyle w:val="ae"/>
                <w:noProof/>
                <w:lang w:val="ru-RU"/>
              </w:rPr>
              <w:t>1.6 Анализ аналогичных разработок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_Toc168503908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15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6C320B00" w14:textId="2EB0C84B" w:rsidR="005E018B" w:rsidRDefault="00000000" w:rsidP="005E018B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09" w:history="1">
            <w:r w:rsidR="005E018B" w:rsidRPr="008B62D5">
              <w:rPr>
                <w:rStyle w:val="ae"/>
                <w:noProof/>
                <w:lang w:val="ru-RU"/>
              </w:rPr>
              <w:t xml:space="preserve">1.6.1 </w:t>
            </w:r>
            <w:r w:rsidR="005E018B" w:rsidRPr="008B62D5">
              <w:rPr>
                <w:rStyle w:val="ae"/>
                <w:noProof/>
              </w:rPr>
              <w:t>Calibre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_Toc168503909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15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56DCF2B0" w14:textId="624C42E4" w:rsidR="005E018B" w:rsidRDefault="00000000" w:rsidP="005E018B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10" w:history="1">
            <w:r w:rsidR="005E018B" w:rsidRPr="008B62D5">
              <w:rPr>
                <w:rStyle w:val="ae"/>
                <w:noProof/>
                <w:lang w:val="ru-RU"/>
              </w:rPr>
              <w:t xml:space="preserve">1.6.2 </w:t>
            </w:r>
            <w:r w:rsidR="005E018B" w:rsidRPr="008B62D5">
              <w:rPr>
                <w:rStyle w:val="ae"/>
                <w:noProof/>
              </w:rPr>
              <w:t>Kavita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_Toc168503910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17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75573528" w14:textId="4ACF61D8" w:rsidR="005E018B" w:rsidRDefault="00000000" w:rsidP="005E018B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11" w:history="1">
            <w:r w:rsidR="005E018B" w:rsidRPr="008B62D5">
              <w:rPr>
                <w:rStyle w:val="ae"/>
                <w:noProof/>
                <w:lang w:val="ru-RU"/>
              </w:rPr>
              <w:t xml:space="preserve">1.6.3 </w:t>
            </w:r>
            <w:r w:rsidR="005E018B" w:rsidRPr="008B62D5">
              <w:rPr>
                <w:rStyle w:val="ae"/>
                <w:noProof/>
              </w:rPr>
              <w:t>Koodo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_Toc168503911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18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2D9F3CF6" w14:textId="23223E60" w:rsidR="005E018B" w:rsidRDefault="00000000" w:rsidP="005E018B">
          <w:pPr>
            <w:pStyle w:val="12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12" w:history="1">
            <w:r w:rsidR="005E018B" w:rsidRPr="008B62D5">
              <w:rPr>
                <w:rStyle w:val="ae"/>
                <w:noProof/>
                <w:lang w:val="ru-RU"/>
              </w:rPr>
              <w:t>2 Информационное обеспечение системы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_Toc168503912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20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50F285E7" w14:textId="517DF5EB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13" w:history="1">
            <w:r w:rsidR="005E018B" w:rsidRPr="008B62D5">
              <w:rPr>
                <w:rStyle w:val="ae"/>
                <w:noProof/>
                <w:lang w:val="ru-RU"/>
              </w:rPr>
              <w:t xml:space="preserve">2.1 Выбор </w:t>
            </w:r>
            <w:r w:rsidR="005E018B" w:rsidRPr="008B62D5">
              <w:rPr>
                <w:rStyle w:val="ae"/>
                <w:noProof/>
              </w:rPr>
              <w:t>средств</w:t>
            </w:r>
            <w:r w:rsidR="005E018B" w:rsidRPr="008B62D5">
              <w:rPr>
                <w:rStyle w:val="ae"/>
                <w:noProof/>
                <w:lang w:val="ru-RU"/>
              </w:rPr>
              <w:t xml:space="preserve"> управления данными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_Toc168503913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20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0307D546" w14:textId="54E9878A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14" w:history="1">
            <w:r w:rsidR="005E018B" w:rsidRPr="008B62D5">
              <w:rPr>
                <w:rStyle w:val="ae"/>
                <w:noProof/>
                <w:lang w:val="ru-RU"/>
              </w:rPr>
              <w:t>2.2 Проектирование базы данных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_Toc168503914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22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5E8D968D" w14:textId="7F1DBBAB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15" w:history="1">
            <w:r w:rsidR="005E018B" w:rsidRPr="008B62D5">
              <w:rPr>
                <w:rStyle w:val="ae"/>
                <w:noProof/>
                <w:lang w:val="ru-RU"/>
              </w:rPr>
              <w:t>2.3 Организация сбора, передачи, обработки и выдачи информации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_Toc168503915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25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78D57AEF" w14:textId="6EDB6C21" w:rsidR="005E018B" w:rsidRDefault="00000000" w:rsidP="005E018B">
          <w:pPr>
            <w:pStyle w:val="12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16" w:history="1">
            <w:r w:rsidR="005E018B" w:rsidRPr="008B62D5">
              <w:rPr>
                <w:rStyle w:val="ae"/>
                <w:noProof/>
                <w:lang w:val="ru-RU"/>
              </w:rPr>
              <w:t>3 Алгоритмическое обеспечение системы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_Toc168503916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26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30DA2041" w14:textId="63A8FEDB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17" w:history="1">
            <w:r w:rsidR="005E018B" w:rsidRPr="008B62D5">
              <w:rPr>
                <w:rStyle w:val="ae"/>
                <w:noProof/>
                <w:lang w:val="ru-RU"/>
              </w:rPr>
              <w:t xml:space="preserve">3.1 Алгоритм обмена информации между приложением и </w:t>
            </w:r>
            <w:r w:rsidR="005E018B" w:rsidRPr="008B62D5">
              <w:rPr>
                <w:rStyle w:val="ae"/>
                <w:noProof/>
              </w:rPr>
              <w:t>API</w:t>
            </w:r>
            <w:r w:rsidR="005E018B" w:rsidRPr="008B62D5">
              <w:rPr>
                <w:rStyle w:val="ae"/>
                <w:noProof/>
                <w:lang w:val="ru-RU"/>
              </w:rPr>
              <w:t xml:space="preserve"> искусственного интеллекта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_Toc168503917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26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3B143A26" w14:textId="2567A194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18" w:history="1">
            <w:r w:rsidR="005E018B" w:rsidRPr="008B62D5">
              <w:rPr>
                <w:rStyle w:val="ae"/>
                <w:noProof/>
                <w:lang w:val="ru-RU"/>
              </w:rPr>
              <w:t>3.2 Алгоритм добавления электронной книги в библиотеку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_Toc168503918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26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1207AA29" w14:textId="06CBA093" w:rsidR="005E018B" w:rsidRDefault="00000000" w:rsidP="005E018B">
          <w:pPr>
            <w:pStyle w:val="12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19" w:history="1">
            <w:r w:rsidR="005E018B" w:rsidRPr="008B62D5">
              <w:rPr>
                <w:rStyle w:val="ae"/>
                <w:noProof/>
                <w:lang w:val="ru-RU"/>
              </w:rPr>
              <w:t>4 Программное обеспечение системы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_Toc168503919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29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4B179F04" w14:textId="2217D27E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20" w:history="1">
            <w:r w:rsidR="005E018B" w:rsidRPr="008B62D5">
              <w:rPr>
                <w:rStyle w:val="ae"/>
                <w:noProof/>
                <w:lang w:val="ru-RU"/>
              </w:rPr>
              <w:t>4.1 Структура программного обеспечения и функции его компонентов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_Toc168503920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29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643C382A" w14:textId="56587ED8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21" w:history="1">
            <w:r w:rsidR="005E018B" w:rsidRPr="008B62D5">
              <w:rPr>
                <w:rStyle w:val="ae"/>
                <w:noProof/>
                <w:lang w:val="ru-RU"/>
              </w:rPr>
              <w:t>4.2 Выбор компонентов программного обеспечения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_Toc168503921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29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754389AF" w14:textId="21A37A73" w:rsidR="005E018B" w:rsidRDefault="00000000" w:rsidP="005E018B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22" w:history="1">
            <w:r w:rsidR="005E018B" w:rsidRPr="008B62D5">
              <w:rPr>
                <w:rStyle w:val="ae"/>
                <w:noProof/>
                <w:lang w:val="ru-RU"/>
              </w:rPr>
              <w:t>4.2.1 Клиентская операционная система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_Toc168503922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29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3B05E407" w14:textId="714A199B" w:rsidR="005E018B" w:rsidRDefault="00000000" w:rsidP="005E018B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23" w:history="1">
            <w:r w:rsidR="005E018B" w:rsidRPr="008B62D5">
              <w:rPr>
                <w:rStyle w:val="ae"/>
                <w:noProof/>
                <w:lang w:val="ru-RU"/>
              </w:rPr>
              <w:t>4.2.2 Инструментальное средство разработки и язык программирования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_Toc168503923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30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6C09B848" w14:textId="75A9DF1E" w:rsidR="005E018B" w:rsidRDefault="00000000" w:rsidP="005E018B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24" w:history="1">
            <w:r w:rsidR="005E018B" w:rsidRPr="008B62D5">
              <w:rPr>
                <w:rStyle w:val="ae"/>
                <w:noProof/>
                <w:lang w:val="ru-RU"/>
              </w:rPr>
              <w:t>4.2.3 Вспомогательное программное обеспечение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_Toc168503924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31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4BEF96E5" w14:textId="1E158B0E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25" w:history="1">
            <w:r w:rsidR="005E018B" w:rsidRPr="008B62D5">
              <w:rPr>
                <w:rStyle w:val="ae"/>
                <w:noProof/>
                <w:lang w:val="ru-RU"/>
              </w:rPr>
              <w:t>4.3 Разработка прикладного программного обеспечения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_Toc168503925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31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417CA908" w14:textId="7C245172" w:rsidR="005E018B" w:rsidRDefault="00000000" w:rsidP="005E018B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26" w:history="1">
            <w:r w:rsidR="005E018B" w:rsidRPr="008B62D5">
              <w:rPr>
                <w:rStyle w:val="ae"/>
                <w:noProof/>
                <w:lang w:val="ru-RU"/>
              </w:rPr>
              <w:t>4.3.1 Структура прикладного программного обеспечения серверной части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_Toc168503926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31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666D6993" w14:textId="7D3EEE5E" w:rsidR="005E018B" w:rsidRDefault="00000000" w:rsidP="005E018B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27" w:history="1">
            <w:r w:rsidR="005E018B" w:rsidRPr="008B62D5">
              <w:rPr>
                <w:rStyle w:val="ae"/>
                <w:noProof/>
                <w:lang w:val="ru-RU"/>
              </w:rPr>
              <w:t>4.3.2 Структура прикладного программного обеспечения клиентской части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_Toc168503927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33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0E782C29" w14:textId="19952FB6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28" w:history="1">
            <w:r w:rsidR="005E018B" w:rsidRPr="008B62D5">
              <w:rPr>
                <w:rStyle w:val="ae"/>
                <w:noProof/>
                <w:lang w:val="ru-RU"/>
              </w:rPr>
              <w:t>4.4 Особенности реализации, эксплуатации и сопровождения системы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_Toc168503928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33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3342C8C2" w14:textId="13CD121C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29" w:history="1">
            <w:r w:rsidR="005E018B" w:rsidRPr="008B62D5">
              <w:rPr>
                <w:rStyle w:val="ae"/>
                <w:noProof/>
                <w:lang w:val="ru-RU"/>
              </w:rPr>
              <w:t>4.5 Руководство пользователя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_Toc168503929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34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241C863B" w14:textId="032180A2" w:rsidR="005E018B" w:rsidRDefault="00000000" w:rsidP="005E018B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30" w:history="1">
            <w:r w:rsidR="005E018B" w:rsidRPr="008B62D5">
              <w:rPr>
                <w:rStyle w:val="ae"/>
                <w:noProof/>
                <w:lang w:val="ru-RU"/>
              </w:rPr>
              <w:t>4.5.1 Требования к условиям эксплуатации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_Toc168503930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34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75565168" w14:textId="59BBECD1" w:rsidR="005E018B" w:rsidRDefault="00000000" w:rsidP="005E018B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31" w:history="1">
            <w:r w:rsidR="005E018B" w:rsidRPr="008B62D5">
              <w:rPr>
                <w:rStyle w:val="ae"/>
                <w:noProof/>
                <w:lang w:val="ru-RU"/>
              </w:rPr>
              <w:t>4.5.2 Инсталляция и настройка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_Toc168503931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34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0B7E0A08" w14:textId="41D82CE3" w:rsidR="005E018B" w:rsidRDefault="00000000" w:rsidP="005E018B">
          <w:pPr>
            <w:pStyle w:val="31"/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32" w:history="1">
            <w:r w:rsidR="005E018B" w:rsidRPr="008B62D5">
              <w:rPr>
                <w:rStyle w:val="ae"/>
                <w:noProof/>
                <w:lang w:val="ru-RU"/>
              </w:rPr>
              <w:t>4.5.3 Порядок и особенности работы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_Toc168503932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36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7D538322" w14:textId="3F23D49D" w:rsidR="005E018B" w:rsidRDefault="00000000" w:rsidP="005E018B">
          <w:pPr>
            <w:pStyle w:val="12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33" w:history="1">
            <w:r w:rsidR="005E018B" w:rsidRPr="008B62D5">
              <w:rPr>
                <w:rStyle w:val="ae"/>
                <w:noProof/>
                <w:lang w:val="ru-RU"/>
              </w:rPr>
              <w:t>5 ТЕСТИРОВАНИЕ СИСТЕМЫ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_Toc168503933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50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07DAB254" w14:textId="21884033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34" w:history="1">
            <w:r w:rsidR="005E018B" w:rsidRPr="008B62D5">
              <w:rPr>
                <w:rStyle w:val="ae"/>
                <w:noProof/>
                <w:lang w:val="ru-RU"/>
              </w:rPr>
              <w:t>5.1 Условия и порядок тестирования серверной части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_Toc168503934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51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6BF80778" w14:textId="0F0BB2E5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35" w:history="1">
            <w:r w:rsidR="005E018B" w:rsidRPr="008B62D5">
              <w:rPr>
                <w:rStyle w:val="ae"/>
                <w:noProof/>
                <w:lang w:val="ru-RU"/>
              </w:rPr>
              <w:t>5.2 Условия и порядок тестирования клиентской части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_Toc168503935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53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25438753" w14:textId="3FB5C89A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36" w:history="1">
            <w:r w:rsidR="005E018B" w:rsidRPr="008B62D5">
              <w:rPr>
                <w:rStyle w:val="ae"/>
                <w:noProof/>
                <w:lang w:val="ru-RU"/>
              </w:rPr>
              <w:t>5.3 Результаты тестирования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_Toc168503936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53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2AAB3107" w14:textId="5BC571FA" w:rsidR="005E018B" w:rsidRDefault="00000000" w:rsidP="005E018B">
          <w:pPr>
            <w:pStyle w:val="12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37" w:history="1">
            <w:r w:rsidR="005E018B" w:rsidRPr="008B62D5">
              <w:rPr>
                <w:rStyle w:val="ae"/>
                <w:noProof/>
                <w:lang w:val="ru-RU"/>
              </w:rPr>
              <w:t>6 ЭКОНОМИЧЕСКАЯ ЧАСТЬ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_Toc168503937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56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0484A407" w14:textId="1E079104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38" w:history="1">
            <w:r w:rsidR="005E018B" w:rsidRPr="008B62D5">
              <w:rPr>
                <w:rStyle w:val="ae"/>
                <w:noProof/>
                <w:lang w:val="ru-RU" w:eastAsia="en-US"/>
              </w:rPr>
              <w:t>6.1 Расчет показателя трудоёмкости для программного продукта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_Toc168503938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56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6F9542C8" w14:textId="2F5D5CE6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39" w:history="1">
            <w:r w:rsidR="005E018B" w:rsidRPr="008B62D5">
              <w:rPr>
                <w:rStyle w:val="ae"/>
                <w:noProof/>
                <w:lang w:eastAsia="en-US"/>
              </w:rPr>
              <w:t xml:space="preserve">6.2 Расчет </w:t>
            </w:r>
            <w:r w:rsidR="005E018B" w:rsidRPr="008B62D5">
              <w:rPr>
                <w:rStyle w:val="ae"/>
                <w:noProof/>
              </w:rPr>
              <w:t>затрат</w:t>
            </w:r>
            <w:r w:rsidR="005E018B" w:rsidRPr="008B62D5">
              <w:rPr>
                <w:rStyle w:val="ae"/>
                <w:noProof/>
                <w:lang w:eastAsia="en-US"/>
              </w:rPr>
              <w:t xml:space="preserve"> на материальные ресурсы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_Toc168503939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57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4C2FF33C" w14:textId="36AAEBD3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40" w:history="1">
            <w:r w:rsidR="005E018B" w:rsidRPr="008B62D5">
              <w:rPr>
                <w:rStyle w:val="ae"/>
                <w:noProof/>
                <w:lang w:val="ru-RU" w:eastAsia="en-US"/>
              </w:rPr>
              <w:t>6.3 Расчёт затрат на разработку системы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_Toc168503940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58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669312F2" w14:textId="075CB809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41" w:history="1">
            <w:r w:rsidR="005E018B" w:rsidRPr="008B62D5">
              <w:rPr>
                <w:rStyle w:val="ae"/>
                <w:noProof/>
                <w:lang w:val="ru-RU" w:eastAsia="en-US"/>
              </w:rPr>
              <w:t>6.4 Расчёт затрат на оплату труда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_Toc168503941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58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334AB910" w14:textId="25F35CFA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42" w:history="1">
            <w:r w:rsidR="005E018B" w:rsidRPr="008B62D5">
              <w:rPr>
                <w:rStyle w:val="ae"/>
                <w:noProof/>
                <w:lang w:val="ru-RU" w:eastAsia="en-US"/>
              </w:rPr>
              <w:t>6.5 Расчет отчислений на социальные нужды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_Toc168503942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59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54AA6AE9" w14:textId="328EFD21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43" w:history="1">
            <w:r w:rsidR="005E018B" w:rsidRPr="008B62D5">
              <w:rPr>
                <w:rStyle w:val="ae"/>
                <w:noProof/>
                <w:lang w:eastAsia="en-US"/>
              </w:rPr>
              <w:t>6.</w:t>
            </w:r>
            <w:r w:rsidR="005E018B" w:rsidRPr="008B62D5">
              <w:rPr>
                <w:rStyle w:val="ae"/>
                <w:noProof/>
                <w:lang w:val="ru-RU" w:eastAsia="en-US"/>
              </w:rPr>
              <w:t>6</w:t>
            </w:r>
            <w:r w:rsidR="005E018B" w:rsidRPr="008B62D5">
              <w:rPr>
                <w:rStyle w:val="ae"/>
                <w:noProof/>
                <w:lang w:eastAsia="en-US"/>
              </w:rPr>
              <w:t xml:space="preserve"> </w:t>
            </w:r>
            <w:r w:rsidR="005E018B" w:rsidRPr="008B62D5">
              <w:rPr>
                <w:rStyle w:val="ae"/>
                <w:noProof/>
                <w:lang w:val="ru-RU"/>
              </w:rPr>
              <w:t>Себестоимость</w:t>
            </w:r>
            <w:r w:rsidR="005E018B" w:rsidRPr="008B62D5">
              <w:rPr>
                <w:rStyle w:val="ae"/>
                <w:noProof/>
                <w:lang w:eastAsia="en-US"/>
              </w:rPr>
              <w:t xml:space="preserve"> </w:t>
            </w:r>
            <w:r w:rsidR="005E018B" w:rsidRPr="008B62D5">
              <w:rPr>
                <w:rStyle w:val="ae"/>
                <w:noProof/>
                <w:lang w:val="ru-RU" w:eastAsia="en-US"/>
              </w:rPr>
              <w:t>проекта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_Toc168503943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59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28D44D27" w14:textId="095BC32D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44" w:history="1">
            <w:r w:rsidR="005E018B" w:rsidRPr="008B62D5">
              <w:rPr>
                <w:rStyle w:val="ae"/>
                <w:noProof/>
                <w:lang w:val="ru-RU" w:eastAsia="en-US"/>
              </w:rPr>
              <w:t>6.7 Расчёт плановой прибыли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_Toc168503944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59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73A0A935" w14:textId="2A51FBB7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45" w:history="1">
            <w:r w:rsidR="005E018B" w:rsidRPr="008B62D5">
              <w:rPr>
                <w:rStyle w:val="ae"/>
                <w:noProof/>
                <w:lang w:val="ru-RU" w:eastAsia="en-US"/>
              </w:rPr>
              <w:t xml:space="preserve">6.8 Определение экономической </w:t>
            </w:r>
            <w:r w:rsidR="005E018B" w:rsidRPr="008B62D5">
              <w:rPr>
                <w:rStyle w:val="ae"/>
                <w:noProof/>
                <w:lang w:val="ru-RU"/>
              </w:rPr>
              <w:t>эффективности</w:t>
            </w:r>
            <w:r w:rsidR="005E018B" w:rsidRPr="008B62D5">
              <w:rPr>
                <w:rStyle w:val="ae"/>
                <w:noProof/>
                <w:lang w:val="ru-RU" w:eastAsia="en-US"/>
              </w:rPr>
              <w:t xml:space="preserve"> проекта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_Toc168503945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60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75884080" w14:textId="53BE7A12" w:rsidR="005E018B" w:rsidRDefault="00000000" w:rsidP="005E018B">
          <w:pPr>
            <w:pStyle w:val="21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46" w:history="1">
            <w:r w:rsidR="005E018B" w:rsidRPr="008B62D5">
              <w:rPr>
                <w:rStyle w:val="ae"/>
                <w:noProof/>
                <w:lang w:val="ru-RU" w:eastAsia="en-US"/>
              </w:rPr>
              <w:t>6.9 Выводы по технико-экономическому анализу и обоснованию проекта разработки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_Toc168503946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60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071F5E39" w14:textId="6E3A6DF0" w:rsidR="005E018B" w:rsidRDefault="00000000" w:rsidP="005E018B">
          <w:pPr>
            <w:pStyle w:val="12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47" w:history="1">
            <w:r w:rsidR="005E018B" w:rsidRPr="008B62D5">
              <w:rPr>
                <w:rStyle w:val="ae"/>
                <w:noProof/>
                <w:lang w:val="ru-RU"/>
              </w:rPr>
              <w:t>ЗАКЛЮЧЕНИЕ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_Toc168503947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61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596E5D96" w14:textId="6DF3B399" w:rsidR="005E018B" w:rsidRDefault="00000000" w:rsidP="005E018B">
          <w:pPr>
            <w:pStyle w:val="12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48" w:history="1">
            <w:r w:rsidR="005E018B" w:rsidRPr="008B62D5">
              <w:rPr>
                <w:rStyle w:val="ae"/>
                <w:noProof/>
                <w:lang w:val="ru-RU"/>
              </w:rPr>
              <w:t>СПИСОК ИСПОЛЬЗОВАННЫХ ИСТОЧНИКОВ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_Toc168503948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62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7A093C20" w14:textId="421A8CF4" w:rsidR="005E018B" w:rsidRDefault="00000000" w:rsidP="005E018B">
          <w:pPr>
            <w:pStyle w:val="12"/>
            <w:tabs>
              <w:tab w:val="right" w:leader="dot" w:pos="9770"/>
            </w:tabs>
            <w:spacing w:line="276" w:lineRule="auto"/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val="ru-RU" w:eastAsia="ru-RU" w:bidi="ar-SA"/>
              <w14:ligatures w14:val="standardContextual"/>
            </w:rPr>
          </w:pPr>
          <w:hyperlink w:anchor="_Toc168503949" w:history="1">
            <w:r w:rsidR="005E018B" w:rsidRPr="008B62D5">
              <w:rPr>
                <w:rStyle w:val="ae"/>
                <w:noProof/>
                <w:lang w:val="ru-RU"/>
              </w:rPr>
              <w:t>ПРИЛОЖЕНИЕ</w:t>
            </w:r>
            <w:r w:rsidR="005E018B" w:rsidRPr="008B62D5">
              <w:rPr>
                <w:rStyle w:val="ae"/>
                <w:noProof/>
              </w:rPr>
              <w:t xml:space="preserve"> </w:t>
            </w:r>
            <w:r w:rsidR="005E018B" w:rsidRPr="008B62D5">
              <w:rPr>
                <w:rStyle w:val="ae"/>
                <w:noProof/>
                <w:lang w:val="ru-RU"/>
              </w:rPr>
              <w:t>А</w:t>
            </w:r>
            <w:r w:rsidR="005E018B">
              <w:rPr>
                <w:noProof/>
                <w:webHidden/>
              </w:rPr>
              <w:tab/>
            </w:r>
            <w:r w:rsidR="005E018B">
              <w:rPr>
                <w:noProof/>
                <w:webHidden/>
              </w:rPr>
              <w:fldChar w:fldCharType="begin"/>
            </w:r>
            <w:r w:rsidR="005E018B">
              <w:rPr>
                <w:noProof/>
                <w:webHidden/>
              </w:rPr>
              <w:instrText xml:space="preserve"> PAGEREF _Toc168503949 \h </w:instrText>
            </w:r>
            <w:r w:rsidR="005E018B">
              <w:rPr>
                <w:noProof/>
                <w:webHidden/>
              </w:rPr>
            </w:r>
            <w:r w:rsidR="005E018B">
              <w:rPr>
                <w:noProof/>
                <w:webHidden/>
              </w:rPr>
              <w:fldChar w:fldCharType="separate"/>
            </w:r>
            <w:r w:rsidR="005E018B">
              <w:rPr>
                <w:noProof/>
                <w:webHidden/>
              </w:rPr>
              <w:t>64</w:t>
            </w:r>
            <w:r w:rsidR="005E018B">
              <w:rPr>
                <w:noProof/>
                <w:webHidden/>
              </w:rPr>
              <w:fldChar w:fldCharType="end"/>
            </w:r>
          </w:hyperlink>
        </w:p>
        <w:p w14:paraId="4A5A1282" w14:textId="4F548266" w:rsidR="00166E09" w:rsidRDefault="0025333A" w:rsidP="005E018B">
          <w:pPr>
            <w:spacing w:line="276" w:lineRule="auto"/>
            <w:sectPr w:rsidR="00166E09" w:rsidSect="0089729D">
              <w:headerReference w:type="default" r:id="rId9"/>
              <w:pgSz w:w="11907" w:h="16840" w:code="9"/>
              <w:pgMar w:top="709" w:right="567" w:bottom="2835" w:left="1560" w:header="312" w:footer="284" w:gutter="0"/>
              <w:cols w:space="720"/>
              <w:docGrid w:linePitch="381"/>
            </w:sectPr>
          </w:pPr>
          <w:r>
            <w:rPr>
              <w:rFonts w:cs="Mangal"/>
              <w:szCs w:val="21"/>
            </w:rPr>
            <w:fldChar w:fldCharType="end"/>
          </w:r>
        </w:p>
      </w:sdtContent>
    </w:sdt>
    <w:p w14:paraId="302B078F" w14:textId="1B6AE837" w:rsidR="00B252C6" w:rsidRDefault="00B252C6" w:rsidP="00B252C6">
      <w:pPr>
        <w:pStyle w:val="1"/>
        <w:rPr>
          <w:shd w:val="clear" w:color="auto" w:fill="FFFFFF"/>
          <w:lang w:val="ru-RU"/>
        </w:rPr>
      </w:pPr>
      <w:bookmarkStart w:id="1" w:name="_Toc168503888"/>
      <w:bookmarkStart w:id="2" w:name="_Toc139287411"/>
      <w:bookmarkStart w:id="3" w:name="_Toc139370995"/>
      <w:bookmarkStart w:id="4" w:name="_Toc156840814"/>
      <w:r>
        <w:rPr>
          <w:shd w:val="clear" w:color="auto" w:fill="FFFFFF"/>
          <w:lang w:val="ru-RU"/>
        </w:rPr>
        <w:lastRenderedPageBreak/>
        <w:t>CПИСОК ИСПОЛЬЗОВАННЫХ ОБОЗНАЧЕНИЙ, СОКРАЩЕНИЙ И ТЕРМИНОВ</w:t>
      </w:r>
      <w:bookmarkEnd w:id="1"/>
    </w:p>
    <w:p w14:paraId="4B9B9954" w14:textId="6986A95C" w:rsidR="0064420B" w:rsidRDefault="0064420B" w:rsidP="00B252C6">
      <w:pPr>
        <w:rPr>
          <w:lang w:val="ru-RU"/>
        </w:rPr>
      </w:pPr>
      <w:r>
        <w:rPr>
          <w:lang w:val="ru-RU"/>
        </w:rPr>
        <w:t>ИИ – искусственный интеллект.</w:t>
      </w:r>
    </w:p>
    <w:p w14:paraId="7DCDCDB1" w14:textId="3B948413" w:rsidR="00B252C6" w:rsidRDefault="00B252C6" w:rsidP="00B252C6">
      <w:pPr>
        <w:rPr>
          <w:lang w:val="ru-RU"/>
        </w:rPr>
      </w:pPr>
      <w:r>
        <w:rPr>
          <w:lang w:val="ru-RU"/>
        </w:rPr>
        <w:t>СУБД – система управления базами данных</w:t>
      </w:r>
      <w:r w:rsidR="008D128F">
        <w:rPr>
          <w:lang w:val="ru-RU"/>
        </w:rPr>
        <w:t>.</w:t>
      </w:r>
    </w:p>
    <w:p w14:paraId="7FC543CF" w14:textId="4AB4E254" w:rsidR="00352212" w:rsidRDefault="00352212" w:rsidP="00B252C6">
      <w:pPr>
        <w:rPr>
          <w:lang w:val="ru-RU"/>
        </w:rPr>
      </w:pPr>
      <w:r>
        <w:rPr>
          <w:lang w:val="ru-RU"/>
        </w:rPr>
        <w:t>ПО – программное обеспечение.</w:t>
      </w:r>
    </w:p>
    <w:p w14:paraId="4F658F63" w14:textId="350FD614" w:rsidR="0064420B" w:rsidRPr="00C41C2B" w:rsidRDefault="00C41C2B" w:rsidP="0064420B">
      <w:pPr>
        <w:rPr>
          <w:lang w:val="ru-RU"/>
        </w:rPr>
      </w:pPr>
      <w:r>
        <w:rPr>
          <w:lang w:val="ru-RU"/>
        </w:rPr>
        <w:t>Фреймворк (</w:t>
      </w:r>
      <w:r>
        <w:t>Software</w:t>
      </w:r>
      <w:r w:rsidRPr="00C41C2B">
        <w:rPr>
          <w:lang w:val="ru-RU"/>
        </w:rPr>
        <w:t xml:space="preserve"> </w:t>
      </w:r>
      <w:r>
        <w:t>Framework</w:t>
      </w:r>
      <w:r w:rsidRPr="00C41C2B">
        <w:rPr>
          <w:lang w:val="ru-RU"/>
        </w:rPr>
        <w:t xml:space="preserve">) </w:t>
      </w:r>
      <w:r>
        <w:rPr>
          <w:lang w:val="ru-RU"/>
        </w:rPr>
        <w:t>–</w:t>
      </w:r>
      <w:r w:rsidRPr="00C41C2B">
        <w:rPr>
          <w:lang w:val="ru-RU"/>
        </w:rPr>
        <w:t xml:space="preserve"> </w:t>
      </w:r>
      <w:r>
        <w:rPr>
          <w:lang w:val="ru-RU"/>
        </w:rPr>
        <w:t>программная платформа, определяющая структуры программного обеспечения.</w:t>
      </w:r>
    </w:p>
    <w:p w14:paraId="78A37236" w14:textId="5A5D69ED" w:rsidR="00C06892" w:rsidRPr="00C41C2B" w:rsidRDefault="00C06892" w:rsidP="00B252C6">
      <w:pPr>
        <w:rPr>
          <w:lang w:val="ru-RU"/>
        </w:rPr>
      </w:pPr>
      <w:r>
        <w:t>API</w:t>
      </w:r>
      <w:r w:rsidRPr="00C41C2B">
        <w:rPr>
          <w:lang w:val="ru-RU"/>
        </w:rPr>
        <w:t xml:space="preserve"> – </w:t>
      </w:r>
      <w:r>
        <w:rPr>
          <w:lang w:val="ru-RU"/>
        </w:rPr>
        <w:t>интерфейс</w:t>
      </w:r>
      <w:r w:rsidRPr="00C41C2B">
        <w:rPr>
          <w:lang w:val="ru-RU"/>
        </w:rPr>
        <w:t xml:space="preserve"> </w:t>
      </w:r>
      <w:r>
        <w:rPr>
          <w:lang w:val="ru-RU"/>
        </w:rPr>
        <w:t>программирования</w:t>
      </w:r>
      <w:r w:rsidRPr="00C41C2B">
        <w:rPr>
          <w:lang w:val="ru-RU"/>
        </w:rPr>
        <w:t xml:space="preserve"> </w:t>
      </w:r>
      <w:r>
        <w:rPr>
          <w:lang w:val="ru-RU"/>
        </w:rPr>
        <w:t>приложения</w:t>
      </w:r>
      <w:r w:rsidRPr="00C41C2B">
        <w:rPr>
          <w:lang w:val="ru-RU"/>
        </w:rPr>
        <w:t xml:space="preserve"> (</w:t>
      </w:r>
      <w:r>
        <w:t>Application</w:t>
      </w:r>
      <w:r w:rsidRPr="00C41C2B">
        <w:rPr>
          <w:lang w:val="ru-RU"/>
        </w:rPr>
        <w:t xml:space="preserve"> </w:t>
      </w:r>
      <w:r>
        <w:t>Programming</w:t>
      </w:r>
      <w:r w:rsidRPr="00C41C2B">
        <w:rPr>
          <w:lang w:val="ru-RU"/>
        </w:rPr>
        <w:t xml:space="preserve"> </w:t>
      </w:r>
      <w:r>
        <w:t>Interface</w:t>
      </w:r>
      <w:r w:rsidRPr="00C41C2B">
        <w:rPr>
          <w:lang w:val="ru-RU"/>
        </w:rPr>
        <w:t>).</w:t>
      </w:r>
    </w:p>
    <w:p w14:paraId="5B58E9D9" w14:textId="11BADD39" w:rsidR="00B252C6" w:rsidRDefault="00B252C6" w:rsidP="00B252C6">
      <w:pPr>
        <w:rPr>
          <w:lang w:val="ru-RU"/>
        </w:rPr>
      </w:pPr>
      <w:r w:rsidRPr="00B252C6">
        <w:rPr>
          <w:lang w:val="ru-RU"/>
        </w:rPr>
        <w:t>.</w:t>
      </w:r>
      <w:r w:rsidRPr="00900B7E">
        <w:t>NET</w:t>
      </w:r>
      <w:r w:rsidR="00615A8A" w:rsidRPr="00615A8A">
        <w:rPr>
          <w:lang w:val="ru-RU"/>
        </w:rPr>
        <w:t xml:space="preserve"> </w:t>
      </w:r>
      <w:r w:rsidR="00615A8A">
        <w:t>Core</w:t>
      </w:r>
      <w:r w:rsidRPr="00B252C6">
        <w:rPr>
          <w:lang w:val="ru-RU"/>
        </w:rPr>
        <w:t xml:space="preserve"> –</w:t>
      </w:r>
      <w:r w:rsidR="00615A8A">
        <w:rPr>
          <w:lang w:val="ru-RU"/>
        </w:rPr>
        <w:t xml:space="preserve"> модульная</w:t>
      </w:r>
      <w:r w:rsidRPr="00B252C6">
        <w:rPr>
          <w:lang w:val="ru-RU"/>
        </w:rPr>
        <w:t xml:space="preserve"> </w:t>
      </w:r>
      <w:r>
        <w:rPr>
          <w:lang w:val="ru-RU"/>
        </w:rPr>
        <w:t>платформа</w:t>
      </w:r>
      <w:r w:rsidRPr="00B252C6">
        <w:rPr>
          <w:lang w:val="ru-RU"/>
        </w:rPr>
        <w:t xml:space="preserve"> </w:t>
      </w:r>
      <w:r w:rsidR="00615A8A">
        <w:rPr>
          <w:lang w:val="ru-RU"/>
        </w:rPr>
        <w:t xml:space="preserve">для </w:t>
      </w:r>
      <w:r>
        <w:rPr>
          <w:lang w:val="ru-RU"/>
        </w:rPr>
        <w:t>разработки</w:t>
      </w:r>
      <w:r w:rsidR="00615A8A">
        <w:rPr>
          <w:lang w:val="ru-RU"/>
        </w:rPr>
        <w:t xml:space="preserve"> программного обеспечения с открытым исходным кодом</w:t>
      </w:r>
      <w:r w:rsidR="00F862D3">
        <w:rPr>
          <w:lang w:val="ru-RU"/>
        </w:rPr>
        <w:t>.</w:t>
      </w:r>
    </w:p>
    <w:p w14:paraId="7D100F0F" w14:textId="0AB7BCD0" w:rsidR="00B252C6" w:rsidRPr="00463B37" w:rsidRDefault="008733E2" w:rsidP="00AD2293">
      <w:pPr>
        <w:rPr>
          <w:lang w:val="ru-RU"/>
        </w:rPr>
      </w:pPr>
      <w:r>
        <w:rPr>
          <w:lang w:val="ru-RU"/>
        </w:rPr>
        <w:t>С</w:t>
      </w:r>
      <w:r w:rsidRPr="008733E2">
        <w:rPr>
          <w:lang w:val="ru-RU"/>
        </w:rPr>
        <w:t xml:space="preserve"># </w:t>
      </w:r>
      <w:r w:rsidRPr="00B252C6">
        <w:rPr>
          <w:lang w:val="ru-RU"/>
        </w:rPr>
        <w:t xml:space="preserve">– </w:t>
      </w:r>
      <w:r w:rsidR="00E873BB">
        <w:rPr>
          <w:lang w:val="ru-RU"/>
        </w:rPr>
        <w:t xml:space="preserve">объектно-ориентированный </w:t>
      </w:r>
      <w:r>
        <w:rPr>
          <w:lang w:val="ru-RU"/>
        </w:rPr>
        <w:t>язык програм</w:t>
      </w:r>
      <w:r w:rsidR="005D2343">
        <w:rPr>
          <w:lang w:val="ru-RU"/>
        </w:rPr>
        <w:t>м</w:t>
      </w:r>
      <w:r>
        <w:rPr>
          <w:lang w:val="ru-RU"/>
        </w:rPr>
        <w:t>иров</w:t>
      </w:r>
      <w:r w:rsidR="00520F38">
        <w:rPr>
          <w:lang w:val="ru-RU"/>
        </w:rPr>
        <w:t>ан</w:t>
      </w:r>
      <w:r>
        <w:rPr>
          <w:lang w:val="ru-RU"/>
        </w:rPr>
        <w:t>ия</w:t>
      </w:r>
      <w:r w:rsidR="00E873BB">
        <w:rPr>
          <w:lang w:val="ru-RU"/>
        </w:rPr>
        <w:t xml:space="preserve"> общего назначения</w:t>
      </w:r>
      <w:r w:rsidR="00B4633A">
        <w:rPr>
          <w:lang w:val="ru-RU"/>
        </w:rPr>
        <w:t>, разработанный</w:t>
      </w:r>
      <w:r w:rsidR="00666407">
        <w:rPr>
          <w:lang w:val="ru-RU"/>
        </w:rPr>
        <w:t xml:space="preserve"> компанией</w:t>
      </w:r>
      <w:r w:rsidR="00B4633A">
        <w:rPr>
          <w:lang w:val="ru-RU"/>
        </w:rPr>
        <w:t xml:space="preserve"> </w:t>
      </w:r>
      <w:r w:rsidR="00B4633A">
        <w:t>Microsoft</w:t>
      </w:r>
      <w:r w:rsidRPr="00E873BB">
        <w:rPr>
          <w:lang w:val="ru-RU"/>
        </w:rPr>
        <w:t>.</w:t>
      </w:r>
    </w:p>
    <w:p w14:paraId="38446067" w14:textId="31BA413B" w:rsidR="00E26201" w:rsidRPr="00E26201" w:rsidRDefault="00E26201" w:rsidP="00AD2293">
      <w:pPr>
        <w:rPr>
          <w:lang w:val="ru-RU"/>
        </w:rPr>
      </w:pPr>
      <w:r>
        <w:t>DTO</w:t>
      </w:r>
      <w:r w:rsidRPr="00E26201">
        <w:rPr>
          <w:lang w:val="ru-RU"/>
        </w:rPr>
        <w:t xml:space="preserve"> (</w:t>
      </w:r>
      <w:r>
        <w:t>Data</w:t>
      </w:r>
      <w:r w:rsidRPr="00E26201">
        <w:rPr>
          <w:lang w:val="ru-RU"/>
        </w:rPr>
        <w:t xml:space="preserve"> </w:t>
      </w:r>
      <w:r>
        <w:t>Transfer</w:t>
      </w:r>
      <w:r w:rsidRPr="00E26201">
        <w:rPr>
          <w:lang w:val="ru-RU"/>
        </w:rPr>
        <w:t xml:space="preserve"> </w:t>
      </w:r>
      <w:r>
        <w:t>Object</w:t>
      </w:r>
      <w:r w:rsidRPr="00E26201">
        <w:rPr>
          <w:lang w:val="ru-RU"/>
        </w:rPr>
        <w:t xml:space="preserve">) – </w:t>
      </w:r>
      <w:r>
        <w:rPr>
          <w:lang w:val="ru-RU"/>
        </w:rPr>
        <w:t>объект</w:t>
      </w:r>
      <w:r w:rsidRPr="00E26201">
        <w:rPr>
          <w:lang w:val="ru-RU"/>
        </w:rPr>
        <w:t xml:space="preserve"> </w:t>
      </w:r>
      <w:r>
        <w:rPr>
          <w:lang w:val="ru-RU"/>
        </w:rPr>
        <w:t>переноса</w:t>
      </w:r>
      <w:r w:rsidRPr="00E26201">
        <w:rPr>
          <w:lang w:val="ru-RU"/>
        </w:rPr>
        <w:t xml:space="preserve"> </w:t>
      </w:r>
      <w:r>
        <w:rPr>
          <w:lang w:val="ru-RU"/>
        </w:rPr>
        <w:t>данных, нужная для передачи информации.</w:t>
      </w:r>
    </w:p>
    <w:p w14:paraId="6D404A73" w14:textId="45D31B27" w:rsidR="00B252C6" w:rsidRPr="00167B78" w:rsidRDefault="00B252C6" w:rsidP="00AD2293">
      <w:pPr>
        <w:rPr>
          <w:lang w:val="ru-RU"/>
        </w:rPr>
      </w:pPr>
      <w:r>
        <w:t>UML</w:t>
      </w:r>
      <w:r w:rsidRPr="00941F26">
        <w:rPr>
          <w:lang w:val="ru-RU"/>
        </w:rPr>
        <w:t xml:space="preserve"> – </w:t>
      </w:r>
      <w:r>
        <w:rPr>
          <w:lang w:val="ru-RU"/>
        </w:rPr>
        <w:t>аббревиатура</w:t>
      </w:r>
      <w:r w:rsidRPr="00941F26">
        <w:rPr>
          <w:lang w:val="ru-RU"/>
        </w:rPr>
        <w:t xml:space="preserve"> </w:t>
      </w:r>
      <w:r>
        <w:rPr>
          <w:lang w:val="ru-RU"/>
        </w:rPr>
        <w:t>от</w:t>
      </w:r>
      <w:r w:rsidRPr="00941F26">
        <w:rPr>
          <w:lang w:val="ru-RU"/>
        </w:rPr>
        <w:t xml:space="preserve"> </w:t>
      </w:r>
      <w:r>
        <w:t>Unified</w:t>
      </w:r>
      <w:r w:rsidRPr="00941F26">
        <w:rPr>
          <w:lang w:val="ru-RU"/>
        </w:rPr>
        <w:t xml:space="preserve"> </w:t>
      </w:r>
      <w:r>
        <w:t>Modeling</w:t>
      </w:r>
      <w:r w:rsidRPr="00941F26">
        <w:rPr>
          <w:lang w:val="ru-RU"/>
        </w:rPr>
        <w:t xml:space="preserve"> </w:t>
      </w:r>
      <w:r>
        <w:t>Language</w:t>
      </w:r>
      <w:r w:rsidRPr="00941F26">
        <w:rPr>
          <w:lang w:val="ru-RU"/>
        </w:rPr>
        <w:t xml:space="preserve">, </w:t>
      </w:r>
      <w:r>
        <w:rPr>
          <w:lang w:val="ru-RU"/>
        </w:rPr>
        <w:t>язык</w:t>
      </w:r>
      <w:r w:rsidRPr="00941F26">
        <w:rPr>
          <w:lang w:val="ru-RU"/>
        </w:rPr>
        <w:t xml:space="preserve"> </w:t>
      </w:r>
      <w:r>
        <w:rPr>
          <w:lang w:val="ru-RU"/>
        </w:rPr>
        <w:t>графический описания</w:t>
      </w:r>
      <w:r w:rsidRPr="00941F26">
        <w:rPr>
          <w:lang w:val="ru-RU"/>
        </w:rPr>
        <w:t xml:space="preserve"> </w:t>
      </w:r>
      <w:r>
        <w:rPr>
          <w:lang w:val="ru-RU"/>
        </w:rPr>
        <w:t>для объектного моделирования в области разработки программного обеспечения, моделирования бизнес процессов, системного проектирования и отображения организационных структур</w:t>
      </w:r>
      <w:r w:rsidR="00F862D3">
        <w:rPr>
          <w:lang w:val="ru-RU"/>
        </w:rPr>
        <w:t>.</w:t>
      </w:r>
    </w:p>
    <w:p w14:paraId="75754D7F" w14:textId="56750C98" w:rsidR="00B252C6" w:rsidRDefault="00B252C6">
      <w:pPr>
        <w:suppressAutoHyphens w:val="0"/>
        <w:autoSpaceDN/>
        <w:spacing w:line="240" w:lineRule="auto"/>
        <w:ind w:firstLine="0"/>
        <w:jc w:val="left"/>
        <w:rPr>
          <w:b/>
          <w:caps/>
          <w:sz w:val="32"/>
          <w:shd w:val="clear" w:color="auto" w:fill="FFFFFF"/>
          <w:lang w:val="ru-RU"/>
        </w:rPr>
      </w:pPr>
    </w:p>
    <w:p w14:paraId="58D52342" w14:textId="03CD48FA" w:rsidR="00CA1978" w:rsidRPr="00D91C86" w:rsidRDefault="00D91C86" w:rsidP="009874D7">
      <w:pPr>
        <w:pStyle w:val="1"/>
        <w:rPr>
          <w:sz w:val="36"/>
          <w:shd w:val="clear" w:color="auto" w:fill="FFFFFF"/>
          <w:lang w:val="ru-RU"/>
        </w:rPr>
      </w:pPr>
      <w:bookmarkStart w:id="5" w:name="_Toc168503889"/>
      <w:r>
        <w:rPr>
          <w:shd w:val="clear" w:color="auto" w:fill="FFFFFF"/>
          <w:lang w:val="ru-RU"/>
        </w:rPr>
        <w:lastRenderedPageBreak/>
        <w:t>ВВЕДЕНИЕ</w:t>
      </w:r>
      <w:bookmarkEnd w:id="2"/>
      <w:bookmarkEnd w:id="3"/>
      <w:bookmarkEnd w:id="4"/>
      <w:bookmarkEnd w:id="5"/>
    </w:p>
    <w:p w14:paraId="25475E22" w14:textId="704D82AA" w:rsidR="00672C36" w:rsidRPr="00FB79F8" w:rsidRDefault="00B81601" w:rsidP="0022012F">
      <w:pPr>
        <w:suppressAutoHyphens w:val="0"/>
        <w:rPr>
          <w:rFonts w:cs="Times New Roman"/>
          <w:color w:val="222222"/>
          <w:szCs w:val="28"/>
          <w:shd w:val="clear" w:color="auto" w:fill="FFFFFF"/>
          <w:lang w:val="ru-RU"/>
        </w:rPr>
      </w:pPr>
      <w:r>
        <w:rPr>
          <w:rFonts w:cs="Times New Roman"/>
          <w:color w:val="222222"/>
          <w:szCs w:val="28"/>
          <w:shd w:val="clear" w:color="auto" w:fill="FFFFFF"/>
          <w:lang w:val="ru-RU"/>
        </w:rPr>
        <w:t>В современном мире набирает</w:t>
      </w:r>
      <w:r w:rsidR="00EB1D96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всю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большую популярность искусственный интеллект</w:t>
      </w:r>
      <w:r w:rsidR="005D6A31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(ИИ)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>. Его</w:t>
      </w:r>
      <w:r w:rsidR="00EB1D96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практически можно встретить во многих отраслях деятельности, таких как </w:t>
      </w:r>
      <w:r w:rsidR="00E622AA">
        <w:rPr>
          <w:rFonts w:cs="Times New Roman"/>
          <w:color w:val="222222"/>
          <w:szCs w:val="28"/>
          <w:shd w:val="clear" w:color="auto" w:fill="FFFFFF"/>
          <w:lang w:val="ru-RU"/>
        </w:rPr>
        <w:t>финансы</w:t>
      </w:r>
      <w:r w:rsidR="00EB1D96">
        <w:rPr>
          <w:rFonts w:cs="Times New Roman"/>
          <w:color w:val="222222"/>
          <w:szCs w:val="28"/>
          <w:shd w:val="clear" w:color="auto" w:fill="FFFFFF"/>
          <w:lang w:val="ru-RU"/>
        </w:rPr>
        <w:t>,</w:t>
      </w:r>
      <w:r w:rsidR="00E622A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промышленность, торговл</w:t>
      </w:r>
      <w:r w:rsidR="002B567C">
        <w:rPr>
          <w:rFonts w:cs="Times New Roman"/>
          <w:color w:val="222222"/>
          <w:szCs w:val="28"/>
          <w:shd w:val="clear" w:color="auto" w:fill="FFFFFF"/>
          <w:lang w:val="ru-RU"/>
        </w:rPr>
        <w:t>я</w:t>
      </w:r>
      <w:r w:rsidR="00E622AA">
        <w:rPr>
          <w:rFonts w:cs="Times New Roman"/>
          <w:color w:val="222222"/>
          <w:szCs w:val="28"/>
          <w:shd w:val="clear" w:color="auto" w:fill="FFFFFF"/>
          <w:lang w:val="ru-RU"/>
        </w:rPr>
        <w:t>, образование</w:t>
      </w:r>
      <w:r w:rsidR="00FB79F8" w:rsidRPr="00FB79F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, 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>системы безопасности</w:t>
      </w:r>
      <w:r w:rsidR="00101F31">
        <w:rPr>
          <w:rFonts w:cs="Times New Roman"/>
          <w:color w:val="222222"/>
          <w:szCs w:val="28"/>
          <w:shd w:val="clear" w:color="auto" w:fill="FFFFFF"/>
          <w:lang w:val="ru-RU"/>
        </w:rPr>
        <w:t>, робототехника</w:t>
      </w:r>
      <w:r w:rsidR="00E622A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и т.п.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В быту можно встретить в обработке фотоизображений, распознаваний образов</w:t>
      </w:r>
      <w:r w:rsidR="00F97DF4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на фото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>,</w:t>
      </w:r>
      <w:r w:rsidR="00F97DF4" w:rsidRPr="00F97DF4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F97DF4">
        <w:rPr>
          <w:rFonts w:cs="Times New Roman"/>
          <w:color w:val="222222"/>
          <w:szCs w:val="28"/>
          <w:shd w:val="clear" w:color="auto" w:fill="FFFFFF"/>
          <w:lang w:val="ru-RU"/>
        </w:rPr>
        <w:t>улучшение и восстановление качества фотоизображений, и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2A5785" w:rsidRPr="00D0229E">
        <w:rPr>
          <w:lang w:val="ru-RU"/>
        </w:rPr>
        <w:t>транскрипци</w:t>
      </w:r>
      <w:r w:rsidR="00D0229E" w:rsidRPr="00D0229E">
        <w:rPr>
          <w:lang w:val="ru-RU"/>
        </w:rPr>
        <w:t>я</w:t>
      </w:r>
      <w:r w:rsidR="00D0229E">
        <w:rPr>
          <w:lang w:val="ru-RU"/>
        </w:rPr>
        <w:t xml:space="preserve"> или </w:t>
      </w:r>
      <w:r w:rsidR="002A5785" w:rsidRPr="00D0229E">
        <w:rPr>
          <w:lang w:val="ru-RU"/>
        </w:rPr>
        <w:t>перевод</w:t>
      </w:r>
      <w:r w:rsidR="00D0229E">
        <w:rPr>
          <w:lang w:val="ru-RU"/>
        </w:rPr>
        <w:t xml:space="preserve"> с одного естественного языка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на другой.</w:t>
      </w:r>
      <w:r w:rsidR="00FE1B9D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>Всё благодаря развити</w:t>
      </w:r>
      <w:r w:rsidR="004C2ECA">
        <w:rPr>
          <w:rFonts w:cs="Times New Roman"/>
          <w:color w:val="222222"/>
          <w:szCs w:val="28"/>
          <w:shd w:val="clear" w:color="auto" w:fill="FFFFFF"/>
          <w:lang w:val="ru-RU"/>
        </w:rPr>
        <w:t>ю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мощностей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F97DF4">
        <w:rPr>
          <w:rFonts w:cs="Times New Roman"/>
          <w:color w:val="222222"/>
          <w:szCs w:val="28"/>
          <w:shd w:val="clear" w:color="auto" w:fill="FFFFFF"/>
          <w:lang w:val="ru-RU"/>
        </w:rPr>
        <w:t>компьютерной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техники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>, увеличение количества транзисторов на кристаллах интегральных схем, а также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появлени</w:t>
      </w:r>
      <w:r w:rsidR="004C2ECA">
        <w:rPr>
          <w:rFonts w:cs="Times New Roman"/>
          <w:color w:val="222222"/>
          <w:szCs w:val="28"/>
          <w:shd w:val="clear" w:color="auto" w:fill="FFFFFF"/>
          <w:lang w:val="ru-RU"/>
        </w:rPr>
        <w:t>и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искусственных нейронных сетей</w:t>
      </w:r>
      <w:r w:rsidR="00725C8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и</w:t>
      </w:r>
      <w:r w:rsidR="00B231A9" w:rsidRPr="00B231A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B231A9">
        <w:rPr>
          <w:rFonts w:cs="Times New Roman"/>
          <w:color w:val="222222"/>
          <w:szCs w:val="28"/>
          <w:shd w:val="clear" w:color="auto" w:fill="FFFFFF"/>
          <w:lang w:val="ru-RU"/>
        </w:rPr>
        <w:t>генеративных ИИ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>. Также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F15CF7">
        <w:rPr>
          <w:rFonts w:cs="Times New Roman"/>
          <w:color w:val="222222"/>
          <w:szCs w:val="28"/>
          <w:shd w:val="clear" w:color="auto" w:fill="FFFFFF"/>
          <w:lang w:val="ru-RU"/>
        </w:rPr>
        <w:t>популярности</w:t>
      </w:r>
      <w:r w:rsidR="0044780B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ИИ</w:t>
      </w:r>
      <w:r w:rsidR="00F15CF7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>способствовало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появление чат-бота на базе</w:t>
      </w:r>
      <w:r w:rsidR="00F15CF7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больших языковых моделей</w:t>
      </w:r>
      <w:r w:rsidR="00D426DE" w:rsidRPr="00D426DE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D426DE">
        <w:rPr>
          <w:rFonts w:cs="Times New Roman"/>
          <w:color w:val="222222"/>
          <w:szCs w:val="28"/>
          <w:shd w:val="clear" w:color="auto" w:fill="FFFFFF"/>
        </w:rPr>
        <w:t>LLM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FB79F8">
        <w:rPr>
          <w:rFonts w:cs="Times New Roman"/>
          <w:color w:val="222222"/>
          <w:szCs w:val="28"/>
          <w:shd w:val="clear" w:color="auto" w:fill="FFFFFF"/>
        </w:rPr>
        <w:t>ChatGPT</w:t>
      </w:r>
      <w:r w:rsidR="00F15CF7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от компании </w:t>
      </w:r>
      <w:r w:rsidR="00F15CF7">
        <w:rPr>
          <w:rFonts w:cs="Times New Roman"/>
          <w:color w:val="222222"/>
          <w:szCs w:val="28"/>
          <w:shd w:val="clear" w:color="auto" w:fill="FFFFFF"/>
        </w:rPr>
        <w:t>OpenAI</w:t>
      </w:r>
      <w:r w:rsidR="00FB79F8">
        <w:rPr>
          <w:rFonts w:cs="Times New Roman"/>
          <w:color w:val="222222"/>
          <w:szCs w:val="28"/>
          <w:shd w:val="clear" w:color="auto" w:fill="FFFFFF"/>
          <w:lang w:val="ru-RU"/>
        </w:rPr>
        <w:t>.</w:t>
      </w:r>
    </w:p>
    <w:p w14:paraId="7EEF4591" w14:textId="3DEB5D78" w:rsidR="00B231A9" w:rsidRDefault="00FE1B9D" w:rsidP="0022012F">
      <w:pPr>
        <w:suppressAutoHyphens w:val="0"/>
        <w:rPr>
          <w:rFonts w:cs="Times New Roman"/>
          <w:color w:val="222222"/>
          <w:szCs w:val="28"/>
          <w:shd w:val="clear" w:color="auto" w:fill="FFFFFF"/>
          <w:lang w:val="ru-RU"/>
        </w:rPr>
      </w:pPr>
      <w:r>
        <w:rPr>
          <w:rFonts w:cs="Times New Roman"/>
          <w:color w:val="222222"/>
          <w:szCs w:val="28"/>
          <w:shd w:val="clear" w:color="auto" w:fill="FFFFFF"/>
          <w:lang w:val="ru-RU"/>
        </w:rPr>
        <w:t>На данном этапе развития ИИ</w:t>
      </w:r>
      <w:r w:rsidRPr="00FE1B9D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>может использоваться в качестве инструмента автоматизации некоторых процессов.</w:t>
      </w:r>
      <w:r w:rsidR="002A5785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В некоторых сферах деятельности</w:t>
      </w:r>
      <w:r w:rsidR="00240804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она может полностью заменить человека, в основном это сфера предоставления услуг конечным потребителям</w:t>
      </w:r>
      <w:r w:rsidR="00BC70E5" w:rsidRPr="00BC70E5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, </w:t>
      </w:r>
      <w:r w:rsidR="00BC70E5">
        <w:rPr>
          <w:rFonts w:cs="Times New Roman"/>
          <w:color w:val="222222"/>
          <w:szCs w:val="28"/>
          <w:shd w:val="clear" w:color="auto" w:fill="FFFFFF"/>
          <w:lang w:val="ru-RU"/>
        </w:rPr>
        <w:t>такие как кассиры, банковские служащие, официанты и т.</w:t>
      </w:r>
      <w:r w:rsidR="000A1184">
        <w:rPr>
          <w:rFonts w:cs="Times New Roman"/>
          <w:color w:val="222222"/>
          <w:szCs w:val="28"/>
          <w:shd w:val="clear" w:color="auto" w:fill="FFFFFF"/>
          <w:lang w:val="ru-RU"/>
        </w:rPr>
        <w:t>п</w:t>
      </w:r>
      <w:r w:rsidR="00240804">
        <w:rPr>
          <w:rFonts w:cs="Times New Roman"/>
          <w:color w:val="222222"/>
          <w:szCs w:val="28"/>
          <w:shd w:val="clear" w:color="auto" w:fill="FFFFFF"/>
          <w:lang w:val="ru-RU"/>
        </w:rPr>
        <w:t>.</w:t>
      </w:r>
      <w:r w:rsidR="003E1D89" w:rsidRPr="003E1D8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3E1D8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Также ИИ может использоваться в качестве автопилота транспортных средств, и самый известный пример — это электромобили от американской компаний </w:t>
      </w:r>
      <w:r w:rsidR="003E1D89">
        <w:rPr>
          <w:rFonts w:cs="Times New Roman"/>
          <w:color w:val="222222"/>
          <w:szCs w:val="28"/>
          <w:shd w:val="clear" w:color="auto" w:fill="FFFFFF"/>
        </w:rPr>
        <w:t>Tesla</w:t>
      </w:r>
      <w:r w:rsidR="003E1D89" w:rsidRPr="003E1D89">
        <w:rPr>
          <w:rFonts w:cs="Times New Roman"/>
          <w:color w:val="222222"/>
          <w:szCs w:val="28"/>
          <w:shd w:val="clear" w:color="auto" w:fill="FFFFFF"/>
          <w:lang w:val="ru-RU"/>
        </w:rPr>
        <w:t>.</w:t>
      </w:r>
      <w:r w:rsidR="003E1D8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В военном деле ИИ используется для управления дронами</w:t>
      </w:r>
      <w:r w:rsidR="005E0312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, </w:t>
      </w:r>
      <w:r w:rsidR="003E1D89">
        <w:rPr>
          <w:rFonts w:cs="Times New Roman"/>
          <w:color w:val="222222"/>
          <w:szCs w:val="28"/>
          <w:shd w:val="clear" w:color="auto" w:fill="FFFFFF"/>
          <w:lang w:val="ru-RU"/>
        </w:rPr>
        <w:t>робот</w:t>
      </w:r>
      <w:r w:rsidR="00F84E96">
        <w:rPr>
          <w:rFonts w:cs="Times New Roman"/>
          <w:color w:val="222222"/>
          <w:szCs w:val="28"/>
          <w:shd w:val="clear" w:color="auto" w:fill="FFFFFF"/>
          <w:lang w:val="ru-RU"/>
        </w:rPr>
        <w:t>ами</w:t>
      </w:r>
      <w:r w:rsidR="003E1D89">
        <w:rPr>
          <w:rFonts w:cs="Times New Roman"/>
          <w:color w:val="222222"/>
          <w:szCs w:val="28"/>
          <w:shd w:val="clear" w:color="auto" w:fill="FFFFFF"/>
          <w:lang w:val="ru-RU"/>
        </w:rPr>
        <w:t>-сапёр</w:t>
      </w:r>
      <w:r w:rsidR="00F84E96">
        <w:rPr>
          <w:rFonts w:cs="Times New Roman"/>
          <w:color w:val="222222"/>
          <w:szCs w:val="28"/>
          <w:shd w:val="clear" w:color="auto" w:fill="FFFFFF"/>
          <w:lang w:val="ru-RU"/>
        </w:rPr>
        <w:t>ами</w:t>
      </w:r>
      <w:r w:rsidR="005E0312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и автономными комплексами вооружения</w:t>
      </w:r>
      <w:r w:rsidR="003E1D89">
        <w:rPr>
          <w:rFonts w:cs="Times New Roman"/>
          <w:color w:val="222222"/>
          <w:szCs w:val="28"/>
          <w:shd w:val="clear" w:color="auto" w:fill="FFFFFF"/>
          <w:lang w:val="ru-RU"/>
        </w:rPr>
        <w:t>.</w:t>
      </w:r>
      <w:r w:rsidR="00B231A9" w:rsidRPr="00B231A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</w:p>
    <w:p w14:paraId="06B6D558" w14:textId="1A283F48" w:rsidR="00B81601" w:rsidRPr="000D1B1B" w:rsidRDefault="00B231A9" w:rsidP="0022012F">
      <w:pPr>
        <w:suppressAutoHyphens w:val="0"/>
        <w:rPr>
          <w:rFonts w:cs="Times New Roman"/>
          <w:color w:val="222222"/>
          <w:szCs w:val="28"/>
          <w:shd w:val="clear" w:color="auto" w:fill="FFFFFF"/>
          <w:lang w:val="ru-RU"/>
        </w:rPr>
      </w:pPr>
      <w:r>
        <w:rPr>
          <w:rFonts w:cs="Times New Roman"/>
          <w:color w:val="222222"/>
          <w:szCs w:val="28"/>
          <w:shd w:val="clear" w:color="auto" w:fill="FFFFFF"/>
          <w:lang w:val="ru-RU"/>
        </w:rPr>
        <w:t xml:space="preserve">В сфере разработки программного обеспечения </w:t>
      </w:r>
      <w:r w:rsidR="005A0B09">
        <w:rPr>
          <w:rFonts w:cs="Times New Roman"/>
          <w:color w:val="222222"/>
          <w:szCs w:val="28"/>
          <w:shd w:val="clear" w:color="auto" w:fill="FFFFFF"/>
          <w:lang w:val="ru-RU"/>
        </w:rPr>
        <w:t>искусственный интеллект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>, в основном</w:t>
      </w:r>
      <w:r w:rsidR="00663094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работающий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на базе нейронных сетей, помогают в написании кода и быстрого поиска нужной информации. Такие ИИ-ассистенты не могут полностью заменить программиста человека, так как код всё также нужно </w:t>
      </w:r>
      <w:r w:rsidR="00B77AE2">
        <w:rPr>
          <w:rFonts w:cs="Times New Roman"/>
          <w:color w:val="222222"/>
          <w:szCs w:val="28"/>
          <w:shd w:val="clear" w:color="auto" w:fill="FFFFFF"/>
          <w:lang w:val="ru-RU"/>
        </w:rPr>
        <w:t>анализировать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на</w:t>
      </w:r>
      <w:r w:rsidR="0036789B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корректность работы логики в предметной области и</w:t>
      </w:r>
      <w:r w:rsidR="0008685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на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ошибки, особенно связанные с кибербезопасностью. В основном публичные ИИ-инструменты, такие как </w:t>
      </w:r>
      <w:r w:rsidR="003E771F">
        <w:rPr>
          <w:rFonts w:cs="Times New Roman"/>
          <w:color w:val="222222"/>
          <w:szCs w:val="28"/>
          <w:shd w:val="clear" w:color="auto" w:fill="FFFFFF"/>
        </w:rPr>
        <w:t>GitHub</w:t>
      </w:r>
      <w:r w:rsidRPr="00B231A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</w:rPr>
        <w:t>Copilot</w:t>
      </w:r>
      <w:r w:rsidRPr="00B231A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, </w:t>
      </w:r>
      <w:r w:rsidR="000D1B1B">
        <w:rPr>
          <w:rFonts w:cs="Times New Roman"/>
          <w:color w:val="222222"/>
          <w:szCs w:val="28"/>
          <w:shd w:val="clear" w:color="auto" w:fill="FFFFFF"/>
          <w:lang w:val="ru-RU"/>
        </w:rPr>
        <w:t>обучающиеся на коде опубликованные в открытом доступе, у которых в большинстве случаев не было проведено ревью кода (</w:t>
      </w:r>
      <w:r w:rsidR="000D1B1B">
        <w:rPr>
          <w:rFonts w:cs="Times New Roman"/>
          <w:color w:val="222222"/>
          <w:szCs w:val="28"/>
          <w:shd w:val="clear" w:color="auto" w:fill="FFFFFF"/>
        </w:rPr>
        <w:t>code</w:t>
      </w:r>
      <w:r w:rsidR="000D1B1B" w:rsidRPr="000D1B1B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0D1B1B">
        <w:rPr>
          <w:rFonts w:cs="Times New Roman"/>
          <w:color w:val="222222"/>
          <w:szCs w:val="28"/>
          <w:shd w:val="clear" w:color="auto" w:fill="FFFFFF"/>
        </w:rPr>
        <w:t>review</w:t>
      </w:r>
      <w:r w:rsidR="000D1B1B" w:rsidRPr="0008685A">
        <w:rPr>
          <w:rFonts w:cs="Times New Roman"/>
          <w:color w:val="222222"/>
          <w:szCs w:val="28"/>
          <w:shd w:val="clear" w:color="auto" w:fill="FFFFFF"/>
          <w:lang w:val="ru-RU"/>
        </w:rPr>
        <w:t>)</w:t>
      </w:r>
      <w:r w:rsidR="0008685A" w:rsidRPr="0008685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, </w:t>
      </w:r>
      <w:r w:rsidR="0008685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может </w:t>
      </w:r>
      <w:r w:rsidR="003E771F">
        <w:rPr>
          <w:rFonts w:cs="Times New Roman"/>
          <w:color w:val="222222"/>
          <w:szCs w:val="28"/>
          <w:shd w:val="clear" w:color="auto" w:fill="FFFFFF"/>
          <w:lang w:val="ru-RU"/>
        </w:rPr>
        <w:t>генерировать</w:t>
      </w:r>
      <w:r w:rsidR="0008685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устаревший код</w:t>
      </w:r>
      <w:r w:rsidR="003E771F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, так как код используемых библиотек может </w:t>
      </w:r>
      <w:r w:rsidR="003E771F">
        <w:rPr>
          <w:rFonts w:cs="Times New Roman"/>
          <w:color w:val="222222"/>
          <w:szCs w:val="28"/>
          <w:shd w:val="clear" w:color="auto" w:fill="FFFFFF"/>
          <w:lang w:val="ru-RU"/>
        </w:rPr>
        <w:lastRenderedPageBreak/>
        <w:t>измениться</w:t>
      </w:r>
      <w:r w:rsidR="005A0B09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со временем</w:t>
      </w:r>
      <w:r w:rsidR="0008685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и</w:t>
      </w:r>
      <w:r w:rsidR="0008685A" w:rsidRPr="0008685A">
        <w:rPr>
          <w:rFonts w:cs="Times New Roman"/>
          <w:color w:val="222222"/>
          <w:szCs w:val="28"/>
          <w:shd w:val="clear" w:color="auto" w:fill="FFFFFF"/>
          <w:lang w:val="ru-RU"/>
        </w:rPr>
        <w:t>/</w:t>
      </w:r>
      <w:r w:rsidR="0008685A">
        <w:rPr>
          <w:rFonts w:cs="Times New Roman"/>
          <w:color w:val="222222"/>
          <w:szCs w:val="28"/>
          <w:shd w:val="clear" w:color="auto" w:fill="FFFFFF"/>
          <w:lang w:val="ru-RU"/>
        </w:rPr>
        <w:t>или</w:t>
      </w:r>
      <w:r w:rsidR="003E771F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генерировать</w:t>
      </w:r>
      <w:r w:rsidR="0008685A" w:rsidRPr="0008685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</w:t>
      </w:r>
      <w:r w:rsidR="0008685A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код с </w:t>
      </w:r>
      <w:r w:rsidR="003E771F">
        <w:rPr>
          <w:rFonts w:cs="Times New Roman"/>
          <w:color w:val="222222"/>
          <w:szCs w:val="28"/>
          <w:shd w:val="clear" w:color="auto" w:fill="FFFFFF"/>
          <w:lang w:val="ru-RU"/>
        </w:rPr>
        <w:t>неявными уязвимостями, связанные с безопасностью</w:t>
      </w:r>
      <w:r w:rsidR="000D1B1B">
        <w:rPr>
          <w:rFonts w:cs="Times New Roman"/>
          <w:color w:val="222222"/>
          <w:szCs w:val="28"/>
          <w:shd w:val="clear" w:color="auto" w:fill="FFFFFF"/>
          <w:lang w:val="ru-RU"/>
        </w:rPr>
        <w:t>.</w:t>
      </w:r>
    </w:p>
    <w:p w14:paraId="65368567" w14:textId="55E5F978" w:rsidR="00585A49" w:rsidRDefault="00585A49" w:rsidP="0022012F">
      <w:pPr>
        <w:suppressAutoHyphens w:val="0"/>
        <w:rPr>
          <w:rFonts w:cs="Times New Roman"/>
          <w:color w:val="222222"/>
          <w:szCs w:val="28"/>
          <w:shd w:val="clear" w:color="auto" w:fill="FFFFFF"/>
          <w:lang w:val="ru-RU"/>
        </w:rPr>
      </w:pPr>
      <w:r>
        <w:rPr>
          <w:rFonts w:cs="Times New Roman"/>
          <w:color w:val="222222"/>
          <w:szCs w:val="28"/>
          <w:shd w:val="clear" w:color="auto" w:fill="FFFFFF"/>
          <w:lang w:val="ru-RU"/>
        </w:rPr>
        <w:t>Из основных недостатков искусственного интеллекта являются</w:t>
      </w:r>
    </w:p>
    <w:p w14:paraId="11918991" w14:textId="34E846E5" w:rsidR="00585A49" w:rsidRPr="00585A49" w:rsidRDefault="00585A49" w:rsidP="00D16B1A">
      <w:pPr>
        <w:pStyle w:val="a"/>
        <w:rPr>
          <w:shd w:val="clear" w:color="auto" w:fill="FFFFFF"/>
        </w:rPr>
      </w:pPr>
      <w:r>
        <w:rPr>
          <w:shd w:val="clear" w:color="auto" w:fill="FFFFFF"/>
        </w:rPr>
        <w:t>Б</w:t>
      </w:r>
      <w:r w:rsidRPr="00585A49">
        <w:rPr>
          <w:shd w:val="clear" w:color="auto" w:fill="FFFFFF"/>
        </w:rPr>
        <w:t xml:space="preserve">езопасность и конфиденциальность данных: </w:t>
      </w:r>
      <w:r>
        <w:rPr>
          <w:shd w:val="clear" w:color="auto" w:fill="FFFFFF"/>
        </w:rPr>
        <w:t>и</w:t>
      </w:r>
      <w:r w:rsidRPr="00585A49">
        <w:rPr>
          <w:shd w:val="clear" w:color="auto" w:fill="FFFFFF"/>
        </w:rPr>
        <w:t>спользование ИИ может создать уязвимости в системах безопасности и привести к утечкам конфиденциальной информации.</w:t>
      </w:r>
    </w:p>
    <w:p w14:paraId="17573F4B" w14:textId="169932FF" w:rsidR="00585A49" w:rsidRPr="00585A49" w:rsidRDefault="00585A49" w:rsidP="00D16B1A">
      <w:pPr>
        <w:pStyle w:val="a"/>
        <w:rPr>
          <w:shd w:val="clear" w:color="auto" w:fill="FFFFFF"/>
        </w:rPr>
      </w:pPr>
      <w:r>
        <w:rPr>
          <w:shd w:val="clear" w:color="auto" w:fill="FFFFFF"/>
        </w:rPr>
        <w:t>П</w:t>
      </w:r>
      <w:r w:rsidRPr="00585A49">
        <w:rPr>
          <w:shd w:val="clear" w:color="auto" w:fill="FFFFFF"/>
        </w:rPr>
        <w:t xml:space="preserve">отеря рабочих мест: </w:t>
      </w:r>
      <w:r>
        <w:rPr>
          <w:shd w:val="clear" w:color="auto" w:fill="FFFFFF"/>
        </w:rPr>
        <w:t>а</w:t>
      </w:r>
      <w:r w:rsidRPr="00585A49">
        <w:rPr>
          <w:shd w:val="clear" w:color="auto" w:fill="FFFFFF"/>
        </w:rPr>
        <w:t>втоматизация процессов с использованием ИИ может привести к сокращению рабочих мест, особенно в тех сферах, где задачи могут быть легко автоматизированы.</w:t>
      </w:r>
    </w:p>
    <w:p w14:paraId="0923DBE5" w14:textId="77777777" w:rsidR="00585A49" w:rsidRPr="00585A49" w:rsidRDefault="00585A49" w:rsidP="00D16B1A">
      <w:pPr>
        <w:pStyle w:val="a"/>
        <w:rPr>
          <w:shd w:val="clear" w:color="auto" w:fill="FFFFFF"/>
        </w:rPr>
      </w:pPr>
      <w:r w:rsidRPr="00585A49">
        <w:rPr>
          <w:shd w:val="clear" w:color="auto" w:fill="FFFFFF"/>
        </w:rPr>
        <w:t>Предвзятость и дискриминация: ИИ может унаследовать предвзятость из данных, на которых он обучается, что может привести к несправедливым или дискриминационным решениям.</w:t>
      </w:r>
    </w:p>
    <w:p w14:paraId="3FB783C8" w14:textId="37C885CF" w:rsidR="00585A49" w:rsidRPr="00585A49" w:rsidRDefault="00585A49" w:rsidP="00D16B1A">
      <w:pPr>
        <w:pStyle w:val="a"/>
        <w:rPr>
          <w:shd w:val="clear" w:color="auto" w:fill="FFFFFF"/>
        </w:rPr>
      </w:pPr>
      <w:r w:rsidRPr="00585A49">
        <w:rPr>
          <w:shd w:val="clear" w:color="auto" w:fill="FFFFFF"/>
        </w:rPr>
        <w:t xml:space="preserve">Ответственность и прозрачность: </w:t>
      </w:r>
      <w:r>
        <w:rPr>
          <w:shd w:val="clear" w:color="auto" w:fill="FFFFFF"/>
        </w:rPr>
        <w:t>в</w:t>
      </w:r>
      <w:r w:rsidRPr="00585A49">
        <w:rPr>
          <w:shd w:val="clear" w:color="auto" w:fill="FFFFFF"/>
        </w:rPr>
        <w:t xml:space="preserve"> некоторых случаях сложно объяснить, почему ИИ принял определенное решение, что затрудняет определение ответственности в случае ошибок или несправедливых действий.</w:t>
      </w:r>
    </w:p>
    <w:p w14:paraId="7E477435" w14:textId="0D27536A" w:rsidR="00585A49" w:rsidRPr="00585A49" w:rsidRDefault="00585A49" w:rsidP="00D16B1A">
      <w:pPr>
        <w:pStyle w:val="a"/>
        <w:rPr>
          <w:shd w:val="clear" w:color="auto" w:fill="FFFFFF"/>
        </w:rPr>
      </w:pPr>
      <w:r w:rsidRPr="00585A49">
        <w:rPr>
          <w:shd w:val="clear" w:color="auto" w:fill="FFFFFF"/>
        </w:rPr>
        <w:t xml:space="preserve">Этические вопросы: </w:t>
      </w:r>
      <w:r>
        <w:rPr>
          <w:shd w:val="clear" w:color="auto" w:fill="FFFFFF"/>
        </w:rPr>
        <w:t>и</w:t>
      </w:r>
      <w:r w:rsidRPr="00585A49">
        <w:rPr>
          <w:shd w:val="clear" w:color="auto" w:fill="FFFFFF"/>
        </w:rPr>
        <w:t>спользование ИИ вызывает много этических вопросов, включая проблемы конфиденциальности, принципа справедливости и вопросы о том, кто несет ответственность за действия ИИ.</w:t>
      </w:r>
    </w:p>
    <w:p w14:paraId="3F9F6959" w14:textId="77777777" w:rsidR="00DC3D75" w:rsidRPr="00DC3D75" w:rsidRDefault="00585A49" w:rsidP="00D16B1A">
      <w:pPr>
        <w:pStyle w:val="a"/>
        <w:rPr>
          <w:shd w:val="clear" w:color="auto" w:fill="FFFFFF"/>
        </w:rPr>
      </w:pPr>
      <w:r w:rsidRPr="00585A49">
        <w:rPr>
          <w:shd w:val="clear" w:color="auto" w:fill="FFFFFF"/>
        </w:rPr>
        <w:t xml:space="preserve">Угроза безопасности: </w:t>
      </w:r>
      <w:r>
        <w:rPr>
          <w:shd w:val="clear" w:color="auto" w:fill="FFFFFF"/>
        </w:rPr>
        <w:t>р</w:t>
      </w:r>
      <w:r w:rsidRPr="00585A49">
        <w:rPr>
          <w:shd w:val="clear" w:color="auto" w:fill="FFFFFF"/>
        </w:rPr>
        <w:t>азвитие ИИ также может создать новые угрозы для безопасности, такие как создание автономных систем, способных принимать вредные решения.</w:t>
      </w:r>
    </w:p>
    <w:p w14:paraId="03AF2F52" w14:textId="3C4116B0" w:rsidR="002C412B" w:rsidRPr="00B252C6" w:rsidRDefault="00233B9A" w:rsidP="00B252C6">
      <w:pPr>
        <w:suppressAutoHyphens w:val="0"/>
        <w:rPr>
          <w:rFonts w:cs="Times New Roman"/>
          <w:color w:val="222222"/>
          <w:szCs w:val="28"/>
          <w:shd w:val="clear" w:color="auto" w:fill="FFFFFF"/>
          <w:lang w:val="ru-RU"/>
        </w:rPr>
      </w:pPr>
      <w:r>
        <w:rPr>
          <w:rFonts w:cs="Times New Roman"/>
          <w:color w:val="222222"/>
          <w:szCs w:val="28"/>
          <w:shd w:val="clear" w:color="auto" w:fill="FFFFFF"/>
          <w:lang w:val="ru-RU"/>
        </w:rPr>
        <w:t xml:space="preserve">Цель данной дипломной работы является </w:t>
      </w:r>
      <w:r w:rsidR="00CA1978">
        <w:rPr>
          <w:rFonts w:cs="Times New Roman"/>
          <w:color w:val="222222"/>
          <w:szCs w:val="28"/>
          <w:shd w:val="clear" w:color="auto" w:fill="FFFFFF"/>
          <w:lang w:val="ru-RU"/>
        </w:rPr>
        <w:t>получение навыков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разработки</w:t>
      </w:r>
      <w:r w:rsidR="00CA197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прикладного </w:t>
      </w:r>
      <w:r w:rsidR="00E764F5">
        <w:rPr>
          <w:rFonts w:cs="Times New Roman"/>
          <w:color w:val="222222"/>
          <w:szCs w:val="28"/>
          <w:shd w:val="clear" w:color="auto" w:fill="FFFFFF"/>
          <w:lang w:val="ru-RU"/>
        </w:rPr>
        <w:t>обеспечения</w:t>
      </w:r>
      <w:r w:rsidR="00CA197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, 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>навыков работы с</w:t>
      </w:r>
      <w:r w:rsidR="00CA197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современн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>ыми</w:t>
      </w:r>
      <w:r w:rsidR="00CA197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инструмент</w:t>
      </w:r>
      <w:r>
        <w:rPr>
          <w:rFonts w:cs="Times New Roman"/>
          <w:color w:val="222222"/>
          <w:szCs w:val="28"/>
          <w:shd w:val="clear" w:color="auto" w:fill="FFFFFF"/>
          <w:lang w:val="ru-RU"/>
        </w:rPr>
        <w:t>ами</w:t>
      </w:r>
      <w:r w:rsidR="00CA1978">
        <w:rPr>
          <w:rFonts w:cs="Times New Roman"/>
          <w:color w:val="222222"/>
          <w:szCs w:val="28"/>
          <w:shd w:val="clear" w:color="auto" w:fill="FFFFFF"/>
          <w:lang w:val="ru-RU"/>
        </w:rPr>
        <w:t xml:space="preserve"> разработки, </w:t>
      </w:r>
      <w:r w:rsidR="00DC3D75">
        <w:rPr>
          <w:rFonts w:cs="Times New Roman"/>
          <w:color w:val="222222"/>
          <w:szCs w:val="28"/>
          <w:shd w:val="clear" w:color="auto" w:fill="FFFFFF"/>
          <w:lang w:val="ru-RU"/>
        </w:rPr>
        <w:t>интеграции искусственного интеллекта в информационную систему</w:t>
      </w:r>
      <w:r w:rsidR="00CA1978">
        <w:rPr>
          <w:rFonts w:cs="Times New Roman"/>
          <w:color w:val="222222"/>
          <w:szCs w:val="28"/>
          <w:shd w:val="clear" w:color="auto" w:fill="FFFFFF"/>
          <w:lang w:val="ru-RU"/>
        </w:rPr>
        <w:t>.</w:t>
      </w:r>
    </w:p>
    <w:p w14:paraId="72A08FD6" w14:textId="77777777" w:rsidR="003807F4" w:rsidRPr="00167B78" w:rsidRDefault="003807F4" w:rsidP="001C3D26">
      <w:pPr>
        <w:rPr>
          <w:lang w:val="ru-RU"/>
        </w:rPr>
      </w:pPr>
    </w:p>
    <w:p w14:paraId="36265F19" w14:textId="77777777" w:rsidR="00CA1978" w:rsidRPr="00167B78" w:rsidRDefault="00CA1978" w:rsidP="00CA1978">
      <w:pPr>
        <w:pStyle w:val="Textbody"/>
        <w:spacing w:line="240" w:lineRule="auto"/>
        <w:rPr>
          <w:rFonts w:ascii="Open Sans" w:hAnsi="Open Sans" w:cs="Open Sans"/>
          <w:b/>
          <w:bCs/>
          <w:color w:val="222222"/>
          <w:shd w:val="clear" w:color="auto" w:fill="FFFFFF"/>
          <w:lang w:val="ru-RU"/>
        </w:rPr>
      </w:pPr>
    </w:p>
    <w:p w14:paraId="58933BE9" w14:textId="7A6F68A2" w:rsidR="00CA1978" w:rsidRPr="00CA1978" w:rsidRDefault="00CA1978" w:rsidP="00CA1978">
      <w:pPr>
        <w:rPr>
          <w:rFonts w:eastAsia="Times New Roman"/>
          <w:lang w:val="ru-RU"/>
        </w:rPr>
      </w:pPr>
    </w:p>
    <w:p w14:paraId="236E4265" w14:textId="2132C68C" w:rsidR="00CA1978" w:rsidRDefault="00920B45" w:rsidP="003C3886">
      <w:pPr>
        <w:pStyle w:val="1"/>
        <w:spacing w:after="0"/>
        <w:ind w:left="720"/>
        <w:jc w:val="both"/>
        <w:rPr>
          <w:rFonts w:eastAsia="Microsoft YaHei"/>
          <w:lang w:val="ru-RU"/>
        </w:rPr>
      </w:pPr>
      <w:bookmarkStart w:id="6" w:name="_Toc168503890"/>
      <w:r>
        <w:rPr>
          <w:lang w:val="ru-RU"/>
        </w:rPr>
        <w:lastRenderedPageBreak/>
        <w:t xml:space="preserve">1 </w:t>
      </w:r>
      <w:r w:rsidR="00E63221">
        <w:rPr>
          <w:lang w:val="ru-RU"/>
        </w:rPr>
        <w:t>ТЕХНИЧЕСКОЕ ЗАДАНИЕ НА СОЗДАНИЕ СИСТЕМЫ</w:t>
      </w:r>
      <w:bookmarkEnd w:id="6"/>
    </w:p>
    <w:p w14:paraId="64046435" w14:textId="2563FC7F" w:rsidR="00BA5C6B" w:rsidRDefault="00D012BD" w:rsidP="00D012BD">
      <w:pPr>
        <w:pStyle w:val="2"/>
        <w:jc w:val="left"/>
        <w:rPr>
          <w:lang w:val="ru-RU"/>
        </w:rPr>
      </w:pPr>
      <w:bookmarkStart w:id="7" w:name="_Toc168503891"/>
      <w:bookmarkStart w:id="8" w:name="_Toc139287414"/>
      <w:bookmarkStart w:id="9" w:name="_Toc139370998"/>
      <w:bookmarkStart w:id="10" w:name="_Toc156840817"/>
      <w:r>
        <w:rPr>
          <w:lang w:val="ru-RU"/>
        </w:rPr>
        <w:t xml:space="preserve">1.1 </w:t>
      </w:r>
      <w:r w:rsidR="00BA5C6B">
        <w:rPr>
          <w:lang w:val="ru-RU"/>
        </w:rPr>
        <w:t>Назначение</w:t>
      </w:r>
      <w:r w:rsidR="000724DC">
        <w:rPr>
          <w:lang w:val="ru-RU"/>
        </w:rPr>
        <w:t xml:space="preserve"> и цели</w:t>
      </w:r>
      <w:r w:rsidR="00CA6A3C">
        <w:rPr>
          <w:lang w:val="ru-RU"/>
        </w:rPr>
        <w:t xml:space="preserve"> создания</w:t>
      </w:r>
      <w:r w:rsidR="00BA5C6B">
        <w:rPr>
          <w:lang w:val="ru-RU"/>
        </w:rPr>
        <w:t xml:space="preserve"> системы</w:t>
      </w:r>
      <w:bookmarkEnd w:id="7"/>
    </w:p>
    <w:p w14:paraId="68E18609" w14:textId="77777777" w:rsidR="009929F1" w:rsidRPr="00FB79F8" w:rsidRDefault="00A14DC1" w:rsidP="00BA5C6B">
      <w:pPr>
        <w:rPr>
          <w:lang w:val="ru-RU"/>
        </w:rPr>
      </w:pPr>
      <w:r>
        <w:rPr>
          <w:lang w:val="ru-RU"/>
        </w:rPr>
        <w:t>Назначение</w:t>
      </w:r>
      <w:r w:rsidR="00262065">
        <w:rPr>
          <w:lang w:val="ru-RU"/>
        </w:rPr>
        <w:t xml:space="preserve">м </w:t>
      </w:r>
      <w:r>
        <w:rPr>
          <w:lang w:val="ru-RU"/>
        </w:rPr>
        <w:t>системы</w:t>
      </w:r>
      <w:r w:rsidR="009929F1" w:rsidRPr="009929F1">
        <w:rPr>
          <w:lang w:val="ru-RU"/>
        </w:rPr>
        <w:t>:</w:t>
      </w:r>
    </w:p>
    <w:p w14:paraId="5C7CB5F5" w14:textId="49862B91" w:rsidR="009929F1" w:rsidRDefault="009929F1" w:rsidP="009929F1">
      <w:pPr>
        <w:rPr>
          <w:lang w:val="ru-RU"/>
        </w:rPr>
      </w:pPr>
      <w:r>
        <w:rPr>
          <w:lang w:val="ru-RU"/>
        </w:rPr>
        <w:t xml:space="preserve">Система предназначена для </w:t>
      </w:r>
      <w:r w:rsidR="00983780">
        <w:rPr>
          <w:lang w:val="ru-RU"/>
        </w:rPr>
        <w:t>хранения</w:t>
      </w:r>
      <w:r w:rsidR="00466835">
        <w:rPr>
          <w:lang w:val="ru-RU"/>
        </w:rPr>
        <w:t xml:space="preserve"> </w:t>
      </w:r>
      <w:r w:rsidR="00115425">
        <w:rPr>
          <w:lang w:val="ru-RU"/>
        </w:rPr>
        <w:t>электронны</w:t>
      </w:r>
      <w:r w:rsidR="00D14958">
        <w:rPr>
          <w:lang w:val="ru-RU"/>
        </w:rPr>
        <w:t>х</w:t>
      </w:r>
      <w:r w:rsidR="00466835">
        <w:rPr>
          <w:lang w:val="ru-RU"/>
        </w:rPr>
        <w:t xml:space="preserve"> книг</w:t>
      </w:r>
      <w:r w:rsidR="00796E1C">
        <w:rPr>
          <w:lang w:val="ru-RU"/>
        </w:rPr>
        <w:t xml:space="preserve">, в основном технической литературы, а также других </w:t>
      </w:r>
      <w:r w:rsidR="00A14DC1">
        <w:rPr>
          <w:lang w:val="ru-RU"/>
        </w:rPr>
        <w:t>документов</w:t>
      </w:r>
      <w:r w:rsidR="00D14958">
        <w:rPr>
          <w:lang w:val="ru-RU"/>
        </w:rPr>
        <w:t xml:space="preserve"> в едином хранилище с возможностью их просмотра, редактирования </w:t>
      </w:r>
      <w:r w:rsidR="00D642C6">
        <w:rPr>
          <w:lang w:val="ru-RU"/>
        </w:rPr>
        <w:t>описания</w:t>
      </w:r>
      <w:r w:rsidR="00D14958">
        <w:rPr>
          <w:lang w:val="ru-RU"/>
        </w:rPr>
        <w:t xml:space="preserve"> </w:t>
      </w:r>
      <w:r w:rsidR="00410BE3">
        <w:rPr>
          <w:lang w:val="ru-RU"/>
        </w:rPr>
        <w:t>книг</w:t>
      </w:r>
      <w:r w:rsidR="00D14958">
        <w:rPr>
          <w:lang w:val="ru-RU"/>
        </w:rPr>
        <w:t>, отслеживания активности пользователя</w:t>
      </w:r>
      <w:r w:rsidR="000555DC">
        <w:rPr>
          <w:lang w:val="ru-RU"/>
        </w:rPr>
        <w:t xml:space="preserve"> при работе с документами</w:t>
      </w:r>
      <w:r w:rsidR="00A14DC1">
        <w:rPr>
          <w:lang w:val="ru-RU"/>
        </w:rPr>
        <w:t>.</w:t>
      </w:r>
    </w:p>
    <w:p w14:paraId="35EC2EC1" w14:textId="08666D53" w:rsidR="00BA5C6B" w:rsidRDefault="0028500F" w:rsidP="009929F1">
      <w:pPr>
        <w:rPr>
          <w:lang w:val="ru-RU"/>
        </w:rPr>
      </w:pPr>
      <w:r>
        <w:rPr>
          <w:lang w:val="ru-RU"/>
        </w:rPr>
        <w:t>Место</w:t>
      </w:r>
      <w:r w:rsidR="004F6619">
        <w:rPr>
          <w:lang w:val="ru-RU"/>
        </w:rPr>
        <w:t>м</w:t>
      </w:r>
      <w:r>
        <w:rPr>
          <w:lang w:val="ru-RU"/>
        </w:rPr>
        <w:t xml:space="preserve"> внедрения </w:t>
      </w:r>
      <w:r w:rsidR="004F6619">
        <w:rPr>
          <w:lang w:val="ru-RU"/>
        </w:rPr>
        <w:t xml:space="preserve">является </w:t>
      </w:r>
      <w:r>
        <w:rPr>
          <w:lang w:val="ru-RU"/>
        </w:rPr>
        <w:t>внутренняя локальная сеть пользователя.</w:t>
      </w:r>
    </w:p>
    <w:p w14:paraId="552AD256" w14:textId="249596D3" w:rsidR="0028500F" w:rsidRDefault="0028500F" w:rsidP="00BA5C6B">
      <w:pPr>
        <w:rPr>
          <w:lang w:val="ru-RU"/>
        </w:rPr>
      </w:pPr>
      <w:r>
        <w:rPr>
          <w:lang w:val="ru-RU"/>
        </w:rPr>
        <w:t>Цель создания системы</w:t>
      </w:r>
      <w:r w:rsidRPr="0028500F">
        <w:rPr>
          <w:lang w:val="ru-RU"/>
        </w:rPr>
        <w:t>:</w:t>
      </w:r>
    </w:p>
    <w:p w14:paraId="21CA70B0" w14:textId="3581758F" w:rsidR="0028500F" w:rsidRDefault="00A76007" w:rsidP="00F646B5">
      <w:pPr>
        <w:pStyle w:val="a"/>
      </w:pPr>
      <w:r>
        <w:t>уменьшение времени доступа</w:t>
      </w:r>
      <w:r w:rsidR="002843E4">
        <w:t xml:space="preserve"> </w:t>
      </w:r>
      <w:r w:rsidR="00783D01">
        <w:t>к работе</w:t>
      </w:r>
      <w:r w:rsidR="00227AE6">
        <w:t xml:space="preserve"> с</w:t>
      </w:r>
      <w:r w:rsidR="002843E4">
        <w:t xml:space="preserve"> </w:t>
      </w:r>
      <w:r w:rsidR="0028500F">
        <w:t>электронны</w:t>
      </w:r>
      <w:r w:rsidR="002843E4">
        <w:t>м</w:t>
      </w:r>
      <w:r w:rsidR="00227AE6">
        <w:t>и</w:t>
      </w:r>
      <w:r w:rsidR="0028500F">
        <w:t xml:space="preserve"> книг</w:t>
      </w:r>
      <w:r w:rsidR="002843E4">
        <w:t>ам</w:t>
      </w:r>
      <w:r w:rsidR="00227AE6">
        <w:t>и</w:t>
      </w:r>
      <w:r w:rsidR="0028500F">
        <w:t xml:space="preserve"> и документ</w:t>
      </w:r>
      <w:r w:rsidR="002843E4">
        <w:t>ам</w:t>
      </w:r>
      <w:r w:rsidR="00227AE6">
        <w:t>и</w:t>
      </w:r>
      <w:r w:rsidR="00000A19" w:rsidRPr="00000A19">
        <w:t>;</w:t>
      </w:r>
    </w:p>
    <w:p w14:paraId="1F765371" w14:textId="121AA06C" w:rsidR="002843E4" w:rsidRPr="0028500F" w:rsidRDefault="00FD353E" w:rsidP="00F646B5">
      <w:pPr>
        <w:pStyle w:val="a"/>
      </w:pPr>
      <w:r>
        <w:t>снижение</w:t>
      </w:r>
      <w:r w:rsidR="002843E4">
        <w:t xml:space="preserve"> нагрузки на дисковые системы устройств пользовател</w:t>
      </w:r>
      <w:r w:rsidR="00A76007">
        <w:t>я</w:t>
      </w:r>
      <w:r w:rsidR="002843E4">
        <w:t>.</w:t>
      </w:r>
    </w:p>
    <w:p w14:paraId="4D15C509" w14:textId="2B94CEE6" w:rsidR="00A340DA" w:rsidRDefault="00A340DA" w:rsidP="009929F1">
      <w:pPr>
        <w:pStyle w:val="2"/>
        <w:rPr>
          <w:lang w:val="ru-RU"/>
        </w:rPr>
      </w:pPr>
      <w:bookmarkStart w:id="11" w:name="_Toc168503892"/>
      <w:r>
        <w:rPr>
          <w:lang w:val="ru-RU"/>
        </w:rPr>
        <w:t xml:space="preserve">1.2 </w:t>
      </w:r>
      <w:r w:rsidR="00DC6B80">
        <w:rPr>
          <w:lang w:val="ru-RU"/>
        </w:rPr>
        <w:t>Характеристика объекта автоматизации</w:t>
      </w:r>
      <w:bookmarkEnd w:id="11"/>
    </w:p>
    <w:p w14:paraId="15ABB405" w14:textId="5DE4E956" w:rsidR="009929F1" w:rsidRPr="009929F1" w:rsidRDefault="009929F1" w:rsidP="009929F1">
      <w:pPr>
        <w:rPr>
          <w:lang w:val="ru-RU"/>
        </w:rPr>
      </w:pPr>
      <w:r>
        <w:rPr>
          <w:lang w:val="ru-RU"/>
        </w:rPr>
        <w:t>Объектом автоматизации является</w:t>
      </w:r>
      <w:r w:rsidR="00783D01">
        <w:rPr>
          <w:lang w:val="ru-RU"/>
        </w:rPr>
        <w:t xml:space="preserve"> </w:t>
      </w:r>
      <w:r w:rsidR="007731F1">
        <w:rPr>
          <w:lang w:val="ru-RU"/>
        </w:rPr>
        <w:t>не</w:t>
      </w:r>
      <w:r w:rsidR="00783D01">
        <w:rPr>
          <w:lang w:val="ru-RU"/>
        </w:rPr>
        <w:t>автоматизированное</w:t>
      </w:r>
      <w:r w:rsidR="007731F1">
        <w:rPr>
          <w:lang w:val="ru-RU"/>
        </w:rPr>
        <w:t xml:space="preserve"> рабочее место читателя</w:t>
      </w:r>
      <w:r>
        <w:rPr>
          <w:lang w:val="ru-RU"/>
        </w:rPr>
        <w:t xml:space="preserve"> в локальной сети.</w:t>
      </w:r>
    </w:p>
    <w:p w14:paraId="5B719877" w14:textId="2A640F6A" w:rsidR="00124CAF" w:rsidRDefault="00124CAF" w:rsidP="00B82AAE">
      <w:pPr>
        <w:pStyle w:val="3"/>
        <w:rPr>
          <w:lang w:val="ru-RU"/>
        </w:rPr>
      </w:pPr>
      <w:bookmarkStart w:id="12" w:name="_Toc168503893"/>
      <w:r>
        <w:rPr>
          <w:lang w:val="ru-RU"/>
        </w:rPr>
        <w:t>1.2.1 Общее описание</w:t>
      </w:r>
      <w:bookmarkEnd w:id="12"/>
    </w:p>
    <w:p w14:paraId="0BF675FB" w14:textId="3658502D" w:rsidR="00124CAF" w:rsidRPr="004A3840" w:rsidRDefault="004A3840" w:rsidP="00124CAF">
      <w:pPr>
        <w:rPr>
          <w:lang w:val="ru-RU"/>
        </w:rPr>
      </w:pPr>
      <w:r>
        <w:rPr>
          <w:lang w:val="ru-RU"/>
        </w:rPr>
        <w:t>Объектом автоматизации нынешней системы является процесс работы с файлами книг и документов. Доступ к файлам можно получить только внутри локальной сети</w:t>
      </w:r>
      <w:r w:rsidR="001E3D5F">
        <w:rPr>
          <w:lang w:val="ru-RU"/>
        </w:rPr>
        <w:t xml:space="preserve"> </w:t>
      </w:r>
      <w:r w:rsidR="00481DC3">
        <w:rPr>
          <w:lang w:val="ru-RU"/>
        </w:rPr>
        <w:t>на</w:t>
      </w:r>
      <w:r w:rsidR="001E3D5F">
        <w:rPr>
          <w:lang w:val="ru-RU"/>
        </w:rPr>
        <w:t xml:space="preserve"> сетевом хранилище</w:t>
      </w:r>
      <w:r w:rsidR="00C331EE">
        <w:rPr>
          <w:lang w:val="ru-RU"/>
        </w:rPr>
        <w:t xml:space="preserve"> по протоколу </w:t>
      </w:r>
      <w:r w:rsidR="00C331EE">
        <w:t>SMB</w:t>
      </w:r>
      <w:r w:rsidR="00481DC3">
        <w:rPr>
          <w:lang w:val="ru-RU"/>
        </w:rPr>
        <w:t xml:space="preserve">, организованный </w:t>
      </w:r>
      <w:r w:rsidR="00F071B5">
        <w:rPr>
          <w:lang w:val="ru-RU"/>
        </w:rPr>
        <w:t xml:space="preserve">с помощью программного обеспечения </w:t>
      </w:r>
      <w:r w:rsidR="00481DC3">
        <w:rPr>
          <w:lang w:val="ru-RU"/>
        </w:rPr>
        <w:t>роутер</w:t>
      </w:r>
      <w:r w:rsidR="00F071B5">
        <w:rPr>
          <w:lang w:val="ru-RU"/>
        </w:rPr>
        <w:t>а</w:t>
      </w:r>
      <w:r>
        <w:rPr>
          <w:lang w:val="ru-RU"/>
        </w:rPr>
        <w:t>.</w:t>
      </w:r>
    </w:p>
    <w:p w14:paraId="089FB0BB" w14:textId="2137C6A3" w:rsidR="00022B09" w:rsidRDefault="00022B09" w:rsidP="00022B09">
      <w:pPr>
        <w:pStyle w:val="3"/>
        <w:rPr>
          <w:lang w:val="ru-RU"/>
        </w:rPr>
      </w:pPr>
      <w:bookmarkStart w:id="13" w:name="_Toc168503894"/>
      <w:r>
        <w:rPr>
          <w:lang w:val="ru-RU"/>
        </w:rPr>
        <w:t>1.2.2 Состав и порядок функционирования</w:t>
      </w:r>
      <w:bookmarkEnd w:id="13"/>
    </w:p>
    <w:p w14:paraId="1B519ACE" w14:textId="5493F0D4" w:rsidR="00022B09" w:rsidRDefault="00C331EE" w:rsidP="00022B09">
      <w:pPr>
        <w:rPr>
          <w:lang w:val="ru-RU"/>
        </w:rPr>
      </w:pPr>
      <w:r>
        <w:rPr>
          <w:lang w:val="ru-RU"/>
        </w:rPr>
        <w:t>Функционирование системы включает в себя набор следующи</w:t>
      </w:r>
      <w:r w:rsidR="007F6D6F">
        <w:rPr>
          <w:lang w:val="ru-RU"/>
        </w:rPr>
        <w:t>х</w:t>
      </w:r>
      <w:r>
        <w:rPr>
          <w:lang w:val="ru-RU"/>
        </w:rPr>
        <w:t xml:space="preserve"> процессов</w:t>
      </w:r>
      <w:r w:rsidRPr="00C331EE">
        <w:rPr>
          <w:lang w:val="ru-RU"/>
        </w:rPr>
        <w:t>:</w:t>
      </w:r>
    </w:p>
    <w:p w14:paraId="72666A5D" w14:textId="38C26FD7" w:rsidR="00C331EE" w:rsidRDefault="00C331EE" w:rsidP="00F646B5">
      <w:pPr>
        <w:pStyle w:val="a"/>
      </w:pPr>
      <w:r>
        <w:t>реализация общего доступа к хранилищу</w:t>
      </w:r>
      <w:r w:rsidR="00600F59">
        <w:t xml:space="preserve"> с книгами</w:t>
      </w:r>
      <w:r w:rsidRPr="00C331EE">
        <w:t>;</w:t>
      </w:r>
    </w:p>
    <w:p w14:paraId="2F8EFBC3" w14:textId="0F032B23" w:rsidR="00C331EE" w:rsidRDefault="00C331EE" w:rsidP="00F646B5">
      <w:pPr>
        <w:pStyle w:val="a"/>
      </w:pPr>
      <w:r>
        <w:t>отслеживание прогресса чтения</w:t>
      </w:r>
      <w:r w:rsidR="00E6641D">
        <w:t xml:space="preserve"> для каждой книги</w:t>
      </w:r>
      <w:r w:rsidR="001E3BA3">
        <w:t xml:space="preserve"> для каждого пользователя</w:t>
      </w:r>
      <w:r w:rsidRPr="00906015">
        <w:t>;</w:t>
      </w:r>
    </w:p>
    <w:p w14:paraId="5E54EC8B" w14:textId="61E2C218" w:rsidR="00C331EE" w:rsidRDefault="00A271E8" w:rsidP="00F646B5">
      <w:pPr>
        <w:pStyle w:val="a"/>
      </w:pPr>
      <w:r>
        <w:t>перевод выделенной части текста книги</w:t>
      </w:r>
      <w:r w:rsidRPr="00A271E8">
        <w:t>;</w:t>
      </w:r>
    </w:p>
    <w:p w14:paraId="6F07726C" w14:textId="24502F00" w:rsidR="00A271E8" w:rsidRDefault="00A271E8" w:rsidP="00F646B5">
      <w:pPr>
        <w:pStyle w:val="a"/>
      </w:pPr>
      <w:r>
        <w:t>обобщение выделенной части текста</w:t>
      </w:r>
      <w:r w:rsidR="00E6433C">
        <w:t xml:space="preserve"> документа</w:t>
      </w:r>
      <w:r>
        <w:t>.</w:t>
      </w:r>
    </w:p>
    <w:p w14:paraId="290D2FED" w14:textId="503830C5" w:rsidR="002A67D7" w:rsidRPr="00E36A66" w:rsidRDefault="00E36A66" w:rsidP="002A67D7">
      <w:pPr>
        <w:pStyle w:val="af4"/>
        <w:ind w:left="709"/>
        <w:rPr>
          <w:lang w:val="ru-RU"/>
        </w:rPr>
      </w:pPr>
      <w:r>
        <w:rPr>
          <w:lang w:val="ru-RU"/>
        </w:rPr>
        <w:lastRenderedPageBreak/>
        <w:t>Алгоритм работы</w:t>
      </w:r>
      <w:r w:rsidRPr="00E36A66">
        <w:rPr>
          <w:lang w:val="ru-RU"/>
        </w:rPr>
        <w:t xml:space="preserve"> </w:t>
      </w:r>
      <w:r>
        <w:rPr>
          <w:lang w:val="ru-RU"/>
        </w:rPr>
        <w:t>с файлами</w:t>
      </w:r>
      <w:r w:rsidR="005C662C">
        <w:rPr>
          <w:lang w:val="ru-RU"/>
        </w:rPr>
        <w:t xml:space="preserve"> электронных</w:t>
      </w:r>
      <w:r>
        <w:rPr>
          <w:lang w:val="ru-RU"/>
        </w:rPr>
        <w:t xml:space="preserve"> книг</w:t>
      </w:r>
      <w:r w:rsidR="00C352EF">
        <w:rPr>
          <w:lang w:val="ru-RU"/>
        </w:rPr>
        <w:t xml:space="preserve"> </w:t>
      </w:r>
      <w:r>
        <w:rPr>
          <w:lang w:val="ru-RU"/>
        </w:rPr>
        <w:t>следующий</w:t>
      </w:r>
      <w:r w:rsidRPr="00E36A66">
        <w:rPr>
          <w:lang w:val="ru-RU"/>
        </w:rPr>
        <w:t>:</w:t>
      </w:r>
    </w:p>
    <w:p w14:paraId="5556F883" w14:textId="4EB69844" w:rsidR="00E36A66" w:rsidRPr="00FB79F8" w:rsidRDefault="00E36A66" w:rsidP="00F646B5">
      <w:pPr>
        <w:pStyle w:val="a"/>
      </w:pPr>
      <w:r>
        <w:t>откры</w:t>
      </w:r>
      <w:r w:rsidR="008B6AA4">
        <w:t>ть</w:t>
      </w:r>
      <w:r>
        <w:t xml:space="preserve"> сетевой</w:t>
      </w:r>
      <w:r w:rsidR="00386717" w:rsidRPr="00386717">
        <w:t xml:space="preserve"> </w:t>
      </w:r>
      <w:r w:rsidR="00386717">
        <w:t>общий</w:t>
      </w:r>
      <w:r>
        <w:t xml:space="preserve"> диск через</w:t>
      </w:r>
      <w:r w:rsidR="00906015">
        <w:t xml:space="preserve"> любой</w:t>
      </w:r>
      <w:r>
        <w:t xml:space="preserve"> файловый менеджер</w:t>
      </w:r>
      <w:r w:rsidR="00906015">
        <w:t xml:space="preserve"> поддерживающий протокол обмена данными SMB</w:t>
      </w:r>
      <w:r w:rsidRPr="00E36A66">
        <w:t>;</w:t>
      </w:r>
    </w:p>
    <w:p w14:paraId="2DBAC258" w14:textId="5B948BB2" w:rsidR="00E36A66" w:rsidRDefault="00B94C2D" w:rsidP="00F646B5">
      <w:pPr>
        <w:pStyle w:val="a"/>
      </w:pPr>
      <w:r>
        <w:t>найти</w:t>
      </w:r>
      <w:r w:rsidR="006E7CDE">
        <w:t xml:space="preserve"> опреде</w:t>
      </w:r>
      <w:r w:rsidR="007649CD">
        <w:t>ленн</w:t>
      </w:r>
      <w:r w:rsidR="002537E8">
        <w:t>ый</w:t>
      </w:r>
      <w:r w:rsidR="006E190A">
        <w:t xml:space="preserve"> файл книги</w:t>
      </w:r>
      <w:r w:rsidR="006E190A" w:rsidRPr="006E7CDE">
        <w:t>;</w:t>
      </w:r>
    </w:p>
    <w:p w14:paraId="5C36F302" w14:textId="0951F58A" w:rsidR="008B6AA4" w:rsidRDefault="008B6AA4" w:rsidP="00F646B5">
      <w:pPr>
        <w:pStyle w:val="a"/>
      </w:pPr>
      <w:r>
        <w:t>открыть файл книги в любом удобном для пользователя программы для просмотра документ</w:t>
      </w:r>
      <w:r w:rsidR="00D23F13">
        <w:t>а</w:t>
      </w:r>
      <w:r w:rsidRPr="008B6AA4">
        <w:t>;</w:t>
      </w:r>
    </w:p>
    <w:p w14:paraId="33BCDC10" w14:textId="39B25022" w:rsidR="006E7CDE" w:rsidRPr="00C37DE5" w:rsidRDefault="008B6AA4" w:rsidP="00F646B5">
      <w:pPr>
        <w:pStyle w:val="a"/>
      </w:pPr>
      <w:r>
        <w:t>читать, находя</w:t>
      </w:r>
      <w:r w:rsidR="006E190A">
        <w:t xml:space="preserve"> неизвестные слова записываем</w:t>
      </w:r>
      <w:r w:rsidR="006E7CDE">
        <w:t xml:space="preserve"> </w:t>
      </w:r>
      <w:r w:rsidR="006E190A">
        <w:t>их</w:t>
      </w:r>
      <w:r w:rsidR="006E7CDE">
        <w:t xml:space="preserve"> и</w:t>
      </w:r>
      <w:r w:rsidR="00EA2724">
        <w:t xml:space="preserve"> по необходимости</w:t>
      </w:r>
      <w:r w:rsidR="006E7CDE">
        <w:t xml:space="preserve"> </w:t>
      </w:r>
      <w:r>
        <w:t xml:space="preserve">делается </w:t>
      </w:r>
      <w:r w:rsidR="006E7CDE">
        <w:t>перевод</w:t>
      </w:r>
      <w:r w:rsidR="00050CFA">
        <w:t xml:space="preserve"> </w:t>
      </w:r>
      <w:r w:rsidR="00EA2724">
        <w:t xml:space="preserve">через любые сторонние </w:t>
      </w:r>
      <w:r>
        <w:t>(веб-)</w:t>
      </w:r>
      <w:r w:rsidR="00EA2724">
        <w:t>сервисы.</w:t>
      </w:r>
    </w:p>
    <w:p w14:paraId="119DD57A" w14:textId="3EFAE64B" w:rsidR="00CA1978" w:rsidRDefault="00B4734F" w:rsidP="00B638FC">
      <w:pPr>
        <w:pStyle w:val="2"/>
        <w:rPr>
          <w:lang w:val="ru-RU"/>
        </w:rPr>
      </w:pPr>
      <w:bookmarkStart w:id="14" w:name="_Toc168503895"/>
      <w:r>
        <w:rPr>
          <w:lang w:val="ru-RU"/>
        </w:rPr>
        <w:t>1</w:t>
      </w:r>
      <w:r w:rsidR="000555B6" w:rsidRPr="00371B7A">
        <w:rPr>
          <w:lang w:val="ru-RU"/>
        </w:rPr>
        <w:t>.</w:t>
      </w:r>
      <w:r w:rsidR="00A340DA">
        <w:rPr>
          <w:lang w:val="ru-RU"/>
        </w:rPr>
        <w:t>3</w:t>
      </w:r>
      <w:r w:rsidR="000555B6" w:rsidRPr="00371B7A">
        <w:rPr>
          <w:lang w:val="ru-RU"/>
        </w:rPr>
        <w:t xml:space="preserve"> </w:t>
      </w:r>
      <w:r w:rsidR="00A340DA">
        <w:rPr>
          <w:lang w:val="ru-RU"/>
        </w:rPr>
        <w:t>Общие</w:t>
      </w:r>
      <w:r w:rsidR="00F36E6D">
        <w:rPr>
          <w:lang w:val="ru-RU"/>
        </w:rPr>
        <w:t xml:space="preserve"> </w:t>
      </w:r>
      <w:bookmarkEnd w:id="8"/>
      <w:bookmarkEnd w:id="9"/>
      <w:bookmarkEnd w:id="10"/>
      <w:r w:rsidR="00A340DA">
        <w:rPr>
          <w:lang w:val="ru-RU"/>
        </w:rPr>
        <w:t>требования к системе</w:t>
      </w:r>
      <w:bookmarkEnd w:id="14"/>
    </w:p>
    <w:p w14:paraId="47B2C0FB" w14:textId="6F6BB3B3" w:rsidR="00BA6F68" w:rsidRDefault="00BA6F68" w:rsidP="00D0573E">
      <w:pPr>
        <w:pStyle w:val="3"/>
        <w:rPr>
          <w:lang w:val="ru-RU"/>
        </w:rPr>
      </w:pPr>
      <w:bookmarkStart w:id="15" w:name="_Toc168503896"/>
      <w:r>
        <w:rPr>
          <w:lang w:val="ru-RU"/>
        </w:rPr>
        <w:t>1.</w:t>
      </w:r>
      <w:r w:rsidR="00D0573E">
        <w:rPr>
          <w:lang w:val="ru-RU"/>
        </w:rPr>
        <w:t>3.1</w:t>
      </w:r>
      <w:r>
        <w:rPr>
          <w:lang w:val="ru-RU"/>
        </w:rPr>
        <w:t xml:space="preserve"> Требования к структуре и функционированию системы</w:t>
      </w:r>
      <w:bookmarkEnd w:id="15"/>
    </w:p>
    <w:p w14:paraId="152393AD" w14:textId="64969C61" w:rsidR="00BB3CAC" w:rsidRPr="00BB3CAC" w:rsidRDefault="00BB3CAC" w:rsidP="00BB3CAC">
      <w:pPr>
        <w:rPr>
          <w:shd w:val="clear" w:color="auto" w:fill="FFFFFF"/>
          <w:lang w:val="ru-RU" w:eastAsia="en-US"/>
        </w:rPr>
      </w:pPr>
      <w:r w:rsidRPr="00BB3CAC">
        <w:rPr>
          <w:lang w:val="ru-RU"/>
        </w:rPr>
        <w:t>Система должна представлять собой программн</w:t>
      </w:r>
      <w:r>
        <w:rPr>
          <w:lang w:val="ru-RU"/>
        </w:rPr>
        <w:t>ый</w:t>
      </w:r>
      <w:r w:rsidRPr="00BB3CAC">
        <w:rPr>
          <w:lang w:val="ru-RU"/>
        </w:rPr>
        <w:t xml:space="preserve"> комплекс</w:t>
      </w:r>
      <w:r w:rsidRPr="00BB3CAC">
        <w:rPr>
          <w:shd w:val="clear" w:color="auto" w:fill="FFFFFF"/>
          <w:lang w:val="ru-RU" w:eastAsia="en-US"/>
        </w:rPr>
        <w:t>, в состав которого должны входить следующие подсистемы:</w:t>
      </w:r>
    </w:p>
    <w:p w14:paraId="427B6556" w14:textId="50A0D448" w:rsidR="00BB3CAC" w:rsidRPr="00BB3CAC" w:rsidRDefault="00BB3CAC" w:rsidP="00F646B5">
      <w:pPr>
        <w:pStyle w:val="a"/>
        <w:rPr>
          <w:b/>
          <w:shd w:val="clear" w:color="auto" w:fill="FFFFFF"/>
          <w:lang w:eastAsia="en-US"/>
        </w:rPr>
      </w:pPr>
      <w:r>
        <w:rPr>
          <w:shd w:val="clear" w:color="auto" w:fill="FFFFFF"/>
          <w:lang w:eastAsia="en-US"/>
        </w:rPr>
        <w:t xml:space="preserve">подсистема </w:t>
      </w:r>
      <w:r w:rsidR="007B4D2B">
        <w:rPr>
          <w:shd w:val="clear" w:color="auto" w:fill="FFFFFF"/>
          <w:lang w:eastAsia="en-US"/>
        </w:rPr>
        <w:t>сервера</w:t>
      </w:r>
      <w:r>
        <w:rPr>
          <w:shd w:val="clear" w:color="auto" w:fill="FFFFFF"/>
          <w:lang w:eastAsia="en-US"/>
        </w:rPr>
        <w:t>;</w:t>
      </w:r>
    </w:p>
    <w:p w14:paraId="76C8F5FF" w14:textId="3CF7C0ED" w:rsidR="00BB3CAC" w:rsidRPr="007B4D2B" w:rsidRDefault="00BB3CAC" w:rsidP="00F646B5">
      <w:pPr>
        <w:pStyle w:val="a"/>
        <w:rPr>
          <w:b/>
          <w:shd w:val="clear" w:color="auto" w:fill="FFFFFF"/>
          <w:lang w:eastAsia="en-US"/>
        </w:rPr>
      </w:pPr>
      <w:r>
        <w:rPr>
          <w:shd w:val="clear" w:color="auto" w:fill="FFFFFF"/>
          <w:lang w:eastAsia="en-US"/>
        </w:rPr>
        <w:t>подсистема клиент</w:t>
      </w:r>
      <w:r w:rsidR="007B4D2B">
        <w:rPr>
          <w:shd w:val="clear" w:color="auto" w:fill="FFFFFF"/>
          <w:lang w:eastAsia="en-US"/>
        </w:rPr>
        <w:t>а</w:t>
      </w:r>
      <w:r>
        <w:rPr>
          <w:shd w:val="clear" w:color="auto" w:fill="FFFFFF"/>
          <w:lang w:eastAsia="en-US"/>
        </w:rPr>
        <w:t>.</w:t>
      </w:r>
    </w:p>
    <w:p w14:paraId="3F5D1A00" w14:textId="4F515E7A" w:rsidR="007B4D2B" w:rsidRPr="007B4D2B" w:rsidRDefault="007B4D2B" w:rsidP="007B4D2B">
      <w:pPr>
        <w:pStyle w:val="aa"/>
        <w:widowControl w:val="0"/>
        <w:autoSpaceDE w:val="0"/>
        <w:ind w:left="709" w:right="140" w:firstLine="0"/>
        <w:contextualSpacing/>
        <w:rPr>
          <w:bCs/>
          <w:szCs w:val="28"/>
          <w:shd w:val="clear" w:color="auto" w:fill="FFFFFF"/>
          <w:lang w:val="ru-RU" w:eastAsia="en-US"/>
        </w:rPr>
      </w:pPr>
      <w:r>
        <w:rPr>
          <w:bCs/>
          <w:szCs w:val="28"/>
          <w:shd w:val="clear" w:color="auto" w:fill="FFFFFF"/>
          <w:lang w:val="ru-RU" w:eastAsia="en-US"/>
        </w:rPr>
        <w:t>Подсистема серверной части должна состоять из следующих компонентов</w:t>
      </w:r>
      <w:r w:rsidRPr="007B4D2B">
        <w:rPr>
          <w:bCs/>
          <w:szCs w:val="28"/>
          <w:shd w:val="clear" w:color="auto" w:fill="FFFFFF"/>
          <w:lang w:val="ru-RU" w:eastAsia="en-US"/>
        </w:rPr>
        <w:t>:</w:t>
      </w:r>
    </w:p>
    <w:p w14:paraId="551162F6" w14:textId="78F99302" w:rsidR="007B4D2B" w:rsidRPr="00DC46A0" w:rsidRDefault="007B4D2B" w:rsidP="00F646B5">
      <w:pPr>
        <w:pStyle w:val="a"/>
        <w:rPr>
          <w:shd w:val="clear" w:color="auto" w:fill="FFFFFF"/>
          <w:lang w:eastAsia="en-US"/>
        </w:rPr>
      </w:pPr>
      <w:r>
        <w:rPr>
          <w:shd w:val="clear" w:color="auto" w:fill="FFFFFF"/>
          <w:lang w:eastAsia="en-US"/>
        </w:rPr>
        <w:t xml:space="preserve">учёт списка </w:t>
      </w:r>
      <w:r w:rsidR="00F56B07">
        <w:rPr>
          <w:shd w:val="clear" w:color="auto" w:fill="FFFFFF"/>
          <w:lang w:eastAsia="en-US"/>
        </w:rPr>
        <w:t>электронных книг</w:t>
      </w:r>
      <w:r w:rsidR="00DC46A0" w:rsidRPr="00DC46A0">
        <w:rPr>
          <w:shd w:val="clear" w:color="auto" w:fill="FFFFFF"/>
          <w:lang w:eastAsia="en-US"/>
        </w:rPr>
        <w:t>;</w:t>
      </w:r>
    </w:p>
    <w:p w14:paraId="01BAFD9A" w14:textId="33F2BF5F" w:rsidR="00DC46A0" w:rsidRPr="00DC46A0" w:rsidRDefault="00DC46A0" w:rsidP="00F646B5">
      <w:pPr>
        <w:pStyle w:val="a"/>
        <w:rPr>
          <w:shd w:val="clear" w:color="auto" w:fill="FFFFFF"/>
          <w:lang w:eastAsia="en-US"/>
        </w:rPr>
      </w:pPr>
      <w:r>
        <w:rPr>
          <w:shd w:val="clear" w:color="auto" w:fill="FFFFFF"/>
          <w:lang w:eastAsia="en-US"/>
        </w:rPr>
        <w:t>учёт списка пользователей</w:t>
      </w:r>
      <w:r w:rsidRPr="00DC46A0">
        <w:rPr>
          <w:shd w:val="clear" w:color="auto" w:fill="FFFFFF"/>
          <w:lang w:eastAsia="en-US"/>
        </w:rPr>
        <w:t>;</w:t>
      </w:r>
    </w:p>
    <w:p w14:paraId="54FC1AAA" w14:textId="7A9E1F4A" w:rsidR="00DC46A0" w:rsidRPr="00DC46A0" w:rsidRDefault="00517023" w:rsidP="00F646B5">
      <w:pPr>
        <w:pStyle w:val="a"/>
        <w:rPr>
          <w:shd w:val="clear" w:color="auto" w:fill="FFFFFF"/>
          <w:lang w:eastAsia="en-US"/>
        </w:rPr>
      </w:pPr>
      <w:r>
        <w:rPr>
          <w:shd w:val="clear" w:color="auto" w:fill="FFFFFF"/>
          <w:lang w:eastAsia="en-US"/>
        </w:rPr>
        <w:t>учёт (трекинг)</w:t>
      </w:r>
      <w:r w:rsidR="00DC46A0">
        <w:rPr>
          <w:shd w:val="clear" w:color="auto" w:fill="FFFFFF"/>
          <w:lang w:eastAsia="en-US"/>
        </w:rPr>
        <w:t xml:space="preserve"> взаимодействия пользователя с книгами.</w:t>
      </w:r>
    </w:p>
    <w:p w14:paraId="1BA9EEC7" w14:textId="7D70D811" w:rsidR="00BB3CAC" w:rsidRPr="007B4D2B" w:rsidRDefault="00BB3CAC" w:rsidP="00BB3CAC">
      <w:pPr>
        <w:rPr>
          <w:shd w:val="clear" w:color="auto" w:fill="FFFFFF"/>
          <w:lang w:val="ru-RU" w:eastAsia="en-US"/>
        </w:rPr>
      </w:pPr>
      <w:r>
        <w:rPr>
          <w:shd w:val="clear" w:color="auto" w:fill="FFFFFF"/>
          <w:lang w:val="ru-RU" w:eastAsia="en-US"/>
        </w:rPr>
        <w:t>Пользовательский интерфейс подсистемы клиентской части программного обеспечения должен состоять из</w:t>
      </w:r>
      <w:r w:rsidRPr="00BB3CAC">
        <w:rPr>
          <w:shd w:val="clear" w:color="auto" w:fill="FFFFFF"/>
          <w:lang w:val="ru-RU" w:eastAsia="en-US"/>
        </w:rPr>
        <w:t>:</w:t>
      </w:r>
    </w:p>
    <w:p w14:paraId="339ACEFC" w14:textId="5D461F15" w:rsidR="00BB3CAC" w:rsidRPr="00424F22" w:rsidRDefault="00BB3CAC" w:rsidP="00F646B5">
      <w:pPr>
        <w:pStyle w:val="a"/>
        <w:rPr>
          <w:shd w:val="clear" w:color="auto" w:fill="FFFFFF"/>
          <w:lang w:eastAsia="en-US"/>
        </w:rPr>
      </w:pPr>
      <w:r w:rsidRPr="00424F22">
        <w:rPr>
          <w:shd w:val="clear" w:color="auto" w:fill="FFFFFF"/>
          <w:lang w:eastAsia="en-US"/>
        </w:rPr>
        <w:t xml:space="preserve">страница </w:t>
      </w:r>
      <w:r w:rsidR="000351E7">
        <w:rPr>
          <w:shd w:val="clear" w:color="auto" w:fill="FFFFFF"/>
          <w:lang w:eastAsia="en-US"/>
        </w:rPr>
        <w:t>аутентификации</w:t>
      </w:r>
      <w:r w:rsidR="006413F0">
        <w:rPr>
          <w:shd w:val="clear" w:color="auto" w:fill="FFFFFF"/>
          <w:lang w:eastAsia="en-US"/>
        </w:rPr>
        <w:t xml:space="preserve"> (ввода логина и пароля)</w:t>
      </w:r>
      <w:r w:rsidRPr="006413F0">
        <w:rPr>
          <w:shd w:val="clear" w:color="auto" w:fill="FFFFFF"/>
          <w:lang w:eastAsia="en-US"/>
        </w:rPr>
        <w:t>;</w:t>
      </w:r>
    </w:p>
    <w:p w14:paraId="41A728C5" w14:textId="094EC70B" w:rsidR="00BB3CAC" w:rsidRDefault="00BB3CAC" w:rsidP="00F646B5">
      <w:pPr>
        <w:pStyle w:val="a"/>
        <w:rPr>
          <w:shd w:val="clear" w:color="auto" w:fill="FFFFFF"/>
          <w:lang w:eastAsia="en-US"/>
        </w:rPr>
      </w:pPr>
      <w:r w:rsidRPr="00424F22">
        <w:rPr>
          <w:shd w:val="clear" w:color="auto" w:fill="FFFFFF"/>
          <w:lang w:eastAsia="en-US"/>
        </w:rPr>
        <w:t xml:space="preserve">страница списка </w:t>
      </w:r>
      <w:r w:rsidR="00CA1106">
        <w:rPr>
          <w:shd w:val="clear" w:color="auto" w:fill="FFFFFF"/>
          <w:lang w:eastAsia="en-US"/>
        </w:rPr>
        <w:t>электронных книг</w:t>
      </w:r>
      <w:r w:rsidRPr="00424F22">
        <w:rPr>
          <w:shd w:val="clear" w:color="auto" w:fill="FFFFFF"/>
          <w:lang w:eastAsia="en-US"/>
        </w:rPr>
        <w:t>;</w:t>
      </w:r>
    </w:p>
    <w:p w14:paraId="76938F65" w14:textId="7640A6B1" w:rsidR="006413F0" w:rsidRPr="00E45395" w:rsidRDefault="006413F0" w:rsidP="00F646B5">
      <w:pPr>
        <w:pStyle w:val="a"/>
        <w:rPr>
          <w:shd w:val="clear" w:color="auto" w:fill="FFFFFF"/>
          <w:lang w:eastAsia="en-US"/>
        </w:rPr>
      </w:pPr>
      <w:r>
        <w:rPr>
          <w:shd w:val="clear" w:color="auto" w:fill="FFFFFF"/>
          <w:lang w:eastAsia="en-US"/>
        </w:rPr>
        <w:t>страница списка коллекции электронных книг</w:t>
      </w:r>
      <w:r w:rsidRPr="006413F0">
        <w:rPr>
          <w:shd w:val="clear" w:color="auto" w:fill="FFFFFF"/>
          <w:lang w:eastAsia="en-US"/>
        </w:rPr>
        <w:t>;</w:t>
      </w:r>
    </w:p>
    <w:p w14:paraId="67AC6DBE" w14:textId="3151C03D" w:rsidR="00180378" w:rsidRPr="00180378" w:rsidRDefault="00BB3CAC" w:rsidP="00F646B5">
      <w:pPr>
        <w:pStyle w:val="a"/>
      </w:pPr>
      <w:r w:rsidRPr="00424F22">
        <w:rPr>
          <w:shd w:val="clear" w:color="auto" w:fill="FFFFFF"/>
          <w:lang w:eastAsia="en-US"/>
        </w:rPr>
        <w:t>страница просмотра</w:t>
      </w:r>
      <w:r w:rsidR="00CA1106">
        <w:rPr>
          <w:shd w:val="clear" w:color="auto" w:fill="FFFFFF"/>
          <w:lang w:eastAsia="en-US"/>
        </w:rPr>
        <w:t xml:space="preserve"> </w:t>
      </w:r>
      <w:r w:rsidR="000E0223">
        <w:rPr>
          <w:shd w:val="clear" w:color="auto" w:fill="FFFFFF"/>
          <w:lang w:eastAsia="en-US"/>
        </w:rPr>
        <w:t xml:space="preserve">электронной </w:t>
      </w:r>
      <w:r w:rsidR="00CA1106">
        <w:rPr>
          <w:shd w:val="clear" w:color="auto" w:fill="FFFFFF"/>
          <w:lang w:eastAsia="en-US"/>
        </w:rPr>
        <w:t>книг</w:t>
      </w:r>
      <w:r w:rsidR="000E0223">
        <w:rPr>
          <w:shd w:val="clear" w:color="auto" w:fill="FFFFFF"/>
          <w:lang w:eastAsia="en-US"/>
        </w:rPr>
        <w:t>и</w:t>
      </w:r>
      <w:r w:rsidR="00180378" w:rsidRPr="00180378">
        <w:rPr>
          <w:shd w:val="clear" w:color="auto" w:fill="FFFFFF"/>
          <w:lang w:eastAsia="en-US"/>
        </w:rPr>
        <w:t>.</w:t>
      </w:r>
    </w:p>
    <w:p w14:paraId="5B23AC10" w14:textId="5B5504F7" w:rsidR="00630EF6" w:rsidRPr="00180378" w:rsidRDefault="007B4D2B" w:rsidP="00180378">
      <w:pPr>
        <w:pStyle w:val="af4"/>
        <w:ind w:left="709"/>
        <w:rPr>
          <w:lang w:val="ru-RU"/>
        </w:rPr>
      </w:pPr>
      <w:r w:rsidRPr="00180378">
        <w:rPr>
          <w:lang w:val="ru-RU"/>
        </w:rPr>
        <w:t>Требования к режимам функционирования системы предполагают:</w:t>
      </w:r>
    </w:p>
    <w:p w14:paraId="77297C89" w14:textId="760F0156" w:rsidR="007B4D2B" w:rsidRPr="007B4D2B" w:rsidRDefault="007B4D2B" w:rsidP="00F646B5">
      <w:pPr>
        <w:pStyle w:val="a"/>
      </w:pPr>
      <w:r w:rsidRPr="007B4D2B">
        <w:t xml:space="preserve">обеспечения </w:t>
      </w:r>
      <w:r w:rsidR="00E813C3">
        <w:t>аутентификации и авторизации</w:t>
      </w:r>
      <w:r w:rsidRPr="007B4D2B">
        <w:t>;</w:t>
      </w:r>
    </w:p>
    <w:p w14:paraId="496928BA" w14:textId="29FADCEB" w:rsidR="007B4D2B" w:rsidRPr="007B4D2B" w:rsidRDefault="007B4D2B" w:rsidP="00F646B5">
      <w:pPr>
        <w:pStyle w:val="a"/>
      </w:pPr>
      <w:r w:rsidRPr="007B4D2B">
        <w:t>обеспечение корректной работы на нескольких устройствах;</w:t>
      </w:r>
    </w:p>
    <w:p w14:paraId="05D5818A" w14:textId="0443D129" w:rsidR="007B4D2B" w:rsidRPr="007B4D2B" w:rsidRDefault="007B4D2B" w:rsidP="00F646B5">
      <w:pPr>
        <w:pStyle w:val="a"/>
      </w:pPr>
      <w:r w:rsidRPr="007B4D2B">
        <w:t>обеспечение корректной работы отслеживания активности пользователя;</w:t>
      </w:r>
    </w:p>
    <w:p w14:paraId="14A9D50B" w14:textId="1F623199" w:rsidR="007B4D2B" w:rsidRDefault="007B4D2B" w:rsidP="00F646B5">
      <w:pPr>
        <w:pStyle w:val="a"/>
      </w:pPr>
      <w:r w:rsidRPr="007B4D2B">
        <w:lastRenderedPageBreak/>
        <w:t xml:space="preserve">обеспечение </w:t>
      </w:r>
      <w:r w:rsidR="00304B75">
        <w:t>хранения</w:t>
      </w:r>
      <w:r w:rsidRPr="007B4D2B">
        <w:t xml:space="preserve"> файлов </w:t>
      </w:r>
      <w:r w:rsidR="00F56B07">
        <w:t>электронных книг</w:t>
      </w:r>
      <w:r w:rsidRPr="007B4D2B">
        <w:t>.</w:t>
      </w:r>
    </w:p>
    <w:p w14:paraId="6325552A" w14:textId="1114D400" w:rsidR="00EA4C44" w:rsidRDefault="00EA4C44" w:rsidP="00EA4C44">
      <w:pPr>
        <w:pStyle w:val="af4"/>
        <w:ind w:left="709"/>
      </w:pPr>
      <w:r>
        <w:rPr>
          <w:lang w:val="ru-RU"/>
        </w:rPr>
        <w:t>Перспективы развития системы предполагают</w:t>
      </w:r>
      <w:r w:rsidRPr="001648F9">
        <w:rPr>
          <w:lang w:val="ru-RU"/>
        </w:rPr>
        <w:t>:</w:t>
      </w:r>
    </w:p>
    <w:p w14:paraId="2F229B80" w14:textId="5C1A2B21" w:rsidR="00554659" w:rsidRPr="007E3B69" w:rsidRDefault="008F015A" w:rsidP="00F646B5">
      <w:pPr>
        <w:pStyle w:val="a"/>
      </w:pPr>
      <w:r>
        <w:t xml:space="preserve">возможность </w:t>
      </w:r>
      <w:r w:rsidR="00554659">
        <w:t>поддержк</w:t>
      </w:r>
      <w:r>
        <w:t>и</w:t>
      </w:r>
      <w:r w:rsidR="001648F9">
        <w:t xml:space="preserve"> просмотра</w:t>
      </w:r>
      <w:r w:rsidR="00554659">
        <w:t xml:space="preserve"> </w:t>
      </w:r>
      <w:r>
        <w:t xml:space="preserve">электронных </w:t>
      </w:r>
      <w:r w:rsidR="00554659">
        <w:t>книг</w:t>
      </w:r>
      <w:r>
        <w:t xml:space="preserve"> других форматов по типу DJVU</w:t>
      </w:r>
      <w:r w:rsidRPr="008F015A">
        <w:t xml:space="preserve">, </w:t>
      </w:r>
      <w:r>
        <w:t>EPUB</w:t>
      </w:r>
      <w:r w:rsidRPr="008F015A">
        <w:t xml:space="preserve"> </w:t>
      </w:r>
      <w:r>
        <w:t>и т.д.</w:t>
      </w:r>
      <w:r w:rsidR="00554659" w:rsidRPr="001648F9">
        <w:t>;</w:t>
      </w:r>
    </w:p>
    <w:p w14:paraId="6D063A35" w14:textId="4C21D0AC" w:rsidR="00EA4C44" w:rsidRDefault="00EA4C44" w:rsidP="00F646B5">
      <w:pPr>
        <w:pStyle w:val="a"/>
      </w:pPr>
      <w:r>
        <w:t>возможность преобразование</w:t>
      </w:r>
      <w:r w:rsidR="005A18F8">
        <w:t xml:space="preserve"> файла электронной</w:t>
      </w:r>
      <w:r>
        <w:t xml:space="preserve"> книги в другой</w:t>
      </w:r>
      <w:r w:rsidR="00232290">
        <w:t xml:space="preserve"> файловы</w:t>
      </w:r>
      <w:r w:rsidR="007429F1">
        <w:t>й</w:t>
      </w:r>
      <w:r>
        <w:t xml:space="preserve"> формат</w:t>
      </w:r>
      <w:r w:rsidRPr="00EA4C44">
        <w:t>;</w:t>
      </w:r>
    </w:p>
    <w:p w14:paraId="7AC601CC" w14:textId="5DB6EFED" w:rsidR="00EA4C44" w:rsidRPr="00A953F4" w:rsidRDefault="00EA4C44" w:rsidP="00F646B5">
      <w:pPr>
        <w:pStyle w:val="a"/>
      </w:pPr>
      <w:r>
        <w:t>возможность нахождения данных о книге</w:t>
      </w:r>
      <w:r w:rsidR="00A953F4" w:rsidRPr="00A953F4">
        <w:t>;</w:t>
      </w:r>
    </w:p>
    <w:p w14:paraId="02B154C3" w14:textId="4CD6467D" w:rsidR="00A953F4" w:rsidRPr="00903CD8" w:rsidRDefault="00903CD8" w:rsidP="00F646B5">
      <w:pPr>
        <w:pStyle w:val="a"/>
      </w:pPr>
      <w:r>
        <w:t xml:space="preserve">возможность отображения </w:t>
      </w:r>
      <w:r w:rsidR="00A953F4" w:rsidRPr="00903CD8">
        <w:t>совет</w:t>
      </w:r>
      <w:r>
        <w:t>ов</w:t>
      </w:r>
      <w:r w:rsidR="00A953F4" w:rsidRPr="00903CD8">
        <w:t xml:space="preserve"> и рекомендации;</w:t>
      </w:r>
    </w:p>
    <w:p w14:paraId="7BF5CB44" w14:textId="1EFF89EE" w:rsidR="00A953F4" w:rsidRPr="00903CD8" w:rsidRDefault="00903CD8" w:rsidP="00F646B5">
      <w:pPr>
        <w:pStyle w:val="a"/>
      </w:pPr>
      <w:r>
        <w:t>улучшени</w:t>
      </w:r>
      <w:r w:rsidR="00CA062B">
        <w:t>е</w:t>
      </w:r>
      <w:r>
        <w:t xml:space="preserve"> </w:t>
      </w:r>
      <w:r w:rsidR="00A953F4" w:rsidRPr="00903CD8">
        <w:t>удобств</w:t>
      </w:r>
      <w:r>
        <w:t>а</w:t>
      </w:r>
      <w:r w:rsidR="00A953F4" w:rsidRPr="00903CD8">
        <w:t xml:space="preserve"> чтения.</w:t>
      </w:r>
    </w:p>
    <w:p w14:paraId="528F68E6" w14:textId="631609F1" w:rsidR="00630EF6" w:rsidRDefault="00630EF6" w:rsidP="00630EF6">
      <w:pPr>
        <w:pStyle w:val="3"/>
        <w:rPr>
          <w:lang w:val="ru-RU"/>
        </w:rPr>
      </w:pPr>
      <w:bookmarkStart w:id="16" w:name="_Toc168503897"/>
      <w:r>
        <w:rPr>
          <w:lang w:val="ru-RU"/>
        </w:rPr>
        <w:t>1.3.2 Дополнительные требования</w:t>
      </w:r>
      <w:bookmarkEnd w:id="16"/>
    </w:p>
    <w:p w14:paraId="6DE6F363" w14:textId="77777777" w:rsidR="00C06A70" w:rsidRPr="00C06A70" w:rsidRDefault="00C06A70" w:rsidP="00C06A70">
      <w:pPr>
        <w:rPr>
          <w:shd w:val="clear" w:color="auto" w:fill="FFFFFF"/>
          <w:lang w:val="ru-RU" w:eastAsia="en-US"/>
        </w:rPr>
      </w:pPr>
      <w:r w:rsidRPr="00C06A70">
        <w:rPr>
          <w:shd w:val="clear" w:color="auto" w:fill="FFFFFF"/>
          <w:lang w:val="ru-RU" w:eastAsia="en-US"/>
        </w:rPr>
        <w:t>Техническое обслуживание и администрирование программного обеспечения должно выполняться специалистами, имеющими соответствующую квалификацию и навыки выполнения работ.</w:t>
      </w:r>
    </w:p>
    <w:p w14:paraId="50140F61" w14:textId="77777777" w:rsidR="00C06A70" w:rsidRPr="00C06A70" w:rsidRDefault="00C06A70" w:rsidP="00C06A70">
      <w:pPr>
        <w:rPr>
          <w:shd w:val="clear" w:color="auto" w:fill="FFFFFF"/>
          <w:lang w:val="ru-RU" w:eastAsia="en-US"/>
        </w:rPr>
      </w:pPr>
      <w:r w:rsidRPr="00C06A70">
        <w:rPr>
          <w:shd w:val="clear" w:color="auto" w:fill="FFFFFF"/>
          <w:lang w:val="ru-RU" w:eastAsia="en-US"/>
        </w:rPr>
        <w:t>Система является свободно распространяемой и не требует лицензии.</w:t>
      </w:r>
    </w:p>
    <w:p w14:paraId="6A94B998" w14:textId="3798A422" w:rsidR="00EA5283" w:rsidRDefault="00EA5283" w:rsidP="00EA5283">
      <w:pPr>
        <w:pStyle w:val="2"/>
        <w:rPr>
          <w:lang w:val="ru-RU"/>
        </w:rPr>
      </w:pPr>
      <w:bookmarkStart w:id="17" w:name="_Toc168503898"/>
      <w:r>
        <w:rPr>
          <w:lang w:val="ru-RU"/>
        </w:rPr>
        <w:t xml:space="preserve">1.4 </w:t>
      </w:r>
      <w:r w:rsidRPr="00EA5283">
        <w:rPr>
          <w:lang w:val="ru-RU"/>
        </w:rPr>
        <w:t>Требования к функциям, выполняемым системой</w:t>
      </w:r>
      <w:bookmarkEnd w:id="17"/>
    </w:p>
    <w:p w14:paraId="62D4988E" w14:textId="299E5BEB" w:rsidR="00EA5283" w:rsidRPr="00FB79F8" w:rsidRDefault="00C331EE" w:rsidP="00EA5283">
      <w:pPr>
        <w:rPr>
          <w:lang w:val="ru-RU"/>
        </w:rPr>
      </w:pPr>
      <w:r>
        <w:rPr>
          <w:lang w:val="ru-RU"/>
        </w:rPr>
        <w:t>В системе должны быть реализованы следующие функции</w:t>
      </w:r>
      <w:r w:rsidRPr="00C331EE">
        <w:rPr>
          <w:lang w:val="ru-RU"/>
        </w:rPr>
        <w:t>:</w:t>
      </w:r>
    </w:p>
    <w:p w14:paraId="18031B66" w14:textId="41B32C25" w:rsidR="00C331EE" w:rsidRPr="001A0D2F" w:rsidRDefault="00C06A70" w:rsidP="00F646B5">
      <w:pPr>
        <w:pStyle w:val="a"/>
      </w:pPr>
      <w:r w:rsidRPr="001A0D2F">
        <w:t>ф</w:t>
      </w:r>
      <w:r w:rsidR="00C331EE" w:rsidRPr="001A0D2F">
        <w:t>ункция</w:t>
      </w:r>
      <w:r w:rsidRPr="001A0D2F">
        <w:t xml:space="preserve"> предоставления списка документов;</w:t>
      </w:r>
    </w:p>
    <w:p w14:paraId="339B352F" w14:textId="003F3EEF" w:rsidR="001B148A" w:rsidRPr="001A0D2F" w:rsidRDefault="001A0D2F" w:rsidP="001B148A">
      <w:pPr>
        <w:pStyle w:val="a"/>
      </w:pPr>
      <w:r w:rsidRPr="001A0D2F">
        <w:t>функция просмотра документа</w:t>
      </w:r>
      <w:r w:rsidRPr="00EA4C44">
        <w:t>;</w:t>
      </w:r>
    </w:p>
    <w:p w14:paraId="4068D893" w14:textId="5DB59250" w:rsidR="001A0D2F" w:rsidRPr="007006A1" w:rsidRDefault="001A0D2F" w:rsidP="00F646B5">
      <w:pPr>
        <w:pStyle w:val="a"/>
      </w:pPr>
      <w:r w:rsidRPr="001A0D2F">
        <w:t>функция перевода текста</w:t>
      </w:r>
      <w:r w:rsidR="007006A1">
        <w:t>;</w:t>
      </w:r>
    </w:p>
    <w:p w14:paraId="3252BB15" w14:textId="44BD94B7" w:rsidR="007006A1" w:rsidRDefault="007006A1" w:rsidP="00F646B5">
      <w:pPr>
        <w:pStyle w:val="a"/>
      </w:pPr>
      <w:r>
        <w:t>функция нахождения определения выбранного слова</w:t>
      </w:r>
      <w:r w:rsidRPr="008B6AA4">
        <w:t>;</w:t>
      </w:r>
    </w:p>
    <w:p w14:paraId="4B690DA0" w14:textId="53615A51" w:rsidR="001B148A" w:rsidRPr="001A0D2F" w:rsidRDefault="00273568" w:rsidP="004E0FD4">
      <w:pPr>
        <w:pStyle w:val="a"/>
      </w:pPr>
      <w:r>
        <w:t>функция обобщения текста</w:t>
      </w:r>
      <w:r w:rsidR="004E0FD4">
        <w:t>.</w:t>
      </w:r>
    </w:p>
    <w:p w14:paraId="628E3502" w14:textId="51DD31F3" w:rsidR="00C06A70" w:rsidRPr="004E0FD4" w:rsidRDefault="001A0D2F" w:rsidP="001A0D2F">
      <w:pPr>
        <w:rPr>
          <w:lang w:val="ru-RU"/>
        </w:rPr>
      </w:pPr>
      <w:r w:rsidRPr="001A0D2F">
        <w:rPr>
          <w:lang w:val="ru-RU"/>
        </w:rPr>
        <w:t>Первоочередность реализации функций указана по порядку.</w:t>
      </w:r>
    </w:p>
    <w:p w14:paraId="11826450" w14:textId="6241802C" w:rsidR="00CB5D7D" w:rsidRDefault="00CB5D7D" w:rsidP="00CB5D7D">
      <w:pPr>
        <w:pStyle w:val="3"/>
        <w:rPr>
          <w:lang w:val="ru-RU"/>
        </w:rPr>
      </w:pPr>
      <w:bookmarkStart w:id="18" w:name="_Toc168503899"/>
      <w:r w:rsidRPr="00CB5D7D">
        <w:rPr>
          <w:lang w:val="ru-RU"/>
        </w:rPr>
        <w:t>1.4.1</w:t>
      </w:r>
      <w:r>
        <w:rPr>
          <w:lang w:val="ru-RU"/>
        </w:rPr>
        <w:t xml:space="preserve"> Функция предоставления списка документов</w:t>
      </w:r>
      <w:bookmarkEnd w:id="18"/>
    </w:p>
    <w:p w14:paraId="5523BAFF" w14:textId="49EC31E5" w:rsidR="00CB5D7D" w:rsidRDefault="00CB5D7D" w:rsidP="00CB5D7D">
      <w:pPr>
        <w:rPr>
          <w:lang w:val="ru-RU"/>
        </w:rPr>
      </w:pPr>
      <w:r>
        <w:rPr>
          <w:lang w:val="ru-RU"/>
        </w:rPr>
        <w:t>В системе должна быть реализована функция предоставления списка книг, в виде обычного списка и виде сетки из обложек.</w:t>
      </w:r>
    </w:p>
    <w:p w14:paraId="786277D9" w14:textId="4421A5C5" w:rsidR="00CB5D7D" w:rsidRDefault="00CB5D7D" w:rsidP="006747C1">
      <w:pPr>
        <w:pStyle w:val="3"/>
        <w:rPr>
          <w:lang w:val="ru-RU"/>
        </w:rPr>
      </w:pPr>
      <w:bookmarkStart w:id="19" w:name="_Toc168503900"/>
      <w:r>
        <w:rPr>
          <w:lang w:val="ru-RU"/>
        </w:rPr>
        <w:lastRenderedPageBreak/>
        <w:t>1.4.2 Функция просмотра документа</w:t>
      </w:r>
      <w:bookmarkEnd w:id="19"/>
    </w:p>
    <w:p w14:paraId="3696B7C5" w14:textId="108D97D0" w:rsidR="00CB5D7D" w:rsidRDefault="00CB5D7D" w:rsidP="00CB5D7D">
      <w:pPr>
        <w:rPr>
          <w:lang w:val="ru-RU"/>
        </w:rPr>
      </w:pPr>
      <w:r>
        <w:rPr>
          <w:lang w:val="ru-RU"/>
        </w:rPr>
        <w:t>В системе должна быть реализована функция просмотра документа книги с навигацией по страницам, возможность перехода по главам и возможность масштабирования.</w:t>
      </w:r>
    </w:p>
    <w:p w14:paraId="0A5BB91C" w14:textId="74B4767F" w:rsidR="006747C1" w:rsidRDefault="006747C1" w:rsidP="006747C1">
      <w:pPr>
        <w:pStyle w:val="3"/>
        <w:rPr>
          <w:lang w:val="ru-RU"/>
        </w:rPr>
      </w:pPr>
      <w:bookmarkStart w:id="20" w:name="_Toc168503901"/>
      <w:r>
        <w:rPr>
          <w:lang w:val="ru-RU"/>
        </w:rPr>
        <w:t>1.4.3 Функция перевода текста</w:t>
      </w:r>
      <w:bookmarkEnd w:id="20"/>
    </w:p>
    <w:p w14:paraId="4CC54F86" w14:textId="26D32391" w:rsidR="006747C1" w:rsidRDefault="006747C1" w:rsidP="006747C1">
      <w:pPr>
        <w:rPr>
          <w:lang w:val="ru-RU"/>
        </w:rPr>
      </w:pPr>
      <w:r>
        <w:rPr>
          <w:lang w:val="ru-RU"/>
        </w:rPr>
        <w:t>В системе должна быть реализована функция перевода выбранного пользователем текста в документе, с поддержкой разных естественных языков.</w:t>
      </w:r>
    </w:p>
    <w:p w14:paraId="0E100021" w14:textId="4033CBAA" w:rsidR="006747C1" w:rsidRDefault="006747C1" w:rsidP="006747C1">
      <w:pPr>
        <w:pStyle w:val="3"/>
        <w:rPr>
          <w:lang w:val="ru-RU"/>
        </w:rPr>
      </w:pPr>
      <w:bookmarkStart w:id="21" w:name="_Toc168503902"/>
      <w:r>
        <w:rPr>
          <w:lang w:val="ru-RU"/>
        </w:rPr>
        <w:t>1.4.4 Функция нахождения определения выбранного слова</w:t>
      </w:r>
      <w:bookmarkEnd w:id="21"/>
    </w:p>
    <w:p w14:paraId="4535AEDF" w14:textId="0E84B1E8" w:rsidR="006747C1" w:rsidRDefault="006747C1" w:rsidP="006747C1">
      <w:pPr>
        <w:rPr>
          <w:lang w:val="ru-RU"/>
        </w:rPr>
      </w:pPr>
      <w:r>
        <w:rPr>
          <w:lang w:val="ru-RU"/>
        </w:rPr>
        <w:t>В системе должна быть реализована функция нахождения определения для выделенного пользователем в документе слова и вывода определения в виде отдельного</w:t>
      </w:r>
      <w:r w:rsidR="00BC4227">
        <w:rPr>
          <w:lang w:val="ru-RU"/>
        </w:rPr>
        <w:t xml:space="preserve"> (</w:t>
      </w:r>
      <w:r w:rsidR="001F4A1D">
        <w:rPr>
          <w:lang w:val="ru-RU"/>
        </w:rPr>
        <w:t>диалогового</w:t>
      </w:r>
      <w:r w:rsidR="00BC4227">
        <w:rPr>
          <w:lang w:val="ru-RU"/>
        </w:rPr>
        <w:t>)</w:t>
      </w:r>
      <w:r>
        <w:rPr>
          <w:lang w:val="ru-RU"/>
        </w:rPr>
        <w:t xml:space="preserve"> окна или через мен</w:t>
      </w:r>
      <w:r w:rsidR="00A21849">
        <w:rPr>
          <w:lang w:val="ru-RU"/>
        </w:rPr>
        <w:t>ю</w:t>
      </w:r>
      <w:r>
        <w:rPr>
          <w:lang w:val="ru-RU"/>
        </w:rPr>
        <w:t>.</w:t>
      </w:r>
    </w:p>
    <w:p w14:paraId="5A4AA5E2" w14:textId="4A048ECB" w:rsidR="006747C1" w:rsidRDefault="006747C1" w:rsidP="006747C1">
      <w:pPr>
        <w:pStyle w:val="3"/>
        <w:rPr>
          <w:lang w:val="ru-RU"/>
        </w:rPr>
      </w:pPr>
      <w:bookmarkStart w:id="22" w:name="_Toc168503903"/>
      <w:r>
        <w:rPr>
          <w:lang w:val="ru-RU"/>
        </w:rPr>
        <w:t>1.4.5 Функция обобщения текста</w:t>
      </w:r>
      <w:bookmarkEnd w:id="22"/>
    </w:p>
    <w:p w14:paraId="1BFCD860" w14:textId="5EDF33D6" w:rsidR="006747C1" w:rsidRPr="006747C1" w:rsidRDefault="006747C1" w:rsidP="006747C1">
      <w:pPr>
        <w:rPr>
          <w:lang w:val="ru-RU"/>
        </w:rPr>
      </w:pPr>
      <w:r>
        <w:rPr>
          <w:lang w:val="ru-RU"/>
        </w:rPr>
        <w:t xml:space="preserve">В системе должна быть реализована функция </w:t>
      </w:r>
      <w:r w:rsidR="00BC4227">
        <w:rPr>
          <w:lang w:val="ru-RU"/>
        </w:rPr>
        <w:t>обобщения выделенного пользователем текста в книге. Обобщение должно быть выведено в отдельном диалоговом окне.</w:t>
      </w:r>
    </w:p>
    <w:p w14:paraId="25344E4A" w14:textId="3C5DC381" w:rsidR="001B10B8" w:rsidRPr="005D29C2" w:rsidRDefault="001B10B8" w:rsidP="001B10B8">
      <w:pPr>
        <w:pStyle w:val="2"/>
        <w:rPr>
          <w:lang w:val="ru-RU"/>
        </w:rPr>
      </w:pPr>
      <w:bookmarkStart w:id="23" w:name="_Toc168503904"/>
      <w:r w:rsidRPr="001B10B8">
        <w:rPr>
          <w:lang w:val="ru-RU"/>
        </w:rPr>
        <w:t>1.5 Требования к видам обеспечения</w:t>
      </w:r>
      <w:bookmarkEnd w:id="23"/>
    </w:p>
    <w:p w14:paraId="7907A7E5" w14:textId="3F043DF5" w:rsidR="001B10B8" w:rsidRDefault="001B10B8" w:rsidP="001B10B8">
      <w:pPr>
        <w:pStyle w:val="3"/>
        <w:rPr>
          <w:lang w:val="ru-RU"/>
        </w:rPr>
      </w:pPr>
      <w:bookmarkStart w:id="24" w:name="_Toc168503905"/>
      <w:r w:rsidRPr="001B10B8">
        <w:rPr>
          <w:lang w:val="ru-RU"/>
        </w:rPr>
        <w:t>1.5.1 Требования к информационному обеспечению</w:t>
      </w:r>
      <w:bookmarkEnd w:id="24"/>
    </w:p>
    <w:p w14:paraId="203D23A9" w14:textId="77777777" w:rsidR="00C06A70" w:rsidRPr="00C06A70" w:rsidRDefault="00C06A70" w:rsidP="00C06A70">
      <w:pPr>
        <w:rPr>
          <w:b/>
          <w:lang w:val="ru-RU"/>
        </w:rPr>
      </w:pPr>
      <w:r w:rsidRPr="00C06A70">
        <w:rPr>
          <w:lang w:val="ru-RU"/>
        </w:rPr>
        <w:t>В системе должны быть предусмотрены следующие требования:</w:t>
      </w:r>
    </w:p>
    <w:p w14:paraId="59918899" w14:textId="5F8A6778" w:rsidR="00C06A70" w:rsidRPr="00C12B37" w:rsidRDefault="00C06A70" w:rsidP="00F646B5">
      <w:pPr>
        <w:pStyle w:val="a"/>
        <w:rPr>
          <w:b/>
        </w:rPr>
      </w:pPr>
      <w:r w:rsidRPr="00C12B37">
        <w:t>наличие систем</w:t>
      </w:r>
      <w:r w:rsidR="00572CDA" w:rsidRPr="00C12B37">
        <w:t>ы</w:t>
      </w:r>
      <w:r w:rsidRPr="00C12B37">
        <w:t xml:space="preserve"> управления базами данных;</w:t>
      </w:r>
    </w:p>
    <w:p w14:paraId="6B167181" w14:textId="69ABE2C1" w:rsidR="00386717" w:rsidRPr="00572CDA" w:rsidRDefault="0085715A" w:rsidP="00F646B5">
      <w:pPr>
        <w:pStyle w:val="a"/>
        <w:rPr>
          <w:b/>
        </w:rPr>
      </w:pPr>
      <w:r>
        <w:rPr>
          <w:bCs/>
        </w:rPr>
        <w:t xml:space="preserve">реализация средств </w:t>
      </w:r>
      <w:r w:rsidR="005D6517">
        <w:rPr>
          <w:bCs/>
        </w:rPr>
        <w:t>контроля вводимых данных</w:t>
      </w:r>
      <w:r w:rsidR="005D6517" w:rsidRPr="005D6517">
        <w:rPr>
          <w:bCs/>
        </w:rPr>
        <w:t>;</w:t>
      </w:r>
    </w:p>
    <w:p w14:paraId="00C48C95" w14:textId="6B740741" w:rsidR="001B10B8" w:rsidRPr="00BD5FD2" w:rsidRDefault="00572CDA" w:rsidP="00F646B5">
      <w:pPr>
        <w:pStyle w:val="a"/>
        <w:rPr>
          <w:b/>
        </w:rPr>
      </w:pPr>
      <w:r>
        <w:t>требования к архивации и шифровании отсутствуют.</w:t>
      </w:r>
    </w:p>
    <w:p w14:paraId="0FFD2149" w14:textId="5CF81DC8" w:rsidR="001B10B8" w:rsidRDefault="001B10B8" w:rsidP="001B10B8">
      <w:pPr>
        <w:pStyle w:val="3"/>
        <w:rPr>
          <w:lang w:val="ru-RU"/>
        </w:rPr>
      </w:pPr>
      <w:bookmarkStart w:id="25" w:name="_Toc168503906"/>
      <w:r w:rsidRPr="001B10B8">
        <w:rPr>
          <w:lang w:val="ru-RU"/>
        </w:rPr>
        <w:t>1.5.2 Требования к алгоритмическому обеспечению</w:t>
      </w:r>
      <w:bookmarkEnd w:id="25"/>
    </w:p>
    <w:p w14:paraId="19DAB758" w14:textId="1DAE6929" w:rsidR="001B10B8" w:rsidRDefault="00C626F1" w:rsidP="001B10B8">
      <w:pPr>
        <w:rPr>
          <w:lang w:val="ru-RU"/>
        </w:rPr>
      </w:pPr>
      <w:r>
        <w:rPr>
          <w:lang w:val="ru-RU"/>
        </w:rPr>
        <w:t xml:space="preserve">Необходимо реализовать алгоритм обмена информацией между серверной частью и </w:t>
      </w:r>
      <w:r>
        <w:t>API</w:t>
      </w:r>
      <w:r w:rsidRPr="00C626F1">
        <w:rPr>
          <w:lang w:val="ru-RU"/>
        </w:rPr>
        <w:t xml:space="preserve"> </w:t>
      </w:r>
      <w:r>
        <w:rPr>
          <w:lang w:val="ru-RU"/>
        </w:rPr>
        <w:t>искусственного интеллекта.</w:t>
      </w:r>
    </w:p>
    <w:p w14:paraId="260E7076" w14:textId="5A6C22DC" w:rsidR="00C626F1" w:rsidRPr="00C626F1" w:rsidRDefault="00C626F1" w:rsidP="001B10B8">
      <w:pPr>
        <w:rPr>
          <w:lang w:val="ru-RU"/>
        </w:rPr>
      </w:pPr>
      <w:r>
        <w:rPr>
          <w:lang w:val="ru-RU"/>
        </w:rPr>
        <w:t>Необходимо реализовать алгоритм добавлени</w:t>
      </w:r>
      <w:r w:rsidR="002A432B">
        <w:rPr>
          <w:lang w:val="ru-RU"/>
        </w:rPr>
        <w:t>я</w:t>
      </w:r>
      <w:r w:rsidR="00693EF3">
        <w:rPr>
          <w:lang w:val="ru-RU"/>
        </w:rPr>
        <w:t xml:space="preserve"> электронной</w:t>
      </w:r>
      <w:r>
        <w:rPr>
          <w:lang w:val="ru-RU"/>
        </w:rPr>
        <w:t xml:space="preserve"> книги в </w:t>
      </w:r>
      <w:r w:rsidR="00693EF3">
        <w:rPr>
          <w:lang w:val="ru-RU"/>
        </w:rPr>
        <w:t xml:space="preserve">электронную </w:t>
      </w:r>
      <w:r>
        <w:rPr>
          <w:lang w:val="ru-RU"/>
        </w:rPr>
        <w:t>библиотеку.</w:t>
      </w:r>
    </w:p>
    <w:p w14:paraId="39753EFB" w14:textId="72F2412A" w:rsidR="001B10B8" w:rsidRDefault="001B10B8" w:rsidP="001B10B8">
      <w:pPr>
        <w:pStyle w:val="3"/>
        <w:rPr>
          <w:lang w:val="ru-RU"/>
        </w:rPr>
      </w:pPr>
      <w:bookmarkStart w:id="26" w:name="_Toc168503907"/>
      <w:r w:rsidRPr="001B10B8">
        <w:rPr>
          <w:lang w:val="ru-RU"/>
        </w:rPr>
        <w:lastRenderedPageBreak/>
        <w:t>1.5.3 Требования к программному обеспечению</w:t>
      </w:r>
      <w:bookmarkEnd w:id="26"/>
    </w:p>
    <w:p w14:paraId="62092B11" w14:textId="0510B8AD" w:rsidR="00572CDA" w:rsidRPr="00C626F1" w:rsidRDefault="00572CDA" w:rsidP="00572CDA">
      <w:pPr>
        <w:rPr>
          <w:b/>
          <w:lang w:val="ru-RU"/>
        </w:rPr>
      </w:pPr>
      <w:r>
        <w:rPr>
          <w:lang w:val="ru-RU"/>
        </w:rPr>
        <w:t>Требования</w:t>
      </w:r>
      <w:r w:rsidRPr="00C626F1">
        <w:rPr>
          <w:lang w:val="ru-RU"/>
        </w:rPr>
        <w:t xml:space="preserve"> к </w:t>
      </w:r>
      <w:r>
        <w:rPr>
          <w:lang w:val="ru-RU"/>
        </w:rPr>
        <w:t>организации интерфейса</w:t>
      </w:r>
      <w:r w:rsidRPr="00C626F1">
        <w:rPr>
          <w:lang w:val="ru-RU"/>
        </w:rPr>
        <w:t>:</w:t>
      </w:r>
    </w:p>
    <w:p w14:paraId="14C60ADD" w14:textId="77777777" w:rsidR="00572CDA" w:rsidRPr="00386717" w:rsidRDefault="00572CDA" w:rsidP="00873956">
      <w:pPr>
        <w:pStyle w:val="a"/>
        <w:rPr>
          <w:b/>
          <w:lang w:eastAsia="en-US"/>
        </w:rPr>
      </w:pPr>
      <w:r w:rsidRPr="00572CDA">
        <w:rPr>
          <w:lang w:eastAsia="en-US"/>
        </w:rPr>
        <w:t>пользовательский интерфейс должен быть удобен, интуитивно понятен и прост в использовании;</w:t>
      </w:r>
    </w:p>
    <w:p w14:paraId="6D3850A3" w14:textId="0E09D35A" w:rsidR="00386717" w:rsidRPr="00654C79" w:rsidRDefault="00325042" w:rsidP="00873956">
      <w:pPr>
        <w:pStyle w:val="a"/>
        <w:rPr>
          <w:b/>
          <w:lang w:eastAsia="en-US"/>
        </w:rPr>
      </w:pPr>
      <w:r>
        <w:rPr>
          <w:lang w:eastAsia="en-US"/>
        </w:rPr>
        <w:t xml:space="preserve">на </w:t>
      </w:r>
      <w:r w:rsidR="00386717">
        <w:rPr>
          <w:lang w:eastAsia="en-US"/>
        </w:rPr>
        <w:t>главн</w:t>
      </w:r>
      <w:r>
        <w:rPr>
          <w:lang w:eastAsia="en-US"/>
        </w:rPr>
        <w:t xml:space="preserve">ой странице </w:t>
      </w:r>
      <w:r w:rsidR="00386717">
        <w:rPr>
          <w:lang w:eastAsia="en-US"/>
        </w:rPr>
        <w:t>расположить список недавно открытых</w:t>
      </w:r>
      <w:r w:rsidR="00654C79">
        <w:rPr>
          <w:lang w:eastAsia="en-US"/>
        </w:rPr>
        <w:t xml:space="preserve"> электронных</w:t>
      </w:r>
      <w:r w:rsidR="00386717">
        <w:rPr>
          <w:lang w:eastAsia="en-US"/>
        </w:rPr>
        <w:t xml:space="preserve"> книг</w:t>
      </w:r>
      <w:r w:rsidR="00654C79">
        <w:rPr>
          <w:lang w:eastAsia="en-US"/>
        </w:rPr>
        <w:t>,</w:t>
      </w:r>
      <w:r>
        <w:rPr>
          <w:lang w:eastAsia="en-US"/>
        </w:rPr>
        <w:t xml:space="preserve"> кнопка добавления </w:t>
      </w:r>
      <w:r w:rsidR="00654C79">
        <w:rPr>
          <w:lang w:eastAsia="en-US"/>
        </w:rPr>
        <w:t xml:space="preserve">новых </w:t>
      </w:r>
      <w:r>
        <w:rPr>
          <w:lang w:eastAsia="en-US"/>
        </w:rPr>
        <w:t>книг</w:t>
      </w:r>
      <w:r w:rsidR="00654C79">
        <w:rPr>
          <w:lang w:eastAsia="en-US"/>
        </w:rPr>
        <w:t xml:space="preserve"> из системы пользователя, сортировка книг по разным критериям, поиск по разным критериям</w:t>
      </w:r>
      <w:r w:rsidR="00386717" w:rsidRPr="00386717">
        <w:rPr>
          <w:lang w:eastAsia="en-US"/>
        </w:rPr>
        <w:t>;</w:t>
      </w:r>
    </w:p>
    <w:p w14:paraId="440D847C" w14:textId="3EC23E08" w:rsidR="00654C79" w:rsidRPr="00386717" w:rsidRDefault="00654C79" w:rsidP="00873956">
      <w:pPr>
        <w:pStyle w:val="a"/>
        <w:rPr>
          <w:b/>
          <w:lang w:eastAsia="en-US"/>
        </w:rPr>
      </w:pPr>
      <w:r>
        <w:rPr>
          <w:lang w:eastAsia="en-US"/>
        </w:rPr>
        <w:t>на страниц</w:t>
      </w:r>
      <w:r w:rsidR="0068523A">
        <w:rPr>
          <w:lang w:eastAsia="en-US"/>
        </w:rPr>
        <w:t>е</w:t>
      </w:r>
      <w:r>
        <w:rPr>
          <w:lang w:eastAsia="en-US"/>
        </w:rPr>
        <w:t xml:space="preserve"> аутентификации пользователя расположить ввод пользователя и пароля в виде ПИН-кода, кнопка входа</w:t>
      </w:r>
      <w:r w:rsidR="0068523A" w:rsidRPr="0068523A">
        <w:rPr>
          <w:lang w:eastAsia="en-US"/>
        </w:rPr>
        <w:t xml:space="preserve"> </w:t>
      </w:r>
      <w:r w:rsidR="0068523A">
        <w:rPr>
          <w:lang w:eastAsia="en-US"/>
        </w:rPr>
        <w:t>в систему</w:t>
      </w:r>
      <w:r>
        <w:rPr>
          <w:lang w:eastAsia="en-US"/>
        </w:rPr>
        <w:t>, кнопка регистрации нового пользователя</w:t>
      </w:r>
      <w:r w:rsidRPr="00654C79">
        <w:rPr>
          <w:lang w:eastAsia="en-US"/>
        </w:rPr>
        <w:t>;</w:t>
      </w:r>
    </w:p>
    <w:p w14:paraId="338B406D" w14:textId="13E3C957" w:rsidR="00386717" w:rsidRPr="0068523A" w:rsidRDefault="00325042" w:rsidP="00873956">
      <w:pPr>
        <w:pStyle w:val="a"/>
        <w:rPr>
          <w:b/>
          <w:lang w:eastAsia="en-US"/>
        </w:rPr>
      </w:pPr>
      <w:r>
        <w:rPr>
          <w:bCs/>
          <w:lang w:eastAsia="en-US"/>
        </w:rPr>
        <w:t>на странице просмотра книги должно быть кнопки навигации по разным страницам, управляющие элементы изменения масштаба, возможность выделять текст</w:t>
      </w:r>
      <w:r w:rsidR="00654C79">
        <w:rPr>
          <w:bCs/>
          <w:lang w:eastAsia="en-US"/>
        </w:rPr>
        <w:t>, копирование в буфер обмена выделенного текста, также возможность нахождения перевода выделенного текста, нахождение определения выделенного текста</w:t>
      </w:r>
      <w:r w:rsidR="0068523A" w:rsidRPr="0068523A">
        <w:rPr>
          <w:bCs/>
          <w:lang w:eastAsia="en-US"/>
        </w:rPr>
        <w:t>;</w:t>
      </w:r>
    </w:p>
    <w:p w14:paraId="3B07FE1B" w14:textId="174BA8D3" w:rsidR="00F646B5" w:rsidRPr="003C6F0D" w:rsidRDefault="0068523A" w:rsidP="00DF1CCC">
      <w:pPr>
        <w:pStyle w:val="a"/>
        <w:rPr>
          <w:bCs/>
          <w:lang w:eastAsia="en-US"/>
        </w:rPr>
      </w:pPr>
      <w:r w:rsidRPr="003C6F0D">
        <w:rPr>
          <w:bCs/>
          <w:lang w:eastAsia="en-US"/>
        </w:rPr>
        <w:t>страница редактирования метаданных книги таких как название, теги, описание.</w:t>
      </w:r>
    </w:p>
    <w:p w14:paraId="38474058" w14:textId="4340F038" w:rsidR="00F372E7" w:rsidRDefault="00F372E7" w:rsidP="00F372E7">
      <w:pPr>
        <w:pStyle w:val="2"/>
        <w:rPr>
          <w:lang w:val="ru-RU"/>
        </w:rPr>
      </w:pPr>
      <w:bookmarkStart w:id="27" w:name="_Toc168503908"/>
      <w:r>
        <w:rPr>
          <w:lang w:val="ru-RU"/>
        </w:rPr>
        <w:t xml:space="preserve">1.6 </w:t>
      </w:r>
      <w:r w:rsidRPr="00F372E7">
        <w:rPr>
          <w:lang w:val="ru-RU"/>
        </w:rPr>
        <w:t>Анализ аналогичных разработок</w:t>
      </w:r>
      <w:bookmarkEnd w:id="27"/>
    </w:p>
    <w:p w14:paraId="370ADB1C" w14:textId="72BEABAB" w:rsidR="00C12B37" w:rsidRPr="00C12B37" w:rsidRDefault="00C12B37" w:rsidP="00676AFE">
      <w:pPr>
        <w:rPr>
          <w:szCs w:val="30"/>
          <w:lang w:val="ru-RU"/>
        </w:rPr>
      </w:pPr>
      <w:r w:rsidRPr="00C12B37">
        <w:rPr>
          <w:szCs w:val="30"/>
          <w:lang w:val="ru-RU"/>
        </w:rPr>
        <w:t>Существует некоторое количество</w:t>
      </w:r>
      <w:r>
        <w:rPr>
          <w:szCs w:val="30"/>
          <w:lang w:val="ru-RU"/>
        </w:rPr>
        <w:t xml:space="preserve"> систем</w:t>
      </w:r>
      <w:r w:rsidRPr="00C12B37">
        <w:rPr>
          <w:szCs w:val="30"/>
          <w:lang w:val="ru-RU"/>
        </w:rPr>
        <w:t>, выполняющих схожие разрабатываемой задачи.</w:t>
      </w:r>
      <w:r>
        <w:rPr>
          <w:szCs w:val="30"/>
          <w:lang w:val="ru-RU"/>
        </w:rPr>
        <w:t xml:space="preserve"> Их основной функционал направлен на предоставление электронной библиотеки и возможности их чтения.</w:t>
      </w:r>
    </w:p>
    <w:p w14:paraId="251232C6" w14:textId="2DFC201F" w:rsidR="00F44C49" w:rsidRPr="0086264C" w:rsidRDefault="00816E40" w:rsidP="00816E40">
      <w:pPr>
        <w:pStyle w:val="3"/>
        <w:rPr>
          <w:lang w:val="ru-RU"/>
        </w:rPr>
      </w:pPr>
      <w:bookmarkStart w:id="28" w:name="_Toc168503909"/>
      <w:r w:rsidRPr="0086264C">
        <w:rPr>
          <w:lang w:val="ru-RU"/>
        </w:rPr>
        <w:t xml:space="preserve">1.6.1 </w:t>
      </w:r>
      <w:r>
        <w:t>Calibre</w:t>
      </w:r>
      <w:bookmarkEnd w:id="28"/>
    </w:p>
    <w:p w14:paraId="70555BC7" w14:textId="2AC27D89" w:rsidR="009545E8" w:rsidRDefault="008B4A49" w:rsidP="00816E40">
      <w:pPr>
        <w:rPr>
          <w:lang w:val="ru-RU"/>
        </w:rPr>
      </w:pPr>
      <w:r>
        <w:t>Calibre</w:t>
      </w:r>
      <w:r w:rsidRPr="008B4A49">
        <w:rPr>
          <w:lang w:val="ru-RU"/>
        </w:rPr>
        <w:t xml:space="preserve"> – </w:t>
      </w:r>
      <w:r>
        <w:rPr>
          <w:lang w:val="ru-RU"/>
        </w:rPr>
        <w:t>кроссплатформенное, свободное и отрытое программное обеспечение для чтения и хранения</w:t>
      </w:r>
      <w:r w:rsidR="00925DC7" w:rsidRPr="00925DC7">
        <w:rPr>
          <w:lang w:val="ru-RU"/>
        </w:rPr>
        <w:t xml:space="preserve"> </w:t>
      </w:r>
      <w:r w:rsidR="00925DC7">
        <w:rPr>
          <w:lang w:val="ru-RU"/>
        </w:rPr>
        <w:t>электронных книг</w:t>
      </w:r>
      <w:r>
        <w:rPr>
          <w:lang w:val="ru-RU"/>
        </w:rPr>
        <w:t xml:space="preserve"> в электронной библиотеке</w:t>
      </w:r>
      <w:r w:rsidR="00925DC7">
        <w:rPr>
          <w:lang w:val="ru-RU"/>
        </w:rPr>
        <w:t xml:space="preserve"> для</w:t>
      </w:r>
      <w:r w:rsidR="00C41C2B" w:rsidRPr="00C41C2B">
        <w:rPr>
          <w:lang w:val="ru-RU"/>
        </w:rPr>
        <w:t xml:space="preserve"> </w:t>
      </w:r>
      <w:r w:rsidR="00C41C2B">
        <w:rPr>
          <w:lang w:val="ru-RU"/>
        </w:rPr>
        <w:t>настольных систем на базе</w:t>
      </w:r>
      <w:r w:rsidR="00925DC7">
        <w:rPr>
          <w:lang w:val="ru-RU"/>
        </w:rPr>
        <w:t xml:space="preserve"> </w:t>
      </w:r>
      <w:r w:rsidR="00925DC7">
        <w:t>Windows</w:t>
      </w:r>
      <w:r w:rsidR="00925DC7" w:rsidRPr="00925DC7">
        <w:rPr>
          <w:lang w:val="ru-RU"/>
        </w:rPr>
        <w:t xml:space="preserve">, </w:t>
      </w:r>
      <w:r w:rsidR="00925DC7">
        <w:t>MacOS</w:t>
      </w:r>
      <w:r w:rsidR="00925DC7" w:rsidRPr="00925DC7">
        <w:rPr>
          <w:lang w:val="ru-RU"/>
        </w:rPr>
        <w:t xml:space="preserve"> </w:t>
      </w:r>
      <w:r w:rsidR="00925DC7">
        <w:rPr>
          <w:lang w:val="ru-RU"/>
        </w:rPr>
        <w:t xml:space="preserve">и </w:t>
      </w:r>
      <w:r w:rsidR="00925DC7">
        <w:t>Linux</w:t>
      </w:r>
      <w:r>
        <w:rPr>
          <w:lang w:val="ru-RU"/>
        </w:rPr>
        <w:t>, разработанное в 2006 году.</w:t>
      </w:r>
      <w:r w:rsidR="00C41C2B">
        <w:rPr>
          <w:lang w:val="ru-RU"/>
        </w:rPr>
        <w:t xml:space="preserve"> В данный момент продолжает поддерживаться.</w:t>
      </w:r>
      <w:r>
        <w:rPr>
          <w:lang w:val="ru-RU"/>
        </w:rPr>
        <w:t xml:space="preserve"> Распространяется под лицензией </w:t>
      </w:r>
      <w:r>
        <w:t>GNU</w:t>
      </w:r>
      <w:r w:rsidRPr="008B4A49">
        <w:rPr>
          <w:lang w:val="ru-RU"/>
        </w:rPr>
        <w:t xml:space="preserve"> </w:t>
      </w:r>
      <w:r>
        <w:t>GPL</w:t>
      </w:r>
      <w:r>
        <w:rPr>
          <w:lang w:val="ru-RU"/>
        </w:rPr>
        <w:t xml:space="preserve"> версии </w:t>
      </w:r>
      <w:r w:rsidR="00C41C2B">
        <w:rPr>
          <w:lang w:val="ru-RU"/>
        </w:rPr>
        <w:t>3</w:t>
      </w:r>
      <w:r w:rsidRPr="008B4A49">
        <w:rPr>
          <w:lang w:val="ru-RU"/>
        </w:rPr>
        <w:t>.</w:t>
      </w:r>
      <w:r>
        <w:rPr>
          <w:lang w:val="ru-RU"/>
        </w:rPr>
        <w:t xml:space="preserve"> Последняя версия программы – 7.9.0 (19 апреля </w:t>
      </w:r>
      <w:r>
        <w:rPr>
          <w:lang w:val="ru-RU"/>
        </w:rPr>
        <w:lastRenderedPageBreak/>
        <w:t>2024). Обладает довольно большим функционалом</w:t>
      </w:r>
      <w:r w:rsidR="00925DC7" w:rsidRPr="00925DC7">
        <w:rPr>
          <w:lang w:val="ru-RU"/>
        </w:rPr>
        <w:t xml:space="preserve">: </w:t>
      </w:r>
      <w:r w:rsidR="00925DC7">
        <w:rPr>
          <w:lang w:val="ru-RU"/>
        </w:rPr>
        <w:t xml:space="preserve">можно конвертировать книги в разные форматы, собирать статьи с новостных сайтов и создавать из них электронную книгу, </w:t>
      </w:r>
      <w:r w:rsidR="00355301">
        <w:rPr>
          <w:lang w:val="ru-RU"/>
        </w:rPr>
        <w:t xml:space="preserve">возможность </w:t>
      </w:r>
      <w:r w:rsidR="00925DC7">
        <w:rPr>
          <w:lang w:val="ru-RU"/>
        </w:rPr>
        <w:t>искать электронные книги на разных сайтах магазинах и т.п</w:t>
      </w:r>
      <w:r>
        <w:rPr>
          <w:lang w:val="ru-RU"/>
        </w:rPr>
        <w:t>.</w:t>
      </w:r>
      <w:r w:rsidR="00673C49" w:rsidRPr="00673C49">
        <w:rPr>
          <w:lang w:val="ru-RU"/>
        </w:rPr>
        <w:t xml:space="preserve"> </w:t>
      </w:r>
      <w:r w:rsidR="00673C49">
        <w:rPr>
          <w:lang w:val="ru-RU"/>
        </w:rPr>
        <w:t xml:space="preserve">Большая часть кода программы написана на языке программирования </w:t>
      </w:r>
      <w:r w:rsidR="00673C49">
        <w:t>Python</w:t>
      </w:r>
      <w:r w:rsidR="00C41C2B" w:rsidRPr="00C41C2B">
        <w:rPr>
          <w:lang w:val="ru-RU"/>
        </w:rPr>
        <w:t xml:space="preserve"> </w:t>
      </w:r>
      <w:r w:rsidR="00C41C2B">
        <w:rPr>
          <w:lang w:val="ru-RU"/>
        </w:rPr>
        <w:t xml:space="preserve">и с помощью фреймворка </w:t>
      </w:r>
      <w:r w:rsidR="00355301">
        <w:t>Py</w:t>
      </w:r>
      <w:r w:rsidR="00C41C2B">
        <w:t>Q</w:t>
      </w:r>
      <w:r w:rsidR="00355301">
        <w:t>t</w:t>
      </w:r>
      <w:r w:rsidR="00673C49" w:rsidRPr="00673C49">
        <w:rPr>
          <w:lang w:val="ru-RU"/>
        </w:rPr>
        <w:t>.</w:t>
      </w:r>
      <w:r>
        <w:rPr>
          <w:lang w:val="ru-RU"/>
        </w:rPr>
        <w:t xml:space="preserve"> Визуальное представление программы </w:t>
      </w:r>
      <w:r>
        <w:t>Calibre</w:t>
      </w:r>
      <w:r>
        <w:rPr>
          <w:lang w:val="ru-RU"/>
        </w:rPr>
        <w:t xml:space="preserve"> представлена на рисунке </w:t>
      </w:r>
      <w:r w:rsidR="00752473">
        <w:rPr>
          <w:lang w:val="ru-RU"/>
        </w:rPr>
        <w:t>1.</w:t>
      </w:r>
      <w:r>
        <w:rPr>
          <w:lang w:val="ru-RU"/>
        </w:rPr>
        <w:t>1.</w:t>
      </w:r>
    </w:p>
    <w:p w14:paraId="4C900660" w14:textId="40AF3AC9" w:rsidR="00925DC7" w:rsidRPr="002600B1" w:rsidRDefault="00925DC7" w:rsidP="00752473">
      <w:pPr>
        <w:pStyle w:val="aff8"/>
      </w:pPr>
      <w:r w:rsidRPr="00925DC7">
        <w:drawing>
          <wp:inline distT="0" distB="0" distL="0" distR="0" wp14:anchorId="6A835CE7" wp14:editId="11BD5CC8">
            <wp:extent cx="5210864" cy="2400300"/>
            <wp:effectExtent l="0" t="0" r="8890" b="0"/>
            <wp:docPr id="22639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738" cy="242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C8B6" w14:textId="0F6F1C7D" w:rsidR="00925DC7" w:rsidRDefault="00925DC7" w:rsidP="00752473">
      <w:pPr>
        <w:pStyle w:val="aff8"/>
      </w:pPr>
      <w:r>
        <w:t xml:space="preserve">Рисунок </w:t>
      </w:r>
      <w:r w:rsidR="00752473">
        <w:t>1.</w:t>
      </w:r>
      <w:r>
        <w:t>1 – Окно программы Calibre</w:t>
      </w:r>
    </w:p>
    <w:p w14:paraId="633FB5B6" w14:textId="39802A10" w:rsidR="00752473" w:rsidRDefault="00752473">
      <w:pPr>
        <w:suppressAutoHyphens w:val="0"/>
        <w:autoSpaceDN/>
        <w:spacing w:line="240" w:lineRule="auto"/>
        <w:ind w:firstLine="0"/>
        <w:jc w:val="left"/>
        <w:rPr>
          <w:rFonts w:eastAsia="Times New Roman" w:cs="Times New Roman"/>
          <w:noProof/>
          <w:kern w:val="0"/>
          <w:lang w:val="ru-RU" w:eastAsia="ru-RU" w:bidi="ar-SA"/>
        </w:rPr>
      </w:pPr>
      <w:r w:rsidRPr="001A4429">
        <w:rPr>
          <w:lang w:val="ru-RU"/>
        </w:rPr>
        <w:br w:type="page"/>
      </w:r>
    </w:p>
    <w:p w14:paraId="7FDDE7AB" w14:textId="0F9F85DC" w:rsidR="00925DC7" w:rsidRDefault="00925DC7" w:rsidP="00673C49">
      <w:pPr>
        <w:pStyle w:val="3"/>
        <w:rPr>
          <w:lang w:val="ru-RU"/>
        </w:rPr>
      </w:pPr>
      <w:bookmarkStart w:id="29" w:name="_Toc168503910"/>
      <w:r w:rsidRPr="005D29C2">
        <w:rPr>
          <w:lang w:val="ru-RU"/>
        </w:rPr>
        <w:lastRenderedPageBreak/>
        <w:t xml:space="preserve">1.6.2 </w:t>
      </w:r>
      <w:r>
        <w:t>Kavita</w:t>
      </w:r>
      <w:bookmarkEnd w:id="29"/>
    </w:p>
    <w:p w14:paraId="178C65B4" w14:textId="51F04AA9" w:rsidR="00673C49" w:rsidRPr="00C41C2B" w:rsidRDefault="00673C49" w:rsidP="00C41C2B">
      <w:pPr>
        <w:rPr>
          <w:lang w:val="ru-RU"/>
        </w:rPr>
      </w:pPr>
      <w:r>
        <w:t>Kavita</w:t>
      </w:r>
      <w:r w:rsidRPr="00673C49">
        <w:rPr>
          <w:lang w:val="ru-RU"/>
        </w:rPr>
        <w:t xml:space="preserve"> </w:t>
      </w:r>
      <w:r>
        <w:rPr>
          <w:lang w:val="ru-RU"/>
        </w:rPr>
        <w:t xml:space="preserve">– открытое программное обеспечение для чтения и хранения книг в электронной библиотеке, созданное в 2020 году. Сделана в виде </w:t>
      </w:r>
      <w:r>
        <w:t>web</w:t>
      </w:r>
      <w:r>
        <w:rPr>
          <w:lang w:val="ru-RU"/>
        </w:rPr>
        <w:t>-приложения</w:t>
      </w:r>
      <w:r w:rsidR="00C41C2B">
        <w:rPr>
          <w:lang w:val="ru-RU"/>
        </w:rPr>
        <w:t>.</w:t>
      </w:r>
      <w:r>
        <w:rPr>
          <w:lang w:val="ru-RU"/>
        </w:rPr>
        <w:t xml:space="preserve"> Написана на </w:t>
      </w:r>
      <w:r w:rsidR="00C41C2B">
        <w:rPr>
          <w:lang w:val="ru-RU"/>
        </w:rPr>
        <w:t xml:space="preserve">языках программирования </w:t>
      </w:r>
      <w:r w:rsidR="00C41C2B">
        <w:t>C</w:t>
      </w:r>
      <w:r w:rsidR="00C41C2B" w:rsidRPr="00C41C2B">
        <w:rPr>
          <w:lang w:val="ru-RU"/>
        </w:rPr>
        <w:t xml:space="preserve"># </w:t>
      </w:r>
      <w:r w:rsidR="00C41C2B">
        <w:rPr>
          <w:lang w:val="ru-RU"/>
        </w:rPr>
        <w:t xml:space="preserve">и </w:t>
      </w:r>
      <w:r w:rsidR="00C41C2B">
        <w:t>Typescript</w:t>
      </w:r>
      <w:r w:rsidR="00C41C2B" w:rsidRPr="00C41C2B">
        <w:rPr>
          <w:lang w:val="ru-RU"/>
        </w:rPr>
        <w:t xml:space="preserve"> </w:t>
      </w:r>
      <w:r w:rsidR="00C41C2B">
        <w:rPr>
          <w:lang w:val="ru-RU"/>
        </w:rPr>
        <w:t>с помощью</w:t>
      </w:r>
      <w:r w:rsidR="00C41C2B" w:rsidRPr="00C41C2B">
        <w:rPr>
          <w:lang w:val="ru-RU"/>
        </w:rPr>
        <w:t xml:space="preserve"> </w:t>
      </w:r>
      <w:r w:rsidR="00C41C2B">
        <w:rPr>
          <w:lang w:val="ru-RU"/>
        </w:rPr>
        <w:t>фреймворко</w:t>
      </w:r>
      <w:r w:rsidR="00A25D4C">
        <w:rPr>
          <w:lang w:val="ru-RU"/>
        </w:rPr>
        <w:t>в</w:t>
      </w:r>
      <w:r w:rsidR="00C41C2B">
        <w:rPr>
          <w:lang w:val="ru-RU"/>
        </w:rPr>
        <w:t xml:space="preserve"> </w:t>
      </w:r>
      <w:r w:rsidR="00C41C2B">
        <w:t>ASP</w:t>
      </w:r>
      <w:r w:rsidR="00C41C2B" w:rsidRPr="00C41C2B">
        <w:rPr>
          <w:lang w:val="ru-RU"/>
        </w:rPr>
        <w:t>.</w:t>
      </w:r>
      <w:r w:rsidR="00C41C2B">
        <w:t>NET</w:t>
      </w:r>
      <w:r w:rsidR="00C41C2B" w:rsidRPr="00C41C2B">
        <w:rPr>
          <w:lang w:val="ru-RU"/>
        </w:rPr>
        <w:t xml:space="preserve"> </w:t>
      </w:r>
      <w:r w:rsidR="00C41C2B">
        <w:rPr>
          <w:lang w:val="ru-RU"/>
        </w:rPr>
        <w:t xml:space="preserve">и </w:t>
      </w:r>
      <w:r w:rsidR="00C41C2B">
        <w:t>Angular</w:t>
      </w:r>
      <w:r w:rsidR="00C41C2B" w:rsidRPr="00C41C2B">
        <w:rPr>
          <w:lang w:val="ru-RU"/>
        </w:rPr>
        <w:t>.</w:t>
      </w:r>
      <w:r w:rsidR="00074ABB">
        <w:rPr>
          <w:lang w:val="ru-RU"/>
        </w:rPr>
        <w:t xml:space="preserve"> На данный момент ещё находится в разработке. Последняя версия – 0.8.1 (23 апреля 2024).</w:t>
      </w:r>
      <w:r w:rsidR="00C41C2B">
        <w:rPr>
          <w:lang w:val="ru-RU"/>
        </w:rPr>
        <w:t xml:space="preserve"> Исходный код программы распространяется под лицензией </w:t>
      </w:r>
      <w:r w:rsidR="00C41C2B">
        <w:t>GNU</w:t>
      </w:r>
      <w:r w:rsidR="00C41C2B" w:rsidRPr="00C41C2B">
        <w:rPr>
          <w:lang w:val="ru-RU"/>
        </w:rPr>
        <w:t xml:space="preserve"> </w:t>
      </w:r>
      <w:r w:rsidR="00C41C2B">
        <w:t>GPL</w:t>
      </w:r>
      <w:r w:rsidR="00C41C2B" w:rsidRPr="00C41C2B">
        <w:rPr>
          <w:lang w:val="ru-RU"/>
        </w:rPr>
        <w:t xml:space="preserve"> </w:t>
      </w:r>
      <w:r w:rsidR="00C41C2B">
        <w:rPr>
          <w:lang w:val="ru-RU"/>
        </w:rPr>
        <w:t xml:space="preserve">версии 3. Визуальное представление программы </w:t>
      </w:r>
      <w:r w:rsidR="00C41C2B">
        <w:t>Kavita</w:t>
      </w:r>
      <w:r w:rsidR="00C41C2B">
        <w:rPr>
          <w:lang w:val="ru-RU"/>
        </w:rPr>
        <w:t xml:space="preserve"> изображена на рисунке </w:t>
      </w:r>
      <w:r w:rsidR="00752473">
        <w:rPr>
          <w:lang w:val="ru-RU"/>
        </w:rPr>
        <w:t>1.</w:t>
      </w:r>
      <w:r w:rsidR="00C41C2B">
        <w:rPr>
          <w:lang w:val="ru-RU"/>
        </w:rPr>
        <w:t>2.</w:t>
      </w:r>
    </w:p>
    <w:p w14:paraId="40A33025" w14:textId="5BC74EB5" w:rsidR="00673C49" w:rsidRPr="00673C49" w:rsidRDefault="00673C49" w:rsidP="00752473">
      <w:pPr>
        <w:pStyle w:val="aff8"/>
      </w:pPr>
      <w:r w:rsidRPr="00673C49">
        <w:drawing>
          <wp:inline distT="0" distB="0" distL="0" distR="0" wp14:anchorId="0508E0C2" wp14:editId="3B3DF3D6">
            <wp:extent cx="6046682" cy="2903396"/>
            <wp:effectExtent l="0" t="0" r="0" b="0"/>
            <wp:docPr id="111408667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998" cy="291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27DB" w14:textId="1589927E" w:rsidR="00673C49" w:rsidRPr="005D29C2" w:rsidRDefault="00074ABB" w:rsidP="00752473">
      <w:pPr>
        <w:pStyle w:val="aff8"/>
      </w:pPr>
      <w:r>
        <w:t xml:space="preserve">Рисунок </w:t>
      </w:r>
      <w:r w:rsidR="00752473">
        <w:t>1.</w:t>
      </w:r>
      <w:r>
        <w:t>2 – Веб-страница программы Kavita</w:t>
      </w:r>
    </w:p>
    <w:p w14:paraId="445042D2" w14:textId="56D39806" w:rsidR="00861B2A" w:rsidRPr="005D29C2" w:rsidRDefault="00185425" w:rsidP="0068523A">
      <w:pPr>
        <w:pStyle w:val="3"/>
        <w:rPr>
          <w:lang w:val="ru-RU"/>
        </w:rPr>
      </w:pPr>
      <w:r w:rsidRPr="005D29C2">
        <w:rPr>
          <w:lang w:val="ru-RU"/>
        </w:rPr>
        <w:br w:type="page"/>
      </w:r>
      <w:bookmarkStart w:id="30" w:name="_Toc168503911"/>
      <w:r w:rsidR="00861B2A" w:rsidRPr="005D29C2">
        <w:rPr>
          <w:lang w:val="ru-RU"/>
        </w:rPr>
        <w:lastRenderedPageBreak/>
        <w:t xml:space="preserve">1.6.3 </w:t>
      </w:r>
      <w:r w:rsidR="00861B2A">
        <w:t>Koodo</w:t>
      </w:r>
      <w:bookmarkEnd w:id="30"/>
    </w:p>
    <w:p w14:paraId="0603506E" w14:textId="05C6DA99" w:rsidR="008A4743" w:rsidRPr="008A4743" w:rsidRDefault="008A4743" w:rsidP="008A4743">
      <w:pPr>
        <w:rPr>
          <w:lang w:val="ru-RU"/>
        </w:rPr>
      </w:pPr>
      <w:r>
        <w:t>Koodo</w:t>
      </w:r>
      <w:r w:rsidRPr="008A4743">
        <w:rPr>
          <w:lang w:val="ru-RU"/>
        </w:rPr>
        <w:t xml:space="preserve"> – </w:t>
      </w:r>
      <w:r>
        <w:rPr>
          <w:lang w:val="ru-RU"/>
        </w:rPr>
        <w:t xml:space="preserve">свободное программное обеспечение для чтения и хранения книг, разработанная в 2020 году. Написана на языке программирования </w:t>
      </w:r>
      <w:r>
        <w:t>JavaScript</w:t>
      </w:r>
      <w:r>
        <w:rPr>
          <w:lang w:val="ru-RU"/>
        </w:rPr>
        <w:t xml:space="preserve"> с использованием фреймворка </w:t>
      </w:r>
      <w:r>
        <w:t>React</w:t>
      </w:r>
      <w:r>
        <w:rPr>
          <w:lang w:val="ru-RU"/>
        </w:rPr>
        <w:t>.</w:t>
      </w:r>
      <w:r w:rsidRPr="008A4743">
        <w:rPr>
          <w:lang w:val="ru-RU"/>
        </w:rPr>
        <w:t xml:space="preserve"> </w:t>
      </w:r>
      <w:r>
        <w:rPr>
          <w:lang w:val="ru-RU"/>
        </w:rPr>
        <w:t>Распространяется в виде настольного приложения</w:t>
      </w:r>
      <w:r w:rsidR="00A63BE4" w:rsidRPr="00A63BE4">
        <w:rPr>
          <w:lang w:val="ru-RU"/>
        </w:rPr>
        <w:t xml:space="preserve"> </w:t>
      </w:r>
      <w:r w:rsidR="00A63BE4">
        <w:rPr>
          <w:lang w:val="ru-RU"/>
        </w:rPr>
        <w:t>на базе</w:t>
      </w:r>
      <w:r w:rsidR="00A63BE4" w:rsidRPr="00A63BE4">
        <w:rPr>
          <w:lang w:val="ru-RU"/>
        </w:rPr>
        <w:t xml:space="preserve"> </w:t>
      </w:r>
      <w:r w:rsidR="00A63BE4">
        <w:t>Electron</w:t>
      </w:r>
      <w:r>
        <w:rPr>
          <w:lang w:val="ru-RU"/>
        </w:rPr>
        <w:t xml:space="preserve"> и может работать как веб-приложение. Исходный код распространяется под лицензией </w:t>
      </w:r>
      <w:r>
        <w:t>AGPL</w:t>
      </w:r>
      <w:r>
        <w:rPr>
          <w:lang w:val="ru-RU"/>
        </w:rPr>
        <w:t xml:space="preserve"> версии</w:t>
      </w:r>
      <w:r w:rsidRPr="008A4743">
        <w:rPr>
          <w:lang w:val="ru-RU"/>
        </w:rPr>
        <w:t xml:space="preserve"> 3</w:t>
      </w:r>
      <w:r>
        <w:rPr>
          <w:lang w:val="ru-RU"/>
        </w:rPr>
        <w:t xml:space="preserve">. Последняя версия – 1.6.6 (6 апреля 2024). Визуальное представление программы </w:t>
      </w:r>
      <w:r>
        <w:t>Koodo</w:t>
      </w:r>
      <w:r w:rsidRPr="008A4743">
        <w:rPr>
          <w:lang w:val="ru-RU"/>
        </w:rPr>
        <w:t xml:space="preserve"> </w:t>
      </w:r>
      <w:r>
        <w:rPr>
          <w:lang w:val="ru-RU"/>
        </w:rPr>
        <w:t xml:space="preserve">изображена на рисунке </w:t>
      </w:r>
      <w:r w:rsidR="00752473">
        <w:rPr>
          <w:lang w:val="ru-RU"/>
        </w:rPr>
        <w:t>1.</w:t>
      </w:r>
      <w:r>
        <w:rPr>
          <w:lang w:val="ru-RU"/>
        </w:rPr>
        <w:t>3.</w:t>
      </w:r>
    </w:p>
    <w:p w14:paraId="390318DB" w14:textId="61564AA6" w:rsidR="00861B2A" w:rsidRDefault="00861B2A" w:rsidP="00752473">
      <w:pPr>
        <w:pStyle w:val="aff8"/>
      </w:pPr>
      <w:r>
        <w:drawing>
          <wp:inline distT="0" distB="0" distL="0" distR="0" wp14:anchorId="467AA835" wp14:editId="2FB11B28">
            <wp:extent cx="4176777" cy="3015564"/>
            <wp:effectExtent l="0" t="0" r="0" b="0"/>
            <wp:docPr id="2133177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779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3236" cy="304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F634" w14:textId="6ABF82C7" w:rsidR="00321C8C" w:rsidRPr="0086264C" w:rsidRDefault="00321C8C" w:rsidP="00752473">
      <w:pPr>
        <w:pStyle w:val="aff8"/>
      </w:pPr>
      <w:r>
        <w:t xml:space="preserve">Рисунок </w:t>
      </w:r>
      <w:r w:rsidR="00752473">
        <w:t>1.3</w:t>
      </w:r>
      <w:r>
        <w:t xml:space="preserve"> – Страница программы Kodoo</w:t>
      </w:r>
    </w:p>
    <w:p w14:paraId="4BEAE941" w14:textId="77777777" w:rsidR="00333385" w:rsidRDefault="00333385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DC5E220" w14:textId="32567C44" w:rsidR="000E52B4" w:rsidRPr="000E52B4" w:rsidRDefault="000E52B4" w:rsidP="000E52B4">
      <w:pPr>
        <w:rPr>
          <w:lang w:val="ru-RU"/>
        </w:rPr>
      </w:pPr>
      <w:r>
        <w:rPr>
          <w:lang w:val="ru-RU"/>
        </w:rPr>
        <w:lastRenderedPageBreak/>
        <w:t>Сравнительный анализ аналогичных программных систем с разрабатываемым продуктом приведена в таблице 1</w:t>
      </w:r>
      <w:r w:rsidR="00C3655D">
        <w:rPr>
          <w:lang w:val="ru-RU"/>
        </w:rPr>
        <w:t>.1</w:t>
      </w:r>
      <w:r>
        <w:rPr>
          <w:lang w:val="ru-RU"/>
        </w:rPr>
        <w:t>.</w:t>
      </w:r>
    </w:p>
    <w:p w14:paraId="1F9942D3" w14:textId="2A130F07" w:rsidR="000E52B4" w:rsidRDefault="000E52B4" w:rsidP="000E52B4">
      <w:pPr>
        <w:ind w:firstLine="0"/>
        <w:rPr>
          <w:lang w:val="ru-RU"/>
        </w:rPr>
      </w:pPr>
      <w:r>
        <w:rPr>
          <w:lang w:val="ru-RU"/>
        </w:rPr>
        <w:t>Таблица №1</w:t>
      </w:r>
      <w:r w:rsidR="00F61471">
        <w:rPr>
          <w:lang w:val="ru-RU"/>
        </w:rPr>
        <w:t>.1</w:t>
      </w:r>
      <w:r>
        <w:rPr>
          <w:lang w:val="ru-RU"/>
        </w:rPr>
        <w:t xml:space="preserve"> - </w:t>
      </w:r>
      <w:commentRangeStart w:id="31"/>
      <w:commentRangeStart w:id="32"/>
      <w:r>
        <w:rPr>
          <w:lang w:val="ru-RU"/>
        </w:rPr>
        <w:t xml:space="preserve">Сравнительный анализ аналогичных </w:t>
      </w:r>
      <w:commentRangeEnd w:id="31"/>
      <w:r w:rsidR="002D3D56">
        <w:rPr>
          <w:rStyle w:val="aff"/>
          <w:rFonts w:cs="Mangal"/>
        </w:rPr>
        <w:commentReference w:id="31"/>
      </w:r>
      <w:commentRangeEnd w:id="32"/>
      <w:r w:rsidR="005672CC">
        <w:rPr>
          <w:rStyle w:val="aff"/>
          <w:rFonts w:cs="Mangal"/>
        </w:rPr>
        <w:commentReference w:id="32"/>
      </w:r>
      <w:r>
        <w:rPr>
          <w:lang w:val="ru-RU"/>
        </w:rPr>
        <w:t>программных продуктов</w:t>
      </w:r>
    </w:p>
    <w:tbl>
      <w:tblPr>
        <w:tblStyle w:val="af9"/>
        <w:tblW w:w="9776" w:type="dxa"/>
        <w:tblLook w:val="04A0" w:firstRow="1" w:lastRow="0" w:firstColumn="1" w:lastColumn="0" w:noHBand="0" w:noVBand="1"/>
      </w:tblPr>
      <w:tblGrid>
        <w:gridCol w:w="2666"/>
        <w:gridCol w:w="1582"/>
        <w:gridCol w:w="1701"/>
        <w:gridCol w:w="1701"/>
        <w:gridCol w:w="2126"/>
      </w:tblGrid>
      <w:tr w:rsidR="000E52B4" w14:paraId="23B4FEDA" w14:textId="77777777" w:rsidTr="00463B37">
        <w:tc>
          <w:tcPr>
            <w:tcW w:w="2666" w:type="dxa"/>
          </w:tcPr>
          <w:p w14:paraId="55A56A53" w14:textId="77777777" w:rsidR="000E52B4" w:rsidRPr="00DD4BFD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DD4BFD">
              <w:rPr>
                <w:b/>
                <w:bCs/>
              </w:rPr>
              <w:t>Название программного продукта</w:t>
            </w:r>
          </w:p>
        </w:tc>
        <w:tc>
          <w:tcPr>
            <w:tcW w:w="1582" w:type="dxa"/>
          </w:tcPr>
          <w:p w14:paraId="45ECCB8B" w14:textId="77777777" w:rsidR="000E52B4" w:rsidRPr="00DD4BFD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DD4BFD">
              <w:rPr>
                <w:b/>
                <w:bCs/>
              </w:rPr>
              <w:t>Calibre</w:t>
            </w:r>
          </w:p>
        </w:tc>
        <w:tc>
          <w:tcPr>
            <w:tcW w:w="1701" w:type="dxa"/>
          </w:tcPr>
          <w:p w14:paraId="284961B9" w14:textId="77777777" w:rsidR="000E52B4" w:rsidRPr="008A4743" w:rsidRDefault="000E52B4" w:rsidP="00463B37">
            <w:pPr>
              <w:pStyle w:val="afa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Kavita</w:t>
            </w:r>
          </w:p>
        </w:tc>
        <w:tc>
          <w:tcPr>
            <w:tcW w:w="1701" w:type="dxa"/>
          </w:tcPr>
          <w:p w14:paraId="2236C1F6" w14:textId="77777777" w:rsidR="000E52B4" w:rsidRPr="008A4743" w:rsidRDefault="000E52B4" w:rsidP="00463B37">
            <w:pPr>
              <w:pStyle w:val="afa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Koodo</w:t>
            </w:r>
          </w:p>
        </w:tc>
        <w:tc>
          <w:tcPr>
            <w:tcW w:w="2126" w:type="dxa"/>
          </w:tcPr>
          <w:p w14:paraId="29BBC659" w14:textId="77777777" w:rsidR="000E52B4" w:rsidRPr="00DD4BFD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DD4BFD">
              <w:rPr>
                <w:b/>
                <w:bCs/>
              </w:rPr>
              <w:t>Разработанный программный продукт</w:t>
            </w:r>
          </w:p>
        </w:tc>
      </w:tr>
      <w:tr w:rsidR="000E52B4" w14:paraId="194D4A2F" w14:textId="77777777" w:rsidTr="00463B37">
        <w:tc>
          <w:tcPr>
            <w:tcW w:w="2666" w:type="dxa"/>
          </w:tcPr>
          <w:p w14:paraId="71A1C5B6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Многопользовательская система</w:t>
            </w:r>
          </w:p>
        </w:tc>
        <w:tc>
          <w:tcPr>
            <w:tcW w:w="1582" w:type="dxa"/>
          </w:tcPr>
          <w:p w14:paraId="662AD31F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-</w:t>
            </w:r>
          </w:p>
        </w:tc>
        <w:tc>
          <w:tcPr>
            <w:tcW w:w="1701" w:type="dxa"/>
          </w:tcPr>
          <w:p w14:paraId="13F23DC8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+</w:t>
            </w:r>
          </w:p>
        </w:tc>
        <w:tc>
          <w:tcPr>
            <w:tcW w:w="1701" w:type="dxa"/>
          </w:tcPr>
          <w:p w14:paraId="4F38DC40" w14:textId="77777777" w:rsidR="000E52B4" w:rsidRPr="008A4743" w:rsidRDefault="000E52B4" w:rsidP="00463B37">
            <w:pPr>
              <w:pStyle w:val="afa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126" w:type="dxa"/>
          </w:tcPr>
          <w:p w14:paraId="53665EBD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+</w:t>
            </w:r>
          </w:p>
        </w:tc>
      </w:tr>
      <w:tr w:rsidR="000E52B4" w14:paraId="576F7BD3" w14:textId="77777777" w:rsidTr="00463B37">
        <w:trPr>
          <w:trHeight w:val="658"/>
        </w:trPr>
        <w:tc>
          <w:tcPr>
            <w:tcW w:w="2666" w:type="dxa"/>
          </w:tcPr>
          <w:p w14:paraId="7DF17770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Веб-интерфейс</w:t>
            </w:r>
          </w:p>
        </w:tc>
        <w:tc>
          <w:tcPr>
            <w:tcW w:w="1582" w:type="dxa"/>
          </w:tcPr>
          <w:p w14:paraId="33800371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-</w:t>
            </w:r>
          </w:p>
        </w:tc>
        <w:tc>
          <w:tcPr>
            <w:tcW w:w="1701" w:type="dxa"/>
          </w:tcPr>
          <w:p w14:paraId="5110D45A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+</w:t>
            </w:r>
          </w:p>
        </w:tc>
        <w:tc>
          <w:tcPr>
            <w:tcW w:w="1701" w:type="dxa"/>
          </w:tcPr>
          <w:p w14:paraId="0DAF536B" w14:textId="77777777" w:rsidR="000E52B4" w:rsidRPr="008A4743" w:rsidRDefault="000E52B4" w:rsidP="00463B37">
            <w:pPr>
              <w:pStyle w:val="afa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126" w:type="dxa"/>
          </w:tcPr>
          <w:p w14:paraId="1A1FF7BB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+</w:t>
            </w:r>
          </w:p>
        </w:tc>
      </w:tr>
      <w:tr w:rsidR="000E52B4" w14:paraId="77910067" w14:textId="77777777" w:rsidTr="00463B37">
        <w:trPr>
          <w:trHeight w:val="658"/>
        </w:trPr>
        <w:tc>
          <w:tcPr>
            <w:tcW w:w="2666" w:type="dxa"/>
          </w:tcPr>
          <w:p w14:paraId="6AEE4503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Настольное приложение</w:t>
            </w:r>
          </w:p>
        </w:tc>
        <w:tc>
          <w:tcPr>
            <w:tcW w:w="1582" w:type="dxa"/>
          </w:tcPr>
          <w:p w14:paraId="51DA6B7D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+</w:t>
            </w:r>
          </w:p>
        </w:tc>
        <w:tc>
          <w:tcPr>
            <w:tcW w:w="1701" w:type="dxa"/>
          </w:tcPr>
          <w:p w14:paraId="435A8DBA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-</w:t>
            </w:r>
          </w:p>
        </w:tc>
        <w:tc>
          <w:tcPr>
            <w:tcW w:w="1701" w:type="dxa"/>
          </w:tcPr>
          <w:p w14:paraId="03FBE0F4" w14:textId="77777777" w:rsidR="000E52B4" w:rsidRPr="008A4743" w:rsidRDefault="000E52B4" w:rsidP="00463B37">
            <w:pPr>
              <w:pStyle w:val="afa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2126" w:type="dxa"/>
          </w:tcPr>
          <w:p w14:paraId="70F1B5F2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+</w:t>
            </w:r>
          </w:p>
          <w:p w14:paraId="03DE05CB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(в виде PWA)</w:t>
            </w:r>
          </w:p>
        </w:tc>
      </w:tr>
      <w:tr w:rsidR="000E52B4" w14:paraId="3C899DEA" w14:textId="77777777" w:rsidTr="00463B37">
        <w:trPr>
          <w:trHeight w:val="658"/>
        </w:trPr>
        <w:tc>
          <w:tcPr>
            <w:tcW w:w="2666" w:type="dxa"/>
          </w:tcPr>
          <w:p w14:paraId="10C97073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Трекинг проведенного времени</w:t>
            </w:r>
          </w:p>
        </w:tc>
        <w:tc>
          <w:tcPr>
            <w:tcW w:w="1582" w:type="dxa"/>
          </w:tcPr>
          <w:p w14:paraId="1AEB972A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-</w:t>
            </w:r>
          </w:p>
        </w:tc>
        <w:tc>
          <w:tcPr>
            <w:tcW w:w="1701" w:type="dxa"/>
          </w:tcPr>
          <w:p w14:paraId="5B12E040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-</w:t>
            </w:r>
          </w:p>
        </w:tc>
        <w:tc>
          <w:tcPr>
            <w:tcW w:w="1701" w:type="dxa"/>
          </w:tcPr>
          <w:p w14:paraId="7E31E7B7" w14:textId="77777777" w:rsidR="000E52B4" w:rsidRPr="008A4743" w:rsidRDefault="000E52B4" w:rsidP="00463B37">
            <w:pPr>
              <w:pStyle w:val="afa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126" w:type="dxa"/>
          </w:tcPr>
          <w:p w14:paraId="5B9349F8" w14:textId="77777777" w:rsidR="000E52B4" w:rsidRPr="00DD4BFD" w:rsidRDefault="000E52B4" w:rsidP="00463B37">
            <w:pPr>
              <w:pStyle w:val="afa"/>
              <w:jc w:val="center"/>
            </w:pPr>
            <w:r w:rsidRPr="00DD4BFD">
              <w:t>+</w:t>
            </w:r>
          </w:p>
        </w:tc>
      </w:tr>
      <w:tr w:rsidR="000E52B4" w14:paraId="0B60C2D6" w14:textId="77777777" w:rsidTr="00463B37">
        <w:trPr>
          <w:trHeight w:val="658"/>
        </w:trPr>
        <w:tc>
          <w:tcPr>
            <w:tcW w:w="2666" w:type="dxa"/>
          </w:tcPr>
          <w:p w14:paraId="067BE64A" w14:textId="0F885B64" w:rsidR="000E52B4" w:rsidRPr="006D26F2" w:rsidRDefault="006D26F2" w:rsidP="00463B37">
            <w:pPr>
              <w:pStyle w:val="afa"/>
              <w:jc w:val="center"/>
            </w:pPr>
            <w:r>
              <w:t>Краткий пересказ выделенного текста</w:t>
            </w:r>
          </w:p>
        </w:tc>
        <w:tc>
          <w:tcPr>
            <w:tcW w:w="1582" w:type="dxa"/>
          </w:tcPr>
          <w:p w14:paraId="5A3E54E9" w14:textId="7D26C911" w:rsidR="000E52B4" w:rsidRPr="006D26F2" w:rsidRDefault="006D26F2" w:rsidP="00463B37">
            <w:pPr>
              <w:pStyle w:val="afa"/>
              <w:jc w:val="center"/>
            </w:pPr>
            <w:r>
              <w:t>-</w:t>
            </w:r>
          </w:p>
        </w:tc>
        <w:tc>
          <w:tcPr>
            <w:tcW w:w="1701" w:type="dxa"/>
          </w:tcPr>
          <w:p w14:paraId="244C590B" w14:textId="53FC84CA" w:rsidR="000E52B4" w:rsidRPr="006D26F2" w:rsidRDefault="006D26F2" w:rsidP="00463B37">
            <w:pPr>
              <w:pStyle w:val="afa"/>
              <w:jc w:val="center"/>
            </w:pPr>
            <w:r>
              <w:t>-</w:t>
            </w:r>
          </w:p>
        </w:tc>
        <w:tc>
          <w:tcPr>
            <w:tcW w:w="1701" w:type="dxa"/>
          </w:tcPr>
          <w:p w14:paraId="2000D224" w14:textId="197F1DB7" w:rsidR="000E52B4" w:rsidRPr="006D26F2" w:rsidRDefault="006D26F2" w:rsidP="00463B37">
            <w:pPr>
              <w:pStyle w:val="afa"/>
              <w:jc w:val="center"/>
            </w:pPr>
            <w:r>
              <w:t>-</w:t>
            </w:r>
          </w:p>
        </w:tc>
        <w:tc>
          <w:tcPr>
            <w:tcW w:w="2126" w:type="dxa"/>
          </w:tcPr>
          <w:p w14:paraId="5A8A6C12" w14:textId="3CA3B146" w:rsidR="000E52B4" w:rsidRPr="006D26F2" w:rsidRDefault="006D26F2" w:rsidP="00463B37">
            <w:pPr>
              <w:pStyle w:val="afa"/>
              <w:jc w:val="center"/>
            </w:pPr>
            <w:r>
              <w:t>+</w:t>
            </w:r>
          </w:p>
        </w:tc>
      </w:tr>
      <w:tr w:rsidR="00463B37" w14:paraId="7772344D" w14:textId="77777777" w:rsidTr="00463B37">
        <w:trPr>
          <w:trHeight w:val="658"/>
        </w:trPr>
        <w:tc>
          <w:tcPr>
            <w:tcW w:w="2666" w:type="dxa"/>
          </w:tcPr>
          <w:p w14:paraId="69A86A6F" w14:textId="3DE73E84" w:rsidR="00463B37" w:rsidRPr="006D26F2" w:rsidRDefault="006D26F2" w:rsidP="00463B37">
            <w:pPr>
              <w:pStyle w:val="afa"/>
              <w:jc w:val="center"/>
            </w:pPr>
            <w:r>
              <w:t>Встроенный словарь</w:t>
            </w:r>
          </w:p>
        </w:tc>
        <w:tc>
          <w:tcPr>
            <w:tcW w:w="1582" w:type="dxa"/>
          </w:tcPr>
          <w:p w14:paraId="7D08135D" w14:textId="0E6DDCDD" w:rsidR="00463B37" w:rsidRPr="006D26F2" w:rsidRDefault="006D26F2" w:rsidP="00463B37">
            <w:pPr>
              <w:pStyle w:val="afa"/>
              <w:jc w:val="center"/>
            </w:pPr>
            <w:r>
              <w:t>+</w:t>
            </w:r>
          </w:p>
        </w:tc>
        <w:tc>
          <w:tcPr>
            <w:tcW w:w="1701" w:type="dxa"/>
          </w:tcPr>
          <w:p w14:paraId="39DBDE55" w14:textId="27BEC7CE" w:rsidR="00463B37" w:rsidRPr="006D26F2" w:rsidRDefault="006D26F2" w:rsidP="00463B37">
            <w:pPr>
              <w:pStyle w:val="afa"/>
              <w:jc w:val="center"/>
            </w:pPr>
            <w:r>
              <w:t>-</w:t>
            </w:r>
          </w:p>
        </w:tc>
        <w:tc>
          <w:tcPr>
            <w:tcW w:w="1701" w:type="dxa"/>
          </w:tcPr>
          <w:p w14:paraId="42ED2CFC" w14:textId="5D03E22E" w:rsidR="00463B37" w:rsidRPr="006D26F2" w:rsidRDefault="006D26F2" w:rsidP="00463B37">
            <w:pPr>
              <w:pStyle w:val="afa"/>
              <w:jc w:val="center"/>
            </w:pPr>
            <w:r>
              <w:t>-</w:t>
            </w:r>
          </w:p>
        </w:tc>
        <w:tc>
          <w:tcPr>
            <w:tcW w:w="2126" w:type="dxa"/>
          </w:tcPr>
          <w:p w14:paraId="1FE38BAD" w14:textId="7908EF53" w:rsidR="00463B37" w:rsidRPr="006D26F2" w:rsidRDefault="006D26F2" w:rsidP="00463B37">
            <w:pPr>
              <w:pStyle w:val="afa"/>
              <w:jc w:val="center"/>
            </w:pPr>
            <w:r>
              <w:t>+</w:t>
            </w:r>
          </w:p>
        </w:tc>
      </w:tr>
      <w:tr w:rsidR="006D26F2" w14:paraId="6CE65DB0" w14:textId="77777777" w:rsidTr="00463B37">
        <w:trPr>
          <w:trHeight w:val="658"/>
        </w:trPr>
        <w:tc>
          <w:tcPr>
            <w:tcW w:w="2666" w:type="dxa"/>
          </w:tcPr>
          <w:p w14:paraId="0C101140" w14:textId="4A47264B" w:rsidR="006D26F2" w:rsidRDefault="006D26F2" w:rsidP="006D26F2">
            <w:pPr>
              <w:pStyle w:val="afa"/>
              <w:jc w:val="center"/>
            </w:pPr>
            <w:r>
              <w:t>Лицензия исходного кода программы</w:t>
            </w:r>
          </w:p>
        </w:tc>
        <w:tc>
          <w:tcPr>
            <w:tcW w:w="1582" w:type="dxa"/>
          </w:tcPr>
          <w:p w14:paraId="5F727C38" w14:textId="2694F5A5" w:rsidR="006D26F2" w:rsidRDefault="006D26F2" w:rsidP="006D26F2">
            <w:pPr>
              <w:pStyle w:val="afa"/>
              <w:jc w:val="center"/>
              <w:rPr>
                <w:lang w:val="en-US"/>
              </w:rPr>
            </w:pPr>
            <w:r>
              <w:rPr>
                <w:lang w:val="en-US"/>
              </w:rPr>
              <w:t>GPL 3.0</w:t>
            </w:r>
          </w:p>
        </w:tc>
        <w:tc>
          <w:tcPr>
            <w:tcW w:w="1701" w:type="dxa"/>
          </w:tcPr>
          <w:p w14:paraId="4614647C" w14:textId="3BA09215" w:rsidR="006D26F2" w:rsidRDefault="006D26F2" w:rsidP="006D26F2">
            <w:pPr>
              <w:pStyle w:val="afa"/>
              <w:jc w:val="center"/>
              <w:rPr>
                <w:lang w:val="en-US"/>
              </w:rPr>
            </w:pPr>
            <w:r>
              <w:rPr>
                <w:lang w:val="en-US"/>
              </w:rPr>
              <w:t>GPL 3.0</w:t>
            </w:r>
          </w:p>
        </w:tc>
        <w:tc>
          <w:tcPr>
            <w:tcW w:w="1701" w:type="dxa"/>
          </w:tcPr>
          <w:p w14:paraId="175FB15B" w14:textId="1C1221D8" w:rsidR="006D26F2" w:rsidRDefault="006D26F2" w:rsidP="006D26F2">
            <w:pPr>
              <w:pStyle w:val="afa"/>
              <w:jc w:val="center"/>
              <w:rPr>
                <w:lang w:val="en-US"/>
              </w:rPr>
            </w:pPr>
            <w:r>
              <w:rPr>
                <w:lang w:val="en-US"/>
              </w:rPr>
              <w:t>AGPL 3.0</w:t>
            </w:r>
          </w:p>
        </w:tc>
        <w:tc>
          <w:tcPr>
            <w:tcW w:w="2126" w:type="dxa"/>
          </w:tcPr>
          <w:p w14:paraId="4D23AE66" w14:textId="7EA91C34" w:rsidR="006D26F2" w:rsidRDefault="006D26F2" w:rsidP="006D26F2">
            <w:pPr>
              <w:pStyle w:val="afa"/>
              <w:jc w:val="center"/>
              <w:rPr>
                <w:lang w:val="en-US"/>
              </w:rPr>
            </w:pPr>
            <w:r>
              <w:rPr>
                <w:lang w:val="en-US"/>
              </w:rPr>
              <w:t>MIT</w:t>
            </w:r>
          </w:p>
        </w:tc>
      </w:tr>
    </w:tbl>
    <w:p w14:paraId="5FF7582D" w14:textId="77777777" w:rsidR="000E52B4" w:rsidRPr="005D29C2" w:rsidRDefault="000E52B4" w:rsidP="00861B2A">
      <w:pPr>
        <w:ind w:firstLine="0"/>
        <w:jc w:val="center"/>
        <w:rPr>
          <w:lang w:val="ru-RU"/>
        </w:rPr>
      </w:pPr>
    </w:p>
    <w:p w14:paraId="5A67077C" w14:textId="53274DB1" w:rsidR="00ED2221" w:rsidRPr="00890648" w:rsidRDefault="00F44C49" w:rsidP="00513AC5">
      <w:pPr>
        <w:pStyle w:val="1"/>
        <w:spacing w:after="0"/>
      </w:pPr>
      <w:bookmarkStart w:id="33" w:name="_Toc168503912"/>
      <w:r w:rsidRPr="00F44C49">
        <w:rPr>
          <w:lang w:val="ru-RU"/>
        </w:rPr>
        <w:lastRenderedPageBreak/>
        <w:t>2 Информационное обеспечение системы</w:t>
      </w:r>
      <w:bookmarkEnd w:id="33"/>
    </w:p>
    <w:p w14:paraId="45F1599A" w14:textId="70F53A19" w:rsidR="00F44C49" w:rsidRDefault="00F44C49" w:rsidP="00071CB4">
      <w:pPr>
        <w:pStyle w:val="2"/>
        <w:rPr>
          <w:lang w:val="ru-RU"/>
        </w:rPr>
      </w:pPr>
      <w:bookmarkStart w:id="34" w:name="_Toc168503913"/>
      <w:r w:rsidRPr="00F44C49">
        <w:rPr>
          <w:lang w:val="ru-RU"/>
        </w:rPr>
        <w:t xml:space="preserve">2.1 Выбор </w:t>
      </w:r>
      <w:r w:rsidRPr="00071CB4">
        <w:t>средств</w:t>
      </w:r>
      <w:r w:rsidRPr="00F44C49">
        <w:rPr>
          <w:lang w:val="ru-RU"/>
        </w:rPr>
        <w:t xml:space="preserve"> управления данными</w:t>
      </w:r>
      <w:bookmarkEnd w:id="34"/>
    </w:p>
    <w:p w14:paraId="059E7F65" w14:textId="71714A55" w:rsidR="00112089" w:rsidRDefault="00112089" w:rsidP="00112089">
      <w:pPr>
        <w:rPr>
          <w:lang w:val="ru-RU"/>
        </w:rPr>
      </w:pPr>
      <w:r>
        <w:rPr>
          <w:lang w:val="ru-RU"/>
        </w:rPr>
        <w:t>На данный момент существуют множество систем управлений баз данных (СУБД). Одними из популярных СУБД</w:t>
      </w:r>
      <w:r w:rsidRPr="00112089">
        <w:rPr>
          <w:lang w:val="ru-RU"/>
        </w:rPr>
        <w:t xml:space="preserve"> </w:t>
      </w:r>
      <w:r>
        <w:rPr>
          <w:lang w:val="ru-RU"/>
        </w:rPr>
        <w:t>на 2023 год</w:t>
      </w:r>
      <w:r w:rsidRPr="00112089">
        <w:rPr>
          <w:lang w:val="ru-RU"/>
        </w:rPr>
        <w:t xml:space="preserve"> </w:t>
      </w:r>
      <w:r>
        <w:rPr>
          <w:lang w:val="ru-RU"/>
        </w:rPr>
        <w:t>считаются</w:t>
      </w:r>
      <w:r w:rsidRPr="00112089">
        <w:rPr>
          <w:lang w:val="ru-RU"/>
        </w:rPr>
        <w:t xml:space="preserve"> </w:t>
      </w:r>
      <w:r>
        <w:rPr>
          <w:lang w:val="ru-RU"/>
        </w:rPr>
        <w:t>исходя опроса</w:t>
      </w:r>
      <w:r w:rsidRPr="00112089">
        <w:rPr>
          <w:lang w:val="ru-RU"/>
        </w:rPr>
        <w:t xml:space="preserve"> 76634</w:t>
      </w:r>
      <w:r>
        <w:rPr>
          <w:lang w:val="ru-RU"/>
        </w:rPr>
        <w:t xml:space="preserve"> </w:t>
      </w:r>
      <w:r w:rsidR="00B30125">
        <w:rPr>
          <w:lang w:val="ru-RU"/>
        </w:rPr>
        <w:t xml:space="preserve">всех </w:t>
      </w:r>
      <w:r>
        <w:rPr>
          <w:lang w:val="ru-RU"/>
        </w:rPr>
        <w:t xml:space="preserve">участников на сайте </w:t>
      </w:r>
      <w:r>
        <w:t>Stack</w:t>
      </w:r>
      <w:r w:rsidR="0004366C">
        <w:t>O</w:t>
      </w:r>
      <w:r>
        <w:t>verflow</w:t>
      </w:r>
      <w:r w:rsidRPr="00112089">
        <w:rPr>
          <w:lang w:val="ru-RU"/>
        </w:rPr>
        <w:t>:</w:t>
      </w:r>
    </w:p>
    <w:p w14:paraId="6A9A4B7D" w14:textId="6E04E5B6" w:rsidR="00112089" w:rsidRPr="00112089" w:rsidRDefault="00112089" w:rsidP="00BC5FF7">
      <w:pPr>
        <w:pStyle w:val="a"/>
      </w:pPr>
      <w:commentRangeStart w:id="35"/>
      <w:r>
        <w:t>PostgreSQL (45,55%)</w:t>
      </w:r>
      <w:r w:rsidRPr="00112089">
        <w:t>.</w:t>
      </w:r>
    </w:p>
    <w:p w14:paraId="168FB2A9" w14:textId="2EF0FC1E" w:rsidR="00112089" w:rsidRPr="00112089" w:rsidRDefault="00112089" w:rsidP="00BC5FF7">
      <w:pPr>
        <w:pStyle w:val="a"/>
      </w:pPr>
      <w:r>
        <w:t>MySQL</w:t>
      </w:r>
      <w:r w:rsidRPr="00112089">
        <w:t xml:space="preserve"> (41</w:t>
      </w:r>
      <w:r>
        <w:t>,</w:t>
      </w:r>
      <w:r w:rsidRPr="00112089">
        <w:t>09</w:t>
      </w:r>
      <w:r>
        <w:t>%)</w:t>
      </w:r>
      <w:r w:rsidRPr="00112089">
        <w:t>.</w:t>
      </w:r>
    </w:p>
    <w:p w14:paraId="215D2ADD" w14:textId="624FEAD6" w:rsidR="00112089" w:rsidRPr="00112089" w:rsidRDefault="00112089" w:rsidP="00BC5FF7">
      <w:pPr>
        <w:pStyle w:val="a"/>
      </w:pPr>
      <w:r>
        <w:t>SQLite (30,9%)</w:t>
      </w:r>
      <w:r w:rsidRPr="00112089">
        <w:t>.</w:t>
      </w:r>
    </w:p>
    <w:p w14:paraId="303B95C2" w14:textId="5DA34DCC" w:rsidR="00112089" w:rsidRDefault="00112089" w:rsidP="00BC5FF7">
      <w:pPr>
        <w:pStyle w:val="a"/>
      </w:pPr>
      <w:r>
        <w:t>MongoDB (25,52%).</w:t>
      </w:r>
    </w:p>
    <w:p w14:paraId="1D068815" w14:textId="24B07B8C" w:rsidR="00112089" w:rsidRDefault="00112089" w:rsidP="00BC5FF7">
      <w:pPr>
        <w:pStyle w:val="a"/>
      </w:pPr>
      <w:r>
        <w:t>Microsoft SQL Server (25,45%).</w:t>
      </w:r>
      <w:commentRangeEnd w:id="35"/>
      <w:r w:rsidR="002D3D56">
        <w:rPr>
          <w:rStyle w:val="aff"/>
          <w:rFonts w:eastAsia="NSimSun" w:cs="Mangal"/>
        </w:rPr>
        <w:commentReference w:id="35"/>
      </w:r>
    </w:p>
    <w:p w14:paraId="41F7AF79" w14:textId="0CF9EEFA" w:rsidR="00112089" w:rsidRDefault="00DC6755" w:rsidP="00112089">
      <w:pPr>
        <w:rPr>
          <w:lang w:val="ru-RU"/>
        </w:rPr>
      </w:pPr>
      <w:r>
        <w:rPr>
          <w:lang w:val="ru-RU"/>
        </w:rPr>
        <w:t>П</w:t>
      </w:r>
      <w:r w:rsidR="00112089">
        <w:rPr>
          <w:lang w:val="ru-RU"/>
        </w:rPr>
        <w:t>роцент</w:t>
      </w:r>
      <w:r>
        <w:rPr>
          <w:lang w:val="ru-RU"/>
        </w:rPr>
        <w:t>ы</w:t>
      </w:r>
      <w:r w:rsidR="00112089">
        <w:rPr>
          <w:lang w:val="ru-RU"/>
        </w:rPr>
        <w:t xml:space="preserve"> обозначают</w:t>
      </w:r>
      <w:r>
        <w:rPr>
          <w:lang w:val="ru-RU"/>
        </w:rPr>
        <w:t xml:space="preserve"> количество </w:t>
      </w:r>
      <w:r w:rsidR="002B24FF">
        <w:rPr>
          <w:lang w:val="ru-RU"/>
        </w:rPr>
        <w:t>людей,</w:t>
      </w:r>
      <w:r>
        <w:rPr>
          <w:lang w:val="ru-RU"/>
        </w:rPr>
        <w:t xml:space="preserve"> желающих пользоваться данными СУБД и тех людей, которые пользовались ими в течени</w:t>
      </w:r>
      <w:r w:rsidR="000F5FC5">
        <w:rPr>
          <w:lang w:val="ru-RU"/>
        </w:rPr>
        <w:t>и</w:t>
      </w:r>
      <w:r>
        <w:rPr>
          <w:lang w:val="ru-RU"/>
        </w:rPr>
        <w:t xml:space="preserve"> последнего года.</w:t>
      </w:r>
    </w:p>
    <w:p w14:paraId="7EE53D49" w14:textId="24472BA3" w:rsidR="00A974E0" w:rsidRDefault="00C627C8" w:rsidP="00A974E0">
      <w:pPr>
        <w:rPr>
          <w:lang w:val="ru-RU"/>
        </w:rPr>
      </w:pPr>
      <w:r>
        <w:rPr>
          <w:lang w:val="ru-RU"/>
        </w:rPr>
        <w:t xml:space="preserve">Множество из этих </w:t>
      </w:r>
      <w:r w:rsidR="00DE6C06">
        <w:rPr>
          <w:lang w:val="ru-RU"/>
        </w:rPr>
        <w:t xml:space="preserve">решений </w:t>
      </w:r>
      <w:r>
        <w:rPr>
          <w:lang w:val="ru-RU"/>
        </w:rPr>
        <w:t>являются реляционными</w:t>
      </w:r>
      <w:r w:rsidR="00DE6C06">
        <w:rPr>
          <w:lang w:val="ru-RU"/>
        </w:rPr>
        <w:t xml:space="preserve"> СУБД</w:t>
      </w:r>
      <w:r w:rsidRPr="00C627C8">
        <w:rPr>
          <w:lang w:val="ru-RU"/>
        </w:rPr>
        <w:t xml:space="preserve"> </w:t>
      </w:r>
      <w:r>
        <w:rPr>
          <w:lang w:val="ru-RU"/>
        </w:rPr>
        <w:t xml:space="preserve">и поддерживают язык запросов </w:t>
      </w:r>
      <w:r>
        <w:t>SQL</w:t>
      </w:r>
      <w:r>
        <w:rPr>
          <w:lang w:val="ru-RU"/>
        </w:rPr>
        <w:t xml:space="preserve"> для </w:t>
      </w:r>
      <w:r w:rsidR="00945BDB">
        <w:rPr>
          <w:lang w:val="ru-RU"/>
        </w:rPr>
        <w:t>записи</w:t>
      </w:r>
      <w:r>
        <w:rPr>
          <w:lang w:val="ru-RU"/>
        </w:rPr>
        <w:t xml:space="preserve"> и </w:t>
      </w:r>
      <w:r w:rsidR="00945BDB">
        <w:rPr>
          <w:lang w:val="ru-RU"/>
        </w:rPr>
        <w:t xml:space="preserve">чтения </w:t>
      </w:r>
      <w:r>
        <w:rPr>
          <w:lang w:val="ru-RU"/>
        </w:rPr>
        <w:t>данных.</w:t>
      </w:r>
      <w:r w:rsidR="00C54096">
        <w:rPr>
          <w:lang w:val="ru-RU"/>
        </w:rPr>
        <w:t xml:space="preserve"> Существуют также и </w:t>
      </w:r>
      <w:r w:rsidR="00C54096">
        <w:t>NoSQL</w:t>
      </w:r>
      <w:r w:rsidR="00C54096" w:rsidRPr="00C54096">
        <w:rPr>
          <w:lang w:val="ru-RU"/>
        </w:rPr>
        <w:t xml:space="preserve"> </w:t>
      </w:r>
      <w:r w:rsidR="00C54096">
        <w:rPr>
          <w:lang w:val="ru-RU"/>
        </w:rPr>
        <w:t xml:space="preserve">системы, такие как </w:t>
      </w:r>
      <w:r w:rsidR="00C54096">
        <w:t>MongoDB</w:t>
      </w:r>
      <w:r w:rsidR="00C54096">
        <w:rPr>
          <w:lang w:val="ru-RU"/>
        </w:rPr>
        <w:t>, в котором данные хранятся</w:t>
      </w:r>
      <w:r w:rsidR="0030040B">
        <w:rPr>
          <w:lang w:val="ru-RU"/>
        </w:rPr>
        <w:t xml:space="preserve"> в</w:t>
      </w:r>
      <w:r w:rsidR="0030040B" w:rsidRPr="0030040B">
        <w:rPr>
          <w:lang w:val="ru-RU"/>
        </w:rPr>
        <w:t xml:space="preserve"> </w:t>
      </w:r>
      <w:r w:rsidR="0030040B">
        <w:rPr>
          <w:lang w:val="ru-RU"/>
        </w:rPr>
        <w:t>виде документов</w:t>
      </w:r>
      <w:r w:rsidR="00C54096">
        <w:rPr>
          <w:lang w:val="ru-RU"/>
        </w:rPr>
        <w:t xml:space="preserve"> формат</w:t>
      </w:r>
      <w:r w:rsidR="0030040B">
        <w:rPr>
          <w:lang w:val="ru-RU"/>
        </w:rPr>
        <w:t>а</w:t>
      </w:r>
      <w:r w:rsidR="00C54096">
        <w:rPr>
          <w:lang w:val="ru-RU"/>
        </w:rPr>
        <w:t xml:space="preserve"> </w:t>
      </w:r>
      <w:r w:rsidR="00C54096">
        <w:t>BSON</w:t>
      </w:r>
      <w:r w:rsidR="00C54096" w:rsidRPr="00C54096">
        <w:rPr>
          <w:lang w:val="ru-RU"/>
        </w:rPr>
        <w:t xml:space="preserve"> </w:t>
      </w:r>
      <w:r w:rsidR="00C54096">
        <w:rPr>
          <w:lang w:val="ru-RU"/>
        </w:rPr>
        <w:t xml:space="preserve">(бинарный </w:t>
      </w:r>
      <w:r w:rsidR="00C54096">
        <w:t>JSON</w:t>
      </w:r>
      <w:r w:rsidR="00C54096" w:rsidRPr="00C54096">
        <w:rPr>
          <w:lang w:val="ru-RU"/>
        </w:rPr>
        <w:t>)</w:t>
      </w:r>
      <w:r w:rsidR="00C54096">
        <w:rPr>
          <w:lang w:val="ru-RU"/>
        </w:rPr>
        <w:t>.</w:t>
      </w:r>
      <w:r w:rsidR="00FB7EC0">
        <w:rPr>
          <w:lang w:val="ru-RU"/>
        </w:rPr>
        <w:t xml:space="preserve"> </w:t>
      </w:r>
      <w:r w:rsidR="0030040B">
        <w:rPr>
          <w:lang w:val="ru-RU"/>
        </w:rPr>
        <w:t>Набор полей в документах не имеют четкой структуры и</w:t>
      </w:r>
      <w:r w:rsidR="0030040B" w:rsidRPr="0030040B">
        <w:rPr>
          <w:lang w:val="ru-RU"/>
        </w:rPr>
        <w:t xml:space="preserve"> </w:t>
      </w:r>
      <w:r w:rsidR="0030040B">
        <w:rPr>
          <w:lang w:val="ru-RU"/>
        </w:rPr>
        <w:t>одно и тоже поле может иметь значения разных типов.</w:t>
      </w:r>
      <w:r w:rsidR="007C77F6" w:rsidRPr="007C77F6">
        <w:rPr>
          <w:lang w:val="ru-RU"/>
        </w:rPr>
        <w:t xml:space="preserve"> </w:t>
      </w:r>
      <w:r w:rsidR="007C77F6">
        <w:rPr>
          <w:lang w:val="ru-RU"/>
        </w:rPr>
        <w:t>Он хорошо подходит для хранения плохо структурированной информации</w:t>
      </w:r>
      <w:r w:rsidR="005B237B">
        <w:rPr>
          <w:lang w:val="ru-RU"/>
        </w:rPr>
        <w:t>, а также для</w:t>
      </w:r>
      <w:r w:rsidR="0078539B">
        <w:rPr>
          <w:lang w:val="ru-RU"/>
        </w:rPr>
        <w:t xml:space="preserve"> быстрого</w:t>
      </w:r>
      <w:r w:rsidR="005B237B">
        <w:rPr>
          <w:lang w:val="ru-RU"/>
        </w:rPr>
        <w:t xml:space="preserve"> прототипирования программных систем.</w:t>
      </w:r>
      <w:r w:rsidR="006A2551" w:rsidRPr="006A2551">
        <w:rPr>
          <w:lang w:val="ru-RU"/>
        </w:rPr>
        <w:t xml:space="preserve"> </w:t>
      </w:r>
      <w:r w:rsidR="006A2551">
        <w:rPr>
          <w:lang w:val="ru-RU"/>
        </w:rPr>
        <w:t>Запросы осуществляются через драйвер, которая по сути является библиотекой. Эта СУБД официально поддерживает все основные популярные языки программирования, а также существуют драйверы, написанные и поддерживаемые сообществом открытого программного обеспечения.</w:t>
      </w:r>
      <w:r w:rsidR="00B9732A">
        <w:rPr>
          <w:lang w:val="ru-RU"/>
        </w:rPr>
        <w:t xml:space="preserve"> Имеет лицензию </w:t>
      </w:r>
      <w:r w:rsidR="00B9732A">
        <w:t>Server</w:t>
      </w:r>
      <w:r w:rsidR="00B9732A" w:rsidRPr="00B9732A">
        <w:rPr>
          <w:lang w:val="ru-RU"/>
        </w:rPr>
        <w:t xml:space="preserve"> </w:t>
      </w:r>
      <w:r w:rsidR="00B9732A">
        <w:t>Side</w:t>
      </w:r>
      <w:r w:rsidR="006A2551">
        <w:rPr>
          <w:lang w:val="ru-RU"/>
        </w:rPr>
        <w:t xml:space="preserve"> </w:t>
      </w:r>
      <w:r w:rsidR="00B9732A">
        <w:t>Public</w:t>
      </w:r>
      <w:r w:rsidR="00B9732A" w:rsidRPr="00B9732A">
        <w:rPr>
          <w:lang w:val="ru-RU"/>
        </w:rPr>
        <w:t xml:space="preserve"> </w:t>
      </w:r>
      <w:r w:rsidR="00B9732A">
        <w:t>License</w:t>
      </w:r>
      <w:r w:rsidR="00B9732A" w:rsidRPr="00B9732A">
        <w:rPr>
          <w:lang w:val="ru-RU"/>
        </w:rPr>
        <w:t>.</w:t>
      </w:r>
    </w:p>
    <w:p w14:paraId="62B0C157" w14:textId="1E71B474" w:rsidR="00FB7EC0" w:rsidRPr="00FB7EC0" w:rsidRDefault="00FB7EC0" w:rsidP="00A974E0">
      <w:pPr>
        <w:rPr>
          <w:lang w:val="ru-RU"/>
        </w:rPr>
      </w:pPr>
      <w:r>
        <w:rPr>
          <w:lang w:val="ru-RU"/>
        </w:rPr>
        <w:t xml:space="preserve">Из </w:t>
      </w:r>
      <w:r>
        <w:t>NoSQL</w:t>
      </w:r>
      <w:r>
        <w:rPr>
          <w:lang w:val="ru-RU"/>
        </w:rPr>
        <w:t xml:space="preserve"> БД</w:t>
      </w:r>
      <w:r w:rsidRPr="00FB7EC0">
        <w:rPr>
          <w:lang w:val="ru-RU"/>
        </w:rPr>
        <w:t xml:space="preserve"> </w:t>
      </w:r>
      <w:r>
        <w:rPr>
          <w:lang w:val="ru-RU"/>
        </w:rPr>
        <w:t xml:space="preserve">можно считать СУБД </w:t>
      </w:r>
      <w:r>
        <w:t>Redis</w:t>
      </w:r>
      <w:r>
        <w:rPr>
          <w:lang w:val="ru-RU"/>
        </w:rPr>
        <w:t>, которая позволяет</w:t>
      </w:r>
      <w:r w:rsidR="00CB23F3">
        <w:rPr>
          <w:lang w:val="ru-RU"/>
        </w:rPr>
        <w:t xml:space="preserve"> довольно</w:t>
      </w:r>
      <w:r>
        <w:rPr>
          <w:lang w:val="ru-RU"/>
        </w:rPr>
        <w:t xml:space="preserve"> быстро записать и считывать данные. Она хранит </w:t>
      </w:r>
      <w:r w:rsidR="0016126E">
        <w:rPr>
          <w:lang w:val="ru-RU"/>
        </w:rPr>
        <w:t>всю информацию</w:t>
      </w:r>
      <w:r>
        <w:rPr>
          <w:lang w:val="ru-RU"/>
        </w:rPr>
        <w:t xml:space="preserve"> в оперативной памяти (</w:t>
      </w:r>
      <w:r>
        <w:t>in</w:t>
      </w:r>
      <w:r w:rsidRPr="00FB7EC0">
        <w:rPr>
          <w:lang w:val="ru-RU"/>
        </w:rPr>
        <w:t>-</w:t>
      </w:r>
      <w:r>
        <w:t>memory</w:t>
      </w:r>
      <w:r w:rsidRPr="00FB7EC0">
        <w:rPr>
          <w:lang w:val="ru-RU"/>
        </w:rPr>
        <w:t xml:space="preserve"> </w:t>
      </w:r>
      <w:r>
        <w:t>database</w:t>
      </w:r>
      <w:r w:rsidRPr="00FB7EC0">
        <w:rPr>
          <w:lang w:val="ru-RU"/>
        </w:rPr>
        <w:t>)</w:t>
      </w:r>
      <w:r>
        <w:rPr>
          <w:lang w:val="ru-RU"/>
        </w:rPr>
        <w:t>. В основном используется как брокер сообщений между сервисами системы. В данной работе она не подходит, так как у нас только один сервер.</w:t>
      </w:r>
    </w:p>
    <w:p w14:paraId="02DDB1FA" w14:textId="6900017A" w:rsidR="00C627C8" w:rsidRDefault="00A974E0" w:rsidP="00112089">
      <w:pPr>
        <w:rPr>
          <w:lang w:val="ru-RU"/>
        </w:rPr>
      </w:pPr>
      <w:r>
        <w:rPr>
          <w:lang w:val="ru-RU"/>
        </w:rPr>
        <w:lastRenderedPageBreak/>
        <w:t xml:space="preserve">Также есть вариант использования файловой СУБД </w:t>
      </w:r>
      <w:r>
        <w:t>SQLite</w:t>
      </w:r>
      <w:r>
        <w:rPr>
          <w:lang w:val="ru-RU"/>
        </w:rPr>
        <w:t>, но так как в системе может работать несколько пользователей одновременно, этот вариант не является оптимальным в данной задаче. Из плюсов установка самой СУБД не требуется, так как он обычно поставляется вместе программным продуктом в виде сторонней библиотеки. В основном она используется в системах на стороне клиента.</w:t>
      </w:r>
    </w:p>
    <w:p w14:paraId="3D517AAA" w14:textId="469A6644" w:rsidR="00831F45" w:rsidRDefault="00831F45" w:rsidP="00112089">
      <w:pPr>
        <w:rPr>
          <w:lang w:val="ru-RU"/>
        </w:rPr>
      </w:pPr>
      <w:r>
        <w:rPr>
          <w:lang w:val="ru-RU"/>
        </w:rPr>
        <w:t>Одной из самой популярной</w:t>
      </w:r>
      <w:r w:rsidR="009C4D48">
        <w:rPr>
          <w:lang w:val="ru-RU"/>
        </w:rPr>
        <w:t xml:space="preserve"> реляционн</w:t>
      </w:r>
      <w:r w:rsidR="00856801">
        <w:rPr>
          <w:lang w:val="ru-RU"/>
        </w:rPr>
        <w:t>ой</w:t>
      </w:r>
      <w:r>
        <w:rPr>
          <w:lang w:val="ru-RU"/>
        </w:rPr>
        <w:t xml:space="preserve"> СУБД является </w:t>
      </w:r>
      <w:r>
        <w:t>MySQL</w:t>
      </w:r>
      <w:r w:rsidR="009C4D48" w:rsidRPr="009C4D48">
        <w:rPr>
          <w:lang w:val="ru-RU"/>
        </w:rPr>
        <w:t xml:space="preserve">, </w:t>
      </w:r>
      <w:r w:rsidR="009C4D48">
        <w:rPr>
          <w:lang w:val="ru-RU"/>
        </w:rPr>
        <w:t>разработанная в 1995</w:t>
      </w:r>
      <w:r w:rsidR="00780D3F">
        <w:rPr>
          <w:lang w:val="ru-RU"/>
        </w:rPr>
        <w:t xml:space="preserve"> году</w:t>
      </w:r>
      <w:r w:rsidR="009C4D48">
        <w:rPr>
          <w:lang w:val="ru-RU"/>
        </w:rPr>
        <w:t xml:space="preserve"> компанией </w:t>
      </w:r>
      <w:r w:rsidR="009C4D48">
        <w:t>Sun</w:t>
      </w:r>
      <w:r w:rsidR="009C4D48" w:rsidRPr="009C4D48">
        <w:rPr>
          <w:lang w:val="ru-RU"/>
        </w:rPr>
        <w:t xml:space="preserve"> </w:t>
      </w:r>
      <w:r w:rsidR="009C4D48">
        <w:t>Microsystems</w:t>
      </w:r>
      <w:r w:rsidRPr="00831F45">
        <w:rPr>
          <w:lang w:val="ru-RU"/>
        </w:rPr>
        <w:t>.</w:t>
      </w:r>
      <w:r w:rsidR="009C4D48" w:rsidRPr="009C4D48">
        <w:rPr>
          <w:lang w:val="ru-RU"/>
        </w:rPr>
        <w:t xml:space="preserve"> </w:t>
      </w:r>
      <w:r w:rsidR="009C4D48">
        <w:rPr>
          <w:lang w:val="ru-RU"/>
        </w:rPr>
        <w:t xml:space="preserve">На данный момент компания </w:t>
      </w:r>
      <w:r w:rsidR="009C4D48">
        <w:t>Sun</w:t>
      </w:r>
      <w:r w:rsidR="009C4D48" w:rsidRPr="009C4D48">
        <w:rPr>
          <w:lang w:val="ru-RU"/>
        </w:rPr>
        <w:t xml:space="preserve"> </w:t>
      </w:r>
      <w:r w:rsidR="009C4D48">
        <w:t>Microsystems</w:t>
      </w:r>
      <w:r w:rsidR="007C1CDB">
        <w:rPr>
          <w:lang w:val="ru-RU"/>
        </w:rPr>
        <w:t xml:space="preserve"> </w:t>
      </w:r>
      <w:r w:rsidR="009C4D48">
        <w:rPr>
          <w:lang w:val="ru-RU"/>
        </w:rPr>
        <w:t xml:space="preserve">поглощена </w:t>
      </w:r>
      <w:r w:rsidR="009C4D48">
        <w:t>Oracle</w:t>
      </w:r>
      <w:r w:rsidR="009C4D48" w:rsidRPr="009C4D48">
        <w:rPr>
          <w:lang w:val="ru-RU"/>
        </w:rPr>
        <w:t xml:space="preserve"> </w:t>
      </w:r>
      <w:r w:rsidR="009C4D48">
        <w:t>Corporation</w:t>
      </w:r>
      <w:r w:rsidR="007C1CDB">
        <w:rPr>
          <w:lang w:val="ru-RU"/>
        </w:rPr>
        <w:t xml:space="preserve"> в 2010=ых</w:t>
      </w:r>
      <w:r w:rsidR="009C4D48">
        <w:rPr>
          <w:lang w:val="ru-RU"/>
        </w:rPr>
        <w:t xml:space="preserve">. </w:t>
      </w:r>
      <w:r w:rsidR="007C1CDB">
        <w:rPr>
          <w:lang w:val="ru-RU"/>
        </w:rPr>
        <w:t>Имеется</w:t>
      </w:r>
      <w:r w:rsidR="009C4D48">
        <w:rPr>
          <w:lang w:val="ru-RU"/>
        </w:rPr>
        <w:t xml:space="preserve"> </w:t>
      </w:r>
      <w:r w:rsidR="009C4D48">
        <w:t>open</w:t>
      </w:r>
      <w:r w:rsidR="009C4D48" w:rsidRPr="009C4D48">
        <w:rPr>
          <w:lang w:val="ru-RU"/>
        </w:rPr>
        <w:t>-</w:t>
      </w:r>
      <w:r w:rsidR="009C4D48">
        <w:t>source</w:t>
      </w:r>
      <w:r w:rsidR="00052924" w:rsidRPr="00052924">
        <w:rPr>
          <w:lang w:val="ru-RU"/>
        </w:rPr>
        <w:t xml:space="preserve">, </w:t>
      </w:r>
      <w:r w:rsidR="00052924">
        <w:rPr>
          <w:lang w:val="ru-RU"/>
        </w:rPr>
        <w:t xml:space="preserve">называемой </w:t>
      </w:r>
      <w:r w:rsidR="00052924">
        <w:t>MySQL</w:t>
      </w:r>
      <w:r w:rsidR="00052924" w:rsidRPr="00052924">
        <w:rPr>
          <w:lang w:val="ru-RU"/>
        </w:rPr>
        <w:t xml:space="preserve"> </w:t>
      </w:r>
      <w:r w:rsidR="00052924">
        <w:t>Community</w:t>
      </w:r>
      <w:r w:rsidR="00052924" w:rsidRPr="00052924">
        <w:rPr>
          <w:lang w:val="ru-RU"/>
        </w:rPr>
        <w:t xml:space="preserve"> </w:t>
      </w:r>
      <w:r w:rsidR="00052924">
        <w:t>Edition</w:t>
      </w:r>
      <w:r w:rsidR="00052924" w:rsidRPr="00052924">
        <w:rPr>
          <w:lang w:val="ru-RU"/>
        </w:rPr>
        <w:t>,</w:t>
      </w:r>
      <w:r w:rsidR="009C4D48">
        <w:rPr>
          <w:lang w:val="ru-RU"/>
        </w:rPr>
        <w:t xml:space="preserve"> </w:t>
      </w:r>
      <w:r w:rsidR="007C1CDB">
        <w:rPr>
          <w:lang w:val="ru-RU"/>
        </w:rPr>
        <w:t>и</w:t>
      </w:r>
      <w:r w:rsidR="009C4D48">
        <w:rPr>
          <w:lang w:val="ru-RU"/>
        </w:rPr>
        <w:t xml:space="preserve"> коммерческ</w:t>
      </w:r>
      <w:r w:rsidR="007C1CDB">
        <w:rPr>
          <w:lang w:val="ru-RU"/>
        </w:rPr>
        <w:t>и</w:t>
      </w:r>
      <w:r w:rsidR="00052924">
        <w:rPr>
          <w:lang w:val="ru-RU"/>
        </w:rPr>
        <w:t>е</w:t>
      </w:r>
      <w:r w:rsidR="007C1CDB">
        <w:rPr>
          <w:lang w:val="ru-RU"/>
        </w:rPr>
        <w:t xml:space="preserve"> </w:t>
      </w:r>
      <w:r w:rsidR="009C4D48">
        <w:rPr>
          <w:lang w:val="ru-RU"/>
        </w:rPr>
        <w:t>платн</w:t>
      </w:r>
      <w:r w:rsidR="00052924">
        <w:rPr>
          <w:lang w:val="ru-RU"/>
        </w:rPr>
        <w:t>ые версии с технической поддержкой</w:t>
      </w:r>
      <w:r w:rsidR="009C4D48" w:rsidRPr="009C4D48">
        <w:rPr>
          <w:lang w:val="ru-RU"/>
        </w:rPr>
        <w:t>.</w:t>
      </w:r>
      <w:r w:rsidR="00052924">
        <w:rPr>
          <w:lang w:val="ru-RU"/>
        </w:rPr>
        <w:t xml:space="preserve"> Также существуют форки (производные проекты), такие как </w:t>
      </w:r>
      <w:r w:rsidR="00052924">
        <w:t>MariaDB</w:t>
      </w:r>
      <w:r w:rsidR="00EA6DC5">
        <w:rPr>
          <w:lang w:val="ru-RU"/>
        </w:rPr>
        <w:t xml:space="preserve"> и </w:t>
      </w:r>
      <w:r w:rsidR="00EA6DC5">
        <w:t>Percona</w:t>
      </w:r>
      <w:r w:rsidR="00EA6DC5">
        <w:rPr>
          <w:lang w:val="ru-RU"/>
        </w:rPr>
        <w:t>.</w:t>
      </w:r>
      <w:r w:rsidR="009C4D48" w:rsidRPr="009C4D48">
        <w:rPr>
          <w:lang w:val="ru-RU"/>
        </w:rPr>
        <w:t xml:space="preserve"> </w:t>
      </w:r>
      <w:r w:rsidR="009C4D48">
        <w:rPr>
          <w:lang w:val="ru-RU"/>
        </w:rPr>
        <w:t>Широко применяется в малом бизнесе.</w:t>
      </w:r>
      <w:r w:rsidR="008019AC">
        <w:rPr>
          <w:lang w:val="ru-RU"/>
        </w:rPr>
        <w:t xml:space="preserve"> Поддерживает все операционные системы.</w:t>
      </w:r>
    </w:p>
    <w:p w14:paraId="7B4BC739" w14:textId="276A54FF" w:rsidR="0041058B" w:rsidRPr="008019AC" w:rsidRDefault="0041058B" w:rsidP="00112089">
      <w:pPr>
        <w:rPr>
          <w:lang w:val="ru-RU"/>
        </w:rPr>
      </w:pPr>
      <w:r>
        <w:rPr>
          <w:lang w:val="ru-RU"/>
        </w:rPr>
        <w:t>Другой</w:t>
      </w:r>
      <w:r w:rsidRPr="0041058B">
        <w:rPr>
          <w:lang w:val="ru-RU"/>
        </w:rPr>
        <w:t xml:space="preserve"> </w:t>
      </w:r>
      <w:r>
        <w:rPr>
          <w:lang w:val="ru-RU"/>
        </w:rPr>
        <w:t>популярной СУБД</w:t>
      </w:r>
      <w:r w:rsidR="003A03A9">
        <w:rPr>
          <w:lang w:val="ru-RU"/>
        </w:rPr>
        <w:t xml:space="preserve"> является</w:t>
      </w:r>
      <w:r w:rsidR="00840985" w:rsidRPr="00840985">
        <w:rPr>
          <w:lang w:val="ru-RU"/>
        </w:rPr>
        <w:t xml:space="preserve"> </w:t>
      </w:r>
      <w:r w:rsidR="00840985">
        <w:t>Microsoft</w:t>
      </w:r>
      <w:r>
        <w:rPr>
          <w:lang w:val="ru-RU"/>
        </w:rPr>
        <w:t xml:space="preserve"> </w:t>
      </w:r>
      <w:r>
        <w:t>SQL</w:t>
      </w:r>
      <w:r w:rsidRPr="0041058B">
        <w:rPr>
          <w:lang w:val="ru-RU"/>
        </w:rPr>
        <w:t xml:space="preserve"> </w:t>
      </w:r>
      <w:r>
        <w:t>Server</w:t>
      </w:r>
      <w:r w:rsidRPr="0041058B">
        <w:rPr>
          <w:lang w:val="ru-RU"/>
        </w:rPr>
        <w:t>.</w:t>
      </w:r>
      <w:r w:rsidR="003A03A9" w:rsidRPr="003A03A9">
        <w:rPr>
          <w:lang w:val="ru-RU"/>
        </w:rPr>
        <w:t xml:space="preserve"> </w:t>
      </w:r>
      <w:r w:rsidR="003A03A9">
        <w:rPr>
          <w:lang w:val="ru-RU"/>
        </w:rPr>
        <w:t>Является проприетарной, то есть исходный код СУБД закрыт. Ранее она была имела только платные выпуски (</w:t>
      </w:r>
      <w:r w:rsidR="003A03A9">
        <w:t>edition</w:t>
      </w:r>
      <w:r w:rsidR="003A03A9" w:rsidRPr="003A03A9">
        <w:rPr>
          <w:lang w:val="ru-RU"/>
        </w:rPr>
        <w:t>)</w:t>
      </w:r>
      <w:r w:rsidR="003A03A9">
        <w:rPr>
          <w:lang w:val="ru-RU"/>
        </w:rPr>
        <w:t xml:space="preserve">, но недавно появились ещё и бесплатные выпуски, такие как </w:t>
      </w:r>
      <w:r w:rsidR="003A03A9">
        <w:t>Express</w:t>
      </w:r>
      <w:r w:rsidR="003A03A9" w:rsidRPr="003A03A9">
        <w:rPr>
          <w:lang w:val="ru-RU"/>
        </w:rPr>
        <w:t xml:space="preserve"> </w:t>
      </w:r>
      <w:r w:rsidR="003A03A9">
        <w:rPr>
          <w:lang w:val="ru-RU"/>
        </w:rPr>
        <w:t xml:space="preserve">и </w:t>
      </w:r>
      <w:r w:rsidR="003A03A9">
        <w:t>Developer</w:t>
      </w:r>
      <w:r w:rsidR="003A03A9">
        <w:rPr>
          <w:lang w:val="ru-RU"/>
        </w:rPr>
        <w:t>.</w:t>
      </w:r>
      <w:r w:rsidR="008019AC">
        <w:rPr>
          <w:lang w:val="ru-RU"/>
        </w:rPr>
        <w:t xml:space="preserve"> Эти варианты обладают не всеми возможностями представленные в платных выпусках.</w:t>
      </w:r>
      <w:r w:rsidR="008019AC" w:rsidRPr="008019AC">
        <w:rPr>
          <w:lang w:val="ru-RU"/>
        </w:rPr>
        <w:t xml:space="preserve"> </w:t>
      </w:r>
      <w:r w:rsidR="008019AC">
        <w:t>Developer</w:t>
      </w:r>
      <w:r w:rsidR="008019AC" w:rsidRPr="008019AC">
        <w:rPr>
          <w:lang w:val="ru-RU"/>
        </w:rPr>
        <w:t xml:space="preserve"> </w:t>
      </w:r>
      <w:r w:rsidR="008019AC">
        <w:rPr>
          <w:lang w:val="ru-RU"/>
        </w:rPr>
        <w:t xml:space="preserve">версия в основном предназначена только для разработки и тестирования </w:t>
      </w:r>
      <w:r w:rsidR="00DA5219">
        <w:rPr>
          <w:lang w:val="ru-RU"/>
        </w:rPr>
        <w:t>программных</w:t>
      </w:r>
      <w:r w:rsidR="00DA5219" w:rsidRPr="00DA5219">
        <w:rPr>
          <w:lang w:val="ru-RU"/>
        </w:rPr>
        <w:t xml:space="preserve"> </w:t>
      </w:r>
      <w:r w:rsidR="008019AC">
        <w:rPr>
          <w:lang w:val="ru-RU"/>
        </w:rPr>
        <w:t xml:space="preserve">систем. Выпуск </w:t>
      </w:r>
      <w:r w:rsidR="008019AC">
        <w:t>Express</w:t>
      </w:r>
      <w:r w:rsidR="008019AC" w:rsidRPr="008019AC">
        <w:rPr>
          <w:lang w:val="ru-RU"/>
        </w:rPr>
        <w:t xml:space="preserve"> </w:t>
      </w:r>
      <w:r w:rsidR="008019AC">
        <w:rPr>
          <w:lang w:val="ru-RU"/>
        </w:rPr>
        <w:t>исходя из раздела про выпуски</w:t>
      </w:r>
      <w:r w:rsidR="008019AC" w:rsidRPr="008019AC">
        <w:rPr>
          <w:lang w:val="ru-RU"/>
        </w:rPr>
        <w:t xml:space="preserve"> </w:t>
      </w:r>
      <w:r w:rsidR="008019AC">
        <w:rPr>
          <w:lang w:val="ru-RU"/>
        </w:rPr>
        <w:t>в документации к</w:t>
      </w:r>
      <w:r w:rsidR="008019AC" w:rsidRPr="008019AC">
        <w:rPr>
          <w:lang w:val="ru-RU"/>
        </w:rPr>
        <w:t xml:space="preserve"> </w:t>
      </w:r>
      <w:r w:rsidR="008019AC">
        <w:t>SQL</w:t>
      </w:r>
      <w:r w:rsidR="008019AC" w:rsidRPr="008019AC">
        <w:rPr>
          <w:lang w:val="ru-RU"/>
        </w:rPr>
        <w:t xml:space="preserve"> </w:t>
      </w:r>
      <w:r w:rsidR="008019AC">
        <w:t>Server</w:t>
      </w:r>
      <w:r w:rsidR="008019AC">
        <w:rPr>
          <w:lang w:val="ru-RU"/>
        </w:rPr>
        <w:t xml:space="preserve"> (</w:t>
      </w:r>
      <w:r w:rsidR="008019AC" w:rsidRPr="008019AC">
        <w:rPr>
          <w:lang w:val="ru-RU"/>
        </w:rPr>
        <w:t>https://learn.microsoft.com/en-us/sql/sql-server/editions-and-components-of-sql-server-2022?view=sql-server-ver16</w:t>
      </w:r>
      <w:r w:rsidR="008019AC">
        <w:rPr>
          <w:lang w:val="ru-RU"/>
        </w:rPr>
        <w:t xml:space="preserve">) предназначена для </w:t>
      </w:r>
      <w:r w:rsidR="00481497">
        <w:rPr>
          <w:lang w:val="ru-RU"/>
        </w:rPr>
        <w:t xml:space="preserve">программных систем </w:t>
      </w:r>
      <w:r w:rsidR="008019AC">
        <w:rPr>
          <w:lang w:val="ru-RU"/>
        </w:rPr>
        <w:t>малых размеров</w:t>
      </w:r>
      <w:r w:rsidR="00411D12">
        <w:rPr>
          <w:lang w:val="ru-RU"/>
        </w:rPr>
        <w:t xml:space="preserve"> и имеет некоторые ограничения.</w:t>
      </w:r>
    </w:p>
    <w:p w14:paraId="707FA883" w14:textId="2B1F4A8D" w:rsidR="00491D9F" w:rsidRDefault="00E32658" w:rsidP="00EF2C02">
      <w:pPr>
        <w:rPr>
          <w:rFonts w:cs="Arial"/>
          <w:b/>
          <w:bCs/>
          <w:iCs/>
          <w:sz w:val="30"/>
          <w:szCs w:val="28"/>
          <w:lang w:val="ru-RU"/>
        </w:rPr>
      </w:pPr>
      <w:r>
        <w:rPr>
          <w:lang w:val="ru-RU"/>
        </w:rPr>
        <w:t>В данной работе</w:t>
      </w:r>
      <w:r w:rsidR="007A7C44">
        <w:rPr>
          <w:lang w:val="ru-RU"/>
        </w:rPr>
        <w:t xml:space="preserve"> была выбрана</w:t>
      </w:r>
      <w:r>
        <w:rPr>
          <w:lang w:val="ru-RU"/>
        </w:rPr>
        <w:t xml:space="preserve"> </w:t>
      </w:r>
      <w:r w:rsidR="00704C5C">
        <w:rPr>
          <w:lang w:val="ru-RU"/>
        </w:rPr>
        <w:t>реляционная</w:t>
      </w:r>
      <w:r>
        <w:rPr>
          <w:lang w:val="ru-RU"/>
        </w:rPr>
        <w:t xml:space="preserve"> СУБД </w:t>
      </w:r>
      <w:r>
        <w:t>PostgreSQL</w:t>
      </w:r>
      <w:r>
        <w:rPr>
          <w:lang w:val="ru-RU"/>
        </w:rPr>
        <w:t>, так как он</w:t>
      </w:r>
      <w:r w:rsidR="00654EAF">
        <w:rPr>
          <w:lang w:val="ru-RU"/>
        </w:rPr>
        <w:t>а</w:t>
      </w:r>
      <w:r>
        <w:rPr>
          <w:lang w:val="ru-RU"/>
        </w:rPr>
        <w:t xml:space="preserve"> является наиболее популярным среди разработчиков</w:t>
      </w:r>
      <w:r w:rsidR="00105053" w:rsidRPr="00105053">
        <w:rPr>
          <w:lang w:val="ru-RU"/>
        </w:rPr>
        <w:t xml:space="preserve"> </w:t>
      </w:r>
      <w:r w:rsidR="00105053">
        <w:rPr>
          <w:lang w:val="ru-RU"/>
        </w:rPr>
        <w:t>программного обеспечения</w:t>
      </w:r>
      <w:r w:rsidR="00F01696" w:rsidRPr="00F01696">
        <w:rPr>
          <w:lang w:val="ru-RU"/>
        </w:rPr>
        <w:t xml:space="preserve">, </w:t>
      </w:r>
      <w:r w:rsidR="0053156C">
        <w:rPr>
          <w:lang w:val="ru-RU"/>
        </w:rPr>
        <w:t>а следовательно,</w:t>
      </w:r>
      <w:r w:rsidR="00F01696">
        <w:rPr>
          <w:lang w:val="ru-RU"/>
        </w:rPr>
        <w:t xml:space="preserve"> существуют множество уже решенных проблем</w:t>
      </w:r>
      <w:r w:rsidR="00FC5A74">
        <w:rPr>
          <w:lang w:val="ru-RU"/>
        </w:rPr>
        <w:t xml:space="preserve"> и других ресурсов</w:t>
      </w:r>
      <w:r w:rsidR="002A6D11">
        <w:rPr>
          <w:lang w:val="ru-RU"/>
        </w:rPr>
        <w:t>, также</w:t>
      </w:r>
      <w:r>
        <w:rPr>
          <w:lang w:val="ru-RU"/>
        </w:rPr>
        <w:t xml:space="preserve"> обладает довольно хорошей документацией</w:t>
      </w:r>
      <w:r w:rsidR="002A6D11">
        <w:rPr>
          <w:lang w:val="ru-RU"/>
        </w:rPr>
        <w:t xml:space="preserve"> и</w:t>
      </w:r>
      <w:r w:rsidR="00704C5C">
        <w:rPr>
          <w:lang w:val="ru-RU"/>
        </w:rPr>
        <w:t xml:space="preserve"> относительно</w:t>
      </w:r>
      <w:r w:rsidR="002A6D11">
        <w:rPr>
          <w:lang w:val="ru-RU"/>
        </w:rPr>
        <w:t xml:space="preserve"> быстрее </w:t>
      </w:r>
      <w:r w:rsidR="002A6D11">
        <w:t>MongoDB</w:t>
      </w:r>
      <w:r w:rsidR="002A6D11" w:rsidRPr="002A6D11">
        <w:rPr>
          <w:lang w:val="ru-RU"/>
        </w:rPr>
        <w:t xml:space="preserve">, </w:t>
      </w:r>
      <w:r w:rsidR="002A6D11">
        <w:rPr>
          <w:lang w:val="ru-RU"/>
        </w:rPr>
        <w:t xml:space="preserve">исходя </w:t>
      </w:r>
      <w:r w:rsidR="00EB3F8A">
        <w:rPr>
          <w:lang w:val="ru-RU"/>
        </w:rPr>
        <w:t xml:space="preserve">отчёта по проведению теста производительности между </w:t>
      </w:r>
      <w:r w:rsidR="00EB3F8A">
        <w:t>PostgreSQL</w:t>
      </w:r>
      <w:r w:rsidR="00EB3F8A" w:rsidRPr="00EB3F8A">
        <w:rPr>
          <w:lang w:val="ru-RU"/>
        </w:rPr>
        <w:t xml:space="preserve"> </w:t>
      </w:r>
      <w:r w:rsidR="00EB3F8A">
        <w:rPr>
          <w:lang w:val="ru-RU"/>
        </w:rPr>
        <w:t xml:space="preserve">и </w:t>
      </w:r>
      <w:r w:rsidR="00EB3F8A">
        <w:t>MongoDB</w:t>
      </w:r>
      <w:r w:rsidR="00EB3F8A">
        <w:rPr>
          <w:lang w:val="ru-RU"/>
        </w:rPr>
        <w:t xml:space="preserve">, компанией </w:t>
      </w:r>
      <w:r w:rsidR="002A6D11">
        <w:t>Enterpri</w:t>
      </w:r>
      <w:r w:rsidR="00572C72">
        <w:t>s</w:t>
      </w:r>
      <w:r w:rsidR="002A6D11">
        <w:t>eDB</w:t>
      </w:r>
      <w:r w:rsidR="00180F99">
        <w:rPr>
          <w:lang w:val="ru-RU"/>
        </w:rPr>
        <w:t xml:space="preserve"> </w:t>
      </w:r>
      <w:r w:rsidR="002A6D11" w:rsidRPr="00EB3F8A">
        <w:rPr>
          <w:lang w:val="ru-RU"/>
        </w:rPr>
        <w:t>(</w:t>
      </w:r>
      <w:r w:rsidR="002A6D11">
        <w:rPr>
          <w:lang w:val="ru-RU"/>
        </w:rPr>
        <w:t>Ссылка</w:t>
      </w:r>
      <w:r w:rsidR="002A6D11" w:rsidRPr="00EB3F8A">
        <w:rPr>
          <w:lang w:val="ru-RU"/>
        </w:rPr>
        <w:t xml:space="preserve">: </w:t>
      </w:r>
      <w:r w:rsidR="00A03305" w:rsidRPr="00A03305">
        <w:t>https</w:t>
      </w:r>
      <w:r w:rsidR="00A03305" w:rsidRPr="00A03305">
        <w:rPr>
          <w:lang w:val="ru-RU"/>
        </w:rPr>
        <w:t>://</w:t>
      </w:r>
      <w:r w:rsidR="00A03305" w:rsidRPr="00A03305">
        <w:t>info</w:t>
      </w:r>
      <w:r w:rsidR="00A03305" w:rsidRPr="00A03305">
        <w:rPr>
          <w:lang w:val="ru-RU"/>
        </w:rPr>
        <w:t>.</w:t>
      </w:r>
      <w:r w:rsidR="00A03305" w:rsidRPr="00A03305">
        <w:t>enterprisedb</w:t>
      </w:r>
      <w:r w:rsidR="00A03305" w:rsidRPr="00A03305">
        <w:rPr>
          <w:lang w:val="ru-RU"/>
        </w:rPr>
        <w:t>.</w:t>
      </w:r>
      <w:r w:rsidR="00A03305" w:rsidRPr="00A03305">
        <w:t>com</w:t>
      </w:r>
      <w:r w:rsidR="00A03305" w:rsidRPr="00A03305">
        <w:rPr>
          <w:lang w:val="ru-RU"/>
        </w:rPr>
        <w:t>/</w:t>
      </w:r>
      <w:r w:rsidR="00A03305" w:rsidRPr="00A03305">
        <w:t>rs</w:t>
      </w:r>
      <w:r w:rsidR="00A03305" w:rsidRPr="00A03305">
        <w:rPr>
          <w:lang w:val="ru-RU"/>
        </w:rPr>
        <w:t>/069-</w:t>
      </w:r>
      <w:r w:rsidR="00A03305" w:rsidRPr="00A03305">
        <w:t>ALB</w:t>
      </w:r>
      <w:r w:rsidR="00A03305" w:rsidRPr="00A03305">
        <w:rPr>
          <w:lang w:val="ru-RU"/>
        </w:rPr>
        <w:t>-</w:t>
      </w:r>
      <w:r w:rsidR="00A03305" w:rsidRPr="00A03305">
        <w:rPr>
          <w:lang w:val="ru-RU"/>
        </w:rPr>
        <w:lastRenderedPageBreak/>
        <w:t>339/</w:t>
      </w:r>
      <w:r w:rsidR="00A03305" w:rsidRPr="00A03305">
        <w:t>images</w:t>
      </w:r>
      <w:r w:rsidR="00A03305" w:rsidRPr="00A03305">
        <w:rPr>
          <w:lang w:val="ru-RU"/>
        </w:rPr>
        <w:t>/</w:t>
      </w:r>
      <w:r w:rsidR="00A03305" w:rsidRPr="00A03305">
        <w:t>PostgreSQL</w:t>
      </w:r>
      <w:r w:rsidR="00A03305" w:rsidRPr="00A03305">
        <w:rPr>
          <w:lang w:val="ru-RU"/>
        </w:rPr>
        <w:t>_</w:t>
      </w:r>
      <w:r w:rsidR="00A03305" w:rsidRPr="00A03305">
        <w:t>MongoDB</w:t>
      </w:r>
      <w:r w:rsidR="00A03305" w:rsidRPr="00A03305">
        <w:rPr>
          <w:lang w:val="ru-RU"/>
        </w:rPr>
        <w:t>_</w:t>
      </w:r>
      <w:r w:rsidR="00A03305" w:rsidRPr="00A03305">
        <w:t>Benchmark</w:t>
      </w:r>
      <w:r w:rsidR="00A03305" w:rsidRPr="00A03305">
        <w:rPr>
          <w:lang w:val="ru-RU"/>
        </w:rPr>
        <w:t>-</w:t>
      </w:r>
      <w:r w:rsidR="00A03305" w:rsidRPr="00A03305">
        <w:t>WhitepaperFinal</w:t>
      </w:r>
      <w:r w:rsidR="00A03305" w:rsidRPr="00A03305">
        <w:rPr>
          <w:lang w:val="ru-RU"/>
        </w:rPr>
        <w:t>.</w:t>
      </w:r>
      <w:r w:rsidR="00A03305" w:rsidRPr="00A03305">
        <w:t>pd</w:t>
      </w:r>
      <w:r w:rsidR="0049784C">
        <w:t>f</w:t>
      </w:r>
      <w:r w:rsidR="0049784C" w:rsidRPr="0049784C">
        <w:rPr>
          <w:lang w:val="ru-RU"/>
        </w:rPr>
        <w:t>).</w:t>
      </w:r>
      <w:r w:rsidR="00A03305">
        <w:rPr>
          <w:lang w:val="ru-RU"/>
        </w:rPr>
        <w:t xml:space="preserve"> Если сравнивать с </w:t>
      </w:r>
      <w:r w:rsidR="00A03305">
        <w:t>MySQL</w:t>
      </w:r>
      <w:r w:rsidR="00AC479C" w:rsidRPr="00AC479C">
        <w:rPr>
          <w:lang w:val="ru-RU"/>
        </w:rPr>
        <w:t xml:space="preserve"> </w:t>
      </w:r>
      <w:r w:rsidR="00AC479C">
        <w:t>PostgreSQL</w:t>
      </w:r>
      <w:r w:rsidR="00AC479C" w:rsidRPr="00AC479C">
        <w:rPr>
          <w:lang w:val="ru-RU"/>
        </w:rPr>
        <w:t xml:space="preserve"> </w:t>
      </w:r>
      <w:r w:rsidR="00AC479C">
        <w:rPr>
          <w:lang w:val="ru-RU"/>
        </w:rPr>
        <w:t>имеет больше типов данных</w:t>
      </w:r>
      <w:r w:rsidR="00494747">
        <w:rPr>
          <w:lang w:val="ru-RU"/>
        </w:rPr>
        <w:t xml:space="preserve"> для колонок</w:t>
      </w:r>
      <w:r w:rsidR="00AC479C">
        <w:rPr>
          <w:lang w:val="ru-RU"/>
        </w:rPr>
        <w:t xml:space="preserve"> таки</w:t>
      </w:r>
      <w:r w:rsidR="008A584B">
        <w:rPr>
          <w:lang w:val="ru-RU"/>
        </w:rPr>
        <w:t>е</w:t>
      </w:r>
      <w:r w:rsidR="00AC479C">
        <w:rPr>
          <w:lang w:val="ru-RU"/>
        </w:rPr>
        <w:t xml:space="preserve"> как массив, </w:t>
      </w:r>
      <w:r w:rsidR="00AC479C">
        <w:t>JSON</w:t>
      </w:r>
      <w:r w:rsidR="00AC479C">
        <w:rPr>
          <w:lang w:val="ru-RU"/>
        </w:rPr>
        <w:t>, перечисления</w:t>
      </w:r>
      <w:r w:rsidR="00C0093B">
        <w:rPr>
          <w:lang w:val="ru-RU"/>
        </w:rPr>
        <w:t xml:space="preserve"> (</w:t>
      </w:r>
      <w:r w:rsidR="00C0093B">
        <w:t>enum</w:t>
      </w:r>
      <w:r w:rsidR="00C0093B" w:rsidRPr="00EC0DB1">
        <w:rPr>
          <w:lang w:val="ru-RU"/>
        </w:rPr>
        <w:t>)</w:t>
      </w:r>
      <w:r w:rsidR="00AC479C">
        <w:rPr>
          <w:lang w:val="ru-RU"/>
        </w:rPr>
        <w:t xml:space="preserve"> и т.п</w:t>
      </w:r>
      <w:r w:rsidR="00A03305" w:rsidRPr="00AC479C">
        <w:rPr>
          <w:lang w:val="ru-RU"/>
        </w:rPr>
        <w:t>.</w:t>
      </w:r>
      <w:r w:rsidR="00053053" w:rsidRPr="00EB3F8A">
        <w:rPr>
          <w:lang w:val="ru-RU"/>
        </w:rPr>
        <w:t xml:space="preserve"> </w:t>
      </w:r>
      <w:r w:rsidR="00053053">
        <w:rPr>
          <w:lang w:val="ru-RU"/>
        </w:rPr>
        <w:t>Последняя версия</w:t>
      </w:r>
      <w:r w:rsidR="00456B48" w:rsidRPr="007C1CDB">
        <w:rPr>
          <w:lang w:val="ru-RU"/>
        </w:rPr>
        <w:t xml:space="preserve"> </w:t>
      </w:r>
      <w:r w:rsidR="00456B48">
        <w:t>PostgreSQL</w:t>
      </w:r>
      <w:r w:rsidR="00456B48" w:rsidRPr="007C1CDB">
        <w:rPr>
          <w:lang w:val="ru-RU"/>
        </w:rPr>
        <w:t xml:space="preserve"> </w:t>
      </w:r>
      <w:r w:rsidR="00053053">
        <w:rPr>
          <w:lang w:val="ru-RU"/>
        </w:rPr>
        <w:t xml:space="preserve">– 16. Распространяется под лицензией </w:t>
      </w:r>
      <w:r w:rsidR="006920C9">
        <w:t>PostgreSQL</w:t>
      </w:r>
      <w:r w:rsidR="006920C9" w:rsidRPr="006920C9">
        <w:rPr>
          <w:lang w:val="ru-RU"/>
        </w:rPr>
        <w:t xml:space="preserve"> </w:t>
      </w:r>
      <w:r w:rsidR="006920C9">
        <w:t>License</w:t>
      </w:r>
      <w:r w:rsidR="006920C9" w:rsidRPr="006920C9">
        <w:rPr>
          <w:lang w:val="ru-RU"/>
        </w:rPr>
        <w:t xml:space="preserve">, </w:t>
      </w:r>
      <w:r w:rsidR="006920C9">
        <w:rPr>
          <w:lang w:val="ru-RU"/>
        </w:rPr>
        <w:t xml:space="preserve">которая является </w:t>
      </w:r>
      <w:r w:rsidR="006920C9">
        <w:t>open</w:t>
      </w:r>
      <w:r w:rsidR="006920C9" w:rsidRPr="006920C9">
        <w:rPr>
          <w:lang w:val="ru-RU"/>
        </w:rPr>
        <w:t>-</w:t>
      </w:r>
      <w:r w:rsidR="006920C9">
        <w:t>source</w:t>
      </w:r>
      <w:r w:rsidR="006920C9" w:rsidRPr="006920C9">
        <w:rPr>
          <w:lang w:val="ru-RU"/>
        </w:rPr>
        <w:t xml:space="preserve"> </w:t>
      </w:r>
      <w:r w:rsidR="006920C9">
        <w:rPr>
          <w:lang w:val="ru-RU"/>
        </w:rPr>
        <w:t xml:space="preserve">лицензией, схожая с </w:t>
      </w:r>
      <w:r w:rsidR="006920C9">
        <w:t>BSD</w:t>
      </w:r>
      <w:r w:rsidR="006920C9" w:rsidRPr="006920C9">
        <w:rPr>
          <w:lang w:val="ru-RU"/>
        </w:rPr>
        <w:t xml:space="preserve"> </w:t>
      </w:r>
      <w:r w:rsidR="006920C9">
        <w:rPr>
          <w:lang w:val="ru-RU"/>
        </w:rPr>
        <w:t xml:space="preserve">и </w:t>
      </w:r>
      <w:r w:rsidR="006920C9">
        <w:t>MIT</w:t>
      </w:r>
      <w:r w:rsidR="006920C9" w:rsidRPr="006920C9">
        <w:rPr>
          <w:lang w:val="ru-RU"/>
        </w:rPr>
        <w:t xml:space="preserve"> </w:t>
      </w:r>
      <w:r w:rsidR="006920C9">
        <w:rPr>
          <w:lang w:val="ru-RU"/>
        </w:rPr>
        <w:t>лицензией.</w:t>
      </w:r>
    </w:p>
    <w:p w14:paraId="01F79556" w14:textId="08639CB6" w:rsidR="00040558" w:rsidRDefault="00040558" w:rsidP="000F221E">
      <w:pPr>
        <w:pStyle w:val="2"/>
        <w:rPr>
          <w:lang w:val="ru-RU"/>
        </w:rPr>
      </w:pPr>
      <w:bookmarkStart w:id="36" w:name="_Toc168503914"/>
      <w:r w:rsidRPr="00040558">
        <w:rPr>
          <w:lang w:val="ru-RU"/>
        </w:rPr>
        <w:t>2.2 Проектирование базы данных</w:t>
      </w:r>
      <w:bookmarkEnd w:id="36"/>
    </w:p>
    <w:p w14:paraId="76A098A6" w14:textId="0A402302" w:rsidR="00191DF4" w:rsidRPr="00E3737B" w:rsidRDefault="00D5329B" w:rsidP="008C7245">
      <w:pPr>
        <w:rPr>
          <w:lang w:val="ru-RU"/>
        </w:rPr>
      </w:pPr>
      <w:r>
        <w:rPr>
          <w:lang w:val="ru-RU"/>
        </w:rPr>
        <w:t>Основной сущностью в данной предметной области является «Книга» (</w:t>
      </w:r>
      <w:r>
        <w:t>Book</w:t>
      </w:r>
      <w:r w:rsidRPr="004626AA">
        <w:rPr>
          <w:lang w:val="ru-RU"/>
        </w:rPr>
        <w:t>)</w:t>
      </w:r>
      <w:r w:rsidRPr="005D1EBC">
        <w:rPr>
          <w:lang w:val="ru-RU"/>
        </w:rPr>
        <w:t>.</w:t>
      </w:r>
      <w:r w:rsidR="00050BBF" w:rsidRPr="00050BBF">
        <w:rPr>
          <w:lang w:val="ru-RU"/>
        </w:rPr>
        <w:t xml:space="preserve"> </w:t>
      </w:r>
      <w:r w:rsidR="00A25A28">
        <w:rPr>
          <w:lang w:val="ru-RU"/>
        </w:rPr>
        <w:t>Атрибуты сущности отображены в таблице 2</w:t>
      </w:r>
      <w:r w:rsidR="002375E1">
        <w:rPr>
          <w:lang w:val="ru-RU"/>
        </w:rPr>
        <w:t>.1</w:t>
      </w:r>
      <w:r w:rsidR="00A25A28">
        <w:rPr>
          <w:lang w:val="ru-RU"/>
        </w:rPr>
        <w:t>.</w:t>
      </w:r>
    </w:p>
    <w:p w14:paraId="50AABA05" w14:textId="06193FA4" w:rsidR="00A25A28" w:rsidRPr="00EF4860" w:rsidRDefault="00A25A28" w:rsidP="00A25A28">
      <w:pPr>
        <w:ind w:firstLine="0"/>
        <w:rPr>
          <w:lang w:val="ru-RU"/>
        </w:rPr>
      </w:pPr>
      <w:r>
        <w:rPr>
          <w:lang w:val="ru-RU"/>
        </w:rPr>
        <w:t>Таблица 2</w:t>
      </w:r>
      <w:r w:rsidR="002375E1">
        <w:rPr>
          <w:lang w:val="ru-RU"/>
        </w:rPr>
        <w:t>.1</w:t>
      </w:r>
      <w:r>
        <w:rPr>
          <w:lang w:val="ru-RU"/>
        </w:rPr>
        <w:t xml:space="preserve"> – Атрибуты сущности </w:t>
      </w:r>
      <w:r w:rsidR="00EF4860">
        <w:rPr>
          <w:lang w:val="ru-RU"/>
        </w:rPr>
        <w:t>«</w:t>
      </w:r>
      <w:r>
        <w:t>Book</w:t>
      </w:r>
      <w:r w:rsidR="00EF4860">
        <w:rPr>
          <w:lang w:val="ru-RU"/>
        </w:rPr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3147"/>
        <w:gridCol w:w="2126"/>
        <w:gridCol w:w="3964"/>
      </w:tblGrid>
      <w:tr w:rsidR="00A25A28" w14:paraId="10F61720" w14:textId="77777777" w:rsidTr="0030589D">
        <w:trPr>
          <w:tblHeader/>
        </w:trPr>
        <w:tc>
          <w:tcPr>
            <w:tcW w:w="534" w:type="dxa"/>
          </w:tcPr>
          <w:p w14:paraId="526FFC7B" w14:textId="54B96E97" w:rsidR="00A25A28" w:rsidRPr="00A25A28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№</w:t>
            </w:r>
          </w:p>
        </w:tc>
        <w:tc>
          <w:tcPr>
            <w:tcW w:w="3147" w:type="dxa"/>
          </w:tcPr>
          <w:p w14:paraId="2D35E229" w14:textId="6AD44280" w:rsidR="00A25A28" w:rsidRPr="00A25A28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commentRangeStart w:id="37"/>
            <w:r w:rsidRPr="00A25A28">
              <w:rPr>
                <w:b/>
                <w:bCs/>
              </w:rPr>
              <w:t>Название атрибута</w:t>
            </w:r>
          </w:p>
        </w:tc>
        <w:tc>
          <w:tcPr>
            <w:tcW w:w="2126" w:type="dxa"/>
          </w:tcPr>
          <w:p w14:paraId="073212D1" w14:textId="7D935D81" w:rsidR="00A25A28" w:rsidRPr="00A25A28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Тип</w:t>
            </w:r>
          </w:p>
        </w:tc>
        <w:tc>
          <w:tcPr>
            <w:tcW w:w="3964" w:type="dxa"/>
          </w:tcPr>
          <w:p w14:paraId="2708A030" w14:textId="56F8313D" w:rsidR="00A25A28" w:rsidRPr="00A25A28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Описание</w:t>
            </w:r>
            <w:commentRangeEnd w:id="37"/>
            <w:r w:rsidR="002D3D56">
              <w:rPr>
                <w:rStyle w:val="aff"/>
                <w:rFonts w:eastAsia="NSimSun" w:cs="Mangal"/>
                <w:lang w:val="en-US"/>
              </w:rPr>
              <w:commentReference w:id="37"/>
            </w:r>
          </w:p>
        </w:tc>
      </w:tr>
      <w:tr w:rsidR="00A25A28" w14:paraId="36D7DBE7" w14:textId="77777777" w:rsidTr="0030589D">
        <w:tc>
          <w:tcPr>
            <w:tcW w:w="534" w:type="dxa"/>
          </w:tcPr>
          <w:p w14:paraId="4BE1D741" w14:textId="55B9D73D" w:rsidR="00A25A28" w:rsidRPr="00A25A28" w:rsidRDefault="00A25A28" w:rsidP="00A25A28">
            <w:pPr>
              <w:pStyle w:val="afa"/>
              <w:spacing w:before="120" w:after="120"/>
              <w:jc w:val="center"/>
            </w:pPr>
            <w:r>
              <w:t>1</w:t>
            </w:r>
          </w:p>
        </w:tc>
        <w:tc>
          <w:tcPr>
            <w:tcW w:w="3147" w:type="dxa"/>
          </w:tcPr>
          <w:p w14:paraId="320BAE08" w14:textId="442489BA" w:rsidR="00A25A28" w:rsidRPr="00A25A28" w:rsidRDefault="00A25A28" w:rsidP="00A25A28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Id (</w:t>
            </w:r>
            <w:r>
              <w:t>ИД)</w:t>
            </w:r>
          </w:p>
        </w:tc>
        <w:tc>
          <w:tcPr>
            <w:tcW w:w="2126" w:type="dxa"/>
          </w:tcPr>
          <w:p w14:paraId="05204572" w14:textId="055E5297" w:rsidR="00A25A28" w:rsidRPr="00A25A28" w:rsidRDefault="00A25A28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Guid</w:t>
            </w:r>
          </w:p>
        </w:tc>
        <w:tc>
          <w:tcPr>
            <w:tcW w:w="3964" w:type="dxa"/>
          </w:tcPr>
          <w:p w14:paraId="4214E667" w14:textId="7B31BD3A" w:rsidR="00A25A28" w:rsidRPr="00A25A28" w:rsidRDefault="00A25A28" w:rsidP="00A25A28">
            <w:pPr>
              <w:pStyle w:val="afa"/>
              <w:spacing w:before="120" w:after="120"/>
              <w:jc w:val="center"/>
            </w:pPr>
            <w:r>
              <w:t>Идентификатор (ИД)</w:t>
            </w:r>
          </w:p>
        </w:tc>
      </w:tr>
      <w:tr w:rsidR="00A25A28" w14:paraId="7B0132BB" w14:textId="77777777" w:rsidTr="0030589D">
        <w:tc>
          <w:tcPr>
            <w:tcW w:w="534" w:type="dxa"/>
          </w:tcPr>
          <w:p w14:paraId="73843B7F" w14:textId="78043501" w:rsidR="00A25A28" w:rsidRDefault="00A25A28" w:rsidP="00A25A28">
            <w:pPr>
              <w:pStyle w:val="afa"/>
              <w:spacing w:before="120" w:after="120"/>
              <w:jc w:val="center"/>
            </w:pPr>
            <w:r>
              <w:t>2</w:t>
            </w:r>
          </w:p>
        </w:tc>
        <w:tc>
          <w:tcPr>
            <w:tcW w:w="3147" w:type="dxa"/>
          </w:tcPr>
          <w:p w14:paraId="32EB6DF9" w14:textId="3006242D" w:rsidR="00A25A28" w:rsidRPr="00A25A28" w:rsidRDefault="00A25A28" w:rsidP="00A25A28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Title (</w:t>
            </w:r>
            <w:r>
              <w:t>Название книги)</w:t>
            </w:r>
          </w:p>
        </w:tc>
        <w:tc>
          <w:tcPr>
            <w:tcW w:w="2126" w:type="dxa"/>
          </w:tcPr>
          <w:p w14:paraId="0CE6C699" w14:textId="1B534986" w:rsidR="00A25A28" w:rsidRPr="00554659" w:rsidRDefault="00A25A28" w:rsidP="00A25A28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string?</w:t>
            </w:r>
          </w:p>
        </w:tc>
        <w:tc>
          <w:tcPr>
            <w:tcW w:w="3964" w:type="dxa"/>
          </w:tcPr>
          <w:p w14:paraId="0C5D8698" w14:textId="7096C393" w:rsidR="00A25A28" w:rsidRDefault="00A25A28" w:rsidP="00A25A28">
            <w:pPr>
              <w:pStyle w:val="afa"/>
              <w:spacing w:before="120" w:after="120"/>
              <w:jc w:val="center"/>
            </w:pPr>
            <w:r>
              <w:t>Название книги</w:t>
            </w:r>
          </w:p>
        </w:tc>
      </w:tr>
      <w:tr w:rsidR="00A25A28" w:rsidRPr="002B24FF" w14:paraId="0260F0D3" w14:textId="77777777" w:rsidTr="0030589D">
        <w:tc>
          <w:tcPr>
            <w:tcW w:w="534" w:type="dxa"/>
          </w:tcPr>
          <w:p w14:paraId="4A4AADAE" w14:textId="2EDC5DB9" w:rsidR="00A25A28" w:rsidRPr="00A25A28" w:rsidRDefault="00A25A28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47" w:type="dxa"/>
          </w:tcPr>
          <w:p w14:paraId="2DF5BFC2" w14:textId="75052A3A" w:rsidR="00A25A28" w:rsidRDefault="00A25A28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Isbn</w:t>
            </w:r>
          </w:p>
        </w:tc>
        <w:tc>
          <w:tcPr>
            <w:tcW w:w="2126" w:type="dxa"/>
          </w:tcPr>
          <w:p w14:paraId="47CA3D42" w14:textId="02D7ADD7" w:rsidR="00A25A28" w:rsidRPr="00A25A28" w:rsidRDefault="00A25A28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string?</w:t>
            </w:r>
          </w:p>
        </w:tc>
        <w:tc>
          <w:tcPr>
            <w:tcW w:w="3964" w:type="dxa"/>
          </w:tcPr>
          <w:p w14:paraId="349CE744" w14:textId="52AC1632" w:rsidR="00A25A28" w:rsidRPr="00A25A28" w:rsidRDefault="00A25A28" w:rsidP="00A25A28">
            <w:pPr>
              <w:pStyle w:val="afa"/>
              <w:spacing w:before="120" w:after="120"/>
              <w:jc w:val="center"/>
            </w:pPr>
            <w:r>
              <w:t xml:space="preserve">Уникальный ИД книги в формате </w:t>
            </w:r>
            <w:r>
              <w:rPr>
                <w:lang w:val="en-US"/>
              </w:rPr>
              <w:t>EAN</w:t>
            </w:r>
            <w:r w:rsidRPr="00A25A28">
              <w:t xml:space="preserve">-11 </w:t>
            </w:r>
            <w:r>
              <w:t>или</w:t>
            </w:r>
            <w:r w:rsidRPr="00A25A28">
              <w:t xml:space="preserve"> </w:t>
            </w:r>
            <w:r>
              <w:rPr>
                <w:lang w:val="en-US"/>
              </w:rPr>
              <w:t>EAN</w:t>
            </w:r>
            <w:r w:rsidRPr="00A25A28">
              <w:t>-13</w:t>
            </w:r>
          </w:p>
        </w:tc>
      </w:tr>
      <w:tr w:rsidR="00725514" w:rsidRPr="00A25A28" w14:paraId="7D937A69" w14:textId="77777777" w:rsidTr="0030589D">
        <w:tc>
          <w:tcPr>
            <w:tcW w:w="534" w:type="dxa"/>
          </w:tcPr>
          <w:p w14:paraId="7CB99A0F" w14:textId="3126B3B9" w:rsidR="00725514" w:rsidRDefault="00725514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47" w:type="dxa"/>
          </w:tcPr>
          <w:p w14:paraId="77581BC5" w14:textId="52E989F7" w:rsidR="00725514" w:rsidRPr="00725514" w:rsidRDefault="00725514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PublisherName</w:t>
            </w:r>
          </w:p>
        </w:tc>
        <w:tc>
          <w:tcPr>
            <w:tcW w:w="2126" w:type="dxa"/>
          </w:tcPr>
          <w:p w14:paraId="0A2E4B2E" w14:textId="2CAF5CDB" w:rsidR="00725514" w:rsidRPr="00725514" w:rsidRDefault="00725514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string?</w:t>
            </w:r>
          </w:p>
        </w:tc>
        <w:tc>
          <w:tcPr>
            <w:tcW w:w="3964" w:type="dxa"/>
          </w:tcPr>
          <w:p w14:paraId="2D06EBDE" w14:textId="708B5219" w:rsidR="00725514" w:rsidRDefault="00EE14FA" w:rsidP="00A25A28">
            <w:pPr>
              <w:pStyle w:val="afa"/>
              <w:spacing w:before="120" w:after="120"/>
              <w:jc w:val="center"/>
            </w:pPr>
            <w:r>
              <w:t>Название компании издателя</w:t>
            </w:r>
          </w:p>
        </w:tc>
      </w:tr>
      <w:tr w:rsidR="00EE14FA" w:rsidRPr="00A25A28" w14:paraId="6930F0B7" w14:textId="77777777" w:rsidTr="0030589D">
        <w:tc>
          <w:tcPr>
            <w:tcW w:w="534" w:type="dxa"/>
          </w:tcPr>
          <w:p w14:paraId="1CB0E870" w14:textId="158F811D" w:rsidR="00EE14FA" w:rsidRPr="00EE14FA" w:rsidRDefault="00EE14FA" w:rsidP="00A25A28">
            <w:pPr>
              <w:pStyle w:val="afa"/>
              <w:spacing w:before="120" w:after="120"/>
              <w:jc w:val="center"/>
            </w:pPr>
            <w:r>
              <w:t>5</w:t>
            </w:r>
          </w:p>
        </w:tc>
        <w:tc>
          <w:tcPr>
            <w:tcW w:w="3147" w:type="dxa"/>
          </w:tcPr>
          <w:p w14:paraId="49D1E1D6" w14:textId="2C9550CB" w:rsidR="00EE14FA" w:rsidRPr="00EE14FA" w:rsidRDefault="00EE14FA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126" w:type="dxa"/>
          </w:tcPr>
          <w:p w14:paraId="13D19DB8" w14:textId="20BAA5EE" w:rsidR="00EE14FA" w:rsidRDefault="00EE14FA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string?</w:t>
            </w:r>
          </w:p>
        </w:tc>
        <w:tc>
          <w:tcPr>
            <w:tcW w:w="3964" w:type="dxa"/>
          </w:tcPr>
          <w:p w14:paraId="6B9C608D" w14:textId="1D71E212" w:rsidR="00EE14FA" w:rsidRDefault="00EE14FA" w:rsidP="00A25A28">
            <w:pPr>
              <w:pStyle w:val="afa"/>
              <w:spacing w:before="120" w:after="120"/>
              <w:jc w:val="center"/>
            </w:pPr>
            <w:r>
              <w:t>Описания</w:t>
            </w:r>
          </w:p>
        </w:tc>
      </w:tr>
      <w:tr w:rsidR="00A25A28" w:rsidRPr="00A25A28" w14:paraId="3BFF3022" w14:textId="77777777" w:rsidTr="0030589D">
        <w:tc>
          <w:tcPr>
            <w:tcW w:w="534" w:type="dxa"/>
          </w:tcPr>
          <w:p w14:paraId="65533B4B" w14:textId="169C8D84" w:rsidR="00A25A28" w:rsidRPr="00EE14FA" w:rsidRDefault="00EE14FA" w:rsidP="00A25A28">
            <w:pPr>
              <w:pStyle w:val="afa"/>
              <w:spacing w:before="120" w:after="120"/>
              <w:jc w:val="center"/>
            </w:pPr>
            <w:r>
              <w:t>6</w:t>
            </w:r>
          </w:p>
        </w:tc>
        <w:tc>
          <w:tcPr>
            <w:tcW w:w="3147" w:type="dxa"/>
          </w:tcPr>
          <w:p w14:paraId="45168E41" w14:textId="5A5916FB" w:rsidR="00A25A28" w:rsidRDefault="00554659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Filename</w:t>
            </w:r>
          </w:p>
        </w:tc>
        <w:tc>
          <w:tcPr>
            <w:tcW w:w="2126" w:type="dxa"/>
          </w:tcPr>
          <w:p w14:paraId="0D5C1D92" w14:textId="609112B6" w:rsidR="00A25A28" w:rsidRPr="00554659" w:rsidRDefault="00554659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964" w:type="dxa"/>
          </w:tcPr>
          <w:p w14:paraId="21E7283B" w14:textId="5ED24645" w:rsidR="00A25A28" w:rsidRDefault="00554659" w:rsidP="00A25A28">
            <w:pPr>
              <w:pStyle w:val="afa"/>
              <w:spacing w:before="120" w:after="120"/>
              <w:jc w:val="center"/>
            </w:pPr>
            <w:r>
              <w:t>Имя файла документа</w:t>
            </w:r>
            <w:r w:rsidR="00725514">
              <w:t>, обязателен</w:t>
            </w:r>
          </w:p>
        </w:tc>
      </w:tr>
      <w:tr w:rsidR="00554659" w:rsidRPr="00A25A28" w14:paraId="3B6110EB" w14:textId="77777777" w:rsidTr="0030589D">
        <w:tc>
          <w:tcPr>
            <w:tcW w:w="534" w:type="dxa"/>
          </w:tcPr>
          <w:p w14:paraId="0B522454" w14:textId="50C80AC7" w:rsidR="00554659" w:rsidRPr="00EE14FA" w:rsidRDefault="00EE14FA" w:rsidP="00A25A28">
            <w:pPr>
              <w:pStyle w:val="afa"/>
              <w:spacing w:before="120" w:after="120"/>
              <w:jc w:val="center"/>
            </w:pPr>
            <w:r>
              <w:t>7</w:t>
            </w:r>
          </w:p>
        </w:tc>
        <w:tc>
          <w:tcPr>
            <w:tcW w:w="3147" w:type="dxa"/>
          </w:tcPr>
          <w:p w14:paraId="694851ED" w14:textId="24DEAF07" w:rsidR="00554659" w:rsidRPr="00554659" w:rsidRDefault="00554659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FileType</w:t>
            </w:r>
          </w:p>
        </w:tc>
        <w:tc>
          <w:tcPr>
            <w:tcW w:w="2126" w:type="dxa"/>
          </w:tcPr>
          <w:p w14:paraId="167BDFC5" w14:textId="01CEBBFC" w:rsidR="00554659" w:rsidRPr="00554659" w:rsidRDefault="00554659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BookFileType</w:t>
            </w:r>
          </w:p>
        </w:tc>
        <w:tc>
          <w:tcPr>
            <w:tcW w:w="3964" w:type="dxa"/>
          </w:tcPr>
          <w:p w14:paraId="294446E9" w14:textId="5183D7F2" w:rsidR="00554659" w:rsidRPr="00554659" w:rsidRDefault="00554659" w:rsidP="00A25A28">
            <w:pPr>
              <w:pStyle w:val="afa"/>
              <w:spacing w:before="120" w:after="120"/>
              <w:jc w:val="center"/>
            </w:pPr>
            <w:r>
              <w:t>Тип файла документа</w:t>
            </w:r>
            <w:r w:rsidR="00725514">
              <w:t>, обязателен</w:t>
            </w:r>
          </w:p>
        </w:tc>
      </w:tr>
      <w:tr w:rsidR="00554659" w:rsidRPr="00A25A28" w14:paraId="54AF739D" w14:textId="77777777" w:rsidTr="0030589D">
        <w:tc>
          <w:tcPr>
            <w:tcW w:w="534" w:type="dxa"/>
          </w:tcPr>
          <w:p w14:paraId="1D069F7A" w14:textId="633E4C7E" w:rsidR="00554659" w:rsidRPr="00EE14FA" w:rsidRDefault="00EE14FA" w:rsidP="00A25A28">
            <w:pPr>
              <w:pStyle w:val="afa"/>
              <w:spacing w:before="120" w:after="120"/>
              <w:jc w:val="center"/>
            </w:pPr>
            <w:r>
              <w:t>8</w:t>
            </w:r>
          </w:p>
        </w:tc>
        <w:tc>
          <w:tcPr>
            <w:tcW w:w="3147" w:type="dxa"/>
          </w:tcPr>
          <w:p w14:paraId="2220CFCF" w14:textId="1425B3AB" w:rsidR="00554659" w:rsidRPr="00812C37" w:rsidRDefault="00812C37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FileSize</w:t>
            </w:r>
          </w:p>
        </w:tc>
        <w:tc>
          <w:tcPr>
            <w:tcW w:w="2126" w:type="dxa"/>
          </w:tcPr>
          <w:p w14:paraId="5FD0EC6C" w14:textId="5F8350AE" w:rsidR="00554659" w:rsidRPr="00812C37" w:rsidRDefault="00812C37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3964" w:type="dxa"/>
          </w:tcPr>
          <w:p w14:paraId="6D0ADC39" w14:textId="6D25B61A" w:rsidR="00554659" w:rsidRDefault="00812C37" w:rsidP="00A25A28">
            <w:pPr>
              <w:pStyle w:val="afa"/>
              <w:spacing w:before="120" w:after="120"/>
              <w:jc w:val="center"/>
            </w:pPr>
            <w:r>
              <w:t>Размер файла, обязателен</w:t>
            </w:r>
          </w:p>
        </w:tc>
      </w:tr>
      <w:tr w:rsidR="00812C37" w:rsidRPr="00A25A28" w14:paraId="501A7A11" w14:textId="77777777" w:rsidTr="0030589D">
        <w:tc>
          <w:tcPr>
            <w:tcW w:w="534" w:type="dxa"/>
          </w:tcPr>
          <w:p w14:paraId="621317AE" w14:textId="22C9CD4C" w:rsidR="00812C37" w:rsidRDefault="00812C37" w:rsidP="00A25A28">
            <w:pPr>
              <w:pStyle w:val="afa"/>
              <w:spacing w:before="120" w:after="120"/>
              <w:jc w:val="center"/>
            </w:pPr>
            <w:r>
              <w:t>9</w:t>
            </w:r>
          </w:p>
        </w:tc>
        <w:tc>
          <w:tcPr>
            <w:tcW w:w="3147" w:type="dxa"/>
          </w:tcPr>
          <w:p w14:paraId="11805338" w14:textId="052C33DA" w:rsidR="00812C37" w:rsidRPr="00812C37" w:rsidRDefault="00812C37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Authors</w:t>
            </w:r>
          </w:p>
        </w:tc>
        <w:tc>
          <w:tcPr>
            <w:tcW w:w="2126" w:type="dxa"/>
          </w:tcPr>
          <w:p w14:paraId="03053921" w14:textId="36006D5E" w:rsidR="00812C37" w:rsidRDefault="00812C37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string[]?</w:t>
            </w:r>
          </w:p>
        </w:tc>
        <w:tc>
          <w:tcPr>
            <w:tcW w:w="3964" w:type="dxa"/>
          </w:tcPr>
          <w:p w14:paraId="7A6D59C9" w14:textId="001D8927" w:rsidR="00812C37" w:rsidRDefault="00812C37" w:rsidP="00A25A28">
            <w:pPr>
              <w:pStyle w:val="afa"/>
              <w:spacing w:before="120" w:after="120"/>
              <w:jc w:val="center"/>
            </w:pPr>
            <w:r>
              <w:t>Список авторов</w:t>
            </w:r>
          </w:p>
        </w:tc>
      </w:tr>
      <w:tr w:rsidR="00812C37" w:rsidRPr="00A25A28" w14:paraId="144F6B91" w14:textId="77777777" w:rsidTr="0030589D">
        <w:tc>
          <w:tcPr>
            <w:tcW w:w="534" w:type="dxa"/>
          </w:tcPr>
          <w:p w14:paraId="560A6B37" w14:textId="7E76097D" w:rsidR="00812C37" w:rsidRDefault="00812C37" w:rsidP="00A25A28">
            <w:pPr>
              <w:pStyle w:val="afa"/>
              <w:spacing w:before="120" w:after="120"/>
              <w:jc w:val="center"/>
            </w:pPr>
            <w:r>
              <w:t>10</w:t>
            </w:r>
          </w:p>
        </w:tc>
        <w:tc>
          <w:tcPr>
            <w:tcW w:w="3147" w:type="dxa"/>
          </w:tcPr>
          <w:p w14:paraId="68C01397" w14:textId="177C8437" w:rsidR="00812C37" w:rsidRPr="00812C37" w:rsidRDefault="00812C37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Tags</w:t>
            </w:r>
          </w:p>
        </w:tc>
        <w:tc>
          <w:tcPr>
            <w:tcW w:w="2126" w:type="dxa"/>
          </w:tcPr>
          <w:p w14:paraId="2BBC764D" w14:textId="2EC45B98" w:rsidR="00812C37" w:rsidRDefault="00812C37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string[]?</w:t>
            </w:r>
          </w:p>
        </w:tc>
        <w:tc>
          <w:tcPr>
            <w:tcW w:w="3964" w:type="dxa"/>
          </w:tcPr>
          <w:p w14:paraId="781337C5" w14:textId="783EE61D" w:rsidR="00812C37" w:rsidRDefault="00812C37" w:rsidP="00A25A28">
            <w:pPr>
              <w:pStyle w:val="afa"/>
              <w:spacing w:before="120" w:after="120"/>
              <w:jc w:val="center"/>
            </w:pPr>
            <w:r>
              <w:t>Теги книги</w:t>
            </w:r>
          </w:p>
        </w:tc>
      </w:tr>
      <w:tr w:rsidR="00812C37" w:rsidRPr="00A25A28" w14:paraId="7385EDEF" w14:textId="77777777" w:rsidTr="0030589D">
        <w:tc>
          <w:tcPr>
            <w:tcW w:w="534" w:type="dxa"/>
          </w:tcPr>
          <w:p w14:paraId="36CD7E5E" w14:textId="22B6374B" w:rsidR="00812C37" w:rsidRDefault="00812C37" w:rsidP="00A25A28">
            <w:pPr>
              <w:pStyle w:val="afa"/>
              <w:spacing w:before="120" w:after="120"/>
              <w:jc w:val="center"/>
            </w:pPr>
            <w:r>
              <w:t>11</w:t>
            </w:r>
          </w:p>
        </w:tc>
        <w:tc>
          <w:tcPr>
            <w:tcW w:w="3147" w:type="dxa"/>
          </w:tcPr>
          <w:p w14:paraId="0475AA28" w14:textId="31DD2022" w:rsidR="00812C37" w:rsidRDefault="00812C37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PageCount</w:t>
            </w:r>
          </w:p>
        </w:tc>
        <w:tc>
          <w:tcPr>
            <w:tcW w:w="2126" w:type="dxa"/>
          </w:tcPr>
          <w:p w14:paraId="310D6805" w14:textId="165588A9" w:rsidR="00812C37" w:rsidRDefault="00812C37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int?</w:t>
            </w:r>
          </w:p>
        </w:tc>
        <w:tc>
          <w:tcPr>
            <w:tcW w:w="3964" w:type="dxa"/>
          </w:tcPr>
          <w:p w14:paraId="6A5C5717" w14:textId="621532A6" w:rsidR="00812C37" w:rsidRDefault="00812C37" w:rsidP="00A25A28">
            <w:pPr>
              <w:pStyle w:val="afa"/>
              <w:spacing w:before="120" w:after="120"/>
              <w:jc w:val="center"/>
            </w:pPr>
            <w:r>
              <w:t>Количество страниц</w:t>
            </w:r>
          </w:p>
        </w:tc>
      </w:tr>
      <w:tr w:rsidR="00232C2D" w:rsidRPr="002B24FF" w14:paraId="10EBC049" w14:textId="77777777" w:rsidTr="0030589D">
        <w:tc>
          <w:tcPr>
            <w:tcW w:w="534" w:type="dxa"/>
          </w:tcPr>
          <w:p w14:paraId="1E7D6D8D" w14:textId="0A90026A" w:rsidR="00232C2D" w:rsidRDefault="00232C2D" w:rsidP="00A25A28">
            <w:pPr>
              <w:pStyle w:val="afa"/>
              <w:spacing w:before="120" w:after="120"/>
              <w:jc w:val="center"/>
            </w:pPr>
            <w:r>
              <w:t>12</w:t>
            </w:r>
          </w:p>
        </w:tc>
        <w:tc>
          <w:tcPr>
            <w:tcW w:w="3147" w:type="dxa"/>
          </w:tcPr>
          <w:p w14:paraId="4CE0885F" w14:textId="70DE09CA" w:rsidR="00232C2D" w:rsidRPr="00232C2D" w:rsidRDefault="00232C2D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BookCollections</w:t>
            </w:r>
          </w:p>
        </w:tc>
        <w:tc>
          <w:tcPr>
            <w:tcW w:w="2126" w:type="dxa"/>
          </w:tcPr>
          <w:p w14:paraId="5CDC8FA8" w14:textId="0E8DD65C" w:rsidR="00232C2D" w:rsidRDefault="00232C2D" w:rsidP="00A25A28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ICollection&lt;BookCollection&gt;</w:t>
            </w:r>
          </w:p>
        </w:tc>
        <w:tc>
          <w:tcPr>
            <w:tcW w:w="3964" w:type="dxa"/>
          </w:tcPr>
          <w:p w14:paraId="1480167F" w14:textId="234E5B35" w:rsidR="00232C2D" w:rsidRDefault="00232C2D" w:rsidP="00A25A28">
            <w:pPr>
              <w:pStyle w:val="afa"/>
              <w:spacing w:before="120" w:after="120"/>
              <w:jc w:val="center"/>
            </w:pPr>
            <w:r>
              <w:t>Список коллекции в которых эта книга входит</w:t>
            </w:r>
          </w:p>
        </w:tc>
      </w:tr>
    </w:tbl>
    <w:p w14:paraId="4CC61DE6" w14:textId="77777777" w:rsidR="00B479E7" w:rsidRDefault="00B479E7" w:rsidP="00BC3157">
      <w:pPr>
        <w:spacing w:before="120"/>
        <w:rPr>
          <w:lang w:val="ru-RU"/>
        </w:rPr>
      </w:pPr>
    </w:p>
    <w:p w14:paraId="2E2013AF" w14:textId="77777777" w:rsidR="00B479E7" w:rsidRDefault="00B479E7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7C5DFE69" w14:textId="6775D2AD" w:rsidR="00A25A28" w:rsidRDefault="00EF4860" w:rsidP="00BC3157">
      <w:pPr>
        <w:spacing w:before="120"/>
        <w:rPr>
          <w:lang w:val="ru-RU"/>
        </w:rPr>
      </w:pPr>
      <w:r>
        <w:rPr>
          <w:lang w:val="ru-RU"/>
        </w:rPr>
        <w:lastRenderedPageBreak/>
        <w:t>Атрибуты сущности «Коллекции книг» (</w:t>
      </w:r>
      <w:r>
        <w:t>BookCollection</w:t>
      </w:r>
      <w:r>
        <w:rPr>
          <w:lang w:val="ru-RU"/>
        </w:rPr>
        <w:t>)</w:t>
      </w:r>
      <w:r w:rsidRPr="00EF4860">
        <w:rPr>
          <w:lang w:val="ru-RU"/>
        </w:rPr>
        <w:t xml:space="preserve"> </w:t>
      </w:r>
      <w:r>
        <w:rPr>
          <w:lang w:val="ru-RU"/>
        </w:rPr>
        <w:t xml:space="preserve">отображены в таблице </w:t>
      </w:r>
      <w:r w:rsidR="002375E1">
        <w:rPr>
          <w:lang w:val="ru-RU"/>
        </w:rPr>
        <w:t>2.2</w:t>
      </w:r>
      <w:r>
        <w:rPr>
          <w:lang w:val="ru-RU"/>
        </w:rPr>
        <w:t>.</w:t>
      </w:r>
    </w:p>
    <w:p w14:paraId="6C32ACA4" w14:textId="48BC97D2" w:rsidR="00EF4860" w:rsidRDefault="00EF4860" w:rsidP="00A25A28">
      <w:pPr>
        <w:ind w:firstLine="0"/>
        <w:rPr>
          <w:lang w:val="ru-RU"/>
        </w:rPr>
      </w:pPr>
      <w:r>
        <w:rPr>
          <w:lang w:val="ru-RU"/>
        </w:rPr>
        <w:t xml:space="preserve">Таблица </w:t>
      </w:r>
      <w:r w:rsidR="002375E1">
        <w:rPr>
          <w:lang w:val="ru-RU"/>
        </w:rPr>
        <w:t>2.2</w:t>
      </w:r>
      <w:r>
        <w:rPr>
          <w:lang w:val="ru-RU"/>
        </w:rPr>
        <w:t xml:space="preserve"> – Атрибуты сущности «</w:t>
      </w:r>
      <w:r>
        <w:t>BookCollection</w:t>
      </w:r>
      <w:r>
        <w:rPr>
          <w:lang w:val="ru-RU"/>
        </w:rPr>
        <w:t>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2126"/>
        <w:gridCol w:w="3963"/>
      </w:tblGrid>
      <w:tr w:rsidR="00EF4860" w:rsidRPr="00A25A28" w14:paraId="4D5DA587" w14:textId="77777777" w:rsidTr="00355301">
        <w:trPr>
          <w:tblHeader/>
        </w:trPr>
        <w:tc>
          <w:tcPr>
            <w:tcW w:w="562" w:type="dxa"/>
          </w:tcPr>
          <w:p w14:paraId="0191339B" w14:textId="77777777" w:rsidR="00EF4860" w:rsidRPr="00A25A28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3A7579E1" w14:textId="77777777" w:rsidR="00EF4860" w:rsidRPr="00A25A28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Название атрибута</w:t>
            </w:r>
          </w:p>
        </w:tc>
        <w:tc>
          <w:tcPr>
            <w:tcW w:w="2126" w:type="dxa"/>
          </w:tcPr>
          <w:p w14:paraId="47D18BE6" w14:textId="77777777" w:rsidR="00EF4860" w:rsidRPr="00A25A28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Тип</w:t>
            </w:r>
          </w:p>
        </w:tc>
        <w:tc>
          <w:tcPr>
            <w:tcW w:w="3963" w:type="dxa"/>
          </w:tcPr>
          <w:p w14:paraId="4CF0CFB8" w14:textId="77777777" w:rsidR="00EF4860" w:rsidRPr="00A25A28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Описание</w:t>
            </w:r>
          </w:p>
        </w:tc>
      </w:tr>
      <w:tr w:rsidR="00EF4860" w:rsidRPr="00A25A28" w14:paraId="4567B0B8" w14:textId="77777777" w:rsidTr="00463B37">
        <w:tc>
          <w:tcPr>
            <w:tcW w:w="562" w:type="dxa"/>
          </w:tcPr>
          <w:p w14:paraId="1CA40429" w14:textId="77777777" w:rsidR="00EF4860" w:rsidRPr="00A25A28" w:rsidRDefault="00EF4860" w:rsidP="00463B37">
            <w:pPr>
              <w:pStyle w:val="afa"/>
              <w:spacing w:before="120" w:after="120"/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5B4063BF" w14:textId="77777777" w:rsidR="00EF4860" w:rsidRPr="00A25A28" w:rsidRDefault="00EF4860" w:rsidP="00463B37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Id (</w:t>
            </w:r>
            <w:r>
              <w:t>ИД)</w:t>
            </w:r>
          </w:p>
        </w:tc>
        <w:tc>
          <w:tcPr>
            <w:tcW w:w="2126" w:type="dxa"/>
          </w:tcPr>
          <w:p w14:paraId="503F81D5" w14:textId="77777777" w:rsidR="00EF4860" w:rsidRPr="00A25A28" w:rsidRDefault="00EF4860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Guid</w:t>
            </w:r>
          </w:p>
        </w:tc>
        <w:tc>
          <w:tcPr>
            <w:tcW w:w="3963" w:type="dxa"/>
          </w:tcPr>
          <w:p w14:paraId="2F64B45A" w14:textId="77777777" w:rsidR="00EF4860" w:rsidRPr="00A25A28" w:rsidRDefault="00EF4860" w:rsidP="00463B37">
            <w:pPr>
              <w:pStyle w:val="afa"/>
              <w:spacing w:before="120" w:after="120"/>
              <w:jc w:val="center"/>
            </w:pPr>
            <w:r>
              <w:t>Идентификатор (ИД)</w:t>
            </w:r>
          </w:p>
        </w:tc>
      </w:tr>
      <w:tr w:rsidR="00EF4860" w:rsidRPr="00A25A28" w14:paraId="00D2D145" w14:textId="77777777" w:rsidTr="00463B37">
        <w:tc>
          <w:tcPr>
            <w:tcW w:w="562" w:type="dxa"/>
          </w:tcPr>
          <w:p w14:paraId="07F62421" w14:textId="5788C8B6" w:rsidR="00EF4860" w:rsidRDefault="00EF4860" w:rsidP="00463B37">
            <w:pPr>
              <w:pStyle w:val="afa"/>
              <w:spacing w:before="120" w:after="120"/>
              <w:jc w:val="center"/>
            </w:pPr>
            <w:r>
              <w:t>2</w:t>
            </w:r>
          </w:p>
        </w:tc>
        <w:tc>
          <w:tcPr>
            <w:tcW w:w="3119" w:type="dxa"/>
          </w:tcPr>
          <w:p w14:paraId="08D4AD08" w14:textId="70430E4E" w:rsidR="00EF4860" w:rsidRPr="00EF4860" w:rsidRDefault="00EF4860" w:rsidP="00463B37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Name (</w:t>
            </w:r>
            <w:r>
              <w:t>Название коллекции)</w:t>
            </w:r>
          </w:p>
        </w:tc>
        <w:tc>
          <w:tcPr>
            <w:tcW w:w="2126" w:type="dxa"/>
          </w:tcPr>
          <w:p w14:paraId="61FEB15E" w14:textId="1007AB6A" w:rsidR="00EF4860" w:rsidRDefault="00EF4860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963" w:type="dxa"/>
          </w:tcPr>
          <w:p w14:paraId="02E75C76" w14:textId="5E8B7D53" w:rsidR="00EF4860" w:rsidRDefault="00EF4860" w:rsidP="00463B37">
            <w:pPr>
              <w:pStyle w:val="afa"/>
              <w:spacing w:before="120" w:after="120"/>
              <w:jc w:val="center"/>
            </w:pPr>
            <w:r>
              <w:t>Название коллекции</w:t>
            </w:r>
          </w:p>
        </w:tc>
      </w:tr>
      <w:tr w:rsidR="002375E1" w:rsidRPr="00A25A28" w14:paraId="67160C41" w14:textId="77777777" w:rsidTr="00463B37">
        <w:tc>
          <w:tcPr>
            <w:tcW w:w="562" w:type="dxa"/>
          </w:tcPr>
          <w:p w14:paraId="1C19B88D" w14:textId="53E119BD" w:rsidR="002375E1" w:rsidRDefault="002375E1" w:rsidP="00463B37">
            <w:pPr>
              <w:pStyle w:val="afa"/>
              <w:spacing w:before="120" w:after="120"/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21C9BBE9" w14:textId="283B3B41" w:rsidR="002375E1" w:rsidRPr="002375E1" w:rsidRDefault="002375E1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Books</w:t>
            </w:r>
          </w:p>
        </w:tc>
        <w:tc>
          <w:tcPr>
            <w:tcW w:w="2126" w:type="dxa"/>
          </w:tcPr>
          <w:p w14:paraId="533AA672" w14:textId="5D833954" w:rsidR="002375E1" w:rsidRDefault="002375E1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ICollection&lt;Book&gt;</w:t>
            </w:r>
          </w:p>
        </w:tc>
        <w:tc>
          <w:tcPr>
            <w:tcW w:w="3963" w:type="dxa"/>
          </w:tcPr>
          <w:p w14:paraId="0C10443A" w14:textId="2DD95421" w:rsidR="002375E1" w:rsidRDefault="002375E1" w:rsidP="00463B37">
            <w:pPr>
              <w:pStyle w:val="afa"/>
              <w:spacing w:before="120" w:after="120"/>
              <w:jc w:val="center"/>
            </w:pPr>
            <w:r>
              <w:t>Список книг в кол</w:t>
            </w:r>
            <w:r w:rsidR="005B6E9B">
              <w:t>л</w:t>
            </w:r>
            <w:r>
              <w:t>екции</w:t>
            </w:r>
          </w:p>
        </w:tc>
      </w:tr>
      <w:tr w:rsidR="000664E8" w:rsidRPr="00A25A28" w14:paraId="69491DE9" w14:textId="77777777" w:rsidTr="00463B37">
        <w:tc>
          <w:tcPr>
            <w:tcW w:w="562" w:type="dxa"/>
          </w:tcPr>
          <w:p w14:paraId="7609BEC2" w14:textId="4B49B515" w:rsidR="000664E8" w:rsidRDefault="002375E1" w:rsidP="00463B37">
            <w:pPr>
              <w:pStyle w:val="afa"/>
              <w:spacing w:before="120" w:after="120"/>
              <w:jc w:val="center"/>
            </w:pPr>
            <w:r>
              <w:t>4</w:t>
            </w:r>
          </w:p>
        </w:tc>
        <w:tc>
          <w:tcPr>
            <w:tcW w:w="3119" w:type="dxa"/>
          </w:tcPr>
          <w:p w14:paraId="6EE81FCB" w14:textId="05F61DCD" w:rsidR="000664E8" w:rsidRPr="000664E8" w:rsidRDefault="000664E8" w:rsidP="00463B37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CreatedAt</w:t>
            </w:r>
            <w:r>
              <w:t xml:space="preserve"> </w:t>
            </w:r>
            <w:r>
              <w:rPr>
                <w:lang w:val="en-US"/>
              </w:rPr>
              <w:t>(</w:t>
            </w:r>
            <w:r>
              <w:t>Когда было создано)</w:t>
            </w:r>
          </w:p>
        </w:tc>
        <w:tc>
          <w:tcPr>
            <w:tcW w:w="2126" w:type="dxa"/>
          </w:tcPr>
          <w:p w14:paraId="5A18B0BF" w14:textId="1CAFAD6D" w:rsidR="000664E8" w:rsidRDefault="000664E8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Instant</w:t>
            </w:r>
          </w:p>
        </w:tc>
        <w:tc>
          <w:tcPr>
            <w:tcW w:w="3963" w:type="dxa"/>
          </w:tcPr>
          <w:p w14:paraId="00416EED" w14:textId="05EC96FA" w:rsidR="000664E8" w:rsidRDefault="000664E8" w:rsidP="00463B37">
            <w:pPr>
              <w:pStyle w:val="afa"/>
              <w:spacing w:before="120" w:after="120"/>
              <w:jc w:val="center"/>
            </w:pPr>
            <w:r>
              <w:t>Время создание записи</w:t>
            </w:r>
          </w:p>
        </w:tc>
      </w:tr>
    </w:tbl>
    <w:p w14:paraId="01EB9118" w14:textId="2F1C5E1C" w:rsidR="000664E8" w:rsidRDefault="00972288" w:rsidP="00757589">
      <w:pPr>
        <w:spacing w:before="120"/>
        <w:rPr>
          <w:lang w:val="ru-RU"/>
        </w:rPr>
      </w:pPr>
      <w:r>
        <w:rPr>
          <w:lang w:val="ru-RU"/>
        </w:rPr>
        <w:t>Сущность «Текст книги» (</w:t>
      </w:r>
      <w:r>
        <w:t>BookText</w:t>
      </w:r>
      <w:r w:rsidRPr="00972288">
        <w:rPr>
          <w:lang w:val="ru-RU"/>
        </w:rPr>
        <w:t>)</w:t>
      </w:r>
      <w:r>
        <w:rPr>
          <w:lang w:val="ru-RU"/>
        </w:rPr>
        <w:t xml:space="preserve"> нужна для поиска по текстам книг (</w:t>
      </w:r>
      <w:r>
        <w:t>full</w:t>
      </w:r>
      <w:r w:rsidRPr="00972288">
        <w:rPr>
          <w:lang w:val="ru-RU"/>
        </w:rPr>
        <w:t>-</w:t>
      </w:r>
      <w:r>
        <w:t>text</w:t>
      </w:r>
      <w:r w:rsidRPr="00972288">
        <w:rPr>
          <w:lang w:val="ru-RU"/>
        </w:rPr>
        <w:t xml:space="preserve"> </w:t>
      </w:r>
      <w:r>
        <w:t>search</w:t>
      </w:r>
      <w:r w:rsidRPr="00972288">
        <w:rPr>
          <w:lang w:val="ru-RU"/>
        </w:rPr>
        <w:t>)</w:t>
      </w:r>
      <w:r>
        <w:rPr>
          <w:lang w:val="ru-RU"/>
        </w:rPr>
        <w:t>.</w:t>
      </w:r>
      <w:r w:rsidRPr="00972288">
        <w:rPr>
          <w:lang w:val="ru-RU"/>
        </w:rPr>
        <w:t xml:space="preserve"> </w:t>
      </w:r>
      <w:r w:rsidR="000664E8">
        <w:rPr>
          <w:lang w:val="ru-RU"/>
        </w:rPr>
        <w:t xml:space="preserve">Атрибуты сущности </w:t>
      </w:r>
      <w:r>
        <w:rPr>
          <w:lang w:val="ru-RU"/>
        </w:rPr>
        <w:t xml:space="preserve">приведены </w:t>
      </w:r>
      <w:r w:rsidR="000664E8">
        <w:rPr>
          <w:lang w:val="ru-RU"/>
        </w:rPr>
        <w:t xml:space="preserve">в таблице </w:t>
      </w:r>
      <w:r w:rsidR="002375E1">
        <w:rPr>
          <w:lang w:val="ru-RU"/>
        </w:rPr>
        <w:t>2.3</w:t>
      </w:r>
      <w:r w:rsidR="000664E8">
        <w:rPr>
          <w:lang w:val="ru-RU"/>
        </w:rPr>
        <w:t>.</w:t>
      </w:r>
    </w:p>
    <w:p w14:paraId="4529F646" w14:textId="31208C8C" w:rsidR="000664E8" w:rsidRDefault="000664E8" w:rsidP="000664E8">
      <w:pPr>
        <w:ind w:firstLine="0"/>
      </w:pPr>
      <w:r>
        <w:rPr>
          <w:lang w:val="ru-RU"/>
        </w:rPr>
        <w:t xml:space="preserve">Таблица </w:t>
      </w:r>
      <w:r w:rsidR="002375E1">
        <w:rPr>
          <w:lang w:val="ru-RU"/>
        </w:rPr>
        <w:t>2.3</w:t>
      </w:r>
      <w:r>
        <w:rPr>
          <w:lang w:val="ru-RU"/>
        </w:rPr>
        <w:t xml:space="preserve"> – Атрибуты сущности «</w:t>
      </w:r>
      <w:r>
        <w:t>BookText</w:t>
      </w:r>
      <w:r>
        <w:rPr>
          <w:lang w:val="ru-RU"/>
        </w:rPr>
        <w:t>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1559"/>
        <w:gridCol w:w="4530"/>
      </w:tblGrid>
      <w:tr w:rsidR="000664E8" w:rsidRPr="00A25A28" w14:paraId="372A9247" w14:textId="77777777" w:rsidTr="00355301">
        <w:trPr>
          <w:tblHeader/>
        </w:trPr>
        <w:tc>
          <w:tcPr>
            <w:tcW w:w="562" w:type="dxa"/>
          </w:tcPr>
          <w:p w14:paraId="35E21949" w14:textId="77777777" w:rsidR="000664E8" w:rsidRPr="00A25A28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3DF0D146" w14:textId="77777777" w:rsidR="000664E8" w:rsidRPr="00A25A28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5A993668" w14:textId="77777777" w:rsidR="000664E8" w:rsidRPr="00A25A28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Тип</w:t>
            </w:r>
          </w:p>
        </w:tc>
        <w:tc>
          <w:tcPr>
            <w:tcW w:w="4530" w:type="dxa"/>
          </w:tcPr>
          <w:p w14:paraId="42C914AA" w14:textId="77777777" w:rsidR="000664E8" w:rsidRPr="00A25A28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Описание</w:t>
            </w:r>
          </w:p>
        </w:tc>
      </w:tr>
      <w:tr w:rsidR="000664E8" w:rsidRPr="00A25A28" w14:paraId="624CEF12" w14:textId="77777777" w:rsidTr="000664E8">
        <w:tc>
          <w:tcPr>
            <w:tcW w:w="562" w:type="dxa"/>
          </w:tcPr>
          <w:p w14:paraId="773A836F" w14:textId="77777777" w:rsidR="000664E8" w:rsidRPr="00A25A28" w:rsidRDefault="000664E8" w:rsidP="00463B37">
            <w:pPr>
              <w:pStyle w:val="afa"/>
              <w:spacing w:before="120" w:after="120"/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1AD12AC5" w14:textId="77777777" w:rsidR="000664E8" w:rsidRPr="00A25A28" w:rsidRDefault="000664E8" w:rsidP="00463B37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Id (</w:t>
            </w:r>
            <w:r>
              <w:t>ИД)</w:t>
            </w:r>
          </w:p>
        </w:tc>
        <w:tc>
          <w:tcPr>
            <w:tcW w:w="1559" w:type="dxa"/>
          </w:tcPr>
          <w:p w14:paraId="65627B57" w14:textId="77777777" w:rsidR="000664E8" w:rsidRPr="00A25A28" w:rsidRDefault="000664E8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Guid</w:t>
            </w:r>
          </w:p>
        </w:tc>
        <w:tc>
          <w:tcPr>
            <w:tcW w:w="4530" w:type="dxa"/>
          </w:tcPr>
          <w:p w14:paraId="0E22A627" w14:textId="77777777" w:rsidR="000664E8" w:rsidRPr="00A25A28" w:rsidRDefault="000664E8" w:rsidP="00463B37">
            <w:pPr>
              <w:pStyle w:val="afa"/>
              <w:spacing w:before="120" w:after="120"/>
              <w:jc w:val="center"/>
            </w:pPr>
            <w:r>
              <w:t>Идентификатор (ИД)</w:t>
            </w:r>
          </w:p>
        </w:tc>
      </w:tr>
      <w:tr w:rsidR="000664E8" w:rsidRPr="00A25A28" w14:paraId="6463FADB" w14:textId="77777777" w:rsidTr="000664E8">
        <w:tc>
          <w:tcPr>
            <w:tcW w:w="562" w:type="dxa"/>
          </w:tcPr>
          <w:p w14:paraId="7F69C0C8" w14:textId="291408A5" w:rsidR="000664E8" w:rsidRPr="000664E8" w:rsidRDefault="000664E8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9" w:type="dxa"/>
          </w:tcPr>
          <w:p w14:paraId="1715AA7A" w14:textId="6CE3216E" w:rsidR="000664E8" w:rsidRPr="000664E8" w:rsidRDefault="000664E8" w:rsidP="00463B37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Text (</w:t>
            </w:r>
            <w:r>
              <w:t>Текст)</w:t>
            </w:r>
          </w:p>
        </w:tc>
        <w:tc>
          <w:tcPr>
            <w:tcW w:w="1559" w:type="dxa"/>
          </w:tcPr>
          <w:p w14:paraId="3539BA80" w14:textId="5F6517A9" w:rsidR="000664E8" w:rsidRPr="000664E8" w:rsidRDefault="000664E8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530" w:type="dxa"/>
          </w:tcPr>
          <w:p w14:paraId="02B4927A" w14:textId="41CFC8EB" w:rsidR="000664E8" w:rsidRDefault="000664E8" w:rsidP="00463B37">
            <w:pPr>
              <w:pStyle w:val="afa"/>
              <w:spacing w:before="120" w:after="120"/>
              <w:jc w:val="center"/>
            </w:pPr>
            <w:r>
              <w:t>Часть текста книги</w:t>
            </w:r>
          </w:p>
        </w:tc>
      </w:tr>
      <w:tr w:rsidR="000664E8" w:rsidRPr="002B24FF" w14:paraId="121E9FE2" w14:textId="77777777" w:rsidTr="000664E8">
        <w:tc>
          <w:tcPr>
            <w:tcW w:w="562" w:type="dxa"/>
          </w:tcPr>
          <w:p w14:paraId="5ADDF5C3" w14:textId="3BE85687" w:rsidR="000664E8" w:rsidRPr="000664E8" w:rsidRDefault="000664E8" w:rsidP="00463B37">
            <w:pPr>
              <w:pStyle w:val="afa"/>
              <w:spacing w:before="120" w:after="120"/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102A261D" w14:textId="017137A4" w:rsidR="000664E8" w:rsidRPr="000664E8" w:rsidRDefault="000664E8" w:rsidP="00463B37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PageNumber (</w:t>
            </w:r>
            <w:r>
              <w:t>Номер страницы)</w:t>
            </w:r>
          </w:p>
        </w:tc>
        <w:tc>
          <w:tcPr>
            <w:tcW w:w="1559" w:type="dxa"/>
          </w:tcPr>
          <w:p w14:paraId="3C04EC12" w14:textId="024E0C65" w:rsidR="000664E8" w:rsidRDefault="000664E8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int?</w:t>
            </w:r>
          </w:p>
        </w:tc>
        <w:tc>
          <w:tcPr>
            <w:tcW w:w="4530" w:type="dxa"/>
          </w:tcPr>
          <w:p w14:paraId="23E13799" w14:textId="128D9A4A" w:rsidR="000664E8" w:rsidRDefault="000664E8" w:rsidP="00463B37">
            <w:pPr>
              <w:pStyle w:val="afa"/>
              <w:spacing w:before="120" w:after="120"/>
              <w:jc w:val="center"/>
            </w:pPr>
            <w:r>
              <w:t>Номер страницы книги на котором расположена часть текста книги</w:t>
            </w:r>
          </w:p>
        </w:tc>
      </w:tr>
      <w:tr w:rsidR="000664E8" w:rsidRPr="002B24FF" w14:paraId="3306B0CD" w14:textId="77777777" w:rsidTr="000664E8">
        <w:tc>
          <w:tcPr>
            <w:tcW w:w="562" w:type="dxa"/>
          </w:tcPr>
          <w:p w14:paraId="69F56818" w14:textId="22B97354" w:rsidR="000664E8" w:rsidRDefault="000664E8" w:rsidP="00463B37">
            <w:pPr>
              <w:pStyle w:val="afa"/>
              <w:spacing w:before="120" w:after="120"/>
              <w:jc w:val="center"/>
            </w:pPr>
            <w:r>
              <w:t>4</w:t>
            </w:r>
          </w:p>
        </w:tc>
        <w:tc>
          <w:tcPr>
            <w:tcW w:w="3119" w:type="dxa"/>
          </w:tcPr>
          <w:p w14:paraId="06A75B3B" w14:textId="3F25B9E2" w:rsidR="000664E8" w:rsidRDefault="000664E8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BookDocumentId</w:t>
            </w:r>
          </w:p>
        </w:tc>
        <w:tc>
          <w:tcPr>
            <w:tcW w:w="1559" w:type="dxa"/>
          </w:tcPr>
          <w:p w14:paraId="5D63993C" w14:textId="5C3E15CB" w:rsidR="000664E8" w:rsidRPr="000664E8" w:rsidRDefault="000664E8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Guid</w:t>
            </w:r>
          </w:p>
        </w:tc>
        <w:tc>
          <w:tcPr>
            <w:tcW w:w="4530" w:type="dxa"/>
          </w:tcPr>
          <w:p w14:paraId="50FA727B" w14:textId="65A1DB1A" w:rsidR="000664E8" w:rsidRPr="000664E8" w:rsidRDefault="000664E8" w:rsidP="00463B37">
            <w:pPr>
              <w:pStyle w:val="afa"/>
              <w:spacing w:before="120" w:after="120"/>
              <w:jc w:val="center"/>
            </w:pPr>
            <w:r>
              <w:t>Внешний ключ к сущности «Книга»</w:t>
            </w:r>
          </w:p>
        </w:tc>
      </w:tr>
    </w:tbl>
    <w:p w14:paraId="4E1F667C" w14:textId="05FB7F70" w:rsidR="004433CB" w:rsidRDefault="004433CB" w:rsidP="004E194C">
      <w:pPr>
        <w:spacing w:before="120"/>
        <w:rPr>
          <w:lang w:val="ru-RU"/>
        </w:rPr>
      </w:pPr>
      <w:r>
        <w:rPr>
          <w:lang w:val="ru-RU"/>
        </w:rPr>
        <w:t>Сущность «Статистика пользователя» (</w:t>
      </w:r>
      <w:r>
        <w:t>BookUserStats</w:t>
      </w:r>
      <w:r>
        <w:rPr>
          <w:lang w:val="ru-RU"/>
        </w:rPr>
        <w:t>) показывает количество времени, который провёл пользователь с определенной книгой, на какой странице он остановился и когда последний раз её открывал.</w:t>
      </w:r>
      <w:r w:rsidR="00256DED">
        <w:rPr>
          <w:lang w:val="ru-RU"/>
        </w:rPr>
        <w:t xml:space="preserve"> Все её атрибуты</w:t>
      </w:r>
      <w:r w:rsidRPr="00EF4860">
        <w:rPr>
          <w:lang w:val="ru-RU"/>
        </w:rPr>
        <w:t xml:space="preserve"> </w:t>
      </w:r>
      <w:r w:rsidR="00F06EEB">
        <w:rPr>
          <w:lang w:val="ru-RU"/>
        </w:rPr>
        <w:t>представлены</w:t>
      </w:r>
      <w:r>
        <w:rPr>
          <w:lang w:val="ru-RU"/>
        </w:rPr>
        <w:t xml:space="preserve"> в таблице </w:t>
      </w:r>
      <w:r w:rsidR="002375E1">
        <w:rPr>
          <w:lang w:val="ru-RU"/>
        </w:rPr>
        <w:t>2.4</w:t>
      </w:r>
      <w:r>
        <w:rPr>
          <w:lang w:val="ru-RU"/>
        </w:rPr>
        <w:t>.</w:t>
      </w:r>
    </w:p>
    <w:p w14:paraId="25AB891A" w14:textId="40AC680D" w:rsidR="004433CB" w:rsidRPr="00256DED" w:rsidRDefault="004433CB" w:rsidP="004433CB">
      <w:pPr>
        <w:ind w:firstLine="0"/>
        <w:rPr>
          <w:lang w:val="ru-RU"/>
        </w:rPr>
      </w:pPr>
      <w:r>
        <w:rPr>
          <w:lang w:val="ru-RU"/>
        </w:rPr>
        <w:t>Таблица</w:t>
      </w:r>
      <w:r w:rsidR="002359E7">
        <w:rPr>
          <w:lang w:val="ru-RU"/>
        </w:rPr>
        <w:t xml:space="preserve"> </w:t>
      </w:r>
      <w:r w:rsidR="002375E1">
        <w:rPr>
          <w:lang w:val="ru-RU"/>
        </w:rPr>
        <w:t>2.4</w:t>
      </w:r>
      <w:r>
        <w:rPr>
          <w:lang w:val="ru-RU"/>
        </w:rPr>
        <w:t xml:space="preserve"> – Атрибуты сущности «</w:t>
      </w:r>
      <w:r w:rsidR="00256DED">
        <w:t>BookUserStats</w:t>
      </w:r>
      <w:r>
        <w:rPr>
          <w:lang w:val="ru-RU"/>
        </w:rPr>
        <w:t>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1559"/>
        <w:gridCol w:w="4530"/>
      </w:tblGrid>
      <w:tr w:rsidR="00256DED" w:rsidRPr="00A25A28" w14:paraId="45CEC407" w14:textId="77777777" w:rsidTr="00355301">
        <w:trPr>
          <w:tblHeader/>
        </w:trPr>
        <w:tc>
          <w:tcPr>
            <w:tcW w:w="562" w:type="dxa"/>
          </w:tcPr>
          <w:p w14:paraId="26AB1351" w14:textId="77777777" w:rsidR="00256DED" w:rsidRPr="00A25A28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0C10DF79" w14:textId="77777777" w:rsidR="00256DED" w:rsidRPr="00A25A28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7E59DEA6" w14:textId="77777777" w:rsidR="00256DED" w:rsidRPr="00A25A28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Тип</w:t>
            </w:r>
          </w:p>
        </w:tc>
        <w:tc>
          <w:tcPr>
            <w:tcW w:w="4530" w:type="dxa"/>
          </w:tcPr>
          <w:p w14:paraId="58BF8143" w14:textId="77777777" w:rsidR="00256DED" w:rsidRPr="00A25A28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Описание</w:t>
            </w:r>
          </w:p>
        </w:tc>
      </w:tr>
      <w:tr w:rsidR="00256DED" w:rsidRPr="00A25A28" w14:paraId="0E14830A" w14:textId="77777777" w:rsidTr="00463B37">
        <w:tc>
          <w:tcPr>
            <w:tcW w:w="562" w:type="dxa"/>
          </w:tcPr>
          <w:p w14:paraId="28430E78" w14:textId="77777777" w:rsidR="00256DED" w:rsidRPr="00A25A28" w:rsidRDefault="00256DED" w:rsidP="00463B37">
            <w:pPr>
              <w:pStyle w:val="afa"/>
              <w:spacing w:before="120" w:after="120"/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2F8EE7D6" w14:textId="08A02D6A" w:rsidR="00256DED" w:rsidRPr="00A25A28" w:rsidRDefault="00256DED" w:rsidP="00463B37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BookId (</w:t>
            </w:r>
            <w:r>
              <w:t>ИД книги)</w:t>
            </w:r>
          </w:p>
        </w:tc>
        <w:tc>
          <w:tcPr>
            <w:tcW w:w="1559" w:type="dxa"/>
          </w:tcPr>
          <w:p w14:paraId="1860D935" w14:textId="77777777" w:rsidR="00256DED" w:rsidRPr="00A25A28" w:rsidRDefault="00256DED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Guid</w:t>
            </w:r>
          </w:p>
        </w:tc>
        <w:tc>
          <w:tcPr>
            <w:tcW w:w="4530" w:type="dxa"/>
          </w:tcPr>
          <w:p w14:paraId="56797F46" w14:textId="4D81AA66" w:rsidR="00256DED" w:rsidRPr="00A25A28" w:rsidRDefault="00256DED" w:rsidP="00463B37">
            <w:pPr>
              <w:pStyle w:val="afa"/>
              <w:spacing w:before="120" w:after="120"/>
              <w:jc w:val="center"/>
            </w:pPr>
            <w:r>
              <w:t>Идентификатор книги</w:t>
            </w:r>
          </w:p>
        </w:tc>
      </w:tr>
      <w:tr w:rsidR="00256DED" w:rsidRPr="00A25A28" w14:paraId="7F2D9245" w14:textId="77777777" w:rsidTr="00463B37">
        <w:tc>
          <w:tcPr>
            <w:tcW w:w="562" w:type="dxa"/>
          </w:tcPr>
          <w:p w14:paraId="22A75449" w14:textId="12515210" w:rsidR="00256DED" w:rsidRDefault="00256DED" w:rsidP="00463B37">
            <w:pPr>
              <w:pStyle w:val="afa"/>
              <w:spacing w:before="120" w:after="120"/>
              <w:jc w:val="center"/>
            </w:pPr>
            <w:r>
              <w:t>2</w:t>
            </w:r>
          </w:p>
        </w:tc>
        <w:tc>
          <w:tcPr>
            <w:tcW w:w="3119" w:type="dxa"/>
          </w:tcPr>
          <w:p w14:paraId="08592A79" w14:textId="04094DD7" w:rsidR="00256DED" w:rsidRPr="00256DED" w:rsidRDefault="00256DED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UserId</w:t>
            </w:r>
            <w:r>
              <w:t xml:space="preserve"> (ИД пользователя)</w:t>
            </w:r>
          </w:p>
        </w:tc>
        <w:tc>
          <w:tcPr>
            <w:tcW w:w="1559" w:type="dxa"/>
          </w:tcPr>
          <w:p w14:paraId="5FBF0F0A" w14:textId="153DB6A4" w:rsidR="00256DED" w:rsidRDefault="00256DED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Guid</w:t>
            </w:r>
          </w:p>
        </w:tc>
        <w:tc>
          <w:tcPr>
            <w:tcW w:w="4530" w:type="dxa"/>
          </w:tcPr>
          <w:p w14:paraId="3FB0DD7B" w14:textId="771B1225" w:rsidR="00256DED" w:rsidRDefault="00256DED" w:rsidP="00463B37">
            <w:pPr>
              <w:pStyle w:val="afa"/>
              <w:spacing w:before="120" w:after="120"/>
              <w:jc w:val="center"/>
            </w:pPr>
            <w:r>
              <w:t>Идентификатор пользователя</w:t>
            </w:r>
          </w:p>
        </w:tc>
      </w:tr>
      <w:tr w:rsidR="00256DED" w:rsidRPr="002B24FF" w14:paraId="5C674D1D" w14:textId="77777777" w:rsidTr="00463B37">
        <w:tc>
          <w:tcPr>
            <w:tcW w:w="562" w:type="dxa"/>
          </w:tcPr>
          <w:p w14:paraId="2B9EF49A" w14:textId="02064A06" w:rsidR="00256DED" w:rsidRDefault="00256DED" w:rsidP="00463B37">
            <w:pPr>
              <w:pStyle w:val="afa"/>
              <w:spacing w:before="120" w:after="120"/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0C1A746A" w14:textId="2B45545F" w:rsidR="00256DED" w:rsidRPr="00256DED" w:rsidRDefault="00256DED" w:rsidP="00463B37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RecentAccess (</w:t>
            </w:r>
            <w:r>
              <w:t>Последнее время доступа)</w:t>
            </w:r>
          </w:p>
        </w:tc>
        <w:tc>
          <w:tcPr>
            <w:tcW w:w="1559" w:type="dxa"/>
          </w:tcPr>
          <w:p w14:paraId="6DF0D062" w14:textId="45109B38" w:rsidR="00256DED" w:rsidRDefault="00256DED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Instant</w:t>
            </w:r>
          </w:p>
        </w:tc>
        <w:tc>
          <w:tcPr>
            <w:tcW w:w="4530" w:type="dxa"/>
          </w:tcPr>
          <w:p w14:paraId="4A77438D" w14:textId="3FF9598F" w:rsidR="00256DED" w:rsidRPr="00256DED" w:rsidRDefault="00256DED" w:rsidP="00463B37">
            <w:pPr>
              <w:pStyle w:val="afa"/>
              <w:spacing w:before="120" w:after="120"/>
              <w:jc w:val="center"/>
            </w:pPr>
            <w:r>
              <w:t>Последнее время, когда пользователь открывал книгу</w:t>
            </w:r>
          </w:p>
        </w:tc>
      </w:tr>
      <w:tr w:rsidR="00256DED" w:rsidRPr="002B24FF" w14:paraId="48A4415A" w14:textId="77777777" w:rsidTr="00463B37">
        <w:tc>
          <w:tcPr>
            <w:tcW w:w="562" w:type="dxa"/>
          </w:tcPr>
          <w:p w14:paraId="250280AE" w14:textId="606BEF30" w:rsidR="00256DED" w:rsidRDefault="00256DED" w:rsidP="00463B37">
            <w:pPr>
              <w:pStyle w:val="afa"/>
              <w:spacing w:before="120" w:after="120"/>
              <w:jc w:val="center"/>
            </w:pPr>
            <w:r>
              <w:lastRenderedPageBreak/>
              <w:t>4</w:t>
            </w:r>
          </w:p>
        </w:tc>
        <w:tc>
          <w:tcPr>
            <w:tcW w:w="3119" w:type="dxa"/>
          </w:tcPr>
          <w:p w14:paraId="6C0F6BD9" w14:textId="721EBF87" w:rsidR="00256DED" w:rsidRPr="00256DED" w:rsidRDefault="00256DED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TotalReadingTime</w:t>
            </w:r>
          </w:p>
        </w:tc>
        <w:tc>
          <w:tcPr>
            <w:tcW w:w="1559" w:type="dxa"/>
          </w:tcPr>
          <w:p w14:paraId="26A95F77" w14:textId="4CB09880" w:rsidR="00256DED" w:rsidRPr="00256DED" w:rsidRDefault="00256DED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4530" w:type="dxa"/>
          </w:tcPr>
          <w:p w14:paraId="4AC026FB" w14:textId="653AC4EF" w:rsidR="00256DED" w:rsidRDefault="00256DED" w:rsidP="00463B37">
            <w:pPr>
              <w:pStyle w:val="afa"/>
              <w:spacing w:before="120" w:after="120"/>
              <w:jc w:val="center"/>
            </w:pPr>
            <w:r>
              <w:t>Общее проведенное время с книгой в секундах</w:t>
            </w:r>
          </w:p>
        </w:tc>
      </w:tr>
      <w:tr w:rsidR="00256DED" w:rsidRPr="002B24FF" w14:paraId="30A6B8DD" w14:textId="77777777" w:rsidTr="00463B37">
        <w:tc>
          <w:tcPr>
            <w:tcW w:w="562" w:type="dxa"/>
          </w:tcPr>
          <w:p w14:paraId="4B8A92AA" w14:textId="070EB647" w:rsidR="00256DED" w:rsidRDefault="00256DED" w:rsidP="00463B37">
            <w:pPr>
              <w:pStyle w:val="afa"/>
              <w:spacing w:before="120" w:after="120"/>
              <w:jc w:val="center"/>
            </w:pPr>
            <w:r>
              <w:t>5</w:t>
            </w:r>
          </w:p>
        </w:tc>
        <w:tc>
          <w:tcPr>
            <w:tcW w:w="3119" w:type="dxa"/>
          </w:tcPr>
          <w:p w14:paraId="1E296FCF" w14:textId="0650EE10" w:rsidR="00256DED" w:rsidRDefault="00256DED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LastViewedPage</w:t>
            </w:r>
          </w:p>
        </w:tc>
        <w:tc>
          <w:tcPr>
            <w:tcW w:w="1559" w:type="dxa"/>
          </w:tcPr>
          <w:p w14:paraId="36B308D4" w14:textId="3C47D4E0" w:rsidR="00256DED" w:rsidRDefault="00256DED" w:rsidP="00463B37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int?</w:t>
            </w:r>
          </w:p>
        </w:tc>
        <w:tc>
          <w:tcPr>
            <w:tcW w:w="4530" w:type="dxa"/>
          </w:tcPr>
          <w:p w14:paraId="0D668270" w14:textId="4B6521D7" w:rsidR="00256DED" w:rsidRDefault="00256DED" w:rsidP="00463B37">
            <w:pPr>
              <w:pStyle w:val="afa"/>
              <w:spacing w:before="120" w:after="120"/>
              <w:jc w:val="center"/>
            </w:pPr>
            <w:r>
              <w:t xml:space="preserve">Номер </w:t>
            </w:r>
            <w:r w:rsidR="0009282C">
              <w:t>страницы,</w:t>
            </w:r>
            <w:r>
              <w:t xml:space="preserve"> на котором остановился пользователь</w:t>
            </w:r>
          </w:p>
        </w:tc>
      </w:tr>
    </w:tbl>
    <w:p w14:paraId="0EADEAC0" w14:textId="38B6B976" w:rsidR="002375E1" w:rsidRDefault="002375E1" w:rsidP="002375E1">
      <w:pPr>
        <w:spacing w:before="120"/>
        <w:rPr>
          <w:lang w:val="ru-RU"/>
        </w:rPr>
      </w:pPr>
      <w:r>
        <w:rPr>
          <w:lang w:val="ru-RU"/>
        </w:rPr>
        <w:t>Атрибуты сущности «Словарного слова» (</w:t>
      </w:r>
      <w:r>
        <w:t>DictionaryWord</w:t>
      </w:r>
      <w:r w:rsidRPr="002375E1">
        <w:rPr>
          <w:lang w:val="ru-RU"/>
        </w:rPr>
        <w:t xml:space="preserve">) </w:t>
      </w:r>
      <w:r>
        <w:rPr>
          <w:lang w:val="ru-RU"/>
        </w:rPr>
        <w:t>отбражена в таблице 2.</w:t>
      </w:r>
      <w:r w:rsidR="00AB4705">
        <w:rPr>
          <w:lang w:val="ru-RU"/>
        </w:rPr>
        <w:t>5</w:t>
      </w:r>
      <w:r>
        <w:rPr>
          <w:lang w:val="ru-RU"/>
        </w:rPr>
        <w:t>.</w:t>
      </w:r>
    </w:p>
    <w:p w14:paraId="61ADC473" w14:textId="1B6A0BBA" w:rsidR="002375E1" w:rsidRDefault="002375E1" w:rsidP="00F06EEB">
      <w:pPr>
        <w:ind w:firstLine="0"/>
      </w:pPr>
      <w:r>
        <w:rPr>
          <w:lang w:val="ru-RU"/>
        </w:rPr>
        <w:t>Таблица 2.</w:t>
      </w:r>
      <w:r w:rsidR="00AB4705">
        <w:rPr>
          <w:lang w:val="ru-RU"/>
        </w:rPr>
        <w:t>5</w:t>
      </w:r>
      <w:r>
        <w:rPr>
          <w:lang w:val="ru-RU"/>
        </w:rPr>
        <w:t xml:space="preserve"> – Атрибуты сущности «</w:t>
      </w:r>
      <w:r>
        <w:t>DictionaryWord</w:t>
      </w:r>
      <w:r>
        <w:rPr>
          <w:lang w:val="ru-RU"/>
        </w:rPr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464"/>
        <w:gridCol w:w="3217"/>
        <w:gridCol w:w="1559"/>
        <w:gridCol w:w="4531"/>
      </w:tblGrid>
      <w:tr w:rsidR="0029428E" w:rsidRPr="00A25A28" w14:paraId="6FCCF0DF" w14:textId="77777777" w:rsidTr="0029428E">
        <w:trPr>
          <w:tblHeader/>
        </w:trPr>
        <w:tc>
          <w:tcPr>
            <w:tcW w:w="464" w:type="dxa"/>
          </w:tcPr>
          <w:p w14:paraId="569F44E0" w14:textId="77777777" w:rsidR="002375E1" w:rsidRPr="00A25A28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№</w:t>
            </w:r>
          </w:p>
        </w:tc>
        <w:tc>
          <w:tcPr>
            <w:tcW w:w="3217" w:type="dxa"/>
          </w:tcPr>
          <w:p w14:paraId="372219BF" w14:textId="77777777" w:rsidR="002375E1" w:rsidRPr="00A25A28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32427C18" w14:textId="77777777" w:rsidR="002375E1" w:rsidRPr="00A25A28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Тип</w:t>
            </w:r>
          </w:p>
        </w:tc>
        <w:tc>
          <w:tcPr>
            <w:tcW w:w="4531" w:type="dxa"/>
          </w:tcPr>
          <w:p w14:paraId="3B9F780A" w14:textId="77777777" w:rsidR="002375E1" w:rsidRPr="00A25A28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Описание</w:t>
            </w:r>
          </w:p>
        </w:tc>
      </w:tr>
      <w:tr w:rsidR="0029428E" w:rsidRPr="002B24FF" w14:paraId="7C10F4D0" w14:textId="77777777" w:rsidTr="0029428E">
        <w:tc>
          <w:tcPr>
            <w:tcW w:w="464" w:type="dxa"/>
          </w:tcPr>
          <w:p w14:paraId="244181AA" w14:textId="77777777" w:rsidR="002375E1" w:rsidRPr="00A25A28" w:rsidRDefault="002375E1" w:rsidP="00707BEB">
            <w:pPr>
              <w:pStyle w:val="afa"/>
              <w:spacing w:before="120" w:after="120"/>
              <w:jc w:val="center"/>
            </w:pPr>
            <w:r>
              <w:t>1</w:t>
            </w:r>
          </w:p>
        </w:tc>
        <w:tc>
          <w:tcPr>
            <w:tcW w:w="3217" w:type="dxa"/>
          </w:tcPr>
          <w:p w14:paraId="00182AE8" w14:textId="47B58769" w:rsidR="002375E1" w:rsidRPr="002375E1" w:rsidRDefault="002375E1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Word</w:t>
            </w:r>
          </w:p>
        </w:tc>
        <w:tc>
          <w:tcPr>
            <w:tcW w:w="1559" w:type="dxa"/>
          </w:tcPr>
          <w:p w14:paraId="3A32B915" w14:textId="45CB9BBA" w:rsidR="002375E1" w:rsidRPr="00A25A28" w:rsidRDefault="002375E1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531" w:type="dxa"/>
          </w:tcPr>
          <w:p w14:paraId="46F33A50" w14:textId="7272929A" w:rsidR="002375E1" w:rsidRPr="002375E1" w:rsidRDefault="002375E1" w:rsidP="00707BEB">
            <w:pPr>
              <w:pStyle w:val="afa"/>
              <w:spacing w:before="120" w:after="120"/>
              <w:jc w:val="center"/>
            </w:pPr>
            <w:r>
              <w:t>Само слово</w:t>
            </w:r>
            <w:r w:rsidRPr="002375E1">
              <w:t>;</w:t>
            </w:r>
            <w:r>
              <w:t xml:space="preserve"> используется в качестве основного ключа</w:t>
            </w:r>
            <w:r w:rsidRPr="002375E1">
              <w:t xml:space="preserve"> </w:t>
            </w:r>
            <w:r>
              <w:t>таблицы</w:t>
            </w:r>
          </w:p>
        </w:tc>
      </w:tr>
      <w:tr w:rsidR="0029428E" w:rsidRPr="002375E1" w14:paraId="61DC881C" w14:textId="77777777" w:rsidTr="0029428E">
        <w:tc>
          <w:tcPr>
            <w:tcW w:w="464" w:type="dxa"/>
          </w:tcPr>
          <w:p w14:paraId="644BEB61" w14:textId="645E8578" w:rsidR="002375E1" w:rsidRDefault="002375E1" w:rsidP="00707BEB">
            <w:pPr>
              <w:pStyle w:val="afa"/>
              <w:spacing w:before="120" w:after="120"/>
              <w:jc w:val="center"/>
            </w:pPr>
            <w:r>
              <w:t>2</w:t>
            </w:r>
          </w:p>
        </w:tc>
        <w:tc>
          <w:tcPr>
            <w:tcW w:w="3217" w:type="dxa"/>
          </w:tcPr>
          <w:p w14:paraId="4F91E06C" w14:textId="22E2197F" w:rsidR="002375E1" w:rsidRPr="002375E1" w:rsidRDefault="002375E1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Transcription</w:t>
            </w:r>
          </w:p>
        </w:tc>
        <w:tc>
          <w:tcPr>
            <w:tcW w:w="1559" w:type="dxa"/>
          </w:tcPr>
          <w:p w14:paraId="2A5B7690" w14:textId="7D9134BA" w:rsidR="002375E1" w:rsidRPr="002375E1" w:rsidRDefault="002375E1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string?</w:t>
            </w:r>
          </w:p>
        </w:tc>
        <w:tc>
          <w:tcPr>
            <w:tcW w:w="4531" w:type="dxa"/>
          </w:tcPr>
          <w:p w14:paraId="11E0384C" w14:textId="588B42BC" w:rsidR="002375E1" w:rsidRDefault="002375E1" w:rsidP="00707BEB">
            <w:pPr>
              <w:pStyle w:val="afa"/>
              <w:spacing w:before="120" w:after="120"/>
              <w:jc w:val="center"/>
            </w:pPr>
            <w:r>
              <w:t>Транскрипция слова, необязателен</w:t>
            </w:r>
          </w:p>
        </w:tc>
      </w:tr>
      <w:tr w:rsidR="0029428E" w:rsidRPr="002375E1" w14:paraId="096D1D9E" w14:textId="77777777" w:rsidTr="0029428E">
        <w:tc>
          <w:tcPr>
            <w:tcW w:w="464" w:type="dxa"/>
          </w:tcPr>
          <w:p w14:paraId="15FDBF54" w14:textId="1823946F" w:rsidR="002375E1" w:rsidRPr="002375E1" w:rsidRDefault="002375E1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217" w:type="dxa"/>
          </w:tcPr>
          <w:p w14:paraId="42A1B934" w14:textId="1D932F15" w:rsidR="002375E1" w:rsidRPr="002375E1" w:rsidRDefault="002375E1" w:rsidP="00707BEB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LanguageCode</w:t>
            </w:r>
          </w:p>
        </w:tc>
        <w:tc>
          <w:tcPr>
            <w:tcW w:w="1559" w:type="dxa"/>
          </w:tcPr>
          <w:p w14:paraId="514AE8DD" w14:textId="51A56055" w:rsidR="002375E1" w:rsidRDefault="002375E1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string?</w:t>
            </w:r>
          </w:p>
        </w:tc>
        <w:tc>
          <w:tcPr>
            <w:tcW w:w="4531" w:type="dxa"/>
          </w:tcPr>
          <w:p w14:paraId="41D4527B" w14:textId="6E80A6C8" w:rsidR="002375E1" w:rsidRDefault="002375E1" w:rsidP="00707BEB">
            <w:pPr>
              <w:pStyle w:val="afa"/>
              <w:spacing w:before="120" w:after="120"/>
              <w:jc w:val="center"/>
            </w:pPr>
            <w:r>
              <w:t>Кода языка, необязателен</w:t>
            </w:r>
          </w:p>
        </w:tc>
      </w:tr>
      <w:tr w:rsidR="0029428E" w:rsidRPr="002B24FF" w14:paraId="113CAF48" w14:textId="77777777" w:rsidTr="0029428E">
        <w:tc>
          <w:tcPr>
            <w:tcW w:w="464" w:type="dxa"/>
          </w:tcPr>
          <w:p w14:paraId="6CAA9126" w14:textId="601D0517" w:rsidR="002375E1" w:rsidRPr="002375E1" w:rsidRDefault="002375E1" w:rsidP="00707BEB">
            <w:pPr>
              <w:pStyle w:val="afa"/>
              <w:spacing w:before="120" w:after="120"/>
              <w:jc w:val="center"/>
            </w:pPr>
            <w:r>
              <w:t>4</w:t>
            </w:r>
          </w:p>
        </w:tc>
        <w:tc>
          <w:tcPr>
            <w:tcW w:w="3217" w:type="dxa"/>
          </w:tcPr>
          <w:p w14:paraId="668F52B7" w14:textId="03DA0F1E" w:rsidR="002375E1" w:rsidRPr="0029428E" w:rsidRDefault="0029428E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Aliases</w:t>
            </w:r>
          </w:p>
        </w:tc>
        <w:tc>
          <w:tcPr>
            <w:tcW w:w="1559" w:type="dxa"/>
          </w:tcPr>
          <w:p w14:paraId="236536AF" w14:textId="413EA93A" w:rsidR="002375E1" w:rsidRPr="0029428E" w:rsidRDefault="0029428E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ICollection&lt;DictionaryWordAlias&gt;</w:t>
            </w:r>
          </w:p>
        </w:tc>
        <w:tc>
          <w:tcPr>
            <w:tcW w:w="4531" w:type="dxa"/>
          </w:tcPr>
          <w:p w14:paraId="7CEFA93E" w14:textId="47B75784" w:rsidR="002375E1" w:rsidRDefault="0029428E" w:rsidP="00707BEB">
            <w:pPr>
              <w:pStyle w:val="afa"/>
              <w:spacing w:before="120" w:after="120"/>
              <w:jc w:val="center"/>
            </w:pPr>
            <w:r>
              <w:t>Список слов в альтернативной форме</w:t>
            </w:r>
          </w:p>
        </w:tc>
      </w:tr>
      <w:tr w:rsidR="0029428E" w:rsidRPr="0029428E" w14:paraId="636D3B84" w14:textId="77777777" w:rsidTr="0029428E">
        <w:tc>
          <w:tcPr>
            <w:tcW w:w="464" w:type="dxa"/>
          </w:tcPr>
          <w:p w14:paraId="63A10660" w14:textId="7091150F" w:rsidR="0029428E" w:rsidRDefault="0029428E" w:rsidP="00707BEB">
            <w:pPr>
              <w:pStyle w:val="afa"/>
              <w:spacing w:before="120" w:after="120"/>
              <w:jc w:val="center"/>
            </w:pPr>
            <w:r>
              <w:t>5</w:t>
            </w:r>
          </w:p>
        </w:tc>
        <w:tc>
          <w:tcPr>
            <w:tcW w:w="3217" w:type="dxa"/>
          </w:tcPr>
          <w:p w14:paraId="337E8F0E" w14:textId="1FA1D06A" w:rsidR="0029428E" w:rsidRPr="0029428E" w:rsidRDefault="0029428E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Definition</w:t>
            </w:r>
          </w:p>
        </w:tc>
        <w:tc>
          <w:tcPr>
            <w:tcW w:w="1559" w:type="dxa"/>
          </w:tcPr>
          <w:p w14:paraId="1942E16F" w14:textId="2F615436" w:rsidR="0029428E" w:rsidRDefault="0029428E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ICollection&lt;DictionaryWordDefinition&gt;</w:t>
            </w:r>
          </w:p>
        </w:tc>
        <w:tc>
          <w:tcPr>
            <w:tcW w:w="4531" w:type="dxa"/>
          </w:tcPr>
          <w:p w14:paraId="35CF0E88" w14:textId="668149B0" w:rsidR="0029428E" w:rsidRDefault="0029428E" w:rsidP="00707BEB">
            <w:pPr>
              <w:pStyle w:val="afa"/>
              <w:spacing w:before="120" w:after="120"/>
              <w:jc w:val="center"/>
            </w:pPr>
            <w:r>
              <w:t>Список определении этого слова</w:t>
            </w:r>
          </w:p>
        </w:tc>
      </w:tr>
    </w:tbl>
    <w:p w14:paraId="446F3E00" w14:textId="28109FAD" w:rsidR="002375E1" w:rsidRDefault="00541F85" w:rsidP="00541F85">
      <w:pPr>
        <w:spacing w:before="120"/>
        <w:rPr>
          <w:lang w:val="ru-RU"/>
        </w:rPr>
      </w:pPr>
      <w:r>
        <w:rPr>
          <w:lang w:val="ru-RU"/>
        </w:rPr>
        <w:t>Сущность «Альтернативная форма слова»</w:t>
      </w:r>
      <w:r w:rsidRPr="00541F85">
        <w:rPr>
          <w:lang w:val="ru-RU"/>
        </w:rPr>
        <w:t xml:space="preserve"> </w:t>
      </w:r>
      <w:r>
        <w:rPr>
          <w:lang w:val="ru-RU"/>
        </w:rPr>
        <w:t>(</w:t>
      </w:r>
      <w:r>
        <w:t>DictionaryWordAlias</w:t>
      </w:r>
      <w:r>
        <w:rPr>
          <w:lang w:val="ru-RU"/>
        </w:rPr>
        <w:t>) имеет зависимость многие к одному к сущности «</w:t>
      </w:r>
      <w:r w:rsidR="005F1A77">
        <w:rPr>
          <w:lang w:val="ru-RU"/>
        </w:rPr>
        <w:t>Словарное слово</w:t>
      </w:r>
      <w:r>
        <w:rPr>
          <w:lang w:val="ru-RU"/>
        </w:rPr>
        <w:t xml:space="preserve">» и само по себе не может существовать. </w:t>
      </w:r>
      <w:r w:rsidR="00AB4705">
        <w:rPr>
          <w:lang w:val="ru-RU"/>
        </w:rPr>
        <w:t>Атрибуты сущности представлена на рисунке 2.6.</w:t>
      </w:r>
    </w:p>
    <w:p w14:paraId="5CFD1A7A" w14:textId="7FC3F3B9" w:rsidR="00AB4705" w:rsidRDefault="00AB4705" w:rsidP="00F06EEB">
      <w:pPr>
        <w:ind w:firstLine="0"/>
      </w:pPr>
      <w:r>
        <w:rPr>
          <w:lang w:val="ru-RU"/>
        </w:rPr>
        <w:t>Таблица 2.6 – Атрибуты сущности «</w:t>
      </w:r>
      <w:r>
        <w:t>DictionaryWordAlias</w:t>
      </w:r>
      <w:r>
        <w:rPr>
          <w:lang w:val="ru-RU"/>
        </w:rPr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464"/>
        <w:gridCol w:w="3217"/>
        <w:gridCol w:w="1559"/>
        <w:gridCol w:w="4531"/>
      </w:tblGrid>
      <w:tr w:rsidR="00551235" w:rsidRPr="00A25A28" w14:paraId="34B4B084" w14:textId="77777777" w:rsidTr="00707BEB">
        <w:trPr>
          <w:tblHeader/>
        </w:trPr>
        <w:tc>
          <w:tcPr>
            <w:tcW w:w="464" w:type="dxa"/>
          </w:tcPr>
          <w:p w14:paraId="257ED666" w14:textId="77777777" w:rsidR="00551235" w:rsidRPr="00A25A28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№</w:t>
            </w:r>
          </w:p>
        </w:tc>
        <w:tc>
          <w:tcPr>
            <w:tcW w:w="3217" w:type="dxa"/>
          </w:tcPr>
          <w:p w14:paraId="0DF3CC5E" w14:textId="77777777" w:rsidR="00551235" w:rsidRPr="00A25A28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5CF3E64C" w14:textId="77777777" w:rsidR="00551235" w:rsidRPr="00A25A28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Тип</w:t>
            </w:r>
          </w:p>
        </w:tc>
        <w:tc>
          <w:tcPr>
            <w:tcW w:w="4531" w:type="dxa"/>
          </w:tcPr>
          <w:p w14:paraId="13D6DBA3" w14:textId="77777777" w:rsidR="00551235" w:rsidRPr="00A25A28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Описание</w:t>
            </w:r>
          </w:p>
        </w:tc>
      </w:tr>
      <w:tr w:rsidR="00551235" w:rsidRPr="002B24FF" w14:paraId="515B77D7" w14:textId="77777777" w:rsidTr="00707BEB">
        <w:tc>
          <w:tcPr>
            <w:tcW w:w="464" w:type="dxa"/>
          </w:tcPr>
          <w:p w14:paraId="12E4898E" w14:textId="77777777" w:rsidR="00551235" w:rsidRPr="00A25A28" w:rsidRDefault="00551235" w:rsidP="00707BEB">
            <w:pPr>
              <w:pStyle w:val="afa"/>
              <w:spacing w:before="120" w:after="120"/>
              <w:jc w:val="center"/>
            </w:pPr>
            <w:r>
              <w:t>1</w:t>
            </w:r>
          </w:p>
        </w:tc>
        <w:tc>
          <w:tcPr>
            <w:tcW w:w="3217" w:type="dxa"/>
          </w:tcPr>
          <w:p w14:paraId="647DB8A4" w14:textId="683E896C" w:rsidR="00551235" w:rsidRPr="002375E1" w:rsidRDefault="0055123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Alias</w:t>
            </w:r>
          </w:p>
        </w:tc>
        <w:tc>
          <w:tcPr>
            <w:tcW w:w="1559" w:type="dxa"/>
          </w:tcPr>
          <w:p w14:paraId="4621644A" w14:textId="77777777" w:rsidR="00551235" w:rsidRPr="00A25A28" w:rsidRDefault="0055123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531" w:type="dxa"/>
          </w:tcPr>
          <w:p w14:paraId="0A113644" w14:textId="40218FC8" w:rsidR="00551235" w:rsidRPr="002375E1" w:rsidRDefault="00551235" w:rsidP="00707BEB">
            <w:pPr>
              <w:pStyle w:val="afa"/>
              <w:spacing w:before="120" w:after="120"/>
              <w:jc w:val="center"/>
            </w:pPr>
            <w:r>
              <w:t>Альтернативное форма слова</w:t>
            </w:r>
            <w:r w:rsidRPr="002375E1">
              <w:t>;</w:t>
            </w:r>
            <w:r>
              <w:t xml:space="preserve"> используется в качестве основного ключа</w:t>
            </w:r>
            <w:r w:rsidRPr="002375E1">
              <w:t xml:space="preserve"> </w:t>
            </w:r>
            <w:r>
              <w:t>таблицы</w:t>
            </w:r>
          </w:p>
        </w:tc>
      </w:tr>
    </w:tbl>
    <w:p w14:paraId="002F2865" w14:textId="598BA849" w:rsidR="00551235" w:rsidRDefault="005F1A77" w:rsidP="005F1A77">
      <w:pPr>
        <w:spacing w:before="120"/>
        <w:rPr>
          <w:lang w:val="ru-RU"/>
        </w:rPr>
      </w:pPr>
      <w:r>
        <w:rPr>
          <w:lang w:val="ru-RU"/>
        </w:rPr>
        <w:t>Также как с сущностью «Альтернативная форма слова»</w:t>
      </w:r>
      <w:r w:rsidR="00E87912">
        <w:rPr>
          <w:lang w:val="ru-RU"/>
        </w:rPr>
        <w:t xml:space="preserve"> сущность «Определени</w:t>
      </w:r>
      <w:r w:rsidR="00E7626A">
        <w:rPr>
          <w:lang w:val="ru-RU"/>
        </w:rPr>
        <w:t>е</w:t>
      </w:r>
      <w:r w:rsidR="00E87912">
        <w:rPr>
          <w:lang w:val="ru-RU"/>
        </w:rPr>
        <w:t xml:space="preserve"> слова» (</w:t>
      </w:r>
      <w:r w:rsidR="00E87912">
        <w:t>DictionaryWordDefinition</w:t>
      </w:r>
      <w:r w:rsidR="00E87912">
        <w:rPr>
          <w:lang w:val="ru-RU"/>
        </w:rPr>
        <w:t>)</w:t>
      </w:r>
      <w:r>
        <w:rPr>
          <w:lang w:val="ru-RU"/>
        </w:rPr>
        <w:t xml:space="preserve"> имеет зависимость многие к </w:t>
      </w:r>
      <w:r>
        <w:rPr>
          <w:lang w:val="ru-RU"/>
        </w:rPr>
        <w:lastRenderedPageBreak/>
        <w:t>одному от сущности «Словарное слово» и само по себе не может существо</w:t>
      </w:r>
      <w:r w:rsidR="00FE40BF">
        <w:rPr>
          <w:lang w:val="ru-RU"/>
        </w:rPr>
        <w:t>в</w:t>
      </w:r>
      <w:r>
        <w:rPr>
          <w:lang w:val="ru-RU"/>
        </w:rPr>
        <w:t xml:space="preserve">ать. </w:t>
      </w:r>
      <w:r w:rsidR="00173172">
        <w:rPr>
          <w:lang w:val="ru-RU"/>
        </w:rPr>
        <w:t>Атрибуты сущности представлена на рисунке 2.7.</w:t>
      </w:r>
    </w:p>
    <w:p w14:paraId="3F2B7D28" w14:textId="04B06FF6" w:rsidR="00173172" w:rsidRDefault="00173172" w:rsidP="00F06EEB">
      <w:pPr>
        <w:ind w:firstLine="0"/>
        <w:rPr>
          <w:lang w:val="ru-RU"/>
        </w:rPr>
      </w:pPr>
      <w:r>
        <w:rPr>
          <w:lang w:val="ru-RU"/>
        </w:rPr>
        <w:t>Таблица 2.7 – Атрибуты сущности «</w:t>
      </w:r>
      <w:r>
        <w:t>DictionaryWordDefinition</w:t>
      </w:r>
      <w:r>
        <w:rPr>
          <w:lang w:val="ru-RU"/>
        </w:rPr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464"/>
        <w:gridCol w:w="3217"/>
        <w:gridCol w:w="1559"/>
        <w:gridCol w:w="4531"/>
      </w:tblGrid>
      <w:tr w:rsidR="00173172" w:rsidRPr="00A25A28" w14:paraId="48913C21" w14:textId="77777777" w:rsidTr="00707BEB">
        <w:trPr>
          <w:tblHeader/>
        </w:trPr>
        <w:tc>
          <w:tcPr>
            <w:tcW w:w="464" w:type="dxa"/>
          </w:tcPr>
          <w:p w14:paraId="77ADB3D9" w14:textId="77777777" w:rsidR="00173172" w:rsidRPr="00A25A28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№</w:t>
            </w:r>
          </w:p>
        </w:tc>
        <w:tc>
          <w:tcPr>
            <w:tcW w:w="3217" w:type="dxa"/>
          </w:tcPr>
          <w:p w14:paraId="5DD97195" w14:textId="77777777" w:rsidR="00173172" w:rsidRPr="00A25A28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79E754BD" w14:textId="77777777" w:rsidR="00173172" w:rsidRPr="00A25A28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Тип</w:t>
            </w:r>
          </w:p>
        </w:tc>
        <w:tc>
          <w:tcPr>
            <w:tcW w:w="4531" w:type="dxa"/>
          </w:tcPr>
          <w:p w14:paraId="3AAAE147" w14:textId="77777777" w:rsidR="00173172" w:rsidRPr="00A25A28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Описание</w:t>
            </w:r>
          </w:p>
        </w:tc>
      </w:tr>
      <w:tr w:rsidR="00173172" w:rsidRPr="00173172" w14:paraId="56F76F1C" w14:textId="77777777" w:rsidTr="00707BEB">
        <w:tc>
          <w:tcPr>
            <w:tcW w:w="464" w:type="dxa"/>
          </w:tcPr>
          <w:p w14:paraId="06BCA7F1" w14:textId="77777777" w:rsidR="00173172" w:rsidRPr="00A25A28" w:rsidRDefault="00173172" w:rsidP="00707BEB">
            <w:pPr>
              <w:pStyle w:val="afa"/>
              <w:spacing w:before="120" w:after="120"/>
              <w:jc w:val="center"/>
            </w:pPr>
            <w:r>
              <w:t>1</w:t>
            </w:r>
          </w:p>
        </w:tc>
        <w:tc>
          <w:tcPr>
            <w:tcW w:w="3217" w:type="dxa"/>
          </w:tcPr>
          <w:p w14:paraId="0E8375E3" w14:textId="3CD77901" w:rsidR="00173172" w:rsidRPr="002375E1" w:rsidRDefault="009F4862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559" w:type="dxa"/>
          </w:tcPr>
          <w:p w14:paraId="644E34D1" w14:textId="0FBC3BC0" w:rsidR="00173172" w:rsidRPr="009F4862" w:rsidRDefault="009F4862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Guid</w:t>
            </w:r>
          </w:p>
        </w:tc>
        <w:tc>
          <w:tcPr>
            <w:tcW w:w="4531" w:type="dxa"/>
          </w:tcPr>
          <w:p w14:paraId="274D2E56" w14:textId="5E32B2A9" w:rsidR="00173172" w:rsidRPr="009F4862" w:rsidRDefault="009F4862" w:rsidP="00707BEB">
            <w:pPr>
              <w:pStyle w:val="afa"/>
              <w:spacing w:before="120" w:after="120"/>
              <w:jc w:val="center"/>
            </w:pPr>
            <w:r>
              <w:t>Уникальный идентификатор, основный ключ</w:t>
            </w:r>
          </w:p>
        </w:tc>
      </w:tr>
      <w:tr w:rsidR="009F4862" w:rsidRPr="00173172" w14:paraId="5FEFE478" w14:textId="77777777" w:rsidTr="00707BEB">
        <w:tc>
          <w:tcPr>
            <w:tcW w:w="464" w:type="dxa"/>
          </w:tcPr>
          <w:p w14:paraId="0ED1409B" w14:textId="111CBB6B" w:rsidR="009F4862" w:rsidRDefault="009F4862" w:rsidP="00707BEB">
            <w:pPr>
              <w:pStyle w:val="afa"/>
              <w:spacing w:before="120" w:after="120"/>
              <w:jc w:val="center"/>
            </w:pPr>
            <w:r>
              <w:t>2</w:t>
            </w:r>
          </w:p>
        </w:tc>
        <w:tc>
          <w:tcPr>
            <w:tcW w:w="3217" w:type="dxa"/>
          </w:tcPr>
          <w:p w14:paraId="0CA82C4A" w14:textId="3FACA7E2" w:rsidR="009F4862" w:rsidRDefault="009F4862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PartOfSpeech</w:t>
            </w:r>
          </w:p>
        </w:tc>
        <w:tc>
          <w:tcPr>
            <w:tcW w:w="1559" w:type="dxa"/>
          </w:tcPr>
          <w:p w14:paraId="2AB7CC48" w14:textId="3AA00F8A" w:rsidR="009F4862" w:rsidRPr="009F4862" w:rsidRDefault="009F4862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string?</w:t>
            </w:r>
          </w:p>
        </w:tc>
        <w:tc>
          <w:tcPr>
            <w:tcW w:w="4531" w:type="dxa"/>
          </w:tcPr>
          <w:p w14:paraId="68249EE0" w14:textId="670EA876" w:rsidR="009F4862" w:rsidRDefault="009F4862" w:rsidP="00707BEB">
            <w:pPr>
              <w:pStyle w:val="afa"/>
              <w:spacing w:before="120" w:after="120"/>
              <w:jc w:val="center"/>
            </w:pPr>
            <w:r>
              <w:t>Часть речи, необязательно</w:t>
            </w:r>
          </w:p>
        </w:tc>
      </w:tr>
      <w:tr w:rsidR="009F4862" w:rsidRPr="002B24FF" w14:paraId="2CA26EF5" w14:textId="77777777" w:rsidTr="00707BEB">
        <w:tc>
          <w:tcPr>
            <w:tcW w:w="464" w:type="dxa"/>
          </w:tcPr>
          <w:p w14:paraId="2F4401A7" w14:textId="6E87729C" w:rsidR="009F4862" w:rsidRDefault="009F4862" w:rsidP="00707BEB">
            <w:pPr>
              <w:pStyle w:val="afa"/>
              <w:spacing w:before="120" w:after="120"/>
              <w:jc w:val="center"/>
            </w:pPr>
            <w:r>
              <w:t>3</w:t>
            </w:r>
          </w:p>
        </w:tc>
        <w:tc>
          <w:tcPr>
            <w:tcW w:w="3217" w:type="dxa"/>
          </w:tcPr>
          <w:p w14:paraId="5F00435A" w14:textId="76BF354F" w:rsidR="009F4862" w:rsidRDefault="009F4862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SubjectName</w:t>
            </w:r>
          </w:p>
        </w:tc>
        <w:tc>
          <w:tcPr>
            <w:tcW w:w="1559" w:type="dxa"/>
          </w:tcPr>
          <w:p w14:paraId="2824ABD0" w14:textId="539CE45A" w:rsidR="009F4862" w:rsidRPr="009F4862" w:rsidRDefault="009F4862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string?</w:t>
            </w:r>
          </w:p>
        </w:tc>
        <w:tc>
          <w:tcPr>
            <w:tcW w:w="4531" w:type="dxa"/>
          </w:tcPr>
          <w:p w14:paraId="21E0156B" w14:textId="0BB34591" w:rsidR="009F4862" w:rsidRPr="009F4862" w:rsidRDefault="009F4862" w:rsidP="00707BEB">
            <w:pPr>
              <w:pStyle w:val="afa"/>
              <w:spacing w:before="120" w:after="120"/>
              <w:jc w:val="center"/>
            </w:pPr>
            <w:r>
              <w:t>Имя деятельности, где используется определение</w:t>
            </w:r>
            <w:r w:rsidRPr="009F4862">
              <w:t>;</w:t>
            </w:r>
            <w:r>
              <w:t xml:space="preserve"> необязательно</w:t>
            </w:r>
          </w:p>
        </w:tc>
      </w:tr>
      <w:tr w:rsidR="009F4862" w:rsidRPr="009F4862" w14:paraId="6689DE76" w14:textId="77777777" w:rsidTr="00707BEB">
        <w:tc>
          <w:tcPr>
            <w:tcW w:w="464" w:type="dxa"/>
          </w:tcPr>
          <w:p w14:paraId="2180EC52" w14:textId="522845EF" w:rsidR="009F4862" w:rsidRDefault="009F4862" w:rsidP="00707BEB">
            <w:pPr>
              <w:pStyle w:val="afa"/>
              <w:spacing w:before="120" w:after="120"/>
              <w:jc w:val="center"/>
            </w:pPr>
            <w:r>
              <w:t>4</w:t>
            </w:r>
          </w:p>
        </w:tc>
        <w:tc>
          <w:tcPr>
            <w:tcW w:w="3217" w:type="dxa"/>
          </w:tcPr>
          <w:p w14:paraId="69F6D297" w14:textId="103E7736" w:rsidR="009F4862" w:rsidRDefault="009F4862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Definition</w:t>
            </w:r>
          </w:p>
        </w:tc>
        <w:tc>
          <w:tcPr>
            <w:tcW w:w="1559" w:type="dxa"/>
          </w:tcPr>
          <w:p w14:paraId="3CF9CBAA" w14:textId="5DD80D5F" w:rsidR="009F4862" w:rsidRPr="009F4862" w:rsidRDefault="009F4862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531" w:type="dxa"/>
          </w:tcPr>
          <w:p w14:paraId="5607064F" w14:textId="71574822" w:rsidR="009F4862" w:rsidRDefault="009F4862" w:rsidP="00707BEB">
            <w:pPr>
              <w:pStyle w:val="afa"/>
              <w:spacing w:before="120" w:after="120"/>
              <w:jc w:val="center"/>
            </w:pPr>
            <w:r>
              <w:t>Само определение слова</w:t>
            </w:r>
          </w:p>
        </w:tc>
      </w:tr>
    </w:tbl>
    <w:p w14:paraId="7DB2784C" w14:textId="36CEAF97" w:rsidR="00AB4705" w:rsidRDefault="00AB4705" w:rsidP="00AB4705">
      <w:pPr>
        <w:spacing w:before="120"/>
        <w:rPr>
          <w:lang w:val="ru-RU"/>
        </w:rPr>
      </w:pPr>
      <w:commentRangeStart w:id="38"/>
      <w:r>
        <w:rPr>
          <w:lang w:val="ru-RU"/>
        </w:rPr>
        <w:t>Атрибуты сущности</w:t>
      </w:r>
      <w:r w:rsidRPr="0009282C">
        <w:rPr>
          <w:lang w:val="ru-RU"/>
        </w:rPr>
        <w:t xml:space="preserve"> </w:t>
      </w:r>
      <w:r>
        <w:rPr>
          <w:lang w:val="ru-RU"/>
        </w:rPr>
        <w:t>«Пользователь» (</w:t>
      </w:r>
      <w:r>
        <w:t>User</w:t>
      </w:r>
      <w:r w:rsidRPr="0009282C">
        <w:rPr>
          <w:lang w:val="ru-RU"/>
        </w:rPr>
        <w:t xml:space="preserve">) </w:t>
      </w:r>
      <w:r>
        <w:rPr>
          <w:lang w:val="ru-RU"/>
        </w:rPr>
        <w:t xml:space="preserve">отображены в таблице </w:t>
      </w:r>
      <w:commentRangeEnd w:id="38"/>
      <w:r>
        <w:rPr>
          <w:rStyle w:val="aff"/>
          <w:rFonts w:cs="Mangal"/>
        </w:rPr>
        <w:commentReference w:id="38"/>
      </w:r>
      <w:r w:rsidR="002359E7">
        <w:rPr>
          <w:lang w:val="ru-RU"/>
        </w:rPr>
        <w:t>2.8</w:t>
      </w:r>
      <w:r>
        <w:rPr>
          <w:lang w:val="ru-RU"/>
        </w:rPr>
        <w:t>.</w:t>
      </w:r>
    </w:p>
    <w:p w14:paraId="42BDFCC9" w14:textId="70F1BB6E" w:rsidR="00AB4705" w:rsidRDefault="00AB4705" w:rsidP="00AB4705">
      <w:pPr>
        <w:ind w:firstLine="0"/>
        <w:rPr>
          <w:lang w:val="ru-RU"/>
        </w:rPr>
      </w:pPr>
      <w:r>
        <w:rPr>
          <w:lang w:val="ru-RU"/>
        </w:rPr>
        <w:t xml:space="preserve">Таблица </w:t>
      </w:r>
      <w:r w:rsidR="002359E7">
        <w:rPr>
          <w:lang w:val="ru-RU"/>
        </w:rPr>
        <w:t>2.8</w:t>
      </w:r>
      <w:r>
        <w:rPr>
          <w:lang w:val="ru-RU"/>
        </w:rPr>
        <w:t xml:space="preserve"> – Атрибуты сущности «Пользователь»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1559"/>
        <w:gridCol w:w="4530"/>
      </w:tblGrid>
      <w:tr w:rsidR="00AB4705" w:rsidRPr="00A25A28" w14:paraId="50BC3A5A" w14:textId="77777777" w:rsidTr="00707BEB">
        <w:trPr>
          <w:tblHeader/>
        </w:trPr>
        <w:tc>
          <w:tcPr>
            <w:tcW w:w="562" w:type="dxa"/>
          </w:tcPr>
          <w:p w14:paraId="0D978A8E" w14:textId="77777777" w:rsidR="00AB4705" w:rsidRPr="00A25A28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09AB33C5" w14:textId="77777777" w:rsidR="00AB4705" w:rsidRPr="00A25A28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07EDB94D" w14:textId="77777777" w:rsidR="00AB4705" w:rsidRPr="00A25A28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Тип</w:t>
            </w:r>
          </w:p>
        </w:tc>
        <w:tc>
          <w:tcPr>
            <w:tcW w:w="4530" w:type="dxa"/>
          </w:tcPr>
          <w:p w14:paraId="45EA834F" w14:textId="77777777" w:rsidR="00AB4705" w:rsidRPr="00A25A28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A25A28">
              <w:rPr>
                <w:b/>
                <w:bCs/>
              </w:rPr>
              <w:t>Описание</w:t>
            </w:r>
          </w:p>
        </w:tc>
      </w:tr>
      <w:tr w:rsidR="00AB4705" w:rsidRPr="0009282C" w14:paraId="43B1883B" w14:textId="77777777" w:rsidTr="00707BEB">
        <w:tc>
          <w:tcPr>
            <w:tcW w:w="562" w:type="dxa"/>
          </w:tcPr>
          <w:p w14:paraId="60176190" w14:textId="77777777" w:rsidR="00AB4705" w:rsidRPr="00A25A28" w:rsidRDefault="00AB4705" w:rsidP="00707BEB">
            <w:pPr>
              <w:pStyle w:val="afa"/>
              <w:spacing w:before="120" w:after="120"/>
              <w:jc w:val="center"/>
            </w:pPr>
            <w:r>
              <w:t>1</w:t>
            </w:r>
          </w:p>
        </w:tc>
        <w:tc>
          <w:tcPr>
            <w:tcW w:w="3119" w:type="dxa"/>
          </w:tcPr>
          <w:p w14:paraId="7C06CD77" w14:textId="77777777" w:rsidR="00AB4705" w:rsidRPr="00A25A28" w:rsidRDefault="00AB4705" w:rsidP="00707BEB">
            <w:pPr>
              <w:pStyle w:val="afa"/>
              <w:spacing w:before="120" w:after="120"/>
              <w:jc w:val="center"/>
            </w:pPr>
            <w:r>
              <w:rPr>
                <w:lang w:val="en-US"/>
              </w:rPr>
              <w:t>Id (</w:t>
            </w:r>
            <w:r>
              <w:t>ИД)</w:t>
            </w:r>
          </w:p>
        </w:tc>
        <w:tc>
          <w:tcPr>
            <w:tcW w:w="1559" w:type="dxa"/>
          </w:tcPr>
          <w:p w14:paraId="2C054D9C" w14:textId="77777777" w:rsidR="00AB4705" w:rsidRPr="00A25A28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Guid</w:t>
            </w:r>
          </w:p>
        </w:tc>
        <w:tc>
          <w:tcPr>
            <w:tcW w:w="4530" w:type="dxa"/>
          </w:tcPr>
          <w:p w14:paraId="627F2B6B" w14:textId="77777777" w:rsidR="00AB4705" w:rsidRPr="0009282C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t>Идентификатор пользователя</w:t>
            </w:r>
          </w:p>
        </w:tc>
      </w:tr>
      <w:tr w:rsidR="00AB4705" w:rsidRPr="00355301" w14:paraId="5E676F5B" w14:textId="77777777" w:rsidTr="00707BEB">
        <w:tc>
          <w:tcPr>
            <w:tcW w:w="562" w:type="dxa"/>
          </w:tcPr>
          <w:p w14:paraId="0CC4098B" w14:textId="77777777" w:rsidR="00AB4705" w:rsidRDefault="00AB4705" w:rsidP="00707BEB">
            <w:pPr>
              <w:pStyle w:val="afa"/>
              <w:spacing w:before="120" w:after="120"/>
              <w:jc w:val="center"/>
            </w:pPr>
            <w:r>
              <w:t>2</w:t>
            </w:r>
          </w:p>
        </w:tc>
        <w:tc>
          <w:tcPr>
            <w:tcW w:w="3119" w:type="dxa"/>
          </w:tcPr>
          <w:p w14:paraId="57AEBF42" w14:textId="77777777" w:rsidR="00AB4705" w:rsidRPr="0009282C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559" w:type="dxa"/>
          </w:tcPr>
          <w:p w14:paraId="65EC35CB" w14:textId="77777777" w:rsidR="00AB4705" w:rsidRPr="0009282C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530" w:type="dxa"/>
          </w:tcPr>
          <w:p w14:paraId="31D89F63" w14:textId="77777777" w:rsidR="00AB4705" w:rsidRPr="00355301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t>Имя пользователя</w:t>
            </w:r>
          </w:p>
        </w:tc>
      </w:tr>
      <w:tr w:rsidR="00AB4705" w:rsidRPr="002B24FF" w14:paraId="0F148006" w14:textId="77777777" w:rsidTr="00707BEB">
        <w:tc>
          <w:tcPr>
            <w:tcW w:w="562" w:type="dxa"/>
          </w:tcPr>
          <w:p w14:paraId="4127E075" w14:textId="77777777" w:rsidR="00AB4705" w:rsidRPr="00355301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19" w:type="dxa"/>
          </w:tcPr>
          <w:p w14:paraId="31DABFA6" w14:textId="77777777" w:rsidR="00AB4705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NormalizedUserName</w:t>
            </w:r>
          </w:p>
        </w:tc>
        <w:tc>
          <w:tcPr>
            <w:tcW w:w="1559" w:type="dxa"/>
          </w:tcPr>
          <w:p w14:paraId="2FF7004C" w14:textId="77777777" w:rsidR="00AB4705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530" w:type="dxa"/>
          </w:tcPr>
          <w:p w14:paraId="31D337E8" w14:textId="77777777" w:rsidR="00AB4705" w:rsidRDefault="00AB4705" w:rsidP="00707BEB">
            <w:pPr>
              <w:pStyle w:val="afa"/>
              <w:spacing w:before="120" w:after="120"/>
              <w:jc w:val="center"/>
            </w:pPr>
            <w:r>
              <w:t>Имя пользователя записанная заглавными буквами</w:t>
            </w:r>
          </w:p>
        </w:tc>
      </w:tr>
      <w:tr w:rsidR="00AB4705" w:rsidRPr="0009282C" w14:paraId="2823CCEB" w14:textId="77777777" w:rsidTr="00707BEB">
        <w:tc>
          <w:tcPr>
            <w:tcW w:w="562" w:type="dxa"/>
          </w:tcPr>
          <w:p w14:paraId="20801743" w14:textId="77777777" w:rsidR="00AB4705" w:rsidRDefault="00AB4705" w:rsidP="00707BEB">
            <w:pPr>
              <w:pStyle w:val="afa"/>
              <w:spacing w:before="120" w:after="120"/>
              <w:jc w:val="center"/>
            </w:pPr>
            <w:r>
              <w:t>3</w:t>
            </w:r>
          </w:p>
        </w:tc>
        <w:tc>
          <w:tcPr>
            <w:tcW w:w="3119" w:type="dxa"/>
          </w:tcPr>
          <w:p w14:paraId="6D0917D7" w14:textId="77777777" w:rsidR="00AB4705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PasswordHash</w:t>
            </w:r>
          </w:p>
        </w:tc>
        <w:tc>
          <w:tcPr>
            <w:tcW w:w="1559" w:type="dxa"/>
          </w:tcPr>
          <w:p w14:paraId="10E47D48" w14:textId="77777777" w:rsidR="00AB4705" w:rsidRPr="0009282C" w:rsidRDefault="00AB4705" w:rsidP="00707BEB">
            <w:pPr>
              <w:pStyle w:val="afa"/>
              <w:spacing w:before="120"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530" w:type="dxa"/>
          </w:tcPr>
          <w:p w14:paraId="28A6F578" w14:textId="77777777" w:rsidR="00AB4705" w:rsidRPr="0009282C" w:rsidRDefault="00AB4705" w:rsidP="00707BEB">
            <w:pPr>
              <w:pStyle w:val="afa"/>
              <w:spacing w:before="120" w:after="120"/>
              <w:jc w:val="center"/>
            </w:pPr>
            <w:r>
              <w:t>Хеш пин-кода пользователя</w:t>
            </w:r>
          </w:p>
        </w:tc>
      </w:tr>
    </w:tbl>
    <w:p w14:paraId="71FDACF9" w14:textId="77777777" w:rsidR="002375E1" w:rsidRDefault="002375E1" w:rsidP="00474E72">
      <w:pPr>
        <w:ind w:firstLine="0"/>
        <w:rPr>
          <w:lang w:val="ru-RU"/>
        </w:rPr>
      </w:pPr>
    </w:p>
    <w:p w14:paraId="19A1C2B4" w14:textId="3E53DC39" w:rsidR="00040558" w:rsidRDefault="00040558" w:rsidP="002B6808">
      <w:pPr>
        <w:pStyle w:val="2"/>
        <w:rPr>
          <w:lang w:val="ru-RU"/>
        </w:rPr>
      </w:pPr>
      <w:bookmarkStart w:id="39" w:name="_Toc168503915"/>
      <w:r w:rsidRPr="00040558">
        <w:rPr>
          <w:lang w:val="ru-RU"/>
        </w:rPr>
        <w:t>2.</w:t>
      </w:r>
      <w:r w:rsidR="00DF2531">
        <w:rPr>
          <w:lang w:val="ru-RU"/>
        </w:rPr>
        <w:t>3</w:t>
      </w:r>
      <w:r w:rsidRPr="00040558">
        <w:rPr>
          <w:lang w:val="ru-RU"/>
        </w:rPr>
        <w:t xml:space="preserve"> Организация сбора, передачи, обработки и выдачи информации</w:t>
      </w:r>
      <w:bookmarkEnd w:id="39"/>
    </w:p>
    <w:p w14:paraId="7C4743F5" w14:textId="1C7140AB" w:rsidR="00040558" w:rsidRDefault="008E299B" w:rsidP="00040558">
      <w:pPr>
        <w:rPr>
          <w:lang w:val="ru-RU"/>
        </w:rPr>
      </w:pPr>
      <w:r>
        <w:rPr>
          <w:lang w:val="ru-RU"/>
        </w:rPr>
        <w:t>Сбор информации осуществляется путём ввода данных пользователем через веб-</w:t>
      </w:r>
      <w:r w:rsidR="00453381">
        <w:rPr>
          <w:lang w:val="ru-RU"/>
        </w:rPr>
        <w:t>интерфейс</w:t>
      </w:r>
      <w:r>
        <w:rPr>
          <w:lang w:val="ru-RU"/>
        </w:rPr>
        <w:t xml:space="preserve"> системы. Выдача списка книг</w:t>
      </w:r>
      <w:r w:rsidR="00E3737B" w:rsidRPr="00E3737B">
        <w:rPr>
          <w:lang w:val="ru-RU"/>
        </w:rPr>
        <w:t xml:space="preserve">, </w:t>
      </w:r>
      <w:r w:rsidR="00E3737B">
        <w:rPr>
          <w:lang w:val="ru-RU"/>
        </w:rPr>
        <w:t>коллекции</w:t>
      </w:r>
      <w:r>
        <w:rPr>
          <w:lang w:val="ru-RU"/>
        </w:rPr>
        <w:t xml:space="preserve"> и их просмотр также производится через веб-</w:t>
      </w:r>
      <w:r w:rsidR="00453381">
        <w:rPr>
          <w:lang w:val="ru-RU"/>
        </w:rPr>
        <w:t>интерфейс</w:t>
      </w:r>
      <w:r>
        <w:rPr>
          <w:lang w:val="ru-RU"/>
        </w:rPr>
        <w:t>. Обеспечение достоверности информации и регламентные процедуры обслуживания не требуется.</w:t>
      </w:r>
    </w:p>
    <w:p w14:paraId="21C8E084" w14:textId="48238693" w:rsidR="003A41B8" w:rsidRDefault="003A41B8" w:rsidP="007F1111">
      <w:pPr>
        <w:pStyle w:val="1"/>
        <w:spacing w:after="0"/>
        <w:rPr>
          <w:lang w:val="ru-RU"/>
        </w:rPr>
      </w:pPr>
      <w:bookmarkStart w:id="40" w:name="_Toc168503916"/>
      <w:r>
        <w:rPr>
          <w:lang w:val="ru-RU"/>
        </w:rPr>
        <w:lastRenderedPageBreak/>
        <w:t>3 Алгоритмическое обеспечение системы</w:t>
      </w:r>
      <w:bookmarkEnd w:id="40"/>
    </w:p>
    <w:p w14:paraId="45FDBA19" w14:textId="3CAFB95F" w:rsidR="003A41B8" w:rsidRDefault="003A41B8" w:rsidP="0019706E">
      <w:pPr>
        <w:pStyle w:val="2"/>
        <w:rPr>
          <w:lang w:val="ru-RU"/>
        </w:rPr>
      </w:pPr>
      <w:bookmarkStart w:id="41" w:name="_Toc168503917"/>
      <w:r>
        <w:rPr>
          <w:lang w:val="ru-RU"/>
        </w:rPr>
        <w:t xml:space="preserve">3.1 </w:t>
      </w:r>
      <w:r w:rsidRPr="006262D5">
        <w:rPr>
          <w:lang w:val="ru-RU"/>
        </w:rPr>
        <w:t>Алгоритм</w:t>
      </w:r>
      <w:r>
        <w:rPr>
          <w:lang w:val="ru-RU"/>
        </w:rPr>
        <w:t xml:space="preserve"> обмена информации между </w:t>
      </w:r>
      <w:r w:rsidR="002B6C3D">
        <w:rPr>
          <w:lang w:val="ru-RU"/>
        </w:rPr>
        <w:t>приложением</w:t>
      </w:r>
      <w:r>
        <w:rPr>
          <w:lang w:val="ru-RU"/>
        </w:rPr>
        <w:t xml:space="preserve"> и </w:t>
      </w:r>
      <w:r>
        <w:t>API</w:t>
      </w:r>
      <w:r w:rsidRPr="003A41B8">
        <w:rPr>
          <w:lang w:val="ru-RU"/>
        </w:rPr>
        <w:t xml:space="preserve"> </w:t>
      </w:r>
      <w:r w:rsidR="00D54564">
        <w:rPr>
          <w:lang w:val="ru-RU"/>
        </w:rPr>
        <w:t>искусственного интеллекта</w:t>
      </w:r>
      <w:bookmarkEnd w:id="41"/>
    </w:p>
    <w:p w14:paraId="7211D7F6" w14:textId="0D5D5BCF" w:rsidR="003A41B8" w:rsidRPr="002B6C3D" w:rsidRDefault="002B6C3D" w:rsidP="003A41B8">
      <w:pPr>
        <w:rPr>
          <w:lang w:val="ru-RU"/>
        </w:rPr>
      </w:pPr>
      <w:r>
        <w:rPr>
          <w:lang w:val="ru-RU"/>
        </w:rPr>
        <w:t>Общая характеристика</w:t>
      </w:r>
      <w:r w:rsidRPr="002B6C3D">
        <w:rPr>
          <w:lang w:val="ru-RU"/>
        </w:rPr>
        <w:t xml:space="preserve">: </w:t>
      </w:r>
      <w:r>
        <w:rPr>
          <w:lang w:val="ru-RU"/>
        </w:rPr>
        <w:t xml:space="preserve">алгоритм предназначен для обмена информация между разрабатываемой системой и облачной службой Яндекса с заранее обученной моделью нейронной сети, который обобщает переданный текст. </w:t>
      </w:r>
      <w:r w:rsidR="006A5A6F">
        <w:rPr>
          <w:lang w:val="ru-RU"/>
        </w:rPr>
        <w:t>Вызывается конечным пользователем системы</w:t>
      </w:r>
      <w:r w:rsidR="00B747FE">
        <w:rPr>
          <w:lang w:val="ru-RU"/>
        </w:rPr>
        <w:t xml:space="preserve"> через веб-интерфейс на странице просмотра</w:t>
      </w:r>
      <w:r w:rsidR="003350C0">
        <w:rPr>
          <w:lang w:val="ru-RU"/>
        </w:rPr>
        <w:t xml:space="preserve"> книги</w:t>
      </w:r>
      <w:r w:rsidR="006A5A6F">
        <w:rPr>
          <w:lang w:val="ru-RU"/>
        </w:rPr>
        <w:t xml:space="preserve">. </w:t>
      </w:r>
      <w:r>
        <w:rPr>
          <w:lang w:val="ru-RU"/>
        </w:rPr>
        <w:t>Протокол обмена данными</w:t>
      </w:r>
      <w:r w:rsidRPr="002B6C3D">
        <w:rPr>
          <w:lang w:val="ru-RU"/>
        </w:rPr>
        <w:t xml:space="preserve"> </w:t>
      </w:r>
      <w:r>
        <w:rPr>
          <w:lang w:val="ru-RU"/>
        </w:rPr>
        <w:t>между двумя система</w:t>
      </w:r>
      <w:r w:rsidR="006A5A6F">
        <w:rPr>
          <w:lang w:val="ru-RU"/>
        </w:rPr>
        <w:t>ми</w:t>
      </w:r>
      <w:r>
        <w:rPr>
          <w:lang w:val="ru-RU"/>
        </w:rPr>
        <w:t xml:space="preserve"> – </w:t>
      </w:r>
      <w:r>
        <w:t>HTTPS</w:t>
      </w:r>
      <w:r w:rsidRPr="002B6C3D">
        <w:rPr>
          <w:lang w:val="ru-RU"/>
        </w:rPr>
        <w:t>.</w:t>
      </w:r>
    </w:p>
    <w:p w14:paraId="61B3837C" w14:textId="0E9E628A" w:rsidR="002B6C3D" w:rsidRDefault="002B6C3D" w:rsidP="003A41B8">
      <w:pPr>
        <w:rPr>
          <w:lang w:val="ru-RU"/>
        </w:rPr>
      </w:pPr>
      <w:r>
        <w:rPr>
          <w:lang w:val="ru-RU"/>
        </w:rPr>
        <w:t>Результат выполнения</w:t>
      </w:r>
      <w:r w:rsidRPr="002B6C3D">
        <w:rPr>
          <w:lang w:val="ru-RU"/>
        </w:rPr>
        <w:t xml:space="preserve">: </w:t>
      </w:r>
      <w:r>
        <w:rPr>
          <w:lang w:val="ru-RU"/>
        </w:rPr>
        <w:t>список строк обобщения, переданного на вход текста.</w:t>
      </w:r>
    </w:p>
    <w:p w14:paraId="0A484723" w14:textId="72F78499" w:rsidR="006A5A6F" w:rsidRPr="00BC5FF7" w:rsidRDefault="006A5A6F" w:rsidP="003A41B8">
      <w:pPr>
        <w:rPr>
          <w:lang w:val="ru-RU"/>
        </w:rPr>
      </w:pPr>
      <w:r>
        <w:rPr>
          <w:lang w:val="ru-RU"/>
        </w:rPr>
        <w:t>Логическое описание</w:t>
      </w:r>
      <w:r w:rsidRPr="006A5A6F">
        <w:rPr>
          <w:lang w:val="ru-RU"/>
        </w:rPr>
        <w:t xml:space="preserve">: </w:t>
      </w:r>
      <w:r>
        <w:rPr>
          <w:lang w:val="ru-RU"/>
        </w:rPr>
        <w:t xml:space="preserve">схема алгоритма </w:t>
      </w:r>
      <w:r w:rsidR="00BC5FF7">
        <w:rPr>
          <w:lang w:val="ru-RU"/>
        </w:rPr>
        <w:t>изображена на рисунке 3.1.</w:t>
      </w:r>
    </w:p>
    <w:p w14:paraId="0518E9D4" w14:textId="7C7D6FDF" w:rsidR="003A41B8" w:rsidRPr="0084274A" w:rsidRDefault="003A41B8" w:rsidP="003A41B8">
      <w:pPr>
        <w:pStyle w:val="2"/>
        <w:rPr>
          <w:lang w:val="ru-RU"/>
        </w:rPr>
      </w:pPr>
      <w:bookmarkStart w:id="42" w:name="_Toc168503918"/>
      <w:r>
        <w:rPr>
          <w:lang w:val="ru-RU"/>
        </w:rPr>
        <w:t xml:space="preserve">3.2 Алгоритм </w:t>
      </w:r>
      <w:r w:rsidR="00CB5055">
        <w:rPr>
          <w:lang w:val="ru-RU"/>
        </w:rPr>
        <w:t>добавления</w:t>
      </w:r>
      <w:r w:rsidR="00DE0745">
        <w:rPr>
          <w:lang w:val="ru-RU"/>
        </w:rPr>
        <w:t xml:space="preserve"> электронной</w:t>
      </w:r>
      <w:r w:rsidR="00CB5055">
        <w:rPr>
          <w:lang w:val="ru-RU"/>
        </w:rPr>
        <w:t xml:space="preserve"> книги в </w:t>
      </w:r>
      <w:r w:rsidR="0084274A">
        <w:rPr>
          <w:lang w:val="ru-RU"/>
        </w:rPr>
        <w:t>библиотеку</w:t>
      </w:r>
      <w:bookmarkEnd w:id="42"/>
    </w:p>
    <w:p w14:paraId="10B3027E" w14:textId="69A50CA5" w:rsidR="006A5A6F" w:rsidRDefault="006A5A6F" w:rsidP="006A5A6F">
      <w:pPr>
        <w:rPr>
          <w:lang w:val="ru-RU"/>
        </w:rPr>
      </w:pPr>
      <w:r>
        <w:rPr>
          <w:lang w:val="ru-RU"/>
        </w:rPr>
        <w:t>Общая характеристика</w:t>
      </w:r>
      <w:r w:rsidRPr="006A5A6F">
        <w:rPr>
          <w:lang w:val="ru-RU"/>
        </w:rPr>
        <w:t xml:space="preserve">: </w:t>
      </w:r>
      <w:r>
        <w:rPr>
          <w:lang w:val="ru-RU"/>
        </w:rPr>
        <w:t xml:space="preserve">алгоритм предназначен для добавления записи об электронной книге СУБД, а также сохранения файла на дисковую систему, и дальнейшей индексации всего текста книги. </w:t>
      </w:r>
      <w:r w:rsidR="00D45F05">
        <w:rPr>
          <w:lang w:val="ru-RU"/>
        </w:rPr>
        <w:t>Выполняется,</w:t>
      </w:r>
      <w:r>
        <w:rPr>
          <w:lang w:val="ru-RU"/>
        </w:rPr>
        <w:t xml:space="preserve"> когда пользователь добавляет свою копию электронной книги в систему</w:t>
      </w:r>
      <w:r w:rsidR="00D45F05">
        <w:rPr>
          <w:lang w:val="ru-RU"/>
        </w:rPr>
        <w:t xml:space="preserve"> через веб-интерфейс</w:t>
      </w:r>
      <w:r w:rsidR="002C3EEE">
        <w:rPr>
          <w:lang w:val="ru-RU"/>
        </w:rPr>
        <w:t xml:space="preserve"> на странице списка книг</w:t>
      </w:r>
      <w:r w:rsidR="006844F3">
        <w:rPr>
          <w:lang w:val="ru-RU"/>
        </w:rPr>
        <w:t xml:space="preserve"> через диалоговое окно редактирования книги</w:t>
      </w:r>
      <w:r>
        <w:rPr>
          <w:lang w:val="ru-RU"/>
        </w:rPr>
        <w:t>.</w:t>
      </w:r>
    </w:p>
    <w:p w14:paraId="4B586FA2" w14:textId="6E6958AB" w:rsidR="002C3EEE" w:rsidRDefault="002C3EEE" w:rsidP="002C3EEE">
      <w:pPr>
        <w:rPr>
          <w:lang w:val="ru-RU"/>
        </w:rPr>
      </w:pPr>
      <w:r>
        <w:rPr>
          <w:lang w:val="ru-RU"/>
        </w:rPr>
        <w:t>Результат выполнения</w:t>
      </w:r>
      <w:r w:rsidRPr="002B6C3D">
        <w:rPr>
          <w:lang w:val="ru-RU"/>
        </w:rPr>
        <w:t>:</w:t>
      </w:r>
      <w:r w:rsidR="001A5E6C">
        <w:rPr>
          <w:lang w:val="ru-RU"/>
        </w:rPr>
        <w:t xml:space="preserve"> объект класса</w:t>
      </w:r>
      <w:r w:rsidR="001A5E6C" w:rsidRPr="001A5E6C">
        <w:rPr>
          <w:lang w:val="ru-RU"/>
        </w:rPr>
        <w:t xml:space="preserve"> </w:t>
      </w:r>
      <w:r w:rsidR="00BC5FF7">
        <w:rPr>
          <w:lang w:val="ru-RU"/>
        </w:rPr>
        <w:t>«</w:t>
      </w:r>
      <w:r w:rsidR="001A5E6C">
        <w:t>BookDto</w:t>
      </w:r>
      <w:r w:rsidR="00BC5FF7">
        <w:rPr>
          <w:lang w:val="ru-RU"/>
        </w:rPr>
        <w:t>»</w:t>
      </w:r>
      <w:r>
        <w:rPr>
          <w:lang w:val="ru-RU"/>
        </w:rPr>
        <w:t xml:space="preserve">, </w:t>
      </w:r>
      <w:r w:rsidR="001A5E6C">
        <w:rPr>
          <w:lang w:val="ru-RU"/>
        </w:rPr>
        <w:t>добавленная в базу данных</w:t>
      </w:r>
      <w:r>
        <w:rPr>
          <w:lang w:val="ru-RU"/>
        </w:rPr>
        <w:t>.</w:t>
      </w:r>
    </w:p>
    <w:p w14:paraId="1ABF6DEC" w14:textId="3FCCE001" w:rsidR="009F6722" w:rsidRDefault="002C3EEE" w:rsidP="002C3EEE">
      <w:pPr>
        <w:rPr>
          <w:lang w:val="ru-RU"/>
        </w:rPr>
      </w:pPr>
      <w:r>
        <w:rPr>
          <w:lang w:val="ru-RU"/>
        </w:rPr>
        <w:t>Логическое описание</w:t>
      </w:r>
      <w:r w:rsidRPr="006A5A6F">
        <w:rPr>
          <w:lang w:val="ru-RU"/>
        </w:rPr>
        <w:t xml:space="preserve">: </w:t>
      </w:r>
      <w:r>
        <w:rPr>
          <w:lang w:val="ru-RU"/>
        </w:rPr>
        <w:t xml:space="preserve">схема алгоритма </w:t>
      </w:r>
      <w:r w:rsidR="00BC5FF7">
        <w:rPr>
          <w:lang w:val="ru-RU"/>
        </w:rPr>
        <w:t>изображена на рисунке 3.2.</w:t>
      </w:r>
    </w:p>
    <w:p w14:paraId="31BA5843" w14:textId="77777777" w:rsidR="009F6722" w:rsidRDefault="009F6722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F94E8D7" w14:textId="734D39EA" w:rsidR="009F6722" w:rsidRDefault="009F6722" w:rsidP="009F6722">
      <w:pPr>
        <w:pStyle w:val="aff8"/>
      </w:pPr>
      <w:r>
        <w:lastRenderedPageBreak/>
        <w:drawing>
          <wp:inline distT="0" distB="0" distL="0" distR="0" wp14:anchorId="55383423" wp14:editId="5C0B2CE7">
            <wp:extent cx="2506990" cy="8321040"/>
            <wp:effectExtent l="0" t="0" r="7620" b="3810"/>
            <wp:docPr id="630195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245" cy="834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FFAFE" w14:textId="2BB1D068" w:rsidR="002C3EEE" w:rsidRDefault="009F6722" w:rsidP="009F6722">
      <w:pPr>
        <w:pStyle w:val="aff8"/>
      </w:pPr>
      <w:r>
        <w:t>Рисунок 3.1 – Схема алгоритма обмена информации между приложением и API</w:t>
      </w:r>
      <w:r w:rsidRPr="009F6722">
        <w:t xml:space="preserve"> </w:t>
      </w:r>
      <w:r>
        <w:t>исскуственного интеллекта</w:t>
      </w:r>
    </w:p>
    <w:p w14:paraId="489988BC" w14:textId="6265C96C" w:rsidR="005D16EE" w:rsidRDefault="00843411" w:rsidP="005D16EE">
      <w:pPr>
        <w:pStyle w:val="aff8"/>
      </w:pPr>
      <w:r>
        <w:lastRenderedPageBreak/>
        <w:drawing>
          <wp:inline distT="0" distB="0" distL="0" distR="0" wp14:anchorId="401E1C0B" wp14:editId="02FB3E4A">
            <wp:extent cx="3915627" cy="8717280"/>
            <wp:effectExtent l="0" t="0" r="8890" b="7620"/>
            <wp:docPr id="208982436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190" cy="873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B826" w14:textId="16CB51FD" w:rsidR="002C3EEE" w:rsidRPr="006A5A6F" w:rsidRDefault="005D16EE" w:rsidP="00F50DDB">
      <w:pPr>
        <w:pStyle w:val="aff8"/>
      </w:pPr>
      <w:r>
        <w:t xml:space="preserve">Рисунок 3.2 – Схема алгоритма </w:t>
      </w:r>
      <w:r w:rsidR="00843411">
        <w:t>добавления электронной книги в библиотеку</w:t>
      </w:r>
    </w:p>
    <w:p w14:paraId="7603DEED" w14:textId="44E33693" w:rsidR="00CA1978" w:rsidRDefault="005A7861" w:rsidP="00BC1F55">
      <w:pPr>
        <w:pStyle w:val="1"/>
        <w:spacing w:after="0"/>
        <w:rPr>
          <w:lang w:val="ru-RU"/>
        </w:rPr>
      </w:pPr>
      <w:bookmarkStart w:id="43" w:name="_Toc137779098"/>
      <w:bookmarkStart w:id="44" w:name="_Toc139287416"/>
      <w:bookmarkStart w:id="45" w:name="_Toc139371000"/>
      <w:bookmarkStart w:id="46" w:name="_Toc156840819"/>
      <w:bookmarkStart w:id="47" w:name="_Toc168503919"/>
      <w:r w:rsidRPr="005A7861">
        <w:rPr>
          <w:lang w:val="ru-RU"/>
        </w:rPr>
        <w:lastRenderedPageBreak/>
        <w:t>4</w:t>
      </w:r>
      <w:r w:rsidR="004C0CB4" w:rsidRPr="004C0CB4">
        <w:rPr>
          <w:lang w:val="ru-RU"/>
        </w:rPr>
        <w:t xml:space="preserve"> </w:t>
      </w:r>
      <w:bookmarkEnd w:id="43"/>
      <w:bookmarkEnd w:id="44"/>
      <w:bookmarkEnd w:id="45"/>
      <w:bookmarkEnd w:id="46"/>
      <w:r w:rsidR="00C92698" w:rsidRPr="00C92698">
        <w:rPr>
          <w:lang w:val="ru-RU"/>
        </w:rPr>
        <w:t>Программное обеспечение системы</w:t>
      </w:r>
      <w:bookmarkEnd w:id="47"/>
    </w:p>
    <w:p w14:paraId="26674D86" w14:textId="434BA09E" w:rsidR="004C759A" w:rsidRPr="00463B37" w:rsidRDefault="005A7861" w:rsidP="00BC1F55">
      <w:pPr>
        <w:pStyle w:val="2"/>
        <w:rPr>
          <w:lang w:val="ru-RU"/>
        </w:rPr>
      </w:pPr>
      <w:bookmarkStart w:id="48" w:name="_Toc168503920"/>
      <w:r w:rsidRPr="005A7861">
        <w:rPr>
          <w:lang w:val="ru-RU"/>
        </w:rPr>
        <w:t>4</w:t>
      </w:r>
      <w:r w:rsidR="004C759A">
        <w:rPr>
          <w:lang w:val="ru-RU"/>
        </w:rPr>
        <w:t xml:space="preserve">.1 </w:t>
      </w:r>
      <w:r w:rsidR="00746A0A" w:rsidRPr="00746A0A">
        <w:rPr>
          <w:lang w:val="ru-RU"/>
        </w:rPr>
        <w:t>Структура программного обеспечения и функции его компонентов</w:t>
      </w:r>
      <w:bookmarkEnd w:id="48"/>
    </w:p>
    <w:p w14:paraId="2E1E83A4" w14:textId="227508E9" w:rsidR="005A7861" w:rsidRPr="00FB0ACB" w:rsidRDefault="005A7861" w:rsidP="005A7861">
      <w:pPr>
        <w:rPr>
          <w:lang w:val="ru-RU"/>
        </w:rPr>
      </w:pPr>
      <w:r>
        <w:rPr>
          <w:lang w:val="ru-RU"/>
        </w:rPr>
        <w:t>Система создаётся для использования на настольных системах пользователей,</w:t>
      </w:r>
      <w:r w:rsidR="00FB0ACB" w:rsidRPr="00FB0ACB">
        <w:rPr>
          <w:lang w:val="ru-RU"/>
        </w:rPr>
        <w:t xml:space="preserve"> </w:t>
      </w:r>
      <w:r w:rsidR="00FB0ACB">
        <w:rPr>
          <w:lang w:val="ru-RU"/>
        </w:rPr>
        <w:t>а</w:t>
      </w:r>
      <w:r>
        <w:rPr>
          <w:lang w:val="ru-RU"/>
        </w:rPr>
        <w:t xml:space="preserve"> также возможна работа на мобильных устройствах</w:t>
      </w:r>
      <w:r w:rsidR="00FB0ACB">
        <w:rPr>
          <w:lang w:val="ru-RU"/>
        </w:rPr>
        <w:t>.</w:t>
      </w:r>
    </w:p>
    <w:p w14:paraId="4E37CC60" w14:textId="2A773984" w:rsidR="0010577C" w:rsidRDefault="005A7861" w:rsidP="00F366E4">
      <w:pPr>
        <w:pStyle w:val="2"/>
        <w:rPr>
          <w:lang w:val="ru-RU"/>
        </w:rPr>
      </w:pPr>
      <w:bookmarkStart w:id="49" w:name="_Toc137779102"/>
      <w:bookmarkStart w:id="50" w:name="_Toc139287420"/>
      <w:bookmarkStart w:id="51" w:name="_Toc139371004"/>
      <w:bookmarkStart w:id="52" w:name="_Toc156840823"/>
      <w:bookmarkStart w:id="53" w:name="_Toc168503921"/>
      <w:bookmarkStart w:id="54" w:name="_Toc137779101"/>
      <w:bookmarkStart w:id="55" w:name="_Toc139287419"/>
      <w:bookmarkStart w:id="56" w:name="_Toc139371003"/>
      <w:bookmarkStart w:id="57" w:name="_Toc156840822"/>
      <w:r w:rsidRPr="005A7861">
        <w:rPr>
          <w:lang w:val="ru-RU"/>
        </w:rPr>
        <w:t>4</w:t>
      </w:r>
      <w:r w:rsidR="0010577C">
        <w:rPr>
          <w:lang w:val="ru-RU"/>
        </w:rPr>
        <w:t>.</w:t>
      </w:r>
      <w:r w:rsidR="00BF20DA">
        <w:rPr>
          <w:lang w:val="ru-RU"/>
        </w:rPr>
        <w:t>2</w:t>
      </w:r>
      <w:r w:rsidR="0010577C" w:rsidRPr="00C9263D">
        <w:rPr>
          <w:lang w:val="ru-RU"/>
        </w:rPr>
        <w:t xml:space="preserve"> </w:t>
      </w:r>
      <w:bookmarkEnd w:id="49"/>
      <w:bookmarkEnd w:id="50"/>
      <w:bookmarkEnd w:id="51"/>
      <w:bookmarkEnd w:id="52"/>
      <w:r w:rsidR="0010577C" w:rsidRPr="0010577C">
        <w:rPr>
          <w:lang w:val="ru-RU"/>
        </w:rPr>
        <w:t>Выбор компонентов программного обеспечения</w:t>
      </w:r>
      <w:bookmarkEnd w:id="53"/>
    </w:p>
    <w:p w14:paraId="4DA85651" w14:textId="22BF385E" w:rsidR="0010577C" w:rsidRDefault="0010577C" w:rsidP="0010577C">
      <w:pPr>
        <w:pStyle w:val="Textbody"/>
        <w:spacing w:after="0"/>
        <w:ind w:firstLine="709"/>
        <w:jc w:val="both"/>
        <w:rPr>
          <w:lang w:val="ru-RU"/>
        </w:rPr>
      </w:pPr>
      <w:r>
        <w:rPr>
          <w:lang w:val="ru-RU"/>
        </w:rPr>
        <w:t>В качестве основной</w:t>
      </w:r>
      <w:r w:rsidR="00FB0ACB">
        <w:rPr>
          <w:lang w:val="ru-RU"/>
        </w:rPr>
        <w:t xml:space="preserve"> встраиваемой</w:t>
      </w:r>
      <w:r>
        <w:rPr>
          <w:lang w:val="ru-RU"/>
        </w:rPr>
        <w:t xml:space="preserve"> среды разработки (</w:t>
      </w:r>
      <w:r>
        <w:t>IDE</w:t>
      </w:r>
      <w:r w:rsidRPr="008D39BB">
        <w:rPr>
          <w:lang w:val="ru-RU"/>
        </w:rPr>
        <w:t>)</w:t>
      </w:r>
      <w:r>
        <w:rPr>
          <w:lang w:val="ru-RU"/>
        </w:rPr>
        <w:t xml:space="preserve"> используется </w:t>
      </w:r>
      <w:r w:rsidR="006163BE">
        <w:t>JetBrains</w:t>
      </w:r>
      <w:r w:rsidR="006163BE" w:rsidRPr="006163BE">
        <w:rPr>
          <w:lang w:val="ru-RU"/>
        </w:rPr>
        <w:t xml:space="preserve"> </w:t>
      </w:r>
      <w:r w:rsidR="006163BE">
        <w:t>Rider</w:t>
      </w:r>
      <w:r w:rsidR="006163BE">
        <w:rPr>
          <w:lang w:val="ru-RU"/>
        </w:rPr>
        <w:t>.</w:t>
      </w:r>
      <w:r>
        <w:rPr>
          <w:lang w:val="ru-RU"/>
        </w:rPr>
        <w:t xml:space="preserve"> </w:t>
      </w:r>
    </w:p>
    <w:p w14:paraId="4E043A4A" w14:textId="04796493" w:rsidR="0010577C" w:rsidRPr="00096AE9" w:rsidRDefault="0010577C" w:rsidP="0010577C">
      <w:pPr>
        <w:pStyle w:val="Textbody"/>
        <w:spacing w:after="0"/>
        <w:ind w:firstLine="709"/>
        <w:jc w:val="both"/>
        <w:rPr>
          <w:lang w:val="ru-RU"/>
        </w:rPr>
      </w:pPr>
      <w:r>
        <w:rPr>
          <w:lang w:val="ru-RU"/>
        </w:rPr>
        <w:t xml:space="preserve">Для работы серверной части требуется среда исполнения </w:t>
      </w:r>
      <w:r w:rsidRPr="00573080">
        <w:rPr>
          <w:lang w:val="ru-RU"/>
        </w:rPr>
        <w:t>.</w:t>
      </w:r>
      <w:r>
        <w:rPr>
          <w:lang w:val="ru-RU"/>
        </w:rPr>
        <w:t xml:space="preserve">NET версии </w:t>
      </w:r>
      <w:r w:rsidR="00883370">
        <w:rPr>
          <w:lang w:val="ru-RU"/>
        </w:rPr>
        <w:t>8</w:t>
      </w:r>
      <w:r>
        <w:rPr>
          <w:lang w:val="ru-RU"/>
        </w:rPr>
        <w:t xml:space="preserve"> и выше. Далее перечислены сторонние пакеты серверной части</w:t>
      </w:r>
      <w:r w:rsidRPr="00096AE9">
        <w:rPr>
          <w:lang w:val="ru-RU"/>
        </w:rPr>
        <w:t>:</w:t>
      </w:r>
    </w:p>
    <w:p w14:paraId="133D130F" w14:textId="76B29DB6" w:rsidR="0010577C" w:rsidRDefault="00A66BA2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</w:pPr>
      <w:r>
        <w:rPr>
          <w:lang w:val="ru-RU"/>
        </w:rPr>
        <w:t>веб</w:t>
      </w:r>
      <w:r w:rsidRPr="00BA6BD6">
        <w:t>-</w:t>
      </w:r>
      <w:r w:rsidR="0010577C">
        <w:rPr>
          <w:lang w:val="ru-RU"/>
        </w:rPr>
        <w:t>фреймворк</w:t>
      </w:r>
      <w:r w:rsidR="0010577C" w:rsidRPr="00BA6BD6">
        <w:t xml:space="preserve"> </w:t>
      </w:r>
      <w:r w:rsidR="0010577C">
        <w:t>ASP.NET Core;</w:t>
      </w:r>
    </w:p>
    <w:p w14:paraId="0E906A6B" w14:textId="28955D5A" w:rsidR="00096AE9" w:rsidRDefault="00C67B60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>
        <w:rPr>
          <w:lang w:val="ru-RU"/>
        </w:rPr>
        <w:t>пакет</w:t>
      </w:r>
      <w:r w:rsidR="0010577C">
        <w:rPr>
          <w:lang w:val="ru-RU"/>
        </w:rPr>
        <w:t xml:space="preserve"> для работы с СУБД </w:t>
      </w:r>
      <w:r w:rsidR="0010577C">
        <w:t>Entity</w:t>
      </w:r>
      <w:r w:rsidR="0010577C" w:rsidRPr="00F04578">
        <w:rPr>
          <w:lang w:val="ru-RU"/>
        </w:rPr>
        <w:t xml:space="preserve"> </w:t>
      </w:r>
      <w:r w:rsidR="0010577C">
        <w:rPr>
          <w:lang w:val="ru-RU"/>
        </w:rPr>
        <w:t>Framework</w:t>
      </w:r>
      <w:r w:rsidR="005B6C6A" w:rsidRPr="005B6C6A">
        <w:rPr>
          <w:lang w:val="ru-RU"/>
        </w:rPr>
        <w:t xml:space="preserve"> </w:t>
      </w:r>
      <w:r w:rsidR="005B6C6A">
        <w:t>Core</w:t>
      </w:r>
      <w:r w:rsidRPr="00C67B60">
        <w:rPr>
          <w:lang w:val="ru-RU"/>
        </w:rPr>
        <w:t>;</w:t>
      </w:r>
    </w:p>
    <w:p w14:paraId="75FE935F" w14:textId="57FB39E1" w:rsidR="005B6C6A" w:rsidRDefault="005B6C6A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>
        <w:rPr>
          <w:lang w:val="ru-RU"/>
        </w:rPr>
        <w:t xml:space="preserve">пакет-драйвер для работы СУБД </w:t>
      </w:r>
      <w:r>
        <w:t>PostgreSQL</w:t>
      </w:r>
      <w:r w:rsidRPr="005B6C6A">
        <w:rPr>
          <w:lang w:val="ru-RU"/>
        </w:rPr>
        <w:t xml:space="preserve"> </w:t>
      </w:r>
      <w:r>
        <w:t>Npgsql</w:t>
      </w:r>
      <w:r w:rsidRPr="005B6C6A">
        <w:rPr>
          <w:lang w:val="ru-RU"/>
        </w:rPr>
        <w:t>;</w:t>
      </w:r>
    </w:p>
    <w:p w14:paraId="2EF9CE3B" w14:textId="79366306" w:rsidR="00C67B60" w:rsidRPr="00BA6BD6" w:rsidRDefault="00C67B60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>
        <w:rPr>
          <w:lang w:val="ru-RU"/>
        </w:rPr>
        <w:t xml:space="preserve">пакет для работы с </w:t>
      </w:r>
      <w:r w:rsidR="005246DE">
        <w:rPr>
          <w:lang w:val="ru-RU"/>
        </w:rPr>
        <w:t xml:space="preserve">облачным </w:t>
      </w:r>
      <w:r>
        <w:rPr>
          <w:lang w:val="ru-RU"/>
        </w:rPr>
        <w:t>сервисом</w:t>
      </w:r>
      <w:r w:rsidR="005246DE">
        <w:rPr>
          <w:lang w:val="ru-RU"/>
        </w:rPr>
        <w:t xml:space="preserve"> Яндекс</w:t>
      </w:r>
      <w:r>
        <w:rPr>
          <w:lang w:val="ru-RU"/>
        </w:rPr>
        <w:t xml:space="preserve"> </w:t>
      </w:r>
      <w:r>
        <w:t>Yandex</w:t>
      </w:r>
      <w:r w:rsidRPr="00FB0ACB">
        <w:rPr>
          <w:lang w:val="ru-RU"/>
        </w:rPr>
        <w:t>.</w:t>
      </w:r>
      <w:r>
        <w:t>Cloud</w:t>
      </w:r>
      <w:r w:rsidRPr="00FB0ACB">
        <w:rPr>
          <w:lang w:val="ru-RU"/>
        </w:rPr>
        <w:t>;</w:t>
      </w:r>
    </w:p>
    <w:p w14:paraId="48038520" w14:textId="6984E293" w:rsidR="00BA6BD6" w:rsidRDefault="00BA6BD6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>
        <w:rPr>
          <w:lang w:val="ru-RU"/>
        </w:rPr>
        <w:t xml:space="preserve">пакет для работы с </w:t>
      </w:r>
      <w:r>
        <w:t>PDF</w:t>
      </w:r>
      <w:r>
        <w:rPr>
          <w:lang w:val="ru-RU"/>
        </w:rPr>
        <w:t xml:space="preserve"> файлами </w:t>
      </w:r>
      <w:r>
        <w:t>PdfPig</w:t>
      </w:r>
      <w:r>
        <w:rPr>
          <w:lang w:val="ru-RU"/>
        </w:rPr>
        <w:t>.</w:t>
      </w:r>
    </w:p>
    <w:p w14:paraId="19F61D6B" w14:textId="12DEF602" w:rsidR="0010577C" w:rsidRDefault="0010577C" w:rsidP="004D4624">
      <w:pPr>
        <w:rPr>
          <w:lang w:val="ru-RU"/>
        </w:rPr>
      </w:pPr>
      <w:r>
        <w:rPr>
          <w:lang w:val="ru-RU"/>
        </w:rPr>
        <w:t xml:space="preserve">Для работы клиентской части нужен веб-сервер </w:t>
      </w:r>
      <w:r>
        <w:t>Nginx</w:t>
      </w:r>
      <w:r>
        <w:rPr>
          <w:lang w:val="ru-RU"/>
        </w:rPr>
        <w:t xml:space="preserve"> или </w:t>
      </w:r>
      <w:r>
        <w:t>Apache</w:t>
      </w:r>
      <w:r>
        <w:rPr>
          <w:lang w:val="ru-RU"/>
        </w:rPr>
        <w:t xml:space="preserve">. В основном клиентская часть тестировалась на </w:t>
      </w:r>
      <w:r>
        <w:t>Nginx</w:t>
      </w:r>
      <w:r>
        <w:rPr>
          <w:lang w:val="ru-RU"/>
        </w:rPr>
        <w:t>. Также</w:t>
      </w:r>
      <w:r w:rsidRPr="00F81231">
        <w:rPr>
          <w:lang w:val="ru-RU"/>
        </w:rPr>
        <w:t xml:space="preserve"> </w:t>
      </w:r>
      <w:r>
        <w:rPr>
          <w:lang w:val="ru-RU"/>
        </w:rPr>
        <w:t>как и с серверной частью использовались следующие сторонние пакеты</w:t>
      </w:r>
      <w:r w:rsidRPr="00426CB1">
        <w:rPr>
          <w:lang w:val="ru-RU"/>
        </w:rPr>
        <w:t>:</w:t>
      </w:r>
    </w:p>
    <w:p w14:paraId="11D35D2D" w14:textId="548C4AAA" w:rsidR="0010577C" w:rsidRPr="00426CB1" w:rsidRDefault="006A51BC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  <w:rPr>
          <w:lang w:val="ru-RU"/>
        </w:rPr>
      </w:pPr>
      <w:r>
        <w:rPr>
          <w:lang w:val="ru-RU"/>
        </w:rPr>
        <w:t>веб-</w:t>
      </w:r>
      <w:r w:rsidR="0010577C">
        <w:rPr>
          <w:lang w:val="ru-RU"/>
        </w:rPr>
        <w:t xml:space="preserve">фреймворк </w:t>
      </w:r>
      <w:r w:rsidR="0010577C">
        <w:t>Angular</w:t>
      </w:r>
      <w:r w:rsidR="0010577C">
        <w:rPr>
          <w:lang w:val="ru-RU"/>
        </w:rPr>
        <w:t xml:space="preserve"> 1</w:t>
      </w:r>
      <w:r w:rsidR="00A7714C">
        <w:t>7</w:t>
      </w:r>
      <w:r w:rsidR="0010577C">
        <w:t>;</w:t>
      </w:r>
    </w:p>
    <w:p w14:paraId="41E476A8" w14:textId="4FD1BB0B" w:rsidR="0087012A" w:rsidRPr="001366F3" w:rsidRDefault="00BA6BD6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</w:pPr>
      <w:r>
        <w:rPr>
          <w:lang w:val="ru-RU"/>
        </w:rPr>
        <w:t>пакет</w:t>
      </w:r>
      <w:r w:rsidRPr="00985CE7">
        <w:t xml:space="preserve"> </w:t>
      </w:r>
      <w:r w:rsidR="0010577C">
        <w:t>UI</w:t>
      </w:r>
      <w:r w:rsidR="00BB3EC2" w:rsidRPr="00A82C5F">
        <w:t>-</w:t>
      </w:r>
      <w:r w:rsidR="0010577C">
        <w:rPr>
          <w:lang w:val="ru-RU"/>
        </w:rPr>
        <w:t>компонентов</w:t>
      </w:r>
      <w:r w:rsidR="0010577C" w:rsidRPr="00426709">
        <w:t xml:space="preserve"> </w:t>
      </w:r>
      <w:r w:rsidR="0010577C">
        <w:t>Angular</w:t>
      </w:r>
      <w:r w:rsidR="0010577C" w:rsidRPr="00426709">
        <w:t xml:space="preserve"> </w:t>
      </w:r>
      <w:r w:rsidR="0010577C">
        <w:t>Material</w:t>
      </w:r>
      <w:r w:rsidR="00C54B1F" w:rsidRPr="00C54B1F">
        <w:t xml:space="preserve"> 17</w:t>
      </w:r>
      <w:r w:rsidR="0010577C">
        <w:t>;</w:t>
      </w:r>
    </w:p>
    <w:p w14:paraId="48424244" w14:textId="2A8B20C7" w:rsidR="001366F3" w:rsidRPr="001366F3" w:rsidRDefault="001366F3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  <w:rPr>
          <w:lang w:val="ru-RU"/>
        </w:rPr>
      </w:pPr>
      <w:r>
        <w:rPr>
          <w:lang w:val="ru-RU"/>
        </w:rPr>
        <w:t>пакет для работы со временем</w:t>
      </w:r>
      <w:r w:rsidRPr="001366F3">
        <w:rPr>
          <w:lang w:val="ru-RU"/>
        </w:rPr>
        <w:t>/</w:t>
      </w:r>
      <w:r>
        <w:rPr>
          <w:lang w:val="ru-RU"/>
        </w:rPr>
        <w:t xml:space="preserve">датами </w:t>
      </w:r>
      <w:r>
        <w:t>date</w:t>
      </w:r>
      <w:r w:rsidRPr="001366F3">
        <w:rPr>
          <w:lang w:val="ru-RU"/>
        </w:rPr>
        <w:t>-</w:t>
      </w:r>
      <w:r>
        <w:t>fns</w:t>
      </w:r>
      <w:r w:rsidRPr="001366F3">
        <w:rPr>
          <w:lang w:val="ru-RU"/>
        </w:rPr>
        <w:t>;</w:t>
      </w:r>
    </w:p>
    <w:p w14:paraId="5F3A1663" w14:textId="3C5DA1FA" w:rsidR="00BA6BD6" w:rsidRPr="00BA6BD6" w:rsidRDefault="00BA6BD6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  <w:rPr>
          <w:lang w:val="ru-RU"/>
        </w:rPr>
      </w:pPr>
      <w:r>
        <w:rPr>
          <w:lang w:val="ru-RU"/>
        </w:rPr>
        <w:t xml:space="preserve">пакет для </w:t>
      </w:r>
      <w:r w:rsidR="00985CE7">
        <w:rPr>
          <w:lang w:val="ru-RU"/>
        </w:rPr>
        <w:t xml:space="preserve">просмотра </w:t>
      </w:r>
      <w:r>
        <w:t>PDF</w:t>
      </w:r>
      <w:r>
        <w:rPr>
          <w:lang w:val="ru-RU"/>
        </w:rPr>
        <w:t xml:space="preserve"> </w:t>
      </w:r>
      <w:r w:rsidR="00985CE7">
        <w:rPr>
          <w:lang w:val="ru-RU"/>
        </w:rPr>
        <w:t xml:space="preserve">документов </w:t>
      </w:r>
      <w:r w:rsidR="00985CE7">
        <w:t>ngx</w:t>
      </w:r>
      <w:r w:rsidR="00985CE7" w:rsidRPr="00985CE7">
        <w:rPr>
          <w:lang w:val="ru-RU"/>
        </w:rPr>
        <w:t>-</w:t>
      </w:r>
      <w:r w:rsidR="00985CE7">
        <w:t>extended</w:t>
      </w:r>
      <w:r w:rsidR="00985CE7" w:rsidRPr="00985CE7">
        <w:rPr>
          <w:lang w:val="ru-RU"/>
        </w:rPr>
        <w:t>-</w:t>
      </w:r>
      <w:r w:rsidR="00985CE7">
        <w:t>pdf</w:t>
      </w:r>
      <w:r w:rsidR="00985CE7" w:rsidRPr="00985CE7">
        <w:rPr>
          <w:lang w:val="ru-RU"/>
        </w:rPr>
        <w:t>-</w:t>
      </w:r>
      <w:r w:rsidR="00985CE7">
        <w:t>viewer</w:t>
      </w:r>
      <w:r w:rsidR="00AA0BC5">
        <w:rPr>
          <w:lang w:val="ru-RU"/>
        </w:rPr>
        <w:t xml:space="preserve"> в </w:t>
      </w:r>
      <w:r w:rsidR="00AA0BC5">
        <w:t>Angular</w:t>
      </w:r>
      <w:r w:rsidR="00AA0BC5">
        <w:rPr>
          <w:lang w:val="ru-RU"/>
        </w:rPr>
        <w:t xml:space="preserve"> (сам</w:t>
      </w:r>
      <w:r w:rsidR="00AA0BC5" w:rsidRPr="00AA0BC5">
        <w:rPr>
          <w:lang w:val="ru-RU"/>
        </w:rPr>
        <w:t xml:space="preserve"> </w:t>
      </w:r>
      <w:r w:rsidR="00AA0BC5">
        <w:rPr>
          <w:lang w:val="ru-RU"/>
        </w:rPr>
        <w:t>этот пакет является «оберткой» над</w:t>
      </w:r>
      <w:r w:rsidR="00AA0BC5" w:rsidRPr="00AA0BC5">
        <w:rPr>
          <w:lang w:val="ru-RU"/>
        </w:rPr>
        <w:t xml:space="preserve"> </w:t>
      </w:r>
      <w:r w:rsidR="00AA0BC5">
        <w:rPr>
          <w:lang w:val="ru-RU"/>
        </w:rPr>
        <w:t xml:space="preserve">другим пакетом </w:t>
      </w:r>
      <w:r w:rsidR="00AA0BC5">
        <w:t>pdf</w:t>
      </w:r>
      <w:r w:rsidR="00AA0BC5" w:rsidRPr="00AA0BC5">
        <w:rPr>
          <w:lang w:val="ru-RU"/>
        </w:rPr>
        <w:t>.</w:t>
      </w:r>
      <w:r w:rsidR="00AA0BC5">
        <w:t>js</w:t>
      </w:r>
      <w:r w:rsidR="00AA0BC5" w:rsidRPr="00AA0BC5">
        <w:rPr>
          <w:lang w:val="ru-RU"/>
        </w:rPr>
        <w:t>)</w:t>
      </w:r>
      <w:r w:rsidR="00985CE7" w:rsidRPr="00C54B1F">
        <w:rPr>
          <w:lang w:val="ru-RU"/>
        </w:rPr>
        <w:t>.</w:t>
      </w:r>
    </w:p>
    <w:p w14:paraId="69024480" w14:textId="61674026" w:rsidR="00E14B93" w:rsidRPr="00D14958" w:rsidRDefault="00F3447C" w:rsidP="00E14B93">
      <w:pPr>
        <w:pStyle w:val="3"/>
        <w:rPr>
          <w:lang w:val="ru-RU"/>
        </w:rPr>
      </w:pPr>
      <w:bookmarkStart w:id="58" w:name="_Toc168503922"/>
      <w:r>
        <w:rPr>
          <w:lang w:val="ru-RU"/>
        </w:rPr>
        <w:t>4</w:t>
      </w:r>
      <w:r w:rsidR="00E14B93" w:rsidRPr="00E14B93">
        <w:rPr>
          <w:lang w:val="ru-RU"/>
        </w:rPr>
        <w:t xml:space="preserve">.2.1 </w:t>
      </w:r>
      <w:r w:rsidR="008F5786">
        <w:rPr>
          <w:lang w:val="ru-RU"/>
        </w:rPr>
        <w:t xml:space="preserve">Клиентская </w:t>
      </w:r>
      <w:r w:rsidR="007E3E52">
        <w:rPr>
          <w:lang w:val="ru-RU"/>
        </w:rPr>
        <w:t>о</w:t>
      </w:r>
      <w:r w:rsidR="00653941">
        <w:rPr>
          <w:lang w:val="ru-RU"/>
        </w:rPr>
        <w:t>п</w:t>
      </w:r>
      <w:r w:rsidR="00C74FC3">
        <w:rPr>
          <w:lang w:val="ru-RU"/>
        </w:rPr>
        <w:t>ерационная</w:t>
      </w:r>
      <w:r w:rsidR="00E14B93" w:rsidRPr="00E14B93">
        <w:rPr>
          <w:lang w:val="ru-RU"/>
        </w:rPr>
        <w:t xml:space="preserve"> система</w:t>
      </w:r>
      <w:bookmarkEnd w:id="58"/>
    </w:p>
    <w:p w14:paraId="0044D69A" w14:textId="1AF7556A" w:rsidR="00173035" w:rsidRDefault="000E668D" w:rsidP="00173035">
      <w:pPr>
        <w:rPr>
          <w:lang w:val="ru-RU"/>
        </w:rPr>
      </w:pPr>
      <w:r>
        <w:rPr>
          <w:lang w:val="ru-RU"/>
        </w:rPr>
        <w:t xml:space="preserve">Так как разрабатываемое решение представляет собой веб-приложение, то </w:t>
      </w:r>
      <w:r w:rsidR="008F5786">
        <w:rPr>
          <w:lang w:val="ru-RU"/>
        </w:rPr>
        <w:t xml:space="preserve">клиентская </w:t>
      </w:r>
      <w:r>
        <w:rPr>
          <w:lang w:val="ru-RU"/>
        </w:rPr>
        <w:t>операционная система может быть люб</w:t>
      </w:r>
      <w:r w:rsidR="006E50ED">
        <w:rPr>
          <w:lang w:val="ru-RU"/>
        </w:rPr>
        <w:t>ой, которая поддерживает любой современный браузер</w:t>
      </w:r>
      <w:r>
        <w:rPr>
          <w:lang w:val="ru-RU"/>
        </w:rPr>
        <w:t>.</w:t>
      </w:r>
    </w:p>
    <w:p w14:paraId="172B1460" w14:textId="50CFDBB4" w:rsidR="00173035" w:rsidRPr="00D14958" w:rsidRDefault="00B677D0" w:rsidP="00A4536D">
      <w:pPr>
        <w:pStyle w:val="3"/>
        <w:rPr>
          <w:lang w:val="ru-RU"/>
        </w:rPr>
      </w:pPr>
      <w:bookmarkStart w:id="59" w:name="_Toc168503923"/>
      <w:r>
        <w:rPr>
          <w:lang w:val="ru-RU"/>
        </w:rPr>
        <w:lastRenderedPageBreak/>
        <w:t>4</w:t>
      </w:r>
      <w:r w:rsidR="00173035" w:rsidRPr="00173035">
        <w:rPr>
          <w:lang w:val="ru-RU"/>
        </w:rPr>
        <w:t>.2.2 Инструментальное средство разработки и язык программирования</w:t>
      </w:r>
      <w:bookmarkEnd w:id="59"/>
    </w:p>
    <w:p w14:paraId="408D6CB5" w14:textId="53CAD896" w:rsidR="009424E7" w:rsidRPr="009424E7" w:rsidRDefault="009424E7" w:rsidP="009424E7">
      <w:pPr>
        <w:rPr>
          <w:b/>
          <w:lang w:val="ru-RU"/>
        </w:rPr>
      </w:pPr>
      <w:r w:rsidRPr="009424E7">
        <w:rPr>
          <w:lang w:val="ru-RU"/>
        </w:rPr>
        <w:t>Исходя из требований к разрабатываемой системе, которые были зафиксированы в техническом задании в качестве языка программирования был</w:t>
      </w:r>
      <w:r>
        <w:rPr>
          <w:lang w:val="ru-RU"/>
        </w:rPr>
        <w:t>и</w:t>
      </w:r>
      <w:r w:rsidRPr="009424E7">
        <w:rPr>
          <w:lang w:val="ru-RU"/>
        </w:rPr>
        <w:t xml:space="preserve"> выбран</w:t>
      </w:r>
      <w:r>
        <w:rPr>
          <w:lang w:val="ru-RU"/>
        </w:rPr>
        <w:t>ы</w:t>
      </w:r>
      <w:r w:rsidRPr="009424E7">
        <w:rPr>
          <w:lang w:val="ru-RU"/>
        </w:rPr>
        <w:t xml:space="preserve"> </w:t>
      </w:r>
      <w:r>
        <w:rPr>
          <w:lang w:val="ru-RU"/>
        </w:rPr>
        <w:t>С</w:t>
      </w:r>
      <w:r w:rsidRPr="009424E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TypeScript</w:t>
      </w:r>
      <w:r w:rsidRPr="009424E7">
        <w:rPr>
          <w:lang w:val="ru-RU"/>
        </w:rPr>
        <w:t>.</w:t>
      </w:r>
    </w:p>
    <w:p w14:paraId="350322F9" w14:textId="5F08A3DF" w:rsidR="00A4536D" w:rsidRPr="00463B37" w:rsidRDefault="009424E7" w:rsidP="00A4536D">
      <w:pPr>
        <w:rPr>
          <w:lang w:val="ru-RU"/>
        </w:rPr>
      </w:pPr>
      <w:r>
        <w:t>C</w:t>
      </w:r>
      <w:r w:rsidRPr="00683898">
        <w:rPr>
          <w:lang w:val="ru-RU"/>
        </w:rPr>
        <w:t>#</w:t>
      </w:r>
      <w:r w:rsidR="00906973">
        <w:rPr>
          <w:lang w:val="ru-RU"/>
        </w:rPr>
        <w:t xml:space="preserve"> - это кросс-платформенный</w:t>
      </w:r>
      <w:r w:rsidR="00906973" w:rsidRPr="00906973">
        <w:rPr>
          <w:lang w:val="ru-RU"/>
        </w:rPr>
        <w:t xml:space="preserve"> </w:t>
      </w:r>
      <w:r w:rsidR="00906973">
        <w:rPr>
          <w:lang w:val="ru-RU"/>
        </w:rPr>
        <w:t>язык программирования</w:t>
      </w:r>
      <w:r w:rsidR="00B36145">
        <w:rPr>
          <w:lang w:val="ru-RU"/>
        </w:rPr>
        <w:t xml:space="preserve"> (ЯП)</w:t>
      </w:r>
      <w:r w:rsidR="00906973">
        <w:rPr>
          <w:lang w:val="ru-RU"/>
        </w:rPr>
        <w:t xml:space="preserve"> общего назначения, который работает в бесплатной, кросс-платформенной среде </w:t>
      </w:r>
      <w:r w:rsidR="00906973" w:rsidRPr="00906973">
        <w:rPr>
          <w:lang w:val="ru-RU"/>
        </w:rPr>
        <w:t>.</w:t>
      </w:r>
      <w:r w:rsidR="00906973">
        <w:t>NET</w:t>
      </w:r>
      <w:r w:rsidR="003066BD">
        <w:rPr>
          <w:lang w:val="ru-RU"/>
        </w:rPr>
        <w:t>, разработанная компани</w:t>
      </w:r>
      <w:r w:rsidR="00576DDA">
        <w:rPr>
          <w:lang w:val="ru-RU"/>
        </w:rPr>
        <w:t>ей</w:t>
      </w:r>
      <w:r w:rsidR="003066BD">
        <w:rPr>
          <w:lang w:val="ru-RU"/>
        </w:rPr>
        <w:t xml:space="preserve"> </w:t>
      </w:r>
      <w:r w:rsidR="003066BD">
        <w:t>Microsoft</w:t>
      </w:r>
      <w:r w:rsidR="00906973">
        <w:rPr>
          <w:lang w:val="ru-RU"/>
        </w:rPr>
        <w:t xml:space="preserve"> </w:t>
      </w:r>
      <w:r w:rsidR="00906973" w:rsidRPr="00906973">
        <w:rPr>
          <w:lang w:val="ru-RU"/>
        </w:rPr>
        <w:t>[</w:t>
      </w:r>
      <w:r w:rsidR="00D95653" w:rsidRPr="0041058B">
        <w:rPr>
          <w:lang w:val="ru-RU"/>
        </w:rPr>
        <w:t>7</w:t>
      </w:r>
      <w:r w:rsidR="00906973" w:rsidRPr="00906973">
        <w:rPr>
          <w:lang w:val="ru-RU"/>
        </w:rPr>
        <w:t>]</w:t>
      </w:r>
      <w:r w:rsidR="00906973">
        <w:rPr>
          <w:lang w:val="ru-RU"/>
        </w:rPr>
        <w:t>.</w:t>
      </w:r>
      <w:r w:rsidR="00351A5A">
        <w:rPr>
          <w:lang w:val="ru-RU"/>
        </w:rPr>
        <w:t xml:space="preserve"> Синтаксис языка схож с языком программирования </w:t>
      </w:r>
      <w:r w:rsidR="00351A5A">
        <w:t>Java</w:t>
      </w:r>
      <w:r w:rsidR="00351A5A" w:rsidRPr="00B36145">
        <w:rPr>
          <w:lang w:val="ru-RU"/>
        </w:rPr>
        <w:t>.</w:t>
      </w:r>
      <w:r w:rsidR="00906973">
        <w:rPr>
          <w:lang w:val="ru-RU"/>
        </w:rPr>
        <w:t xml:space="preserve"> Написанный</w:t>
      </w:r>
      <w:r w:rsidR="00906973" w:rsidRPr="00906973">
        <w:rPr>
          <w:lang w:val="ru-RU"/>
        </w:rPr>
        <w:t xml:space="preserve"> </w:t>
      </w:r>
      <w:r w:rsidR="00906973">
        <w:rPr>
          <w:lang w:val="ru-RU"/>
        </w:rPr>
        <w:t>код</w:t>
      </w:r>
      <w:r w:rsidR="00031265">
        <w:rPr>
          <w:lang w:val="ru-RU"/>
        </w:rPr>
        <w:t xml:space="preserve"> на </w:t>
      </w:r>
      <w:r w:rsidR="00031265">
        <w:t>C</w:t>
      </w:r>
      <w:r w:rsidR="00031265" w:rsidRPr="00031265">
        <w:rPr>
          <w:lang w:val="ru-RU"/>
        </w:rPr>
        <w:t>#</w:t>
      </w:r>
      <w:r w:rsidR="00906973">
        <w:rPr>
          <w:lang w:val="ru-RU"/>
        </w:rPr>
        <w:t xml:space="preserve"> компилируется в промежуточный язык </w:t>
      </w:r>
      <w:r w:rsidR="00906973">
        <w:t>IL</w:t>
      </w:r>
      <w:r w:rsidR="00906973">
        <w:rPr>
          <w:lang w:val="ru-RU"/>
        </w:rPr>
        <w:t xml:space="preserve"> (</w:t>
      </w:r>
      <w:r w:rsidR="00906973">
        <w:t>Intermediate</w:t>
      </w:r>
      <w:r w:rsidR="00906973" w:rsidRPr="00906973">
        <w:rPr>
          <w:lang w:val="ru-RU"/>
        </w:rPr>
        <w:t xml:space="preserve"> </w:t>
      </w:r>
      <w:r w:rsidR="00906973">
        <w:t>Language</w:t>
      </w:r>
      <w:r w:rsidR="00906973" w:rsidRPr="00906973">
        <w:rPr>
          <w:lang w:val="ru-RU"/>
        </w:rPr>
        <w:t xml:space="preserve">), </w:t>
      </w:r>
      <w:r w:rsidR="00906973">
        <w:rPr>
          <w:lang w:val="ru-RU"/>
        </w:rPr>
        <w:t xml:space="preserve">который затем запускается в </w:t>
      </w:r>
      <w:r w:rsidR="00906973">
        <w:t>runtime</w:t>
      </w:r>
      <w:r w:rsidR="00906973" w:rsidRPr="00906973">
        <w:rPr>
          <w:lang w:val="ru-RU"/>
        </w:rPr>
        <w:t>-</w:t>
      </w:r>
      <w:r w:rsidR="00906973">
        <w:rPr>
          <w:lang w:val="ru-RU"/>
        </w:rPr>
        <w:t xml:space="preserve">среде </w:t>
      </w:r>
      <w:r w:rsidR="00906973" w:rsidRPr="00906973">
        <w:rPr>
          <w:lang w:val="ru-RU"/>
        </w:rPr>
        <w:t>.</w:t>
      </w:r>
      <w:r w:rsidR="00906973">
        <w:t>NET</w:t>
      </w:r>
      <w:r w:rsidR="00906973">
        <w:rPr>
          <w:lang w:val="ru-RU"/>
        </w:rPr>
        <w:t xml:space="preserve">. Среда может на лету компилировать часть </w:t>
      </w:r>
      <w:r w:rsidR="00906973">
        <w:t>IL</w:t>
      </w:r>
      <w:r w:rsidR="00906973">
        <w:rPr>
          <w:lang w:val="ru-RU"/>
        </w:rPr>
        <w:t xml:space="preserve"> код</w:t>
      </w:r>
      <w:r w:rsidR="00906973" w:rsidRPr="00906973">
        <w:rPr>
          <w:lang w:val="ru-RU"/>
        </w:rPr>
        <w:t xml:space="preserve"> </w:t>
      </w:r>
      <w:r w:rsidR="00906973">
        <w:rPr>
          <w:lang w:val="ru-RU"/>
        </w:rPr>
        <w:t>в нативный машинный код</w:t>
      </w:r>
      <w:r w:rsidR="00AA49AB">
        <w:rPr>
          <w:lang w:val="ru-RU"/>
        </w:rPr>
        <w:t xml:space="preserve"> (</w:t>
      </w:r>
      <w:r w:rsidR="00AA49AB">
        <w:t>JIT</w:t>
      </w:r>
      <w:r w:rsidR="00AA49AB" w:rsidRPr="00AA49AB">
        <w:rPr>
          <w:lang w:val="ru-RU"/>
        </w:rPr>
        <w:t>-</w:t>
      </w:r>
      <w:r w:rsidR="00AA49AB">
        <w:rPr>
          <w:lang w:val="ru-RU"/>
        </w:rPr>
        <w:t>компиляция)</w:t>
      </w:r>
      <w:r w:rsidR="00906973">
        <w:rPr>
          <w:lang w:val="ru-RU"/>
        </w:rPr>
        <w:t>.</w:t>
      </w:r>
      <w:r w:rsidR="00685F23">
        <w:rPr>
          <w:lang w:val="ru-RU"/>
        </w:rPr>
        <w:t xml:space="preserve"> С версии </w:t>
      </w:r>
      <w:r w:rsidR="00685F23" w:rsidRPr="00685F23">
        <w:rPr>
          <w:lang w:val="ru-RU"/>
        </w:rPr>
        <w:t>.</w:t>
      </w:r>
      <w:r w:rsidR="00685F23">
        <w:t>NET</w:t>
      </w:r>
      <w:r w:rsidR="00685F23" w:rsidRPr="00685F23">
        <w:rPr>
          <w:lang w:val="ru-RU"/>
        </w:rPr>
        <w:t xml:space="preserve"> 8 </w:t>
      </w:r>
      <w:r w:rsidR="00685F23">
        <w:rPr>
          <w:lang w:val="ru-RU"/>
        </w:rPr>
        <w:t>появилась</w:t>
      </w:r>
      <w:r w:rsidR="00685F23" w:rsidRPr="00685F23">
        <w:rPr>
          <w:lang w:val="ru-RU"/>
        </w:rPr>
        <w:t xml:space="preserve"> </w:t>
      </w:r>
      <w:r w:rsidR="00685F23">
        <w:rPr>
          <w:lang w:val="ru-RU"/>
        </w:rPr>
        <w:t>возможность статической (</w:t>
      </w:r>
      <w:r w:rsidR="00685F23">
        <w:t>AOT</w:t>
      </w:r>
      <w:r w:rsidR="00685F23" w:rsidRPr="00685F23">
        <w:rPr>
          <w:lang w:val="ru-RU"/>
        </w:rPr>
        <w:t xml:space="preserve">, </w:t>
      </w:r>
      <w:r w:rsidR="00685F23">
        <w:t>Ahead</w:t>
      </w:r>
      <w:r w:rsidR="00685F23" w:rsidRPr="00685F23">
        <w:rPr>
          <w:lang w:val="ru-RU"/>
        </w:rPr>
        <w:t>-</w:t>
      </w:r>
      <w:r w:rsidR="00685F23">
        <w:t>of</w:t>
      </w:r>
      <w:r w:rsidR="00685F23" w:rsidRPr="00685F23">
        <w:rPr>
          <w:lang w:val="ru-RU"/>
        </w:rPr>
        <w:t>-</w:t>
      </w:r>
      <w:r w:rsidR="00685F23">
        <w:t>time</w:t>
      </w:r>
      <w:r w:rsidR="00685F23" w:rsidRPr="00685F23">
        <w:rPr>
          <w:lang w:val="ru-RU"/>
        </w:rPr>
        <w:t>)</w:t>
      </w:r>
      <w:r w:rsidR="00685F23">
        <w:rPr>
          <w:lang w:val="ru-RU"/>
        </w:rPr>
        <w:t xml:space="preserve"> компиляции</w:t>
      </w:r>
      <w:r w:rsidR="00C20F80" w:rsidRPr="00C20F80">
        <w:rPr>
          <w:lang w:val="ru-RU"/>
        </w:rPr>
        <w:t xml:space="preserve">, </w:t>
      </w:r>
      <w:r w:rsidR="00C20F80">
        <w:rPr>
          <w:lang w:val="ru-RU"/>
        </w:rPr>
        <w:t>которая значительно снижает время запуска приложения.</w:t>
      </w:r>
    </w:p>
    <w:p w14:paraId="1E44FDAE" w14:textId="20BC7946" w:rsidR="00351A5A" w:rsidRDefault="00351A5A" w:rsidP="00A4536D">
      <w:pPr>
        <w:rPr>
          <w:lang w:val="ru-RU"/>
        </w:rPr>
      </w:pPr>
      <w:r>
        <w:t>TypeScript</w:t>
      </w:r>
      <w:r w:rsidRPr="00351A5A">
        <w:rPr>
          <w:lang w:val="ru-RU"/>
        </w:rPr>
        <w:t xml:space="preserve"> </w:t>
      </w:r>
      <w:r>
        <w:rPr>
          <w:lang w:val="ru-RU"/>
        </w:rPr>
        <w:t>–</w:t>
      </w:r>
      <w:r w:rsidRPr="00351A5A">
        <w:rPr>
          <w:lang w:val="ru-RU"/>
        </w:rPr>
        <w:t xml:space="preserve"> </w:t>
      </w:r>
      <w:r>
        <w:rPr>
          <w:lang w:val="ru-RU"/>
        </w:rPr>
        <w:t>это типизированный</w:t>
      </w:r>
      <w:r w:rsidR="00B36145">
        <w:rPr>
          <w:lang w:val="ru-RU"/>
        </w:rPr>
        <w:t xml:space="preserve"> высоко-уровневый интерпретируемый</w:t>
      </w:r>
      <w:r w:rsidRPr="00351A5A">
        <w:rPr>
          <w:lang w:val="ru-RU"/>
        </w:rPr>
        <w:t xml:space="preserve"> </w:t>
      </w:r>
      <w:r>
        <w:rPr>
          <w:lang w:val="ru-RU"/>
        </w:rPr>
        <w:t xml:space="preserve">язык программирования общего назначения, также </w:t>
      </w:r>
      <w:r w:rsidR="00E90145">
        <w:rPr>
          <w:lang w:val="ru-RU"/>
        </w:rPr>
        <w:t>разработанная</w:t>
      </w:r>
      <w:r>
        <w:rPr>
          <w:lang w:val="ru-RU"/>
        </w:rPr>
        <w:t xml:space="preserve"> компанией </w:t>
      </w:r>
      <w:r>
        <w:t>Microsoft</w:t>
      </w:r>
      <w:r w:rsidR="00B36145" w:rsidRPr="00B36145">
        <w:rPr>
          <w:lang w:val="ru-RU"/>
        </w:rPr>
        <w:t>,</w:t>
      </w:r>
      <w:r w:rsidR="007651A6">
        <w:rPr>
          <w:lang w:val="ru-RU"/>
        </w:rPr>
        <w:t xml:space="preserve"> и</w:t>
      </w:r>
      <w:r w:rsidR="00B36145" w:rsidRPr="00B36145">
        <w:rPr>
          <w:lang w:val="ru-RU"/>
        </w:rPr>
        <w:t xml:space="preserve"> </w:t>
      </w:r>
      <w:r w:rsidR="00B36145">
        <w:rPr>
          <w:lang w:val="ru-RU"/>
        </w:rPr>
        <w:t>явля</w:t>
      </w:r>
      <w:r w:rsidR="007651A6">
        <w:rPr>
          <w:lang w:val="ru-RU"/>
        </w:rPr>
        <w:t>ющийся</w:t>
      </w:r>
      <w:r w:rsidR="00B36145">
        <w:rPr>
          <w:lang w:val="ru-RU"/>
        </w:rPr>
        <w:t xml:space="preserve"> надмножеством ЯП </w:t>
      </w:r>
      <w:r w:rsidR="00B36145">
        <w:t>JavaScript</w:t>
      </w:r>
      <w:r w:rsidR="00B36145" w:rsidRPr="00B36145">
        <w:rPr>
          <w:lang w:val="ru-RU"/>
        </w:rPr>
        <w:t xml:space="preserve">. </w:t>
      </w:r>
      <w:r w:rsidR="00B36145">
        <w:rPr>
          <w:lang w:val="ru-RU"/>
        </w:rPr>
        <w:t xml:space="preserve">Код </w:t>
      </w:r>
      <w:r w:rsidR="00B36145">
        <w:t>TypeScript</w:t>
      </w:r>
      <w:r w:rsidR="00B36145" w:rsidRPr="00B36145">
        <w:rPr>
          <w:lang w:val="ru-RU"/>
        </w:rPr>
        <w:t xml:space="preserve"> </w:t>
      </w:r>
      <w:r w:rsidR="00B36145">
        <w:rPr>
          <w:lang w:val="ru-RU"/>
        </w:rPr>
        <w:t xml:space="preserve">в конечном итоге компилируется в код на </w:t>
      </w:r>
      <w:r w:rsidR="00B36145">
        <w:t>JavaScript</w:t>
      </w:r>
      <w:r w:rsidR="001B0145">
        <w:rPr>
          <w:lang w:val="ru-RU"/>
        </w:rPr>
        <w:t xml:space="preserve">. Этот код затем выполняется в движке </w:t>
      </w:r>
      <w:r w:rsidR="001B0145">
        <w:t>JavaScript</w:t>
      </w:r>
      <w:r w:rsidR="001B0145" w:rsidRPr="001B0145">
        <w:rPr>
          <w:lang w:val="ru-RU"/>
        </w:rPr>
        <w:t xml:space="preserve">, </w:t>
      </w:r>
      <w:r w:rsidR="001B0145">
        <w:rPr>
          <w:lang w:val="ru-RU"/>
        </w:rPr>
        <w:t xml:space="preserve">который обычно встроен во всех современных веб-браузерах, а также может </w:t>
      </w:r>
      <w:r w:rsidR="009A49DD">
        <w:rPr>
          <w:lang w:val="ru-RU"/>
        </w:rPr>
        <w:t>представлена</w:t>
      </w:r>
      <w:r w:rsidR="001B0145">
        <w:rPr>
          <w:lang w:val="ru-RU"/>
        </w:rPr>
        <w:t xml:space="preserve"> в виде</w:t>
      </w:r>
      <w:r w:rsidR="001B0145" w:rsidRPr="001B0145">
        <w:rPr>
          <w:lang w:val="ru-RU"/>
        </w:rPr>
        <w:t xml:space="preserve"> </w:t>
      </w:r>
      <w:r w:rsidR="001B0145">
        <w:rPr>
          <w:lang w:val="ru-RU"/>
        </w:rPr>
        <w:t xml:space="preserve">отдельной программы как </w:t>
      </w:r>
      <w:r w:rsidR="001B0145">
        <w:t>NodeJS</w:t>
      </w:r>
      <w:r w:rsidR="001B0145" w:rsidRPr="001B0145">
        <w:rPr>
          <w:lang w:val="ru-RU"/>
        </w:rPr>
        <w:t xml:space="preserve"> </w:t>
      </w:r>
      <w:r w:rsidR="001B0145">
        <w:rPr>
          <w:lang w:val="ru-RU"/>
        </w:rPr>
        <w:t xml:space="preserve">или </w:t>
      </w:r>
      <w:r w:rsidR="001B0145">
        <w:t>Deno</w:t>
      </w:r>
      <w:r w:rsidR="001B0145" w:rsidRPr="001B0145">
        <w:rPr>
          <w:lang w:val="ru-RU"/>
        </w:rPr>
        <w:t>.</w:t>
      </w:r>
    </w:p>
    <w:p w14:paraId="538FEE40" w14:textId="5A706662" w:rsidR="00031265" w:rsidRPr="00CD5ADE" w:rsidRDefault="00031265" w:rsidP="00A4536D">
      <w:pPr>
        <w:rPr>
          <w:lang w:val="ru-RU"/>
        </w:rPr>
      </w:pPr>
      <w:r>
        <w:rPr>
          <w:lang w:val="ru-RU"/>
        </w:rPr>
        <w:t xml:space="preserve">В качестве интегрированной среды разработки был выбран </w:t>
      </w:r>
      <w:r>
        <w:t>Jet</w:t>
      </w:r>
      <w:r w:rsidR="00CD5ADE">
        <w:t>B</w:t>
      </w:r>
      <w:r>
        <w:t>rains</w:t>
      </w:r>
      <w:r w:rsidRPr="00031265">
        <w:rPr>
          <w:lang w:val="ru-RU"/>
        </w:rPr>
        <w:t xml:space="preserve"> </w:t>
      </w:r>
      <w:r>
        <w:t>Rider</w:t>
      </w:r>
      <w:r w:rsidRPr="00031265">
        <w:rPr>
          <w:lang w:val="ru-RU"/>
        </w:rPr>
        <w:t xml:space="preserve">, </w:t>
      </w:r>
      <w:r>
        <w:rPr>
          <w:lang w:val="ru-RU"/>
        </w:rPr>
        <w:t>который</w:t>
      </w:r>
      <w:r w:rsidR="00FF430D">
        <w:rPr>
          <w:lang w:val="ru-RU"/>
        </w:rPr>
        <w:t xml:space="preserve"> имеет большое количество</w:t>
      </w:r>
      <w:r>
        <w:rPr>
          <w:lang w:val="ru-RU"/>
        </w:rPr>
        <w:t xml:space="preserve"> возможност</w:t>
      </w:r>
      <w:r w:rsidR="00FF430D">
        <w:rPr>
          <w:lang w:val="ru-RU"/>
        </w:rPr>
        <w:t>ей</w:t>
      </w:r>
      <w:r>
        <w:rPr>
          <w:lang w:val="ru-RU"/>
        </w:rPr>
        <w:t xml:space="preserve"> рефакторинга (преобразования в определенный вид) кода</w:t>
      </w:r>
      <w:r w:rsidR="00FF430D">
        <w:rPr>
          <w:lang w:val="ru-RU"/>
        </w:rPr>
        <w:t>,</w:t>
      </w:r>
      <w:r w:rsidR="00CD5ADE">
        <w:rPr>
          <w:lang w:val="ru-RU"/>
        </w:rPr>
        <w:t xml:space="preserve"> </w:t>
      </w:r>
      <w:r w:rsidR="00FF430D">
        <w:rPr>
          <w:lang w:val="ru-RU"/>
        </w:rPr>
        <w:t>предоставляет</w:t>
      </w:r>
      <w:r>
        <w:rPr>
          <w:lang w:val="ru-RU"/>
        </w:rPr>
        <w:t xml:space="preserve"> удобство разработки</w:t>
      </w:r>
      <w:r w:rsidR="00CD5ADE">
        <w:rPr>
          <w:lang w:val="ru-RU"/>
        </w:rPr>
        <w:t xml:space="preserve"> </w:t>
      </w:r>
      <w:r w:rsidR="00FF430D">
        <w:rPr>
          <w:lang w:val="ru-RU"/>
        </w:rPr>
        <w:t xml:space="preserve">и </w:t>
      </w:r>
      <w:r w:rsidR="00CD5ADE">
        <w:rPr>
          <w:lang w:val="ru-RU"/>
        </w:rPr>
        <w:t xml:space="preserve">отладки кода. В основном предназначен для разработки проектов на </w:t>
      </w:r>
      <w:r w:rsidR="00CD5ADE">
        <w:t>C</w:t>
      </w:r>
      <w:r w:rsidR="00CD5ADE" w:rsidRPr="00CD5ADE">
        <w:rPr>
          <w:lang w:val="ru-RU"/>
        </w:rPr>
        <w:t xml:space="preserve">#, </w:t>
      </w:r>
      <w:r w:rsidR="00CD5ADE">
        <w:rPr>
          <w:lang w:val="ru-RU"/>
        </w:rPr>
        <w:t xml:space="preserve">но также представляет возможность писать веб-приложения с использованием ЯП </w:t>
      </w:r>
      <w:r w:rsidR="00CD5ADE">
        <w:t>Java</w:t>
      </w:r>
      <w:r w:rsidR="00DC3A19">
        <w:t>S</w:t>
      </w:r>
      <w:r w:rsidR="00CD5ADE">
        <w:t>cript</w:t>
      </w:r>
      <w:r w:rsidR="00CD5ADE" w:rsidRPr="00CD5ADE">
        <w:rPr>
          <w:lang w:val="ru-RU"/>
        </w:rPr>
        <w:t>/</w:t>
      </w:r>
      <w:r w:rsidR="00CD5ADE">
        <w:t>Type</w:t>
      </w:r>
      <w:r w:rsidR="00DC3A19">
        <w:t>S</w:t>
      </w:r>
      <w:r w:rsidR="00CD5ADE">
        <w:t>cript</w:t>
      </w:r>
      <w:r w:rsidR="00CD5ADE">
        <w:rPr>
          <w:lang w:val="ru-RU"/>
        </w:rPr>
        <w:t>, а также язык</w:t>
      </w:r>
      <w:r w:rsidR="00DC3A19">
        <w:rPr>
          <w:lang w:val="ru-RU"/>
        </w:rPr>
        <w:t>а</w:t>
      </w:r>
      <w:r w:rsidR="00CD5ADE">
        <w:rPr>
          <w:lang w:val="ru-RU"/>
        </w:rPr>
        <w:t xml:space="preserve"> разметки</w:t>
      </w:r>
      <w:r w:rsidR="00CB44AF">
        <w:rPr>
          <w:lang w:val="ru-RU"/>
        </w:rPr>
        <w:t xml:space="preserve"> интерфейса</w:t>
      </w:r>
      <w:r w:rsidR="00CD5ADE">
        <w:rPr>
          <w:lang w:val="ru-RU"/>
        </w:rPr>
        <w:t xml:space="preserve"> </w:t>
      </w:r>
      <w:r w:rsidR="00CD5ADE">
        <w:t>HTML</w:t>
      </w:r>
      <w:r w:rsidR="00CD5ADE" w:rsidRPr="00CD5ADE">
        <w:rPr>
          <w:lang w:val="ru-RU"/>
        </w:rPr>
        <w:t xml:space="preserve"> </w:t>
      </w:r>
      <w:r w:rsidR="00CD5ADE">
        <w:rPr>
          <w:lang w:val="ru-RU"/>
        </w:rPr>
        <w:t xml:space="preserve">и стилей </w:t>
      </w:r>
      <w:r w:rsidR="00CD5ADE">
        <w:t>CSS</w:t>
      </w:r>
      <w:r w:rsidR="00CB44AF" w:rsidRPr="00CB44AF">
        <w:rPr>
          <w:lang w:val="ru-RU"/>
        </w:rPr>
        <w:t>/</w:t>
      </w:r>
      <w:r w:rsidR="00CB44AF">
        <w:t>SASS</w:t>
      </w:r>
      <w:r w:rsidR="00CB44AF" w:rsidRPr="00CB44AF">
        <w:rPr>
          <w:lang w:val="ru-RU"/>
        </w:rPr>
        <w:t>/</w:t>
      </w:r>
      <w:r w:rsidR="00CB44AF">
        <w:t>LESS</w:t>
      </w:r>
      <w:r w:rsidR="00CD5ADE">
        <w:rPr>
          <w:lang w:val="ru-RU"/>
        </w:rPr>
        <w:t xml:space="preserve">. Также имеет возможность </w:t>
      </w:r>
      <w:r w:rsidR="00A82C5F">
        <w:rPr>
          <w:lang w:val="ru-RU"/>
        </w:rPr>
        <w:t xml:space="preserve">для </w:t>
      </w:r>
      <w:r w:rsidR="00CD5ADE">
        <w:rPr>
          <w:lang w:val="ru-RU"/>
        </w:rPr>
        <w:t>работы почти со всеми СУБД.</w:t>
      </w:r>
      <w:r w:rsidR="00C70489">
        <w:rPr>
          <w:lang w:val="ru-RU"/>
        </w:rPr>
        <w:t xml:space="preserve"> Имеет систему расширений, который дополняет функционал среды разработки.</w:t>
      </w:r>
    </w:p>
    <w:p w14:paraId="60E52A02" w14:textId="3A11929B" w:rsidR="00BD7D19" w:rsidRDefault="00A21C00" w:rsidP="00FA6D43">
      <w:pPr>
        <w:pStyle w:val="3"/>
        <w:rPr>
          <w:lang w:val="ru-RU"/>
        </w:rPr>
      </w:pPr>
      <w:bookmarkStart w:id="60" w:name="_Toc168503924"/>
      <w:r>
        <w:rPr>
          <w:lang w:val="ru-RU"/>
        </w:rPr>
        <w:lastRenderedPageBreak/>
        <w:t>4</w:t>
      </w:r>
      <w:r w:rsidR="00BD7D19" w:rsidRPr="00D14958">
        <w:rPr>
          <w:lang w:val="ru-RU"/>
        </w:rPr>
        <w:t xml:space="preserve">.2.3 </w:t>
      </w:r>
      <w:r w:rsidR="00EE1120">
        <w:rPr>
          <w:lang w:val="ru-RU"/>
        </w:rPr>
        <w:t>Вспомогательное программное обеспечение</w:t>
      </w:r>
      <w:bookmarkEnd w:id="60"/>
    </w:p>
    <w:p w14:paraId="5BE059A5" w14:textId="6B41EBBF" w:rsidR="000D6132" w:rsidRDefault="009E02FF" w:rsidP="000D6132">
      <w:pPr>
        <w:rPr>
          <w:lang w:val="ru-RU"/>
        </w:rPr>
      </w:pPr>
      <w:r>
        <w:rPr>
          <w:lang w:val="ru-RU"/>
        </w:rPr>
        <w:t>Для работы с</w:t>
      </w:r>
      <w:r w:rsidR="008039FE">
        <w:rPr>
          <w:lang w:val="ru-RU"/>
        </w:rPr>
        <w:t xml:space="preserve"> данной</w:t>
      </w:r>
      <w:r>
        <w:rPr>
          <w:lang w:val="ru-RU"/>
        </w:rPr>
        <w:t xml:space="preserve"> системой требуется </w:t>
      </w:r>
      <w:r w:rsidR="008039FE">
        <w:rPr>
          <w:lang w:val="ru-RU"/>
        </w:rPr>
        <w:t xml:space="preserve">сервисы Яндекса и </w:t>
      </w:r>
      <w:r w:rsidR="008039FE">
        <w:t>Merriam</w:t>
      </w:r>
      <w:r w:rsidR="008039FE" w:rsidRPr="008039FE">
        <w:rPr>
          <w:lang w:val="ru-RU"/>
        </w:rPr>
        <w:t>-</w:t>
      </w:r>
      <w:r w:rsidR="008039FE">
        <w:t>Webster</w:t>
      </w:r>
      <w:r>
        <w:rPr>
          <w:lang w:val="ru-RU"/>
        </w:rPr>
        <w:t>.</w:t>
      </w:r>
    </w:p>
    <w:p w14:paraId="3AC7244E" w14:textId="239260B0" w:rsidR="00AA6E35" w:rsidRPr="00463B37" w:rsidRDefault="00D3323A" w:rsidP="00FB17F5">
      <w:pPr>
        <w:pStyle w:val="2"/>
        <w:rPr>
          <w:lang w:val="ru-RU"/>
        </w:rPr>
      </w:pPr>
      <w:bookmarkStart w:id="61" w:name="_Toc168503925"/>
      <w:r>
        <w:rPr>
          <w:lang w:val="ru-RU"/>
        </w:rPr>
        <w:t>4</w:t>
      </w:r>
      <w:r w:rsidR="00A94004">
        <w:rPr>
          <w:lang w:val="ru-RU"/>
        </w:rPr>
        <w:t xml:space="preserve">.3 </w:t>
      </w:r>
      <w:r w:rsidR="00A94004" w:rsidRPr="00A94004">
        <w:rPr>
          <w:lang w:val="ru-RU"/>
        </w:rPr>
        <w:t>Разработка прикладного программного обеспечения</w:t>
      </w:r>
      <w:bookmarkEnd w:id="61"/>
    </w:p>
    <w:p w14:paraId="2B7E20CB" w14:textId="0EB6120F" w:rsidR="00AA6E49" w:rsidRDefault="00AA6E49" w:rsidP="00AA6E49">
      <w:pPr>
        <w:rPr>
          <w:lang w:val="ru-RU"/>
        </w:rPr>
      </w:pPr>
      <w:r>
        <w:rPr>
          <w:lang w:val="ru-RU"/>
        </w:rPr>
        <w:t>Весь код разрабатываемой системы, серверной и клиентской части, находится в одном репозитории.</w:t>
      </w:r>
    </w:p>
    <w:p w14:paraId="309DADF0" w14:textId="20E0D475" w:rsidR="00AA6E35" w:rsidRDefault="00D3323A" w:rsidP="0057117B">
      <w:pPr>
        <w:pStyle w:val="3"/>
        <w:rPr>
          <w:lang w:val="ru-RU"/>
        </w:rPr>
      </w:pPr>
      <w:bookmarkStart w:id="62" w:name="_Toc168503926"/>
      <w:r>
        <w:rPr>
          <w:lang w:val="ru-RU"/>
        </w:rPr>
        <w:t>4</w:t>
      </w:r>
      <w:r w:rsidR="00AA6E35">
        <w:rPr>
          <w:lang w:val="ru-RU"/>
        </w:rPr>
        <w:t xml:space="preserve">.3.1 </w:t>
      </w:r>
      <w:r w:rsidR="00AA6E35" w:rsidRPr="00AA6E35">
        <w:rPr>
          <w:lang w:val="ru-RU"/>
        </w:rPr>
        <w:t>Структура прикладного программного обеспечения</w:t>
      </w:r>
      <w:r w:rsidR="00435950">
        <w:rPr>
          <w:lang w:val="ru-RU"/>
        </w:rPr>
        <w:t xml:space="preserve"> серверной части</w:t>
      </w:r>
      <w:bookmarkEnd w:id="62"/>
    </w:p>
    <w:p w14:paraId="043C8F70" w14:textId="3ACA236C" w:rsidR="00B1070A" w:rsidRPr="00AA6E49" w:rsidRDefault="00C75C5D" w:rsidP="00B1070A">
      <w:pPr>
        <w:rPr>
          <w:lang w:val="ru-RU"/>
        </w:rPr>
      </w:pPr>
      <w:r>
        <w:rPr>
          <w:lang w:val="ru-RU"/>
        </w:rPr>
        <w:t xml:space="preserve">Клиентская часть находится в директории </w:t>
      </w:r>
      <w:r w:rsidR="00855C97" w:rsidRPr="00855C97">
        <w:rPr>
          <w:lang w:val="ru-RU"/>
        </w:rPr>
        <w:t>“</w:t>
      </w:r>
      <w:r w:rsidR="00855C97">
        <w:t>web</w:t>
      </w:r>
      <w:r w:rsidR="00855C97" w:rsidRPr="00855C97">
        <w:rPr>
          <w:lang w:val="ru-RU"/>
        </w:rPr>
        <w:t>”</w:t>
      </w:r>
      <w:r w:rsidR="00855C97">
        <w:rPr>
          <w:lang w:val="ru-RU"/>
        </w:rPr>
        <w:t xml:space="preserve">, а код серверной части находится в директории </w:t>
      </w:r>
      <w:r w:rsidR="00855C97" w:rsidRPr="00855C97">
        <w:rPr>
          <w:lang w:val="ru-RU"/>
        </w:rPr>
        <w:t>“</w:t>
      </w:r>
      <w:r w:rsidR="00855C97">
        <w:t>src</w:t>
      </w:r>
      <w:r w:rsidR="00855C97" w:rsidRPr="00855C97">
        <w:rPr>
          <w:lang w:val="ru-RU"/>
        </w:rPr>
        <w:t xml:space="preserve">”. </w:t>
      </w:r>
      <w:r w:rsidR="00855C97">
        <w:rPr>
          <w:lang w:val="ru-RU"/>
        </w:rPr>
        <w:t xml:space="preserve">Структура </w:t>
      </w:r>
      <w:r w:rsidR="002378AF">
        <w:rPr>
          <w:lang w:val="ru-RU"/>
        </w:rPr>
        <w:t>решения</w:t>
      </w:r>
      <w:r w:rsidR="00855C97">
        <w:rPr>
          <w:lang w:val="ru-RU"/>
        </w:rPr>
        <w:t xml:space="preserve"> серверной части изображена на рисунке </w:t>
      </w:r>
      <w:r w:rsidR="00AD0B0D">
        <w:rPr>
          <w:lang w:val="ru-RU"/>
        </w:rPr>
        <w:t>4.1</w:t>
      </w:r>
      <w:r w:rsidR="00855C97" w:rsidRPr="00AA6E49">
        <w:rPr>
          <w:lang w:val="ru-RU"/>
        </w:rPr>
        <w:t>.</w:t>
      </w:r>
    </w:p>
    <w:p w14:paraId="595D375B" w14:textId="77777777" w:rsidR="00326790" w:rsidRDefault="00855C97" w:rsidP="00326790">
      <w:pPr>
        <w:pStyle w:val="aff8"/>
      </w:pPr>
      <w:r w:rsidRPr="00BE5598">
        <w:drawing>
          <wp:inline distT="0" distB="0" distL="0" distR="0" wp14:anchorId="416EC918" wp14:editId="02ADE742">
            <wp:extent cx="2621280" cy="4840575"/>
            <wp:effectExtent l="0" t="0" r="7620" b="0"/>
            <wp:docPr id="16533866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230" cy="487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C24DF" w14:textId="39FAEEDD" w:rsidR="00855C97" w:rsidRPr="00326790" w:rsidRDefault="00326790" w:rsidP="00326790">
      <w:pPr>
        <w:pStyle w:val="ac"/>
        <w:rPr>
          <w:lang w:val="ru-RU"/>
        </w:rPr>
      </w:pPr>
      <w:r w:rsidRPr="00326790">
        <w:rPr>
          <w:lang w:val="ru-RU"/>
        </w:rPr>
        <w:t>Рисунок 4.1 - Структура серверной части</w:t>
      </w:r>
    </w:p>
    <w:p w14:paraId="18153F37" w14:textId="5BC6EE39" w:rsidR="00FD368B" w:rsidRDefault="00FD368B" w:rsidP="00400A83">
      <w:pPr>
        <w:rPr>
          <w:lang w:val="ru-RU"/>
        </w:rPr>
      </w:pPr>
      <w:r>
        <w:rPr>
          <w:lang w:val="ru-RU"/>
        </w:rPr>
        <w:lastRenderedPageBreak/>
        <w:t xml:space="preserve">Существуют 4 проекта </w:t>
      </w:r>
      <w:r>
        <w:t>C</w:t>
      </w:r>
      <w:r w:rsidRPr="00FD368B">
        <w:rPr>
          <w:lang w:val="ru-RU"/>
        </w:rPr>
        <w:t xml:space="preserve">#, </w:t>
      </w:r>
      <w:r>
        <w:rPr>
          <w:lang w:val="ru-RU"/>
        </w:rPr>
        <w:t xml:space="preserve">каждый из проектов содержит файл с расширением </w:t>
      </w:r>
      <w:r>
        <w:t>csproj</w:t>
      </w:r>
      <w:r w:rsidRPr="00FD368B">
        <w:rPr>
          <w:lang w:val="ru-RU"/>
        </w:rPr>
        <w:t xml:space="preserve">, </w:t>
      </w:r>
      <w:r>
        <w:rPr>
          <w:lang w:val="ru-RU"/>
        </w:rPr>
        <w:t xml:space="preserve">который представляет собой </w:t>
      </w:r>
      <w:r>
        <w:t>XML</w:t>
      </w:r>
      <w:r>
        <w:rPr>
          <w:lang w:val="ru-RU"/>
        </w:rPr>
        <w:t xml:space="preserve"> файл, описывающий</w:t>
      </w:r>
      <w:r w:rsidR="006D4EDA">
        <w:rPr>
          <w:lang w:val="ru-RU"/>
        </w:rPr>
        <w:t xml:space="preserve"> настройки сборки</w:t>
      </w:r>
      <w:r>
        <w:rPr>
          <w:lang w:val="ru-RU"/>
        </w:rPr>
        <w:t xml:space="preserve"> проект</w:t>
      </w:r>
      <w:r w:rsidR="006D4EDA">
        <w:rPr>
          <w:lang w:val="ru-RU"/>
        </w:rPr>
        <w:t>а, пакеты от третьих лиц и другие внешние зависимости</w:t>
      </w:r>
      <w:r w:rsidRPr="00FD368B">
        <w:rPr>
          <w:lang w:val="ru-RU"/>
        </w:rPr>
        <w:t>.</w:t>
      </w:r>
    </w:p>
    <w:p w14:paraId="67B55F08" w14:textId="5D0F8D53" w:rsidR="00652BFE" w:rsidRDefault="00400A83" w:rsidP="00E7556A">
      <w:pPr>
        <w:rPr>
          <w:lang w:val="ru-RU"/>
        </w:rPr>
      </w:pPr>
      <w:r>
        <w:rPr>
          <w:lang w:val="ru-RU"/>
        </w:rPr>
        <w:t>Проект «</w:t>
      </w:r>
      <w:r>
        <w:t>Domain</w:t>
      </w:r>
      <w:r>
        <w:rPr>
          <w:lang w:val="ru-RU"/>
        </w:rPr>
        <w:t>»</w:t>
      </w:r>
      <w:r w:rsidR="00DF2CD1">
        <w:rPr>
          <w:lang w:val="ru-RU"/>
        </w:rPr>
        <w:t xml:space="preserve"> («Домен»)</w:t>
      </w:r>
      <w:r w:rsidRPr="00400A83">
        <w:rPr>
          <w:lang w:val="ru-RU"/>
        </w:rPr>
        <w:t xml:space="preserve"> </w:t>
      </w:r>
      <w:r>
        <w:rPr>
          <w:lang w:val="ru-RU"/>
        </w:rPr>
        <w:t>содержит классы</w:t>
      </w:r>
      <w:r w:rsidR="005F47E8">
        <w:rPr>
          <w:lang w:val="ru-RU"/>
        </w:rPr>
        <w:t xml:space="preserve"> (в директории «</w:t>
      </w:r>
      <w:r w:rsidR="005F47E8">
        <w:t>Entities</w:t>
      </w:r>
      <w:r w:rsidR="005F47E8">
        <w:rPr>
          <w:lang w:val="ru-RU"/>
        </w:rPr>
        <w:t>»)</w:t>
      </w:r>
      <w:r>
        <w:rPr>
          <w:lang w:val="ru-RU"/>
        </w:rPr>
        <w:t xml:space="preserve"> и перечисления</w:t>
      </w:r>
      <w:r w:rsidR="005F47E8" w:rsidRPr="005F47E8">
        <w:rPr>
          <w:lang w:val="ru-RU"/>
        </w:rPr>
        <w:t xml:space="preserve"> (</w:t>
      </w:r>
      <w:r w:rsidR="005F47E8">
        <w:rPr>
          <w:lang w:val="ru-RU"/>
        </w:rPr>
        <w:t>в директории «</w:t>
      </w:r>
      <w:r w:rsidR="005F47E8">
        <w:t>Enums</w:t>
      </w:r>
      <w:r w:rsidR="005F47E8">
        <w:rPr>
          <w:lang w:val="ru-RU"/>
        </w:rPr>
        <w:t>»</w:t>
      </w:r>
      <w:r w:rsidR="005F47E8" w:rsidRPr="005F47E8">
        <w:rPr>
          <w:lang w:val="ru-RU"/>
        </w:rPr>
        <w:t>)</w:t>
      </w:r>
      <w:r>
        <w:rPr>
          <w:lang w:val="ru-RU"/>
        </w:rPr>
        <w:t xml:space="preserve"> относящийся к предметной области разрабатываемой системы.</w:t>
      </w:r>
      <w:r w:rsidR="00211A83" w:rsidRPr="00211A83">
        <w:rPr>
          <w:lang w:val="ru-RU"/>
        </w:rPr>
        <w:t xml:space="preserve"> </w:t>
      </w:r>
      <w:r w:rsidR="00211A83">
        <w:rPr>
          <w:lang w:val="ru-RU"/>
        </w:rPr>
        <w:t>Не имеет зависимостей от проектов внутри системы.</w:t>
      </w:r>
    </w:p>
    <w:p w14:paraId="7A25146E" w14:textId="1E5C4E41" w:rsidR="00652BFE" w:rsidRPr="0022056B" w:rsidRDefault="00652BFE" w:rsidP="00400A83">
      <w:pPr>
        <w:rPr>
          <w:lang w:val="ru-RU"/>
        </w:rPr>
      </w:pPr>
      <w:r>
        <w:rPr>
          <w:lang w:val="ru-RU"/>
        </w:rPr>
        <w:t>Проект «</w:t>
      </w:r>
      <w:r>
        <w:t>Application</w:t>
      </w:r>
      <w:r>
        <w:rPr>
          <w:lang w:val="ru-RU"/>
        </w:rPr>
        <w:t>»</w:t>
      </w:r>
      <w:r w:rsidR="00DF2CD1">
        <w:rPr>
          <w:lang w:val="ru-RU"/>
        </w:rPr>
        <w:t xml:space="preserve"> («Приложение»)</w:t>
      </w:r>
      <w:r>
        <w:rPr>
          <w:lang w:val="ru-RU"/>
        </w:rPr>
        <w:t xml:space="preserve"> содержит бизнес-логику и обеспечивает работу с</w:t>
      </w:r>
      <w:r w:rsidR="00CC30D6">
        <w:rPr>
          <w:lang w:val="ru-RU"/>
        </w:rPr>
        <w:t>о</w:t>
      </w:r>
      <w:r w:rsidRPr="00652BFE">
        <w:rPr>
          <w:lang w:val="ru-RU"/>
        </w:rPr>
        <w:t xml:space="preserve"> </w:t>
      </w:r>
      <w:r w:rsidR="00613EFE">
        <w:rPr>
          <w:lang w:val="ru-RU"/>
        </w:rPr>
        <w:t>слоем хранения данных</w:t>
      </w:r>
      <w:r w:rsidR="00046882">
        <w:rPr>
          <w:lang w:val="ru-RU"/>
        </w:rPr>
        <w:t xml:space="preserve"> (</w:t>
      </w:r>
      <w:r w:rsidR="00046882">
        <w:t>Persistence</w:t>
      </w:r>
      <w:r w:rsidR="00046882" w:rsidRPr="00046882">
        <w:rPr>
          <w:lang w:val="ru-RU"/>
        </w:rPr>
        <w:t xml:space="preserve"> </w:t>
      </w:r>
      <w:r w:rsidR="00046882">
        <w:t>layer</w:t>
      </w:r>
      <w:r w:rsidR="00046882" w:rsidRPr="00046882">
        <w:rPr>
          <w:lang w:val="ru-RU"/>
        </w:rPr>
        <w:t>)</w:t>
      </w:r>
      <w:r w:rsidR="00DF2CD1">
        <w:rPr>
          <w:lang w:val="ru-RU"/>
        </w:rPr>
        <w:t>. Имеет внешнюю зависимость от «</w:t>
      </w:r>
      <w:r w:rsidR="00DF2CD1">
        <w:t>Domain</w:t>
      </w:r>
      <w:r w:rsidR="00DF2CD1">
        <w:rPr>
          <w:lang w:val="ru-RU"/>
        </w:rPr>
        <w:t>» проекта.</w:t>
      </w:r>
      <w:r w:rsidR="00AB72F5" w:rsidRPr="00AB72F5">
        <w:rPr>
          <w:lang w:val="ru-RU"/>
        </w:rPr>
        <w:t xml:space="preserve"> </w:t>
      </w:r>
      <w:r w:rsidR="00AB72F5">
        <w:rPr>
          <w:lang w:val="ru-RU"/>
        </w:rPr>
        <w:t>В директории «</w:t>
      </w:r>
      <w:r w:rsidR="00AB72F5">
        <w:t>Common</w:t>
      </w:r>
      <w:r w:rsidR="00AB72F5">
        <w:rPr>
          <w:lang w:val="ru-RU"/>
        </w:rPr>
        <w:t>»</w:t>
      </w:r>
      <w:r w:rsidR="00AB72F5" w:rsidRPr="00AB72F5">
        <w:rPr>
          <w:lang w:val="ru-RU"/>
        </w:rPr>
        <w:t xml:space="preserve"> </w:t>
      </w:r>
      <w:r w:rsidR="00AB72F5">
        <w:rPr>
          <w:lang w:val="ru-RU"/>
        </w:rPr>
        <w:t xml:space="preserve">содержатся </w:t>
      </w:r>
      <w:r w:rsidR="00AB72F5">
        <w:t>DTO</w:t>
      </w:r>
      <w:r w:rsidR="005C4BC5">
        <w:rPr>
          <w:lang w:val="ru-RU"/>
        </w:rPr>
        <w:t xml:space="preserve"> (</w:t>
      </w:r>
      <w:r w:rsidR="005C4BC5">
        <w:t>Data</w:t>
      </w:r>
      <w:r w:rsidR="005C4BC5" w:rsidRPr="005C4BC5">
        <w:rPr>
          <w:lang w:val="ru-RU"/>
        </w:rPr>
        <w:t xml:space="preserve"> </w:t>
      </w:r>
      <w:r w:rsidR="005C4BC5">
        <w:t>Transfer</w:t>
      </w:r>
      <w:r w:rsidR="005C4BC5" w:rsidRPr="005C4BC5">
        <w:rPr>
          <w:lang w:val="ru-RU"/>
        </w:rPr>
        <w:t xml:space="preserve"> </w:t>
      </w:r>
      <w:r w:rsidR="005C4BC5">
        <w:t>Object</w:t>
      </w:r>
      <w:r w:rsidR="005C4BC5" w:rsidRPr="005C4BC5">
        <w:rPr>
          <w:lang w:val="ru-RU"/>
        </w:rPr>
        <w:t xml:space="preserve">) </w:t>
      </w:r>
      <w:r w:rsidR="00AB72F5">
        <w:rPr>
          <w:lang w:val="ru-RU"/>
        </w:rPr>
        <w:t>классы, интерфейсы сервисных классов, статический класс констант, классы настроек конфигурации. В директории «</w:t>
      </w:r>
      <w:r w:rsidR="00AB72F5">
        <w:t>Persistence</w:t>
      </w:r>
      <w:r w:rsidR="00AB72F5">
        <w:rPr>
          <w:lang w:val="ru-RU"/>
        </w:rPr>
        <w:t>»</w:t>
      </w:r>
      <w:r w:rsidR="00AB72F5" w:rsidRPr="00AB72F5">
        <w:rPr>
          <w:lang w:val="ru-RU"/>
        </w:rPr>
        <w:t xml:space="preserve"> </w:t>
      </w:r>
      <w:r w:rsidR="00AB72F5">
        <w:rPr>
          <w:lang w:val="ru-RU"/>
        </w:rPr>
        <w:t>хранятся классы и интерфейсы, относящийся к работе с хранилищем данных и СУБД.</w:t>
      </w:r>
      <w:r w:rsidR="0022056B" w:rsidRPr="0022056B">
        <w:rPr>
          <w:lang w:val="ru-RU"/>
        </w:rPr>
        <w:t xml:space="preserve"> </w:t>
      </w:r>
      <w:r w:rsidR="0022056B">
        <w:rPr>
          <w:lang w:val="ru-RU"/>
        </w:rPr>
        <w:t>Директория «</w:t>
      </w:r>
      <w:r w:rsidR="0022056B">
        <w:t>Validators</w:t>
      </w:r>
      <w:r w:rsidR="0022056B">
        <w:rPr>
          <w:lang w:val="ru-RU"/>
        </w:rPr>
        <w:t>»</w:t>
      </w:r>
      <w:r w:rsidR="0022056B" w:rsidRPr="0022056B">
        <w:rPr>
          <w:lang w:val="ru-RU"/>
        </w:rPr>
        <w:t xml:space="preserve"> </w:t>
      </w:r>
      <w:r w:rsidR="0022056B">
        <w:rPr>
          <w:lang w:val="ru-RU"/>
        </w:rPr>
        <w:t>содержит классы валидаторы, которые проверяют корректность введенных пользователем полей объектов определенных классов. В директории «</w:t>
      </w:r>
      <w:r w:rsidR="0022056B">
        <w:t>Indexing</w:t>
      </w:r>
      <w:r w:rsidR="0022056B">
        <w:rPr>
          <w:lang w:val="ru-RU"/>
        </w:rPr>
        <w:t>» содержит классы относящийся к индексированию текста книг и их сохранения в базу данных.</w:t>
      </w:r>
    </w:p>
    <w:p w14:paraId="72DA7B1C" w14:textId="76C2D206" w:rsidR="00652BFE" w:rsidRDefault="00652BFE" w:rsidP="00400A83">
      <w:pPr>
        <w:rPr>
          <w:lang w:val="ru-RU"/>
        </w:rPr>
      </w:pPr>
      <w:r>
        <w:rPr>
          <w:lang w:val="ru-RU"/>
        </w:rPr>
        <w:t>Проект «</w:t>
      </w:r>
      <w:r>
        <w:t>Api</w:t>
      </w:r>
      <w:r>
        <w:rPr>
          <w:lang w:val="ru-RU"/>
        </w:rPr>
        <w:t>» представляет собой</w:t>
      </w:r>
      <w:r w:rsidR="00DF2CD1">
        <w:rPr>
          <w:lang w:val="ru-RU"/>
        </w:rPr>
        <w:t xml:space="preserve"> </w:t>
      </w:r>
      <w:r w:rsidR="00DF2CD1">
        <w:t>ASP</w:t>
      </w:r>
      <w:r w:rsidR="00DF2CD1" w:rsidRPr="00DF2CD1">
        <w:rPr>
          <w:lang w:val="ru-RU"/>
        </w:rPr>
        <w:t>.</w:t>
      </w:r>
      <w:r w:rsidR="00DF2CD1">
        <w:t>NET</w:t>
      </w:r>
      <w:r>
        <w:rPr>
          <w:lang w:val="ru-RU"/>
        </w:rPr>
        <w:t xml:space="preserve"> </w:t>
      </w:r>
      <w:r>
        <w:t>Web</w:t>
      </w:r>
      <w:r w:rsidRPr="00652BFE">
        <w:rPr>
          <w:lang w:val="ru-RU"/>
        </w:rPr>
        <w:t xml:space="preserve"> </w:t>
      </w:r>
      <w:r>
        <w:t>API</w:t>
      </w:r>
      <w:r w:rsidRPr="00652BFE">
        <w:rPr>
          <w:lang w:val="ru-RU"/>
        </w:rPr>
        <w:t xml:space="preserve"> </w:t>
      </w:r>
      <w:r>
        <w:rPr>
          <w:lang w:val="ru-RU"/>
        </w:rPr>
        <w:t>приложение</w:t>
      </w:r>
      <w:r w:rsidR="00DF2CD1" w:rsidRPr="00DF2CD1">
        <w:rPr>
          <w:lang w:val="ru-RU"/>
        </w:rPr>
        <w:t>,</w:t>
      </w:r>
      <w:r w:rsidR="00DF2CD1">
        <w:rPr>
          <w:lang w:val="ru-RU"/>
        </w:rPr>
        <w:t xml:space="preserve"> </w:t>
      </w:r>
      <w:r w:rsidR="00FB17F5">
        <w:rPr>
          <w:lang w:val="ru-RU"/>
        </w:rPr>
        <w:t>по сути,</w:t>
      </w:r>
      <w:r w:rsidR="00DF2CD1">
        <w:rPr>
          <w:lang w:val="ru-RU"/>
        </w:rPr>
        <w:t xml:space="preserve"> представляющее собой</w:t>
      </w:r>
      <w:r w:rsidR="00DF2CD1" w:rsidRPr="00DF2CD1">
        <w:rPr>
          <w:lang w:val="ru-RU"/>
        </w:rPr>
        <w:t xml:space="preserve"> </w:t>
      </w:r>
      <w:r w:rsidR="00DF2CD1">
        <w:t>HTTP</w:t>
      </w:r>
      <w:r w:rsidR="005E0DBA" w:rsidRPr="005E0DBA">
        <w:rPr>
          <w:lang w:val="ru-RU"/>
        </w:rPr>
        <w:t xml:space="preserve"> </w:t>
      </w:r>
      <w:r w:rsidR="00DF2CD1">
        <w:rPr>
          <w:lang w:val="ru-RU"/>
        </w:rPr>
        <w:t>сервер, который</w:t>
      </w:r>
      <w:r w:rsidR="00DF2CD1" w:rsidRPr="00DF2CD1">
        <w:rPr>
          <w:lang w:val="ru-RU"/>
        </w:rPr>
        <w:t xml:space="preserve"> </w:t>
      </w:r>
      <w:r w:rsidR="00DF2CD1">
        <w:rPr>
          <w:lang w:val="ru-RU"/>
        </w:rPr>
        <w:t xml:space="preserve">производит обмен информацией в </w:t>
      </w:r>
      <w:commentRangeStart w:id="63"/>
      <w:r w:rsidR="00DF2CD1">
        <w:rPr>
          <w:lang w:val="ru-RU"/>
        </w:rPr>
        <w:t xml:space="preserve">формате </w:t>
      </w:r>
      <w:r w:rsidR="00DF2CD1">
        <w:t>JSON</w:t>
      </w:r>
      <w:r w:rsidR="00DF2CD1" w:rsidRPr="00DF2CD1">
        <w:rPr>
          <w:lang w:val="ru-RU"/>
        </w:rPr>
        <w:t xml:space="preserve"> </w:t>
      </w:r>
      <w:r w:rsidR="00DF2CD1">
        <w:rPr>
          <w:lang w:val="ru-RU"/>
        </w:rPr>
        <w:t>между клиентами.</w:t>
      </w:r>
      <w:r w:rsidR="00D44D5E" w:rsidRPr="00D44D5E">
        <w:rPr>
          <w:lang w:val="ru-RU"/>
        </w:rPr>
        <w:t xml:space="preserve"> </w:t>
      </w:r>
      <w:r w:rsidR="00D44D5E">
        <w:rPr>
          <w:lang w:val="ru-RU"/>
        </w:rPr>
        <w:t>Представляет собой слой представления.</w:t>
      </w:r>
      <w:r w:rsidR="00613EFE" w:rsidRPr="00613EFE">
        <w:rPr>
          <w:lang w:val="ru-RU"/>
        </w:rPr>
        <w:t xml:space="preserve"> </w:t>
      </w:r>
      <w:r w:rsidR="00613EFE">
        <w:rPr>
          <w:lang w:val="ru-RU"/>
        </w:rPr>
        <w:t>Имеет зависимость</w:t>
      </w:r>
      <w:r w:rsidR="005415B5" w:rsidRPr="00AB72F5">
        <w:rPr>
          <w:lang w:val="ru-RU"/>
        </w:rPr>
        <w:t xml:space="preserve"> </w:t>
      </w:r>
      <w:r w:rsidR="005415B5">
        <w:rPr>
          <w:lang w:val="ru-RU"/>
        </w:rPr>
        <w:t>от проекта «</w:t>
      </w:r>
      <w:r w:rsidR="005415B5">
        <w:t>Application</w:t>
      </w:r>
      <w:r w:rsidR="005415B5">
        <w:rPr>
          <w:lang w:val="ru-RU"/>
        </w:rPr>
        <w:t>»</w:t>
      </w:r>
      <w:r w:rsidR="00FB17F5" w:rsidRPr="00AB72F5">
        <w:rPr>
          <w:lang w:val="ru-RU"/>
        </w:rPr>
        <w:t>.</w:t>
      </w:r>
    </w:p>
    <w:p w14:paraId="1B7F1D56" w14:textId="6444BD15" w:rsidR="005828DB" w:rsidRDefault="00FA2E56" w:rsidP="005722D3">
      <w:pPr>
        <w:rPr>
          <w:lang w:val="ru-RU"/>
        </w:rPr>
      </w:pPr>
      <w:r>
        <w:rPr>
          <w:lang w:val="ru-RU"/>
        </w:rPr>
        <w:t>Проект «</w:t>
      </w:r>
      <w:r>
        <w:t>Testing</w:t>
      </w:r>
      <w:r>
        <w:rPr>
          <w:lang w:val="ru-RU"/>
        </w:rPr>
        <w:t>» содержит код теста серверной части приложения и имеет зависимость от проекта «</w:t>
      </w:r>
      <w:r>
        <w:t>Api</w:t>
      </w:r>
      <w:r>
        <w:rPr>
          <w:lang w:val="ru-RU"/>
        </w:rPr>
        <w:t>»</w:t>
      </w:r>
      <w:r w:rsidRPr="00FA2E56">
        <w:rPr>
          <w:lang w:val="ru-RU"/>
        </w:rPr>
        <w:t>.</w:t>
      </w:r>
      <w:bookmarkEnd w:id="54"/>
      <w:bookmarkEnd w:id="55"/>
      <w:bookmarkEnd w:id="56"/>
      <w:bookmarkEnd w:id="57"/>
      <w:commentRangeEnd w:id="63"/>
      <w:r w:rsidR="002D3D56">
        <w:rPr>
          <w:rStyle w:val="aff"/>
          <w:rFonts w:cs="Mangal"/>
        </w:rPr>
        <w:commentReference w:id="63"/>
      </w:r>
    </w:p>
    <w:p w14:paraId="234A0D9B" w14:textId="63553BC5" w:rsidR="00D44D5E" w:rsidRPr="00557A03" w:rsidRDefault="00D44D5E" w:rsidP="005722D3">
      <w:pPr>
        <w:rPr>
          <w:lang w:val="ru-RU"/>
        </w:rPr>
      </w:pPr>
      <w:r>
        <w:rPr>
          <w:lang w:val="ru-RU"/>
        </w:rPr>
        <w:t>Такая структура проекта позволяет легко масштабировать</w:t>
      </w:r>
      <w:r w:rsidR="00557A03" w:rsidRPr="00557A03">
        <w:rPr>
          <w:lang w:val="ru-RU"/>
        </w:rPr>
        <w:t xml:space="preserve">, </w:t>
      </w:r>
      <w:r w:rsidR="00557A03">
        <w:rPr>
          <w:lang w:val="ru-RU"/>
        </w:rPr>
        <w:t>то есть позволяет легко добавлять или изменять определенный функционал, и также</w:t>
      </w:r>
      <w:r>
        <w:rPr>
          <w:lang w:val="ru-RU"/>
        </w:rPr>
        <w:t xml:space="preserve"> тестировать отдельные части программы.</w:t>
      </w:r>
    </w:p>
    <w:p w14:paraId="687E2AE7" w14:textId="77777777" w:rsidR="007C7047" w:rsidRDefault="007C7047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9EDA8DA" w14:textId="7EAFBF56" w:rsidR="005A3510" w:rsidRDefault="005A3510" w:rsidP="005A3510">
      <w:pPr>
        <w:pStyle w:val="3"/>
        <w:rPr>
          <w:lang w:val="ru-RU"/>
        </w:rPr>
      </w:pPr>
      <w:bookmarkStart w:id="64" w:name="_Toc168503927"/>
      <w:r>
        <w:rPr>
          <w:lang w:val="ru-RU"/>
        </w:rPr>
        <w:lastRenderedPageBreak/>
        <w:t xml:space="preserve">4.3.2 </w:t>
      </w:r>
      <w:r w:rsidRPr="00AA6E35">
        <w:rPr>
          <w:lang w:val="ru-RU"/>
        </w:rPr>
        <w:t>Структура прикладного программного обеспечения</w:t>
      </w:r>
      <w:r>
        <w:rPr>
          <w:lang w:val="ru-RU"/>
        </w:rPr>
        <w:t xml:space="preserve"> </w:t>
      </w:r>
      <w:r w:rsidR="002D0A0E">
        <w:rPr>
          <w:lang w:val="ru-RU"/>
        </w:rPr>
        <w:t>клиентской</w:t>
      </w:r>
      <w:r>
        <w:rPr>
          <w:lang w:val="ru-RU"/>
        </w:rPr>
        <w:t xml:space="preserve"> части</w:t>
      </w:r>
      <w:bookmarkEnd w:id="64"/>
    </w:p>
    <w:p w14:paraId="2126D62F" w14:textId="6100774D" w:rsidR="00AD0B0D" w:rsidRDefault="00AD0B0D" w:rsidP="005722D3">
      <w:pPr>
        <w:rPr>
          <w:lang w:val="ru-RU"/>
        </w:rPr>
      </w:pPr>
      <w:r>
        <w:rPr>
          <w:lang w:val="ru-RU"/>
        </w:rPr>
        <w:t xml:space="preserve">Далее на рисунке 4.2 изображена структура директории клиентской части </w:t>
      </w:r>
      <w:r>
        <w:t>TypeScript</w:t>
      </w:r>
      <w:r>
        <w:rPr>
          <w:lang w:val="ru-RU"/>
        </w:rPr>
        <w:t xml:space="preserve"> проекта.</w:t>
      </w:r>
    </w:p>
    <w:p w14:paraId="33C32657" w14:textId="77777777" w:rsidR="00FF6F00" w:rsidRDefault="0033764D" w:rsidP="00FF6F00">
      <w:pPr>
        <w:pStyle w:val="aff8"/>
      </w:pPr>
      <w:r w:rsidRPr="0033764D">
        <w:drawing>
          <wp:inline distT="0" distB="0" distL="0" distR="0" wp14:anchorId="15AABE49" wp14:editId="141D544C">
            <wp:extent cx="3446145" cy="6106504"/>
            <wp:effectExtent l="0" t="0" r="1905" b="8890"/>
            <wp:docPr id="14545083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816" cy="610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4BBB" w14:textId="77777777" w:rsidR="00FF6F00" w:rsidRPr="001A4429" w:rsidRDefault="00FF6F00" w:rsidP="00FF6F00">
      <w:pPr>
        <w:pStyle w:val="ac"/>
        <w:rPr>
          <w:lang w:val="ru-RU"/>
        </w:rPr>
      </w:pPr>
      <w:r w:rsidRPr="001A4429">
        <w:rPr>
          <w:lang w:val="ru-RU"/>
        </w:rPr>
        <w:t>Рисунок 4.2 – Структура клиентской части проекта</w:t>
      </w:r>
    </w:p>
    <w:p w14:paraId="695361AB" w14:textId="72F69081" w:rsidR="00E10273" w:rsidRDefault="00E10273" w:rsidP="00031BE6">
      <w:pPr>
        <w:pStyle w:val="2"/>
        <w:rPr>
          <w:lang w:val="ru-RU"/>
        </w:rPr>
      </w:pPr>
      <w:bookmarkStart w:id="65" w:name="_Toc168503928"/>
      <w:r w:rsidRPr="00E10273">
        <w:rPr>
          <w:lang w:val="ru-RU"/>
        </w:rPr>
        <w:t xml:space="preserve">4.4 </w:t>
      </w:r>
      <w:r>
        <w:rPr>
          <w:lang w:val="ru-RU"/>
        </w:rPr>
        <w:t xml:space="preserve">Особенности реализации, </w:t>
      </w:r>
      <w:r w:rsidR="00031BE6">
        <w:rPr>
          <w:lang w:val="ru-RU"/>
        </w:rPr>
        <w:t>эксплуатации и сопровождения системы</w:t>
      </w:r>
      <w:bookmarkEnd w:id="65"/>
    </w:p>
    <w:p w14:paraId="07F8E28E" w14:textId="75AC63D7" w:rsidR="00031BE6" w:rsidRDefault="00031BE6" w:rsidP="00031BE6">
      <w:pPr>
        <w:rPr>
          <w:lang w:val="ru-RU"/>
        </w:rPr>
      </w:pPr>
      <w:r>
        <w:rPr>
          <w:lang w:val="ru-RU"/>
        </w:rPr>
        <w:t>Сложность реализации системы можно оценить, как высокую.</w:t>
      </w:r>
    </w:p>
    <w:p w14:paraId="20F1B1CC" w14:textId="77777777" w:rsidR="00AF658F" w:rsidRDefault="00031BE6" w:rsidP="00031BE6">
      <w:pPr>
        <w:rPr>
          <w:lang w:val="ru-RU"/>
        </w:rPr>
      </w:pPr>
      <w:r>
        <w:rPr>
          <w:lang w:val="ru-RU"/>
        </w:rPr>
        <w:lastRenderedPageBreak/>
        <w:t xml:space="preserve">Разработчику системы необходимо </w:t>
      </w:r>
      <w:r w:rsidR="007D6D59">
        <w:rPr>
          <w:lang w:val="ru-RU"/>
        </w:rPr>
        <w:t xml:space="preserve">иметь базовые знания </w:t>
      </w:r>
      <w:r>
        <w:rPr>
          <w:lang w:val="ru-RU"/>
        </w:rPr>
        <w:t>язык</w:t>
      </w:r>
      <w:r w:rsidR="007D6D59">
        <w:rPr>
          <w:lang w:val="ru-RU"/>
        </w:rPr>
        <w:t>а</w:t>
      </w:r>
      <w:r>
        <w:rPr>
          <w:lang w:val="ru-RU"/>
        </w:rPr>
        <w:t xml:space="preserve"> программирования </w:t>
      </w:r>
      <w:r>
        <w:t>C</w:t>
      </w:r>
      <w:r w:rsidRPr="00031BE6">
        <w:rPr>
          <w:lang w:val="ru-RU"/>
        </w:rPr>
        <w:t>#</w:t>
      </w:r>
      <w:r w:rsidR="00557A03">
        <w:rPr>
          <w:lang w:val="ru-RU"/>
        </w:rPr>
        <w:t xml:space="preserve"> и </w:t>
      </w:r>
      <w:r>
        <w:t>TypeScript</w:t>
      </w:r>
      <w:r w:rsidR="00557A03">
        <w:rPr>
          <w:lang w:val="ru-RU"/>
        </w:rPr>
        <w:t>,</w:t>
      </w:r>
      <w:r w:rsidR="00402520">
        <w:rPr>
          <w:lang w:val="ru-RU"/>
        </w:rPr>
        <w:t xml:space="preserve"> и</w:t>
      </w:r>
      <w:r>
        <w:rPr>
          <w:lang w:val="ru-RU"/>
        </w:rPr>
        <w:t xml:space="preserve"> как работать со сторонними библиотеками такими как </w:t>
      </w:r>
      <w:r>
        <w:t>ASP</w:t>
      </w:r>
      <w:r w:rsidRPr="00031BE6">
        <w:rPr>
          <w:lang w:val="ru-RU"/>
        </w:rPr>
        <w:t>.</w:t>
      </w:r>
      <w:r>
        <w:t>NET</w:t>
      </w:r>
      <w:r w:rsidRPr="00031BE6">
        <w:rPr>
          <w:lang w:val="ru-RU"/>
        </w:rPr>
        <w:t xml:space="preserve">, </w:t>
      </w:r>
      <w:r>
        <w:t>Entity</w:t>
      </w:r>
      <w:r w:rsidRPr="00031BE6">
        <w:rPr>
          <w:lang w:val="ru-RU"/>
        </w:rPr>
        <w:t xml:space="preserve"> </w:t>
      </w:r>
      <w:r>
        <w:t>Framework</w:t>
      </w:r>
      <w:r w:rsidRPr="00031BE6">
        <w:rPr>
          <w:lang w:val="ru-RU"/>
        </w:rPr>
        <w:t xml:space="preserve"> </w:t>
      </w:r>
      <w:r>
        <w:rPr>
          <w:lang w:val="ru-RU"/>
        </w:rPr>
        <w:t>и</w:t>
      </w:r>
      <w:r w:rsidRPr="00031BE6">
        <w:rPr>
          <w:lang w:val="ru-RU"/>
        </w:rPr>
        <w:t xml:space="preserve"> </w:t>
      </w:r>
      <w:r>
        <w:t>Angular</w:t>
      </w:r>
      <w:r w:rsidRPr="00031BE6">
        <w:rPr>
          <w:lang w:val="ru-RU"/>
        </w:rPr>
        <w:t>.</w:t>
      </w:r>
      <w:r>
        <w:rPr>
          <w:lang w:val="ru-RU"/>
        </w:rPr>
        <w:t xml:space="preserve"> Также разработчик должен уметь работать с</w:t>
      </w:r>
      <w:r w:rsidRPr="00031BE6">
        <w:rPr>
          <w:lang w:val="ru-RU"/>
        </w:rPr>
        <w:t xml:space="preserve"> </w:t>
      </w:r>
      <w:r>
        <w:rPr>
          <w:lang w:val="ru-RU"/>
        </w:rPr>
        <w:t xml:space="preserve">языком разметки </w:t>
      </w:r>
      <w:r>
        <w:t>HTML</w:t>
      </w:r>
      <w:r w:rsidRPr="00031BE6">
        <w:rPr>
          <w:lang w:val="ru-RU"/>
        </w:rPr>
        <w:t xml:space="preserve"> </w:t>
      </w:r>
      <w:r>
        <w:rPr>
          <w:lang w:val="ru-RU"/>
        </w:rPr>
        <w:t>для описания интерфейса и</w:t>
      </w:r>
      <w:r w:rsidRPr="00031BE6">
        <w:rPr>
          <w:lang w:val="ru-RU"/>
        </w:rPr>
        <w:t xml:space="preserve"> </w:t>
      </w:r>
      <w:r>
        <w:rPr>
          <w:lang w:val="ru-RU"/>
        </w:rPr>
        <w:t xml:space="preserve">языком описания стилей </w:t>
      </w:r>
      <w:r>
        <w:t>CSS</w:t>
      </w:r>
      <w:r w:rsidRPr="00031BE6">
        <w:rPr>
          <w:lang w:val="ru-RU"/>
        </w:rPr>
        <w:t>.</w:t>
      </w:r>
      <w:r w:rsidR="007D6D59">
        <w:rPr>
          <w:lang w:val="ru-RU"/>
        </w:rPr>
        <w:t xml:space="preserve"> </w:t>
      </w:r>
    </w:p>
    <w:p w14:paraId="3352E8F8" w14:textId="637BD6F0" w:rsidR="00031BE6" w:rsidRPr="007D6D59" w:rsidRDefault="007D6D59" w:rsidP="00031BE6">
      <w:pPr>
        <w:rPr>
          <w:lang w:val="ru-RU"/>
        </w:rPr>
      </w:pPr>
      <w:r>
        <w:rPr>
          <w:lang w:val="ru-RU"/>
        </w:rPr>
        <w:t xml:space="preserve">Также от разработчика требуется умение работы с программной </w:t>
      </w:r>
      <w:r w:rsidR="0050711E">
        <w:rPr>
          <w:lang w:val="ru-RU"/>
        </w:rPr>
        <w:t>платформой</w:t>
      </w:r>
      <w:r>
        <w:rPr>
          <w:lang w:val="ru-RU"/>
        </w:rPr>
        <w:t xml:space="preserve"> </w:t>
      </w:r>
      <w:r>
        <w:t>Docker</w:t>
      </w:r>
      <w:r w:rsidR="00FB191E">
        <w:rPr>
          <w:lang w:val="ru-RU"/>
        </w:rPr>
        <w:t>,</w:t>
      </w:r>
      <w:r w:rsidR="00076409">
        <w:rPr>
          <w:lang w:val="ru-RU"/>
        </w:rPr>
        <w:t xml:space="preserve"> которая</w:t>
      </w:r>
      <w:r w:rsidR="00FB191E">
        <w:rPr>
          <w:lang w:val="ru-RU"/>
        </w:rPr>
        <w:t xml:space="preserve"> предназначе</w:t>
      </w:r>
      <w:r w:rsidR="00076409">
        <w:rPr>
          <w:lang w:val="ru-RU"/>
        </w:rPr>
        <w:t>на</w:t>
      </w:r>
      <w:r w:rsidRPr="007D6D59">
        <w:rPr>
          <w:lang w:val="ru-RU"/>
        </w:rPr>
        <w:t xml:space="preserve"> </w:t>
      </w:r>
      <w:r>
        <w:rPr>
          <w:lang w:val="ru-RU"/>
        </w:rPr>
        <w:t xml:space="preserve">для выполнения </w:t>
      </w:r>
      <w:r w:rsidR="00FB191E">
        <w:rPr>
          <w:lang w:val="ru-RU"/>
        </w:rPr>
        <w:t>приложени</w:t>
      </w:r>
      <w:r w:rsidR="00A06925">
        <w:rPr>
          <w:lang w:val="ru-RU"/>
        </w:rPr>
        <w:t>и</w:t>
      </w:r>
      <w:r w:rsidR="00FB191E">
        <w:rPr>
          <w:lang w:val="ru-RU"/>
        </w:rPr>
        <w:t xml:space="preserve"> </w:t>
      </w:r>
      <w:r>
        <w:rPr>
          <w:lang w:val="ru-RU"/>
        </w:rPr>
        <w:t xml:space="preserve">в </w:t>
      </w:r>
      <w:r w:rsidR="00F7396D">
        <w:rPr>
          <w:lang w:val="ru-RU"/>
        </w:rPr>
        <w:t>рабочей среде</w:t>
      </w:r>
      <w:r w:rsidR="00290DE0">
        <w:rPr>
          <w:lang w:val="ru-RU"/>
        </w:rPr>
        <w:t xml:space="preserve"> (</w:t>
      </w:r>
      <w:r w:rsidR="00290DE0">
        <w:t>production</w:t>
      </w:r>
      <w:r w:rsidR="00290DE0" w:rsidRPr="00290DE0">
        <w:rPr>
          <w:lang w:val="ru-RU"/>
        </w:rPr>
        <w:t>)</w:t>
      </w:r>
      <w:r>
        <w:rPr>
          <w:lang w:val="ru-RU"/>
        </w:rPr>
        <w:t>.</w:t>
      </w:r>
    </w:p>
    <w:p w14:paraId="5F84605F" w14:textId="400C7AC6" w:rsidR="00C97778" w:rsidRDefault="00C97778" w:rsidP="00E250C7">
      <w:pPr>
        <w:pStyle w:val="2"/>
        <w:rPr>
          <w:lang w:val="ru-RU"/>
        </w:rPr>
      </w:pPr>
      <w:bookmarkStart w:id="66" w:name="_Toc168503929"/>
      <w:r>
        <w:rPr>
          <w:lang w:val="ru-RU"/>
        </w:rPr>
        <w:t>4.5 Руководство пользователя</w:t>
      </w:r>
      <w:bookmarkEnd w:id="66"/>
    </w:p>
    <w:p w14:paraId="0F2E0BE2" w14:textId="42A4B397" w:rsidR="008218DF" w:rsidRPr="008218DF" w:rsidRDefault="008218DF" w:rsidP="008218DF">
      <w:pPr>
        <w:rPr>
          <w:lang w:val="ru-RU"/>
        </w:rPr>
      </w:pPr>
      <w:r>
        <w:rPr>
          <w:lang w:val="ru-RU"/>
        </w:rPr>
        <w:t>В данном разделе будет описываться требования к условиям эксплуатации, установка и настройка серверной части системы, порядок и особенности работы с интерфейсной частью приложения.</w:t>
      </w:r>
    </w:p>
    <w:p w14:paraId="4E49DCF9" w14:textId="657ECE48" w:rsidR="00C97778" w:rsidRDefault="00C97778" w:rsidP="00E250C7">
      <w:pPr>
        <w:pStyle w:val="3"/>
        <w:rPr>
          <w:lang w:val="ru-RU"/>
        </w:rPr>
      </w:pPr>
      <w:bookmarkStart w:id="67" w:name="_Toc168503930"/>
      <w:r>
        <w:rPr>
          <w:lang w:val="ru-RU"/>
        </w:rPr>
        <w:t>4.5.1 Требования к условиям эксплуатации</w:t>
      </w:r>
      <w:bookmarkEnd w:id="67"/>
    </w:p>
    <w:p w14:paraId="6BA65A37" w14:textId="148A64CB" w:rsidR="00E250C7" w:rsidRDefault="003776D8" w:rsidP="00E250C7">
      <w:pPr>
        <w:rPr>
          <w:lang w:val="ru-RU"/>
        </w:rPr>
      </w:pPr>
      <w:r>
        <w:rPr>
          <w:lang w:val="ru-RU"/>
        </w:rPr>
        <w:t xml:space="preserve">От пользователя системы требуется </w:t>
      </w:r>
      <w:r w:rsidR="00224FE2">
        <w:rPr>
          <w:lang w:val="ru-RU"/>
        </w:rPr>
        <w:t>базовый опыт работы с любым современным веб-браузером.</w:t>
      </w:r>
    </w:p>
    <w:p w14:paraId="3961C8B7" w14:textId="4F0C421F" w:rsidR="00F0199B" w:rsidRDefault="00F0199B" w:rsidP="00F0199B">
      <w:pPr>
        <w:pStyle w:val="3"/>
        <w:rPr>
          <w:lang w:val="ru-RU"/>
        </w:rPr>
      </w:pPr>
      <w:bookmarkStart w:id="68" w:name="_Toc168503931"/>
      <w:r>
        <w:rPr>
          <w:lang w:val="ru-RU"/>
        </w:rPr>
        <w:t>4.5.2 Инсталляция и настройка</w:t>
      </w:r>
      <w:bookmarkEnd w:id="68"/>
    </w:p>
    <w:p w14:paraId="6371D9B2" w14:textId="232B47CD" w:rsidR="00F0199B" w:rsidRPr="00AF658F" w:rsidRDefault="00F0199B" w:rsidP="00E250C7">
      <w:pPr>
        <w:rPr>
          <w:lang w:val="ru-RU"/>
        </w:rPr>
      </w:pPr>
      <w:r>
        <w:rPr>
          <w:lang w:val="ru-RU"/>
        </w:rPr>
        <w:t>Для серверной части приложения потребуется</w:t>
      </w:r>
      <w:r w:rsidRPr="00F0199B">
        <w:rPr>
          <w:lang w:val="ru-RU"/>
        </w:rPr>
        <w:t xml:space="preserve"> </w:t>
      </w:r>
      <w:r>
        <w:rPr>
          <w:lang w:val="ru-RU"/>
        </w:rPr>
        <w:t xml:space="preserve">платформа для запуска </w:t>
      </w:r>
      <w:r w:rsidR="001007FA">
        <w:rPr>
          <w:lang w:val="ru-RU"/>
        </w:rPr>
        <w:t>программ</w:t>
      </w:r>
      <w:r>
        <w:rPr>
          <w:lang w:val="ru-RU"/>
        </w:rPr>
        <w:t xml:space="preserve"> в виде «контейнеров» </w:t>
      </w:r>
      <w:r>
        <w:t>Docker</w:t>
      </w:r>
      <w:r w:rsidR="00526776">
        <w:rPr>
          <w:lang w:val="ru-RU"/>
        </w:rPr>
        <w:t xml:space="preserve"> и СУБД </w:t>
      </w:r>
      <w:r w:rsidR="00526776">
        <w:t>PostgreSQL</w:t>
      </w:r>
      <w:r w:rsidR="00526776" w:rsidRPr="00526776">
        <w:rPr>
          <w:lang w:val="ru-RU"/>
        </w:rPr>
        <w:t xml:space="preserve"> 16</w:t>
      </w:r>
      <w:r w:rsidR="00264BC5" w:rsidRPr="00264BC5">
        <w:rPr>
          <w:lang w:val="ru-RU"/>
        </w:rPr>
        <w:t xml:space="preserve">, </w:t>
      </w:r>
      <w:r w:rsidR="00264BC5">
        <w:rPr>
          <w:lang w:val="ru-RU"/>
        </w:rPr>
        <w:t xml:space="preserve">а также </w:t>
      </w:r>
      <w:r w:rsidR="00264BC5">
        <w:t>API</w:t>
      </w:r>
      <w:r w:rsidR="00264BC5">
        <w:rPr>
          <w:lang w:val="ru-RU"/>
        </w:rPr>
        <w:t>-ключи для доступа к</w:t>
      </w:r>
      <w:r w:rsidR="00264BC5" w:rsidRPr="00264BC5">
        <w:rPr>
          <w:lang w:val="ru-RU"/>
        </w:rPr>
        <w:t xml:space="preserve"> </w:t>
      </w:r>
      <w:r w:rsidR="00264BC5">
        <w:rPr>
          <w:lang w:val="ru-RU"/>
        </w:rPr>
        <w:t xml:space="preserve">веб-сервису словаря </w:t>
      </w:r>
      <w:r w:rsidR="00264BC5">
        <w:t>Merriam</w:t>
      </w:r>
      <w:r w:rsidR="00264BC5" w:rsidRPr="00264BC5">
        <w:rPr>
          <w:lang w:val="ru-RU"/>
        </w:rPr>
        <w:t xml:space="preserve"> </w:t>
      </w:r>
      <w:r w:rsidR="00264BC5">
        <w:t>Webster</w:t>
      </w:r>
      <w:r w:rsidR="00264BC5">
        <w:rPr>
          <w:lang w:val="ru-RU"/>
        </w:rPr>
        <w:t xml:space="preserve"> и к облачной платформе </w:t>
      </w:r>
      <w:r w:rsidR="00AF658F">
        <w:rPr>
          <w:lang w:val="ru-RU"/>
        </w:rPr>
        <w:t xml:space="preserve">от </w:t>
      </w:r>
      <w:r w:rsidR="00264BC5">
        <w:rPr>
          <w:lang w:val="ru-RU"/>
        </w:rPr>
        <w:t>Яндекс</w:t>
      </w:r>
      <w:r w:rsidR="00AF658F">
        <w:rPr>
          <w:lang w:val="ru-RU"/>
        </w:rPr>
        <w:t>а</w:t>
      </w:r>
      <w:r w:rsidR="00264BC5">
        <w:rPr>
          <w:lang w:val="ru-RU"/>
        </w:rPr>
        <w:t>.</w:t>
      </w:r>
    </w:p>
    <w:p w14:paraId="7FEF2DD6" w14:textId="2CD353E7" w:rsidR="00596A8A" w:rsidRPr="00F646B5" w:rsidRDefault="001007FA" w:rsidP="00E250C7">
      <w:pPr>
        <w:rPr>
          <w:lang w:val="ru-RU"/>
        </w:rPr>
      </w:pPr>
      <w:r>
        <w:t>Docker</w:t>
      </w:r>
      <w:r w:rsidRPr="001007FA">
        <w:rPr>
          <w:lang w:val="ru-RU"/>
        </w:rPr>
        <w:t xml:space="preserve"> </w:t>
      </w:r>
      <w:r>
        <w:rPr>
          <w:lang w:val="ru-RU"/>
        </w:rPr>
        <w:t>это открытая платформа для разработки, передачи, и запуска приложений. Он позволяет отделить приложение от инфраструктуры для того, чтобы передать программную систему конечному пользователю. Под инфраструктурой подразумевается вспомогательные программное обеспечение</w:t>
      </w:r>
      <w:r w:rsidR="0026283A" w:rsidRPr="0026283A">
        <w:rPr>
          <w:lang w:val="ru-RU"/>
        </w:rPr>
        <w:t xml:space="preserve"> </w:t>
      </w:r>
      <w:r w:rsidR="0026283A">
        <w:rPr>
          <w:lang w:val="ru-RU"/>
        </w:rPr>
        <w:t>или библиотеки</w:t>
      </w:r>
      <w:r>
        <w:rPr>
          <w:lang w:val="ru-RU"/>
        </w:rPr>
        <w:t>, которое требуется для работы программы, будь то</w:t>
      </w:r>
      <w:r w:rsidRPr="001007FA">
        <w:rPr>
          <w:lang w:val="ru-RU"/>
        </w:rPr>
        <w:t xml:space="preserve"> </w:t>
      </w:r>
      <w:r>
        <w:rPr>
          <w:lang w:val="ru-RU"/>
        </w:rPr>
        <w:t xml:space="preserve">среда выполнения </w:t>
      </w:r>
      <w:r w:rsidRPr="001007FA">
        <w:rPr>
          <w:lang w:val="ru-RU"/>
        </w:rPr>
        <w:t>.</w:t>
      </w:r>
      <w:r>
        <w:t>NET</w:t>
      </w:r>
      <w:r w:rsidRPr="001007FA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NodeJS</w:t>
      </w:r>
      <w:r w:rsidR="0026283A">
        <w:rPr>
          <w:lang w:val="ru-RU"/>
        </w:rPr>
        <w:t xml:space="preserve">, библиотека </w:t>
      </w:r>
      <w:r w:rsidR="0026283A">
        <w:t>OpenSSL</w:t>
      </w:r>
      <w:r w:rsidR="0026283A" w:rsidRPr="0026283A">
        <w:rPr>
          <w:lang w:val="ru-RU"/>
        </w:rPr>
        <w:t xml:space="preserve"> </w:t>
      </w:r>
      <w:r w:rsidR="0026283A">
        <w:rPr>
          <w:lang w:val="ru-RU"/>
        </w:rPr>
        <w:t>и т.п</w:t>
      </w:r>
      <w:r w:rsidRPr="001007FA">
        <w:rPr>
          <w:lang w:val="ru-RU"/>
        </w:rPr>
        <w:t xml:space="preserve">. </w:t>
      </w:r>
      <w:r>
        <w:rPr>
          <w:lang w:val="ru-RU"/>
        </w:rPr>
        <w:t xml:space="preserve">Приложение в </w:t>
      </w:r>
      <w:r>
        <w:t>Docker</w:t>
      </w:r>
      <w:r>
        <w:rPr>
          <w:lang w:val="ru-RU"/>
        </w:rPr>
        <w:t xml:space="preserve"> распространяется в виде «образов» (</w:t>
      </w:r>
      <w:r>
        <w:t>images</w:t>
      </w:r>
      <w:r w:rsidRPr="001007FA">
        <w:rPr>
          <w:lang w:val="ru-RU"/>
        </w:rPr>
        <w:t xml:space="preserve">). </w:t>
      </w:r>
      <w:r>
        <w:rPr>
          <w:lang w:val="ru-RU"/>
        </w:rPr>
        <w:t xml:space="preserve">Образ </w:t>
      </w:r>
      <w:r>
        <w:t>Docker</w:t>
      </w:r>
      <w:r w:rsidRPr="001007FA">
        <w:rPr>
          <w:lang w:val="ru-RU"/>
        </w:rPr>
        <w:t xml:space="preserve"> </w:t>
      </w:r>
      <w:r>
        <w:rPr>
          <w:lang w:val="ru-RU"/>
        </w:rPr>
        <w:t>это</w:t>
      </w:r>
      <w:r w:rsidR="00FD0462">
        <w:rPr>
          <w:lang w:val="ru-RU"/>
        </w:rPr>
        <w:t xml:space="preserve"> </w:t>
      </w:r>
      <w:r>
        <w:rPr>
          <w:lang w:val="ru-RU"/>
        </w:rPr>
        <w:t xml:space="preserve">стандартизированный пакет, в котором находятся файлы программного </w:t>
      </w:r>
      <w:r>
        <w:rPr>
          <w:lang w:val="ru-RU"/>
        </w:rPr>
        <w:lastRenderedPageBreak/>
        <w:t>обеспечения и его вспомогательные библиотеки, необходимые для корректной работы приложения.</w:t>
      </w:r>
      <w:r w:rsidR="00FD0462">
        <w:rPr>
          <w:lang w:val="ru-RU"/>
        </w:rPr>
        <w:t xml:space="preserve"> Собранный образ является неизменяемым</w:t>
      </w:r>
      <w:r w:rsidR="00D775F1">
        <w:rPr>
          <w:lang w:val="ru-RU"/>
        </w:rPr>
        <w:t xml:space="preserve"> и состоит из слоёв (</w:t>
      </w:r>
      <w:r w:rsidR="00D775F1">
        <w:t>layer</w:t>
      </w:r>
      <w:r w:rsidR="00D775F1">
        <w:rPr>
          <w:lang w:val="ru-RU"/>
        </w:rPr>
        <w:t>)</w:t>
      </w:r>
      <w:r w:rsidR="00FD0462">
        <w:rPr>
          <w:lang w:val="ru-RU"/>
        </w:rPr>
        <w:t>.</w:t>
      </w:r>
      <w:r w:rsidR="00FC0793">
        <w:rPr>
          <w:lang w:val="ru-RU"/>
        </w:rPr>
        <w:t xml:space="preserve"> Образ может быт</w:t>
      </w:r>
      <w:r w:rsidR="003C1367">
        <w:rPr>
          <w:lang w:val="ru-RU"/>
        </w:rPr>
        <w:t>ь</w:t>
      </w:r>
      <w:r w:rsidR="00FC0793">
        <w:rPr>
          <w:lang w:val="ru-RU"/>
        </w:rPr>
        <w:t xml:space="preserve"> </w:t>
      </w:r>
      <w:r w:rsidR="003C1367">
        <w:rPr>
          <w:lang w:val="ru-RU"/>
        </w:rPr>
        <w:t xml:space="preserve">построен на базе </w:t>
      </w:r>
      <w:r w:rsidR="00FC0793">
        <w:rPr>
          <w:lang w:val="ru-RU"/>
        </w:rPr>
        <w:t xml:space="preserve">другого образа, который может содержать необходимые для определенного проекта пакеты, такие как </w:t>
      </w:r>
      <w:r w:rsidR="00FC0793">
        <w:t>Nginx</w:t>
      </w:r>
      <w:r w:rsidR="00FC0793">
        <w:rPr>
          <w:lang w:val="ru-RU"/>
        </w:rPr>
        <w:t>. Все эти пакеты могут находится локально, либо в общем официальном реестре образо</w:t>
      </w:r>
      <w:r w:rsidR="00CE3259">
        <w:rPr>
          <w:lang w:val="ru-RU"/>
        </w:rPr>
        <w:t>в</w:t>
      </w:r>
      <w:r w:rsidR="00FC0793" w:rsidRPr="00FC0793">
        <w:rPr>
          <w:lang w:val="ru-RU"/>
        </w:rPr>
        <w:t xml:space="preserve"> </w:t>
      </w:r>
      <w:r w:rsidR="00FC0793">
        <w:t>Docker</w:t>
      </w:r>
      <w:r w:rsidR="00FC0793" w:rsidRPr="00FC0793">
        <w:rPr>
          <w:lang w:val="ru-RU"/>
        </w:rPr>
        <w:t xml:space="preserve"> </w:t>
      </w:r>
      <w:r w:rsidR="00FC0793">
        <w:t>Hub</w:t>
      </w:r>
      <w:r w:rsidR="00596A8A">
        <w:rPr>
          <w:lang w:val="ru-RU"/>
        </w:rPr>
        <w:t>.</w:t>
      </w:r>
      <w:r w:rsidR="00D775F1">
        <w:rPr>
          <w:lang w:val="ru-RU"/>
        </w:rPr>
        <w:t xml:space="preserve"> </w:t>
      </w:r>
      <w:r w:rsidR="00B3100D" w:rsidRPr="00F646B5">
        <w:rPr>
          <w:lang w:val="ru-RU"/>
        </w:rPr>
        <w:t>[5]</w:t>
      </w:r>
    </w:p>
    <w:p w14:paraId="7C9FC2A8" w14:textId="0496724F" w:rsidR="00E21A35" w:rsidRPr="00E21A35" w:rsidRDefault="00D775F1" w:rsidP="00E250C7">
      <w:pPr>
        <w:rPr>
          <w:lang w:val="ru-RU"/>
        </w:rPr>
      </w:pPr>
      <w:r>
        <w:t>Docker</w:t>
      </w:r>
      <w:r w:rsidR="00596A8A">
        <w:rPr>
          <w:lang w:val="ru-RU"/>
        </w:rPr>
        <w:t xml:space="preserve"> берёт</w:t>
      </w:r>
      <w:r>
        <w:rPr>
          <w:lang w:val="ru-RU"/>
        </w:rPr>
        <w:t xml:space="preserve"> образ</w:t>
      </w:r>
      <w:r w:rsidR="00596A8A">
        <w:rPr>
          <w:lang w:val="ru-RU"/>
        </w:rPr>
        <w:t xml:space="preserve"> и запускает их </w:t>
      </w:r>
      <w:r>
        <w:rPr>
          <w:lang w:val="ru-RU"/>
        </w:rPr>
        <w:t>в виде «контейнеров» (</w:t>
      </w:r>
      <w:r>
        <w:t>containers</w:t>
      </w:r>
      <w:r>
        <w:rPr>
          <w:lang w:val="ru-RU"/>
        </w:rPr>
        <w:t>), который по сути является изолированным процессом в операционной системе</w:t>
      </w:r>
      <w:r w:rsidRPr="00D775F1">
        <w:rPr>
          <w:lang w:val="ru-RU"/>
        </w:rPr>
        <w:t>.</w:t>
      </w:r>
      <w:r>
        <w:rPr>
          <w:lang w:val="ru-RU"/>
        </w:rPr>
        <w:t xml:space="preserve"> </w:t>
      </w:r>
      <w:r>
        <w:t>Docker</w:t>
      </w:r>
      <w:r w:rsidRPr="00F7396D">
        <w:rPr>
          <w:lang w:val="ru-RU"/>
        </w:rPr>
        <w:t xml:space="preserve"> </w:t>
      </w:r>
      <w:r>
        <w:rPr>
          <w:lang w:val="ru-RU"/>
        </w:rPr>
        <w:t xml:space="preserve">эмулирует операционную систему для контейнеров, используя ядро </w:t>
      </w:r>
      <w:r w:rsidR="00F7396D">
        <w:t>Linux</w:t>
      </w:r>
      <w:r w:rsidR="00F7396D">
        <w:rPr>
          <w:lang w:val="ru-RU"/>
        </w:rPr>
        <w:t xml:space="preserve">, которое работает </w:t>
      </w:r>
      <w:r w:rsidR="00E566B5">
        <w:rPr>
          <w:lang w:val="ru-RU"/>
        </w:rPr>
        <w:t>в</w:t>
      </w:r>
      <w:r w:rsidR="00F7396D">
        <w:rPr>
          <w:lang w:val="ru-RU"/>
        </w:rPr>
        <w:t xml:space="preserve"> </w:t>
      </w:r>
      <w:r w:rsidR="002D50AC">
        <w:rPr>
          <w:lang w:val="ru-RU"/>
        </w:rPr>
        <w:t>основной</w:t>
      </w:r>
      <w:r w:rsidR="001D45B9">
        <w:rPr>
          <w:lang w:val="ru-RU"/>
        </w:rPr>
        <w:t xml:space="preserve"> </w:t>
      </w:r>
      <w:r w:rsidR="002D50AC">
        <w:rPr>
          <w:lang w:val="ru-RU"/>
        </w:rPr>
        <w:t>операционной системе (</w:t>
      </w:r>
      <w:r w:rsidR="002D50AC">
        <w:t>host</w:t>
      </w:r>
      <w:r w:rsidR="002D50AC" w:rsidRPr="002D50AC">
        <w:rPr>
          <w:lang w:val="ru-RU"/>
        </w:rPr>
        <w:t xml:space="preserve"> </w:t>
      </w:r>
      <w:r w:rsidR="002D50AC">
        <w:t>OS</w:t>
      </w:r>
      <w:r w:rsidR="002D50AC" w:rsidRPr="002D50AC">
        <w:rPr>
          <w:lang w:val="ru-RU"/>
        </w:rPr>
        <w:t>)</w:t>
      </w:r>
      <w:r w:rsidR="00F7396D" w:rsidRPr="00F7396D">
        <w:rPr>
          <w:lang w:val="ru-RU"/>
        </w:rPr>
        <w:t>.</w:t>
      </w:r>
      <w:r w:rsidR="00E21A35">
        <w:rPr>
          <w:lang w:val="ru-RU"/>
        </w:rPr>
        <w:t xml:space="preserve"> И в этом</w:t>
      </w:r>
      <w:r w:rsidR="00E21A35" w:rsidRPr="00E21A35">
        <w:rPr>
          <w:lang w:val="ru-RU"/>
        </w:rPr>
        <w:t xml:space="preserve"> </w:t>
      </w:r>
      <w:r w:rsidR="00E21A35">
        <w:rPr>
          <w:lang w:val="ru-RU"/>
        </w:rPr>
        <w:t>заключается отличие от</w:t>
      </w:r>
      <w:r w:rsidR="00E21A35" w:rsidRPr="00E21A35">
        <w:rPr>
          <w:lang w:val="ru-RU"/>
        </w:rPr>
        <w:t xml:space="preserve"> </w:t>
      </w:r>
      <w:r w:rsidR="00E21A35">
        <w:rPr>
          <w:lang w:val="ru-RU"/>
        </w:rPr>
        <w:t>виртуальных машин, где эмулируется целая компьютерная система.</w:t>
      </w:r>
      <w:r w:rsidR="005A3E40" w:rsidRPr="005A3E40">
        <w:rPr>
          <w:lang w:val="ru-RU"/>
        </w:rPr>
        <w:t xml:space="preserve"> </w:t>
      </w:r>
    </w:p>
    <w:p w14:paraId="35EEBCF2" w14:textId="79E92EAC" w:rsidR="001007FA" w:rsidRPr="00E21A35" w:rsidRDefault="005A3E40" w:rsidP="00E250C7">
      <w:pPr>
        <w:rPr>
          <w:lang w:val="ru-RU"/>
        </w:rPr>
      </w:pPr>
      <w:r>
        <w:rPr>
          <w:lang w:val="ru-RU"/>
        </w:rPr>
        <w:t xml:space="preserve">Если </w:t>
      </w:r>
      <w:r>
        <w:t>Docker</w:t>
      </w:r>
      <w:r w:rsidRPr="005A3E40">
        <w:rPr>
          <w:lang w:val="ru-RU"/>
        </w:rPr>
        <w:t xml:space="preserve"> </w:t>
      </w:r>
      <w:r>
        <w:rPr>
          <w:lang w:val="ru-RU"/>
        </w:rPr>
        <w:t xml:space="preserve">нужно запустить в ОС </w:t>
      </w:r>
      <w:r>
        <w:t>Windows</w:t>
      </w:r>
      <w:r>
        <w:rPr>
          <w:lang w:val="ru-RU"/>
        </w:rPr>
        <w:t xml:space="preserve">, то для этого потребуется подсистема </w:t>
      </w:r>
      <w:r>
        <w:t>Windows</w:t>
      </w:r>
      <w:r w:rsidRPr="005A3E40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Linux</w:t>
      </w:r>
      <w:r w:rsidRPr="005A3E40">
        <w:rPr>
          <w:lang w:val="ru-RU"/>
        </w:rPr>
        <w:t xml:space="preserve"> (</w:t>
      </w:r>
      <w:r>
        <w:t>WSL</w:t>
      </w:r>
      <w:r w:rsidRPr="00BE02D9">
        <w:rPr>
          <w:lang w:val="ru-RU"/>
        </w:rPr>
        <w:t>)</w:t>
      </w:r>
      <w:r w:rsidR="00BE02D9" w:rsidRPr="00BE02D9">
        <w:rPr>
          <w:lang w:val="ru-RU"/>
        </w:rPr>
        <w:t xml:space="preserve">, </w:t>
      </w:r>
      <w:r w:rsidR="00BE02D9">
        <w:rPr>
          <w:lang w:val="ru-RU"/>
        </w:rPr>
        <w:t>который запускает</w:t>
      </w:r>
      <w:r w:rsidR="00EB059B">
        <w:rPr>
          <w:lang w:val="ru-RU"/>
        </w:rPr>
        <w:t xml:space="preserve"> среду </w:t>
      </w:r>
      <w:r w:rsidR="00EB059B">
        <w:t>Linux</w:t>
      </w:r>
      <w:r w:rsidR="00EB059B" w:rsidRPr="00EB059B">
        <w:rPr>
          <w:lang w:val="ru-RU"/>
        </w:rPr>
        <w:t xml:space="preserve"> (</w:t>
      </w:r>
      <w:r w:rsidR="00EB059B">
        <w:t>Linux</w:t>
      </w:r>
      <w:r w:rsidR="00EB059B" w:rsidRPr="00EB059B">
        <w:rPr>
          <w:lang w:val="ru-RU"/>
        </w:rPr>
        <w:t xml:space="preserve"> </w:t>
      </w:r>
      <w:r w:rsidR="00EB059B">
        <w:t>environment</w:t>
      </w:r>
      <w:r w:rsidR="00EB059B" w:rsidRPr="00EB059B">
        <w:rPr>
          <w:lang w:val="ru-RU"/>
        </w:rPr>
        <w:t>)</w:t>
      </w:r>
      <w:r w:rsidR="00482581" w:rsidRPr="00482581">
        <w:rPr>
          <w:lang w:val="ru-RU"/>
        </w:rPr>
        <w:t xml:space="preserve"> </w:t>
      </w:r>
      <w:r w:rsidR="00482581">
        <w:rPr>
          <w:lang w:val="ru-RU"/>
        </w:rPr>
        <w:t xml:space="preserve">на машине с </w:t>
      </w:r>
      <w:r w:rsidR="00482581">
        <w:t>Windows</w:t>
      </w:r>
      <w:r w:rsidR="00E21A35" w:rsidRPr="00E21A35">
        <w:rPr>
          <w:lang w:val="ru-RU"/>
        </w:rPr>
        <w:t xml:space="preserve">, </w:t>
      </w:r>
      <w:r w:rsidR="00E21A35">
        <w:rPr>
          <w:lang w:val="ru-RU"/>
        </w:rPr>
        <w:t>без необходимости в отдельной виртуальной машине или</w:t>
      </w:r>
      <w:r w:rsidR="00E21A35" w:rsidRPr="00E21A35">
        <w:rPr>
          <w:lang w:val="ru-RU"/>
        </w:rPr>
        <w:t xml:space="preserve"> </w:t>
      </w:r>
      <w:r w:rsidR="00E21A35">
        <w:t>dual</w:t>
      </w:r>
      <w:r w:rsidR="00E21A35" w:rsidRPr="00E21A35">
        <w:rPr>
          <w:lang w:val="ru-RU"/>
        </w:rPr>
        <w:t xml:space="preserve"> </w:t>
      </w:r>
      <w:r w:rsidR="00E21A35">
        <w:t>booting</w:t>
      </w:r>
      <w:r w:rsidR="00E21A35" w:rsidRPr="00E21A35">
        <w:rPr>
          <w:lang w:val="ru-RU"/>
        </w:rPr>
        <w:t xml:space="preserve"> (</w:t>
      </w:r>
      <w:r w:rsidR="00E21A35">
        <w:rPr>
          <w:lang w:val="ru-RU"/>
        </w:rPr>
        <w:t xml:space="preserve">компьютерная система на котором установлены </w:t>
      </w:r>
      <w:r w:rsidR="00E21A35">
        <w:t>Windows</w:t>
      </w:r>
      <w:r w:rsidR="00E21A35" w:rsidRPr="00E21A35">
        <w:rPr>
          <w:lang w:val="ru-RU"/>
        </w:rPr>
        <w:t xml:space="preserve"> </w:t>
      </w:r>
      <w:r w:rsidR="00E21A35">
        <w:rPr>
          <w:lang w:val="ru-RU"/>
        </w:rPr>
        <w:t xml:space="preserve">и </w:t>
      </w:r>
      <w:r w:rsidR="00E21A35">
        <w:t>Linux</w:t>
      </w:r>
      <w:r w:rsidR="00E21A35" w:rsidRPr="00E21A35">
        <w:rPr>
          <w:lang w:val="ru-RU"/>
        </w:rPr>
        <w:t xml:space="preserve"> </w:t>
      </w:r>
      <w:r w:rsidR="00E21A35">
        <w:rPr>
          <w:lang w:val="ru-RU"/>
        </w:rPr>
        <w:t>на отдельных физических</w:t>
      </w:r>
      <w:r w:rsidR="00E21A35" w:rsidRPr="00F111D9">
        <w:rPr>
          <w:lang w:val="ru-RU"/>
        </w:rPr>
        <w:t>/</w:t>
      </w:r>
      <w:r w:rsidR="00E21A35">
        <w:rPr>
          <w:lang w:val="ru-RU"/>
        </w:rPr>
        <w:t xml:space="preserve">логических </w:t>
      </w:r>
      <w:r w:rsidR="00F111D9">
        <w:rPr>
          <w:lang w:val="ru-RU"/>
        </w:rPr>
        <w:t>разделах дисков</w:t>
      </w:r>
      <w:r w:rsidR="00E21A35" w:rsidRPr="00E21A35">
        <w:rPr>
          <w:lang w:val="ru-RU"/>
        </w:rPr>
        <w:t>)</w:t>
      </w:r>
      <w:r w:rsidR="00E21A35">
        <w:rPr>
          <w:lang w:val="ru-RU"/>
        </w:rPr>
        <w:t>.</w:t>
      </w:r>
      <w:r w:rsidR="00E21A35" w:rsidRPr="00E21A35">
        <w:rPr>
          <w:lang w:val="ru-RU"/>
        </w:rPr>
        <w:t xml:space="preserve"> [7]</w:t>
      </w:r>
    </w:p>
    <w:p w14:paraId="54CBE318" w14:textId="7AE698D0" w:rsidR="00FC0793" w:rsidRDefault="00FC0793" w:rsidP="00E250C7">
      <w:r>
        <w:rPr>
          <w:lang w:val="ru-RU"/>
        </w:rPr>
        <w:t>Для создания образа серверной части приложения</w:t>
      </w:r>
      <w:r w:rsidR="00F111D9">
        <w:rPr>
          <w:lang w:val="ru-RU"/>
        </w:rPr>
        <w:t xml:space="preserve"> потребуется файл </w:t>
      </w:r>
      <w:r w:rsidR="00F111D9">
        <w:t>Dockerfile</w:t>
      </w:r>
      <w:r w:rsidR="00F111D9" w:rsidRPr="00F111D9">
        <w:rPr>
          <w:lang w:val="ru-RU"/>
        </w:rPr>
        <w:t xml:space="preserve">, </w:t>
      </w:r>
      <w:r w:rsidR="00F111D9">
        <w:rPr>
          <w:lang w:val="ru-RU"/>
        </w:rPr>
        <w:t xml:space="preserve">который содержит последовательность инструкции для сборки образа </w:t>
      </w:r>
      <w:r w:rsidR="00F111D9">
        <w:t>Docker</w:t>
      </w:r>
      <w:r w:rsidR="00EB059B" w:rsidRPr="00EB059B">
        <w:rPr>
          <w:lang w:val="ru-RU"/>
        </w:rPr>
        <w:t>.</w:t>
      </w:r>
      <w:r w:rsidR="009A43A8" w:rsidRPr="009A43A8">
        <w:rPr>
          <w:lang w:val="ru-RU"/>
        </w:rPr>
        <w:t xml:space="preserve"> </w:t>
      </w:r>
      <w:r w:rsidR="009A43A8">
        <w:t>Docker</w:t>
      </w:r>
      <w:r w:rsidR="00A533D7">
        <w:t>file</w:t>
      </w:r>
      <w:r w:rsidR="009A43A8" w:rsidRPr="009A43A8">
        <w:rPr>
          <w:lang w:val="ru-RU"/>
        </w:rPr>
        <w:t xml:space="preserve"> </w:t>
      </w:r>
      <w:r w:rsidR="009A43A8">
        <w:rPr>
          <w:lang w:val="ru-RU"/>
        </w:rPr>
        <w:t>серверной части содержит</w:t>
      </w:r>
      <w:r w:rsidR="00011BA3">
        <w:t xml:space="preserve"> </w:t>
      </w:r>
      <w:r w:rsidR="00011BA3">
        <w:rPr>
          <w:lang w:val="ru-RU"/>
        </w:rPr>
        <w:t>следующий</w:t>
      </w:r>
      <w:r w:rsidR="009A43A8">
        <w:rPr>
          <w:lang w:val="ru-RU"/>
        </w:rPr>
        <w:t xml:space="preserve"> </w:t>
      </w:r>
      <w:r w:rsidR="00A533D7">
        <w:rPr>
          <w:lang w:val="ru-RU"/>
        </w:rPr>
        <w:t>текст</w:t>
      </w:r>
      <w:r w:rsidR="009A43A8" w:rsidRPr="009A43A8">
        <w:rPr>
          <w:lang w:val="ru-RU"/>
        </w:rPr>
        <w:t xml:space="preserve"> </w:t>
      </w:r>
      <w:r w:rsidR="009A43A8">
        <w:rPr>
          <w:lang w:val="ru-RU"/>
        </w:rPr>
        <w:t>на рисунке 4.</w:t>
      </w:r>
      <w:r w:rsidR="00FB472A">
        <w:rPr>
          <w:lang w:val="ru-RU"/>
        </w:rPr>
        <w:t>3</w:t>
      </w:r>
      <w:r w:rsidR="009A43A8">
        <w:rPr>
          <w:lang w:val="ru-RU"/>
        </w:rPr>
        <w:t>.</w:t>
      </w:r>
    </w:p>
    <w:p w14:paraId="58C41D1A" w14:textId="77777777" w:rsidR="00167136" w:rsidRDefault="00662632" w:rsidP="00167136">
      <w:pPr>
        <w:pStyle w:val="aff8"/>
      </w:pPr>
      <w:r w:rsidRPr="00662632">
        <w:drawing>
          <wp:inline distT="0" distB="0" distL="0" distR="0" wp14:anchorId="1DC6CC59" wp14:editId="256D3E42">
            <wp:extent cx="3088927" cy="2695279"/>
            <wp:effectExtent l="0" t="0" r="0" b="0"/>
            <wp:docPr id="1002987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915" cy="270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C6F7D" w14:textId="0E14E8C0" w:rsidR="00167136" w:rsidRPr="00167136" w:rsidRDefault="00167136" w:rsidP="00FF6F00">
      <w:pPr>
        <w:pStyle w:val="ac"/>
        <w:rPr>
          <w:lang w:val="ru-RU"/>
        </w:rPr>
      </w:pPr>
      <w:r w:rsidRPr="00167136">
        <w:rPr>
          <w:lang w:val="ru-RU"/>
        </w:rPr>
        <w:t xml:space="preserve">Рисунок 4.3 – Текст </w:t>
      </w:r>
      <w:r w:rsidRPr="00167136">
        <w:rPr>
          <w:szCs w:val="28"/>
        </w:rPr>
        <w:t>Dockerfile</w:t>
      </w:r>
      <w:r w:rsidRPr="00167136">
        <w:rPr>
          <w:lang w:val="ru-RU"/>
        </w:rPr>
        <w:t xml:space="preserve"> (сервер)</w:t>
      </w:r>
    </w:p>
    <w:p w14:paraId="4417C0CB" w14:textId="66334BBE" w:rsidR="00381399" w:rsidRPr="00F646B5" w:rsidRDefault="0060226A" w:rsidP="00381399">
      <w:pPr>
        <w:rPr>
          <w:lang w:val="ru-RU"/>
        </w:rPr>
      </w:pPr>
      <w:r>
        <w:rPr>
          <w:lang w:val="ru-RU"/>
        </w:rPr>
        <w:lastRenderedPageBreak/>
        <w:t xml:space="preserve">Затем нужно запустить следующую команду находясь в директории с файлом </w:t>
      </w:r>
      <w:r>
        <w:t>Dockerfile</w:t>
      </w:r>
      <w:r w:rsidRPr="0060226A">
        <w:rPr>
          <w:lang w:val="ru-RU"/>
        </w:rPr>
        <w:t>:</w:t>
      </w:r>
    </w:p>
    <w:p w14:paraId="2EDBE79F" w14:textId="2AC6D318" w:rsidR="0060226A" w:rsidRPr="00E8065D" w:rsidRDefault="0060226A" w:rsidP="00381399">
      <w:pPr>
        <w:rPr>
          <w:i/>
          <w:iCs/>
        </w:rPr>
      </w:pPr>
      <w:r w:rsidRPr="00E8065D">
        <w:rPr>
          <w:i/>
          <w:iCs/>
        </w:rPr>
        <w:t>docker build -t libmgr-server .</w:t>
      </w:r>
    </w:p>
    <w:p w14:paraId="6BE25220" w14:textId="1B65F98A" w:rsidR="00E61B94" w:rsidRPr="00BF4F3E" w:rsidRDefault="0060226A" w:rsidP="0060226A">
      <w:pPr>
        <w:rPr>
          <w:lang w:val="ru-RU"/>
        </w:rPr>
      </w:pPr>
      <w:r>
        <w:rPr>
          <w:lang w:val="ru-RU"/>
        </w:rPr>
        <w:t>Аргумент «</w:t>
      </w:r>
      <w:r w:rsidRPr="0060226A">
        <w:rPr>
          <w:lang w:val="ru-RU"/>
        </w:rPr>
        <w:t>-</w:t>
      </w:r>
      <w:r>
        <w:t>t</w:t>
      </w:r>
      <w:r>
        <w:rPr>
          <w:lang w:val="ru-RU"/>
        </w:rPr>
        <w:t xml:space="preserve">» отвечает за задание имени образа, не является обязательным. Под символом «.» точка подразумевается рабочая директория в котором находится пользователь в командном интерпретаторе. Если бы </w:t>
      </w:r>
      <w:r>
        <w:t>Dockerfile</w:t>
      </w:r>
      <w:r w:rsidRPr="0060226A">
        <w:rPr>
          <w:lang w:val="ru-RU"/>
        </w:rPr>
        <w:t xml:space="preserve"> </w:t>
      </w:r>
      <w:r>
        <w:rPr>
          <w:lang w:val="ru-RU"/>
        </w:rPr>
        <w:t>находился в другой директории, то нужно было бы задать путь до директории, где этот файл</w:t>
      </w:r>
      <w:r w:rsidR="00E11E56">
        <w:rPr>
          <w:lang w:val="ru-RU"/>
        </w:rPr>
        <w:t xml:space="preserve"> расположен</w:t>
      </w:r>
      <w:r>
        <w:rPr>
          <w:lang w:val="ru-RU"/>
        </w:rPr>
        <w:t>.</w:t>
      </w:r>
      <w:r w:rsidR="00E61B94" w:rsidRPr="00E61B94">
        <w:rPr>
          <w:lang w:val="ru-RU"/>
        </w:rPr>
        <w:t xml:space="preserve"> </w:t>
      </w:r>
      <w:r w:rsidR="00BF4F3E">
        <w:rPr>
          <w:lang w:val="ru-RU"/>
        </w:rPr>
        <w:t xml:space="preserve">Также можно запустить скрипт </w:t>
      </w:r>
      <w:r w:rsidR="00BF4F3E">
        <w:t>PowerShell</w:t>
      </w:r>
      <w:r w:rsidR="00BF4F3E" w:rsidRPr="00BF4F3E">
        <w:rPr>
          <w:lang w:val="ru-RU"/>
        </w:rPr>
        <w:t xml:space="preserve"> </w:t>
      </w:r>
      <w:r w:rsidR="00BF4F3E">
        <w:rPr>
          <w:lang w:val="ru-RU"/>
        </w:rPr>
        <w:t>«</w:t>
      </w:r>
      <w:r w:rsidR="00BF4F3E">
        <w:t>build</w:t>
      </w:r>
      <w:r w:rsidR="00BF4F3E" w:rsidRPr="00BF4F3E">
        <w:rPr>
          <w:lang w:val="ru-RU"/>
        </w:rPr>
        <w:t>-</w:t>
      </w:r>
      <w:r w:rsidR="00BF4F3E">
        <w:t>docker</w:t>
      </w:r>
      <w:r w:rsidR="00BF4F3E" w:rsidRPr="00BF4F3E">
        <w:rPr>
          <w:lang w:val="ru-RU"/>
        </w:rPr>
        <w:t>-</w:t>
      </w:r>
      <w:r w:rsidR="00BF4F3E">
        <w:t>image</w:t>
      </w:r>
      <w:r w:rsidR="00BF4F3E" w:rsidRPr="00BF4F3E">
        <w:rPr>
          <w:lang w:val="ru-RU"/>
        </w:rPr>
        <w:t>.</w:t>
      </w:r>
      <w:r w:rsidR="00BF4F3E">
        <w:t>ps</w:t>
      </w:r>
      <w:r w:rsidR="00BF4F3E" w:rsidRPr="00BF4F3E">
        <w:rPr>
          <w:lang w:val="ru-RU"/>
        </w:rPr>
        <w:t>1</w:t>
      </w:r>
      <w:r w:rsidR="00BF4F3E">
        <w:rPr>
          <w:lang w:val="ru-RU"/>
        </w:rPr>
        <w:t>»</w:t>
      </w:r>
      <w:r w:rsidR="00BF4F3E" w:rsidRPr="00BF4F3E">
        <w:rPr>
          <w:lang w:val="ru-RU"/>
        </w:rPr>
        <w:t xml:space="preserve"> </w:t>
      </w:r>
      <w:r w:rsidR="00BF4F3E">
        <w:rPr>
          <w:lang w:val="ru-RU"/>
        </w:rPr>
        <w:t>в директории «</w:t>
      </w:r>
      <w:r w:rsidR="00BF4F3E">
        <w:t>scripts</w:t>
      </w:r>
      <w:r w:rsidR="00BF4F3E">
        <w:rPr>
          <w:lang w:val="ru-RU"/>
        </w:rPr>
        <w:t>»</w:t>
      </w:r>
      <w:r w:rsidR="00BF4F3E" w:rsidRPr="00BF4F3E">
        <w:rPr>
          <w:lang w:val="ru-RU"/>
        </w:rPr>
        <w:t xml:space="preserve"> </w:t>
      </w:r>
      <w:r w:rsidR="00BF4F3E">
        <w:rPr>
          <w:lang w:val="ru-RU"/>
        </w:rPr>
        <w:t>в корневой директории проекта.</w:t>
      </w:r>
    </w:p>
    <w:p w14:paraId="254B4507" w14:textId="6D9EEBD5" w:rsidR="0045602B" w:rsidRDefault="00E61B94" w:rsidP="00BB1368">
      <w:pPr>
        <w:rPr>
          <w:lang w:val="ru-RU"/>
        </w:rPr>
      </w:pPr>
      <w:r>
        <w:rPr>
          <w:lang w:val="ru-RU"/>
        </w:rPr>
        <w:t>При запуске образа приложения необходимо указать ему переменные окружения (</w:t>
      </w:r>
      <w:r>
        <w:t>environment</w:t>
      </w:r>
      <w:r w:rsidRPr="00E61B94">
        <w:rPr>
          <w:lang w:val="ru-RU"/>
        </w:rPr>
        <w:t xml:space="preserve"> </w:t>
      </w:r>
      <w:r>
        <w:t>variables</w:t>
      </w:r>
      <w:r w:rsidRPr="00E61B94">
        <w:rPr>
          <w:lang w:val="ru-RU"/>
        </w:rPr>
        <w:t xml:space="preserve">), </w:t>
      </w:r>
      <w:r>
        <w:rPr>
          <w:lang w:val="ru-RU"/>
        </w:rPr>
        <w:t>в котором будет</w:t>
      </w:r>
      <w:r w:rsidRPr="00E61B94">
        <w:rPr>
          <w:lang w:val="ru-RU"/>
        </w:rPr>
        <w:t xml:space="preserve"> </w:t>
      </w:r>
      <w:r>
        <w:rPr>
          <w:lang w:val="ru-RU"/>
        </w:rPr>
        <w:t>содержать переменные с паролем пользователя «</w:t>
      </w:r>
      <w:r>
        <w:t>an</w:t>
      </w:r>
      <w:r>
        <w:rPr>
          <w:lang w:val="ru-RU"/>
        </w:rPr>
        <w:t>» для доступа к СУБД</w:t>
      </w:r>
      <w:r w:rsidRPr="00E61B94">
        <w:rPr>
          <w:lang w:val="ru-RU"/>
        </w:rPr>
        <w:t>.</w:t>
      </w:r>
    </w:p>
    <w:p w14:paraId="5F03AECE" w14:textId="01784599" w:rsidR="00BB1368" w:rsidRPr="00BB1368" w:rsidRDefault="00BB1368" w:rsidP="00BB1368">
      <w:pPr>
        <w:rPr>
          <w:lang w:val="ru-RU"/>
        </w:rPr>
      </w:pPr>
      <w:r>
        <w:rPr>
          <w:lang w:val="ru-RU"/>
        </w:rPr>
        <w:t xml:space="preserve">Таким же образом было написан </w:t>
      </w:r>
      <w:r>
        <w:t>Dockerfile</w:t>
      </w:r>
      <w:r w:rsidRPr="00BB1368">
        <w:rPr>
          <w:lang w:val="ru-RU"/>
        </w:rPr>
        <w:t xml:space="preserve"> </w:t>
      </w:r>
      <w:r>
        <w:rPr>
          <w:lang w:val="ru-RU"/>
        </w:rPr>
        <w:t>и для клиентской части.</w:t>
      </w:r>
    </w:p>
    <w:p w14:paraId="1776E031" w14:textId="5581C2DA" w:rsidR="00031BE6" w:rsidRDefault="00F0199B" w:rsidP="00F0199B">
      <w:pPr>
        <w:pStyle w:val="3"/>
        <w:rPr>
          <w:lang w:val="ru-RU"/>
        </w:rPr>
      </w:pPr>
      <w:bookmarkStart w:id="69" w:name="_Toc168503932"/>
      <w:r>
        <w:rPr>
          <w:lang w:val="ru-RU"/>
        </w:rPr>
        <w:t>4.5.3 Порядок и особенности работы</w:t>
      </w:r>
      <w:bookmarkEnd w:id="69"/>
    </w:p>
    <w:p w14:paraId="13C754E4" w14:textId="77777777" w:rsidR="001B687D" w:rsidRDefault="00F7396D" w:rsidP="00F7396D">
      <w:pPr>
        <w:rPr>
          <w:lang w:val="ru-RU"/>
        </w:rPr>
      </w:pPr>
      <w:r>
        <w:rPr>
          <w:lang w:val="ru-RU"/>
        </w:rPr>
        <w:t>При переходе на веб-страницу приложения, система перенаправит на страницу аутентификации</w:t>
      </w:r>
      <w:r w:rsidR="001B687D">
        <w:rPr>
          <w:lang w:val="ru-RU"/>
        </w:rPr>
        <w:t xml:space="preserve"> (рисунок 4.4)</w:t>
      </w:r>
      <w:r>
        <w:rPr>
          <w:lang w:val="ru-RU"/>
        </w:rPr>
        <w:t xml:space="preserve">. </w:t>
      </w:r>
    </w:p>
    <w:p w14:paraId="0BF21FBC" w14:textId="77777777" w:rsidR="001B687D" w:rsidRPr="00D82CED" w:rsidRDefault="001B687D" w:rsidP="002C4E96">
      <w:pPr>
        <w:pStyle w:val="aff8"/>
      </w:pPr>
      <w:r w:rsidRPr="00D82CED">
        <w:drawing>
          <wp:inline distT="0" distB="0" distL="0" distR="0" wp14:anchorId="4FA47A60" wp14:editId="73F7839F">
            <wp:extent cx="3980367" cy="3238500"/>
            <wp:effectExtent l="0" t="0" r="1270" b="0"/>
            <wp:docPr id="89948687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130" cy="3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833B4" w14:textId="77777777" w:rsidR="001B687D" w:rsidRDefault="001B687D" w:rsidP="002C4E96">
      <w:pPr>
        <w:pStyle w:val="aff8"/>
      </w:pPr>
      <w:r>
        <w:t>Рисунок 4.4 – Страница аутентификации</w:t>
      </w:r>
    </w:p>
    <w:p w14:paraId="34099577" w14:textId="315C55C7" w:rsidR="00F7396D" w:rsidRDefault="00F7396D" w:rsidP="00F7396D">
      <w:pPr>
        <w:rPr>
          <w:lang w:val="ru-RU"/>
        </w:rPr>
      </w:pPr>
      <w:r>
        <w:rPr>
          <w:lang w:val="ru-RU"/>
        </w:rPr>
        <w:t xml:space="preserve">Далее нужно создать аккаунт пользователя. </w:t>
      </w:r>
      <w:r w:rsidR="00231E1F">
        <w:rPr>
          <w:lang w:val="ru-RU"/>
        </w:rPr>
        <w:t xml:space="preserve">Для этого необходимо </w:t>
      </w:r>
      <w:r>
        <w:rPr>
          <w:lang w:val="ru-RU"/>
        </w:rPr>
        <w:t>нажать на кнопку «Создать</w:t>
      </w:r>
      <w:r w:rsidR="00D82CED" w:rsidRPr="001B687D">
        <w:rPr>
          <w:lang w:val="ru-RU"/>
        </w:rPr>
        <w:t xml:space="preserve"> </w:t>
      </w:r>
      <w:r w:rsidR="00D82CED">
        <w:rPr>
          <w:lang w:val="ru-RU"/>
        </w:rPr>
        <w:t>нового</w:t>
      </w:r>
      <w:r>
        <w:rPr>
          <w:lang w:val="ru-RU"/>
        </w:rPr>
        <w:t xml:space="preserve"> пользователя»</w:t>
      </w:r>
      <w:r w:rsidR="00231E1F">
        <w:rPr>
          <w:lang w:val="ru-RU"/>
        </w:rPr>
        <w:t xml:space="preserve">. Страница откроет диалоговое окно, на </w:t>
      </w:r>
      <w:r w:rsidR="00231E1F">
        <w:rPr>
          <w:lang w:val="ru-RU"/>
        </w:rPr>
        <w:lastRenderedPageBreak/>
        <w:t xml:space="preserve">котором нужно ввести </w:t>
      </w:r>
      <w:r w:rsidR="00E06F21">
        <w:rPr>
          <w:lang w:val="ru-RU"/>
        </w:rPr>
        <w:t>и</w:t>
      </w:r>
      <w:r w:rsidR="00231E1F">
        <w:rPr>
          <w:lang w:val="ru-RU"/>
        </w:rPr>
        <w:t>мя пользователя и ПИН-код. ПИН-код</w:t>
      </w:r>
      <w:r w:rsidR="00095FB5">
        <w:rPr>
          <w:lang w:val="ru-RU"/>
        </w:rPr>
        <w:t xml:space="preserve"> пользователя</w:t>
      </w:r>
      <w:r w:rsidR="0062335A">
        <w:rPr>
          <w:lang w:val="ru-RU"/>
        </w:rPr>
        <w:t xml:space="preserve"> должен иметь длину в интервале от 4 до 12</w:t>
      </w:r>
      <w:r w:rsidR="005421B1">
        <w:rPr>
          <w:lang w:val="ru-RU"/>
        </w:rPr>
        <w:t xml:space="preserve"> цифр</w:t>
      </w:r>
      <w:r w:rsidR="00231E1F">
        <w:rPr>
          <w:lang w:val="ru-RU"/>
        </w:rPr>
        <w:t xml:space="preserve">. </w:t>
      </w:r>
      <w:r w:rsidR="00653F85">
        <w:rPr>
          <w:lang w:val="ru-RU"/>
        </w:rPr>
        <w:t xml:space="preserve">Диалоговое </w:t>
      </w:r>
      <w:r w:rsidR="00231E1F">
        <w:rPr>
          <w:lang w:val="ru-RU"/>
        </w:rPr>
        <w:t>окно создания аккаунта пользователя изображена на рисунке 4.</w:t>
      </w:r>
      <w:r w:rsidR="00653F85">
        <w:rPr>
          <w:lang w:val="ru-RU"/>
        </w:rPr>
        <w:t>5</w:t>
      </w:r>
      <w:r w:rsidR="00231E1F">
        <w:rPr>
          <w:lang w:val="ru-RU"/>
        </w:rPr>
        <w:t>.</w:t>
      </w:r>
    </w:p>
    <w:p w14:paraId="787A38BB" w14:textId="6B77C2D2" w:rsidR="00231E1F" w:rsidRPr="00473BB3" w:rsidRDefault="00037FD5" w:rsidP="002C4E96">
      <w:pPr>
        <w:pStyle w:val="aff8"/>
        <w:rPr>
          <w:lang w:val="en-US"/>
        </w:rPr>
      </w:pPr>
      <w:r w:rsidRPr="00037FD5">
        <w:drawing>
          <wp:inline distT="0" distB="0" distL="0" distR="0" wp14:anchorId="5A5BD9BF" wp14:editId="4C9CB2DC">
            <wp:extent cx="2246255" cy="1965960"/>
            <wp:effectExtent l="0" t="0" r="1905" b="0"/>
            <wp:docPr id="173930238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464" cy="196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2CCD7" w14:textId="2D24DE99" w:rsidR="00231E1F" w:rsidRDefault="00231E1F" w:rsidP="002C4E96">
      <w:pPr>
        <w:pStyle w:val="aff8"/>
      </w:pPr>
      <w:r>
        <w:t>Рисунок 4.</w:t>
      </w:r>
      <w:r w:rsidR="00FB472A">
        <w:t>5</w:t>
      </w:r>
      <w:r>
        <w:t xml:space="preserve"> – Диалоговое окно создани</w:t>
      </w:r>
      <w:r w:rsidR="000C1F37">
        <w:t xml:space="preserve">я </w:t>
      </w:r>
      <w:r>
        <w:t>аккаунта пользователя</w:t>
      </w:r>
    </w:p>
    <w:p w14:paraId="6782BE1E" w14:textId="672272D1" w:rsidR="00526776" w:rsidRDefault="001F34C7" w:rsidP="001B687D">
      <w:pPr>
        <w:rPr>
          <w:lang w:val="ru-RU"/>
        </w:rPr>
      </w:pPr>
      <w:r>
        <w:rPr>
          <w:lang w:val="ru-RU"/>
        </w:rPr>
        <w:t>После ввода данных в поля, нужно нажать на кнопку «Создать». После этого окно должно закрыться и вывести сообщение об успешности создания в нижней части приложения, как на рисунке 4.6.</w:t>
      </w:r>
    </w:p>
    <w:p w14:paraId="5A6CAB6D" w14:textId="21CDD5F8" w:rsidR="004F5C81" w:rsidRPr="007A172B" w:rsidRDefault="007A172B" w:rsidP="002C4E96">
      <w:pPr>
        <w:pStyle w:val="aff8"/>
      </w:pPr>
      <w:r w:rsidRPr="007A172B">
        <w:drawing>
          <wp:inline distT="0" distB="0" distL="0" distR="0" wp14:anchorId="2A30FBEE" wp14:editId="4CC46B7E">
            <wp:extent cx="4693920" cy="807720"/>
            <wp:effectExtent l="0" t="0" r="0" b="0"/>
            <wp:docPr id="146098102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2ED9B" w14:textId="690C2583" w:rsidR="004F5C81" w:rsidRDefault="004F5C81" w:rsidP="002C4E96">
      <w:pPr>
        <w:pStyle w:val="aff8"/>
      </w:pPr>
      <w:r>
        <w:t>Рисунок 4.6 – Вывод сообщения об успешности создания пользователя</w:t>
      </w:r>
    </w:p>
    <w:p w14:paraId="6FB6341D" w14:textId="6AAA5C97" w:rsidR="00526776" w:rsidRDefault="00430B5D" w:rsidP="00430B5D">
      <w:pPr>
        <w:rPr>
          <w:lang w:val="ru-RU"/>
        </w:rPr>
      </w:pPr>
      <w:r>
        <w:rPr>
          <w:lang w:val="ru-RU"/>
        </w:rPr>
        <w:t xml:space="preserve">Подтверждение аккаунта пользователя не требуется. Дальше пользователь должен </w:t>
      </w:r>
      <w:r w:rsidR="00C373BA">
        <w:rPr>
          <w:lang w:val="ru-RU"/>
        </w:rPr>
        <w:t>выбрать</w:t>
      </w:r>
      <w:r>
        <w:rPr>
          <w:lang w:val="ru-RU"/>
        </w:rPr>
        <w:t xml:space="preserve"> собственное имя пользователя и</w:t>
      </w:r>
      <w:r w:rsidR="00C373BA">
        <w:rPr>
          <w:lang w:val="ru-RU"/>
        </w:rPr>
        <w:t xml:space="preserve"> ввести</w:t>
      </w:r>
      <w:r>
        <w:rPr>
          <w:lang w:val="ru-RU"/>
        </w:rPr>
        <w:t xml:space="preserve"> ПИН-код (рисунок 4.7)</w:t>
      </w:r>
      <w:r w:rsidR="0020530E">
        <w:rPr>
          <w:lang w:val="ru-RU"/>
        </w:rPr>
        <w:t>.</w:t>
      </w:r>
    </w:p>
    <w:p w14:paraId="4C17F3D8" w14:textId="77777777" w:rsidR="0012733A" w:rsidRDefault="00CB4DD9" w:rsidP="0012733A">
      <w:pPr>
        <w:pStyle w:val="aff8"/>
        <w:keepNext/>
      </w:pPr>
      <w:r w:rsidRPr="00CB4DD9">
        <w:drawing>
          <wp:inline distT="0" distB="0" distL="0" distR="0" wp14:anchorId="61400EEE" wp14:editId="6C214F86">
            <wp:extent cx="2521927" cy="2351441"/>
            <wp:effectExtent l="0" t="0" r="0" b="0"/>
            <wp:docPr id="11231946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176" cy="23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DF23" w14:textId="68BBE838" w:rsidR="0012733A" w:rsidRPr="0012733A" w:rsidRDefault="0012733A" w:rsidP="0012733A">
      <w:pPr>
        <w:pStyle w:val="aff8"/>
      </w:pPr>
      <w:r>
        <w:t>Рисунок 4.7 – Ввод имени пользователя и ПИН-кода</w:t>
      </w:r>
    </w:p>
    <w:p w14:paraId="7A3DFEFF" w14:textId="0B4466BC" w:rsidR="00CB4DD9" w:rsidRPr="0012733A" w:rsidRDefault="00CB4DD9" w:rsidP="00CB4DD9">
      <w:pPr>
        <w:rPr>
          <w:lang w:val="ru-RU"/>
        </w:rPr>
      </w:pPr>
      <w:r>
        <w:rPr>
          <w:lang w:val="ru-RU"/>
        </w:rPr>
        <w:lastRenderedPageBreak/>
        <w:t>После этого кнопка «Войти» станет активным и далее нажимаем на него. После этого откроется страница с недавними открытыми книгами</w:t>
      </w:r>
      <w:r w:rsidR="002F40CC">
        <w:rPr>
          <w:lang w:val="ru-RU"/>
        </w:rPr>
        <w:t xml:space="preserve"> (рисунок 4.8)</w:t>
      </w:r>
      <w:r>
        <w:rPr>
          <w:lang w:val="ru-RU"/>
        </w:rPr>
        <w:t>.</w:t>
      </w:r>
    </w:p>
    <w:p w14:paraId="217E4406" w14:textId="4CDCE98B" w:rsidR="00002F07" w:rsidRDefault="00002F07" w:rsidP="002C4E96">
      <w:pPr>
        <w:pStyle w:val="aff8"/>
      </w:pPr>
      <w:r>
        <w:drawing>
          <wp:inline distT="0" distB="0" distL="0" distR="0" wp14:anchorId="51F8676A" wp14:editId="36BF84A8">
            <wp:extent cx="5116506" cy="1653540"/>
            <wp:effectExtent l="0" t="0" r="8255" b="3810"/>
            <wp:docPr id="888604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047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9223" cy="16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1484" w14:textId="339A9BA4" w:rsidR="00002F07" w:rsidRDefault="00002F07" w:rsidP="002C4E96">
      <w:pPr>
        <w:pStyle w:val="aff8"/>
      </w:pPr>
      <w:r>
        <w:t>Рисунок 4.8 – Страница недавно открытых книг (пустой)</w:t>
      </w:r>
    </w:p>
    <w:p w14:paraId="24E5FB9B" w14:textId="34C99F09" w:rsidR="00074150" w:rsidRDefault="006E3455" w:rsidP="006E3455">
      <w:pPr>
        <w:rPr>
          <w:lang w:val="ru-RU"/>
        </w:rPr>
      </w:pPr>
      <w:r>
        <w:rPr>
          <w:lang w:val="ru-RU"/>
        </w:rPr>
        <w:t>После входа в систему, в</w:t>
      </w:r>
      <w:r w:rsidR="00074150">
        <w:rPr>
          <w:lang w:val="ru-RU"/>
        </w:rPr>
        <w:t xml:space="preserve"> левой части приложения появится панель навигации.</w:t>
      </w:r>
      <w:r w:rsidR="004920D1">
        <w:rPr>
          <w:lang w:val="ru-RU"/>
        </w:rPr>
        <w:t xml:space="preserve"> Её </w:t>
      </w:r>
      <w:r w:rsidR="006A23EA">
        <w:rPr>
          <w:lang w:val="ru-RU"/>
        </w:rPr>
        <w:t>можно раскрыть,</w:t>
      </w:r>
      <w:r w:rsidR="004920D1">
        <w:rPr>
          <w:lang w:val="ru-RU"/>
        </w:rPr>
        <w:t xml:space="preserve"> нажав на кнопку с иконкой в виде трёх полос (рисунок 4.9).</w:t>
      </w:r>
    </w:p>
    <w:p w14:paraId="14165279" w14:textId="12DDAF5B" w:rsidR="006A23EA" w:rsidRPr="006A23EA" w:rsidRDefault="006A23EA" w:rsidP="002C4E96">
      <w:pPr>
        <w:pStyle w:val="aff8"/>
      </w:pPr>
      <w:r w:rsidRPr="006A23EA">
        <w:drawing>
          <wp:inline distT="0" distB="0" distL="0" distR="0" wp14:anchorId="1F3A2125" wp14:editId="5A1521E9">
            <wp:extent cx="3421380" cy="4003652"/>
            <wp:effectExtent l="0" t="0" r="7620" b="0"/>
            <wp:docPr id="123072689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895" cy="400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B233B" w14:textId="7AD4DE4D" w:rsidR="006A23EA" w:rsidRDefault="006A23EA" w:rsidP="002C4E96">
      <w:pPr>
        <w:pStyle w:val="aff8"/>
      </w:pPr>
      <w:r>
        <w:t>Рисунок 4.9 – Раскрытая панель навигации</w:t>
      </w:r>
    </w:p>
    <w:p w14:paraId="17219580" w14:textId="77777777" w:rsidR="0012733A" w:rsidRDefault="0012733A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23A2367" w14:textId="289C8185" w:rsidR="006A23EA" w:rsidRDefault="006A23EA" w:rsidP="009E3916">
      <w:pPr>
        <w:rPr>
          <w:lang w:val="ru-RU"/>
        </w:rPr>
      </w:pPr>
      <w:r>
        <w:rPr>
          <w:lang w:val="ru-RU"/>
        </w:rPr>
        <w:lastRenderedPageBreak/>
        <w:t>Также при наведении на кнопки навигации в «скрытом состоянии» будет появляется блок с надписью назначения кнопки</w:t>
      </w:r>
      <w:r w:rsidR="002F733D">
        <w:rPr>
          <w:lang w:val="ru-RU"/>
        </w:rPr>
        <w:t xml:space="preserve"> (рисунок 4.10)</w:t>
      </w:r>
      <w:r>
        <w:rPr>
          <w:lang w:val="ru-RU"/>
        </w:rPr>
        <w:t>.</w:t>
      </w:r>
    </w:p>
    <w:p w14:paraId="726CB312" w14:textId="0CA2D261" w:rsidR="006A23EA" w:rsidRPr="006A23EA" w:rsidRDefault="006A23EA" w:rsidP="002C4E96">
      <w:pPr>
        <w:pStyle w:val="aff8"/>
      </w:pPr>
      <w:r w:rsidRPr="006A23EA">
        <w:drawing>
          <wp:inline distT="0" distB="0" distL="0" distR="0" wp14:anchorId="67C457E4" wp14:editId="7202F223">
            <wp:extent cx="1915723" cy="2057400"/>
            <wp:effectExtent l="0" t="0" r="8890" b="0"/>
            <wp:docPr id="67269185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488" cy="206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29CB0" w14:textId="11551FE9" w:rsidR="006A23EA" w:rsidRPr="001A4429" w:rsidRDefault="002F733D" w:rsidP="002C4E96">
      <w:pPr>
        <w:pStyle w:val="aff8"/>
      </w:pPr>
      <w:r>
        <w:t>Рисунок 4.10 – Надпись рядом кнопкой навигации</w:t>
      </w:r>
    </w:p>
    <w:p w14:paraId="5AC5A69C" w14:textId="77777777" w:rsidR="00C02233" w:rsidRPr="001A4429" w:rsidRDefault="00C02233" w:rsidP="00C02233">
      <w:pPr>
        <w:rPr>
          <w:lang w:val="ru-RU"/>
        </w:rPr>
      </w:pPr>
    </w:p>
    <w:p w14:paraId="39C66EB6" w14:textId="621BACEB" w:rsidR="009E3916" w:rsidRDefault="006E3455" w:rsidP="00C02233">
      <w:pPr>
        <w:rPr>
          <w:lang w:val="ru-RU"/>
        </w:rPr>
      </w:pPr>
      <w:r>
        <w:rPr>
          <w:lang w:val="ru-RU"/>
        </w:rPr>
        <w:t xml:space="preserve">Для добавления файла электронной книги нужно перейти </w:t>
      </w:r>
      <w:r w:rsidR="001745F7">
        <w:rPr>
          <w:lang w:val="ru-RU"/>
        </w:rPr>
        <w:t>на страницу со списком электронных книг нажав на кнопку с иконкой в виде «документа» (рисунок 4.11).</w:t>
      </w:r>
    </w:p>
    <w:p w14:paraId="563798D2" w14:textId="60ACCE60" w:rsidR="005557D1" w:rsidRPr="005557D1" w:rsidRDefault="005557D1" w:rsidP="002C4E96">
      <w:pPr>
        <w:pStyle w:val="aff8"/>
      </w:pPr>
      <w:r w:rsidRPr="005557D1">
        <w:drawing>
          <wp:inline distT="0" distB="0" distL="0" distR="0" wp14:anchorId="3C81AF87" wp14:editId="0249F7E1">
            <wp:extent cx="883920" cy="1463607"/>
            <wp:effectExtent l="0" t="0" r="0" b="3810"/>
            <wp:docPr id="25035145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004" cy="146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E2A2" w14:textId="06DCA0C6" w:rsidR="001745F7" w:rsidRDefault="001745F7" w:rsidP="002C4E96">
      <w:pPr>
        <w:pStyle w:val="aff8"/>
      </w:pPr>
      <w:r>
        <w:t>Рисунок 4.11 – Кнопка для перехода на страницу со списком электронных книг</w:t>
      </w:r>
    </w:p>
    <w:p w14:paraId="11D4200B" w14:textId="69653F53" w:rsidR="005557D1" w:rsidRDefault="005557D1" w:rsidP="005557D1">
      <w:pPr>
        <w:rPr>
          <w:lang w:val="ru-RU"/>
        </w:rPr>
      </w:pPr>
      <w:r>
        <w:rPr>
          <w:lang w:val="ru-RU"/>
        </w:rPr>
        <w:t>Далее откроется страница со списком электронных книг, пока что пустая</w:t>
      </w:r>
      <w:r w:rsidR="00CA53B5">
        <w:rPr>
          <w:lang w:val="ru-RU"/>
        </w:rPr>
        <w:t>, изображенная на рисунке 4.12</w:t>
      </w:r>
      <w:r>
        <w:rPr>
          <w:lang w:val="ru-RU"/>
        </w:rPr>
        <w:t>.</w:t>
      </w:r>
    </w:p>
    <w:p w14:paraId="3117E0F2" w14:textId="257D0F63" w:rsidR="00CA53B5" w:rsidRDefault="00CA53B5" w:rsidP="002C4E96">
      <w:pPr>
        <w:pStyle w:val="aff8"/>
      </w:pPr>
      <w:r>
        <w:drawing>
          <wp:inline distT="0" distB="0" distL="0" distR="0" wp14:anchorId="49C414DE" wp14:editId="7368C8FE">
            <wp:extent cx="3962052" cy="2065484"/>
            <wp:effectExtent l="0" t="0" r="635" b="0"/>
            <wp:docPr id="1336856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562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8902" cy="207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3272" w14:textId="7C3C108B" w:rsidR="00CA53B5" w:rsidRDefault="00CA53B5" w:rsidP="002C4E96">
      <w:pPr>
        <w:pStyle w:val="aff8"/>
      </w:pPr>
      <w:r>
        <w:t>Рисунок 4.12 – Страница со списком книг (пустая)</w:t>
      </w:r>
    </w:p>
    <w:p w14:paraId="590426D1" w14:textId="70AF0F36" w:rsidR="004C6689" w:rsidRDefault="00CA53B5" w:rsidP="002C4E96">
      <w:pPr>
        <w:rPr>
          <w:lang w:val="ru-RU"/>
        </w:rPr>
      </w:pPr>
      <w:r>
        <w:rPr>
          <w:lang w:val="ru-RU"/>
        </w:rPr>
        <w:lastRenderedPageBreak/>
        <w:t>Эта страница состоит из двух частей верхняя панель управления списком книг и основная часть со списком всех книг.</w:t>
      </w:r>
      <w:r w:rsidR="004C6689">
        <w:rPr>
          <w:lang w:val="ru-RU"/>
        </w:rPr>
        <w:t xml:space="preserve"> В верхней панели нужно нажать на кнопку «Добавить» и затем откроется диалоговое окно выбора файла электронной книги (рисунок 4.13).</w:t>
      </w:r>
    </w:p>
    <w:p w14:paraId="1D6F52CD" w14:textId="049D24B4" w:rsidR="00961F5B" w:rsidRPr="00961F5B" w:rsidRDefault="00961F5B" w:rsidP="002C4E96">
      <w:pPr>
        <w:pStyle w:val="aff8"/>
      </w:pPr>
      <w:r w:rsidRPr="00961F5B">
        <w:drawing>
          <wp:inline distT="0" distB="0" distL="0" distR="0" wp14:anchorId="1AE34F8B" wp14:editId="240DDF3E">
            <wp:extent cx="4449814" cy="2674620"/>
            <wp:effectExtent l="0" t="0" r="8255" b="0"/>
            <wp:docPr id="75767804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605" cy="267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8237E" w14:textId="47932419" w:rsidR="004C6689" w:rsidRDefault="004C6689" w:rsidP="002C4E96">
      <w:pPr>
        <w:pStyle w:val="aff8"/>
      </w:pPr>
      <w:r>
        <w:t>Рисунок 4.13 – Диалоговое окно выбора файла</w:t>
      </w:r>
    </w:p>
    <w:p w14:paraId="74358DB9" w14:textId="7E4AA3C9" w:rsidR="00F940F1" w:rsidRDefault="004C6689" w:rsidP="00CA53B5">
      <w:pPr>
        <w:rPr>
          <w:lang w:val="ru-RU"/>
        </w:rPr>
      </w:pPr>
      <w:r>
        <w:rPr>
          <w:lang w:val="ru-RU"/>
        </w:rPr>
        <w:t xml:space="preserve">Затем после выбора файла, откроется окно для ввода информации о книге, такие как название книги, описание, </w:t>
      </w:r>
      <w:r>
        <w:t>ISBN</w:t>
      </w:r>
      <w:r w:rsidRPr="004C6689">
        <w:rPr>
          <w:lang w:val="ru-RU"/>
        </w:rPr>
        <w:t>,</w:t>
      </w:r>
      <w:r>
        <w:rPr>
          <w:lang w:val="ru-RU"/>
        </w:rPr>
        <w:t xml:space="preserve"> авторы выбранной книги</w:t>
      </w:r>
      <w:r w:rsidRPr="004C6689">
        <w:rPr>
          <w:lang w:val="ru-RU"/>
        </w:rPr>
        <w:t>.</w:t>
      </w:r>
      <w:r w:rsidR="000D70FD">
        <w:rPr>
          <w:lang w:val="ru-RU"/>
        </w:rPr>
        <w:t xml:space="preserve"> Ввод всех этих данных не обязателен. Название книги и его авторов могут быть заполнены на стороне сервера.</w:t>
      </w:r>
      <w:r>
        <w:rPr>
          <w:lang w:val="ru-RU"/>
        </w:rPr>
        <w:t xml:space="preserve"> </w:t>
      </w:r>
      <w:r w:rsidR="000D70FD">
        <w:rPr>
          <w:lang w:val="ru-RU"/>
        </w:rPr>
        <w:t xml:space="preserve">Окно ввода данных о книге </w:t>
      </w:r>
      <w:r>
        <w:rPr>
          <w:lang w:val="ru-RU"/>
        </w:rPr>
        <w:t>изображен</w:t>
      </w:r>
      <w:r w:rsidR="000D70FD">
        <w:rPr>
          <w:lang w:val="ru-RU"/>
        </w:rPr>
        <w:t>о</w:t>
      </w:r>
      <w:r>
        <w:rPr>
          <w:lang w:val="ru-RU"/>
        </w:rPr>
        <w:t xml:space="preserve"> на рисунке 4.14.</w:t>
      </w:r>
    </w:p>
    <w:p w14:paraId="70D87439" w14:textId="2A815811" w:rsidR="007F1FA1" w:rsidRPr="007F1FA1" w:rsidRDefault="007F1FA1" w:rsidP="002C4E96">
      <w:pPr>
        <w:pStyle w:val="aff8"/>
      </w:pPr>
      <w:r w:rsidRPr="007F1FA1">
        <w:drawing>
          <wp:inline distT="0" distB="0" distL="0" distR="0" wp14:anchorId="2E4D91A0" wp14:editId="0C163430">
            <wp:extent cx="4705695" cy="2453640"/>
            <wp:effectExtent l="0" t="0" r="0" b="3810"/>
            <wp:docPr id="163151129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249" cy="246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1CCF3" w14:textId="06F9FCDE" w:rsidR="00CA53B5" w:rsidRPr="001A4429" w:rsidRDefault="00F940F1" w:rsidP="002C4E96">
      <w:pPr>
        <w:pStyle w:val="aff8"/>
      </w:pPr>
      <w:r>
        <w:t>Рисунок 4.14 – Окно ввода данных об электронной книг</w:t>
      </w:r>
      <w:r w:rsidR="007F47F6">
        <w:t>е</w:t>
      </w:r>
    </w:p>
    <w:p w14:paraId="687C50B8" w14:textId="77777777" w:rsidR="002960C9" w:rsidRPr="001A4429" w:rsidRDefault="002960C9" w:rsidP="000D70FD">
      <w:pPr>
        <w:rPr>
          <w:lang w:val="ru-RU"/>
        </w:rPr>
      </w:pPr>
    </w:p>
    <w:p w14:paraId="05851BB9" w14:textId="18073B58" w:rsidR="000D70FD" w:rsidRDefault="000D70FD" w:rsidP="000D70FD">
      <w:pPr>
        <w:rPr>
          <w:lang w:val="ru-RU"/>
        </w:rPr>
      </w:pPr>
      <w:r>
        <w:rPr>
          <w:lang w:val="ru-RU"/>
        </w:rPr>
        <w:lastRenderedPageBreak/>
        <w:t xml:space="preserve">Далее </w:t>
      </w:r>
      <w:r w:rsidR="00D922BE">
        <w:rPr>
          <w:lang w:val="ru-RU"/>
        </w:rPr>
        <w:t>нужно нажать на кнопку «Сохранить». После этого это окно должно закрыться и должно вывести сообщение об успешности создания в нижней части страницы (рисунок 4.15).</w:t>
      </w:r>
    </w:p>
    <w:p w14:paraId="1F81BE52" w14:textId="069AB725" w:rsidR="00D922BE" w:rsidRPr="00D922BE" w:rsidRDefault="00D922BE" w:rsidP="002C4E96">
      <w:pPr>
        <w:pStyle w:val="aff8"/>
      </w:pPr>
      <w:r w:rsidRPr="00D922BE">
        <w:drawing>
          <wp:inline distT="0" distB="0" distL="0" distR="0" wp14:anchorId="59F823C9" wp14:editId="3356C0A4">
            <wp:extent cx="5199380" cy="2711056"/>
            <wp:effectExtent l="0" t="0" r="1270" b="0"/>
            <wp:docPr id="176905520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11" cy="271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185E" w14:textId="3F15CE98" w:rsidR="00D922BE" w:rsidRDefault="00D922BE" w:rsidP="002C4E96">
      <w:pPr>
        <w:pStyle w:val="aff8"/>
      </w:pPr>
      <w:r>
        <w:t>Рисунок 4.15 – Результат добавления новой книги</w:t>
      </w:r>
    </w:p>
    <w:p w14:paraId="398E757A" w14:textId="05BC0C4F" w:rsidR="0064037C" w:rsidRDefault="0064037C" w:rsidP="0064037C">
      <w:pPr>
        <w:rPr>
          <w:lang w:val="ru-RU"/>
        </w:rPr>
      </w:pPr>
      <w:r>
        <w:rPr>
          <w:lang w:val="ru-RU"/>
        </w:rPr>
        <w:t>Каждую запись книги можно изменить или удалить. При нажатии на кнопку «Редактировать» (имеет изображение в виде «ручки»), открывается диалоговое окно аналогичное окну добавления книги. Окно редактирования изображена на рисунке 4.16.</w:t>
      </w:r>
    </w:p>
    <w:p w14:paraId="6C9EAF87" w14:textId="3B7D09BA" w:rsidR="0064037C" w:rsidRPr="0064037C" w:rsidRDefault="0064037C" w:rsidP="002C4E96">
      <w:pPr>
        <w:pStyle w:val="aff8"/>
      </w:pPr>
      <w:r w:rsidRPr="0064037C">
        <w:drawing>
          <wp:inline distT="0" distB="0" distL="0" distR="0" wp14:anchorId="6B992148" wp14:editId="6DCCFD60">
            <wp:extent cx="4404159" cy="3024060"/>
            <wp:effectExtent l="0" t="0" r="0" b="5080"/>
            <wp:docPr id="23787017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60" cy="302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287B7" w14:textId="304DAEC7" w:rsidR="0064037C" w:rsidRPr="00177EDF" w:rsidRDefault="0064037C" w:rsidP="002C4E96">
      <w:pPr>
        <w:pStyle w:val="aff8"/>
      </w:pPr>
      <w:r>
        <w:t>Рисунок 4.16 – Окно редактирование информации о книге</w:t>
      </w:r>
    </w:p>
    <w:p w14:paraId="7D09EEE5" w14:textId="77777777" w:rsidR="002960C9" w:rsidRPr="001A4429" w:rsidRDefault="002960C9" w:rsidP="00177EDF">
      <w:pPr>
        <w:rPr>
          <w:lang w:val="ru-RU"/>
        </w:rPr>
      </w:pPr>
    </w:p>
    <w:p w14:paraId="18676188" w14:textId="04319410" w:rsidR="00340721" w:rsidRDefault="00177EDF" w:rsidP="00177EDF">
      <w:pPr>
        <w:rPr>
          <w:lang w:val="ru-RU"/>
        </w:rPr>
      </w:pPr>
      <w:r>
        <w:rPr>
          <w:lang w:val="ru-RU"/>
        </w:rPr>
        <w:lastRenderedPageBreak/>
        <w:t>Также на странице есть возможности переключения вид вывода списка книг в верхней панели управления</w:t>
      </w:r>
      <w:r w:rsidR="00340721" w:rsidRPr="00340721">
        <w:rPr>
          <w:lang w:val="ru-RU"/>
        </w:rPr>
        <w:t xml:space="preserve">, </w:t>
      </w:r>
      <w:r w:rsidR="00340721">
        <w:rPr>
          <w:lang w:val="ru-RU"/>
        </w:rPr>
        <w:t xml:space="preserve">выполненных в виде 2 кнопок после </w:t>
      </w:r>
      <w:r w:rsidR="00140D03">
        <w:rPr>
          <w:lang w:val="ru-RU"/>
        </w:rPr>
        <w:t>кнопки добавления</w:t>
      </w:r>
      <w:r w:rsidR="00340721">
        <w:rPr>
          <w:lang w:val="ru-RU"/>
        </w:rPr>
        <w:t xml:space="preserve"> книг </w:t>
      </w:r>
      <w:r>
        <w:rPr>
          <w:lang w:val="ru-RU"/>
        </w:rPr>
        <w:t>(рисунок 4.1</w:t>
      </w:r>
      <w:r w:rsidR="002C4E96">
        <w:rPr>
          <w:lang w:val="ru-RU"/>
        </w:rPr>
        <w:t>7</w:t>
      </w:r>
      <w:r>
        <w:rPr>
          <w:lang w:val="ru-RU"/>
        </w:rPr>
        <w:t>).</w:t>
      </w:r>
      <w:r w:rsidR="00340721">
        <w:rPr>
          <w:lang w:val="ru-RU"/>
        </w:rPr>
        <w:t xml:space="preserve"> </w:t>
      </w:r>
    </w:p>
    <w:p w14:paraId="065DA94F" w14:textId="3D14A415" w:rsidR="00E227C7" w:rsidRPr="00E227C7" w:rsidRDefault="00E227C7" w:rsidP="002C4E96">
      <w:pPr>
        <w:pStyle w:val="aff8"/>
      </w:pPr>
      <w:r w:rsidRPr="00E227C7">
        <w:drawing>
          <wp:inline distT="0" distB="0" distL="0" distR="0" wp14:anchorId="0C9D3742" wp14:editId="56B6C79D">
            <wp:extent cx="4503420" cy="922020"/>
            <wp:effectExtent l="0" t="0" r="0" b="0"/>
            <wp:docPr id="77519274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2B01" w14:textId="550B2DB1" w:rsidR="00E227C7" w:rsidRDefault="00340721" w:rsidP="002C4E96">
      <w:pPr>
        <w:pStyle w:val="aff8"/>
      </w:pPr>
      <w:r>
        <w:t>Рисунок 4.1</w:t>
      </w:r>
      <w:r w:rsidR="002C4E96">
        <w:t>7</w:t>
      </w:r>
      <w:r>
        <w:t xml:space="preserve"> – Кнопки управление видом списка</w:t>
      </w:r>
    </w:p>
    <w:p w14:paraId="5BE669FE" w14:textId="5BBA3523" w:rsidR="00BA0D82" w:rsidRDefault="00BA0D82" w:rsidP="00BA0D82">
      <w:pPr>
        <w:rPr>
          <w:lang w:val="ru-RU"/>
        </w:rPr>
      </w:pPr>
      <w:r>
        <w:rPr>
          <w:lang w:val="ru-RU"/>
        </w:rPr>
        <w:t xml:space="preserve">Ещё есть возможность выбрать сортировку книг по названию, по </w:t>
      </w:r>
      <w:r>
        <w:t>ISBN</w:t>
      </w:r>
      <w:r>
        <w:rPr>
          <w:lang w:val="ru-RU"/>
        </w:rPr>
        <w:t xml:space="preserve"> или</w:t>
      </w:r>
      <w:r w:rsidRPr="004E58BC">
        <w:rPr>
          <w:lang w:val="ru-RU"/>
        </w:rPr>
        <w:t xml:space="preserve"> </w:t>
      </w:r>
      <w:r>
        <w:rPr>
          <w:lang w:val="ru-RU"/>
        </w:rPr>
        <w:t>по последней дате открытия. Для этого нужно нажать на кнопку с иконкой в виде трёх линий разной длины (рисунок 4.1</w:t>
      </w:r>
      <w:r w:rsidR="002C4E96">
        <w:rPr>
          <w:lang w:val="ru-RU"/>
        </w:rPr>
        <w:t>8</w:t>
      </w:r>
      <w:r>
        <w:rPr>
          <w:lang w:val="ru-RU"/>
        </w:rPr>
        <w:t>).</w:t>
      </w:r>
    </w:p>
    <w:p w14:paraId="317D1F60" w14:textId="77777777" w:rsidR="00BA0D82" w:rsidRPr="00B1133A" w:rsidRDefault="00BA0D82" w:rsidP="002C4E96">
      <w:pPr>
        <w:pStyle w:val="aff8"/>
      </w:pPr>
      <w:r w:rsidRPr="00B1133A">
        <w:drawing>
          <wp:inline distT="0" distB="0" distL="0" distR="0" wp14:anchorId="7F427C65" wp14:editId="34AB21A2">
            <wp:extent cx="5250815" cy="2243984"/>
            <wp:effectExtent l="0" t="0" r="6985" b="4445"/>
            <wp:docPr id="13438381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044" cy="224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96F88" w14:textId="4C69861C" w:rsidR="00BA0D82" w:rsidRDefault="00BA0D82" w:rsidP="002C4E96">
      <w:pPr>
        <w:pStyle w:val="aff8"/>
      </w:pPr>
      <w:r>
        <w:t>Рисунок 4.1</w:t>
      </w:r>
      <w:r w:rsidR="002C4E96">
        <w:t>8</w:t>
      </w:r>
      <w:r>
        <w:t xml:space="preserve"> – Меню выбора сортировки по определенному свойству</w:t>
      </w:r>
    </w:p>
    <w:p w14:paraId="58A87D16" w14:textId="095FA3C4" w:rsidR="00BA0D82" w:rsidRDefault="00BA0D82" w:rsidP="00BA0D82">
      <w:pPr>
        <w:rPr>
          <w:lang w:val="ru-RU"/>
        </w:rPr>
      </w:pPr>
      <w:r>
        <w:rPr>
          <w:lang w:val="ru-RU"/>
        </w:rPr>
        <w:t>За этой кнопкой находится кнопка с иконкой в виде стрелки, отвечающая за порядок сортировки книг по убыванию или возрастанию (рисунок 4.1</w:t>
      </w:r>
      <w:r w:rsidR="002C4E96">
        <w:rPr>
          <w:lang w:val="ru-RU"/>
        </w:rPr>
        <w:t>9</w:t>
      </w:r>
      <w:r>
        <w:rPr>
          <w:lang w:val="ru-RU"/>
        </w:rPr>
        <w:t>).</w:t>
      </w:r>
    </w:p>
    <w:p w14:paraId="52D3962C" w14:textId="77777777" w:rsidR="00BA0D82" w:rsidRPr="007562CD" w:rsidRDefault="00BA0D82" w:rsidP="00B548BC">
      <w:pPr>
        <w:suppressAutoHyphens w:val="0"/>
        <w:autoSpaceDN/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kern w:val="0"/>
          <w:sz w:val="24"/>
          <w:lang w:val="ru-RU" w:eastAsia="ru-RU" w:bidi="ar-SA"/>
        </w:rPr>
      </w:pPr>
      <w:r w:rsidRPr="007562CD">
        <w:rPr>
          <w:rFonts w:eastAsia="Times New Roman" w:cs="Times New Roman"/>
          <w:noProof/>
          <w:kern w:val="0"/>
          <w:sz w:val="24"/>
          <w:lang w:val="ru-RU" w:eastAsia="ru-RU" w:bidi="ar-SA"/>
        </w:rPr>
        <w:drawing>
          <wp:inline distT="0" distB="0" distL="0" distR="0" wp14:anchorId="24360FE8" wp14:editId="490CF8C5">
            <wp:extent cx="3749040" cy="1219200"/>
            <wp:effectExtent l="0" t="0" r="3810" b="0"/>
            <wp:docPr id="71238917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50661" w14:textId="232B5C14" w:rsidR="00BA0D82" w:rsidRPr="004E58BC" w:rsidRDefault="00BA0D82" w:rsidP="00BA0D82">
      <w:pPr>
        <w:ind w:firstLine="0"/>
        <w:jc w:val="center"/>
        <w:rPr>
          <w:lang w:val="ru-RU"/>
        </w:rPr>
      </w:pPr>
      <w:r>
        <w:rPr>
          <w:lang w:val="ru-RU"/>
        </w:rPr>
        <w:t>Рисунок 4.1</w:t>
      </w:r>
      <w:r w:rsidR="002C4E96">
        <w:rPr>
          <w:lang w:val="ru-RU"/>
        </w:rPr>
        <w:t>9</w:t>
      </w:r>
      <w:r>
        <w:rPr>
          <w:lang w:val="ru-RU"/>
        </w:rPr>
        <w:t xml:space="preserve"> – Кнопка «Порядок сортировки»</w:t>
      </w:r>
    </w:p>
    <w:p w14:paraId="2E59783F" w14:textId="77777777" w:rsidR="002C4E96" w:rsidRDefault="002C4E96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6F3EAA7" w14:textId="6B3A158B" w:rsidR="00177EDF" w:rsidRDefault="00340721" w:rsidP="00177EDF">
      <w:pPr>
        <w:rPr>
          <w:lang w:val="ru-RU"/>
        </w:rPr>
      </w:pPr>
      <w:r>
        <w:rPr>
          <w:lang w:val="ru-RU"/>
        </w:rPr>
        <w:lastRenderedPageBreak/>
        <w:t>Вид «сетка» представлена на рисунке</w:t>
      </w:r>
      <w:r w:rsidR="00FF0B0C">
        <w:rPr>
          <w:lang w:val="ru-RU"/>
        </w:rPr>
        <w:t xml:space="preserve"> 4.</w:t>
      </w:r>
      <w:r w:rsidR="002C4E96">
        <w:rPr>
          <w:lang w:val="ru-RU"/>
        </w:rPr>
        <w:t>20</w:t>
      </w:r>
      <w:r w:rsidR="00FF0B0C">
        <w:rPr>
          <w:lang w:val="ru-RU"/>
        </w:rPr>
        <w:t>.</w:t>
      </w:r>
    </w:p>
    <w:p w14:paraId="2E183847" w14:textId="6DB569EF" w:rsidR="00340721" w:rsidRPr="00340721" w:rsidRDefault="00340721" w:rsidP="002C4E96">
      <w:pPr>
        <w:pStyle w:val="aff8"/>
      </w:pPr>
      <w:r w:rsidRPr="00340721">
        <w:drawing>
          <wp:inline distT="0" distB="0" distL="0" distR="0" wp14:anchorId="0A926ACF" wp14:editId="272005F5">
            <wp:extent cx="5041012" cy="2921736"/>
            <wp:effectExtent l="0" t="0" r="7620" b="0"/>
            <wp:docPr id="30273258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306" cy="292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2B8C2" w14:textId="781B17D6" w:rsidR="002107C7" w:rsidRDefault="00340721" w:rsidP="002C4E96">
      <w:pPr>
        <w:pStyle w:val="aff8"/>
      </w:pPr>
      <w:r>
        <w:t>Рисунок 4.</w:t>
      </w:r>
      <w:r w:rsidR="002C4E96">
        <w:t>20</w:t>
      </w:r>
      <w:r>
        <w:t xml:space="preserve"> – Список книг в виде «сетки»</w:t>
      </w:r>
    </w:p>
    <w:p w14:paraId="31F40E6D" w14:textId="3F6813B6" w:rsidR="00536605" w:rsidRDefault="00536605" w:rsidP="004E58BC">
      <w:pPr>
        <w:rPr>
          <w:lang w:val="ru-RU"/>
        </w:rPr>
      </w:pPr>
      <w:r>
        <w:rPr>
          <w:lang w:val="ru-RU"/>
        </w:rPr>
        <w:t>Чтобы открыть книгу, нужно просто нажать на обложку книги, если список в виде сетки, если же в виде обычно списка, то нужно просто навестись на любую подсвеченную часть записи документа (рисунок 4.</w:t>
      </w:r>
      <w:r w:rsidR="00BA0D82">
        <w:rPr>
          <w:lang w:val="ru-RU"/>
        </w:rPr>
        <w:t>2</w:t>
      </w:r>
      <w:r w:rsidR="002C4E96">
        <w:rPr>
          <w:lang w:val="ru-RU"/>
        </w:rPr>
        <w:t>1</w:t>
      </w:r>
      <w:r>
        <w:rPr>
          <w:lang w:val="ru-RU"/>
        </w:rPr>
        <w:t>).</w:t>
      </w:r>
    </w:p>
    <w:p w14:paraId="096F6662" w14:textId="7D0131F9" w:rsidR="00536605" w:rsidRDefault="00536605" w:rsidP="002C4E96">
      <w:pPr>
        <w:pStyle w:val="aff8"/>
      </w:pPr>
      <w:r w:rsidRPr="00536605">
        <w:drawing>
          <wp:inline distT="0" distB="0" distL="0" distR="0" wp14:anchorId="24F5EC1A" wp14:editId="553F05C3">
            <wp:extent cx="4997382" cy="1294690"/>
            <wp:effectExtent l="0" t="0" r="0" b="1270"/>
            <wp:docPr id="36707647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851" cy="1298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B91C" w14:textId="1DA77C15" w:rsidR="00536605" w:rsidRPr="00536605" w:rsidRDefault="00536605" w:rsidP="002C4E96">
      <w:pPr>
        <w:pStyle w:val="aff8"/>
      </w:pPr>
      <w:r>
        <w:t>Рисунок 4.</w:t>
      </w:r>
      <w:r w:rsidR="00BA0D82">
        <w:t>2</w:t>
      </w:r>
      <w:r w:rsidR="002C4E96">
        <w:t>1</w:t>
      </w:r>
      <w:r>
        <w:t xml:space="preserve"> – Наведение на запись документа</w:t>
      </w:r>
    </w:p>
    <w:p w14:paraId="33566197" w14:textId="77777777" w:rsidR="00BA0D82" w:rsidRDefault="00BA0D82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E37C0EB" w14:textId="7AA2F73D" w:rsidR="007277EC" w:rsidRDefault="007277EC" w:rsidP="0024397C">
      <w:pPr>
        <w:spacing w:after="120"/>
        <w:rPr>
          <w:lang w:val="ru-RU"/>
        </w:rPr>
      </w:pPr>
      <w:r>
        <w:rPr>
          <w:lang w:val="ru-RU"/>
        </w:rPr>
        <w:lastRenderedPageBreak/>
        <w:t>После нажати</w:t>
      </w:r>
      <w:r w:rsidR="0020731D">
        <w:rPr>
          <w:lang w:val="ru-RU"/>
        </w:rPr>
        <w:t>я</w:t>
      </w:r>
      <w:r>
        <w:rPr>
          <w:lang w:val="ru-RU"/>
        </w:rPr>
        <w:t xml:space="preserve"> откроется страница просмотра книги (рисунок 4.</w:t>
      </w:r>
      <w:r w:rsidR="00BA0D82">
        <w:rPr>
          <w:lang w:val="ru-RU"/>
        </w:rPr>
        <w:t>2</w:t>
      </w:r>
      <w:r w:rsidR="002C4E96">
        <w:rPr>
          <w:lang w:val="ru-RU"/>
        </w:rPr>
        <w:t>2</w:t>
      </w:r>
      <w:r>
        <w:rPr>
          <w:lang w:val="ru-RU"/>
        </w:rPr>
        <w:t>)</w:t>
      </w:r>
      <w:r w:rsidR="003F6982">
        <w:rPr>
          <w:lang w:val="ru-RU"/>
        </w:rPr>
        <w:t>.</w:t>
      </w:r>
    </w:p>
    <w:p w14:paraId="725FE1B9" w14:textId="4F7E5B4E" w:rsidR="007277EC" w:rsidRDefault="007277EC" w:rsidP="002C4E96">
      <w:pPr>
        <w:pStyle w:val="aff8"/>
      </w:pPr>
      <w:r>
        <w:drawing>
          <wp:inline distT="0" distB="0" distL="0" distR="0" wp14:anchorId="3D81967A" wp14:editId="74BA971C">
            <wp:extent cx="4806206" cy="2613660"/>
            <wp:effectExtent l="0" t="0" r="0" b="0"/>
            <wp:docPr id="2093011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119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7406" cy="261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510B" w14:textId="1FA45AE9" w:rsidR="007277EC" w:rsidRDefault="007277EC" w:rsidP="002C4E96">
      <w:pPr>
        <w:pStyle w:val="aff8"/>
      </w:pPr>
      <w:r>
        <w:t>Рисунок 4.</w:t>
      </w:r>
      <w:r w:rsidR="00BA0D82">
        <w:t>2</w:t>
      </w:r>
      <w:r w:rsidR="002C4E96">
        <w:t>2</w:t>
      </w:r>
      <w:r>
        <w:t xml:space="preserve"> – Страница просмотра документа</w:t>
      </w:r>
    </w:p>
    <w:p w14:paraId="28E524AA" w14:textId="0133823D" w:rsidR="00372D8D" w:rsidRDefault="00372D8D" w:rsidP="00372D8D">
      <w:pPr>
        <w:rPr>
          <w:lang w:val="ru-RU"/>
        </w:rPr>
      </w:pPr>
      <w:r>
        <w:rPr>
          <w:lang w:val="ru-RU"/>
        </w:rPr>
        <w:t>Также как и со страницей списка книг, на этой странице есть верхняя панель управления и панель просмотра документа. В самой левой части панели управления находится кнопка в виде трёх линии с точками, которая открывает панель навигации</w:t>
      </w:r>
      <w:r w:rsidR="00877691">
        <w:rPr>
          <w:lang w:val="ru-RU"/>
        </w:rPr>
        <w:t xml:space="preserve"> по разделам</w:t>
      </w:r>
      <w:r>
        <w:rPr>
          <w:lang w:val="ru-RU"/>
        </w:rPr>
        <w:t xml:space="preserve"> в документе. </w:t>
      </w:r>
      <w:r w:rsidR="0024397C">
        <w:rPr>
          <w:lang w:val="ru-RU"/>
        </w:rPr>
        <w:t>П</w:t>
      </w:r>
      <w:r>
        <w:rPr>
          <w:lang w:val="ru-RU"/>
        </w:rPr>
        <w:t>анель навигации</w:t>
      </w:r>
      <w:r w:rsidR="0024397C">
        <w:rPr>
          <w:lang w:val="ru-RU"/>
        </w:rPr>
        <w:t xml:space="preserve"> по страницам</w:t>
      </w:r>
      <w:r>
        <w:rPr>
          <w:lang w:val="ru-RU"/>
        </w:rPr>
        <w:t xml:space="preserve"> изображена на рисунке 4.2</w:t>
      </w:r>
      <w:r w:rsidR="002C4E96">
        <w:rPr>
          <w:lang w:val="ru-RU"/>
        </w:rPr>
        <w:t>3</w:t>
      </w:r>
      <w:r>
        <w:rPr>
          <w:lang w:val="ru-RU"/>
        </w:rPr>
        <w:t xml:space="preserve">. </w:t>
      </w:r>
    </w:p>
    <w:p w14:paraId="56E6B612" w14:textId="43A85614" w:rsidR="00886947" w:rsidRPr="00886947" w:rsidRDefault="00886947" w:rsidP="002C4E96">
      <w:pPr>
        <w:pStyle w:val="aff8"/>
      </w:pPr>
      <w:r w:rsidRPr="00886947">
        <w:drawing>
          <wp:inline distT="0" distB="0" distL="0" distR="0" wp14:anchorId="4C042AB1" wp14:editId="28224E7A">
            <wp:extent cx="3558540" cy="1457715"/>
            <wp:effectExtent l="0" t="0" r="3810" b="9525"/>
            <wp:docPr id="81933177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480" cy="145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392BF" w14:textId="233ED05C" w:rsidR="00372D8D" w:rsidRDefault="00372D8D" w:rsidP="002C4E96">
      <w:pPr>
        <w:pStyle w:val="aff8"/>
      </w:pPr>
      <w:r>
        <w:t>Рисунок 4.</w:t>
      </w:r>
      <w:r w:rsidR="00BA0D82">
        <w:t>2</w:t>
      </w:r>
      <w:r w:rsidR="002C4E96">
        <w:t>3</w:t>
      </w:r>
      <w:r>
        <w:t xml:space="preserve"> – </w:t>
      </w:r>
      <w:r w:rsidR="00886947">
        <w:t>Кнопка п</w:t>
      </w:r>
      <w:r>
        <w:t>анел</w:t>
      </w:r>
      <w:r w:rsidR="00886947">
        <w:t>и</w:t>
      </w:r>
      <w:r>
        <w:t xml:space="preserve"> навигации в документе</w:t>
      </w:r>
    </w:p>
    <w:p w14:paraId="14DCFA1C" w14:textId="77777777" w:rsidR="004D282B" w:rsidRDefault="004D282B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E70747C" w14:textId="25774505" w:rsidR="00372D8D" w:rsidRDefault="00372D8D" w:rsidP="00372D8D">
      <w:pPr>
        <w:rPr>
          <w:lang w:val="ru-RU"/>
        </w:rPr>
      </w:pPr>
      <w:r>
        <w:rPr>
          <w:lang w:val="ru-RU"/>
        </w:rPr>
        <w:lastRenderedPageBreak/>
        <w:t xml:space="preserve">В нём находится </w:t>
      </w:r>
      <w:r w:rsidR="00CE0855">
        <w:rPr>
          <w:lang w:val="ru-RU"/>
        </w:rPr>
        <w:t>список разделов в виде дерева</w:t>
      </w:r>
      <w:r>
        <w:rPr>
          <w:lang w:val="ru-RU"/>
        </w:rPr>
        <w:t xml:space="preserve">, по которому можно перейти, нажав на любой </w:t>
      </w:r>
      <w:r w:rsidR="00CE0855">
        <w:rPr>
          <w:lang w:val="ru-RU"/>
        </w:rPr>
        <w:t>их этих разделов</w:t>
      </w:r>
      <w:r w:rsidR="00340772">
        <w:rPr>
          <w:lang w:val="ru-RU"/>
        </w:rPr>
        <w:t xml:space="preserve">. Она представлена на </w:t>
      </w:r>
      <w:r>
        <w:rPr>
          <w:lang w:val="ru-RU"/>
        </w:rPr>
        <w:t>рисун</w:t>
      </w:r>
      <w:r w:rsidR="00340772">
        <w:rPr>
          <w:lang w:val="ru-RU"/>
        </w:rPr>
        <w:t>ке</w:t>
      </w:r>
      <w:r>
        <w:rPr>
          <w:lang w:val="ru-RU"/>
        </w:rPr>
        <w:t xml:space="preserve"> 4.2</w:t>
      </w:r>
      <w:r w:rsidR="002C4E96">
        <w:rPr>
          <w:lang w:val="ru-RU"/>
        </w:rPr>
        <w:t>4</w:t>
      </w:r>
      <w:r>
        <w:rPr>
          <w:lang w:val="ru-RU"/>
        </w:rPr>
        <w:t>.</w:t>
      </w:r>
    </w:p>
    <w:p w14:paraId="23616223" w14:textId="06959865" w:rsidR="004D282B" w:rsidRPr="004D282B" w:rsidRDefault="004D282B" w:rsidP="002C4E96">
      <w:pPr>
        <w:pStyle w:val="aff8"/>
      </w:pPr>
      <w:r w:rsidRPr="004D282B">
        <w:drawing>
          <wp:inline distT="0" distB="0" distL="0" distR="0" wp14:anchorId="7C7B5B10" wp14:editId="43643EE2">
            <wp:extent cx="2400520" cy="4251960"/>
            <wp:effectExtent l="0" t="0" r="0" b="0"/>
            <wp:docPr id="212070058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092" cy="425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470BC" w14:textId="66A5093D" w:rsidR="00372D8D" w:rsidRDefault="00372D8D" w:rsidP="002C4E96">
      <w:pPr>
        <w:pStyle w:val="aff8"/>
      </w:pPr>
      <w:r>
        <w:t>Рисунок 4.2</w:t>
      </w:r>
      <w:r w:rsidR="002C4E96">
        <w:t>4</w:t>
      </w:r>
      <w:r>
        <w:t xml:space="preserve"> – Панель навигации в документе</w:t>
      </w:r>
    </w:p>
    <w:p w14:paraId="2E4A7123" w14:textId="279F3B96" w:rsidR="00B85A02" w:rsidRDefault="00B85A02" w:rsidP="00B85A02">
      <w:pPr>
        <w:rPr>
          <w:lang w:val="ru-RU"/>
        </w:rPr>
      </w:pPr>
      <w:r>
        <w:rPr>
          <w:lang w:val="ru-RU"/>
        </w:rPr>
        <w:t>Далее после кнопки открытия</w:t>
      </w:r>
      <w:r w:rsidRPr="00B85A02">
        <w:rPr>
          <w:lang w:val="ru-RU"/>
        </w:rPr>
        <w:t>/</w:t>
      </w:r>
      <w:r>
        <w:rPr>
          <w:lang w:val="ru-RU"/>
        </w:rPr>
        <w:t xml:space="preserve">закрытия панели навигации в документе находится </w:t>
      </w:r>
      <w:r w:rsidR="007D7233">
        <w:rPr>
          <w:lang w:val="ru-RU"/>
        </w:rPr>
        <w:t>элементы</w:t>
      </w:r>
      <w:r>
        <w:rPr>
          <w:lang w:val="ru-RU"/>
        </w:rPr>
        <w:t xml:space="preserve"> управления страницей (рисунок 4.2</w:t>
      </w:r>
      <w:r w:rsidR="002C4E96">
        <w:rPr>
          <w:lang w:val="ru-RU"/>
        </w:rPr>
        <w:t>5</w:t>
      </w:r>
      <w:r>
        <w:rPr>
          <w:lang w:val="ru-RU"/>
        </w:rPr>
        <w:t>).</w:t>
      </w:r>
    </w:p>
    <w:p w14:paraId="51169A50" w14:textId="13AF09C2" w:rsidR="00B85A02" w:rsidRPr="007D7233" w:rsidRDefault="007D7233" w:rsidP="002C4E96">
      <w:pPr>
        <w:pStyle w:val="aff8"/>
      </w:pPr>
      <w:r w:rsidRPr="007D7233">
        <w:drawing>
          <wp:inline distT="0" distB="0" distL="0" distR="0" wp14:anchorId="521E4A11" wp14:editId="2E7A8815">
            <wp:extent cx="3291840" cy="723900"/>
            <wp:effectExtent l="0" t="0" r="3810" b="0"/>
            <wp:docPr id="107822709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2824" w14:textId="709AA348" w:rsidR="00B85A02" w:rsidRDefault="00B85A02" w:rsidP="002C4E96">
      <w:pPr>
        <w:pStyle w:val="aff8"/>
      </w:pPr>
      <w:r>
        <w:t>Рисунок 4.2</w:t>
      </w:r>
      <w:r w:rsidR="002C4E96">
        <w:t>5</w:t>
      </w:r>
      <w:r>
        <w:t xml:space="preserve"> –</w:t>
      </w:r>
      <w:r w:rsidR="007D7233">
        <w:t xml:space="preserve"> Элементы управления страницей</w:t>
      </w:r>
      <w:r w:rsidR="007067A9">
        <w:t xml:space="preserve"> в документе</w:t>
      </w:r>
    </w:p>
    <w:p w14:paraId="6041D0F0" w14:textId="29D2312F" w:rsidR="00B85A02" w:rsidRPr="00B85A02" w:rsidRDefault="00B85A02" w:rsidP="00B85A02">
      <w:pPr>
        <w:rPr>
          <w:lang w:val="ru-RU"/>
        </w:rPr>
      </w:pPr>
      <w:r>
        <w:rPr>
          <w:lang w:val="ru-RU"/>
        </w:rPr>
        <w:t>Список функции элементов слева направо, изображенных на рисунке 4.</w:t>
      </w:r>
      <w:r w:rsidR="002C4E96">
        <w:rPr>
          <w:lang w:val="ru-RU"/>
        </w:rPr>
        <w:t>25</w:t>
      </w:r>
      <w:r w:rsidRPr="00B85A02">
        <w:rPr>
          <w:lang w:val="ru-RU"/>
        </w:rPr>
        <w:t>:</w:t>
      </w:r>
    </w:p>
    <w:p w14:paraId="058442C3" w14:textId="3E54BF1E" w:rsidR="00B85A02" w:rsidRDefault="00B85A02" w:rsidP="00B85A02">
      <w:pPr>
        <w:pStyle w:val="a"/>
      </w:pPr>
      <w:r>
        <w:t>переход на первую страницу документа</w:t>
      </w:r>
      <w:r w:rsidRPr="00B85A02">
        <w:t>;</w:t>
      </w:r>
    </w:p>
    <w:p w14:paraId="042D4931" w14:textId="7AD8A7F1" w:rsidR="00B85A02" w:rsidRDefault="00B85A02" w:rsidP="00B85A02">
      <w:pPr>
        <w:pStyle w:val="a"/>
      </w:pPr>
      <w:r>
        <w:t>переход на предыдущую страницу;</w:t>
      </w:r>
    </w:p>
    <w:p w14:paraId="478CFC3C" w14:textId="45F7E18F" w:rsidR="00B85A02" w:rsidRDefault="00B85A02" w:rsidP="00B85A02">
      <w:pPr>
        <w:pStyle w:val="a"/>
      </w:pPr>
      <w:r>
        <w:t>поле ввода номера страницы;</w:t>
      </w:r>
    </w:p>
    <w:p w14:paraId="5B251F3A" w14:textId="24BE32B5" w:rsidR="00B85A02" w:rsidRDefault="00B85A02" w:rsidP="00B85A02">
      <w:pPr>
        <w:pStyle w:val="a"/>
      </w:pPr>
      <w:r>
        <w:t>переход на следующую страницу</w:t>
      </w:r>
      <w:r w:rsidRPr="00B85A02">
        <w:t>;</w:t>
      </w:r>
    </w:p>
    <w:p w14:paraId="768E560A" w14:textId="49D2D54C" w:rsidR="00B85A02" w:rsidRDefault="00B85A02" w:rsidP="00B85A02">
      <w:pPr>
        <w:pStyle w:val="a"/>
      </w:pPr>
      <w:r>
        <w:t>переход на последнюю страницу документа.</w:t>
      </w:r>
    </w:p>
    <w:p w14:paraId="21C812A6" w14:textId="29FDDF4B" w:rsidR="007D7233" w:rsidRDefault="007D7233" w:rsidP="004E58BC">
      <w:pPr>
        <w:rPr>
          <w:lang w:val="ru-RU"/>
        </w:rPr>
      </w:pPr>
      <w:r>
        <w:rPr>
          <w:lang w:val="ru-RU"/>
        </w:rPr>
        <w:lastRenderedPageBreak/>
        <w:t>В центральной части панели управления элементы масштабирования страницы (рисунок 4.2</w:t>
      </w:r>
      <w:r w:rsidR="002C4E96">
        <w:rPr>
          <w:lang w:val="ru-RU"/>
        </w:rPr>
        <w:t>6</w:t>
      </w:r>
      <w:r>
        <w:rPr>
          <w:lang w:val="ru-RU"/>
        </w:rPr>
        <w:t>).</w:t>
      </w:r>
    </w:p>
    <w:p w14:paraId="31360B42" w14:textId="77777777" w:rsidR="007D7233" w:rsidRDefault="007D7233" w:rsidP="007D7233">
      <w:pPr>
        <w:ind w:firstLine="0"/>
        <w:jc w:val="center"/>
        <w:rPr>
          <w:lang w:val="ru-RU"/>
        </w:rPr>
      </w:pPr>
      <w:r w:rsidRPr="007D7233">
        <w:rPr>
          <w:noProof/>
          <w:lang w:val="ru-RU"/>
        </w:rPr>
        <w:drawing>
          <wp:inline distT="0" distB="0" distL="0" distR="0" wp14:anchorId="7EBA3930" wp14:editId="1E8D5D02">
            <wp:extent cx="2110740" cy="472440"/>
            <wp:effectExtent l="0" t="0" r="3810" b="3810"/>
            <wp:docPr id="130972336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21024" w14:textId="48F020AE" w:rsidR="007D7233" w:rsidRDefault="007D7233" w:rsidP="007D7233">
      <w:pPr>
        <w:ind w:firstLine="0"/>
        <w:jc w:val="center"/>
        <w:rPr>
          <w:lang w:val="ru-RU"/>
        </w:rPr>
      </w:pPr>
      <w:r>
        <w:rPr>
          <w:lang w:val="ru-RU"/>
        </w:rPr>
        <w:t>Рисунок 4.2</w:t>
      </w:r>
      <w:r w:rsidR="002C4E96">
        <w:rPr>
          <w:lang w:val="ru-RU"/>
        </w:rPr>
        <w:t>6</w:t>
      </w:r>
      <w:r>
        <w:rPr>
          <w:lang w:val="ru-RU"/>
        </w:rPr>
        <w:t xml:space="preserve"> – Управление масштабированием страницы</w:t>
      </w:r>
    </w:p>
    <w:p w14:paraId="0F023283" w14:textId="16A8F94E" w:rsidR="007D7233" w:rsidRPr="007067A9" w:rsidRDefault="007D7233" w:rsidP="007D7233">
      <w:pPr>
        <w:ind w:firstLine="0"/>
        <w:rPr>
          <w:lang w:val="ru-RU"/>
        </w:rPr>
      </w:pPr>
      <w:r>
        <w:rPr>
          <w:lang w:val="ru-RU"/>
        </w:rPr>
        <w:t>В правой части панели управления находятся следующие кнопки</w:t>
      </w:r>
      <w:r w:rsidR="007067A9">
        <w:rPr>
          <w:lang w:val="ru-RU"/>
        </w:rPr>
        <w:t xml:space="preserve"> (рисунок 4.2</w:t>
      </w:r>
      <w:r w:rsidR="002C4E96">
        <w:rPr>
          <w:lang w:val="ru-RU"/>
        </w:rPr>
        <w:t>7</w:t>
      </w:r>
      <w:r w:rsidR="007067A9">
        <w:rPr>
          <w:lang w:val="ru-RU"/>
        </w:rPr>
        <w:t>)</w:t>
      </w:r>
      <w:r w:rsidRPr="007D7233">
        <w:rPr>
          <w:lang w:val="ru-RU"/>
        </w:rPr>
        <w:t>:</w:t>
      </w:r>
    </w:p>
    <w:p w14:paraId="5EBD45B4" w14:textId="15B6089C" w:rsidR="007D7233" w:rsidRDefault="007067A9" w:rsidP="007067A9">
      <w:pPr>
        <w:pStyle w:val="a"/>
      </w:pPr>
      <w:r>
        <w:t>включение Hand</w:t>
      </w:r>
      <w:r w:rsidRPr="007067A9">
        <w:t xml:space="preserve"> </w:t>
      </w:r>
      <w:r>
        <w:t>Tool, курсор используется для перемещения по документу</w:t>
      </w:r>
      <w:r w:rsidRPr="007067A9">
        <w:t>;</w:t>
      </w:r>
    </w:p>
    <w:p w14:paraId="38BAFDD5" w14:textId="3C2B90F4" w:rsidR="007067A9" w:rsidRDefault="007067A9" w:rsidP="007067A9">
      <w:pPr>
        <w:pStyle w:val="a"/>
      </w:pPr>
      <w:r>
        <w:t>включение режим выделения текста</w:t>
      </w:r>
      <w:r w:rsidRPr="007067A9">
        <w:t>;</w:t>
      </w:r>
    </w:p>
    <w:p w14:paraId="2B247D68" w14:textId="4D02FF3A" w:rsidR="007067A9" w:rsidRDefault="007067A9" w:rsidP="007067A9">
      <w:pPr>
        <w:pStyle w:val="a"/>
      </w:pPr>
      <w:r>
        <w:t>просмотр документа в полноэкранном режиме</w:t>
      </w:r>
      <w:r w:rsidRPr="007067A9">
        <w:t>;</w:t>
      </w:r>
    </w:p>
    <w:p w14:paraId="1882A5F2" w14:textId="7F22EB00" w:rsidR="007067A9" w:rsidRDefault="007067A9" w:rsidP="007067A9">
      <w:pPr>
        <w:pStyle w:val="a"/>
      </w:pPr>
      <w:r>
        <w:t>печать документа</w:t>
      </w:r>
      <w:r w:rsidRPr="007067A9">
        <w:t>;</w:t>
      </w:r>
    </w:p>
    <w:p w14:paraId="4C74D71A" w14:textId="1D4C1A7B" w:rsidR="007067A9" w:rsidRDefault="007067A9" w:rsidP="007067A9">
      <w:pPr>
        <w:pStyle w:val="a"/>
      </w:pPr>
      <w:r>
        <w:t>скачать файл документа</w:t>
      </w:r>
      <w:r w:rsidRPr="007067A9">
        <w:t>.</w:t>
      </w:r>
    </w:p>
    <w:p w14:paraId="0D532D57" w14:textId="7579656B" w:rsidR="007067A9" w:rsidRPr="007067A9" w:rsidRDefault="007067A9" w:rsidP="007067A9">
      <w:pPr>
        <w:pStyle w:val="a"/>
        <w:numPr>
          <w:ilvl w:val="0"/>
          <w:numId w:val="0"/>
        </w:numPr>
        <w:jc w:val="center"/>
        <w:rPr>
          <w:lang w:eastAsia="ru-RU" w:bidi="ar-SA"/>
        </w:rPr>
      </w:pPr>
      <w:r w:rsidRPr="007067A9">
        <w:rPr>
          <w:noProof/>
          <w:lang w:eastAsia="ru-RU" w:bidi="ar-SA"/>
        </w:rPr>
        <w:drawing>
          <wp:inline distT="0" distB="0" distL="0" distR="0" wp14:anchorId="24167A01" wp14:editId="7093E9B3">
            <wp:extent cx="2095500" cy="533400"/>
            <wp:effectExtent l="0" t="0" r="0" b="0"/>
            <wp:docPr id="164510134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130CC" w14:textId="752735D4" w:rsidR="007067A9" w:rsidRDefault="007067A9" w:rsidP="007067A9">
      <w:pPr>
        <w:ind w:firstLine="0"/>
        <w:jc w:val="center"/>
        <w:rPr>
          <w:lang w:val="ru-RU"/>
        </w:rPr>
      </w:pPr>
      <w:r>
        <w:rPr>
          <w:lang w:val="ru-RU"/>
        </w:rPr>
        <w:t>Рисунок 4.2</w:t>
      </w:r>
      <w:r w:rsidR="002C4E96">
        <w:rPr>
          <w:lang w:val="ru-RU"/>
        </w:rPr>
        <w:t>7</w:t>
      </w:r>
      <w:r>
        <w:rPr>
          <w:lang w:val="ru-RU"/>
        </w:rPr>
        <w:t xml:space="preserve"> – Правая часть панели управления просмотра</w:t>
      </w:r>
    </w:p>
    <w:p w14:paraId="0F29AB4F" w14:textId="62040333" w:rsidR="007067A9" w:rsidRDefault="007067A9" w:rsidP="007067A9">
      <w:pPr>
        <w:rPr>
          <w:lang w:val="ru-RU"/>
        </w:rPr>
      </w:pPr>
      <w:r>
        <w:rPr>
          <w:lang w:val="ru-RU"/>
        </w:rPr>
        <w:t xml:space="preserve">При выделении текста </w:t>
      </w:r>
      <w:r w:rsidR="00762E00">
        <w:rPr>
          <w:lang w:val="ru-RU"/>
        </w:rPr>
        <w:t>появляется контекстное меню.</w:t>
      </w:r>
      <w:r w:rsidR="001101D0">
        <w:rPr>
          <w:lang w:val="ru-RU"/>
        </w:rPr>
        <w:t xml:space="preserve"> Оно состоит из 4 кнопок</w:t>
      </w:r>
      <w:r w:rsidR="001101D0" w:rsidRPr="001101D0">
        <w:rPr>
          <w:lang w:val="ru-RU"/>
        </w:rPr>
        <w:t xml:space="preserve">: </w:t>
      </w:r>
      <w:r w:rsidR="001101D0">
        <w:rPr>
          <w:lang w:val="ru-RU"/>
        </w:rPr>
        <w:t>копирование текста, перевод, нахождение определения слова и обобщения текста.</w:t>
      </w:r>
      <w:r w:rsidR="00762E00">
        <w:rPr>
          <w:lang w:val="ru-RU"/>
        </w:rPr>
        <w:t xml:space="preserve"> Контекстное меню изображен</w:t>
      </w:r>
      <w:r w:rsidR="00E443A8">
        <w:rPr>
          <w:lang w:val="ru-RU"/>
        </w:rPr>
        <w:t>о</w:t>
      </w:r>
      <w:r w:rsidR="00762E00">
        <w:rPr>
          <w:lang w:val="ru-RU"/>
        </w:rPr>
        <w:t xml:space="preserve"> на рисунке 4.2</w:t>
      </w:r>
      <w:r w:rsidR="002C4E96">
        <w:rPr>
          <w:lang w:val="ru-RU"/>
        </w:rPr>
        <w:t>8</w:t>
      </w:r>
      <w:r w:rsidR="00762E00">
        <w:rPr>
          <w:lang w:val="ru-RU"/>
        </w:rPr>
        <w:t>.</w:t>
      </w:r>
    </w:p>
    <w:p w14:paraId="4E0E19B1" w14:textId="18F574BA" w:rsidR="00762E00" w:rsidRPr="00762E00" w:rsidRDefault="00762E00" w:rsidP="00762E00">
      <w:pPr>
        <w:suppressAutoHyphens w:val="0"/>
        <w:autoSpaceDN/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kern w:val="0"/>
          <w:sz w:val="24"/>
          <w:lang w:val="ru-RU" w:eastAsia="ru-RU" w:bidi="ar-SA"/>
        </w:rPr>
      </w:pPr>
      <w:r w:rsidRPr="00762E00">
        <w:rPr>
          <w:rFonts w:eastAsia="Times New Roman" w:cs="Times New Roman"/>
          <w:noProof/>
          <w:kern w:val="0"/>
          <w:sz w:val="24"/>
          <w:lang w:val="ru-RU" w:eastAsia="ru-RU" w:bidi="ar-SA"/>
        </w:rPr>
        <w:drawing>
          <wp:inline distT="0" distB="0" distL="0" distR="0" wp14:anchorId="0A96963B" wp14:editId="48A5BAA0">
            <wp:extent cx="6210935" cy="937895"/>
            <wp:effectExtent l="0" t="0" r="0" b="0"/>
            <wp:docPr id="128208935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C654E" w14:textId="2807E182" w:rsidR="00762E00" w:rsidRDefault="00762E00" w:rsidP="00762E00">
      <w:pPr>
        <w:ind w:firstLine="0"/>
        <w:jc w:val="center"/>
        <w:rPr>
          <w:lang w:val="ru-RU"/>
        </w:rPr>
      </w:pPr>
      <w:r>
        <w:rPr>
          <w:lang w:val="ru-RU"/>
        </w:rPr>
        <w:t>Рисунок 4.2</w:t>
      </w:r>
      <w:r w:rsidR="002C4E96">
        <w:rPr>
          <w:lang w:val="ru-RU"/>
        </w:rPr>
        <w:t>8</w:t>
      </w:r>
      <w:r>
        <w:rPr>
          <w:lang w:val="ru-RU"/>
        </w:rPr>
        <w:t xml:space="preserve"> – Контекстное меню</w:t>
      </w:r>
    </w:p>
    <w:p w14:paraId="46E6EB04" w14:textId="3C1EC21D" w:rsidR="004B4265" w:rsidRDefault="004B4265" w:rsidP="004B4265">
      <w:pPr>
        <w:rPr>
          <w:lang w:val="ru-RU"/>
        </w:rPr>
      </w:pPr>
      <w:r>
        <w:rPr>
          <w:lang w:val="ru-RU"/>
        </w:rPr>
        <w:t>Перевод и обобщение текста осуществляется моделями нейронных сетей от Яндекса. После нажатия на одну из этих кнопок открывается диалоговое окно и отправляется запрос серверной части приложения, а затем там формируется запрос к облачным серверам Яндекса. После получения ответа она передаётся клиентской части. Обобщение текста имеет ограничение на максимальное количество входных токенов.</w:t>
      </w:r>
      <w:r w:rsidRPr="004B4265">
        <w:rPr>
          <w:lang w:val="ru-RU"/>
        </w:rPr>
        <w:t xml:space="preserve"> </w:t>
      </w:r>
      <w:r>
        <w:rPr>
          <w:lang w:val="ru-RU"/>
        </w:rPr>
        <w:t xml:space="preserve">Токен это </w:t>
      </w:r>
      <w:r w:rsidR="00BA0D82">
        <w:rPr>
          <w:lang w:val="ru-RU"/>
        </w:rPr>
        <w:t xml:space="preserve">смысловые отрывки или часто встречающихся последовательностей символов, характерных для естественного </w:t>
      </w:r>
      <w:r w:rsidR="00BA0D82">
        <w:rPr>
          <w:lang w:val="ru-RU"/>
        </w:rPr>
        <w:lastRenderedPageBreak/>
        <w:t>языка</w:t>
      </w:r>
      <w:r w:rsidR="00163AD4" w:rsidRPr="00163AD4">
        <w:rPr>
          <w:lang w:val="ru-RU"/>
        </w:rPr>
        <w:t xml:space="preserve"> [</w:t>
      </w:r>
      <w:r w:rsidR="00D6253F">
        <w:rPr>
          <w:lang w:val="ru-RU"/>
        </w:rPr>
        <w:t>8</w:t>
      </w:r>
      <w:r w:rsidR="00163AD4" w:rsidRPr="00163AD4">
        <w:rPr>
          <w:lang w:val="ru-RU"/>
        </w:rPr>
        <w:t>]</w:t>
      </w:r>
      <w:r w:rsidR="00BA0D82">
        <w:rPr>
          <w:lang w:val="ru-RU"/>
        </w:rPr>
        <w:t>.</w:t>
      </w:r>
      <w:r w:rsidR="000461DD" w:rsidRPr="000461DD">
        <w:rPr>
          <w:lang w:val="ru-RU"/>
        </w:rPr>
        <w:t xml:space="preserve"> </w:t>
      </w:r>
      <w:r w:rsidR="000461DD">
        <w:rPr>
          <w:lang w:val="ru-RU"/>
        </w:rPr>
        <w:t>Пример перевода текста и обобщения текста изображены на рисунке 4.29 и 4.30.</w:t>
      </w:r>
    </w:p>
    <w:p w14:paraId="778CAE50" w14:textId="41FC4C42" w:rsidR="000461DD" w:rsidRPr="000461DD" w:rsidRDefault="000461DD" w:rsidP="00707F66">
      <w:pPr>
        <w:pStyle w:val="aff8"/>
      </w:pPr>
      <w:r w:rsidRPr="000461DD">
        <w:drawing>
          <wp:inline distT="0" distB="0" distL="0" distR="0" wp14:anchorId="7621537C" wp14:editId="36682ACF">
            <wp:extent cx="5128851" cy="3347046"/>
            <wp:effectExtent l="0" t="0" r="0" b="6350"/>
            <wp:docPr id="16763289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174" cy="33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32A9C" w14:textId="73116F03" w:rsidR="000461DD" w:rsidRDefault="000461DD" w:rsidP="00707F66">
      <w:pPr>
        <w:pStyle w:val="aff8"/>
      </w:pPr>
      <w:r>
        <w:t>Рисунок 4.29 – Диалог перевода текста</w:t>
      </w:r>
    </w:p>
    <w:p w14:paraId="751F7E7C" w14:textId="77777777" w:rsidR="00707F66" w:rsidRDefault="00707F66" w:rsidP="00707F66">
      <w:pPr>
        <w:pStyle w:val="aff8"/>
      </w:pPr>
      <w:r w:rsidRPr="00707F66">
        <w:drawing>
          <wp:inline distT="0" distB="0" distL="0" distR="0" wp14:anchorId="72531543" wp14:editId="6B51A65D">
            <wp:extent cx="5108575" cy="3159889"/>
            <wp:effectExtent l="0" t="0" r="0" b="2540"/>
            <wp:docPr id="5060194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666" cy="316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D2FE" w14:textId="48ECE671" w:rsidR="000461DD" w:rsidRPr="000461DD" w:rsidRDefault="000461DD" w:rsidP="00707F66">
      <w:pPr>
        <w:pStyle w:val="aff8"/>
      </w:pPr>
      <w:r>
        <w:t>Рисунок 4.30 – Диало</w:t>
      </w:r>
      <w:r w:rsidR="00707F66">
        <w:t>г</w:t>
      </w:r>
      <w:r>
        <w:t xml:space="preserve"> обобщения текста</w:t>
      </w:r>
    </w:p>
    <w:p w14:paraId="2E972779" w14:textId="77777777" w:rsidR="008E2D17" w:rsidRDefault="008E2D17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7A9C456B" w14:textId="4C55B3C1" w:rsidR="002434C1" w:rsidRPr="008972EA" w:rsidRDefault="002960C9" w:rsidP="006F52FE">
      <w:pPr>
        <w:rPr>
          <w:lang w:val="ru-RU"/>
        </w:rPr>
      </w:pPr>
      <w:r>
        <w:rPr>
          <w:lang w:val="ru-RU"/>
        </w:rPr>
        <w:lastRenderedPageBreak/>
        <w:t>Нахождение определения для слова или фразы может осуществляться</w:t>
      </w:r>
      <w:r w:rsidR="002434C1">
        <w:rPr>
          <w:lang w:val="ru-RU"/>
        </w:rPr>
        <w:t xml:space="preserve"> одними из</w:t>
      </w:r>
      <w:r>
        <w:rPr>
          <w:lang w:val="ru-RU"/>
        </w:rPr>
        <w:t xml:space="preserve"> </w:t>
      </w:r>
      <w:r w:rsidR="002434C1">
        <w:rPr>
          <w:lang w:val="ru-RU"/>
        </w:rPr>
        <w:t>двух</w:t>
      </w:r>
      <w:r>
        <w:rPr>
          <w:lang w:val="ru-RU"/>
        </w:rPr>
        <w:t xml:space="preserve"> служб</w:t>
      </w:r>
      <w:r w:rsidR="006F52FE">
        <w:rPr>
          <w:lang w:val="ru-RU"/>
        </w:rPr>
        <w:t xml:space="preserve"> – </w:t>
      </w:r>
      <w:r>
        <w:t>Merriam</w:t>
      </w:r>
      <w:r>
        <w:rPr>
          <w:lang w:val="ru-RU"/>
        </w:rPr>
        <w:t xml:space="preserve"> </w:t>
      </w:r>
      <w:r>
        <w:t>Webstar</w:t>
      </w:r>
      <w:r w:rsidRPr="002960C9">
        <w:rPr>
          <w:lang w:val="ru-RU"/>
        </w:rPr>
        <w:t xml:space="preserve"> </w:t>
      </w:r>
      <w:r>
        <w:rPr>
          <w:lang w:val="ru-RU"/>
        </w:rPr>
        <w:t>и Яндекса. Также как и с переводом и обобщением текста, запрос от клиента обрабатывается серверной частью, затем передаётся сторонней службе. Ответ затем передаётся обратно</w:t>
      </w:r>
      <w:r w:rsidR="002434C1">
        <w:rPr>
          <w:lang w:val="ru-RU"/>
        </w:rPr>
        <w:t xml:space="preserve"> через сервер клиенту. Определения слова выводится в виде блока после меню (рисунок 4.31).</w:t>
      </w:r>
      <w:r w:rsidR="006F52FE">
        <w:rPr>
          <w:lang w:val="ru-RU"/>
        </w:rPr>
        <w:t xml:space="preserve"> Стороннюю службу можно выбирать в этом блоке.</w:t>
      </w:r>
      <w:r w:rsidR="008972EA" w:rsidRPr="008972EA">
        <w:rPr>
          <w:lang w:val="ru-RU"/>
        </w:rPr>
        <w:t xml:space="preserve"> </w:t>
      </w:r>
      <w:r w:rsidR="008972EA">
        <w:rPr>
          <w:lang w:val="ru-RU"/>
        </w:rPr>
        <w:t xml:space="preserve">Если результат не будет найден, то выводится сообщение об этом в нижней части страницы и самом блоке с </w:t>
      </w:r>
      <w:r w:rsidR="00210AF3">
        <w:rPr>
          <w:lang w:val="ru-RU"/>
        </w:rPr>
        <w:t>определениями</w:t>
      </w:r>
      <w:r w:rsidR="008972EA">
        <w:rPr>
          <w:lang w:val="ru-RU"/>
        </w:rPr>
        <w:t>.</w:t>
      </w:r>
    </w:p>
    <w:p w14:paraId="57097D50" w14:textId="0E0801BB" w:rsidR="002434C1" w:rsidRDefault="002434C1" w:rsidP="002434C1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437228C" wp14:editId="1B3B8FAE">
            <wp:extent cx="2550160" cy="2887371"/>
            <wp:effectExtent l="0" t="0" r="2540" b="8255"/>
            <wp:docPr id="1483336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3639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5847" cy="2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225C" w14:textId="30375D77" w:rsidR="002960C9" w:rsidRPr="002960C9" w:rsidRDefault="002434C1" w:rsidP="002434C1">
      <w:pPr>
        <w:ind w:firstLine="0"/>
        <w:jc w:val="center"/>
        <w:rPr>
          <w:lang w:val="ru-RU"/>
        </w:rPr>
      </w:pPr>
      <w:r>
        <w:rPr>
          <w:lang w:val="ru-RU"/>
        </w:rPr>
        <w:t>Рисунок 4.31 – Блок с определением слова</w:t>
      </w:r>
    </w:p>
    <w:p w14:paraId="7FD39947" w14:textId="7B5AB19B" w:rsidR="004E58BC" w:rsidRDefault="004E58BC" w:rsidP="00B1133A">
      <w:pPr>
        <w:rPr>
          <w:lang w:val="ru-RU"/>
        </w:rPr>
      </w:pPr>
      <w:r>
        <w:rPr>
          <w:lang w:val="ru-RU"/>
        </w:rPr>
        <w:t>Также имеется возможность объединения книг в виде «коллекции». Для этого нужно перейти на страницу</w:t>
      </w:r>
      <w:r w:rsidR="008D21F7">
        <w:rPr>
          <w:lang w:val="ru-RU"/>
        </w:rPr>
        <w:t xml:space="preserve"> коллекции книг,</w:t>
      </w:r>
      <w:r>
        <w:rPr>
          <w:lang w:val="ru-RU"/>
        </w:rPr>
        <w:t xml:space="preserve"> нажав на кнопку с иконками с геометрическими фигурами (рисунок 4.</w:t>
      </w:r>
      <w:r w:rsidR="000916A7">
        <w:rPr>
          <w:lang w:val="ru-RU"/>
        </w:rPr>
        <w:t>3</w:t>
      </w:r>
      <w:r w:rsidR="00CD0B54">
        <w:rPr>
          <w:lang w:val="ru-RU"/>
        </w:rPr>
        <w:t>2</w:t>
      </w:r>
      <w:r>
        <w:rPr>
          <w:lang w:val="ru-RU"/>
        </w:rPr>
        <w:t>).</w:t>
      </w:r>
    </w:p>
    <w:p w14:paraId="6AE2FACF" w14:textId="02F682CD" w:rsidR="008D21F7" w:rsidRPr="008D21F7" w:rsidRDefault="008D21F7" w:rsidP="00B548BC">
      <w:pPr>
        <w:suppressAutoHyphens w:val="0"/>
        <w:autoSpaceDN/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kern w:val="0"/>
          <w:sz w:val="24"/>
          <w:lang w:val="ru-RU" w:eastAsia="ru-RU" w:bidi="ar-SA"/>
        </w:rPr>
      </w:pPr>
      <w:r w:rsidRPr="008D21F7">
        <w:rPr>
          <w:rFonts w:eastAsia="Times New Roman" w:cs="Times New Roman"/>
          <w:noProof/>
          <w:kern w:val="0"/>
          <w:sz w:val="24"/>
          <w:lang w:val="ru-RU" w:eastAsia="ru-RU" w:bidi="ar-SA"/>
        </w:rPr>
        <w:drawing>
          <wp:inline distT="0" distB="0" distL="0" distR="0" wp14:anchorId="1FA7292A" wp14:editId="245F9C28">
            <wp:extent cx="1752600" cy="1203960"/>
            <wp:effectExtent l="0" t="0" r="0" b="0"/>
            <wp:docPr id="59958506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FE342" w14:textId="37096FDA" w:rsidR="008D21F7" w:rsidRDefault="008D21F7" w:rsidP="008D21F7">
      <w:pPr>
        <w:ind w:firstLine="0"/>
        <w:jc w:val="center"/>
        <w:rPr>
          <w:lang w:val="ru-RU"/>
        </w:rPr>
      </w:pPr>
      <w:r>
        <w:rPr>
          <w:lang w:val="ru-RU"/>
        </w:rPr>
        <w:t>Рисунок 4.</w:t>
      </w:r>
      <w:r w:rsidR="000916A7">
        <w:rPr>
          <w:lang w:val="ru-RU"/>
        </w:rPr>
        <w:t>3</w:t>
      </w:r>
      <w:r w:rsidR="00CD0B54">
        <w:rPr>
          <w:lang w:val="ru-RU"/>
        </w:rPr>
        <w:t>2</w:t>
      </w:r>
      <w:r>
        <w:rPr>
          <w:lang w:val="ru-RU"/>
        </w:rPr>
        <w:t xml:space="preserve"> – Кнопка страницы «Коллекции» в панели навигации</w:t>
      </w:r>
    </w:p>
    <w:p w14:paraId="046A1C41" w14:textId="77777777" w:rsidR="00CD0B54" w:rsidRDefault="00CD0B54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9DE540E" w14:textId="58D867CB" w:rsidR="009F03CC" w:rsidRDefault="009F03CC" w:rsidP="009F03CC">
      <w:pPr>
        <w:rPr>
          <w:lang w:val="ru-RU"/>
        </w:rPr>
      </w:pPr>
      <w:r>
        <w:rPr>
          <w:lang w:val="ru-RU"/>
        </w:rPr>
        <w:lastRenderedPageBreak/>
        <w:t>Нажав на неё, открывается страница, представленная на рисунке 4.</w:t>
      </w:r>
      <w:r w:rsidR="00CD0B54">
        <w:rPr>
          <w:lang w:val="ru-RU"/>
        </w:rPr>
        <w:t>33</w:t>
      </w:r>
      <w:r>
        <w:rPr>
          <w:lang w:val="ru-RU"/>
        </w:rPr>
        <w:t>.</w:t>
      </w:r>
    </w:p>
    <w:p w14:paraId="79181F2D" w14:textId="5123C5FC" w:rsidR="009F03CC" w:rsidRPr="009F03CC" w:rsidRDefault="009F03CC" w:rsidP="009F03CC">
      <w:pPr>
        <w:suppressAutoHyphens w:val="0"/>
        <w:autoSpaceDN/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kern w:val="0"/>
          <w:sz w:val="24"/>
          <w:lang w:val="ru-RU" w:eastAsia="ru-RU" w:bidi="ar-SA"/>
        </w:rPr>
      </w:pPr>
      <w:r w:rsidRPr="009F03CC">
        <w:rPr>
          <w:rFonts w:eastAsia="Times New Roman" w:cs="Times New Roman"/>
          <w:noProof/>
          <w:kern w:val="0"/>
          <w:sz w:val="24"/>
          <w:lang w:val="ru-RU" w:eastAsia="ru-RU" w:bidi="ar-SA"/>
        </w:rPr>
        <w:drawing>
          <wp:inline distT="0" distB="0" distL="0" distR="0" wp14:anchorId="7B54A3AD" wp14:editId="4C0D7E80">
            <wp:extent cx="4861472" cy="1880273"/>
            <wp:effectExtent l="0" t="0" r="0" b="5715"/>
            <wp:docPr id="209547617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034" cy="188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2C91" w14:textId="3AEF2F2E" w:rsidR="009F03CC" w:rsidRDefault="009F03CC" w:rsidP="009F03CC">
      <w:pPr>
        <w:ind w:firstLine="0"/>
        <w:jc w:val="center"/>
        <w:rPr>
          <w:lang w:val="ru-RU"/>
        </w:rPr>
      </w:pPr>
      <w:r>
        <w:rPr>
          <w:lang w:val="ru-RU"/>
        </w:rPr>
        <w:t>Рисунок 4.</w:t>
      </w:r>
      <w:r w:rsidR="00CD0B54">
        <w:rPr>
          <w:lang w:val="ru-RU"/>
        </w:rPr>
        <w:t>33</w:t>
      </w:r>
      <w:r>
        <w:rPr>
          <w:lang w:val="ru-RU"/>
        </w:rPr>
        <w:t xml:space="preserve"> – Страница «Коллекции книг»</w:t>
      </w:r>
    </w:p>
    <w:p w14:paraId="4782BFD7" w14:textId="7B319430" w:rsidR="00CD0B54" w:rsidRDefault="00CD0B54" w:rsidP="00CD0B54">
      <w:pPr>
        <w:rPr>
          <w:lang w:val="ru-RU"/>
        </w:rPr>
      </w:pPr>
      <w:r>
        <w:rPr>
          <w:lang w:val="ru-RU"/>
        </w:rPr>
        <w:t>Чтобы создать коллекцию книг нужно нажать кнопку «Создать коллекцию» в верхнем правом углу страницы. Затем откроется диалоговое окно (рисунок 4.34).</w:t>
      </w:r>
    </w:p>
    <w:p w14:paraId="2FB074D0" w14:textId="3DAD2FD3" w:rsidR="00CD0B54" w:rsidRPr="00A23142" w:rsidRDefault="00A23142" w:rsidP="00CD0B54">
      <w:pPr>
        <w:pStyle w:val="aff8"/>
        <w:rPr>
          <w:lang w:val="en-US"/>
        </w:rPr>
      </w:pPr>
      <w:r>
        <w:drawing>
          <wp:inline distT="0" distB="0" distL="0" distR="0" wp14:anchorId="381086D9" wp14:editId="58DA73E3">
            <wp:extent cx="4330700" cy="2319211"/>
            <wp:effectExtent l="0" t="0" r="0" b="5080"/>
            <wp:docPr id="1503581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8182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36857" cy="23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7AFC" w14:textId="1FA9CFAC" w:rsidR="00CD0B54" w:rsidRDefault="00CD0B54" w:rsidP="00CD0B54">
      <w:pPr>
        <w:pStyle w:val="aff8"/>
      </w:pPr>
      <w:r>
        <w:t>Рисунок 4.34 – Диалог создания коллекции книг</w:t>
      </w:r>
    </w:p>
    <w:p w14:paraId="161CE930" w14:textId="3CACB527" w:rsidR="009F03CC" w:rsidRDefault="00F21A58" w:rsidP="009F03CC">
      <w:pPr>
        <w:rPr>
          <w:lang w:val="ru-RU"/>
        </w:rPr>
      </w:pPr>
      <w:r>
        <w:rPr>
          <w:lang w:val="ru-RU"/>
        </w:rPr>
        <w:t>После ввода имени коллекции и выбора нужных книг, нужно нажать на кнопку «Сохранить». Имя коллекции должно быть уникальным. Если будет введено название, которые уже есть в списке, то поле окраситься в красный цвет (рисунок 4.35).</w:t>
      </w:r>
    </w:p>
    <w:p w14:paraId="57448BFD" w14:textId="4FE6ECB1" w:rsidR="00324B80" w:rsidRDefault="00324B80" w:rsidP="00324B80">
      <w:pPr>
        <w:pStyle w:val="aff8"/>
      </w:pPr>
      <w:r>
        <w:drawing>
          <wp:inline distT="0" distB="0" distL="0" distR="0" wp14:anchorId="691324E7" wp14:editId="4695B2B0">
            <wp:extent cx="5212715" cy="859637"/>
            <wp:effectExtent l="0" t="0" r="0" b="0"/>
            <wp:docPr id="1974857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5759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0377" cy="8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CA28" w14:textId="2F630FCF" w:rsidR="00324B80" w:rsidRDefault="00324B80" w:rsidP="00324B80">
      <w:pPr>
        <w:pStyle w:val="aff8"/>
      </w:pPr>
      <w:r>
        <w:t>Рисунок 4.35 – Вывод ошибки об уникальности</w:t>
      </w:r>
    </w:p>
    <w:p w14:paraId="5DD53936" w14:textId="77777777" w:rsidR="00324B80" w:rsidRPr="001A4429" w:rsidRDefault="00324B80" w:rsidP="00EB3C9C">
      <w:pPr>
        <w:rPr>
          <w:lang w:val="ru-RU"/>
        </w:rPr>
      </w:pPr>
    </w:p>
    <w:p w14:paraId="52475F8E" w14:textId="104CE004" w:rsidR="00507799" w:rsidRDefault="00C37D2E" w:rsidP="00D35D58">
      <w:pPr>
        <w:pStyle w:val="1"/>
        <w:rPr>
          <w:lang w:val="ru-RU"/>
        </w:rPr>
      </w:pPr>
      <w:bookmarkStart w:id="70" w:name="_Toc168503933"/>
      <w:r>
        <w:rPr>
          <w:lang w:val="ru-RU"/>
        </w:rPr>
        <w:lastRenderedPageBreak/>
        <w:t>5</w:t>
      </w:r>
      <w:r w:rsidR="00D35D58">
        <w:rPr>
          <w:lang w:val="ru-RU"/>
        </w:rPr>
        <w:t xml:space="preserve"> ТЕСТИРОВАНИЕ СИСТЕМЫ</w:t>
      </w:r>
      <w:bookmarkEnd w:id="70"/>
    </w:p>
    <w:p w14:paraId="601491A5" w14:textId="647B5D83" w:rsidR="003A5088" w:rsidRPr="003A5088" w:rsidRDefault="003A5088" w:rsidP="00F820BA">
      <w:pPr>
        <w:rPr>
          <w:lang w:val="ru-RU"/>
        </w:rPr>
      </w:pPr>
      <w:r>
        <w:rPr>
          <w:lang w:val="ru-RU"/>
        </w:rPr>
        <w:t>Тестирование — это проверка логики программной системы на правильность работы в соответствии с техническими требованиями. Существуют два способа тестирования</w:t>
      </w:r>
      <w:r w:rsidRPr="003A5088">
        <w:rPr>
          <w:lang w:val="ru-RU"/>
        </w:rPr>
        <w:t xml:space="preserve">: </w:t>
      </w:r>
      <w:r>
        <w:rPr>
          <w:lang w:val="ru-RU"/>
        </w:rPr>
        <w:t xml:space="preserve">ручной и автоматизированный. Под ручным подразумевается, что разработчик самостоятельно тестирует систему напрямую или через специальные программы, такие как </w:t>
      </w:r>
      <w:r>
        <w:t>Postman</w:t>
      </w:r>
      <w:r w:rsidRPr="003A5088">
        <w:rPr>
          <w:lang w:val="ru-RU"/>
        </w:rPr>
        <w:t xml:space="preserve"> (</w:t>
      </w:r>
      <w:r>
        <w:rPr>
          <w:lang w:val="ru-RU"/>
        </w:rPr>
        <w:t xml:space="preserve">для </w:t>
      </w:r>
      <w:r>
        <w:t>HTTP</w:t>
      </w:r>
      <w:r w:rsidRPr="003A5088">
        <w:rPr>
          <w:lang w:val="ru-RU"/>
        </w:rPr>
        <w:t xml:space="preserve"> </w:t>
      </w:r>
      <w:r>
        <w:t>API</w:t>
      </w:r>
      <w:r w:rsidRPr="003A5088">
        <w:rPr>
          <w:lang w:val="ru-RU"/>
        </w:rPr>
        <w:t>)</w:t>
      </w:r>
      <w:r>
        <w:rPr>
          <w:lang w:val="ru-RU"/>
        </w:rPr>
        <w:t>.</w:t>
      </w:r>
      <w:r w:rsidR="0040287C" w:rsidRPr="0040287C">
        <w:rPr>
          <w:lang w:val="ru-RU"/>
        </w:rPr>
        <w:t xml:space="preserve"> </w:t>
      </w:r>
      <w:r w:rsidR="0040287C">
        <w:rPr>
          <w:lang w:val="ru-RU"/>
        </w:rPr>
        <w:t xml:space="preserve">Автоматизированные </w:t>
      </w:r>
      <w:r w:rsidR="009E0A7C">
        <w:rPr>
          <w:lang w:val="ru-RU"/>
        </w:rPr>
        <w:t>тесты, по сути</w:t>
      </w:r>
      <w:r w:rsidR="0040287C">
        <w:rPr>
          <w:lang w:val="ru-RU"/>
        </w:rPr>
        <w:t xml:space="preserve">, представляют собой отдельные написанные программы для проверки корректности поведения системы в целом или отдельных </w:t>
      </w:r>
      <w:r w:rsidR="009E0A7C">
        <w:rPr>
          <w:lang w:val="ru-RU"/>
        </w:rPr>
        <w:t>его</w:t>
      </w:r>
      <w:r w:rsidR="0040287C">
        <w:rPr>
          <w:lang w:val="ru-RU"/>
        </w:rPr>
        <w:t xml:space="preserve"> частей.</w:t>
      </w:r>
      <w:r>
        <w:rPr>
          <w:lang w:val="ru-RU"/>
        </w:rPr>
        <w:t xml:space="preserve"> Существуют три основных вида автоматизированных тестов</w:t>
      </w:r>
      <w:r w:rsidRPr="003A5088">
        <w:rPr>
          <w:lang w:val="ru-RU"/>
        </w:rPr>
        <w:t>:</w:t>
      </w:r>
    </w:p>
    <w:p w14:paraId="24C43CF4" w14:textId="5C9A9CC9" w:rsidR="003A5088" w:rsidRPr="003A5088" w:rsidRDefault="003A5088" w:rsidP="0085404A">
      <w:pPr>
        <w:pStyle w:val="a"/>
      </w:pPr>
      <w:r w:rsidRPr="00375803">
        <w:t>Юнит тестирование (</w:t>
      </w:r>
      <w:r>
        <w:t>Unit</w:t>
      </w:r>
      <w:r w:rsidRPr="00375803">
        <w:t xml:space="preserve"> </w:t>
      </w:r>
      <w:r>
        <w:t>testing</w:t>
      </w:r>
      <w:r w:rsidRPr="00375803">
        <w:t>).</w:t>
      </w:r>
    </w:p>
    <w:p w14:paraId="0876EEC1" w14:textId="0C9FE9B5" w:rsidR="003A5088" w:rsidRPr="00375803" w:rsidRDefault="003A5088" w:rsidP="0085404A">
      <w:pPr>
        <w:pStyle w:val="a"/>
      </w:pPr>
      <w:r w:rsidRPr="00375803">
        <w:t>Интеграционное тестирование (</w:t>
      </w:r>
      <w:r>
        <w:t>integration</w:t>
      </w:r>
      <w:r w:rsidRPr="00375803">
        <w:t xml:space="preserve"> </w:t>
      </w:r>
      <w:r>
        <w:t>testing</w:t>
      </w:r>
      <w:r w:rsidRPr="00375803">
        <w:t>).</w:t>
      </w:r>
    </w:p>
    <w:p w14:paraId="7F663C0C" w14:textId="0067D3D8" w:rsidR="003A5088" w:rsidRPr="001E3CA8" w:rsidRDefault="003A5088" w:rsidP="0085404A">
      <w:pPr>
        <w:pStyle w:val="a"/>
      </w:pPr>
      <w:r w:rsidRPr="00375803">
        <w:t>Функциональное тестирование (</w:t>
      </w:r>
      <w:r>
        <w:t>functional</w:t>
      </w:r>
      <w:r w:rsidRPr="00375803">
        <w:t xml:space="preserve"> </w:t>
      </w:r>
      <w:r>
        <w:t>testing</w:t>
      </w:r>
      <w:r w:rsidRPr="00375803">
        <w:t>).</w:t>
      </w:r>
    </w:p>
    <w:p w14:paraId="78C1E5F2" w14:textId="77777777" w:rsidR="001E3CA8" w:rsidRPr="00F00CAD" w:rsidRDefault="001E3CA8" w:rsidP="001E3CA8">
      <w:pPr>
        <w:rPr>
          <w:lang w:val="ru-RU"/>
        </w:rPr>
      </w:pPr>
      <w:r>
        <w:rPr>
          <w:lang w:val="ru-RU"/>
        </w:rPr>
        <w:t>Алгоритм автоматизированного теста представляет собой следующее</w:t>
      </w:r>
      <w:r w:rsidRPr="00F00CAD">
        <w:rPr>
          <w:lang w:val="ru-RU"/>
        </w:rPr>
        <w:t>:</w:t>
      </w:r>
    </w:p>
    <w:p w14:paraId="419F793D" w14:textId="36AD03E5" w:rsidR="001E3CA8" w:rsidRPr="00375803" w:rsidRDefault="001E3CA8" w:rsidP="0085404A">
      <w:pPr>
        <w:pStyle w:val="a"/>
      </w:pPr>
      <w:r w:rsidRPr="00375803">
        <w:t>создаётся входная информация</w:t>
      </w:r>
      <w:r w:rsidR="0085404A" w:rsidRPr="0085404A">
        <w:t>/</w:t>
      </w:r>
      <w:r w:rsidR="0085404A">
        <w:t>объект</w:t>
      </w:r>
      <w:r w:rsidRPr="00375803">
        <w:t xml:space="preserve"> для</w:t>
      </w:r>
      <w:r w:rsidR="0085404A">
        <w:t xml:space="preserve"> тестируемой</w:t>
      </w:r>
      <w:r w:rsidRPr="00375803">
        <w:t xml:space="preserve"> функции;</w:t>
      </w:r>
    </w:p>
    <w:p w14:paraId="1DFAEA9C" w14:textId="122D159B" w:rsidR="001E3CA8" w:rsidRPr="00375803" w:rsidRDefault="001E3CA8" w:rsidP="0085404A">
      <w:pPr>
        <w:pStyle w:val="a"/>
      </w:pPr>
      <w:r w:rsidRPr="00375803">
        <w:t>входная информация</w:t>
      </w:r>
      <w:r w:rsidR="0085404A" w:rsidRPr="0085404A">
        <w:t>/</w:t>
      </w:r>
      <w:r w:rsidR="0085404A">
        <w:t>объект</w:t>
      </w:r>
      <w:r w:rsidRPr="00375803">
        <w:t xml:space="preserve"> передаётся</w:t>
      </w:r>
      <w:r w:rsidR="0085404A">
        <w:t xml:space="preserve"> этой</w:t>
      </w:r>
      <w:r w:rsidRPr="00375803">
        <w:t xml:space="preserve"> функции;</w:t>
      </w:r>
    </w:p>
    <w:p w14:paraId="3E072728" w14:textId="3C0948F2" w:rsidR="001E3CA8" w:rsidRPr="00375803" w:rsidRDefault="0085404A" w:rsidP="0085404A">
      <w:pPr>
        <w:pStyle w:val="a"/>
      </w:pPr>
      <w:r>
        <w:t>тестируем</w:t>
      </w:r>
      <w:r w:rsidR="008036DA">
        <w:t>ая</w:t>
      </w:r>
      <w:r>
        <w:t xml:space="preserve"> </w:t>
      </w:r>
      <w:r w:rsidR="001E3CA8" w:rsidRPr="00375803">
        <w:t>функция возвращает</w:t>
      </w:r>
      <w:r w:rsidR="00175C54" w:rsidRPr="0085404A">
        <w:t xml:space="preserve"> </w:t>
      </w:r>
      <w:r w:rsidR="00175C54">
        <w:t>определенный</w:t>
      </w:r>
      <w:r w:rsidR="001E3CA8" w:rsidRPr="00375803">
        <w:t xml:space="preserve"> результат;</w:t>
      </w:r>
    </w:p>
    <w:p w14:paraId="72C742AE" w14:textId="6C0059C2" w:rsidR="001E3CA8" w:rsidRDefault="001E3CA8" w:rsidP="0085404A">
      <w:pPr>
        <w:pStyle w:val="a"/>
      </w:pPr>
      <w:r w:rsidRPr="00375803">
        <w:t>полученный результат сравнивается с ожидаемым результатом</w:t>
      </w:r>
      <w:r w:rsidR="004A2296">
        <w:t xml:space="preserve"> </w:t>
      </w:r>
      <w:r w:rsidR="0085404A">
        <w:t>и,</w:t>
      </w:r>
      <w:r w:rsidR="004A2296">
        <w:t xml:space="preserve"> если они не</w:t>
      </w:r>
      <w:r w:rsidR="00FA2E56">
        <w:t xml:space="preserve"> </w:t>
      </w:r>
      <w:r w:rsidR="004A2296">
        <w:t>равны, выводится ошибка, иначе</w:t>
      </w:r>
      <w:r w:rsidR="00D57E04">
        <w:t xml:space="preserve"> выводится, что</w:t>
      </w:r>
      <w:r w:rsidR="004A2296">
        <w:t xml:space="preserve"> тест </w:t>
      </w:r>
      <w:r w:rsidR="001C5267">
        <w:t xml:space="preserve">успешно </w:t>
      </w:r>
      <w:r w:rsidR="004A2296">
        <w:t>пройден</w:t>
      </w:r>
      <w:r w:rsidRPr="00375803">
        <w:t>.</w:t>
      </w:r>
    </w:p>
    <w:p w14:paraId="38B9F340" w14:textId="442060EA" w:rsidR="004A2296" w:rsidRPr="001E3CA8" w:rsidRDefault="004A2296" w:rsidP="004B1D1E">
      <w:pPr>
        <w:rPr>
          <w:lang w:val="ru-RU"/>
        </w:rPr>
      </w:pPr>
      <w:r>
        <w:rPr>
          <w:lang w:val="ru-RU"/>
        </w:rPr>
        <w:t>Иногда перед началом теста</w:t>
      </w:r>
      <w:r w:rsidR="004B1D1E">
        <w:rPr>
          <w:lang w:val="ru-RU"/>
        </w:rPr>
        <w:t xml:space="preserve"> или тестов</w:t>
      </w:r>
      <w:r>
        <w:rPr>
          <w:lang w:val="ru-RU"/>
        </w:rPr>
        <w:t xml:space="preserve"> </w:t>
      </w:r>
      <w:r w:rsidR="00104A11">
        <w:rPr>
          <w:lang w:val="ru-RU"/>
        </w:rPr>
        <w:t>требуется</w:t>
      </w:r>
      <w:r>
        <w:rPr>
          <w:lang w:val="ru-RU"/>
        </w:rPr>
        <w:t xml:space="preserve"> вызвать определенную функцию, которая </w:t>
      </w:r>
      <w:r w:rsidR="004B1D1E">
        <w:rPr>
          <w:lang w:val="ru-RU"/>
        </w:rPr>
        <w:t xml:space="preserve">может </w:t>
      </w:r>
      <w:r>
        <w:rPr>
          <w:lang w:val="ru-RU"/>
        </w:rPr>
        <w:t>созда</w:t>
      </w:r>
      <w:r w:rsidR="004B1D1E">
        <w:rPr>
          <w:lang w:val="ru-RU"/>
        </w:rPr>
        <w:t>ть</w:t>
      </w:r>
      <w:r>
        <w:rPr>
          <w:lang w:val="ru-RU"/>
        </w:rPr>
        <w:t xml:space="preserve"> </w:t>
      </w:r>
      <w:r w:rsidR="004B1D1E">
        <w:rPr>
          <w:lang w:val="ru-RU"/>
        </w:rPr>
        <w:t>схему базу данных, добавить туда записи или удалить их и т.п. Обычно сторонний пакет (библиотека) для тестирования, позволяет это сделать.</w:t>
      </w:r>
    </w:p>
    <w:p w14:paraId="3C48FFD6" w14:textId="0259C2F8" w:rsidR="00F820BA" w:rsidRDefault="003A5088" w:rsidP="004342DD">
      <w:pPr>
        <w:rPr>
          <w:lang w:val="ru-RU"/>
        </w:rPr>
      </w:pPr>
      <w:r>
        <w:rPr>
          <w:lang w:val="ru-RU"/>
        </w:rPr>
        <w:t xml:space="preserve">В разработке программ не всегда </w:t>
      </w:r>
      <w:r w:rsidR="00740B0A">
        <w:rPr>
          <w:lang w:val="ru-RU"/>
        </w:rPr>
        <w:t>целесообразно</w:t>
      </w:r>
      <w:r>
        <w:rPr>
          <w:lang w:val="ru-RU"/>
        </w:rPr>
        <w:t xml:space="preserve"> писать</w:t>
      </w:r>
      <w:r w:rsidR="009E0A7C">
        <w:rPr>
          <w:lang w:val="ru-RU"/>
        </w:rPr>
        <w:t xml:space="preserve"> автоматизированные</w:t>
      </w:r>
      <w:r>
        <w:rPr>
          <w:lang w:val="ru-RU"/>
        </w:rPr>
        <w:t xml:space="preserve"> тесты, так как</w:t>
      </w:r>
      <w:r w:rsidR="00A36B02" w:rsidRPr="00A36B02">
        <w:rPr>
          <w:lang w:val="ru-RU"/>
        </w:rPr>
        <w:t xml:space="preserve"> </w:t>
      </w:r>
      <w:r w:rsidR="00A36B02">
        <w:rPr>
          <w:lang w:val="ru-RU"/>
        </w:rPr>
        <w:t>их</w:t>
      </w:r>
      <w:r>
        <w:rPr>
          <w:lang w:val="ru-RU"/>
        </w:rPr>
        <w:t xml:space="preserve"> написание</w:t>
      </w:r>
      <w:r w:rsidR="0085404A">
        <w:rPr>
          <w:lang w:val="ru-RU"/>
        </w:rPr>
        <w:t xml:space="preserve"> </w:t>
      </w:r>
      <w:r w:rsidR="009E0A7C">
        <w:rPr>
          <w:lang w:val="ru-RU"/>
        </w:rPr>
        <w:t>также занимает время, как и написание самого программного обеспечения.</w:t>
      </w:r>
    </w:p>
    <w:p w14:paraId="07DAE68C" w14:textId="71FC593E" w:rsidR="00412978" w:rsidRDefault="00412978" w:rsidP="00412978">
      <w:pPr>
        <w:pStyle w:val="2"/>
        <w:rPr>
          <w:lang w:val="ru-RU"/>
        </w:rPr>
      </w:pPr>
      <w:bookmarkStart w:id="71" w:name="_Toc168503934"/>
      <w:r>
        <w:rPr>
          <w:lang w:val="ru-RU"/>
        </w:rPr>
        <w:lastRenderedPageBreak/>
        <w:t>5</w:t>
      </w:r>
      <w:r w:rsidRPr="000263CA">
        <w:rPr>
          <w:lang w:val="ru-RU"/>
        </w:rPr>
        <w:t xml:space="preserve">.1 </w:t>
      </w:r>
      <w:commentRangeStart w:id="72"/>
      <w:r w:rsidRPr="000263CA">
        <w:rPr>
          <w:lang w:val="ru-RU"/>
        </w:rPr>
        <w:t>Условия и порядок тестирования</w:t>
      </w:r>
      <w:commentRangeEnd w:id="72"/>
      <w:r>
        <w:rPr>
          <w:rStyle w:val="aff"/>
          <w:rFonts w:cs="Mangal"/>
          <w:b w:val="0"/>
          <w:bCs w:val="0"/>
          <w:iCs w:val="0"/>
        </w:rPr>
        <w:commentReference w:id="72"/>
      </w:r>
      <w:r>
        <w:rPr>
          <w:lang w:val="ru-RU"/>
        </w:rPr>
        <w:t xml:space="preserve"> серверной части</w:t>
      </w:r>
      <w:bookmarkEnd w:id="71"/>
    </w:p>
    <w:p w14:paraId="04500C39" w14:textId="6C42219C" w:rsidR="009A0B40" w:rsidRDefault="00241B30" w:rsidP="00F820BA">
      <w:pPr>
        <w:rPr>
          <w:lang w:val="ru-RU"/>
        </w:rPr>
      </w:pPr>
      <w:r>
        <w:rPr>
          <w:lang w:val="ru-RU"/>
        </w:rPr>
        <w:t>Для</w:t>
      </w:r>
      <w:r w:rsidR="001C45A1">
        <w:rPr>
          <w:lang w:val="ru-RU"/>
        </w:rPr>
        <w:t xml:space="preserve"> серверной части был</w:t>
      </w:r>
      <w:r w:rsidR="00805908">
        <w:rPr>
          <w:lang w:val="ru-RU"/>
        </w:rPr>
        <w:t xml:space="preserve">и </w:t>
      </w:r>
      <w:r w:rsidR="001C45A1">
        <w:rPr>
          <w:lang w:val="ru-RU"/>
        </w:rPr>
        <w:t>написан</w:t>
      </w:r>
      <w:r w:rsidR="00805908">
        <w:rPr>
          <w:lang w:val="ru-RU"/>
        </w:rPr>
        <w:t xml:space="preserve">ы </w:t>
      </w:r>
      <w:r>
        <w:rPr>
          <w:lang w:val="ru-RU"/>
        </w:rPr>
        <w:t>интеграционн</w:t>
      </w:r>
      <w:r w:rsidR="00805908">
        <w:rPr>
          <w:lang w:val="ru-RU"/>
        </w:rPr>
        <w:t>ы</w:t>
      </w:r>
      <w:r w:rsidR="001C45A1">
        <w:rPr>
          <w:lang w:val="ru-RU"/>
        </w:rPr>
        <w:t xml:space="preserve">е </w:t>
      </w:r>
      <w:r>
        <w:rPr>
          <w:lang w:val="ru-RU"/>
        </w:rPr>
        <w:t>тест</w:t>
      </w:r>
      <w:r w:rsidR="001C45A1">
        <w:rPr>
          <w:lang w:val="ru-RU"/>
        </w:rPr>
        <w:t>ы.</w:t>
      </w:r>
      <w:r w:rsidR="008B2E8E" w:rsidRPr="008B2E8E">
        <w:rPr>
          <w:lang w:val="ru-RU"/>
        </w:rPr>
        <w:t xml:space="preserve"> </w:t>
      </w:r>
      <w:r w:rsidR="008B2E8E">
        <w:rPr>
          <w:lang w:val="ru-RU"/>
        </w:rPr>
        <w:t xml:space="preserve">Под интеграционным тестом подразумевается тестирование какой-либо </w:t>
      </w:r>
      <w:r w:rsidR="00E94DAC">
        <w:rPr>
          <w:lang w:val="ru-RU"/>
        </w:rPr>
        <w:t>отдельной</w:t>
      </w:r>
      <w:r w:rsidR="0090509B">
        <w:rPr>
          <w:lang w:val="ru-RU"/>
        </w:rPr>
        <w:t xml:space="preserve"> сложной</w:t>
      </w:r>
      <w:r w:rsidR="008B2E8E">
        <w:rPr>
          <w:lang w:val="ru-RU"/>
        </w:rPr>
        <w:t xml:space="preserve"> части системы.</w:t>
      </w:r>
      <w:r w:rsidR="00E94DAC">
        <w:rPr>
          <w:lang w:val="ru-RU"/>
        </w:rPr>
        <w:t xml:space="preserve"> В данном случае тестируется </w:t>
      </w:r>
      <w:r w:rsidR="00E94DAC">
        <w:t>web</w:t>
      </w:r>
      <w:r w:rsidR="00E94DAC" w:rsidRPr="00E94DAC">
        <w:rPr>
          <w:lang w:val="ru-RU"/>
        </w:rPr>
        <w:t xml:space="preserve"> </w:t>
      </w:r>
      <w:r w:rsidR="00E94DAC">
        <w:t>API</w:t>
      </w:r>
      <w:r w:rsidR="00E94DAC" w:rsidRPr="00E94DAC">
        <w:rPr>
          <w:lang w:val="ru-RU"/>
        </w:rPr>
        <w:t xml:space="preserve"> </w:t>
      </w:r>
      <w:r w:rsidR="00E94DAC">
        <w:rPr>
          <w:lang w:val="ru-RU"/>
        </w:rPr>
        <w:t>сервер</w:t>
      </w:r>
      <w:r w:rsidR="00F034D7">
        <w:rPr>
          <w:lang w:val="ru-RU"/>
        </w:rPr>
        <w:t>а</w:t>
      </w:r>
      <w:r w:rsidR="00E94DAC">
        <w:rPr>
          <w:lang w:val="ru-RU"/>
        </w:rPr>
        <w:t xml:space="preserve">. </w:t>
      </w:r>
    </w:p>
    <w:p w14:paraId="1736DF8E" w14:textId="7B97A98A" w:rsidR="00E94DAC" w:rsidRPr="009A0B40" w:rsidRDefault="00E94DAC" w:rsidP="00F820BA">
      <w:pPr>
        <w:rPr>
          <w:lang w:val="ru-RU"/>
        </w:rPr>
      </w:pPr>
      <w:r>
        <w:rPr>
          <w:lang w:val="ru-RU"/>
        </w:rPr>
        <w:t>Алгоритм тестирования</w:t>
      </w:r>
      <w:r w:rsidR="009A0B40">
        <w:rPr>
          <w:lang w:val="ru-RU"/>
        </w:rPr>
        <w:t xml:space="preserve"> определенной функции системы</w:t>
      </w:r>
      <w:r>
        <w:rPr>
          <w:lang w:val="ru-RU"/>
        </w:rPr>
        <w:t xml:space="preserve"> имеет следующий вид</w:t>
      </w:r>
      <w:r w:rsidRPr="009A0B40">
        <w:rPr>
          <w:lang w:val="ru-RU"/>
        </w:rPr>
        <w:t>:</w:t>
      </w:r>
    </w:p>
    <w:p w14:paraId="47781125" w14:textId="694D0781" w:rsidR="00E94DAC" w:rsidRDefault="00E94DAC" w:rsidP="009A0B40">
      <w:pPr>
        <w:pStyle w:val="a"/>
      </w:pPr>
      <w:r>
        <w:t>запус</w:t>
      </w:r>
      <w:r w:rsidR="003F0DB0">
        <w:t>тить</w:t>
      </w:r>
      <w:r>
        <w:t xml:space="preserve"> сервер с конфигурацией для тестирования (осуществляется программным способом в коде для тестирования)</w:t>
      </w:r>
      <w:r w:rsidRPr="00E94DAC">
        <w:t>;</w:t>
      </w:r>
    </w:p>
    <w:p w14:paraId="024CF683" w14:textId="54AA5E9D" w:rsidR="00E94DAC" w:rsidRPr="00E94DAC" w:rsidRDefault="00E94DAC" w:rsidP="009A0B40">
      <w:pPr>
        <w:pStyle w:val="a"/>
      </w:pPr>
      <w:r>
        <w:t>авторизоваться в системе, если</w:t>
      </w:r>
      <w:r w:rsidRPr="00E94DAC">
        <w:t xml:space="preserve"> </w:t>
      </w:r>
      <w:r>
        <w:t>это необходимо</w:t>
      </w:r>
      <w:r w:rsidRPr="00E94DAC">
        <w:t>;</w:t>
      </w:r>
    </w:p>
    <w:p w14:paraId="0F60FB77" w14:textId="6B236661" w:rsidR="00E94DAC" w:rsidRDefault="00761D17" w:rsidP="009A0B40">
      <w:pPr>
        <w:pStyle w:val="a"/>
      </w:pPr>
      <w:r>
        <w:t>сформировать</w:t>
      </w:r>
      <w:r w:rsidR="00E94DAC">
        <w:t xml:space="preserve"> определенный</w:t>
      </w:r>
      <w:r w:rsidR="00E94DAC" w:rsidRPr="00E94DAC">
        <w:t xml:space="preserve"> </w:t>
      </w:r>
      <w:r w:rsidR="00E94DAC">
        <w:t>HTTP</w:t>
      </w:r>
      <w:r w:rsidR="00E94DAC" w:rsidRPr="00E94DAC">
        <w:t>-</w:t>
      </w:r>
      <w:r w:rsidR="00E94DAC">
        <w:t>запрос</w:t>
      </w:r>
      <w:r w:rsidR="00E94DAC" w:rsidRPr="00E94DAC">
        <w:t>;</w:t>
      </w:r>
    </w:p>
    <w:p w14:paraId="628D530E" w14:textId="62695BEC" w:rsidR="00E94DAC" w:rsidRDefault="00E94DAC" w:rsidP="009A0B40">
      <w:pPr>
        <w:pStyle w:val="a"/>
      </w:pPr>
      <w:r>
        <w:t>отправ</w:t>
      </w:r>
      <w:r w:rsidR="00761D17">
        <w:t>ить</w:t>
      </w:r>
      <w:r>
        <w:t xml:space="preserve"> запрос в тестируемую систему</w:t>
      </w:r>
      <w:r w:rsidRPr="00E94DAC">
        <w:t>;</w:t>
      </w:r>
    </w:p>
    <w:p w14:paraId="0A061EA2" w14:textId="611D8F70" w:rsidR="00E94DAC" w:rsidRDefault="00E94DAC" w:rsidP="009A0B40">
      <w:pPr>
        <w:pStyle w:val="a"/>
      </w:pPr>
      <w:r>
        <w:t>получ</w:t>
      </w:r>
      <w:r w:rsidR="005F2833">
        <w:t>ить</w:t>
      </w:r>
      <w:r>
        <w:t xml:space="preserve"> ответ от системы;</w:t>
      </w:r>
    </w:p>
    <w:p w14:paraId="13B431C8" w14:textId="77D92E17" w:rsidR="00E94DAC" w:rsidRDefault="00E94DAC" w:rsidP="009A0B40">
      <w:pPr>
        <w:pStyle w:val="a"/>
      </w:pPr>
      <w:r>
        <w:t>если ответ системы соответствует ожидаемому результату</w:t>
      </w:r>
      <w:r w:rsidRPr="00E94DAC">
        <w:t>,</w:t>
      </w:r>
      <w:r>
        <w:t xml:space="preserve"> например HTTP-ответ с кодом ошибки 40</w:t>
      </w:r>
      <w:r w:rsidRPr="00E94DAC">
        <w:t>0</w:t>
      </w:r>
      <w:r>
        <w:t xml:space="preserve"> Bad</w:t>
      </w:r>
      <w:r w:rsidRPr="00E94DAC">
        <w:t xml:space="preserve"> </w:t>
      </w:r>
      <w:r>
        <w:t>Request</w:t>
      </w:r>
      <w:r w:rsidR="00325FA7">
        <w:t xml:space="preserve"> (плохой запрос)</w:t>
      </w:r>
      <w:r w:rsidRPr="00E94DAC">
        <w:t xml:space="preserve">, </w:t>
      </w:r>
      <w:r>
        <w:t>то тест счита</w:t>
      </w:r>
      <w:r w:rsidR="00C14413">
        <w:t>ть</w:t>
      </w:r>
      <w:r>
        <w:t xml:space="preserve"> успешн</w:t>
      </w:r>
      <w:r w:rsidR="00C14413">
        <w:t>о</w:t>
      </w:r>
      <w:r>
        <w:t xml:space="preserve"> пройденным.</w:t>
      </w:r>
    </w:p>
    <w:p w14:paraId="07C39859" w14:textId="700BC335" w:rsidR="00241B30" w:rsidRPr="00B713E6" w:rsidRDefault="00E94DAC" w:rsidP="00F820BA">
      <w:pPr>
        <w:rPr>
          <w:lang w:val="ru-RU"/>
        </w:rPr>
      </w:pPr>
      <w:r>
        <w:rPr>
          <w:lang w:val="ru-RU"/>
        </w:rPr>
        <w:t xml:space="preserve">Такие тесты реализованы в виде методов класса. </w:t>
      </w:r>
      <w:r w:rsidR="001C45A1">
        <w:rPr>
          <w:lang w:val="ru-RU"/>
        </w:rPr>
        <w:t>Код тестов расположен в проекте «</w:t>
      </w:r>
      <w:r w:rsidR="001C45A1">
        <w:t>src</w:t>
      </w:r>
      <w:r w:rsidR="001C45A1" w:rsidRPr="001C45A1">
        <w:rPr>
          <w:lang w:val="ru-RU"/>
        </w:rPr>
        <w:t>/</w:t>
      </w:r>
      <w:r w:rsidR="001C45A1">
        <w:t>Testing</w:t>
      </w:r>
      <w:r w:rsidR="001C45A1">
        <w:rPr>
          <w:lang w:val="ru-RU"/>
        </w:rPr>
        <w:t xml:space="preserve">». </w:t>
      </w:r>
      <w:r w:rsidR="009C1A16">
        <w:rPr>
          <w:lang w:val="ru-RU"/>
        </w:rPr>
        <w:t>Для тестов и</w:t>
      </w:r>
      <w:r w:rsidR="001C45A1">
        <w:rPr>
          <w:lang w:val="ru-RU"/>
        </w:rPr>
        <w:t xml:space="preserve">спользуется пакет </w:t>
      </w:r>
      <w:r w:rsidR="0059546C">
        <w:rPr>
          <w:lang w:val="ru-RU"/>
        </w:rPr>
        <w:t>«</w:t>
      </w:r>
      <w:r w:rsidR="001C45A1">
        <w:t>XUnit</w:t>
      </w:r>
      <w:r w:rsidR="0059546C">
        <w:rPr>
          <w:lang w:val="ru-RU"/>
        </w:rPr>
        <w:t>»</w:t>
      </w:r>
      <w:r w:rsidR="001C45A1" w:rsidRPr="001C45A1">
        <w:rPr>
          <w:lang w:val="ru-RU"/>
        </w:rPr>
        <w:t xml:space="preserve"> </w:t>
      </w:r>
      <w:r w:rsidR="001C45A1">
        <w:rPr>
          <w:lang w:val="ru-RU"/>
        </w:rPr>
        <w:t>версии 2.8.0.</w:t>
      </w:r>
      <w:r w:rsidR="00B713E6">
        <w:rPr>
          <w:lang w:val="ru-RU"/>
        </w:rPr>
        <w:t xml:space="preserve"> Для их запуска нужно ввести следующую команду в консоли</w:t>
      </w:r>
      <w:r w:rsidR="00B713E6" w:rsidRPr="00B713E6">
        <w:rPr>
          <w:lang w:val="ru-RU"/>
        </w:rPr>
        <w:t xml:space="preserve"> </w:t>
      </w:r>
      <w:r w:rsidR="00B713E6">
        <w:rPr>
          <w:lang w:val="ru-RU"/>
        </w:rPr>
        <w:t>находясь в корневой директории проекта</w:t>
      </w:r>
      <w:r w:rsidR="00B713E6" w:rsidRPr="00B713E6">
        <w:rPr>
          <w:lang w:val="ru-RU"/>
        </w:rPr>
        <w:t>:</w:t>
      </w:r>
    </w:p>
    <w:p w14:paraId="2AAC94B4" w14:textId="4C1F1D7F" w:rsidR="00B713E6" w:rsidRDefault="00B713E6" w:rsidP="00C54A06">
      <w:pPr>
        <w:pStyle w:val="affa"/>
        <w:rPr>
          <w:lang w:val="ru-RU"/>
        </w:rPr>
      </w:pPr>
      <w:r w:rsidRPr="00284989">
        <w:t>dotnet</w:t>
      </w:r>
      <w:r w:rsidRPr="00284989">
        <w:rPr>
          <w:lang w:val="ru-RU"/>
        </w:rPr>
        <w:t xml:space="preserve"> </w:t>
      </w:r>
      <w:r w:rsidRPr="00284989">
        <w:t>test</w:t>
      </w:r>
    </w:p>
    <w:p w14:paraId="1B06BEB8" w14:textId="49AFD105" w:rsidR="00800BFD" w:rsidRDefault="0045044C" w:rsidP="0045044C">
      <w:pPr>
        <w:rPr>
          <w:lang w:val="ru-RU"/>
        </w:rPr>
      </w:pPr>
      <w:r>
        <w:rPr>
          <w:lang w:val="ru-RU"/>
        </w:rPr>
        <w:t>Эта команда сначала скомпилирует весь проект, и затем запустит процесс тестирования.</w:t>
      </w:r>
      <w:r w:rsidR="00800BFD">
        <w:rPr>
          <w:lang w:val="ru-RU"/>
        </w:rPr>
        <w:br w:type="page"/>
      </w:r>
    </w:p>
    <w:p w14:paraId="5C880A89" w14:textId="4BE493CB" w:rsidR="00257372" w:rsidRPr="003D4133" w:rsidRDefault="00257372" w:rsidP="00257372">
      <w:pPr>
        <w:rPr>
          <w:lang w:val="ru-RU"/>
        </w:rPr>
      </w:pPr>
      <w:r w:rsidRPr="00146393">
        <w:rPr>
          <w:lang w:val="ru-RU"/>
        </w:rPr>
        <w:lastRenderedPageBreak/>
        <w:t xml:space="preserve">Либо это можно осуществить через встраиваемую среду разработки. </w:t>
      </w:r>
      <w:r w:rsidRPr="003D4133">
        <w:rPr>
          <w:lang w:val="ru-RU"/>
        </w:rPr>
        <w:t xml:space="preserve">На примере </w:t>
      </w:r>
      <w:r>
        <w:t>JetBrains</w:t>
      </w:r>
      <w:r w:rsidRPr="003D4133">
        <w:rPr>
          <w:lang w:val="ru-RU"/>
        </w:rPr>
        <w:t xml:space="preserve"> </w:t>
      </w:r>
      <w:r>
        <w:t>Rider</w:t>
      </w:r>
      <w:r w:rsidRPr="003D4133">
        <w:rPr>
          <w:lang w:val="ru-RU"/>
        </w:rPr>
        <w:t xml:space="preserve">, нужно в левой панели навигации нужно нажать на кнопку с иконкой </w:t>
      </w:r>
      <w:r w:rsidRPr="00284989">
        <w:rPr>
          <w:noProof/>
        </w:rPr>
        <w:drawing>
          <wp:inline distT="0" distB="0" distL="0" distR="0" wp14:anchorId="1B7CD558" wp14:editId="1F115BD3">
            <wp:extent cx="220980" cy="238660"/>
            <wp:effectExtent l="0" t="0" r="7620" b="9525"/>
            <wp:docPr id="621393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11" cy="24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4133">
        <w:rPr>
          <w:lang w:val="ru-RU"/>
        </w:rPr>
        <w:t xml:space="preserve"> «</w:t>
      </w:r>
      <w:r>
        <w:t>Unit</w:t>
      </w:r>
      <w:r w:rsidRPr="003D4133">
        <w:rPr>
          <w:lang w:val="ru-RU"/>
        </w:rPr>
        <w:t xml:space="preserve"> </w:t>
      </w:r>
      <w:r>
        <w:t>Testing</w:t>
      </w:r>
      <w:r w:rsidRPr="003D4133">
        <w:rPr>
          <w:lang w:val="ru-RU"/>
        </w:rPr>
        <w:t xml:space="preserve">», затем в раскрывшийся панели (рисунок 5.1) нажать на кнопку </w:t>
      </w:r>
      <w:r w:rsidRPr="00EA0B4B">
        <w:rPr>
          <w:noProof/>
        </w:rPr>
        <w:drawing>
          <wp:inline distT="0" distB="0" distL="0" distR="0" wp14:anchorId="77FC72BC" wp14:editId="2ACA8245">
            <wp:extent cx="281354" cy="184838"/>
            <wp:effectExtent l="0" t="0" r="4445" b="5715"/>
            <wp:docPr id="11957880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16" cy="19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4133">
        <w:rPr>
          <w:lang w:val="ru-RU"/>
        </w:rPr>
        <w:t xml:space="preserve"> «</w:t>
      </w:r>
      <w:r>
        <w:t>Run</w:t>
      </w:r>
      <w:r w:rsidRPr="003D4133">
        <w:rPr>
          <w:lang w:val="ru-RU"/>
        </w:rPr>
        <w:t xml:space="preserve"> </w:t>
      </w:r>
      <w:r>
        <w:t>All</w:t>
      </w:r>
      <w:r w:rsidRPr="003D4133">
        <w:rPr>
          <w:lang w:val="ru-RU"/>
        </w:rPr>
        <w:t xml:space="preserve"> </w:t>
      </w:r>
      <w:r>
        <w:t>Tests</w:t>
      </w:r>
      <w:r w:rsidRPr="003D4133">
        <w:rPr>
          <w:lang w:val="ru-RU"/>
        </w:rPr>
        <w:t>».</w:t>
      </w:r>
    </w:p>
    <w:p w14:paraId="1A35D8B8" w14:textId="77777777" w:rsidR="00257372" w:rsidRDefault="00257372" w:rsidP="00800BFD">
      <w:pPr>
        <w:pStyle w:val="aff8"/>
      </w:pPr>
      <w:r w:rsidRPr="003D3EF1">
        <w:drawing>
          <wp:inline distT="0" distB="0" distL="0" distR="0" wp14:anchorId="35F4612A" wp14:editId="6CCF68DD">
            <wp:extent cx="4873459" cy="1584960"/>
            <wp:effectExtent l="0" t="0" r="3810" b="0"/>
            <wp:docPr id="73422528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602" cy="16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320F" w14:textId="76DA489E" w:rsidR="00257372" w:rsidRPr="00257372" w:rsidRDefault="00257372" w:rsidP="00800BFD">
      <w:pPr>
        <w:pStyle w:val="aff8"/>
      </w:pPr>
      <w:r w:rsidRPr="00784DB6">
        <w:t>Рисунок 5.1 – Панель Unit Testing</w:t>
      </w:r>
    </w:p>
    <w:p w14:paraId="5B796349" w14:textId="0C811E89" w:rsidR="00C54A06" w:rsidRPr="001A4429" w:rsidRDefault="00C54A06" w:rsidP="00C54A06">
      <w:pPr>
        <w:rPr>
          <w:lang w:val="ru-RU"/>
        </w:rPr>
      </w:pPr>
      <w:r>
        <w:rPr>
          <w:lang w:val="ru-RU"/>
        </w:rPr>
        <w:t xml:space="preserve">Были написаны </w:t>
      </w:r>
      <w:r w:rsidR="001A4429" w:rsidRPr="001A4429">
        <w:rPr>
          <w:lang w:val="ru-RU"/>
        </w:rPr>
        <w:t xml:space="preserve">4 </w:t>
      </w:r>
      <w:r>
        <w:rPr>
          <w:lang w:val="ru-RU"/>
        </w:rPr>
        <w:t>класса для тестирования</w:t>
      </w:r>
      <w:r w:rsidR="001A4429" w:rsidRPr="001A4429">
        <w:rPr>
          <w:lang w:val="ru-RU"/>
        </w:rPr>
        <w:t>,</w:t>
      </w:r>
      <w:r w:rsidR="001A4429">
        <w:rPr>
          <w:lang w:val="ru-RU"/>
        </w:rPr>
        <w:t xml:space="preserve"> которые</w:t>
      </w:r>
      <w:r w:rsidR="001A4429" w:rsidRPr="001A4429">
        <w:rPr>
          <w:lang w:val="ru-RU"/>
        </w:rPr>
        <w:t xml:space="preserve"> </w:t>
      </w:r>
      <w:r w:rsidR="001A4429">
        <w:rPr>
          <w:lang w:val="ru-RU"/>
        </w:rPr>
        <w:t>в сумме содержат 19 методов.</w:t>
      </w:r>
      <w:r w:rsidR="00BE10B5">
        <w:rPr>
          <w:lang w:val="ru-RU"/>
        </w:rPr>
        <w:t xml:space="preserve"> Перед тестами создаётся база данных для тестов. После всех тестов база данных удаляется. </w:t>
      </w:r>
      <w:r w:rsidR="001A4429">
        <w:rPr>
          <w:lang w:val="ru-RU"/>
        </w:rPr>
        <w:t>Список классов для тестирования</w:t>
      </w:r>
      <w:r w:rsidR="001A4429" w:rsidRPr="001A4429">
        <w:rPr>
          <w:lang w:val="ru-RU"/>
        </w:rPr>
        <w:t>:</w:t>
      </w:r>
    </w:p>
    <w:p w14:paraId="3C360EB0" w14:textId="09FEE736" w:rsidR="001A4429" w:rsidRDefault="001A4429" w:rsidP="00884F23">
      <w:pPr>
        <w:pStyle w:val="a"/>
      </w:pPr>
      <w:r>
        <w:t>класс «BookTests»;</w:t>
      </w:r>
    </w:p>
    <w:p w14:paraId="47032742" w14:textId="16F04BE9" w:rsidR="001A4429" w:rsidRDefault="001A4429" w:rsidP="001A4429">
      <w:pPr>
        <w:pStyle w:val="a"/>
      </w:pPr>
      <w:r>
        <w:t>класс</w:t>
      </w:r>
      <w:r w:rsidRPr="001A4429">
        <w:rPr>
          <w:lang w:val="en-US"/>
        </w:rPr>
        <w:t xml:space="preserve"> «</w:t>
      </w:r>
      <w:r>
        <w:t>UserTests</w:t>
      </w:r>
      <w:r w:rsidRPr="001A4429">
        <w:rPr>
          <w:lang w:val="en-US"/>
        </w:rPr>
        <w:t>»</w:t>
      </w:r>
      <w:r>
        <w:t>;</w:t>
      </w:r>
    </w:p>
    <w:p w14:paraId="6BEA1F49" w14:textId="591862C3" w:rsidR="001A4429" w:rsidRPr="00F84C81" w:rsidRDefault="001A4429" w:rsidP="001A4429">
      <w:pPr>
        <w:pStyle w:val="a"/>
        <w:rPr>
          <w:lang w:val="en-US"/>
        </w:rPr>
      </w:pPr>
      <w:r>
        <w:t>класс «DictionaryTests».</w:t>
      </w:r>
    </w:p>
    <w:p w14:paraId="439505DE" w14:textId="3FC3F25E" w:rsidR="00914B06" w:rsidRDefault="00F84C81" w:rsidP="00AD0AC2">
      <w:pPr>
        <w:rPr>
          <w:lang w:val="ru-RU"/>
        </w:rPr>
      </w:pPr>
      <w:r>
        <w:rPr>
          <w:lang w:val="ru-RU"/>
        </w:rPr>
        <w:t>В классе «</w:t>
      </w:r>
      <w:r>
        <w:t>BookTests</w:t>
      </w:r>
      <w:r>
        <w:rPr>
          <w:lang w:val="ru-RU"/>
        </w:rPr>
        <w:t>» содержатся тесты получения списка книг, добавление файла книги, изменения данных о книге, загрузка, удаления книги из базы данных.</w:t>
      </w:r>
      <w:r w:rsidR="00914B06" w:rsidRPr="00914B06">
        <w:rPr>
          <w:lang w:val="ru-RU"/>
        </w:rPr>
        <w:t xml:space="preserve"> </w:t>
      </w:r>
      <w:r w:rsidR="00914B06">
        <w:rPr>
          <w:lang w:val="ru-RU"/>
        </w:rPr>
        <w:t>Всего тестов насчитывается</w:t>
      </w:r>
      <w:r w:rsidR="005E70EA">
        <w:rPr>
          <w:lang w:val="ru-RU"/>
        </w:rPr>
        <w:t xml:space="preserve"> 5</w:t>
      </w:r>
      <w:r w:rsidR="00914B06">
        <w:rPr>
          <w:lang w:val="ru-RU"/>
        </w:rPr>
        <w:t xml:space="preserve"> </w:t>
      </w:r>
      <w:r w:rsidR="005E70EA">
        <w:rPr>
          <w:lang w:val="ru-RU"/>
        </w:rPr>
        <w:t>в этом классе.</w:t>
      </w:r>
    </w:p>
    <w:p w14:paraId="62C028DB" w14:textId="4F10548B" w:rsidR="00CC6715" w:rsidRDefault="00CC6715" w:rsidP="00AD0AC2">
      <w:pPr>
        <w:rPr>
          <w:lang w:val="ru-RU"/>
        </w:rPr>
      </w:pPr>
      <w:r>
        <w:rPr>
          <w:lang w:val="ru-RU"/>
        </w:rPr>
        <w:t>В класс «</w:t>
      </w:r>
      <w:r>
        <w:t>UserTests</w:t>
      </w:r>
      <w:r>
        <w:rPr>
          <w:lang w:val="ru-RU"/>
        </w:rPr>
        <w:t>»</w:t>
      </w:r>
      <w:r w:rsidRPr="00CC6715">
        <w:rPr>
          <w:lang w:val="ru-RU"/>
        </w:rPr>
        <w:t xml:space="preserve"> </w:t>
      </w:r>
      <w:r>
        <w:rPr>
          <w:lang w:val="ru-RU"/>
        </w:rPr>
        <w:t>входят тесты, связанные с получения списка имен пользователей, созданием пользователя, изменением ПИН-кода, проверка на то, что один пользователь не может изменить ПИН-код другого пользователя, удаление другого пользователя.</w:t>
      </w:r>
    </w:p>
    <w:p w14:paraId="43B52247" w14:textId="2E65A819" w:rsidR="00CC6715" w:rsidRPr="00CC6715" w:rsidRDefault="00CC6715" w:rsidP="00AD0AC2">
      <w:pPr>
        <w:rPr>
          <w:lang w:val="ru-RU"/>
        </w:rPr>
      </w:pPr>
      <w:r>
        <w:rPr>
          <w:lang w:val="ru-RU"/>
        </w:rPr>
        <w:t>Класс «</w:t>
      </w:r>
      <w:r>
        <w:t>DictionaryTests</w:t>
      </w:r>
      <w:r>
        <w:rPr>
          <w:lang w:val="ru-RU"/>
        </w:rPr>
        <w:t>»</w:t>
      </w:r>
      <w:r w:rsidRPr="00CC6715">
        <w:rPr>
          <w:lang w:val="ru-RU"/>
        </w:rPr>
        <w:t xml:space="preserve"> </w:t>
      </w:r>
      <w:r>
        <w:rPr>
          <w:lang w:val="ru-RU"/>
        </w:rPr>
        <w:t>содержит тесты, выведени</w:t>
      </w:r>
      <w:r w:rsidR="003030CF">
        <w:rPr>
          <w:lang w:val="ru-RU"/>
        </w:rPr>
        <w:t>я</w:t>
      </w:r>
      <w:r>
        <w:rPr>
          <w:lang w:val="ru-RU"/>
        </w:rPr>
        <w:t xml:space="preserve"> списка сохраненных слов</w:t>
      </w:r>
      <w:r w:rsidR="003030CF">
        <w:rPr>
          <w:lang w:val="ru-RU"/>
        </w:rPr>
        <w:t>,</w:t>
      </w:r>
      <w:r w:rsidR="004048E6">
        <w:rPr>
          <w:lang w:val="ru-RU"/>
        </w:rPr>
        <w:t xml:space="preserve"> поиска,</w:t>
      </w:r>
      <w:r w:rsidR="003030CF">
        <w:rPr>
          <w:lang w:val="ru-RU"/>
        </w:rPr>
        <w:t xml:space="preserve"> добавления, изменения и удаления.</w:t>
      </w:r>
    </w:p>
    <w:p w14:paraId="74737B8E" w14:textId="05C315C3" w:rsidR="00412978" w:rsidRDefault="00412978" w:rsidP="00412978">
      <w:pPr>
        <w:pStyle w:val="2"/>
        <w:rPr>
          <w:lang w:val="ru-RU"/>
        </w:rPr>
      </w:pPr>
      <w:bookmarkStart w:id="73" w:name="_Toc168503935"/>
      <w:r>
        <w:rPr>
          <w:lang w:val="ru-RU"/>
        </w:rPr>
        <w:lastRenderedPageBreak/>
        <w:t>5</w:t>
      </w:r>
      <w:r w:rsidRPr="000263CA">
        <w:rPr>
          <w:lang w:val="ru-RU"/>
        </w:rPr>
        <w:t>.</w:t>
      </w:r>
      <w:r>
        <w:rPr>
          <w:lang w:val="ru-RU"/>
        </w:rPr>
        <w:t>2</w:t>
      </w:r>
      <w:r w:rsidRPr="000263CA">
        <w:rPr>
          <w:lang w:val="ru-RU"/>
        </w:rPr>
        <w:t xml:space="preserve"> </w:t>
      </w:r>
      <w:commentRangeStart w:id="74"/>
      <w:r w:rsidRPr="000263CA">
        <w:rPr>
          <w:lang w:val="ru-RU"/>
        </w:rPr>
        <w:t>Условия и порядок тестирования</w:t>
      </w:r>
      <w:commentRangeEnd w:id="74"/>
      <w:r>
        <w:rPr>
          <w:rStyle w:val="aff"/>
          <w:rFonts w:cs="Mangal"/>
          <w:b w:val="0"/>
          <w:bCs w:val="0"/>
          <w:iCs w:val="0"/>
        </w:rPr>
        <w:commentReference w:id="74"/>
      </w:r>
      <w:r>
        <w:rPr>
          <w:lang w:val="ru-RU"/>
        </w:rPr>
        <w:t xml:space="preserve"> клиентской части</w:t>
      </w:r>
      <w:bookmarkEnd w:id="73"/>
    </w:p>
    <w:p w14:paraId="3139D38D" w14:textId="78F89B87" w:rsidR="00805908" w:rsidRPr="00795982" w:rsidRDefault="00C97778" w:rsidP="00F820BA">
      <w:pPr>
        <w:rPr>
          <w:lang w:val="ru-RU"/>
        </w:rPr>
      </w:pPr>
      <w:r>
        <w:rPr>
          <w:lang w:val="ru-RU"/>
        </w:rPr>
        <w:t>Все</w:t>
      </w:r>
      <w:commentRangeStart w:id="75"/>
      <w:r w:rsidR="00805908">
        <w:rPr>
          <w:lang w:val="ru-RU"/>
        </w:rPr>
        <w:t xml:space="preserve"> </w:t>
      </w:r>
      <w:r w:rsidR="0076410D">
        <w:rPr>
          <w:lang w:val="ru-RU"/>
        </w:rPr>
        <w:t xml:space="preserve">тесты </w:t>
      </w:r>
      <w:r>
        <w:rPr>
          <w:lang w:val="ru-RU"/>
        </w:rPr>
        <w:t xml:space="preserve">для клиентской части системы </w:t>
      </w:r>
      <w:r w:rsidR="0076410D">
        <w:rPr>
          <w:lang w:val="ru-RU"/>
        </w:rPr>
        <w:t>выполнены в</w:t>
      </w:r>
      <w:r w:rsidR="00805908">
        <w:rPr>
          <w:lang w:val="ru-RU"/>
        </w:rPr>
        <w:t>ручн</w:t>
      </w:r>
      <w:r w:rsidR="0076410D">
        <w:rPr>
          <w:lang w:val="ru-RU"/>
        </w:rPr>
        <w:t>ую</w:t>
      </w:r>
      <w:commentRangeEnd w:id="75"/>
      <w:r w:rsidR="00463B37">
        <w:rPr>
          <w:rStyle w:val="aff"/>
          <w:rFonts w:cs="Mangal"/>
        </w:rPr>
        <w:commentReference w:id="75"/>
      </w:r>
      <w:r>
        <w:rPr>
          <w:lang w:val="ru-RU"/>
        </w:rPr>
        <w:t xml:space="preserve"> с использованием методологии черного ящика.</w:t>
      </w:r>
      <w:r w:rsidR="00795982">
        <w:rPr>
          <w:lang w:val="ru-RU"/>
        </w:rPr>
        <w:t xml:space="preserve"> Алгоритм ручного тестирования </w:t>
      </w:r>
      <w:r w:rsidR="00290B5E">
        <w:rPr>
          <w:lang w:val="ru-RU"/>
        </w:rPr>
        <w:t xml:space="preserve">выглядит </w:t>
      </w:r>
      <w:r w:rsidR="00795982">
        <w:rPr>
          <w:lang w:val="ru-RU"/>
        </w:rPr>
        <w:t>следующи</w:t>
      </w:r>
      <w:r w:rsidR="00290B5E">
        <w:rPr>
          <w:lang w:val="ru-RU"/>
        </w:rPr>
        <w:t>м образом</w:t>
      </w:r>
      <w:r w:rsidR="00795982" w:rsidRPr="00795982">
        <w:rPr>
          <w:lang w:val="ru-RU"/>
        </w:rPr>
        <w:t>:</w:t>
      </w:r>
    </w:p>
    <w:p w14:paraId="6E473047" w14:textId="7332BCBB" w:rsidR="00795982" w:rsidRDefault="00795982" w:rsidP="00795982">
      <w:pPr>
        <w:pStyle w:val="a"/>
      </w:pPr>
      <w:r>
        <w:t>запустить серверную и клиентскую часть приложения в режиме отладки</w:t>
      </w:r>
      <w:r w:rsidRPr="00795982">
        <w:t>;</w:t>
      </w:r>
    </w:p>
    <w:p w14:paraId="348D6582" w14:textId="5D2B116F" w:rsidR="00795982" w:rsidRPr="00795982" w:rsidRDefault="00795982" w:rsidP="00795982">
      <w:pPr>
        <w:pStyle w:val="a"/>
      </w:pPr>
      <w:r>
        <w:t>открыть веб-браузер со следующим URL</w:t>
      </w:r>
      <w:r w:rsidRPr="00795982">
        <w:t xml:space="preserve"> </w:t>
      </w:r>
      <w:r>
        <w:t>адресом http</w:t>
      </w:r>
      <w:r w:rsidRPr="00795982">
        <w:t>://</w:t>
      </w:r>
      <w:r>
        <w:t>localhost</w:t>
      </w:r>
      <w:r w:rsidRPr="00795982">
        <w:t>:4200;</w:t>
      </w:r>
    </w:p>
    <w:p w14:paraId="7979E04D" w14:textId="0004CC84" w:rsidR="00795982" w:rsidRPr="00795982" w:rsidRDefault="00795982" w:rsidP="00795982">
      <w:pPr>
        <w:pStyle w:val="a"/>
      </w:pPr>
      <w:r>
        <w:t>проверить определенный функционал приложения через веб-браузер, и если поведение не соответствует</w:t>
      </w:r>
      <w:r w:rsidRPr="00795982">
        <w:t xml:space="preserve"> </w:t>
      </w:r>
      <w:r>
        <w:t>определенным правилам, то тест считается проваленным, иначе тест пройден успешно.</w:t>
      </w:r>
    </w:p>
    <w:p w14:paraId="6548CAD1" w14:textId="6D9E5B43" w:rsidR="00B46C0F" w:rsidRDefault="005D0BA0" w:rsidP="00E904C6">
      <w:pPr>
        <w:pStyle w:val="2"/>
        <w:rPr>
          <w:lang w:val="ru-RU"/>
        </w:rPr>
      </w:pPr>
      <w:bookmarkStart w:id="76" w:name="_Toc168503936"/>
      <w:r>
        <w:rPr>
          <w:lang w:val="ru-RU"/>
        </w:rPr>
        <w:t>5</w:t>
      </w:r>
      <w:r w:rsidR="00B46C0F">
        <w:rPr>
          <w:lang w:val="ru-RU"/>
        </w:rPr>
        <w:t xml:space="preserve">.3 </w:t>
      </w:r>
      <w:r w:rsidR="00B46C0F" w:rsidRPr="00B46C0F">
        <w:rPr>
          <w:lang w:val="ru-RU"/>
        </w:rPr>
        <w:t>Результаты тестирования</w:t>
      </w:r>
      <w:bookmarkEnd w:id="76"/>
    </w:p>
    <w:p w14:paraId="11BB881C" w14:textId="5AECA30C" w:rsidR="00A14DD1" w:rsidRDefault="00AA3514" w:rsidP="00A14DD1">
      <w:pPr>
        <w:rPr>
          <w:lang w:val="ru-RU"/>
        </w:rPr>
      </w:pPr>
      <w:r>
        <w:rPr>
          <w:lang w:val="ru-RU"/>
        </w:rPr>
        <w:t>Серверная часть приложения была протестирована с помощью автоматизированных тестов через встраиваемую среду разработки</w:t>
      </w:r>
      <w:r w:rsidR="00651C82">
        <w:rPr>
          <w:lang w:val="ru-RU"/>
        </w:rPr>
        <w:t>. Все тесты были пройдены успешно</w:t>
      </w:r>
      <w:r>
        <w:rPr>
          <w:lang w:val="ru-RU"/>
        </w:rPr>
        <w:t xml:space="preserve"> (рисунок 5.2)</w:t>
      </w:r>
      <w:r w:rsidR="000E64A9">
        <w:rPr>
          <w:lang w:val="ru-RU"/>
        </w:rPr>
        <w:t>.</w:t>
      </w:r>
    </w:p>
    <w:p w14:paraId="0B1B2F12" w14:textId="6FF48155" w:rsidR="00071BC4" w:rsidRPr="00071BC4" w:rsidRDefault="00071BC4" w:rsidP="00495483">
      <w:pPr>
        <w:pStyle w:val="aff8"/>
        <w:spacing w:before="120"/>
        <w:rPr>
          <w:lang w:val="en-US"/>
        </w:rPr>
      </w:pPr>
      <w:r>
        <w:drawing>
          <wp:inline distT="0" distB="0" distL="0" distR="0" wp14:anchorId="12128F98" wp14:editId="1C5FBC44">
            <wp:extent cx="4932927" cy="3742690"/>
            <wp:effectExtent l="0" t="0" r="1270" b="0"/>
            <wp:docPr id="483548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4856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6187" cy="37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6453" w14:textId="12F9BD0A" w:rsidR="00071BC4" w:rsidRPr="00AA3514" w:rsidRDefault="00071BC4" w:rsidP="00071BC4">
      <w:pPr>
        <w:pStyle w:val="aff8"/>
      </w:pPr>
      <w:r>
        <w:t>Рисунок 5.2 – Результаты тестирования серверной части</w:t>
      </w:r>
    </w:p>
    <w:p w14:paraId="13E7E738" w14:textId="77777777" w:rsidR="00CC6715" w:rsidRDefault="00CC6715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035E414" w14:textId="1FC6423D" w:rsidR="00AA3514" w:rsidRPr="00F2760F" w:rsidRDefault="001A58B9" w:rsidP="00A14DD1">
      <w:pPr>
        <w:rPr>
          <w:lang w:val="ru-RU"/>
        </w:rPr>
      </w:pPr>
      <w:r>
        <w:rPr>
          <w:lang w:val="ru-RU"/>
        </w:rPr>
        <w:lastRenderedPageBreak/>
        <w:t>В клиентско</w:t>
      </w:r>
      <w:r w:rsidR="00F2760F">
        <w:rPr>
          <w:lang w:val="ru-RU"/>
        </w:rPr>
        <w:t>й</w:t>
      </w:r>
      <w:r>
        <w:rPr>
          <w:lang w:val="ru-RU"/>
        </w:rPr>
        <w:t xml:space="preserve"> части приложения были протестированы следующие функции</w:t>
      </w:r>
      <w:r w:rsidRPr="001A58B9">
        <w:rPr>
          <w:lang w:val="ru-RU"/>
        </w:rPr>
        <w:t>:</w:t>
      </w:r>
    </w:p>
    <w:p w14:paraId="1EC7C458" w14:textId="66E5D542" w:rsidR="001A58B9" w:rsidRDefault="00E21F8D" w:rsidP="001A58B9">
      <w:pPr>
        <w:pStyle w:val="a"/>
      </w:pPr>
      <w:r>
        <w:t>добавление электронной книги без ввода, связанной с ней данных</w:t>
      </w:r>
      <w:r w:rsidRPr="00E21F8D">
        <w:t>;</w:t>
      </w:r>
    </w:p>
    <w:p w14:paraId="62FA9150" w14:textId="6DA30261" w:rsidR="00E21F8D" w:rsidRDefault="00E21F8D" w:rsidP="001A58B9">
      <w:pPr>
        <w:pStyle w:val="a"/>
      </w:pPr>
      <w:r>
        <w:t>добавление электронной книги с вводом данных</w:t>
      </w:r>
      <w:r w:rsidRPr="00E21F8D">
        <w:t>;</w:t>
      </w:r>
      <w:r>
        <w:t xml:space="preserve"> </w:t>
      </w:r>
    </w:p>
    <w:p w14:paraId="2DF6A923" w14:textId="5BA98FC6" w:rsidR="00F67946" w:rsidRDefault="00F67946" w:rsidP="001A58B9">
      <w:pPr>
        <w:pStyle w:val="a"/>
      </w:pPr>
      <w:r>
        <w:t>переключение режим отображения списка документов</w:t>
      </w:r>
      <w:r w:rsidRPr="00F67946">
        <w:t>;</w:t>
      </w:r>
    </w:p>
    <w:p w14:paraId="247E87AB" w14:textId="4147B5CF" w:rsidR="00F67946" w:rsidRDefault="00F67946" w:rsidP="001A58B9">
      <w:pPr>
        <w:pStyle w:val="a"/>
      </w:pPr>
      <w:r>
        <w:t>сортировка списка документов</w:t>
      </w:r>
      <w:r>
        <w:rPr>
          <w:lang w:val="en-US"/>
        </w:rPr>
        <w:t>;</w:t>
      </w:r>
    </w:p>
    <w:p w14:paraId="384011EF" w14:textId="35B82AE4" w:rsidR="00E21F8D" w:rsidRDefault="00E21F8D" w:rsidP="001A58B9">
      <w:pPr>
        <w:pStyle w:val="a"/>
      </w:pPr>
      <w:r>
        <w:t>изменение информации об электронной книге</w:t>
      </w:r>
      <w:r w:rsidRPr="00E21F8D">
        <w:t>;</w:t>
      </w:r>
    </w:p>
    <w:p w14:paraId="7150F593" w14:textId="1C5C36C2" w:rsidR="00E21F8D" w:rsidRDefault="00E21F8D" w:rsidP="001A58B9">
      <w:pPr>
        <w:pStyle w:val="a"/>
      </w:pPr>
      <w:r>
        <w:t>удаление записи электронной книги</w:t>
      </w:r>
      <w:r>
        <w:rPr>
          <w:lang w:val="en-US"/>
        </w:rPr>
        <w:t>;</w:t>
      </w:r>
    </w:p>
    <w:p w14:paraId="64D20D3D" w14:textId="09094C94" w:rsidR="00E21F8D" w:rsidRDefault="00E21F8D" w:rsidP="001A58B9">
      <w:pPr>
        <w:pStyle w:val="a"/>
      </w:pPr>
      <w:r>
        <w:t>создание пользователя</w:t>
      </w:r>
      <w:r>
        <w:rPr>
          <w:lang w:val="en-US"/>
        </w:rPr>
        <w:t>;</w:t>
      </w:r>
    </w:p>
    <w:p w14:paraId="4F1CB699" w14:textId="79CE7FAF" w:rsidR="00E21F8D" w:rsidRDefault="00E21F8D" w:rsidP="001A58B9">
      <w:pPr>
        <w:pStyle w:val="a"/>
      </w:pPr>
      <w:r>
        <w:t>открытие</w:t>
      </w:r>
      <w:r w:rsidR="0076161C">
        <w:t xml:space="preserve"> электронной книги</w:t>
      </w:r>
      <w:r>
        <w:rPr>
          <w:lang w:val="en-US"/>
        </w:rPr>
        <w:t>;</w:t>
      </w:r>
    </w:p>
    <w:p w14:paraId="7FCC19A3" w14:textId="2D1D9F9C" w:rsidR="0076161C" w:rsidRDefault="0076161C" w:rsidP="001A58B9">
      <w:pPr>
        <w:pStyle w:val="a"/>
      </w:pPr>
      <w:r>
        <w:t>навигация по документу</w:t>
      </w:r>
      <w:r>
        <w:rPr>
          <w:lang w:val="en-US"/>
        </w:rPr>
        <w:t>;</w:t>
      </w:r>
    </w:p>
    <w:p w14:paraId="43DDB883" w14:textId="15DBA373" w:rsidR="0076161C" w:rsidRDefault="0076161C" w:rsidP="001A58B9">
      <w:pPr>
        <w:pStyle w:val="a"/>
      </w:pPr>
      <w:r>
        <w:t>масштабирование документа</w:t>
      </w:r>
      <w:r>
        <w:rPr>
          <w:lang w:val="en-US"/>
        </w:rPr>
        <w:t>;</w:t>
      </w:r>
    </w:p>
    <w:p w14:paraId="71C8A39B" w14:textId="27AB60F4" w:rsidR="0076161C" w:rsidRPr="00E21F8D" w:rsidRDefault="0076161C" w:rsidP="001A58B9">
      <w:pPr>
        <w:pStyle w:val="a"/>
      </w:pPr>
      <w:r>
        <w:t>отображение контекстного меню после выделения текста</w:t>
      </w:r>
      <w:r w:rsidRPr="0076161C">
        <w:t>;</w:t>
      </w:r>
    </w:p>
    <w:p w14:paraId="026FB7AE" w14:textId="2001E59B" w:rsidR="00E21F8D" w:rsidRDefault="00E21F8D" w:rsidP="001A58B9">
      <w:pPr>
        <w:pStyle w:val="a"/>
      </w:pPr>
      <w:r>
        <w:t>выделение и копирование текста из документа</w:t>
      </w:r>
      <w:r w:rsidRPr="00E21F8D">
        <w:t>;</w:t>
      </w:r>
    </w:p>
    <w:p w14:paraId="34043C5E" w14:textId="4C060995" w:rsidR="00E21F8D" w:rsidRDefault="00E21F8D" w:rsidP="001A58B9">
      <w:pPr>
        <w:pStyle w:val="a"/>
      </w:pPr>
      <w:r>
        <w:t>выделение и перевод текста из документа</w:t>
      </w:r>
      <w:r w:rsidRPr="00E21F8D">
        <w:t>;</w:t>
      </w:r>
    </w:p>
    <w:p w14:paraId="0F2E418F" w14:textId="47BCD33A" w:rsidR="00E21F8D" w:rsidRDefault="00E21F8D" w:rsidP="001A58B9">
      <w:pPr>
        <w:pStyle w:val="a"/>
      </w:pPr>
      <w:r>
        <w:t>выделение слова и нахождение определения</w:t>
      </w:r>
      <w:r w:rsidRPr="00E21F8D">
        <w:t>;</w:t>
      </w:r>
    </w:p>
    <w:p w14:paraId="4E1CD715" w14:textId="6D008E87" w:rsidR="00E21F8D" w:rsidRDefault="00E21F8D" w:rsidP="001A58B9">
      <w:pPr>
        <w:pStyle w:val="a"/>
      </w:pPr>
      <w:r>
        <w:t>выделение и обобщение текста</w:t>
      </w:r>
      <w:r w:rsidRPr="00E21F8D">
        <w:t>;</w:t>
      </w:r>
    </w:p>
    <w:p w14:paraId="0BE7E8B2" w14:textId="7C19C983" w:rsidR="00BB1368" w:rsidRDefault="00BB1368" w:rsidP="001A58B9">
      <w:pPr>
        <w:pStyle w:val="a"/>
      </w:pPr>
      <w:r>
        <w:t>подсчёт времени открытия книги</w:t>
      </w:r>
      <w:r>
        <w:rPr>
          <w:lang w:val="en-US"/>
        </w:rPr>
        <w:t>;</w:t>
      </w:r>
    </w:p>
    <w:p w14:paraId="3F5302B3" w14:textId="2B236BB6" w:rsidR="00BB1368" w:rsidRDefault="00BB1368" w:rsidP="001A58B9">
      <w:pPr>
        <w:pStyle w:val="a"/>
      </w:pPr>
      <w:r>
        <w:t xml:space="preserve">подсчёт </w:t>
      </w:r>
      <w:r w:rsidR="007564D5">
        <w:t>времени,</w:t>
      </w:r>
      <w:r>
        <w:t xml:space="preserve"> проведенного с книгой</w:t>
      </w:r>
      <w:r w:rsidRPr="00BB1368">
        <w:t>;</w:t>
      </w:r>
    </w:p>
    <w:p w14:paraId="7AE64B70" w14:textId="6EC4DCA6" w:rsidR="00E21F8D" w:rsidRDefault="00E21F8D" w:rsidP="001A58B9">
      <w:pPr>
        <w:pStyle w:val="a"/>
      </w:pPr>
      <w:r>
        <w:t>создание пустой коллекции книг</w:t>
      </w:r>
      <w:r>
        <w:rPr>
          <w:lang w:val="en-US"/>
        </w:rPr>
        <w:t>;</w:t>
      </w:r>
    </w:p>
    <w:p w14:paraId="7941CE74" w14:textId="6A49AA9E" w:rsidR="00E21F8D" w:rsidRDefault="00E21F8D" w:rsidP="001A58B9">
      <w:pPr>
        <w:pStyle w:val="a"/>
      </w:pPr>
      <w:r>
        <w:t>создание коллекции с несколькими книгами</w:t>
      </w:r>
      <w:r w:rsidRPr="00E21F8D">
        <w:t>;</w:t>
      </w:r>
    </w:p>
    <w:p w14:paraId="10CBAEAE" w14:textId="4AD43CB8" w:rsidR="00E21F8D" w:rsidRDefault="00E21F8D" w:rsidP="001A58B9">
      <w:pPr>
        <w:pStyle w:val="a"/>
      </w:pPr>
      <w:r>
        <w:t>изменение состава коллекции книг</w:t>
      </w:r>
      <w:r>
        <w:rPr>
          <w:lang w:val="en-US"/>
        </w:rPr>
        <w:t>;</w:t>
      </w:r>
    </w:p>
    <w:p w14:paraId="5119DEB5" w14:textId="670537A1" w:rsidR="00E21F8D" w:rsidRDefault="00E21F8D" w:rsidP="001A58B9">
      <w:pPr>
        <w:pStyle w:val="a"/>
      </w:pPr>
      <w:r>
        <w:t>попытка создания коллекции с существующим уже названием</w:t>
      </w:r>
      <w:r w:rsidRPr="00E21F8D">
        <w:t>;</w:t>
      </w:r>
    </w:p>
    <w:p w14:paraId="3A828740" w14:textId="7598A644" w:rsidR="00E21F8D" w:rsidRPr="00E21F8D" w:rsidRDefault="00E21F8D" w:rsidP="001A58B9">
      <w:pPr>
        <w:pStyle w:val="a"/>
      </w:pPr>
      <w:r>
        <w:t>попытка изменения названия коллекции с уже существующим названием в списке коллекции книг</w:t>
      </w:r>
      <w:r w:rsidRPr="00E21F8D">
        <w:t>;</w:t>
      </w:r>
    </w:p>
    <w:p w14:paraId="20DD019A" w14:textId="77777777" w:rsidR="00F67946" w:rsidRDefault="00E21F8D" w:rsidP="00F2760F">
      <w:pPr>
        <w:pStyle w:val="a"/>
      </w:pPr>
      <w:r>
        <w:t>удаление коллекции книг.</w:t>
      </w:r>
    </w:p>
    <w:p w14:paraId="187E977D" w14:textId="77777777" w:rsidR="00FB0545" w:rsidRDefault="00FB0545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4EFC474" w14:textId="4F4B5812" w:rsidR="000263CA" w:rsidRDefault="00F67946" w:rsidP="00F67946">
      <w:pPr>
        <w:rPr>
          <w:lang w:val="ru-RU"/>
        </w:rPr>
      </w:pPr>
      <w:r w:rsidRPr="00F67946">
        <w:rPr>
          <w:lang w:val="ru-RU"/>
        </w:rPr>
        <w:lastRenderedPageBreak/>
        <w:t xml:space="preserve">В ходе тестирования были детально </w:t>
      </w:r>
      <w:r w:rsidR="0076161C">
        <w:rPr>
          <w:lang w:val="ru-RU"/>
        </w:rPr>
        <w:t>разобраны</w:t>
      </w:r>
      <w:r w:rsidRPr="00F67946">
        <w:rPr>
          <w:lang w:val="ru-RU"/>
        </w:rPr>
        <w:t xml:space="preserve"> подсистема работы с</w:t>
      </w:r>
      <w:r>
        <w:rPr>
          <w:lang w:val="ru-RU"/>
        </w:rPr>
        <w:t>о списком</w:t>
      </w:r>
      <w:r w:rsidR="0076161C">
        <w:rPr>
          <w:lang w:val="ru-RU"/>
        </w:rPr>
        <w:t xml:space="preserve"> электронных</w:t>
      </w:r>
      <w:r w:rsidRPr="00F67946">
        <w:rPr>
          <w:lang w:val="ru-RU"/>
        </w:rPr>
        <w:t xml:space="preserve"> </w:t>
      </w:r>
      <w:r>
        <w:rPr>
          <w:lang w:val="ru-RU"/>
        </w:rPr>
        <w:t>книг</w:t>
      </w:r>
      <w:r w:rsidR="0076161C">
        <w:rPr>
          <w:lang w:val="ru-RU"/>
        </w:rPr>
        <w:t>, интерфейс отображения списка книг и коллекции книг, просмотра документа, корректное отображение документа. Таким образом система корректно работает и соответствует требованиям технического задания.</w:t>
      </w:r>
      <w:r w:rsidR="000263CA">
        <w:rPr>
          <w:lang w:val="ru-RU"/>
        </w:rPr>
        <w:br w:type="page"/>
      </w:r>
    </w:p>
    <w:p w14:paraId="59322F34" w14:textId="0630C8F5" w:rsidR="000263CA" w:rsidRPr="00A7714C" w:rsidRDefault="005D29C2" w:rsidP="009F38AB">
      <w:pPr>
        <w:pStyle w:val="1"/>
        <w:spacing w:after="0"/>
        <w:rPr>
          <w:lang w:val="ru-RU"/>
        </w:rPr>
      </w:pPr>
      <w:bookmarkStart w:id="77" w:name="_Toc168503937"/>
      <w:r w:rsidRPr="005D29C2">
        <w:rPr>
          <w:lang w:val="ru-RU"/>
        </w:rPr>
        <w:lastRenderedPageBreak/>
        <w:t>6</w:t>
      </w:r>
      <w:r w:rsidR="000263CA">
        <w:rPr>
          <w:lang w:val="ru-RU"/>
        </w:rPr>
        <w:t xml:space="preserve"> ЭКОНОМИЧЕСКАЯ ЧАСТЬ</w:t>
      </w:r>
      <w:bookmarkEnd w:id="77"/>
    </w:p>
    <w:p w14:paraId="189A1781" w14:textId="77777777" w:rsidR="005D29C2" w:rsidRPr="00704C5C" w:rsidRDefault="005D29C2" w:rsidP="009F38AB">
      <w:pPr>
        <w:pStyle w:val="2"/>
        <w:spacing w:before="0"/>
        <w:rPr>
          <w:lang w:val="ru-RU"/>
        </w:rPr>
      </w:pPr>
      <w:bookmarkStart w:id="78" w:name="_Toc42163086"/>
      <w:bookmarkStart w:id="79" w:name="_Toc43248705"/>
      <w:bookmarkStart w:id="80" w:name="_Toc106599059"/>
      <w:bookmarkStart w:id="81" w:name="_Toc106612831"/>
      <w:bookmarkStart w:id="82" w:name="_Toc168503938"/>
      <w:r w:rsidRPr="005D29C2">
        <w:rPr>
          <w:lang w:val="ru-RU" w:eastAsia="en-US"/>
        </w:rPr>
        <w:t xml:space="preserve">6.1 </w:t>
      </w:r>
      <w:bookmarkEnd w:id="78"/>
      <w:bookmarkEnd w:id="79"/>
      <w:r w:rsidRPr="005D29C2">
        <w:rPr>
          <w:lang w:val="ru-RU" w:eastAsia="en-US"/>
        </w:rPr>
        <w:t>Расчет показателя трудоёмкости для программного продукта</w:t>
      </w:r>
      <w:bookmarkEnd w:id="80"/>
      <w:bookmarkEnd w:id="81"/>
      <w:bookmarkEnd w:id="82"/>
    </w:p>
    <w:p w14:paraId="6A8461B0" w14:textId="77777777" w:rsidR="005D29C2" w:rsidRPr="005D29C2" w:rsidRDefault="005D29C2" w:rsidP="00646059">
      <w:pPr>
        <w:rPr>
          <w:lang w:val="ru-RU"/>
        </w:rPr>
      </w:pPr>
      <w:r w:rsidRPr="005D29C2">
        <w:rPr>
          <w:lang w:val="ru-RU"/>
        </w:rPr>
        <w:t xml:space="preserve">Величина параметра трудоёмкости для разрабатываемого программного продукта состоит из суммы значений трудоёмкости для каждого этапа разработки и рассчитывается по формуле: </w:t>
      </w:r>
    </w:p>
    <w:p w14:paraId="73A4951F" w14:textId="77777777" w:rsidR="005D29C2" w:rsidRPr="005D29C2" w:rsidRDefault="00000000" w:rsidP="00646059">
      <w:pPr>
        <w:jc w:val="center"/>
        <w:rPr>
          <w:szCs w:val="28"/>
          <w:lang w:val="ru-RU"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val="ru-RU" w:eastAsia="en-US"/>
              </w:rPr>
              <m:t>Т</m:t>
            </m:r>
          </m:e>
          <m:sub>
            <m:r>
              <w:rPr>
                <w:rFonts w:ascii="Cambria Math" w:eastAsia="Calibri" w:hAnsi="Cambria Math"/>
                <w:szCs w:val="28"/>
                <w:lang w:val="ru-RU" w:eastAsia="en-US"/>
              </w:rPr>
              <m:t>об</m:t>
            </m:r>
          </m:sub>
        </m:sSub>
        <m:r>
          <w:rPr>
            <w:rFonts w:ascii="Cambria Math" w:eastAsia="Calibri" w:hAnsi="Cambria Math"/>
            <w:szCs w:val="28"/>
            <w:lang w:val="ru-RU" w:eastAsia="en-US"/>
          </w:rPr>
          <m:t xml:space="preserve">= </m:t>
        </m:r>
        <m:nary>
          <m:naryPr>
            <m:chr m:val="∑"/>
            <m:limLoc m:val="subSup"/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eastAsia="Calibri" w:hAnsi="Cambria Math"/>
                <w:szCs w:val="28"/>
                <w:lang w:eastAsia="en-US"/>
              </w:rPr>
              <m:t>i</m:t>
            </m:r>
            <m:r>
              <w:rPr>
                <w:rFonts w:ascii="Cambria Math" w:eastAsia="Calibri" w:hAnsi="Cambria Math"/>
                <w:szCs w:val="28"/>
                <w:lang w:val="ru-RU" w:eastAsia="en-US"/>
              </w:rPr>
              <m:t>=1</m:t>
            </m:r>
          </m:sub>
          <m:sup>
            <m:r>
              <w:rPr>
                <w:rFonts w:ascii="Cambria Math" w:eastAsia="Calibri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e>
        </m:nary>
      </m:oMath>
      <w:r w:rsidR="005D29C2" w:rsidRPr="005D29C2">
        <w:rPr>
          <w:szCs w:val="28"/>
          <w:lang w:val="ru-RU" w:eastAsia="en-US"/>
        </w:rPr>
        <w:t>,</w:t>
      </w:r>
    </w:p>
    <w:p w14:paraId="0BF9AD97" w14:textId="77777777" w:rsidR="005D29C2" w:rsidRPr="005D29C2" w:rsidRDefault="005D29C2" w:rsidP="00646059">
      <w:pPr>
        <w:rPr>
          <w:szCs w:val="28"/>
          <w:lang w:val="ru-RU" w:eastAsia="en-US"/>
        </w:rPr>
      </w:pPr>
      <w:r w:rsidRPr="005D29C2">
        <w:rPr>
          <w:szCs w:val="28"/>
          <w:lang w:val="ru-RU"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об</m:t>
            </m:r>
          </m:sub>
        </m:sSub>
      </m:oMath>
      <w:r w:rsidRPr="005D29C2">
        <w:rPr>
          <w:lang w:val="ru-RU"/>
        </w:rPr>
        <w:t xml:space="preserve"> – общая трудоемкость разработки программного продукта;</w:t>
      </w:r>
    </w:p>
    <w:p w14:paraId="04853FEB" w14:textId="77777777" w:rsidR="005D29C2" w:rsidRPr="005D29C2" w:rsidRDefault="00000000" w:rsidP="00646059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  <w:lang w:val="ru-RU"/>
          </w:rPr>
          <m:t xml:space="preserve"> </m:t>
        </m:r>
      </m:oMath>
      <w:r w:rsidR="005D29C2" w:rsidRPr="005D29C2">
        <w:rPr>
          <w:lang w:val="ru-RU"/>
        </w:rPr>
        <w:t xml:space="preserve">– трудоемкость работ на </w:t>
      </w:r>
      <w:r w:rsidR="005D29C2" w:rsidRPr="004C3FF9">
        <w:t>i</w:t>
      </w:r>
      <w:r w:rsidR="005D29C2" w:rsidRPr="005D29C2">
        <w:rPr>
          <w:lang w:val="ru-RU"/>
        </w:rPr>
        <w:t>-й стадии разработки;</w:t>
      </w:r>
    </w:p>
    <w:p w14:paraId="06F1C77B" w14:textId="77777777" w:rsidR="005D29C2" w:rsidRPr="005D29C2" w:rsidRDefault="005D29C2" w:rsidP="00646059">
      <w:pPr>
        <w:rPr>
          <w:lang w:val="ru-RU"/>
        </w:rPr>
      </w:pPr>
      <w:r w:rsidRPr="004C3FF9">
        <w:t>n</w:t>
      </w:r>
      <w:r w:rsidRPr="005D29C2">
        <w:rPr>
          <w:lang w:val="ru-RU"/>
        </w:rPr>
        <w:t xml:space="preserve"> – общее количество этапов разработки.</w:t>
      </w:r>
    </w:p>
    <w:p w14:paraId="047E7A80" w14:textId="77777777" w:rsidR="005D29C2" w:rsidRPr="005D29C2" w:rsidRDefault="005D29C2" w:rsidP="00646059">
      <w:pPr>
        <w:rPr>
          <w:lang w:val="ru-RU"/>
        </w:rPr>
      </w:pPr>
      <w:r w:rsidRPr="005D29C2">
        <w:rPr>
          <w:lang w:val="ru-RU"/>
        </w:rPr>
        <w:t xml:space="preserve">В таблице 11 приведены данные о расчете величины трудоемкости для каждого из этапов разработки и для всего проекта в целом. </w:t>
      </w:r>
    </w:p>
    <w:p w14:paraId="032E388D" w14:textId="3D5441E7" w:rsidR="005D29C2" w:rsidRPr="005D29C2" w:rsidRDefault="005D29C2" w:rsidP="00646059">
      <w:pPr>
        <w:ind w:firstLine="0"/>
        <w:rPr>
          <w:lang w:val="ru-RU" w:eastAsia="en-US"/>
        </w:rPr>
      </w:pPr>
      <w:commentRangeStart w:id="83"/>
      <w:r w:rsidRPr="005D29C2">
        <w:rPr>
          <w:lang w:val="ru-RU" w:eastAsia="en-US"/>
        </w:rPr>
        <w:t xml:space="preserve">Таблица </w:t>
      </w:r>
      <w:r w:rsidR="002D3D56">
        <w:rPr>
          <w:lang w:val="ru-RU" w:eastAsia="en-US"/>
        </w:rPr>
        <w:t>6.1</w:t>
      </w:r>
      <w:r w:rsidRPr="005D29C2">
        <w:rPr>
          <w:lang w:val="ru-RU" w:eastAsia="en-US"/>
        </w:rPr>
        <w:t xml:space="preserve"> </w:t>
      </w:r>
      <w:commentRangeEnd w:id="83"/>
      <w:r w:rsidR="002D3D56">
        <w:rPr>
          <w:rStyle w:val="aff"/>
          <w:rFonts w:cs="Mangal"/>
        </w:rPr>
        <w:commentReference w:id="83"/>
      </w:r>
      <w:r w:rsidRPr="005D29C2">
        <w:rPr>
          <w:lang w:val="ru-RU" w:eastAsia="en-US"/>
        </w:rPr>
        <w:t>– Поэтапная и общая оценка трудоемкости разработки</w:t>
      </w:r>
    </w:p>
    <w:tbl>
      <w:tblPr>
        <w:tblStyle w:val="16"/>
        <w:tblW w:w="9781" w:type="dxa"/>
        <w:tblInd w:w="-5" w:type="dxa"/>
        <w:tblLook w:val="04A0" w:firstRow="1" w:lastRow="0" w:firstColumn="1" w:lastColumn="0" w:noHBand="0" w:noVBand="1"/>
      </w:tblPr>
      <w:tblGrid>
        <w:gridCol w:w="2031"/>
        <w:gridCol w:w="6030"/>
        <w:gridCol w:w="1720"/>
      </w:tblGrid>
      <w:tr w:rsidR="005D29C2" w:rsidRPr="0058183E" w14:paraId="53FC1D9B" w14:textId="77777777" w:rsidTr="00646059">
        <w:tc>
          <w:tcPr>
            <w:tcW w:w="2032" w:type="dxa"/>
            <w:vAlign w:val="center"/>
          </w:tcPr>
          <w:p w14:paraId="1F3C279B" w14:textId="77777777" w:rsidR="005D29C2" w:rsidRPr="001F53ED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F53ED">
              <w:rPr>
                <w:rFonts w:ascii="Times New Roman" w:hAnsi="Times New Roman" w:cs="Times New Roman"/>
                <w:b/>
                <w:bCs/>
              </w:rPr>
              <w:t>Этап работы</w:t>
            </w:r>
          </w:p>
        </w:tc>
        <w:tc>
          <w:tcPr>
            <w:tcW w:w="6050" w:type="dxa"/>
            <w:vAlign w:val="center"/>
          </w:tcPr>
          <w:p w14:paraId="61C8297E" w14:textId="77777777" w:rsidR="005D29C2" w:rsidRPr="001F53ED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F53ED">
              <w:rPr>
                <w:rFonts w:ascii="Times New Roman" w:hAnsi="Times New Roman" w:cs="Times New Roman"/>
                <w:b/>
                <w:bCs/>
              </w:rPr>
              <w:t>Вид работы</w:t>
            </w:r>
          </w:p>
        </w:tc>
        <w:tc>
          <w:tcPr>
            <w:tcW w:w="1699" w:type="dxa"/>
            <w:vAlign w:val="center"/>
          </w:tcPr>
          <w:p w14:paraId="56ECC2DB" w14:textId="77777777" w:rsidR="005D29C2" w:rsidRPr="001F53ED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F53ED">
              <w:rPr>
                <w:rFonts w:ascii="Times New Roman" w:hAnsi="Times New Roman" w:cs="Times New Roman"/>
                <w:b/>
                <w:bCs/>
              </w:rPr>
              <w:t>Трудоемкость (чел. * час)</w:t>
            </w:r>
          </w:p>
        </w:tc>
      </w:tr>
      <w:tr w:rsidR="005D29C2" w:rsidRPr="0058183E" w14:paraId="73657F24" w14:textId="77777777" w:rsidTr="00646059">
        <w:tc>
          <w:tcPr>
            <w:tcW w:w="2032" w:type="dxa"/>
            <w:vAlign w:val="center"/>
          </w:tcPr>
          <w:p w14:paraId="0A08992E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Формирование требований к системе</w:t>
            </w:r>
          </w:p>
        </w:tc>
        <w:tc>
          <w:tcPr>
            <w:tcW w:w="6050" w:type="dxa"/>
            <w:vAlign w:val="center"/>
          </w:tcPr>
          <w:p w14:paraId="06E93356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 xml:space="preserve">Исследование объекта предметной области </w:t>
            </w:r>
          </w:p>
          <w:p w14:paraId="3B631181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 xml:space="preserve">Обоснование необходимости создания системы </w:t>
            </w:r>
          </w:p>
          <w:p w14:paraId="62A36298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Анализ требований к системе</w:t>
            </w:r>
          </w:p>
        </w:tc>
        <w:tc>
          <w:tcPr>
            <w:tcW w:w="1699" w:type="dxa"/>
            <w:vAlign w:val="center"/>
          </w:tcPr>
          <w:p w14:paraId="310A4E2A" w14:textId="77777777" w:rsidR="005D29C2" w:rsidRPr="001F53ED" w:rsidRDefault="005D29C2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20</w:t>
            </w:r>
          </w:p>
        </w:tc>
      </w:tr>
      <w:tr w:rsidR="005D29C2" w:rsidRPr="0058183E" w14:paraId="58424B2F" w14:textId="77777777" w:rsidTr="00646059">
        <w:tc>
          <w:tcPr>
            <w:tcW w:w="2032" w:type="dxa"/>
            <w:vAlign w:val="center"/>
          </w:tcPr>
          <w:p w14:paraId="17CB78C6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Техническое задание</w:t>
            </w:r>
          </w:p>
        </w:tc>
        <w:tc>
          <w:tcPr>
            <w:tcW w:w="6050" w:type="dxa"/>
            <w:vAlign w:val="center"/>
          </w:tcPr>
          <w:p w14:paraId="73E4FE98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Разработка и утверждение технического задания на систему</w:t>
            </w:r>
          </w:p>
        </w:tc>
        <w:tc>
          <w:tcPr>
            <w:tcW w:w="1699" w:type="dxa"/>
            <w:vAlign w:val="center"/>
          </w:tcPr>
          <w:p w14:paraId="3308160A" w14:textId="77777777" w:rsidR="005D29C2" w:rsidRPr="001F53ED" w:rsidRDefault="005D29C2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30</w:t>
            </w:r>
          </w:p>
        </w:tc>
      </w:tr>
      <w:tr w:rsidR="005D29C2" w:rsidRPr="0058183E" w14:paraId="244585F9" w14:textId="77777777" w:rsidTr="00646059">
        <w:tc>
          <w:tcPr>
            <w:tcW w:w="2032" w:type="dxa"/>
            <w:vAlign w:val="center"/>
          </w:tcPr>
          <w:p w14:paraId="024B23D8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Разработка системы</w:t>
            </w:r>
          </w:p>
        </w:tc>
        <w:tc>
          <w:tcPr>
            <w:tcW w:w="6050" w:type="dxa"/>
            <w:vAlign w:val="center"/>
          </w:tcPr>
          <w:p w14:paraId="17AAB9D0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Разработка системы на языке программирования</w:t>
            </w:r>
          </w:p>
        </w:tc>
        <w:tc>
          <w:tcPr>
            <w:tcW w:w="1699" w:type="dxa"/>
            <w:vAlign w:val="center"/>
          </w:tcPr>
          <w:p w14:paraId="0BA717B7" w14:textId="254DF160" w:rsidR="005D29C2" w:rsidRPr="001F53ED" w:rsidRDefault="00A01B6C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1F53ED">
              <w:rPr>
                <w:rFonts w:ascii="Times New Roman" w:hAnsi="Times New Roman" w:cs="Times New Roman"/>
                <w:lang w:val="en-US"/>
              </w:rPr>
              <w:t>360</w:t>
            </w:r>
          </w:p>
        </w:tc>
      </w:tr>
      <w:tr w:rsidR="005D29C2" w:rsidRPr="0058183E" w14:paraId="523C00F0" w14:textId="77777777" w:rsidTr="00646059">
        <w:tc>
          <w:tcPr>
            <w:tcW w:w="2032" w:type="dxa"/>
            <w:vAlign w:val="center"/>
          </w:tcPr>
          <w:p w14:paraId="1A3167AB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Тестирование системы</w:t>
            </w:r>
          </w:p>
        </w:tc>
        <w:tc>
          <w:tcPr>
            <w:tcW w:w="6050" w:type="dxa"/>
            <w:vAlign w:val="center"/>
          </w:tcPr>
          <w:p w14:paraId="7462C629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 xml:space="preserve">Проведение тестирования разработанной системы на тестовых данных. </w:t>
            </w:r>
          </w:p>
          <w:p w14:paraId="0C591832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Устранение ошибок.</w:t>
            </w:r>
          </w:p>
        </w:tc>
        <w:tc>
          <w:tcPr>
            <w:tcW w:w="1699" w:type="dxa"/>
            <w:vAlign w:val="center"/>
          </w:tcPr>
          <w:p w14:paraId="5101EF09" w14:textId="740BA526" w:rsidR="005D29C2" w:rsidRPr="001F53ED" w:rsidRDefault="00216F94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</w:t>
            </w:r>
          </w:p>
        </w:tc>
      </w:tr>
      <w:tr w:rsidR="005D29C2" w:rsidRPr="0058183E" w14:paraId="11F0831A" w14:textId="77777777" w:rsidTr="00646059">
        <w:tc>
          <w:tcPr>
            <w:tcW w:w="2032" w:type="dxa"/>
            <w:vAlign w:val="center"/>
          </w:tcPr>
          <w:p w14:paraId="62FCDAC4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Рабочая документация</w:t>
            </w:r>
          </w:p>
        </w:tc>
        <w:tc>
          <w:tcPr>
            <w:tcW w:w="6050" w:type="dxa"/>
            <w:vAlign w:val="center"/>
          </w:tcPr>
          <w:p w14:paraId="19617A68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Разработка рабочей документации на систему</w:t>
            </w:r>
          </w:p>
        </w:tc>
        <w:tc>
          <w:tcPr>
            <w:tcW w:w="1699" w:type="dxa"/>
            <w:vAlign w:val="center"/>
          </w:tcPr>
          <w:p w14:paraId="4BA19C28" w14:textId="7B7A02F6" w:rsidR="005D29C2" w:rsidRPr="001F53ED" w:rsidRDefault="00216F94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</w:t>
            </w:r>
          </w:p>
        </w:tc>
      </w:tr>
      <w:tr w:rsidR="005D29C2" w:rsidRPr="0058183E" w14:paraId="6D85B602" w14:textId="77777777" w:rsidTr="00A01B6C">
        <w:trPr>
          <w:trHeight w:val="466"/>
        </w:trPr>
        <w:tc>
          <w:tcPr>
            <w:tcW w:w="8082" w:type="dxa"/>
            <w:gridSpan w:val="2"/>
            <w:vAlign w:val="center"/>
          </w:tcPr>
          <w:p w14:paraId="52E22462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Общая нагрузка</w:t>
            </w:r>
          </w:p>
        </w:tc>
        <w:tc>
          <w:tcPr>
            <w:tcW w:w="1699" w:type="dxa"/>
            <w:vAlign w:val="center"/>
          </w:tcPr>
          <w:p w14:paraId="489A9652" w14:textId="041859E3" w:rsidR="005D29C2" w:rsidRPr="00216F94" w:rsidRDefault="00216F94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550</w:t>
            </w:r>
          </w:p>
        </w:tc>
      </w:tr>
    </w:tbl>
    <w:p w14:paraId="3DA44BFC" w14:textId="77777777" w:rsidR="005D29C2" w:rsidRDefault="005D29C2" w:rsidP="005D29C2">
      <w:pPr>
        <w:spacing w:after="200" w:line="276" w:lineRule="auto"/>
        <w:rPr>
          <w:rFonts w:eastAsiaTheme="majorEastAsia" w:cstheme="majorBidi"/>
          <w:b/>
          <w:bCs/>
          <w:color w:val="000000" w:themeColor="text1"/>
          <w:sz w:val="32"/>
          <w:szCs w:val="26"/>
          <w:lang w:eastAsia="en-US"/>
        </w:rPr>
      </w:pPr>
      <w:bookmarkStart w:id="84" w:name="_Toc106349575"/>
      <w:bookmarkStart w:id="85" w:name="_Toc106599060"/>
      <w:r>
        <w:rPr>
          <w:b/>
          <w:bCs/>
          <w:color w:val="000000" w:themeColor="text1"/>
          <w:sz w:val="32"/>
          <w:lang w:eastAsia="en-US"/>
        </w:rPr>
        <w:br w:type="page"/>
      </w:r>
    </w:p>
    <w:p w14:paraId="6303D3B1" w14:textId="77777777" w:rsidR="005D29C2" w:rsidRPr="005F50D6" w:rsidRDefault="005D29C2" w:rsidP="005D29C2">
      <w:pPr>
        <w:pStyle w:val="2"/>
        <w:rPr>
          <w:b w:val="0"/>
          <w:bCs w:val="0"/>
          <w:lang w:eastAsia="en-US"/>
        </w:rPr>
      </w:pPr>
      <w:bookmarkStart w:id="86" w:name="_Toc106612832"/>
      <w:bookmarkStart w:id="87" w:name="_Toc168503939"/>
      <w:r w:rsidRPr="005F50D6">
        <w:rPr>
          <w:lang w:eastAsia="en-US"/>
        </w:rPr>
        <w:lastRenderedPageBreak/>
        <w:t xml:space="preserve">6.2 Расчет </w:t>
      </w:r>
      <w:r w:rsidRPr="005D29C2">
        <w:t>затрат</w:t>
      </w:r>
      <w:r w:rsidRPr="005F50D6">
        <w:rPr>
          <w:lang w:eastAsia="en-US"/>
        </w:rPr>
        <w:t xml:space="preserve"> на материальные ресурсы</w:t>
      </w:r>
      <w:bookmarkEnd w:id="84"/>
      <w:bookmarkEnd w:id="85"/>
      <w:bookmarkEnd w:id="86"/>
      <w:bookmarkEnd w:id="87"/>
    </w:p>
    <w:p w14:paraId="24DD22A4" w14:textId="77777777" w:rsidR="005D29C2" w:rsidRPr="005D29C2" w:rsidRDefault="005D29C2" w:rsidP="00646059">
      <w:pPr>
        <w:rPr>
          <w:lang w:val="ru-RU"/>
        </w:rPr>
      </w:pPr>
      <w:r w:rsidRPr="005D29C2">
        <w:rPr>
          <w:lang w:val="ru-RU"/>
        </w:rPr>
        <w:t xml:space="preserve">Расчет затрат на материальные ресурсы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</m:oMath>
      <w:r w:rsidRPr="005D29C2">
        <w:rPr>
          <w:lang w:val="ru-RU"/>
        </w:rPr>
        <w:t>производится по формуле:</w:t>
      </w:r>
    </w:p>
    <w:p w14:paraId="5286B249" w14:textId="64BF4916" w:rsidR="005D29C2" w:rsidRPr="005D29C2" w:rsidRDefault="00000000" w:rsidP="00646059">
      <w:pPr>
        <w:jc w:val="center"/>
        <w:rPr>
          <w:szCs w:val="28"/>
          <w:lang w:val="ru-RU"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val="ru-RU" w:eastAsia="en-US"/>
              </w:rPr>
              <m:t>З</m:t>
            </m:r>
          </m:e>
          <m:sub>
            <m:r>
              <w:rPr>
                <w:rFonts w:ascii="Cambria Math" w:eastAsia="Calibri" w:hAnsi="Cambria Math"/>
                <w:szCs w:val="28"/>
                <w:lang w:val="ru-RU" w:eastAsia="en-US"/>
              </w:rPr>
              <m:t>м</m:t>
            </m:r>
          </m:sub>
        </m:sSub>
        <m:r>
          <w:rPr>
            <w:rFonts w:ascii="Cambria Math" w:eastAsia="Calibri" w:hAnsi="Cambria Math"/>
            <w:szCs w:val="28"/>
            <w:lang w:val="ru-RU" w:eastAsia="en-US"/>
          </w:rPr>
          <m:t>=</m:t>
        </m:r>
        <m:nary>
          <m:naryPr>
            <m:chr m:val="∑"/>
            <m:limLoc m:val="subSup"/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eastAsia="Calibri" w:hAnsi="Cambria Math"/>
                <w:szCs w:val="28"/>
                <w:lang w:eastAsia="en-US"/>
              </w:rPr>
              <m:t>i</m:t>
            </m:r>
            <m:r>
              <w:rPr>
                <w:rFonts w:ascii="Cambria Math" w:eastAsia="Calibri" w:hAnsi="Cambria Math"/>
                <w:szCs w:val="28"/>
                <w:lang w:val="ru-RU" w:eastAsia="en-US"/>
              </w:rPr>
              <m:t>=1</m:t>
            </m:r>
          </m:sub>
          <m:sup>
            <m:r>
              <w:rPr>
                <w:rFonts w:ascii="Cambria Math" w:eastAsia="Calibri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P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eastAsia="Calibri" w:hAnsi="Cambria Math"/>
                <w:szCs w:val="28"/>
                <w:lang w:val="ru-RU" w:eastAsia="en-US"/>
              </w:rPr>
              <m:t>×</m:t>
            </m:r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val="ru-RU" w:eastAsia="en-US"/>
                  </w:rPr>
                  <m:t>Ц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e>
        </m:nary>
      </m:oMath>
      <w:r w:rsidR="005D29C2" w:rsidRPr="005D29C2">
        <w:rPr>
          <w:szCs w:val="28"/>
          <w:lang w:val="ru-RU" w:eastAsia="en-US"/>
        </w:rPr>
        <w:t>,</w:t>
      </w:r>
    </w:p>
    <w:p w14:paraId="14728A04" w14:textId="77777777" w:rsidR="005D29C2" w:rsidRPr="005D29C2" w:rsidRDefault="005D29C2" w:rsidP="00646059">
      <w:pPr>
        <w:rPr>
          <w:lang w:val="ru-RU"/>
        </w:rPr>
      </w:pPr>
      <w:r w:rsidRPr="005D29C2">
        <w:rPr>
          <w:szCs w:val="28"/>
          <w:lang w:val="ru-RU"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D29C2">
        <w:rPr>
          <w:lang w:val="ru-RU"/>
        </w:rPr>
        <w:t xml:space="preserve"> – расход </w:t>
      </w:r>
      <w:r w:rsidRPr="00630607">
        <w:t>i</w:t>
      </w:r>
      <w:r w:rsidRPr="005D29C2">
        <w:rPr>
          <w:lang w:val="ru-RU"/>
        </w:rPr>
        <w:t xml:space="preserve">-го вида материального ресурса, натуральные единицы; </w:t>
      </w:r>
    </w:p>
    <w:p w14:paraId="092579B9" w14:textId="37CC63FE" w:rsidR="005D29C2" w:rsidRPr="005D29C2" w:rsidRDefault="00000000" w:rsidP="00646059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Ц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5D29C2">
        <w:rPr>
          <w:lang w:val="ru-RU"/>
        </w:rPr>
        <w:t xml:space="preserve"> – цена за единицу </w:t>
      </w:r>
      <w:r w:rsidR="00646059">
        <w:t>i</w:t>
      </w:r>
      <w:r w:rsidR="005D29C2" w:rsidRPr="005D29C2">
        <w:rPr>
          <w:lang w:val="ru-RU"/>
        </w:rPr>
        <w:t>-го вида материального ресурса;</w:t>
      </w:r>
    </w:p>
    <w:p w14:paraId="7DBB5F82" w14:textId="77777777" w:rsidR="005D29C2" w:rsidRPr="005D29C2" w:rsidRDefault="005D29C2" w:rsidP="00646059">
      <w:pPr>
        <w:rPr>
          <w:lang w:val="ru-RU"/>
        </w:rPr>
      </w:pPr>
      <w:r w:rsidRPr="00630607">
        <w:t>i</w:t>
      </w:r>
      <w:r w:rsidRPr="005D29C2">
        <w:rPr>
          <w:lang w:val="ru-RU"/>
        </w:rPr>
        <w:t xml:space="preserve"> – вид материального ресурса;</w:t>
      </w:r>
    </w:p>
    <w:p w14:paraId="184BEC00" w14:textId="77777777" w:rsidR="005D29C2" w:rsidRPr="005D29C2" w:rsidRDefault="005D29C2" w:rsidP="00646059">
      <w:pPr>
        <w:rPr>
          <w:lang w:val="ru-RU"/>
        </w:rPr>
      </w:pPr>
      <w:r>
        <w:t>n</w:t>
      </w:r>
      <w:r w:rsidRPr="005D29C2">
        <w:rPr>
          <w:lang w:val="ru-RU"/>
        </w:rPr>
        <w:t xml:space="preserve"> – общее количество всех видов материальных ресурсов.</w:t>
      </w:r>
    </w:p>
    <w:p w14:paraId="33A97386" w14:textId="50CF3AA2" w:rsidR="005D29C2" w:rsidRPr="005D29C2" w:rsidRDefault="005D29C2" w:rsidP="00646059">
      <w:pPr>
        <w:rPr>
          <w:lang w:val="ru-RU"/>
        </w:rPr>
      </w:pPr>
      <w:r w:rsidRPr="005D29C2">
        <w:rPr>
          <w:lang w:val="ru-RU"/>
        </w:rPr>
        <w:t xml:space="preserve">Результаты расчетов затрат на материальные ресурсы приведены </w:t>
      </w:r>
      <w:r w:rsidRPr="005D29C2">
        <w:rPr>
          <w:lang w:val="ru-RU"/>
        </w:rPr>
        <w:br/>
        <w:t xml:space="preserve">в таблице </w:t>
      </w:r>
      <w:r w:rsidR="00C952F0">
        <w:rPr>
          <w:lang w:val="ru-RU"/>
        </w:rPr>
        <w:t>6.2</w:t>
      </w:r>
      <w:r w:rsidRPr="005D29C2">
        <w:rPr>
          <w:lang w:val="ru-RU"/>
        </w:rPr>
        <w:t xml:space="preserve">. </w:t>
      </w:r>
    </w:p>
    <w:p w14:paraId="06C1A603" w14:textId="756461D8" w:rsidR="005D29C2" w:rsidRPr="00A01B6C" w:rsidRDefault="00A01B6C" w:rsidP="00646059">
      <w:pPr>
        <w:ind w:firstLine="0"/>
        <w:rPr>
          <w:rFonts w:eastAsia="Calibri"/>
          <w:lang w:val="ru-RU" w:eastAsia="en-US"/>
        </w:rPr>
      </w:pPr>
      <w:r>
        <w:rPr>
          <w:rFonts w:eastAsia="Calibri"/>
          <w:lang w:val="ru-RU" w:eastAsia="en-US"/>
        </w:rPr>
        <w:t>Таблица</w:t>
      </w:r>
      <w:r w:rsidR="005D29C2" w:rsidRPr="00A01B6C">
        <w:rPr>
          <w:rFonts w:eastAsia="Calibri"/>
          <w:lang w:val="ru-RU" w:eastAsia="en-US"/>
        </w:rPr>
        <w:t xml:space="preserve"> </w:t>
      </w:r>
      <w:r w:rsidR="00C952F0">
        <w:rPr>
          <w:rFonts w:eastAsia="Calibri"/>
          <w:lang w:val="ru-RU" w:eastAsia="en-US"/>
        </w:rPr>
        <w:t>6.2</w:t>
      </w:r>
      <w:r w:rsidR="005D29C2" w:rsidRPr="00A01B6C">
        <w:rPr>
          <w:rFonts w:eastAsia="Calibri"/>
          <w:lang w:val="ru-RU" w:eastAsia="en-US"/>
        </w:rPr>
        <w:t xml:space="preserve"> – Затраты на материальные ресурсы</w:t>
      </w:r>
    </w:p>
    <w:tbl>
      <w:tblPr>
        <w:tblStyle w:val="16"/>
        <w:tblW w:w="0" w:type="auto"/>
        <w:tblInd w:w="-5" w:type="dxa"/>
        <w:tblLook w:val="04A0" w:firstRow="1" w:lastRow="0" w:firstColumn="1" w:lastColumn="0" w:noHBand="0" w:noVBand="1"/>
      </w:tblPr>
      <w:tblGrid>
        <w:gridCol w:w="1983"/>
        <w:gridCol w:w="1946"/>
        <w:gridCol w:w="2260"/>
        <w:gridCol w:w="2068"/>
        <w:gridCol w:w="1519"/>
      </w:tblGrid>
      <w:tr w:rsidR="006F1B04" w:rsidRPr="0058183E" w14:paraId="4C890CE9" w14:textId="77777777" w:rsidTr="00093BB6">
        <w:tc>
          <w:tcPr>
            <w:tcW w:w="1983" w:type="dxa"/>
            <w:vAlign w:val="center"/>
          </w:tcPr>
          <w:p w14:paraId="4E0A7BC2" w14:textId="77777777" w:rsidR="005D29C2" w:rsidRPr="001F53ED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F53ED">
              <w:rPr>
                <w:rFonts w:ascii="Times New Roman" w:hAnsi="Times New Roman" w:cs="Times New Roman"/>
                <w:b/>
                <w:bCs/>
              </w:rPr>
              <w:t>Наименование</w:t>
            </w:r>
          </w:p>
        </w:tc>
        <w:tc>
          <w:tcPr>
            <w:tcW w:w="1946" w:type="dxa"/>
            <w:vAlign w:val="center"/>
          </w:tcPr>
          <w:p w14:paraId="7BAFD539" w14:textId="64F5ED0A" w:rsidR="005D29C2" w:rsidRPr="001F53ED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F53ED">
              <w:rPr>
                <w:rFonts w:ascii="Times New Roman" w:hAnsi="Times New Roman" w:cs="Times New Roman"/>
                <w:b/>
                <w:bCs/>
              </w:rPr>
              <w:t>Единица</w:t>
            </w:r>
            <w:r w:rsidR="00837F3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1F53ED">
              <w:rPr>
                <w:rFonts w:ascii="Times New Roman" w:hAnsi="Times New Roman" w:cs="Times New Roman"/>
                <w:b/>
                <w:bCs/>
              </w:rPr>
              <w:t>измерения</w:t>
            </w:r>
          </w:p>
        </w:tc>
        <w:tc>
          <w:tcPr>
            <w:tcW w:w="2260" w:type="dxa"/>
            <w:vAlign w:val="center"/>
          </w:tcPr>
          <w:p w14:paraId="0000CA6F" w14:textId="5867ADC1" w:rsidR="005D29C2" w:rsidRPr="001F53ED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F53ED">
              <w:rPr>
                <w:rFonts w:ascii="Times New Roman" w:hAnsi="Times New Roman" w:cs="Times New Roman"/>
                <w:b/>
                <w:bCs/>
              </w:rPr>
              <w:t>Количество</w:t>
            </w:r>
            <w:r w:rsidR="006F1B04">
              <w:rPr>
                <w:rFonts w:ascii="Times New Roman" w:hAnsi="Times New Roman" w:cs="Times New Roman"/>
                <w:b/>
                <w:bCs/>
              </w:rPr>
              <w:t xml:space="preserve"> и</w:t>
            </w:r>
            <w:r w:rsidRPr="001F53ED">
              <w:rPr>
                <w:rFonts w:ascii="Times New Roman" w:hAnsi="Times New Roman" w:cs="Times New Roman"/>
                <w:b/>
                <w:bCs/>
              </w:rPr>
              <w:t>зрасходованного</w:t>
            </w:r>
            <w:r w:rsidR="006F1B04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1F53ED">
              <w:rPr>
                <w:rFonts w:ascii="Times New Roman" w:hAnsi="Times New Roman" w:cs="Times New Roman"/>
                <w:b/>
                <w:bCs/>
              </w:rPr>
              <w:t>материала</w:t>
            </w:r>
          </w:p>
        </w:tc>
        <w:tc>
          <w:tcPr>
            <w:tcW w:w="2068" w:type="dxa"/>
            <w:vAlign w:val="center"/>
          </w:tcPr>
          <w:p w14:paraId="3962AFB5" w14:textId="77777777" w:rsidR="005D29C2" w:rsidRPr="001F53ED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F53ED">
              <w:rPr>
                <w:rFonts w:ascii="Times New Roman" w:hAnsi="Times New Roman" w:cs="Times New Roman"/>
                <w:b/>
                <w:bCs/>
              </w:rPr>
              <w:t>Цена за единицу, руб.</w:t>
            </w:r>
          </w:p>
        </w:tc>
        <w:tc>
          <w:tcPr>
            <w:tcW w:w="1519" w:type="dxa"/>
            <w:vAlign w:val="center"/>
          </w:tcPr>
          <w:p w14:paraId="6347976D" w14:textId="3021094A" w:rsidR="005D29C2" w:rsidRPr="001F53ED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F53ED">
              <w:rPr>
                <w:rFonts w:ascii="Times New Roman" w:hAnsi="Times New Roman" w:cs="Times New Roman"/>
                <w:b/>
                <w:bCs/>
              </w:rPr>
              <w:t>Сумма,</w:t>
            </w:r>
            <w:r w:rsidR="00837F3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1F53ED">
              <w:rPr>
                <w:rFonts w:ascii="Times New Roman" w:hAnsi="Times New Roman" w:cs="Times New Roman"/>
                <w:b/>
                <w:bCs/>
              </w:rPr>
              <w:t>руб.</w:t>
            </w:r>
          </w:p>
        </w:tc>
      </w:tr>
      <w:tr w:rsidR="006F1B04" w:rsidRPr="0058183E" w14:paraId="078CD249" w14:textId="77777777" w:rsidTr="00093BB6">
        <w:tc>
          <w:tcPr>
            <w:tcW w:w="1983" w:type="dxa"/>
            <w:vAlign w:val="center"/>
          </w:tcPr>
          <w:p w14:paraId="40C11818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Компьютер</w:t>
            </w:r>
          </w:p>
        </w:tc>
        <w:tc>
          <w:tcPr>
            <w:tcW w:w="1946" w:type="dxa"/>
            <w:vAlign w:val="center"/>
          </w:tcPr>
          <w:p w14:paraId="4AC61534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шт.</w:t>
            </w:r>
          </w:p>
        </w:tc>
        <w:tc>
          <w:tcPr>
            <w:tcW w:w="2260" w:type="dxa"/>
            <w:vAlign w:val="center"/>
          </w:tcPr>
          <w:p w14:paraId="2C28467B" w14:textId="77777777" w:rsidR="005D29C2" w:rsidRPr="001F53ED" w:rsidRDefault="005D29C2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68" w:type="dxa"/>
            <w:vAlign w:val="center"/>
          </w:tcPr>
          <w:p w14:paraId="2024A750" w14:textId="28E955D3" w:rsidR="005D29C2" w:rsidRPr="006F1B04" w:rsidRDefault="006F1B04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70 000</w:t>
            </w:r>
          </w:p>
        </w:tc>
        <w:tc>
          <w:tcPr>
            <w:tcW w:w="1519" w:type="dxa"/>
            <w:vAlign w:val="center"/>
          </w:tcPr>
          <w:p w14:paraId="39337E9B" w14:textId="0BC8D684" w:rsidR="005D29C2" w:rsidRPr="001F53ED" w:rsidRDefault="005769D8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70</w:t>
            </w:r>
            <w:r w:rsidR="005D29C2" w:rsidRPr="001F53ED">
              <w:rPr>
                <w:rFonts w:ascii="Times New Roman" w:hAnsi="Times New Roman" w:cs="Times New Roman"/>
              </w:rPr>
              <w:t xml:space="preserve"> 000</w:t>
            </w:r>
          </w:p>
        </w:tc>
      </w:tr>
      <w:tr w:rsidR="006F1B04" w:rsidRPr="0058183E" w14:paraId="7C0E65BC" w14:textId="77777777" w:rsidTr="00093BB6">
        <w:tc>
          <w:tcPr>
            <w:tcW w:w="1983" w:type="dxa"/>
            <w:vAlign w:val="center"/>
          </w:tcPr>
          <w:p w14:paraId="406BE30E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Монитор</w:t>
            </w:r>
          </w:p>
        </w:tc>
        <w:tc>
          <w:tcPr>
            <w:tcW w:w="1946" w:type="dxa"/>
            <w:vAlign w:val="center"/>
          </w:tcPr>
          <w:p w14:paraId="05F27432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шт.</w:t>
            </w:r>
          </w:p>
        </w:tc>
        <w:tc>
          <w:tcPr>
            <w:tcW w:w="2260" w:type="dxa"/>
            <w:vAlign w:val="center"/>
          </w:tcPr>
          <w:p w14:paraId="4160490D" w14:textId="56B522BE" w:rsidR="005D29C2" w:rsidRPr="001F53ED" w:rsidRDefault="00A01B6C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1F53ED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068" w:type="dxa"/>
            <w:vAlign w:val="center"/>
          </w:tcPr>
          <w:p w14:paraId="25DF5BFB" w14:textId="5F5FE739" w:rsidR="005D29C2" w:rsidRPr="001F53ED" w:rsidRDefault="005D29C2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2</w:t>
            </w:r>
            <w:r w:rsidR="006F1B04">
              <w:rPr>
                <w:rFonts w:ascii="Times New Roman" w:hAnsi="Times New Roman" w:cs="Times New Roman"/>
                <w:lang w:val="en-US"/>
              </w:rPr>
              <w:t>0</w:t>
            </w:r>
            <w:r w:rsidRPr="001F53ED">
              <w:rPr>
                <w:rFonts w:ascii="Times New Roman" w:hAnsi="Times New Roman" w:cs="Times New Roman"/>
              </w:rPr>
              <w:t xml:space="preserve"> 000</w:t>
            </w:r>
          </w:p>
        </w:tc>
        <w:tc>
          <w:tcPr>
            <w:tcW w:w="1519" w:type="dxa"/>
            <w:vAlign w:val="center"/>
          </w:tcPr>
          <w:p w14:paraId="04D86103" w14:textId="7B1EA881" w:rsidR="005D29C2" w:rsidRPr="001F53ED" w:rsidRDefault="005769D8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5D29C2" w:rsidRPr="001F53ED">
              <w:rPr>
                <w:rFonts w:ascii="Times New Roman" w:hAnsi="Times New Roman" w:cs="Times New Roman"/>
              </w:rPr>
              <w:t>0 000</w:t>
            </w:r>
          </w:p>
        </w:tc>
      </w:tr>
      <w:tr w:rsidR="005D29C2" w:rsidRPr="0058183E" w14:paraId="3C696B2F" w14:textId="77777777" w:rsidTr="00093BB6">
        <w:tc>
          <w:tcPr>
            <w:tcW w:w="8257" w:type="dxa"/>
            <w:gridSpan w:val="4"/>
            <w:vAlign w:val="center"/>
          </w:tcPr>
          <w:p w14:paraId="4F61DF99" w14:textId="77777777" w:rsidR="005D29C2" w:rsidRPr="001F53ED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F53ED">
              <w:rPr>
                <w:rFonts w:ascii="Times New Roman" w:hAnsi="Times New Roman" w:cs="Times New Roman"/>
              </w:rPr>
              <w:t>Итого</w:t>
            </w:r>
          </w:p>
        </w:tc>
        <w:tc>
          <w:tcPr>
            <w:tcW w:w="1519" w:type="dxa"/>
            <w:vAlign w:val="center"/>
          </w:tcPr>
          <w:p w14:paraId="78CBC59F" w14:textId="614543E9" w:rsidR="005D29C2" w:rsidRPr="001F53ED" w:rsidRDefault="005769D8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  <w:r w:rsidR="005D29C2" w:rsidRPr="001F53ED">
              <w:rPr>
                <w:rFonts w:ascii="Times New Roman" w:hAnsi="Times New Roman" w:cs="Times New Roman"/>
              </w:rPr>
              <w:t>0 000</w:t>
            </w:r>
          </w:p>
        </w:tc>
      </w:tr>
    </w:tbl>
    <w:p w14:paraId="3341BED2" w14:textId="77777777" w:rsidR="005D29C2" w:rsidRPr="005D29C2" w:rsidRDefault="005D29C2" w:rsidP="00A01B6C">
      <w:pPr>
        <w:spacing w:before="140"/>
        <w:rPr>
          <w:lang w:val="ru-RU"/>
        </w:rPr>
      </w:pPr>
      <w:r w:rsidRPr="005D29C2">
        <w:rPr>
          <w:lang w:val="ru-RU"/>
        </w:rPr>
        <w:t xml:space="preserve">При разработке системы не возникло необходимости в использовании расходных материалов. </w:t>
      </w:r>
    </w:p>
    <w:p w14:paraId="7C424278" w14:textId="77777777" w:rsidR="005D29C2" w:rsidRPr="005D29C2" w:rsidRDefault="005D29C2" w:rsidP="00A01B6C">
      <w:pPr>
        <w:rPr>
          <w:lang w:val="ru-RU"/>
        </w:rPr>
      </w:pPr>
      <w:r w:rsidRPr="005D29C2">
        <w:rPr>
          <w:lang w:val="ru-RU"/>
        </w:rPr>
        <w:t xml:space="preserve">Общая сумма затрат на электроэнергию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5D29C2">
        <w:rPr>
          <w:lang w:val="ru-RU"/>
        </w:rPr>
        <w:t>рассчитывается по формуле:</w:t>
      </w:r>
    </w:p>
    <w:p w14:paraId="14FD010A" w14:textId="2D05A7FF" w:rsidR="005D29C2" w:rsidRPr="005D29C2" w:rsidRDefault="00000000" w:rsidP="006B008C">
      <w:pPr>
        <w:jc w:val="center"/>
        <w:rPr>
          <w:szCs w:val="28"/>
          <w:lang w:val="ru-RU" w:eastAsia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val="ru-RU" w:eastAsia="en-US"/>
              </w:rPr>
              <m:t>З</m:t>
            </m:r>
          </m:e>
          <m:sub>
            <m:r>
              <w:rPr>
                <w:rFonts w:ascii="Cambria Math" w:hAnsi="Cambria Math"/>
                <w:szCs w:val="28"/>
                <w:lang w:val="ru-RU" w:eastAsia="en-US"/>
              </w:rPr>
              <m:t>э</m:t>
            </m:r>
          </m:sub>
        </m:sSub>
        <m:r>
          <w:rPr>
            <w:rFonts w:ascii="Cambria Math" w:hAnsi="Cambria Math"/>
            <w:szCs w:val="28"/>
            <w:lang w:val="ru-RU" w:eastAsia="en-US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/>
                <w:szCs w:val="28"/>
                <w:lang w:eastAsia="en-US"/>
              </w:rPr>
              <m:t>i</m:t>
            </m:r>
            <m:r>
              <w:rPr>
                <w:rFonts w:ascii="Cambria Math" w:hAnsi="Cambria Math"/>
                <w:szCs w:val="28"/>
                <w:lang w:val="ru-RU" w:eastAsia="en-US"/>
              </w:rPr>
              <m:t>=1</m:t>
            </m:r>
          </m:sub>
          <m:sup>
            <m:r>
              <w:rPr>
                <w:rFonts w:ascii="Cambria Math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  <w:lang w:val="ru-RU" w:eastAsia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  <w:lang w:val="ru-RU" w:eastAsia="en-US"/>
              </w:rPr>
              <m:t>×Ц</m:t>
            </m:r>
          </m:e>
        </m:nary>
      </m:oMath>
      <w:r w:rsidR="005D29C2" w:rsidRPr="005D29C2">
        <w:rPr>
          <w:szCs w:val="28"/>
          <w:lang w:val="ru-RU" w:eastAsia="en-US"/>
        </w:rPr>
        <w:t>,</w:t>
      </w:r>
    </w:p>
    <w:p w14:paraId="491D9175" w14:textId="77777777" w:rsidR="005D29C2" w:rsidRPr="005D29C2" w:rsidRDefault="005D29C2" w:rsidP="00A01B6C">
      <w:pPr>
        <w:rPr>
          <w:lang w:val="ru-RU"/>
        </w:rPr>
      </w:pPr>
      <w:r w:rsidRPr="005D29C2">
        <w:rPr>
          <w:szCs w:val="28"/>
          <w:lang w:val="ru-RU"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D29C2">
        <w:rPr>
          <w:lang w:val="ru-RU"/>
        </w:rPr>
        <w:t xml:space="preserve"> – паспортная мощность </w:t>
      </w:r>
      <w:r>
        <w:t>i</w:t>
      </w:r>
      <w:r w:rsidRPr="005D29C2">
        <w:rPr>
          <w:lang w:val="ru-RU"/>
        </w:rPr>
        <w:t>-го электрооборудования, кВт;</w:t>
      </w:r>
    </w:p>
    <w:p w14:paraId="0E621185" w14:textId="77777777" w:rsidR="005D29C2" w:rsidRPr="005D29C2" w:rsidRDefault="00000000" w:rsidP="00A01B6C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5D29C2">
        <w:rPr>
          <w:lang w:val="ru-RU"/>
        </w:rPr>
        <w:t xml:space="preserve"> – время работы </w:t>
      </w:r>
      <w:r w:rsidR="005D29C2" w:rsidRPr="00630607">
        <w:t>i</w:t>
      </w:r>
      <w:r w:rsidR="005D29C2" w:rsidRPr="005D29C2">
        <w:rPr>
          <w:lang w:val="ru-RU"/>
        </w:rPr>
        <w:t>-го оборудования за весь период разработки, ч;</w:t>
      </w:r>
    </w:p>
    <w:p w14:paraId="6346D0E3" w14:textId="3C0E8ED0" w:rsidR="005D29C2" w:rsidRPr="005D29C2" w:rsidRDefault="005D29C2" w:rsidP="00A01B6C">
      <w:pPr>
        <w:rPr>
          <w:lang w:val="ru-RU"/>
        </w:rPr>
      </w:pPr>
      <w:r w:rsidRPr="005D29C2">
        <w:rPr>
          <w:lang w:val="ru-RU"/>
        </w:rPr>
        <w:t>Ц – тариф электроэнергии, руб./</w:t>
      </w:r>
      <w:r w:rsidR="00406B1C">
        <w:rPr>
          <w:lang w:val="ru-RU"/>
        </w:rPr>
        <w:t xml:space="preserve">кВт </w:t>
      </w:r>
      <w:r w:rsidRPr="005D29C2">
        <w:rPr>
          <w:lang w:val="ru-RU"/>
        </w:rPr>
        <w:t>×</w:t>
      </w:r>
      <w:r w:rsidR="00406B1C">
        <w:rPr>
          <w:lang w:val="ru-RU"/>
        </w:rPr>
        <w:t xml:space="preserve"> </w:t>
      </w:r>
      <w:r w:rsidRPr="005D29C2">
        <w:rPr>
          <w:lang w:val="ru-RU"/>
        </w:rPr>
        <w:t>ч;</w:t>
      </w:r>
    </w:p>
    <w:p w14:paraId="2EC88FCC" w14:textId="77777777" w:rsidR="005D29C2" w:rsidRPr="005D29C2" w:rsidRDefault="005D29C2" w:rsidP="00A01B6C">
      <w:pPr>
        <w:rPr>
          <w:lang w:val="ru-RU"/>
        </w:rPr>
      </w:pPr>
      <w:r w:rsidRPr="00630607">
        <w:t>i</w:t>
      </w:r>
      <w:r w:rsidRPr="005D29C2">
        <w:rPr>
          <w:lang w:val="ru-RU"/>
        </w:rPr>
        <w:t xml:space="preserve"> – вид электрооборудования;</w:t>
      </w:r>
    </w:p>
    <w:p w14:paraId="5F415E33" w14:textId="77777777" w:rsidR="005D29C2" w:rsidRPr="005D29C2" w:rsidRDefault="005D29C2" w:rsidP="00A01B6C">
      <w:pPr>
        <w:rPr>
          <w:lang w:val="ru-RU"/>
        </w:rPr>
      </w:pPr>
      <w:r w:rsidRPr="00630607">
        <w:t>n</w:t>
      </w:r>
      <w:r w:rsidRPr="005D29C2">
        <w:rPr>
          <w:lang w:val="ru-RU"/>
        </w:rPr>
        <w:t xml:space="preserve"> – количество электрооборудования.</w:t>
      </w:r>
    </w:p>
    <w:p w14:paraId="69C7A33D" w14:textId="77777777" w:rsidR="005D29C2" w:rsidRPr="005D29C2" w:rsidRDefault="005D29C2" w:rsidP="00A01B6C">
      <w:pPr>
        <w:rPr>
          <w:lang w:val="ru-RU"/>
        </w:rPr>
      </w:pPr>
      <w:r w:rsidRPr="005D29C2">
        <w:rPr>
          <w:lang w:val="ru-RU"/>
        </w:rPr>
        <w:br w:type="page"/>
      </w:r>
    </w:p>
    <w:p w14:paraId="2ACE5DC3" w14:textId="09218904" w:rsidR="005D29C2" w:rsidRPr="005D29C2" w:rsidRDefault="005D29C2" w:rsidP="00A01B6C">
      <w:pPr>
        <w:rPr>
          <w:lang w:val="ru-RU"/>
        </w:rPr>
      </w:pPr>
      <w:r w:rsidRPr="005D29C2">
        <w:rPr>
          <w:lang w:val="ru-RU"/>
        </w:rPr>
        <w:lastRenderedPageBreak/>
        <w:t xml:space="preserve">Необходимые расчеты затрат на электроэнергию приведены в таблице </w:t>
      </w:r>
      <w:r w:rsidR="005F6669">
        <w:rPr>
          <w:lang w:val="ru-RU"/>
        </w:rPr>
        <w:t>6.</w:t>
      </w:r>
      <w:r w:rsidRPr="005D29C2">
        <w:rPr>
          <w:lang w:val="ru-RU"/>
        </w:rPr>
        <w:t>3.</w:t>
      </w:r>
    </w:p>
    <w:p w14:paraId="49EFCC51" w14:textId="65BA6E54" w:rsidR="005D29C2" w:rsidRPr="00332539" w:rsidRDefault="008544C8" w:rsidP="005D29C2">
      <w:pPr>
        <w:pStyle w:val="aa"/>
        <w:widowControl w:val="0"/>
        <w:autoSpaceDE w:val="0"/>
        <w:ind w:firstLine="142"/>
        <w:rPr>
          <w:rFonts w:eastAsia="Calibri"/>
          <w:szCs w:val="30"/>
          <w:lang w:val="ru-RU" w:eastAsia="en-US"/>
        </w:rPr>
      </w:pPr>
      <w:r>
        <w:rPr>
          <w:rFonts w:eastAsia="Calibri"/>
          <w:szCs w:val="30"/>
          <w:lang w:val="ru-RU" w:eastAsia="en-US"/>
        </w:rPr>
        <w:t xml:space="preserve">Таблица </w:t>
      </w:r>
      <w:r w:rsidR="005F6669">
        <w:rPr>
          <w:rFonts w:eastAsia="Calibri"/>
          <w:szCs w:val="30"/>
          <w:lang w:val="ru-RU" w:eastAsia="en-US"/>
        </w:rPr>
        <w:t>6.3</w:t>
      </w:r>
      <w:r w:rsidR="005D29C2" w:rsidRPr="00630607">
        <w:rPr>
          <w:rFonts w:eastAsia="Calibri"/>
          <w:szCs w:val="30"/>
          <w:lang w:eastAsia="en-US"/>
        </w:rPr>
        <w:t xml:space="preserve"> – </w:t>
      </w:r>
      <w:r w:rsidR="00332539">
        <w:rPr>
          <w:rFonts w:eastAsia="Calibri"/>
          <w:szCs w:val="30"/>
          <w:lang w:val="ru-RU" w:eastAsia="en-US"/>
        </w:rPr>
        <w:t>Затраты на электроэнергию</w:t>
      </w:r>
    </w:p>
    <w:tbl>
      <w:tblPr>
        <w:tblStyle w:val="16"/>
        <w:tblW w:w="9639" w:type="dxa"/>
        <w:tblInd w:w="137" w:type="dxa"/>
        <w:tblLook w:val="04A0" w:firstRow="1" w:lastRow="0" w:firstColumn="1" w:lastColumn="0" w:noHBand="0" w:noVBand="1"/>
      </w:tblPr>
      <w:tblGrid>
        <w:gridCol w:w="1984"/>
        <w:gridCol w:w="2126"/>
        <w:gridCol w:w="1843"/>
        <w:gridCol w:w="2000"/>
        <w:gridCol w:w="1686"/>
      </w:tblGrid>
      <w:tr w:rsidR="005D29C2" w:rsidRPr="0058183E" w14:paraId="2352B7D9" w14:textId="77777777" w:rsidTr="006516B1">
        <w:tc>
          <w:tcPr>
            <w:tcW w:w="1984" w:type="dxa"/>
            <w:vAlign w:val="center"/>
          </w:tcPr>
          <w:p w14:paraId="0F7E2E66" w14:textId="77777777" w:rsidR="005D29C2" w:rsidRPr="00694D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4D06">
              <w:rPr>
                <w:rFonts w:ascii="Times New Roman" w:hAnsi="Times New Roman" w:cs="Times New Roman"/>
                <w:b/>
                <w:bCs/>
              </w:rPr>
              <w:t>Наименование</w:t>
            </w:r>
          </w:p>
        </w:tc>
        <w:tc>
          <w:tcPr>
            <w:tcW w:w="2126" w:type="dxa"/>
            <w:vAlign w:val="center"/>
          </w:tcPr>
          <w:p w14:paraId="76C6B2E7" w14:textId="77777777" w:rsidR="005D29C2" w:rsidRPr="00694D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4D06">
              <w:rPr>
                <w:rFonts w:ascii="Times New Roman" w:hAnsi="Times New Roman" w:cs="Times New Roman"/>
                <w:b/>
                <w:bCs/>
              </w:rPr>
              <w:t>Паспортная мощность,</w:t>
            </w:r>
          </w:p>
          <w:p w14:paraId="3FCA3C6F" w14:textId="77777777" w:rsidR="005D29C2" w:rsidRPr="00694D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4D06">
              <w:rPr>
                <w:rFonts w:ascii="Times New Roman" w:hAnsi="Times New Roman" w:cs="Times New Roman"/>
                <w:b/>
                <w:bCs/>
              </w:rPr>
              <w:t>кВт</w:t>
            </w:r>
          </w:p>
        </w:tc>
        <w:tc>
          <w:tcPr>
            <w:tcW w:w="1843" w:type="dxa"/>
            <w:vAlign w:val="center"/>
          </w:tcPr>
          <w:p w14:paraId="4C7D332F" w14:textId="77777777" w:rsidR="005D29C2" w:rsidRPr="00694D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4D06">
              <w:rPr>
                <w:rFonts w:ascii="Times New Roman" w:hAnsi="Times New Roman" w:cs="Times New Roman"/>
                <w:b/>
                <w:bCs/>
              </w:rPr>
              <w:t>Время работы оборудования</w:t>
            </w:r>
          </w:p>
        </w:tc>
        <w:tc>
          <w:tcPr>
            <w:tcW w:w="2000" w:type="dxa"/>
            <w:vAlign w:val="center"/>
          </w:tcPr>
          <w:p w14:paraId="7A216923" w14:textId="77777777" w:rsidR="005D29C2" w:rsidRPr="00694D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4D06">
              <w:rPr>
                <w:rFonts w:ascii="Times New Roman" w:hAnsi="Times New Roman" w:cs="Times New Roman"/>
                <w:b/>
                <w:bCs/>
              </w:rPr>
              <w:t>Тариф электроэнергии,</w:t>
            </w:r>
          </w:p>
          <w:p w14:paraId="6ECB6676" w14:textId="0DBCB070" w:rsidR="005D29C2" w:rsidRPr="00694D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4D06">
              <w:rPr>
                <w:rFonts w:ascii="Times New Roman" w:hAnsi="Times New Roman" w:cs="Times New Roman"/>
                <w:b/>
                <w:bCs/>
              </w:rPr>
              <w:t>руб./кВт</w:t>
            </w:r>
            <m:oMath>
              <m:r>
                <m:rPr>
                  <m:sty m:val="b"/>
                </m:rPr>
                <w:rPr>
                  <w:rFonts w:ascii="Cambria Math" w:hAnsi="Cambria Math" w:cs="Times New Roman"/>
                </w:rPr>
                <m:t>×</m:t>
              </m:r>
            </m:oMath>
            <w:r w:rsidRPr="00694D06">
              <w:rPr>
                <w:rFonts w:ascii="Times New Roman" w:hAnsi="Times New Roman" w:cs="Times New Roman"/>
                <w:b/>
                <w:bCs/>
              </w:rPr>
              <w:t>ч</w:t>
            </w:r>
          </w:p>
        </w:tc>
        <w:tc>
          <w:tcPr>
            <w:tcW w:w="1686" w:type="dxa"/>
            <w:vAlign w:val="center"/>
          </w:tcPr>
          <w:p w14:paraId="0C26BBB9" w14:textId="77777777" w:rsidR="005D29C2" w:rsidRPr="00694D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4D06">
              <w:rPr>
                <w:rFonts w:ascii="Times New Roman" w:hAnsi="Times New Roman" w:cs="Times New Roman"/>
                <w:b/>
                <w:bCs/>
              </w:rPr>
              <w:t>Сумма,</w:t>
            </w:r>
          </w:p>
          <w:p w14:paraId="44FC6F9D" w14:textId="77777777" w:rsidR="005D29C2" w:rsidRPr="00694D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694D06">
              <w:rPr>
                <w:rFonts w:ascii="Times New Roman" w:hAnsi="Times New Roman" w:cs="Times New Roman"/>
                <w:b/>
                <w:bCs/>
              </w:rPr>
              <w:t>руб.</w:t>
            </w:r>
          </w:p>
        </w:tc>
      </w:tr>
      <w:tr w:rsidR="005D29C2" w:rsidRPr="0058183E" w14:paraId="3FB8614F" w14:textId="77777777" w:rsidTr="006516B1">
        <w:tc>
          <w:tcPr>
            <w:tcW w:w="1984" w:type="dxa"/>
          </w:tcPr>
          <w:p w14:paraId="3763C332" w14:textId="77777777" w:rsidR="005D29C2" w:rsidRPr="00694D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694D06">
              <w:rPr>
                <w:rFonts w:ascii="Times New Roman" w:hAnsi="Times New Roman" w:cs="Times New Roman"/>
              </w:rPr>
              <w:t>Компьютер</w:t>
            </w:r>
          </w:p>
        </w:tc>
        <w:tc>
          <w:tcPr>
            <w:tcW w:w="2126" w:type="dxa"/>
          </w:tcPr>
          <w:p w14:paraId="094413F5" w14:textId="73145A2C" w:rsidR="005D29C2" w:rsidRPr="00410622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694D06">
              <w:rPr>
                <w:rFonts w:ascii="Times New Roman" w:hAnsi="Times New Roman" w:cs="Times New Roman"/>
              </w:rPr>
              <w:t>0,</w:t>
            </w:r>
            <w:r w:rsidR="00410622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843" w:type="dxa"/>
          </w:tcPr>
          <w:p w14:paraId="13BE59BA" w14:textId="17356711" w:rsidR="005D29C2" w:rsidRPr="00694D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600</w:t>
            </w:r>
          </w:p>
        </w:tc>
        <w:tc>
          <w:tcPr>
            <w:tcW w:w="2000" w:type="dxa"/>
          </w:tcPr>
          <w:p w14:paraId="0884DF22" w14:textId="5A4A6874" w:rsidR="005D29C2" w:rsidRPr="00694D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="005D29C2" w:rsidRPr="00694D06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686" w:type="dxa"/>
          </w:tcPr>
          <w:p w14:paraId="6C70D56B" w14:textId="7B21FE28" w:rsidR="005D29C2" w:rsidRPr="00EF3E30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1410</w:t>
            </w:r>
          </w:p>
        </w:tc>
      </w:tr>
      <w:tr w:rsidR="005D29C2" w:rsidRPr="0058183E" w14:paraId="4B3487EB" w14:textId="77777777" w:rsidTr="006516B1">
        <w:tc>
          <w:tcPr>
            <w:tcW w:w="1984" w:type="dxa"/>
          </w:tcPr>
          <w:p w14:paraId="1F79DBDC" w14:textId="77777777" w:rsidR="005D29C2" w:rsidRPr="00694D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694D06">
              <w:rPr>
                <w:rFonts w:ascii="Times New Roman" w:hAnsi="Times New Roman" w:cs="Times New Roman"/>
              </w:rPr>
              <w:t>Монитор</w:t>
            </w:r>
          </w:p>
        </w:tc>
        <w:tc>
          <w:tcPr>
            <w:tcW w:w="2126" w:type="dxa"/>
          </w:tcPr>
          <w:p w14:paraId="20F43754" w14:textId="6A40BC6F" w:rsidR="005D29C2" w:rsidRPr="00694D06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694D06">
              <w:rPr>
                <w:rFonts w:ascii="Times New Roman" w:hAnsi="Times New Roman" w:cs="Times New Roman"/>
              </w:rPr>
              <w:t>0,</w:t>
            </w:r>
            <w:r w:rsidR="00410622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843" w:type="dxa"/>
          </w:tcPr>
          <w:p w14:paraId="53FB5207" w14:textId="2FBEC652" w:rsidR="005D29C2" w:rsidRPr="00694D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600</w:t>
            </w:r>
          </w:p>
        </w:tc>
        <w:tc>
          <w:tcPr>
            <w:tcW w:w="2000" w:type="dxa"/>
          </w:tcPr>
          <w:p w14:paraId="6B86BF71" w14:textId="60914FDA" w:rsidR="005D29C2" w:rsidRPr="00694D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Pr="00694D06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686" w:type="dxa"/>
          </w:tcPr>
          <w:p w14:paraId="2B6B3748" w14:textId="2DE59A83" w:rsidR="005D29C2" w:rsidRPr="00EF3E30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282</w:t>
            </w:r>
          </w:p>
        </w:tc>
      </w:tr>
      <w:tr w:rsidR="005D29C2" w:rsidRPr="0058183E" w14:paraId="7EAC6F72" w14:textId="77777777" w:rsidTr="006516B1">
        <w:tc>
          <w:tcPr>
            <w:tcW w:w="1984" w:type="dxa"/>
          </w:tcPr>
          <w:p w14:paraId="394F1624" w14:textId="77777777" w:rsidR="005D29C2" w:rsidRPr="00694D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694D06">
              <w:rPr>
                <w:rFonts w:ascii="Times New Roman" w:hAnsi="Times New Roman" w:cs="Times New Roman"/>
              </w:rPr>
              <w:t>Освещение</w:t>
            </w:r>
          </w:p>
        </w:tc>
        <w:tc>
          <w:tcPr>
            <w:tcW w:w="2126" w:type="dxa"/>
          </w:tcPr>
          <w:p w14:paraId="2A113FC4" w14:textId="77777777" w:rsidR="005D29C2" w:rsidRPr="00694D06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694D06">
              <w:rPr>
                <w:rFonts w:ascii="Times New Roman" w:hAnsi="Times New Roman" w:cs="Times New Roman"/>
              </w:rPr>
              <w:t>0,04</w:t>
            </w:r>
          </w:p>
        </w:tc>
        <w:tc>
          <w:tcPr>
            <w:tcW w:w="1843" w:type="dxa"/>
          </w:tcPr>
          <w:p w14:paraId="72C81020" w14:textId="77777777" w:rsidR="005D29C2" w:rsidRPr="00694D06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694D06"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2000" w:type="dxa"/>
          </w:tcPr>
          <w:p w14:paraId="001F983C" w14:textId="4F3AE3C2" w:rsidR="005D29C2" w:rsidRPr="00694D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  <w:r w:rsidRPr="00694D06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686" w:type="dxa"/>
          </w:tcPr>
          <w:p w14:paraId="571FEBF8" w14:textId="5A1B6384" w:rsidR="005D29C2" w:rsidRPr="00EF3E30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37</w:t>
            </w:r>
            <w:r w:rsidR="005D29C2" w:rsidRPr="00694D06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5D29C2" w:rsidRPr="0058183E" w14:paraId="176D7F03" w14:textId="77777777" w:rsidTr="006516B1">
        <w:tc>
          <w:tcPr>
            <w:tcW w:w="7953" w:type="dxa"/>
            <w:gridSpan w:val="4"/>
          </w:tcPr>
          <w:p w14:paraId="383C5549" w14:textId="77777777" w:rsidR="005D29C2" w:rsidRPr="00694D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694D06">
              <w:rPr>
                <w:rFonts w:ascii="Times New Roman" w:hAnsi="Times New Roman" w:cs="Times New Roman"/>
              </w:rPr>
              <w:t>Итого</w:t>
            </w:r>
          </w:p>
        </w:tc>
        <w:tc>
          <w:tcPr>
            <w:tcW w:w="1686" w:type="dxa"/>
          </w:tcPr>
          <w:p w14:paraId="7DA0A882" w14:textId="7C10E1C1" w:rsidR="005D29C2" w:rsidRPr="00EF3E30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  <w:r w:rsidR="00E24A5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729</w:t>
            </w:r>
            <w:r w:rsidR="005D29C2" w:rsidRPr="00694D06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</w:tbl>
    <w:p w14:paraId="5EAE4C43" w14:textId="4DA3677C" w:rsidR="005D29C2" w:rsidRPr="00E22CE1" w:rsidRDefault="005D29C2" w:rsidP="005D29C2">
      <w:pPr>
        <w:pStyle w:val="2"/>
        <w:rPr>
          <w:b w:val="0"/>
          <w:bCs w:val="0"/>
          <w:lang w:val="ru-RU" w:eastAsia="en-US"/>
        </w:rPr>
      </w:pPr>
      <w:bookmarkStart w:id="88" w:name="_Toc106349576"/>
      <w:bookmarkStart w:id="89" w:name="_Toc106599061"/>
      <w:bookmarkStart w:id="90" w:name="_Toc106612833"/>
      <w:bookmarkStart w:id="91" w:name="_Toc168503940"/>
      <w:r w:rsidRPr="00E22CE1">
        <w:rPr>
          <w:lang w:val="ru-RU" w:eastAsia="en-US"/>
        </w:rPr>
        <w:t xml:space="preserve">6.3 </w:t>
      </w:r>
      <w:r w:rsidR="00E22CE1">
        <w:rPr>
          <w:lang w:val="ru-RU" w:eastAsia="en-US"/>
        </w:rPr>
        <w:t>Расчёт</w:t>
      </w:r>
      <w:r w:rsidRPr="00E22CE1">
        <w:rPr>
          <w:lang w:val="ru-RU" w:eastAsia="en-US"/>
        </w:rPr>
        <w:t xml:space="preserve"> </w:t>
      </w:r>
      <w:r w:rsidR="00E22CE1">
        <w:rPr>
          <w:lang w:val="ru-RU" w:eastAsia="en-US"/>
        </w:rPr>
        <w:t xml:space="preserve">затрат </w:t>
      </w:r>
      <w:r w:rsidRPr="00E22CE1">
        <w:rPr>
          <w:lang w:val="ru-RU" w:eastAsia="en-US"/>
        </w:rPr>
        <w:t>на разработку системы</w:t>
      </w:r>
      <w:bookmarkEnd w:id="88"/>
      <w:bookmarkEnd w:id="89"/>
      <w:bookmarkEnd w:id="90"/>
      <w:bookmarkEnd w:id="91"/>
    </w:p>
    <w:p w14:paraId="5FB08CB1" w14:textId="77777777" w:rsidR="005D29C2" w:rsidRPr="005D29C2" w:rsidRDefault="005D29C2" w:rsidP="005D29C2">
      <w:pPr>
        <w:rPr>
          <w:lang w:val="ru-RU"/>
        </w:rPr>
      </w:pPr>
      <w:r w:rsidRPr="005D29C2">
        <w:rPr>
          <w:lang w:val="ru-RU"/>
        </w:rPr>
        <w:t xml:space="preserve">Определение затрат на разработку производится путем составления соответствующей сметы, которая включает следующие статьи: </w:t>
      </w:r>
    </w:p>
    <w:p w14:paraId="131240CA" w14:textId="43BCB523" w:rsidR="005D29C2" w:rsidRPr="00630607" w:rsidRDefault="00E22CE1" w:rsidP="00297B01">
      <w:pPr>
        <w:pStyle w:val="af4"/>
        <w:numPr>
          <w:ilvl w:val="0"/>
          <w:numId w:val="19"/>
        </w:numPr>
        <w:ind w:left="709" w:hanging="283"/>
        <w:rPr>
          <w:lang w:eastAsia="en-US"/>
        </w:rPr>
      </w:pPr>
      <w:r>
        <w:rPr>
          <w:lang w:val="ru-RU" w:eastAsia="en-US"/>
        </w:rPr>
        <w:t>затраты</w:t>
      </w:r>
      <w:r w:rsidR="005D29C2" w:rsidRPr="00630607">
        <w:rPr>
          <w:lang w:eastAsia="en-US"/>
        </w:rPr>
        <w:t xml:space="preserve"> </w:t>
      </w:r>
      <w:r>
        <w:rPr>
          <w:lang w:val="ru-RU" w:eastAsia="en-US"/>
        </w:rPr>
        <w:t>на оплату труда</w:t>
      </w:r>
      <w:r w:rsidR="005D29C2" w:rsidRPr="00630607">
        <w:rPr>
          <w:lang w:eastAsia="en-US"/>
        </w:rPr>
        <w:t xml:space="preserve">; </w:t>
      </w:r>
    </w:p>
    <w:p w14:paraId="3E4C3ABB" w14:textId="6802D464" w:rsidR="005D29C2" w:rsidRPr="00630607" w:rsidRDefault="00E22CE1" w:rsidP="00297B01">
      <w:pPr>
        <w:pStyle w:val="af4"/>
        <w:numPr>
          <w:ilvl w:val="0"/>
          <w:numId w:val="19"/>
        </w:numPr>
        <w:ind w:left="709" w:hanging="283"/>
        <w:rPr>
          <w:lang w:eastAsia="en-US"/>
        </w:rPr>
      </w:pPr>
      <w:r>
        <w:rPr>
          <w:lang w:val="ru-RU" w:eastAsia="en-US"/>
        </w:rPr>
        <w:t>отчисления на социальные</w:t>
      </w:r>
      <w:r>
        <w:rPr>
          <w:lang w:val="ru-RU"/>
        </w:rPr>
        <w:t xml:space="preserve"> нужды</w:t>
      </w:r>
      <w:r w:rsidR="005D29C2" w:rsidRPr="00630607">
        <w:rPr>
          <w:lang w:eastAsia="en-US"/>
        </w:rPr>
        <w:t>;</w:t>
      </w:r>
    </w:p>
    <w:p w14:paraId="0D75FE5D" w14:textId="79910785" w:rsidR="005D29C2" w:rsidRPr="00630607" w:rsidRDefault="00ED20E1" w:rsidP="00297B01">
      <w:pPr>
        <w:pStyle w:val="af4"/>
        <w:numPr>
          <w:ilvl w:val="0"/>
          <w:numId w:val="19"/>
        </w:numPr>
        <w:ind w:left="709" w:hanging="283"/>
        <w:rPr>
          <w:lang w:eastAsia="en-US"/>
        </w:rPr>
      </w:pPr>
      <w:r>
        <w:rPr>
          <w:lang w:val="ru-RU" w:eastAsia="en-US"/>
        </w:rPr>
        <w:t>амортизация основных фондов</w:t>
      </w:r>
      <w:r w:rsidR="005D29C2" w:rsidRPr="00630607">
        <w:rPr>
          <w:lang w:eastAsia="en-US"/>
        </w:rPr>
        <w:t>.</w:t>
      </w:r>
    </w:p>
    <w:p w14:paraId="02ABF4E1" w14:textId="01B5575B" w:rsidR="005D29C2" w:rsidRPr="00E07E78" w:rsidRDefault="005D29C2" w:rsidP="005D29C2">
      <w:pPr>
        <w:pStyle w:val="2"/>
        <w:rPr>
          <w:lang w:val="ru-RU"/>
        </w:rPr>
      </w:pPr>
      <w:bookmarkStart w:id="92" w:name="_Toc106349577"/>
      <w:bookmarkStart w:id="93" w:name="_Toc106599062"/>
      <w:bookmarkStart w:id="94" w:name="_Toc106612834"/>
      <w:bookmarkStart w:id="95" w:name="_Toc168503941"/>
      <w:r w:rsidRPr="00E07E78">
        <w:rPr>
          <w:lang w:val="ru-RU" w:eastAsia="en-US"/>
        </w:rPr>
        <w:t xml:space="preserve">6.4 </w:t>
      </w:r>
      <w:r w:rsidR="00E07E78">
        <w:rPr>
          <w:lang w:val="ru-RU" w:eastAsia="en-US"/>
        </w:rPr>
        <w:t>Расчёт</w:t>
      </w:r>
      <w:r w:rsidRPr="00E07E78">
        <w:rPr>
          <w:lang w:val="ru-RU" w:eastAsia="en-US"/>
        </w:rPr>
        <w:t xml:space="preserve"> </w:t>
      </w:r>
      <w:r w:rsidR="00E07E78">
        <w:rPr>
          <w:lang w:val="ru-RU" w:eastAsia="en-US"/>
        </w:rPr>
        <w:t>затрат на</w:t>
      </w:r>
      <w:r w:rsidRPr="00E07E78">
        <w:rPr>
          <w:lang w:val="ru-RU" w:eastAsia="en-US"/>
        </w:rPr>
        <w:t xml:space="preserve"> </w:t>
      </w:r>
      <w:r w:rsidR="00E07E78">
        <w:rPr>
          <w:lang w:val="ru-RU" w:eastAsia="en-US"/>
        </w:rPr>
        <w:t xml:space="preserve">оплату </w:t>
      </w:r>
      <w:bookmarkEnd w:id="92"/>
      <w:bookmarkEnd w:id="93"/>
      <w:bookmarkEnd w:id="94"/>
      <w:r w:rsidR="00E07E78">
        <w:rPr>
          <w:lang w:val="ru-RU" w:eastAsia="en-US"/>
        </w:rPr>
        <w:t>труда</w:t>
      </w:r>
      <w:bookmarkEnd w:id="95"/>
    </w:p>
    <w:p w14:paraId="19DE0CF8" w14:textId="77777777" w:rsidR="005D29C2" w:rsidRPr="005D29C2" w:rsidRDefault="005D29C2" w:rsidP="005E31F5">
      <w:pPr>
        <w:rPr>
          <w:lang w:val="ru-RU"/>
        </w:rPr>
      </w:pPr>
      <w:r w:rsidRPr="005D29C2">
        <w:rPr>
          <w:lang w:val="ru-RU"/>
        </w:rPr>
        <w:t xml:space="preserve">Общая сумма затрат на оплату труда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5D29C2">
        <w:rPr>
          <w:lang w:val="ru-RU"/>
        </w:rPr>
        <w:t xml:space="preserve"> определяется по формуле:</w:t>
      </w:r>
    </w:p>
    <w:p w14:paraId="76A44688" w14:textId="77777777" w:rsidR="005D29C2" w:rsidRPr="005D29C2" w:rsidRDefault="00000000" w:rsidP="005E31F5">
      <w:pPr>
        <w:jc w:val="center"/>
        <w:rPr>
          <w:szCs w:val="28"/>
          <w:lang w:val="ru-RU" w:eastAsia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val="ru-RU" w:eastAsia="en-US"/>
              </w:rPr>
              <m:t>З</m:t>
            </m:r>
          </m:e>
          <m:sub>
            <m:r>
              <w:rPr>
                <w:rFonts w:ascii="Cambria Math" w:hAnsi="Cambria Math"/>
                <w:szCs w:val="28"/>
                <w:lang w:val="ru-RU" w:eastAsia="en-US"/>
              </w:rPr>
              <m:t>тр</m:t>
            </m:r>
          </m:sub>
        </m:sSub>
        <m:r>
          <w:rPr>
            <w:rFonts w:ascii="Cambria Math" w:hAnsi="Cambria Math"/>
            <w:szCs w:val="28"/>
            <w:lang w:val="ru-RU" w:eastAsia="en-US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/>
                <w:szCs w:val="28"/>
                <w:lang w:eastAsia="en-US"/>
              </w:rPr>
              <m:t>i</m:t>
            </m:r>
            <m:r>
              <w:rPr>
                <w:rFonts w:ascii="Cambria Math" w:hAnsi="Cambria Math"/>
                <w:szCs w:val="28"/>
                <w:lang w:val="ru-RU" w:eastAsia="en-US"/>
              </w:rPr>
              <m:t>=1</m:t>
            </m:r>
          </m:sub>
          <m:sup>
            <m:r>
              <w:rPr>
                <w:rFonts w:ascii="Cambria Math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ru-RU" w:eastAsia="en-US"/>
                  </w:rPr>
                  <m:t>ЧС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  <w:lang w:val="ru-RU" w:eastAsia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</m:e>
        </m:nary>
      </m:oMath>
      <w:r w:rsidR="005D29C2" w:rsidRPr="005D29C2">
        <w:rPr>
          <w:szCs w:val="28"/>
          <w:lang w:val="ru-RU" w:eastAsia="en-US"/>
        </w:rPr>
        <w:t>,</w:t>
      </w:r>
    </w:p>
    <w:p w14:paraId="1732C858" w14:textId="79A00B40" w:rsidR="005D29C2" w:rsidRPr="005D29C2" w:rsidRDefault="005D29C2" w:rsidP="005E31F5">
      <w:pPr>
        <w:rPr>
          <w:lang w:val="ru-RU"/>
        </w:rPr>
      </w:pPr>
      <w:r w:rsidRPr="005D29C2">
        <w:rPr>
          <w:szCs w:val="28"/>
          <w:lang w:val="ru-RU" w:eastAsia="en-US"/>
        </w:rPr>
        <w:t xml:space="preserve"> 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ЧС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D29C2">
        <w:rPr>
          <w:lang w:val="ru-RU"/>
        </w:rPr>
        <w:t xml:space="preserve"> – часов</w:t>
      </w:r>
      <w:r w:rsidR="00063583">
        <w:rPr>
          <w:lang w:val="ru-RU"/>
        </w:rPr>
        <w:t>ая</w:t>
      </w:r>
      <w:r w:rsidRPr="005D29C2">
        <w:rPr>
          <w:lang w:val="ru-RU"/>
        </w:rPr>
        <w:t xml:space="preserve"> ставка </w:t>
      </w:r>
      <w:r>
        <w:t>i</w:t>
      </w:r>
      <w:r w:rsidRPr="005D29C2">
        <w:rPr>
          <w:lang w:val="ru-RU"/>
        </w:rPr>
        <w:t>-го работника, руб.;</w:t>
      </w:r>
    </w:p>
    <w:p w14:paraId="123C920B" w14:textId="77777777" w:rsidR="005D29C2" w:rsidRPr="005D29C2" w:rsidRDefault="00000000" w:rsidP="005E31F5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5D29C2">
        <w:rPr>
          <w:lang w:val="ru-RU"/>
        </w:rPr>
        <w:t xml:space="preserve"> – время на разработку системы, ч;</w:t>
      </w:r>
    </w:p>
    <w:p w14:paraId="38BB5AB5" w14:textId="77777777" w:rsidR="005D29C2" w:rsidRPr="005D29C2" w:rsidRDefault="005D29C2" w:rsidP="005E31F5">
      <w:pPr>
        <w:rPr>
          <w:lang w:val="ru-RU"/>
        </w:rPr>
      </w:pPr>
      <w:r w:rsidRPr="00630607">
        <w:t>i</w:t>
      </w:r>
      <w:r w:rsidRPr="005D29C2">
        <w:rPr>
          <w:lang w:val="ru-RU"/>
        </w:rPr>
        <w:t xml:space="preserve"> – порядковый номер работника;</w:t>
      </w:r>
    </w:p>
    <w:p w14:paraId="069399C4" w14:textId="77777777" w:rsidR="005D29C2" w:rsidRPr="005D29C2" w:rsidRDefault="005D29C2" w:rsidP="005E31F5">
      <w:pPr>
        <w:rPr>
          <w:lang w:val="ru-RU"/>
        </w:rPr>
      </w:pPr>
      <w:r w:rsidRPr="00630607">
        <w:t>n</w:t>
      </w:r>
      <w:r w:rsidRPr="005D29C2">
        <w:rPr>
          <w:lang w:val="ru-RU"/>
        </w:rPr>
        <w:t xml:space="preserve"> – количество работников.</w:t>
      </w:r>
    </w:p>
    <w:p w14:paraId="677E96AB" w14:textId="77777777" w:rsidR="005D29C2" w:rsidRPr="005D29C2" w:rsidRDefault="005D29C2" w:rsidP="005E31F5">
      <w:pPr>
        <w:rPr>
          <w:lang w:val="ru-RU"/>
        </w:rPr>
      </w:pPr>
      <w:r w:rsidRPr="005D29C2">
        <w:rPr>
          <w:lang w:val="ru-RU"/>
        </w:rPr>
        <w:t>Часовая заработная плата программиста рассчитывается по формуле:</w:t>
      </w:r>
    </w:p>
    <w:p w14:paraId="7E670D3C" w14:textId="237CC7EE" w:rsidR="005D29C2" w:rsidRPr="005D29C2" w:rsidRDefault="00000000" w:rsidP="005E31F5">
      <w:pPr>
        <w:jc w:val="center"/>
        <w:rPr>
          <w:szCs w:val="28"/>
          <w:lang w:val="ru-RU"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val="ru-RU" w:eastAsia="en-US"/>
              </w:rPr>
              <m:t>ЧС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i</m:t>
            </m:r>
          </m:sub>
        </m:sSub>
        <m:r>
          <w:rPr>
            <w:rFonts w:ascii="Cambria Math" w:eastAsia="Calibri" w:hAnsi="Cambria Math"/>
            <w:szCs w:val="28"/>
            <w:lang w:val="ru-RU"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val="ru-RU" w:eastAsia="en-US"/>
                  </w:rPr>
                  <m:t>ЗП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val="ru-RU" w:eastAsia="en-US"/>
                  </w:rPr>
                  <m:t>ФРВ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den>
        </m:f>
      </m:oMath>
      <w:r w:rsidR="005D29C2" w:rsidRPr="005D29C2">
        <w:rPr>
          <w:szCs w:val="28"/>
          <w:lang w:val="ru-RU" w:eastAsia="en-US"/>
        </w:rPr>
        <w:t>,</w:t>
      </w:r>
    </w:p>
    <w:p w14:paraId="5273C54F" w14:textId="77777777" w:rsidR="005D29C2" w:rsidRPr="005D29C2" w:rsidRDefault="005D29C2" w:rsidP="005E31F5">
      <w:pPr>
        <w:rPr>
          <w:lang w:val="ru-RU"/>
        </w:rPr>
      </w:pPr>
      <w:r w:rsidRPr="005D29C2">
        <w:rPr>
          <w:szCs w:val="28"/>
          <w:lang w:val="ru-RU"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ЗП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5D29C2">
        <w:rPr>
          <w:lang w:val="ru-RU"/>
        </w:rPr>
        <w:t xml:space="preserve"> – среднемесячная заработная плата разработчика системы, руб.;</w:t>
      </w:r>
    </w:p>
    <w:p w14:paraId="3E65541F" w14:textId="77777777" w:rsidR="005D29C2" w:rsidRPr="005D29C2" w:rsidRDefault="00000000" w:rsidP="005E31F5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ФРВ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5D29C2">
        <w:rPr>
          <w:lang w:val="ru-RU"/>
        </w:rPr>
        <w:t xml:space="preserve"> – среднемесячный фонд рабочего времени.</w:t>
      </w:r>
    </w:p>
    <w:p w14:paraId="5A7CFCAA" w14:textId="77777777" w:rsidR="00FA7A66" w:rsidRDefault="00FA7A66">
      <w:pPr>
        <w:suppressAutoHyphens w:val="0"/>
        <w:autoSpaceDN/>
        <w:spacing w:line="240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3AD961A" w14:textId="35640E15" w:rsidR="00FA7A66" w:rsidRPr="00FA7A66" w:rsidRDefault="005D29C2" w:rsidP="00FA7A66">
      <w:pPr>
        <w:rPr>
          <w:lang w:val="ru-RU"/>
        </w:rPr>
      </w:pPr>
      <w:r w:rsidRPr="005D29C2">
        <w:rPr>
          <w:lang w:val="ru-RU"/>
        </w:rPr>
        <w:lastRenderedPageBreak/>
        <w:t xml:space="preserve">Стоимость одного часа работы программиста равна </w:t>
      </w:r>
      <w:r w:rsidR="00535E61">
        <w:rPr>
          <w:lang w:val="ru-RU"/>
        </w:rPr>
        <w:t>3</w:t>
      </w:r>
      <w:r w:rsidRPr="005D29C2">
        <w:rPr>
          <w:lang w:val="ru-RU"/>
        </w:rPr>
        <w:t>00 руб.</w:t>
      </w:r>
    </w:p>
    <w:p w14:paraId="00E4791D" w14:textId="03E1ACC4" w:rsidR="005D29C2" w:rsidRPr="00FA7A66" w:rsidRDefault="005D29C2" w:rsidP="00FA7A66">
      <w:pPr>
        <w:rPr>
          <w:lang w:val="ru-RU"/>
        </w:rPr>
      </w:pPr>
      <w:r w:rsidRPr="005D29C2">
        <w:rPr>
          <w:lang w:val="ru-RU"/>
        </w:rPr>
        <w:t xml:space="preserve">Общая сумма затрат на оплату труда равна: </w:t>
      </w:r>
    </w:p>
    <w:p w14:paraId="58070595" w14:textId="2F2A0043" w:rsidR="005D29C2" w:rsidRPr="005D29C2" w:rsidRDefault="00535E61" w:rsidP="005E31F5">
      <w:pPr>
        <w:rPr>
          <w:lang w:val="ru-RU"/>
        </w:rPr>
      </w:pPr>
      <w:r>
        <w:rPr>
          <w:lang w:val="ru-RU"/>
        </w:rPr>
        <w:t>550</w:t>
      </w:r>
      <w:r w:rsidR="005D29C2" w:rsidRPr="005D29C2">
        <w:rPr>
          <w:lang w:val="ru-RU"/>
        </w:rPr>
        <w:t xml:space="preserve"> ч. × 300 руб. = 1</w:t>
      </w:r>
      <w:r>
        <w:rPr>
          <w:lang w:val="ru-RU"/>
        </w:rPr>
        <w:t>65</w:t>
      </w:r>
      <w:r w:rsidR="005D29C2" w:rsidRPr="005D29C2">
        <w:rPr>
          <w:lang w:val="ru-RU"/>
        </w:rPr>
        <w:t xml:space="preserve"> 000 руб.</w:t>
      </w:r>
    </w:p>
    <w:p w14:paraId="206DF9E0" w14:textId="6EA66542" w:rsidR="005D29C2" w:rsidRPr="005D29C2" w:rsidRDefault="005D29C2" w:rsidP="005D29C2">
      <w:pPr>
        <w:pStyle w:val="2"/>
        <w:rPr>
          <w:b w:val="0"/>
          <w:bCs w:val="0"/>
          <w:lang w:val="ru-RU" w:eastAsia="en-US"/>
        </w:rPr>
      </w:pPr>
      <w:bookmarkStart w:id="96" w:name="_Toc106349578"/>
      <w:bookmarkStart w:id="97" w:name="_Toc106599063"/>
      <w:bookmarkStart w:id="98" w:name="_Toc106612835"/>
      <w:bookmarkStart w:id="99" w:name="_Toc168503942"/>
      <w:r w:rsidRPr="005D29C2">
        <w:rPr>
          <w:lang w:val="ru-RU" w:eastAsia="en-US"/>
        </w:rPr>
        <w:t>6.5 Расчет</w:t>
      </w:r>
      <w:r w:rsidR="005954D7">
        <w:rPr>
          <w:lang w:val="ru-RU" w:eastAsia="en-US"/>
        </w:rPr>
        <w:t xml:space="preserve"> отчислений</w:t>
      </w:r>
      <w:r w:rsidRPr="005D29C2">
        <w:rPr>
          <w:lang w:val="ru-RU" w:eastAsia="en-US"/>
        </w:rPr>
        <w:t xml:space="preserve"> на социальные нужды</w:t>
      </w:r>
      <w:bookmarkEnd w:id="96"/>
      <w:bookmarkEnd w:id="97"/>
      <w:bookmarkEnd w:id="98"/>
      <w:bookmarkEnd w:id="99"/>
    </w:p>
    <w:p w14:paraId="3617D606" w14:textId="77777777" w:rsidR="005D29C2" w:rsidRPr="005D29C2" w:rsidRDefault="005D29C2" w:rsidP="005D29C2">
      <w:pPr>
        <w:pStyle w:val="aa"/>
        <w:widowControl w:val="0"/>
        <w:autoSpaceDE w:val="0"/>
        <w:rPr>
          <w:szCs w:val="30"/>
          <w:lang w:val="ru-RU"/>
        </w:rPr>
      </w:pPr>
      <w:r w:rsidRPr="005D29C2">
        <w:rPr>
          <w:szCs w:val="30"/>
          <w:lang w:val="ru-RU"/>
        </w:rPr>
        <w:t>Данные об отчислениях на социальные нужды представлены в таблице 14.</w:t>
      </w:r>
    </w:p>
    <w:p w14:paraId="4B7A813E" w14:textId="15BCDF83" w:rsidR="005D29C2" w:rsidRPr="00C633F7" w:rsidRDefault="00F40C50" w:rsidP="005D29C2">
      <w:pPr>
        <w:pStyle w:val="aa"/>
        <w:widowControl w:val="0"/>
        <w:autoSpaceDE w:val="0"/>
        <w:ind w:firstLine="142"/>
        <w:rPr>
          <w:rFonts w:eastAsia="Calibri"/>
          <w:szCs w:val="30"/>
          <w:lang w:val="ru-RU" w:eastAsia="en-US"/>
        </w:rPr>
      </w:pPr>
      <w:r>
        <w:rPr>
          <w:rFonts w:eastAsia="Calibri"/>
          <w:szCs w:val="30"/>
          <w:lang w:val="ru-RU" w:eastAsia="en-US"/>
        </w:rPr>
        <w:t>Таблица</w:t>
      </w:r>
      <w:r w:rsidR="005D29C2" w:rsidRPr="00C633F7">
        <w:rPr>
          <w:rFonts w:eastAsia="Calibri"/>
          <w:szCs w:val="30"/>
          <w:lang w:val="ru-RU" w:eastAsia="en-US"/>
        </w:rPr>
        <w:t xml:space="preserve"> </w:t>
      </w:r>
      <w:r w:rsidR="00EE1EFF">
        <w:rPr>
          <w:rFonts w:eastAsia="Calibri"/>
          <w:szCs w:val="30"/>
          <w:lang w:val="ru-RU" w:eastAsia="en-US"/>
        </w:rPr>
        <w:t>6.</w:t>
      </w:r>
      <w:r w:rsidR="005D29C2" w:rsidRPr="00C633F7">
        <w:rPr>
          <w:rFonts w:eastAsia="Calibri"/>
          <w:szCs w:val="30"/>
          <w:lang w:val="ru-RU" w:eastAsia="en-US"/>
        </w:rPr>
        <w:t>4 – Отчисления на социальные нужды</w:t>
      </w:r>
    </w:p>
    <w:tbl>
      <w:tblPr>
        <w:tblStyle w:val="16"/>
        <w:tblW w:w="9639" w:type="dxa"/>
        <w:tblInd w:w="137" w:type="dxa"/>
        <w:tblLook w:val="04A0" w:firstRow="1" w:lastRow="0" w:firstColumn="1" w:lastColumn="0" w:noHBand="0" w:noVBand="1"/>
      </w:tblPr>
      <w:tblGrid>
        <w:gridCol w:w="5103"/>
        <w:gridCol w:w="1559"/>
        <w:gridCol w:w="1560"/>
        <w:gridCol w:w="1417"/>
      </w:tblGrid>
      <w:tr w:rsidR="005D29C2" w:rsidRPr="0058183E" w14:paraId="43021A82" w14:textId="77777777" w:rsidTr="006516B1">
        <w:tc>
          <w:tcPr>
            <w:tcW w:w="5103" w:type="dxa"/>
            <w:vAlign w:val="center"/>
          </w:tcPr>
          <w:p w14:paraId="35BCF1EE" w14:textId="77777777" w:rsidR="005D29C2" w:rsidRPr="007A2182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A2182">
              <w:rPr>
                <w:rFonts w:ascii="Times New Roman" w:hAnsi="Times New Roman" w:cs="Times New Roman"/>
                <w:b/>
                <w:bCs/>
              </w:rPr>
              <w:t>Вид</w:t>
            </w:r>
          </w:p>
        </w:tc>
        <w:tc>
          <w:tcPr>
            <w:tcW w:w="1559" w:type="dxa"/>
            <w:vAlign w:val="center"/>
          </w:tcPr>
          <w:p w14:paraId="2C99F91A" w14:textId="77777777" w:rsidR="005D29C2" w:rsidRPr="007A2182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A2182">
              <w:rPr>
                <w:rFonts w:ascii="Times New Roman" w:hAnsi="Times New Roman" w:cs="Times New Roman"/>
                <w:b/>
                <w:bCs/>
              </w:rPr>
              <w:t>Начислено заработной платы, руб.</w:t>
            </w:r>
          </w:p>
        </w:tc>
        <w:tc>
          <w:tcPr>
            <w:tcW w:w="1560" w:type="dxa"/>
            <w:vAlign w:val="center"/>
          </w:tcPr>
          <w:p w14:paraId="29F6126B" w14:textId="77777777" w:rsidR="005D29C2" w:rsidRPr="007A2182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A2182">
              <w:rPr>
                <w:rFonts w:ascii="Times New Roman" w:hAnsi="Times New Roman" w:cs="Times New Roman"/>
                <w:b/>
                <w:bCs/>
              </w:rPr>
              <w:t>Отчисления</w:t>
            </w:r>
          </w:p>
          <w:p w14:paraId="602D60A5" w14:textId="77777777" w:rsidR="005D29C2" w:rsidRPr="007A2182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A2182">
              <w:rPr>
                <w:rFonts w:ascii="Times New Roman" w:hAnsi="Times New Roman" w:cs="Times New Roman"/>
                <w:b/>
                <w:bCs/>
              </w:rPr>
              <w:t>%</w:t>
            </w:r>
          </w:p>
        </w:tc>
        <w:tc>
          <w:tcPr>
            <w:tcW w:w="1417" w:type="dxa"/>
            <w:vAlign w:val="center"/>
          </w:tcPr>
          <w:p w14:paraId="47E1889C" w14:textId="77777777" w:rsidR="005D29C2" w:rsidRPr="007A2182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A2182">
              <w:rPr>
                <w:rFonts w:ascii="Times New Roman" w:hAnsi="Times New Roman" w:cs="Times New Roman"/>
                <w:b/>
                <w:bCs/>
              </w:rPr>
              <w:t>Сумма,</w:t>
            </w:r>
          </w:p>
          <w:p w14:paraId="3242AD60" w14:textId="77777777" w:rsidR="005D29C2" w:rsidRPr="007A2182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A2182">
              <w:rPr>
                <w:rFonts w:ascii="Times New Roman" w:hAnsi="Times New Roman" w:cs="Times New Roman"/>
                <w:b/>
                <w:bCs/>
              </w:rPr>
              <w:t>руб.</w:t>
            </w:r>
          </w:p>
        </w:tc>
      </w:tr>
      <w:tr w:rsidR="005D29C2" w:rsidRPr="0058183E" w14:paraId="412F2D6F" w14:textId="77777777" w:rsidTr="006516B1">
        <w:tc>
          <w:tcPr>
            <w:tcW w:w="5103" w:type="dxa"/>
          </w:tcPr>
          <w:p w14:paraId="42BFD6E0" w14:textId="77777777" w:rsidR="005D29C2" w:rsidRPr="007A2182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7A2182">
              <w:rPr>
                <w:rFonts w:ascii="Times New Roman" w:eastAsia="Calibri" w:hAnsi="Times New Roman" w:cs="Times New Roman"/>
                <w:lang w:eastAsia="en-US"/>
              </w:rPr>
              <w:t>Фонд социального страхования РФ</w:t>
            </w:r>
          </w:p>
        </w:tc>
        <w:tc>
          <w:tcPr>
            <w:tcW w:w="1559" w:type="dxa"/>
            <w:vMerge w:val="restart"/>
            <w:vAlign w:val="center"/>
          </w:tcPr>
          <w:p w14:paraId="54A32D8F" w14:textId="795261CB" w:rsidR="005D29C2" w:rsidRPr="007A2182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7A2182">
              <w:rPr>
                <w:rFonts w:ascii="Times New Roman" w:eastAsia="Calibri" w:hAnsi="Times New Roman" w:cs="Times New Roman"/>
                <w:lang w:eastAsia="en-US"/>
              </w:rPr>
              <w:t>1</w:t>
            </w:r>
            <w:r w:rsidR="00535E61">
              <w:rPr>
                <w:rFonts w:ascii="Times New Roman" w:eastAsia="Calibri" w:hAnsi="Times New Roman" w:cs="Times New Roman"/>
                <w:lang w:eastAsia="en-US"/>
              </w:rPr>
              <w:t>65</w:t>
            </w:r>
            <w:r w:rsidRPr="007A2182">
              <w:rPr>
                <w:rFonts w:ascii="Times New Roman" w:eastAsia="Calibri" w:hAnsi="Times New Roman" w:cs="Times New Roman"/>
                <w:lang w:eastAsia="en-US"/>
              </w:rPr>
              <w:t xml:space="preserve"> 000</w:t>
            </w:r>
          </w:p>
        </w:tc>
        <w:tc>
          <w:tcPr>
            <w:tcW w:w="1560" w:type="dxa"/>
          </w:tcPr>
          <w:p w14:paraId="1317AD28" w14:textId="77777777" w:rsidR="005D29C2" w:rsidRPr="007A2182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7A2182">
              <w:rPr>
                <w:rFonts w:ascii="Times New Roman" w:eastAsia="Calibri" w:hAnsi="Times New Roman" w:cs="Times New Roman"/>
                <w:lang w:eastAsia="en-US"/>
              </w:rPr>
              <w:t>2,9</w:t>
            </w:r>
          </w:p>
        </w:tc>
        <w:tc>
          <w:tcPr>
            <w:tcW w:w="1417" w:type="dxa"/>
          </w:tcPr>
          <w:p w14:paraId="0E5A81B8" w14:textId="6727F574" w:rsidR="005D29C2" w:rsidRPr="00535E61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lang w:val="en-US" w:eastAsia="en-US"/>
              </w:rPr>
              <w:t>4785</w:t>
            </w:r>
          </w:p>
        </w:tc>
      </w:tr>
      <w:tr w:rsidR="005D29C2" w:rsidRPr="0058183E" w14:paraId="559C0828" w14:textId="77777777" w:rsidTr="006516B1">
        <w:tc>
          <w:tcPr>
            <w:tcW w:w="5103" w:type="dxa"/>
          </w:tcPr>
          <w:p w14:paraId="49EEE100" w14:textId="77777777" w:rsidR="005D29C2" w:rsidRPr="007A2182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7A2182">
              <w:rPr>
                <w:rFonts w:ascii="Times New Roman" w:eastAsia="Calibri" w:hAnsi="Times New Roman" w:cs="Times New Roman"/>
                <w:lang w:eastAsia="en-US"/>
              </w:rPr>
              <w:t>Фонд обязательного медицинского страхования</w:t>
            </w:r>
          </w:p>
        </w:tc>
        <w:tc>
          <w:tcPr>
            <w:tcW w:w="1559" w:type="dxa"/>
            <w:vMerge/>
          </w:tcPr>
          <w:p w14:paraId="6C3AA97E" w14:textId="77777777" w:rsidR="005D29C2" w:rsidRPr="007A2182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</w:p>
        </w:tc>
        <w:tc>
          <w:tcPr>
            <w:tcW w:w="1560" w:type="dxa"/>
          </w:tcPr>
          <w:p w14:paraId="21854794" w14:textId="77777777" w:rsidR="005D29C2" w:rsidRPr="007A2182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7A2182">
              <w:rPr>
                <w:rFonts w:ascii="Times New Roman" w:eastAsia="Calibri" w:hAnsi="Times New Roman" w:cs="Times New Roman"/>
                <w:lang w:eastAsia="en-US"/>
              </w:rPr>
              <w:t>5,1</w:t>
            </w:r>
          </w:p>
        </w:tc>
        <w:tc>
          <w:tcPr>
            <w:tcW w:w="1417" w:type="dxa"/>
          </w:tcPr>
          <w:p w14:paraId="1117B589" w14:textId="569585EC" w:rsidR="005D29C2" w:rsidRPr="00535E61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lang w:val="en-US" w:eastAsia="en-US"/>
              </w:rPr>
              <w:t>8415</w:t>
            </w:r>
          </w:p>
        </w:tc>
      </w:tr>
      <w:tr w:rsidR="005D29C2" w:rsidRPr="0058183E" w14:paraId="15584D75" w14:textId="77777777" w:rsidTr="006516B1">
        <w:tc>
          <w:tcPr>
            <w:tcW w:w="5103" w:type="dxa"/>
          </w:tcPr>
          <w:p w14:paraId="5DF1D9FF" w14:textId="77777777" w:rsidR="005D29C2" w:rsidRPr="007A2182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7A2182">
              <w:rPr>
                <w:rFonts w:ascii="Times New Roman" w:eastAsia="Calibri" w:hAnsi="Times New Roman" w:cs="Times New Roman"/>
                <w:lang w:eastAsia="en-US"/>
              </w:rPr>
              <w:t>Пенсионный фонд РФ</w:t>
            </w:r>
          </w:p>
        </w:tc>
        <w:tc>
          <w:tcPr>
            <w:tcW w:w="1559" w:type="dxa"/>
            <w:vMerge/>
          </w:tcPr>
          <w:p w14:paraId="2244E1F5" w14:textId="77777777" w:rsidR="005D29C2" w:rsidRPr="007A2182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</w:p>
        </w:tc>
        <w:tc>
          <w:tcPr>
            <w:tcW w:w="1560" w:type="dxa"/>
          </w:tcPr>
          <w:p w14:paraId="479D3112" w14:textId="77777777" w:rsidR="005D29C2" w:rsidRPr="000E52B4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val="en-US" w:eastAsia="en-US"/>
              </w:rPr>
            </w:pPr>
            <w:r w:rsidRPr="007A2182">
              <w:rPr>
                <w:rFonts w:ascii="Times New Roman" w:eastAsia="Calibri" w:hAnsi="Times New Roman" w:cs="Times New Roman"/>
                <w:lang w:eastAsia="en-US"/>
              </w:rPr>
              <w:t>22</w:t>
            </w:r>
          </w:p>
        </w:tc>
        <w:tc>
          <w:tcPr>
            <w:tcW w:w="1417" w:type="dxa"/>
          </w:tcPr>
          <w:p w14:paraId="74705ACD" w14:textId="36E5BDC3" w:rsidR="005D29C2" w:rsidRPr="00535E61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lang w:val="en-US" w:eastAsia="en-US"/>
              </w:rPr>
              <w:t>36</w:t>
            </w:r>
            <w:r w:rsidR="00F75E5C">
              <w:rPr>
                <w:rFonts w:ascii="Times New Roman" w:eastAsia="Calibri" w:hAnsi="Times New Roman" w:cs="Times New Roman"/>
                <w:lang w:eastAsia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lang w:val="en-US" w:eastAsia="en-US"/>
              </w:rPr>
              <w:t>300</w:t>
            </w:r>
          </w:p>
        </w:tc>
      </w:tr>
      <w:tr w:rsidR="005D29C2" w:rsidRPr="0058183E" w14:paraId="44D9B3CA" w14:textId="77777777" w:rsidTr="006516B1">
        <w:tc>
          <w:tcPr>
            <w:tcW w:w="8222" w:type="dxa"/>
            <w:gridSpan w:val="3"/>
          </w:tcPr>
          <w:p w14:paraId="77A03307" w14:textId="77777777" w:rsidR="005D29C2" w:rsidRPr="007A2182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7A2182">
              <w:rPr>
                <w:rFonts w:ascii="Times New Roman" w:eastAsia="Calibri" w:hAnsi="Times New Roman" w:cs="Times New Roman"/>
                <w:lang w:eastAsia="en-US"/>
              </w:rPr>
              <w:t>Итого</w:t>
            </w:r>
          </w:p>
        </w:tc>
        <w:tc>
          <w:tcPr>
            <w:tcW w:w="1417" w:type="dxa"/>
          </w:tcPr>
          <w:p w14:paraId="57D29637" w14:textId="26ADB097" w:rsidR="005D29C2" w:rsidRPr="00535E61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val="en-US" w:eastAsia="en-US"/>
              </w:rPr>
            </w:pPr>
            <w:r>
              <w:rPr>
                <w:rFonts w:ascii="Times New Roman" w:eastAsia="Calibri" w:hAnsi="Times New Roman" w:cs="Times New Roman"/>
                <w:lang w:val="en-US" w:eastAsia="en-US"/>
              </w:rPr>
              <w:t>49</w:t>
            </w:r>
            <w:r w:rsidR="00F75E5C">
              <w:rPr>
                <w:rFonts w:ascii="Times New Roman" w:eastAsia="Calibri" w:hAnsi="Times New Roman" w:cs="Times New Roman"/>
                <w:lang w:eastAsia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lang w:val="en-US" w:eastAsia="en-US"/>
              </w:rPr>
              <w:t>500</w:t>
            </w:r>
          </w:p>
        </w:tc>
      </w:tr>
    </w:tbl>
    <w:p w14:paraId="6ED3373A" w14:textId="7A25DE73" w:rsidR="005D29C2" w:rsidRPr="00C633F7" w:rsidRDefault="005D29C2" w:rsidP="005D29C2">
      <w:pPr>
        <w:pStyle w:val="2"/>
        <w:rPr>
          <w:b w:val="0"/>
          <w:bCs w:val="0"/>
          <w:lang w:val="ru-RU" w:eastAsia="en-US"/>
        </w:rPr>
      </w:pPr>
      <w:bookmarkStart w:id="100" w:name="_Toc106349579"/>
      <w:bookmarkStart w:id="101" w:name="_Toc106599064"/>
      <w:bookmarkStart w:id="102" w:name="_Toc106612836"/>
      <w:bookmarkStart w:id="103" w:name="_Toc168503943"/>
      <w:r w:rsidRPr="002579A1">
        <w:rPr>
          <w:lang w:eastAsia="en-US"/>
        </w:rPr>
        <w:t>6.</w:t>
      </w:r>
      <w:r w:rsidR="008039FE">
        <w:rPr>
          <w:lang w:val="ru-RU" w:eastAsia="en-US"/>
        </w:rPr>
        <w:t>6</w:t>
      </w:r>
      <w:r w:rsidRPr="002579A1">
        <w:rPr>
          <w:lang w:eastAsia="en-US"/>
        </w:rPr>
        <w:t xml:space="preserve"> </w:t>
      </w:r>
      <w:r w:rsidR="00C633F7">
        <w:rPr>
          <w:lang w:val="ru-RU"/>
        </w:rPr>
        <w:t>Себестоимость</w:t>
      </w:r>
      <w:r w:rsidRPr="002579A1">
        <w:rPr>
          <w:lang w:eastAsia="en-US"/>
        </w:rPr>
        <w:t xml:space="preserve"> </w:t>
      </w:r>
      <w:bookmarkEnd w:id="100"/>
      <w:bookmarkEnd w:id="101"/>
      <w:bookmarkEnd w:id="102"/>
      <w:r w:rsidR="00C633F7">
        <w:rPr>
          <w:lang w:val="ru-RU" w:eastAsia="en-US"/>
        </w:rPr>
        <w:t>проекта</w:t>
      </w:r>
      <w:bookmarkEnd w:id="103"/>
    </w:p>
    <w:p w14:paraId="37FAAD06" w14:textId="2C6E5974" w:rsidR="005D29C2" w:rsidRPr="005D29C2" w:rsidRDefault="005D29C2" w:rsidP="005D29C2">
      <w:pPr>
        <w:pStyle w:val="aa"/>
        <w:widowControl w:val="0"/>
        <w:autoSpaceDE w:val="0"/>
        <w:rPr>
          <w:szCs w:val="30"/>
          <w:lang w:val="ru-RU"/>
        </w:rPr>
      </w:pPr>
      <w:r w:rsidRPr="005D29C2">
        <w:rPr>
          <w:szCs w:val="30"/>
          <w:lang w:val="ru-RU"/>
        </w:rPr>
        <w:t xml:space="preserve">В таблице </w:t>
      </w:r>
      <w:r w:rsidR="006B3A6C">
        <w:rPr>
          <w:szCs w:val="30"/>
          <w:lang w:val="ru-RU"/>
        </w:rPr>
        <w:t>6.</w:t>
      </w:r>
      <w:r w:rsidRPr="005D29C2">
        <w:rPr>
          <w:szCs w:val="30"/>
          <w:lang w:val="ru-RU"/>
        </w:rPr>
        <w:t>5 представлен расчет себестоимости проекта.</w:t>
      </w:r>
    </w:p>
    <w:p w14:paraId="26CC89E3" w14:textId="7B403A49" w:rsidR="005D29C2" w:rsidRPr="00630607" w:rsidRDefault="002C148D" w:rsidP="005D29C2">
      <w:pPr>
        <w:pStyle w:val="aa"/>
        <w:widowControl w:val="0"/>
        <w:autoSpaceDE w:val="0"/>
        <w:ind w:firstLine="142"/>
        <w:rPr>
          <w:rFonts w:eastAsia="Calibri"/>
          <w:szCs w:val="30"/>
          <w:lang w:eastAsia="en-US"/>
        </w:rPr>
      </w:pPr>
      <w:r>
        <w:rPr>
          <w:rFonts w:eastAsia="Calibri"/>
          <w:szCs w:val="30"/>
          <w:lang w:val="ru-RU" w:eastAsia="en-US"/>
        </w:rPr>
        <w:t>Таблица</w:t>
      </w:r>
      <w:r w:rsidR="005D29C2">
        <w:rPr>
          <w:rFonts w:eastAsia="Calibri"/>
          <w:szCs w:val="30"/>
          <w:lang w:eastAsia="en-US"/>
        </w:rPr>
        <w:t xml:space="preserve"> </w:t>
      </w:r>
      <w:r w:rsidR="006B3A6C">
        <w:rPr>
          <w:rFonts w:eastAsia="Calibri"/>
          <w:szCs w:val="30"/>
          <w:lang w:val="ru-RU" w:eastAsia="en-US"/>
        </w:rPr>
        <w:t>6.</w:t>
      </w:r>
      <w:r w:rsidR="005D29C2">
        <w:rPr>
          <w:rFonts w:eastAsia="Calibri"/>
          <w:szCs w:val="30"/>
          <w:lang w:eastAsia="en-US"/>
        </w:rPr>
        <w:t>5</w:t>
      </w:r>
      <w:r w:rsidR="005D29C2" w:rsidRPr="00630607">
        <w:rPr>
          <w:rFonts w:eastAsia="Calibri"/>
          <w:szCs w:val="30"/>
          <w:lang w:eastAsia="en-US"/>
        </w:rPr>
        <w:t xml:space="preserve"> –</w:t>
      </w:r>
      <w:r>
        <w:rPr>
          <w:rFonts w:eastAsia="Calibri"/>
          <w:szCs w:val="30"/>
          <w:lang w:val="ru-RU" w:eastAsia="en-US"/>
        </w:rPr>
        <w:t xml:space="preserve"> Себестоимость проекта</w:t>
      </w:r>
    </w:p>
    <w:tbl>
      <w:tblPr>
        <w:tblStyle w:val="16"/>
        <w:tblW w:w="9639" w:type="dxa"/>
        <w:tblInd w:w="137" w:type="dxa"/>
        <w:tblLook w:val="04A0" w:firstRow="1" w:lastRow="0" w:firstColumn="1" w:lastColumn="0" w:noHBand="0" w:noVBand="1"/>
      </w:tblPr>
      <w:tblGrid>
        <w:gridCol w:w="7655"/>
        <w:gridCol w:w="1984"/>
      </w:tblGrid>
      <w:tr w:rsidR="005D29C2" w:rsidRPr="0058183E" w14:paraId="309FD7BE" w14:textId="77777777" w:rsidTr="006516B1">
        <w:tc>
          <w:tcPr>
            <w:tcW w:w="7655" w:type="dxa"/>
            <w:vAlign w:val="center"/>
          </w:tcPr>
          <w:p w14:paraId="0FD2809E" w14:textId="77777777" w:rsidR="005D29C2" w:rsidRPr="00F65C8E" w:rsidRDefault="005D29C2" w:rsidP="00695188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65C8E">
              <w:rPr>
                <w:rFonts w:ascii="Times New Roman" w:hAnsi="Times New Roman" w:cs="Times New Roman"/>
                <w:b/>
                <w:bCs/>
              </w:rPr>
              <w:t>Статьи затрат</w:t>
            </w:r>
          </w:p>
        </w:tc>
        <w:tc>
          <w:tcPr>
            <w:tcW w:w="1984" w:type="dxa"/>
            <w:vAlign w:val="center"/>
          </w:tcPr>
          <w:p w14:paraId="199CD4E3" w14:textId="77777777" w:rsidR="005D29C2" w:rsidRPr="00F65C8E" w:rsidRDefault="005D29C2" w:rsidP="00695188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65C8E">
              <w:rPr>
                <w:rFonts w:ascii="Times New Roman" w:hAnsi="Times New Roman" w:cs="Times New Roman"/>
                <w:b/>
                <w:bCs/>
              </w:rPr>
              <w:t>Сумма, руб.</w:t>
            </w:r>
          </w:p>
        </w:tc>
      </w:tr>
      <w:tr w:rsidR="005D29C2" w:rsidRPr="0058183E" w14:paraId="0F5B6A89" w14:textId="77777777" w:rsidTr="006516B1">
        <w:tc>
          <w:tcPr>
            <w:tcW w:w="7655" w:type="dxa"/>
          </w:tcPr>
          <w:p w14:paraId="7F244E3D" w14:textId="77777777" w:rsidR="005D29C2" w:rsidRPr="00F65C8E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F65C8E">
              <w:rPr>
                <w:rFonts w:ascii="Times New Roman" w:hAnsi="Times New Roman" w:cs="Times New Roman"/>
              </w:rPr>
              <w:t>Затраты на материальные ресурсы</w:t>
            </w:r>
          </w:p>
        </w:tc>
        <w:tc>
          <w:tcPr>
            <w:tcW w:w="1984" w:type="dxa"/>
          </w:tcPr>
          <w:p w14:paraId="2EDA7F89" w14:textId="1DAD00EE" w:rsidR="005D29C2" w:rsidRPr="00F65C8E" w:rsidRDefault="00535E61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  <w:r w:rsidR="005D29C2" w:rsidRPr="00F65C8E">
              <w:rPr>
                <w:rFonts w:ascii="Times New Roman" w:hAnsi="Times New Roman" w:cs="Times New Roman"/>
              </w:rPr>
              <w:t>0 000</w:t>
            </w:r>
          </w:p>
        </w:tc>
      </w:tr>
      <w:tr w:rsidR="005D29C2" w:rsidRPr="0058183E" w14:paraId="4367AC16" w14:textId="77777777" w:rsidTr="006516B1">
        <w:tc>
          <w:tcPr>
            <w:tcW w:w="7655" w:type="dxa"/>
          </w:tcPr>
          <w:p w14:paraId="4112D359" w14:textId="77777777" w:rsidR="005D29C2" w:rsidRPr="00F65C8E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F65C8E">
              <w:rPr>
                <w:rFonts w:ascii="Times New Roman" w:hAnsi="Times New Roman" w:cs="Times New Roman"/>
              </w:rPr>
              <w:t>Затраты на оплату труда</w:t>
            </w:r>
          </w:p>
        </w:tc>
        <w:tc>
          <w:tcPr>
            <w:tcW w:w="1984" w:type="dxa"/>
          </w:tcPr>
          <w:p w14:paraId="0A42E569" w14:textId="7FAB4F1B" w:rsidR="005D29C2" w:rsidRPr="00F65C8E" w:rsidRDefault="005D29C2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</w:rPr>
            </w:pPr>
            <w:r w:rsidRPr="00F65C8E">
              <w:rPr>
                <w:rFonts w:ascii="Times New Roman" w:hAnsi="Times New Roman" w:cs="Times New Roman"/>
              </w:rPr>
              <w:t>1</w:t>
            </w:r>
            <w:r w:rsidR="00535E61">
              <w:rPr>
                <w:rFonts w:ascii="Times New Roman" w:hAnsi="Times New Roman" w:cs="Times New Roman"/>
              </w:rPr>
              <w:t>65</w:t>
            </w:r>
            <w:r w:rsidRPr="00F65C8E">
              <w:rPr>
                <w:rFonts w:ascii="Times New Roman" w:hAnsi="Times New Roman" w:cs="Times New Roman"/>
              </w:rPr>
              <w:t xml:space="preserve"> 000</w:t>
            </w:r>
          </w:p>
        </w:tc>
      </w:tr>
      <w:tr w:rsidR="005D29C2" w:rsidRPr="0058183E" w14:paraId="6C5885E0" w14:textId="77777777" w:rsidTr="006516B1">
        <w:tc>
          <w:tcPr>
            <w:tcW w:w="7655" w:type="dxa"/>
          </w:tcPr>
          <w:p w14:paraId="7B4191A5" w14:textId="77777777" w:rsidR="005D29C2" w:rsidRPr="00F65C8E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F65C8E">
              <w:rPr>
                <w:rFonts w:ascii="Times New Roman" w:hAnsi="Times New Roman" w:cs="Times New Roman"/>
              </w:rPr>
              <w:t>Отчисление на социальные нужды</w:t>
            </w:r>
          </w:p>
        </w:tc>
        <w:tc>
          <w:tcPr>
            <w:tcW w:w="1984" w:type="dxa"/>
          </w:tcPr>
          <w:p w14:paraId="1D7D55FD" w14:textId="604C30C7" w:rsidR="005D29C2" w:rsidRPr="00535E61" w:rsidRDefault="0050164C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49 500</w:t>
            </w:r>
          </w:p>
        </w:tc>
      </w:tr>
      <w:tr w:rsidR="005D29C2" w:rsidRPr="0058183E" w14:paraId="30131F8E" w14:textId="77777777" w:rsidTr="006516B1">
        <w:tc>
          <w:tcPr>
            <w:tcW w:w="7655" w:type="dxa"/>
          </w:tcPr>
          <w:p w14:paraId="1B14E0B5" w14:textId="77777777" w:rsidR="005D29C2" w:rsidRPr="00F65C8E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F65C8E">
              <w:rPr>
                <w:rFonts w:ascii="Times New Roman" w:hAnsi="Times New Roman" w:cs="Times New Roman"/>
              </w:rPr>
              <w:t>Итого по смете</w:t>
            </w:r>
          </w:p>
        </w:tc>
        <w:tc>
          <w:tcPr>
            <w:tcW w:w="1984" w:type="dxa"/>
          </w:tcPr>
          <w:p w14:paraId="0AFD3CD3" w14:textId="1B0E6116" w:rsidR="005D29C2" w:rsidRPr="00F65C8E" w:rsidRDefault="005D29C2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</w:rPr>
            </w:pPr>
            <w:r w:rsidRPr="00F65C8E">
              <w:rPr>
                <w:rFonts w:ascii="Times New Roman" w:hAnsi="Times New Roman" w:cs="Times New Roman"/>
              </w:rPr>
              <w:t>3</w:t>
            </w:r>
            <w:r w:rsidR="004B01DE">
              <w:rPr>
                <w:rFonts w:ascii="Times New Roman" w:hAnsi="Times New Roman" w:cs="Times New Roman"/>
                <w:lang w:val="en-US"/>
              </w:rPr>
              <w:t>04</w:t>
            </w:r>
            <w:r w:rsidRPr="00F65C8E">
              <w:rPr>
                <w:rFonts w:ascii="Times New Roman" w:hAnsi="Times New Roman" w:cs="Times New Roman"/>
              </w:rPr>
              <w:t xml:space="preserve"> </w:t>
            </w:r>
            <w:r w:rsidR="004B01DE">
              <w:rPr>
                <w:rFonts w:ascii="Times New Roman" w:hAnsi="Times New Roman" w:cs="Times New Roman"/>
                <w:lang w:val="en-US"/>
              </w:rPr>
              <w:t>5</w:t>
            </w:r>
            <w:r w:rsidRPr="00F65C8E">
              <w:rPr>
                <w:rFonts w:ascii="Times New Roman" w:hAnsi="Times New Roman" w:cs="Times New Roman"/>
              </w:rPr>
              <w:t>00</w:t>
            </w:r>
          </w:p>
        </w:tc>
      </w:tr>
    </w:tbl>
    <w:p w14:paraId="68AE4733" w14:textId="6E43E684" w:rsidR="005D29C2" w:rsidRPr="006516B1" w:rsidRDefault="005D29C2" w:rsidP="005D29C2">
      <w:pPr>
        <w:pStyle w:val="2"/>
        <w:rPr>
          <w:b w:val="0"/>
          <w:bCs w:val="0"/>
          <w:lang w:val="ru-RU" w:eastAsia="en-US"/>
        </w:rPr>
      </w:pPr>
      <w:bookmarkStart w:id="104" w:name="_Toc106349580"/>
      <w:bookmarkStart w:id="105" w:name="_Toc106599065"/>
      <w:bookmarkStart w:id="106" w:name="_Toc106612837"/>
      <w:bookmarkStart w:id="107" w:name="_Toc168503944"/>
      <w:r w:rsidRPr="006516B1">
        <w:rPr>
          <w:lang w:val="ru-RU" w:eastAsia="en-US"/>
        </w:rPr>
        <w:t>6.</w:t>
      </w:r>
      <w:r w:rsidR="008039FE">
        <w:rPr>
          <w:lang w:val="ru-RU" w:eastAsia="en-US"/>
        </w:rPr>
        <w:t>7</w:t>
      </w:r>
      <w:r w:rsidRPr="006516B1">
        <w:rPr>
          <w:lang w:val="ru-RU" w:eastAsia="en-US"/>
        </w:rPr>
        <w:t xml:space="preserve"> </w:t>
      </w:r>
      <w:r w:rsidR="00D44896">
        <w:rPr>
          <w:lang w:val="ru-RU" w:eastAsia="en-US"/>
        </w:rPr>
        <w:t>Расчёт</w:t>
      </w:r>
      <w:r w:rsidRPr="006516B1">
        <w:rPr>
          <w:lang w:val="ru-RU" w:eastAsia="en-US"/>
        </w:rPr>
        <w:t xml:space="preserve"> </w:t>
      </w:r>
      <w:r w:rsidR="00D44896">
        <w:rPr>
          <w:lang w:val="ru-RU" w:eastAsia="en-US"/>
        </w:rPr>
        <w:t xml:space="preserve">плановой </w:t>
      </w:r>
      <w:bookmarkEnd w:id="104"/>
      <w:bookmarkEnd w:id="105"/>
      <w:bookmarkEnd w:id="106"/>
      <w:r w:rsidR="00D44896">
        <w:rPr>
          <w:lang w:val="ru-RU" w:eastAsia="en-US"/>
        </w:rPr>
        <w:t>прибыли</w:t>
      </w:r>
      <w:bookmarkEnd w:id="107"/>
    </w:p>
    <w:p w14:paraId="00EE6DB6" w14:textId="185F1B0E" w:rsidR="005D29C2" w:rsidRPr="00623658" w:rsidRDefault="00D44896" w:rsidP="00EC1716">
      <w:pPr>
        <w:rPr>
          <w:lang w:val="ru-RU"/>
        </w:rPr>
      </w:pPr>
      <w:r>
        <w:rPr>
          <w:lang w:val="ru-RU"/>
        </w:rPr>
        <w:t xml:space="preserve">Прибыль </w:t>
      </w:r>
      <w:r w:rsidR="005D29C2" w:rsidRPr="00623658">
        <w:rPr>
          <w:lang w:val="ru-RU"/>
        </w:rPr>
        <w:t xml:space="preserve">П </w:t>
      </w:r>
      <w:r>
        <w:rPr>
          <w:lang w:val="ru-RU"/>
        </w:rPr>
        <w:t xml:space="preserve">рассчитывается </w:t>
      </w:r>
      <w:r w:rsidR="00623658">
        <w:rPr>
          <w:lang w:val="ru-RU"/>
        </w:rPr>
        <w:t>по формуле</w:t>
      </w:r>
    </w:p>
    <w:p w14:paraId="55F38E19" w14:textId="24A30B03" w:rsidR="005D29C2" w:rsidRPr="006516B1" w:rsidRDefault="005D29C2" w:rsidP="00EC1716">
      <w:pPr>
        <w:jc w:val="center"/>
        <w:rPr>
          <w:szCs w:val="28"/>
          <w:lang w:val="ru-RU" w:eastAsia="en-US"/>
        </w:rPr>
      </w:pPr>
      <m:oMath>
        <m:r>
          <w:rPr>
            <w:rFonts w:ascii="Cambria Math" w:eastAsia="Calibri" w:hAnsi="Cambria Math"/>
            <w:szCs w:val="28"/>
            <w:lang w:val="ru-RU" w:eastAsia="en-US"/>
          </w:rPr>
          <m:t>П=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val="ru-RU" w:eastAsia="en-US"/>
                  </w:rPr>
                  <m:t>С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val="ru-RU" w:eastAsia="en-US"/>
                  </w:rPr>
                  <m:t>пол</m:t>
                </m:r>
              </m:sub>
            </m:sSub>
            <m:r>
              <w:rPr>
                <w:rFonts w:ascii="Cambria Math" w:eastAsia="Calibri" w:hAnsi="Cambria Math"/>
                <w:szCs w:val="28"/>
                <w:lang w:val="ru-RU" w:eastAsia="en-US"/>
              </w:rPr>
              <m:t>×</m:t>
            </m:r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val="ru-RU" w:eastAsia="en-US"/>
                  </w:rPr>
                  <m:t>Р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val="ru-RU" w:eastAsia="en-US"/>
                  </w:rPr>
                  <m:t>н</m:t>
                </m:r>
              </m:sub>
            </m:sSub>
          </m:num>
          <m:den>
            <m:r>
              <w:rPr>
                <w:rFonts w:ascii="Cambria Math" w:eastAsia="Calibri" w:hAnsi="Cambria Math"/>
                <w:szCs w:val="28"/>
                <w:lang w:val="ru-RU" w:eastAsia="en-US"/>
              </w:rPr>
              <m:t>100</m:t>
            </m:r>
          </m:den>
        </m:f>
      </m:oMath>
      <w:r w:rsidRPr="006516B1">
        <w:rPr>
          <w:szCs w:val="28"/>
          <w:lang w:val="ru-RU" w:eastAsia="en-US"/>
        </w:rPr>
        <w:t>,</w:t>
      </w:r>
    </w:p>
    <w:p w14:paraId="0261164A" w14:textId="3DEF3E1B" w:rsidR="00FA7A66" w:rsidRPr="00704C5C" w:rsidRDefault="005D29C2" w:rsidP="008039FE">
      <w:pPr>
        <w:rPr>
          <w:lang w:val="ru-RU"/>
        </w:rPr>
      </w:pPr>
      <w:r w:rsidRPr="005D29C2">
        <w:rPr>
          <w:szCs w:val="28"/>
          <w:lang w:val="ru-RU"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Pr="005D29C2">
        <w:rPr>
          <w:lang w:val="ru-RU"/>
        </w:rPr>
        <w:t xml:space="preserve"> – полная себестоимость, руб.;</w:t>
      </w:r>
      <w:r w:rsidR="00FA7A66" w:rsidRPr="00704C5C">
        <w:rPr>
          <w:lang w:val="ru-RU"/>
        </w:rPr>
        <w:br w:type="page"/>
      </w:r>
    </w:p>
    <w:p w14:paraId="2434183E" w14:textId="07F5F914" w:rsidR="00372B32" w:rsidRDefault="00000000" w:rsidP="00EC1716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н</m:t>
            </m:r>
          </m:sub>
        </m:sSub>
      </m:oMath>
      <w:r w:rsidR="005D29C2" w:rsidRPr="005D29C2">
        <w:rPr>
          <w:lang w:val="ru-RU"/>
        </w:rPr>
        <w:t xml:space="preserve"> – норма рентабельности.</w:t>
      </w:r>
    </w:p>
    <w:p w14:paraId="7D92D8C3" w14:textId="77777777" w:rsidR="005D29C2" w:rsidRPr="005D29C2" w:rsidRDefault="005D29C2" w:rsidP="00EC1716">
      <w:pPr>
        <w:rPr>
          <w:lang w:val="ru-RU"/>
        </w:rPr>
      </w:pPr>
      <w:r w:rsidRPr="005D29C2">
        <w:rPr>
          <w:lang w:val="ru-RU"/>
        </w:rPr>
        <w:t>При норме рентабельности 50% плановая прибыль составить:</w:t>
      </w:r>
    </w:p>
    <w:p w14:paraId="0592B3AB" w14:textId="21E5CA4E" w:rsidR="005D29C2" w:rsidRPr="005D29C2" w:rsidRDefault="005D29C2" w:rsidP="00357FD4">
      <w:pPr>
        <w:jc w:val="center"/>
        <w:rPr>
          <w:lang w:val="ru-RU"/>
        </w:rPr>
      </w:pPr>
      <w:r w:rsidRPr="005D29C2">
        <w:rPr>
          <w:lang w:val="ru-RU"/>
        </w:rPr>
        <w:t>П = 3</w:t>
      </w:r>
      <w:r w:rsidR="00357FD4" w:rsidRPr="00704C5C">
        <w:rPr>
          <w:lang w:val="ru-RU"/>
        </w:rPr>
        <w:t>04</w:t>
      </w:r>
      <w:r>
        <w:t> </w:t>
      </w:r>
      <w:r w:rsidR="00357FD4" w:rsidRPr="00704C5C">
        <w:rPr>
          <w:lang w:val="ru-RU"/>
        </w:rPr>
        <w:t>5</w:t>
      </w:r>
      <w:r w:rsidRPr="005D29C2">
        <w:rPr>
          <w:lang w:val="ru-RU"/>
        </w:rPr>
        <w:t>00</w:t>
      </w:r>
      <m:oMath>
        <m:r>
          <w:rPr>
            <w:rFonts w:ascii="Cambria Math" w:hAnsi="Cambria Math"/>
            <w:lang w:val="ru-RU"/>
          </w:rPr>
          <m:t xml:space="preserve"> </m:t>
        </m:r>
        <m:r>
          <m:rPr>
            <m:sty m:val="p"/>
          </m:rPr>
          <w:rPr>
            <w:rFonts w:ascii="Cambria Math" w:hAnsi="Cambria Math"/>
            <w:lang w:val="ru-RU"/>
          </w:rPr>
          <m:t>×</m:t>
        </m:r>
      </m:oMath>
      <w:r w:rsidRPr="005D29C2">
        <w:rPr>
          <w:lang w:val="ru-RU"/>
        </w:rPr>
        <w:t xml:space="preserve"> 50% / 100% = 1</w:t>
      </w:r>
      <w:r w:rsidR="00357FD4" w:rsidRPr="00704C5C">
        <w:rPr>
          <w:lang w:val="ru-RU"/>
        </w:rPr>
        <w:t>52</w:t>
      </w:r>
      <w:r w:rsidRPr="003E3C4F">
        <w:t> </w:t>
      </w:r>
      <w:r w:rsidR="00357FD4" w:rsidRPr="00704C5C">
        <w:rPr>
          <w:lang w:val="ru-RU"/>
        </w:rPr>
        <w:t>250</w:t>
      </w:r>
      <w:r w:rsidRPr="005D29C2">
        <w:rPr>
          <w:lang w:val="ru-RU"/>
        </w:rPr>
        <w:t xml:space="preserve"> руб.</w:t>
      </w:r>
    </w:p>
    <w:p w14:paraId="6803604A" w14:textId="77777777" w:rsidR="005D29C2" w:rsidRPr="005D29C2" w:rsidRDefault="005D29C2" w:rsidP="00EC1716">
      <w:pPr>
        <w:rPr>
          <w:lang w:val="ru-RU"/>
        </w:rPr>
      </w:pPr>
      <w:r w:rsidRPr="005D29C2">
        <w:rPr>
          <w:lang w:val="ru-RU"/>
        </w:rPr>
        <w:t xml:space="preserve">Полная стоимость проекта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пр</m:t>
            </m:r>
          </m:sub>
        </m:sSub>
      </m:oMath>
      <w:r w:rsidRPr="005D29C2">
        <w:rPr>
          <w:lang w:val="ru-RU"/>
        </w:rPr>
        <w:t xml:space="preserve"> определяется как сумма себестоимости проекта и прибыли:</w:t>
      </w:r>
    </w:p>
    <w:p w14:paraId="6491E76C" w14:textId="37F38243" w:rsidR="005D29C2" w:rsidRPr="005D29C2" w:rsidRDefault="00000000" w:rsidP="00EC1716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5D29C2" w:rsidRPr="005D29C2">
        <w:rPr>
          <w:lang w:val="ru-RU"/>
        </w:rPr>
        <w:t>= 3</w:t>
      </w:r>
      <w:r w:rsidR="00357FD4" w:rsidRPr="00A454F0">
        <w:rPr>
          <w:lang w:val="ru-RU"/>
        </w:rPr>
        <w:t>04</w:t>
      </w:r>
      <w:r w:rsidR="005D29C2" w:rsidRPr="005D29C2">
        <w:rPr>
          <w:lang w:val="ru-RU"/>
        </w:rPr>
        <w:t xml:space="preserve"> </w:t>
      </w:r>
      <w:r w:rsidR="00357FD4" w:rsidRPr="00A454F0">
        <w:rPr>
          <w:lang w:val="ru-RU"/>
        </w:rPr>
        <w:t>5</w:t>
      </w:r>
      <w:r w:rsidR="005D29C2" w:rsidRPr="005D29C2">
        <w:rPr>
          <w:lang w:val="ru-RU"/>
        </w:rPr>
        <w:t>00 + 1</w:t>
      </w:r>
      <w:r w:rsidR="00357FD4" w:rsidRPr="00A454F0">
        <w:rPr>
          <w:lang w:val="ru-RU"/>
        </w:rPr>
        <w:t>52</w:t>
      </w:r>
      <w:r w:rsidR="005D29C2" w:rsidRPr="003E3C4F">
        <w:t> </w:t>
      </w:r>
      <w:r w:rsidR="00357FD4" w:rsidRPr="00A454F0">
        <w:rPr>
          <w:lang w:val="ru-RU"/>
        </w:rPr>
        <w:t>250</w:t>
      </w:r>
      <w:r w:rsidR="005D29C2" w:rsidRPr="005D29C2">
        <w:rPr>
          <w:lang w:val="ru-RU"/>
        </w:rPr>
        <w:t xml:space="preserve"> = </w:t>
      </w:r>
      <w:r w:rsidR="00357FD4" w:rsidRPr="00A454F0">
        <w:rPr>
          <w:lang w:val="ru-RU"/>
        </w:rPr>
        <w:t>456</w:t>
      </w:r>
      <w:r w:rsidR="00357FD4">
        <w:t> </w:t>
      </w:r>
      <w:r w:rsidR="00357FD4" w:rsidRPr="00A454F0">
        <w:rPr>
          <w:lang w:val="ru-RU"/>
        </w:rPr>
        <w:t xml:space="preserve">750 </w:t>
      </w:r>
      <w:r w:rsidR="005D29C2" w:rsidRPr="005D29C2">
        <w:rPr>
          <w:lang w:val="ru-RU"/>
        </w:rPr>
        <w:t>руб.</w:t>
      </w:r>
    </w:p>
    <w:p w14:paraId="4C6813B1" w14:textId="132D4B60" w:rsidR="005D29C2" w:rsidRPr="005D29C2" w:rsidRDefault="005D29C2" w:rsidP="00EC1716">
      <w:pPr>
        <w:rPr>
          <w:lang w:val="ru-RU"/>
        </w:rPr>
      </w:pPr>
      <w:r w:rsidRPr="005D29C2">
        <w:rPr>
          <w:lang w:val="ru-RU"/>
        </w:rPr>
        <w:t>С учетом налога на прибыль 20% доход составит</w:t>
      </w:r>
    </w:p>
    <w:p w14:paraId="4FC857FF" w14:textId="49753EDB" w:rsidR="005D29C2" w:rsidRPr="005D29C2" w:rsidRDefault="00357FD4" w:rsidP="00EC1716">
      <w:pPr>
        <w:rPr>
          <w:lang w:val="ru-RU"/>
        </w:rPr>
      </w:pPr>
      <w:r w:rsidRPr="00704C5C">
        <w:rPr>
          <w:lang w:val="ru-RU"/>
        </w:rPr>
        <w:t>152</w:t>
      </w:r>
      <w:r>
        <w:t> </w:t>
      </w:r>
      <w:r w:rsidRPr="00704C5C">
        <w:rPr>
          <w:lang w:val="ru-RU"/>
        </w:rPr>
        <w:t xml:space="preserve">250 </w:t>
      </w:r>
      <w:r w:rsidR="005D29C2" w:rsidRPr="005D29C2">
        <w:rPr>
          <w:lang w:val="ru-RU"/>
        </w:rPr>
        <w:t>–</w:t>
      </w:r>
      <w:r w:rsidRPr="00704C5C">
        <w:rPr>
          <w:lang w:val="ru-RU"/>
        </w:rPr>
        <w:t xml:space="preserve"> 152 250</w:t>
      </w:r>
      <w:r w:rsidR="005D29C2" w:rsidRPr="003E3C4F">
        <w:t> </w:t>
      </w:r>
      <m:oMath>
        <m:r>
          <m:rPr>
            <m:sty m:val="p"/>
          </m:rPr>
          <w:rPr>
            <w:rFonts w:ascii="Cambria Math" w:hAnsi="Cambria Math"/>
            <w:lang w:val="ru-RU"/>
          </w:rPr>
          <m:t>×</m:t>
        </m:r>
      </m:oMath>
      <w:r w:rsidR="005D29C2" w:rsidRPr="005D29C2">
        <w:rPr>
          <w:lang w:val="ru-RU"/>
        </w:rPr>
        <w:t xml:space="preserve"> 0,2 = 12</w:t>
      </w:r>
      <w:r w:rsidRPr="00704C5C">
        <w:rPr>
          <w:lang w:val="ru-RU"/>
        </w:rPr>
        <w:t>1</w:t>
      </w:r>
      <w:r>
        <w:t> </w:t>
      </w:r>
      <w:r w:rsidRPr="00704C5C">
        <w:rPr>
          <w:lang w:val="ru-RU"/>
        </w:rPr>
        <w:t xml:space="preserve">800 </w:t>
      </w:r>
      <w:r w:rsidR="005D29C2" w:rsidRPr="005D29C2">
        <w:rPr>
          <w:lang w:val="ru-RU"/>
        </w:rPr>
        <w:t>руб.</w:t>
      </w:r>
    </w:p>
    <w:p w14:paraId="53E4C4A7" w14:textId="72EDB31E" w:rsidR="005D29C2" w:rsidRPr="005D29C2" w:rsidRDefault="005D29C2" w:rsidP="005D29C2">
      <w:pPr>
        <w:pStyle w:val="2"/>
        <w:rPr>
          <w:b w:val="0"/>
          <w:bCs w:val="0"/>
          <w:lang w:val="ru-RU" w:eastAsia="en-US"/>
        </w:rPr>
      </w:pPr>
      <w:bookmarkStart w:id="108" w:name="_Toc106349581"/>
      <w:bookmarkStart w:id="109" w:name="_Toc106599066"/>
      <w:bookmarkStart w:id="110" w:name="_Toc106612838"/>
      <w:bookmarkStart w:id="111" w:name="_Toc168503945"/>
      <w:r w:rsidRPr="005D29C2">
        <w:rPr>
          <w:lang w:val="ru-RU" w:eastAsia="en-US"/>
        </w:rPr>
        <w:t>6.</w:t>
      </w:r>
      <w:r w:rsidR="008039FE">
        <w:rPr>
          <w:lang w:val="ru-RU" w:eastAsia="en-US"/>
        </w:rPr>
        <w:t>8</w:t>
      </w:r>
      <w:r w:rsidRPr="005D29C2">
        <w:rPr>
          <w:lang w:val="ru-RU" w:eastAsia="en-US"/>
        </w:rPr>
        <w:t xml:space="preserve"> Определение экономической </w:t>
      </w:r>
      <w:r w:rsidR="00107B1E">
        <w:rPr>
          <w:lang w:val="ru-RU"/>
        </w:rPr>
        <w:t>эффективности</w:t>
      </w:r>
      <w:r w:rsidRPr="005D29C2">
        <w:rPr>
          <w:lang w:val="ru-RU" w:eastAsia="en-US"/>
        </w:rPr>
        <w:t xml:space="preserve"> проекта</w:t>
      </w:r>
      <w:bookmarkEnd w:id="108"/>
      <w:bookmarkEnd w:id="109"/>
      <w:bookmarkEnd w:id="110"/>
      <w:bookmarkEnd w:id="111"/>
    </w:p>
    <w:p w14:paraId="0A590D8B" w14:textId="77777777" w:rsidR="005D29C2" w:rsidRPr="005D29C2" w:rsidRDefault="005D29C2" w:rsidP="00E979AB">
      <w:pPr>
        <w:rPr>
          <w:lang w:val="ru-RU"/>
        </w:rPr>
      </w:pPr>
      <w:r w:rsidRPr="005D29C2">
        <w:rPr>
          <w:lang w:val="ru-RU"/>
        </w:rPr>
        <w:t>Определение экономической эффективности проекта проводилось по методу расчета экономического эффекта от прибыли по следующей формуле:</w:t>
      </w:r>
    </w:p>
    <w:p w14:paraId="15693CEE" w14:textId="05176397" w:rsidR="005D29C2" w:rsidRPr="005D29C2" w:rsidRDefault="00000000" w:rsidP="00E979AB">
      <w:pPr>
        <w:jc w:val="center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>×100%</m:t>
        </m:r>
      </m:oMath>
      <w:r w:rsidR="005D29C2" w:rsidRPr="005D29C2">
        <w:rPr>
          <w:lang w:val="ru-RU"/>
        </w:rPr>
        <w:t>,</w:t>
      </w:r>
    </w:p>
    <w:p w14:paraId="0153291E" w14:textId="77777777" w:rsidR="005D29C2" w:rsidRPr="005D29C2" w:rsidRDefault="005D29C2" w:rsidP="00E979AB">
      <w:pPr>
        <w:rPr>
          <w:lang w:val="ru-RU"/>
        </w:rPr>
      </w:pPr>
      <w:r w:rsidRPr="005D29C2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5D29C2">
        <w:rPr>
          <w:lang w:val="ru-RU"/>
        </w:rPr>
        <w:t xml:space="preserve"> – экономический эффект, %;</w:t>
      </w:r>
    </w:p>
    <w:p w14:paraId="6E5D0F48" w14:textId="77777777" w:rsidR="005D29C2" w:rsidRPr="005D29C2" w:rsidRDefault="00000000" w:rsidP="00E979AB">
      <w:pPr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5D29C2" w:rsidRPr="005D29C2">
        <w:rPr>
          <w:lang w:val="ru-RU"/>
        </w:rPr>
        <w:t xml:space="preserve"> – себестоимость, руб.;</w:t>
      </w:r>
    </w:p>
    <w:p w14:paraId="03201D85" w14:textId="77777777" w:rsidR="005D29C2" w:rsidRPr="005D29C2" w:rsidRDefault="005D29C2" w:rsidP="00E979AB">
      <w:pPr>
        <w:rPr>
          <w:lang w:val="ru-RU"/>
        </w:rPr>
      </w:pPr>
      <w:r w:rsidRPr="005D29C2">
        <w:rPr>
          <w:lang w:val="ru-RU"/>
        </w:rPr>
        <w:t>П – прибыль (за вычетом налога на прибыль), руб.</w:t>
      </w:r>
    </w:p>
    <w:p w14:paraId="0219269A" w14:textId="77777777" w:rsidR="005D29C2" w:rsidRPr="005D29C2" w:rsidRDefault="005D29C2" w:rsidP="00E979AB">
      <w:pPr>
        <w:rPr>
          <w:lang w:val="ru-RU"/>
        </w:rPr>
      </w:pPr>
      <w:r w:rsidRPr="005D29C2">
        <w:rPr>
          <w:lang w:val="ru-RU"/>
        </w:rPr>
        <w:t>Экономический эффект равен:</w:t>
      </w:r>
    </w:p>
    <w:p w14:paraId="19EA86AA" w14:textId="53D7AC7F" w:rsidR="005D29C2" w:rsidRPr="005D29C2" w:rsidRDefault="00000000" w:rsidP="00714DAF">
      <w:pPr>
        <w:jc w:val="center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="005D29C2" w:rsidRPr="005D29C2">
        <w:rPr>
          <w:lang w:val="ru-RU"/>
        </w:rPr>
        <w:t>= (</w:t>
      </w:r>
      <w:r w:rsidR="00714DAF">
        <w:rPr>
          <w:lang w:val="ru-RU"/>
        </w:rPr>
        <w:t>121</w:t>
      </w:r>
      <w:r w:rsidR="005D29C2" w:rsidRPr="003E3C4F">
        <w:t> </w:t>
      </w:r>
      <w:r w:rsidR="00714DAF">
        <w:rPr>
          <w:lang w:val="ru-RU"/>
        </w:rPr>
        <w:t>800</w:t>
      </w:r>
      <w:r w:rsidR="005D29C2" w:rsidRPr="005D29C2">
        <w:rPr>
          <w:lang w:val="ru-RU"/>
        </w:rPr>
        <w:t xml:space="preserve"> /</w:t>
      </w:r>
      <w:r w:rsidR="00714DAF">
        <w:rPr>
          <w:lang w:val="ru-RU"/>
        </w:rPr>
        <w:t xml:space="preserve"> 456</w:t>
      </w:r>
      <w:r w:rsidR="005D29C2" w:rsidRPr="003E3C4F">
        <w:t> </w:t>
      </w:r>
      <w:r w:rsidR="00714DAF">
        <w:rPr>
          <w:lang w:val="ru-RU"/>
        </w:rPr>
        <w:t>750</w:t>
      </w:r>
      <w:r w:rsidR="005D29C2" w:rsidRPr="005D29C2">
        <w:rPr>
          <w:lang w:val="ru-RU"/>
        </w:rPr>
        <w:t xml:space="preserve">) </w:t>
      </w:r>
      <m:oMath>
        <m:r>
          <m:rPr>
            <m:sty m:val="p"/>
          </m:rPr>
          <w:rPr>
            <w:rFonts w:ascii="Cambria Math" w:hAnsi="Cambria Math"/>
            <w:lang w:val="ru-RU"/>
          </w:rPr>
          <m:t>×</m:t>
        </m:r>
      </m:oMath>
      <w:r w:rsidR="005D29C2" w:rsidRPr="005D29C2">
        <w:rPr>
          <w:lang w:val="ru-RU"/>
        </w:rPr>
        <w:t xml:space="preserve"> 100% = </w:t>
      </w:r>
      <w:r w:rsidR="00714DAF">
        <w:rPr>
          <w:lang w:val="ru-RU"/>
        </w:rPr>
        <w:t>26</w:t>
      </w:r>
      <w:r w:rsidR="00230DB3">
        <w:rPr>
          <w:lang w:val="ru-RU"/>
        </w:rPr>
        <w:t>,</w:t>
      </w:r>
      <w:r w:rsidR="00714DAF">
        <w:rPr>
          <w:lang w:val="ru-RU"/>
        </w:rPr>
        <w:t>66</w:t>
      </w:r>
      <w:r w:rsidR="009B4D89">
        <w:rPr>
          <w:lang w:val="ru-RU"/>
        </w:rPr>
        <w:t xml:space="preserve"> </w:t>
      </w:r>
      <w:r w:rsidR="005D29C2" w:rsidRPr="005D29C2">
        <w:rPr>
          <w:lang w:val="ru-RU"/>
        </w:rPr>
        <w:t>%.</w:t>
      </w:r>
    </w:p>
    <w:p w14:paraId="553CF261" w14:textId="4C4E5063" w:rsidR="005D29C2" w:rsidRPr="00704C5C" w:rsidRDefault="005D29C2" w:rsidP="005D29C2">
      <w:pPr>
        <w:pStyle w:val="2"/>
        <w:rPr>
          <w:lang w:val="ru-RU"/>
        </w:rPr>
      </w:pPr>
      <w:bookmarkStart w:id="112" w:name="_Toc106349582"/>
      <w:bookmarkStart w:id="113" w:name="_Toc106599067"/>
      <w:bookmarkStart w:id="114" w:name="_Toc106612839"/>
      <w:bookmarkStart w:id="115" w:name="_Toc168503946"/>
      <w:r w:rsidRPr="005D29C2">
        <w:rPr>
          <w:lang w:val="ru-RU" w:eastAsia="en-US"/>
        </w:rPr>
        <w:t>6.</w:t>
      </w:r>
      <w:r w:rsidR="008039FE">
        <w:rPr>
          <w:lang w:val="ru-RU" w:eastAsia="en-US"/>
        </w:rPr>
        <w:t>9</w:t>
      </w:r>
      <w:r w:rsidRPr="005D29C2">
        <w:rPr>
          <w:lang w:val="ru-RU" w:eastAsia="en-US"/>
        </w:rPr>
        <w:t xml:space="preserve"> Выводы</w:t>
      </w:r>
      <w:bookmarkEnd w:id="112"/>
      <w:r w:rsidRPr="005D29C2">
        <w:rPr>
          <w:lang w:val="ru-RU" w:eastAsia="en-US"/>
        </w:rPr>
        <w:t xml:space="preserve"> по технико-экономическому анализу и обоснованию проекта разработки</w:t>
      </w:r>
      <w:bookmarkEnd w:id="113"/>
      <w:bookmarkEnd w:id="114"/>
      <w:bookmarkEnd w:id="115"/>
    </w:p>
    <w:p w14:paraId="1E2B6886" w14:textId="2CEC72C0" w:rsidR="005D29C2" w:rsidRPr="00406B1C" w:rsidRDefault="005D29C2" w:rsidP="00E979AB">
      <w:pPr>
        <w:rPr>
          <w:lang w:val="ru-RU"/>
        </w:rPr>
      </w:pPr>
      <w:r w:rsidRPr="005D29C2">
        <w:rPr>
          <w:lang w:val="ru-RU"/>
        </w:rPr>
        <w:t xml:space="preserve">В результате проведения технико-экономического анализа проекта, были рассчитаны несколько показателей, с помощью которых было получено технико-экономическое обоснование разработки. Себестоимость проекта составила </w:t>
      </w:r>
      <w:r w:rsidRPr="005D29C2">
        <w:rPr>
          <w:lang w:val="ru-RU"/>
        </w:rPr>
        <w:br/>
        <w:t xml:space="preserve">321 600 руб. Полная стоимость проекта составила </w:t>
      </w:r>
      <w:r w:rsidR="00DA0CB7">
        <w:rPr>
          <w:lang w:val="ru-RU"/>
        </w:rPr>
        <w:t>456</w:t>
      </w:r>
      <w:r w:rsidRPr="003E3C4F">
        <w:t> </w:t>
      </w:r>
      <w:r w:rsidR="00DA0CB7">
        <w:rPr>
          <w:lang w:val="ru-RU"/>
        </w:rPr>
        <w:t>750</w:t>
      </w:r>
      <w:r w:rsidRPr="005D29C2">
        <w:rPr>
          <w:lang w:val="ru-RU"/>
        </w:rPr>
        <w:t xml:space="preserve"> руб. Доход от внедрения системы – 12</w:t>
      </w:r>
      <w:r w:rsidR="00482EAF">
        <w:rPr>
          <w:lang w:val="ru-RU"/>
        </w:rPr>
        <w:t>1</w:t>
      </w:r>
      <w:r w:rsidRPr="005D29C2">
        <w:rPr>
          <w:lang w:val="ru-RU"/>
        </w:rPr>
        <w:t xml:space="preserve"> </w:t>
      </w:r>
      <w:r w:rsidR="00482EAF">
        <w:rPr>
          <w:lang w:val="ru-RU"/>
        </w:rPr>
        <w:t>800</w:t>
      </w:r>
      <w:r w:rsidRPr="005D29C2">
        <w:rPr>
          <w:lang w:val="ru-RU"/>
        </w:rPr>
        <w:t xml:space="preserve"> руб. </w:t>
      </w:r>
      <w:r w:rsidR="00DB6F8F">
        <w:rPr>
          <w:lang w:val="ru-RU"/>
        </w:rPr>
        <w:t>Экономический</w:t>
      </w:r>
      <w:r w:rsidRPr="00406B1C">
        <w:rPr>
          <w:lang w:val="ru-RU"/>
        </w:rPr>
        <w:t xml:space="preserve"> </w:t>
      </w:r>
      <w:r w:rsidR="00DB6F8F">
        <w:rPr>
          <w:lang w:val="ru-RU"/>
        </w:rPr>
        <w:t xml:space="preserve">эффект составил </w:t>
      </w:r>
      <w:r w:rsidRPr="00406B1C">
        <w:rPr>
          <w:lang w:val="ru-RU"/>
        </w:rPr>
        <w:t>2</w:t>
      </w:r>
      <w:r w:rsidR="00171C23">
        <w:rPr>
          <w:lang w:val="ru-RU"/>
        </w:rPr>
        <w:t>6</w:t>
      </w:r>
      <w:r w:rsidR="00230DB3">
        <w:rPr>
          <w:lang w:val="ru-RU"/>
        </w:rPr>
        <w:t>,</w:t>
      </w:r>
      <w:r w:rsidR="00171C23">
        <w:rPr>
          <w:lang w:val="ru-RU"/>
        </w:rPr>
        <w:t>66</w:t>
      </w:r>
      <w:r w:rsidR="00F9202F">
        <w:rPr>
          <w:lang w:val="ru-RU"/>
        </w:rPr>
        <w:t xml:space="preserve"> </w:t>
      </w:r>
      <w:r w:rsidRPr="00406B1C">
        <w:rPr>
          <w:lang w:val="ru-RU"/>
        </w:rPr>
        <w:t>%.</w:t>
      </w:r>
    </w:p>
    <w:p w14:paraId="0255928F" w14:textId="77777777" w:rsidR="005D29C2" w:rsidRPr="005D29C2" w:rsidRDefault="005D29C2" w:rsidP="00E979AB">
      <w:pPr>
        <w:rPr>
          <w:lang w:val="ru-RU"/>
        </w:rPr>
      </w:pPr>
      <w:r w:rsidRPr="005D29C2">
        <w:rPr>
          <w:lang w:val="ru-RU"/>
        </w:rPr>
        <w:t>Исходя из показателей, разработка системы является эффективной и принесет прибыль.</w:t>
      </w:r>
    </w:p>
    <w:p w14:paraId="1F27616A" w14:textId="77777777" w:rsidR="000263CA" w:rsidRPr="00F820BA" w:rsidRDefault="000263CA" w:rsidP="00E979AB">
      <w:pPr>
        <w:rPr>
          <w:lang w:val="ru-RU"/>
        </w:rPr>
      </w:pPr>
    </w:p>
    <w:p w14:paraId="3638F7CD" w14:textId="77777777" w:rsidR="005828DB" w:rsidRPr="0010705C" w:rsidRDefault="005828DB" w:rsidP="005828DB">
      <w:pPr>
        <w:pStyle w:val="1"/>
        <w:rPr>
          <w:lang w:val="ru-RU"/>
        </w:rPr>
      </w:pPr>
      <w:bookmarkStart w:id="116" w:name="__RefHeading___Toc819_3919465242"/>
      <w:bookmarkStart w:id="117" w:name="_Toc137465106"/>
      <w:bookmarkStart w:id="118" w:name="_Toc137779103"/>
      <w:bookmarkStart w:id="119" w:name="_Toc139287421"/>
      <w:bookmarkStart w:id="120" w:name="_Toc139371005"/>
      <w:bookmarkStart w:id="121" w:name="_Toc156840824"/>
      <w:bookmarkStart w:id="122" w:name="_Toc168503947"/>
      <w:r>
        <w:rPr>
          <w:lang w:val="ru-RU"/>
        </w:rPr>
        <w:lastRenderedPageBreak/>
        <w:t>ЗАКЛЮЧЕНИЕ</w:t>
      </w:r>
      <w:bookmarkEnd w:id="116"/>
      <w:bookmarkEnd w:id="117"/>
      <w:bookmarkEnd w:id="118"/>
      <w:bookmarkEnd w:id="119"/>
      <w:bookmarkEnd w:id="120"/>
      <w:bookmarkEnd w:id="121"/>
      <w:bookmarkEnd w:id="122"/>
    </w:p>
    <w:p w14:paraId="14BF5F45" w14:textId="6428CF5E" w:rsidR="00581DDC" w:rsidRPr="00FF5983" w:rsidRDefault="005828DB" w:rsidP="00BB7709">
      <w:pPr>
        <w:rPr>
          <w:lang w:val="ru-RU"/>
        </w:rPr>
      </w:pPr>
      <w:r>
        <w:rPr>
          <w:lang w:val="ru-RU"/>
        </w:rPr>
        <w:tab/>
      </w:r>
      <w:commentRangeStart w:id="123"/>
      <w:r>
        <w:rPr>
          <w:lang w:val="ru-RU"/>
        </w:rPr>
        <w:t>В данной</w:t>
      </w:r>
      <w:r w:rsidRPr="00BC6BB9">
        <w:rPr>
          <w:lang w:val="ru-RU"/>
        </w:rPr>
        <w:t xml:space="preserve"> </w:t>
      </w:r>
      <w:r w:rsidR="00A454F0">
        <w:rPr>
          <w:lang w:val="ru-RU"/>
        </w:rPr>
        <w:t xml:space="preserve">дипломной работе </w:t>
      </w:r>
      <w:r w:rsidR="00AC581D">
        <w:rPr>
          <w:lang w:val="ru-RU"/>
        </w:rPr>
        <w:t>была</w:t>
      </w:r>
      <w:r w:rsidR="00A454F0">
        <w:rPr>
          <w:lang w:val="ru-RU"/>
        </w:rPr>
        <w:t xml:space="preserve"> разработ</w:t>
      </w:r>
      <w:r w:rsidR="00AC581D">
        <w:rPr>
          <w:lang w:val="ru-RU"/>
        </w:rPr>
        <w:t>ана</w:t>
      </w:r>
      <w:r w:rsidR="00A454F0">
        <w:rPr>
          <w:lang w:val="ru-RU"/>
        </w:rPr>
        <w:t xml:space="preserve"> программн</w:t>
      </w:r>
      <w:r w:rsidR="00AC581D">
        <w:rPr>
          <w:lang w:val="ru-RU"/>
        </w:rPr>
        <w:t>ая</w:t>
      </w:r>
      <w:r w:rsidR="00A454F0">
        <w:rPr>
          <w:lang w:val="ru-RU"/>
        </w:rPr>
        <w:t xml:space="preserve"> систем</w:t>
      </w:r>
      <w:r w:rsidR="00AC581D">
        <w:rPr>
          <w:lang w:val="ru-RU"/>
        </w:rPr>
        <w:t>а</w:t>
      </w:r>
      <w:r w:rsidR="00A454F0">
        <w:rPr>
          <w:lang w:val="ru-RU"/>
        </w:rPr>
        <w:t xml:space="preserve"> персональной библиотеки и</w:t>
      </w:r>
      <w:r w:rsidR="00581DDC">
        <w:rPr>
          <w:lang w:val="ru-RU"/>
        </w:rPr>
        <w:t xml:space="preserve"> в него</w:t>
      </w:r>
      <w:r w:rsidR="00355301">
        <w:rPr>
          <w:lang w:val="ru-RU"/>
        </w:rPr>
        <w:t xml:space="preserve"> был</w:t>
      </w:r>
      <w:r w:rsidR="00A454F0">
        <w:rPr>
          <w:lang w:val="ru-RU"/>
        </w:rPr>
        <w:t xml:space="preserve"> интегриров</w:t>
      </w:r>
      <w:r w:rsidR="00355301">
        <w:rPr>
          <w:lang w:val="ru-RU"/>
        </w:rPr>
        <w:t xml:space="preserve">ан </w:t>
      </w:r>
      <w:r w:rsidR="00A454F0">
        <w:rPr>
          <w:lang w:val="ru-RU"/>
        </w:rPr>
        <w:t xml:space="preserve">искусственный интеллект, которые дополняет </w:t>
      </w:r>
      <w:commentRangeEnd w:id="123"/>
      <w:r w:rsidR="002D3D56">
        <w:rPr>
          <w:rStyle w:val="aff"/>
          <w:rFonts w:cs="Mangal"/>
        </w:rPr>
        <w:commentReference w:id="123"/>
      </w:r>
      <w:r w:rsidR="00A454F0">
        <w:rPr>
          <w:lang w:val="ru-RU"/>
        </w:rPr>
        <w:t>или</w:t>
      </w:r>
      <w:r w:rsidR="00A454F0" w:rsidRPr="00A454F0">
        <w:rPr>
          <w:lang w:val="ru-RU"/>
        </w:rPr>
        <w:t>/</w:t>
      </w:r>
      <w:r w:rsidR="00A454F0">
        <w:rPr>
          <w:lang w:val="ru-RU"/>
        </w:rPr>
        <w:t>и заменяет некоторый функционал системы</w:t>
      </w:r>
      <w:r w:rsidR="00516FB5">
        <w:rPr>
          <w:lang w:val="ru-RU"/>
        </w:rPr>
        <w:t>,</w:t>
      </w:r>
      <w:r w:rsidR="00E46423">
        <w:rPr>
          <w:lang w:val="ru-RU"/>
        </w:rPr>
        <w:t xml:space="preserve"> такж</w:t>
      </w:r>
      <w:r w:rsidR="00C73B69">
        <w:rPr>
          <w:lang w:val="ru-RU"/>
        </w:rPr>
        <w:t>е</w:t>
      </w:r>
      <w:r w:rsidR="00516FB5">
        <w:rPr>
          <w:lang w:val="ru-RU"/>
        </w:rPr>
        <w:t xml:space="preserve"> </w:t>
      </w:r>
      <w:r w:rsidR="00581DDC">
        <w:rPr>
          <w:lang w:val="ru-RU"/>
        </w:rPr>
        <w:t>был</w:t>
      </w:r>
      <w:r w:rsidR="00E339E8">
        <w:rPr>
          <w:lang w:val="ru-RU"/>
        </w:rPr>
        <w:t>и</w:t>
      </w:r>
      <w:r w:rsidR="00581DDC">
        <w:rPr>
          <w:lang w:val="ru-RU"/>
        </w:rPr>
        <w:t xml:space="preserve"> </w:t>
      </w:r>
      <w:r w:rsidR="00E339E8">
        <w:rPr>
          <w:lang w:val="ru-RU"/>
        </w:rPr>
        <w:t>построены схемы</w:t>
      </w:r>
      <w:r w:rsidR="00621BF4">
        <w:rPr>
          <w:lang w:val="ru-RU"/>
        </w:rPr>
        <w:t xml:space="preserve"> </w:t>
      </w:r>
      <w:r w:rsidR="00C97778">
        <w:rPr>
          <w:lang w:val="ru-RU"/>
        </w:rPr>
        <w:t>алгоритмов</w:t>
      </w:r>
      <w:r w:rsidR="00FF5983">
        <w:rPr>
          <w:lang w:val="ru-RU"/>
        </w:rPr>
        <w:t xml:space="preserve"> обмена информацией между </w:t>
      </w:r>
      <w:r w:rsidR="002A771A">
        <w:rPr>
          <w:lang w:val="ru-RU"/>
        </w:rPr>
        <w:t>приложением</w:t>
      </w:r>
      <w:r w:rsidR="00FF5983">
        <w:rPr>
          <w:lang w:val="ru-RU"/>
        </w:rPr>
        <w:t xml:space="preserve"> и</w:t>
      </w:r>
      <w:r w:rsidR="00FF5983" w:rsidRPr="00FF5983">
        <w:rPr>
          <w:lang w:val="ru-RU"/>
        </w:rPr>
        <w:t xml:space="preserve"> </w:t>
      </w:r>
      <w:r w:rsidR="00FF5983">
        <w:t>API</w:t>
      </w:r>
      <w:r w:rsidR="00FF5983" w:rsidRPr="00FF5983">
        <w:rPr>
          <w:lang w:val="ru-RU"/>
        </w:rPr>
        <w:t xml:space="preserve"> </w:t>
      </w:r>
      <w:r w:rsidR="00FF5983">
        <w:rPr>
          <w:lang w:val="ru-RU"/>
        </w:rPr>
        <w:t>искусственного интеллекта</w:t>
      </w:r>
      <w:r w:rsidR="00516FB5">
        <w:rPr>
          <w:lang w:val="ru-RU"/>
        </w:rPr>
        <w:t xml:space="preserve"> и схема алгоритма добавления электронной книги</w:t>
      </w:r>
      <w:r w:rsidR="007724E1">
        <w:rPr>
          <w:lang w:val="ru-RU"/>
        </w:rPr>
        <w:t>, разработана руководство пользователя</w:t>
      </w:r>
      <w:r w:rsidR="00581DDC">
        <w:rPr>
          <w:lang w:val="ru-RU"/>
        </w:rPr>
        <w:t>.</w:t>
      </w:r>
      <w:r w:rsidR="00516FB5">
        <w:rPr>
          <w:lang w:val="ru-RU"/>
        </w:rPr>
        <w:t xml:space="preserve"> Также</w:t>
      </w:r>
      <w:r w:rsidR="007724E1">
        <w:rPr>
          <w:lang w:val="ru-RU"/>
        </w:rPr>
        <w:t xml:space="preserve"> была</w:t>
      </w:r>
      <w:r w:rsidR="00516FB5">
        <w:rPr>
          <w:lang w:val="ru-RU"/>
        </w:rPr>
        <w:t xml:space="preserve"> описан</w:t>
      </w:r>
      <w:r w:rsidR="007724E1">
        <w:rPr>
          <w:lang w:val="ru-RU"/>
        </w:rPr>
        <w:t>а</w:t>
      </w:r>
      <w:r w:rsidR="00516FB5">
        <w:rPr>
          <w:lang w:val="ru-RU"/>
        </w:rPr>
        <w:t xml:space="preserve"> экономическ</w:t>
      </w:r>
      <w:r w:rsidR="007724E1">
        <w:rPr>
          <w:lang w:val="ru-RU"/>
        </w:rPr>
        <w:t>ая</w:t>
      </w:r>
      <w:r w:rsidR="00516FB5">
        <w:rPr>
          <w:lang w:val="ru-RU"/>
        </w:rPr>
        <w:t xml:space="preserve"> составляющ</w:t>
      </w:r>
      <w:r w:rsidR="007724E1">
        <w:rPr>
          <w:lang w:val="ru-RU"/>
        </w:rPr>
        <w:t>ая</w:t>
      </w:r>
      <w:r w:rsidR="00516FB5">
        <w:rPr>
          <w:lang w:val="ru-RU"/>
        </w:rPr>
        <w:t xml:space="preserve"> проекта, такие как</w:t>
      </w:r>
      <w:r w:rsidR="006C5A23">
        <w:rPr>
          <w:lang w:val="ru-RU"/>
        </w:rPr>
        <w:t xml:space="preserve"> затраченное</w:t>
      </w:r>
      <w:r w:rsidR="00516FB5">
        <w:rPr>
          <w:lang w:val="ru-RU"/>
        </w:rPr>
        <w:t xml:space="preserve"> количество человеко-часов на </w:t>
      </w:r>
      <w:r w:rsidR="006C5A23">
        <w:rPr>
          <w:lang w:val="ru-RU"/>
        </w:rPr>
        <w:t>написание технического задания, программно</w:t>
      </w:r>
      <w:r w:rsidR="007724E1">
        <w:rPr>
          <w:lang w:val="ru-RU"/>
        </w:rPr>
        <w:t>го обеспечения</w:t>
      </w:r>
      <w:r w:rsidR="006C5A23">
        <w:rPr>
          <w:lang w:val="ru-RU"/>
        </w:rPr>
        <w:t xml:space="preserve">, тестирования, подсчет затрат на </w:t>
      </w:r>
      <w:r w:rsidR="00C01B5E">
        <w:rPr>
          <w:lang w:val="ru-RU"/>
        </w:rPr>
        <w:t>материальные ресурсы,</w:t>
      </w:r>
      <w:r w:rsidR="006C5A23">
        <w:rPr>
          <w:lang w:val="ru-RU"/>
        </w:rPr>
        <w:t xml:space="preserve"> </w:t>
      </w:r>
      <w:r w:rsidR="00C01B5E">
        <w:rPr>
          <w:lang w:val="ru-RU"/>
        </w:rPr>
        <w:t>разработку системы, оплату труда</w:t>
      </w:r>
      <w:r w:rsidR="006C5A23">
        <w:rPr>
          <w:lang w:val="ru-RU"/>
        </w:rPr>
        <w:t>, себестоимость проекта, расчёт рентабельности и плановой прибыли</w:t>
      </w:r>
      <w:r w:rsidR="00C01B5E">
        <w:rPr>
          <w:lang w:val="ru-RU"/>
        </w:rPr>
        <w:t>, определение экономической эффективности</w:t>
      </w:r>
      <w:r w:rsidR="006C5A23">
        <w:rPr>
          <w:lang w:val="ru-RU"/>
        </w:rPr>
        <w:t>.</w:t>
      </w:r>
    </w:p>
    <w:p w14:paraId="45A0E52B" w14:textId="154E9B7E" w:rsidR="00FF5983" w:rsidRPr="00FF5983" w:rsidRDefault="007724E1" w:rsidP="00BB7709">
      <w:pPr>
        <w:rPr>
          <w:lang w:val="ru-RU"/>
        </w:rPr>
      </w:pPr>
      <w:r>
        <w:rPr>
          <w:lang w:val="ru-RU"/>
        </w:rPr>
        <w:t>Также в</w:t>
      </w:r>
      <w:r w:rsidR="00FF5983">
        <w:rPr>
          <w:lang w:val="ru-RU"/>
        </w:rPr>
        <w:t xml:space="preserve"> данном проекте почти прошли весь жизненный цикл разработки программного обеспечения</w:t>
      </w:r>
      <w:r w:rsidR="00D53881">
        <w:rPr>
          <w:lang w:val="ru-RU"/>
        </w:rPr>
        <w:t>,</w:t>
      </w:r>
      <w:r w:rsidR="00FF5983">
        <w:rPr>
          <w:lang w:val="ru-RU"/>
        </w:rPr>
        <w:t xml:space="preserve"> </w:t>
      </w:r>
      <w:r w:rsidR="00D53881">
        <w:rPr>
          <w:lang w:val="ru-RU"/>
        </w:rPr>
        <w:t>такие как</w:t>
      </w:r>
      <w:r w:rsidR="00FF5983">
        <w:rPr>
          <w:lang w:val="ru-RU"/>
        </w:rPr>
        <w:t xml:space="preserve"> анализ предметной области проекта</w:t>
      </w:r>
      <w:r w:rsidR="00D53881">
        <w:rPr>
          <w:lang w:val="ru-RU"/>
        </w:rPr>
        <w:t>, разработка технического задания, проектирование архитектуры информационной системы, разработка программной системы и его тестирования,</w:t>
      </w:r>
      <w:r w:rsidR="00360A53">
        <w:rPr>
          <w:lang w:val="ru-RU"/>
        </w:rPr>
        <w:t xml:space="preserve"> написание руководства пользователя,</w:t>
      </w:r>
      <w:r w:rsidR="00FF5983">
        <w:rPr>
          <w:lang w:val="ru-RU"/>
        </w:rPr>
        <w:t xml:space="preserve"> выпуск</w:t>
      </w:r>
      <w:r w:rsidR="00D53881">
        <w:rPr>
          <w:lang w:val="ru-RU"/>
        </w:rPr>
        <w:t xml:space="preserve"> программного продукта</w:t>
      </w:r>
      <w:r w:rsidR="00FF5983">
        <w:rPr>
          <w:lang w:val="ru-RU"/>
        </w:rPr>
        <w:t>.</w:t>
      </w:r>
    </w:p>
    <w:p w14:paraId="42875435" w14:textId="6CC731B8" w:rsidR="005828DB" w:rsidRPr="00A454F0" w:rsidRDefault="00871D19" w:rsidP="00581DDC">
      <w:pPr>
        <w:rPr>
          <w:lang w:val="ru-RU"/>
        </w:rPr>
      </w:pPr>
      <w:r>
        <w:rPr>
          <w:lang w:val="ru-RU"/>
        </w:rPr>
        <w:t>Также в</w:t>
      </w:r>
      <w:r w:rsidR="00714DAF">
        <w:rPr>
          <w:lang w:val="ru-RU"/>
        </w:rPr>
        <w:t xml:space="preserve"> ходе </w:t>
      </w:r>
      <w:r>
        <w:rPr>
          <w:lang w:val="ru-RU"/>
        </w:rPr>
        <w:t xml:space="preserve">данной </w:t>
      </w:r>
      <w:r w:rsidR="00714DAF">
        <w:rPr>
          <w:lang w:val="ru-RU"/>
        </w:rPr>
        <w:t xml:space="preserve">работы </w:t>
      </w:r>
      <w:r w:rsidR="00AC581D">
        <w:rPr>
          <w:lang w:val="ru-RU"/>
        </w:rPr>
        <w:t>был</w:t>
      </w:r>
      <w:r>
        <w:rPr>
          <w:lang w:val="ru-RU"/>
        </w:rPr>
        <w:t>и</w:t>
      </w:r>
      <w:r w:rsidR="00AC581D">
        <w:rPr>
          <w:lang w:val="ru-RU"/>
        </w:rPr>
        <w:t xml:space="preserve"> освоены</w:t>
      </w:r>
      <w:r w:rsidR="00714DAF">
        <w:rPr>
          <w:lang w:val="ru-RU"/>
        </w:rPr>
        <w:t xml:space="preserve"> современные инструменты разработки, исследова</w:t>
      </w:r>
      <w:r w:rsidR="00AC581D">
        <w:rPr>
          <w:lang w:val="ru-RU"/>
        </w:rPr>
        <w:t>ны</w:t>
      </w:r>
      <w:r w:rsidR="00714DAF">
        <w:rPr>
          <w:lang w:val="ru-RU"/>
        </w:rPr>
        <w:t xml:space="preserve"> возможности интеграции </w:t>
      </w:r>
      <w:r w:rsidR="00D53881">
        <w:rPr>
          <w:lang w:val="ru-RU"/>
        </w:rPr>
        <w:t>искусственного интеллекта</w:t>
      </w:r>
      <w:r w:rsidR="00714DAF">
        <w:rPr>
          <w:lang w:val="ru-RU"/>
        </w:rPr>
        <w:t xml:space="preserve"> в разрабатываемой системе, получ</w:t>
      </w:r>
      <w:r w:rsidR="00AC581D">
        <w:rPr>
          <w:lang w:val="ru-RU"/>
        </w:rPr>
        <w:t>ены</w:t>
      </w:r>
      <w:r w:rsidR="00714DAF">
        <w:rPr>
          <w:lang w:val="ru-RU"/>
        </w:rPr>
        <w:t xml:space="preserve"> навыки разработки</w:t>
      </w:r>
      <w:r w:rsidR="0025753F">
        <w:rPr>
          <w:lang w:val="ru-RU"/>
        </w:rPr>
        <w:t>, написания технической документации и</w:t>
      </w:r>
      <w:r w:rsidR="0093755B">
        <w:rPr>
          <w:lang w:val="ru-RU"/>
        </w:rPr>
        <w:t xml:space="preserve"> внедрени</w:t>
      </w:r>
      <w:r w:rsidR="0010367E">
        <w:rPr>
          <w:lang w:val="ru-RU"/>
        </w:rPr>
        <w:t>е</w:t>
      </w:r>
      <w:r w:rsidR="00AC581D">
        <w:rPr>
          <w:lang w:val="ru-RU"/>
        </w:rPr>
        <w:t xml:space="preserve"> программной системы</w:t>
      </w:r>
      <w:r w:rsidR="00714DAF">
        <w:rPr>
          <w:lang w:val="ru-RU"/>
        </w:rPr>
        <w:t>.</w:t>
      </w:r>
    </w:p>
    <w:p w14:paraId="5CB63BD6" w14:textId="77777777" w:rsidR="005828DB" w:rsidRPr="00654BF4" w:rsidRDefault="005828DB" w:rsidP="00150307">
      <w:pPr>
        <w:pStyle w:val="1"/>
        <w:spacing w:before="0"/>
        <w:rPr>
          <w:lang w:val="ru-RU"/>
        </w:rPr>
      </w:pPr>
      <w:bookmarkStart w:id="124" w:name="__RefHeading___Toc821_3919465242"/>
      <w:bookmarkStart w:id="125" w:name="_Toc137465107"/>
      <w:bookmarkStart w:id="126" w:name="_Toc137779104"/>
      <w:bookmarkStart w:id="127" w:name="_Toc139287422"/>
      <w:bookmarkStart w:id="128" w:name="_Toc139371006"/>
      <w:bookmarkStart w:id="129" w:name="_Toc156840825"/>
      <w:bookmarkStart w:id="130" w:name="_Toc168503948"/>
      <w:r w:rsidRPr="0057293B">
        <w:rPr>
          <w:lang w:val="ru-RU"/>
        </w:rPr>
        <w:lastRenderedPageBreak/>
        <w:t xml:space="preserve">СПИСОК </w:t>
      </w:r>
      <w:bookmarkEnd w:id="124"/>
      <w:bookmarkEnd w:id="125"/>
      <w:bookmarkEnd w:id="126"/>
      <w:r>
        <w:rPr>
          <w:lang w:val="ru-RU"/>
        </w:rPr>
        <w:t>ИСПОЛЬЗОВАННЫХ ИСТОЧНИКОВ</w:t>
      </w:r>
      <w:bookmarkEnd w:id="127"/>
      <w:bookmarkEnd w:id="128"/>
      <w:bookmarkEnd w:id="129"/>
      <w:bookmarkEnd w:id="130"/>
    </w:p>
    <w:p w14:paraId="5F512743" w14:textId="77777777" w:rsidR="00E46423" w:rsidRPr="00D167E2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r w:rsidRPr="00D167E2">
        <w:rPr>
          <w:szCs w:val="28"/>
          <w:lang w:val="ru-RU"/>
        </w:rPr>
        <w:t>ГОСТ 19.701-90. Схемы алгоритмов, программ, данных и систем. – введ. 01.01.92. – М.: Изд-во стандартов, 2010. – 24 с.</w:t>
      </w:r>
    </w:p>
    <w:p w14:paraId="475C2B21" w14:textId="77777777" w:rsidR="00E46423" w:rsidRPr="00D167E2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r w:rsidRPr="00D167E2">
        <w:rPr>
          <w:szCs w:val="28"/>
          <w:lang w:val="ru-RU"/>
        </w:rPr>
        <w:t xml:space="preserve">Документация </w:t>
      </w:r>
      <w:r w:rsidRPr="00D167E2">
        <w:rPr>
          <w:szCs w:val="28"/>
        </w:rPr>
        <w:t>Angular</w:t>
      </w:r>
      <w:r w:rsidRPr="00D167E2">
        <w:rPr>
          <w:szCs w:val="28"/>
          <w:lang w:val="ru-RU"/>
        </w:rPr>
        <w:t xml:space="preserve"> </w:t>
      </w:r>
      <w:r w:rsidRPr="00D167E2">
        <w:rPr>
          <w:szCs w:val="28"/>
        </w:rPr>
        <w:t>Material</w:t>
      </w:r>
      <w:r w:rsidRPr="00D167E2">
        <w:rPr>
          <w:szCs w:val="28"/>
          <w:lang w:val="ru-RU"/>
        </w:rPr>
        <w:t xml:space="preserve">: [Электронный ресурс] / </w:t>
      </w:r>
      <w:r w:rsidRPr="00D167E2">
        <w:rPr>
          <w:szCs w:val="28"/>
        </w:rPr>
        <w:t>Google</w:t>
      </w:r>
      <w:r w:rsidRPr="00D167E2">
        <w:rPr>
          <w:szCs w:val="28"/>
          <w:lang w:val="ru-RU"/>
        </w:rPr>
        <w:t xml:space="preserve"> </w:t>
      </w:r>
      <w:r w:rsidRPr="00D167E2">
        <w:rPr>
          <w:szCs w:val="28"/>
        </w:rPr>
        <w:t>LLC</w:t>
      </w:r>
      <w:r w:rsidRPr="00D167E2">
        <w:rPr>
          <w:szCs w:val="28"/>
          <w:lang w:val="ru-RU"/>
        </w:rPr>
        <w:t xml:space="preserve">, 2024. – </w:t>
      </w:r>
      <w:r w:rsidRPr="00D167E2">
        <w:rPr>
          <w:kern w:val="0"/>
          <w:szCs w:val="28"/>
          <w:lang w:val="ru-RU" w:bidi="ar-SA"/>
        </w:rPr>
        <w:t>Режим доступа</w:t>
      </w:r>
      <w:r w:rsidRPr="00D167E2">
        <w:rPr>
          <w:szCs w:val="28"/>
          <w:lang w:val="ru-RU"/>
        </w:rPr>
        <w:t xml:space="preserve">: </w:t>
      </w:r>
      <w:hyperlink r:id="rId58" w:history="1">
        <w:r w:rsidRPr="00D167E2">
          <w:rPr>
            <w:rStyle w:val="ae"/>
            <w:color w:val="auto"/>
            <w:szCs w:val="28"/>
          </w:rPr>
          <w:t>https</w:t>
        </w:r>
        <w:r w:rsidRPr="00D167E2">
          <w:rPr>
            <w:rStyle w:val="ae"/>
            <w:color w:val="auto"/>
            <w:szCs w:val="28"/>
            <w:lang w:val="ru-RU"/>
          </w:rPr>
          <w:t>://</w:t>
        </w:r>
        <w:r w:rsidRPr="00D167E2">
          <w:rPr>
            <w:rStyle w:val="ae"/>
            <w:color w:val="auto"/>
            <w:szCs w:val="28"/>
          </w:rPr>
          <w:t>material</w:t>
        </w:r>
        <w:r w:rsidRPr="00D167E2">
          <w:rPr>
            <w:rStyle w:val="ae"/>
            <w:color w:val="auto"/>
            <w:szCs w:val="28"/>
            <w:lang w:val="ru-RU"/>
          </w:rPr>
          <w:t>.</w:t>
        </w:r>
        <w:r w:rsidRPr="00D167E2">
          <w:rPr>
            <w:rStyle w:val="ae"/>
            <w:color w:val="auto"/>
            <w:szCs w:val="28"/>
          </w:rPr>
          <w:t>angular</w:t>
        </w:r>
        <w:r w:rsidRPr="00D167E2">
          <w:rPr>
            <w:rStyle w:val="ae"/>
            <w:color w:val="auto"/>
            <w:szCs w:val="28"/>
            <w:lang w:val="ru-RU"/>
          </w:rPr>
          <w:t>.</w:t>
        </w:r>
        <w:r w:rsidRPr="00D167E2">
          <w:rPr>
            <w:rStyle w:val="ae"/>
            <w:color w:val="auto"/>
            <w:szCs w:val="28"/>
          </w:rPr>
          <w:t>io</w:t>
        </w:r>
        <w:r w:rsidRPr="00D167E2">
          <w:rPr>
            <w:rStyle w:val="ae"/>
            <w:color w:val="auto"/>
            <w:szCs w:val="28"/>
            <w:lang w:val="ru-RU"/>
          </w:rPr>
          <w:t>/</w:t>
        </w:r>
        <w:r w:rsidRPr="00D167E2">
          <w:rPr>
            <w:rStyle w:val="ae"/>
            <w:color w:val="auto"/>
            <w:szCs w:val="28"/>
          </w:rPr>
          <w:t>components</w:t>
        </w:r>
        <w:r w:rsidRPr="00D167E2">
          <w:rPr>
            <w:rStyle w:val="ae"/>
            <w:color w:val="auto"/>
            <w:szCs w:val="28"/>
            <w:lang w:val="ru-RU"/>
          </w:rPr>
          <w:t>/</w:t>
        </w:r>
        <w:r w:rsidRPr="00D167E2">
          <w:rPr>
            <w:rStyle w:val="ae"/>
            <w:color w:val="auto"/>
            <w:szCs w:val="28"/>
          </w:rPr>
          <w:t>categories</w:t>
        </w:r>
      </w:hyperlink>
      <w:r w:rsidRPr="00D167E2">
        <w:rPr>
          <w:szCs w:val="28"/>
          <w:lang w:val="ru-RU"/>
        </w:rPr>
        <w:t>, свободный.</w:t>
      </w:r>
    </w:p>
    <w:p w14:paraId="35EF5925" w14:textId="77777777" w:rsidR="00E46423" w:rsidRPr="00D167E2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r w:rsidRPr="00D167E2">
        <w:rPr>
          <w:szCs w:val="28"/>
          <w:lang w:val="ru-RU"/>
        </w:rPr>
        <w:t xml:space="preserve">Документация </w:t>
      </w:r>
      <w:r w:rsidRPr="00D167E2">
        <w:rPr>
          <w:szCs w:val="28"/>
        </w:rPr>
        <w:t>Angular</w:t>
      </w:r>
      <w:r w:rsidRPr="00D167E2">
        <w:rPr>
          <w:szCs w:val="28"/>
          <w:lang w:val="ru-RU"/>
        </w:rPr>
        <w:t xml:space="preserve">: [Электронный ресурс] / </w:t>
      </w:r>
      <w:r w:rsidRPr="00D167E2">
        <w:rPr>
          <w:szCs w:val="28"/>
        </w:rPr>
        <w:t>Google</w:t>
      </w:r>
      <w:r w:rsidRPr="00D167E2">
        <w:rPr>
          <w:szCs w:val="28"/>
          <w:lang w:val="ru-RU"/>
        </w:rPr>
        <w:t xml:space="preserve"> </w:t>
      </w:r>
      <w:r w:rsidRPr="00D167E2">
        <w:rPr>
          <w:szCs w:val="28"/>
        </w:rPr>
        <w:t>LLC</w:t>
      </w:r>
      <w:r w:rsidRPr="00D167E2">
        <w:rPr>
          <w:szCs w:val="28"/>
          <w:lang w:val="ru-RU"/>
        </w:rPr>
        <w:t xml:space="preserve">, 2024. – </w:t>
      </w:r>
      <w:r w:rsidRPr="00D167E2">
        <w:rPr>
          <w:kern w:val="0"/>
          <w:szCs w:val="28"/>
          <w:lang w:val="ru-RU" w:bidi="ar-SA"/>
        </w:rPr>
        <w:t>Режим доступа:</w:t>
      </w:r>
      <w:r w:rsidRPr="00D167E2">
        <w:rPr>
          <w:szCs w:val="28"/>
          <w:lang w:val="ru-RU"/>
        </w:rPr>
        <w:t xml:space="preserve"> </w:t>
      </w:r>
      <w:hyperlink r:id="rId59" w:history="1">
        <w:r w:rsidRPr="00D167E2">
          <w:rPr>
            <w:rStyle w:val="ae"/>
            <w:color w:val="auto"/>
            <w:szCs w:val="28"/>
          </w:rPr>
          <w:t>https</w:t>
        </w:r>
        <w:r w:rsidRPr="00D167E2">
          <w:rPr>
            <w:rStyle w:val="ae"/>
            <w:color w:val="auto"/>
            <w:szCs w:val="28"/>
            <w:lang w:val="ru-RU"/>
          </w:rPr>
          <w:t>://</w:t>
        </w:r>
        <w:r w:rsidRPr="00D167E2">
          <w:rPr>
            <w:rStyle w:val="ae"/>
            <w:color w:val="auto"/>
            <w:szCs w:val="28"/>
          </w:rPr>
          <w:t>angular</w:t>
        </w:r>
        <w:r w:rsidRPr="00D167E2">
          <w:rPr>
            <w:rStyle w:val="ae"/>
            <w:color w:val="auto"/>
            <w:szCs w:val="28"/>
            <w:lang w:val="ru-RU"/>
          </w:rPr>
          <w:t>.</w:t>
        </w:r>
        <w:r w:rsidRPr="00D167E2">
          <w:rPr>
            <w:rStyle w:val="ae"/>
            <w:color w:val="auto"/>
            <w:szCs w:val="28"/>
          </w:rPr>
          <w:t>io</w:t>
        </w:r>
        <w:r w:rsidRPr="00D167E2">
          <w:rPr>
            <w:rStyle w:val="ae"/>
            <w:color w:val="auto"/>
            <w:szCs w:val="28"/>
            <w:lang w:val="ru-RU"/>
          </w:rPr>
          <w:t>/</w:t>
        </w:r>
        <w:r w:rsidRPr="00D167E2">
          <w:rPr>
            <w:rStyle w:val="ae"/>
            <w:color w:val="auto"/>
            <w:szCs w:val="28"/>
          </w:rPr>
          <w:t>docs</w:t>
        </w:r>
      </w:hyperlink>
      <w:r w:rsidRPr="00D167E2">
        <w:rPr>
          <w:szCs w:val="28"/>
          <w:lang w:val="ru-RU"/>
        </w:rPr>
        <w:t>, свободный.</w:t>
      </w:r>
    </w:p>
    <w:p w14:paraId="3A3BB736" w14:textId="77777777" w:rsidR="00E46423" w:rsidRPr="00FA221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D167E2">
        <w:rPr>
          <w:kern w:val="0"/>
          <w:szCs w:val="28"/>
          <w:lang w:val="ru-RU" w:bidi="ar-SA"/>
        </w:rPr>
        <w:t xml:space="preserve">Документация </w:t>
      </w:r>
      <w:r w:rsidRPr="00D167E2">
        <w:rPr>
          <w:kern w:val="0"/>
          <w:szCs w:val="28"/>
          <w:lang w:bidi="ar-SA"/>
        </w:rPr>
        <w:t>ASP</w:t>
      </w:r>
      <w:r w:rsidRPr="00D167E2">
        <w:rPr>
          <w:kern w:val="0"/>
          <w:szCs w:val="28"/>
          <w:lang w:val="ru-RU" w:bidi="ar-SA"/>
        </w:rPr>
        <w:t>.</w:t>
      </w:r>
      <w:r w:rsidRPr="00D167E2">
        <w:rPr>
          <w:kern w:val="0"/>
          <w:szCs w:val="28"/>
          <w:lang w:bidi="ar-SA"/>
        </w:rPr>
        <w:t>NET</w:t>
      </w:r>
      <w:r w:rsidRPr="00D167E2">
        <w:rPr>
          <w:kern w:val="0"/>
          <w:szCs w:val="28"/>
          <w:lang w:val="ru-RU" w:bidi="ar-SA"/>
        </w:rPr>
        <w:t xml:space="preserve">: [Электронный ресурс] / </w:t>
      </w:r>
      <w:r w:rsidRPr="00D167E2">
        <w:rPr>
          <w:kern w:val="0"/>
          <w:szCs w:val="28"/>
          <w:lang w:bidi="ar-SA"/>
        </w:rPr>
        <w:t>Microsoft</w:t>
      </w:r>
      <w:r w:rsidRPr="00D167E2">
        <w:rPr>
          <w:kern w:val="0"/>
          <w:szCs w:val="28"/>
          <w:lang w:val="ru-RU" w:bidi="ar-SA"/>
        </w:rPr>
        <w:t xml:space="preserve">, 2024. </w:t>
      </w:r>
      <w:r w:rsidRPr="00D167E2">
        <w:rPr>
          <w:szCs w:val="28"/>
          <w:lang w:val="ru-RU"/>
        </w:rPr>
        <w:t>–</w:t>
      </w:r>
      <w:r w:rsidRPr="00D167E2">
        <w:rPr>
          <w:kern w:val="0"/>
          <w:szCs w:val="28"/>
          <w:lang w:val="ru-RU" w:bidi="ar-SA"/>
        </w:rPr>
        <w:t xml:space="preserve"> Режим доступа: </w:t>
      </w:r>
      <w:hyperlink r:id="rId60" w:history="1">
        <w:r w:rsidRPr="00D167E2">
          <w:rPr>
            <w:rStyle w:val="ae"/>
            <w:color w:val="auto"/>
            <w:kern w:val="0"/>
            <w:szCs w:val="28"/>
            <w:lang w:bidi="ar-SA"/>
          </w:rPr>
          <w:t>https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://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learn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.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microsoft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.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com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/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en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-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us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/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aspnet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/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core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/?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view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=</w:t>
        </w:r>
        <w:r w:rsidRPr="00D167E2">
          <w:rPr>
            <w:rStyle w:val="ae"/>
            <w:color w:val="auto"/>
            <w:kern w:val="0"/>
            <w:szCs w:val="28"/>
            <w:lang w:bidi="ar-SA"/>
          </w:rPr>
          <w:t>aspnetcore</w:t>
        </w:r>
        <w:r w:rsidRPr="00D167E2">
          <w:rPr>
            <w:rStyle w:val="ae"/>
            <w:color w:val="auto"/>
            <w:kern w:val="0"/>
            <w:szCs w:val="28"/>
            <w:lang w:val="ru-RU" w:bidi="ar-SA"/>
          </w:rPr>
          <w:t>-7.0</w:t>
        </w:r>
      </w:hyperlink>
      <w:r w:rsidRPr="00D167E2">
        <w:rPr>
          <w:kern w:val="0"/>
          <w:szCs w:val="28"/>
          <w:lang w:val="ru-RU" w:bidi="ar-SA"/>
        </w:rPr>
        <w:t>, с</w:t>
      </w:r>
      <w:r w:rsidRPr="00FA2216">
        <w:rPr>
          <w:kern w:val="0"/>
          <w:szCs w:val="28"/>
          <w:lang w:val="ru-RU" w:bidi="ar-SA"/>
        </w:rPr>
        <w:t>вободный.</w:t>
      </w:r>
    </w:p>
    <w:p w14:paraId="1FF05322" w14:textId="77777777" w:rsidR="00E46423" w:rsidRPr="00FA221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FA2216">
        <w:rPr>
          <w:kern w:val="0"/>
          <w:szCs w:val="28"/>
          <w:lang w:val="ru-RU" w:bidi="ar-SA"/>
        </w:rPr>
        <w:t xml:space="preserve">Документация </w:t>
      </w:r>
      <w:r w:rsidRPr="00FA2216">
        <w:rPr>
          <w:kern w:val="0"/>
          <w:szCs w:val="28"/>
          <w:lang w:bidi="ar-SA"/>
        </w:rPr>
        <w:t>Docker</w:t>
      </w:r>
      <w:r w:rsidRPr="00FA2216">
        <w:rPr>
          <w:kern w:val="0"/>
          <w:szCs w:val="28"/>
          <w:lang w:val="ru-RU" w:bidi="ar-SA"/>
        </w:rPr>
        <w:t xml:space="preserve">: [Электронный ресурс] / </w:t>
      </w:r>
      <w:r w:rsidRPr="00FA2216">
        <w:rPr>
          <w:kern w:val="0"/>
          <w:szCs w:val="28"/>
          <w:lang w:bidi="ar-SA"/>
        </w:rPr>
        <w:t>Docker</w:t>
      </w:r>
      <w:r w:rsidRPr="00FA2216">
        <w:rPr>
          <w:kern w:val="0"/>
          <w:szCs w:val="28"/>
          <w:lang w:val="ru-RU" w:bidi="ar-SA"/>
        </w:rPr>
        <w:t xml:space="preserve"> </w:t>
      </w:r>
      <w:r w:rsidRPr="00FA2216">
        <w:rPr>
          <w:kern w:val="0"/>
          <w:szCs w:val="28"/>
          <w:lang w:bidi="ar-SA"/>
        </w:rPr>
        <w:t>Inc</w:t>
      </w:r>
      <w:r w:rsidRPr="00FA2216">
        <w:rPr>
          <w:kern w:val="0"/>
          <w:szCs w:val="28"/>
          <w:lang w:val="ru-RU" w:bidi="ar-SA"/>
        </w:rPr>
        <w:t xml:space="preserve">., 2024. – Режим доступа: </w:t>
      </w:r>
      <w:hyperlink r:id="rId61" w:history="1">
        <w:r w:rsidRPr="00FA2216">
          <w:rPr>
            <w:rStyle w:val="ae"/>
            <w:color w:val="auto"/>
            <w:kern w:val="0"/>
            <w:szCs w:val="28"/>
            <w:lang w:val="ru-RU" w:bidi="ar-SA"/>
          </w:rPr>
          <w:t>https://docs.docker.com/</w:t>
        </w:r>
        <w:r w:rsidRPr="00FA2216">
          <w:rPr>
            <w:rStyle w:val="ae"/>
            <w:color w:val="auto"/>
            <w:kern w:val="0"/>
            <w:szCs w:val="28"/>
            <w:lang w:bidi="ar-SA"/>
          </w:rPr>
          <w:t>guides</w:t>
        </w:r>
      </w:hyperlink>
      <w:r w:rsidRPr="00FA2216">
        <w:rPr>
          <w:kern w:val="0"/>
          <w:szCs w:val="28"/>
          <w:lang w:val="ru-RU" w:bidi="ar-SA"/>
        </w:rPr>
        <w:t>, свободный.</w:t>
      </w:r>
    </w:p>
    <w:p w14:paraId="61B201E3" w14:textId="77777777" w:rsidR="00E46423" w:rsidRPr="00D167E2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FA2216">
        <w:rPr>
          <w:kern w:val="0"/>
          <w:szCs w:val="28"/>
          <w:lang w:val="ru-RU" w:bidi="ar-SA"/>
        </w:rPr>
        <w:t xml:space="preserve">Документация </w:t>
      </w:r>
      <w:r w:rsidRPr="00FA2216">
        <w:rPr>
          <w:kern w:val="0"/>
          <w:szCs w:val="28"/>
          <w:lang w:bidi="ar-SA"/>
        </w:rPr>
        <w:t>Entity</w:t>
      </w:r>
      <w:r w:rsidRPr="00FA2216">
        <w:rPr>
          <w:kern w:val="0"/>
          <w:szCs w:val="28"/>
          <w:lang w:val="ru-RU" w:bidi="ar-SA"/>
        </w:rPr>
        <w:t xml:space="preserve"> </w:t>
      </w:r>
      <w:r w:rsidRPr="00FA2216">
        <w:rPr>
          <w:kern w:val="0"/>
          <w:szCs w:val="28"/>
          <w:lang w:bidi="ar-SA"/>
        </w:rPr>
        <w:t>Framework</w:t>
      </w:r>
      <w:r w:rsidRPr="00FA2216">
        <w:rPr>
          <w:kern w:val="0"/>
          <w:szCs w:val="28"/>
          <w:lang w:val="ru-RU" w:bidi="ar-SA"/>
        </w:rPr>
        <w:t xml:space="preserve"> </w:t>
      </w:r>
      <w:r w:rsidRPr="00FA2216">
        <w:rPr>
          <w:kern w:val="0"/>
          <w:szCs w:val="28"/>
          <w:lang w:bidi="ar-SA"/>
        </w:rPr>
        <w:t>Core</w:t>
      </w:r>
      <w:r w:rsidRPr="00FA2216">
        <w:rPr>
          <w:kern w:val="0"/>
          <w:szCs w:val="28"/>
          <w:lang w:val="ru-RU" w:bidi="ar-SA"/>
        </w:rPr>
        <w:t xml:space="preserve">: [Электронный ресурс] / </w:t>
      </w:r>
      <w:r w:rsidRPr="00FA2216">
        <w:rPr>
          <w:kern w:val="0"/>
          <w:szCs w:val="28"/>
          <w:lang w:bidi="ar-SA"/>
        </w:rPr>
        <w:t>Microsoft</w:t>
      </w:r>
      <w:r w:rsidRPr="00FA2216">
        <w:rPr>
          <w:kern w:val="0"/>
          <w:szCs w:val="28"/>
          <w:lang w:val="ru-RU" w:bidi="ar-SA"/>
        </w:rPr>
        <w:t xml:space="preserve">, 2024. </w:t>
      </w:r>
      <w:r w:rsidRPr="00FA2216">
        <w:rPr>
          <w:szCs w:val="28"/>
          <w:lang w:val="ru-RU"/>
        </w:rPr>
        <w:t>–</w:t>
      </w:r>
      <w:r w:rsidRPr="00FA2216">
        <w:rPr>
          <w:kern w:val="0"/>
          <w:szCs w:val="28"/>
          <w:lang w:val="ru-RU" w:bidi="ar-SA"/>
        </w:rPr>
        <w:t xml:space="preserve"> Режим доступа: </w:t>
      </w:r>
      <w:hyperlink r:id="rId62" w:history="1">
        <w:r w:rsidRPr="00FA2216">
          <w:rPr>
            <w:rStyle w:val="ae"/>
            <w:color w:val="auto"/>
          </w:rPr>
          <w:t>https</w:t>
        </w:r>
        <w:r w:rsidRPr="00FA2216">
          <w:rPr>
            <w:rStyle w:val="ae"/>
            <w:color w:val="auto"/>
            <w:lang w:val="ru-RU"/>
          </w:rPr>
          <w:t>://</w:t>
        </w:r>
        <w:r w:rsidRPr="00FA2216">
          <w:rPr>
            <w:rStyle w:val="ae"/>
            <w:color w:val="auto"/>
          </w:rPr>
          <w:t>learn</w:t>
        </w:r>
        <w:r w:rsidRPr="00FA2216">
          <w:rPr>
            <w:rStyle w:val="ae"/>
            <w:color w:val="auto"/>
            <w:lang w:val="ru-RU"/>
          </w:rPr>
          <w:t>.</w:t>
        </w:r>
        <w:r w:rsidRPr="00FA2216">
          <w:rPr>
            <w:rStyle w:val="ae"/>
            <w:color w:val="auto"/>
          </w:rPr>
          <w:t>microsoft</w:t>
        </w:r>
        <w:r w:rsidRPr="00FA2216">
          <w:rPr>
            <w:rStyle w:val="ae"/>
            <w:color w:val="auto"/>
            <w:lang w:val="ru-RU"/>
          </w:rPr>
          <w:t>.</w:t>
        </w:r>
        <w:r w:rsidRPr="00FA2216">
          <w:rPr>
            <w:rStyle w:val="ae"/>
            <w:color w:val="auto"/>
          </w:rPr>
          <w:t>com</w:t>
        </w:r>
        <w:r w:rsidRPr="00FA2216">
          <w:rPr>
            <w:rStyle w:val="ae"/>
            <w:color w:val="auto"/>
            <w:lang w:val="ru-RU"/>
          </w:rPr>
          <w:t>/</w:t>
        </w:r>
        <w:r w:rsidRPr="00FA2216">
          <w:rPr>
            <w:rStyle w:val="ae"/>
            <w:color w:val="auto"/>
          </w:rPr>
          <w:t>en</w:t>
        </w:r>
        <w:r w:rsidRPr="00FA2216">
          <w:rPr>
            <w:rStyle w:val="ae"/>
            <w:color w:val="auto"/>
            <w:lang w:val="ru-RU"/>
          </w:rPr>
          <w:t>-</w:t>
        </w:r>
        <w:r w:rsidRPr="00FA2216">
          <w:rPr>
            <w:rStyle w:val="ae"/>
            <w:color w:val="auto"/>
          </w:rPr>
          <w:t>us</w:t>
        </w:r>
        <w:r w:rsidRPr="00FA2216">
          <w:rPr>
            <w:rStyle w:val="ae"/>
            <w:color w:val="auto"/>
            <w:lang w:val="ru-RU"/>
          </w:rPr>
          <w:t>/</w:t>
        </w:r>
        <w:r w:rsidRPr="00FA2216">
          <w:rPr>
            <w:rStyle w:val="ae"/>
            <w:color w:val="auto"/>
          </w:rPr>
          <w:t>ef</w:t>
        </w:r>
        <w:r w:rsidRPr="00FA2216">
          <w:rPr>
            <w:rStyle w:val="ae"/>
            <w:color w:val="auto"/>
            <w:lang w:val="ru-RU"/>
          </w:rPr>
          <w:t>/</w:t>
        </w:r>
        <w:r w:rsidRPr="00FA2216">
          <w:rPr>
            <w:rStyle w:val="ae"/>
            <w:color w:val="auto"/>
          </w:rPr>
          <w:t>core</w:t>
        </w:r>
        <w:r w:rsidRPr="00FA2216">
          <w:rPr>
            <w:rStyle w:val="ae"/>
            <w:color w:val="auto"/>
            <w:lang w:val="ru-RU"/>
          </w:rPr>
          <w:t>/</w:t>
        </w:r>
      </w:hyperlink>
      <w:r w:rsidRPr="00D167E2">
        <w:rPr>
          <w:kern w:val="0"/>
          <w:szCs w:val="28"/>
          <w:lang w:val="ru-RU" w:bidi="ar-SA"/>
        </w:rPr>
        <w:t>, свободный.</w:t>
      </w:r>
    </w:p>
    <w:p w14:paraId="04FF46B2" w14:textId="77777777" w:rsidR="00E46423" w:rsidRPr="00D167E2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D167E2">
        <w:rPr>
          <w:kern w:val="0"/>
          <w:szCs w:val="28"/>
          <w:lang w:val="ru-RU" w:bidi="ar-SA"/>
        </w:rPr>
        <w:t xml:space="preserve">Документация </w:t>
      </w:r>
      <w:r w:rsidRPr="00D167E2">
        <w:rPr>
          <w:kern w:val="0"/>
          <w:szCs w:val="28"/>
          <w:lang w:bidi="ar-SA"/>
        </w:rPr>
        <w:t>Windows</w:t>
      </w:r>
      <w:r w:rsidRPr="00D167E2">
        <w:rPr>
          <w:kern w:val="0"/>
          <w:szCs w:val="28"/>
          <w:lang w:val="ru-RU" w:bidi="ar-SA"/>
        </w:rPr>
        <w:t xml:space="preserve"> </w:t>
      </w:r>
      <w:r w:rsidRPr="00D167E2">
        <w:rPr>
          <w:kern w:val="0"/>
          <w:szCs w:val="28"/>
          <w:lang w:bidi="ar-SA"/>
        </w:rPr>
        <w:t>Subsystem</w:t>
      </w:r>
      <w:r w:rsidRPr="00D167E2">
        <w:rPr>
          <w:kern w:val="0"/>
          <w:szCs w:val="28"/>
          <w:lang w:val="ru-RU" w:bidi="ar-SA"/>
        </w:rPr>
        <w:t xml:space="preserve"> </w:t>
      </w:r>
      <w:r w:rsidRPr="00D167E2">
        <w:rPr>
          <w:kern w:val="0"/>
          <w:szCs w:val="28"/>
          <w:lang w:bidi="ar-SA"/>
        </w:rPr>
        <w:t>for</w:t>
      </w:r>
      <w:r w:rsidRPr="00D167E2">
        <w:rPr>
          <w:kern w:val="0"/>
          <w:szCs w:val="28"/>
          <w:lang w:val="ru-RU" w:bidi="ar-SA"/>
        </w:rPr>
        <w:t xml:space="preserve"> </w:t>
      </w:r>
      <w:r w:rsidRPr="00D167E2">
        <w:rPr>
          <w:kern w:val="0"/>
          <w:szCs w:val="28"/>
          <w:lang w:bidi="ar-SA"/>
        </w:rPr>
        <w:t>Linux</w:t>
      </w:r>
      <w:r w:rsidRPr="00D167E2">
        <w:rPr>
          <w:kern w:val="0"/>
          <w:szCs w:val="28"/>
          <w:lang w:val="ru-RU" w:bidi="ar-SA"/>
        </w:rPr>
        <w:t xml:space="preserve">: [Электронный ресурс] / </w:t>
      </w:r>
      <w:r w:rsidRPr="00D167E2">
        <w:rPr>
          <w:kern w:val="0"/>
          <w:szCs w:val="28"/>
          <w:lang w:bidi="ar-SA"/>
        </w:rPr>
        <w:t>Microsoft</w:t>
      </w:r>
      <w:r w:rsidRPr="00D167E2">
        <w:rPr>
          <w:kern w:val="0"/>
          <w:szCs w:val="28"/>
          <w:lang w:val="ru-RU" w:bidi="ar-SA"/>
        </w:rPr>
        <w:t xml:space="preserve">, 2024. – Режим доступа: </w:t>
      </w:r>
      <w:hyperlink r:id="rId63" w:history="1">
        <w:r w:rsidRPr="00D167E2">
          <w:rPr>
            <w:rStyle w:val="ae"/>
            <w:color w:val="auto"/>
            <w:kern w:val="0"/>
            <w:szCs w:val="28"/>
            <w:lang w:val="ru-RU" w:bidi="ar-SA"/>
          </w:rPr>
          <w:t>https://learn.microsoft.com/en-us/windows/wsl/about</w:t>
        </w:r>
      </w:hyperlink>
      <w:r w:rsidRPr="00D167E2">
        <w:rPr>
          <w:kern w:val="0"/>
          <w:szCs w:val="28"/>
          <w:lang w:val="ru-RU" w:bidi="ar-SA"/>
        </w:rPr>
        <w:t>, свободный.</w:t>
      </w:r>
    </w:p>
    <w:p w14:paraId="5047DD59" w14:textId="77777777" w:rsidR="00E46423" w:rsidRPr="006A155A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D167E2">
        <w:rPr>
          <w:kern w:val="0"/>
          <w:szCs w:val="28"/>
          <w:lang w:val="ru-RU" w:bidi="ar-SA"/>
        </w:rPr>
        <w:t xml:space="preserve">Определение слова «Токен»: [Электронный ресурс] / </w:t>
      </w:r>
      <w:r w:rsidRPr="00D167E2">
        <w:rPr>
          <w:kern w:val="0"/>
          <w:szCs w:val="28"/>
          <w:lang w:bidi="ar-SA"/>
        </w:rPr>
        <w:t>Yandex</w:t>
      </w:r>
      <w:r w:rsidRPr="00D167E2">
        <w:rPr>
          <w:kern w:val="0"/>
          <w:szCs w:val="28"/>
          <w:lang w:val="ru-RU" w:bidi="ar-SA"/>
        </w:rPr>
        <w:t xml:space="preserve">, 2024 – Режим доступа: </w:t>
      </w:r>
      <w:hyperlink r:id="rId64" w:history="1">
        <w:r w:rsidRPr="00D167E2">
          <w:rPr>
            <w:rStyle w:val="ae"/>
            <w:color w:val="auto"/>
            <w:kern w:val="0"/>
            <w:szCs w:val="28"/>
            <w:lang w:val="ru-RU" w:bidi="ar-SA"/>
          </w:rPr>
          <w:t>https://yandex.cloud/ru/docs/foundation-models/concepts/yandexgpt/tokens?utm_referrer=https%3A%2F%2Fwww.google.com%2F</w:t>
        </w:r>
      </w:hyperlink>
      <w:r w:rsidRPr="00D167E2">
        <w:rPr>
          <w:kern w:val="0"/>
          <w:szCs w:val="28"/>
          <w:lang w:val="ru-RU" w:bidi="ar-SA"/>
        </w:rPr>
        <w:t>, свободный.</w:t>
      </w:r>
    </w:p>
    <w:p w14:paraId="7003927F" w14:textId="77777777" w:rsidR="00E46423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rPr>
          <w:lang w:val="ru-RU"/>
        </w:rPr>
      </w:pPr>
      <w:r>
        <w:rPr>
          <w:lang w:val="ru-RU"/>
        </w:rPr>
        <w:t xml:space="preserve">Роберт М. </w:t>
      </w:r>
      <w:r w:rsidRPr="00030FE0">
        <w:rPr>
          <w:lang w:val="ru-RU"/>
        </w:rPr>
        <w:t>Чистая архитектура. Искусство разработки программного обеспечения</w:t>
      </w:r>
      <w:r>
        <w:rPr>
          <w:lang w:val="ru-RU"/>
        </w:rPr>
        <w:t xml:space="preserve"> </w:t>
      </w:r>
      <w:r w:rsidRPr="00030FE0">
        <w:rPr>
          <w:lang w:val="ru-RU"/>
        </w:rPr>
        <w:t xml:space="preserve">/ </w:t>
      </w:r>
      <w:r>
        <w:rPr>
          <w:lang w:val="ru-RU"/>
        </w:rPr>
        <w:t>СПб.</w:t>
      </w:r>
      <w:r w:rsidRPr="00030FE0">
        <w:rPr>
          <w:lang w:val="ru-RU"/>
        </w:rPr>
        <w:t xml:space="preserve">: </w:t>
      </w:r>
      <w:r>
        <w:rPr>
          <w:lang w:val="ru-RU"/>
        </w:rPr>
        <w:t>Питер. – 2018 г. – 352 с.</w:t>
      </w:r>
    </w:p>
    <w:p w14:paraId="5417F2F1" w14:textId="77777777" w:rsidR="00E46423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rPr>
          <w:lang w:val="ru-RU"/>
        </w:rPr>
      </w:pPr>
      <w:r w:rsidRPr="006A155A">
        <w:rPr>
          <w:lang w:val="ru-RU"/>
        </w:rPr>
        <w:t>Роберт М</w:t>
      </w:r>
      <w:r>
        <w:rPr>
          <w:lang w:val="ru-RU"/>
        </w:rPr>
        <w:t>.</w:t>
      </w:r>
      <w:r w:rsidRPr="006A155A">
        <w:rPr>
          <w:lang w:val="ru-RU"/>
        </w:rPr>
        <w:t xml:space="preserve"> Чистый код</w:t>
      </w:r>
      <w:r w:rsidRPr="0010220E">
        <w:rPr>
          <w:lang w:val="ru-RU"/>
        </w:rPr>
        <w:t>.</w:t>
      </w:r>
      <w:r w:rsidRPr="006A155A">
        <w:rPr>
          <w:lang w:val="ru-RU"/>
        </w:rPr>
        <w:t xml:space="preserve"> Создание, анализ и рефакторинг</w:t>
      </w:r>
      <w:r w:rsidRPr="0010220E">
        <w:rPr>
          <w:lang w:val="ru-RU"/>
        </w:rPr>
        <w:t xml:space="preserve">. </w:t>
      </w:r>
      <w:r w:rsidRPr="006A155A">
        <w:rPr>
          <w:lang w:val="ru-RU"/>
        </w:rPr>
        <w:t xml:space="preserve">/ </w:t>
      </w:r>
      <w:r>
        <w:rPr>
          <w:lang w:val="ru-RU"/>
        </w:rPr>
        <w:t>СПб.</w:t>
      </w:r>
      <w:r w:rsidRPr="00090C93">
        <w:rPr>
          <w:lang w:val="ru-RU"/>
        </w:rPr>
        <w:t xml:space="preserve">: </w:t>
      </w:r>
      <w:r w:rsidRPr="0010220E">
        <w:rPr>
          <w:lang w:val="ru-RU"/>
        </w:rPr>
        <w:t>Питер</w:t>
      </w:r>
      <w:r>
        <w:rPr>
          <w:lang w:val="ru-RU"/>
        </w:rPr>
        <w:t xml:space="preserve">. – </w:t>
      </w:r>
      <w:r w:rsidRPr="0010220E">
        <w:rPr>
          <w:lang w:val="ru-RU"/>
        </w:rPr>
        <w:t>202</w:t>
      </w:r>
      <w:r>
        <w:rPr>
          <w:lang w:val="ru-RU"/>
        </w:rPr>
        <w:t>2</w:t>
      </w:r>
      <w:r w:rsidRPr="0010220E">
        <w:rPr>
          <w:lang w:val="ru-RU"/>
        </w:rPr>
        <w:t xml:space="preserve"> г.</w:t>
      </w:r>
      <w:r>
        <w:rPr>
          <w:lang w:val="ru-RU"/>
        </w:rPr>
        <w:t xml:space="preserve"> – 872 с.</w:t>
      </w:r>
    </w:p>
    <w:p w14:paraId="35CFFB77" w14:textId="77777777" w:rsidR="00E46423" w:rsidRPr="003F0E86" w:rsidRDefault="00E46423" w:rsidP="003F0E86">
      <w:pPr>
        <w:pStyle w:val="Textbody"/>
        <w:numPr>
          <w:ilvl w:val="0"/>
          <w:numId w:val="3"/>
        </w:numPr>
        <w:spacing w:after="0"/>
        <w:ind w:left="1276" w:hanging="425"/>
        <w:rPr>
          <w:lang w:val="ru-RU"/>
        </w:rPr>
      </w:pPr>
      <w:r w:rsidRPr="003F0E86">
        <w:rPr>
          <w:lang w:val="ru-RU"/>
        </w:rPr>
        <w:lastRenderedPageBreak/>
        <w:t>Теория и практика машинного обучения : учебное пособие / В. В. Воронина, А. В. Михеев, Н. Г. Ярушкина, К. В. Святов. –Ульяновск: УлГТУ, 2017. – 290 с.</w:t>
      </w:r>
    </w:p>
    <w:p w14:paraId="139CC8CE" w14:textId="65CFD583" w:rsidR="009424E7" w:rsidRPr="00D167E2" w:rsidRDefault="009424E7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r w:rsidRPr="00D167E2">
        <w:t>A</w:t>
      </w:r>
      <w:r w:rsidRPr="00D167E2">
        <w:rPr>
          <w:lang w:val="ru-RU"/>
        </w:rPr>
        <w:t xml:space="preserve"> </w:t>
      </w:r>
      <w:r w:rsidRPr="00D167E2">
        <w:t>tour</w:t>
      </w:r>
      <w:r w:rsidRPr="00D167E2">
        <w:rPr>
          <w:lang w:val="ru-RU"/>
        </w:rPr>
        <w:t xml:space="preserve"> </w:t>
      </w:r>
      <w:r w:rsidRPr="00D167E2">
        <w:t>of</w:t>
      </w:r>
      <w:r w:rsidRPr="00D167E2">
        <w:rPr>
          <w:lang w:val="ru-RU"/>
        </w:rPr>
        <w:t xml:space="preserve"> </w:t>
      </w:r>
      <w:r w:rsidRPr="00D167E2">
        <w:t>C</w:t>
      </w:r>
      <w:r w:rsidRPr="00D167E2">
        <w:rPr>
          <w:lang w:val="ru-RU"/>
        </w:rPr>
        <w:t xml:space="preserve"># </w:t>
      </w:r>
      <w:r w:rsidRPr="00D167E2">
        <w:t>language</w:t>
      </w:r>
      <w:r w:rsidRPr="00D167E2">
        <w:rPr>
          <w:lang w:val="ru-RU"/>
        </w:rPr>
        <w:t xml:space="preserve">: [Электронный ресурс] / </w:t>
      </w:r>
      <w:r w:rsidRPr="00D167E2">
        <w:t>Microsoft</w:t>
      </w:r>
      <w:r w:rsidRPr="00D167E2">
        <w:rPr>
          <w:lang w:val="ru-RU"/>
        </w:rPr>
        <w:t xml:space="preserve">, 2024. – Режим доступа: </w:t>
      </w:r>
      <w:hyperlink r:id="rId65" w:history="1">
        <w:r w:rsidRPr="00D167E2">
          <w:rPr>
            <w:rStyle w:val="ae"/>
            <w:color w:val="auto"/>
          </w:rPr>
          <w:t>https</w:t>
        </w:r>
        <w:r w:rsidRPr="00D167E2">
          <w:rPr>
            <w:rStyle w:val="ae"/>
            <w:color w:val="auto"/>
            <w:lang w:val="ru-RU"/>
          </w:rPr>
          <w:t>://</w:t>
        </w:r>
        <w:r w:rsidRPr="00D167E2">
          <w:rPr>
            <w:rStyle w:val="ae"/>
            <w:color w:val="auto"/>
          </w:rPr>
          <w:t>learn</w:t>
        </w:r>
        <w:r w:rsidRPr="00D167E2">
          <w:rPr>
            <w:rStyle w:val="ae"/>
            <w:color w:val="auto"/>
            <w:lang w:val="ru-RU"/>
          </w:rPr>
          <w:t>.</w:t>
        </w:r>
        <w:r w:rsidRPr="00D167E2">
          <w:rPr>
            <w:rStyle w:val="ae"/>
            <w:color w:val="auto"/>
          </w:rPr>
          <w:t>microsoft</w:t>
        </w:r>
        <w:r w:rsidRPr="00D167E2">
          <w:rPr>
            <w:rStyle w:val="ae"/>
            <w:color w:val="auto"/>
            <w:lang w:val="ru-RU"/>
          </w:rPr>
          <w:t>.</w:t>
        </w:r>
        <w:r w:rsidRPr="00D167E2">
          <w:rPr>
            <w:rStyle w:val="ae"/>
            <w:color w:val="auto"/>
          </w:rPr>
          <w:t>com</w:t>
        </w:r>
        <w:r w:rsidRPr="00D167E2">
          <w:rPr>
            <w:rStyle w:val="ae"/>
            <w:color w:val="auto"/>
            <w:lang w:val="ru-RU"/>
          </w:rPr>
          <w:t>/</w:t>
        </w:r>
        <w:r w:rsidRPr="00D167E2">
          <w:rPr>
            <w:rStyle w:val="ae"/>
            <w:color w:val="auto"/>
          </w:rPr>
          <w:t>en</w:t>
        </w:r>
        <w:r w:rsidRPr="00D167E2">
          <w:rPr>
            <w:rStyle w:val="ae"/>
            <w:color w:val="auto"/>
            <w:lang w:val="ru-RU"/>
          </w:rPr>
          <w:t>-</w:t>
        </w:r>
        <w:r w:rsidRPr="00D167E2">
          <w:rPr>
            <w:rStyle w:val="ae"/>
            <w:color w:val="auto"/>
          </w:rPr>
          <w:t>us</w:t>
        </w:r>
        <w:r w:rsidRPr="00D167E2">
          <w:rPr>
            <w:rStyle w:val="ae"/>
            <w:color w:val="auto"/>
            <w:lang w:val="ru-RU"/>
          </w:rPr>
          <w:t>/</w:t>
        </w:r>
        <w:r w:rsidRPr="00D167E2">
          <w:rPr>
            <w:rStyle w:val="ae"/>
            <w:color w:val="auto"/>
          </w:rPr>
          <w:t>dotnet</w:t>
        </w:r>
        <w:r w:rsidRPr="00D167E2">
          <w:rPr>
            <w:rStyle w:val="ae"/>
            <w:color w:val="auto"/>
            <w:lang w:val="ru-RU"/>
          </w:rPr>
          <w:t>/</w:t>
        </w:r>
        <w:r w:rsidRPr="00D167E2">
          <w:rPr>
            <w:rStyle w:val="ae"/>
            <w:color w:val="auto"/>
          </w:rPr>
          <w:t>csharp</w:t>
        </w:r>
        <w:r w:rsidRPr="00D167E2">
          <w:rPr>
            <w:rStyle w:val="ae"/>
            <w:color w:val="auto"/>
            <w:lang w:val="ru-RU"/>
          </w:rPr>
          <w:t>/</w:t>
        </w:r>
        <w:r w:rsidRPr="00D167E2">
          <w:rPr>
            <w:rStyle w:val="ae"/>
            <w:color w:val="auto"/>
          </w:rPr>
          <w:t>tour</w:t>
        </w:r>
        <w:r w:rsidRPr="00D167E2">
          <w:rPr>
            <w:rStyle w:val="ae"/>
            <w:color w:val="auto"/>
            <w:lang w:val="ru-RU"/>
          </w:rPr>
          <w:t>-</w:t>
        </w:r>
        <w:r w:rsidRPr="00D167E2">
          <w:rPr>
            <w:rStyle w:val="ae"/>
            <w:color w:val="auto"/>
          </w:rPr>
          <w:t>of</w:t>
        </w:r>
        <w:r w:rsidRPr="00D167E2">
          <w:rPr>
            <w:rStyle w:val="ae"/>
            <w:color w:val="auto"/>
            <w:lang w:val="ru-RU"/>
          </w:rPr>
          <w:t>-</w:t>
        </w:r>
        <w:r w:rsidRPr="00D167E2">
          <w:rPr>
            <w:rStyle w:val="ae"/>
            <w:color w:val="auto"/>
          </w:rPr>
          <w:t>csharp</w:t>
        </w:r>
        <w:r w:rsidRPr="00D167E2">
          <w:rPr>
            <w:rStyle w:val="ae"/>
            <w:color w:val="auto"/>
            <w:lang w:val="ru-RU"/>
          </w:rPr>
          <w:t>/</w:t>
        </w:r>
        <w:r w:rsidRPr="00D167E2">
          <w:rPr>
            <w:rStyle w:val="ae"/>
            <w:color w:val="auto"/>
          </w:rPr>
          <w:t>overview</w:t>
        </w:r>
      </w:hyperlink>
      <w:r w:rsidRPr="00D167E2">
        <w:rPr>
          <w:lang w:val="ru-RU"/>
        </w:rPr>
        <w:t>, свободный.</w:t>
      </w:r>
    </w:p>
    <w:p w14:paraId="00D038E4" w14:textId="77777777" w:rsidR="009424E7" w:rsidRPr="00D167E2" w:rsidRDefault="009424E7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</w:rPr>
      </w:pPr>
      <w:r w:rsidRPr="00D167E2">
        <w:rPr>
          <w:kern w:val="0"/>
          <w:szCs w:val="28"/>
          <w:lang w:bidi="ar-SA"/>
        </w:rPr>
        <w:t xml:space="preserve">Ajay D. Kshemklayni. Distributed Computing: Principles, Algorithms, and Systems / Ajay D. Kshemklayni, Mukesh Singhal. </w:t>
      </w:r>
      <w:r w:rsidRPr="00D167E2">
        <w:rPr>
          <w:szCs w:val="28"/>
        </w:rPr>
        <w:t>–</w:t>
      </w:r>
      <w:r w:rsidRPr="00D167E2">
        <w:rPr>
          <w:kern w:val="0"/>
          <w:szCs w:val="28"/>
          <w:lang w:bidi="ar-SA"/>
        </w:rPr>
        <w:t xml:space="preserve"> Cambridge University Press, 2008. </w:t>
      </w:r>
    </w:p>
    <w:p w14:paraId="4F234331" w14:textId="58326ABC" w:rsidR="009424E7" w:rsidRDefault="009424E7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</w:rPr>
      </w:pPr>
      <w:r w:rsidRPr="00D167E2">
        <w:rPr>
          <w:szCs w:val="28"/>
        </w:rPr>
        <w:t>Artificial Intelligence: A Modern Approach, 4th US ed. / Stuart J. Russell., Peter Norvig. – Prentice Hall, 2020</w:t>
      </w:r>
      <w:r w:rsidR="00F12B50">
        <w:rPr>
          <w:szCs w:val="28"/>
        </w:rPr>
        <w:t>.</w:t>
      </w:r>
    </w:p>
    <w:p w14:paraId="6ABCB8D3" w14:textId="02A03C35" w:rsidR="00F12B50" w:rsidRPr="00D167E2" w:rsidRDefault="00F12B50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</w:rPr>
      </w:pPr>
      <w:r w:rsidRPr="00F12B50">
        <w:rPr>
          <w:szCs w:val="28"/>
        </w:rPr>
        <w:t>Dependency Injection Principles, Practices, and Patterns</w:t>
      </w:r>
      <w:r>
        <w:rPr>
          <w:szCs w:val="28"/>
        </w:rPr>
        <w:t xml:space="preserve"> / Mark S., Steven van Deursan. – Manning Publications, 2019.</w:t>
      </w:r>
    </w:p>
    <w:p w14:paraId="16D589C5" w14:textId="717209C3" w:rsidR="009424E7" w:rsidRPr="009424E7" w:rsidRDefault="004E4C51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</w:pPr>
      <w:r w:rsidRPr="00D167E2">
        <w:rPr>
          <w:kern w:val="0"/>
          <w:szCs w:val="28"/>
          <w:lang w:bidi="ar-SA"/>
        </w:rPr>
        <w:t>Tannenbaum A.S.</w:t>
      </w:r>
      <w:r>
        <w:rPr>
          <w:kern w:val="0"/>
          <w:szCs w:val="28"/>
          <w:lang w:bidi="ar-SA"/>
        </w:rPr>
        <w:t xml:space="preserve"> </w:t>
      </w:r>
      <w:r w:rsidR="009424E7" w:rsidRPr="00D167E2">
        <w:rPr>
          <w:kern w:val="0"/>
          <w:szCs w:val="28"/>
          <w:lang w:bidi="ar-SA"/>
        </w:rPr>
        <w:t>Distributed Systems / Marteen Van Steen, Tannenbaum A.S.</w:t>
      </w:r>
      <w:r w:rsidR="009424E7" w:rsidRPr="00D167E2">
        <w:t xml:space="preserve"> </w:t>
      </w:r>
      <w:r w:rsidRPr="00D167E2">
        <w:rPr>
          <w:szCs w:val="28"/>
        </w:rPr>
        <w:t xml:space="preserve">– </w:t>
      </w:r>
      <w:r>
        <w:rPr>
          <w:szCs w:val="28"/>
        </w:rPr>
        <w:t>Pearson Education Inc., 2023.</w:t>
      </w:r>
      <w:r w:rsidR="009424E7" w:rsidRPr="009424E7">
        <w:br w:type="page"/>
      </w:r>
    </w:p>
    <w:p w14:paraId="63E1CADA" w14:textId="315D251A" w:rsidR="005828DB" w:rsidRPr="003D4133" w:rsidRDefault="0059481B" w:rsidP="0059481B">
      <w:pPr>
        <w:pStyle w:val="1"/>
      </w:pPr>
      <w:bookmarkStart w:id="131" w:name="_Toc156840826"/>
      <w:bookmarkStart w:id="132" w:name="_Toc168503949"/>
      <w:r>
        <w:rPr>
          <w:lang w:val="ru-RU"/>
        </w:rPr>
        <w:lastRenderedPageBreak/>
        <w:t>ПРИЛОЖЕНИЕ</w:t>
      </w:r>
      <w:r w:rsidR="00BA5FF3" w:rsidRPr="003D4133">
        <w:t xml:space="preserve"> </w:t>
      </w:r>
      <w:r w:rsidR="00BA5FF3">
        <w:rPr>
          <w:lang w:val="ru-RU"/>
        </w:rPr>
        <w:t>А</w:t>
      </w:r>
      <w:bookmarkEnd w:id="131"/>
      <w:bookmarkEnd w:id="132"/>
    </w:p>
    <w:p w14:paraId="79EB8046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AuthenticationController.cs:</w:t>
      </w:r>
    </w:p>
    <w:p w14:paraId="5AA4F47D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BookManager.Application.Common;</w:t>
      </w:r>
    </w:p>
    <w:p w14:paraId="05445161" w14:textId="77777777" w:rsidR="00CE4EC3" w:rsidRDefault="00CE4EC3" w:rsidP="00CE4EC3">
      <w:pPr>
        <w:pStyle w:val="af7"/>
      </w:pPr>
      <w:r>
        <w:t>using BookManager.Application.Common.DTOs;</w:t>
      </w:r>
    </w:p>
    <w:p w14:paraId="28F2B448" w14:textId="77777777" w:rsidR="00CE4EC3" w:rsidRDefault="00CE4EC3" w:rsidP="00CE4EC3">
      <w:pPr>
        <w:pStyle w:val="af7"/>
      </w:pPr>
      <w:r>
        <w:t>using BookManager.Application.Common.Interfaces;</w:t>
      </w:r>
    </w:p>
    <w:p w14:paraId="01FAF0EC" w14:textId="77777777" w:rsidR="00CE4EC3" w:rsidRDefault="00CE4EC3" w:rsidP="00CE4EC3">
      <w:pPr>
        <w:pStyle w:val="af7"/>
      </w:pPr>
      <w:r>
        <w:t>using Microsoft.AspNetCore.Mvc;</w:t>
      </w:r>
    </w:p>
    <w:p w14:paraId="12F93B25" w14:textId="77777777" w:rsidR="00CE4EC3" w:rsidRDefault="00CE4EC3" w:rsidP="00CE4EC3">
      <w:pPr>
        <w:pStyle w:val="af7"/>
      </w:pPr>
      <w:r>
        <w:t>using SameSiteMode = Microsoft.AspNetCore.Http.SameSiteMode;</w:t>
      </w:r>
    </w:p>
    <w:p w14:paraId="7E5EB0C3" w14:textId="77777777" w:rsidR="00CE4EC3" w:rsidRDefault="00CE4EC3" w:rsidP="00CE4EC3">
      <w:pPr>
        <w:pStyle w:val="af7"/>
      </w:pPr>
    </w:p>
    <w:p w14:paraId="11B03422" w14:textId="77777777" w:rsidR="00CE4EC3" w:rsidRDefault="00CE4EC3" w:rsidP="00CE4EC3">
      <w:pPr>
        <w:pStyle w:val="af7"/>
      </w:pPr>
      <w:r>
        <w:t>namespace BookManager.Api.Controllers;</w:t>
      </w:r>
    </w:p>
    <w:p w14:paraId="2FCCC99B" w14:textId="77777777" w:rsidR="00CE4EC3" w:rsidRDefault="00CE4EC3" w:rsidP="00CE4EC3">
      <w:pPr>
        <w:pStyle w:val="af7"/>
      </w:pPr>
    </w:p>
    <w:p w14:paraId="5E5EFD33" w14:textId="77777777" w:rsidR="00CE4EC3" w:rsidRDefault="00CE4EC3" w:rsidP="00CE4EC3">
      <w:pPr>
        <w:pStyle w:val="af7"/>
      </w:pPr>
      <w:r>
        <w:t>[ApiController]</w:t>
      </w:r>
    </w:p>
    <w:p w14:paraId="7D2468B6" w14:textId="77777777" w:rsidR="00CE4EC3" w:rsidRDefault="00CE4EC3" w:rsidP="00CE4EC3">
      <w:pPr>
        <w:pStyle w:val="af7"/>
      </w:pPr>
      <w:r>
        <w:t>[Route("auth")]</w:t>
      </w:r>
    </w:p>
    <w:p w14:paraId="78D2107D" w14:textId="77777777" w:rsidR="00CE4EC3" w:rsidRDefault="00CE4EC3" w:rsidP="00CE4EC3">
      <w:pPr>
        <w:pStyle w:val="af7"/>
      </w:pPr>
      <w:r>
        <w:t>public class AuthenticationController(</w:t>
      </w:r>
    </w:p>
    <w:p w14:paraId="2DCF8DB6" w14:textId="77777777" w:rsidR="00CE4EC3" w:rsidRDefault="00CE4EC3" w:rsidP="00CE4EC3">
      <w:pPr>
        <w:pStyle w:val="af7"/>
      </w:pPr>
      <w:r>
        <w:t xml:space="preserve">    IAuthenticationService service)</w:t>
      </w:r>
    </w:p>
    <w:p w14:paraId="0E7C542A" w14:textId="77777777" w:rsidR="00CE4EC3" w:rsidRDefault="00CE4EC3" w:rsidP="00CE4EC3">
      <w:pPr>
        <w:pStyle w:val="af7"/>
      </w:pPr>
      <w:r>
        <w:t xml:space="preserve">    : ControllerBase</w:t>
      </w:r>
    </w:p>
    <w:p w14:paraId="52B588F4" w14:textId="77777777" w:rsidR="00CE4EC3" w:rsidRDefault="00CE4EC3" w:rsidP="00CE4EC3">
      <w:pPr>
        <w:pStyle w:val="af7"/>
      </w:pPr>
      <w:r>
        <w:t>{</w:t>
      </w:r>
    </w:p>
    <w:p w14:paraId="1953CD3D" w14:textId="77777777" w:rsidR="00CE4EC3" w:rsidRDefault="00CE4EC3" w:rsidP="00CE4EC3">
      <w:pPr>
        <w:pStyle w:val="af7"/>
      </w:pPr>
      <w:r>
        <w:t xml:space="preserve">    [HttpPost]</w:t>
      </w:r>
    </w:p>
    <w:p w14:paraId="3EF55369" w14:textId="77777777" w:rsidR="00CE4EC3" w:rsidRDefault="00CE4EC3" w:rsidP="00CE4EC3">
      <w:pPr>
        <w:pStyle w:val="af7"/>
      </w:pPr>
      <w:r>
        <w:t xml:space="preserve">    [Route("sign-in")]</w:t>
      </w:r>
    </w:p>
    <w:p w14:paraId="648DAA1A" w14:textId="77777777" w:rsidR="00CE4EC3" w:rsidRDefault="00CE4EC3" w:rsidP="00CE4EC3">
      <w:pPr>
        <w:pStyle w:val="af7"/>
      </w:pPr>
      <w:r>
        <w:t xml:space="preserve">    public async Task&lt;IActionResult&gt; SignIn([FromBody] AuthenticationRequestDto request)</w:t>
      </w:r>
    </w:p>
    <w:p w14:paraId="29C381CF" w14:textId="77777777" w:rsidR="00CE4EC3" w:rsidRDefault="00CE4EC3" w:rsidP="00CE4EC3">
      <w:pPr>
        <w:pStyle w:val="af7"/>
      </w:pPr>
      <w:r>
        <w:t xml:space="preserve">    {</w:t>
      </w:r>
    </w:p>
    <w:p w14:paraId="4C57BE49" w14:textId="77777777" w:rsidR="00CE4EC3" w:rsidRDefault="00CE4EC3" w:rsidP="00CE4EC3">
      <w:pPr>
        <w:pStyle w:val="af7"/>
      </w:pPr>
      <w:r>
        <w:t xml:space="preserve">        var authenticationResponse = await service.SignIn(request);</w:t>
      </w:r>
    </w:p>
    <w:p w14:paraId="5D2BD96C" w14:textId="77777777" w:rsidR="00CE4EC3" w:rsidRDefault="00CE4EC3" w:rsidP="00CE4EC3">
      <w:pPr>
        <w:pStyle w:val="af7"/>
      </w:pPr>
      <w:r>
        <w:t xml:space="preserve">        if (authenticationResponse.RefreshToken != null)</w:t>
      </w:r>
    </w:p>
    <w:p w14:paraId="7640FB71" w14:textId="77777777" w:rsidR="00CE4EC3" w:rsidRDefault="00CE4EC3" w:rsidP="00CE4EC3">
      <w:pPr>
        <w:pStyle w:val="af7"/>
      </w:pPr>
      <w:r>
        <w:t xml:space="preserve">        {</w:t>
      </w:r>
    </w:p>
    <w:p w14:paraId="35FB1DE1" w14:textId="77777777" w:rsidR="00CE4EC3" w:rsidRDefault="00CE4EC3" w:rsidP="00CE4EC3">
      <w:pPr>
        <w:pStyle w:val="af7"/>
      </w:pPr>
      <w:r>
        <w:t xml:space="preserve">            Response.Cookies.Append(Constants.RefreshTokenCookieKey, authenticationResponse.RefreshToken, new CookieOptions</w:t>
      </w:r>
    </w:p>
    <w:p w14:paraId="7DB61614" w14:textId="77777777" w:rsidR="00CE4EC3" w:rsidRDefault="00CE4EC3" w:rsidP="00CE4EC3">
      <w:pPr>
        <w:pStyle w:val="af7"/>
      </w:pPr>
      <w:r>
        <w:t xml:space="preserve">            {</w:t>
      </w:r>
    </w:p>
    <w:p w14:paraId="4D79F932" w14:textId="77777777" w:rsidR="00CE4EC3" w:rsidRDefault="00CE4EC3" w:rsidP="00CE4EC3">
      <w:pPr>
        <w:pStyle w:val="af7"/>
      </w:pPr>
      <w:r>
        <w:t xml:space="preserve">                HttpOnly = true,</w:t>
      </w:r>
    </w:p>
    <w:p w14:paraId="5B59DDC9" w14:textId="77777777" w:rsidR="00CE4EC3" w:rsidRDefault="00CE4EC3" w:rsidP="00CE4EC3">
      <w:pPr>
        <w:pStyle w:val="af7"/>
      </w:pPr>
      <w:r>
        <w:t xml:space="preserve">            });</w:t>
      </w:r>
    </w:p>
    <w:p w14:paraId="219E5411" w14:textId="77777777" w:rsidR="00CE4EC3" w:rsidRDefault="00CE4EC3" w:rsidP="00CE4EC3">
      <w:pPr>
        <w:pStyle w:val="af7"/>
      </w:pPr>
      <w:r>
        <w:t xml:space="preserve">        }</w:t>
      </w:r>
    </w:p>
    <w:p w14:paraId="520BE72B" w14:textId="77777777" w:rsidR="00CE4EC3" w:rsidRDefault="00CE4EC3" w:rsidP="00CE4EC3">
      <w:pPr>
        <w:pStyle w:val="af7"/>
      </w:pPr>
      <w:r>
        <w:t xml:space="preserve">        return authenticationResponse.Status switch</w:t>
      </w:r>
    </w:p>
    <w:p w14:paraId="2DB0320A" w14:textId="77777777" w:rsidR="00CE4EC3" w:rsidRDefault="00CE4EC3" w:rsidP="00CE4EC3">
      <w:pPr>
        <w:pStyle w:val="af7"/>
      </w:pPr>
      <w:r>
        <w:t xml:space="preserve">        {</w:t>
      </w:r>
    </w:p>
    <w:p w14:paraId="5B7C862B" w14:textId="77777777" w:rsidR="00CE4EC3" w:rsidRDefault="00CE4EC3" w:rsidP="00CE4EC3">
      <w:pPr>
        <w:pStyle w:val="af7"/>
      </w:pPr>
      <w:r>
        <w:t xml:space="preserve">            AuthenticationStatus.Failed =&gt; Unauthorized(),</w:t>
      </w:r>
    </w:p>
    <w:p w14:paraId="533405F9" w14:textId="77777777" w:rsidR="00CE4EC3" w:rsidRDefault="00CE4EC3" w:rsidP="00CE4EC3">
      <w:pPr>
        <w:pStyle w:val="af7"/>
      </w:pPr>
      <w:r>
        <w:t xml:space="preserve">            AuthenticationStatus.Success =&gt; Ok(authenticationResponse),</w:t>
      </w:r>
    </w:p>
    <w:p w14:paraId="0DD5FFF2" w14:textId="77777777" w:rsidR="00CE4EC3" w:rsidRDefault="00CE4EC3" w:rsidP="00CE4EC3">
      <w:pPr>
        <w:pStyle w:val="af7"/>
      </w:pPr>
      <w:r>
        <w:t xml:space="preserve">            _ =&gt; BadRequest()</w:t>
      </w:r>
    </w:p>
    <w:p w14:paraId="65C89C43" w14:textId="77777777" w:rsidR="00CE4EC3" w:rsidRDefault="00CE4EC3" w:rsidP="00CE4EC3">
      <w:pPr>
        <w:pStyle w:val="af7"/>
      </w:pPr>
      <w:r>
        <w:t xml:space="preserve">        };</w:t>
      </w:r>
    </w:p>
    <w:p w14:paraId="5C1F9CC4" w14:textId="77777777" w:rsidR="00CE4EC3" w:rsidRDefault="00CE4EC3" w:rsidP="00CE4EC3">
      <w:pPr>
        <w:pStyle w:val="af7"/>
      </w:pPr>
      <w:r>
        <w:t xml:space="preserve">    }</w:t>
      </w:r>
    </w:p>
    <w:p w14:paraId="43CDF0A8" w14:textId="77777777" w:rsidR="00CE4EC3" w:rsidRDefault="00CE4EC3" w:rsidP="00CE4EC3">
      <w:pPr>
        <w:pStyle w:val="af7"/>
      </w:pPr>
    </w:p>
    <w:p w14:paraId="4E96349F" w14:textId="77777777" w:rsidR="00CE4EC3" w:rsidRDefault="00CE4EC3" w:rsidP="00CE4EC3">
      <w:pPr>
        <w:pStyle w:val="af7"/>
      </w:pPr>
      <w:r>
        <w:t xml:space="preserve">    [HttpPost]</w:t>
      </w:r>
    </w:p>
    <w:p w14:paraId="736D9E8F" w14:textId="77777777" w:rsidR="00CE4EC3" w:rsidRDefault="00CE4EC3" w:rsidP="00CE4EC3">
      <w:pPr>
        <w:pStyle w:val="af7"/>
      </w:pPr>
      <w:r>
        <w:t xml:space="preserve">    [Route("refresh-token")]</w:t>
      </w:r>
    </w:p>
    <w:p w14:paraId="4F68DC3E" w14:textId="77777777" w:rsidR="00CE4EC3" w:rsidRDefault="00CE4EC3" w:rsidP="00CE4EC3">
      <w:pPr>
        <w:pStyle w:val="af7"/>
      </w:pPr>
      <w:r>
        <w:t xml:space="preserve">    public async Task&lt;IActionResult&gt; RefreshToken()</w:t>
      </w:r>
    </w:p>
    <w:p w14:paraId="04D61FF4" w14:textId="77777777" w:rsidR="00CE4EC3" w:rsidRDefault="00CE4EC3" w:rsidP="00CE4EC3">
      <w:pPr>
        <w:pStyle w:val="af7"/>
      </w:pPr>
      <w:r>
        <w:t xml:space="preserve">    {</w:t>
      </w:r>
    </w:p>
    <w:p w14:paraId="2594768F" w14:textId="77777777" w:rsidR="00CE4EC3" w:rsidRDefault="00CE4EC3" w:rsidP="00CE4EC3">
      <w:pPr>
        <w:pStyle w:val="af7"/>
      </w:pPr>
      <w:r>
        <w:t xml:space="preserve">        var refreshToken = Request.Cookies[Constants.RefreshTokenCookieKey];</w:t>
      </w:r>
    </w:p>
    <w:p w14:paraId="4B951827" w14:textId="77777777" w:rsidR="00CE4EC3" w:rsidRDefault="00CE4EC3" w:rsidP="00CE4EC3">
      <w:pPr>
        <w:pStyle w:val="af7"/>
      </w:pPr>
      <w:r>
        <w:t xml:space="preserve">        if (refreshToken == null) return Unauthorized();</w:t>
      </w:r>
    </w:p>
    <w:p w14:paraId="31CC5F98" w14:textId="77777777" w:rsidR="00CE4EC3" w:rsidRDefault="00CE4EC3" w:rsidP="00CE4EC3">
      <w:pPr>
        <w:pStyle w:val="af7"/>
      </w:pPr>
      <w:r>
        <w:t xml:space="preserve">        var response = await service.RefreshToken(refreshToken);</w:t>
      </w:r>
    </w:p>
    <w:p w14:paraId="087C1261" w14:textId="77777777" w:rsidR="00CE4EC3" w:rsidRDefault="00CE4EC3" w:rsidP="00CE4EC3">
      <w:pPr>
        <w:pStyle w:val="af7"/>
      </w:pPr>
      <w:r>
        <w:t xml:space="preserve">        return response.Status switch</w:t>
      </w:r>
    </w:p>
    <w:p w14:paraId="1AD9C3A5" w14:textId="77777777" w:rsidR="00CE4EC3" w:rsidRDefault="00CE4EC3" w:rsidP="00CE4EC3">
      <w:pPr>
        <w:pStyle w:val="af7"/>
      </w:pPr>
      <w:r>
        <w:t xml:space="preserve">        {</w:t>
      </w:r>
    </w:p>
    <w:p w14:paraId="2F335175" w14:textId="77777777" w:rsidR="00CE4EC3" w:rsidRDefault="00CE4EC3" w:rsidP="00CE4EC3">
      <w:pPr>
        <w:pStyle w:val="af7"/>
      </w:pPr>
      <w:r>
        <w:t xml:space="preserve">            AuthenticationStatus.Failed =&gt; Unauthorized(),</w:t>
      </w:r>
    </w:p>
    <w:p w14:paraId="5EC8B80A" w14:textId="77777777" w:rsidR="00CE4EC3" w:rsidRDefault="00CE4EC3" w:rsidP="00CE4EC3">
      <w:pPr>
        <w:pStyle w:val="af7"/>
      </w:pPr>
      <w:r>
        <w:t xml:space="preserve">            AuthenticationStatus.Success =&gt; Ok(response),</w:t>
      </w:r>
    </w:p>
    <w:p w14:paraId="55493CDC" w14:textId="77777777" w:rsidR="00CE4EC3" w:rsidRDefault="00CE4EC3" w:rsidP="00CE4EC3">
      <w:pPr>
        <w:pStyle w:val="af7"/>
      </w:pPr>
      <w:r>
        <w:t xml:space="preserve">            _ =&gt; Unauthorized()</w:t>
      </w:r>
    </w:p>
    <w:p w14:paraId="75B0ACF8" w14:textId="77777777" w:rsidR="00CE4EC3" w:rsidRDefault="00CE4EC3" w:rsidP="00CE4EC3">
      <w:pPr>
        <w:pStyle w:val="af7"/>
      </w:pPr>
      <w:r>
        <w:t xml:space="preserve">        };</w:t>
      </w:r>
    </w:p>
    <w:p w14:paraId="15E89943" w14:textId="77777777" w:rsidR="00CE4EC3" w:rsidRDefault="00CE4EC3" w:rsidP="00CE4EC3">
      <w:pPr>
        <w:pStyle w:val="af7"/>
      </w:pPr>
      <w:r>
        <w:t xml:space="preserve">    }</w:t>
      </w:r>
    </w:p>
    <w:p w14:paraId="174C59DD" w14:textId="77777777" w:rsidR="00CE4EC3" w:rsidRDefault="00CE4EC3" w:rsidP="00CE4EC3">
      <w:pPr>
        <w:pStyle w:val="af7"/>
      </w:pPr>
    </w:p>
    <w:p w14:paraId="67202170" w14:textId="77777777" w:rsidR="00CE4EC3" w:rsidRDefault="00CE4EC3" w:rsidP="00CE4EC3">
      <w:pPr>
        <w:pStyle w:val="af7"/>
      </w:pPr>
      <w:r>
        <w:t xml:space="preserve">    [HttpPost]</w:t>
      </w:r>
    </w:p>
    <w:p w14:paraId="56AFC1B1" w14:textId="77777777" w:rsidR="00CE4EC3" w:rsidRDefault="00CE4EC3" w:rsidP="00CE4EC3">
      <w:pPr>
        <w:pStyle w:val="af7"/>
      </w:pPr>
      <w:r>
        <w:t xml:space="preserve">    [Route("sign-out")]</w:t>
      </w:r>
    </w:p>
    <w:p w14:paraId="2FA694BE" w14:textId="77777777" w:rsidR="00CE4EC3" w:rsidRDefault="00CE4EC3" w:rsidP="00CE4EC3">
      <w:pPr>
        <w:pStyle w:val="af7"/>
      </w:pPr>
      <w:r>
        <w:t xml:space="preserve">    public new IActionResult SignOut()</w:t>
      </w:r>
    </w:p>
    <w:p w14:paraId="24A51704" w14:textId="77777777" w:rsidR="00CE4EC3" w:rsidRDefault="00CE4EC3" w:rsidP="00CE4EC3">
      <w:pPr>
        <w:pStyle w:val="af7"/>
      </w:pPr>
      <w:r>
        <w:t xml:space="preserve">    {</w:t>
      </w:r>
    </w:p>
    <w:p w14:paraId="6C70ADB2" w14:textId="77777777" w:rsidR="00CE4EC3" w:rsidRDefault="00CE4EC3" w:rsidP="00CE4EC3">
      <w:pPr>
        <w:pStyle w:val="af7"/>
      </w:pPr>
      <w:r>
        <w:t xml:space="preserve">        Response.Cookies.Delete(Constants.RefreshTokenCookieKey);</w:t>
      </w:r>
    </w:p>
    <w:p w14:paraId="39C47D2D" w14:textId="77777777" w:rsidR="00CE4EC3" w:rsidRDefault="00CE4EC3" w:rsidP="00CE4EC3">
      <w:pPr>
        <w:pStyle w:val="af7"/>
      </w:pPr>
      <w:r>
        <w:t xml:space="preserve">        return Ok();</w:t>
      </w:r>
    </w:p>
    <w:p w14:paraId="4202F666" w14:textId="77777777" w:rsidR="00CE4EC3" w:rsidRDefault="00CE4EC3" w:rsidP="00CE4EC3">
      <w:pPr>
        <w:pStyle w:val="af7"/>
      </w:pPr>
      <w:r>
        <w:t xml:space="preserve">    }</w:t>
      </w:r>
    </w:p>
    <w:p w14:paraId="06B372BC" w14:textId="77777777" w:rsidR="00CE4EC3" w:rsidRDefault="00CE4EC3" w:rsidP="00CE4EC3">
      <w:pPr>
        <w:pStyle w:val="af7"/>
      </w:pPr>
      <w:r>
        <w:t>}</w:t>
      </w:r>
    </w:p>
    <w:p w14:paraId="2D455B4F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BookCollectionController.cs:</w:t>
      </w:r>
    </w:p>
    <w:p w14:paraId="58CCA457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3DC971C0" w14:textId="77777777" w:rsidR="00CE4EC3" w:rsidRDefault="00CE4EC3" w:rsidP="00CE4EC3">
      <w:pPr>
        <w:pStyle w:val="af7"/>
      </w:pPr>
      <w:r>
        <w:t>using BookManager.Application.Common.Exceptions;</w:t>
      </w:r>
    </w:p>
    <w:p w14:paraId="741DABE9" w14:textId="77777777" w:rsidR="00CE4EC3" w:rsidRDefault="00CE4EC3" w:rsidP="00CE4EC3">
      <w:pPr>
        <w:pStyle w:val="af7"/>
      </w:pPr>
      <w:r>
        <w:t>using Microsoft.AspNetCore.Authorization;</w:t>
      </w:r>
    </w:p>
    <w:p w14:paraId="31590FB1" w14:textId="77777777" w:rsidR="00CE4EC3" w:rsidRDefault="00CE4EC3" w:rsidP="00CE4EC3">
      <w:pPr>
        <w:pStyle w:val="af7"/>
      </w:pPr>
      <w:r>
        <w:t>using Microsoft.AspNetCore.Mvc;</w:t>
      </w:r>
    </w:p>
    <w:p w14:paraId="40BBD17E" w14:textId="77777777" w:rsidR="00CE4EC3" w:rsidRDefault="00CE4EC3" w:rsidP="00CE4EC3">
      <w:pPr>
        <w:pStyle w:val="af7"/>
      </w:pPr>
    </w:p>
    <w:p w14:paraId="0060A099" w14:textId="77777777" w:rsidR="00CE4EC3" w:rsidRDefault="00CE4EC3" w:rsidP="00CE4EC3">
      <w:pPr>
        <w:pStyle w:val="af7"/>
      </w:pPr>
      <w:r>
        <w:t>namespace BookManager.Api.Controllers;</w:t>
      </w:r>
    </w:p>
    <w:p w14:paraId="15FDCE8C" w14:textId="77777777" w:rsidR="00CE4EC3" w:rsidRDefault="00CE4EC3" w:rsidP="00CE4EC3">
      <w:pPr>
        <w:pStyle w:val="af7"/>
      </w:pPr>
    </w:p>
    <w:p w14:paraId="44E996D8" w14:textId="77777777" w:rsidR="00CE4EC3" w:rsidRDefault="00CE4EC3" w:rsidP="00CE4EC3">
      <w:pPr>
        <w:pStyle w:val="af7"/>
      </w:pPr>
      <w:r>
        <w:t>[ApiController]</w:t>
      </w:r>
    </w:p>
    <w:p w14:paraId="504CB756" w14:textId="77777777" w:rsidR="00CE4EC3" w:rsidRDefault="00CE4EC3" w:rsidP="00CE4EC3">
      <w:pPr>
        <w:pStyle w:val="af7"/>
      </w:pPr>
      <w:r>
        <w:t>[Route("book-collections")]</w:t>
      </w:r>
    </w:p>
    <w:p w14:paraId="2A224C9D" w14:textId="77777777" w:rsidR="00CE4EC3" w:rsidRDefault="00CE4EC3" w:rsidP="00CE4EC3">
      <w:pPr>
        <w:pStyle w:val="af7"/>
      </w:pPr>
      <w:r>
        <w:t>public class BookCollectionController(IBookCollectionService service) : ControllerBase</w:t>
      </w:r>
    </w:p>
    <w:p w14:paraId="00E1EBDF" w14:textId="77777777" w:rsidR="00CE4EC3" w:rsidRDefault="00CE4EC3" w:rsidP="00CE4EC3">
      <w:pPr>
        <w:pStyle w:val="af7"/>
      </w:pPr>
      <w:r>
        <w:t>{</w:t>
      </w:r>
    </w:p>
    <w:p w14:paraId="76226C67" w14:textId="77777777" w:rsidR="00CE4EC3" w:rsidRDefault="00CE4EC3" w:rsidP="00CE4EC3">
      <w:pPr>
        <w:pStyle w:val="af7"/>
      </w:pPr>
      <w:r>
        <w:lastRenderedPageBreak/>
        <w:t xml:space="preserve">    [HttpGet]</w:t>
      </w:r>
    </w:p>
    <w:p w14:paraId="21A59392" w14:textId="77777777" w:rsidR="00CE4EC3" w:rsidRDefault="00CE4EC3" w:rsidP="00CE4EC3">
      <w:pPr>
        <w:pStyle w:val="af7"/>
      </w:pPr>
      <w:r>
        <w:t xml:space="preserve">    [Authorize]</w:t>
      </w:r>
    </w:p>
    <w:p w14:paraId="681B197C" w14:textId="77777777" w:rsidR="00CE4EC3" w:rsidRDefault="00CE4EC3" w:rsidP="00CE4EC3">
      <w:pPr>
        <w:pStyle w:val="af7"/>
      </w:pPr>
      <w:r>
        <w:t xml:space="preserve">    public async Task&lt;IActionResult&gt; GetAll()</w:t>
      </w:r>
    </w:p>
    <w:p w14:paraId="72AD94E4" w14:textId="77777777" w:rsidR="00CE4EC3" w:rsidRDefault="00CE4EC3" w:rsidP="00CE4EC3">
      <w:pPr>
        <w:pStyle w:val="af7"/>
      </w:pPr>
      <w:r>
        <w:t xml:space="preserve">    {</w:t>
      </w:r>
    </w:p>
    <w:p w14:paraId="0835EFC9" w14:textId="77777777" w:rsidR="00CE4EC3" w:rsidRDefault="00CE4EC3" w:rsidP="00CE4EC3">
      <w:pPr>
        <w:pStyle w:val="af7"/>
      </w:pPr>
      <w:r>
        <w:t xml:space="preserve">        var allCollections = await service.GetAllAsync();</w:t>
      </w:r>
    </w:p>
    <w:p w14:paraId="183C965D" w14:textId="77777777" w:rsidR="00CE4EC3" w:rsidRDefault="00CE4EC3" w:rsidP="00CE4EC3">
      <w:pPr>
        <w:pStyle w:val="af7"/>
      </w:pPr>
      <w:r>
        <w:t xml:space="preserve">        foreach (var collection in allCollections)</w:t>
      </w:r>
    </w:p>
    <w:p w14:paraId="676124EE" w14:textId="77777777" w:rsidR="00CE4EC3" w:rsidRDefault="00CE4EC3" w:rsidP="00CE4EC3">
      <w:pPr>
        <w:pStyle w:val="af7"/>
      </w:pPr>
      <w:r>
        <w:t xml:space="preserve">        {</w:t>
      </w:r>
    </w:p>
    <w:p w14:paraId="14D2B2AD" w14:textId="77777777" w:rsidR="00CE4EC3" w:rsidRDefault="00CE4EC3" w:rsidP="00CE4EC3">
      <w:pPr>
        <w:pStyle w:val="af7"/>
      </w:pPr>
      <w:r>
        <w:t xml:space="preserve">            UpdateThumbnailUrls(collection);</w:t>
      </w:r>
    </w:p>
    <w:p w14:paraId="721D661E" w14:textId="77777777" w:rsidR="00CE4EC3" w:rsidRDefault="00CE4EC3" w:rsidP="00CE4EC3">
      <w:pPr>
        <w:pStyle w:val="af7"/>
      </w:pPr>
      <w:r>
        <w:t xml:space="preserve">        }</w:t>
      </w:r>
    </w:p>
    <w:p w14:paraId="6CE393D8" w14:textId="77777777" w:rsidR="00CE4EC3" w:rsidRDefault="00CE4EC3" w:rsidP="00CE4EC3">
      <w:pPr>
        <w:pStyle w:val="af7"/>
      </w:pPr>
    </w:p>
    <w:p w14:paraId="71ABA48D" w14:textId="77777777" w:rsidR="00CE4EC3" w:rsidRDefault="00CE4EC3" w:rsidP="00CE4EC3">
      <w:pPr>
        <w:pStyle w:val="af7"/>
      </w:pPr>
      <w:r>
        <w:t xml:space="preserve">        return Ok(allCollections);</w:t>
      </w:r>
    </w:p>
    <w:p w14:paraId="60D4A264" w14:textId="77777777" w:rsidR="00CE4EC3" w:rsidRDefault="00CE4EC3" w:rsidP="00CE4EC3">
      <w:pPr>
        <w:pStyle w:val="af7"/>
      </w:pPr>
      <w:r>
        <w:t xml:space="preserve">    }</w:t>
      </w:r>
    </w:p>
    <w:p w14:paraId="5866C931" w14:textId="77777777" w:rsidR="00CE4EC3" w:rsidRDefault="00CE4EC3" w:rsidP="00CE4EC3">
      <w:pPr>
        <w:pStyle w:val="af7"/>
      </w:pPr>
    </w:p>
    <w:p w14:paraId="7A414818" w14:textId="77777777" w:rsidR="00CE4EC3" w:rsidRDefault="00CE4EC3" w:rsidP="00CE4EC3">
      <w:pPr>
        <w:pStyle w:val="af7"/>
      </w:pPr>
      <w:r>
        <w:t xml:space="preserve">    [HttpPost]</w:t>
      </w:r>
    </w:p>
    <w:p w14:paraId="3577C51E" w14:textId="77777777" w:rsidR="00CE4EC3" w:rsidRDefault="00CE4EC3" w:rsidP="00CE4EC3">
      <w:pPr>
        <w:pStyle w:val="af7"/>
      </w:pPr>
      <w:r>
        <w:t xml:space="preserve">    [Authorize]</w:t>
      </w:r>
    </w:p>
    <w:p w14:paraId="4ED1E83D" w14:textId="77777777" w:rsidR="00CE4EC3" w:rsidRDefault="00CE4EC3" w:rsidP="00CE4EC3">
      <w:pPr>
        <w:pStyle w:val="af7"/>
      </w:pPr>
      <w:r>
        <w:t xml:space="preserve">    public async Task&lt;IActionResult&gt; CreateCollection([FromBody] BookCollectionModRequest request)</w:t>
      </w:r>
    </w:p>
    <w:p w14:paraId="65C74BEB" w14:textId="77777777" w:rsidR="00CE4EC3" w:rsidRDefault="00CE4EC3" w:rsidP="00CE4EC3">
      <w:pPr>
        <w:pStyle w:val="af7"/>
      </w:pPr>
      <w:r>
        <w:t xml:space="preserve">    {</w:t>
      </w:r>
    </w:p>
    <w:p w14:paraId="29B85575" w14:textId="77777777" w:rsidR="00CE4EC3" w:rsidRDefault="00CE4EC3" w:rsidP="00CE4EC3">
      <w:pPr>
        <w:pStyle w:val="af7"/>
      </w:pPr>
      <w:r>
        <w:t xml:space="preserve">        IActionResult result;</w:t>
      </w:r>
    </w:p>
    <w:p w14:paraId="1FB3303D" w14:textId="77777777" w:rsidR="00CE4EC3" w:rsidRDefault="00CE4EC3" w:rsidP="00CE4EC3">
      <w:pPr>
        <w:pStyle w:val="af7"/>
      </w:pPr>
      <w:r>
        <w:t xml:space="preserve">        try</w:t>
      </w:r>
    </w:p>
    <w:p w14:paraId="384E599F" w14:textId="77777777" w:rsidR="00CE4EC3" w:rsidRDefault="00CE4EC3" w:rsidP="00CE4EC3">
      <w:pPr>
        <w:pStyle w:val="af7"/>
      </w:pPr>
      <w:r>
        <w:t xml:space="preserve">        {</w:t>
      </w:r>
    </w:p>
    <w:p w14:paraId="30D0EADA" w14:textId="77777777" w:rsidR="00CE4EC3" w:rsidRDefault="00CE4EC3" w:rsidP="00CE4EC3">
      <w:pPr>
        <w:pStyle w:val="af7"/>
      </w:pPr>
      <w:r>
        <w:t xml:space="preserve">            var addedCollection = await service.CreateAsync(request);</w:t>
      </w:r>
    </w:p>
    <w:p w14:paraId="59CE689D" w14:textId="77777777" w:rsidR="00CE4EC3" w:rsidRDefault="00CE4EC3" w:rsidP="00CE4EC3">
      <w:pPr>
        <w:pStyle w:val="af7"/>
      </w:pPr>
      <w:r>
        <w:t xml:space="preserve">            UpdateThumbnailUrls(addedCollection);</w:t>
      </w:r>
    </w:p>
    <w:p w14:paraId="5E902A72" w14:textId="77777777" w:rsidR="00CE4EC3" w:rsidRDefault="00CE4EC3" w:rsidP="00CE4EC3">
      <w:pPr>
        <w:pStyle w:val="af7"/>
      </w:pPr>
      <w:r>
        <w:t xml:space="preserve">            result = Ok(addedCollection);</w:t>
      </w:r>
    </w:p>
    <w:p w14:paraId="5BB94854" w14:textId="77777777" w:rsidR="00CE4EC3" w:rsidRDefault="00CE4EC3" w:rsidP="00CE4EC3">
      <w:pPr>
        <w:pStyle w:val="af7"/>
      </w:pPr>
      <w:r>
        <w:t xml:space="preserve">        }</w:t>
      </w:r>
    </w:p>
    <w:p w14:paraId="6E18B473" w14:textId="77777777" w:rsidR="00CE4EC3" w:rsidRDefault="00CE4EC3" w:rsidP="00CE4EC3">
      <w:pPr>
        <w:pStyle w:val="af7"/>
      </w:pPr>
      <w:r>
        <w:t xml:space="preserve">        catch (ArgumentException e)</w:t>
      </w:r>
    </w:p>
    <w:p w14:paraId="44CF9C3C" w14:textId="77777777" w:rsidR="00CE4EC3" w:rsidRDefault="00CE4EC3" w:rsidP="00CE4EC3">
      <w:pPr>
        <w:pStyle w:val="af7"/>
      </w:pPr>
      <w:r>
        <w:t xml:space="preserve">        {</w:t>
      </w:r>
    </w:p>
    <w:p w14:paraId="6BA97865" w14:textId="77777777" w:rsidR="00CE4EC3" w:rsidRDefault="00CE4EC3" w:rsidP="00CE4EC3">
      <w:pPr>
        <w:pStyle w:val="af7"/>
      </w:pPr>
      <w:r>
        <w:t xml:space="preserve">            result = BadRequest(e.Message);</w:t>
      </w:r>
    </w:p>
    <w:p w14:paraId="5F7CA949" w14:textId="77777777" w:rsidR="00CE4EC3" w:rsidRDefault="00CE4EC3" w:rsidP="00CE4EC3">
      <w:pPr>
        <w:pStyle w:val="af7"/>
      </w:pPr>
      <w:r>
        <w:t xml:space="preserve">        }</w:t>
      </w:r>
    </w:p>
    <w:p w14:paraId="4C773341" w14:textId="77777777" w:rsidR="00CE4EC3" w:rsidRDefault="00CE4EC3" w:rsidP="00CE4EC3">
      <w:pPr>
        <w:pStyle w:val="af7"/>
      </w:pPr>
    </w:p>
    <w:p w14:paraId="13F6275F" w14:textId="77777777" w:rsidR="00CE4EC3" w:rsidRDefault="00CE4EC3" w:rsidP="00CE4EC3">
      <w:pPr>
        <w:pStyle w:val="af7"/>
      </w:pPr>
      <w:r>
        <w:t xml:space="preserve">        return result;</w:t>
      </w:r>
    </w:p>
    <w:p w14:paraId="65512A6C" w14:textId="77777777" w:rsidR="00CE4EC3" w:rsidRDefault="00CE4EC3" w:rsidP="00CE4EC3">
      <w:pPr>
        <w:pStyle w:val="af7"/>
      </w:pPr>
      <w:r>
        <w:t xml:space="preserve">    }</w:t>
      </w:r>
    </w:p>
    <w:p w14:paraId="75D552F0" w14:textId="77777777" w:rsidR="00CE4EC3" w:rsidRDefault="00CE4EC3" w:rsidP="00CE4EC3">
      <w:pPr>
        <w:pStyle w:val="af7"/>
      </w:pPr>
    </w:p>
    <w:p w14:paraId="13DBBBFF" w14:textId="77777777" w:rsidR="00CE4EC3" w:rsidRDefault="00CE4EC3" w:rsidP="00CE4EC3">
      <w:pPr>
        <w:pStyle w:val="af7"/>
      </w:pPr>
      <w:r>
        <w:t xml:space="preserve">    [HttpPut]</w:t>
      </w:r>
    </w:p>
    <w:p w14:paraId="6FC7F462" w14:textId="77777777" w:rsidR="00CE4EC3" w:rsidRDefault="00CE4EC3" w:rsidP="00CE4EC3">
      <w:pPr>
        <w:pStyle w:val="af7"/>
      </w:pPr>
      <w:r>
        <w:t xml:space="preserve">    [Authorize]</w:t>
      </w:r>
    </w:p>
    <w:p w14:paraId="64F75021" w14:textId="77777777" w:rsidR="00CE4EC3" w:rsidRDefault="00CE4EC3" w:rsidP="00CE4EC3">
      <w:pPr>
        <w:pStyle w:val="af7"/>
      </w:pPr>
      <w:r>
        <w:t xml:space="preserve">    [Route("{id:guid}")]</w:t>
      </w:r>
    </w:p>
    <w:p w14:paraId="7EC9FDFE" w14:textId="77777777" w:rsidR="00CE4EC3" w:rsidRDefault="00CE4EC3" w:rsidP="00CE4EC3">
      <w:pPr>
        <w:pStyle w:val="af7"/>
      </w:pPr>
      <w:r>
        <w:t xml:space="preserve">    public async Task&lt;IActionResult&gt; UpdateCollection(Guid id, [FromBody] BookCollectionModRequest request)</w:t>
      </w:r>
    </w:p>
    <w:p w14:paraId="2621EAB7" w14:textId="77777777" w:rsidR="00CE4EC3" w:rsidRDefault="00CE4EC3" w:rsidP="00CE4EC3">
      <w:pPr>
        <w:pStyle w:val="af7"/>
      </w:pPr>
      <w:r>
        <w:t xml:space="preserve">    {</w:t>
      </w:r>
    </w:p>
    <w:p w14:paraId="7E36489E" w14:textId="77777777" w:rsidR="00CE4EC3" w:rsidRDefault="00CE4EC3" w:rsidP="00CE4EC3">
      <w:pPr>
        <w:pStyle w:val="af7"/>
      </w:pPr>
      <w:r>
        <w:t xml:space="preserve">        IActionResult result;</w:t>
      </w:r>
    </w:p>
    <w:p w14:paraId="038CC2F3" w14:textId="77777777" w:rsidR="00CE4EC3" w:rsidRDefault="00CE4EC3" w:rsidP="00CE4EC3">
      <w:pPr>
        <w:pStyle w:val="af7"/>
      </w:pPr>
      <w:r>
        <w:t xml:space="preserve">        try</w:t>
      </w:r>
    </w:p>
    <w:p w14:paraId="4A1F86F8" w14:textId="77777777" w:rsidR="00CE4EC3" w:rsidRDefault="00CE4EC3" w:rsidP="00CE4EC3">
      <w:pPr>
        <w:pStyle w:val="af7"/>
      </w:pPr>
      <w:r>
        <w:t xml:space="preserve">        {</w:t>
      </w:r>
    </w:p>
    <w:p w14:paraId="3689B5C1" w14:textId="77777777" w:rsidR="00CE4EC3" w:rsidRDefault="00CE4EC3" w:rsidP="00CE4EC3">
      <w:pPr>
        <w:pStyle w:val="af7"/>
      </w:pPr>
      <w:r>
        <w:t xml:space="preserve">            var addedCollection = await service.UpdateAsync(id, request);</w:t>
      </w:r>
    </w:p>
    <w:p w14:paraId="5C0E88E6" w14:textId="77777777" w:rsidR="00CE4EC3" w:rsidRDefault="00CE4EC3" w:rsidP="00CE4EC3">
      <w:pPr>
        <w:pStyle w:val="af7"/>
      </w:pPr>
      <w:r>
        <w:t xml:space="preserve">            UpdateThumbnailUrls(addedCollection);</w:t>
      </w:r>
    </w:p>
    <w:p w14:paraId="34A6CCF3" w14:textId="77777777" w:rsidR="00CE4EC3" w:rsidRDefault="00CE4EC3" w:rsidP="00CE4EC3">
      <w:pPr>
        <w:pStyle w:val="af7"/>
      </w:pPr>
      <w:r>
        <w:t xml:space="preserve">            result = Ok(addedCollection);</w:t>
      </w:r>
    </w:p>
    <w:p w14:paraId="7E11679B" w14:textId="77777777" w:rsidR="00CE4EC3" w:rsidRDefault="00CE4EC3" w:rsidP="00CE4EC3">
      <w:pPr>
        <w:pStyle w:val="af7"/>
      </w:pPr>
      <w:r>
        <w:t xml:space="preserve">        }</w:t>
      </w:r>
    </w:p>
    <w:p w14:paraId="7CC0A3A2" w14:textId="77777777" w:rsidR="00CE4EC3" w:rsidRDefault="00CE4EC3" w:rsidP="00CE4EC3">
      <w:pPr>
        <w:pStyle w:val="af7"/>
      </w:pPr>
      <w:r>
        <w:t xml:space="preserve">        catch (ArgumentException e)</w:t>
      </w:r>
    </w:p>
    <w:p w14:paraId="055287A6" w14:textId="77777777" w:rsidR="00CE4EC3" w:rsidRDefault="00CE4EC3" w:rsidP="00CE4EC3">
      <w:pPr>
        <w:pStyle w:val="af7"/>
      </w:pPr>
      <w:r>
        <w:t xml:space="preserve">        {</w:t>
      </w:r>
    </w:p>
    <w:p w14:paraId="4A2AA047" w14:textId="77777777" w:rsidR="00CE4EC3" w:rsidRDefault="00CE4EC3" w:rsidP="00CE4EC3">
      <w:pPr>
        <w:pStyle w:val="af7"/>
      </w:pPr>
      <w:r>
        <w:t xml:space="preserve">            result = BadRequest(e.Message);</w:t>
      </w:r>
    </w:p>
    <w:p w14:paraId="6053ADBD" w14:textId="77777777" w:rsidR="00CE4EC3" w:rsidRDefault="00CE4EC3" w:rsidP="00CE4EC3">
      <w:pPr>
        <w:pStyle w:val="af7"/>
      </w:pPr>
      <w:r>
        <w:t xml:space="preserve">        }</w:t>
      </w:r>
    </w:p>
    <w:p w14:paraId="053D25B9" w14:textId="77777777" w:rsidR="00CE4EC3" w:rsidRDefault="00CE4EC3" w:rsidP="00CE4EC3">
      <w:pPr>
        <w:pStyle w:val="af7"/>
      </w:pPr>
      <w:r>
        <w:t xml:space="preserve">        catch (EntityNotFoundException)</w:t>
      </w:r>
    </w:p>
    <w:p w14:paraId="15DCD991" w14:textId="77777777" w:rsidR="00CE4EC3" w:rsidRDefault="00CE4EC3" w:rsidP="00CE4EC3">
      <w:pPr>
        <w:pStyle w:val="af7"/>
      </w:pPr>
      <w:r>
        <w:t xml:space="preserve">        {</w:t>
      </w:r>
    </w:p>
    <w:p w14:paraId="54933B5C" w14:textId="77777777" w:rsidR="00CE4EC3" w:rsidRDefault="00CE4EC3" w:rsidP="00CE4EC3">
      <w:pPr>
        <w:pStyle w:val="af7"/>
      </w:pPr>
      <w:r>
        <w:t xml:space="preserve">            result = NotFound();</w:t>
      </w:r>
    </w:p>
    <w:p w14:paraId="2F590E4B" w14:textId="77777777" w:rsidR="00CE4EC3" w:rsidRDefault="00CE4EC3" w:rsidP="00CE4EC3">
      <w:pPr>
        <w:pStyle w:val="af7"/>
      </w:pPr>
      <w:r>
        <w:t xml:space="preserve">        }</w:t>
      </w:r>
    </w:p>
    <w:p w14:paraId="06860CDF" w14:textId="77777777" w:rsidR="00CE4EC3" w:rsidRDefault="00CE4EC3" w:rsidP="00CE4EC3">
      <w:pPr>
        <w:pStyle w:val="af7"/>
      </w:pPr>
    </w:p>
    <w:p w14:paraId="5FA86E46" w14:textId="77777777" w:rsidR="00CE4EC3" w:rsidRDefault="00CE4EC3" w:rsidP="00CE4EC3">
      <w:pPr>
        <w:pStyle w:val="af7"/>
      </w:pPr>
      <w:r>
        <w:t xml:space="preserve">        return result;</w:t>
      </w:r>
    </w:p>
    <w:p w14:paraId="5B9B5429" w14:textId="77777777" w:rsidR="00CE4EC3" w:rsidRDefault="00CE4EC3" w:rsidP="00CE4EC3">
      <w:pPr>
        <w:pStyle w:val="af7"/>
      </w:pPr>
      <w:r>
        <w:t xml:space="preserve">    }</w:t>
      </w:r>
    </w:p>
    <w:p w14:paraId="70F895D6" w14:textId="77777777" w:rsidR="00CE4EC3" w:rsidRDefault="00CE4EC3" w:rsidP="00CE4EC3">
      <w:pPr>
        <w:pStyle w:val="af7"/>
      </w:pPr>
    </w:p>
    <w:p w14:paraId="0B9936FF" w14:textId="77777777" w:rsidR="00CE4EC3" w:rsidRDefault="00CE4EC3" w:rsidP="00CE4EC3">
      <w:pPr>
        <w:pStyle w:val="af7"/>
      </w:pPr>
      <w:r>
        <w:t xml:space="preserve">    [HttpDelete]</w:t>
      </w:r>
    </w:p>
    <w:p w14:paraId="0FDF78AE" w14:textId="77777777" w:rsidR="00CE4EC3" w:rsidRDefault="00CE4EC3" w:rsidP="00CE4EC3">
      <w:pPr>
        <w:pStyle w:val="af7"/>
      </w:pPr>
      <w:r>
        <w:t xml:space="preserve">    [Authorize]</w:t>
      </w:r>
    </w:p>
    <w:p w14:paraId="0B256CDA" w14:textId="77777777" w:rsidR="00CE4EC3" w:rsidRDefault="00CE4EC3" w:rsidP="00CE4EC3">
      <w:pPr>
        <w:pStyle w:val="af7"/>
      </w:pPr>
      <w:r>
        <w:t xml:space="preserve">    [Route("{id:guid}")]</w:t>
      </w:r>
    </w:p>
    <w:p w14:paraId="35CD9F2B" w14:textId="77777777" w:rsidR="00CE4EC3" w:rsidRDefault="00CE4EC3" w:rsidP="00CE4EC3">
      <w:pPr>
        <w:pStyle w:val="af7"/>
      </w:pPr>
      <w:r>
        <w:t xml:space="preserve">    public async Task&lt;IActionResult&gt; DeleteAsync(Guid id)</w:t>
      </w:r>
    </w:p>
    <w:p w14:paraId="2C600266" w14:textId="77777777" w:rsidR="00CE4EC3" w:rsidRDefault="00CE4EC3" w:rsidP="00CE4EC3">
      <w:pPr>
        <w:pStyle w:val="af7"/>
      </w:pPr>
      <w:r>
        <w:t xml:space="preserve">    {</w:t>
      </w:r>
    </w:p>
    <w:p w14:paraId="7A48CB5B" w14:textId="77777777" w:rsidR="00CE4EC3" w:rsidRDefault="00CE4EC3" w:rsidP="00CE4EC3">
      <w:pPr>
        <w:pStyle w:val="af7"/>
      </w:pPr>
      <w:r>
        <w:t xml:space="preserve">        try</w:t>
      </w:r>
    </w:p>
    <w:p w14:paraId="55AE6D20" w14:textId="77777777" w:rsidR="00CE4EC3" w:rsidRDefault="00CE4EC3" w:rsidP="00CE4EC3">
      <w:pPr>
        <w:pStyle w:val="af7"/>
      </w:pPr>
      <w:r>
        <w:t xml:space="preserve">        {</w:t>
      </w:r>
    </w:p>
    <w:p w14:paraId="1F9D4343" w14:textId="77777777" w:rsidR="00CE4EC3" w:rsidRDefault="00CE4EC3" w:rsidP="00CE4EC3">
      <w:pPr>
        <w:pStyle w:val="af7"/>
      </w:pPr>
      <w:r>
        <w:t xml:space="preserve">            await service.DeleteAsync(id);</w:t>
      </w:r>
    </w:p>
    <w:p w14:paraId="6F2A249F" w14:textId="77777777" w:rsidR="00CE4EC3" w:rsidRDefault="00CE4EC3" w:rsidP="00CE4EC3">
      <w:pPr>
        <w:pStyle w:val="af7"/>
      </w:pPr>
      <w:r>
        <w:t xml:space="preserve">        }</w:t>
      </w:r>
    </w:p>
    <w:p w14:paraId="3ECBEC4F" w14:textId="77777777" w:rsidR="00CE4EC3" w:rsidRDefault="00CE4EC3" w:rsidP="00CE4EC3">
      <w:pPr>
        <w:pStyle w:val="af7"/>
      </w:pPr>
      <w:r>
        <w:t xml:space="preserve">        catch (EntityNotFoundException)</w:t>
      </w:r>
    </w:p>
    <w:p w14:paraId="303578FA" w14:textId="77777777" w:rsidR="00CE4EC3" w:rsidRDefault="00CE4EC3" w:rsidP="00CE4EC3">
      <w:pPr>
        <w:pStyle w:val="af7"/>
      </w:pPr>
      <w:r>
        <w:t xml:space="preserve">        {</w:t>
      </w:r>
    </w:p>
    <w:p w14:paraId="0E6EE657" w14:textId="77777777" w:rsidR="00CE4EC3" w:rsidRDefault="00CE4EC3" w:rsidP="00CE4EC3">
      <w:pPr>
        <w:pStyle w:val="af7"/>
      </w:pPr>
      <w:r>
        <w:t xml:space="preserve">            return NotFound();</w:t>
      </w:r>
    </w:p>
    <w:p w14:paraId="4F875113" w14:textId="77777777" w:rsidR="00CE4EC3" w:rsidRDefault="00CE4EC3" w:rsidP="00CE4EC3">
      <w:pPr>
        <w:pStyle w:val="af7"/>
      </w:pPr>
      <w:r>
        <w:t xml:space="preserve">        }</w:t>
      </w:r>
    </w:p>
    <w:p w14:paraId="153E2BF5" w14:textId="77777777" w:rsidR="00CE4EC3" w:rsidRDefault="00CE4EC3" w:rsidP="00CE4EC3">
      <w:pPr>
        <w:pStyle w:val="af7"/>
      </w:pPr>
    </w:p>
    <w:p w14:paraId="0D29189E" w14:textId="77777777" w:rsidR="00CE4EC3" w:rsidRDefault="00CE4EC3" w:rsidP="00CE4EC3">
      <w:pPr>
        <w:pStyle w:val="af7"/>
      </w:pPr>
      <w:r>
        <w:t xml:space="preserve">        return Ok();</w:t>
      </w:r>
    </w:p>
    <w:p w14:paraId="7CA22B3A" w14:textId="77777777" w:rsidR="00CE4EC3" w:rsidRDefault="00CE4EC3" w:rsidP="00CE4EC3">
      <w:pPr>
        <w:pStyle w:val="af7"/>
      </w:pPr>
      <w:r>
        <w:t xml:space="preserve">    }</w:t>
      </w:r>
    </w:p>
    <w:p w14:paraId="74615B5C" w14:textId="77777777" w:rsidR="00CE4EC3" w:rsidRDefault="00CE4EC3" w:rsidP="00CE4EC3">
      <w:pPr>
        <w:pStyle w:val="af7"/>
      </w:pPr>
    </w:p>
    <w:p w14:paraId="55FACC09" w14:textId="77777777" w:rsidR="00CE4EC3" w:rsidRDefault="00CE4EC3" w:rsidP="00CE4EC3">
      <w:pPr>
        <w:pStyle w:val="af7"/>
      </w:pPr>
      <w:r>
        <w:t xml:space="preserve">    private void UpdateThumbnailUrls(BookCollectionDto dto)</w:t>
      </w:r>
    </w:p>
    <w:p w14:paraId="1172599A" w14:textId="77777777" w:rsidR="00CE4EC3" w:rsidRDefault="00CE4EC3" w:rsidP="00CE4EC3">
      <w:pPr>
        <w:pStyle w:val="af7"/>
      </w:pPr>
      <w:r>
        <w:t xml:space="preserve">    {</w:t>
      </w:r>
    </w:p>
    <w:p w14:paraId="6AE424BC" w14:textId="77777777" w:rsidR="00CE4EC3" w:rsidRDefault="00CE4EC3" w:rsidP="00CE4EC3">
      <w:pPr>
        <w:pStyle w:val="af7"/>
      </w:pPr>
      <w:r>
        <w:t xml:space="preserve">        if (dto.Books == null) return;</w:t>
      </w:r>
    </w:p>
    <w:p w14:paraId="4D623E8D" w14:textId="77777777" w:rsidR="00CE4EC3" w:rsidRDefault="00CE4EC3" w:rsidP="00CE4EC3">
      <w:pPr>
        <w:pStyle w:val="af7"/>
      </w:pPr>
      <w:r>
        <w:t xml:space="preserve">        foreach (var book in dto.Books)</w:t>
      </w:r>
    </w:p>
    <w:p w14:paraId="4D06839C" w14:textId="77777777" w:rsidR="00CE4EC3" w:rsidRDefault="00CE4EC3" w:rsidP="00CE4EC3">
      <w:pPr>
        <w:pStyle w:val="af7"/>
      </w:pPr>
      <w:r>
        <w:t xml:space="preserve">        {</w:t>
      </w:r>
    </w:p>
    <w:p w14:paraId="0DF3D017" w14:textId="77777777" w:rsidR="00CE4EC3" w:rsidRDefault="00CE4EC3" w:rsidP="00CE4EC3">
      <w:pPr>
        <w:pStyle w:val="af7"/>
      </w:pPr>
      <w:r>
        <w:lastRenderedPageBreak/>
        <w:t xml:space="preserve">            book.DocumentDetails.ThumbnailUrl = GetImageUrl(book.DocumentDetails.Id);</w:t>
      </w:r>
    </w:p>
    <w:p w14:paraId="5D82C2B8" w14:textId="77777777" w:rsidR="00CE4EC3" w:rsidRDefault="00CE4EC3" w:rsidP="00CE4EC3">
      <w:pPr>
        <w:pStyle w:val="af7"/>
      </w:pPr>
      <w:r>
        <w:t xml:space="preserve">        }</w:t>
      </w:r>
    </w:p>
    <w:p w14:paraId="7C74E7CE" w14:textId="77777777" w:rsidR="00CE4EC3" w:rsidRDefault="00CE4EC3" w:rsidP="00CE4EC3">
      <w:pPr>
        <w:pStyle w:val="af7"/>
      </w:pPr>
      <w:r>
        <w:t xml:space="preserve">    }</w:t>
      </w:r>
    </w:p>
    <w:p w14:paraId="2BEDB74F" w14:textId="77777777" w:rsidR="00CE4EC3" w:rsidRDefault="00CE4EC3" w:rsidP="00CE4EC3">
      <w:pPr>
        <w:pStyle w:val="af7"/>
      </w:pPr>
    </w:p>
    <w:p w14:paraId="599E13B6" w14:textId="77777777" w:rsidR="00CE4EC3" w:rsidRDefault="00CE4EC3" w:rsidP="00CE4EC3">
      <w:pPr>
        <w:pStyle w:val="af7"/>
      </w:pPr>
      <w:r>
        <w:t xml:space="preserve">    private string GetImageUrl(Guid id)</w:t>
      </w:r>
    </w:p>
    <w:p w14:paraId="206707EF" w14:textId="77777777" w:rsidR="00CE4EC3" w:rsidRDefault="00CE4EC3" w:rsidP="00CE4EC3">
      <w:pPr>
        <w:pStyle w:val="af7"/>
      </w:pPr>
      <w:r>
        <w:t xml:space="preserve">    {</w:t>
      </w:r>
    </w:p>
    <w:p w14:paraId="2BA814FF" w14:textId="77777777" w:rsidR="00CE4EC3" w:rsidRDefault="00CE4EC3" w:rsidP="00CE4EC3">
      <w:pPr>
        <w:pStyle w:val="af7"/>
      </w:pPr>
      <w:r>
        <w:t xml:space="preserve">        return $"{Request.Scheme}://{Request.Host}{Request.PathBase}/books/cover/{id}";</w:t>
      </w:r>
    </w:p>
    <w:p w14:paraId="6A3A44D0" w14:textId="77777777" w:rsidR="00CE4EC3" w:rsidRDefault="00CE4EC3" w:rsidP="00CE4EC3">
      <w:pPr>
        <w:pStyle w:val="af7"/>
      </w:pPr>
      <w:r>
        <w:t xml:space="preserve">    }</w:t>
      </w:r>
    </w:p>
    <w:p w14:paraId="586ED905" w14:textId="77777777" w:rsidR="00CE4EC3" w:rsidRDefault="00CE4EC3" w:rsidP="00CE4EC3">
      <w:pPr>
        <w:pStyle w:val="af7"/>
      </w:pPr>
      <w:r>
        <w:t>}</w:t>
      </w:r>
    </w:p>
    <w:p w14:paraId="2F887F84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BookController.cs:</w:t>
      </w:r>
    </w:p>
    <w:p w14:paraId="2290B79B" w14:textId="77777777" w:rsidR="00CE4EC3" w:rsidRDefault="00CE4EC3" w:rsidP="00CE4EC3">
      <w:pPr>
        <w:pStyle w:val="af7"/>
      </w:pPr>
      <w:r>
        <w:t>using BookManager.Application.Common.DTOs;</w:t>
      </w:r>
    </w:p>
    <w:p w14:paraId="24E0882E" w14:textId="77777777" w:rsidR="00CE4EC3" w:rsidRDefault="00CE4EC3" w:rsidP="00CE4EC3">
      <w:pPr>
        <w:pStyle w:val="af7"/>
      </w:pPr>
      <w:r>
        <w:t>using BookManager.Domain.Entities;</w:t>
      </w:r>
    </w:p>
    <w:p w14:paraId="54D52281" w14:textId="77777777" w:rsidR="00CE4EC3" w:rsidRDefault="00CE4EC3" w:rsidP="00CE4EC3">
      <w:pPr>
        <w:pStyle w:val="af7"/>
      </w:pPr>
      <w:r>
        <w:t>using BrunoZell.ModelBinding;</w:t>
      </w:r>
    </w:p>
    <w:p w14:paraId="0F9987E2" w14:textId="77777777" w:rsidR="00CE4EC3" w:rsidRDefault="00CE4EC3" w:rsidP="00CE4EC3">
      <w:pPr>
        <w:pStyle w:val="af7"/>
      </w:pPr>
      <w:r>
        <w:t>using Microsoft.AspNetCore.Authorization;</w:t>
      </w:r>
    </w:p>
    <w:p w14:paraId="0FFE947D" w14:textId="77777777" w:rsidR="00CE4EC3" w:rsidRDefault="00CE4EC3" w:rsidP="00CE4EC3">
      <w:pPr>
        <w:pStyle w:val="af7"/>
      </w:pPr>
      <w:r>
        <w:t>using Microsoft.AspNetCore.Identity;</w:t>
      </w:r>
    </w:p>
    <w:p w14:paraId="34933968" w14:textId="77777777" w:rsidR="00CE4EC3" w:rsidRDefault="00CE4EC3" w:rsidP="00CE4EC3">
      <w:pPr>
        <w:pStyle w:val="af7"/>
      </w:pPr>
      <w:r>
        <w:t>using Microsoft.AspNetCore.Mvc;</w:t>
      </w:r>
    </w:p>
    <w:p w14:paraId="0F0E14E3" w14:textId="77777777" w:rsidR="00CE4EC3" w:rsidRDefault="00CE4EC3" w:rsidP="00CE4EC3">
      <w:pPr>
        <w:pStyle w:val="af7"/>
      </w:pPr>
    </w:p>
    <w:p w14:paraId="2A441498" w14:textId="77777777" w:rsidR="00CE4EC3" w:rsidRDefault="00CE4EC3" w:rsidP="00CE4EC3">
      <w:pPr>
        <w:pStyle w:val="af7"/>
      </w:pPr>
      <w:r>
        <w:t>namespace BookManager.Api.Controllers;</w:t>
      </w:r>
    </w:p>
    <w:p w14:paraId="10D6D3AD" w14:textId="77777777" w:rsidR="00CE4EC3" w:rsidRDefault="00CE4EC3" w:rsidP="00CE4EC3">
      <w:pPr>
        <w:pStyle w:val="af7"/>
      </w:pPr>
    </w:p>
    <w:p w14:paraId="1C836021" w14:textId="77777777" w:rsidR="00CE4EC3" w:rsidRDefault="00CE4EC3" w:rsidP="00CE4EC3">
      <w:pPr>
        <w:pStyle w:val="af7"/>
      </w:pPr>
      <w:r>
        <w:t>[ApiController]</w:t>
      </w:r>
    </w:p>
    <w:p w14:paraId="770B8204" w14:textId="77777777" w:rsidR="00CE4EC3" w:rsidRDefault="00CE4EC3" w:rsidP="00CE4EC3">
      <w:pPr>
        <w:pStyle w:val="af7"/>
      </w:pPr>
      <w:r>
        <w:t>[Route("books")]</w:t>
      </w:r>
    </w:p>
    <w:p w14:paraId="0F87BDDB" w14:textId="77777777" w:rsidR="00CE4EC3" w:rsidRDefault="00CE4EC3" w:rsidP="00CE4EC3">
      <w:pPr>
        <w:pStyle w:val="af7"/>
      </w:pPr>
      <w:r>
        <w:t>public class BookController(</w:t>
      </w:r>
    </w:p>
    <w:p w14:paraId="658B2B56" w14:textId="77777777" w:rsidR="00CE4EC3" w:rsidRDefault="00CE4EC3" w:rsidP="00CE4EC3">
      <w:pPr>
        <w:pStyle w:val="af7"/>
      </w:pPr>
      <w:r>
        <w:t xml:space="preserve">    IBookService service,</w:t>
      </w:r>
    </w:p>
    <w:p w14:paraId="270A6599" w14:textId="77777777" w:rsidR="00CE4EC3" w:rsidRDefault="00CE4EC3" w:rsidP="00CE4EC3">
      <w:pPr>
        <w:pStyle w:val="af7"/>
      </w:pPr>
      <w:r>
        <w:t xml:space="preserve">    ISearchService searchService,</w:t>
      </w:r>
    </w:p>
    <w:p w14:paraId="54E872E0" w14:textId="77777777" w:rsidR="00CE4EC3" w:rsidRDefault="00CE4EC3" w:rsidP="00CE4EC3">
      <w:pPr>
        <w:pStyle w:val="af7"/>
      </w:pPr>
      <w:r>
        <w:t xml:space="preserve">    UserManager&lt;User&gt; userManager)</w:t>
      </w:r>
    </w:p>
    <w:p w14:paraId="748BE279" w14:textId="77777777" w:rsidR="00CE4EC3" w:rsidRDefault="00CE4EC3" w:rsidP="00CE4EC3">
      <w:pPr>
        <w:pStyle w:val="af7"/>
      </w:pPr>
      <w:r>
        <w:t xml:space="preserve">    : ControllerBase</w:t>
      </w:r>
    </w:p>
    <w:p w14:paraId="357C39C3" w14:textId="77777777" w:rsidR="00CE4EC3" w:rsidRDefault="00CE4EC3" w:rsidP="00CE4EC3">
      <w:pPr>
        <w:pStyle w:val="af7"/>
      </w:pPr>
      <w:r>
        <w:t>{</w:t>
      </w:r>
    </w:p>
    <w:p w14:paraId="79C0C6C7" w14:textId="77777777" w:rsidR="00CE4EC3" w:rsidRDefault="00CE4EC3" w:rsidP="00CE4EC3">
      <w:pPr>
        <w:pStyle w:val="af7"/>
      </w:pPr>
      <w:r>
        <w:t xml:space="preserve">    [HttpGet]</w:t>
      </w:r>
    </w:p>
    <w:p w14:paraId="7396B16F" w14:textId="77777777" w:rsidR="00CE4EC3" w:rsidRDefault="00CE4EC3" w:rsidP="00CE4EC3">
      <w:pPr>
        <w:pStyle w:val="af7"/>
      </w:pPr>
      <w:r>
        <w:t xml:space="preserve">    [Authorize]</w:t>
      </w:r>
    </w:p>
    <w:p w14:paraId="7721D3F3" w14:textId="77777777" w:rsidR="00CE4EC3" w:rsidRDefault="00CE4EC3" w:rsidP="00CE4EC3">
      <w:pPr>
        <w:pStyle w:val="af7"/>
      </w:pPr>
      <w:r>
        <w:t xml:space="preserve">    public async Task&lt;PageDto&lt;BookDto&gt;&gt; GetBooks(</w:t>
      </w:r>
    </w:p>
    <w:p w14:paraId="67CD0F61" w14:textId="77777777" w:rsidR="00CE4EC3" w:rsidRDefault="00CE4EC3" w:rsidP="00CE4EC3">
      <w:pPr>
        <w:pStyle w:val="af7"/>
      </w:pPr>
      <w:r>
        <w:t xml:space="preserve">        [FromQuery] int pageNumber,</w:t>
      </w:r>
    </w:p>
    <w:p w14:paraId="40D3F10D" w14:textId="77777777" w:rsidR="00CE4EC3" w:rsidRDefault="00CE4EC3" w:rsidP="00CE4EC3">
      <w:pPr>
        <w:pStyle w:val="af7"/>
      </w:pPr>
      <w:r>
        <w:t xml:space="preserve">        [FromQuery] int pageSize,</w:t>
      </w:r>
    </w:p>
    <w:p w14:paraId="1DD36062" w14:textId="77777777" w:rsidR="00CE4EC3" w:rsidRDefault="00CE4EC3" w:rsidP="00CE4EC3">
      <w:pPr>
        <w:pStyle w:val="af7"/>
      </w:pPr>
      <w:r>
        <w:t xml:space="preserve">        [FromQuery] string? sortBy = null,</w:t>
      </w:r>
    </w:p>
    <w:p w14:paraId="51254F37" w14:textId="77777777" w:rsidR="00CE4EC3" w:rsidRDefault="00CE4EC3" w:rsidP="00CE4EC3">
      <w:pPr>
        <w:pStyle w:val="af7"/>
      </w:pPr>
      <w:r>
        <w:t xml:space="preserve">        [FromQuery] SortOrder sortOrder = SortOrder.Asc</w:t>
      </w:r>
    </w:p>
    <w:p w14:paraId="1F5CD2FD" w14:textId="77777777" w:rsidR="00CE4EC3" w:rsidRDefault="00CE4EC3" w:rsidP="00CE4EC3">
      <w:pPr>
        <w:pStyle w:val="af7"/>
      </w:pPr>
      <w:r>
        <w:t xml:space="preserve">    )</w:t>
      </w:r>
    </w:p>
    <w:p w14:paraId="4716FDDD" w14:textId="77777777" w:rsidR="00CE4EC3" w:rsidRDefault="00CE4EC3" w:rsidP="00CE4EC3">
      <w:pPr>
        <w:pStyle w:val="af7"/>
      </w:pPr>
      <w:r>
        <w:t xml:space="preserve">    {</w:t>
      </w:r>
    </w:p>
    <w:p w14:paraId="5815EBD6" w14:textId="77777777" w:rsidR="00CE4EC3" w:rsidRDefault="00CE4EC3" w:rsidP="00CE4EC3">
      <w:pPr>
        <w:pStyle w:val="af7"/>
      </w:pPr>
      <w:r>
        <w:t xml:space="preserve">        var user = await userManager.GetUserAsync(HttpContext.User);</w:t>
      </w:r>
    </w:p>
    <w:p w14:paraId="5C0567CD" w14:textId="77777777" w:rsidR="00CE4EC3" w:rsidRDefault="00CE4EC3" w:rsidP="00CE4EC3">
      <w:pPr>
        <w:pStyle w:val="af7"/>
      </w:pPr>
      <w:r>
        <w:t xml:space="preserve">        var page = await service.GetPageAsync(new PageRequestDto(pageNumber, pageSize, sortBy, sortOrder), null, user);</w:t>
      </w:r>
    </w:p>
    <w:p w14:paraId="566C155D" w14:textId="77777777" w:rsidR="00CE4EC3" w:rsidRDefault="00CE4EC3" w:rsidP="00CE4EC3">
      <w:pPr>
        <w:pStyle w:val="af7"/>
      </w:pPr>
      <w:r>
        <w:t xml:space="preserve">        foreach (var item in page.Items)</w:t>
      </w:r>
    </w:p>
    <w:p w14:paraId="0B7C6E39" w14:textId="77777777" w:rsidR="00CE4EC3" w:rsidRDefault="00CE4EC3" w:rsidP="00CE4EC3">
      <w:pPr>
        <w:pStyle w:val="af7"/>
      </w:pPr>
      <w:r>
        <w:t xml:space="preserve">        {</w:t>
      </w:r>
    </w:p>
    <w:p w14:paraId="3F9D4797" w14:textId="77777777" w:rsidR="00CE4EC3" w:rsidRDefault="00CE4EC3" w:rsidP="00CE4EC3">
      <w:pPr>
        <w:pStyle w:val="af7"/>
      </w:pPr>
      <w:r>
        <w:t xml:space="preserve">            item.DocumentDetails.ThumbnailUrl = GetImageUrl(item.DocumentDetails.Id);</w:t>
      </w:r>
    </w:p>
    <w:p w14:paraId="0FD03F41" w14:textId="77777777" w:rsidR="00CE4EC3" w:rsidRDefault="00CE4EC3" w:rsidP="00CE4EC3">
      <w:pPr>
        <w:pStyle w:val="af7"/>
      </w:pPr>
      <w:r>
        <w:t xml:space="preserve">        }</w:t>
      </w:r>
    </w:p>
    <w:p w14:paraId="43175A75" w14:textId="77777777" w:rsidR="00CE4EC3" w:rsidRDefault="00CE4EC3" w:rsidP="00CE4EC3">
      <w:pPr>
        <w:pStyle w:val="af7"/>
      </w:pPr>
    </w:p>
    <w:p w14:paraId="71F61D08" w14:textId="77777777" w:rsidR="00CE4EC3" w:rsidRDefault="00CE4EC3" w:rsidP="00CE4EC3">
      <w:pPr>
        <w:pStyle w:val="af7"/>
      </w:pPr>
      <w:r>
        <w:t xml:space="preserve">        return page;</w:t>
      </w:r>
    </w:p>
    <w:p w14:paraId="09C4B6A4" w14:textId="77777777" w:rsidR="00CE4EC3" w:rsidRDefault="00CE4EC3" w:rsidP="00CE4EC3">
      <w:pPr>
        <w:pStyle w:val="af7"/>
      </w:pPr>
      <w:r>
        <w:t xml:space="preserve">    }</w:t>
      </w:r>
    </w:p>
    <w:p w14:paraId="5A9F796F" w14:textId="77777777" w:rsidR="00CE4EC3" w:rsidRDefault="00CE4EC3" w:rsidP="00CE4EC3">
      <w:pPr>
        <w:pStyle w:val="af7"/>
      </w:pPr>
    </w:p>
    <w:p w14:paraId="33027895" w14:textId="77777777" w:rsidR="00CE4EC3" w:rsidRDefault="00CE4EC3" w:rsidP="00CE4EC3">
      <w:pPr>
        <w:pStyle w:val="af7"/>
      </w:pPr>
      <w:r>
        <w:t xml:space="preserve">    [HttpGet]</w:t>
      </w:r>
    </w:p>
    <w:p w14:paraId="00D8BD21" w14:textId="77777777" w:rsidR="00CE4EC3" w:rsidRDefault="00CE4EC3" w:rsidP="00CE4EC3">
      <w:pPr>
        <w:pStyle w:val="af7"/>
      </w:pPr>
      <w:r>
        <w:t xml:space="preserve">    [Authorize]</w:t>
      </w:r>
    </w:p>
    <w:p w14:paraId="15DC5C07" w14:textId="77777777" w:rsidR="00CE4EC3" w:rsidRDefault="00CE4EC3" w:rsidP="00CE4EC3">
      <w:pPr>
        <w:pStyle w:val="af7"/>
      </w:pPr>
      <w:r>
        <w:t xml:space="preserve">    [Route("download/{id:guid}")]</w:t>
      </w:r>
    </w:p>
    <w:p w14:paraId="41C3457F" w14:textId="77777777" w:rsidR="00CE4EC3" w:rsidRDefault="00CE4EC3" w:rsidP="00CE4EC3">
      <w:pPr>
        <w:pStyle w:val="af7"/>
      </w:pPr>
      <w:r>
        <w:t xml:space="preserve">    public async Task&lt;IActionResult&gt; DownloadBook(Guid id)</w:t>
      </w:r>
    </w:p>
    <w:p w14:paraId="7B4DED04" w14:textId="77777777" w:rsidR="00CE4EC3" w:rsidRDefault="00CE4EC3" w:rsidP="00CE4EC3">
      <w:pPr>
        <w:pStyle w:val="af7"/>
      </w:pPr>
      <w:r>
        <w:t xml:space="preserve">    {</w:t>
      </w:r>
    </w:p>
    <w:p w14:paraId="778AACBC" w14:textId="77777777" w:rsidR="00CE4EC3" w:rsidRDefault="00CE4EC3" w:rsidP="00CE4EC3">
      <w:pPr>
        <w:pStyle w:val="af7"/>
      </w:pPr>
      <w:r>
        <w:t xml:space="preserve">        var user = await userManager.GetUserAsync(HttpContext.User);</w:t>
      </w:r>
    </w:p>
    <w:p w14:paraId="1E1192EC" w14:textId="77777777" w:rsidR="00CE4EC3" w:rsidRDefault="00CE4EC3" w:rsidP="00CE4EC3">
      <w:pPr>
        <w:pStyle w:val="af7"/>
      </w:pPr>
      <w:r>
        <w:t xml:space="preserve">        if (user == null) return BadRequest();</w:t>
      </w:r>
    </w:p>
    <w:p w14:paraId="233E2D7F" w14:textId="77777777" w:rsidR="00CE4EC3" w:rsidRDefault="00CE4EC3" w:rsidP="00CE4EC3">
      <w:pPr>
        <w:pStyle w:val="af7"/>
      </w:pPr>
      <w:r>
        <w:t xml:space="preserve">        var bookDto = await service.GetByIdAsync(id);</w:t>
      </w:r>
    </w:p>
    <w:p w14:paraId="236418BC" w14:textId="77777777" w:rsidR="00CE4EC3" w:rsidRDefault="00CE4EC3" w:rsidP="00CE4EC3">
      <w:pPr>
        <w:pStyle w:val="af7"/>
      </w:pPr>
      <w:r>
        <w:t xml:space="preserve">        if (bookDto == null) return NotFound();</w:t>
      </w:r>
    </w:p>
    <w:p w14:paraId="5215B598" w14:textId="77777777" w:rsidR="00CE4EC3" w:rsidRDefault="00CE4EC3" w:rsidP="00CE4EC3">
      <w:pPr>
        <w:pStyle w:val="af7"/>
      </w:pPr>
      <w:r>
        <w:t xml:space="preserve">        var stream = await service.GetBookFileStreamAsync(id, user);</w:t>
      </w:r>
    </w:p>
    <w:p w14:paraId="25E46522" w14:textId="77777777" w:rsidR="00CE4EC3" w:rsidRDefault="00CE4EC3" w:rsidP="00CE4EC3">
      <w:pPr>
        <w:pStyle w:val="af7"/>
      </w:pPr>
      <w:r>
        <w:t xml:space="preserve">        return File(stream, bookDto.GetContentType(), true);</w:t>
      </w:r>
    </w:p>
    <w:p w14:paraId="460885D2" w14:textId="77777777" w:rsidR="00CE4EC3" w:rsidRDefault="00CE4EC3" w:rsidP="00CE4EC3">
      <w:pPr>
        <w:pStyle w:val="af7"/>
      </w:pPr>
      <w:r>
        <w:t xml:space="preserve">    }</w:t>
      </w:r>
    </w:p>
    <w:p w14:paraId="5002932B" w14:textId="77777777" w:rsidR="00CE4EC3" w:rsidRDefault="00CE4EC3" w:rsidP="00CE4EC3">
      <w:pPr>
        <w:pStyle w:val="af7"/>
      </w:pPr>
    </w:p>
    <w:p w14:paraId="0DD4B636" w14:textId="77777777" w:rsidR="00CE4EC3" w:rsidRDefault="00CE4EC3" w:rsidP="00CE4EC3">
      <w:pPr>
        <w:pStyle w:val="af7"/>
      </w:pPr>
      <w:r>
        <w:t xml:space="preserve">    [HttpGet]</w:t>
      </w:r>
    </w:p>
    <w:p w14:paraId="345EE413" w14:textId="77777777" w:rsidR="00CE4EC3" w:rsidRDefault="00CE4EC3" w:rsidP="00CE4EC3">
      <w:pPr>
        <w:pStyle w:val="af7"/>
      </w:pPr>
      <w:r>
        <w:t xml:space="preserve">    [Route("cover/{id:guid}")]</w:t>
      </w:r>
    </w:p>
    <w:p w14:paraId="3760780E" w14:textId="77777777" w:rsidR="00CE4EC3" w:rsidRDefault="00CE4EC3" w:rsidP="00CE4EC3">
      <w:pPr>
        <w:pStyle w:val="af7"/>
      </w:pPr>
      <w:r>
        <w:t xml:space="preserve">    public async Task&lt;IActionResult&gt; GetBookCover(Guid id)</w:t>
      </w:r>
    </w:p>
    <w:p w14:paraId="0AEA920C" w14:textId="77777777" w:rsidR="00CE4EC3" w:rsidRDefault="00CE4EC3" w:rsidP="00CE4EC3">
      <w:pPr>
        <w:pStyle w:val="af7"/>
      </w:pPr>
      <w:r>
        <w:t xml:space="preserve">    {</w:t>
      </w:r>
    </w:p>
    <w:p w14:paraId="63F18B7B" w14:textId="77777777" w:rsidR="00CE4EC3" w:rsidRDefault="00CE4EC3" w:rsidP="00CE4EC3">
      <w:pPr>
        <w:pStyle w:val="af7"/>
      </w:pPr>
      <w:r>
        <w:t xml:space="preserve">        var imageStream = await service.GetBookCoverImageFileStream(id);</w:t>
      </w:r>
    </w:p>
    <w:p w14:paraId="4480E592" w14:textId="77777777" w:rsidR="00CE4EC3" w:rsidRDefault="00CE4EC3" w:rsidP="00CE4EC3">
      <w:pPr>
        <w:pStyle w:val="af7"/>
      </w:pPr>
      <w:r>
        <w:t xml:space="preserve">        if (imageStream == null) return Ok(null);</w:t>
      </w:r>
    </w:p>
    <w:p w14:paraId="1FF3DD7E" w14:textId="77777777" w:rsidR="00CE4EC3" w:rsidRDefault="00CE4EC3" w:rsidP="00CE4EC3">
      <w:pPr>
        <w:pStyle w:val="af7"/>
      </w:pPr>
      <w:r>
        <w:t xml:space="preserve">        return File(imageStream, "image/jpeg");</w:t>
      </w:r>
    </w:p>
    <w:p w14:paraId="6985013D" w14:textId="77777777" w:rsidR="00CE4EC3" w:rsidRDefault="00CE4EC3" w:rsidP="00CE4EC3">
      <w:pPr>
        <w:pStyle w:val="af7"/>
      </w:pPr>
      <w:r>
        <w:t xml:space="preserve">    }</w:t>
      </w:r>
    </w:p>
    <w:p w14:paraId="2E8D7287" w14:textId="77777777" w:rsidR="00CE4EC3" w:rsidRDefault="00CE4EC3" w:rsidP="00CE4EC3">
      <w:pPr>
        <w:pStyle w:val="af7"/>
      </w:pPr>
    </w:p>
    <w:p w14:paraId="036F7811" w14:textId="77777777" w:rsidR="00CE4EC3" w:rsidRDefault="00CE4EC3" w:rsidP="00CE4EC3">
      <w:pPr>
        <w:pStyle w:val="af7"/>
      </w:pPr>
      <w:r>
        <w:t xml:space="preserve">    [HttpGet]</w:t>
      </w:r>
    </w:p>
    <w:p w14:paraId="665DE18A" w14:textId="77777777" w:rsidR="00CE4EC3" w:rsidRDefault="00CE4EC3" w:rsidP="00CE4EC3">
      <w:pPr>
        <w:pStyle w:val="af7"/>
      </w:pPr>
      <w:r>
        <w:t xml:space="preserve">    [Authorize]</w:t>
      </w:r>
    </w:p>
    <w:p w14:paraId="3AA26245" w14:textId="77777777" w:rsidR="00CE4EC3" w:rsidRDefault="00CE4EC3" w:rsidP="00CE4EC3">
      <w:pPr>
        <w:pStyle w:val="af7"/>
      </w:pPr>
      <w:r>
        <w:t xml:space="preserve">    [Route("{id:guid}")]</w:t>
      </w:r>
    </w:p>
    <w:p w14:paraId="02A0C391" w14:textId="77777777" w:rsidR="00CE4EC3" w:rsidRDefault="00CE4EC3" w:rsidP="00CE4EC3">
      <w:pPr>
        <w:pStyle w:val="af7"/>
      </w:pPr>
      <w:r>
        <w:t xml:space="preserve">    public async Task&lt;IActionResult&gt; GetBookById(Guid id)</w:t>
      </w:r>
    </w:p>
    <w:p w14:paraId="6C7B44A0" w14:textId="77777777" w:rsidR="00CE4EC3" w:rsidRDefault="00CE4EC3" w:rsidP="00CE4EC3">
      <w:pPr>
        <w:pStyle w:val="af7"/>
      </w:pPr>
      <w:r>
        <w:t xml:space="preserve">    {</w:t>
      </w:r>
    </w:p>
    <w:p w14:paraId="50049BBF" w14:textId="77777777" w:rsidR="00CE4EC3" w:rsidRDefault="00CE4EC3" w:rsidP="00CE4EC3">
      <w:pPr>
        <w:pStyle w:val="af7"/>
      </w:pPr>
      <w:r>
        <w:t xml:space="preserve">        var user = await userManager.GetUserAsync(HttpContext.User);</w:t>
      </w:r>
    </w:p>
    <w:p w14:paraId="5BD7D543" w14:textId="77777777" w:rsidR="00CE4EC3" w:rsidRDefault="00CE4EC3" w:rsidP="00CE4EC3">
      <w:pPr>
        <w:pStyle w:val="af7"/>
      </w:pPr>
      <w:r>
        <w:t xml:space="preserve">        var bookDto = await service.GetByIdAsync(id, user?.Id);</w:t>
      </w:r>
    </w:p>
    <w:p w14:paraId="021D543E" w14:textId="77777777" w:rsidR="00CE4EC3" w:rsidRDefault="00CE4EC3" w:rsidP="00CE4EC3">
      <w:pPr>
        <w:pStyle w:val="af7"/>
      </w:pPr>
      <w:r>
        <w:lastRenderedPageBreak/>
        <w:t xml:space="preserve">        if (bookDto == null)</w:t>
      </w:r>
    </w:p>
    <w:p w14:paraId="3A358D64" w14:textId="77777777" w:rsidR="00CE4EC3" w:rsidRDefault="00CE4EC3" w:rsidP="00CE4EC3">
      <w:pPr>
        <w:pStyle w:val="af7"/>
      </w:pPr>
      <w:r>
        <w:t xml:space="preserve">            return NotFound();</w:t>
      </w:r>
    </w:p>
    <w:p w14:paraId="337DF805" w14:textId="77777777" w:rsidR="00CE4EC3" w:rsidRDefault="00CE4EC3" w:rsidP="00CE4EC3">
      <w:pPr>
        <w:pStyle w:val="af7"/>
      </w:pPr>
      <w:r>
        <w:t xml:space="preserve">        return Ok(bookDto);</w:t>
      </w:r>
    </w:p>
    <w:p w14:paraId="02A09543" w14:textId="77777777" w:rsidR="00CE4EC3" w:rsidRDefault="00CE4EC3" w:rsidP="00CE4EC3">
      <w:pPr>
        <w:pStyle w:val="af7"/>
      </w:pPr>
      <w:r>
        <w:t xml:space="preserve">    }</w:t>
      </w:r>
    </w:p>
    <w:p w14:paraId="658ADCB7" w14:textId="77777777" w:rsidR="00CE4EC3" w:rsidRDefault="00CE4EC3" w:rsidP="00CE4EC3">
      <w:pPr>
        <w:pStyle w:val="af7"/>
      </w:pPr>
    </w:p>
    <w:p w14:paraId="1B424D39" w14:textId="77777777" w:rsidR="00CE4EC3" w:rsidRDefault="00CE4EC3" w:rsidP="00CE4EC3">
      <w:pPr>
        <w:pStyle w:val="af7"/>
      </w:pPr>
      <w:r>
        <w:t xml:space="preserve">    [HttpPost]</w:t>
      </w:r>
    </w:p>
    <w:p w14:paraId="59994E09" w14:textId="77777777" w:rsidR="00CE4EC3" w:rsidRDefault="00CE4EC3" w:rsidP="00CE4EC3">
      <w:pPr>
        <w:pStyle w:val="af7"/>
      </w:pPr>
      <w:r>
        <w:t xml:space="preserve">    [Route("search")]</w:t>
      </w:r>
    </w:p>
    <w:p w14:paraId="6953904D" w14:textId="77777777" w:rsidR="00CE4EC3" w:rsidRDefault="00CE4EC3" w:rsidP="00CE4EC3">
      <w:pPr>
        <w:pStyle w:val="af7"/>
      </w:pPr>
      <w:r>
        <w:t xml:space="preserve">    public async Task&lt;PageDto&lt;BookDto&gt;&gt; Search([FromBody] SearchRequestDto request)</w:t>
      </w:r>
    </w:p>
    <w:p w14:paraId="45D3BC6E" w14:textId="77777777" w:rsidR="00CE4EC3" w:rsidRDefault="00CE4EC3" w:rsidP="00CE4EC3">
      <w:pPr>
        <w:pStyle w:val="af7"/>
      </w:pPr>
      <w:r>
        <w:t xml:space="preserve">    {</w:t>
      </w:r>
    </w:p>
    <w:p w14:paraId="66F0955C" w14:textId="77777777" w:rsidR="00CE4EC3" w:rsidRDefault="00CE4EC3" w:rsidP="00CE4EC3">
      <w:pPr>
        <w:pStyle w:val="af7"/>
      </w:pPr>
      <w:r>
        <w:t xml:space="preserve">        var user = await userManager.GetUserAsync(HttpContext.User);</w:t>
      </w:r>
    </w:p>
    <w:p w14:paraId="369EDC9D" w14:textId="77777777" w:rsidR="00CE4EC3" w:rsidRDefault="00CE4EC3" w:rsidP="00CE4EC3">
      <w:pPr>
        <w:pStyle w:val="af7"/>
      </w:pPr>
      <w:r>
        <w:t xml:space="preserve">        var page = await searchService.SearchByBookDetailsAsync(request, user);</w:t>
      </w:r>
    </w:p>
    <w:p w14:paraId="078245FC" w14:textId="77777777" w:rsidR="00CE4EC3" w:rsidRDefault="00CE4EC3" w:rsidP="00CE4EC3">
      <w:pPr>
        <w:pStyle w:val="af7"/>
      </w:pPr>
      <w:r>
        <w:t xml:space="preserve">        foreach (var item in page.Items)</w:t>
      </w:r>
    </w:p>
    <w:p w14:paraId="2BC38AF2" w14:textId="77777777" w:rsidR="00CE4EC3" w:rsidRDefault="00CE4EC3" w:rsidP="00CE4EC3">
      <w:pPr>
        <w:pStyle w:val="af7"/>
      </w:pPr>
      <w:r>
        <w:t xml:space="preserve">        {</w:t>
      </w:r>
    </w:p>
    <w:p w14:paraId="07B63AD0" w14:textId="77777777" w:rsidR="00CE4EC3" w:rsidRDefault="00CE4EC3" w:rsidP="00CE4EC3">
      <w:pPr>
        <w:pStyle w:val="af7"/>
      </w:pPr>
      <w:r>
        <w:t xml:space="preserve">            item.DocumentDetails.ThumbnailUrl = GetImageUrl(item.DocumentDetails.Id);</w:t>
      </w:r>
    </w:p>
    <w:p w14:paraId="74FAE951" w14:textId="77777777" w:rsidR="00CE4EC3" w:rsidRDefault="00CE4EC3" w:rsidP="00CE4EC3">
      <w:pPr>
        <w:pStyle w:val="af7"/>
      </w:pPr>
      <w:r>
        <w:t xml:space="preserve">        }</w:t>
      </w:r>
    </w:p>
    <w:p w14:paraId="58D5CBA0" w14:textId="77777777" w:rsidR="00CE4EC3" w:rsidRDefault="00CE4EC3" w:rsidP="00CE4EC3">
      <w:pPr>
        <w:pStyle w:val="af7"/>
      </w:pPr>
    </w:p>
    <w:p w14:paraId="1CF19511" w14:textId="77777777" w:rsidR="00CE4EC3" w:rsidRDefault="00CE4EC3" w:rsidP="00CE4EC3">
      <w:pPr>
        <w:pStyle w:val="af7"/>
      </w:pPr>
      <w:r>
        <w:t xml:space="preserve">        return page;</w:t>
      </w:r>
    </w:p>
    <w:p w14:paraId="7AF05BC7" w14:textId="77777777" w:rsidR="00CE4EC3" w:rsidRDefault="00CE4EC3" w:rsidP="00CE4EC3">
      <w:pPr>
        <w:pStyle w:val="af7"/>
      </w:pPr>
      <w:r>
        <w:t xml:space="preserve">    }</w:t>
      </w:r>
    </w:p>
    <w:p w14:paraId="71FDE0BE" w14:textId="77777777" w:rsidR="00CE4EC3" w:rsidRDefault="00CE4EC3" w:rsidP="00CE4EC3">
      <w:pPr>
        <w:pStyle w:val="af7"/>
      </w:pPr>
    </w:p>
    <w:p w14:paraId="33A3D82E" w14:textId="77777777" w:rsidR="00CE4EC3" w:rsidRDefault="00CE4EC3" w:rsidP="00CE4EC3">
      <w:pPr>
        <w:pStyle w:val="af7"/>
      </w:pPr>
      <w:r>
        <w:t xml:space="preserve">    [HttpPost]</w:t>
      </w:r>
    </w:p>
    <w:p w14:paraId="2FA919A1" w14:textId="77777777" w:rsidR="00CE4EC3" w:rsidRDefault="00CE4EC3" w:rsidP="00CE4EC3">
      <w:pPr>
        <w:pStyle w:val="af7"/>
      </w:pPr>
      <w:r>
        <w:t xml:space="preserve">    [Route("full-text-search")]</w:t>
      </w:r>
    </w:p>
    <w:p w14:paraId="054902D1" w14:textId="77777777" w:rsidR="00CE4EC3" w:rsidRDefault="00CE4EC3" w:rsidP="00CE4EC3">
      <w:pPr>
        <w:pStyle w:val="af7"/>
      </w:pPr>
      <w:r>
        <w:t xml:space="preserve">    public Task&lt;PageDto&lt;BookTextDto&gt;&gt; Search([FromBody] TextSearchRequestDto request)</w:t>
      </w:r>
    </w:p>
    <w:p w14:paraId="5CFDD0C9" w14:textId="77777777" w:rsidR="00CE4EC3" w:rsidRDefault="00CE4EC3" w:rsidP="00CE4EC3">
      <w:pPr>
        <w:pStyle w:val="af7"/>
      </w:pPr>
      <w:r>
        <w:t xml:space="preserve">    {</w:t>
      </w:r>
    </w:p>
    <w:p w14:paraId="103F8617" w14:textId="77777777" w:rsidR="00CE4EC3" w:rsidRDefault="00CE4EC3" w:rsidP="00CE4EC3">
      <w:pPr>
        <w:pStyle w:val="af7"/>
      </w:pPr>
      <w:r>
        <w:t xml:space="preserve">        return searchService.SearchByBookTexts(request);</w:t>
      </w:r>
    </w:p>
    <w:p w14:paraId="7007D660" w14:textId="77777777" w:rsidR="00CE4EC3" w:rsidRDefault="00CE4EC3" w:rsidP="00CE4EC3">
      <w:pPr>
        <w:pStyle w:val="af7"/>
      </w:pPr>
      <w:r>
        <w:t xml:space="preserve">    }</w:t>
      </w:r>
    </w:p>
    <w:p w14:paraId="77B81FA7" w14:textId="77777777" w:rsidR="00CE4EC3" w:rsidRDefault="00CE4EC3" w:rsidP="00CE4EC3">
      <w:pPr>
        <w:pStyle w:val="af7"/>
      </w:pPr>
    </w:p>
    <w:p w14:paraId="6DA33064" w14:textId="77777777" w:rsidR="00CE4EC3" w:rsidRDefault="00CE4EC3" w:rsidP="00CE4EC3">
      <w:pPr>
        <w:pStyle w:val="af7"/>
      </w:pPr>
      <w:r>
        <w:t xml:space="preserve">    [HttpPost]</w:t>
      </w:r>
    </w:p>
    <w:p w14:paraId="28846DBB" w14:textId="77777777" w:rsidR="00CE4EC3" w:rsidRDefault="00CE4EC3" w:rsidP="00CE4EC3">
      <w:pPr>
        <w:pStyle w:val="af7"/>
      </w:pPr>
      <w:r>
        <w:t xml:space="preserve">    [Authorize]</w:t>
      </w:r>
    </w:p>
    <w:p w14:paraId="7B726D15" w14:textId="77777777" w:rsidR="00CE4EC3" w:rsidRDefault="00CE4EC3" w:rsidP="00CE4EC3">
      <w:pPr>
        <w:pStyle w:val="af7"/>
      </w:pPr>
      <w:r>
        <w:t xml:space="preserve">    public async Task&lt;BookDto&gt; AddBook([ModelBinder(BinderType = typeof(JsonModelBinder))] BookMetadataDto bookMetadata,</w:t>
      </w:r>
    </w:p>
    <w:p w14:paraId="6FCFA9C6" w14:textId="77777777" w:rsidR="00CE4EC3" w:rsidRDefault="00CE4EC3" w:rsidP="00CE4EC3">
      <w:pPr>
        <w:pStyle w:val="af7"/>
      </w:pPr>
      <w:r>
        <w:t xml:space="preserve">        IFormFile file)</w:t>
      </w:r>
    </w:p>
    <w:p w14:paraId="0CB1078B" w14:textId="77777777" w:rsidR="00CE4EC3" w:rsidRDefault="00CE4EC3" w:rsidP="00CE4EC3">
      <w:pPr>
        <w:pStyle w:val="af7"/>
      </w:pPr>
      <w:r>
        <w:t xml:space="preserve">    {</w:t>
      </w:r>
    </w:p>
    <w:p w14:paraId="7E7B27A6" w14:textId="77777777" w:rsidR="00CE4EC3" w:rsidRDefault="00CE4EC3" w:rsidP="00CE4EC3">
      <w:pPr>
        <w:pStyle w:val="af7"/>
      </w:pPr>
      <w:r>
        <w:t xml:space="preserve">        await using var stream = file.OpenReadStream();</w:t>
      </w:r>
    </w:p>
    <w:p w14:paraId="55AD086F" w14:textId="77777777" w:rsidR="00CE4EC3" w:rsidRDefault="00CE4EC3" w:rsidP="00CE4EC3">
      <w:pPr>
        <w:pStyle w:val="af7"/>
      </w:pPr>
      <w:r>
        <w:t xml:space="preserve">        return await service.AddBookAsync(stream, bookMetadata);</w:t>
      </w:r>
    </w:p>
    <w:p w14:paraId="6A297159" w14:textId="77777777" w:rsidR="00CE4EC3" w:rsidRDefault="00CE4EC3" w:rsidP="00CE4EC3">
      <w:pPr>
        <w:pStyle w:val="af7"/>
      </w:pPr>
      <w:r>
        <w:t xml:space="preserve">    }</w:t>
      </w:r>
    </w:p>
    <w:p w14:paraId="52EE5A2B" w14:textId="77777777" w:rsidR="00CE4EC3" w:rsidRDefault="00CE4EC3" w:rsidP="00CE4EC3">
      <w:pPr>
        <w:pStyle w:val="af7"/>
      </w:pPr>
    </w:p>
    <w:p w14:paraId="1D06009C" w14:textId="77777777" w:rsidR="00CE4EC3" w:rsidRDefault="00CE4EC3" w:rsidP="00CE4EC3">
      <w:pPr>
        <w:pStyle w:val="af7"/>
      </w:pPr>
      <w:r>
        <w:t xml:space="preserve">    [HttpPost]</w:t>
      </w:r>
    </w:p>
    <w:p w14:paraId="0A52241C" w14:textId="77777777" w:rsidR="00CE4EC3" w:rsidRDefault="00CE4EC3" w:rsidP="00CE4EC3">
      <w:pPr>
        <w:pStyle w:val="af7"/>
      </w:pPr>
      <w:r>
        <w:t xml:space="preserve">    [Authorize]</w:t>
      </w:r>
    </w:p>
    <w:p w14:paraId="0C400BEF" w14:textId="77777777" w:rsidR="00CE4EC3" w:rsidRDefault="00CE4EC3" w:rsidP="00CE4EC3">
      <w:pPr>
        <w:pStyle w:val="af7"/>
      </w:pPr>
      <w:r>
        <w:t xml:space="preserve">    [Route("{bookId:guid}/update-total-time")]</w:t>
      </w:r>
    </w:p>
    <w:p w14:paraId="1016876D" w14:textId="77777777" w:rsidR="00CE4EC3" w:rsidRDefault="00CE4EC3" w:rsidP="00CE4EC3">
      <w:pPr>
        <w:pStyle w:val="af7"/>
      </w:pPr>
      <w:r>
        <w:t xml:space="preserve">    public async Task&lt;IActionResult&gt; UpdateTotalTime(Guid bookId, [FromBody] TotalTimeUpdateRequestDto updateRequest)</w:t>
      </w:r>
    </w:p>
    <w:p w14:paraId="4B560B88" w14:textId="77777777" w:rsidR="00CE4EC3" w:rsidRDefault="00CE4EC3" w:rsidP="00CE4EC3">
      <w:pPr>
        <w:pStyle w:val="af7"/>
      </w:pPr>
      <w:r>
        <w:t xml:space="preserve">    {</w:t>
      </w:r>
    </w:p>
    <w:p w14:paraId="3F053D51" w14:textId="77777777" w:rsidR="00CE4EC3" w:rsidRDefault="00CE4EC3" w:rsidP="00CE4EC3">
      <w:pPr>
        <w:pStyle w:val="af7"/>
      </w:pPr>
      <w:r>
        <w:t xml:space="preserve">        var user = await userManager.GetUserAsync(HttpContext.User);</w:t>
      </w:r>
    </w:p>
    <w:p w14:paraId="470E2F42" w14:textId="77777777" w:rsidR="00CE4EC3" w:rsidRDefault="00CE4EC3" w:rsidP="00CE4EC3">
      <w:pPr>
        <w:pStyle w:val="af7"/>
      </w:pPr>
      <w:r>
        <w:t xml:space="preserve">        if (user == null) return BadRequest();</w:t>
      </w:r>
    </w:p>
    <w:p w14:paraId="0637C0DC" w14:textId="77777777" w:rsidR="00CE4EC3" w:rsidRDefault="00CE4EC3" w:rsidP="00CE4EC3">
      <w:pPr>
        <w:pStyle w:val="af7"/>
      </w:pPr>
      <w:r>
        <w:t xml:space="preserve">        await service.UpdateTotalTimeAsync(bookId, user.Id, updateRequest.Seconds);</w:t>
      </w:r>
    </w:p>
    <w:p w14:paraId="23EE6F25" w14:textId="77777777" w:rsidR="00CE4EC3" w:rsidRDefault="00CE4EC3" w:rsidP="00CE4EC3">
      <w:pPr>
        <w:pStyle w:val="af7"/>
      </w:pPr>
      <w:r>
        <w:t xml:space="preserve">        return Ok();</w:t>
      </w:r>
    </w:p>
    <w:p w14:paraId="0D2AB343" w14:textId="77777777" w:rsidR="00CE4EC3" w:rsidRDefault="00CE4EC3" w:rsidP="00CE4EC3">
      <w:pPr>
        <w:pStyle w:val="af7"/>
      </w:pPr>
      <w:r>
        <w:t xml:space="preserve">    }</w:t>
      </w:r>
    </w:p>
    <w:p w14:paraId="3A2BDC7E" w14:textId="77777777" w:rsidR="00CE4EC3" w:rsidRDefault="00CE4EC3" w:rsidP="00CE4EC3">
      <w:pPr>
        <w:pStyle w:val="af7"/>
      </w:pPr>
    </w:p>
    <w:p w14:paraId="3FB6AEBB" w14:textId="77777777" w:rsidR="00CE4EC3" w:rsidRDefault="00CE4EC3" w:rsidP="00CE4EC3">
      <w:pPr>
        <w:pStyle w:val="af7"/>
      </w:pPr>
      <w:r>
        <w:t xml:space="preserve">    [HttpPost]</w:t>
      </w:r>
    </w:p>
    <w:p w14:paraId="5E5A176B" w14:textId="77777777" w:rsidR="00CE4EC3" w:rsidRDefault="00CE4EC3" w:rsidP="00CE4EC3">
      <w:pPr>
        <w:pStyle w:val="af7"/>
      </w:pPr>
      <w:r>
        <w:t xml:space="preserve">    [Authorize]</w:t>
      </w:r>
    </w:p>
    <w:p w14:paraId="41415BC2" w14:textId="77777777" w:rsidR="00CE4EC3" w:rsidRDefault="00CE4EC3" w:rsidP="00CE4EC3">
      <w:pPr>
        <w:pStyle w:val="af7"/>
      </w:pPr>
      <w:r>
        <w:t xml:space="preserve">    [Route("{id:guid}/last-viewed-page")]</w:t>
      </w:r>
    </w:p>
    <w:p w14:paraId="0369ECEF" w14:textId="77777777" w:rsidR="00CE4EC3" w:rsidRDefault="00CE4EC3" w:rsidP="00CE4EC3">
      <w:pPr>
        <w:pStyle w:val="af7"/>
      </w:pPr>
      <w:r>
        <w:t xml:space="preserve">    public async Task&lt;IActionResult&gt; UpdateLastViewedPage(Guid id, [FromBody] LastViewedPageUpdateRequest request)</w:t>
      </w:r>
    </w:p>
    <w:p w14:paraId="11B33CEE" w14:textId="77777777" w:rsidR="00CE4EC3" w:rsidRDefault="00CE4EC3" w:rsidP="00CE4EC3">
      <w:pPr>
        <w:pStyle w:val="af7"/>
      </w:pPr>
      <w:r>
        <w:t xml:space="preserve">    {</w:t>
      </w:r>
    </w:p>
    <w:p w14:paraId="24354177" w14:textId="77777777" w:rsidR="00CE4EC3" w:rsidRDefault="00CE4EC3" w:rsidP="00CE4EC3">
      <w:pPr>
        <w:pStyle w:val="af7"/>
      </w:pPr>
      <w:r>
        <w:t xml:space="preserve">        var user = await userManager.GetUserAsync(HttpContext.User);</w:t>
      </w:r>
    </w:p>
    <w:p w14:paraId="2A1D4541" w14:textId="77777777" w:rsidR="00CE4EC3" w:rsidRDefault="00CE4EC3" w:rsidP="00CE4EC3">
      <w:pPr>
        <w:pStyle w:val="af7"/>
      </w:pPr>
      <w:r>
        <w:t xml:space="preserve">        if (user == null) return BadRequest();</w:t>
      </w:r>
    </w:p>
    <w:p w14:paraId="3FF68BFB" w14:textId="77777777" w:rsidR="00CE4EC3" w:rsidRDefault="00CE4EC3" w:rsidP="00CE4EC3">
      <w:pPr>
        <w:pStyle w:val="af7"/>
      </w:pPr>
      <w:r>
        <w:t xml:space="preserve">        await service.UpdateLastViewedPageAsync(request.PageNumber, user.Id, id);</w:t>
      </w:r>
    </w:p>
    <w:p w14:paraId="7064ECF4" w14:textId="77777777" w:rsidR="00CE4EC3" w:rsidRDefault="00CE4EC3" w:rsidP="00CE4EC3">
      <w:pPr>
        <w:pStyle w:val="af7"/>
      </w:pPr>
      <w:r>
        <w:t xml:space="preserve">        return Ok();</w:t>
      </w:r>
    </w:p>
    <w:p w14:paraId="6AE3457F" w14:textId="77777777" w:rsidR="00CE4EC3" w:rsidRDefault="00CE4EC3" w:rsidP="00CE4EC3">
      <w:pPr>
        <w:pStyle w:val="af7"/>
      </w:pPr>
      <w:r>
        <w:t xml:space="preserve">    }</w:t>
      </w:r>
    </w:p>
    <w:p w14:paraId="2BEE18E4" w14:textId="77777777" w:rsidR="00CE4EC3" w:rsidRDefault="00CE4EC3" w:rsidP="00CE4EC3">
      <w:pPr>
        <w:pStyle w:val="af7"/>
      </w:pPr>
    </w:p>
    <w:p w14:paraId="683DB120" w14:textId="77777777" w:rsidR="00CE4EC3" w:rsidRDefault="00CE4EC3" w:rsidP="00CE4EC3">
      <w:pPr>
        <w:pStyle w:val="af7"/>
      </w:pPr>
      <w:r>
        <w:t xml:space="preserve">    [HttpPut]</w:t>
      </w:r>
    </w:p>
    <w:p w14:paraId="21C111B6" w14:textId="77777777" w:rsidR="00CE4EC3" w:rsidRDefault="00CE4EC3" w:rsidP="00CE4EC3">
      <w:pPr>
        <w:pStyle w:val="af7"/>
      </w:pPr>
      <w:r>
        <w:t xml:space="preserve">    [Authorize]</w:t>
      </w:r>
    </w:p>
    <w:p w14:paraId="06D13AFA" w14:textId="77777777" w:rsidR="00CE4EC3" w:rsidRDefault="00CE4EC3" w:rsidP="00CE4EC3">
      <w:pPr>
        <w:pStyle w:val="af7"/>
      </w:pPr>
      <w:r>
        <w:t xml:space="preserve">    [Route("{id:guid}")]</w:t>
      </w:r>
    </w:p>
    <w:p w14:paraId="23D043B7" w14:textId="77777777" w:rsidR="00CE4EC3" w:rsidRDefault="00CE4EC3" w:rsidP="00CE4EC3">
      <w:pPr>
        <w:pStyle w:val="af7"/>
      </w:pPr>
      <w:r>
        <w:t xml:space="preserve">    public async Task&lt;BookDto&gt; UpdateBookDetails(Guid id, [FromBody] BookDetailsUpdateDto details)</w:t>
      </w:r>
    </w:p>
    <w:p w14:paraId="07C2947B" w14:textId="77777777" w:rsidR="00CE4EC3" w:rsidRDefault="00CE4EC3" w:rsidP="00CE4EC3">
      <w:pPr>
        <w:pStyle w:val="af7"/>
      </w:pPr>
      <w:r>
        <w:t xml:space="preserve">    {</w:t>
      </w:r>
    </w:p>
    <w:p w14:paraId="4EC6F3B9" w14:textId="77777777" w:rsidR="00CE4EC3" w:rsidRDefault="00CE4EC3" w:rsidP="00CE4EC3">
      <w:pPr>
        <w:pStyle w:val="af7"/>
      </w:pPr>
      <w:r>
        <w:t xml:space="preserve">        return await service.UpdateBookDetailsAsync(id, details);</w:t>
      </w:r>
    </w:p>
    <w:p w14:paraId="4180CD29" w14:textId="77777777" w:rsidR="00CE4EC3" w:rsidRDefault="00CE4EC3" w:rsidP="00CE4EC3">
      <w:pPr>
        <w:pStyle w:val="af7"/>
      </w:pPr>
      <w:r>
        <w:t xml:space="preserve">    }</w:t>
      </w:r>
    </w:p>
    <w:p w14:paraId="054B6647" w14:textId="77777777" w:rsidR="00CE4EC3" w:rsidRDefault="00CE4EC3" w:rsidP="00CE4EC3">
      <w:pPr>
        <w:pStyle w:val="af7"/>
      </w:pPr>
    </w:p>
    <w:p w14:paraId="389F771A" w14:textId="77777777" w:rsidR="00CE4EC3" w:rsidRDefault="00CE4EC3" w:rsidP="00CE4EC3">
      <w:pPr>
        <w:pStyle w:val="af7"/>
      </w:pPr>
      <w:r>
        <w:t xml:space="preserve">    [HttpDelete]</w:t>
      </w:r>
    </w:p>
    <w:p w14:paraId="58A8FAF5" w14:textId="77777777" w:rsidR="00CE4EC3" w:rsidRDefault="00CE4EC3" w:rsidP="00CE4EC3">
      <w:pPr>
        <w:pStyle w:val="af7"/>
      </w:pPr>
      <w:r>
        <w:t xml:space="preserve">    [Authorize]</w:t>
      </w:r>
    </w:p>
    <w:p w14:paraId="65B07307" w14:textId="77777777" w:rsidR="00CE4EC3" w:rsidRDefault="00CE4EC3" w:rsidP="00CE4EC3">
      <w:pPr>
        <w:pStyle w:val="af7"/>
      </w:pPr>
      <w:r>
        <w:t xml:space="preserve">    [Route("{id:guid}")]</w:t>
      </w:r>
    </w:p>
    <w:p w14:paraId="3D39AE35" w14:textId="77777777" w:rsidR="00CE4EC3" w:rsidRDefault="00CE4EC3" w:rsidP="00CE4EC3">
      <w:pPr>
        <w:pStyle w:val="af7"/>
      </w:pPr>
      <w:r>
        <w:t xml:space="preserve">    public async Task&lt;IActionResult&gt; DeleteBook(Guid id)</w:t>
      </w:r>
    </w:p>
    <w:p w14:paraId="68DCF8D9" w14:textId="77777777" w:rsidR="00CE4EC3" w:rsidRDefault="00CE4EC3" w:rsidP="00CE4EC3">
      <w:pPr>
        <w:pStyle w:val="af7"/>
      </w:pPr>
      <w:r>
        <w:t xml:space="preserve">    {</w:t>
      </w:r>
    </w:p>
    <w:p w14:paraId="0043959F" w14:textId="77777777" w:rsidR="00CE4EC3" w:rsidRDefault="00CE4EC3" w:rsidP="00CE4EC3">
      <w:pPr>
        <w:pStyle w:val="af7"/>
      </w:pPr>
      <w:r>
        <w:t xml:space="preserve">        await service.DeleteBookAsync(id);</w:t>
      </w:r>
    </w:p>
    <w:p w14:paraId="3BCFA0BF" w14:textId="77777777" w:rsidR="00CE4EC3" w:rsidRDefault="00CE4EC3" w:rsidP="00CE4EC3">
      <w:pPr>
        <w:pStyle w:val="af7"/>
      </w:pPr>
      <w:r>
        <w:t xml:space="preserve">        return Ok();</w:t>
      </w:r>
    </w:p>
    <w:p w14:paraId="27568AC5" w14:textId="77777777" w:rsidR="00CE4EC3" w:rsidRDefault="00CE4EC3" w:rsidP="00CE4EC3">
      <w:pPr>
        <w:pStyle w:val="af7"/>
      </w:pPr>
      <w:r>
        <w:t xml:space="preserve">    }</w:t>
      </w:r>
    </w:p>
    <w:p w14:paraId="3E165F17" w14:textId="77777777" w:rsidR="00CE4EC3" w:rsidRDefault="00CE4EC3" w:rsidP="00CE4EC3">
      <w:pPr>
        <w:pStyle w:val="af7"/>
      </w:pPr>
    </w:p>
    <w:p w14:paraId="7B4ABFAE" w14:textId="77777777" w:rsidR="00CE4EC3" w:rsidRDefault="00CE4EC3" w:rsidP="00CE4EC3">
      <w:pPr>
        <w:pStyle w:val="af7"/>
      </w:pPr>
      <w:r>
        <w:t xml:space="preserve">    private string GetImageUrl(Guid id)</w:t>
      </w:r>
    </w:p>
    <w:p w14:paraId="7DA87D9A" w14:textId="77777777" w:rsidR="00CE4EC3" w:rsidRDefault="00CE4EC3" w:rsidP="00CE4EC3">
      <w:pPr>
        <w:pStyle w:val="af7"/>
      </w:pPr>
      <w:r>
        <w:t xml:space="preserve">    {</w:t>
      </w:r>
    </w:p>
    <w:p w14:paraId="43E785D7" w14:textId="77777777" w:rsidR="00CE4EC3" w:rsidRDefault="00CE4EC3" w:rsidP="00CE4EC3">
      <w:pPr>
        <w:pStyle w:val="af7"/>
      </w:pPr>
      <w:r>
        <w:t xml:space="preserve">        return $"{Request.Scheme}://{Request.Host}{Request.PathBase}/books/cover/{id}";</w:t>
      </w:r>
    </w:p>
    <w:p w14:paraId="24065D8D" w14:textId="77777777" w:rsidR="00CE4EC3" w:rsidRDefault="00CE4EC3" w:rsidP="00CE4EC3">
      <w:pPr>
        <w:pStyle w:val="af7"/>
      </w:pPr>
      <w:r>
        <w:t xml:space="preserve">    }</w:t>
      </w:r>
    </w:p>
    <w:p w14:paraId="233FB8E6" w14:textId="77777777" w:rsidR="00CE4EC3" w:rsidRDefault="00CE4EC3" w:rsidP="00CE4EC3">
      <w:pPr>
        <w:pStyle w:val="af7"/>
      </w:pPr>
    </w:p>
    <w:p w14:paraId="5EA51EC1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TextProcessingController.cs:</w:t>
      </w:r>
    </w:p>
    <w:p w14:paraId="7F99ABB9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455DE1B3" w14:textId="77777777" w:rsidR="00CE4EC3" w:rsidRDefault="00CE4EC3" w:rsidP="00CE4EC3">
      <w:pPr>
        <w:pStyle w:val="af7"/>
      </w:pPr>
      <w:r>
        <w:t>using Microsoft.AspNetCore.Authorization;</w:t>
      </w:r>
    </w:p>
    <w:p w14:paraId="3DA875DB" w14:textId="77777777" w:rsidR="00CE4EC3" w:rsidRDefault="00CE4EC3" w:rsidP="00CE4EC3">
      <w:pPr>
        <w:pStyle w:val="af7"/>
      </w:pPr>
      <w:r>
        <w:t>using Microsoft.AspNetCore.Mvc;</w:t>
      </w:r>
    </w:p>
    <w:p w14:paraId="02BE26A2" w14:textId="77777777" w:rsidR="00CE4EC3" w:rsidRDefault="00CE4EC3" w:rsidP="00CE4EC3">
      <w:pPr>
        <w:pStyle w:val="af7"/>
      </w:pPr>
    </w:p>
    <w:p w14:paraId="53DCC0AF" w14:textId="77777777" w:rsidR="00CE4EC3" w:rsidRDefault="00CE4EC3" w:rsidP="00CE4EC3">
      <w:pPr>
        <w:pStyle w:val="af7"/>
      </w:pPr>
      <w:r>
        <w:t>namespace BookManager.Api.Controllers;</w:t>
      </w:r>
    </w:p>
    <w:p w14:paraId="56D8DD61" w14:textId="77777777" w:rsidR="00CE4EC3" w:rsidRDefault="00CE4EC3" w:rsidP="00CE4EC3">
      <w:pPr>
        <w:pStyle w:val="af7"/>
      </w:pPr>
    </w:p>
    <w:p w14:paraId="58B1C0FB" w14:textId="77777777" w:rsidR="00CE4EC3" w:rsidRDefault="00CE4EC3" w:rsidP="00CE4EC3">
      <w:pPr>
        <w:pStyle w:val="af7"/>
      </w:pPr>
    </w:p>
    <w:p w14:paraId="364548DB" w14:textId="77777777" w:rsidR="00CE4EC3" w:rsidRDefault="00CE4EC3" w:rsidP="00CE4EC3">
      <w:pPr>
        <w:pStyle w:val="af7"/>
      </w:pPr>
      <w:r>
        <w:t>[ApiController]</w:t>
      </w:r>
    </w:p>
    <w:p w14:paraId="1B08D413" w14:textId="77777777" w:rsidR="00CE4EC3" w:rsidRDefault="00CE4EC3" w:rsidP="00CE4EC3">
      <w:pPr>
        <w:pStyle w:val="af7"/>
      </w:pPr>
      <w:r>
        <w:t>[Route("text-processing")]</w:t>
      </w:r>
    </w:p>
    <w:p w14:paraId="3CBCA090" w14:textId="77777777" w:rsidR="00CE4EC3" w:rsidRDefault="00CE4EC3" w:rsidP="00CE4EC3">
      <w:pPr>
        <w:pStyle w:val="af7"/>
      </w:pPr>
      <w:r>
        <w:t>public class TextProcessingController(</w:t>
      </w:r>
    </w:p>
    <w:p w14:paraId="2B688EFA" w14:textId="77777777" w:rsidR="00CE4EC3" w:rsidRDefault="00CE4EC3" w:rsidP="00CE4EC3">
      <w:pPr>
        <w:pStyle w:val="af7"/>
      </w:pPr>
      <w:r>
        <w:t xml:space="preserve">    ITranslationService translationService,</w:t>
      </w:r>
    </w:p>
    <w:p w14:paraId="6541DE6A" w14:textId="77777777" w:rsidR="00CE4EC3" w:rsidRDefault="00CE4EC3" w:rsidP="00CE4EC3">
      <w:pPr>
        <w:pStyle w:val="af7"/>
      </w:pPr>
      <w:r>
        <w:t xml:space="preserve">    ITextSummarizationService textSummarizationService): ControllerBase</w:t>
      </w:r>
    </w:p>
    <w:p w14:paraId="2AFE814B" w14:textId="77777777" w:rsidR="00CE4EC3" w:rsidRDefault="00CE4EC3" w:rsidP="00CE4EC3">
      <w:pPr>
        <w:pStyle w:val="af7"/>
      </w:pPr>
      <w:r>
        <w:t>{</w:t>
      </w:r>
    </w:p>
    <w:p w14:paraId="00B2EC99" w14:textId="77777777" w:rsidR="00CE4EC3" w:rsidRDefault="00CE4EC3" w:rsidP="00CE4EC3">
      <w:pPr>
        <w:pStyle w:val="af7"/>
      </w:pPr>
      <w:r>
        <w:t xml:space="preserve">    [HttpGet]</w:t>
      </w:r>
    </w:p>
    <w:p w14:paraId="6B2B4E98" w14:textId="77777777" w:rsidR="00CE4EC3" w:rsidRDefault="00CE4EC3" w:rsidP="00CE4EC3">
      <w:pPr>
        <w:pStyle w:val="af7"/>
      </w:pPr>
      <w:r>
        <w:t xml:space="preserve">    [Route("list-languages")]</w:t>
      </w:r>
    </w:p>
    <w:p w14:paraId="77731314" w14:textId="77777777" w:rsidR="00CE4EC3" w:rsidRDefault="00CE4EC3" w:rsidP="00CE4EC3">
      <w:pPr>
        <w:pStyle w:val="af7"/>
      </w:pPr>
      <w:r>
        <w:t xml:space="preserve">    public async Task&lt;IActionResult&gt; ListLanguages()</w:t>
      </w:r>
    </w:p>
    <w:p w14:paraId="14AFE75F" w14:textId="77777777" w:rsidR="00CE4EC3" w:rsidRDefault="00CE4EC3" w:rsidP="00CE4EC3">
      <w:pPr>
        <w:pStyle w:val="af7"/>
      </w:pPr>
      <w:r>
        <w:t xml:space="preserve">    {</w:t>
      </w:r>
    </w:p>
    <w:p w14:paraId="3B4BD9CA" w14:textId="77777777" w:rsidR="00CE4EC3" w:rsidRDefault="00CE4EC3" w:rsidP="00CE4EC3">
      <w:pPr>
        <w:pStyle w:val="af7"/>
      </w:pPr>
      <w:r>
        <w:t xml:space="preserve">        return Ok(await translationService.ListLanguagesAsync());</w:t>
      </w:r>
    </w:p>
    <w:p w14:paraId="67EEEFA6" w14:textId="77777777" w:rsidR="00CE4EC3" w:rsidRDefault="00CE4EC3" w:rsidP="00CE4EC3">
      <w:pPr>
        <w:pStyle w:val="af7"/>
      </w:pPr>
      <w:r>
        <w:t xml:space="preserve">    }</w:t>
      </w:r>
    </w:p>
    <w:p w14:paraId="546CA844" w14:textId="77777777" w:rsidR="00CE4EC3" w:rsidRDefault="00CE4EC3" w:rsidP="00CE4EC3">
      <w:pPr>
        <w:pStyle w:val="af7"/>
      </w:pPr>
    </w:p>
    <w:p w14:paraId="6780274C" w14:textId="77777777" w:rsidR="00CE4EC3" w:rsidRDefault="00CE4EC3" w:rsidP="00CE4EC3">
      <w:pPr>
        <w:pStyle w:val="af7"/>
      </w:pPr>
      <w:r>
        <w:t xml:space="preserve">    [HttpPost]</w:t>
      </w:r>
    </w:p>
    <w:p w14:paraId="3A706C58" w14:textId="77777777" w:rsidR="00CE4EC3" w:rsidRDefault="00CE4EC3" w:rsidP="00CE4EC3">
      <w:pPr>
        <w:pStyle w:val="af7"/>
      </w:pPr>
      <w:r>
        <w:t xml:space="preserve">    [Authorize]</w:t>
      </w:r>
    </w:p>
    <w:p w14:paraId="05F94EBA" w14:textId="77777777" w:rsidR="00CE4EC3" w:rsidRDefault="00CE4EC3" w:rsidP="00CE4EC3">
      <w:pPr>
        <w:pStyle w:val="af7"/>
      </w:pPr>
      <w:r>
        <w:t xml:space="preserve">    [Route("detect-language")]</w:t>
      </w:r>
    </w:p>
    <w:p w14:paraId="484DF87B" w14:textId="77777777" w:rsidR="00CE4EC3" w:rsidRDefault="00CE4EC3" w:rsidP="00CE4EC3">
      <w:pPr>
        <w:pStyle w:val="af7"/>
      </w:pPr>
      <w:r>
        <w:t xml:space="preserve">    public async Task&lt;IActionResult&gt; DetectLanguage([FromBody] DetectLanguageRequestDto request)</w:t>
      </w:r>
    </w:p>
    <w:p w14:paraId="72426863" w14:textId="77777777" w:rsidR="00CE4EC3" w:rsidRDefault="00CE4EC3" w:rsidP="00CE4EC3">
      <w:pPr>
        <w:pStyle w:val="af7"/>
      </w:pPr>
      <w:r>
        <w:t xml:space="preserve">    {</w:t>
      </w:r>
    </w:p>
    <w:p w14:paraId="78AB98C5" w14:textId="77777777" w:rsidR="00CE4EC3" w:rsidRDefault="00CE4EC3" w:rsidP="00CE4EC3">
      <w:pPr>
        <w:pStyle w:val="af7"/>
      </w:pPr>
      <w:r>
        <w:t xml:space="preserve">        return Ok(await translationService.DetectLanguageAsync(request));</w:t>
      </w:r>
    </w:p>
    <w:p w14:paraId="6A10B2AD" w14:textId="77777777" w:rsidR="00CE4EC3" w:rsidRDefault="00CE4EC3" w:rsidP="00CE4EC3">
      <w:pPr>
        <w:pStyle w:val="af7"/>
      </w:pPr>
      <w:r>
        <w:t xml:space="preserve">    }</w:t>
      </w:r>
    </w:p>
    <w:p w14:paraId="1DA39375" w14:textId="77777777" w:rsidR="00CE4EC3" w:rsidRDefault="00CE4EC3" w:rsidP="00CE4EC3">
      <w:pPr>
        <w:pStyle w:val="af7"/>
      </w:pPr>
    </w:p>
    <w:p w14:paraId="275CA59B" w14:textId="77777777" w:rsidR="00CE4EC3" w:rsidRDefault="00CE4EC3" w:rsidP="00CE4EC3">
      <w:pPr>
        <w:pStyle w:val="af7"/>
      </w:pPr>
      <w:r>
        <w:t xml:space="preserve">    [HttpPost]</w:t>
      </w:r>
    </w:p>
    <w:p w14:paraId="2849E455" w14:textId="77777777" w:rsidR="00CE4EC3" w:rsidRDefault="00CE4EC3" w:rsidP="00CE4EC3">
      <w:pPr>
        <w:pStyle w:val="af7"/>
      </w:pPr>
      <w:r>
        <w:t xml:space="preserve">    [Authorize]</w:t>
      </w:r>
    </w:p>
    <w:p w14:paraId="35C94D1F" w14:textId="77777777" w:rsidR="00CE4EC3" w:rsidRDefault="00CE4EC3" w:rsidP="00CE4EC3">
      <w:pPr>
        <w:pStyle w:val="af7"/>
      </w:pPr>
      <w:r>
        <w:t xml:space="preserve">    [Route("translate")]</w:t>
      </w:r>
    </w:p>
    <w:p w14:paraId="06A0799A" w14:textId="77777777" w:rsidR="00CE4EC3" w:rsidRDefault="00CE4EC3" w:rsidP="00CE4EC3">
      <w:pPr>
        <w:pStyle w:val="af7"/>
      </w:pPr>
      <w:r>
        <w:t xml:space="preserve">    public async Task&lt;IActionResult&gt; Translate([FromBody] TranslationRequestDto request)</w:t>
      </w:r>
    </w:p>
    <w:p w14:paraId="5565CC88" w14:textId="77777777" w:rsidR="00CE4EC3" w:rsidRDefault="00CE4EC3" w:rsidP="00CE4EC3">
      <w:pPr>
        <w:pStyle w:val="af7"/>
      </w:pPr>
      <w:r>
        <w:t xml:space="preserve">    {</w:t>
      </w:r>
    </w:p>
    <w:p w14:paraId="3D64511A" w14:textId="77777777" w:rsidR="00CE4EC3" w:rsidRDefault="00CE4EC3" w:rsidP="00CE4EC3">
      <w:pPr>
        <w:pStyle w:val="af7"/>
      </w:pPr>
      <w:r>
        <w:t xml:space="preserve">        return Ok(await translationService.TranslateAsync(request));</w:t>
      </w:r>
    </w:p>
    <w:p w14:paraId="4C88282A" w14:textId="77777777" w:rsidR="00CE4EC3" w:rsidRDefault="00CE4EC3" w:rsidP="00CE4EC3">
      <w:pPr>
        <w:pStyle w:val="af7"/>
      </w:pPr>
      <w:r>
        <w:t xml:space="preserve">    }</w:t>
      </w:r>
    </w:p>
    <w:p w14:paraId="1E79A54F" w14:textId="77777777" w:rsidR="00CE4EC3" w:rsidRDefault="00CE4EC3" w:rsidP="00CE4EC3">
      <w:pPr>
        <w:pStyle w:val="af7"/>
      </w:pPr>
    </w:p>
    <w:p w14:paraId="3BC77734" w14:textId="77777777" w:rsidR="00CE4EC3" w:rsidRDefault="00CE4EC3" w:rsidP="00CE4EC3">
      <w:pPr>
        <w:pStyle w:val="af7"/>
      </w:pPr>
      <w:r>
        <w:t xml:space="preserve">    [HttpPost]</w:t>
      </w:r>
    </w:p>
    <w:p w14:paraId="6E34E5DF" w14:textId="77777777" w:rsidR="00CE4EC3" w:rsidRDefault="00CE4EC3" w:rsidP="00CE4EC3">
      <w:pPr>
        <w:pStyle w:val="af7"/>
      </w:pPr>
      <w:r>
        <w:t xml:space="preserve">    [Authorize]</w:t>
      </w:r>
    </w:p>
    <w:p w14:paraId="7E638FFF" w14:textId="77777777" w:rsidR="00CE4EC3" w:rsidRDefault="00CE4EC3" w:rsidP="00CE4EC3">
      <w:pPr>
        <w:pStyle w:val="af7"/>
      </w:pPr>
      <w:r>
        <w:t xml:space="preserve">    [Route("summarize-text")]</w:t>
      </w:r>
    </w:p>
    <w:p w14:paraId="4C9830BB" w14:textId="77777777" w:rsidR="00CE4EC3" w:rsidRDefault="00CE4EC3" w:rsidP="00CE4EC3">
      <w:pPr>
        <w:pStyle w:val="af7"/>
      </w:pPr>
      <w:r>
        <w:t xml:space="preserve">    public async Task&lt;IActionResult&gt; SummarizeText([FromBody] TextSummarizationRequestDto request)</w:t>
      </w:r>
    </w:p>
    <w:p w14:paraId="059262F5" w14:textId="77777777" w:rsidR="00CE4EC3" w:rsidRDefault="00CE4EC3" w:rsidP="00CE4EC3">
      <w:pPr>
        <w:pStyle w:val="af7"/>
      </w:pPr>
      <w:r>
        <w:t xml:space="preserve">    {</w:t>
      </w:r>
    </w:p>
    <w:p w14:paraId="5BEB0F7E" w14:textId="77777777" w:rsidR="00CE4EC3" w:rsidRDefault="00CE4EC3" w:rsidP="00CE4EC3">
      <w:pPr>
        <w:pStyle w:val="af7"/>
      </w:pPr>
      <w:r>
        <w:t xml:space="preserve">        return Ok(await textSummarizationService.SummarizeTextAsync(request));</w:t>
      </w:r>
    </w:p>
    <w:p w14:paraId="63BE4158" w14:textId="77777777" w:rsidR="00CE4EC3" w:rsidRDefault="00CE4EC3" w:rsidP="00CE4EC3">
      <w:pPr>
        <w:pStyle w:val="af7"/>
      </w:pPr>
      <w:r>
        <w:t xml:space="preserve">    }</w:t>
      </w:r>
    </w:p>
    <w:p w14:paraId="14DDAE61" w14:textId="77777777" w:rsidR="00CE4EC3" w:rsidRDefault="00CE4EC3" w:rsidP="00CE4EC3">
      <w:pPr>
        <w:pStyle w:val="af7"/>
      </w:pPr>
      <w:r>
        <w:t>}</w:t>
      </w:r>
    </w:p>
    <w:p w14:paraId="177777D0" w14:textId="77777777" w:rsidR="00CE4EC3" w:rsidRPr="00273568" w:rsidRDefault="00CE4EC3" w:rsidP="00E50616">
      <w:pPr>
        <w:pStyle w:val="affc"/>
        <w:rPr>
          <w:lang w:val="en-US"/>
        </w:rPr>
      </w:pPr>
      <w:r w:rsidRPr="00CE4EC3">
        <w:t>Файл</w:t>
      </w:r>
      <w:r w:rsidRPr="00273568">
        <w:rPr>
          <w:lang w:val="en-US"/>
        </w:rPr>
        <w:t xml:space="preserve"> UserController.cs:</w:t>
      </w:r>
    </w:p>
    <w:p w14:paraId="5D3C1F5B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668BDA1F" w14:textId="77777777" w:rsidR="00CE4EC3" w:rsidRDefault="00CE4EC3" w:rsidP="00CE4EC3">
      <w:pPr>
        <w:pStyle w:val="af7"/>
      </w:pPr>
      <w:r>
        <w:t>using BookManager.Application.Common.Exceptions;</w:t>
      </w:r>
    </w:p>
    <w:p w14:paraId="1E3BBEF7" w14:textId="77777777" w:rsidR="00CE4EC3" w:rsidRDefault="00CE4EC3" w:rsidP="00CE4EC3">
      <w:pPr>
        <w:pStyle w:val="af7"/>
      </w:pPr>
      <w:r>
        <w:t>using BookManager.Domain.Entities;</w:t>
      </w:r>
    </w:p>
    <w:p w14:paraId="7519CC30" w14:textId="77777777" w:rsidR="00CE4EC3" w:rsidRDefault="00CE4EC3" w:rsidP="00CE4EC3">
      <w:pPr>
        <w:pStyle w:val="af7"/>
      </w:pPr>
      <w:r>
        <w:t>using Microsoft.AspNetCore.Authorization;</w:t>
      </w:r>
    </w:p>
    <w:p w14:paraId="79BB520F" w14:textId="77777777" w:rsidR="00CE4EC3" w:rsidRDefault="00CE4EC3" w:rsidP="00CE4EC3">
      <w:pPr>
        <w:pStyle w:val="af7"/>
      </w:pPr>
      <w:r>
        <w:t>using Microsoft.AspNetCore.Identity;</w:t>
      </w:r>
    </w:p>
    <w:p w14:paraId="2247F6C6" w14:textId="77777777" w:rsidR="00CE4EC3" w:rsidRDefault="00CE4EC3" w:rsidP="00CE4EC3">
      <w:pPr>
        <w:pStyle w:val="af7"/>
      </w:pPr>
      <w:r>
        <w:t>using Microsoft.AspNetCore.Mvc;</w:t>
      </w:r>
    </w:p>
    <w:p w14:paraId="3DD2BE01" w14:textId="77777777" w:rsidR="00CE4EC3" w:rsidRDefault="00CE4EC3" w:rsidP="00CE4EC3">
      <w:pPr>
        <w:pStyle w:val="af7"/>
      </w:pPr>
      <w:r>
        <w:t>using ArgumentException = System.ArgumentException;</w:t>
      </w:r>
    </w:p>
    <w:p w14:paraId="58D00F6B" w14:textId="77777777" w:rsidR="00CE4EC3" w:rsidRDefault="00CE4EC3" w:rsidP="00CE4EC3">
      <w:pPr>
        <w:pStyle w:val="af7"/>
      </w:pPr>
    </w:p>
    <w:p w14:paraId="40EC5AA8" w14:textId="77777777" w:rsidR="00CE4EC3" w:rsidRDefault="00CE4EC3" w:rsidP="00CE4EC3">
      <w:pPr>
        <w:pStyle w:val="af7"/>
      </w:pPr>
      <w:r>
        <w:t>namespace BookManager.Api.Controllers;</w:t>
      </w:r>
    </w:p>
    <w:p w14:paraId="465EB041" w14:textId="77777777" w:rsidR="00CE4EC3" w:rsidRDefault="00CE4EC3" w:rsidP="00CE4EC3">
      <w:pPr>
        <w:pStyle w:val="af7"/>
      </w:pPr>
    </w:p>
    <w:p w14:paraId="399C838F" w14:textId="77777777" w:rsidR="00CE4EC3" w:rsidRDefault="00CE4EC3" w:rsidP="00CE4EC3">
      <w:pPr>
        <w:pStyle w:val="af7"/>
      </w:pPr>
      <w:r>
        <w:t>[ApiController]</w:t>
      </w:r>
    </w:p>
    <w:p w14:paraId="446FC58A" w14:textId="77777777" w:rsidR="00CE4EC3" w:rsidRDefault="00CE4EC3" w:rsidP="00CE4EC3">
      <w:pPr>
        <w:pStyle w:val="af7"/>
      </w:pPr>
      <w:r>
        <w:t>[Route("users")]</w:t>
      </w:r>
    </w:p>
    <w:p w14:paraId="0EFA08A4" w14:textId="77777777" w:rsidR="00CE4EC3" w:rsidRDefault="00CE4EC3" w:rsidP="00CE4EC3">
      <w:pPr>
        <w:pStyle w:val="af7"/>
      </w:pPr>
      <w:r>
        <w:t>public sealed class UserController(</w:t>
      </w:r>
    </w:p>
    <w:p w14:paraId="292A3653" w14:textId="77777777" w:rsidR="00CE4EC3" w:rsidRDefault="00CE4EC3" w:rsidP="00CE4EC3">
      <w:pPr>
        <w:pStyle w:val="af7"/>
      </w:pPr>
      <w:r>
        <w:t xml:space="preserve">    IUserService service,</w:t>
      </w:r>
    </w:p>
    <w:p w14:paraId="5372D136" w14:textId="77777777" w:rsidR="00CE4EC3" w:rsidRDefault="00CE4EC3" w:rsidP="00CE4EC3">
      <w:pPr>
        <w:pStyle w:val="af7"/>
      </w:pPr>
      <w:r>
        <w:t xml:space="preserve">    UserManager&lt;User&gt; userManager</w:t>
      </w:r>
    </w:p>
    <w:p w14:paraId="76D0F442" w14:textId="77777777" w:rsidR="00CE4EC3" w:rsidRDefault="00CE4EC3" w:rsidP="00CE4EC3">
      <w:pPr>
        <w:pStyle w:val="af7"/>
      </w:pPr>
      <w:r>
        <w:t>) : ControllerBase</w:t>
      </w:r>
    </w:p>
    <w:p w14:paraId="49377A8B" w14:textId="77777777" w:rsidR="00CE4EC3" w:rsidRDefault="00CE4EC3" w:rsidP="00CE4EC3">
      <w:pPr>
        <w:pStyle w:val="af7"/>
      </w:pPr>
      <w:r>
        <w:t>{</w:t>
      </w:r>
    </w:p>
    <w:p w14:paraId="7064F5FE" w14:textId="77777777" w:rsidR="00CE4EC3" w:rsidRDefault="00CE4EC3" w:rsidP="00CE4EC3">
      <w:pPr>
        <w:pStyle w:val="af7"/>
      </w:pPr>
      <w:r>
        <w:t xml:space="preserve">    [HttpGet]</w:t>
      </w:r>
    </w:p>
    <w:p w14:paraId="6C3E06C2" w14:textId="77777777" w:rsidR="00CE4EC3" w:rsidRDefault="00CE4EC3" w:rsidP="00CE4EC3">
      <w:pPr>
        <w:pStyle w:val="af7"/>
      </w:pPr>
      <w:r>
        <w:t xml:space="preserve">    public IAsyncEnumerable&lt;UserDto&gt; GetAllUsers()</w:t>
      </w:r>
    </w:p>
    <w:p w14:paraId="2296397D" w14:textId="77777777" w:rsidR="00CE4EC3" w:rsidRDefault="00CE4EC3" w:rsidP="00CE4EC3">
      <w:pPr>
        <w:pStyle w:val="af7"/>
      </w:pPr>
      <w:r>
        <w:t xml:space="preserve">    {</w:t>
      </w:r>
    </w:p>
    <w:p w14:paraId="7828315F" w14:textId="77777777" w:rsidR="00CE4EC3" w:rsidRDefault="00CE4EC3" w:rsidP="00CE4EC3">
      <w:pPr>
        <w:pStyle w:val="af7"/>
      </w:pPr>
      <w:r>
        <w:t xml:space="preserve">        return service.GetAllUsers();</w:t>
      </w:r>
    </w:p>
    <w:p w14:paraId="38FAF5DC" w14:textId="77777777" w:rsidR="00CE4EC3" w:rsidRDefault="00CE4EC3" w:rsidP="00CE4EC3">
      <w:pPr>
        <w:pStyle w:val="af7"/>
      </w:pPr>
      <w:r>
        <w:t xml:space="preserve">    }</w:t>
      </w:r>
    </w:p>
    <w:p w14:paraId="0EB6C594" w14:textId="77777777" w:rsidR="00CE4EC3" w:rsidRDefault="00CE4EC3" w:rsidP="00CE4EC3">
      <w:pPr>
        <w:pStyle w:val="af7"/>
      </w:pPr>
    </w:p>
    <w:p w14:paraId="14C66B47" w14:textId="77777777" w:rsidR="00CE4EC3" w:rsidRDefault="00CE4EC3" w:rsidP="00CE4EC3">
      <w:pPr>
        <w:pStyle w:val="af7"/>
      </w:pPr>
      <w:r>
        <w:t xml:space="preserve">    [HttpPost]</w:t>
      </w:r>
    </w:p>
    <w:p w14:paraId="1B0E323A" w14:textId="77777777" w:rsidR="00CE4EC3" w:rsidRDefault="00CE4EC3" w:rsidP="00CE4EC3">
      <w:pPr>
        <w:pStyle w:val="af7"/>
      </w:pPr>
      <w:r>
        <w:t xml:space="preserve">    public async Task&lt;IActionResult&gt; CreateUser([FromBody] UserAddRequest request)</w:t>
      </w:r>
    </w:p>
    <w:p w14:paraId="0AA98DBA" w14:textId="77777777" w:rsidR="00CE4EC3" w:rsidRDefault="00CE4EC3" w:rsidP="00CE4EC3">
      <w:pPr>
        <w:pStyle w:val="af7"/>
      </w:pPr>
      <w:r>
        <w:t xml:space="preserve">    {</w:t>
      </w:r>
    </w:p>
    <w:p w14:paraId="25AEC3F5" w14:textId="77777777" w:rsidR="00CE4EC3" w:rsidRDefault="00CE4EC3" w:rsidP="00CE4EC3">
      <w:pPr>
        <w:pStyle w:val="af7"/>
      </w:pPr>
      <w:r>
        <w:lastRenderedPageBreak/>
        <w:t xml:space="preserve">        IActionResult actionResult;</w:t>
      </w:r>
    </w:p>
    <w:p w14:paraId="3CA04800" w14:textId="77777777" w:rsidR="00CE4EC3" w:rsidRDefault="00CE4EC3" w:rsidP="00CE4EC3">
      <w:pPr>
        <w:pStyle w:val="af7"/>
      </w:pPr>
      <w:r>
        <w:t xml:space="preserve">        try</w:t>
      </w:r>
    </w:p>
    <w:p w14:paraId="6BF6F21A" w14:textId="77777777" w:rsidR="00CE4EC3" w:rsidRDefault="00CE4EC3" w:rsidP="00CE4EC3">
      <w:pPr>
        <w:pStyle w:val="af7"/>
      </w:pPr>
      <w:r>
        <w:t xml:space="preserve">        {</w:t>
      </w:r>
    </w:p>
    <w:p w14:paraId="7BB2C1EF" w14:textId="77777777" w:rsidR="00CE4EC3" w:rsidRDefault="00CE4EC3" w:rsidP="00CE4EC3">
      <w:pPr>
        <w:pStyle w:val="af7"/>
      </w:pPr>
      <w:r>
        <w:t xml:space="preserve">            var createdUser = await service.CreateUser(request);</w:t>
      </w:r>
    </w:p>
    <w:p w14:paraId="13C6DCA5" w14:textId="77777777" w:rsidR="00CE4EC3" w:rsidRDefault="00CE4EC3" w:rsidP="00CE4EC3">
      <w:pPr>
        <w:pStyle w:val="af7"/>
      </w:pPr>
      <w:r>
        <w:t xml:space="preserve">            actionResult = Ok(createdUser);</w:t>
      </w:r>
    </w:p>
    <w:p w14:paraId="4F0B724B" w14:textId="77777777" w:rsidR="00CE4EC3" w:rsidRDefault="00CE4EC3" w:rsidP="00CE4EC3">
      <w:pPr>
        <w:pStyle w:val="af7"/>
      </w:pPr>
      <w:r>
        <w:t xml:space="preserve">        }</w:t>
      </w:r>
    </w:p>
    <w:p w14:paraId="052C849C" w14:textId="77777777" w:rsidR="00CE4EC3" w:rsidRDefault="00CE4EC3" w:rsidP="00CE4EC3">
      <w:pPr>
        <w:pStyle w:val="af7"/>
      </w:pPr>
      <w:r>
        <w:t xml:space="preserve">        catch (ArgumentException e)</w:t>
      </w:r>
    </w:p>
    <w:p w14:paraId="17E81497" w14:textId="77777777" w:rsidR="00CE4EC3" w:rsidRDefault="00CE4EC3" w:rsidP="00CE4EC3">
      <w:pPr>
        <w:pStyle w:val="af7"/>
      </w:pPr>
      <w:r>
        <w:t xml:space="preserve">        {</w:t>
      </w:r>
    </w:p>
    <w:p w14:paraId="3D6A9602" w14:textId="77777777" w:rsidR="00CE4EC3" w:rsidRDefault="00CE4EC3" w:rsidP="00CE4EC3">
      <w:pPr>
        <w:pStyle w:val="af7"/>
      </w:pPr>
      <w:r>
        <w:t xml:space="preserve">            actionResult = BadRequest(e.Message);</w:t>
      </w:r>
    </w:p>
    <w:p w14:paraId="3D09AA8F" w14:textId="77777777" w:rsidR="00CE4EC3" w:rsidRDefault="00CE4EC3" w:rsidP="00CE4EC3">
      <w:pPr>
        <w:pStyle w:val="af7"/>
      </w:pPr>
      <w:r>
        <w:t xml:space="preserve">        }</w:t>
      </w:r>
    </w:p>
    <w:p w14:paraId="36E11601" w14:textId="77777777" w:rsidR="00CE4EC3" w:rsidRDefault="00CE4EC3" w:rsidP="00CE4EC3">
      <w:pPr>
        <w:pStyle w:val="af7"/>
      </w:pPr>
    </w:p>
    <w:p w14:paraId="7415E6F9" w14:textId="77777777" w:rsidR="00CE4EC3" w:rsidRDefault="00CE4EC3" w:rsidP="00CE4EC3">
      <w:pPr>
        <w:pStyle w:val="af7"/>
      </w:pPr>
      <w:r>
        <w:t xml:space="preserve">        return actionResult;</w:t>
      </w:r>
    </w:p>
    <w:p w14:paraId="074ACAA8" w14:textId="77777777" w:rsidR="00CE4EC3" w:rsidRDefault="00CE4EC3" w:rsidP="00CE4EC3">
      <w:pPr>
        <w:pStyle w:val="af7"/>
      </w:pPr>
      <w:r>
        <w:t xml:space="preserve">    }</w:t>
      </w:r>
    </w:p>
    <w:p w14:paraId="5B4D4D98" w14:textId="77777777" w:rsidR="00CE4EC3" w:rsidRDefault="00CE4EC3" w:rsidP="00CE4EC3">
      <w:pPr>
        <w:pStyle w:val="af7"/>
      </w:pPr>
    </w:p>
    <w:p w14:paraId="3FA6B3C2" w14:textId="77777777" w:rsidR="00CE4EC3" w:rsidRDefault="00CE4EC3" w:rsidP="00CE4EC3">
      <w:pPr>
        <w:pStyle w:val="af7"/>
      </w:pPr>
      <w:r>
        <w:t xml:space="preserve">    [HttpPut]</w:t>
      </w:r>
    </w:p>
    <w:p w14:paraId="794AF6C2" w14:textId="77777777" w:rsidR="00CE4EC3" w:rsidRDefault="00CE4EC3" w:rsidP="00CE4EC3">
      <w:pPr>
        <w:pStyle w:val="af7"/>
      </w:pPr>
      <w:r>
        <w:t xml:space="preserve">    [Authorize]</w:t>
      </w:r>
    </w:p>
    <w:p w14:paraId="4BE97626" w14:textId="77777777" w:rsidR="00CE4EC3" w:rsidRDefault="00CE4EC3" w:rsidP="00CE4EC3">
      <w:pPr>
        <w:pStyle w:val="af7"/>
      </w:pPr>
      <w:r>
        <w:t xml:space="preserve">    [Route("{id:guid}")]</w:t>
      </w:r>
    </w:p>
    <w:p w14:paraId="56666B71" w14:textId="77777777" w:rsidR="00CE4EC3" w:rsidRDefault="00CE4EC3" w:rsidP="00CE4EC3">
      <w:pPr>
        <w:pStyle w:val="af7"/>
      </w:pPr>
      <w:r>
        <w:t xml:space="preserve">    public async Task&lt;IActionResult&gt; UpdateUser(Guid id, [FromBody] UserAddRequest request)</w:t>
      </w:r>
    </w:p>
    <w:p w14:paraId="3234AD83" w14:textId="77777777" w:rsidR="00CE4EC3" w:rsidRDefault="00CE4EC3" w:rsidP="00CE4EC3">
      <w:pPr>
        <w:pStyle w:val="af7"/>
      </w:pPr>
      <w:r>
        <w:t xml:space="preserve">    {</w:t>
      </w:r>
    </w:p>
    <w:p w14:paraId="29F13DCD" w14:textId="77777777" w:rsidR="00CE4EC3" w:rsidRDefault="00CE4EC3" w:rsidP="00CE4EC3">
      <w:pPr>
        <w:pStyle w:val="af7"/>
      </w:pPr>
      <w:r>
        <w:t xml:space="preserve">        var user = await userManager.GetUserAsync(HttpContext.User);</w:t>
      </w:r>
    </w:p>
    <w:p w14:paraId="26DCB8B1" w14:textId="77777777" w:rsidR="00CE4EC3" w:rsidRDefault="00CE4EC3" w:rsidP="00CE4EC3">
      <w:pPr>
        <w:pStyle w:val="af7"/>
      </w:pPr>
      <w:r>
        <w:t xml:space="preserve">        if (user == null || user.Id != id)</w:t>
      </w:r>
    </w:p>
    <w:p w14:paraId="7CA62242" w14:textId="77777777" w:rsidR="00CE4EC3" w:rsidRDefault="00CE4EC3" w:rsidP="00CE4EC3">
      <w:pPr>
        <w:pStyle w:val="af7"/>
      </w:pPr>
      <w:r>
        <w:t xml:space="preserve">        {</w:t>
      </w:r>
    </w:p>
    <w:p w14:paraId="0C7D3484" w14:textId="77777777" w:rsidR="00CE4EC3" w:rsidRDefault="00CE4EC3" w:rsidP="00CE4EC3">
      <w:pPr>
        <w:pStyle w:val="af7"/>
      </w:pPr>
      <w:r>
        <w:t xml:space="preserve">            return Forbid();</w:t>
      </w:r>
    </w:p>
    <w:p w14:paraId="3A546D37" w14:textId="77777777" w:rsidR="00CE4EC3" w:rsidRDefault="00CE4EC3" w:rsidP="00CE4EC3">
      <w:pPr>
        <w:pStyle w:val="af7"/>
      </w:pPr>
      <w:r>
        <w:t xml:space="preserve">        }</w:t>
      </w:r>
    </w:p>
    <w:p w14:paraId="53EEB8D6" w14:textId="77777777" w:rsidR="00CE4EC3" w:rsidRDefault="00CE4EC3" w:rsidP="00CE4EC3">
      <w:pPr>
        <w:pStyle w:val="af7"/>
      </w:pPr>
      <w:r>
        <w:t xml:space="preserve">        IActionResult actionResult;</w:t>
      </w:r>
    </w:p>
    <w:p w14:paraId="0835CC20" w14:textId="77777777" w:rsidR="00CE4EC3" w:rsidRDefault="00CE4EC3" w:rsidP="00CE4EC3">
      <w:pPr>
        <w:pStyle w:val="af7"/>
      </w:pPr>
      <w:r>
        <w:t xml:space="preserve">        try</w:t>
      </w:r>
    </w:p>
    <w:p w14:paraId="12E4AE10" w14:textId="77777777" w:rsidR="00CE4EC3" w:rsidRDefault="00CE4EC3" w:rsidP="00CE4EC3">
      <w:pPr>
        <w:pStyle w:val="af7"/>
      </w:pPr>
      <w:r>
        <w:t xml:space="preserve">        {</w:t>
      </w:r>
    </w:p>
    <w:p w14:paraId="69F64565" w14:textId="77777777" w:rsidR="00CE4EC3" w:rsidRDefault="00CE4EC3" w:rsidP="00CE4EC3">
      <w:pPr>
        <w:pStyle w:val="af7"/>
      </w:pPr>
      <w:r>
        <w:t xml:space="preserve">            var updatedUser = await service.UpdateUser(id, request);</w:t>
      </w:r>
    </w:p>
    <w:p w14:paraId="27D12CA1" w14:textId="77777777" w:rsidR="00CE4EC3" w:rsidRDefault="00CE4EC3" w:rsidP="00CE4EC3">
      <w:pPr>
        <w:pStyle w:val="af7"/>
      </w:pPr>
      <w:r>
        <w:t xml:space="preserve">            actionResult = Ok(updatedUser);</w:t>
      </w:r>
    </w:p>
    <w:p w14:paraId="1EA9D669" w14:textId="77777777" w:rsidR="00CE4EC3" w:rsidRDefault="00CE4EC3" w:rsidP="00CE4EC3">
      <w:pPr>
        <w:pStyle w:val="af7"/>
      </w:pPr>
      <w:r>
        <w:t xml:space="preserve">        }</w:t>
      </w:r>
    </w:p>
    <w:p w14:paraId="74933D47" w14:textId="77777777" w:rsidR="00CE4EC3" w:rsidRDefault="00CE4EC3" w:rsidP="00CE4EC3">
      <w:pPr>
        <w:pStyle w:val="af7"/>
      </w:pPr>
      <w:r>
        <w:t xml:space="preserve">        catch (ArgumentException e)</w:t>
      </w:r>
    </w:p>
    <w:p w14:paraId="4FA2C367" w14:textId="77777777" w:rsidR="00CE4EC3" w:rsidRDefault="00CE4EC3" w:rsidP="00CE4EC3">
      <w:pPr>
        <w:pStyle w:val="af7"/>
      </w:pPr>
      <w:r>
        <w:t xml:space="preserve">        {</w:t>
      </w:r>
    </w:p>
    <w:p w14:paraId="322F34F0" w14:textId="77777777" w:rsidR="00CE4EC3" w:rsidRDefault="00CE4EC3" w:rsidP="00CE4EC3">
      <w:pPr>
        <w:pStyle w:val="af7"/>
      </w:pPr>
      <w:r>
        <w:t xml:space="preserve">            actionResult = BadRequest(e.Message);</w:t>
      </w:r>
    </w:p>
    <w:p w14:paraId="580EB1F4" w14:textId="77777777" w:rsidR="00CE4EC3" w:rsidRDefault="00CE4EC3" w:rsidP="00CE4EC3">
      <w:pPr>
        <w:pStyle w:val="af7"/>
      </w:pPr>
      <w:r>
        <w:t xml:space="preserve">        }</w:t>
      </w:r>
    </w:p>
    <w:p w14:paraId="46CDC484" w14:textId="77777777" w:rsidR="00CE4EC3" w:rsidRDefault="00CE4EC3" w:rsidP="00CE4EC3">
      <w:pPr>
        <w:pStyle w:val="af7"/>
      </w:pPr>
      <w:r>
        <w:t xml:space="preserve">        catch (EntityNotFoundException)</w:t>
      </w:r>
    </w:p>
    <w:p w14:paraId="5EF8E4DA" w14:textId="77777777" w:rsidR="00CE4EC3" w:rsidRDefault="00CE4EC3" w:rsidP="00CE4EC3">
      <w:pPr>
        <w:pStyle w:val="af7"/>
      </w:pPr>
      <w:r>
        <w:t xml:space="preserve">        {</w:t>
      </w:r>
    </w:p>
    <w:p w14:paraId="0D70646D" w14:textId="77777777" w:rsidR="00CE4EC3" w:rsidRDefault="00CE4EC3" w:rsidP="00CE4EC3">
      <w:pPr>
        <w:pStyle w:val="af7"/>
      </w:pPr>
      <w:r>
        <w:t xml:space="preserve">            actionResult = NotFound();</w:t>
      </w:r>
    </w:p>
    <w:p w14:paraId="2BC96C49" w14:textId="77777777" w:rsidR="00CE4EC3" w:rsidRDefault="00CE4EC3" w:rsidP="00CE4EC3">
      <w:pPr>
        <w:pStyle w:val="af7"/>
      </w:pPr>
      <w:r>
        <w:t xml:space="preserve">        }</w:t>
      </w:r>
    </w:p>
    <w:p w14:paraId="694BF952" w14:textId="77777777" w:rsidR="00CE4EC3" w:rsidRDefault="00CE4EC3" w:rsidP="00CE4EC3">
      <w:pPr>
        <w:pStyle w:val="af7"/>
      </w:pPr>
    </w:p>
    <w:p w14:paraId="22A89F99" w14:textId="77777777" w:rsidR="00CE4EC3" w:rsidRDefault="00CE4EC3" w:rsidP="00CE4EC3">
      <w:pPr>
        <w:pStyle w:val="af7"/>
      </w:pPr>
      <w:r>
        <w:t xml:space="preserve">        return actionResult;</w:t>
      </w:r>
    </w:p>
    <w:p w14:paraId="39FF7E22" w14:textId="77777777" w:rsidR="00CE4EC3" w:rsidRDefault="00CE4EC3" w:rsidP="00CE4EC3">
      <w:pPr>
        <w:pStyle w:val="af7"/>
      </w:pPr>
      <w:r>
        <w:t xml:space="preserve">    }</w:t>
      </w:r>
    </w:p>
    <w:p w14:paraId="1996B81E" w14:textId="77777777" w:rsidR="00CE4EC3" w:rsidRDefault="00CE4EC3" w:rsidP="00CE4EC3">
      <w:pPr>
        <w:pStyle w:val="af7"/>
      </w:pPr>
    </w:p>
    <w:p w14:paraId="4622219A" w14:textId="77777777" w:rsidR="00CE4EC3" w:rsidRDefault="00CE4EC3" w:rsidP="00CE4EC3">
      <w:pPr>
        <w:pStyle w:val="af7"/>
      </w:pPr>
      <w:r>
        <w:t xml:space="preserve">    [HttpDelete]</w:t>
      </w:r>
    </w:p>
    <w:p w14:paraId="266FEE75" w14:textId="77777777" w:rsidR="00CE4EC3" w:rsidRDefault="00CE4EC3" w:rsidP="00CE4EC3">
      <w:pPr>
        <w:pStyle w:val="af7"/>
      </w:pPr>
      <w:r>
        <w:t xml:space="preserve">    [Authorize]</w:t>
      </w:r>
    </w:p>
    <w:p w14:paraId="2F1BCC5B" w14:textId="77777777" w:rsidR="00CE4EC3" w:rsidRDefault="00CE4EC3" w:rsidP="00CE4EC3">
      <w:pPr>
        <w:pStyle w:val="af7"/>
      </w:pPr>
      <w:r>
        <w:t xml:space="preserve">    [Route("{id:guid}")]</w:t>
      </w:r>
    </w:p>
    <w:p w14:paraId="587B8E55" w14:textId="77777777" w:rsidR="00CE4EC3" w:rsidRDefault="00CE4EC3" w:rsidP="00CE4EC3">
      <w:pPr>
        <w:pStyle w:val="af7"/>
      </w:pPr>
      <w:r>
        <w:t xml:space="preserve">    public async Task&lt;IActionResult&gt; Delete(Guid id)</w:t>
      </w:r>
    </w:p>
    <w:p w14:paraId="17103377" w14:textId="77777777" w:rsidR="00CE4EC3" w:rsidRDefault="00CE4EC3" w:rsidP="00CE4EC3">
      <w:pPr>
        <w:pStyle w:val="af7"/>
      </w:pPr>
      <w:r>
        <w:t xml:space="preserve">    {</w:t>
      </w:r>
    </w:p>
    <w:p w14:paraId="639314E0" w14:textId="77777777" w:rsidR="00CE4EC3" w:rsidRDefault="00CE4EC3" w:rsidP="00CE4EC3">
      <w:pPr>
        <w:pStyle w:val="af7"/>
      </w:pPr>
      <w:r>
        <w:t xml:space="preserve">        var user = await userManager.GetUserAsync(HttpContext.User);</w:t>
      </w:r>
    </w:p>
    <w:p w14:paraId="1C94BB81" w14:textId="77777777" w:rsidR="00CE4EC3" w:rsidRDefault="00CE4EC3" w:rsidP="00CE4EC3">
      <w:pPr>
        <w:pStyle w:val="af7"/>
      </w:pPr>
      <w:r>
        <w:t xml:space="preserve">        if (user == null || user.Id != id)</w:t>
      </w:r>
    </w:p>
    <w:p w14:paraId="10EA0D72" w14:textId="77777777" w:rsidR="00CE4EC3" w:rsidRDefault="00CE4EC3" w:rsidP="00CE4EC3">
      <w:pPr>
        <w:pStyle w:val="af7"/>
      </w:pPr>
      <w:r>
        <w:t xml:space="preserve">        {</w:t>
      </w:r>
    </w:p>
    <w:p w14:paraId="7E12901F" w14:textId="77777777" w:rsidR="00CE4EC3" w:rsidRDefault="00CE4EC3" w:rsidP="00CE4EC3">
      <w:pPr>
        <w:pStyle w:val="af7"/>
      </w:pPr>
      <w:r>
        <w:t xml:space="preserve">            return Forbid();</w:t>
      </w:r>
    </w:p>
    <w:p w14:paraId="293000EE" w14:textId="77777777" w:rsidR="00CE4EC3" w:rsidRDefault="00CE4EC3" w:rsidP="00CE4EC3">
      <w:pPr>
        <w:pStyle w:val="af7"/>
      </w:pPr>
      <w:r>
        <w:t xml:space="preserve">        }</w:t>
      </w:r>
    </w:p>
    <w:p w14:paraId="31A0741E" w14:textId="77777777" w:rsidR="00CE4EC3" w:rsidRDefault="00CE4EC3" w:rsidP="00CE4EC3">
      <w:pPr>
        <w:pStyle w:val="af7"/>
      </w:pPr>
      <w:r>
        <w:t xml:space="preserve">        try</w:t>
      </w:r>
    </w:p>
    <w:p w14:paraId="73936B93" w14:textId="77777777" w:rsidR="00CE4EC3" w:rsidRDefault="00CE4EC3" w:rsidP="00CE4EC3">
      <w:pPr>
        <w:pStyle w:val="af7"/>
      </w:pPr>
      <w:r>
        <w:t xml:space="preserve">        {</w:t>
      </w:r>
    </w:p>
    <w:p w14:paraId="7992EDF2" w14:textId="77777777" w:rsidR="00CE4EC3" w:rsidRDefault="00CE4EC3" w:rsidP="00CE4EC3">
      <w:pPr>
        <w:pStyle w:val="af7"/>
      </w:pPr>
      <w:r>
        <w:t xml:space="preserve">            await service.DeleteUser(id);</w:t>
      </w:r>
    </w:p>
    <w:p w14:paraId="14BF4D62" w14:textId="77777777" w:rsidR="00CE4EC3" w:rsidRDefault="00CE4EC3" w:rsidP="00CE4EC3">
      <w:pPr>
        <w:pStyle w:val="af7"/>
      </w:pPr>
      <w:r>
        <w:t xml:space="preserve">        }</w:t>
      </w:r>
    </w:p>
    <w:p w14:paraId="0A0874CF" w14:textId="77777777" w:rsidR="00CE4EC3" w:rsidRDefault="00CE4EC3" w:rsidP="00CE4EC3">
      <w:pPr>
        <w:pStyle w:val="af7"/>
      </w:pPr>
      <w:r>
        <w:t xml:space="preserve">        catch (EntityNotFoundException)</w:t>
      </w:r>
    </w:p>
    <w:p w14:paraId="0175D244" w14:textId="77777777" w:rsidR="00CE4EC3" w:rsidRDefault="00CE4EC3" w:rsidP="00CE4EC3">
      <w:pPr>
        <w:pStyle w:val="af7"/>
      </w:pPr>
      <w:r>
        <w:t xml:space="preserve">        {</w:t>
      </w:r>
    </w:p>
    <w:p w14:paraId="20101C80" w14:textId="77777777" w:rsidR="00CE4EC3" w:rsidRDefault="00CE4EC3" w:rsidP="00CE4EC3">
      <w:pPr>
        <w:pStyle w:val="af7"/>
      </w:pPr>
      <w:r>
        <w:t xml:space="preserve">            return NotFound();</w:t>
      </w:r>
    </w:p>
    <w:p w14:paraId="25220AE8" w14:textId="77777777" w:rsidR="00CE4EC3" w:rsidRDefault="00CE4EC3" w:rsidP="00CE4EC3">
      <w:pPr>
        <w:pStyle w:val="af7"/>
      </w:pPr>
      <w:r>
        <w:t xml:space="preserve">        }</w:t>
      </w:r>
    </w:p>
    <w:p w14:paraId="2609324C" w14:textId="77777777" w:rsidR="00CE4EC3" w:rsidRDefault="00CE4EC3" w:rsidP="00CE4EC3">
      <w:pPr>
        <w:pStyle w:val="af7"/>
      </w:pPr>
    </w:p>
    <w:p w14:paraId="49DB5ECB" w14:textId="77777777" w:rsidR="00CE4EC3" w:rsidRDefault="00CE4EC3" w:rsidP="00CE4EC3">
      <w:pPr>
        <w:pStyle w:val="af7"/>
      </w:pPr>
      <w:r>
        <w:t xml:space="preserve">        return Ok();</w:t>
      </w:r>
    </w:p>
    <w:p w14:paraId="7FD07762" w14:textId="77777777" w:rsidR="00CE4EC3" w:rsidRDefault="00CE4EC3" w:rsidP="00CE4EC3">
      <w:pPr>
        <w:pStyle w:val="af7"/>
      </w:pPr>
      <w:r>
        <w:t xml:space="preserve">    }</w:t>
      </w:r>
    </w:p>
    <w:p w14:paraId="7B80E6D4" w14:textId="77777777" w:rsidR="00CE4EC3" w:rsidRDefault="00CE4EC3" w:rsidP="00CE4EC3">
      <w:pPr>
        <w:pStyle w:val="af7"/>
      </w:pPr>
      <w:r>
        <w:t>}</w:t>
      </w:r>
    </w:p>
    <w:p w14:paraId="1B245984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WebSocketController.cs:</w:t>
      </w:r>
    </w:p>
    <w:p w14:paraId="5C8AD23A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System.Net.WebSockets;</w:t>
      </w:r>
    </w:p>
    <w:p w14:paraId="54AFDA87" w14:textId="77777777" w:rsidR="00CE4EC3" w:rsidRDefault="00CE4EC3" w:rsidP="00CE4EC3">
      <w:pPr>
        <w:pStyle w:val="af7"/>
      </w:pPr>
      <w:r>
        <w:t>using System.Text;</w:t>
      </w:r>
    </w:p>
    <w:p w14:paraId="795F569D" w14:textId="77777777" w:rsidR="00CE4EC3" w:rsidRDefault="00CE4EC3" w:rsidP="00CE4EC3">
      <w:pPr>
        <w:pStyle w:val="af7"/>
      </w:pPr>
      <w:r>
        <w:t>using System.Text.Json;</w:t>
      </w:r>
    </w:p>
    <w:p w14:paraId="598AC29D" w14:textId="77777777" w:rsidR="00CE4EC3" w:rsidRDefault="00CE4EC3" w:rsidP="00CE4EC3">
      <w:pPr>
        <w:pStyle w:val="af7"/>
      </w:pPr>
      <w:r>
        <w:t>using BookManager.Application.Notification;</w:t>
      </w:r>
    </w:p>
    <w:p w14:paraId="3B58EB5C" w14:textId="77777777" w:rsidR="00CE4EC3" w:rsidRDefault="00CE4EC3" w:rsidP="00CE4EC3">
      <w:pPr>
        <w:pStyle w:val="af7"/>
      </w:pPr>
      <w:r>
        <w:t>using Microsoft.AspNetCore.Mvc;</w:t>
      </w:r>
    </w:p>
    <w:p w14:paraId="5D49F898" w14:textId="77777777" w:rsidR="00CE4EC3" w:rsidRDefault="00CE4EC3" w:rsidP="00CE4EC3">
      <w:pPr>
        <w:pStyle w:val="af7"/>
      </w:pPr>
      <w:r>
        <w:t>using NodaTime;</w:t>
      </w:r>
    </w:p>
    <w:p w14:paraId="79D2C6B1" w14:textId="77777777" w:rsidR="00CE4EC3" w:rsidRDefault="00CE4EC3" w:rsidP="00CE4EC3">
      <w:pPr>
        <w:pStyle w:val="af7"/>
      </w:pPr>
      <w:r>
        <w:t>using NodaTime.Serialization.SystemTextJson;</w:t>
      </w:r>
    </w:p>
    <w:p w14:paraId="261D6E96" w14:textId="77777777" w:rsidR="00CE4EC3" w:rsidRDefault="00CE4EC3" w:rsidP="00CE4EC3">
      <w:pPr>
        <w:pStyle w:val="af7"/>
      </w:pPr>
    </w:p>
    <w:p w14:paraId="522834C0" w14:textId="77777777" w:rsidR="00CE4EC3" w:rsidRDefault="00CE4EC3" w:rsidP="00CE4EC3">
      <w:pPr>
        <w:pStyle w:val="af7"/>
      </w:pPr>
      <w:r>
        <w:t>namespace BookManager.Api.Controllers;</w:t>
      </w:r>
    </w:p>
    <w:p w14:paraId="6B7C95CB" w14:textId="77777777" w:rsidR="00CE4EC3" w:rsidRDefault="00CE4EC3" w:rsidP="00CE4EC3">
      <w:pPr>
        <w:pStyle w:val="af7"/>
      </w:pPr>
    </w:p>
    <w:p w14:paraId="258B8A1A" w14:textId="77777777" w:rsidR="00CE4EC3" w:rsidRDefault="00CE4EC3" w:rsidP="00CE4EC3">
      <w:pPr>
        <w:pStyle w:val="af7"/>
      </w:pPr>
      <w:r>
        <w:lastRenderedPageBreak/>
        <w:t>[ApiController]</w:t>
      </w:r>
    </w:p>
    <w:p w14:paraId="753DDCF0" w14:textId="77777777" w:rsidR="00CE4EC3" w:rsidRDefault="00CE4EC3" w:rsidP="00CE4EC3">
      <w:pPr>
        <w:pStyle w:val="af7"/>
      </w:pPr>
      <w:r>
        <w:t>public class WebSocketController(INotificationService notificationService) : ControllerBase</w:t>
      </w:r>
    </w:p>
    <w:p w14:paraId="6151C6B1" w14:textId="77777777" w:rsidR="00CE4EC3" w:rsidRDefault="00CE4EC3" w:rsidP="00CE4EC3">
      <w:pPr>
        <w:pStyle w:val="af7"/>
      </w:pPr>
      <w:r>
        <w:t>{</w:t>
      </w:r>
    </w:p>
    <w:p w14:paraId="19405689" w14:textId="77777777" w:rsidR="00CE4EC3" w:rsidRDefault="00CE4EC3" w:rsidP="00CE4EC3">
      <w:pPr>
        <w:pStyle w:val="af7"/>
      </w:pPr>
      <w:r>
        <w:t xml:space="preserve">    private readonly JsonSerializerOptions _serializerOptions =</w:t>
      </w:r>
    </w:p>
    <w:p w14:paraId="54447E44" w14:textId="77777777" w:rsidR="00CE4EC3" w:rsidRDefault="00CE4EC3" w:rsidP="00CE4EC3">
      <w:pPr>
        <w:pStyle w:val="af7"/>
      </w:pPr>
      <w:r>
        <w:t xml:space="preserve">        new JsonSerializerOptions(JsonSerializerDefaults.Web).ConfigureForNodaTime(DateTimeZoneProviders.Tzdb);</w:t>
      </w:r>
    </w:p>
    <w:p w14:paraId="62ACCEE4" w14:textId="77777777" w:rsidR="00CE4EC3" w:rsidRDefault="00CE4EC3" w:rsidP="00CE4EC3">
      <w:pPr>
        <w:pStyle w:val="af7"/>
      </w:pPr>
    </w:p>
    <w:p w14:paraId="1A89F904" w14:textId="77777777" w:rsidR="00CE4EC3" w:rsidRDefault="00CE4EC3" w:rsidP="00CE4EC3">
      <w:pPr>
        <w:pStyle w:val="af7"/>
      </w:pPr>
      <w:r>
        <w:t xml:space="preserve">    [Route("/ws")]</w:t>
      </w:r>
    </w:p>
    <w:p w14:paraId="3A22CF6B" w14:textId="77777777" w:rsidR="00CE4EC3" w:rsidRDefault="00CE4EC3" w:rsidP="00CE4EC3">
      <w:pPr>
        <w:pStyle w:val="af7"/>
      </w:pPr>
      <w:r>
        <w:t xml:space="preserve">    public async Task Ws()</w:t>
      </w:r>
    </w:p>
    <w:p w14:paraId="647C01DA" w14:textId="77777777" w:rsidR="00CE4EC3" w:rsidRDefault="00CE4EC3" w:rsidP="00CE4EC3">
      <w:pPr>
        <w:pStyle w:val="af7"/>
      </w:pPr>
      <w:r>
        <w:t xml:space="preserve">    {</w:t>
      </w:r>
    </w:p>
    <w:p w14:paraId="045FFB10" w14:textId="77777777" w:rsidR="00CE4EC3" w:rsidRDefault="00CE4EC3" w:rsidP="00CE4EC3">
      <w:pPr>
        <w:pStyle w:val="af7"/>
      </w:pPr>
      <w:r>
        <w:t xml:space="preserve">        if (HttpContext.WebSockets.IsWebSocketRequest)</w:t>
      </w:r>
    </w:p>
    <w:p w14:paraId="712F59BE" w14:textId="77777777" w:rsidR="00CE4EC3" w:rsidRDefault="00CE4EC3" w:rsidP="00CE4EC3">
      <w:pPr>
        <w:pStyle w:val="af7"/>
      </w:pPr>
      <w:r>
        <w:t xml:space="preserve">        {</w:t>
      </w:r>
    </w:p>
    <w:p w14:paraId="4092D26C" w14:textId="77777777" w:rsidR="00CE4EC3" w:rsidRDefault="00CE4EC3" w:rsidP="00CE4EC3">
      <w:pPr>
        <w:pStyle w:val="af7"/>
      </w:pPr>
      <w:r>
        <w:t xml:space="preserve">            using var webSocket = await HttpContext.WebSockets.AcceptWebSocketAsync();</w:t>
      </w:r>
    </w:p>
    <w:p w14:paraId="5B9F5193" w14:textId="77777777" w:rsidR="00CE4EC3" w:rsidRDefault="00CE4EC3" w:rsidP="00CE4EC3">
      <w:pPr>
        <w:pStyle w:val="af7"/>
      </w:pPr>
      <w:r>
        <w:t xml:space="preserve">            await Handle(webSocket);</w:t>
      </w:r>
    </w:p>
    <w:p w14:paraId="0A09542A" w14:textId="77777777" w:rsidR="00CE4EC3" w:rsidRDefault="00CE4EC3" w:rsidP="00CE4EC3">
      <w:pPr>
        <w:pStyle w:val="af7"/>
      </w:pPr>
      <w:r>
        <w:t xml:space="preserve">        }</w:t>
      </w:r>
    </w:p>
    <w:p w14:paraId="22EE87FB" w14:textId="77777777" w:rsidR="00CE4EC3" w:rsidRDefault="00CE4EC3" w:rsidP="00CE4EC3">
      <w:pPr>
        <w:pStyle w:val="af7"/>
      </w:pPr>
      <w:r>
        <w:t xml:space="preserve">        else</w:t>
      </w:r>
    </w:p>
    <w:p w14:paraId="33E36EEB" w14:textId="77777777" w:rsidR="00CE4EC3" w:rsidRDefault="00CE4EC3" w:rsidP="00CE4EC3">
      <w:pPr>
        <w:pStyle w:val="af7"/>
      </w:pPr>
      <w:r>
        <w:t xml:space="preserve">        {</w:t>
      </w:r>
    </w:p>
    <w:p w14:paraId="3722F2D5" w14:textId="77777777" w:rsidR="00CE4EC3" w:rsidRDefault="00CE4EC3" w:rsidP="00CE4EC3">
      <w:pPr>
        <w:pStyle w:val="af7"/>
      </w:pPr>
      <w:r>
        <w:t xml:space="preserve">            HttpContext.Response.StatusCode = StatusCodes.Status400BadRequest;</w:t>
      </w:r>
    </w:p>
    <w:p w14:paraId="52CA9777" w14:textId="77777777" w:rsidR="00CE4EC3" w:rsidRDefault="00CE4EC3" w:rsidP="00CE4EC3">
      <w:pPr>
        <w:pStyle w:val="af7"/>
      </w:pPr>
      <w:r>
        <w:t xml:space="preserve">        }</w:t>
      </w:r>
    </w:p>
    <w:p w14:paraId="41219203" w14:textId="77777777" w:rsidR="00CE4EC3" w:rsidRDefault="00CE4EC3" w:rsidP="00CE4EC3">
      <w:pPr>
        <w:pStyle w:val="af7"/>
      </w:pPr>
      <w:r>
        <w:t xml:space="preserve">    }</w:t>
      </w:r>
    </w:p>
    <w:p w14:paraId="3FEB5881" w14:textId="77777777" w:rsidR="00CE4EC3" w:rsidRDefault="00CE4EC3" w:rsidP="00CE4EC3">
      <w:pPr>
        <w:pStyle w:val="af7"/>
      </w:pPr>
    </w:p>
    <w:p w14:paraId="42AF176B" w14:textId="77777777" w:rsidR="00CE4EC3" w:rsidRDefault="00CE4EC3" w:rsidP="00CE4EC3">
      <w:pPr>
        <w:pStyle w:val="af7"/>
      </w:pPr>
      <w:r>
        <w:t xml:space="preserve">    private async Task Handle(WebSocket webSocket)</w:t>
      </w:r>
    </w:p>
    <w:p w14:paraId="52223372" w14:textId="77777777" w:rsidR="00CE4EC3" w:rsidRDefault="00CE4EC3" w:rsidP="00CE4EC3">
      <w:pPr>
        <w:pStyle w:val="af7"/>
      </w:pPr>
      <w:r>
        <w:t xml:space="preserve">    {</w:t>
      </w:r>
    </w:p>
    <w:p w14:paraId="051C7283" w14:textId="77777777" w:rsidR="00CE4EC3" w:rsidRDefault="00CE4EC3" w:rsidP="00CE4EC3">
      <w:pPr>
        <w:pStyle w:val="af7"/>
      </w:pPr>
      <w:r>
        <w:t xml:space="preserve">        var channel = await notificationService.SubscribeAsync(CancellationToken.None);</w:t>
      </w:r>
    </w:p>
    <w:p w14:paraId="2F61B3C1" w14:textId="77777777" w:rsidR="00CE4EC3" w:rsidRDefault="00CE4EC3" w:rsidP="00CE4EC3">
      <w:pPr>
        <w:pStyle w:val="af7"/>
      </w:pPr>
      <w:r>
        <w:t xml:space="preserve">        while (await channel.Reader.WaitToReadAsync())</w:t>
      </w:r>
    </w:p>
    <w:p w14:paraId="5239B460" w14:textId="77777777" w:rsidR="00CE4EC3" w:rsidRDefault="00CE4EC3" w:rsidP="00CE4EC3">
      <w:pPr>
        <w:pStyle w:val="af7"/>
      </w:pPr>
      <w:r>
        <w:t xml:space="preserve">        {</w:t>
      </w:r>
    </w:p>
    <w:p w14:paraId="0AC9A8BC" w14:textId="77777777" w:rsidR="00CE4EC3" w:rsidRDefault="00CE4EC3" w:rsidP="00CE4EC3">
      <w:pPr>
        <w:pStyle w:val="af7"/>
      </w:pPr>
      <w:r>
        <w:t xml:space="preserve">            if (webSocket.State != WebSocketState.Open)</w:t>
      </w:r>
    </w:p>
    <w:p w14:paraId="755AF050" w14:textId="77777777" w:rsidR="00CE4EC3" w:rsidRDefault="00CE4EC3" w:rsidP="00CE4EC3">
      <w:pPr>
        <w:pStyle w:val="af7"/>
      </w:pPr>
      <w:r>
        <w:t xml:space="preserve">            {</w:t>
      </w:r>
    </w:p>
    <w:p w14:paraId="3CC219DC" w14:textId="77777777" w:rsidR="00CE4EC3" w:rsidRDefault="00CE4EC3" w:rsidP="00CE4EC3">
      <w:pPr>
        <w:pStyle w:val="af7"/>
      </w:pPr>
      <w:r>
        <w:t xml:space="preserve">                break;</w:t>
      </w:r>
    </w:p>
    <w:p w14:paraId="7D66DCDE" w14:textId="77777777" w:rsidR="00CE4EC3" w:rsidRDefault="00CE4EC3" w:rsidP="00CE4EC3">
      <w:pPr>
        <w:pStyle w:val="af7"/>
      </w:pPr>
      <w:r>
        <w:t xml:space="preserve">            }</w:t>
      </w:r>
    </w:p>
    <w:p w14:paraId="6E342995" w14:textId="77777777" w:rsidR="00CE4EC3" w:rsidRDefault="00CE4EC3" w:rsidP="00CE4EC3">
      <w:pPr>
        <w:pStyle w:val="af7"/>
      </w:pPr>
      <w:r>
        <w:t xml:space="preserve">            while (channel.Reader.TryRead(out var notification))</w:t>
      </w:r>
    </w:p>
    <w:p w14:paraId="622C198F" w14:textId="77777777" w:rsidR="00CE4EC3" w:rsidRDefault="00CE4EC3" w:rsidP="00CE4EC3">
      <w:pPr>
        <w:pStyle w:val="af7"/>
      </w:pPr>
      <w:r>
        <w:t xml:space="preserve">            {</w:t>
      </w:r>
    </w:p>
    <w:p w14:paraId="50DD7A76" w14:textId="77777777" w:rsidR="00CE4EC3" w:rsidRDefault="00CE4EC3" w:rsidP="00CE4EC3">
      <w:pPr>
        <w:pStyle w:val="af7"/>
      </w:pPr>
      <w:r>
        <w:t xml:space="preserve">                var jsonString = JsonSerializer.Serialize(notification, _serializerOptions);</w:t>
      </w:r>
    </w:p>
    <w:p w14:paraId="5BAFCFD7" w14:textId="77777777" w:rsidR="00CE4EC3" w:rsidRDefault="00CE4EC3" w:rsidP="00CE4EC3">
      <w:pPr>
        <w:pStyle w:val="af7"/>
      </w:pPr>
      <w:r>
        <w:t xml:space="preserve">                await webSocket.SendAsync(</w:t>
      </w:r>
    </w:p>
    <w:p w14:paraId="02C5562F" w14:textId="77777777" w:rsidR="00CE4EC3" w:rsidRDefault="00CE4EC3" w:rsidP="00CE4EC3">
      <w:pPr>
        <w:pStyle w:val="af7"/>
      </w:pPr>
      <w:r>
        <w:t xml:space="preserve">                    new ArraySegment&lt;byte&gt;(Encoding.UTF8.GetBytes(jsonString)),</w:t>
      </w:r>
    </w:p>
    <w:p w14:paraId="6787EBD7" w14:textId="77777777" w:rsidR="00CE4EC3" w:rsidRDefault="00CE4EC3" w:rsidP="00CE4EC3">
      <w:pPr>
        <w:pStyle w:val="af7"/>
      </w:pPr>
      <w:r>
        <w:t xml:space="preserve">                    WebSocketMessageType.Text,</w:t>
      </w:r>
    </w:p>
    <w:p w14:paraId="646F7BBC" w14:textId="77777777" w:rsidR="00CE4EC3" w:rsidRDefault="00CE4EC3" w:rsidP="00CE4EC3">
      <w:pPr>
        <w:pStyle w:val="af7"/>
      </w:pPr>
      <w:r>
        <w:t xml:space="preserve">                    WebSocketMessageFlags.EndOfMessage,</w:t>
      </w:r>
    </w:p>
    <w:p w14:paraId="23EAC9F8" w14:textId="77777777" w:rsidR="00CE4EC3" w:rsidRDefault="00CE4EC3" w:rsidP="00CE4EC3">
      <w:pPr>
        <w:pStyle w:val="af7"/>
      </w:pPr>
      <w:r>
        <w:t xml:space="preserve">                    CancellationToken.None</w:t>
      </w:r>
    </w:p>
    <w:p w14:paraId="0152ED70" w14:textId="77777777" w:rsidR="00CE4EC3" w:rsidRDefault="00CE4EC3" w:rsidP="00CE4EC3">
      <w:pPr>
        <w:pStyle w:val="af7"/>
      </w:pPr>
      <w:r>
        <w:t xml:space="preserve">                );</w:t>
      </w:r>
    </w:p>
    <w:p w14:paraId="656B99F5" w14:textId="77777777" w:rsidR="00CE4EC3" w:rsidRDefault="00CE4EC3" w:rsidP="00CE4EC3">
      <w:pPr>
        <w:pStyle w:val="af7"/>
      </w:pPr>
      <w:r>
        <w:t xml:space="preserve">            }</w:t>
      </w:r>
    </w:p>
    <w:p w14:paraId="6BFE35A7" w14:textId="77777777" w:rsidR="00CE4EC3" w:rsidRDefault="00CE4EC3" w:rsidP="00CE4EC3">
      <w:pPr>
        <w:pStyle w:val="af7"/>
      </w:pPr>
      <w:r>
        <w:t xml:space="preserve">        }</w:t>
      </w:r>
    </w:p>
    <w:p w14:paraId="125D3152" w14:textId="77777777" w:rsidR="00CE4EC3" w:rsidRDefault="00CE4EC3" w:rsidP="00CE4EC3">
      <w:pPr>
        <w:pStyle w:val="af7"/>
      </w:pPr>
    </w:p>
    <w:p w14:paraId="1C39CEC3" w14:textId="77777777" w:rsidR="00CE4EC3" w:rsidRDefault="00CE4EC3" w:rsidP="00CE4EC3">
      <w:pPr>
        <w:pStyle w:val="af7"/>
      </w:pPr>
      <w:r>
        <w:t xml:space="preserve">        await notificationService.UnsubscribeAsync(channel);</w:t>
      </w:r>
    </w:p>
    <w:p w14:paraId="70BDDC9D" w14:textId="77777777" w:rsidR="00CE4EC3" w:rsidRDefault="00CE4EC3" w:rsidP="00CE4EC3">
      <w:pPr>
        <w:pStyle w:val="af7"/>
      </w:pPr>
      <w:r>
        <w:t xml:space="preserve">    }</w:t>
      </w:r>
    </w:p>
    <w:p w14:paraId="3EC561B4" w14:textId="77777777" w:rsidR="00CE4EC3" w:rsidRDefault="00CE4EC3" w:rsidP="00CE4EC3">
      <w:pPr>
        <w:pStyle w:val="af7"/>
      </w:pPr>
      <w:r>
        <w:t>}</w:t>
      </w:r>
    </w:p>
    <w:p w14:paraId="35421B2C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WordDictionaryController.cs:</w:t>
      </w:r>
    </w:p>
    <w:p w14:paraId="44192639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13DC3E3D" w14:textId="77777777" w:rsidR="00CE4EC3" w:rsidRDefault="00CE4EC3" w:rsidP="00CE4EC3">
      <w:pPr>
        <w:pStyle w:val="af7"/>
      </w:pPr>
      <w:r>
        <w:t>using BookManager.Application.Common.Exceptions;</w:t>
      </w:r>
    </w:p>
    <w:p w14:paraId="034C625C" w14:textId="77777777" w:rsidR="00CE4EC3" w:rsidRDefault="00CE4EC3" w:rsidP="00CE4EC3">
      <w:pPr>
        <w:pStyle w:val="af7"/>
      </w:pPr>
      <w:r>
        <w:t>using Microsoft.AspNetCore.Authorization;</w:t>
      </w:r>
    </w:p>
    <w:p w14:paraId="24661FBE" w14:textId="77777777" w:rsidR="00CE4EC3" w:rsidRDefault="00CE4EC3" w:rsidP="00CE4EC3">
      <w:pPr>
        <w:pStyle w:val="af7"/>
      </w:pPr>
      <w:r>
        <w:t>using Microsoft.AspNetCore.Mvc;</w:t>
      </w:r>
    </w:p>
    <w:p w14:paraId="7CDC77F7" w14:textId="77777777" w:rsidR="00CE4EC3" w:rsidRDefault="00CE4EC3" w:rsidP="00CE4EC3">
      <w:pPr>
        <w:pStyle w:val="af7"/>
      </w:pPr>
    </w:p>
    <w:p w14:paraId="30F33B90" w14:textId="77777777" w:rsidR="00CE4EC3" w:rsidRDefault="00CE4EC3" w:rsidP="00CE4EC3">
      <w:pPr>
        <w:pStyle w:val="af7"/>
      </w:pPr>
      <w:r>
        <w:t>namespace BookManager.Api.Controllers;</w:t>
      </w:r>
    </w:p>
    <w:p w14:paraId="7E40CE76" w14:textId="77777777" w:rsidR="00CE4EC3" w:rsidRDefault="00CE4EC3" w:rsidP="00CE4EC3">
      <w:pPr>
        <w:pStyle w:val="af7"/>
      </w:pPr>
    </w:p>
    <w:p w14:paraId="173D8C31" w14:textId="77777777" w:rsidR="00CE4EC3" w:rsidRDefault="00CE4EC3" w:rsidP="00CE4EC3">
      <w:pPr>
        <w:pStyle w:val="af7"/>
      </w:pPr>
      <w:r>
        <w:t>[ApiController]</w:t>
      </w:r>
    </w:p>
    <w:p w14:paraId="2F37E913" w14:textId="77777777" w:rsidR="00CE4EC3" w:rsidRDefault="00CE4EC3" w:rsidP="00CE4EC3">
      <w:pPr>
        <w:pStyle w:val="af7"/>
      </w:pPr>
      <w:r>
        <w:t>[Route("word-dictionary")]</w:t>
      </w:r>
    </w:p>
    <w:p w14:paraId="0EF55D5D" w14:textId="77777777" w:rsidR="00CE4EC3" w:rsidRDefault="00CE4EC3" w:rsidP="00CE4EC3">
      <w:pPr>
        <w:pStyle w:val="af7"/>
      </w:pPr>
      <w:r>
        <w:t>public class WordDictionaryController(IWordDictionaryService service) : ControllerBase</w:t>
      </w:r>
    </w:p>
    <w:p w14:paraId="760B7BFE" w14:textId="77777777" w:rsidR="00CE4EC3" w:rsidRDefault="00CE4EC3" w:rsidP="00CE4EC3">
      <w:pPr>
        <w:pStyle w:val="af7"/>
      </w:pPr>
      <w:r>
        <w:t>{</w:t>
      </w:r>
    </w:p>
    <w:p w14:paraId="31A0BCDB" w14:textId="77777777" w:rsidR="00CE4EC3" w:rsidRDefault="00CE4EC3" w:rsidP="00CE4EC3">
      <w:pPr>
        <w:pStyle w:val="af7"/>
      </w:pPr>
      <w:r>
        <w:t xml:space="preserve">    [HttpGet]</w:t>
      </w:r>
    </w:p>
    <w:p w14:paraId="7E79E184" w14:textId="77777777" w:rsidR="00CE4EC3" w:rsidRDefault="00CE4EC3" w:rsidP="00CE4EC3">
      <w:pPr>
        <w:pStyle w:val="af7"/>
      </w:pPr>
      <w:r>
        <w:t xml:space="preserve">    [Route("list-third-party-providers")]</w:t>
      </w:r>
    </w:p>
    <w:p w14:paraId="24CD7B7E" w14:textId="77777777" w:rsidR="00CE4EC3" w:rsidRDefault="00CE4EC3" w:rsidP="00CE4EC3">
      <w:pPr>
        <w:pStyle w:val="af7"/>
      </w:pPr>
      <w:r>
        <w:t xml:space="preserve">    public IActionResult ListThirdPartyDictionaryProviderNames()</w:t>
      </w:r>
    </w:p>
    <w:p w14:paraId="7A075208" w14:textId="77777777" w:rsidR="00CE4EC3" w:rsidRDefault="00CE4EC3" w:rsidP="00CE4EC3">
      <w:pPr>
        <w:pStyle w:val="af7"/>
      </w:pPr>
      <w:r>
        <w:t xml:space="preserve">    {</w:t>
      </w:r>
    </w:p>
    <w:p w14:paraId="05E30521" w14:textId="77777777" w:rsidR="00CE4EC3" w:rsidRDefault="00CE4EC3" w:rsidP="00CE4EC3">
      <w:pPr>
        <w:pStyle w:val="af7"/>
      </w:pPr>
      <w:r>
        <w:t xml:space="preserve">        return Ok(service.GetThirdPartyProviderNames());</w:t>
      </w:r>
    </w:p>
    <w:p w14:paraId="71487F27" w14:textId="77777777" w:rsidR="00CE4EC3" w:rsidRDefault="00CE4EC3" w:rsidP="00CE4EC3">
      <w:pPr>
        <w:pStyle w:val="af7"/>
      </w:pPr>
      <w:r>
        <w:t xml:space="preserve">    }</w:t>
      </w:r>
    </w:p>
    <w:p w14:paraId="0542F5E8" w14:textId="77777777" w:rsidR="00CE4EC3" w:rsidRDefault="00CE4EC3" w:rsidP="00CE4EC3">
      <w:pPr>
        <w:pStyle w:val="af7"/>
      </w:pPr>
    </w:p>
    <w:p w14:paraId="74E066C5" w14:textId="77777777" w:rsidR="00CE4EC3" w:rsidRDefault="00CE4EC3" w:rsidP="00CE4EC3">
      <w:pPr>
        <w:pStyle w:val="af7"/>
      </w:pPr>
      <w:r>
        <w:t xml:space="preserve">    [HttpGet]</w:t>
      </w:r>
    </w:p>
    <w:p w14:paraId="5FD39B2F" w14:textId="77777777" w:rsidR="00CE4EC3" w:rsidRDefault="00CE4EC3" w:rsidP="00CE4EC3">
      <w:pPr>
        <w:pStyle w:val="af7"/>
      </w:pPr>
      <w:r>
        <w:t xml:space="preserve">    [Authorize]</w:t>
      </w:r>
    </w:p>
    <w:p w14:paraId="53F55195" w14:textId="77777777" w:rsidR="00CE4EC3" w:rsidRDefault="00CE4EC3" w:rsidP="00CE4EC3">
      <w:pPr>
        <w:pStyle w:val="af7"/>
      </w:pPr>
      <w:r>
        <w:t xml:space="preserve">    [Route("{id}")]</w:t>
      </w:r>
    </w:p>
    <w:p w14:paraId="0547B678" w14:textId="77777777" w:rsidR="00CE4EC3" w:rsidRDefault="00CE4EC3" w:rsidP="00CE4EC3">
      <w:pPr>
        <w:pStyle w:val="af7"/>
      </w:pPr>
      <w:r>
        <w:t xml:space="preserve">    public async Task&lt;IActionResult&gt; FindAsync(string id, [FromQuery] string? providerName)</w:t>
      </w:r>
    </w:p>
    <w:p w14:paraId="2B2FDE4E" w14:textId="77777777" w:rsidR="00CE4EC3" w:rsidRDefault="00CE4EC3" w:rsidP="00CE4EC3">
      <w:pPr>
        <w:pStyle w:val="af7"/>
      </w:pPr>
      <w:r>
        <w:t xml:space="preserve">    {</w:t>
      </w:r>
    </w:p>
    <w:p w14:paraId="66701F77" w14:textId="77777777" w:rsidR="00CE4EC3" w:rsidRDefault="00CE4EC3" w:rsidP="00CE4EC3">
      <w:pPr>
        <w:pStyle w:val="af7"/>
      </w:pPr>
      <w:r>
        <w:t xml:space="preserve">        IActionResult? result;</w:t>
      </w:r>
    </w:p>
    <w:p w14:paraId="7673FCDB" w14:textId="77777777" w:rsidR="00CE4EC3" w:rsidRDefault="00CE4EC3" w:rsidP="00CE4EC3">
      <w:pPr>
        <w:pStyle w:val="af7"/>
      </w:pPr>
      <w:r>
        <w:t xml:space="preserve">        try</w:t>
      </w:r>
    </w:p>
    <w:p w14:paraId="5AB85B96" w14:textId="77777777" w:rsidR="00CE4EC3" w:rsidRDefault="00CE4EC3" w:rsidP="00CE4EC3">
      <w:pPr>
        <w:pStyle w:val="af7"/>
      </w:pPr>
      <w:r>
        <w:t xml:space="preserve">        {</w:t>
      </w:r>
    </w:p>
    <w:p w14:paraId="6D9E7769" w14:textId="77777777" w:rsidR="00CE4EC3" w:rsidRDefault="00CE4EC3" w:rsidP="00CE4EC3">
      <w:pPr>
        <w:pStyle w:val="af7"/>
      </w:pPr>
      <w:r>
        <w:t xml:space="preserve">            var words = await service.FindAsync(id);</w:t>
      </w:r>
    </w:p>
    <w:p w14:paraId="7357E2E3" w14:textId="77777777" w:rsidR="00CE4EC3" w:rsidRDefault="00CE4EC3" w:rsidP="00CE4EC3">
      <w:pPr>
        <w:pStyle w:val="af7"/>
      </w:pPr>
      <w:r>
        <w:t xml:space="preserve">            result = Ok(words);</w:t>
      </w:r>
    </w:p>
    <w:p w14:paraId="0DA82677" w14:textId="77777777" w:rsidR="00CE4EC3" w:rsidRDefault="00CE4EC3" w:rsidP="00CE4EC3">
      <w:pPr>
        <w:pStyle w:val="af7"/>
      </w:pPr>
      <w:r>
        <w:t xml:space="preserve">        }</w:t>
      </w:r>
    </w:p>
    <w:p w14:paraId="06D84A6C" w14:textId="77777777" w:rsidR="00CE4EC3" w:rsidRDefault="00CE4EC3" w:rsidP="00CE4EC3">
      <w:pPr>
        <w:pStyle w:val="af7"/>
      </w:pPr>
      <w:r>
        <w:t xml:space="preserve">        catch (ArgumentException)</w:t>
      </w:r>
    </w:p>
    <w:p w14:paraId="32ABC4A3" w14:textId="77777777" w:rsidR="00CE4EC3" w:rsidRDefault="00CE4EC3" w:rsidP="00CE4EC3">
      <w:pPr>
        <w:pStyle w:val="af7"/>
      </w:pPr>
      <w:r>
        <w:lastRenderedPageBreak/>
        <w:t xml:space="preserve">        {</w:t>
      </w:r>
    </w:p>
    <w:p w14:paraId="02A36BEC" w14:textId="77777777" w:rsidR="00CE4EC3" w:rsidRDefault="00CE4EC3" w:rsidP="00CE4EC3">
      <w:pPr>
        <w:pStyle w:val="af7"/>
      </w:pPr>
      <w:r>
        <w:t xml:space="preserve">            result = BadRequest();</w:t>
      </w:r>
    </w:p>
    <w:p w14:paraId="526FF3E1" w14:textId="77777777" w:rsidR="00CE4EC3" w:rsidRDefault="00CE4EC3" w:rsidP="00CE4EC3">
      <w:pPr>
        <w:pStyle w:val="af7"/>
      </w:pPr>
      <w:r>
        <w:t xml:space="preserve">        }</w:t>
      </w:r>
    </w:p>
    <w:p w14:paraId="2BEBF2F5" w14:textId="77777777" w:rsidR="00CE4EC3" w:rsidRDefault="00CE4EC3" w:rsidP="00CE4EC3">
      <w:pPr>
        <w:pStyle w:val="af7"/>
      </w:pPr>
    </w:p>
    <w:p w14:paraId="15D460EC" w14:textId="77777777" w:rsidR="00CE4EC3" w:rsidRDefault="00CE4EC3" w:rsidP="00CE4EC3">
      <w:pPr>
        <w:pStyle w:val="af7"/>
      </w:pPr>
      <w:r>
        <w:t xml:space="preserve">        return result;</w:t>
      </w:r>
    </w:p>
    <w:p w14:paraId="0F96EEE4" w14:textId="77777777" w:rsidR="00CE4EC3" w:rsidRDefault="00CE4EC3" w:rsidP="00CE4EC3">
      <w:pPr>
        <w:pStyle w:val="af7"/>
      </w:pPr>
      <w:r>
        <w:t xml:space="preserve">    }</w:t>
      </w:r>
    </w:p>
    <w:p w14:paraId="2C575A4D" w14:textId="77777777" w:rsidR="00CE4EC3" w:rsidRDefault="00CE4EC3" w:rsidP="00CE4EC3">
      <w:pPr>
        <w:pStyle w:val="af7"/>
      </w:pPr>
    </w:p>
    <w:p w14:paraId="2E2FFBAA" w14:textId="77777777" w:rsidR="00CE4EC3" w:rsidRDefault="00CE4EC3" w:rsidP="00CE4EC3">
      <w:pPr>
        <w:pStyle w:val="af7"/>
      </w:pPr>
      <w:r>
        <w:t xml:space="preserve">    [HttpGet]</w:t>
      </w:r>
    </w:p>
    <w:p w14:paraId="01D66B60" w14:textId="77777777" w:rsidR="00CE4EC3" w:rsidRDefault="00CE4EC3" w:rsidP="00CE4EC3">
      <w:pPr>
        <w:pStyle w:val="af7"/>
      </w:pPr>
      <w:r>
        <w:t xml:space="preserve">    [Authorize]</w:t>
      </w:r>
    </w:p>
    <w:p w14:paraId="19E1E159" w14:textId="77777777" w:rsidR="00CE4EC3" w:rsidRDefault="00CE4EC3" w:rsidP="00CE4EC3">
      <w:pPr>
        <w:pStyle w:val="af7"/>
      </w:pPr>
      <w:r>
        <w:t xml:space="preserve">    [Route("third-party-dictionary/{id}")]</w:t>
      </w:r>
    </w:p>
    <w:p w14:paraId="098ED1E7" w14:textId="77777777" w:rsidR="00CE4EC3" w:rsidRDefault="00CE4EC3" w:rsidP="00CE4EC3">
      <w:pPr>
        <w:pStyle w:val="af7"/>
      </w:pPr>
      <w:r>
        <w:t xml:space="preserve">    public async Task&lt;IActionResult&gt; FindInThirdPartyDictionaryAsync(string id, [FromQuery] string providerName)</w:t>
      </w:r>
    </w:p>
    <w:p w14:paraId="471748BC" w14:textId="77777777" w:rsidR="00CE4EC3" w:rsidRDefault="00CE4EC3" w:rsidP="00CE4EC3">
      <w:pPr>
        <w:pStyle w:val="af7"/>
      </w:pPr>
      <w:r>
        <w:t xml:space="preserve">    {</w:t>
      </w:r>
    </w:p>
    <w:p w14:paraId="634E2884" w14:textId="77777777" w:rsidR="00CE4EC3" w:rsidRDefault="00CE4EC3" w:rsidP="00CE4EC3">
      <w:pPr>
        <w:pStyle w:val="af7"/>
      </w:pPr>
      <w:r>
        <w:t xml:space="preserve">        IActionResult? result;</w:t>
      </w:r>
    </w:p>
    <w:p w14:paraId="48753016" w14:textId="77777777" w:rsidR="00CE4EC3" w:rsidRDefault="00CE4EC3" w:rsidP="00CE4EC3">
      <w:pPr>
        <w:pStyle w:val="af7"/>
      </w:pPr>
      <w:r>
        <w:t xml:space="preserve">        try</w:t>
      </w:r>
    </w:p>
    <w:p w14:paraId="52C2978E" w14:textId="77777777" w:rsidR="00CE4EC3" w:rsidRDefault="00CE4EC3" w:rsidP="00CE4EC3">
      <w:pPr>
        <w:pStyle w:val="af7"/>
      </w:pPr>
      <w:r>
        <w:t xml:space="preserve">        {</w:t>
      </w:r>
    </w:p>
    <w:p w14:paraId="0E3CFB14" w14:textId="77777777" w:rsidR="00CE4EC3" w:rsidRDefault="00CE4EC3" w:rsidP="00CE4EC3">
      <w:pPr>
        <w:pStyle w:val="af7"/>
      </w:pPr>
      <w:r>
        <w:t xml:space="preserve">            var words = await service.FindInExtDictAsync(id, providerName);</w:t>
      </w:r>
    </w:p>
    <w:p w14:paraId="5478F599" w14:textId="77777777" w:rsidR="00CE4EC3" w:rsidRDefault="00CE4EC3" w:rsidP="00CE4EC3">
      <w:pPr>
        <w:pStyle w:val="af7"/>
      </w:pPr>
      <w:r>
        <w:t xml:space="preserve">            result = Ok(words);</w:t>
      </w:r>
    </w:p>
    <w:p w14:paraId="3F72C56D" w14:textId="77777777" w:rsidR="00CE4EC3" w:rsidRDefault="00CE4EC3" w:rsidP="00CE4EC3">
      <w:pPr>
        <w:pStyle w:val="af7"/>
      </w:pPr>
      <w:r>
        <w:t xml:space="preserve">        }</w:t>
      </w:r>
    </w:p>
    <w:p w14:paraId="310CAE15" w14:textId="77777777" w:rsidR="00CE4EC3" w:rsidRDefault="00CE4EC3" w:rsidP="00CE4EC3">
      <w:pPr>
        <w:pStyle w:val="af7"/>
      </w:pPr>
      <w:r>
        <w:t xml:space="preserve">        catch (NotAvailableException e)</w:t>
      </w:r>
    </w:p>
    <w:p w14:paraId="4E7F1A0B" w14:textId="77777777" w:rsidR="00CE4EC3" w:rsidRDefault="00CE4EC3" w:rsidP="00CE4EC3">
      <w:pPr>
        <w:pStyle w:val="af7"/>
      </w:pPr>
      <w:r>
        <w:t xml:space="preserve">        {</w:t>
      </w:r>
    </w:p>
    <w:p w14:paraId="7D16FD98" w14:textId="77777777" w:rsidR="00CE4EC3" w:rsidRDefault="00CE4EC3" w:rsidP="00CE4EC3">
      <w:pPr>
        <w:pStyle w:val="af7"/>
      </w:pPr>
      <w:r>
        <w:t xml:space="preserve">            result = StatusCode(StatusCodes.Status503ServiceUnavailable, e.Message);</w:t>
      </w:r>
    </w:p>
    <w:p w14:paraId="760BBC1B" w14:textId="77777777" w:rsidR="00CE4EC3" w:rsidRDefault="00CE4EC3" w:rsidP="00CE4EC3">
      <w:pPr>
        <w:pStyle w:val="af7"/>
      </w:pPr>
      <w:r>
        <w:t xml:space="preserve">        }</w:t>
      </w:r>
    </w:p>
    <w:p w14:paraId="3B3C5CCF" w14:textId="77777777" w:rsidR="00CE4EC3" w:rsidRDefault="00CE4EC3" w:rsidP="00CE4EC3">
      <w:pPr>
        <w:pStyle w:val="af7"/>
      </w:pPr>
      <w:r>
        <w:t xml:space="preserve">        catch (ArgumentException)</w:t>
      </w:r>
    </w:p>
    <w:p w14:paraId="15C13490" w14:textId="77777777" w:rsidR="00CE4EC3" w:rsidRDefault="00CE4EC3" w:rsidP="00CE4EC3">
      <w:pPr>
        <w:pStyle w:val="af7"/>
      </w:pPr>
      <w:r>
        <w:t xml:space="preserve">        {</w:t>
      </w:r>
    </w:p>
    <w:p w14:paraId="300A371B" w14:textId="77777777" w:rsidR="00CE4EC3" w:rsidRDefault="00CE4EC3" w:rsidP="00CE4EC3">
      <w:pPr>
        <w:pStyle w:val="af7"/>
      </w:pPr>
      <w:r>
        <w:t xml:space="preserve">            result = BadRequest();</w:t>
      </w:r>
    </w:p>
    <w:p w14:paraId="12F0C288" w14:textId="77777777" w:rsidR="00CE4EC3" w:rsidRDefault="00CE4EC3" w:rsidP="00CE4EC3">
      <w:pPr>
        <w:pStyle w:val="af7"/>
      </w:pPr>
      <w:r>
        <w:t xml:space="preserve">        }</w:t>
      </w:r>
    </w:p>
    <w:p w14:paraId="396385F7" w14:textId="77777777" w:rsidR="00CE4EC3" w:rsidRDefault="00CE4EC3" w:rsidP="00CE4EC3">
      <w:pPr>
        <w:pStyle w:val="af7"/>
      </w:pPr>
    </w:p>
    <w:p w14:paraId="3A17352A" w14:textId="77777777" w:rsidR="00CE4EC3" w:rsidRDefault="00CE4EC3" w:rsidP="00CE4EC3">
      <w:pPr>
        <w:pStyle w:val="af7"/>
      </w:pPr>
      <w:r>
        <w:t xml:space="preserve">        return result;</w:t>
      </w:r>
    </w:p>
    <w:p w14:paraId="275F5D55" w14:textId="77777777" w:rsidR="00CE4EC3" w:rsidRDefault="00CE4EC3" w:rsidP="00CE4EC3">
      <w:pPr>
        <w:pStyle w:val="af7"/>
      </w:pPr>
      <w:r>
        <w:t xml:space="preserve">    }</w:t>
      </w:r>
    </w:p>
    <w:p w14:paraId="108C4DE3" w14:textId="77777777" w:rsidR="00CE4EC3" w:rsidRDefault="00CE4EC3" w:rsidP="00CE4EC3">
      <w:pPr>
        <w:pStyle w:val="af7"/>
      </w:pPr>
    </w:p>
    <w:p w14:paraId="7194C64B" w14:textId="77777777" w:rsidR="00CE4EC3" w:rsidRDefault="00CE4EC3" w:rsidP="00CE4EC3">
      <w:pPr>
        <w:pStyle w:val="af7"/>
      </w:pPr>
      <w:r>
        <w:t xml:space="preserve">    [HttpPost]</w:t>
      </w:r>
    </w:p>
    <w:p w14:paraId="73881A5D" w14:textId="77777777" w:rsidR="00CE4EC3" w:rsidRDefault="00CE4EC3" w:rsidP="00CE4EC3">
      <w:pPr>
        <w:pStyle w:val="af7"/>
      </w:pPr>
      <w:r>
        <w:t xml:space="preserve">    [Authorize]</w:t>
      </w:r>
    </w:p>
    <w:p w14:paraId="47684A03" w14:textId="77777777" w:rsidR="00CE4EC3" w:rsidRDefault="00CE4EC3" w:rsidP="00CE4EC3">
      <w:pPr>
        <w:pStyle w:val="af7"/>
      </w:pPr>
      <w:r>
        <w:t xml:space="preserve">    public async Task&lt;IActionResult&gt; AddWordAsync([FromBody] WordDto word)</w:t>
      </w:r>
    </w:p>
    <w:p w14:paraId="06EC220C" w14:textId="77777777" w:rsidR="00CE4EC3" w:rsidRDefault="00CE4EC3" w:rsidP="00CE4EC3">
      <w:pPr>
        <w:pStyle w:val="af7"/>
      </w:pPr>
      <w:r>
        <w:t xml:space="preserve">    {</w:t>
      </w:r>
    </w:p>
    <w:p w14:paraId="2BE2C861" w14:textId="77777777" w:rsidR="00CE4EC3" w:rsidRDefault="00CE4EC3" w:rsidP="00CE4EC3">
      <w:pPr>
        <w:pStyle w:val="af7"/>
      </w:pPr>
      <w:r>
        <w:t xml:space="preserve">        IActionResult result;</w:t>
      </w:r>
    </w:p>
    <w:p w14:paraId="362DF68C" w14:textId="77777777" w:rsidR="00CE4EC3" w:rsidRDefault="00CE4EC3" w:rsidP="00CE4EC3">
      <w:pPr>
        <w:pStyle w:val="af7"/>
      </w:pPr>
      <w:r>
        <w:t xml:space="preserve">        try</w:t>
      </w:r>
    </w:p>
    <w:p w14:paraId="1C583360" w14:textId="77777777" w:rsidR="00CE4EC3" w:rsidRDefault="00CE4EC3" w:rsidP="00CE4EC3">
      <w:pPr>
        <w:pStyle w:val="af7"/>
      </w:pPr>
      <w:r>
        <w:t xml:space="preserve">        {</w:t>
      </w:r>
    </w:p>
    <w:p w14:paraId="7EB7AD88" w14:textId="77777777" w:rsidR="00CE4EC3" w:rsidRDefault="00CE4EC3" w:rsidP="00CE4EC3">
      <w:pPr>
        <w:pStyle w:val="af7"/>
      </w:pPr>
      <w:r>
        <w:t xml:space="preserve">            var addedWord = await service.AddWordAsync(word);</w:t>
      </w:r>
    </w:p>
    <w:p w14:paraId="67893B6E" w14:textId="77777777" w:rsidR="00CE4EC3" w:rsidRDefault="00CE4EC3" w:rsidP="00CE4EC3">
      <w:pPr>
        <w:pStyle w:val="af7"/>
      </w:pPr>
      <w:r>
        <w:t xml:space="preserve">            result = Ok(addedWord);</w:t>
      </w:r>
    </w:p>
    <w:p w14:paraId="16B9E313" w14:textId="77777777" w:rsidR="00CE4EC3" w:rsidRDefault="00CE4EC3" w:rsidP="00CE4EC3">
      <w:pPr>
        <w:pStyle w:val="af7"/>
      </w:pPr>
      <w:r>
        <w:t xml:space="preserve">        }</w:t>
      </w:r>
    </w:p>
    <w:p w14:paraId="744909E5" w14:textId="77777777" w:rsidR="00CE4EC3" w:rsidRDefault="00CE4EC3" w:rsidP="00CE4EC3">
      <w:pPr>
        <w:pStyle w:val="af7"/>
      </w:pPr>
      <w:r>
        <w:t xml:space="preserve">        catch (ArgumentException e)</w:t>
      </w:r>
    </w:p>
    <w:p w14:paraId="310D86A9" w14:textId="77777777" w:rsidR="00CE4EC3" w:rsidRDefault="00CE4EC3" w:rsidP="00CE4EC3">
      <w:pPr>
        <w:pStyle w:val="af7"/>
      </w:pPr>
      <w:r>
        <w:t xml:space="preserve">        {</w:t>
      </w:r>
    </w:p>
    <w:p w14:paraId="6EF3CD98" w14:textId="77777777" w:rsidR="00CE4EC3" w:rsidRDefault="00CE4EC3" w:rsidP="00CE4EC3">
      <w:pPr>
        <w:pStyle w:val="af7"/>
      </w:pPr>
      <w:r>
        <w:t xml:space="preserve">            result = BadRequest(e.Message);</w:t>
      </w:r>
    </w:p>
    <w:p w14:paraId="1A233602" w14:textId="77777777" w:rsidR="00CE4EC3" w:rsidRDefault="00CE4EC3" w:rsidP="00CE4EC3">
      <w:pPr>
        <w:pStyle w:val="af7"/>
      </w:pPr>
      <w:r>
        <w:t xml:space="preserve">        }</w:t>
      </w:r>
    </w:p>
    <w:p w14:paraId="53DBB2E2" w14:textId="77777777" w:rsidR="00CE4EC3" w:rsidRDefault="00CE4EC3" w:rsidP="00CE4EC3">
      <w:pPr>
        <w:pStyle w:val="af7"/>
      </w:pPr>
    </w:p>
    <w:p w14:paraId="2E6A5EDF" w14:textId="77777777" w:rsidR="00CE4EC3" w:rsidRDefault="00CE4EC3" w:rsidP="00CE4EC3">
      <w:pPr>
        <w:pStyle w:val="af7"/>
      </w:pPr>
      <w:r>
        <w:t xml:space="preserve">        return result;</w:t>
      </w:r>
    </w:p>
    <w:p w14:paraId="41C65186" w14:textId="77777777" w:rsidR="00CE4EC3" w:rsidRDefault="00CE4EC3" w:rsidP="00CE4EC3">
      <w:pPr>
        <w:pStyle w:val="af7"/>
      </w:pPr>
      <w:r>
        <w:t xml:space="preserve">    }</w:t>
      </w:r>
    </w:p>
    <w:p w14:paraId="70326A94" w14:textId="77777777" w:rsidR="00CE4EC3" w:rsidRDefault="00CE4EC3" w:rsidP="00CE4EC3">
      <w:pPr>
        <w:pStyle w:val="af7"/>
      </w:pPr>
    </w:p>
    <w:p w14:paraId="592F94FE" w14:textId="77777777" w:rsidR="00CE4EC3" w:rsidRDefault="00CE4EC3" w:rsidP="00CE4EC3">
      <w:pPr>
        <w:pStyle w:val="af7"/>
      </w:pPr>
      <w:r>
        <w:t xml:space="preserve">    [HttpPut]</w:t>
      </w:r>
    </w:p>
    <w:p w14:paraId="1173BD67" w14:textId="77777777" w:rsidR="00CE4EC3" w:rsidRDefault="00CE4EC3" w:rsidP="00CE4EC3">
      <w:pPr>
        <w:pStyle w:val="af7"/>
      </w:pPr>
      <w:r>
        <w:t xml:space="preserve">    [Authorize]</w:t>
      </w:r>
    </w:p>
    <w:p w14:paraId="2035C5D4" w14:textId="77777777" w:rsidR="00CE4EC3" w:rsidRDefault="00CE4EC3" w:rsidP="00CE4EC3">
      <w:pPr>
        <w:pStyle w:val="af7"/>
      </w:pPr>
      <w:r>
        <w:t xml:space="preserve">    [Route("{id}")]</w:t>
      </w:r>
    </w:p>
    <w:p w14:paraId="49F30C57" w14:textId="77777777" w:rsidR="00CE4EC3" w:rsidRDefault="00CE4EC3" w:rsidP="00CE4EC3">
      <w:pPr>
        <w:pStyle w:val="af7"/>
      </w:pPr>
      <w:r>
        <w:t xml:space="preserve">    public async Task&lt;IActionResult&gt; UpdateWordAsync(string id, [FromBody] WordDto word)</w:t>
      </w:r>
    </w:p>
    <w:p w14:paraId="0C2D3389" w14:textId="77777777" w:rsidR="00CE4EC3" w:rsidRDefault="00CE4EC3" w:rsidP="00CE4EC3">
      <w:pPr>
        <w:pStyle w:val="af7"/>
      </w:pPr>
      <w:r>
        <w:t xml:space="preserve">    {</w:t>
      </w:r>
    </w:p>
    <w:p w14:paraId="3D1EBEA6" w14:textId="77777777" w:rsidR="00CE4EC3" w:rsidRDefault="00CE4EC3" w:rsidP="00CE4EC3">
      <w:pPr>
        <w:pStyle w:val="af7"/>
      </w:pPr>
      <w:r>
        <w:t xml:space="preserve">        IActionResult result;</w:t>
      </w:r>
    </w:p>
    <w:p w14:paraId="5F84C2C4" w14:textId="77777777" w:rsidR="00CE4EC3" w:rsidRDefault="00CE4EC3" w:rsidP="00CE4EC3">
      <w:pPr>
        <w:pStyle w:val="af7"/>
      </w:pPr>
      <w:r>
        <w:t xml:space="preserve">        try</w:t>
      </w:r>
    </w:p>
    <w:p w14:paraId="0330B897" w14:textId="77777777" w:rsidR="00CE4EC3" w:rsidRDefault="00CE4EC3" w:rsidP="00CE4EC3">
      <w:pPr>
        <w:pStyle w:val="af7"/>
      </w:pPr>
      <w:r>
        <w:t xml:space="preserve">        {</w:t>
      </w:r>
    </w:p>
    <w:p w14:paraId="7F263518" w14:textId="77777777" w:rsidR="00CE4EC3" w:rsidRDefault="00CE4EC3" w:rsidP="00CE4EC3">
      <w:pPr>
        <w:pStyle w:val="af7"/>
      </w:pPr>
      <w:r>
        <w:t xml:space="preserve">            var updatedWord = await service.UpdateWordAsync(id, word);</w:t>
      </w:r>
    </w:p>
    <w:p w14:paraId="77CFDB6B" w14:textId="77777777" w:rsidR="00CE4EC3" w:rsidRDefault="00CE4EC3" w:rsidP="00CE4EC3">
      <w:pPr>
        <w:pStyle w:val="af7"/>
      </w:pPr>
      <w:r>
        <w:t xml:space="preserve">            result = Ok(updatedWord);</w:t>
      </w:r>
    </w:p>
    <w:p w14:paraId="7C2198D2" w14:textId="77777777" w:rsidR="00CE4EC3" w:rsidRDefault="00CE4EC3" w:rsidP="00CE4EC3">
      <w:pPr>
        <w:pStyle w:val="af7"/>
      </w:pPr>
      <w:r>
        <w:t xml:space="preserve">        }</w:t>
      </w:r>
    </w:p>
    <w:p w14:paraId="2FF0A15B" w14:textId="77777777" w:rsidR="00CE4EC3" w:rsidRDefault="00CE4EC3" w:rsidP="00CE4EC3">
      <w:pPr>
        <w:pStyle w:val="af7"/>
      </w:pPr>
      <w:r>
        <w:t xml:space="preserve">        catch (ArgumentException e)</w:t>
      </w:r>
    </w:p>
    <w:p w14:paraId="3D6AFDA5" w14:textId="77777777" w:rsidR="00CE4EC3" w:rsidRDefault="00CE4EC3" w:rsidP="00CE4EC3">
      <w:pPr>
        <w:pStyle w:val="af7"/>
      </w:pPr>
      <w:r>
        <w:t xml:space="preserve">        {</w:t>
      </w:r>
    </w:p>
    <w:p w14:paraId="4C9177C3" w14:textId="77777777" w:rsidR="00CE4EC3" w:rsidRDefault="00CE4EC3" w:rsidP="00CE4EC3">
      <w:pPr>
        <w:pStyle w:val="af7"/>
      </w:pPr>
      <w:r>
        <w:t xml:space="preserve">            result = BadRequest(e.Message);</w:t>
      </w:r>
    </w:p>
    <w:p w14:paraId="03AC3EFF" w14:textId="77777777" w:rsidR="00CE4EC3" w:rsidRDefault="00CE4EC3" w:rsidP="00CE4EC3">
      <w:pPr>
        <w:pStyle w:val="af7"/>
      </w:pPr>
      <w:r>
        <w:t xml:space="preserve">        }</w:t>
      </w:r>
    </w:p>
    <w:p w14:paraId="01F9773C" w14:textId="77777777" w:rsidR="00CE4EC3" w:rsidRDefault="00CE4EC3" w:rsidP="00CE4EC3">
      <w:pPr>
        <w:pStyle w:val="af7"/>
      </w:pPr>
      <w:r>
        <w:t xml:space="preserve">        catch (EntityNotFoundException)</w:t>
      </w:r>
    </w:p>
    <w:p w14:paraId="5A5FEDEB" w14:textId="77777777" w:rsidR="00CE4EC3" w:rsidRDefault="00CE4EC3" w:rsidP="00CE4EC3">
      <w:pPr>
        <w:pStyle w:val="af7"/>
      </w:pPr>
      <w:r>
        <w:t xml:space="preserve">        {</w:t>
      </w:r>
    </w:p>
    <w:p w14:paraId="2D374843" w14:textId="77777777" w:rsidR="00CE4EC3" w:rsidRDefault="00CE4EC3" w:rsidP="00CE4EC3">
      <w:pPr>
        <w:pStyle w:val="af7"/>
      </w:pPr>
      <w:r>
        <w:t xml:space="preserve">            result = NotFound();</w:t>
      </w:r>
    </w:p>
    <w:p w14:paraId="3CDBEE6F" w14:textId="77777777" w:rsidR="00CE4EC3" w:rsidRDefault="00CE4EC3" w:rsidP="00CE4EC3">
      <w:pPr>
        <w:pStyle w:val="af7"/>
      </w:pPr>
      <w:r>
        <w:t xml:space="preserve">        }</w:t>
      </w:r>
    </w:p>
    <w:p w14:paraId="5C56E5B9" w14:textId="77777777" w:rsidR="00CE4EC3" w:rsidRDefault="00CE4EC3" w:rsidP="00CE4EC3">
      <w:pPr>
        <w:pStyle w:val="af7"/>
      </w:pPr>
    </w:p>
    <w:p w14:paraId="0CB7DC67" w14:textId="77777777" w:rsidR="00CE4EC3" w:rsidRDefault="00CE4EC3" w:rsidP="00CE4EC3">
      <w:pPr>
        <w:pStyle w:val="af7"/>
      </w:pPr>
      <w:r>
        <w:t xml:space="preserve">        return result;</w:t>
      </w:r>
    </w:p>
    <w:p w14:paraId="048F0801" w14:textId="77777777" w:rsidR="00CE4EC3" w:rsidRDefault="00CE4EC3" w:rsidP="00CE4EC3">
      <w:pPr>
        <w:pStyle w:val="af7"/>
      </w:pPr>
      <w:r>
        <w:t xml:space="preserve">    }</w:t>
      </w:r>
    </w:p>
    <w:p w14:paraId="7E32C4C2" w14:textId="77777777" w:rsidR="00CE4EC3" w:rsidRDefault="00CE4EC3" w:rsidP="00CE4EC3">
      <w:pPr>
        <w:pStyle w:val="af7"/>
      </w:pPr>
    </w:p>
    <w:p w14:paraId="7CB341BB" w14:textId="77777777" w:rsidR="00CE4EC3" w:rsidRDefault="00CE4EC3" w:rsidP="00CE4EC3">
      <w:pPr>
        <w:pStyle w:val="af7"/>
      </w:pPr>
      <w:r>
        <w:t xml:space="preserve">    [HttpDelete]</w:t>
      </w:r>
    </w:p>
    <w:p w14:paraId="03ED9B7F" w14:textId="77777777" w:rsidR="00CE4EC3" w:rsidRDefault="00CE4EC3" w:rsidP="00CE4EC3">
      <w:pPr>
        <w:pStyle w:val="af7"/>
      </w:pPr>
      <w:r>
        <w:t xml:space="preserve">    [Authorize]</w:t>
      </w:r>
    </w:p>
    <w:p w14:paraId="4D7314A7" w14:textId="77777777" w:rsidR="00CE4EC3" w:rsidRDefault="00CE4EC3" w:rsidP="00CE4EC3">
      <w:pPr>
        <w:pStyle w:val="af7"/>
      </w:pPr>
      <w:r>
        <w:t xml:space="preserve">    [Route("{id}")]</w:t>
      </w:r>
    </w:p>
    <w:p w14:paraId="52EC2960" w14:textId="77777777" w:rsidR="00CE4EC3" w:rsidRDefault="00CE4EC3" w:rsidP="00CE4EC3">
      <w:pPr>
        <w:pStyle w:val="af7"/>
      </w:pPr>
      <w:r>
        <w:t xml:space="preserve">    public async Task&lt;IActionResult&gt; DeleteWordAsync(string id)</w:t>
      </w:r>
    </w:p>
    <w:p w14:paraId="48FC387E" w14:textId="77777777" w:rsidR="00CE4EC3" w:rsidRDefault="00CE4EC3" w:rsidP="00CE4EC3">
      <w:pPr>
        <w:pStyle w:val="af7"/>
      </w:pPr>
      <w:r>
        <w:t xml:space="preserve">    {</w:t>
      </w:r>
    </w:p>
    <w:p w14:paraId="0F1013D7" w14:textId="77777777" w:rsidR="00CE4EC3" w:rsidRDefault="00CE4EC3" w:rsidP="00CE4EC3">
      <w:pPr>
        <w:pStyle w:val="af7"/>
      </w:pPr>
      <w:r>
        <w:t xml:space="preserve">        IActionResult result;</w:t>
      </w:r>
    </w:p>
    <w:p w14:paraId="76D5DF51" w14:textId="77777777" w:rsidR="00CE4EC3" w:rsidRDefault="00CE4EC3" w:rsidP="00CE4EC3">
      <w:pPr>
        <w:pStyle w:val="af7"/>
      </w:pPr>
      <w:r>
        <w:t xml:space="preserve">        try</w:t>
      </w:r>
    </w:p>
    <w:p w14:paraId="05E519D2" w14:textId="77777777" w:rsidR="00CE4EC3" w:rsidRDefault="00CE4EC3" w:rsidP="00CE4EC3">
      <w:pPr>
        <w:pStyle w:val="af7"/>
      </w:pPr>
      <w:r>
        <w:lastRenderedPageBreak/>
        <w:t xml:space="preserve">        {</w:t>
      </w:r>
    </w:p>
    <w:p w14:paraId="411C3646" w14:textId="77777777" w:rsidR="00CE4EC3" w:rsidRDefault="00CE4EC3" w:rsidP="00CE4EC3">
      <w:pPr>
        <w:pStyle w:val="af7"/>
      </w:pPr>
      <w:r>
        <w:t xml:space="preserve">            await service.DeleteWordAsync(id);</w:t>
      </w:r>
    </w:p>
    <w:p w14:paraId="725B02FA" w14:textId="77777777" w:rsidR="00CE4EC3" w:rsidRDefault="00CE4EC3" w:rsidP="00CE4EC3">
      <w:pPr>
        <w:pStyle w:val="af7"/>
      </w:pPr>
      <w:r>
        <w:t xml:space="preserve">            result = Ok();</w:t>
      </w:r>
    </w:p>
    <w:p w14:paraId="288E3213" w14:textId="77777777" w:rsidR="00CE4EC3" w:rsidRDefault="00CE4EC3" w:rsidP="00CE4EC3">
      <w:pPr>
        <w:pStyle w:val="af7"/>
      </w:pPr>
      <w:r>
        <w:t xml:space="preserve">        }</w:t>
      </w:r>
    </w:p>
    <w:p w14:paraId="7223C31D" w14:textId="77777777" w:rsidR="00CE4EC3" w:rsidRDefault="00CE4EC3" w:rsidP="00CE4EC3">
      <w:pPr>
        <w:pStyle w:val="af7"/>
      </w:pPr>
      <w:r>
        <w:t xml:space="preserve">        catch (EntityNotFoundException)</w:t>
      </w:r>
    </w:p>
    <w:p w14:paraId="610122EC" w14:textId="77777777" w:rsidR="00CE4EC3" w:rsidRDefault="00CE4EC3" w:rsidP="00CE4EC3">
      <w:pPr>
        <w:pStyle w:val="af7"/>
      </w:pPr>
      <w:r>
        <w:t xml:space="preserve">        {</w:t>
      </w:r>
    </w:p>
    <w:p w14:paraId="03A5AD73" w14:textId="77777777" w:rsidR="00CE4EC3" w:rsidRDefault="00CE4EC3" w:rsidP="00CE4EC3">
      <w:pPr>
        <w:pStyle w:val="af7"/>
      </w:pPr>
      <w:r>
        <w:t xml:space="preserve">            result = NotFound();</w:t>
      </w:r>
    </w:p>
    <w:p w14:paraId="05FBD5F8" w14:textId="77777777" w:rsidR="00CE4EC3" w:rsidRDefault="00CE4EC3" w:rsidP="00CE4EC3">
      <w:pPr>
        <w:pStyle w:val="af7"/>
      </w:pPr>
      <w:r>
        <w:t xml:space="preserve">        }</w:t>
      </w:r>
    </w:p>
    <w:p w14:paraId="294C3F9F" w14:textId="77777777" w:rsidR="00CE4EC3" w:rsidRDefault="00CE4EC3" w:rsidP="00CE4EC3">
      <w:pPr>
        <w:pStyle w:val="af7"/>
      </w:pPr>
    </w:p>
    <w:p w14:paraId="6D3176E6" w14:textId="77777777" w:rsidR="00CE4EC3" w:rsidRDefault="00CE4EC3" w:rsidP="00CE4EC3">
      <w:pPr>
        <w:pStyle w:val="af7"/>
      </w:pPr>
      <w:r>
        <w:t xml:space="preserve">        return result;</w:t>
      </w:r>
    </w:p>
    <w:p w14:paraId="1DAB41FA" w14:textId="77777777" w:rsidR="00CE4EC3" w:rsidRDefault="00CE4EC3" w:rsidP="00CE4EC3">
      <w:pPr>
        <w:pStyle w:val="af7"/>
      </w:pPr>
      <w:r>
        <w:t xml:space="preserve">    }</w:t>
      </w:r>
    </w:p>
    <w:p w14:paraId="69FEC52E" w14:textId="4E50D98F" w:rsidR="00CE4EC3" w:rsidRDefault="00CE4EC3" w:rsidP="006262D5">
      <w:pPr>
        <w:pStyle w:val="af7"/>
      </w:pPr>
      <w:r>
        <w:t>}</w:t>
      </w:r>
    </w:p>
    <w:p w14:paraId="6DDF6B59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Security.cs:</w:t>
      </w:r>
    </w:p>
    <w:p w14:paraId="2F2615EA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System.Text;</w:t>
      </w:r>
    </w:p>
    <w:p w14:paraId="63239117" w14:textId="77777777" w:rsidR="00CE4EC3" w:rsidRDefault="00CE4EC3" w:rsidP="00CE4EC3">
      <w:pPr>
        <w:pStyle w:val="af7"/>
      </w:pPr>
      <w:r>
        <w:t>using Microsoft.IdentityModel.Tokens;</w:t>
      </w:r>
    </w:p>
    <w:p w14:paraId="66820C73" w14:textId="77777777" w:rsidR="00CE4EC3" w:rsidRDefault="00CE4EC3" w:rsidP="00CE4EC3">
      <w:pPr>
        <w:pStyle w:val="af7"/>
      </w:pPr>
    </w:p>
    <w:p w14:paraId="2624839A" w14:textId="77777777" w:rsidR="00CE4EC3" w:rsidRDefault="00CE4EC3" w:rsidP="00CE4EC3">
      <w:pPr>
        <w:pStyle w:val="af7"/>
      </w:pPr>
      <w:r>
        <w:t>namespace BookManager.Api.Extensions;</w:t>
      </w:r>
    </w:p>
    <w:p w14:paraId="61D96D08" w14:textId="77777777" w:rsidR="00CE4EC3" w:rsidRDefault="00CE4EC3" w:rsidP="00CE4EC3">
      <w:pPr>
        <w:pStyle w:val="af7"/>
      </w:pPr>
    </w:p>
    <w:p w14:paraId="6D38ADAF" w14:textId="77777777" w:rsidR="00CE4EC3" w:rsidRDefault="00CE4EC3" w:rsidP="00CE4EC3">
      <w:pPr>
        <w:pStyle w:val="af7"/>
      </w:pPr>
      <w:r>
        <w:t>public static class SecurityExtensions</w:t>
      </w:r>
    </w:p>
    <w:p w14:paraId="326C145A" w14:textId="77777777" w:rsidR="00CE4EC3" w:rsidRDefault="00CE4EC3" w:rsidP="00CE4EC3">
      <w:pPr>
        <w:pStyle w:val="af7"/>
      </w:pPr>
      <w:r>
        <w:t>{</w:t>
      </w:r>
    </w:p>
    <w:p w14:paraId="77558B3F" w14:textId="77777777" w:rsidR="00CE4EC3" w:rsidRDefault="00CE4EC3" w:rsidP="00CE4EC3">
      <w:pPr>
        <w:pStyle w:val="af7"/>
      </w:pPr>
      <w:r>
        <w:t xml:space="preserve">    public static IServiceCollection AddTokenBasedSecurity(this IServiceCollection services, IConfiguration configuration)</w:t>
      </w:r>
    </w:p>
    <w:p w14:paraId="27CBE5D3" w14:textId="77777777" w:rsidR="00CE4EC3" w:rsidRDefault="00CE4EC3" w:rsidP="00CE4EC3">
      <w:pPr>
        <w:pStyle w:val="af7"/>
      </w:pPr>
      <w:r>
        <w:t xml:space="preserve">    {</w:t>
      </w:r>
    </w:p>
    <w:p w14:paraId="543CA5E5" w14:textId="77777777" w:rsidR="00CE4EC3" w:rsidRDefault="00CE4EC3" w:rsidP="00CE4EC3">
      <w:pPr>
        <w:pStyle w:val="af7"/>
      </w:pPr>
      <w:r>
        <w:t xml:space="preserve">        var jwtTokenOptionsSection = configuration.GetSection(JwtTokenOptions.Jwt);</w:t>
      </w:r>
    </w:p>
    <w:p w14:paraId="35B51EA7" w14:textId="77777777" w:rsidR="00CE4EC3" w:rsidRDefault="00CE4EC3" w:rsidP="00CE4EC3">
      <w:pPr>
        <w:pStyle w:val="af7"/>
      </w:pPr>
      <w:r>
        <w:t xml:space="preserve">        var jwtTokenOptions = jwtTokenOptionsSection.Get&lt;JwtTokenOptions&gt;() ?? new JwtTokenOptions();</w:t>
      </w:r>
    </w:p>
    <w:p w14:paraId="0065CC0E" w14:textId="77777777" w:rsidR="00CE4EC3" w:rsidRDefault="00CE4EC3" w:rsidP="00CE4EC3">
      <w:pPr>
        <w:pStyle w:val="af7"/>
      </w:pPr>
      <w:r>
        <w:t xml:space="preserve">        var jsonWebKey = new JsonWebKey(File.ReadAllText("./jwk.json", Encoding.UTF8));</w:t>
      </w:r>
    </w:p>
    <w:p w14:paraId="5C51F154" w14:textId="77777777" w:rsidR="00CE4EC3" w:rsidRDefault="00CE4EC3" w:rsidP="00CE4EC3">
      <w:pPr>
        <w:pStyle w:val="af7"/>
      </w:pPr>
      <w:r>
        <w:t xml:space="preserve">        var tokenValidationParameters = new TokenValidationParameters</w:t>
      </w:r>
    </w:p>
    <w:p w14:paraId="4EA3FEDB" w14:textId="77777777" w:rsidR="00CE4EC3" w:rsidRDefault="00CE4EC3" w:rsidP="00CE4EC3">
      <w:pPr>
        <w:pStyle w:val="af7"/>
      </w:pPr>
      <w:r>
        <w:t xml:space="preserve">        {</w:t>
      </w:r>
    </w:p>
    <w:p w14:paraId="0474E989" w14:textId="77777777" w:rsidR="00CE4EC3" w:rsidRDefault="00CE4EC3" w:rsidP="00CE4EC3">
      <w:pPr>
        <w:pStyle w:val="af7"/>
      </w:pPr>
      <w:r>
        <w:t xml:space="preserve">            ValidIssuer = jwtTokenOptions.Issuer,</w:t>
      </w:r>
    </w:p>
    <w:p w14:paraId="142FD54F" w14:textId="77777777" w:rsidR="00CE4EC3" w:rsidRDefault="00CE4EC3" w:rsidP="00CE4EC3">
      <w:pPr>
        <w:pStyle w:val="af7"/>
      </w:pPr>
      <w:r>
        <w:t xml:space="preserve">            ValidAudience = jwtTokenOptions.Audience,</w:t>
      </w:r>
    </w:p>
    <w:p w14:paraId="0A16F572" w14:textId="77777777" w:rsidR="00CE4EC3" w:rsidRDefault="00CE4EC3" w:rsidP="00CE4EC3">
      <w:pPr>
        <w:pStyle w:val="af7"/>
      </w:pPr>
      <w:r>
        <w:t xml:space="preserve">            ValidateIssuer = true,</w:t>
      </w:r>
    </w:p>
    <w:p w14:paraId="2DD2BD4E" w14:textId="77777777" w:rsidR="00CE4EC3" w:rsidRDefault="00CE4EC3" w:rsidP="00CE4EC3">
      <w:pPr>
        <w:pStyle w:val="af7"/>
      </w:pPr>
      <w:r>
        <w:t xml:space="preserve">            ValidateAudience = true,</w:t>
      </w:r>
    </w:p>
    <w:p w14:paraId="08B5173B" w14:textId="77777777" w:rsidR="00CE4EC3" w:rsidRDefault="00CE4EC3" w:rsidP="00CE4EC3">
      <w:pPr>
        <w:pStyle w:val="af7"/>
      </w:pPr>
      <w:r>
        <w:t xml:space="preserve">            ValidateLifetime = true,</w:t>
      </w:r>
    </w:p>
    <w:p w14:paraId="2648E743" w14:textId="77777777" w:rsidR="00CE4EC3" w:rsidRDefault="00CE4EC3" w:rsidP="00CE4EC3">
      <w:pPr>
        <w:pStyle w:val="af7"/>
      </w:pPr>
      <w:r>
        <w:t xml:space="preserve">            ValidateIssuerSigningKey = true,</w:t>
      </w:r>
    </w:p>
    <w:p w14:paraId="55DCAAFD" w14:textId="77777777" w:rsidR="00CE4EC3" w:rsidRDefault="00CE4EC3" w:rsidP="00CE4EC3">
      <w:pPr>
        <w:pStyle w:val="af7"/>
      </w:pPr>
      <w:r>
        <w:t xml:space="preserve">            IssuerSigningKey = jsonWebKey,</w:t>
      </w:r>
    </w:p>
    <w:p w14:paraId="0D9887DA" w14:textId="77777777" w:rsidR="00CE4EC3" w:rsidRDefault="00CE4EC3" w:rsidP="00CE4EC3">
      <w:pPr>
        <w:pStyle w:val="af7"/>
      </w:pPr>
      <w:r>
        <w:t xml:space="preserve">        };</w:t>
      </w:r>
    </w:p>
    <w:p w14:paraId="2FA064CD" w14:textId="77777777" w:rsidR="00CE4EC3" w:rsidRDefault="00CE4EC3" w:rsidP="00CE4EC3">
      <w:pPr>
        <w:pStyle w:val="af7"/>
      </w:pPr>
      <w:r>
        <w:t xml:space="preserve">        services.AddSingleton&lt;SecurityKey, JsonWebKey&gt;(_ =&gt; jsonWebKey);</w:t>
      </w:r>
    </w:p>
    <w:p w14:paraId="3747E590" w14:textId="77777777" w:rsidR="00CE4EC3" w:rsidRDefault="00CE4EC3" w:rsidP="00CE4EC3">
      <w:pPr>
        <w:pStyle w:val="af7"/>
      </w:pPr>
      <w:r>
        <w:t xml:space="preserve">        services.AddSingleton&lt;TokenValidationParameters&gt;(_ =&gt; tokenValidationParameters);</w:t>
      </w:r>
    </w:p>
    <w:p w14:paraId="5C3E9E07" w14:textId="77777777" w:rsidR="00CE4EC3" w:rsidRDefault="00CE4EC3" w:rsidP="00CE4EC3">
      <w:pPr>
        <w:pStyle w:val="af7"/>
      </w:pPr>
      <w:r>
        <w:t xml:space="preserve">        services.Configure&lt;JwtTokenOptions&gt;(jwtTokenOptionsSection);</w:t>
      </w:r>
    </w:p>
    <w:p w14:paraId="69414EC7" w14:textId="77777777" w:rsidR="00CE4EC3" w:rsidRDefault="00CE4EC3" w:rsidP="00CE4EC3">
      <w:pPr>
        <w:pStyle w:val="af7"/>
      </w:pPr>
      <w:r>
        <w:t xml:space="preserve">        services.AddAuthentication().AddJwtBearer(options =&gt;</w:t>
      </w:r>
    </w:p>
    <w:p w14:paraId="09781923" w14:textId="77777777" w:rsidR="00CE4EC3" w:rsidRDefault="00CE4EC3" w:rsidP="00CE4EC3">
      <w:pPr>
        <w:pStyle w:val="af7"/>
      </w:pPr>
      <w:r>
        <w:t xml:space="preserve">        {</w:t>
      </w:r>
    </w:p>
    <w:p w14:paraId="5F691C52" w14:textId="77777777" w:rsidR="00CE4EC3" w:rsidRDefault="00CE4EC3" w:rsidP="00CE4EC3">
      <w:pPr>
        <w:pStyle w:val="af7"/>
      </w:pPr>
      <w:r>
        <w:t xml:space="preserve">            options.TokenValidationParameters = tokenValidationParameters;</w:t>
      </w:r>
    </w:p>
    <w:p w14:paraId="5E705000" w14:textId="77777777" w:rsidR="00CE4EC3" w:rsidRDefault="00CE4EC3" w:rsidP="00CE4EC3">
      <w:pPr>
        <w:pStyle w:val="af7"/>
      </w:pPr>
      <w:r>
        <w:t xml:space="preserve">        });</w:t>
      </w:r>
    </w:p>
    <w:p w14:paraId="15BA0484" w14:textId="77777777" w:rsidR="00CE4EC3" w:rsidRDefault="00CE4EC3" w:rsidP="00CE4EC3">
      <w:pPr>
        <w:pStyle w:val="af7"/>
      </w:pPr>
    </w:p>
    <w:p w14:paraId="1C4C00BD" w14:textId="77777777" w:rsidR="00CE4EC3" w:rsidRDefault="00CE4EC3" w:rsidP="00CE4EC3">
      <w:pPr>
        <w:pStyle w:val="af7"/>
      </w:pPr>
      <w:r>
        <w:t xml:space="preserve">        return services;</w:t>
      </w:r>
    </w:p>
    <w:p w14:paraId="2AC522C3" w14:textId="77777777" w:rsidR="00CE4EC3" w:rsidRDefault="00CE4EC3" w:rsidP="00CE4EC3">
      <w:pPr>
        <w:pStyle w:val="af7"/>
      </w:pPr>
      <w:r>
        <w:t xml:space="preserve">    }</w:t>
      </w:r>
    </w:p>
    <w:p w14:paraId="67D34CFB" w14:textId="77777777" w:rsidR="00CE4EC3" w:rsidRDefault="00CE4EC3" w:rsidP="00CE4EC3">
      <w:pPr>
        <w:pStyle w:val="af7"/>
      </w:pPr>
      <w:r>
        <w:t>}</w:t>
      </w:r>
    </w:p>
    <w:p w14:paraId="303D3797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YandexCloud.cs:</w:t>
      </w:r>
    </w:p>
    <w:p w14:paraId="378A5FBE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System.Security.Cryptography;</w:t>
      </w:r>
    </w:p>
    <w:p w14:paraId="5287C53A" w14:textId="77777777" w:rsidR="00CE4EC3" w:rsidRDefault="00CE4EC3" w:rsidP="00CE4EC3">
      <w:pPr>
        <w:pStyle w:val="af7"/>
      </w:pPr>
      <w:r>
        <w:t>using System.Text.Json;</w:t>
      </w:r>
    </w:p>
    <w:p w14:paraId="3DA62DAB" w14:textId="77777777" w:rsidR="00CE4EC3" w:rsidRDefault="00CE4EC3" w:rsidP="00CE4EC3">
      <w:pPr>
        <w:pStyle w:val="af7"/>
      </w:pPr>
      <w:r>
        <w:t>using System.Text.Json.Serialization;</w:t>
      </w:r>
    </w:p>
    <w:p w14:paraId="2B32CCAB" w14:textId="77777777" w:rsidR="00CE4EC3" w:rsidRDefault="00CE4EC3" w:rsidP="00CE4EC3">
      <w:pPr>
        <w:pStyle w:val="af7"/>
      </w:pPr>
      <w:r>
        <w:t>using Microsoft.IdentityModel.JsonWebTokens;</w:t>
      </w:r>
    </w:p>
    <w:p w14:paraId="56E283E7" w14:textId="77777777" w:rsidR="00CE4EC3" w:rsidRDefault="00CE4EC3" w:rsidP="00CE4EC3">
      <w:pPr>
        <w:pStyle w:val="af7"/>
      </w:pPr>
      <w:r>
        <w:t>using Microsoft.IdentityModel.Tokens;</w:t>
      </w:r>
    </w:p>
    <w:p w14:paraId="4AEB0F35" w14:textId="77777777" w:rsidR="00CE4EC3" w:rsidRDefault="00CE4EC3" w:rsidP="00CE4EC3">
      <w:pPr>
        <w:pStyle w:val="af7"/>
      </w:pPr>
      <w:r>
        <w:t>using Yandex.Cloud;</w:t>
      </w:r>
    </w:p>
    <w:p w14:paraId="36B33960" w14:textId="77777777" w:rsidR="00CE4EC3" w:rsidRDefault="00CE4EC3" w:rsidP="00CE4EC3">
      <w:pPr>
        <w:pStyle w:val="af7"/>
      </w:pPr>
      <w:r>
        <w:t>using Yandex.Cloud.Credentials;</w:t>
      </w:r>
    </w:p>
    <w:p w14:paraId="14ACD88B" w14:textId="77777777" w:rsidR="00CE4EC3" w:rsidRDefault="00CE4EC3" w:rsidP="00CE4EC3">
      <w:pPr>
        <w:pStyle w:val="af7"/>
      </w:pPr>
    </w:p>
    <w:p w14:paraId="45FBF69B" w14:textId="77777777" w:rsidR="00CE4EC3" w:rsidRDefault="00CE4EC3" w:rsidP="00CE4EC3">
      <w:pPr>
        <w:pStyle w:val="af7"/>
      </w:pPr>
      <w:r>
        <w:t>namespace BookManager.Api.Extensions;</w:t>
      </w:r>
    </w:p>
    <w:p w14:paraId="6E30754B" w14:textId="77777777" w:rsidR="00CE4EC3" w:rsidRDefault="00CE4EC3" w:rsidP="00CE4EC3">
      <w:pPr>
        <w:pStyle w:val="af7"/>
      </w:pPr>
    </w:p>
    <w:p w14:paraId="5410A80B" w14:textId="77777777" w:rsidR="00CE4EC3" w:rsidRDefault="00CE4EC3" w:rsidP="00CE4EC3">
      <w:pPr>
        <w:pStyle w:val="af7"/>
      </w:pPr>
      <w:r>
        <w:t>public class JwtCredentialsProvider(string keyId, string serviceAccountId, string privateKeyFilePath): ICredentialsProvider</w:t>
      </w:r>
    </w:p>
    <w:p w14:paraId="1E0B9A1F" w14:textId="77777777" w:rsidR="00CE4EC3" w:rsidRDefault="00CE4EC3" w:rsidP="00CE4EC3">
      <w:pPr>
        <w:pStyle w:val="af7"/>
      </w:pPr>
      <w:r>
        <w:t>{</w:t>
      </w:r>
    </w:p>
    <w:p w14:paraId="3E244EDC" w14:textId="77777777" w:rsidR="00CE4EC3" w:rsidRDefault="00CE4EC3" w:rsidP="00CE4EC3">
      <w:pPr>
        <w:pStyle w:val="af7"/>
      </w:pPr>
      <w:r>
        <w:t xml:space="preserve">    private readonly HttpClient _httpClient = new();</w:t>
      </w:r>
    </w:p>
    <w:p w14:paraId="11F21F39" w14:textId="77777777" w:rsidR="00CE4EC3" w:rsidRDefault="00CE4EC3" w:rsidP="00CE4EC3">
      <w:pPr>
        <w:pStyle w:val="af7"/>
      </w:pPr>
      <w:r>
        <w:t xml:space="preserve">    private const string TokensUrl = "https://iam.api.cloud.yandex.net/iam/v1/tokens";</w:t>
      </w:r>
    </w:p>
    <w:p w14:paraId="10A48442" w14:textId="77777777" w:rsidR="00CE4EC3" w:rsidRDefault="00CE4EC3" w:rsidP="00CE4EC3">
      <w:pPr>
        <w:pStyle w:val="af7"/>
      </w:pPr>
    </w:p>
    <w:p w14:paraId="12729472" w14:textId="77777777" w:rsidR="00CE4EC3" w:rsidRDefault="00CE4EC3" w:rsidP="00CE4EC3">
      <w:pPr>
        <w:pStyle w:val="af7"/>
      </w:pPr>
      <w:r>
        <w:t xml:space="preserve">    public string GetToken()</w:t>
      </w:r>
    </w:p>
    <w:p w14:paraId="50B5A34B" w14:textId="77777777" w:rsidR="00CE4EC3" w:rsidRDefault="00CE4EC3" w:rsidP="00CE4EC3">
      <w:pPr>
        <w:pStyle w:val="af7"/>
      </w:pPr>
      <w:r>
        <w:t xml:space="preserve">    {</w:t>
      </w:r>
    </w:p>
    <w:p w14:paraId="634651D4" w14:textId="77777777" w:rsidR="00CE4EC3" w:rsidRDefault="00CE4EC3" w:rsidP="00CE4EC3">
      <w:pPr>
        <w:pStyle w:val="af7"/>
      </w:pPr>
      <w:r>
        <w:t xml:space="preserve">        var now = DateTime.UtcNow;</w:t>
      </w:r>
    </w:p>
    <w:p w14:paraId="1BBE2D33" w14:textId="77777777" w:rsidR="00CE4EC3" w:rsidRDefault="00CE4EC3" w:rsidP="00CE4EC3">
      <w:pPr>
        <w:pStyle w:val="af7"/>
      </w:pPr>
    </w:p>
    <w:p w14:paraId="69D8C8AE" w14:textId="77777777" w:rsidR="00CE4EC3" w:rsidRDefault="00CE4EC3" w:rsidP="00CE4EC3">
      <w:pPr>
        <w:pStyle w:val="af7"/>
      </w:pPr>
      <w:r>
        <w:t xml:space="preserve">        var rsa = RSA.Create();</w:t>
      </w:r>
    </w:p>
    <w:p w14:paraId="3C979C2B" w14:textId="77777777" w:rsidR="00CE4EC3" w:rsidRDefault="00CE4EC3" w:rsidP="00CE4EC3">
      <w:pPr>
        <w:pStyle w:val="af7"/>
      </w:pPr>
      <w:r>
        <w:t xml:space="preserve">        rsa.ImportFromPem(File.ReadAllText(privateKeyFilePath).ToCharArray());</w:t>
      </w:r>
    </w:p>
    <w:p w14:paraId="1F4EF91C" w14:textId="77777777" w:rsidR="00CE4EC3" w:rsidRDefault="00CE4EC3" w:rsidP="00CE4EC3">
      <w:pPr>
        <w:pStyle w:val="af7"/>
      </w:pPr>
      <w:r>
        <w:t xml:space="preserve">        var securityKey = new RsaSecurityKey(rsa)</w:t>
      </w:r>
    </w:p>
    <w:p w14:paraId="33B778B2" w14:textId="77777777" w:rsidR="00CE4EC3" w:rsidRDefault="00CE4EC3" w:rsidP="00CE4EC3">
      <w:pPr>
        <w:pStyle w:val="af7"/>
      </w:pPr>
      <w:r>
        <w:t xml:space="preserve">        {</w:t>
      </w:r>
    </w:p>
    <w:p w14:paraId="209E101E" w14:textId="77777777" w:rsidR="00CE4EC3" w:rsidRDefault="00CE4EC3" w:rsidP="00CE4EC3">
      <w:pPr>
        <w:pStyle w:val="af7"/>
      </w:pPr>
      <w:r>
        <w:t xml:space="preserve">            KeyId = keyId</w:t>
      </w:r>
    </w:p>
    <w:p w14:paraId="6ADD255D" w14:textId="77777777" w:rsidR="00CE4EC3" w:rsidRDefault="00CE4EC3" w:rsidP="00CE4EC3">
      <w:pPr>
        <w:pStyle w:val="af7"/>
      </w:pPr>
      <w:r>
        <w:t xml:space="preserve">        };</w:t>
      </w:r>
    </w:p>
    <w:p w14:paraId="40EF5227" w14:textId="77777777" w:rsidR="00CE4EC3" w:rsidRDefault="00CE4EC3" w:rsidP="00CE4EC3">
      <w:pPr>
        <w:pStyle w:val="af7"/>
      </w:pPr>
      <w:r>
        <w:t xml:space="preserve">        var credentials = new SigningCredentials(securityKey, SecurityAlgorithms.RsaSsaPssSha256);</w:t>
      </w:r>
    </w:p>
    <w:p w14:paraId="382F7544" w14:textId="77777777" w:rsidR="00CE4EC3" w:rsidRDefault="00CE4EC3" w:rsidP="00CE4EC3">
      <w:pPr>
        <w:pStyle w:val="af7"/>
      </w:pPr>
      <w:r>
        <w:lastRenderedPageBreak/>
        <w:t xml:space="preserve">        var descriptor = new SecurityTokenDescriptor</w:t>
      </w:r>
    </w:p>
    <w:p w14:paraId="0FB2760A" w14:textId="77777777" w:rsidR="00CE4EC3" w:rsidRDefault="00CE4EC3" w:rsidP="00CE4EC3">
      <w:pPr>
        <w:pStyle w:val="af7"/>
      </w:pPr>
      <w:r>
        <w:t xml:space="preserve">        {</w:t>
      </w:r>
    </w:p>
    <w:p w14:paraId="4C672A49" w14:textId="77777777" w:rsidR="00CE4EC3" w:rsidRDefault="00CE4EC3" w:rsidP="00CE4EC3">
      <w:pPr>
        <w:pStyle w:val="af7"/>
      </w:pPr>
      <w:r>
        <w:t xml:space="preserve">            Issuer = serviceAccountId,</w:t>
      </w:r>
    </w:p>
    <w:p w14:paraId="2CCE0564" w14:textId="77777777" w:rsidR="00CE4EC3" w:rsidRDefault="00CE4EC3" w:rsidP="00CE4EC3">
      <w:pPr>
        <w:pStyle w:val="af7"/>
      </w:pPr>
      <w:r>
        <w:t xml:space="preserve">            Audience = TokensUrl,</w:t>
      </w:r>
    </w:p>
    <w:p w14:paraId="76B1A31E" w14:textId="77777777" w:rsidR="00CE4EC3" w:rsidRDefault="00CE4EC3" w:rsidP="00CE4EC3">
      <w:pPr>
        <w:pStyle w:val="af7"/>
      </w:pPr>
      <w:r>
        <w:t xml:space="preserve">            IssuedAt = now,</w:t>
      </w:r>
    </w:p>
    <w:p w14:paraId="17CBB548" w14:textId="77777777" w:rsidR="00CE4EC3" w:rsidRDefault="00CE4EC3" w:rsidP="00CE4EC3">
      <w:pPr>
        <w:pStyle w:val="af7"/>
      </w:pPr>
      <w:r>
        <w:t xml:space="preserve">            Expires = now.AddMinutes(60),</w:t>
      </w:r>
    </w:p>
    <w:p w14:paraId="7CF63689" w14:textId="77777777" w:rsidR="00CE4EC3" w:rsidRDefault="00CE4EC3" w:rsidP="00CE4EC3">
      <w:pPr>
        <w:pStyle w:val="af7"/>
      </w:pPr>
      <w:r>
        <w:t xml:space="preserve">            SigningCredentials = credentials,</w:t>
      </w:r>
    </w:p>
    <w:p w14:paraId="0C972C7E" w14:textId="77777777" w:rsidR="00CE4EC3" w:rsidRDefault="00CE4EC3" w:rsidP="00CE4EC3">
      <w:pPr>
        <w:pStyle w:val="af7"/>
      </w:pPr>
      <w:r>
        <w:t xml:space="preserve">        };</w:t>
      </w:r>
    </w:p>
    <w:p w14:paraId="1E92A808" w14:textId="77777777" w:rsidR="00CE4EC3" w:rsidRDefault="00CE4EC3" w:rsidP="00CE4EC3">
      <w:pPr>
        <w:pStyle w:val="af7"/>
      </w:pPr>
    </w:p>
    <w:p w14:paraId="7B44EE9A" w14:textId="77777777" w:rsidR="00CE4EC3" w:rsidRDefault="00CE4EC3" w:rsidP="00CE4EC3">
      <w:pPr>
        <w:pStyle w:val="af7"/>
      </w:pPr>
      <w:r>
        <w:t xml:space="preserve">        var jwtHandler = new JsonWebTokenHandler();</w:t>
      </w:r>
    </w:p>
    <w:p w14:paraId="1E8296E3" w14:textId="77777777" w:rsidR="00CE4EC3" w:rsidRDefault="00CE4EC3" w:rsidP="00CE4EC3">
      <w:pPr>
        <w:pStyle w:val="af7"/>
      </w:pPr>
      <w:r>
        <w:t xml:space="preserve">        var encodedToken = jwtHandler.CreateToken(descriptor);</w:t>
      </w:r>
    </w:p>
    <w:p w14:paraId="12E34F92" w14:textId="77777777" w:rsidR="00CE4EC3" w:rsidRDefault="00CE4EC3" w:rsidP="00CE4EC3">
      <w:pPr>
        <w:pStyle w:val="af7"/>
      </w:pPr>
      <w:r>
        <w:t xml:space="preserve">        if (encodedToken == null) return string.Empty;</w:t>
      </w:r>
    </w:p>
    <w:p w14:paraId="357043FF" w14:textId="77777777" w:rsidR="00CE4EC3" w:rsidRDefault="00CE4EC3" w:rsidP="00CE4EC3">
      <w:pPr>
        <w:pStyle w:val="af7"/>
      </w:pPr>
      <w:r>
        <w:t xml:space="preserve">        var content = new Dictionary&lt;string, object?&gt;()</w:t>
      </w:r>
    </w:p>
    <w:p w14:paraId="2EED4AB4" w14:textId="77777777" w:rsidR="00CE4EC3" w:rsidRDefault="00CE4EC3" w:rsidP="00CE4EC3">
      <w:pPr>
        <w:pStyle w:val="af7"/>
      </w:pPr>
      <w:r>
        <w:t xml:space="preserve">        {</w:t>
      </w:r>
    </w:p>
    <w:p w14:paraId="6057B6A7" w14:textId="77777777" w:rsidR="00CE4EC3" w:rsidRDefault="00CE4EC3" w:rsidP="00CE4EC3">
      <w:pPr>
        <w:pStyle w:val="af7"/>
      </w:pPr>
      <w:r>
        <w:t xml:space="preserve">            ["jwt"] = encodedToken</w:t>
      </w:r>
    </w:p>
    <w:p w14:paraId="200707A7" w14:textId="77777777" w:rsidR="00CE4EC3" w:rsidRDefault="00CE4EC3" w:rsidP="00CE4EC3">
      <w:pPr>
        <w:pStyle w:val="af7"/>
      </w:pPr>
      <w:r>
        <w:t xml:space="preserve">        };</w:t>
      </w:r>
    </w:p>
    <w:p w14:paraId="48BD431F" w14:textId="77777777" w:rsidR="00CE4EC3" w:rsidRDefault="00CE4EC3" w:rsidP="00CE4EC3">
      <w:pPr>
        <w:pStyle w:val="af7"/>
      </w:pPr>
      <w:r>
        <w:t xml:space="preserve">        var request = new HttpRequestMessage(HttpMethod.Post, TokensUrl)</w:t>
      </w:r>
    </w:p>
    <w:p w14:paraId="1FC4D19B" w14:textId="77777777" w:rsidR="00CE4EC3" w:rsidRDefault="00CE4EC3" w:rsidP="00CE4EC3">
      <w:pPr>
        <w:pStyle w:val="af7"/>
      </w:pPr>
      <w:r>
        <w:t xml:space="preserve">        {</w:t>
      </w:r>
    </w:p>
    <w:p w14:paraId="5CA9FCE0" w14:textId="77777777" w:rsidR="00CE4EC3" w:rsidRDefault="00CE4EC3" w:rsidP="00CE4EC3">
      <w:pPr>
        <w:pStyle w:val="af7"/>
      </w:pPr>
      <w:r>
        <w:t xml:space="preserve">            Content = JsonContent.Create(content)</w:t>
      </w:r>
    </w:p>
    <w:p w14:paraId="005707DA" w14:textId="77777777" w:rsidR="00CE4EC3" w:rsidRDefault="00CE4EC3" w:rsidP="00CE4EC3">
      <w:pPr>
        <w:pStyle w:val="af7"/>
      </w:pPr>
      <w:r>
        <w:t xml:space="preserve">        };</w:t>
      </w:r>
    </w:p>
    <w:p w14:paraId="25D4EDF2" w14:textId="77777777" w:rsidR="00CE4EC3" w:rsidRDefault="00CE4EC3" w:rsidP="00CE4EC3">
      <w:pPr>
        <w:pStyle w:val="af7"/>
      </w:pPr>
      <w:r>
        <w:t xml:space="preserve">        var response = _httpClient.Send(request);</w:t>
      </w:r>
    </w:p>
    <w:p w14:paraId="74B915C9" w14:textId="77777777" w:rsidR="00CE4EC3" w:rsidRDefault="00CE4EC3" w:rsidP="00CE4EC3">
      <w:pPr>
        <w:pStyle w:val="af7"/>
      </w:pPr>
      <w:r>
        <w:t xml:space="preserve">        var data = JsonSerializer.Deserialize&lt;Data&gt;(response.Content.ReadAsByteArrayAsync().Result);</w:t>
      </w:r>
    </w:p>
    <w:p w14:paraId="7B85A312" w14:textId="77777777" w:rsidR="00CE4EC3" w:rsidRDefault="00CE4EC3" w:rsidP="00CE4EC3">
      <w:pPr>
        <w:pStyle w:val="af7"/>
      </w:pPr>
      <w:r>
        <w:t xml:space="preserve">        return data?.IamToken ?? string.Empty;</w:t>
      </w:r>
    </w:p>
    <w:p w14:paraId="50CDEED6" w14:textId="77777777" w:rsidR="00CE4EC3" w:rsidRDefault="00CE4EC3" w:rsidP="00CE4EC3">
      <w:pPr>
        <w:pStyle w:val="af7"/>
      </w:pPr>
      <w:r>
        <w:t xml:space="preserve">    }</w:t>
      </w:r>
    </w:p>
    <w:p w14:paraId="075066FB" w14:textId="77777777" w:rsidR="00CE4EC3" w:rsidRDefault="00CE4EC3" w:rsidP="00CE4EC3">
      <w:pPr>
        <w:pStyle w:val="af7"/>
      </w:pPr>
    </w:p>
    <w:p w14:paraId="328B597E" w14:textId="77777777" w:rsidR="00CE4EC3" w:rsidRDefault="00CE4EC3" w:rsidP="00CE4EC3">
      <w:pPr>
        <w:pStyle w:val="af7"/>
      </w:pPr>
      <w:r>
        <w:t xml:space="preserve">    private class Data</w:t>
      </w:r>
    </w:p>
    <w:p w14:paraId="26F4F3FE" w14:textId="77777777" w:rsidR="00CE4EC3" w:rsidRDefault="00CE4EC3" w:rsidP="00CE4EC3">
      <w:pPr>
        <w:pStyle w:val="af7"/>
      </w:pPr>
      <w:r>
        <w:t xml:space="preserve">    {</w:t>
      </w:r>
    </w:p>
    <w:p w14:paraId="1E411A1D" w14:textId="77777777" w:rsidR="00CE4EC3" w:rsidRDefault="00CE4EC3" w:rsidP="00CE4EC3">
      <w:pPr>
        <w:pStyle w:val="af7"/>
      </w:pPr>
      <w:r>
        <w:t xml:space="preserve">        [JsonPropertyName("iamToken")]</w:t>
      </w:r>
    </w:p>
    <w:p w14:paraId="42937EE9" w14:textId="77777777" w:rsidR="00CE4EC3" w:rsidRDefault="00CE4EC3" w:rsidP="00CE4EC3">
      <w:pPr>
        <w:pStyle w:val="af7"/>
      </w:pPr>
      <w:r>
        <w:t xml:space="preserve">        public string IamToken { get; init; } = string.Empty;</w:t>
      </w:r>
    </w:p>
    <w:p w14:paraId="2F788936" w14:textId="77777777" w:rsidR="00CE4EC3" w:rsidRDefault="00CE4EC3" w:rsidP="00CE4EC3">
      <w:pPr>
        <w:pStyle w:val="af7"/>
      </w:pPr>
    </w:p>
    <w:p w14:paraId="3E34AAEB" w14:textId="77777777" w:rsidR="00CE4EC3" w:rsidRDefault="00CE4EC3" w:rsidP="00CE4EC3">
      <w:pPr>
        <w:pStyle w:val="af7"/>
      </w:pPr>
      <w:r>
        <w:t xml:space="preserve">        [JsonPropertyName("expiresAt")]</w:t>
      </w:r>
    </w:p>
    <w:p w14:paraId="058DCC19" w14:textId="77777777" w:rsidR="00CE4EC3" w:rsidRDefault="00CE4EC3" w:rsidP="00CE4EC3">
      <w:pPr>
        <w:pStyle w:val="af7"/>
      </w:pPr>
      <w:r>
        <w:t xml:space="preserve">        public string ExpiresAt { get; init; } = string.Empty;</w:t>
      </w:r>
    </w:p>
    <w:p w14:paraId="2BDB7C94" w14:textId="77777777" w:rsidR="00CE4EC3" w:rsidRDefault="00CE4EC3" w:rsidP="00CE4EC3">
      <w:pPr>
        <w:pStyle w:val="af7"/>
      </w:pPr>
      <w:r>
        <w:t xml:space="preserve">    }</w:t>
      </w:r>
    </w:p>
    <w:p w14:paraId="1E46F4A9" w14:textId="77777777" w:rsidR="00CE4EC3" w:rsidRDefault="00CE4EC3" w:rsidP="00CE4EC3">
      <w:pPr>
        <w:pStyle w:val="af7"/>
      </w:pPr>
      <w:r>
        <w:t>}</w:t>
      </w:r>
    </w:p>
    <w:p w14:paraId="2324C865" w14:textId="77777777" w:rsidR="00CE4EC3" w:rsidRDefault="00CE4EC3" w:rsidP="00CE4EC3">
      <w:pPr>
        <w:pStyle w:val="af7"/>
      </w:pPr>
    </w:p>
    <w:p w14:paraId="55288BBA" w14:textId="77777777" w:rsidR="00CE4EC3" w:rsidRDefault="00CE4EC3" w:rsidP="00CE4EC3">
      <w:pPr>
        <w:pStyle w:val="af7"/>
      </w:pPr>
      <w:r>
        <w:t>public static class YandexCloud</w:t>
      </w:r>
    </w:p>
    <w:p w14:paraId="0F8551E3" w14:textId="77777777" w:rsidR="00CE4EC3" w:rsidRDefault="00CE4EC3" w:rsidP="00CE4EC3">
      <w:pPr>
        <w:pStyle w:val="af7"/>
      </w:pPr>
      <w:r>
        <w:t>{</w:t>
      </w:r>
    </w:p>
    <w:p w14:paraId="08A339D9" w14:textId="77777777" w:rsidR="00CE4EC3" w:rsidRDefault="00CE4EC3" w:rsidP="00CE4EC3">
      <w:pPr>
        <w:pStyle w:val="af7"/>
      </w:pPr>
      <w:r>
        <w:t xml:space="preserve">    public static IServiceCollection AddYandexCloudSdk(this IServiceCollection services, IConfiguration configuration)</w:t>
      </w:r>
    </w:p>
    <w:p w14:paraId="78EEFF23" w14:textId="77777777" w:rsidR="00CE4EC3" w:rsidRDefault="00CE4EC3" w:rsidP="00CE4EC3">
      <w:pPr>
        <w:pStyle w:val="af7"/>
      </w:pPr>
      <w:r>
        <w:t xml:space="preserve">    {</w:t>
      </w:r>
    </w:p>
    <w:p w14:paraId="03BEE298" w14:textId="77777777" w:rsidR="00CE4EC3" w:rsidRDefault="00CE4EC3" w:rsidP="00CE4EC3">
      <w:pPr>
        <w:pStyle w:val="af7"/>
      </w:pPr>
      <w:r>
        <w:t xml:space="preserve">        var ycOptions = configuration.GetSection(YandexCloudOptions.YandexCloud)</w:t>
      </w:r>
    </w:p>
    <w:p w14:paraId="4D07A4E1" w14:textId="77777777" w:rsidR="00CE4EC3" w:rsidRDefault="00CE4EC3" w:rsidP="00CE4EC3">
      <w:pPr>
        <w:pStyle w:val="af7"/>
      </w:pPr>
      <w:r>
        <w:t xml:space="preserve">            .Get&lt;YandexCloudOptions&gt;();</w:t>
      </w:r>
    </w:p>
    <w:p w14:paraId="394D2667" w14:textId="77777777" w:rsidR="00CE4EC3" w:rsidRDefault="00CE4EC3" w:rsidP="00CE4EC3">
      <w:pPr>
        <w:pStyle w:val="af7"/>
      </w:pPr>
      <w:r>
        <w:t xml:space="preserve">        if (ycOptions == null) return services;</w:t>
      </w:r>
    </w:p>
    <w:p w14:paraId="5FC70F03" w14:textId="77777777" w:rsidR="00CE4EC3" w:rsidRDefault="00CE4EC3" w:rsidP="00CE4EC3">
      <w:pPr>
        <w:pStyle w:val="af7"/>
      </w:pPr>
    </w:p>
    <w:p w14:paraId="7297DEDF" w14:textId="77777777" w:rsidR="00CE4EC3" w:rsidRDefault="00CE4EC3" w:rsidP="00CE4EC3">
      <w:pPr>
        <w:pStyle w:val="af7"/>
      </w:pPr>
      <w:r>
        <w:t xml:space="preserve">        services.Configure&lt;YandexCloudOptions&gt;(configuration.GetSection(YandexCloudOptions.YandexCloud));</w:t>
      </w:r>
    </w:p>
    <w:p w14:paraId="474E09B9" w14:textId="77777777" w:rsidR="00CE4EC3" w:rsidRDefault="00CE4EC3" w:rsidP="00CE4EC3">
      <w:pPr>
        <w:pStyle w:val="af7"/>
      </w:pPr>
      <w:r>
        <w:t xml:space="preserve">        var credentialsProvider =</w:t>
      </w:r>
    </w:p>
    <w:p w14:paraId="17D7C9AA" w14:textId="77777777" w:rsidR="00CE4EC3" w:rsidRDefault="00CE4EC3" w:rsidP="00CE4EC3">
      <w:pPr>
        <w:pStyle w:val="af7"/>
      </w:pPr>
      <w:r>
        <w:t xml:space="preserve">            new JwtCredentialsProvider(ycOptions.KeyId, ycOptions.ServiceAccountId, ycOptions.PrivateKeyFilePath);</w:t>
      </w:r>
    </w:p>
    <w:p w14:paraId="4C602EDD" w14:textId="77777777" w:rsidR="00CE4EC3" w:rsidRDefault="00CE4EC3" w:rsidP="00CE4EC3">
      <w:pPr>
        <w:pStyle w:val="af7"/>
      </w:pPr>
      <w:r>
        <w:t xml:space="preserve">        var sdk = new Sdk(credentialsProvider);</w:t>
      </w:r>
    </w:p>
    <w:p w14:paraId="20F29F4A" w14:textId="77777777" w:rsidR="00CE4EC3" w:rsidRDefault="00CE4EC3" w:rsidP="00CE4EC3">
      <w:pPr>
        <w:pStyle w:val="af7"/>
      </w:pPr>
    </w:p>
    <w:p w14:paraId="16D5ACE8" w14:textId="77777777" w:rsidR="00CE4EC3" w:rsidRDefault="00CE4EC3" w:rsidP="00CE4EC3">
      <w:pPr>
        <w:pStyle w:val="af7"/>
      </w:pPr>
      <w:r>
        <w:t xml:space="preserve">        services.AddScoped&lt;ICredentialsProvider&gt;(_ =&gt; credentialsProvider);</w:t>
      </w:r>
    </w:p>
    <w:p w14:paraId="1E56FDA6" w14:textId="77777777" w:rsidR="00CE4EC3" w:rsidRDefault="00CE4EC3" w:rsidP="00CE4EC3">
      <w:pPr>
        <w:pStyle w:val="af7"/>
      </w:pPr>
      <w:r>
        <w:t xml:space="preserve">        services.AddScoped&lt;Sdk&gt;(_ =&gt; sdk);</w:t>
      </w:r>
    </w:p>
    <w:p w14:paraId="0A4D9A15" w14:textId="77777777" w:rsidR="00CE4EC3" w:rsidRDefault="00CE4EC3" w:rsidP="00CE4EC3">
      <w:pPr>
        <w:pStyle w:val="af7"/>
      </w:pPr>
    </w:p>
    <w:p w14:paraId="5E1CC3C3" w14:textId="77777777" w:rsidR="00CE4EC3" w:rsidRDefault="00CE4EC3" w:rsidP="00CE4EC3">
      <w:pPr>
        <w:pStyle w:val="af7"/>
      </w:pPr>
      <w:r>
        <w:t xml:space="preserve">        return services;</w:t>
      </w:r>
    </w:p>
    <w:p w14:paraId="108EE928" w14:textId="77777777" w:rsidR="00CE4EC3" w:rsidRDefault="00CE4EC3" w:rsidP="00CE4EC3">
      <w:pPr>
        <w:pStyle w:val="af7"/>
      </w:pPr>
      <w:r>
        <w:t xml:space="preserve">    }</w:t>
      </w:r>
    </w:p>
    <w:p w14:paraId="1979F929" w14:textId="7233349B" w:rsidR="00CE4EC3" w:rsidRDefault="00CE4EC3" w:rsidP="00CE4EC3">
      <w:pPr>
        <w:pStyle w:val="af7"/>
      </w:pPr>
      <w:r>
        <w:t>}</w:t>
      </w:r>
    </w:p>
    <w:p w14:paraId="77585037" w14:textId="77777777" w:rsidR="00CE4EC3" w:rsidRDefault="00CE4EC3" w:rsidP="00CE4EC3">
      <w:pPr>
        <w:pStyle w:val="af7"/>
      </w:pPr>
    </w:p>
    <w:p w14:paraId="120A4246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NotificationHub.cs:</w:t>
      </w:r>
    </w:p>
    <w:p w14:paraId="2E9D274F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Microsoft.AspNetCore.SignalR;</w:t>
      </w:r>
    </w:p>
    <w:p w14:paraId="5DF9DE29" w14:textId="77777777" w:rsidR="00CE4EC3" w:rsidRDefault="00CE4EC3" w:rsidP="00CE4EC3">
      <w:pPr>
        <w:pStyle w:val="af7"/>
      </w:pPr>
    </w:p>
    <w:p w14:paraId="55CCAA47" w14:textId="77777777" w:rsidR="00CE4EC3" w:rsidRDefault="00CE4EC3" w:rsidP="00CE4EC3">
      <w:pPr>
        <w:pStyle w:val="af7"/>
      </w:pPr>
      <w:r>
        <w:t>namespace BookManager.Api.Hubs;</w:t>
      </w:r>
    </w:p>
    <w:p w14:paraId="27AD4867" w14:textId="77777777" w:rsidR="00CE4EC3" w:rsidRDefault="00CE4EC3" w:rsidP="00CE4EC3">
      <w:pPr>
        <w:pStyle w:val="af7"/>
      </w:pPr>
    </w:p>
    <w:p w14:paraId="3DBF4C65" w14:textId="77777777" w:rsidR="00CE4EC3" w:rsidRDefault="00CE4EC3" w:rsidP="00CE4EC3">
      <w:pPr>
        <w:pStyle w:val="af7"/>
      </w:pPr>
      <w:r>
        <w:t>public class NotificationHub : Hub;</w:t>
      </w:r>
    </w:p>
    <w:p w14:paraId="0D5E65DF" w14:textId="77777777" w:rsidR="00CE4EC3" w:rsidRPr="003D4133" w:rsidRDefault="00CE4EC3" w:rsidP="00CE4EC3"/>
    <w:p w14:paraId="6EE28246" w14:textId="562966ED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Program.cs:</w:t>
      </w:r>
    </w:p>
    <w:p w14:paraId="02ACB17E" w14:textId="77777777" w:rsidR="00CE4EC3" w:rsidRDefault="00CE4EC3" w:rsidP="00CE4EC3">
      <w:pPr>
        <w:pStyle w:val="af7"/>
      </w:pPr>
      <w:r>
        <w:t>using BookManager.Api.Extensions;</w:t>
      </w:r>
    </w:p>
    <w:p w14:paraId="3621DE34" w14:textId="77777777" w:rsidR="00CE4EC3" w:rsidRDefault="00CE4EC3" w:rsidP="00CE4EC3">
      <w:pPr>
        <w:pStyle w:val="af7"/>
      </w:pPr>
      <w:r>
        <w:t>using BookManager.Api.Hubs;</w:t>
      </w:r>
    </w:p>
    <w:p w14:paraId="4C5649E8" w14:textId="77777777" w:rsidR="00CE4EC3" w:rsidRDefault="00CE4EC3" w:rsidP="00CE4EC3">
      <w:pPr>
        <w:pStyle w:val="af7"/>
      </w:pPr>
      <w:r>
        <w:t>using BookManager.Api.Services;</w:t>
      </w:r>
    </w:p>
    <w:p w14:paraId="255E3208" w14:textId="77777777" w:rsidR="00CE4EC3" w:rsidRDefault="00CE4EC3" w:rsidP="00CE4EC3">
      <w:pPr>
        <w:pStyle w:val="af7"/>
      </w:pPr>
      <w:r>
        <w:t>using BookManager.Application;</w:t>
      </w:r>
    </w:p>
    <w:p w14:paraId="29B23433" w14:textId="77777777" w:rsidR="00CE4EC3" w:rsidRDefault="00CE4EC3" w:rsidP="00CE4EC3">
      <w:pPr>
        <w:pStyle w:val="af7"/>
      </w:pPr>
      <w:r>
        <w:t>using BookManager.Application.Common;</w:t>
      </w:r>
    </w:p>
    <w:p w14:paraId="34895375" w14:textId="77777777" w:rsidR="00CE4EC3" w:rsidRDefault="00CE4EC3" w:rsidP="00CE4EC3">
      <w:pPr>
        <w:pStyle w:val="af7"/>
      </w:pPr>
      <w:r>
        <w:t>using BookManager.Application.Notification;</w:t>
      </w:r>
    </w:p>
    <w:p w14:paraId="13537B8F" w14:textId="77777777" w:rsidR="00CE4EC3" w:rsidRDefault="00CE4EC3" w:rsidP="00CE4EC3">
      <w:pPr>
        <w:pStyle w:val="af7"/>
      </w:pPr>
    </w:p>
    <w:p w14:paraId="04B7DE71" w14:textId="77777777" w:rsidR="00CE4EC3" w:rsidRDefault="00CE4EC3" w:rsidP="00CE4EC3">
      <w:pPr>
        <w:pStyle w:val="af7"/>
      </w:pPr>
      <w:r>
        <w:t>var builder = WebApplication.CreateBuilder();</w:t>
      </w:r>
    </w:p>
    <w:p w14:paraId="1CDD3F17" w14:textId="77777777" w:rsidR="00CE4EC3" w:rsidRDefault="00CE4EC3" w:rsidP="00CE4EC3">
      <w:pPr>
        <w:pStyle w:val="af7"/>
      </w:pPr>
    </w:p>
    <w:p w14:paraId="6ECA0502" w14:textId="77777777" w:rsidR="00CE4EC3" w:rsidRDefault="00CE4EC3" w:rsidP="00CE4EC3">
      <w:pPr>
        <w:pStyle w:val="af7"/>
      </w:pPr>
      <w:r>
        <w:lastRenderedPageBreak/>
        <w:t>builder.Services</w:t>
      </w:r>
    </w:p>
    <w:p w14:paraId="572F0BA5" w14:textId="77777777" w:rsidR="00CE4EC3" w:rsidRDefault="00CE4EC3" w:rsidP="00CE4EC3">
      <w:pPr>
        <w:pStyle w:val="af7"/>
      </w:pPr>
      <w:r>
        <w:t xml:space="preserve">    .Configure&lt;FileStorageOptions&gt;(builder.Configuration.GetSection(FileStorageOptions.FileStorage))</w:t>
      </w:r>
    </w:p>
    <w:p w14:paraId="42DEA4C3" w14:textId="77777777" w:rsidR="00CE4EC3" w:rsidRDefault="00CE4EC3" w:rsidP="00CE4EC3">
      <w:pPr>
        <w:pStyle w:val="af7"/>
      </w:pPr>
      <w:r>
        <w:t xml:space="preserve">    .ConfigureDataPersistence(builder.Configuration)</w:t>
      </w:r>
    </w:p>
    <w:p w14:paraId="7263B54A" w14:textId="77777777" w:rsidR="00CE4EC3" w:rsidRDefault="00CE4EC3" w:rsidP="00CE4EC3">
      <w:pPr>
        <w:pStyle w:val="af7"/>
      </w:pPr>
      <w:r>
        <w:t xml:space="preserve">    .AddApplicationServices(builder.Configuration);</w:t>
      </w:r>
    </w:p>
    <w:p w14:paraId="762EB9A9" w14:textId="77777777" w:rsidR="00CE4EC3" w:rsidRDefault="00CE4EC3" w:rsidP="00CE4EC3">
      <w:pPr>
        <w:pStyle w:val="af7"/>
      </w:pPr>
    </w:p>
    <w:p w14:paraId="79958A3E" w14:textId="77777777" w:rsidR="00CE4EC3" w:rsidRDefault="00CE4EC3" w:rsidP="00CE4EC3">
      <w:pPr>
        <w:pStyle w:val="af7"/>
      </w:pPr>
      <w:r>
        <w:t>builder.Services.AddControllers();</w:t>
      </w:r>
    </w:p>
    <w:p w14:paraId="78E5647B" w14:textId="77777777" w:rsidR="00CE4EC3" w:rsidRDefault="00CE4EC3" w:rsidP="00CE4EC3">
      <w:pPr>
        <w:pStyle w:val="af7"/>
      </w:pPr>
      <w:r>
        <w:t>builder.Services.AddSignalR();</w:t>
      </w:r>
    </w:p>
    <w:p w14:paraId="134CBB8C" w14:textId="77777777" w:rsidR="00CE4EC3" w:rsidRDefault="00CE4EC3" w:rsidP="00CE4EC3">
      <w:pPr>
        <w:pStyle w:val="af7"/>
      </w:pPr>
      <w:r>
        <w:t>builder.Services.AddEndpointsApiExplorer()</w:t>
      </w:r>
    </w:p>
    <w:p w14:paraId="01C39CE4" w14:textId="77777777" w:rsidR="00CE4EC3" w:rsidRDefault="00CE4EC3" w:rsidP="00CE4EC3">
      <w:pPr>
        <w:pStyle w:val="af7"/>
      </w:pPr>
      <w:r>
        <w:t xml:space="preserve">    .AddSwaggerGen();</w:t>
      </w:r>
    </w:p>
    <w:p w14:paraId="48667EB1" w14:textId="77777777" w:rsidR="00CE4EC3" w:rsidRDefault="00CE4EC3" w:rsidP="00CE4EC3">
      <w:pPr>
        <w:pStyle w:val="af7"/>
      </w:pPr>
      <w:r>
        <w:t>builder.Services.AddCors(options =&gt;</w:t>
      </w:r>
    </w:p>
    <w:p w14:paraId="1F17180F" w14:textId="77777777" w:rsidR="00CE4EC3" w:rsidRDefault="00CE4EC3" w:rsidP="00CE4EC3">
      <w:pPr>
        <w:pStyle w:val="af7"/>
      </w:pPr>
      <w:r>
        <w:t>{</w:t>
      </w:r>
    </w:p>
    <w:p w14:paraId="5402B411" w14:textId="77777777" w:rsidR="00CE4EC3" w:rsidRDefault="00CE4EC3" w:rsidP="00CE4EC3">
      <w:pPr>
        <w:pStyle w:val="af7"/>
      </w:pPr>
      <w:r>
        <w:t xml:space="preserve">    options.AddDefaultPolicy(policy =&gt; policy</w:t>
      </w:r>
    </w:p>
    <w:p w14:paraId="06C2C7FF" w14:textId="77777777" w:rsidR="00CE4EC3" w:rsidRDefault="00CE4EC3" w:rsidP="00CE4EC3">
      <w:pPr>
        <w:pStyle w:val="af7"/>
      </w:pPr>
      <w:r>
        <w:t xml:space="preserve">        .WithOrigins(</w:t>
      </w:r>
    </w:p>
    <w:p w14:paraId="797F309D" w14:textId="77777777" w:rsidR="00CE4EC3" w:rsidRDefault="00CE4EC3" w:rsidP="00CE4EC3">
      <w:pPr>
        <w:pStyle w:val="af7"/>
      </w:pPr>
      <w:r>
        <w:t xml:space="preserve">            "https://localhost:4200",</w:t>
      </w:r>
    </w:p>
    <w:p w14:paraId="1F78F2F8" w14:textId="77777777" w:rsidR="00CE4EC3" w:rsidRDefault="00CE4EC3" w:rsidP="00CE4EC3">
      <w:pPr>
        <w:pStyle w:val="af7"/>
      </w:pPr>
      <w:r>
        <w:t xml:space="preserve">            "http://localhost:4200"</w:t>
      </w:r>
    </w:p>
    <w:p w14:paraId="7E0DD85A" w14:textId="77777777" w:rsidR="00CE4EC3" w:rsidRDefault="00CE4EC3" w:rsidP="00CE4EC3">
      <w:pPr>
        <w:pStyle w:val="af7"/>
      </w:pPr>
      <w:r>
        <w:t xml:space="preserve">            )</w:t>
      </w:r>
    </w:p>
    <w:p w14:paraId="7431E0BD" w14:textId="77777777" w:rsidR="00CE4EC3" w:rsidRDefault="00CE4EC3" w:rsidP="00CE4EC3">
      <w:pPr>
        <w:pStyle w:val="af7"/>
      </w:pPr>
      <w:r>
        <w:t xml:space="preserve">        .AllowAnyMethod()</w:t>
      </w:r>
    </w:p>
    <w:p w14:paraId="3887B02A" w14:textId="77777777" w:rsidR="00CE4EC3" w:rsidRDefault="00CE4EC3" w:rsidP="00CE4EC3">
      <w:pPr>
        <w:pStyle w:val="af7"/>
      </w:pPr>
      <w:r>
        <w:t xml:space="preserve">        .AllowAnyHeader()</w:t>
      </w:r>
    </w:p>
    <w:p w14:paraId="487E1EB0" w14:textId="77777777" w:rsidR="00CE4EC3" w:rsidRDefault="00CE4EC3" w:rsidP="00CE4EC3">
      <w:pPr>
        <w:pStyle w:val="af7"/>
      </w:pPr>
      <w:r>
        <w:t xml:space="preserve">        .AllowCredentials()</w:t>
      </w:r>
    </w:p>
    <w:p w14:paraId="296C2134" w14:textId="77777777" w:rsidR="00CE4EC3" w:rsidRDefault="00CE4EC3" w:rsidP="00CE4EC3">
      <w:pPr>
        <w:pStyle w:val="af7"/>
      </w:pPr>
      <w:r>
        <w:t xml:space="preserve">    );</w:t>
      </w:r>
    </w:p>
    <w:p w14:paraId="34428482" w14:textId="77777777" w:rsidR="00CE4EC3" w:rsidRDefault="00CE4EC3" w:rsidP="00CE4EC3">
      <w:pPr>
        <w:pStyle w:val="af7"/>
      </w:pPr>
      <w:r>
        <w:t>});</w:t>
      </w:r>
    </w:p>
    <w:p w14:paraId="76E2470A" w14:textId="77777777" w:rsidR="00CE4EC3" w:rsidRDefault="00CE4EC3" w:rsidP="00CE4EC3">
      <w:pPr>
        <w:pStyle w:val="af7"/>
      </w:pPr>
      <w:r>
        <w:t>builder.Services.AddYandexCloudSdk(builder.Configuration);</w:t>
      </w:r>
    </w:p>
    <w:p w14:paraId="61CC4656" w14:textId="77777777" w:rsidR="00CE4EC3" w:rsidRDefault="00CE4EC3" w:rsidP="00CE4EC3">
      <w:pPr>
        <w:pStyle w:val="af7"/>
      </w:pPr>
      <w:r>
        <w:t>builder.Services.AddTokenBasedSecurity(builder.Configuration);</w:t>
      </w:r>
    </w:p>
    <w:p w14:paraId="74B34D3F" w14:textId="77777777" w:rsidR="00CE4EC3" w:rsidRDefault="00CE4EC3" w:rsidP="00CE4EC3">
      <w:pPr>
        <w:pStyle w:val="af7"/>
      </w:pPr>
      <w:r>
        <w:t>builder.Services.AddSingleton&lt;INotificationService, PushNotificationService&gt;();</w:t>
      </w:r>
    </w:p>
    <w:p w14:paraId="1DA75B55" w14:textId="77777777" w:rsidR="00CE4EC3" w:rsidRDefault="00CE4EC3" w:rsidP="00CE4EC3">
      <w:pPr>
        <w:pStyle w:val="af7"/>
      </w:pPr>
      <w:r>
        <w:t>builder.WebHost.ConfigureKestrel(options =&gt;</w:t>
      </w:r>
    </w:p>
    <w:p w14:paraId="38677FA8" w14:textId="77777777" w:rsidR="00CE4EC3" w:rsidRDefault="00CE4EC3" w:rsidP="00CE4EC3">
      <w:pPr>
        <w:pStyle w:val="af7"/>
      </w:pPr>
      <w:r>
        <w:t>{</w:t>
      </w:r>
    </w:p>
    <w:p w14:paraId="75991736" w14:textId="77777777" w:rsidR="00CE4EC3" w:rsidRDefault="00CE4EC3" w:rsidP="00CE4EC3">
      <w:pPr>
        <w:pStyle w:val="af7"/>
      </w:pPr>
      <w:r>
        <w:t xml:space="preserve">    options.Limits.MaxRequestBodySize = Constants.Default.MaxFileSize;</w:t>
      </w:r>
    </w:p>
    <w:p w14:paraId="0D1C61E4" w14:textId="77777777" w:rsidR="00CE4EC3" w:rsidRDefault="00CE4EC3" w:rsidP="00CE4EC3">
      <w:pPr>
        <w:pStyle w:val="af7"/>
      </w:pPr>
      <w:r>
        <w:t>});</w:t>
      </w:r>
    </w:p>
    <w:p w14:paraId="14E41144" w14:textId="77777777" w:rsidR="00CE4EC3" w:rsidRDefault="00CE4EC3" w:rsidP="00CE4EC3">
      <w:pPr>
        <w:pStyle w:val="af7"/>
      </w:pPr>
    </w:p>
    <w:p w14:paraId="0C772257" w14:textId="77777777" w:rsidR="00CE4EC3" w:rsidRDefault="00CE4EC3" w:rsidP="00CE4EC3">
      <w:pPr>
        <w:pStyle w:val="af7"/>
      </w:pPr>
      <w:r>
        <w:t>var app = builder.Build();</w:t>
      </w:r>
    </w:p>
    <w:p w14:paraId="516D25C4" w14:textId="77777777" w:rsidR="00CE4EC3" w:rsidRDefault="00CE4EC3" w:rsidP="00CE4EC3">
      <w:pPr>
        <w:pStyle w:val="af7"/>
      </w:pPr>
    </w:p>
    <w:p w14:paraId="634EB8F3" w14:textId="77777777" w:rsidR="00CE4EC3" w:rsidRDefault="00CE4EC3" w:rsidP="00CE4EC3">
      <w:pPr>
        <w:pStyle w:val="af7"/>
      </w:pPr>
      <w:r>
        <w:t>app.DbMigrate();</w:t>
      </w:r>
    </w:p>
    <w:p w14:paraId="5E1A3FEE" w14:textId="77777777" w:rsidR="00CE4EC3" w:rsidRDefault="00CE4EC3" w:rsidP="00CE4EC3">
      <w:pPr>
        <w:pStyle w:val="af7"/>
      </w:pPr>
    </w:p>
    <w:p w14:paraId="30137EC1" w14:textId="77777777" w:rsidR="00CE4EC3" w:rsidRDefault="00CE4EC3" w:rsidP="00CE4EC3">
      <w:pPr>
        <w:pStyle w:val="af7"/>
      </w:pPr>
      <w:r>
        <w:t>if (app.Environment.IsDevelopment())</w:t>
      </w:r>
    </w:p>
    <w:p w14:paraId="76F27E2A" w14:textId="77777777" w:rsidR="00CE4EC3" w:rsidRDefault="00CE4EC3" w:rsidP="00CE4EC3">
      <w:pPr>
        <w:pStyle w:val="af7"/>
      </w:pPr>
      <w:r>
        <w:t>{</w:t>
      </w:r>
    </w:p>
    <w:p w14:paraId="4FDEF91C" w14:textId="77777777" w:rsidR="00CE4EC3" w:rsidRDefault="00CE4EC3" w:rsidP="00CE4EC3">
      <w:pPr>
        <w:pStyle w:val="af7"/>
      </w:pPr>
      <w:r>
        <w:t xml:space="preserve">    app.UseSwagger();</w:t>
      </w:r>
    </w:p>
    <w:p w14:paraId="380777B8" w14:textId="77777777" w:rsidR="00CE4EC3" w:rsidRDefault="00CE4EC3" w:rsidP="00CE4EC3">
      <w:pPr>
        <w:pStyle w:val="af7"/>
      </w:pPr>
      <w:r>
        <w:t xml:space="preserve">    app.UseSwaggerUI();</w:t>
      </w:r>
    </w:p>
    <w:p w14:paraId="1188B1CD" w14:textId="77777777" w:rsidR="00CE4EC3" w:rsidRDefault="00CE4EC3" w:rsidP="00CE4EC3">
      <w:pPr>
        <w:pStyle w:val="af7"/>
      </w:pPr>
      <w:r>
        <w:t>}</w:t>
      </w:r>
    </w:p>
    <w:p w14:paraId="4419C4CA" w14:textId="77777777" w:rsidR="00CE4EC3" w:rsidRDefault="00CE4EC3" w:rsidP="00CE4EC3">
      <w:pPr>
        <w:pStyle w:val="af7"/>
      </w:pPr>
    </w:p>
    <w:p w14:paraId="2B9F3F84" w14:textId="77777777" w:rsidR="00CE4EC3" w:rsidRDefault="00CE4EC3" w:rsidP="00CE4EC3">
      <w:pPr>
        <w:pStyle w:val="af7"/>
      </w:pPr>
      <w:r>
        <w:t>app.UseCors();</w:t>
      </w:r>
    </w:p>
    <w:p w14:paraId="17548565" w14:textId="77777777" w:rsidR="00CE4EC3" w:rsidRDefault="00CE4EC3" w:rsidP="00CE4EC3">
      <w:pPr>
        <w:pStyle w:val="af7"/>
      </w:pPr>
      <w:r>
        <w:t>app.UseAuthentication();</w:t>
      </w:r>
    </w:p>
    <w:p w14:paraId="208E3063" w14:textId="77777777" w:rsidR="00CE4EC3" w:rsidRDefault="00CE4EC3" w:rsidP="00CE4EC3">
      <w:pPr>
        <w:pStyle w:val="af7"/>
      </w:pPr>
      <w:r>
        <w:t>app.UseAuthorization();</w:t>
      </w:r>
    </w:p>
    <w:p w14:paraId="09E2FE64" w14:textId="77777777" w:rsidR="00CE4EC3" w:rsidRDefault="00CE4EC3" w:rsidP="00CE4EC3">
      <w:pPr>
        <w:pStyle w:val="af7"/>
      </w:pPr>
      <w:r>
        <w:t>app.UseWebSockets();</w:t>
      </w:r>
    </w:p>
    <w:p w14:paraId="6445ED2F" w14:textId="77777777" w:rsidR="00CE4EC3" w:rsidRDefault="00CE4EC3" w:rsidP="00CE4EC3">
      <w:pPr>
        <w:pStyle w:val="af7"/>
      </w:pPr>
    </w:p>
    <w:p w14:paraId="69A92061" w14:textId="77777777" w:rsidR="00CE4EC3" w:rsidRDefault="00CE4EC3" w:rsidP="00CE4EC3">
      <w:pPr>
        <w:pStyle w:val="af7"/>
      </w:pPr>
      <w:r>
        <w:t>app.UseDefaultFiles();</w:t>
      </w:r>
    </w:p>
    <w:p w14:paraId="184C1031" w14:textId="77777777" w:rsidR="00CE4EC3" w:rsidRDefault="00CE4EC3" w:rsidP="00CE4EC3">
      <w:pPr>
        <w:pStyle w:val="af7"/>
      </w:pPr>
      <w:r>
        <w:t>app.UseStaticFiles();</w:t>
      </w:r>
    </w:p>
    <w:p w14:paraId="3915F14E" w14:textId="77777777" w:rsidR="00CE4EC3" w:rsidRDefault="00CE4EC3" w:rsidP="00CE4EC3">
      <w:pPr>
        <w:pStyle w:val="af7"/>
      </w:pPr>
    </w:p>
    <w:p w14:paraId="19D71E72" w14:textId="77777777" w:rsidR="00CE4EC3" w:rsidRDefault="00CE4EC3" w:rsidP="00CE4EC3">
      <w:pPr>
        <w:pStyle w:val="af7"/>
      </w:pPr>
      <w:r>
        <w:t>app.MapControllers();</w:t>
      </w:r>
    </w:p>
    <w:p w14:paraId="6CB7BE79" w14:textId="77777777" w:rsidR="00CE4EC3" w:rsidRDefault="00CE4EC3" w:rsidP="00CE4EC3">
      <w:pPr>
        <w:pStyle w:val="af7"/>
      </w:pPr>
      <w:r>
        <w:t>app.MapHub&lt;NotificationHub&gt;("/notification");</w:t>
      </w:r>
    </w:p>
    <w:p w14:paraId="60131799" w14:textId="77777777" w:rsidR="00CE4EC3" w:rsidRDefault="00CE4EC3" w:rsidP="00CE4EC3">
      <w:pPr>
        <w:pStyle w:val="af7"/>
      </w:pPr>
    </w:p>
    <w:p w14:paraId="577D3B4C" w14:textId="77777777" w:rsidR="00CE4EC3" w:rsidRDefault="00CE4EC3" w:rsidP="00CE4EC3">
      <w:pPr>
        <w:pStyle w:val="af7"/>
      </w:pPr>
      <w:r>
        <w:t>app.Run();</w:t>
      </w:r>
    </w:p>
    <w:p w14:paraId="7A58AFF7" w14:textId="77777777" w:rsidR="00CE4EC3" w:rsidRDefault="00CE4EC3" w:rsidP="00CE4EC3">
      <w:pPr>
        <w:pStyle w:val="af7"/>
      </w:pPr>
    </w:p>
    <w:p w14:paraId="3763A35F" w14:textId="77777777" w:rsidR="00CE4EC3" w:rsidRDefault="00CE4EC3" w:rsidP="00CE4EC3">
      <w:pPr>
        <w:pStyle w:val="af7"/>
      </w:pPr>
      <w:r>
        <w:t>// For tests</w:t>
      </w:r>
    </w:p>
    <w:p w14:paraId="047F4B1B" w14:textId="77777777" w:rsidR="00CE4EC3" w:rsidRDefault="00CE4EC3" w:rsidP="00CE4EC3">
      <w:pPr>
        <w:pStyle w:val="af7"/>
      </w:pPr>
      <w:r>
        <w:t>public abstract partial class Program;</w:t>
      </w:r>
    </w:p>
    <w:p w14:paraId="22710B40" w14:textId="77777777" w:rsidR="00CE4EC3" w:rsidRPr="00273568" w:rsidRDefault="00CE4EC3" w:rsidP="00E50616">
      <w:pPr>
        <w:pStyle w:val="affc"/>
        <w:rPr>
          <w:lang w:val="en-US"/>
        </w:rPr>
      </w:pPr>
      <w:r w:rsidRPr="00CE4EC3">
        <w:t>Файл</w:t>
      </w:r>
      <w:r w:rsidRPr="00273568">
        <w:rPr>
          <w:lang w:val="en-US"/>
        </w:rPr>
        <w:t xml:space="preserve"> PushNotificationService.cs:</w:t>
      </w:r>
    </w:p>
    <w:p w14:paraId="65C951D1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System.Text.Json;</w:t>
      </w:r>
    </w:p>
    <w:p w14:paraId="7754A846" w14:textId="77777777" w:rsidR="00CE4EC3" w:rsidRDefault="00CE4EC3" w:rsidP="00CE4EC3">
      <w:pPr>
        <w:pStyle w:val="af7"/>
      </w:pPr>
      <w:r>
        <w:t>using System.Threading.Channels;</w:t>
      </w:r>
    </w:p>
    <w:p w14:paraId="05C86E1C" w14:textId="77777777" w:rsidR="00CE4EC3" w:rsidRDefault="00CE4EC3" w:rsidP="00CE4EC3">
      <w:pPr>
        <w:pStyle w:val="af7"/>
      </w:pPr>
      <w:r>
        <w:t>using BookManager.Api.Hubs;</w:t>
      </w:r>
    </w:p>
    <w:p w14:paraId="7534D234" w14:textId="77777777" w:rsidR="00CE4EC3" w:rsidRDefault="00CE4EC3" w:rsidP="00CE4EC3">
      <w:pPr>
        <w:pStyle w:val="af7"/>
      </w:pPr>
      <w:r>
        <w:t>using BookManager.Application.Notification;</w:t>
      </w:r>
    </w:p>
    <w:p w14:paraId="06711147" w14:textId="77777777" w:rsidR="00CE4EC3" w:rsidRDefault="00CE4EC3" w:rsidP="00CE4EC3">
      <w:pPr>
        <w:pStyle w:val="af7"/>
      </w:pPr>
      <w:r>
        <w:t>using Microsoft.AspNetCore.SignalR;</w:t>
      </w:r>
    </w:p>
    <w:p w14:paraId="3AB071FD" w14:textId="77777777" w:rsidR="00CE4EC3" w:rsidRDefault="00CE4EC3" w:rsidP="00CE4EC3">
      <w:pPr>
        <w:pStyle w:val="af7"/>
      </w:pPr>
      <w:r>
        <w:t>using NodaTime;</w:t>
      </w:r>
    </w:p>
    <w:p w14:paraId="1E11BC4C" w14:textId="77777777" w:rsidR="00CE4EC3" w:rsidRDefault="00CE4EC3" w:rsidP="00CE4EC3">
      <w:pPr>
        <w:pStyle w:val="af7"/>
      </w:pPr>
      <w:r>
        <w:t>using NodaTime.Serialization.SystemTextJson;</w:t>
      </w:r>
    </w:p>
    <w:p w14:paraId="29716ABB" w14:textId="77777777" w:rsidR="00CE4EC3" w:rsidRDefault="00CE4EC3" w:rsidP="00CE4EC3">
      <w:pPr>
        <w:pStyle w:val="af7"/>
      </w:pPr>
    </w:p>
    <w:p w14:paraId="7F184778" w14:textId="77777777" w:rsidR="00CE4EC3" w:rsidRDefault="00CE4EC3" w:rsidP="00CE4EC3">
      <w:pPr>
        <w:pStyle w:val="af7"/>
      </w:pPr>
      <w:r>
        <w:t>namespace BookManager.Api.Services;</w:t>
      </w:r>
    </w:p>
    <w:p w14:paraId="617AC7FE" w14:textId="77777777" w:rsidR="00CE4EC3" w:rsidRDefault="00CE4EC3" w:rsidP="00CE4EC3">
      <w:pPr>
        <w:pStyle w:val="af7"/>
      </w:pPr>
    </w:p>
    <w:p w14:paraId="3E574FCA" w14:textId="77777777" w:rsidR="00CE4EC3" w:rsidRDefault="00CE4EC3" w:rsidP="00CE4EC3">
      <w:pPr>
        <w:pStyle w:val="af7"/>
      </w:pPr>
      <w:r>
        <w:t>public class PushNotificationService(IHubContext&lt;NotificationHub&gt; hubContext) : INotificationService</w:t>
      </w:r>
    </w:p>
    <w:p w14:paraId="369CBD2B" w14:textId="77777777" w:rsidR="00CE4EC3" w:rsidRDefault="00CE4EC3" w:rsidP="00CE4EC3">
      <w:pPr>
        <w:pStyle w:val="af7"/>
      </w:pPr>
      <w:r>
        <w:t>{</w:t>
      </w:r>
    </w:p>
    <w:p w14:paraId="3611EAB8" w14:textId="77777777" w:rsidR="00CE4EC3" w:rsidRDefault="00CE4EC3" w:rsidP="00CE4EC3">
      <w:pPr>
        <w:pStyle w:val="af7"/>
      </w:pPr>
      <w:r>
        <w:t xml:space="preserve">    private readonly JsonSerializerOptions _serializerOptions =</w:t>
      </w:r>
    </w:p>
    <w:p w14:paraId="68667559" w14:textId="77777777" w:rsidR="00CE4EC3" w:rsidRDefault="00CE4EC3" w:rsidP="00CE4EC3">
      <w:pPr>
        <w:pStyle w:val="af7"/>
      </w:pPr>
      <w:r>
        <w:t xml:space="preserve">        new JsonSerializerOptions(JsonSerializerDefaults.Web).ConfigureForNodaTime(DateTimeZoneProviders.Tzdb);</w:t>
      </w:r>
    </w:p>
    <w:p w14:paraId="3DB0D5BD" w14:textId="77777777" w:rsidR="00CE4EC3" w:rsidRDefault="00CE4EC3" w:rsidP="00CE4EC3">
      <w:pPr>
        <w:pStyle w:val="af7"/>
      </w:pPr>
    </w:p>
    <w:p w14:paraId="4404778C" w14:textId="77777777" w:rsidR="00CE4EC3" w:rsidRDefault="00CE4EC3" w:rsidP="00CE4EC3">
      <w:pPr>
        <w:pStyle w:val="af7"/>
      </w:pPr>
      <w:r>
        <w:t xml:space="preserve">    public ValueTask&lt;Channel&lt;Notification&gt;&gt; SubscribeAsync(CancellationToken cancellationToken)</w:t>
      </w:r>
    </w:p>
    <w:p w14:paraId="7A6AFF10" w14:textId="77777777" w:rsidR="00CE4EC3" w:rsidRDefault="00CE4EC3" w:rsidP="00CE4EC3">
      <w:pPr>
        <w:pStyle w:val="af7"/>
      </w:pPr>
      <w:r>
        <w:t xml:space="preserve">    {</w:t>
      </w:r>
    </w:p>
    <w:p w14:paraId="75C7F468" w14:textId="77777777" w:rsidR="00CE4EC3" w:rsidRDefault="00CE4EC3" w:rsidP="00CE4EC3">
      <w:pPr>
        <w:pStyle w:val="af7"/>
      </w:pPr>
      <w:r>
        <w:t xml:space="preserve">        throw new NotImplementedException();</w:t>
      </w:r>
    </w:p>
    <w:p w14:paraId="12F833B1" w14:textId="77777777" w:rsidR="00CE4EC3" w:rsidRDefault="00CE4EC3" w:rsidP="00CE4EC3">
      <w:pPr>
        <w:pStyle w:val="af7"/>
      </w:pPr>
      <w:r>
        <w:t xml:space="preserve">    }</w:t>
      </w:r>
    </w:p>
    <w:p w14:paraId="56E3D528" w14:textId="77777777" w:rsidR="00CE4EC3" w:rsidRDefault="00CE4EC3" w:rsidP="00CE4EC3">
      <w:pPr>
        <w:pStyle w:val="af7"/>
      </w:pPr>
    </w:p>
    <w:p w14:paraId="7D7540C9" w14:textId="77777777" w:rsidR="00CE4EC3" w:rsidRDefault="00CE4EC3" w:rsidP="00CE4EC3">
      <w:pPr>
        <w:pStyle w:val="af7"/>
      </w:pPr>
      <w:r>
        <w:lastRenderedPageBreak/>
        <w:t xml:space="preserve">    public ValueTask UnsubscribeAsync(Channel&lt;Notification&gt; channel)</w:t>
      </w:r>
    </w:p>
    <w:p w14:paraId="16435662" w14:textId="77777777" w:rsidR="00CE4EC3" w:rsidRDefault="00CE4EC3" w:rsidP="00CE4EC3">
      <w:pPr>
        <w:pStyle w:val="af7"/>
      </w:pPr>
      <w:r>
        <w:t xml:space="preserve">    {</w:t>
      </w:r>
    </w:p>
    <w:p w14:paraId="3055AEB7" w14:textId="77777777" w:rsidR="00CE4EC3" w:rsidRDefault="00CE4EC3" w:rsidP="00CE4EC3">
      <w:pPr>
        <w:pStyle w:val="af7"/>
      </w:pPr>
      <w:r>
        <w:t xml:space="preserve">        throw new NotImplementedException();</w:t>
      </w:r>
    </w:p>
    <w:p w14:paraId="621C7666" w14:textId="77777777" w:rsidR="00CE4EC3" w:rsidRDefault="00CE4EC3" w:rsidP="00CE4EC3">
      <w:pPr>
        <w:pStyle w:val="af7"/>
      </w:pPr>
      <w:r>
        <w:t xml:space="preserve">    }</w:t>
      </w:r>
    </w:p>
    <w:p w14:paraId="78F711AD" w14:textId="77777777" w:rsidR="00CE4EC3" w:rsidRDefault="00CE4EC3" w:rsidP="00CE4EC3">
      <w:pPr>
        <w:pStyle w:val="af7"/>
      </w:pPr>
    </w:p>
    <w:p w14:paraId="396E05E5" w14:textId="77777777" w:rsidR="00CE4EC3" w:rsidRDefault="00CE4EC3" w:rsidP="00CE4EC3">
      <w:pPr>
        <w:pStyle w:val="af7"/>
      </w:pPr>
      <w:r>
        <w:t xml:space="preserve">    public async ValueTask SendAsync(Notification notification, CancellationToken cancellationToken)</w:t>
      </w:r>
    </w:p>
    <w:p w14:paraId="4CE4F955" w14:textId="77777777" w:rsidR="00CE4EC3" w:rsidRDefault="00CE4EC3" w:rsidP="00CE4EC3">
      <w:pPr>
        <w:pStyle w:val="af7"/>
      </w:pPr>
      <w:r>
        <w:t xml:space="preserve">    {</w:t>
      </w:r>
    </w:p>
    <w:p w14:paraId="073E153D" w14:textId="77777777" w:rsidR="00CE4EC3" w:rsidRDefault="00CE4EC3" w:rsidP="00CE4EC3">
      <w:pPr>
        <w:pStyle w:val="af7"/>
      </w:pPr>
      <w:r>
        <w:t xml:space="preserve">        var jsonString = JsonSerializer.Serialize(notification, _serializerOptions);</w:t>
      </w:r>
    </w:p>
    <w:p w14:paraId="73C17317" w14:textId="77777777" w:rsidR="00CE4EC3" w:rsidRDefault="00CE4EC3" w:rsidP="00CE4EC3">
      <w:pPr>
        <w:pStyle w:val="af7"/>
      </w:pPr>
      <w:r>
        <w:t xml:space="preserve">        await hubContext.Clients.All.SendAsync("book-indexing", jsonString, cancellationToken);</w:t>
      </w:r>
    </w:p>
    <w:p w14:paraId="5F692075" w14:textId="77777777" w:rsidR="00CE4EC3" w:rsidRDefault="00CE4EC3" w:rsidP="00CE4EC3">
      <w:pPr>
        <w:pStyle w:val="af7"/>
      </w:pPr>
      <w:r>
        <w:t xml:space="preserve">    }</w:t>
      </w:r>
    </w:p>
    <w:p w14:paraId="5F0EFFF2" w14:textId="77777777" w:rsidR="00CE4EC3" w:rsidRDefault="00CE4EC3" w:rsidP="00CE4EC3">
      <w:pPr>
        <w:pStyle w:val="af7"/>
      </w:pPr>
      <w:r>
        <w:t>}</w:t>
      </w:r>
    </w:p>
    <w:p w14:paraId="5D7DBFC7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DictionaryOptions.cs:</w:t>
      </w:r>
    </w:p>
    <w:p w14:paraId="3C331F78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namespace BookManager.Application.Common.Config;</w:t>
      </w:r>
    </w:p>
    <w:p w14:paraId="104B00D5" w14:textId="77777777" w:rsidR="00CE4EC3" w:rsidRDefault="00CE4EC3" w:rsidP="00CE4EC3">
      <w:pPr>
        <w:pStyle w:val="af7"/>
      </w:pPr>
    </w:p>
    <w:p w14:paraId="286BB4BC" w14:textId="77777777" w:rsidR="00CE4EC3" w:rsidRDefault="00CE4EC3" w:rsidP="00CE4EC3">
      <w:pPr>
        <w:pStyle w:val="af7"/>
      </w:pPr>
      <w:r>
        <w:t>public sealed class DictionaryOptions</w:t>
      </w:r>
    </w:p>
    <w:p w14:paraId="47016378" w14:textId="77777777" w:rsidR="00CE4EC3" w:rsidRDefault="00CE4EC3" w:rsidP="00CE4EC3">
      <w:pPr>
        <w:pStyle w:val="af7"/>
      </w:pPr>
      <w:r>
        <w:t>{</w:t>
      </w:r>
    </w:p>
    <w:p w14:paraId="1B51BDE6" w14:textId="77777777" w:rsidR="00CE4EC3" w:rsidRDefault="00CE4EC3" w:rsidP="00CE4EC3">
      <w:pPr>
        <w:pStyle w:val="af7"/>
      </w:pPr>
      <w:r>
        <w:t xml:space="preserve">    public const string Dictionary = "Dictionary";</w:t>
      </w:r>
    </w:p>
    <w:p w14:paraId="29EEE916" w14:textId="77777777" w:rsidR="00CE4EC3" w:rsidRDefault="00CE4EC3" w:rsidP="00CE4EC3">
      <w:pPr>
        <w:pStyle w:val="af7"/>
      </w:pPr>
    </w:p>
    <w:p w14:paraId="4D70C43D" w14:textId="77777777" w:rsidR="00CE4EC3" w:rsidRDefault="00CE4EC3" w:rsidP="00CE4EC3">
      <w:pPr>
        <w:pStyle w:val="af7"/>
      </w:pPr>
      <w:r>
        <w:t xml:space="preserve">    public required string RapidApiKey { get; init; }</w:t>
      </w:r>
    </w:p>
    <w:p w14:paraId="7A252A6E" w14:textId="77777777" w:rsidR="00CE4EC3" w:rsidRDefault="00CE4EC3" w:rsidP="00CE4EC3">
      <w:pPr>
        <w:pStyle w:val="af7"/>
      </w:pPr>
      <w:r>
        <w:t xml:space="preserve">    public string RapidApiHost { get; init; } = Constants.Default.Dictionary.RapidApiHost;</w:t>
      </w:r>
    </w:p>
    <w:p w14:paraId="7ED9A8BB" w14:textId="77777777" w:rsidR="00CE4EC3" w:rsidRDefault="00CE4EC3" w:rsidP="00CE4EC3">
      <w:pPr>
        <w:pStyle w:val="af7"/>
      </w:pPr>
      <w:r>
        <w:t xml:space="preserve">    public string BaseUrl { get; init; } = Constants.Default.Dictionary.BaseUrl;</w:t>
      </w:r>
    </w:p>
    <w:p w14:paraId="7F2B07FD" w14:textId="77777777" w:rsidR="00CE4EC3" w:rsidRDefault="00CE4EC3" w:rsidP="00CE4EC3">
      <w:pPr>
        <w:pStyle w:val="af7"/>
      </w:pPr>
      <w:r>
        <w:t xml:space="preserve">    public string DefinitionUrl { get; init; } = Constants.Default.Dictionary.DefinitionUrl;</w:t>
      </w:r>
    </w:p>
    <w:p w14:paraId="30DE7111" w14:textId="77777777" w:rsidR="00CE4EC3" w:rsidRDefault="00CE4EC3" w:rsidP="00CE4EC3">
      <w:pPr>
        <w:pStyle w:val="af7"/>
      </w:pPr>
      <w:r>
        <w:t xml:space="preserve">    public string InfoUrl { get; init; } = Constants.Default.Dictionary.InfoUrl;</w:t>
      </w:r>
    </w:p>
    <w:p w14:paraId="60A47244" w14:textId="77777777" w:rsidR="00CE4EC3" w:rsidRDefault="00CE4EC3" w:rsidP="00CE4EC3">
      <w:pPr>
        <w:pStyle w:val="af7"/>
      </w:pPr>
      <w:r>
        <w:t>}</w:t>
      </w:r>
    </w:p>
    <w:p w14:paraId="1FC0736C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FileStorageOptions.cs:</w:t>
      </w:r>
    </w:p>
    <w:p w14:paraId="3518AC1C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namespace BookManager.Application.Common.Config;</w:t>
      </w:r>
    </w:p>
    <w:p w14:paraId="0E8F78A7" w14:textId="77777777" w:rsidR="00CE4EC3" w:rsidRDefault="00CE4EC3" w:rsidP="00CE4EC3">
      <w:pPr>
        <w:pStyle w:val="af7"/>
      </w:pPr>
    </w:p>
    <w:p w14:paraId="31146746" w14:textId="77777777" w:rsidR="00CE4EC3" w:rsidRDefault="00CE4EC3" w:rsidP="00CE4EC3">
      <w:pPr>
        <w:pStyle w:val="af7"/>
      </w:pPr>
      <w:r>
        <w:t>public sealed class FileStorageOptions</w:t>
      </w:r>
    </w:p>
    <w:p w14:paraId="76CAC2A4" w14:textId="77777777" w:rsidR="00CE4EC3" w:rsidRDefault="00CE4EC3" w:rsidP="00CE4EC3">
      <w:pPr>
        <w:pStyle w:val="af7"/>
      </w:pPr>
      <w:r>
        <w:t>{</w:t>
      </w:r>
    </w:p>
    <w:p w14:paraId="5B9A0217" w14:textId="77777777" w:rsidR="00CE4EC3" w:rsidRDefault="00CE4EC3" w:rsidP="00CE4EC3">
      <w:pPr>
        <w:pStyle w:val="af7"/>
      </w:pPr>
      <w:r>
        <w:t xml:space="preserve">    public const string FileStorage = "FileStorage";</w:t>
      </w:r>
    </w:p>
    <w:p w14:paraId="3E4F1794" w14:textId="77777777" w:rsidR="00CE4EC3" w:rsidRDefault="00CE4EC3" w:rsidP="00CE4EC3">
      <w:pPr>
        <w:pStyle w:val="af7"/>
      </w:pPr>
    </w:p>
    <w:p w14:paraId="7B485FD4" w14:textId="77777777" w:rsidR="00CE4EC3" w:rsidRDefault="00CE4EC3" w:rsidP="00CE4EC3">
      <w:pPr>
        <w:pStyle w:val="af7"/>
      </w:pPr>
      <w:r>
        <w:t xml:space="preserve">    public string DirectoryPath { get; init; } = Constants.Default.DirectoryPath;</w:t>
      </w:r>
    </w:p>
    <w:p w14:paraId="22914AC5" w14:textId="77777777" w:rsidR="00CE4EC3" w:rsidRDefault="00CE4EC3" w:rsidP="00CE4EC3">
      <w:pPr>
        <w:pStyle w:val="af7"/>
      </w:pPr>
    </w:p>
    <w:p w14:paraId="3AEE19B2" w14:textId="77777777" w:rsidR="00CE4EC3" w:rsidRDefault="00CE4EC3" w:rsidP="00CE4EC3">
      <w:pPr>
        <w:pStyle w:val="af7"/>
      </w:pPr>
      <w:r>
        <w:t xml:space="preserve">    public long MaxFileSizeInBytes { get; init; } = Constants.Default.MaxFileSize;</w:t>
      </w:r>
    </w:p>
    <w:p w14:paraId="5B5C88FF" w14:textId="77777777" w:rsidR="00CE4EC3" w:rsidRDefault="00CE4EC3" w:rsidP="00CE4EC3">
      <w:pPr>
        <w:pStyle w:val="af7"/>
      </w:pPr>
      <w:r>
        <w:t>}</w:t>
      </w:r>
    </w:p>
    <w:p w14:paraId="0800757B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JwtTokenOptions.cs:</w:t>
      </w:r>
    </w:p>
    <w:p w14:paraId="14A7B72B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namespace BookManager.Application.Common.Config;</w:t>
      </w:r>
    </w:p>
    <w:p w14:paraId="012AAB0A" w14:textId="77777777" w:rsidR="00CE4EC3" w:rsidRDefault="00CE4EC3" w:rsidP="00CE4EC3">
      <w:pPr>
        <w:pStyle w:val="af7"/>
      </w:pPr>
    </w:p>
    <w:p w14:paraId="5CF05DDF" w14:textId="77777777" w:rsidR="00CE4EC3" w:rsidRDefault="00CE4EC3" w:rsidP="00CE4EC3">
      <w:pPr>
        <w:pStyle w:val="af7"/>
      </w:pPr>
      <w:r>
        <w:t>public class JwtTokenOptions</w:t>
      </w:r>
    </w:p>
    <w:p w14:paraId="0C4E198B" w14:textId="77777777" w:rsidR="00CE4EC3" w:rsidRDefault="00CE4EC3" w:rsidP="00CE4EC3">
      <w:pPr>
        <w:pStyle w:val="af7"/>
      </w:pPr>
      <w:r>
        <w:t>{</w:t>
      </w:r>
    </w:p>
    <w:p w14:paraId="2B36AD28" w14:textId="77777777" w:rsidR="00CE4EC3" w:rsidRDefault="00CE4EC3" w:rsidP="00CE4EC3">
      <w:pPr>
        <w:pStyle w:val="af7"/>
      </w:pPr>
      <w:r>
        <w:t xml:space="preserve">    public const string Jwt = "Jwt";</w:t>
      </w:r>
    </w:p>
    <w:p w14:paraId="6B9DB231" w14:textId="77777777" w:rsidR="00CE4EC3" w:rsidRDefault="00CE4EC3" w:rsidP="00CE4EC3">
      <w:pPr>
        <w:pStyle w:val="af7"/>
      </w:pPr>
    </w:p>
    <w:p w14:paraId="1BC9F9C3" w14:textId="77777777" w:rsidR="00CE4EC3" w:rsidRDefault="00CE4EC3" w:rsidP="00CE4EC3">
      <w:pPr>
        <w:pStyle w:val="af7"/>
      </w:pPr>
      <w:r>
        <w:t xml:space="preserve">    public string Issuer { get; init; } = Constants.Default.Issuer;</w:t>
      </w:r>
    </w:p>
    <w:p w14:paraId="2E7F8056" w14:textId="77777777" w:rsidR="00CE4EC3" w:rsidRDefault="00CE4EC3" w:rsidP="00CE4EC3">
      <w:pPr>
        <w:pStyle w:val="af7"/>
      </w:pPr>
      <w:r>
        <w:t xml:space="preserve">    public string Audience { get; init; } = Constants.Default.Audience;</w:t>
      </w:r>
    </w:p>
    <w:p w14:paraId="6C6B3C8E" w14:textId="77777777" w:rsidR="00CE4EC3" w:rsidRDefault="00CE4EC3" w:rsidP="00CE4EC3">
      <w:pPr>
        <w:pStyle w:val="af7"/>
      </w:pPr>
      <w:r>
        <w:t xml:space="preserve">    public uint AccessTokenLifetimeInMinutes { get; init; } = Constants.Default.AccessTokenLifetimeInMinutes;</w:t>
      </w:r>
    </w:p>
    <w:p w14:paraId="68FF0134" w14:textId="77777777" w:rsidR="00CE4EC3" w:rsidRDefault="00CE4EC3" w:rsidP="00CE4EC3">
      <w:pPr>
        <w:pStyle w:val="af7"/>
      </w:pPr>
      <w:r>
        <w:t xml:space="preserve">    public uint RefreshTokenLifetimeInMinutes { get; init; } = Constants.Default.RefreshTokenLifetimeInMinutes;</w:t>
      </w:r>
    </w:p>
    <w:p w14:paraId="19DE1E34" w14:textId="77777777" w:rsidR="00CE4EC3" w:rsidRDefault="00CE4EC3" w:rsidP="00CE4EC3">
      <w:pPr>
        <w:pStyle w:val="af7"/>
      </w:pPr>
      <w:r>
        <w:t xml:space="preserve">    public string Key { get; init; } = string.Empty;</w:t>
      </w:r>
    </w:p>
    <w:p w14:paraId="79398375" w14:textId="77777777" w:rsidR="00CE4EC3" w:rsidRDefault="00CE4EC3" w:rsidP="00CE4EC3">
      <w:pPr>
        <w:pStyle w:val="af7"/>
      </w:pPr>
      <w:r>
        <w:t>}</w:t>
      </w:r>
    </w:p>
    <w:p w14:paraId="2E752627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MerriamWebsterOptions.cs:</w:t>
      </w:r>
    </w:p>
    <w:p w14:paraId="5F456961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namespace BookManager.Application.Common.Config;</w:t>
      </w:r>
    </w:p>
    <w:p w14:paraId="04E88575" w14:textId="77777777" w:rsidR="00CE4EC3" w:rsidRDefault="00CE4EC3" w:rsidP="00CE4EC3">
      <w:pPr>
        <w:pStyle w:val="af7"/>
      </w:pPr>
    </w:p>
    <w:p w14:paraId="67549D76" w14:textId="77777777" w:rsidR="00CE4EC3" w:rsidRDefault="00CE4EC3" w:rsidP="00CE4EC3">
      <w:pPr>
        <w:pStyle w:val="af7"/>
      </w:pPr>
      <w:r>
        <w:t>public class MerriamWebsterOptions</w:t>
      </w:r>
    </w:p>
    <w:p w14:paraId="3429AE68" w14:textId="77777777" w:rsidR="00CE4EC3" w:rsidRDefault="00CE4EC3" w:rsidP="00CE4EC3">
      <w:pPr>
        <w:pStyle w:val="af7"/>
      </w:pPr>
      <w:r>
        <w:t>{</w:t>
      </w:r>
    </w:p>
    <w:p w14:paraId="3E148CE5" w14:textId="77777777" w:rsidR="00CE4EC3" w:rsidRDefault="00CE4EC3" w:rsidP="00CE4EC3">
      <w:pPr>
        <w:pStyle w:val="af7"/>
      </w:pPr>
      <w:r>
        <w:t xml:space="preserve">    public const string MerriamWebster = "MerriamWebster";</w:t>
      </w:r>
    </w:p>
    <w:p w14:paraId="356E011D" w14:textId="77777777" w:rsidR="00CE4EC3" w:rsidRDefault="00CE4EC3" w:rsidP="00CE4EC3">
      <w:pPr>
        <w:pStyle w:val="af7"/>
      </w:pPr>
    </w:p>
    <w:p w14:paraId="582D79CB" w14:textId="77777777" w:rsidR="00CE4EC3" w:rsidRDefault="00CE4EC3" w:rsidP="00CE4EC3">
      <w:pPr>
        <w:pStyle w:val="af7"/>
      </w:pPr>
      <w:r>
        <w:t xml:space="preserve">    public string ApiKey { get; init; }</w:t>
      </w:r>
    </w:p>
    <w:p w14:paraId="63A64CCA" w14:textId="77777777" w:rsidR="00CE4EC3" w:rsidRDefault="00CE4EC3" w:rsidP="00CE4EC3">
      <w:pPr>
        <w:pStyle w:val="af7"/>
      </w:pPr>
      <w:r>
        <w:t>}</w:t>
      </w:r>
    </w:p>
    <w:p w14:paraId="7DDCDEBC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YandexCloudOptions.cs:</w:t>
      </w:r>
    </w:p>
    <w:p w14:paraId="1D59CE15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namespace BookManager.Application.Common.Config;</w:t>
      </w:r>
    </w:p>
    <w:p w14:paraId="1943B1CE" w14:textId="77777777" w:rsidR="00CE4EC3" w:rsidRDefault="00CE4EC3" w:rsidP="00CE4EC3">
      <w:pPr>
        <w:pStyle w:val="af7"/>
      </w:pPr>
    </w:p>
    <w:p w14:paraId="5508EBD3" w14:textId="77777777" w:rsidR="00CE4EC3" w:rsidRDefault="00CE4EC3" w:rsidP="00CE4EC3">
      <w:pPr>
        <w:pStyle w:val="af7"/>
      </w:pPr>
      <w:r>
        <w:t>public class YandexCloudOptions</w:t>
      </w:r>
    </w:p>
    <w:p w14:paraId="524BDC23" w14:textId="77777777" w:rsidR="00CE4EC3" w:rsidRDefault="00CE4EC3" w:rsidP="00CE4EC3">
      <w:pPr>
        <w:pStyle w:val="af7"/>
      </w:pPr>
      <w:r>
        <w:t>{</w:t>
      </w:r>
    </w:p>
    <w:p w14:paraId="4349066D" w14:textId="77777777" w:rsidR="00CE4EC3" w:rsidRDefault="00CE4EC3" w:rsidP="00CE4EC3">
      <w:pPr>
        <w:pStyle w:val="af7"/>
      </w:pPr>
      <w:r>
        <w:t xml:space="preserve">    public const string YandexCloud = "YandexCloud";</w:t>
      </w:r>
    </w:p>
    <w:p w14:paraId="63886A06" w14:textId="77777777" w:rsidR="00CE4EC3" w:rsidRDefault="00CE4EC3" w:rsidP="00CE4EC3">
      <w:pPr>
        <w:pStyle w:val="af7"/>
      </w:pPr>
    </w:p>
    <w:p w14:paraId="03584DA3" w14:textId="77777777" w:rsidR="00CE4EC3" w:rsidRDefault="00CE4EC3" w:rsidP="00CE4EC3">
      <w:pPr>
        <w:pStyle w:val="af7"/>
      </w:pPr>
      <w:r>
        <w:t xml:space="preserve">    public string KeyId { get; init; } = string.Empty;</w:t>
      </w:r>
    </w:p>
    <w:p w14:paraId="6DA71771" w14:textId="77777777" w:rsidR="00CE4EC3" w:rsidRDefault="00CE4EC3" w:rsidP="00CE4EC3">
      <w:pPr>
        <w:pStyle w:val="af7"/>
      </w:pPr>
      <w:r>
        <w:t xml:space="preserve">    public string ServiceAccountId { get; init; } = string.Empty;</w:t>
      </w:r>
    </w:p>
    <w:p w14:paraId="3E3B30DA" w14:textId="77777777" w:rsidR="00CE4EC3" w:rsidRDefault="00CE4EC3" w:rsidP="00CE4EC3">
      <w:pPr>
        <w:pStyle w:val="af7"/>
      </w:pPr>
      <w:r>
        <w:t xml:space="preserve">    public string PrivateKeyFilePath { get; init; } = string.Empty;</w:t>
      </w:r>
    </w:p>
    <w:p w14:paraId="7FCDFD1F" w14:textId="77777777" w:rsidR="00CE4EC3" w:rsidRDefault="00CE4EC3" w:rsidP="00CE4EC3">
      <w:pPr>
        <w:pStyle w:val="af7"/>
      </w:pPr>
      <w:r>
        <w:lastRenderedPageBreak/>
        <w:t xml:space="preserve">    public string ModelSummarizationUri { get; init; } = string.Empty;</w:t>
      </w:r>
    </w:p>
    <w:p w14:paraId="1C749DFA" w14:textId="77777777" w:rsidR="00CE4EC3" w:rsidRDefault="00CE4EC3" w:rsidP="00CE4EC3">
      <w:pPr>
        <w:pStyle w:val="af7"/>
      </w:pPr>
      <w:r>
        <w:t xml:space="preserve">    public string GptModelUri { get; init; } = string.Empty;</w:t>
      </w:r>
    </w:p>
    <w:p w14:paraId="40DD4248" w14:textId="77777777" w:rsidR="00CE4EC3" w:rsidRDefault="00CE4EC3" w:rsidP="00CE4EC3">
      <w:pPr>
        <w:pStyle w:val="af7"/>
      </w:pPr>
      <w:r>
        <w:t xml:space="preserve">    public float ModelSummarizationTemperature { get; init; }</w:t>
      </w:r>
    </w:p>
    <w:p w14:paraId="0344A26C" w14:textId="77777777" w:rsidR="00CE4EC3" w:rsidRDefault="00CE4EC3" w:rsidP="00CE4EC3">
      <w:pPr>
        <w:pStyle w:val="af7"/>
      </w:pPr>
      <w:r>
        <w:t xml:space="preserve">    public float GptModelTemperature { get; init; }</w:t>
      </w:r>
    </w:p>
    <w:p w14:paraId="7B17A9AD" w14:textId="77777777" w:rsidR="00CE4EC3" w:rsidRDefault="00CE4EC3" w:rsidP="00CE4EC3">
      <w:pPr>
        <w:pStyle w:val="af7"/>
      </w:pPr>
      <w:r>
        <w:t>}</w:t>
      </w:r>
    </w:p>
    <w:p w14:paraId="55D544A4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Constants.cs:</w:t>
      </w:r>
    </w:p>
    <w:p w14:paraId="71B71C9E" w14:textId="77777777" w:rsidR="00CE4EC3" w:rsidRDefault="00CE4EC3" w:rsidP="00CE4EC3">
      <w:pPr>
        <w:pStyle w:val="af7"/>
      </w:pPr>
      <w:r>
        <w:t>namespace BookManager.Application.Common;</w:t>
      </w:r>
    </w:p>
    <w:p w14:paraId="18D1DFD3" w14:textId="77777777" w:rsidR="00CE4EC3" w:rsidRDefault="00CE4EC3" w:rsidP="00CE4EC3">
      <w:pPr>
        <w:pStyle w:val="af7"/>
      </w:pPr>
    </w:p>
    <w:p w14:paraId="46845008" w14:textId="77777777" w:rsidR="00CE4EC3" w:rsidRDefault="00CE4EC3" w:rsidP="00CE4EC3">
      <w:pPr>
        <w:pStyle w:val="af7"/>
      </w:pPr>
      <w:r>
        <w:t>public static class Constants</w:t>
      </w:r>
    </w:p>
    <w:p w14:paraId="5CFF2D74" w14:textId="77777777" w:rsidR="00CE4EC3" w:rsidRDefault="00CE4EC3" w:rsidP="00CE4EC3">
      <w:pPr>
        <w:pStyle w:val="af7"/>
      </w:pPr>
      <w:r>
        <w:t>{</w:t>
      </w:r>
    </w:p>
    <w:p w14:paraId="447FA038" w14:textId="77777777" w:rsidR="00CE4EC3" w:rsidRDefault="00CE4EC3" w:rsidP="00CE4EC3">
      <w:pPr>
        <w:pStyle w:val="af7"/>
      </w:pPr>
      <w:r>
        <w:t xml:space="preserve">    public static class Default</w:t>
      </w:r>
    </w:p>
    <w:p w14:paraId="6F325F74" w14:textId="77777777" w:rsidR="00CE4EC3" w:rsidRDefault="00CE4EC3" w:rsidP="00CE4EC3">
      <w:pPr>
        <w:pStyle w:val="af7"/>
      </w:pPr>
      <w:r>
        <w:t xml:space="preserve">    {</w:t>
      </w:r>
    </w:p>
    <w:p w14:paraId="7A84E08B" w14:textId="77777777" w:rsidR="00CE4EC3" w:rsidRDefault="00CE4EC3" w:rsidP="00CE4EC3">
      <w:pPr>
        <w:pStyle w:val="af7"/>
      </w:pPr>
      <w:r>
        <w:t xml:space="preserve">        public const string DirectoryPath = "./";</w:t>
      </w:r>
    </w:p>
    <w:p w14:paraId="56A73AFE" w14:textId="77777777" w:rsidR="00CE4EC3" w:rsidRDefault="00CE4EC3" w:rsidP="00CE4EC3">
      <w:pPr>
        <w:pStyle w:val="af7"/>
      </w:pPr>
    </w:p>
    <w:p w14:paraId="688EFDE9" w14:textId="77777777" w:rsidR="00CE4EC3" w:rsidRDefault="00CE4EC3" w:rsidP="00CE4EC3">
      <w:pPr>
        <w:pStyle w:val="af7"/>
      </w:pPr>
      <w:r>
        <w:t xml:space="preserve">        public const int IndexingQueueCapacity = 2;</w:t>
      </w:r>
    </w:p>
    <w:p w14:paraId="50AFB31A" w14:textId="77777777" w:rsidR="00CE4EC3" w:rsidRDefault="00CE4EC3" w:rsidP="00CE4EC3">
      <w:pPr>
        <w:pStyle w:val="af7"/>
      </w:pPr>
    </w:p>
    <w:p w14:paraId="7F76D604" w14:textId="77777777" w:rsidR="00CE4EC3" w:rsidRDefault="00CE4EC3" w:rsidP="00CE4EC3">
      <w:pPr>
        <w:pStyle w:val="af7"/>
      </w:pPr>
      <w:r>
        <w:t xml:space="preserve">        // 256 MiB in Bytes</w:t>
      </w:r>
    </w:p>
    <w:p w14:paraId="0CFD5509" w14:textId="77777777" w:rsidR="00CE4EC3" w:rsidRDefault="00CE4EC3" w:rsidP="00CE4EC3">
      <w:pPr>
        <w:pStyle w:val="af7"/>
      </w:pPr>
      <w:r>
        <w:t xml:space="preserve">        public const long MaxFileSize = 268_435_456L;</w:t>
      </w:r>
    </w:p>
    <w:p w14:paraId="6DB3FE3A" w14:textId="77777777" w:rsidR="00CE4EC3" w:rsidRDefault="00CE4EC3" w:rsidP="00CE4EC3">
      <w:pPr>
        <w:pStyle w:val="af7"/>
      </w:pPr>
    </w:p>
    <w:p w14:paraId="2D2CED9C" w14:textId="77777777" w:rsidR="00CE4EC3" w:rsidRDefault="00CE4EC3" w:rsidP="00CE4EC3">
      <w:pPr>
        <w:pStyle w:val="af7"/>
      </w:pPr>
      <w:r>
        <w:t xml:space="preserve">        // JWT options</w:t>
      </w:r>
    </w:p>
    <w:p w14:paraId="2FA43AF0" w14:textId="77777777" w:rsidR="00CE4EC3" w:rsidRDefault="00CE4EC3" w:rsidP="00CE4EC3">
      <w:pPr>
        <w:pStyle w:val="af7"/>
      </w:pPr>
      <w:r>
        <w:t xml:space="preserve">        public const string Issuer = "https://localhost:7013";</w:t>
      </w:r>
    </w:p>
    <w:p w14:paraId="4A75C4AE" w14:textId="77777777" w:rsidR="00CE4EC3" w:rsidRDefault="00CE4EC3" w:rsidP="00CE4EC3">
      <w:pPr>
        <w:pStyle w:val="af7"/>
      </w:pPr>
      <w:r>
        <w:t xml:space="preserve">        public const string Audience = "http://localhost:4200";</w:t>
      </w:r>
    </w:p>
    <w:p w14:paraId="23072998" w14:textId="77777777" w:rsidR="00CE4EC3" w:rsidRDefault="00CE4EC3" w:rsidP="00CE4EC3">
      <w:pPr>
        <w:pStyle w:val="af7"/>
      </w:pPr>
      <w:r>
        <w:t xml:space="preserve">        public const uint AccessTokenLifetimeInMinutes = 5;</w:t>
      </w:r>
    </w:p>
    <w:p w14:paraId="64D372A6" w14:textId="77777777" w:rsidR="00CE4EC3" w:rsidRDefault="00CE4EC3" w:rsidP="00CE4EC3">
      <w:pPr>
        <w:pStyle w:val="af7"/>
      </w:pPr>
      <w:r>
        <w:t xml:space="preserve">        public const uint RefreshTokenLifetimeInMinutes = 60;</w:t>
      </w:r>
    </w:p>
    <w:p w14:paraId="1EE2409E" w14:textId="77777777" w:rsidR="00CE4EC3" w:rsidRDefault="00CE4EC3" w:rsidP="00CE4EC3">
      <w:pPr>
        <w:pStyle w:val="af7"/>
      </w:pPr>
    </w:p>
    <w:p w14:paraId="68D5BFF8" w14:textId="77777777" w:rsidR="00CE4EC3" w:rsidRDefault="00CE4EC3" w:rsidP="00CE4EC3">
      <w:pPr>
        <w:pStyle w:val="af7"/>
      </w:pPr>
      <w:r>
        <w:t xml:space="preserve">        public static class Dictionary</w:t>
      </w:r>
    </w:p>
    <w:p w14:paraId="6B326D60" w14:textId="77777777" w:rsidR="00CE4EC3" w:rsidRDefault="00CE4EC3" w:rsidP="00CE4EC3">
      <w:pPr>
        <w:pStyle w:val="af7"/>
      </w:pPr>
      <w:r>
        <w:t xml:space="preserve">        {</w:t>
      </w:r>
    </w:p>
    <w:p w14:paraId="089AE561" w14:textId="77777777" w:rsidR="00CE4EC3" w:rsidRDefault="00CE4EC3" w:rsidP="00CE4EC3">
      <w:pPr>
        <w:pStyle w:val="af7"/>
      </w:pPr>
      <w:r>
        <w:t xml:space="preserve">            public const string RapidApiHost = "wordsapiv1.p.rapidapi.com";</w:t>
      </w:r>
    </w:p>
    <w:p w14:paraId="395E6420" w14:textId="77777777" w:rsidR="00CE4EC3" w:rsidRDefault="00CE4EC3" w:rsidP="00CE4EC3">
      <w:pPr>
        <w:pStyle w:val="af7"/>
      </w:pPr>
      <w:r>
        <w:t xml:space="preserve">            public const string BaseUrl = "https://wordsapiv1.p.rapidapi.com";</w:t>
      </w:r>
    </w:p>
    <w:p w14:paraId="7533E7B4" w14:textId="77777777" w:rsidR="00CE4EC3" w:rsidRDefault="00CE4EC3" w:rsidP="00CE4EC3">
      <w:pPr>
        <w:pStyle w:val="af7"/>
      </w:pPr>
      <w:r>
        <w:t xml:space="preserve">            public const string DefinitionUrl = "/words/incredible/definitions";</w:t>
      </w:r>
    </w:p>
    <w:p w14:paraId="634CDA8D" w14:textId="77777777" w:rsidR="00CE4EC3" w:rsidRDefault="00CE4EC3" w:rsidP="00CE4EC3">
      <w:pPr>
        <w:pStyle w:val="af7"/>
      </w:pPr>
      <w:r>
        <w:t xml:space="preserve">            public const string InfoUrl = "/words";</w:t>
      </w:r>
    </w:p>
    <w:p w14:paraId="16693E4C" w14:textId="77777777" w:rsidR="00CE4EC3" w:rsidRDefault="00CE4EC3" w:rsidP="00CE4EC3">
      <w:pPr>
        <w:pStyle w:val="af7"/>
      </w:pPr>
      <w:r>
        <w:t xml:space="preserve">        }</w:t>
      </w:r>
    </w:p>
    <w:p w14:paraId="5E87B2BD" w14:textId="77777777" w:rsidR="00CE4EC3" w:rsidRDefault="00CE4EC3" w:rsidP="00CE4EC3">
      <w:pPr>
        <w:pStyle w:val="af7"/>
      </w:pPr>
      <w:r>
        <w:t xml:space="preserve">    }</w:t>
      </w:r>
    </w:p>
    <w:p w14:paraId="16E0E14B" w14:textId="77777777" w:rsidR="00CE4EC3" w:rsidRDefault="00CE4EC3" w:rsidP="00CE4EC3">
      <w:pPr>
        <w:pStyle w:val="af7"/>
      </w:pPr>
    </w:p>
    <w:p w14:paraId="4C2FAB8C" w14:textId="77777777" w:rsidR="00CE4EC3" w:rsidRDefault="00CE4EC3" w:rsidP="00CE4EC3">
      <w:pPr>
        <w:pStyle w:val="af7"/>
      </w:pPr>
      <w:r>
        <w:t xml:space="preserve">    public const string RefreshTokenCookieKey = "refresh_token";</w:t>
      </w:r>
    </w:p>
    <w:p w14:paraId="5BD507A1" w14:textId="77777777" w:rsidR="00CE4EC3" w:rsidRDefault="00CE4EC3" w:rsidP="00CE4EC3">
      <w:pPr>
        <w:pStyle w:val="af7"/>
      </w:pPr>
    </w:p>
    <w:p w14:paraId="1692894D" w14:textId="77777777" w:rsidR="00CE4EC3" w:rsidRDefault="00CE4EC3" w:rsidP="00CE4EC3">
      <w:pPr>
        <w:pStyle w:val="af7"/>
      </w:pPr>
      <w:r>
        <w:t xml:space="preserve">    public const int ThumbnailPreviewWidth = 600;</w:t>
      </w:r>
    </w:p>
    <w:p w14:paraId="0EAA1256" w14:textId="77777777" w:rsidR="00CE4EC3" w:rsidRDefault="00CE4EC3" w:rsidP="00CE4EC3">
      <w:pPr>
        <w:pStyle w:val="af7"/>
      </w:pPr>
      <w:r>
        <w:t xml:space="preserve">    public const int ThumbnailPreviewHeight = 800;</w:t>
      </w:r>
    </w:p>
    <w:p w14:paraId="2D8E2C09" w14:textId="77777777" w:rsidR="00CE4EC3" w:rsidRDefault="00CE4EC3" w:rsidP="00CE4EC3">
      <w:pPr>
        <w:pStyle w:val="af7"/>
      </w:pPr>
      <w:r>
        <w:t>}</w:t>
      </w:r>
    </w:p>
    <w:p w14:paraId="423C10FD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AuthenticationRequestDto.cs:</w:t>
      </w:r>
    </w:p>
    <w:p w14:paraId="15648AD6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4D2EEDD0" w14:textId="77777777" w:rsidR="00CE4EC3" w:rsidRDefault="00CE4EC3" w:rsidP="00CE4EC3">
      <w:pPr>
        <w:pStyle w:val="af7"/>
      </w:pPr>
    </w:p>
    <w:p w14:paraId="1C6615A3" w14:textId="77777777" w:rsidR="00CE4EC3" w:rsidRDefault="00CE4EC3" w:rsidP="00CE4EC3">
      <w:pPr>
        <w:pStyle w:val="af7"/>
      </w:pPr>
      <w:r>
        <w:t>namespace BookManager.Application.Common.DTOs;</w:t>
      </w:r>
    </w:p>
    <w:p w14:paraId="1358D639" w14:textId="77777777" w:rsidR="00CE4EC3" w:rsidRDefault="00CE4EC3" w:rsidP="00CE4EC3">
      <w:pPr>
        <w:pStyle w:val="af7"/>
      </w:pPr>
    </w:p>
    <w:p w14:paraId="521F1189" w14:textId="77777777" w:rsidR="00CE4EC3" w:rsidRDefault="00CE4EC3" w:rsidP="00CE4EC3">
      <w:pPr>
        <w:pStyle w:val="af7"/>
      </w:pPr>
      <w:r>
        <w:t>[TranspilationSource]</w:t>
      </w:r>
    </w:p>
    <w:p w14:paraId="0CF0A3E4" w14:textId="77777777" w:rsidR="00CE4EC3" w:rsidRDefault="00CE4EC3" w:rsidP="00CE4EC3">
      <w:pPr>
        <w:pStyle w:val="af7"/>
      </w:pPr>
      <w:r>
        <w:t>public record AuthenticationRequestDto(string Name, string PinCode);</w:t>
      </w:r>
    </w:p>
    <w:p w14:paraId="06CC239E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AuthenticationResponseDto.cs:</w:t>
      </w:r>
    </w:p>
    <w:p w14:paraId="607F2A4E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System.Text.Json.Serialization;</w:t>
      </w:r>
    </w:p>
    <w:p w14:paraId="0986DE3C" w14:textId="77777777" w:rsidR="00CE4EC3" w:rsidRDefault="00CE4EC3" w:rsidP="00CE4EC3">
      <w:pPr>
        <w:pStyle w:val="af7"/>
      </w:pPr>
      <w:r>
        <w:t>using Tapper;</w:t>
      </w:r>
    </w:p>
    <w:p w14:paraId="16086CDB" w14:textId="77777777" w:rsidR="00CE4EC3" w:rsidRDefault="00CE4EC3" w:rsidP="00CE4EC3">
      <w:pPr>
        <w:pStyle w:val="af7"/>
      </w:pPr>
    </w:p>
    <w:p w14:paraId="5C44C4DB" w14:textId="77777777" w:rsidR="00CE4EC3" w:rsidRDefault="00CE4EC3" w:rsidP="00CE4EC3">
      <w:pPr>
        <w:pStyle w:val="af7"/>
      </w:pPr>
      <w:r>
        <w:t>namespace BookManager.Application.Common.DTOs;</w:t>
      </w:r>
    </w:p>
    <w:p w14:paraId="5540E158" w14:textId="77777777" w:rsidR="00CE4EC3" w:rsidRDefault="00CE4EC3" w:rsidP="00CE4EC3">
      <w:pPr>
        <w:pStyle w:val="af7"/>
      </w:pPr>
    </w:p>
    <w:p w14:paraId="3511DA5D" w14:textId="77777777" w:rsidR="00CE4EC3" w:rsidRDefault="00CE4EC3" w:rsidP="00CE4EC3">
      <w:pPr>
        <w:pStyle w:val="af7"/>
      </w:pPr>
      <w:r>
        <w:t>[TranspilationSource]</w:t>
      </w:r>
    </w:p>
    <w:p w14:paraId="08F3031F" w14:textId="77777777" w:rsidR="00CE4EC3" w:rsidRDefault="00CE4EC3" w:rsidP="00CE4EC3">
      <w:pPr>
        <w:pStyle w:val="af7"/>
      </w:pPr>
      <w:r>
        <w:t>public class AuthenticationResponseDto</w:t>
      </w:r>
    </w:p>
    <w:p w14:paraId="6DCB6DDD" w14:textId="77777777" w:rsidR="00CE4EC3" w:rsidRDefault="00CE4EC3" w:rsidP="00CE4EC3">
      <w:pPr>
        <w:pStyle w:val="af7"/>
      </w:pPr>
      <w:r>
        <w:t>{</w:t>
      </w:r>
    </w:p>
    <w:p w14:paraId="30429A91" w14:textId="77777777" w:rsidR="00CE4EC3" w:rsidRDefault="00CE4EC3" w:rsidP="00CE4EC3">
      <w:pPr>
        <w:pStyle w:val="af7"/>
      </w:pPr>
      <w:r>
        <w:t xml:space="preserve">    public AuthenticationStatus Status { get; set; } = AuthenticationStatus.Success;</w:t>
      </w:r>
    </w:p>
    <w:p w14:paraId="06307A15" w14:textId="77777777" w:rsidR="00CE4EC3" w:rsidRDefault="00CE4EC3" w:rsidP="00CE4EC3">
      <w:pPr>
        <w:pStyle w:val="af7"/>
      </w:pPr>
      <w:r>
        <w:t xml:space="preserve">    public string? AccessToken { get; set; }</w:t>
      </w:r>
    </w:p>
    <w:p w14:paraId="0CC81D19" w14:textId="77777777" w:rsidR="00CE4EC3" w:rsidRDefault="00CE4EC3" w:rsidP="00CE4EC3">
      <w:pPr>
        <w:pStyle w:val="af7"/>
      </w:pPr>
      <w:r>
        <w:t xml:space="preserve">    [JsonIgnore]</w:t>
      </w:r>
    </w:p>
    <w:p w14:paraId="7410F4A9" w14:textId="77777777" w:rsidR="00CE4EC3" w:rsidRDefault="00CE4EC3" w:rsidP="00CE4EC3">
      <w:pPr>
        <w:pStyle w:val="af7"/>
      </w:pPr>
      <w:r>
        <w:t xml:space="preserve">    public string? RefreshToken { get; set; }</w:t>
      </w:r>
    </w:p>
    <w:p w14:paraId="4986FA85" w14:textId="77777777" w:rsidR="00CE4EC3" w:rsidRDefault="00CE4EC3" w:rsidP="00CE4EC3">
      <w:pPr>
        <w:pStyle w:val="af7"/>
      </w:pPr>
      <w:r>
        <w:t>}</w:t>
      </w:r>
    </w:p>
    <w:p w14:paraId="5A45955C" w14:textId="77777777" w:rsidR="00CE4EC3" w:rsidRDefault="00CE4EC3" w:rsidP="00CE4EC3">
      <w:pPr>
        <w:pStyle w:val="af7"/>
      </w:pPr>
    </w:p>
    <w:p w14:paraId="3A7FCA7B" w14:textId="77777777" w:rsidR="00CE4EC3" w:rsidRDefault="00CE4EC3" w:rsidP="00CE4EC3">
      <w:pPr>
        <w:pStyle w:val="af7"/>
      </w:pPr>
      <w:r>
        <w:t>[TranspilationSource]</w:t>
      </w:r>
    </w:p>
    <w:p w14:paraId="5387A547" w14:textId="77777777" w:rsidR="00CE4EC3" w:rsidRDefault="00CE4EC3" w:rsidP="00CE4EC3">
      <w:pPr>
        <w:pStyle w:val="af7"/>
      </w:pPr>
      <w:r>
        <w:t>public enum AuthenticationStatus</w:t>
      </w:r>
    </w:p>
    <w:p w14:paraId="15DC7168" w14:textId="77777777" w:rsidR="00CE4EC3" w:rsidRDefault="00CE4EC3" w:rsidP="00CE4EC3">
      <w:pPr>
        <w:pStyle w:val="af7"/>
      </w:pPr>
      <w:r>
        <w:t>{</w:t>
      </w:r>
    </w:p>
    <w:p w14:paraId="44F769BD" w14:textId="77777777" w:rsidR="00CE4EC3" w:rsidRDefault="00CE4EC3" w:rsidP="00CE4EC3">
      <w:pPr>
        <w:pStyle w:val="af7"/>
      </w:pPr>
      <w:r>
        <w:t xml:space="preserve">    Failed,</w:t>
      </w:r>
    </w:p>
    <w:p w14:paraId="62A05206" w14:textId="77777777" w:rsidR="00CE4EC3" w:rsidRDefault="00CE4EC3" w:rsidP="00CE4EC3">
      <w:pPr>
        <w:pStyle w:val="af7"/>
      </w:pPr>
      <w:r>
        <w:t xml:space="preserve">    Success</w:t>
      </w:r>
    </w:p>
    <w:p w14:paraId="3B778C44" w14:textId="77777777" w:rsidR="00CE4EC3" w:rsidRDefault="00CE4EC3" w:rsidP="00CE4EC3">
      <w:pPr>
        <w:pStyle w:val="af7"/>
      </w:pPr>
      <w:r>
        <w:t>}</w:t>
      </w:r>
    </w:p>
    <w:p w14:paraId="744CEF9B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BookCollectionDTOs.cs:</w:t>
      </w:r>
    </w:p>
    <w:p w14:paraId="46910485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44673BDB" w14:textId="77777777" w:rsidR="00CE4EC3" w:rsidRDefault="00CE4EC3" w:rsidP="00CE4EC3">
      <w:pPr>
        <w:pStyle w:val="af7"/>
      </w:pPr>
    </w:p>
    <w:p w14:paraId="47701CB8" w14:textId="77777777" w:rsidR="00CE4EC3" w:rsidRDefault="00CE4EC3" w:rsidP="00CE4EC3">
      <w:pPr>
        <w:pStyle w:val="af7"/>
      </w:pPr>
      <w:r>
        <w:t>namespace BookManager.Application.Common.DTOs;</w:t>
      </w:r>
    </w:p>
    <w:p w14:paraId="330AA8B8" w14:textId="77777777" w:rsidR="00CE4EC3" w:rsidRDefault="00CE4EC3" w:rsidP="00CE4EC3">
      <w:pPr>
        <w:pStyle w:val="af7"/>
      </w:pPr>
    </w:p>
    <w:p w14:paraId="3AF76792" w14:textId="77777777" w:rsidR="00CE4EC3" w:rsidRDefault="00CE4EC3" w:rsidP="00CE4EC3">
      <w:pPr>
        <w:pStyle w:val="af7"/>
      </w:pPr>
      <w:r>
        <w:t>[TranspilationSource]</w:t>
      </w:r>
    </w:p>
    <w:p w14:paraId="404D25E1" w14:textId="77777777" w:rsidR="00CE4EC3" w:rsidRDefault="00CE4EC3" w:rsidP="00CE4EC3">
      <w:pPr>
        <w:pStyle w:val="af7"/>
      </w:pPr>
      <w:r>
        <w:t>public sealed record BookCollectionDto</w:t>
      </w:r>
    </w:p>
    <w:p w14:paraId="6AB2FA68" w14:textId="77777777" w:rsidR="00CE4EC3" w:rsidRDefault="00CE4EC3" w:rsidP="00CE4EC3">
      <w:pPr>
        <w:pStyle w:val="af7"/>
      </w:pPr>
      <w:r>
        <w:t>{</w:t>
      </w:r>
    </w:p>
    <w:p w14:paraId="6F3D6788" w14:textId="77777777" w:rsidR="00CE4EC3" w:rsidRDefault="00CE4EC3" w:rsidP="00CE4EC3">
      <w:pPr>
        <w:pStyle w:val="af7"/>
      </w:pPr>
      <w:r>
        <w:t xml:space="preserve">    public Guid Id { get; init; }</w:t>
      </w:r>
    </w:p>
    <w:p w14:paraId="21B9C0FF" w14:textId="77777777" w:rsidR="00CE4EC3" w:rsidRDefault="00CE4EC3" w:rsidP="00CE4EC3">
      <w:pPr>
        <w:pStyle w:val="af7"/>
      </w:pPr>
      <w:r>
        <w:t xml:space="preserve">    public required string Name { get; init; }</w:t>
      </w:r>
    </w:p>
    <w:p w14:paraId="6E2DC263" w14:textId="77777777" w:rsidR="00CE4EC3" w:rsidRDefault="00CE4EC3" w:rsidP="00CE4EC3">
      <w:pPr>
        <w:pStyle w:val="af7"/>
      </w:pPr>
      <w:r>
        <w:t xml:space="preserve">    public ICollection&lt;BookDto&gt;? Books { get; init; } = null!;</w:t>
      </w:r>
    </w:p>
    <w:p w14:paraId="6C87424E" w14:textId="77777777" w:rsidR="00CE4EC3" w:rsidRDefault="00CE4EC3" w:rsidP="00CE4EC3">
      <w:pPr>
        <w:pStyle w:val="af7"/>
      </w:pPr>
    </w:p>
    <w:p w14:paraId="1C078B5F" w14:textId="77777777" w:rsidR="00CE4EC3" w:rsidRDefault="00CE4EC3" w:rsidP="00CE4EC3">
      <w:pPr>
        <w:pStyle w:val="af7"/>
      </w:pPr>
      <w:r>
        <w:t xml:space="preserve">    public BookCollection ToEntity()</w:t>
      </w:r>
    </w:p>
    <w:p w14:paraId="687A77AD" w14:textId="77777777" w:rsidR="00CE4EC3" w:rsidRDefault="00CE4EC3" w:rsidP="00CE4EC3">
      <w:pPr>
        <w:pStyle w:val="af7"/>
      </w:pPr>
      <w:r>
        <w:t xml:space="preserve">    {</w:t>
      </w:r>
    </w:p>
    <w:p w14:paraId="3D4E2295" w14:textId="77777777" w:rsidR="00CE4EC3" w:rsidRDefault="00CE4EC3" w:rsidP="00CE4EC3">
      <w:pPr>
        <w:pStyle w:val="af7"/>
      </w:pPr>
      <w:r>
        <w:t xml:space="preserve">        var entity = new BookCollection</w:t>
      </w:r>
    </w:p>
    <w:p w14:paraId="799175D5" w14:textId="77777777" w:rsidR="00CE4EC3" w:rsidRDefault="00CE4EC3" w:rsidP="00CE4EC3">
      <w:pPr>
        <w:pStyle w:val="af7"/>
      </w:pPr>
      <w:r>
        <w:t xml:space="preserve">        {</w:t>
      </w:r>
    </w:p>
    <w:p w14:paraId="5C626610" w14:textId="77777777" w:rsidR="00CE4EC3" w:rsidRDefault="00CE4EC3" w:rsidP="00CE4EC3">
      <w:pPr>
        <w:pStyle w:val="af7"/>
      </w:pPr>
      <w:r>
        <w:t xml:space="preserve">            Id = Id,</w:t>
      </w:r>
    </w:p>
    <w:p w14:paraId="45F24D0D" w14:textId="77777777" w:rsidR="00CE4EC3" w:rsidRDefault="00CE4EC3" w:rsidP="00CE4EC3">
      <w:pPr>
        <w:pStyle w:val="af7"/>
      </w:pPr>
      <w:r>
        <w:t xml:space="preserve">            Name = Name</w:t>
      </w:r>
    </w:p>
    <w:p w14:paraId="7B82D25F" w14:textId="77777777" w:rsidR="00CE4EC3" w:rsidRDefault="00CE4EC3" w:rsidP="00CE4EC3">
      <w:pPr>
        <w:pStyle w:val="af7"/>
      </w:pPr>
      <w:r>
        <w:t xml:space="preserve">        };</w:t>
      </w:r>
    </w:p>
    <w:p w14:paraId="64CD80DE" w14:textId="77777777" w:rsidR="00CE4EC3" w:rsidRDefault="00CE4EC3" w:rsidP="00CE4EC3">
      <w:pPr>
        <w:pStyle w:val="af7"/>
      </w:pPr>
      <w:r>
        <w:t xml:space="preserve">        if (Books is { Count: &gt; 0 })</w:t>
      </w:r>
    </w:p>
    <w:p w14:paraId="3AD5B651" w14:textId="77777777" w:rsidR="00CE4EC3" w:rsidRDefault="00CE4EC3" w:rsidP="00CE4EC3">
      <w:pPr>
        <w:pStyle w:val="af7"/>
      </w:pPr>
      <w:r>
        <w:t xml:space="preserve">        {</w:t>
      </w:r>
    </w:p>
    <w:p w14:paraId="33C009F5" w14:textId="77777777" w:rsidR="00CE4EC3" w:rsidRDefault="00CE4EC3" w:rsidP="00CE4EC3">
      <w:pPr>
        <w:pStyle w:val="af7"/>
      </w:pPr>
      <w:r>
        <w:t xml:space="preserve">            entity.Books = Books.Select(d =&gt; d.ToEntity()).ToList();</w:t>
      </w:r>
    </w:p>
    <w:p w14:paraId="694ACF3F" w14:textId="77777777" w:rsidR="00CE4EC3" w:rsidRDefault="00CE4EC3" w:rsidP="00CE4EC3">
      <w:pPr>
        <w:pStyle w:val="af7"/>
      </w:pPr>
      <w:r>
        <w:t xml:space="preserve">        }</w:t>
      </w:r>
    </w:p>
    <w:p w14:paraId="75FD9C85" w14:textId="77777777" w:rsidR="00CE4EC3" w:rsidRDefault="00CE4EC3" w:rsidP="00CE4EC3">
      <w:pPr>
        <w:pStyle w:val="af7"/>
      </w:pPr>
      <w:r>
        <w:t xml:space="preserve">        return entity;</w:t>
      </w:r>
    </w:p>
    <w:p w14:paraId="1D6A8517" w14:textId="77777777" w:rsidR="00CE4EC3" w:rsidRDefault="00CE4EC3" w:rsidP="00CE4EC3">
      <w:pPr>
        <w:pStyle w:val="af7"/>
      </w:pPr>
      <w:r>
        <w:t xml:space="preserve">    }</w:t>
      </w:r>
    </w:p>
    <w:p w14:paraId="1A80970E" w14:textId="77777777" w:rsidR="00CE4EC3" w:rsidRDefault="00CE4EC3" w:rsidP="00CE4EC3">
      <w:pPr>
        <w:pStyle w:val="af7"/>
      </w:pPr>
      <w:r>
        <w:t>}</w:t>
      </w:r>
    </w:p>
    <w:p w14:paraId="522FA371" w14:textId="77777777" w:rsidR="00CE4EC3" w:rsidRDefault="00CE4EC3" w:rsidP="00CE4EC3">
      <w:pPr>
        <w:pStyle w:val="af7"/>
      </w:pPr>
    </w:p>
    <w:p w14:paraId="089DF81A" w14:textId="77777777" w:rsidR="00CE4EC3" w:rsidRDefault="00CE4EC3" w:rsidP="00CE4EC3">
      <w:pPr>
        <w:pStyle w:val="af7"/>
      </w:pPr>
      <w:r>
        <w:t>[TranspilationSource]</w:t>
      </w:r>
    </w:p>
    <w:p w14:paraId="2F43ACF4" w14:textId="77777777" w:rsidR="00CE4EC3" w:rsidRDefault="00CE4EC3" w:rsidP="00CE4EC3">
      <w:pPr>
        <w:pStyle w:val="af7"/>
      </w:pPr>
      <w:r>
        <w:t>public sealed record BookCollectionModRequest(string Name, ICollection&lt;BookDto&gt;? Books);</w:t>
      </w:r>
    </w:p>
    <w:p w14:paraId="524EC642" w14:textId="77777777" w:rsidR="00CE4EC3" w:rsidRDefault="00CE4EC3" w:rsidP="00CE4EC3">
      <w:pPr>
        <w:pStyle w:val="af7"/>
      </w:pPr>
    </w:p>
    <w:p w14:paraId="3318C5F7" w14:textId="77777777" w:rsidR="00CE4EC3" w:rsidRDefault="00CE4EC3" w:rsidP="00CE4EC3">
      <w:pPr>
        <w:pStyle w:val="af7"/>
      </w:pPr>
      <w:r>
        <w:t>public static class BookCollectionExtensions</w:t>
      </w:r>
    </w:p>
    <w:p w14:paraId="586F7576" w14:textId="77777777" w:rsidR="00CE4EC3" w:rsidRDefault="00CE4EC3" w:rsidP="00CE4EC3">
      <w:pPr>
        <w:pStyle w:val="af7"/>
      </w:pPr>
      <w:r>
        <w:t>{</w:t>
      </w:r>
    </w:p>
    <w:p w14:paraId="46FA1CD0" w14:textId="77777777" w:rsidR="00CE4EC3" w:rsidRDefault="00CE4EC3" w:rsidP="00CE4EC3">
      <w:pPr>
        <w:pStyle w:val="af7"/>
      </w:pPr>
      <w:r>
        <w:t xml:space="preserve">    public static BookCollectionDto ToDto(this BookCollection bookCollection)</w:t>
      </w:r>
    </w:p>
    <w:p w14:paraId="04303574" w14:textId="77777777" w:rsidR="00CE4EC3" w:rsidRDefault="00CE4EC3" w:rsidP="00CE4EC3">
      <w:pPr>
        <w:pStyle w:val="af7"/>
      </w:pPr>
      <w:r>
        <w:t xml:space="preserve">    {</w:t>
      </w:r>
    </w:p>
    <w:p w14:paraId="487F471B" w14:textId="77777777" w:rsidR="00CE4EC3" w:rsidRDefault="00CE4EC3" w:rsidP="00CE4EC3">
      <w:pPr>
        <w:pStyle w:val="af7"/>
      </w:pPr>
      <w:r>
        <w:t xml:space="preserve">        return new BookCollectionDto</w:t>
      </w:r>
    </w:p>
    <w:p w14:paraId="55D7B7D7" w14:textId="77777777" w:rsidR="00CE4EC3" w:rsidRDefault="00CE4EC3" w:rsidP="00CE4EC3">
      <w:pPr>
        <w:pStyle w:val="af7"/>
      </w:pPr>
      <w:r>
        <w:t xml:space="preserve">        {</w:t>
      </w:r>
    </w:p>
    <w:p w14:paraId="4FB49590" w14:textId="77777777" w:rsidR="00CE4EC3" w:rsidRDefault="00CE4EC3" w:rsidP="00CE4EC3">
      <w:pPr>
        <w:pStyle w:val="af7"/>
      </w:pPr>
      <w:r>
        <w:t xml:space="preserve">            Id = bookCollection.Id,</w:t>
      </w:r>
    </w:p>
    <w:p w14:paraId="5DDA82B6" w14:textId="77777777" w:rsidR="00CE4EC3" w:rsidRDefault="00CE4EC3" w:rsidP="00CE4EC3">
      <w:pPr>
        <w:pStyle w:val="af7"/>
      </w:pPr>
      <w:r>
        <w:t xml:space="preserve">            Name = bookCollection.Name,</w:t>
      </w:r>
    </w:p>
    <w:p w14:paraId="22D5724F" w14:textId="77777777" w:rsidR="00CE4EC3" w:rsidRDefault="00CE4EC3" w:rsidP="00CE4EC3">
      <w:pPr>
        <w:pStyle w:val="af7"/>
      </w:pPr>
      <w:r>
        <w:t xml:space="preserve">            Books = bookCollection.Books.Select(b =&gt; b.ToDto()).ToList()</w:t>
      </w:r>
    </w:p>
    <w:p w14:paraId="718F13A4" w14:textId="77777777" w:rsidR="00CE4EC3" w:rsidRDefault="00CE4EC3" w:rsidP="00CE4EC3">
      <w:pPr>
        <w:pStyle w:val="af7"/>
      </w:pPr>
      <w:r>
        <w:t xml:space="preserve">        };</w:t>
      </w:r>
    </w:p>
    <w:p w14:paraId="18F17DB5" w14:textId="77777777" w:rsidR="00CE4EC3" w:rsidRDefault="00CE4EC3" w:rsidP="00CE4EC3">
      <w:pPr>
        <w:pStyle w:val="af7"/>
      </w:pPr>
      <w:r>
        <w:t xml:space="preserve">    }</w:t>
      </w:r>
    </w:p>
    <w:p w14:paraId="03703770" w14:textId="77777777" w:rsidR="00CE4EC3" w:rsidRDefault="00CE4EC3" w:rsidP="00CE4EC3">
      <w:pPr>
        <w:pStyle w:val="af7"/>
      </w:pPr>
      <w:r>
        <w:t>}</w:t>
      </w:r>
    </w:p>
    <w:p w14:paraId="030B7D63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BookDetailsUpdateDto.cs:</w:t>
      </w:r>
    </w:p>
    <w:p w14:paraId="6AD5ED31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2BF973C8" w14:textId="77777777" w:rsidR="00CE4EC3" w:rsidRDefault="00CE4EC3" w:rsidP="00CE4EC3">
      <w:pPr>
        <w:pStyle w:val="af7"/>
      </w:pPr>
    </w:p>
    <w:p w14:paraId="1BDB7755" w14:textId="77777777" w:rsidR="00CE4EC3" w:rsidRDefault="00CE4EC3" w:rsidP="00CE4EC3">
      <w:pPr>
        <w:pStyle w:val="af7"/>
      </w:pPr>
      <w:r>
        <w:t>namespace BookManager.Application.Common.DTOs;</w:t>
      </w:r>
    </w:p>
    <w:p w14:paraId="4D7DA9C8" w14:textId="77777777" w:rsidR="00CE4EC3" w:rsidRDefault="00CE4EC3" w:rsidP="00CE4EC3">
      <w:pPr>
        <w:pStyle w:val="af7"/>
      </w:pPr>
    </w:p>
    <w:p w14:paraId="68E73672" w14:textId="77777777" w:rsidR="00CE4EC3" w:rsidRDefault="00CE4EC3" w:rsidP="00CE4EC3">
      <w:pPr>
        <w:pStyle w:val="af7"/>
      </w:pPr>
      <w:r>
        <w:t>[TranspilationSource]</w:t>
      </w:r>
    </w:p>
    <w:p w14:paraId="0920969F" w14:textId="77777777" w:rsidR="00CE4EC3" w:rsidRDefault="00CE4EC3" w:rsidP="00CE4EC3">
      <w:pPr>
        <w:pStyle w:val="af7"/>
      </w:pPr>
      <w:r>
        <w:t>public record BookDetailsUpdateDto(</w:t>
      </w:r>
    </w:p>
    <w:p w14:paraId="423F181F" w14:textId="77777777" w:rsidR="00CE4EC3" w:rsidRDefault="00CE4EC3" w:rsidP="00CE4EC3">
      <w:pPr>
        <w:pStyle w:val="af7"/>
      </w:pPr>
      <w:r>
        <w:t xml:space="preserve">    string? Title,</w:t>
      </w:r>
    </w:p>
    <w:p w14:paraId="098D263F" w14:textId="77777777" w:rsidR="00CE4EC3" w:rsidRDefault="00CE4EC3" w:rsidP="00CE4EC3">
      <w:pPr>
        <w:pStyle w:val="af7"/>
      </w:pPr>
      <w:r>
        <w:t xml:space="preserve">    string? Description,</w:t>
      </w:r>
    </w:p>
    <w:p w14:paraId="0700EF38" w14:textId="77777777" w:rsidR="00CE4EC3" w:rsidRDefault="00CE4EC3" w:rsidP="00CE4EC3">
      <w:pPr>
        <w:pStyle w:val="af7"/>
      </w:pPr>
      <w:r>
        <w:t xml:space="preserve">    string? Isbn,</w:t>
      </w:r>
    </w:p>
    <w:p w14:paraId="49E5F0E3" w14:textId="77777777" w:rsidR="00CE4EC3" w:rsidRDefault="00CE4EC3" w:rsidP="00CE4EC3">
      <w:pPr>
        <w:pStyle w:val="af7"/>
      </w:pPr>
      <w:r>
        <w:t xml:space="preserve">    string? PublisherName,</w:t>
      </w:r>
    </w:p>
    <w:p w14:paraId="1557217D" w14:textId="77777777" w:rsidR="00CE4EC3" w:rsidRDefault="00CE4EC3" w:rsidP="00CE4EC3">
      <w:pPr>
        <w:pStyle w:val="af7"/>
      </w:pPr>
      <w:r>
        <w:t xml:space="preserve">    IEnumerable&lt;string&gt;? Authors,</w:t>
      </w:r>
    </w:p>
    <w:p w14:paraId="4AAC76E6" w14:textId="77777777" w:rsidR="00CE4EC3" w:rsidRDefault="00CE4EC3" w:rsidP="00CE4EC3">
      <w:pPr>
        <w:pStyle w:val="af7"/>
      </w:pPr>
      <w:r>
        <w:t xml:space="preserve">    IEnumerable&lt;string&gt;? Tags</w:t>
      </w:r>
    </w:p>
    <w:p w14:paraId="555A4220" w14:textId="77777777" w:rsidR="00CE4EC3" w:rsidRDefault="00CE4EC3" w:rsidP="00CE4EC3">
      <w:pPr>
        <w:pStyle w:val="af7"/>
      </w:pPr>
      <w:r>
        <w:t>);</w:t>
      </w:r>
    </w:p>
    <w:p w14:paraId="02A7A709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BookDto.cs:</w:t>
      </w:r>
    </w:p>
    <w:p w14:paraId="74BFBCD6" w14:textId="77777777" w:rsidR="00CE4EC3" w:rsidRDefault="00CE4EC3" w:rsidP="00CE4EC3">
      <w:pPr>
        <w:pStyle w:val="af7"/>
      </w:pPr>
      <w:r>
        <w:t>using System.Net.Mime;</w:t>
      </w:r>
    </w:p>
    <w:p w14:paraId="7ABC6343" w14:textId="77777777" w:rsidR="00CE4EC3" w:rsidRDefault="00CE4EC3" w:rsidP="00CE4EC3">
      <w:pPr>
        <w:pStyle w:val="af7"/>
      </w:pPr>
      <w:r>
        <w:t>using BookManager.Domain.Enums;</w:t>
      </w:r>
    </w:p>
    <w:p w14:paraId="28390C7C" w14:textId="77777777" w:rsidR="00CE4EC3" w:rsidRDefault="00CE4EC3" w:rsidP="00CE4EC3">
      <w:pPr>
        <w:pStyle w:val="af7"/>
      </w:pPr>
      <w:r>
        <w:t>using Tapper;</w:t>
      </w:r>
    </w:p>
    <w:p w14:paraId="2FA0B05D" w14:textId="77777777" w:rsidR="00CE4EC3" w:rsidRDefault="00CE4EC3" w:rsidP="00CE4EC3">
      <w:pPr>
        <w:pStyle w:val="af7"/>
      </w:pPr>
    </w:p>
    <w:p w14:paraId="429AA5EB" w14:textId="77777777" w:rsidR="00CE4EC3" w:rsidRDefault="00CE4EC3" w:rsidP="00CE4EC3">
      <w:pPr>
        <w:pStyle w:val="af7"/>
      </w:pPr>
      <w:r>
        <w:t>namespace BookManager.Application.Common.DTOs;</w:t>
      </w:r>
    </w:p>
    <w:p w14:paraId="41DC02CF" w14:textId="77777777" w:rsidR="00CE4EC3" w:rsidRDefault="00CE4EC3" w:rsidP="00CE4EC3">
      <w:pPr>
        <w:pStyle w:val="af7"/>
      </w:pPr>
    </w:p>
    <w:p w14:paraId="3064A241" w14:textId="77777777" w:rsidR="00CE4EC3" w:rsidRDefault="00CE4EC3" w:rsidP="00CE4EC3">
      <w:pPr>
        <w:pStyle w:val="af7"/>
      </w:pPr>
      <w:r>
        <w:t>[TranspilationSource]</w:t>
      </w:r>
    </w:p>
    <w:p w14:paraId="1FB17666" w14:textId="77777777" w:rsidR="00CE4EC3" w:rsidRDefault="00CE4EC3" w:rsidP="00CE4EC3">
      <w:pPr>
        <w:pStyle w:val="af7"/>
      </w:pPr>
      <w:r>
        <w:t>public sealed record BookDto</w:t>
      </w:r>
    </w:p>
    <w:p w14:paraId="7617F846" w14:textId="77777777" w:rsidR="00CE4EC3" w:rsidRDefault="00CE4EC3" w:rsidP="00CE4EC3">
      <w:pPr>
        <w:pStyle w:val="af7"/>
      </w:pPr>
      <w:r>
        <w:t>{</w:t>
      </w:r>
    </w:p>
    <w:p w14:paraId="109C91BD" w14:textId="77777777" w:rsidR="00CE4EC3" w:rsidRDefault="00CE4EC3" w:rsidP="00CE4EC3">
      <w:pPr>
        <w:pStyle w:val="af7"/>
      </w:pPr>
      <w:r>
        <w:t xml:space="preserve">    public required Details DocumentDetails { get; init; }</w:t>
      </w:r>
    </w:p>
    <w:p w14:paraId="618FC052" w14:textId="77777777" w:rsidR="00CE4EC3" w:rsidRDefault="00CE4EC3" w:rsidP="00CE4EC3">
      <w:pPr>
        <w:pStyle w:val="af7"/>
      </w:pPr>
    </w:p>
    <w:p w14:paraId="62D200A0" w14:textId="77777777" w:rsidR="00CE4EC3" w:rsidRDefault="00CE4EC3" w:rsidP="00CE4EC3">
      <w:pPr>
        <w:pStyle w:val="af7"/>
      </w:pPr>
      <w:r>
        <w:t xml:space="preserve">    public required BookFileMetadata FileMetadata { get; init; }</w:t>
      </w:r>
    </w:p>
    <w:p w14:paraId="2D6ED71D" w14:textId="77777777" w:rsidR="00CE4EC3" w:rsidRDefault="00CE4EC3" w:rsidP="00CE4EC3">
      <w:pPr>
        <w:pStyle w:val="af7"/>
      </w:pPr>
    </w:p>
    <w:p w14:paraId="103F36F9" w14:textId="77777777" w:rsidR="00CE4EC3" w:rsidRDefault="00CE4EC3" w:rsidP="00CE4EC3">
      <w:pPr>
        <w:pStyle w:val="af7"/>
      </w:pPr>
      <w:r>
        <w:t xml:space="preserve">    public UserStats? Stats { get; init; }</w:t>
      </w:r>
    </w:p>
    <w:p w14:paraId="642CB437" w14:textId="77777777" w:rsidR="00CE4EC3" w:rsidRDefault="00CE4EC3" w:rsidP="00CE4EC3">
      <w:pPr>
        <w:pStyle w:val="af7"/>
      </w:pPr>
    </w:p>
    <w:p w14:paraId="220A7FF1" w14:textId="77777777" w:rsidR="00CE4EC3" w:rsidRDefault="00CE4EC3" w:rsidP="00CE4EC3">
      <w:pPr>
        <w:pStyle w:val="af7"/>
      </w:pPr>
      <w:r>
        <w:t xml:space="preserve">    public Book ToEntity()</w:t>
      </w:r>
    </w:p>
    <w:p w14:paraId="07DB11DA" w14:textId="77777777" w:rsidR="00CE4EC3" w:rsidRDefault="00CE4EC3" w:rsidP="00CE4EC3">
      <w:pPr>
        <w:pStyle w:val="af7"/>
      </w:pPr>
      <w:r>
        <w:t xml:space="preserve">    {</w:t>
      </w:r>
    </w:p>
    <w:p w14:paraId="7A488EBD" w14:textId="77777777" w:rsidR="00CE4EC3" w:rsidRDefault="00CE4EC3" w:rsidP="00CE4EC3">
      <w:pPr>
        <w:pStyle w:val="af7"/>
      </w:pPr>
      <w:r>
        <w:t xml:space="preserve">        return new Book</w:t>
      </w:r>
    </w:p>
    <w:p w14:paraId="4C98F1DA" w14:textId="77777777" w:rsidR="00CE4EC3" w:rsidRDefault="00CE4EC3" w:rsidP="00CE4EC3">
      <w:pPr>
        <w:pStyle w:val="af7"/>
      </w:pPr>
      <w:r>
        <w:lastRenderedPageBreak/>
        <w:t xml:space="preserve">        {</w:t>
      </w:r>
    </w:p>
    <w:p w14:paraId="22832884" w14:textId="77777777" w:rsidR="00CE4EC3" w:rsidRDefault="00CE4EC3" w:rsidP="00CE4EC3">
      <w:pPr>
        <w:pStyle w:val="af7"/>
      </w:pPr>
      <w:r>
        <w:t xml:space="preserve">            Id = DocumentDetails.Id,</w:t>
      </w:r>
    </w:p>
    <w:p w14:paraId="1CB60E25" w14:textId="77777777" w:rsidR="00CE4EC3" w:rsidRDefault="00CE4EC3" w:rsidP="00CE4EC3">
      <w:pPr>
        <w:pStyle w:val="af7"/>
      </w:pPr>
      <w:r>
        <w:t xml:space="preserve">            Description = DocumentDetails.Description,</w:t>
      </w:r>
    </w:p>
    <w:p w14:paraId="0F497224" w14:textId="77777777" w:rsidR="00CE4EC3" w:rsidRDefault="00CE4EC3" w:rsidP="00CE4EC3">
      <w:pPr>
        <w:pStyle w:val="af7"/>
      </w:pPr>
      <w:r>
        <w:t xml:space="preserve">            Isbn = DocumentDetails.Isbn,</w:t>
      </w:r>
    </w:p>
    <w:p w14:paraId="0FAC9A9C" w14:textId="77777777" w:rsidR="00CE4EC3" w:rsidRDefault="00CE4EC3" w:rsidP="00CE4EC3">
      <w:pPr>
        <w:pStyle w:val="af7"/>
      </w:pPr>
      <w:r>
        <w:t xml:space="preserve">            PublisherName = DocumentDetails.PublisherName,</w:t>
      </w:r>
    </w:p>
    <w:p w14:paraId="6BB409BE" w14:textId="77777777" w:rsidR="00CE4EC3" w:rsidRDefault="00CE4EC3" w:rsidP="00CE4EC3">
      <w:pPr>
        <w:pStyle w:val="af7"/>
      </w:pPr>
      <w:r>
        <w:t xml:space="preserve">            Title = DocumentDetails.Title,</w:t>
      </w:r>
    </w:p>
    <w:p w14:paraId="74E6AB44" w14:textId="77777777" w:rsidR="00CE4EC3" w:rsidRDefault="00CE4EC3" w:rsidP="00CE4EC3">
      <w:pPr>
        <w:pStyle w:val="af7"/>
      </w:pPr>
      <w:r>
        <w:t xml:space="preserve">            Filename = string.Empty,</w:t>
      </w:r>
    </w:p>
    <w:p w14:paraId="5045499C" w14:textId="77777777" w:rsidR="00CE4EC3" w:rsidRDefault="00CE4EC3" w:rsidP="00CE4EC3">
      <w:pPr>
        <w:pStyle w:val="af7"/>
      </w:pPr>
      <w:r>
        <w:t xml:space="preserve">            FileType = FileMetadata.Type,</w:t>
      </w:r>
    </w:p>
    <w:p w14:paraId="0D25D3E5" w14:textId="77777777" w:rsidR="00CE4EC3" w:rsidRDefault="00CE4EC3" w:rsidP="00CE4EC3">
      <w:pPr>
        <w:pStyle w:val="af7"/>
      </w:pPr>
      <w:r>
        <w:t xml:space="preserve">            FileSize = FileMetadata.Size,</w:t>
      </w:r>
    </w:p>
    <w:p w14:paraId="7F3EB315" w14:textId="77777777" w:rsidR="00CE4EC3" w:rsidRDefault="00CE4EC3" w:rsidP="00CE4EC3">
      <w:pPr>
        <w:pStyle w:val="af7"/>
      </w:pPr>
      <w:r>
        <w:t xml:space="preserve">            ThumbnailFilename = string.Empty,</w:t>
      </w:r>
    </w:p>
    <w:p w14:paraId="236923FE" w14:textId="77777777" w:rsidR="00CE4EC3" w:rsidRDefault="00CE4EC3" w:rsidP="00CE4EC3">
      <w:pPr>
        <w:pStyle w:val="af7"/>
      </w:pPr>
      <w:r>
        <w:t xml:space="preserve">            Authors = DocumentDetails.Authors,</w:t>
      </w:r>
    </w:p>
    <w:p w14:paraId="13968864" w14:textId="77777777" w:rsidR="00CE4EC3" w:rsidRDefault="00CE4EC3" w:rsidP="00CE4EC3">
      <w:pPr>
        <w:pStyle w:val="af7"/>
      </w:pPr>
      <w:r>
        <w:t xml:space="preserve">            Tags = DocumentDetails.Tags</w:t>
      </w:r>
    </w:p>
    <w:p w14:paraId="10FB11E3" w14:textId="77777777" w:rsidR="00CE4EC3" w:rsidRDefault="00CE4EC3" w:rsidP="00CE4EC3">
      <w:pPr>
        <w:pStyle w:val="af7"/>
      </w:pPr>
      <w:r>
        <w:t xml:space="preserve">        };</w:t>
      </w:r>
    </w:p>
    <w:p w14:paraId="0AE9F5BA" w14:textId="77777777" w:rsidR="00CE4EC3" w:rsidRDefault="00CE4EC3" w:rsidP="00CE4EC3">
      <w:pPr>
        <w:pStyle w:val="af7"/>
      </w:pPr>
      <w:r>
        <w:t xml:space="preserve">    }</w:t>
      </w:r>
    </w:p>
    <w:p w14:paraId="4C84A641" w14:textId="77777777" w:rsidR="00CE4EC3" w:rsidRDefault="00CE4EC3" w:rsidP="00CE4EC3">
      <w:pPr>
        <w:pStyle w:val="af7"/>
      </w:pPr>
    </w:p>
    <w:p w14:paraId="17EAE29C" w14:textId="77777777" w:rsidR="00CE4EC3" w:rsidRDefault="00CE4EC3" w:rsidP="00CE4EC3">
      <w:pPr>
        <w:pStyle w:val="af7"/>
      </w:pPr>
      <w:r>
        <w:t xml:space="preserve">    public string GetContentType()</w:t>
      </w:r>
    </w:p>
    <w:p w14:paraId="290429BB" w14:textId="77777777" w:rsidR="00CE4EC3" w:rsidRDefault="00CE4EC3" w:rsidP="00CE4EC3">
      <w:pPr>
        <w:pStyle w:val="af7"/>
      </w:pPr>
      <w:r>
        <w:t xml:space="preserve">    {</w:t>
      </w:r>
    </w:p>
    <w:p w14:paraId="1FC1A11C" w14:textId="77777777" w:rsidR="00CE4EC3" w:rsidRDefault="00CE4EC3" w:rsidP="00CE4EC3">
      <w:pPr>
        <w:pStyle w:val="af7"/>
      </w:pPr>
      <w:r>
        <w:t xml:space="preserve">        return FileMetadata.Type switch</w:t>
      </w:r>
    </w:p>
    <w:p w14:paraId="624E6F29" w14:textId="77777777" w:rsidR="00CE4EC3" w:rsidRDefault="00CE4EC3" w:rsidP="00CE4EC3">
      <w:pPr>
        <w:pStyle w:val="af7"/>
      </w:pPr>
      <w:r>
        <w:t xml:space="preserve">        {</w:t>
      </w:r>
    </w:p>
    <w:p w14:paraId="760B5660" w14:textId="77777777" w:rsidR="00CE4EC3" w:rsidRDefault="00CE4EC3" w:rsidP="00CE4EC3">
      <w:pPr>
        <w:pStyle w:val="af7"/>
      </w:pPr>
      <w:r>
        <w:t xml:space="preserve">            BookFileType.Pdf =&gt; MediaTypeNames.Application.Pdf,</w:t>
      </w:r>
    </w:p>
    <w:p w14:paraId="2BFDA2F4" w14:textId="77777777" w:rsidR="00CE4EC3" w:rsidRDefault="00CE4EC3" w:rsidP="00CE4EC3">
      <w:pPr>
        <w:pStyle w:val="af7"/>
      </w:pPr>
      <w:r>
        <w:t xml:space="preserve">            BookFileType.Epub =&gt; "application/epub+zip",</w:t>
      </w:r>
    </w:p>
    <w:p w14:paraId="3C612AB4" w14:textId="77777777" w:rsidR="00CE4EC3" w:rsidRDefault="00CE4EC3" w:rsidP="00CE4EC3">
      <w:pPr>
        <w:pStyle w:val="af7"/>
      </w:pPr>
      <w:r>
        <w:t xml:space="preserve">            _ =&gt; throw new ArgumentOutOfRangeException()</w:t>
      </w:r>
    </w:p>
    <w:p w14:paraId="76B020D7" w14:textId="77777777" w:rsidR="00CE4EC3" w:rsidRDefault="00CE4EC3" w:rsidP="00CE4EC3">
      <w:pPr>
        <w:pStyle w:val="af7"/>
      </w:pPr>
      <w:r>
        <w:t xml:space="preserve">        };</w:t>
      </w:r>
    </w:p>
    <w:p w14:paraId="5DE8D60F" w14:textId="77777777" w:rsidR="00CE4EC3" w:rsidRDefault="00CE4EC3" w:rsidP="00CE4EC3">
      <w:pPr>
        <w:pStyle w:val="af7"/>
      </w:pPr>
      <w:r>
        <w:t xml:space="preserve">    }</w:t>
      </w:r>
    </w:p>
    <w:p w14:paraId="4868E453" w14:textId="77777777" w:rsidR="00CE4EC3" w:rsidRDefault="00CE4EC3" w:rsidP="00CE4EC3">
      <w:pPr>
        <w:pStyle w:val="af7"/>
      </w:pPr>
    </w:p>
    <w:p w14:paraId="7B0C2D0C" w14:textId="77777777" w:rsidR="00CE4EC3" w:rsidRDefault="00CE4EC3" w:rsidP="00CE4EC3">
      <w:pPr>
        <w:pStyle w:val="af7"/>
      </w:pPr>
      <w:r>
        <w:t xml:space="preserve">    [TranspilationSource]</w:t>
      </w:r>
    </w:p>
    <w:p w14:paraId="1D2930F4" w14:textId="77777777" w:rsidR="00CE4EC3" w:rsidRDefault="00CE4EC3" w:rsidP="00CE4EC3">
      <w:pPr>
        <w:pStyle w:val="af7"/>
      </w:pPr>
      <w:r>
        <w:t xml:space="preserve">    public class Details</w:t>
      </w:r>
    </w:p>
    <w:p w14:paraId="5047C367" w14:textId="77777777" w:rsidR="00CE4EC3" w:rsidRDefault="00CE4EC3" w:rsidP="00CE4EC3">
      <w:pPr>
        <w:pStyle w:val="af7"/>
      </w:pPr>
      <w:r>
        <w:t xml:space="preserve">    {</w:t>
      </w:r>
    </w:p>
    <w:p w14:paraId="6C201A2F" w14:textId="77777777" w:rsidR="00CE4EC3" w:rsidRDefault="00CE4EC3" w:rsidP="00CE4EC3">
      <w:pPr>
        <w:pStyle w:val="af7"/>
      </w:pPr>
      <w:r>
        <w:t xml:space="preserve">        public Guid Id { get; init; }</w:t>
      </w:r>
    </w:p>
    <w:p w14:paraId="26998020" w14:textId="77777777" w:rsidR="00CE4EC3" w:rsidRDefault="00CE4EC3" w:rsidP="00CE4EC3">
      <w:pPr>
        <w:pStyle w:val="af7"/>
      </w:pPr>
      <w:r>
        <w:t xml:space="preserve">        public string? Title { get; set; }</w:t>
      </w:r>
    </w:p>
    <w:p w14:paraId="69D519A0" w14:textId="77777777" w:rsidR="00CE4EC3" w:rsidRDefault="00CE4EC3" w:rsidP="00CE4EC3">
      <w:pPr>
        <w:pStyle w:val="af7"/>
      </w:pPr>
      <w:r>
        <w:t xml:space="preserve">        public string? Isbn { get; set; }</w:t>
      </w:r>
    </w:p>
    <w:p w14:paraId="2F44EC56" w14:textId="77777777" w:rsidR="00CE4EC3" w:rsidRDefault="00CE4EC3" w:rsidP="00CE4EC3">
      <w:pPr>
        <w:pStyle w:val="af7"/>
      </w:pPr>
      <w:r>
        <w:t xml:space="preserve">        public string? Description { get; set; }</w:t>
      </w:r>
    </w:p>
    <w:p w14:paraId="022B7796" w14:textId="77777777" w:rsidR="00CE4EC3" w:rsidRDefault="00CE4EC3" w:rsidP="00CE4EC3">
      <w:pPr>
        <w:pStyle w:val="af7"/>
      </w:pPr>
      <w:r>
        <w:t xml:space="preserve">        public string? PublisherName { get; set; }</w:t>
      </w:r>
    </w:p>
    <w:p w14:paraId="58976EE3" w14:textId="77777777" w:rsidR="00CE4EC3" w:rsidRDefault="00CE4EC3" w:rsidP="00CE4EC3">
      <w:pPr>
        <w:pStyle w:val="af7"/>
      </w:pPr>
      <w:r>
        <w:t xml:space="preserve">        public string? ThumbnailUrl { get; set; }</w:t>
      </w:r>
    </w:p>
    <w:p w14:paraId="4485D98D" w14:textId="77777777" w:rsidR="00CE4EC3" w:rsidRDefault="00CE4EC3" w:rsidP="00CE4EC3">
      <w:pPr>
        <w:pStyle w:val="af7"/>
      </w:pPr>
      <w:r>
        <w:t xml:space="preserve">        public int? PageCount { get; set; }</w:t>
      </w:r>
    </w:p>
    <w:p w14:paraId="5DF7D3F5" w14:textId="77777777" w:rsidR="00CE4EC3" w:rsidRDefault="00CE4EC3" w:rsidP="00CE4EC3">
      <w:pPr>
        <w:pStyle w:val="af7"/>
      </w:pPr>
      <w:r>
        <w:t xml:space="preserve">        public string[]? Authors { get; set; }</w:t>
      </w:r>
    </w:p>
    <w:p w14:paraId="078B40C3" w14:textId="77777777" w:rsidR="00CE4EC3" w:rsidRDefault="00CE4EC3" w:rsidP="00CE4EC3">
      <w:pPr>
        <w:pStyle w:val="af7"/>
      </w:pPr>
      <w:r>
        <w:t xml:space="preserve">        public string[]? Tags { get; set; }</w:t>
      </w:r>
    </w:p>
    <w:p w14:paraId="04403BC1" w14:textId="77777777" w:rsidR="00CE4EC3" w:rsidRDefault="00CE4EC3" w:rsidP="00CE4EC3">
      <w:pPr>
        <w:pStyle w:val="af7"/>
      </w:pPr>
      <w:r>
        <w:t xml:space="preserve">    }</w:t>
      </w:r>
    </w:p>
    <w:p w14:paraId="2F411675" w14:textId="77777777" w:rsidR="00CE4EC3" w:rsidRDefault="00CE4EC3" w:rsidP="00CE4EC3">
      <w:pPr>
        <w:pStyle w:val="af7"/>
      </w:pPr>
    </w:p>
    <w:p w14:paraId="6F075AF2" w14:textId="77777777" w:rsidR="00CE4EC3" w:rsidRDefault="00CE4EC3" w:rsidP="00CE4EC3">
      <w:pPr>
        <w:pStyle w:val="af7"/>
      </w:pPr>
      <w:r>
        <w:t xml:space="preserve">    [TranspilationSource]</w:t>
      </w:r>
    </w:p>
    <w:p w14:paraId="0838EAF5" w14:textId="77777777" w:rsidR="00CE4EC3" w:rsidRDefault="00CE4EC3" w:rsidP="00CE4EC3">
      <w:pPr>
        <w:pStyle w:val="af7"/>
      </w:pPr>
      <w:r>
        <w:t xml:space="preserve">    public class UserStats</w:t>
      </w:r>
    </w:p>
    <w:p w14:paraId="0A9A61FE" w14:textId="77777777" w:rsidR="00CE4EC3" w:rsidRDefault="00CE4EC3" w:rsidP="00CE4EC3">
      <w:pPr>
        <w:pStyle w:val="af7"/>
      </w:pPr>
      <w:r>
        <w:t xml:space="preserve">    {</w:t>
      </w:r>
    </w:p>
    <w:p w14:paraId="5FAE0E76" w14:textId="77777777" w:rsidR="00CE4EC3" w:rsidRDefault="00CE4EC3" w:rsidP="00CE4EC3">
      <w:pPr>
        <w:pStyle w:val="af7"/>
      </w:pPr>
      <w:r>
        <w:t xml:space="preserve">        public long TotalReadingTime { get; set; }</w:t>
      </w:r>
    </w:p>
    <w:p w14:paraId="336D9FC2" w14:textId="77777777" w:rsidR="00CE4EC3" w:rsidRDefault="00CE4EC3" w:rsidP="00CE4EC3">
      <w:pPr>
        <w:pStyle w:val="af7"/>
      </w:pPr>
      <w:r>
        <w:t xml:space="preserve">        public DateTimeOffset? RecentAccessTime { get; set; }</w:t>
      </w:r>
    </w:p>
    <w:p w14:paraId="0F96959E" w14:textId="77777777" w:rsidR="00CE4EC3" w:rsidRDefault="00CE4EC3" w:rsidP="00CE4EC3">
      <w:pPr>
        <w:pStyle w:val="af7"/>
      </w:pPr>
      <w:r>
        <w:t xml:space="preserve">        public int? LastViewedPage { get; set; }</w:t>
      </w:r>
    </w:p>
    <w:p w14:paraId="1EF69475" w14:textId="77777777" w:rsidR="00CE4EC3" w:rsidRDefault="00CE4EC3" w:rsidP="00CE4EC3">
      <w:pPr>
        <w:pStyle w:val="af7"/>
      </w:pPr>
      <w:r>
        <w:t xml:space="preserve">    }</w:t>
      </w:r>
    </w:p>
    <w:p w14:paraId="74AA1FF9" w14:textId="77777777" w:rsidR="00CE4EC3" w:rsidRDefault="00CE4EC3" w:rsidP="00CE4EC3">
      <w:pPr>
        <w:pStyle w:val="af7"/>
      </w:pPr>
    </w:p>
    <w:p w14:paraId="3D997AA2" w14:textId="77777777" w:rsidR="00CE4EC3" w:rsidRDefault="00CE4EC3" w:rsidP="00CE4EC3">
      <w:pPr>
        <w:pStyle w:val="af7"/>
      </w:pPr>
      <w:r>
        <w:t xml:space="preserve">    [TranspilationSource]</w:t>
      </w:r>
    </w:p>
    <w:p w14:paraId="44027756" w14:textId="77777777" w:rsidR="00CE4EC3" w:rsidRDefault="00CE4EC3" w:rsidP="00CE4EC3">
      <w:pPr>
        <w:pStyle w:val="af7"/>
      </w:pPr>
      <w:r>
        <w:t xml:space="preserve">    public record BookFileMetadata</w:t>
      </w:r>
    </w:p>
    <w:p w14:paraId="2DA8F9F5" w14:textId="77777777" w:rsidR="00CE4EC3" w:rsidRDefault="00CE4EC3" w:rsidP="00CE4EC3">
      <w:pPr>
        <w:pStyle w:val="af7"/>
      </w:pPr>
      <w:r>
        <w:t xml:space="preserve">    {</w:t>
      </w:r>
    </w:p>
    <w:p w14:paraId="4689EC11" w14:textId="77777777" w:rsidR="00CE4EC3" w:rsidRDefault="00CE4EC3" w:rsidP="00CE4EC3">
      <w:pPr>
        <w:pStyle w:val="af7"/>
      </w:pPr>
      <w:r>
        <w:t xml:space="preserve">        public required BookFileType Type { get; init; }</w:t>
      </w:r>
    </w:p>
    <w:p w14:paraId="34322DA1" w14:textId="77777777" w:rsidR="00CE4EC3" w:rsidRDefault="00CE4EC3" w:rsidP="00CE4EC3">
      <w:pPr>
        <w:pStyle w:val="af7"/>
      </w:pPr>
    </w:p>
    <w:p w14:paraId="040D5115" w14:textId="77777777" w:rsidR="00CE4EC3" w:rsidRDefault="00CE4EC3" w:rsidP="00CE4EC3">
      <w:pPr>
        <w:pStyle w:val="af7"/>
      </w:pPr>
      <w:r>
        <w:t xml:space="preserve">        public required long Size { get; init; }</w:t>
      </w:r>
    </w:p>
    <w:p w14:paraId="0DEC5312" w14:textId="77777777" w:rsidR="00CE4EC3" w:rsidRDefault="00CE4EC3" w:rsidP="00CE4EC3">
      <w:pPr>
        <w:pStyle w:val="af7"/>
      </w:pPr>
      <w:r>
        <w:t xml:space="preserve">    }</w:t>
      </w:r>
    </w:p>
    <w:p w14:paraId="3E3B951C" w14:textId="77777777" w:rsidR="00CE4EC3" w:rsidRDefault="00CE4EC3" w:rsidP="00CE4EC3">
      <w:pPr>
        <w:pStyle w:val="af7"/>
      </w:pPr>
      <w:r>
        <w:t>}</w:t>
      </w:r>
    </w:p>
    <w:p w14:paraId="0ED41629" w14:textId="77777777" w:rsidR="00CE4EC3" w:rsidRDefault="00CE4EC3" w:rsidP="00CE4EC3">
      <w:pPr>
        <w:pStyle w:val="af7"/>
      </w:pPr>
    </w:p>
    <w:p w14:paraId="7962E534" w14:textId="77777777" w:rsidR="00CE4EC3" w:rsidRDefault="00CE4EC3" w:rsidP="00CE4EC3">
      <w:pPr>
        <w:pStyle w:val="af7"/>
      </w:pPr>
      <w:r>
        <w:t>public static class BookDocumentEntityExtensions</w:t>
      </w:r>
    </w:p>
    <w:p w14:paraId="61FFF293" w14:textId="77777777" w:rsidR="00CE4EC3" w:rsidRDefault="00CE4EC3" w:rsidP="00CE4EC3">
      <w:pPr>
        <w:pStyle w:val="af7"/>
      </w:pPr>
      <w:r>
        <w:t>{</w:t>
      </w:r>
    </w:p>
    <w:p w14:paraId="3309E6D1" w14:textId="77777777" w:rsidR="00CE4EC3" w:rsidRDefault="00CE4EC3" w:rsidP="00CE4EC3">
      <w:pPr>
        <w:pStyle w:val="af7"/>
      </w:pPr>
      <w:r>
        <w:t xml:space="preserve">    public static BookDto ToDto(this Book entity)</w:t>
      </w:r>
    </w:p>
    <w:p w14:paraId="1DE8AB9B" w14:textId="77777777" w:rsidR="00CE4EC3" w:rsidRDefault="00CE4EC3" w:rsidP="00CE4EC3">
      <w:pPr>
        <w:pStyle w:val="af7"/>
      </w:pPr>
      <w:r>
        <w:t xml:space="preserve">    {</w:t>
      </w:r>
    </w:p>
    <w:p w14:paraId="020C1E52" w14:textId="77777777" w:rsidR="00CE4EC3" w:rsidRDefault="00CE4EC3" w:rsidP="00CE4EC3">
      <w:pPr>
        <w:pStyle w:val="af7"/>
      </w:pPr>
      <w:r>
        <w:t xml:space="preserve">        var stats = entity.Stats.Any() ? entity.Stats.FirstOrDefault() : null;</w:t>
      </w:r>
    </w:p>
    <w:p w14:paraId="25F3EE6E" w14:textId="77777777" w:rsidR="00CE4EC3" w:rsidRDefault="00CE4EC3" w:rsidP="00CE4EC3">
      <w:pPr>
        <w:pStyle w:val="af7"/>
      </w:pPr>
      <w:r>
        <w:t xml:space="preserve">        return new BookDto</w:t>
      </w:r>
    </w:p>
    <w:p w14:paraId="1A0EC61C" w14:textId="77777777" w:rsidR="00CE4EC3" w:rsidRDefault="00CE4EC3" w:rsidP="00CE4EC3">
      <w:pPr>
        <w:pStyle w:val="af7"/>
      </w:pPr>
      <w:r>
        <w:t xml:space="preserve">        {</w:t>
      </w:r>
    </w:p>
    <w:p w14:paraId="43D2E9FA" w14:textId="77777777" w:rsidR="00CE4EC3" w:rsidRDefault="00CE4EC3" w:rsidP="00CE4EC3">
      <w:pPr>
        <w:pStyle w:val="af7"/>
      </w:pPr>
      <w:r>
        <w:t xml:space="preserve">            DocumentDetails = new BookDto.Details</w:t>
      </w:r>
    </w:p>
    <w:p w14:paraId="0D66F271" w14:textId="77777777" w:rsidR="00CE4EC3" w:rsidRDefault="00CE4EC3" w:rsidP="00CE4EC3">
      <w:pPr>
        <w:pStyle w:val="af7"/>
      </w:pPr>
      <w:r>
        <w:t xml:space="preserve">            {</w:t>
      </w:r>
    </w:p>
    <w:p w14:paraId="416F8BA1" w14:textId="77777777" w:rsidR="00CE4EC3" w:rsidRDefault="00CE4EC3" w:rsidP="00CE4EC3">
      <w:pPr>
        <w:pStyle w:val="af7"/>
      </w:pPr>
      <w:r>
        <w:t xml:space="preserve">                Id = entity.Id,</w:t>
      </w:r>
    </w:p>
    <w:p w14:paraId="6F4C6A44" w14:textId="77777777" w:rsidR="00CE4EC3" w:rsidRDefault="00CE4EC3" w:rsidP="00CE4EC3">
      <w:pPr>
        <w:pStyle w:val="af7"/>
      </w:pPr>
      <w:r>
        <w:t xml:space="preserve">                Description = entity.Description,</w:t>
      </w:r>
    </w:p>
    <w:p w14:paraId="6195972E" w14:textId="77777777" w:rsidR="00CE4EC3" w:rsidRDefault="00CE4EC3" w:rsidP="00CE4EC3">
      <w:pPr>
        <w:pStyle w:val="af7"/>
      </w:pPr>
      <w:r>
        <w:t xml:space="preserve">                Isbn = entity.Isbn,</w:t>
      </w:r>
    </w:p>
    <w:p w14:paraId="42D5AFE1" w14:textId="77777777" w:rsidR="00CE4EC3" w:rsidRDefault="00CE4EC3" w:rsidP="00CE4EC3">
      <w:pPr>
        <w:pStyle w:val="af7"/>
      </w:pPr>
      <w:r>
        <w:t xml:space="preserve">                PublisherName = entity.PublisherName,</w:t>
      </w:r>
    </w:p>
    <w:p w14:paraId="1AC9215C" w14:textId="77777777" w:rsidR="00CE4EC3" w:rsidRDefault="00CE4EC3" w:rsidP="00CE4EC3">
      <w:pPr>
        <w:pStyle w:val="af7"/>
      </w:pPr>
      <w:r>
        <w:t xml:space="preserve">                Title = entity.Title,</w:t>
      </w:r>
    </w:p>
    <w:p w14:paraId="31117900" w14:textId="77777777" w:rsidR="00CE4EC3" w:rsidRDefault="00CE4EC3" w:rsidP="00CE4EC3">
      <w:pPr>
        <w:pStyle w:val="af7"/>
      </w:pPr>
      <w:r>
        <w:t xml:space="preserve">                ThumbnailUrl = string.Empty,</w:t>
      </w:r>
    </w:p>
    <w:p w14:paraId="065BBFC8" w14:textId="77777777" w:rsidR="00CE4EC3" w:rsidRDefault="00CE4EC3" w:rsidP="00CE4EC3">
      <w:pPr>
        <w:pStyle w:val="af7"/>
      </w:pPr>
      <w:r>
        <w:t xml:space="preserve">                PageCount = entity.PageCount,</w:t>
      </w:r>
    </w:p>
    <w:p w14:paraId="08D919C7" w14:textId="77777777" w:rsidR="00CE4EC3" w:rsidRDefault="00CE4EC3" w:rsidP="00CE4EC3">
      <w:pPr>
        <w:pStyle w:val="af7"/>
      </w:pPr>
      <w:r>
        <w:t xml:space="preserve">                Authors = entity.Authors,</w:t>
      </w:r>
    </w:p>
    <w:p w14:paraId="0BBE8AAA" w14:textId="77777777" w:rsidR="00CE4EC3" w:rsidRDefault="00CE4EC3" w:rsidP="00CE4EC3">
      <w:pPr>
        <w:pStyle w:val="af7"/>
      </w:pPr>
      <w:r>
        <w:t xml:space="preserve">                Tags = entity.Tags,</w:t>
      </w:r>
    </w:p>
    <w:p w14:paraId="27DA450C" w14:textId="77777777" w:rsidR="00CE4EC3" w:rsidRDefault="00CE4EC3" w:rsidP="00CE4EC3">
      <w:pPr>
        <w:pStyle w:val="af7"/>
      </w:pPr>
      <w:r>
        <w:t xml:space="preserve">            },</w:t>
      </w:r>
    </w:p>
    <w:p w14:paraId="7B97940E" w14:textId="77777777" w:rsidR="00CE4EC3" w:rsidRDefault="00CE4EC3" w:rsidP="00CE4EC3">
      <w:pPr>
        <w:pStyle w:val="af7"/>
      </w:pPr>
      <w:r>
        <w:t xml:space="preserve">            FileMetadata = new BookDto.BookFileMetadata</w:t>
      </w:r>
    </w:p>
    <w:p w14:paraId="0117CDDB" w14:textId="77777777" w:rsidR="00CE4EC3" w:rsidRDefault="00CE4EC3" w:rsidP="00CE4EC3">
      <w:pPr>
        <w:pStyle w:val="af7"/>
      </w:pPr>
      <w:r>
        <w:t xml:space="preserve">            {</w:t>
      </w:r>
    </w:p>
    <w:p w14:paraId="09410C46" w14:textId="77777777" w:rsidR="00CE4EC3" w:rsidRDefault="00CE4EC3" w:rsidP="00CE4EC3">
      <w:pPr>
        <w:pStyle w:val="af7"/>
      </w:pPr>
      <w:r>
        <w:t xml:space="preserve">                Size = entity.FileSize,</w:t>
      </w:r>
    </w:p>
    <w:p w14:paraId="1F80985F" w14:textId="77777777" w:rsidR="00CE4EC3" w:rsidRDefault="00CE4EC3" w:rsidP="00CE4EC3">
      <w:pPr>
        <w:pStyle w:val="af7"/>
      </w:pPr>
      <w:r>
        <w:lastRenderedPageBreak/>
        <w:t xml:space="preserve">                Type = entity.FileType</w:t>
      </w:r>
    </w:p>
    <w:p w14:paraId="236249AB" w14:textId="77777777" w:rsidR="00CE4EC3" w:rsidRDefault="00CE4EC3" w:rsidP="00CE4EC3">
      <w:pPr>
        <w:pStyle w:val="af7"/>
      </w:pPr>
      <w:r>
        <w:t xml:space="preserve">            },</w:t>
      </w:r>
    </w:p>
    <w:p w14:paraId="0CB0FC74" w14:textId="77777777" w:rsidR="00CE4EC3" w:rsidRDefault="00CE4EC3" w:rsidP="00CE4EC3">
      <w:pPr>
        <w:pStyle w:val="af7"/>
      </w:pPr>
      <w:r>
        <w:t xml:space="preserve">            Stats = stats != null ? new BookDto.UserStats</w:t>
      </w:r>
    </w:p>
    <w:p w14:paraId="7CD1A95E" w14:textId="77777777" w:rsidR="00CE4EC3" w:rsidRDefault="00CE4EC3" w:rsidP="00CE4EC3">
      <w:pPr>
        <w:pStyle w:val="af7"/>
      </w:pPr>
      <w:r>
        <w:t xml:space="preserve">            {</w:t>
      </w:r>
    </w:p>
    <w:p w14:paraId="125B7EB0" w14:textId="77777777" w:rsidR="00CE4EC3" w:rsidRDefault="00CE4EC3" w:rsidP="00CE4EC3">
      <w:pPr>
        <w:pStyle w:val="af7"/>
      </w:pPr>
      <w:r>
        <w:t xml:space="preserve">                TotalReadingTime = stats.TotalReadingTime,</w:t>
      </w:r>
    </w:p>
    <w:p w14:paraId="5B17E7A6" w14:textId="77777777" w:rsidR="00CE4EC3" w:rsidRDefault="00CE4EC3" w:rsidP="00CE4EC3">
      <w:pPr>
        <w:pStyle w:val="af7"/>
      </w:pPr>
      <w:r>
        <w:t xml:space="preserve">                RecentAccessTime = stats.RecentAccess.ToDateTimeOffset(),</w:t>
      </w:r>
    </w:p>
    <w:p w14:paraId="3F1EB09C" w14:textId="77777777" w:rsidR="00CE4EC3" w:rsidRDefault="00CE4EC3" w:rsidP="00CE4EC3">
      <w:pPr>
        <w:pStyle w:val="af7"/>
      </w:pPr>
      <w:r>
        <w:t xml:space="preserve">                LastViewedPage = stats.LastViewedPage</w:t>
      </w:r>
    </w:p>
    <w:p w14:paraId="176A1A54" w14:textId="77777777" w:rsidR="00CE4EC3" w:rsidRDefault="00CE4EC3" w:rsidP="00CE4EC3">
      <w:pPr>
        <w:pStyle w:val="af7"/>
      </w:pPr>
      <w:r>
        <w:t xml:space="preserve">            } : null</w:t>
      </w:r>
    </w:p>
    <w:p w14:paraId="5C80D132" w14:textId="77777777" w:rsidR="00CE4EC3" w:rsidRDefault="00CE4EC3" w:rsidP="00CE4EC3">
      <w:pPr>
        <w:pStyle w:val="af7"/>
      </w:pPr>
      <w:r>
        <w:t xml:space="preserve">        };</w:t>
      </w:r>
    </w:p>
    <w:p w14:paraId="54E64C58" w14:textId="77777777" w:rsidR="00CE4EC3" w:rsidRDefault="00CE4EC3" w:rsidP="00CE4EC3">
      <w:pPr>
        <w:pStyle w:val="af7"/>
      </w:pPr>
      <w:r>
        <w:t xml:space="preserve">    }</w:t>
      </w:r>
    </w:p>
    <w:p w14:paraId="220BBC5D" w14:textId="77777777" w:rsidR="00CE4EC3" w:rsidRDefault="00CE4EC3" w:rsidP="00CE4EC3">
      <w:pPr>
        <w:pStyle w:val="af7"/>
      </w:pPr>
      <w:r>
        <w:t>}</w:t>
      </w:r>
    </w:p>
    <w:p w14:paraId="374600F2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BookMetadataDto.cs:</w:t>
      </w:r>
    </w:p>
    <w:p w14:paraId="139F107E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BookManager.Domain.Enums;</w:t>
      </w:r>
    </w:p>
    <w:p w14:paraId="58487DAD" w14:textId="77777777" w:rsidR="00CE4EC3" w:rsidRDefault="00CE4EC3" w:rsidP="00CE4EC3">
      <w:pPr>
        <w:pStyle w:val="af7"/>
      </w:pPr>
      <w:r>
        <w:t>using Tapper;</w:t>
      </w:r>
    </w:p>
    <w:p w14:paraId="700A2FC2" w14:textId="77777777" w:rsidR="00CE4EC3" w:rsidRDefault="00CE4EC3" w:rsidP="00CE4EC3">
      <w:pPr>
        <w:pStyle w:val="af7"/>
      </w:pPr>
    </w:p>
    <w:p w14:paraId="51D7247B" w14:textId="77777777" w:rsidR="00CE4EC3" w:rsidRDefault="00CE4EC3" w:rsidP="00CE4EC3">
      <w:pPr>
        <w:pStyle w:val="af7"/>
      </w:pPr>
      <w:r>
        <w:t>namespace BookManager.Application.Common.DTOs;</w:t>
      </w:r>
    </w:p>
    <w:p w14:paraId="459F5807" w14:textId="77777777" w:rsidR="00CE4EC3" w:rsidRDefault="00CE4EC3" w:rsidP="00CE4EC3">
      <w:pPr>
        <w:pStyle w:val="af7"/>
      </w:pPr>
    </w:p>
    <w:p w14:paraId="0D00DA1D" w14:textId="77777777" w:rsidR="00CE4EC3" w:rsidRDefault="00CE4EC3" w:rsidP="00CE4EC3">
      <w:pPr>
        <w:pStyle w:val="af7"/>
      </w:pPr>
      <w:r>
        <w:t>[TranspilationSource]</w:t>
      </w:r>
    </w:p>
    <w:p w14:paraId="74BC4EA4" w14:textId="77777777" w:rsidR="00CE4EC3" w:rsidRDefault="00CE4EC3" w:rsidP="00CE4EC3">
      <w:pPr>
        <w:pStyle w:val="af7"/>
      </w:pPr>
      <w:r>
        <w:t>public sealed record BookMetadataDto</w:t>
      </w:r>
    </w:p>
    <w:p w14:paraId="7721EE0C" w14:textId="77777777" w:rsidR="00CE4EC3" w:rsidRDefault="00CE4EC3" w:rsidP="00CE4EC3">
      <w:pPr>
        <w:pStyle w:val="af7"/>
      </w:pPr>
      <w:r>
        <w:t>{</w:t>
      </w:r>
    </w:p>
    <w:p w14:paraId="6BB647F4" w14:textId="77777777" w:rsidR="00CE4EC3" w:rsidRDefault="00CE4EC3" w:rsidP="00CE4EC3">
      <w:pPr>
        <w:pStyle w:val="af7"/>
      </w:pPr>
      <w:r>
        <w:t xml:space="preserve">    public required string Filename { get; init; }</w:t>
      </w:r>
    </w:p>
    <w:p w14:paraId="4AF356BF" w14:textId="77777777" w:rsidR="00CE4EC3" w:rsidRDefault="00CE4EC3" w:rsidP="00CE4EC3">
      <w:pPr>
        <w:pStyle w:val="af7"/>
      </w:pPr>
      <w:r>
        <w:t xml:space="preserve">    public required long FileSizeInBytes { get; init; }</w:t>
      </w:r>
    </w:p>
    <w:p w14:paraId="7453C802" w14:textId="77777777" w:rsidR="00CE4EC3" w:rsidRDefault="00CE4EC3" w:rsidP="00CE4EC3">
      <w:pPr>
        <w:pStyle w:val="af7"/>
      </w:pPr>
      <w:r>
        <w:t xml:space="preserve">    public required BookFileType FileType { get; init; }</w:t>
      </w:r>
    </w:p>
    <w:p w14:paraId="4D2CE0C6" w14:textId="77777777" w:rsidR="00CE4EC3" w:rsidRDefault="00CE4EC3" w:rsidP="00CE4EC3">
      <w:pPr>
        <w:pStyle w:val="af7"/>
      </w:pPr>
    </w:p>
    <w:p w14:paraId="4DB7E312" w14:textId="77777777" w:rsidR="00CE4EC3" w:rsidRDefault="00CE4EC3" w:rsidP="00CE4EC3">
      <w:pPr>
        <w:pStyle w:val="af7"/>
      </w:pPr>
      <w:r>
        <w:t xml:space="preserve">    public string? Title { get; init; }</w:t>
      </w:r>
    </w:p>
    <w:p w14:paraId="228F0CE5" w14:textId="77777777" w:rsidR="00CE4EC3" w:rsidRDefault="00CE4EC3" w:rsidP="00CE4EC3">
      <w:pPr>
        <w:pStyle w:val="af7"/>
      </w:pPr>
      <w:r>
        <w:t xml:space="preserve">    public string? Isbn { get; init; }</w:t>
      </w:r>
    </w:p>
    <w:p w14:paraId="64EE817C" w14:textId="77777777" w:rsidR="00CE4EC3" w:rsidRDefault="00CE4EC3" w:rsidP="00CE4EC3">
      <w:pPr>
        <w:pStyle w:val="af7"/>
      </w:pPr>
      <w:r>
        <w:t xml:space="preserve">    public string? Description { get; init; }</w:t>
      </w:r>
    </w:p>
    <w:p w14:paraId="2CEA5926" w14:textId="77777777" w:rsidR="00CE4EC3" w:rsidRDefault="00CE4EC3" w:rsidP="00CE4EC3">
      <w:pPr>
        <w:pStyle w:val="af7"/>
      </w:pPr>
      <w:r>
        <w:t xml:space="preserve">    public string? PublisherName { get; init; }</w:t>
      </w:r>
    </w:p>
    <w:p w14:paraId="356ADE3F" w14:textId="77777777" w:rsidR="00CE4EC3" w:rsidRDefault="00CE4EC3" w:rsidP="00CE4EC3">
      <w:pPr>
        <w:pStyle w:val="af7"/>
      </w:pPr>
      <w:r>
        <w:t xml:space="preserve">    public IEnumerable&lt;string&gt;? Authors { get; init; }</w:t>
      </w:r>
    </w:p>
    <w:p w14:paraId="5FDCEFC0" w14:textId="77777777" w:rsidR="00CE4EC3" w:rsidRDefault="00CE4EC3" w:rsidP="00CE4EC3">
      <w:pPr>
        <w:pStyle w:val="af7"/>
      </w:pPr>
      <w:r>
        <w:t xml:space="preserve">    public IEnumerable&lt;string&gt;? Tags { get; init; }</w:t>
      </w:r>
    </w:p>
    <w:p w14:paraId="39E682ED" w14:textId="77777777" w:rsidR="00CE4EC3" w:rsidRDefault="00CE4EC3" w:rsidP="00CE4EC3">
      <w:pPr>
        <w:pStyle w:val="af7"/>
      </w:pPr>
      <w:r>
        <w:t>}</w:t>
      </w:r>
    </w:p>
    <w:p w14:paraId="5B398055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BookTextDto.cs:</w:t>
      </w:r>
    </w:p>
    <w:p w14:paraId="47FD2C99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namespace BookManager.Application.Common.DTOs;</w:t>
      </w:r>
    </w:p>
    <w:p w14:paraId="56A4BCC0" w14:textId="77777777" w:rsidR="00CE4EC3" w:rsidRDefault="00CE4EC3" w:rsidP="00CE4EC3">
      <w:pPr>
        <w:pStyle w:val="af7"/>
      </w:pPr>
    </w:p>
    <w:p w14:paraId="08EA036B" w14:textId="77777777" w:rsidR="00CE4EC3" w:rsidRDefault="00CE4EC3" w:rsidP="00CE4EC3">
      <w:pPr>
        <w:pStyle w:val="af7"/>
      </w:pPr>
      <w:r>
        <w:t>public record BookTextDto</w:t>
      </w:r>
    </w:p>
    <w:p w14:paraId="1491E868" w14:textId="77777777" w:rsidR="00CE4EC3" w:rsidRDefault="00CE4EC3" w:rsidP="00CE4EC3">
      <w:pPr>
        <w:pStyle w:val="af7"/>
      </w:pPr>
      <w:r>
        <w:t>{</w:t>
      </w:r>
    </w:p>
    <w:p w14:paraId="3C8D8AAA" w14:textId="77777777" w:rsidR="00CE4EC3" w:rsidRDefault="00CE4EC3" w:rsidP="00CE4EC3">
      <w:pPr>
        <w:pStyle w:val="af7"/>
      </w:pPr>
      <w:r>
        <w:t xml:space="preserve">    public required Guid BookDocumentId { get; init; }</w:t>
      </w:r>
    </w:p>
    <w:p w14:paraId="1D0D6E08" w14:textId="77777777" w:rsidR="00CE4EC3" w:rsidRDefault="00CE4EC3" w:rsidP="00CE4EC3">
      <w:pPr>
        <w:pStyle w:val="af7"/>
      </w:pPr>
    </w:p>
    <w:p w14:paraId="2742ED51" w14:textId="77777777" w:rsidR="00CE4EC3" w:rsidRDefault="00CE4EC3" w:rsidP="00CE4EC3">
      <w:pPr>
        <w:pStyle w:val="af7"/>
      </w:pPr>
      <w:r>
        <w:t xml:space="preserve">    public required string Text { get; init; }</w:t>
      </w:r>
    </w:p>
    <w:p w14:paraId="4D97100C" w14:textId="77777777" w:rsidR="00CE4EC3" w:rsidRDefault="00CE4EC3" w:rsidP="00CE4EC3">
      <w:pPr>
        <w:pStyle w:val="af7"/>
      </w:pPr>
    </w:p>
    <w:p w14:paraId="374F6B1C" w14:textId="77777777" w:rsidR="00CE4EC3" w:rsidRDefault="00CE4EC3" w:rsidP="00CE4EC3">
      <w:pPr>
        <w:pStyle w:val="af7"/>
      </w:pPr>
      <w:r>
        <w:t xml:space="preserve">    public int? PageNumber { get; init; }</w:t>
      </w:r>
    </w:p>
    <w:p w14:paraId="7CCCE756" w14:textId="77777777" w:rsidR="00CE4EC3" w:rsidRDefault="00CE4EC3" w:rsidP="00CE4EC3">
      <w:pPr>
        <w:pStyle w:val="af7"/>
      </w:pPr>
      <w:r>
        <w:t>}</w:t>
      </w:r>
    </w:p>
    <w:p w14:paraId="5BD3CA19" w14:textId="77777777" w:rsidR="00CE4EC3" w:rsidRDefault="00CE4EC3" w:rsidP="00CE4EC3">
      <w:pPr>
        <w:pStyle w:val="af7"/>
      </w:pPr>
    </w:p>
    <w:p w14:paraId="66FD04A9" w14:textId="77777777" w:rsidR="00CE4EC3" w:rsidRDefault="00CE4EC3" w:rsidP="00CE4EC3">
      <w:pPr>
        <w:pStyle w:val="af7"/>
      </w:pPr>
      <w:r>
        <w:t>public static class BookDocumentTextEntityExtensions</w:t>
      </w:r>
    </w:p>
    <w:p w14:paraId="13A8B099" w14:textId="77777777" w:rsidR="00CE4EC3" w:rsidRDefault="00CE4EC3" w:rsidP="00CE4EC3">
      <w:pPr>
        <w:pStyle w:val="af7"/>
      </w:pPr>
      <w:r>
        <w:t>{</w:t>
      </w:r>
    </w:p>
    <w:p w14:paraId="498B91F5" w14:textId="77777777" w:rsidR="00CE4EC3" w:rsidRDefault="00CE4EC3" w:rsidP="00CE4EC3">
      <w:pPr>
        <w:pStyle w:val="af7"/>
      </w:pPr>
      <w:r>
        <w:t xml:space="preserve">    public static BookTextDto ToDto(this BookText entity)</w:t>
      </w:r>
    </w:p>
    <w:p w14:paraId="0A6B3C93" w14:textId="77777777" w:rsidR="00CE4EC3" w:rsidRDefault="00CE4EC3" w:rsidP="00CE4EC3">
      <w:pPr>
        <w:pStyle w:val="af7"/>
      </w:pPr>
      <w:r>
        <w:t xml:space="preserve">    {</w:t>
      </w:r>
    </w:p>
    <w:p w14:paraId="4EFF7B57" w14:textId="77777777" w:rsidR="00CE4EC3" w:rsidRDefault="00CE4EC3" w:rsidP="00CE4EC3">
      <w:pPr>
        <w:pStyle w:val="af7"/>
      </w:pPr>
      <w:r>
        <w:t xml:space="preserve">        return new BookTextDto</w:t>
      </w:r>
    </w:p>
    <w:p w14:paraId="3A2B8B54" w14:textId="77777777" w:rsidR="00CE4EC3" w:rsidRDefault="00CE4EC3" w:rsidP="00CE4EC3">
      <w:pPr>
        <w:pStyle w:val="af7"/>
      </w:pPr>
      <w:r>
        <w:t xml:space="preserve">        {</w:t>
      </w:r>
    </w:p>
    <w:p w14:paraId="338CDD5F" w14:textId="77777777" w:rsidR="00CE4EC3" w:rsidRDefault="00CE4EC3" w:rsidP="00CE4EC3">
      <w:pPr>
        <w:pStyle w:val="af7"/>
      </w:pPr>
      <w:r>
        <w:t xml:space="preserve">            BookDocumentId = entity.BookDocumentId,</w:t>
      </w:r>
    </w:p>
    <w:p w14:paraId="3E1566C5" w14:textId="77777777" w:rsidR="00CE4EC3" w:rsidRDefault="00CE4EC3" w:rsidP="00CE4EC3">
      <w:pPr>
        <w:pStyle w:val="af7"/>
      </w:pPr>
      <w:r>
        <w:t xml:space="preserve">            Text = entity.Text,</w:t>
      </w:r>
    </w:p>
    <w:p w14:paraId="56146490" w14:textId="77777777" w:rsidR="00CE4EC3" w:rsidRDefault="00CE4EC3" w:rsidP="00CE4EC3">
      <w:pPr>
        <w:pStyle w:val="af7"/>
      </w:pPr>
      <w:r>
        <w:t xml:space="preserve">            PageNumber = entity.PageNumber</w:t>
      </w:r>
    </w:p>
    <w:p w14:paraId="6762CFB6" w14:textId="77777777" w:rsidR="00CE4EC3" w:rsidRDefault="00CE4EC3" w:rsidP="00CE4EC3">
      <w:pPr>
        <w:pStyle w:val="af7"/>
      </w:pPr>
      <w:r>
        <w:t xml:space="preserve">        };</w:t>
      </w:r>
    </w:p>
    <w:p w14:paraId="54C76C6E" w14:textId="77777777" w:rsidR="00CE4EC3" w:rsidRDefault="00CE4EC3" w:rsidP="00CE4EC3">
      <w:pPr>
        <w:pStyle w:val="af7"/>
      </w:pPr>
      <w:r>
        <w:t xml:space="preserve">    }</w:t>
      </w:r>
    </w:p>
    <w:p w14:paraId="0197A6B6" w14:textId="77777777" w:rsidR="00CE4EC3" w:rsidRDefault="00CE4EC3" w:rsidP="00CE4EC3">
      <w:pPr>
        <w:pStyle w:val="af7"/>
      </w:pPr>
      <w:r>
        <w:t>}</w:t>
      </w:r>
    </w:p>
    <w:p w14:paraId="31E33310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DetectLanguageDto.cs:</w:t>
      </w:r>
    </w:p>
    <w:p w14:paraId="742AC753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282DB0AE" w14:textId="77777777" w:rsidR="00CE4EC3" w:rsidRDefault="00CE4EC3" w:rsidP="00CE4EC3">
      <w:pPr>
        <w:pStyle w:val="af7"/>
      </w:pPr>
    </w:p>
    <w:p w14:paraId="7BDFC645" w14:textId="77777777" w:rsidR="00CE4EC3" w:rsidRDefault="00CE4EC3" w:rsidP="00CE4EC3">
      <w:pPr>
        <w:pStyle w:val="af7"/>
      </w:pPr>
      <w:r>
        <w:t>namespace BookManager.Application.Common.DTOs;</w:t>
      </w:r>
    </w:p>
    <w:p w14:paraId="52C634B5" w14:textId="77777777" w:rsidR="00CE4EC3" w:rsidRDefault="00CE4EC3" w:rsidP="00CE4EC3">
      <w:pPr>
        <w:pStyle w:val="af7"/>
      </w:pPr>
    </w:p>
    <w:p w14:paraId="18E0F679" w14:textId="77777777" w:rsidR="00CE4EC3" w:rsidRDefault="00CE4EC3" w:rsidP="00CE4EC3">
      <w:pPr>
        <w:pStyle w:val="af7"/>
      </w:pPr>
      <w:r>
        <w:t>[TranspilationSource]</w:t>
      </w:r>
    </w:p>
    <w:p w14:paraId="095C36F5" w14:textId="77777777" w:rsidR="00CE4EC3" w:rsidRDefault="00CE4EC3" w:rsidP="00CE4EC3">
      <w:pPr>
        <w:pStyle w:val="af7"/>
      </w:pPr>
      <w:r>
        <w:t>public sealed record DetectLanguageRequestDto(string Text);</w:t>
      </w:r>
    </w:p>
    <w:p w14:paraId="31B514EB" w14:textId="77777777" w:rsidR="00CE4EC3" w:rsidRDefault="00CE4EC3" w:rsidP="00CE4EC3">
      <w:pPr>
        <w:pStyle w:val="af7"/>
      </w:pPr>
    </w:p>
    <w:p w14:paraId="0AF052E4" w14:textId="77777777" w:rsidR="00CE4EC3" w:rsidRDefault="00CE4EC3" w:rsidP="00CE4EC3">
      <w:pPr>
        <w:pStyle w:val="af7"/>
      </w:pPr>
      <w:r>
        <w:t>[TranspilationSource]</w:t>
      </w:r>
    </w:p>
    <w:p w14:paraId="40A8AE4C" w14:textId="77777777" w:rsidR="00CE4EC3" w:rsidRDefault="00CE4EC3" w:rsidP="00CE4EC3">
      <w:pPr>
        <w:pStyle w:val="af7"/>
      </w:pPr>
      <w:r>
        <w:t>public sealed record DetectLanguageResponseDto(string DetectedLanguageCode);</w:t>
      </w:r>
    </w:p>
    <w:p w14:paraId="22337FAA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FileChunkDto.cs:</w:t>
      </w:r>
    </w:p>
    <w:p w14:paraId="2CB55F5F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namespace BookManager.Application.Common.DTOs;</w:t>
      </w:r>
    </w:p>
    <w:p w14:paraId="45188558" w14:textId="77777777" w:rsidR="00CE4EC3" w:rsidRDefault="00CE4EC3" w:rsidP="00CE4EC3">
      <w:pPr>
        <w:pStyle w:val="af7"/>
      </w:pPr>
    </w:p>
    <w:p w14:paraId="58C065E5" w14:textId="77777777" w:rsidR="00CE4EC3" w:rsidRDefault="00CE4EC3" w:rsidP="00CE4EC3">
      <w:pPr>
        <w:pStyle w:val="af7"/>
      </w:pPr>
      <w:r>
        <w:t>public sealed record FileChunkDto</w:t>
      </w:r>
    </w:p>
    <w:p w14:paraId="6811F5BB" w14:textId="77777777" w:rsidR="00CE4EC3" w:rsidRDefault="00CE4EC3" w:rsidP="00CE4EC3">
      <w:pPr>
        <w:pStyle w:val="af7"/>
      </w:pPr>
      <w:r>
        <w:lastRenderedPageBreak/>
        <w:t>{</w:t>
      </w:r>
    </w:p>
    <w:p w14:paraId="140CE439" w14:textId="77777777" w:rsidR="00CE4EC3" w:rsidRDefault="00CE4EC3" w:rsidP="00CE4EC3">
      <w:pPr>
        <w:pStyle w:val="af7"/>
      </w:pPr>
      <w:r>
        <w:t xml:space="preserve">    public required string Hash { get; init; }</w:t>
      </w:r>
    </w:p>
    <w:p w14:paraId="4D9C17A7" w14:textId="77777777" w:rsidR="00CE4EC3" w:rsidRDefault="00CE4EC3" w:rsidP="00CE4EC3">
      <w:pPr>
        <w:pStyle w:val="af7"/>
      </w:pPr>
      <w:r>
        <w:t xml:space="preserve">    public required byte[] Data { get; init; }</w:t>
      </w:r>
    </w:p>
    <w:p w14:paraId="78443D4D" w14:textId="77777777" w:rsidR="00CE4EC3" w:rsidRDefault="00CE4EC3" w:rsidP="00CE4EC3">
      <w:pPr>
        <w:pStyle w:val="af7"/>
      </w:pPr>
      <w:r>
        <w:t>}</w:t>
      </w:r>
    </w:p>
    <w:p w14:paraId="6CF0B8CB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LanguageDto.cs:</w:t>
      </w:r>
    </w:p>
    <w:p w14:paraId="69EE2D78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715339D2" w14:textId="77777777" w:rsidR="00CE4EC3" w:rsidRDefault="00CE4EC3" w:rsidP="00CE4EC3">
      <w:pPr>
        <w:pStyle w:val="af7"/>
      </w:pPr>
    </w:p>
    <w:p w14:paraId="20DE1657" w14:textId="77777777" w:rsidR="00CE4EC3" w:rsidRDefault="00CE4EC3" w:rsidP="00CE4EC3">
      <w:pPr>
        <w:pStyle w:val="af7"/>
      </w:pPr>
      <w:r>
        <w:t>namespace BookManager.Application.Common.DTOs;</w:t>
      </w:r>
    </w:p>
    <w:p w14:paraId="030BD490" w14:textId="77777777" w:rsidR="00CE4EC3" w:rsidRDefault="00CE4EC3" w:rsidP="00CE4EC3">
      <w:pPr>
        <w:pStyle w:val="af7"/>
      </w:pPr>
    </w:p>
    <w:p w14:paraId="77E63A54" w14:textId="77777777" w:rsidR="00CE4EC3" w:rsidRDefault="00CE4EC3" w:rsidP="00CE4EC3">
      <w:pPr>
        <w:pStyle w:val="af7"/>
      </w:pPr>
      <w:r>
        <w:t>[TranspilationSource]</w:t>
      </w:r>
    </w:p>
    <w:p w14:paraId="56589430" w14:textId="77777777" w:rsidR="00CE4EC3" w:rsidRDefault="00CE4EC3" w:rsidP="00CE4EC3">
      <w:pPr>
        <w:pStyle w:val="af7"/>
      </w:pPr>
      <w:r>
        <w:t>public sealed record LanguageDto(string Code, string Name);</w:t>
      </w:r>
    </w:p>
    <w:p w14:paraId="1F39E6F5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LastViewedPageUpdateRequest.cs:</w:t>
      </w:r>
    </w:p>
    <w:p w14:paraId="0B5DFF9A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30236C12" w14:textId="77777777" w:rsidR="00CE4EC3" w:rsidRDefault="00CE4EC3" w:rsidP="00CE4EC3">
      <w:pPr>
        <w:pStyle w:val="af7"/>
      </w:pPr>
    </w:p>
    <w:p w14:paraId="59F5C00F" w14:textId="77777777" w:rsidR="00CE4EC3" w:rsidRDefault="00CE4EC3" w:rsidP="00CE4EC3">
      <w:pPr>
        <w:pStyle w:val="af7"/>
      </w:pPr>
      <w:r>
        <w:t>namespace BookManager.Application.Common.DTOs;</w:t>
      </w:r>
    </w:p>
    <w:p w14:paraId="43D5F144" w14:textId="77777777" w:rsidR="00CE4EC3" w:rsidRDefault="00CE4EC3" w:rsidP="00CE4EC3">
      <w:pPr>
        <w:pStyle w:val="af7"/>
      </w:pPr>
    </w:p>
    <w:p w14:paraId="0195942D" w14:textId="77777777" w:rsidR="00CE4EC3" w:rsidRDefault="00CE4EC3" w:rsidP="00CE4EC3">
      <w:pPr>
        <w:pStyle w:val="af7"/>
      </w:pPr>
      <w:r>
        <w:t>[TranspilationSource]</w:t>
      </w:r>
    </w:p>
    <w:p w14:paraId="626226FC" w14:textId="77777777" w:rsidR="00CE4EC3" w:rsidRDefault="00CE4EC3" w:rsidP="00CE4EC3">
      <w:pPr>
        <w:pStyle w:val="af7"/>
      </w:pPr>
      <w:r>
        <w:t>public record LastViewedPageUpdateRequest(int PageNumber);</w:t>
      </w:r>
    </w:p>
    <w:p w14:paraId="6A7E8AEE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MerriamWebsterDefDto.cs:</w:t>
      </w:r>
    </w:p>
    <w:p w14:paraId="13A4BBA8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System.Text.Json.Serialization;</w:t>
      </w:r>
    </w:p>
    <w:p w14:paraId="31BFE4CA" w14:textId="77777777" w:rsidR="00CE4EC3" w:rsidRDefault="00CE4EC3" w:rsidP="00CE4EC3">
      <w:pPr>
        <w:pStyle w:val="af7"/>
      </w:pPr>
    </w:p>
    <w:p w14:paraId="29B8DB2C" w14:textId="77777777" w:rsidR="00CE4EC3" w:rsidRDefault="00CE4EC3" w:rsidP="00CE4EC3">
      <w:pPr>
        <w:pStyle w:val="af7"/>
      </w:pPr>
      <w:r>
        <w:t>namespace BookManager.Application.Common.DTOs;</w:t>
      </w:r>
    </w:p>
    <w:p w14:paraId="33BCECE5" w14:textId="77777777" w:rsidR="00CE4EC3" w:rsidRDefault="00CE4EC3" w:rsidP="00CE4EC3">
      <w:pPr>
        <w:pStyle w:val="af7"/>
      </w:pPr>
    </w:p>
    <w:p w14:paraId="71D8D2B9" w14:textId="77777777" w:rsidR="00CE4EC3" w:rsidRDefault="00CE4EC3" w:rsidP="00CE4EC3">
      <w:pPr>
        <w:pStyle w:val="af7"/>
      </w:pPr>
      <w:r>
        <w:t>// https://dictionaryapi.com/products/json</w:t>
      </w:r>
    </w:p>
    <w:p w14:paraId="2618F2A1" w14:textId="77777777" w:rsidR="00CE4EC3" w:rsidRDefault="00CE4EC3" w:rsidP="00CE4EC3">
      <w:pPr>
        <w:pStyle w:val="af7"/>
      </w:pPr>
      <w:r>
        <w:t>public sealed record MerriamWebsterDefDto</w:t>
      </w:r>
    </w:p>
    <w:p w14:paraId="2620C1DD" w14:textId="77777777" w:rsidR="00CE4EC3" w:rsidRDefault="00CE4EC3" w:rsidP="00CE4EC3">
      <w:pPr>
        <w:pStyle w:val="af7"/>
      </w:pPr>
      <w:r>
        <w:t>{</w:t>
      </w:r>
    </w:p>
    <w:p w14:paraId="51B9F7AD" w14:textId="77777777" w:rsidR="00CE4EC3" w:rsidRDefault="00CE4EC3" w:rsidP="00CE4EC3">
      <w:pPr>
        <w:pStyle w:val="af7"/>
      </w:pPr>
      <w:r>
        <w:t xml:space="preserve">    public EntryMetadata Meta { get; init; }</w:t>
      </w:r>
    </w:p>
    <w:p w14:paraId="37E4C7AE" w14:textId="77777777" w:rsidR="003A2515" w:rsidRDefault="003A2515" w:rsidP="00CE4EC3">
      <w:pPr>
        <w:pStyle w:val="af7"/>
      </w:pPr>
    </w:p>
    <w:p w14:paraId="2889858A" w14:textId="29CCFBCE" w:rsidR="00CE4EC3" w:rsidRDefault="00CE4EC3" w:rsidP="00CE4EC3">
      <w:pPr>
        <w:pStyle w:val="af7"/>
      </w:pPr>
      <w:r>
        <w:t xml:space="preserve">    [JsonPropertyName("hom")]</w:t>
      </w:r>
    </w:p>
    <w:p w14:paraId="04EB2D46" w14:textId="3C307388" w:rsidR="00CE4EC3" w:rsidRDefault="00CE4EC3" w:rsidP="00CE4EC3">
      <w:pPr>
        <w:pStyle w:val="af7"/>
      </w:pPr>
      <w:r>
        <w:t xml:space="preserve">    public int Homograph { get; init; }</w:t>
      </w:r>
    </w:p>
    <w:p w14:paraId="4D34858F" w14:textId="77777777" w:rsidR="00CE4EC3" w:rsidRDefault="00CE4EC3" w:rsidP="00CE4EC3">
      <w:pPr>
        <w:pStyle w:val="af7"/>
      </w:pPr>
      <w:r>
        <w:t xml:space="preserve">    [JsonPropertyName("fl")]</w:t>
      </w:r>
    </w:p>
    <w:p w14:paraId="72F4A274" w14:textId="77777777" w:rsidR="00CE4EC3" w:rsidRDefault="00CE4EC3" w:rsidP="00CE4EC3">
      <w:pPr>
        <w:pStyle w:val="af7"/>
      </w:pPr>
      <w:r>
        <w:t xml:space="preserve">    public string FunctionalLabel { get; init; } = string.Empty;</w:t>
      </w:r>
    </w:p>
    <w:p w14:paraId="1711421B" w14:textId="77777777" w:rsidR="00CE4EC3" w:rsidRDefault="00CE4EC3" w:rsidP="00CE4EC3">
      <w:pPr>
        <w:pStyle w:val="af7"/>
      </w:pPr>
      <w:r>
        <w:t xml:space="preserve">    [JsonPropertyName("vrs")]</w:t>
      </w:r>
    </w:p>
    <w:p w14:paraId="0C21C726" w14:textId="77777777" w:rsidR="00CE4EC3" w:rsidRDefault="00CE4EC3" w:rsidP="00CE4EC3">
      <w:pPr>
        <w:pStyle w:val="af7"/>
      </w:pPr>
      <w:r>
        <w:t xml:space="preserve">    public Variant[] Variants { get; init; } = [];</w:t>
      </w:r>
    </w:p>
    <w:p w14:paraId="5144D360" w14:textId="77777777" w:rsidR="003A2515" w:rsidRDefault="003A2515" w:rsidP="00CE4EC3">
      <w:pPr>
        <w:pStyle w:val="af7"/>
      </w:pPr>
    </w:p>
    <w:p w14:paraId="09449590" w14:textId="51F22366" w:rsidR="00CE4EC3" w:rsidRDefault="00CE4EC3" w:rsidP="00CE4EC3">
      <w:pPr>
        <w:pStyle w:val="af7"/>
      </w:pPr>
      <w:r>
        <w:t xml:space="preserve">    [JsonPropertyName("hwi")]</w:t>
      </w:r>
    </w:p>
    <w:p w14:paraId="272A7348" w14:textId="77777777" w:rsidR="00CE4EC3" w:rsidRDefault="00CE4EC3" w:rsidP="00CE4EC3">
      <w:pPr>
        <w:pStyle w:val="af7"/>
      </w:pPr>
      <w:r>
        <w:t xml:space="preserve">    public HeadwordInformation HeadwordInfo { get; init; }</w:t>
      </w:r>
    </w:p>
    <w:p w14:paraId="03398D66" w14:textId="77777777" w:rsidR="003A2515" w:rsidRDefault="003A2515" w:rsidP="00CE4EC3">
      <w:pPr>
        <w:pStyle w:val="af7"/>
      </w:pPr>
    </w:p>
    <w:p w14:paraId="3852E946" w14:textId="5ECD40BD" w:rsidR="00CE4EC3" w:rsidRDefault="00CE4EC3" w:rsidP="00CE4EC3">
      <w:pPr>
        <w:pStyle w:val="af7"/>
      </w:pPr>
      <w:r>
        <w:t xml:space="preserve">    [JsonPropertyName("def")]</w:t>
      </w:r>
    </w:p>
    <w:p w14:paraId="5FCBE6EA" w14:textId="77777777" w:rsidR="00CE4EC3" w:rsidRDefault="00CE4EC3" w:rsidP="00CE4EC3">
      <w:pPr>
        <w:pStyle w:val="af7"/>
      </w:pPr>
      <w:r>
        <w:t xml:space="preserve">    public object[] DefinitionSection { get; init; } = [];</w:t>
      </w:r>
    </w:p>
    <w:p w14:paraId="0E212E7D" w14:textId="77777777" w:rsidR="003A2515" w:rsidRDefault="003A2515" w:rsidP="00CE4EC3">
      <w:pPr>
        <w:pStyle w:val="af7"/>
      </w:pPr>
    </w:p>
    <w:p w14:paraId="2A6D41F1" w14:textId="586DFA1E" w:rsidR="00CE4EC3" w:rsidRDefault="00CE4EC3" w:rsidP="00CE4EC3">
      <w:pPr>
        <w:pStyle w:val="af7"/>
      </w:pPr>
      <w:r>
        <w:t xml:space="preserve">    [JsonPropertyName("shortdef")]</w:t>
      </w:r>
    </w:p>
    <w:p w14:paraId="3C87906B" w14:textId="77777777" w:rsidR="00CE4EC3" w:rsidRDefault="00CE4EC3" w:rsidP="00CE4EC3">
      <w:pPr>
        <w:pStyle w:val="af7"/>
      </w:pPr>
      <w:r>
        <w:t xml:space="preserve">    public string[] ShortDefinition { get; init; } = [];</w:t>
      </w:r>
    </w:p>
    <w:p w14:paraId="37BC38DB" w14:textId="77777777" w:rsidR="00CE4EC3" w:rsidRDefault="00CE4EC3" w:rsidP="00CE4EC3">
      <w:pPr>
        <w:pStyle w:val="af7"/>
      </w:pPr>
    </w:p>
    <w:p w14:paraId="4ADDF72F" w14:textId="77777777" w:rsidR="00CE4EC3" w:rsidRDefault="00CE4EC3" w:rsidP="00CE4EC3">
      <w:pPr>
        <w:pStyle w:val="af7"/>
      </w:pPr>
      <w:r>
        <w:t xml:space="preserve">    public record EntryMetadata(</w:t>
      </w:r>
    </w:p>
    <w:p w14:paraId="4060A6CF" w14:textId="77777777" w:rsidR="00CE4EC3" w:rsidRDefault="00CE4EC3" w:rsidP="00CE4EC3">
      <w:pPr>
        <w:pStyle w:val="af7"/>
      </w:pPr>
      <w:r>
        <w:t xml:space="preserve">        string Id,</w:t>
      </w:r>
    </w:p>
    <w:p w14:paraId="56EC19C8" w14:textId="77777777" w:rsidR="00CE4EC3" w:rsidRDefault="00CE4EC3" w:rsidP="00CE4EC3">
      <w:pPr>
        <w:pStyle w:val="af7"/>
      </w:pPr>
      <w:r>
        <w:t xml:space="preserve">        string Uuid,</w:t>
      </w:r>
    </w:p>
    <w:p w14:paraId="3AA5EB8B" w14:textId="77777777" w:rsidR="00CE4EC3" w:rsidRDefault="00CE4EC3" w:rsidP="00CE4EC3">
      <w:pPr>
        <w:pStyle w:val="af7"/>
      </w:pPr>
      <w:r>
        <w:t xml:space="preserve">        string Sort,</w:t>
      </w:r>
    </w:p>
    <w:p w14:paraId="0A49FDD4" w14:textId="77777777" w:rsidR="00CE4EC3" w:rsidRDefault="00CE4EC3" w:rsidP="00CE4EC3">
      <w:pPr>
        <w:pStyle w:val="af7"/>
      </w:pPr>
      <w:r>
        <w:t xml:space="preserve">        string Src,</w:t>
      </w:r>
    </w:p>
    <w:p w14:paraId="539B68AF" w14:textId="77777777" w:rsidR="00CE4EC3" w:rsidRDefault="00CE4EC3" w:rsidP="00CE4EC3">
      <w:pPr>
        <w:pStyle w:val="af7"/>
      </w:pPr>
      <w:r>
        <w:t xml:space="preserve">        string Section,</w:t>
      </w:r>
    </w:p>
    <w:p w14:paraId="0C0BE409" w14:textId="77777777" w:rsidR="00CE4EC3" w:rsidRDefault="00CE4EC3" w:rsidP="00CE4EC3">
      <w:pPr>
        <w:pStyle w:val="af7"/>
      </w:pPr>
      <w:r>
        <w:t xml:space="preserve">        string[] Stems,</w:t>
      </w:r>
    </w:p>
    <w:p w14:paraId="3F37D44F" w14:textId="77777777" w:rsidR="00CE4EC3" w:rsidRDefault="00CE4EC3" w:rsidP="00CE4EC3">
      <w:pPr>
        <w:pStyle w:val="af7"/>
      </w:pPr>
      <w:r>
        <w:t xml:space="preserve">        bool Offensive</w:t>
      </w:r>
    </w:p>
    <w:p w14:paraId="5BD8A686" w14:textId="77777777" w:rsidR="00CE4EC3" w:rsidRDefault="00CE4EC3" w:rsidP="00CE4EC3">
      <w:pPr>
        <w:pStyle w:val="af7"/>
      </w:pPr>
      <w:r>
        <w:t xml:space="preserve">    );</w:t>
      </w:r>
    </w:p>
    <w:p w14:paraId="21795BFE" w14:textId="77777777" w:rsidR="00CE4EC3" w:rsidRDefault="00CE4EC3" w:rsidP="00CE4EC3">
      <w:pPr>
        <w:pStyle w:val="af7"/>
      </w:pPr>
    </w:p>
    <w:p w14:paraId="47CAD5AC" w14:textId="77777777" w:rsidR="00CE4EC3" w:rsidRDefault="00CE4EC3" w:rsidP="00CE4EC3">
      <w:pPr>
        <w:pStyle w:val="af7"/>
      </w:pPr>
      <w:r>
        <w:t xml:space="preserve">    public record HeadwordInformation</w:t>
      </w:r>
    </w:p>
    <w:p w14:paraId="4B73FC61" w14:textId="77777777" w:rsidR="00CE4EC3" w:rsidRDefault="00CE4EC3" w:rsidP="00CE4EC3">
      <w:pPr>
        <w:pStyle w:val="af7"/>
      </w:pPr>
      <w:r>
        <w:t xml:space="preserve">    {</w:t>
      </w:r>
    </w:p>
    <w:p w14:paraId="3BA5E75C" w14:textId="77777777" w:rsidR="00CE4EC3" w:rsidRDefault="00CE4EC3" w:rsidP="00CE4EC3">
      <w:pPr>
        <w:pStyle w:val="af7"/>
      </w:pPr>
      <w:r>
        <w:t xml:space="preserve">        [JsonPropertyName("hw")]</w:t>
      </w:r>
    </w:p>
    <w:p w14:paraId="66A99142" w14:textId="77777777" w:rsidR="00CE4EC3" w:rsidRDefault="00CE4EC3" w:rsidP="00CE4EC3">
      <w:pPr>
        <w:pStyle w:val="af7"/>
      </w:pPr>
      <w:r>
        <w:t xml:space="preserve">        public string Headword { get; init; } = string.Empty;</w:t>
      </w:r>
    </w:p>
    <w:p w14:paraId="12366CD7" w14:textId="77777777" w:rsidR="00CE4EC3" w:rsidRDefault="00CE4EC3" w:rsidP="00CE4EC3">
      <w:pPr>
        <w:pStyle w:val="af7"/>
      </w:pPr>
    </w:p>
    <w:p w14:paraId="4CFA421B" w14:textId="77777777" w:rsidR="00CE4EC3" w:rsidRDefault="00CE4EC3" w:rsidP="00CE4EC3">
      <w:pPr>
        <w:pStyle w:val="af7"/>
      </w:pPr>
      <w:r>
        <w:t xml:space="preserve">        [JsonPropertyName("prs")]</w:t>
      </w:r>
    </w:p>
    <w:p w14:paraId="37C6E305" w14:textId="77777777" w:rsidR="00CE4EC3" w:rsidRDefault="00CE4EC3" w:rsidP="00CE4EC3">
      <w:pPr>
        <w:pStyle w:val="af7"/>
      </w:pPr>
      <w:r>
        <w:t xml:space="preserve">        public Pronuciation[]? Pronunciations { get; init; }</w:t>
      </w:r>
    </w:p>
    <w:p w14:paraId="64000F28" w14:textId="77777777" w:rsidR="00CE4EC3" w:rsidRDefault="00CE4EC3" w:rsidP="00CE4EC3">
      <w:pPr>
        <w:pStyle w:val="af7"/>
      </w:pPr>
      <w:r>
        <w:t xml:space="preserve">    }</w:t>
      </w:r>
    </w:p>
    <w:p w14:paraId="71525149" w14:textId="77777777" w:rsidR="00CE4EC3" w:rsidRDefault="00CE4EC3" w:rsidP="00CE4EC3">
      <w:pPr>
        <w:pStyle w:val="af7"/>
      </w:pPr>
    </w:p>
    <w:p w14:paraId="7E0562F7" w14:textId="77777777" w:rsidR="00CE4EC3" w:rsidRDefault="00CE4EC3" w:rsidP="00CE4EC3">
      <w:pPr>
        <w:pStyle w:val="af7"/>
      </w:pPr>
      <w:r>
        <w:t xml:space="preserve">    public record Pronuciation</w:t>
      </w:r>
    </w:p>
    <w:p w14:paraId="2FB28AE7" w14:textId="77777777" w:rsidR="00CE4EC3" w:rsidRDefault="00CE4EC3" w:rsidP="00CE4EC3">
      <w:pPr>
        <w:pStyle w:val="af7"/>
      </w:pPr>
      <w:r>
        <w:t xml:space="preserve">    {</w:t>
      </w:r>
    </w:p>
    <w:p w14:paraId="6F878C6B" w14:textId="77777777" w:rsidR="00CE4EC3" w:rsidRDefault="00CE4EC3" w:rsidP="00CE4EC3">
      <w:pPr>
        <w:pStyle w:val="af7"/>
      </w:pPr>
      <w:r>
        <w:t xml:space="preserve">        [JsonPropertyName("mw")]</w:t>
      </w:r>
    </w:p>
    <w:p w14:paraId="3E22D02B" w14:textId="77777777" w:rsidR="00CE4EC3" w:rsidRDefault="00CE4EC3" w:rsidP="00CE4EC3">
      <w:pPr>
        <w:pStyle w:val="af7"/>
      </w:pPr>
      <w:r>
        <w:t xml:space="preserve">        public string WrittenPronunciation { get; init; } = string.Empty;</w:t>
      </w:r>
    </w:p>
    <w:p w14:paraId="5898DFA8" w14:textId="77777777" w:rsidR="00CE4EC3" w:rsidRDefault="00CE4EC3" w:rsidP="00CE4EC3">
      <w:pPr>
        <w:pStyle w:val="af7"/>
      </w:pPr>
    </w:p>
    <w:p w14:paraId="7BC9084B" w14:textId="77777777" w:rsidR="00CE4EC3" w:rsidRDefault="00CE4EC3" w:rsidP="00CE4EC3">
      <w:pPr>
        <w:pStyle w:val="af7"/>
      </w:pPr>
      <w:r>
        <w:t xml:space="preserve">        [JsonPropertyName("sound")]</w:t>
      </w:r>
    </w:p>
    <w:p w14:paraId="6A502466" w14:textId="77777777" w:rsidR="00CE4EC3" w:rsidRDefault="00CE4EC3" w:rsidP="00CE4EC3">
      <w:pPr>
        <w:pStyle w:val="af7"/>
      </w:pPr>
      <w:r>
        <w:t xml:space="preserve">        public AudioInfo Sound { get; init; } = null!;</w:t>
      </w:r>
    </w:p>
    <w:p w14:paraId="1F914056" w14:textId="77777777" w:rsidR="00CE4EC3" w:rsidRDefault="00CE4EC3" w:rsidP="00CE4EC3">
      <w:pPr>
        <w:pStyle w:val="af7"/>
      </w:pPr>
      <w:r>
        <w:t xml:space="preserve">    }</w:t>
      </w:r>
    </w:p>
    <w:p w14:paraId="225DF092" w14:textId="77777777" w:rsidR="00CE4EC3" w:rsidRDefault="00CE4EC3" w:rsidP="00CE4EC3">
      <w:pPr>
        <w:pStyle w:val="af7"/>
      </w:pPr>
    </w:p>
    <w:p w14:paraId="08E2D5E7" w14:textId="77777777" w:rsidR="00CE4EC3" w:rsidRDefault="00CE4EC3" w:rsidP="00CE4EC3">
      <w:pPr>
        <w:pStyle w:val="af7"/>
      </w:pPr>
      <w:r>
        <w:t xml:space="preserve">    public record AudioInfo</w:t>
      </w:r>
    </w:p>
    <w:p w14:paraId="0134AFA0" w14:textId="77777777" w:rsidR="00CE4EC3" w:rsidRDefault="00CE4EC3" w:rsidP="00CE4EC3">
      <w:pPr>
        <w:pStyle w:val="af7"/>
      </w:pPr>
      <w:r>
        <w:t xml:space="preserve">    {</w:t>
      </w:r>
    </w:p>
    <w:p w14:paraId="5D424326" w14:textId="77777777" w:rsidR="00CE4EC3" w:rsidRDefault="00CE4EC3" w:rsidP="00CE4EC3">
      <w:pPr>
        <w:pStyle w:val="af7"/>
      </w:pPr>
      <w:r>
        <w:t xml:space="preserve">        [JsonPropertyName("audio")]</w:t>
      </w:r>
    </w:p>
    <w:p w14:paraId="5216E138" w14:textId="77777777" w:rsidR="00CE4EC3" w:rsidRDefault="00CE4EC3" w:rsidP="00CE4EC3">
      <w:pPr>
        <w:pStyle w:val="af7"/>
      </w:pPr>
      <w:r>
        <w:t xml:space="preserve">        public string FileName { get; init; } = string.Empty;</w:t>
      </w:r>
    </w:p>
    <w:p w14:paraId="52CB1389" w14:textId="77777777" w:rsidR="00CE4EC3" w:rsidRDefault="00CE4EC3" w:rsidP="00CE4EC3">
      <w:pPr>
        <w:pStyle w:val="af7"/>
      </w:pPr>
    </w:p>
    <w:p w14:paraId="53B941B7" w14:textId="77777777" w:rsidR="00CE4EC3" w:rsidRDefault="00CE4EC3" w:rsidP="00CE4EC3">
      <w:pPr>
        <w:pStyle w:val="af7"/>
      </w:pPr>
      <w:r>
        <w:t xml:space="preserve">        public string Ref { get; init; } = string.Empty;</w:t>
      </w:r>
    </w:p>
    <w:p w14:paraId="051AE63F" w14:textId="77777777" w:rsidR="00CE4EC3" w:rsidRDefault="00CE4EC3" w:rsidP="00CE4EC3">
      <w:pPr>
        <w:pStyle w:val="af7"/>
      </w:pPr>
      <w:r>
        <w:t xml:space="preserve">        public string Stat { get; init; } = string.Empty;</w:t>
      </w:r>
    </w:p>
    <w:p w14:paraId="73FFAD6A" w14:textId="77777777" w:rsidR="00CE4EC3" w:rsidRDefault="00CE4EC3" w:rsidP="00CE4EC3">
      <w:pPr>
        <w:pStyle w:val="af7"/>
      </w:pPr>
      <w:r>
        <w:t xml:space="preserve">    }</w:t>
      </w:r>
    </w:p>
    <w:p w14:paraId="32ACB3FE" w14:textId="77777777" w:rsidR="00CE4EC3" w:rsidRDefault="00CE4EC3" w:rsidP="00CE4EC3">
      <w:pPr>
        <w:pStyle w:val="af7"/>
      </w:pPr>
    </w:p>
    <w:p w14:paraId="2681F41D" w14:textId="77777777" w:rsidR="00CE4EC3" w:rsidRDefault="00CE4EC3" w:rsidP="00CE4EC3">
      <w:pPr>
        <w:pStyle w:val="af7"/>
      </w:pPr>
      <w:r>
        <w:t xml:space="preserve">    public record Variant</w:t>
      </w:r>
    </w:p>
    <w:p w14:paraId="627EB208" w14:textId="77777777" w:rsidR="00CE4EC3" w:rsidRDefault="00CE4EC3" w:rsidP="00CE4EC3">
      <w:pPr>
        <w:pStyle w:val="af7"/>
      </w:pPr>
      <w:r>
        <w:t xml:space="preserve">    {</w:t>
      </w:r>
    </w:p>
    <w:p w14:paraId="3180D145" w14:textId="77777777" w:rsidR="00CE4EC3" w:rsidRDefault="00CE4EC3" w:rsidP="00CE4EC3">
      <w:pPr>
        <w:pStyle w:val="af7"/>
      </w:pPr>
      <w:r>
        <w:t xml:space="preserve">        public string Va { get; init; } = string.Empty;</w:t>
      </w:r>
    </w:p>
    <w:p w14:paraId="35E92147" w14:textId="77777777" w:rsidR="00CE4EC3" w:rsidRDefault="00CE4EC3" w:rsidP="00CE4EC3">
      <w:pPr>
        <w:pStyle w:val="af7"/>
      </w:pPr>
    </w:p>
    <w:p w14:paraId="4BAE7922" w14:textId="77777777" w:rsidR="00CE4EC3" w:rsidRDefault="00CE4EC3" w:rsidP="00CE4EC3">
      <w:pPr>
        <w:pStyle w:val="af7"/>
      </w:pPr>
      <w:r>
        <w:t xml:space="preserve">        [JsonPropertyName("vl")]</w:t>
      </w:r>
    </w:p>
    <w:p w14:paraId="7F69ED1B" w14:textId="77777777" w:rsidR="00CE4EC3" w:rsidRDefault="00CE4EC3" w:rsidP="00CE4EC3">
      <w:pPr>
        <w:pStyle w:val="af7"/>
      </w:pPr>
      <w:r>
        <w:t xml:space="preserve">        public string? VariantLabel { get; init; }</w:t>
      </w:r>
    </w:p>
    <w:p w14:paraId="1DBA2A42" w14:textId="77777777" w:rsidR="00CE4EC3" w:rsidRDefault="00CE4EC3" w:rsidP="00CE4EC3">
      <w:pPr>
        <w:pStyle w:val="af7"/>
      </w:pPr>
    </w:p>
    <w:p w14:paraId="09F3ECCA" w14:textId="77777777" w:rsidR="00CE4EC3" w:rsidRDefault="00CE4EC3" w:rsidP="00CE4EC3">
      <w:pPr>
        <w:pStyle w:val="af7"/>
      </w:pPr>
      <w:r>
        <w:t xml:space="preserve">        [JsonPropertyName("prs")]</w:t>
      </w:r>
    </w:p>
    <w:p w14:paraId="6DCFA772" w14:textId="77777777" w:rsidR="00CE4EC3" w:rsidRDefault="00CE4EC3" w:rsidP="00CE4EC3">
      <w:pPr>
        <w:pStyle w:val="af7"/>
      </w:pPr>
      <w:r>
        <w:t xml:space="preserve">        public Pronuciation[]? Pronunciations { get; init; }</w:t>
      </w:r>
    </w:p>
    <w:p w14:paraId="5257A4BE" w14:textId="77777777" w:rsidR="00CE4EC3" w:rsidRDefault="00CE4EC3" w:rsidP="00CE4EC3">
      <w:pPr>
        <w:pStyle w:val="af7"/>
      </w:pPr>
      <w:r>
        <w:t xml:space="preserve">    }</w:t>
      </w:r>
    </w:p>
    <w:p w14:paraId="0757EF42" w14:textId="77777777" w:rsidR="00CE4EC3" w:rsidRDefault="00CE4EC3" w:rsidP="00CE4EC3">
      <w:pPr>
        <w:pStyle w:val="af7"/>
      </w:pPr>
      <w:r>
        <w:t>}</w:t>
      </w:r>
    </w:p>
    <w:p w14:paraId="53826F79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PageDto.cs:</w:t>
      </w:r>
    </w:p>
    <w:p w14:paraId="4DFB4D26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3CCB7CA0" w14:textId="77777777" w:rsidR="00CE4EC3" w:rsidRDefault="00CE4EC3" w:rsidP="00CE4EC3">
      <w:pPr>
        <w:pStyle w:val="af7"/>
      </w:pPr>
    </w:p>
    <w:p w14:paraId="6578ED73" w14:textId="77777777" w:rsidR="00CE4EC3" w:rsidRDefault="00CE4EC3" w:rsidP="00CE4EC3">
      <w:pPr>
        <w:pStyle w:val="af7"/>
      </w:pPr>
      <w:r>
        <w:t>namespace BookManager.Application.Common.DTOs;</w:t>
      </w:r>
    </w:p>
    <w:p w14:paraId="6B3A411F" w14:textId="77777777" w:rsidR="00CE4EC3" w:rsidRDefault="00CE4EC3" w:rsidP="00CE4EC3">
      <w:pPr>
        <w:pStyle w:val="af7"/>
      </w:pPr>
    </w:p>
    <w:p w14:paraId="34E13521" w14:textId="77777777" w:rsidR="00CE4EC3" w:rsidRDefault="00CE4EC3" w:rsidP="00CE4EC3">
      <w:pPr>
        <w:pStyle w:val="af7"/>
      </w:pPr>
      <w:r>
        <w:t>[TranspilationSource]</w:t>
      </w:r>
    </w:p>
    <w:p w14:paraId="3EBFF7FF" w14:textId="77777777" w:rsidR="00CE4EC3" w:rsidRDefault="00CE4EC3" w:rsidP="00CE4EC3">
      <w:pPr>
        <w:pStyle w:val="af7"/>
      </w:pPr>
      <w:r>
        <w:t>public record PageDto&lt;T&gt;</w:t>
      </w:r>
    </w:p>
    <w:p w14:paraId="6599D6A3" w14:textId="77777777" w:rsidR="00CE4EC3" w:rsidRDefault="00CE4EC3" w:rsidP="00CE4EC3">
      <w:pPr>
        <w:pStyle w:val="af7"/>
      </w:pPr>
      <w:r>
        <w:t>{</w:t>
      </w:r>
    </w:p>
    <w:p w14:paraId="59CC25B9" w14:textId="77777777" w:rsidR="00CE4EC3" w:rsidRDefault="00CE4EC3" w:rsidP="00CE4EC3">
      <w:pPr>
        <w:pStyle w:val="af7"/>
      </w:pPr>
      <w:r>
        <w:t xml:space="preserve">    public IEnumerable&lt;T&gt; Items { get; set; } = new List&lt;T&gt;();</w:t>
      </w:r>
    </w:p>
    <w:p w14:paraId="07D00360" w14:textId="77777777" w:rsidR="00CE4EC3" w:rsidRDefault="00CE4EC3" w:rsidP="00CE4EC3">
      <w:pPr>
        <w:pStyle w:val="af7"/>
      </w:pPr>
      <w:r>
        <w:t xml:space="preserve">    public int PageSize { get; set; }</w:t>
      </w:r>
    </w:p>
    <w:p w14:paraId="521E3332" w14:textId="77777777" w:rsidR="00CE4EC3" w:rsidRDefault="00CE4EC3" w:rsidP="00CE4EC3">
      <w:pPr>
        <w:pStyle w:val="af7"/>
      </w:pPr>
      <w:r>
        <w:t xml:space="preserve">    public int PageNumber { get; set; }</w:t>
      </w:r>
    </w:p>
    <w:p w14:paraId="6B9EDD47" w14:textId="77777777" w:rsidR="00CE4EC3" w:rsidRDefault="00CE4EC3" w:rsidP="00CE4EC3">
      <w:pPr>
        <w:pStyle w:val="af7"/>
      </w:pPr>
      <w:r>
        <w:t xml:space="preserve">    public int PageCount { get; set; }</w:t>
      </w:r>
    </w:p>
    <w:p w14:paraId="489BDE02" w14:textId="77777777" w:rsidR="00CE4EC3" w:rsidRDefault="00CE4EC3" w:rsidP="00CE4EC3">
      <w:pPr>
        <w:pStyle w:val="af7"/>
      </w:pPr>
      <w:r>
        <w:t xml:space="preserve">    public int TotalItemCount { get; set; }</w:t>
      </w:r>
    </w:p>
    <w:p w14:paraId="405C6C1A" w14:textId="77777777" w:rsidR="003A2515" w:rsidRDefault="003A2515" w:rsidP="00CE4EC3">
      <w:pPr>
        <w:pStyle w:val="af7"/>
      </w:pPr>
    </w:p>
    <w:p w14:paraId="3734D5EB" w14:textId="7ADB0BB1" w:rsidR="00CE4EC3" w:rsidRPr="003A2515" w:rsidRDefault="00CE4EC3" w:rsidP="00CE4EC3">
      <w:pPr>
        <w:pStyle w:val="af7"/>
      </w:pPr>
      <w:r w:rsidRPr="003A2515">
        <w:t xml:space="preserve">    public static int GetNormalizedPageNumber(int pageNumber)</w:t>
      </w:r>
    </w:p>
    <w:p w14:paraId="00FF724A" w14:textId="77777777" w:rsidR="00CE4EC3" w:rsidRDefault="00CE4EC3" w:rsidP="00CE4EC3">
      <w:pPr>
        <w:pStyle w:val="af7"/>
      </w:pPr>
      <w:r w:rsidRPr="003A2515">
        <w:t xml:space="preserve">    </w:t>
      </w:r>
      <w:r>
        <w:t>{</w:t>
      </w:r>
    </w:p>
    <w:p w14:paraId="62D03328" w14:textId="77777777" w:rsidR="00CE4EC3" w:rsidRDefault="00CE4EC3" w:rsidP="00CE4EC3">
      <w:pPr>
        <w:pStyle w:val="af7"/>
      </w:pPr>
      <w:r>
        <w:t xml:space="preserve">        return pageNumber &lt;= 0 ? 1 : pageNumber;</w:t>
      </w:r>
    </w:p>
    <w:p w14:paraId="68478129" w14:textId="77777777" w:rsidR="00CE4EC3" w:rsidRDefault="00CE4EC3" w:rsidP="00CE4EC3">
      <w:pPr>
        <w:pStyle w:val="af7"/>
      </w:pPr>
      <w:r>
        <w:t xml:space="preserve">    }</w:t>
      </w:r>
    </w:p>
    <w:p w14:paraId="1A330253" w14:textId="77777777" w:rsidR="00CE4EC3" w:rsidRDefault="00CE4EC3" w:rsidP="00CE4EC3">
      <w:pPr>
        <w:pStyle w:val="af7"/>
      </w:pPr>
    </w:p>
    <w:p w14:paraId="31ECEA5E" w14:textId="77777777" w:rsidR="00CE4EC3" w:rsidRDefault="00CE4EC3" w:rsidP="00CE4EC3">
      <w:pPr>
        <w:pStyle w:val="af7"/>
      </w:pPr>
      <w:r>
        <w:t xml:space="preserve">    public static int CountPage(int totalItemCount, int pageSize)</w:t>
      </w:r>
    </w:p>
    <w:p w14:paraId="68E7E52C" w14:textId="77777777" w:rsidR="00CE4EC3" w:rsidRDefault="00CE4EC3" w:rsidP="00CE4EC3">
      <w:pPr>
        <w:pStyle w:val="af7"/>
      </w:pPr>
      <w:r>
        <w:t xml:space="preserve">    {</w:t>
      </w:r>
    </w:p>
    <w:p w14:paraId="234FBEB3" w14:textId="77777777" w:rsidR="00CE4EC3" w:rsidRDefault="00CE4EC3" w:rsidP="00CE4EC3">
      <w:pPr>
        <w:pStyle w:val="af7"/>
      </w:pPr>
      <w:r>
        <w:t xml:space="preserve">        var normalizedTotalItemCount = totalItemCount == 0 ? 1 : totalItemCount;</w:t>
      </w:r>
    </w:p>
    <w:p w14:paraId="45539A37" w14:textId="77777777" w:rsidR="00CE4EC3" w:rsidRDefault="00CE4EC3" w:rsidP="00CE4EC3">
      <w:pPr>
        <w:pStyle w:val="af7"/>
      </w:pPr>
      <w:r>
        <w:t xml:space="preserve">        var normalizedPageSize = pageSize == 0 ? 1 : pageSize;</w:t>
      </w:r>
    </w:p>
    <w:p w14:paraId="33500ADF" w14:textId="77777777" w:rsidR="00CE4EC3" w:rsidRDefault="00CE4EC3" w:rsidP="00CE4EC3">
      <w:pPr>
        <w:pStyle w:val="af7"/>
      </w:pPr>
      <w:r>
        <w:t xml:space="preserve">        return normalizedTotalItemCount / normalizedPageSize +</w:t>
      </w:r>
    </w:p>
    <w:p w14:paraId="20BDCD27" w14:textId="77777777" w:rsidR="00CE4EC3" w:rsidRDefault="00CE4EC3" w:rsidP="00CE4EC3">
      <w:pPr>
        <w:pStyle w:val="af7"/>
      </w:pPr>
      <w:r>
        <w:t xml:space="preserve">               (normalizedTotalItemCount % normalizedPageSize &gt; 0 ? 1 : 0);</w:t>
      </w:r>
    </w:p>
    <w:p w14:paraId="2C74173A" w14:textId="77777777" w:rsidR="00CE4EC3" w:rsidRDefault="00CE4EC3" w:rsidP="00CE4EC3">
      <w:pPr>
        <w:pStyle w:val="af7"/>
      </w:pPr>
      <w:r>
        <w:t xml:space="preserve">    }</w:t>
      </w:r>
    </w:p>
    <w:p w14:paraId="7CABDF89" w14:textId="77777777" w:rsidR="00CE4EC3" w:rsidRDefault="00CE4EC3" w:rsidP="00CE4EC3">
      <w:pPr>
        <w:pStyle w:val="af7"/>
      </w:pPr>
    </w:p>
    <w:p w14:paraId="68AB984F" w14:textId="77777777" w:rsidR="00CE4EC3" w:rsidRDefault="00CE4EC3" w:rsidP="00CE4EC3">
      <w:pPr>
        <w:pStyle w:val="af7"/>
      </w:pPr>
      <w:r>
        <w:t xml:space="preserve">    public sealed class Builder</w:t>
      </w:r>
    </w:p>
    <w:p w14:paraId="19FEED30" w14:textId="77777777" w:rsidR="00CE4EC3" w:rsidRDefault="00CE4EC3" w:rsidP="00CE4EC3">
      <w:pPr>
        <w:pStyle w:val="af7"/>
      </w:pPr>
      <w:r>
        <w:t xml:space="preserve">    {</w:t>
      </w:r>
    </w:p>
    <w:p w14:paraId="63DDFFC9" w14:textId="77777777" w:rsidR="00CE4EC3" w:rsidRDefault="00CE4EC3" w:rsidP="00CE4EC3">
      <w:pPr>
        <w:pStyle w:val="af7"/>
      </w:pPr>
      <w:r>
        <w:t xml:space="preserve">        private readonly PageDto&lt;T&gt; _pageDto = new();</w:t>
      </w:r>
    </w:p>
    <w:p w14:paraId="56AAA872" w14:textId="77777777" w:rsidR="00CE4EC3" w:rsidRDefault="00CE4EC3" w:rsidP="00CE4EC3">
      <w:pPr>
        <w:pStyle w:val="af7"/>
      </w:pPr>
    </w:p>
    <w:p w14:paraId="6C0D02DD" w14:textId="77777777" w:rsidR="00CE4EC3" w:rsidRDefault="00CE4EC3" w:rsidP="00CE4EC3">
      <w:pPr>
        <w:pStyle w:val="af7"/>
      </w:pPr>
      <w:r>
        <w:t xml:space="preserve">        private Builder()</w:t>
      </w:r>
    </w:p>
    <w:p w14:paraId="4A33D63D" w14:textId="77777777" w:rsidR="00CE4EC3" w:rsidRDefault="00CE4EC3" w:rsidP="00CE4EC3">
      <w:pPr>
        <w:pStyle w:val="af7"/>
      </w:pPr>
      <w:r>
        <w:t xml:space="preserve">        {</w:t>
      </w:r>
    </w:p>
    <w:p w14:paraId="41AEC909" w14:textId="77777777" w:rsidR="00CE4EC3" w:rsidRDefault="00CE4EC3" w:rsidP="00CE4EC3">
      <w:pPr>
        <w:pStyle w:val="af7"/>
      </w:pPr>
      <w:r>
        <w:t xml:space="preserve">        }</w:t>
      </w:r>
    </w:p>
    <w:p w14:paraId="6963472B" w14:textId="77777777" w:rsidR="00CE4EC3" w:rsidRDefault="00CE4EC3" w:rsidP="00CE4EC3">
      <w:pPr>
        <w:pStyle w:val="af7"/>
      </w:pPr>
    </w:p>
    <w:p w14:paraId="20AE21DA" w14:textId="77777777" w:rsidR="00CE4EC3" w:rsidRDefault="00CE4EC3" w:rsidP="00CE4EC3">
      <w:pPr>
        <w:pStyle w:val="af7"/>
      </w:pPr>
      <w:r>
        <w:t xml:space="preserve">        public static Builder Create()</w:t>
      </w:r>
    </w:p>
    <w:p w14:paraId="53556AE1" w14:textId="77777777" w:rsidR="00CE4EC3" w:rsidRDefault="00CE4EC3" w:rsidP="00CE4EC3">
      <w:pPr>
        <w:pStyle w:val="af7"/>
      </w:pPr>
      <w:r>
        <w:t xml:space="preserve">        {</w:t>
      </w:r>
    </w:p>
    <w:p w14:paraId="0EF22CE8" w14:textId="77777777" w:rsidR="00CE4EC3" w:rsidRDefault="00CE4EC3" w:rsidP="00CE4EC3">
      <w:pPr>
        <w:pStyle w:val="af7"/>
      </w:pPr>
      <w:r>
        <w:t xml:space="preserve">            return new Builder();</w:t>
      </w:r>
    </w:p>
    <w:p w14:paraId="7BB17AB9" w14:textId="77777777" w:rsidR="00CE4EC3" w:rsidRDefault="00CE4EC3" w:rsidP="00CE4EC3">
      <w:pPr>
        <w:pStyle w:val="af7"/>
      </w:pPr>
      <w:r>
        <w:t xml:space="preserve">        }</w:t>
      </w:r>
    </w:p>
    <w:p w14:paraId="62BDFF1F" w14:textId="77777777" w:rsidR="00CE4EC3" w:rsidRDefault="00CE4EC3" w:rsidP="00CE4EC3">
      <w:pPr>
        <w:pStyle w:val="af7"/>
      </w:pPr>
    </w:p>
    <w:p w14:paraId="2DF1221A" w14:textId="77777777" w:rsidR="00CE4EC3" w:rsidRDefault="00CE4EC3" w:rsidP="00CE4EC3">
      <w:pPr>
        <w:pStyle w:val="af7"/>
      </w:pPr>
      <w:r>
        <w:t xml:space="preserve">        public Builder SetItems(IEnumerable&lt;T&gt; items)</w:t>
      </w:r>
    </w:p>
    <w:p w14:paraId="16B6111F" w14:textId="77777777" w:rsidR="00CE4EC3" w:rsidRDefault="00CE4EC3" w:rsidP="00CE4EC3">
      <w:pPr>
        <w:pStyle w:val="af7"/>
      </w:pPr>
      <w:r>
        <w:t xml:space="preserve">        {</w:t>
      </w:r>
    </w:p>
    <w:p w14:paraId="61BB8549" w14:textId="77777777" w:rsidR="00CE4EC3" w:rsidRDefault="00CE4EC3" w:rsidP="00CE4EC3">
      <w:pPr>
        <w:pStyle w:val="af7"/>
      </w:pPr>
      <w:r>
        <w:t xml:space="preserve">            _pageDto.Items = items;</w:t>
      </w:r>
    </w:p>
    <w:p w14:paraId="71F5361B" w14:textId="77777777" w:rsidR="00CE4EC3" w:rsidRDefault="00CE4EC3" w:rsidP="00CE4EC3">
      <w:pPr>
        <w:pStyle w:val="af7"/>
      </w:pPr>
      <w:r>
        <w:t xml:space="preserve">            return this;</w:t>
      </w:r>
    </w:p>
    <w:p w14:paraId="67299BEC" w14:textId="77777777" w:rsidR="00CE4EC3" w:rsidRDefault="00CE4EC3" w:rsidP="00CE4EC3">
      <w:pPr>
        <w:pStyle w:val="af7"/>
      </w:pPr>
      <w:r>
        <w:t xml:space="preserve">        }</w:t>
      </w:r>
    </w:p>
    <w:p w14:paraId="424F9F26" w14:textId="77777777" w:rsidR="00CE4EC3" w:rsidRDefault="00CE4EC3" w:rsidP="00CE4EC3">
      <w:pPr>
        <w:pStyle w:val="af7"/>
      </w:pPr>
    </w:p>
    <w:p w14:paraId="03995CA9" w14:textId="77777777" w:rsidR="00CE4EC3" w:rsidRDefault="00CE4EC3" w:rsidP="00CE4EC3">
      <w:pPr>
        <w:pStyle w:val="af7"/>
      </w:pPr>
      <w:r>
        <w:t xml:space="preserve">        public Builder SetPageSize(int pageSize)</w:t>
      </w:r>
    </w:p>
    <w:p w14:paraId="2D84696E" w14:textId="77777777" w:rsidR="00CE4EC3" w:rsidRDefault="00CE4EC3" w:rsidP="00CE4EC3">
      <w:pPr>
        <w:pStyle w:val="af7"/>
      </w:pPr>
      <w:r>
        <w:t xml:space="preserve">        {</w:t>
      </w:r>
    </w:p>
    <w:p w14:paraId="4BCD76FA" w14:textId="77777777" w:rsidR="00CE4EC3" w:rsidRDefault="00CE4EC3" w:rsidP="00CE4EC3">
      <w:pPr>
        <w:pStyle w:val="af7"/>
      </w:pPr>
      <w:r>
        <w:t xml:space="preserve">            _pageDto.PageSize = pageSize;</w:t>
      </w:r>
    </w:p>
    <w:p w14:paraId="245A42BE" w14:textId="77777777" w:rsidR="00CE4EC3" w:rsidRDefault="00CE4EC3" w:rsidP="00CE4EC3">
      <w:pPr>
        <w:pStyle w:val="af7"/>
      </w:pPr>
      <w:r>
        <w:t xml:space="preserve">            return this;</w:t>
      </w:r>
    </w:p>
    <w:p w14:paraId="35BF3868" w14:textId="77777777" w:rsidR="00CE4EC3" w:rsidRDefault="00CE4EC3" w:rsidP="00CE4EC3">
      <w:pPr>
        <w:pStyle w:val="af7"/>
      </w:pPr>
      <w:r>
        <w:t xml:space="preserve">        }</w:t>
      </w:r>
    </w:p>
    <w:p w14:paraId="03E3CF44" w14:textId="77777777" w:rsidR="00CE4EC3" w:rsidRDefault="00CE4EC3" w:rsidP="00CE4EC3">
      <w:pPr>
        <w:pStyle w:val="af7"/>
      </w:pPr>
    </w:p>
    <w:p w14:paraId="5593233E" w14:textId="77777777" w:rsidR="00CE4EC3" w:rsidRDefault="00CE4EC3" w:rsidP="00CE4EC3">
      <w:pPr>
        <w:pStyle w:val="af7"/>
      </w:pPr>
      <w:r>
        <w:t xml:space="preserve">        public Builder SetPageNumber(int pageNumber)</w:t>
      </w:r>
    </w:p>
    <w:p w14:paraId="08BBDC91" w14:textId="77777777" w:rsidR="00CE4EC3" w:rsidRDefault="00CE4EC3" w:rsidP="00CE4EC3">
      <w:pPr>
        <w:pStyle w:val="af7"/>
      </w:pPr>
      <w:r>
        <w:t xml:space="preserve">        {</w:t>
      </w:r>
    </w:p>
    <w:p w14:paraId="2A094E64" w14:textId="77777777" w:rsidR="00CE4EC3" w:rsidRDefault="00CE4EC3" w:rsidP="00CE4EC3">
      <w:pPr>
        <w:pStyle w:val="af7"/>
      </w:pPr>
      <w:r>
        <w:lastRenderedPageBreak/>
        <w:t xml:space="preserve">            _pageDto.PageNumber = pageNumber;</w:t>
      </w:r>
    </w:p>
    <w:p w14:paraId="42111025" w14:textId="77777777" w:rsidR="00CE4EC3" w:rsidRDefault="00CE4EC3" w:rsidP="00CE4EC3">
      <w:pPr>
        <w:pStyle w:val="af7"/>
      </w:pPr>
      <w:r>
        <w:t xml:space="preserve">            return this;</w:t>
      </w:r>
    </w:p>
    <w:p w14:paraId="23A52FAA" w14:textId="77777777" w:rsidR="00CE4EC3" w:rsidRDefault="00CE4EC3" w:rsidP="00CE4EC3">
      <w:pPr>
        <w:pStyle w:val="af7"/>
      </w:pPr>
      <w:r>
        <w:t xml:space="preserve">        }</w:t>
      </w:r>
    </w:p>
    <w:p w14:paraId="13224688" w14:textId="77777777" w:rsidR="00CE4EC3" w:rsidRDefault="00CE4EC3" w:rsidP="00CE4EC3">
      <w:pPr>
        <w:pStyle w:val="af7"/>
      </w:pPr>
    </w:p>
    <w:p w14:paraId="24F8849B" w14:textId="77777777" w:rsidR="00CE4EC3" w:rsidRDefault="00CE4EC3" w:rsidP="00CE4EC3">
      <w:pPr>
        <w:pStyle w:val="af7"/>
      </w:pPr>
      <w:r>
        <w:t xml:space="preserve">        public Builder SetPageCount(int pageCount)</w:t>
      </w:r>
    </w:p>
    <w:p w14:paraId="6D0406CC" w14:textId="77777777" w:rsidR="00CE4EC3" w:rsidRDefault="00CE4EC3" w:rsidP="00CE4EC3">
      <w:pPr>
        <w:pStyle w:val="af7"/>
      </w:pPr>
      <w:r>
        <w:t xml:space="preserve">        {</w:t>
      </w:r>
    </w:p>
    <w:p w14:paraId="4E85ADCE" w14:textId="77777777" w:rsidR="00CE4EC3" w:rsidRDefault="00CE4EC3" w:rsidP="00CE4EC3">
      <w:pPr>
        <w:pStyle w:val="af7"/>
      </w:pPr>
      <w:r>
        <w:t xml:space="preserve">            _pageDto.PageCount = pageCount;</w:t>
      </w:r>
    </w:p>
    <w:p w14:paraId="79698EAD" w14:textId="77777777" w:rsidR="00CE4EC3" w:rsidRDefault="00CE4EC3" w:rsidP="00CE4EC3">
      <w:pPr>
        <w:pStyle w:val="af7"/>
      </w:pPr>
      <w:r>
        <w:t xml:space="preserve">            return this;</w:t>
      </w:r>
    </w:p>
    <w:p w14:paraId="619370B1" w14:textId="77777777" w:rsidR="00CE4EC3" w:rsidRDefault="00CE4EC3" w:rsidP="00CE4EC3">
      <w:pPr>
        <w:pStyle w:val="af7"/>
      </w:pPr>
      <w:r>
        <w:t xml:space="preserve">        }</w:t>
      </w:r>
    </w:p>
    <w:p w14:paraId="70571B3A" w14:textId="77777777" w:rsidR="00CE4EC3" w:rsidRDefault="00CE4EC3" w:rsidP="00CE4EC3">
      <w:pPr>
        <w:pStyle w:val="af7"/>
      </w:pPr>
    </w:p>
    <w:p w14:paraId="58BC739C" w14:textId="77777777" w:rsidR="00CE4EC3" w:rsidRDefault="00CE4EC3" w:rsidP="00CE4EC3">
      <w:pPr>
        <w:pStyle w:val="af7"/>
      </w:pPr>
      <w:r>
        <w:t xml:space="preserve">        public Builder SetTotalItemCount(int totalItemCount)</w:t>
      </w:r>
    </w:p>
    <w:p w14:paraId="50AC051B" w14:textId="77777777" w:rsidR="00CE4EC3" w:rsidRDefault="00CE4EC3" w:rsidP="00CE4EC3">
      <w:pPr>
        <w:pStyle w:val="af7"/>
      </w:pPr>
      <w:r>
        <w:t xml:space="preserve">        {</w:t>
      </w:r>
    </w:p>
    <w:p w14:paraId="724CCA0D" w14:textId="77777777" w:rsidR="00CE4EC3" w:rsidRDefault="00CE4EC3" w:rsidP="00CE4EC3">
      <w:pPr>
        <w:pStyle w:val="af7"/>
      </w:pPr>
      <w:r>
        <w:t xml:space="preserve">            _pageDto.TotalItemCount = totalItemCount;</w:t>
      </w:r>
    </w:p>
    <w:p w14:paraId="06F04E7C" w14:textId="77777777" w:rsidR="00CE4EC3" w:rsidRDefault="00CE4EC3" w:rsidP="00CE4EC3">
      <w:pPr>
        <w:pStyle w:val="af7"/>
      </w:pPr>
      <w:r>
        <w:t xml:space="preserve">            return this;</w:t>
      </w:r>
    </w:p>
    <w:p w14:paraId="4BFFA4F7" w14:textId="77777777" w:rsidR="00CE4EC3" w:rsidRDefault="00CE4EC3" w:rsidP="00CE4EC3">
      <w:pPr>
        <w:pStyle w:val="af7"/>
      </w:pPr>
      <w:r>
        <w:t xml:space="preserve">        }</w:t>
      </w:r>
    </w:p>
    <w:p w14:paraId="2968813B" w14:textId="77777777" w:rsidR="00CE4EC3" w:rsidRDefault="00CE4EC3" w:rsidP="00CE4EC3">
      <w:pPr>
        <w:pStyle w:val="af7"/>
      </w:pPr>
    </w:p>
    <w:p w14:paraId="293284AF" w14:textId="77777777" w:rsidR="00CE4EC3" w:rsidRDefault="00CE4EC3" w:rsidP="00CE4EC3">
      <w:pPr>
        <w:pStyle w:val="af7"/>
      </w:pPr>
      <w:r>
        <w:t xml:space="preserve">        public PageDto&lt;T&gt; Build()</w:t>
      </w:r>
    </w:p>
    <w:p w14:paraId="1218F5A9" w14:textId="77777777" w:rsidR="00CE4EC3" w:rsidRDefault="00CE4EC3" w:rsidP="00CE4EC3">
      <w:pPr>
        <w:pStyle w:val="af7"/>
      </w:pPr>
      <w:r>
        <w:t xml:space="preserve">        {</w:t>
      </w:r>
    </w:p>
    <w:p w14:paraId="6294FDD4" w14:textId="77777777" w:rsidR="00CE4EC3" w:rsidRDefault="00CE4EC3" w:rsidP="00CE4EC3">
      <w:pPr>
        <w:pStyle w:val="af7"/>
      </w:pPr>
      <w:r>
        <w:t xml:space="preserve">            return _pageDto;</w:t>
      </w:r>
    </w:p>
    <w:p w14:paraId="08DA9904" w14:textId="77777777" w:rsidR="00CE4EC3" w:rsidRDefault="00CE4EC3" w:rsidP="00CE4EC3">
      <w:pPr>
        <w:pStyle w:val="af7"/>
      </w:pPr>
      <w:r>
        <w:t xml:space="preserve">        }</w:t>
      </w:r>
    </w:p>
    <w:p w14:paraId="452CF09D" w14:textId="77777777" w:rsidR="00CE4EC3" w:rsidRDefault="00CE4EC3" w:rsidP="00CE4EC3">
      <w:pPr>
        <w:pStyle w:val="af7"/>
      </w:pPr>
      <w:r>
        <w:t xml:space="preserve">    }</w:t>
      </w:r>
    </w:p>
    <w:p w14:paraId="68179FC8" w14:textId="77777777" w:rsidR="00CE4EC3" w:rsidRDefault="00CE4EC3" w:rsidP="00CE4EC3">
      <w:pPr>
        <w:pStyle w:val="af7"/>
      </w:pPr>
      <w:r>
        <w:t>}</w:t>
      </w:r>
    </w:p>
    <w:p w14:paraId="6D59B94F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PageRequestDto.cs:</w:t>
      </w:r>
    </w:p>
    <w:p w14:paraId="2626FCFE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System.Linq.Expressions;</w:t>
      </w:r>
    </w:p>
    <w:p w14:paraId="40C46853" w14:textId="77777777" w:rsidR="00CE4EC3" w:rsidRDefault="00CE4EC3" w:rsidP="00CE4EC3">
      <w:pPr>
        <w:pStyle w:val="af7"/>
      </w:pPr>
      <w:r>
        <w:t>using Tapper;</w:t>
      </w:r>
    </w:p>
    <w:p w14:paraId="49E32001" w14:textId="77777777" w:rsidR="00CE4EC3" w:rsidRDefault="00CE4EC3" w:rsidP="00CE4EC3">
      <w:pPr>
        <w:pStyle w:val="af7"/>
      </w:pPr>
    </w:p>
    <w:p w14:paraId="294F96C3" w14:textId="77777777" w:rsidR="00CE4EC3" w:rsidRDefault="00CE4EC3" w:rsidP="00CE4EC3">
      <w:pPr>
        <w:pStyle w:val="af7"/>
      </w:pPr>
      <w:r>
        <w:t>namespace BookManager.Application.Common.DTOs;</w:t>
      </w:r>
    </w:p>
    <w:p w14:paraId="6D578CDB" w14:textId="77777777" w:rsidR="00CE4EC3" w:rsidRDefault="00CE4EC3" w:rsidP="00CE4EC3">
      <w:pPr>
        <w:pStyle w:val="af7"/>
      </w:pPr>
    </w:p>
    <w:p w14:paraId="52C39B7A" w14:textId="77777777" w:rsidR="00CE4EC3" w:rsidRDefault="00CE4EC3" w:rsidP="00CE4EC3">
      <w:pPr>
        <w:pStyle w:val="af7"/>
      </w:pPr>
      <w:r>
        <w:t>[TranspilationSource]</w:t>
      </w:r>
    </w:p>
    <w:p w14:paraId="35308325" w14:textId="77777777" w:rsidR="00CE4EC3" w:rsidRDefault="00CE4EC3" w:rsidP="00CE4EC3">
      <w:pPr>
        <w:pStyle w:val="af7"/>
      </w:pPr>
      <w:r>
        <w:t>public sealed record PageRequestDto(</w:t>
      </w:r>
    </w:p>
    <w:p w14:paraId="2123E488" w14:textId="77777777" w:rsidR="00CE4EC3" w:rsidRDefault="00CE4EC3" w:rsidP="00CE4EC3">
      <w:pPr>
        <w:pStyle w:val="af7"/>
      </w:pPr>
      <w:r>
        <w:t xml:space="preserve">    int PageNumber,</w:t>
      </w:r>
    </w:p>
    <w:p w14:paraId="7902F0D2" w14:textId="77777777" w:rsidR="00CE4EC3" w:rsidRDefault="00CE4EC3" w:rsidP="00CE4EC3">
      <w:pPr>
        <w:pStyle w:val="af7"/>
      </w:pPr>
      <w:r>
        <w:t xml:space="preserve">    int PageSize,</w:t>
      </w:r>
    </w:p>
    <w:p w14:paraId="00DDAA12" w14:textId="77777777" w:rsidR="00CE4EC3" w:rsidRDefault="00CE4EC3" w:rsidP="00CE4EC3">
      <w:pPr>
        <w:pStyle w:val="af7"/>
      </w:pPr>
      <w:r>
        <w:t xml:space="preserve">    string? SortBy = null,</w:t>
      </w:r>
    </w:p>
    <w:p w14:paraId="52D218BB" w14:textId="77777777" w:rsidR="00CE4EC3" w:rsidRDefault="00CE4EC3" w:rsidP="00CE4EC3">
      <w:pPr>
        <w:pStyle w:val="af7"/>
      </w:pPr>
      <w:r>
        <w:t xml:space="preserve">    SortOrder SortOrder = SortOrder.Asc);</w:t>
      </w:r>
    </w:p>
    <w:p w14:paraId="610B8D82" w14:textId="77777777" w:rsidR="00CE4EC3" w:rsidRDefault="00CE4EC3" w:rsidP="00CE4EC3">
      <w:pPr>
        <w:pStyle w:val="af7"/>
      </w:pPr>
    </w:p>
    <w:p w14:paraId="134095C9" w14:textId="77777777" w:rsidR="00CE4EC3" w:rsidRDefault="00CE4EC3" w:rsidP="00CE4EC3">
      <w:pPr>
        <w:pStyle w:val="af7"/>
      </w:pPr>
      <w:r>
        <w:t>[TranspilationSource]</w:t>
      </w:r>
    </w:p>
    <w:p w14:paraId="2FBF0687" w14:textId="77777777" w:rsidR="00CE4EC3" w:rsidRDefault="00CE4EC3" w:rsidP="00CE4EC3">
      <w:pPr>
        <w:pStyle w:val="af7"/>
      </w:pPr>
      <w:r>
        <w:t>public enum SortOrder</w:t>
      </w:r>
    </w:p>
    <w:p w14:paraId="4E6A3FF6" w14:textId="77777777" w:rsidR="00CE4EC3" w:rsidRDefault="00CE4EC3" w:rsidP="00CE4EC3">
      <w:pPr>
        <w:pStyle w:val="af7"/>
      </w:pPr>
      <w:r>
        <w:t>{</w:t>
      </w:r>
    </w:p>
    <w:p w14:paraId="5D248ED1" w14:textId="77777777" w:rsidR="00CE4EC3" w:rsidRDefault="00CE4EC3" w:rsidP="00CE4EC3">
      <w:pPr>
        <w:pStyle w:val="af7"/>
      </w:pPr>
      <w:r>
        <w:t xml:space="preserve">    Asc,</w:t>
      </w:r>
    </w:p>
    <w:p w14:paraId="5E87C895" w14:textId="77777777" w:rsidR="00CE4EC3" w:rsidRDefault="00CE4EC3" w:rsidP="00CE4EC3">
      <w:pPr>
        <w:pStyle w:val="af7"/>
      </w:pPr>
      <w:r>
        <w:t xml:space="preserve">    Desc</w:t>
      </w:r>
    </w:p>
    <w:p w14:paraId="1A26E21C" w14:textId="77777777" w:rsidR="00CE4EC3" w:rsidRDefault="00CE4EC3" w:rsidP="00CE4EC3">
      <w:pPr>
        <w:pStyle w:val="af7"/>
      </w:pPr>
      <w:r>
        <w:t>}</w:t>
      </w:r>
    </w:p>
    <w:p w14:paraId="60BD07D0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RawImageDto.cs:</w:t>
      </w:r>
    </w:p>
    <w:p w14:paraId="4EE1A6E1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namespace BookManager.Application.Common.DTOs;</w:t>
      </w:r>
    </w:p>
    <w:p w14:paraId="41CBEA4B" w14:textId="77777777" w:rsidR="00CE4EC3" w:rsidRDefault="00CE4EC3" w:rsidP="00CE4EC3">
      <w:pPr>
        <w:pStyle w:val="af7"/>
      </w:pPr>
    </w:p>
    <w:p w14:paraId="46E80FF2" w14:textId="77777777" w:rsidR="00CE4EC3" w:rsidRDefault="00CE4EC3" w:rsidP="00CE4EC3">
      <w:pPr>
        <w:pStyle w:val="af7"/>
      </w:pPr>
      <w:r>
        <w:t>public record RawImageDto(byte[] Data, int Width, int Height);</w:t>
      </w:r>
    </w:p>
    <w:p w14:paraId="4FB88271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SearchRequestDto.cs:</w:t>
      </w:r>
    </w:p>
    <w:p w14:paraId="7471067C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2F12B04B" w14:textId="77777777" w:rsidR="00CE4EC3" w:rsidRDefault="00CE4EC3" w:rsidP="00CE4EC3">
      <w:pPr>
        <w:pStyle w:val="af7"/>
      </w:pPr>
    </w:p>
    <w:p w14:paraId="7B0200CA" w14:textId="77777777" w:rsidR="00CE4EC3" w:rsidRDefault="00CE4EC3" w:rsidP="00CE4EC3">
      <w:pPr>
        <w:pStyle w:val="af7"/>
      </w:pPr>
      <w:r>
        <w:t>namespace BookManager.Application.Common.DTOs;</w:t>
      </w:r>
    </w:p>
    <w:p w14:paraId="16E53388" w14:textId="77777777" w:rsidR="00CE4EC3" w:rsidRDefault="00CE4EC3" w:rsidP="00CE4EC3">
      <w:pPr>
        <w:pStyle w:val="af7"/>
      </w:pPr>
    </w:p>
    <w:p w14:paraId="71F69C7B" w14:textId="77777777" w:rsidR="00CE4EC3" w:rsidRDefault="00CE4EC3" w:rsidP="00CE4EC3">
      <w:pPr>
        <w:pStyle w:val="af7"/>
      </w:pPr>
      <w:r>
        <w:t>[TranspilationSource]</w:t>
      </w:r>
    </w:p>
    <w:p w14:paraId="1CDDFDBE" w14:textId="77777777" w:rsidR="00CE4EC3" w:rsidRDefault="00CE4EC3" w:rsidP="00CE4EC3">
      <w:pPr>
        <w:pStyle w:val="af7"/>
      </w:pPr>
      <w:r>
        <w:t>public sealed class SearchRequestDto</w:t>
      </w:r>
    </w:p>
    <w:p w14:paraId="0B5C1A99" w14:textId="77777777" w:rsidR="00CE4EC3" w:rsidRDefault="00CE4EC3" w:rsidP="00CE4EC3">
      <w:pPr>
        <w:pStyle w:val="af7"/>
      </w:pPr>
      <w:r>
        <w:t>{</w:t>
      </w:r>
    </w:p>
    <w:p w14:paraId="67751860" w14:textId="77777777" w:rsidR="00CE4EC3" w:rsidRDefault="00CE4EC3" w:rsidP="00CE4EC3">
      <w:pPr>
        <w:pStyle w:val="af7"/>
      </w:pPr>
      <w:r>
        <w:t xml:space="preserve">    public int PageSize { get; set; }</w:t>
      </w:r>
    </w:p>
    <w:p w14:paraId="12350EF1" w14:textId="77777777" w:rsidR="00CE4EC3" w:rsidRDefault="00CE4EC3" w:rsidP="00CE4EC3">
      <w:pPr>
        <w:pStyle w:val="af7"/>
      </w:pPr>
      <w:r>
        <w:t xml:space="preserve">    public int PageNumber { get; set; }</w:t>
      </w:r>
    </w:p>
    <w:p w14:paraId="188AF4E4" w14:textId="77777777" w:rsidR="00CE4EC3" w:rsidRDefault="00CE4EC3" w:rsidP="00CE4EC3">
      <w:pPr>
        <w:pStyle w:val="af7"/>
      </w:pPr>
      <w:r>
        <w:t xml:space="preserve">    public string? SortProperty { get; init; }</w:t>
      </w:r>
    </w:p>
    <w:p w14:paraId="25E1914B" w14:textId="77777777" w:rsidR="00CE4EC3" w:rsidRDefault="00CE4EC3" w:rsidP="00CE4EC3">
      <w:pPr>
        <w:pStyle w:val="af7"/>
      </w:pPr>
      <w:r>
        <w:t xml:space="preserve">    public SortOrder? SortOrder { get; init; }</w:t>
      </w:r>
    </w:p>
    <w:p w14:paraId="598FA224" w14:textId="77777777" w:rsidR="00CE4EC3" w:rsidRDefault="00CE4EC3" w:rsidP="00CE4EC3">
      <w:pPr>
        <w:pStyle w:val="af7"/>
      </w:pPr>
    </w:p>
    <w:p w14:paraId="764C2C3F" w14:textId="77777777" w:rsidR="00CE4EC3" w:rsidRDefault="00CE4EC3" w:rsidP="00CE4EC3">
      <w:pPr>
        <w:pStyle w:val="af7"/>
      </w:pPr>
      <w:r>
        <w:t xml:space="preserve">    public string? Title { get; set; }</w:t>
      </w:r>
    </w:p>
    <w:p w14:paraId="634A5FAD" w14:textId="77777777" w:rsidR="00CE4EC3" w:rsidRDefault="00CE4EC3" w:rsidP="00CE4EC3">
      <w:pPr>
        <w:pStyle w:val="af7"/>
      </w:pPr>
      <w:r>
        <w:t xml:space="preserve">    public string? Description { get; set; }</w:t>
      </w:r>
    </w:p>
    <w:p w14:paraId="3745542D" w14:textId="77777777" w:rsidR="00CE4EC3" w:rsidRDefault="00CE4EC3" w:rsidP="00CE4EC3">
      <w:pPr>
        <w:pStyle w:val="af7"/>
      </w:pPr>
      <w:r>
        <w:t xml:space="preserve">    public string? Isbn { get; set; }</w:t>
      </w:r>
    </w:p>
    <w:p w14:paraId="79BB2480" w14:textId="77777777" w:rsidR="00CE4EC3" w:rsidRDefault="00CE4EC3" w:rsidP="00CE4EC3">
      <w:pPr>
        <w:pStyle w:val="af7"/>
      </w:pPr>
      <w:r>
        <w:t xml:space="preserve">    public string? PublisherName { get; set; }</w:t>
      </w:r>
    </w:p>
    <w:p w14:paraId="1B7440C2" w14:textId="77777777" w:rsidR="00CE4EC3" w:rsidRDefault="00CE4EC3" w:rsidP="00CE4EC3">
      <w:pPr>
        <w:pStyle w:val="af7"/>
      </w:pPr>
      <w:r>
        <w:t xml:space="preserve">    public string[]? Authors { get; set; }</w:t>
      </w:r>
    </w:p>
    <w:p w14:paraId="55E50880" w14:textId="77777777" w:rsidR="00CE4EC3" w:rsidRDefault="00CE4EC3" w:rsidP="00CE4EC3">
      <w:pPr>
        <w:pStyle w:val="af7"/>
      </w:pPr>
      <w:r>
        <w:t>}</w:t>
      </w:r>
    </w:p>
    <w:p w14:paraId="4E83EEEA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TextSearchRequestDto.cs:</w:t>
      </w:r>
    </w:p>
    <w:p w14:paraId="36716DBC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namespace BookManager.Application.Common.DTOs;</w:t>
      </w:r>
    </w:p>
    <w:p w14:paraId="388BA043" w14:textId="77777777" w:rsidR="00CE4EC3" w:rsidRDefault="00CE4EC3" w:rsidP="00CE4EC3">
      <w:pPr>
        <w:pStyle w:val="af7"/>
      </w:pPr>
    </w:p>
    <w:p w14:paraId="5F8FF172" w14:textId="77777777" w:rsidR="00CE4EC3" w:rsidRDefault="00CE4EC3" w:rsidP="00CE4EC3">
      <w:pPr>
        <w:pStyle w:val="af7"/>
      </w:pPr>
      <w:r>
        <w:t>public record TextSearchRequestDto</w:t>
      </w:r>
    </w:p>
    <w:p w14:paraId="302E8AB7" w14:textId="77777777" w:rsidR="00CE4EC3" w:rsidRDefault="00CE4EC3" w:rsidP="00CE4EC3">
      <w:pPr>
        <w:pStyle w:val="af7"/>
      </w:pPr>
      <w:r>
        <w:t>{</w:t>
      </w:r>
    </w:p>
    <w:p w14:paraId="048C6254" w14:textId="77777777" w:rsidR="00CE4EC3" w:rsidRDefault="00CE4EC3" w:rsidP="00CE4EC3">
      <w:pPr>
        <w:pStyle w:val="af7"/>
      </w:pPr>
      <w:r>
        <w:lastRenderedPageBreak/>
        <w:t xml:space="preserve">    public int PageSize { get; init; }</w:t>
      </w:r>
    </w:p>
    <w:p w14:paraId="18A4EDCF" w14:textId="77777777" w:rsidR="00CE4EC3" w:rsidRDefault="00CE4EC3" w:rsidP="00CE4EC3">
      <w:pPr>
        <w:pStyle w:val="af7"/>
      </w:pPr>
      <w:r>
        <w:t xml:space="preserve">    public int PageNumber { get; init; }</w:t>
      </w:r>
    </w:p>
    <w:p w14:paraId="0A43E802" w14:textId="77777777" w:rsidR="00CE4EC3" w:rsidRDefault="00CE4EC3" w:rsidP="00CE4EC3">
      <w:pPr>
        <w:pStyle w:val="af7"/>
      </w:pPr>
      <w:r>
        <w:t xml:space="preserve">    public string Pattern { get; init; } = string.Empty;</w:t>
      </w:r>
    </w:p>
    <w:p w14:paraId="6A2844FA" w14:textId="77777777" w:rsidR="00CE4EC3" w:rsidRDefault="00CE4EC3" w:rsidP="00CE4EC3">
      <w:pPr>
        <w:pStyle w:val="af7"/>
      </w:pPr>
      <w:r>
        <w:t>}</w:t>
      </w:r>
    </w:p>
    <w:p w14:paraId="25EB2A20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TextSummarizationDto.cs:</w:t>
      </w:r>
    </w:p>
    <w:p w14:paraId="49BBD867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4669CBE6" w14:textId="77777777" w:rsidR="00CE4EC3" w:rsidRDefault="00CE4EC3" w:rsidP="00CE4EC3">
      <w:pPr>
        <w:pStyle w:val="af7"/>
      </w:pPr>
    </w:p>
    <w:p w14:paraId="63C00048" w14:textId="77777777" w:rsidR="00CE4EC3" w:rsidRDefault="00CE4EC3" w:rsidP="00CE4EC3">
      <w:pPr>
        <w:pStyle w:val="af7"/>
      </w:pPr>
      <w:r>
        <w:t>namespace BookManager.Application.Common.DTOs;</w:t>
      </w:r>
    </w:p>
    <w:p w14:paraId="57D7C02B" w14:textId="77777777" w:rsidR="00CE4EC3" w:rsidRDefault="00CE4EC3" w:rsidP="00CE4EC3">
      <w:pPr>
        <w:pStyle w:val="af7"/>
      </w:pPr>
    </w:p>
    <w:p w14:paraId="0AF40EB0" w14:textId="77777777" w:rsidR="00CE4EC3" w:rsidRDefault="00CE4EC3" w:rsidP="00CE4EC3">
      <w:pPr>
        <w:pStyle w:val="af7"/>
      </w:pPr>
      <w:r>
        <w:t>[TranspilationSource]</w:t>
      </w:r>
    </w:p>
    <w:p w14:paraId="4FE419FA" w14:textId="77777777" w:rsidR="00CE4EC3" w:rsidRDefault="00CE4EC3" w:rsidP="00CE4EC3">
      <w:pPr>
        <w:pStyle w:val="af7"/>
      </w:pPr>
      <w:r>
        <w:t>public record TextSummarizationRequestDto(string Text);</w:t>
      </w:r>
    </w:p>
    <w:p w14:paraId="7CC573D1" w14:textId="77777777" w:rsidR="00CE4EC3" w:rsidRDefault="00CE4EC3" w:rsidP="00CE4EC3">
      <w:pPr>
        <w:pStyle w:val="af7"/>
      </w:pPr>
    </w:p>
    <w:p w14:paraId="3DF91DA0" w14:textId="77777777" w:rsidR="00CE4EC3" w:rsidRDefault="00CE4EC3" w:rsidP="00CE4EC3">
      <w:pPr>
        <w:pStyle w:val="af7"/>
      </w:pPr>
      <w:r>
        <w:t>[TranspilationSource]</w:t>
      </w:r>
    </w:p>
    <w:p w14:paraId="18F250FA" w14:textId="77777777" w:rsidR="00CE4EC3" w:rsidRDefault="00CE4EC3" w:rsidP="00CE4EC3">
      <w:pPr>
        <w:pStyle w:val="af7"/>
      </w:pPr>
      <w:r>
        <w:t>public record TextSummarizationResponseDto(string SummarizedText);</w:t>
      </w:r>
    </w:p>
    <w:p w14:paraId="23195619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TotalTimeUpdateRequestDto.cs:</w:t>
      </w:r>
    </w:p>
    <w:p w14:paraId="1E08B74E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4F6CE3FB" w14:textId="77777777" w:rsidR="00CE4EC3" w:rsidRDefault="00CE4EC3" w:rsidP="00CE4EC3">
      <w:pPr>
        <w:pStyle w:val="af7"/>
      </w:pPr>
    </w:p>
    <w:p w14:paraId="1F72FA50" w14:textId="77777777" w:rsidR="00CE4EC3" w:rsidRDefault="00CE4EC3" w:rsidP="00CE4EC3">
      <w:pPr>
        <w:pStyle w:val="af7"/>
      </w:pPr>
      <w:r>
        <w:t>namespace BookManager.Application.Common.DTOs;</w:t>
      </w:r>
    </w:p>
    <w:p w14:paraId="18F998A5" w14:textId="77777777" w:rsidR="00CE4EC3" w:rsidRDefault="00CE4EC3" w:rsidP="00CE4EC3">
      <w:pPr>
        <w:pStyle w:val="af7"/>
      </w:pPr>
    </w:p>
    <w:p w14:paraId="3A61B3A7" w14:textId="77777777" w:rsidR="00CE4EC3" w:rsidRDefault="00CE4EC3" w:rsidP="00CE4EC3">
      <w:pPr>
        <w:pStyle w:val="af7"/>
      </w:pPr>
      <w:r>
        <w:t>[TranspilationSource]</w:t>
      </w:r>
    </w:p>
    <w:p w14:paraId="5135F2F8" w14:textId="77777777" w:rsidR="00CE4EC3" w:rsidRDefault="00CE4EC3" w:rsidP="00CE4EC3">
      <w:pPr>
        <w:pStyle w:val="af7"/>
      </w:pPr>
      <w:r>
        <w:t>public class TotalTimeUpdateRequestDto</w:t>
      </w:r>
    </w:p>
    <w:p w14:paraId="1DB7041D" w14:textId="77777777" w:rsidR="00CE4EC3" w:rsidRDefault="00CE4EC3" w:rsidP="00CE4EC3">
      <w:pPr>
        <w:pStyle w:val="af7"/>
      </w:pPr>
      <w:r>
        <w:t>{</w:t>
      </w:r>
    </w:p>
    <w:p w14:paraId="11259538" w14:textId="77777777" w:rsidR="00CE4EC3" w:rsidRDefault="00CE4EC3" w:rsidP="00CE4EC3">
      <w:pPr>
        <w:pStyle w:val="af7"/>
      </w:pPr>
      <w:r>
        <w:t xml:space="preserve">    public long Seconds { get; init; }</w:t>
      </w:r>
    </w:p>
    <w:p w14:paraId="69DA4029" w14:textId="77777777" w:rsidR="00CE4EC3" w:rsidRDefault="00CE4EC3" w:rsidP="00CE4EC3">
      <w:pPr>
        <w:pStyle w:val="af7"/>
      </w:pPr>
      <w:r>
        <w:t>}</w:t>
      </w:r>
    </w:p>
    <w:p w14:paraId="74DC5549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TranslationDto.cs:</w:t>
      </w:r>
    </w:p>
    <w:p w14:paraId="43C0BD0B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54211BA6" w14:textId="77777777" w:rsidR="00CE4EC3" w:rsidRDefault="00CE4EC3" w:rsidP="00CE4EC3">
      <w:pPr>
        <w:pStyle w:val="af7"/>
      </w:pPr>
    </w:p>
    <w:p w14:paraId="152E822E" w14:textId="77777777" w:rsidR="00CE4EC3" w:rsidRDefault="00CE4EC3" w:rsidP="00CE4EC3">
      <w:pPr>
        <w:pStyle w:val="af7"/>
      </w:pPr>
      <w:r>
        <w:t>namespace BookManager.Application.Common.DTOs;</w:t>
      </w:r>
    </w:p>
    <w:p w14:paraId="3444CE24" w14:textId="77777777" w:rsidR="00CE4EC3" w:rsidRDefault="00CE4EC3" w:rsidP="00CE4EC3">
      <w:pPr>
        <w:pStyle w:val="af7"/>
      </w:pPr>
    </w:p>
    <w:p w14:paraId="4EA51418" w14:textId="77777777" w:rsidR="00CE4EC3" w:rsidRDefault="00CE4EC3" w:rsidP="00CE4EC3">
      <w:pPr>
        <w:pStyle w:val="af7"/>
      </w:pPr>
      <w:r>
        <w:t>[TranspilationSource]</w:t>
      </w:r>
    </w:p>
    <w:p w14:paraId="2E00AE78" w14:textId="77777777" w:rsidR="00CE4EC3" w:rsidRDefault="00CE4EC3" w:rsidP="00CE4EC3">
      <w:pPr>
        <w:pStyle w:val="af7"/>
      </w:pPr>
      <w:r>
        <w:t>public sealed record TranslationRequestDto</w:t>
      </w:r>
    </w:p>
    <w:p w14:paraId="6B31EB96" w14:textId="77777777" w:rsidR="00CE4EC3" w:rsidRDefault="00CE4EC3" w:rsidP="00CE4EC3">
      <w:pPr>
        <w:pStyle w:val="af7"/>
      </w:pPr>
      <w:r>
        <w:t>{</w:t>
      </w:r>
    </w:p>
    <w:p w14:paraId="7527C9F5" w14:textId="77777777" w:rsidR="00CE4EC3" w:rsidRDefault="00CE4EC3" w:rsidP="00CE4EC3">
      <w:pPr>
        <w:pStyle w:val="af7"/>
      </w:pPr>
      <w:r>
        <w:t xml:space="preserve">    public string? SourceLanguage { get; init; }</w:t>
      </w:r>
    </w:p>
    <w:p w14:paraId="127BAE93" w14:textId="77777777" w:rsidR="00CE4EC3" w:rsidRDefault="00CE4EC3" w:rsidP="00CE4EC3">
      <w:pPr>
        <w:pStyle w:val="af7"/>
      </w:pPr>
      <w:r>
        <w:t xml:space="preserve">    public string TargetLanguage { get; init; } = string.Empty;</w:t>
      </w:r>
    </w:p>
    <w:p w14:paraId="2DE4E68A" w14:textId="77777777" w:rsidR="00CE4EC3" w:rsidRDefault="00CE4EC3" w:rsidP="00CE4EC3">
      <w:pPr>
        <w:pStyle w:val="af7"/>
      </w:pPr>
      <w:r>
        <w:t xml:space="preserve">    public string SourceText { get; init; } = string.Empty;</w:t>
      </w:r>
    </w:p>
    <w:p w14:paraId="416D0B42" w14:textId="77777777" w:rsidR="00CE4EC3" w:rsidRDefault="00CE4EC3" w:rsidP="00CE4EC3">
      <w:pPr>
        <w:pStyle w:val="af7"/>
      </w:pPr>
      <w:r>
        <w:t>}</w:t>
      </w:r>
    </w:p>
    <w:p w14:paraId="0F55B5A0" w14:textId="77777777" w:rsidR="00CE4EC3" w:rsidRDefault="00CE4EC3" w:rsidP="00CE4EC3">
      <w:pPr>
        <w:pStyle w:val="af7"/>
      </w:pPr>
    </w:p>
    <w:p w14:paraId="66257C03" w14:textId="77777777" w:rsidR="00CE4EC3" w:rsidRDefault="00CE4EC3" w:rsidP="00CE4EC3">
      <w:pPr>
        <w:pStyle w:val="af7"/>
      </w:pPr>
      <w:r>
        <w:t>[TranspilationSource]</w:t>
      </w:r>
    </w:p>
    <w:p w14:paraId="47136478" w14:textId="77777777" w:rsidR="00CE4EC3" w:rsidRDefault="00CE4EC3" w:rsidP="00CE4EC3">
      <w:pPr>
        <w:pStyle w:val="af7"/>
      </w:pPr>
      <w:r>
        <w:t>public sealed record TranslationResponseDto</w:t>
      </w:r>
    </w:p>
    <w:p w14:paraId="4E022037" w14:textId="77777777" w:rsidR="00CE4EC3" w:rsidRDefault="00CE4EC3" w:rsidP="00CE4EC3">
      <w:pPr>
        <w:pStyle w:val="af7"/>
      </w:pPr>
      <w:r>
        <w:t>{</w:t>
      </w:r>
    </w:p>
    <w:p w14:paraId="429AC8E7" w14:textId="77777777" w:rsidR="00CE4EC3" w:rsidRDefault="00CE4EC3" w:rsidP="00CE4EC3">
      <w:pPr>
        <w:pStyle w:val="af7"/>
      </w:pPr>
      <w:r>
        <w:t xml:space="preserve">    public string? DetectedSourceLanguage { get; init; }</w:t>
      </w:r>
    </w:p>
    <w:p w14:paraId="471A2779" w14:textId="77777777" w:rsidR="00CE4EC3" w:rsidRDefault="00CE4EC3" w:rsidP="00CE4EC3">
      <w:pPr>
        <w:pStyle w:val="af7"/>
      </w:pPr>
      <w:r>
        <w:t xml:space="preserve">    public string TargetLanguage { get; init; } = string.Empty;</w:t>
      </w:r>
    </w:p>
    <w:p w14:paraId="516939D4" w14:textId="77777777" w:rsidR="00CE4EC3" w:rsidRDefault="00CE4EC3" w:rsidP="00CE4EC3">
      <w:pPr>
        <w:pStyle w:val="af7"/>
      </w:pPr>
      <w:r>
        <w:t xml:space="preserve">    public string TranslatedText { get; init; } = string.Empty;</w:t>
      </w:r>
    </w:p>
    <w:p w14:paraId="4CDC50EF" w14:textId="77777777" w:rsidR="00CE4EC3" w:rsidRDefault="00CE4EC3" w:rsidP="00CE4EC3">
      <w:pPr>
        <w:pStyle w:val="af7"/>
      </w:pPr>
      <w:r>
        <w:t>}</w:t>
      </w:r>
    </w:p>
    <w:p w14:paraId="3B19AF46" w14:textId="77777777" w:rsidR="00CE4EC3" w:rsidRDefault="00CE4EC3" w:rsidP="00CE4EC3">
      <w:pPr>
        <w:pStyle w:val="af7"/>
      </w:pPr>
    </w:p>
    <w:p w14:paraId="6365F116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UserAddRequest.cs:</w:t>
      </w:r>
    </w:p>
    <w:p w14:paraId="58DEBEF8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74511219" w14:textId="77777777" w:rsidR="00CE4EC3" w:rsidRDefault="00CE4EC3" w:rsidP="00CE4EC3">
      <w:pPr>
        <w:pStyle w:val="af7"/>
      </w:pPr>
    </w:p>
    <w:p w14:paraId="65303966" w14:textId="77777777" w:rsidR="00CE4EC3" w:rsidRDefault="00CE4EC3" w:rsidP="00CE4EC3">
      <w:pPr>
        <w:pStyle w:val="af7"/>
      </w:pPr>
      <w:r>
        <w:t>namespace BookManager.Application.Common.DTOs;</w:t>
      </w:r>
    </w:p>
    <w:p w14:paraId="0616E2B0" w14:textId="77777777" w:rsidR="00CE4EC3" w:rsidRDefault="00CE4EC3" w:rsidP="00CE4EC3">
      <w:pPr>
        <w:pStyle w:val="af7"/>
      </w:pPr>
    </w:p>
    <w:p w14:paraId="37032B3E" w14:textId="77777777" w:rsidR="00CE4EC3" w:rsidRDefault="00CE4EC3" w:rsidP="00CE4EC3">
      <w:pPr>
        <w:pStyle w:val="af7"/>
      </w:pPr>
      <w:r>
        <w:t>[TranspilationSource]</w:t>
      </w:r>
    </w:p>
    <w:p w14:paraId="0F9EB0EF" w14:textId="77777777" w:rsidR="00CE4EC3" w:rsidRDefault="00CE4EC3" w:rsidP="00CE4EC3">
      <w:pPr>
        <w:pStyle w:val="af7"/>
      </w:pPr>
      <w:r>
        <w:t>public record UserAddRequest</w:t>
      </w:r>
    </w:p>
    <w:p w14:paraId="55F67845" w14:textId="77777777" w:rsidR="00CE4EC3" w:rsidRDefault="00CE4EC3" w:rsidP="00CE4EC3">
      <w:pPr>
        <w:pStyle w:val="af7"/>
      </w:pPr>
      <w:r>
        <w:t>{</w:t>
      </w:r>
    </w:p>
    <w:p w14:paraId="6B70D8CA" w14:textId="77777777" w:rsidR="00CE4EC3" w:rsidRDefault="00CE4EC3" w:rsidP="00CE4EC3">
      <w:pPr>
        <w:pStyle w:val="af7"/>
      </w:pPr>
      <w:r>
        <w:t xml:space="preserve">    public required string Name { get; init; }</w:t>
      </w:r>
    </w:p>
    <w:p w14:paraId="6339A289" w14:textId="77777777" w:rsidR="00CE4EC3" w:rsidRDefault="00CE4EC3" w:rsidP="00CE4EC3">
      <w:pPr>
        <w:pStyle w:val="af7"/>
      </w:pPr>
      <w:r>
        <w:t xml:space="preserve">    public required string PinCode { get; init; }</w:t>
      </w:r>
    </w:p>
    <w:p w14:paraId="351D4400" w14:textId="77777777" w:rsidR="00CE4EC3" w:rsidRDefault="00CE4EC3" w:rsidP="00CE4EC3">
      <w:pPr>
        <w:pStyle w:val="af7"/>
      </w:pPr>
      <w:r>
        <w:t>}</w:t>
      </w:r>
    </w:p>
    <w:p w14:paraId="3EC692DC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UserDto.cs:</w:t>
      </w:r>
    </w:p>
    <w:p w14:paraId="62FCDA1C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19485C5C" w14:textId="77777777" w:rsidR="00CE4EC3" w:rsidRDefault="00CE4EC3" w:rsidP="00CE4EC3">
      <w:pPr>
        <w:pStyle w:val="af7"/>
      </w:pPr>
    </w:p>
    <w:p w14:paraId="080BF663" w14:textId="77777777" w:rsidR="00CE4EC3" w:rsidRDefault="00CE4EC3" w:rsidP="00CE4EC3">
      <w:pPr>
        <w:pStyle w:val="af7"/>
      </w:pPr>
      <w:r>
        <w:t>namespace BookManager.Application.Common.DTOs;</w:t>
      </w:r>
    </w:p>
    <w:p w14:paraId="4DF7F9F3" w14:textId="77777777" w:rsidR="00CE4EC3" w:rsidRDefault="00CE4EC3" w:rsidP="00CE4EC3">
      <w:pPr>
        <w:pStyle w:val="af7"/>
      </w:pPr>
    </w:p>
    <w:p w14:paraId="3D3CABC8" w14:textId="77777777" w:rsidR="00CE4EC3" w:rsidRDefault="00CE4EC3" w:rsidP="00CE4EC3">
      <w:pPr>
        <w:pStyle w:val="af7"/>
      </w:pPr>
      <w:r>
        <w:t>[TranspilationSource]</w:t>
      </w:r>
    </w:p>
    <w:p w14:paraId="5B96DC97" w14:textId="77777777" w:rsidR="00CE4EC3" w:rsidRDefault="00CE4EC3" w:rsidP="00CE4EC3">
      <w:pPr>
        <w:pStyle w:val="af7"/>
      </w:pPr>
      <w:r>
        <w:t>public sealed record UserDto(Guid Id, string Name);</w:t>
      </w:r>
    </w:p>
    <w:p w14:paraId="45996AE4" w14:textId="77777777" w:rsidR="00CE4EC3" w:rsidRDefault="00CE4EC3" w:rsidP="00CE4EC3">
      <w:pPr>
        <w:pStyle w:val="af7"/>
      </w:pPr>
    </w:p>
    <w:p w14:paraId="29A68518" w14:textId="77777777" w:rsidR="00CE4EC3" w:rsidRDefault="00CE4EC3" w:rsidP="00CE4EC3">
      <w:pPr>
        <w:pStyle w:val="af7"/>
      </w:pPr>
      <w:r>
        <w:t>public static class UserEntityExtensions</w:t>
      </w:r>
    </w:p>
    <w:p w14:paraId="744CC282" w14:textId="77777777" w:rsidR="00CE4EC3" w:rsidRDefault="00CE4EC3" w:rsidP="00CE4EC3">
      <w:pPr>
        <w:pStyle w:val="af7"/>
      </w:pPr>
      <w:r>
        <w:t>{</w:t>
      </w:r>
    </w:p>
    <w:p w14:paraId="3FCED86F" w14:textId="77777777" w:rsidR="00CE4EC3" w:rsidRDefault="00CE4EC3" w:rsidP="00CE4EC3">
      <w:pPr>
        <w:pStyle w:val="af7"/>
      </w:pPr>
      <w:r>
        <w:t xml:space="preserve">    public static UserDto ToDto(this User user)</w:t>
      </w:r>
    </w:p>
    <w:p w14:paraId="7D51E0AE" w14:textId="77777777" w:rsidR="00CE4EC3" w:rsidRDefault="00CE4EC3" w:rsidP="00CE4EC3">
      <w:pPr>
        <w:pStyle w:val="af7"/>
      </w:pPr>
      <w:r>
        <w:lastRenderedPageBreak/>
        <w:t xml:space="preserve">    {</w:t>
      </w:r>
    </w:p>
    <w:p w14:paraId="4925628E" w14:textId="77777777" w:rsidR="00CE4EC3" w:rsidRDefault="00CE4EC3" w:rsidP="00CE4EC3">
      <w:pPr>
        <w:pStyle w:val="af7"/>
      </w:pPr>
      <w:r>
        <w:t xml:space="preserve">        return new UserDto(user.Id, user.UserName ?? "");</w:t>
      </w:r>
    </w:p>
    <w:p w14:paraId="3A42B86E" w14:textId="77777777" w:rsidR="00CE4EC3" w:rsidRDefault="00CE4EC3" w:rsidP="00CE4EC3">
      <w:pPr>
        <w:pStyle w:val="af7"/>
      </w:pPr>
      <w:r>
        <w:t xml:space="preserve">    }</w:t>
      </w:r>
    </w:p>
    <w:p w14:paraId="2CAA1B72" w14:textId="77777777" w:rsidR="00CE4EC3" w:rsidRDefault="00CE4EC3" w:rsidP="00CE4EC3">
      <w:pPr>
        <w:pStyle w:val="af7"/>
      </w:pPr>
      <w:r>
        <w:t>}</w:t>
      </w:r>
    </w:p>
    <w:p w14:paraId="14EBA2D5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WordDictionaryDTOs.cs:</w:t>
      </w:r>
    </w:p>
    <w:p w14:paraId="2ED2849F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Tapper;</w:t>
      </w:r>
    </w:p>
    <w:p w14:paraId="5D3686ED" w14:textId="77777777" w:rsidR="00CE4EC3" w:rsidRDefault="00CE4EC3" w:rsidP="00CE4EC3">
      <w:pPr>
        <w:pStyle w:val="af7"/>
      </w:pPr>
    </w:p>
    <w:p w14:paraId="0FE310A9" w14:textId="77777777" w:rsidR="00CE4EC3" w:rsidRDefault="00CE4EC3" w:rsidP="00CE4EC3">
      <w:pPr>
        <w:pStyle w:val="af7"/>
      </w:pPr>
      <w:r>
        <w:t>namespace BookManager.Application.Common.DTOs;</w:t>
      </w:r>
    </w:p>
    <w:p w14:paraId="1502DFB7" w14:textId="77777777" w:rsidR="00CE4EC3" w:rsidRDefault="00CE4EC3" w:rsidP="00CE4EC3">
      <w:pPr>
        <w:pStyle w:val="af7"/>
      </w:pPr>
    </w:p>
    <w:p w14:paraId="2A4D2B6D" w14:textId="77777777" w:rsidR="00CE4EC3" w:rsidRDefault="00CE4EC3" w:rsidP="00CE4EC3">
      <w:pPr>
        <w:pStyle w:val="af7"/>
      </w:pPr>
      <w:r>
        <w:t>[TranspilationSource]</w:t>
      </w:r>
    </w:p>
    <w:p w14:paraId="6D87B40F" w14:textId="77777777" w:rsidR="00CE4EC3" w:rsidRDefault="00CE4EC3" w:rsidP="00CE4EC3">
      <w:pPr>
        <w:pStyle w:val="af7"/>
      </w:pPr>
      <w:r>
        <w:t>public sealed record WordDefinitionDto(string PartOfSpeech, string SubjectName, string Definition)</w:t>
      </w:r>
    </w:p>
    <w:p w14:paraId="0A139DE3" w14:textId="77777777" w:rsidR="00CE4EC3" w:rsidRDefault="00CE4EC3" w:rsidP="00CE4EC3">
      <w:pPr>
        <w:pStyle w:val="af7"/>
      </w:pPr>
      <w:r>
        <w:t>{</w:t>
      </w:r>
    </w:p>
    <w:p w14:paraId="2D9CB973" w14:textId="77777777" w:rsidR="00CE4EC3" w:rsidRDefault="00CE4EC3" w:rsidP="00CE4EC3">
      <w:pPr>
        <w:pStyle w:val="af7"/>
      </w:pPr>
      <w:r>
        <w:t xml:space="preserve">    public DictionaryWordDefinition ToEntity()</w:t>
      </w:r>
    </w:p>
    <w:p w14:paraId="70833C27" w14:textId="77777777" w:rsidR="00CE4EC3" w:rsidRDefault="00CE4EC3" w:rsidP="00CE4EC3">
      <w:pPr>
        <w:pStyle w:val="af7"/>
      </w:pPr>
      <w:r>
        <w:t xml:space="preserve">    {</w:t>
      </w:r>
    </w:p>
    <w:p w14:paraId="75A79A07" w14:textId="77777777" w:rsidR="00CE4EC3" w:rsidRDefault="00CE4EC3" w:rsidP="00CE4EC3">
      <w:pPr>
        <w:pStyle w:val="af7"/>
      </w:pPr>
      <w:r>
        <w:t xml:space="preserve">        return new DictionaryWordDefinition</w:t>
      </w:r>
    </w:p>
    <w:p w14:paraId="39CCF41B" w14:textId="77777777" w:rsidR="00CE4EC3" w:rsidRDefault="00CE4EC3" w:rsidP="00CE4EC3">
      <w:pPr>
        <w:pStyle w:val="af7"/>
      </w:pPr>
      <w:r>
        <w:t xml:space="preserve">        {</w:t>
      </w:r>
    </w:p>
    <w:p w14:paraId="06BD8980" w14:textId="77777777" w:rsidR="00CE4EC3" w:rsidRDefault="00CE4EC3" w:rsidP="00CE4EC3">
      <w:pPr>
        <w:pStyle w:val="af7"/>
      </w:pPr>
      <w:r>
        <w:t xml:space="preserve">            SubjectName = SubjectName,</w:t>
      </w:r>
    </w:p>
    <w:p w14:paraId="3050B73D" w14:textId="77777777" w:rsidR="00CE4EC3" w:rsidRDefault="00CE4EC3" w:rsidP="00CE4EC3">
      <w:pPr>
        <w:pStyle w:val="af7"/>
      </w:pPr>
      <w:r>
        <w:t xml:space="preserve">            PartOfSpeech = PartOfSpeech,</w:t>
      </w:r>
    </w:p>
    <w:p w14:paraId="23925A6E" w14:textId="77777777" w:rsidR="00CE4EC3" w:rsidRDefault="00CE4EC3" w:rsidP="00CE4EC3">
      <w:pPr>
        <w:pStyle w:val="af7"/>
      </w:pPr>
      <w:r>
        <w:t xml:space="preserve">            Definition = Definition</w:t>
      </w:r>
    </w:p>
    <w:p w14:paraId="40A3FB70" w14:textId="77777777" w:rsidR="00CE4EC3" w:rsidRDefault="00CE4EC3" w:rsidP="00CE4EC3">
      <w:pPr>
        <w:pStyle w:val="af7"/>
      </w:pPr>
      <w:r>
        <w:t xml:space="preserve">        };</w:t>
      </w:r>
    </w:p>
    <w:p w14:paraId="6DF1CA7B" w14:textId="77777777" w:rsidR="00CE4EC3" w:rsidRDefault="00CE4EC3" w:rsidP="00CE4EC3">
      <w:pPr>
        <w:pStyle w:val="af7"/>
      </w:pPr>
      <w:r>
        <w:t xml:space="preserve">    }</w:t>
      </w:r>
    </w:p>
    <w:p w14:paraId="6FF1C5DE" w14:textId="77777777" w:rsidR="00CE4EC3" w:rsidRDefault="00CE4EC3" w:rsidP="00CE4EC3">
      <w:pPr>
        <w:pStyle w:val="af7"/>
      </w:pPr>
      <w:r>
        <w:t>}</w:t>
      </w:r>
    </w:p>
    <w:p w14:paraId="2940D926" w14:textId="77777777" w:rsidR="00CE4EC3" w:rsidRDefault="00CE4EC3" w:rsidP="00CE4EC3">
      <w:pPr>
        <w:pStyle w:val="af7"/>
      </w:pPr>
    </w:p>
    <w:p w14:paraId="37D75841" w14:textId="77777777" w:rsidR="00CE4EC3" w:rsidRDefault="00CE4EC3" w:rsidP="00CE4EC3">
      <w:pPr>
        <w:pStyle w:val="af7"/>
      </w:pPr>
      <w:r>
        <w:t>[TranspilationSource]</w:t>
      </w:r>
    </w:p>
    <w:p w14:paraId="5B617A19" w14:textId="77777777" w:rsidR="00CE4EC3" w:rsidRDefault="00CE4EC3" w:rsidP="00CE4EC3">
      <w:pPr>
        <w:pStyle w:val="af7"/>
      </w:pPr>
      <w:r>
        <w:t>public sealed record WordAlias(string Alias)</w:t>
      </w:r>
    </w:p>
    <w:p w14:paraId="4595EBAC" w14:textId="77777777" w:rsidR="00CE4EC3" w:rsidRDefault="00CE4EC3" w:rsidP="00CE4EC3">
      <w:pPr>
        <w:pStyle w:val="af7"/>
      </w:pPr>
      <w:r>
        <w:t>{</w:t>
      </w:r>
    </w:p>
    <w:p w14:paraId="237EF01D" w14:textId="77777777" w:rsidR="00CE4EC3" w:rsidRDefault="00CE4EC3" w:rsidP="00CE4EC3">
      <w:pPr>
        <w:pStyle w:val="af7"/>
      </w:pPr>
      <w:r>
        <w:t xml:space="preserve">    public DictionaryWordAlias ToEntity()</w:t>
      </w:r>
    </w:p>
    <w:p w14:paraId="57CE5F14" w14:textId="77777777" w:rsidR="00CE4EC3" w:rsidRDefault="00CE4EC3" w:rsidP="00CE4EC3">
      <w:pPr>
        <w:pStyle w:val="af7"/>
      </w:pPr>
      <w:r>
        <w:t xml:space="preserve">    {</w:t>
      </w:r>
    </w:p>
    <w:p w14:paraId="2322543D" w14:textId="77777777" w:rsidR="00CE4EC3" w:rsidRDefault="00CE4EC3" w:rsidP="00CE4EC3">
      <w:pPr>
        <w:pStyle w:val="af7"/>
      </w:pPr>
      <w:r>
        <w:t xml:space="preserve">        return new DictionaryWordAlias</w:t>
      </w:r>
    </w:p>
    <w:p w14:paraId="7706770E" w14:textId="77777777" w:rsidR="00CE4EC3" w:rsidRDefault="00CE4EC3" w:rsidP="00CE4EC3">
      <w:pPr>
        <w:pStyle w:val="af7"/>
      </w:pPr>
      <w:r>
        <w:t xml:space="preserve">        {</w:t>
      </w:r>
    </w:p>
    <w:p w14:paraId="4E125E8E" w14:textId="77777777" w:rsidR="00CE4EC3" w:rsidRDefault="00CE4EC3" w:rsidP="00CE4EC3">
      <w:pPr>
        <w:pStyle w:val="af7"/>
      </w:pPr>
      <w:r>
        <w:t xml:space="preserve">            Alias = Alias</w:t>
      </w:r>
    </w:p>
    <w:p w14:paraId="31C23AD7" w14:textId="77777777" w:rsidR="00CE4EC3" w:rsidRDefault="00CE4EC3" w:rsidP="00CE4EC3">
      <w:pPr>
        <w:pStyle w:val="af7"/>
      </w:pPr>
      <w:r>
        <w:t xml:space="preserve">        };</w:t>
      </w:r>
    </w:p>
    <w:p w14:paraId="03580800" w14:textId="77777777" w:rsidR="00CE4EC3" w:rsidRDefault="00CE4EC3" w:rsidP="00CE4EC3">
      <w:pPr>
        <w:pStyle w:val="af7"/>
      </w:pPr>
      <w:r>
        <w:t xml:space="preserve">    }</w:t>
      </w:r>
    </w:p>
    <w:p w14:paraId="63379CD3" w14:textId="77777777" w:rsidR="00CE4EC3" w:rsidRDefault="00CE4EC3" w:rsidP="00CE4EC3">
      <w:pPr>
        <w:pStyle w:val="af7"/>
      </w:pPr>
      <w:r>
        <w:t>}</w:t>
      </w:r>
    </w:p>
    <w:p w14:paraId="678826AA" w14:textId="77777777" w:rsidR="00CE4EC3" w:rsidRDefault="00CE4EC3" w:rsidP="00CE4EC3">
      <w:pPr>
        <w:pStyle w:val="af7"/>
      </w:pPr>
    </w:p>
    <w:p w14:paraId="6D4023B1" w14:textId="77777777" w:rsidR="00CE4EC3" w:rsidRDefault="00CE4EC3" w:rsidP="00CE4EC3">
      <w:pPr>
        <w:pStyle w:val="af7"/>
      </w:pPr>
      <w:r>
        <w:t>[TranspilationSource]</w:t>
      </w:r>
    </w:p>
    <w:p w14:paraId="50A638A2" w14:textId="77777777" w:rsidR="00CE4EC3" w:rsidRDefault="00CE4EC3" w:rsidP="00CE4EC3">
      <w:pPr>
        <w:pStyle w:val="af7"/>
      </w:pPr>
      <w:r>
        <w:t>public sealed record WordDto(</w:t>
      </w:r>
    </w:p>
    <w:p w14:paraId="13D77818" w14:textId="77777777" w:rsidR="00CE4EC3" w:rsidRDefault="00CE4EC3" w:rsidP="00CE4EC3">
      <w:pPr>
        <w:pStyle w:val="af7"/>
      </w:pPr>
      <w:r>
        <w:t xml:space="preserve">    string Word,</w:t>
      </w:r>
    </w:p>
    <w:p w14:paraId="4C26F102" w14:textId="77777777" w:rsidR="00CE4EC3" w:rsidRDefault="00CE4EC3" w:rsidP="00CE4EC3">
      <w:pPr>
        <w:pStyle w:val="af7"/>
      </w:pPr>
      <w:r>
        <w:t xml:space="preserve">    string? Transcription,</w:t>
      </w:r>
    </w:p>
    <w:p w14:paraId="0CF8ADBA" w14:textId="77777777" w:rsidR="00CE4EC3" w:rsidRDefault="00CE4EC3" w:rsidP="00CE4EC3">
      <w:pPr>
        <w:pStyle w:val="af7"/>
      </w:pPr>
      <w:r>
        <w:t xml:space="preserve">    string? LanguageCode,</w:t>
      </w:r>
    </w:p>
    <w:p w14:paraId="3B2D5D70" w14:textId="77777777" w:rsidR="00CE4EC3" w:rsidRDefault="00CE4EC3" w:rsidP="00CE4EC3">
      <w:pPr>
        <w:pStyle w:val="af7"/>
      </w:pPr>
      <w:r>
        <w:t xml:space="preserve">    ICollection&lt;WordAlias&gt; Aliases,</w:t>
      </w:r>
    </w:p>
    <w:p w14:paraId="56665340" w14:textId="77777777" w:rsidR="00CE4EC3" w:rsidRDefault="00CE4EC3" w:rsidP="00CE4EC3">
      <w:pPr>
        <w:pStyle w:val="af7"/>
      </w:pPr>
      <w:r>
        <w:t xml:space="preserve">    ICollection&lt;WordDefinitionDto&gt; Definitions)</w:t>
      </w:r>
    </w:p>
    <w:p w14:paraId="2E94959E" w14:textId="77777777" w:rsidR="00CE4EC3" w:rsidRDefault="00CE4EC3" w:rsidP="00CE4EC3">
      <w:pPr>
        <w:pStyle w:val="af7"/>
      </w:pPr>
      <w:r>
        <w:t>{</w:t>
      </w:r>
    </w:p>
    <w:p w14:paraId="153CA04C" w14:textId="77777777" w:rsidR="00CE4EC3" w:rsidRDefault="00CE4EC3" w:rsidP="00CE4EC3">
      <w:pPr>
        <w:pStyle w:val="af7"/>
      </w:pPr>
      <w:r>
        <w:t xml:space="preserve">    public DictionaryWord ToEntity()</w:t>
      </w:r>
    </w:p>
    <w:p w14:paraId="51DE4B8A" w14:textId="77777777" w:rsidR="00CE4EC3" w:rsidRDefault="00CE4EC3" w:rsidP="00CE4EC3">
      <w:pPr>
        <w:pStyle w:val="af7"/>
      </w:pPr>
      <w:r>
        <w:t xml:space="preserve">    {</w:t>
      </w:r>
    </w:p>
    <w:p w14:paraId="5804D55B" w14:textId="77777777" w:rsidR="00CE4EC3" w:rsidRDefault="00CE4EC3" w:rsidP="00CE4EC3">
      <w:pPr>
        <w:pStyle w:val="af7"/>
      </w:pPr>
      <w:r>
        <w:t xml:space="preserve">        var word = new DictionaryWord</w:t>
      </w:r>
    </w:p>
    <w:p w14:paraId="4C79F74C" w14:textId="77777777" w:rsidR="00CE4EC3" w:rsidRDefault="00CE4EC3" w:rsidP="00CE4EC3">
      <w:pPr>
        <w:pStyle w:val="af7"/>
      </w:pPr>
      <w:r>
        <w:t xml:space="preserve">        {</w:t>
      </w:r>
    </w:p>
    <w:p w14:paraId="7E110662" w14:textId="77777777" w:rsidR="00CE4EC3" w:rsidRDefault="00CE4EC3" w:rsidP="00CE4EC3">
      <w:pPr>
        <w:pStyle w:val="af7"/>
      </w:pPr>
      <w:r>
        <w:t xml:space="preserve">            Word = Word,</w:t>
      </w:r>
    </w:p>
    <w:p w14:paraId="6E2ECD64" w14:textId="77777777" w:rsidR="00CE4EC3" w:rsidRDefault="00CE4EC3" w:rsidP="00CE4EC3">
      <w:pPr>
        <w:pStyle w:val="af7"/>
      </w:pPr>
      <w:r>
        <w:t xml:space="preserve">            Transcription = Transcription,</w:t>
      </w:r>
    </w:p>
    <w:p w14:paraId="148A75D5" w14:textId="77777777" w:rsidR="00CE4EC3" w:rsidRDefault="00CE4EC3" w:rsidP="00CE4EC3">
      <w:pPr>
        <w:pStyle w:val="af7"/>
      </w:pPr>
      <w:r>
        <w:t xml:space="preserve">            LanguageCode = LanguageCode</w:t>
      </w:r>
    </w:p>
    <w:p w14:paraId="1ED733A3" w14:textId="77777777" w:rsidR="00CE4EC3" w:rsidRDefault="00CE4EC3" w:rsidP="00CE4EC3">
      <w:pPr>
        <w:pStyle w:val="af7"/>
      </w:pPr>
      <w:r>
        <w:t xml:space="preserve">        };</w:t>
      </w:r>
    </w:p>
    <w:p w14:paraId="40E4C417" w14:textId="77777777" w:rsidR="00CE4EC3" w:rsidRDefault="00CE4EC3" w:rsidP="00CE4EC3">
      <w:pPr>
        <w:pStyle w:val="af7"/>
      </w:pPr>
    </w:p>
    <w:p w14:paraId="234371F6" w14:textId="77777777" w:rsidR="00CE4EC3" w:rsidRDefault="00CE4EC3" w:rsidP="00CE4EC3">
      <w:pPr>
        <w:pStyle w:val="af7"/>
      </w:pPr>
      <w:r>
        <w:t xml:space="preserve">        foreach (var definition in Definitions.Select(def =&gt; def.ToEntity()))</w:t>
      </w:r>
    </w:p>
    <w:p w14:paraId="6D77A868" w14:textId="77777777" w:rsidR="00CE4EC3" w:rsidRDefault="00CE4EC3" w:rsidP="00CE4EC3">
      <w:pPr>
        <w:pStyle w:val="af7"/>
      </w:pPr>
      <w:r>
        <w:t xml:space="preserve">        {</w:t>
      </w:r>
    </w:p>
    <w:p w14:paraId="228486E8" w14:textId="77777777" w:rsidR="00CE4EC3" w:rsidRDefault="00CE4EC3" w:rsidP="00CE4EC3">
      <w:pPr>
        <w:pStyle w:val="af7"/>
      </w:pPr>
      <w:r>
        <w:t xml:space="preserve">            word.Definitions.Add(definition);</w:t>
      </w:r>
    </w:p>
    <w:p w14:paraId="51384620" w14:textId="77777777" w:rsidR="00CE4EC3" w:rsidRDefault="00CE4EC3" w:rsidP="00CE4EC3">
      <w:pPr>
        <w:pStyle w:val="af7"/>
      </w:pPr>
      <w:r>
        <w:t xml:space="preserve">        }</w:t>
      </w:r>
    </w:p>
    <w:p w14:paraId="76E71D47" w14:textId="77777777" w:rsidR="00CE4EC3" w:rsidRDefault="00CE4EC3" w:rsidP="00CE4EC3">
      <w:pPr>
        <w:pStyle w:val="af7"/>
      </w:pPr>
    </w:p>
    <w:p w14:paraId="1B5B1CF7" w14:textId="77777777" w:rsidR="00CE4EC3" w:rsidRDefault="00CE4EC3" w:rsidP="00CE4EC3">
      <w:pPr>
        <w:pStyle w:val="af7"/>
      </w:pPr>
      <w:r>
        <w:t xml:space="preserve">        return word;</w:t>
      </w:r>
    </w:p>
    <w:p w14:paraId="1172E010" w14:textId="77777777" w:rsidR="00CE4EC3" w:rsidRDefault="00CE4EC3" w:rsidP="00CE4EC3">
      <w:pPr>
        <w:pStyle w:val="af7"/>
      </w:pPr>
      <w:r>
        <w:t xml:space="preserve">    }</w:t>
      </w:r>
    </w:p>
    <w:p w14:paraId="7F0A7F5B" w14:textId="77777777" w:rsidR="00CE4EC3" w:rsidRDefault="00CE4EC3" w:rsidP="00CE4EC3">
      <w:pPr>
        <w:pStyle w:val="af7"/>
      </w:pPr>
      <w:r>
        <w:t>}</w:t>
      </w:r>
    </w:p>
    <w:p w14:paraId="50C4B314" w14:textId="77777777" w:rsidR="00CE4EC3" w:rsidRDefault="00CE4EC3" w:rsidP="00CE4EC3">
      <w:pPr>
        <w:pStyle w:val="af7"/>
      </w:pPr>
    </w:p>
    <w:p w14:paraId="2516EB32" w14:textId="77777777" w:rsidR="00CE4EC3" w:rsidRDefault="00CE4EC3" w:rsidP="00CE4EC3">
      <w:pPr>
        <w:pStyle w:val="af7"/>
      </w:pPr>
      <w:r>
        <w:t>public static class DictionaryWordExtension</w:t>
      </w:r>
    </w:p>
    <w:p w14:paraId="7B49AA56" w14:textId="77777777" w:rsidR="00CE4EC3" w:rsidRDefault="00CE4EC3" w:rsidP="00CE4EC3">
      <w:pPr>
        <w:pStyle w:val="af7"/>
      </w:pPr>
      <w:r>
        <w:t>{</w:t>
      </w:r>
    </w:p>
    <w:p w14:paraId="5418A8E4" w14:textId="77777777" w:rsidR="00CE4EC3" w:rsidRDefault="00CE4EC3" w:rsidP="00CE4EC3">
      <w:pPr>
        <w:pStyle w:val="af7"/>
      </w:pPr>
      <w:r>
        <w:t xml:space="preserve">    public static WordDto ToDto(this DictionaryWord word)</w:t>
      </w:r>
    </w:p>
    <w:p w14:paraId="51141236" w14:textId="77777777" w:rsidR="00CE4EC3" w:rsidRDefault="00CE4EC3" w:rsidP="00CE4EC3">
      <w:pPr>
        <w:pStyle w:val="af7"/>
      </w:pPr>
      <w:r>
        <w:t xml:space="preserve">    {</w:t>
      </w:r>
    </w:p>
    <w:p w14:paraId="0A0B843A" w14:textId="77777777" w:rsidR="00CE4EC3" w:rsidRDefault="00CE4EC3" w:rsidP="00CE4EC3">
      <w:pPr>
        <w:pStyle w:val="af7"/>
      </w:pPr>
      <w:r>
        <w:t xml:space="preserve">        return new WordDto(</w:t>
      </w:r>
    </w:p>
    <w:p w14:paraId="76DC5A0B" w14:textId="77777777" w:rsidR="00CE4EC3" w:rsidRDefault="00CE4EC3" w:rsidP="00CE4EC3">
      <w:pPr>
        <w:pStyle w:val="af7"/>
      </w:pPr>
      <w:r>
        <w:t xml:space="preserve">            word.Word,</w:t>
      </w:r>
    </w:p>
    <w:p w14:paraId="7E7741F1" w14:textId="77777777" w:rsidR="00CE4EC3" w:rsidRDefault="00CE4EC3" w:rsidP="00CE4EC3">
      <w:pPr>
        <w:pStyle w:val="af7"/>
      </w:pPr>
      <w:r>
        <w:t xml:space="preserve">            word.Transcription,</w:t>
      </w:r>
    </w:p>
    <w:p w14:paraId="4029B4C2" w14:textId="77777777" w:rsidR="00CE4EC3" w:rsidRDefault="00CE4EC3" w:rsidP="00CE4EC3">
      <w:pPr>
        <w:pStyle w:val="af7"/>
      </w:pPr>
      <w:r>
        <w:t xml:space="preserve">            word.LanguageCode,</w:t>
      </w:r>
    </w:p>
    <w:p w14:paraId="1B085A35" w14:textId="77777777" w:rsidR="00CE4EC3" w:rsidRDefault="00CE4EC3" w:rsidP="00CE4EC3">
      <w:pPr>
        <w:pStyle w:val="af7"/>
      </w:pPr>
      <w:r>
        <w:t xml:space="preserve">            word.Aliases.Select(a =&gt; a.ToDto()).ToList(),</w:t>
      </w:r>
    </w:p>
    <w:p w14:paraId="2A797407" w14:textId="77777777" w:rsidR="00CE4EC3" w:rsidRDefault="00CE4EC3" w:rsidP="00CE4EC3">
      <w:pPr>
        <w:pStyle w:val="af7"/>
      </w:pPr>
      <w:r>
        <w:t xml:space="preserve">            word.Definitions.Select(wordDef =&gt; wordDef.ToDto()).ToList()</w:t>
      </w:r>
    </w:p>
    <w:p w14:paraId="1065030B" w14:textId="77777777" w:rsidR="00CE4EC3" w:rsidRDefault="00CE4EC3" w:rsidP="00CE4EC3">
      <w:pPr>
        <w:pStyle w:val="af7"/>
      </w:pPr>
      <w:r>
        <w:t xml:space="preserve">        );</w:t>
      </w:r>
    </w:p>
    <w:p w14:paraId="0E326FF3" w14:textId="77777777" w:rsidR="00CE4EC3" w:rsidRDefault="00CE4EC3" w:rsidP="00CE4EC3">
      <w:pPr>
        <w:pStyle w:val="af7"/>
      </w:pPr>
      <w:r>
        <w:t xml:space="preserve">    }</w:t>
      </w:r>
    </w:p>
    <w:p w14:paraId="3FFD8489" w14:textId="77777777" w:rsidR="00CE4EC3" w:rsidRDefault="00CE4EC3" w:rsidP="00CE4EC3">
      <w:pPr>
        <w:pStyle w:val="af7"/>
      </w:pPr>
    </w:p>
    <w:p w14:paraId="7BD24BA4" w14:textId="77777777" w:rsidR="00CE4EC3" w:rsidRDefault="00CE4EC3" w:rsidP="00CE4EC3">
      <w:pPr>
        <w:pStyle w:val="af7"/>
      </w:pPr>
      <w:r>
        <w:t xml:space="preserve">    public static WordDefinitionDto ToDto(this DictionaryWordDefinition definition)</w:t>
      </w:r>
    </w:p>
    <w:p w14:paraId="4DACC48B" w14:textId="77777777" w:rsidR="00CE4EC3" w:rsidRDefault="00CE4EC3" w:rsidP="00CE4EC3">
      <w:pPr>
        <w:pStyle w:val="af7"/>
      </w:pPr>
      <w:r>
        <w:lastRenderedPageBreak/>
        <w:t xml:space="preserve">    {</w:t>
      </w:r>
    </w:p>
    <w:p w14:paraId="77FCECF9" w14:textId="77777777" w:rsidR="00CE4EC3" w:rsidRDefault="00CE4EC3" w:rsidP="00CE4EC3">
      <w:pPr>
        <w:pStyle w:val="af7"/>
      </w:pPr>
      <w:r>
        <w:t xml:space="preserve">        return new WordDefinitionDto(definition.PartOfSpeech, definition.SubjectName, definition.Definition);</w:t>
      </w:r>
    </w:p>
    <w:p w14:paraId="3D1BFC8D" w14:textId="77777777" w:rsidR="00CE4EC3" w:rsidRDefault="00CE4EC3" w:rsidP="00CE4EC3">
      <w:pPr>
        <w:pStyle w:val="af7"/>
      </w:pPr>
      <w:r>
        <w:t xml:space="preserve">    }</w:t>
      </w:r>
    </w:p>
    <w:p w14:paraId="75B47CDE" w14:textId="77777777" w:rsidR="00CE4EC3" w:rsidRDefault="00CE4EC3" w:rsidP="00CE4EC3">
      <w:pPr>
        <w:pStyle w:val="af7"/>
      </w:pPr>
    </w:p>
    <w:p w14:paraId="28275413" w14:textId="77777777" w:rsidR="00CE4EC3" w:rsidRDefault="00CE4EC3" w:rsidP="00CE4EC3">
      <w:pPr>
        <w:pStyle w:val="af7"/>
      </w:pPr>
      <w:r>
        <w:t xml:space="preserve">    public static WordAlias ToDto(this DictionaryWordAlias alias)</w:t>
      </w:r>
    </w:p>
    <w:p w14:paraId="07D12776" w14:textId="77777777" w:rsidR="00CE4EC3" w:rsidRDefault="00CE4EC3" w:rsidP="00CE4EC3">
      <w:pPr>
        <w:pStyle w:val="af7"/>
      </w:pPr>
      <w:r>
        <w:t xml:space="preserve">    {</w:t>
      </w:r>
    </w:p>
    <w:p w14:paraId="7DE38313" w14:textId="77777777" w:rsidR="00CE4EC3" w:rsidRDefault="00CE4EC3" w:rsidP="00CE4EC3">
      <w:pPr>
        <w:pStyle w:val="af7"/>
      </w:pPr>
      <w:r>
        <w:t xml:space="preserve">        return new WordAlias(alias.Alias);</w:t>
      </w:r>
    </w:p>
    <w:p w14:paraId="1C286C5C" w14:textId="77777777" w:rsidR="00CE4EC3" w:rsidRDefault="00CE4EC3" w:rsidP="00CE4EC3">
      <w:pPr>
        <w:pStyle w:val="af7"/>
      </w:pPr>
      <w:r>
        <w:t xml:space="preserve">    }</w:t>
      </w:r>
    </w:p>
    <w:p w14:paraId="55D1D405" w14:textId="77777777" w:rsidR="00CE4EC3" w:rsidRDefault="00CE4EC3" w:rsidP="00CE4EC3">
      <w:pPr>
        <w:pStyle w:val="af7"/>
      </w:pPr>
      <w:r>
        <w:t>}</w:t>
      </w:r>
    </w:p>
    <w:p w14:paraId="6DBFB268" w14:textId="77777777" w:rsidR="00CE4EC3" w:rsidRDefault="00CE4EC3" w:rsidP="00CE4EC3">
      <w:pPr>
        <w:pStyle w:val="af7"/>
      </w:pPr>
    </w:p>
    <w:p w14:paraId="6E2C43E1" w14:textId="77777777" w:rsidR="00CE4EC3" w:rsidRDefault="00CE4EC3" w:rsidP="00CE4EC3">
      <w:pPr>
        <w:pStyle w:val="af7"/>
      </w:pPr>
      <w:r>
        <w:t>public record WordsApiWordDefinitionResponseDto</w:t>
      </w:r>
    </w:p>
    <w:p w14:paraId="3334F192" w14:textId="77777777" w:rsidR="00CE4EC3" w:rsidRDefault="00CE4EC3" w:rsidP="00CE4EC3">
      <w:pPr>
        <w:pStyle w:val="af7"/>
      </w:pPr>
      <w:r>
        <w:t>{</w:t>
      </w:r>
    </w:p>
    <w:p w14:paraId="112437FF" w14:textId="77777777" w:rsidR="00CE4EC3" w:rsidRDefault="00CE4EC3" w:rsidP="00CE4EC3">
      <w:pPr>
        <w:pStyle w:val="af7"/>
      </w:pPr>
      <w:r>
        <w:t xml:space="preserve">    public string Word { get; init; } = null!;</w:t>
      </w:r>
    </w:p>
    <w:p w14:paraId="3584EFD4" w14:textId="77777777" w:rsidR="00CE4EC3" w:rsidRDefault="00CE4EC3" w:rsidP="00CE4EC3">
      <w:pPr>
        <w:pStyle w:val="af7"/>
      </w:pPr>
      <w:r>
        <w:t xml:space="preserve">    public IEnumerable&lt;WordDefinition&gt; Definitions { get; } = new List&lt;WordDefinition&gt;();</w:t>
      </w:r>
    </w:p>
    <w:p w14:paraId="47F168B7" w14:textId="77777777" w:rsidR="00CE4EC3" w:rsidRDefault="00CE4EC3" w:rsidP="00CE4EC3">
      <w:pPr>
        <w:pStyle w:val="af7"/>
      </w:pPr>
    </w:p>
    <w:p w14:paraId="134B0003" w14:textId="77777777" w:rsidR="00CE4EC3" w:rsidRDefault="00CE4EC3" w:rsidP="00CE4EC3">
      <w:pPr>
        <w:pStyle w:val="af7"/>
      </w:pPr>
      <w:r>
        <w:t xml:space="preserve">    public record WordDefinition(string Definition, string PartOfSpeech);</w:t>
      </w:r>
    </w:p>
    <w:p w14:paraId="3F4C2A2A" w14:textId="77777777" w:rsidR="00CE4EC3" w:rsidRDefault="00CE4EC3" w:rsidP="00CE4EC3">
      <w:pPr>
        <w:pStyle w:val="af7"/>
      </w:pPr>
      <w:r>
        <w:t>}</w:t>
      </w:r>
    </w:p>
    <w:p w14:paraId="67FA5423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EntityNotFoundException.cs:</w:t>
      </w:r>
    </w:p>
    <w:p w14:paraId="097ABC7A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namespace BookManager.Application.Common.Exceptions;</w:t>
      </w:r>
    </w:p>
    <w:p w14:paraId="449D4E2A" w14:textId="77777777" w:rsidR="00CE4EC3" w:rsidRDefault="00CE4EC3" w:rsidP="00CE4EC3">
      <w:pPr>
        <w:pStyle w:val="af7"/>
      </w:pPr>
    </w:p>
    <w:p w14:paraId="61CC83C9" w14:textId="77777777" w:rsidR="00CE4EC3" w:rsidRDefault="00CE4EC3" w:rsidP="00CE4EC3">
      <w:pPr>
        <w:pStyle w:val="af7"/>
      </w:pPr>
      <w:r>
        <w:t>public class EntityNotFoundException : Exception;</w:t>
      </w:r>
    </w:p>
    <w:p w14:paraId="7DE8B0C0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FileAlreadyExistsException.cs:</w:t>
      </w:r>
    </w:p>
    <w:p w14:paraId="62D1A3D1" w14:textId="77777777" w:rsidR="00CE4EC3" w:rsidRDefault="00CE4EC3" w:rsidP="00CE4EC3">
      <w:pPr>
        <w:pStyle w:val="af7"/>
      </w:pPr>
      <w:r>
        <w:t>namespace BookManager.Application.Common.Exceptions;</w:t>
      </w:r>
    </w:p>
    <w:p w14:paraId="1F8682B0" w14:textId="77777777" w:rsidR="00CE4EC3" w:rsidRDefault="00CE4EC3" w:rsidP="00CE4EC3">
      <w:pPr>
        <w:pStyle w:val="af7"/>
      </w:pPr>
    </w:p>
    <w:p w14:paraId="065053C9" w14:textId="77777777" w:rsidR="00CE4EC3" w:rsidRDefault="00CE4EC3" w:rsidP="00CE4EC3">
      <w:pPr>
        <w:pStyle w:val="af7"/>
      </w:pPr>
      <w:r>
        <w:t>public class FileAlreadyExistsException : Exception</w:t>
      </w:r>
    </w:p>
    <w:p w14:paraId="52AB0230" w14:textId="77777777" w:rsidR="00CE4EC3" w:rsidRDefault="00CE4EC3" w:rsidP="00CE4EC3">
      <w:pPr>
        <w:pStyle w:val="af7"/>
      </w:pPr>
      <w:r>
        <w:t>{</w:t>
      </w:r>
    </w:p>
    <w:p w14:paraId="057FBFD0" w14:textId="77777777" w:rsidR="00CE4EC3" w:rsidRDefault="00CE4EC3" w:rsidP="00CE4EC3">
      <w:pPr>
        <w:pStyle w:val="af7"/>
      </w:pPr>
      <w:r>
        <w:t xml:space="preserve">    public FileAlreadyExistsException() : base("The file already exists!")</w:t>
      </w:r>
    </w:p>
    <w:p w14:paraId="10EE2FE9" w14:textId="77777777" w:rsidR="00CE4EC3" w:rsidRDefault="00CE4EC3" w:rsidP="00CE4EC3">
      <w:pPr>
        <w:pStyle w:val="af7"/>
      </w:pPr>
      <w:r>
        <w:t xml:space="preserve">    {</w:t>
      </w:r>
    </w:p>
    <w:p w14:paraId="1CB0AA9B" w14:textId="77777777" w:rsidR="00CE4EC3" w:rsidRDefault="00CE4EC3" w:rsidP="00CE4EC3">
      <w:pPr>
        <w:pStyle w:val="af7"/>
      </w:pPr>
      <w:r>
        <w:t xml:space="preserve">    }</w:t>
      </w:r>
    </w:p>
    <w:p w14:paraId="408DAF2F" w14:textId="77777777" w:rsidR="00CE4EC3" w:rsidRDefault="00CE4EC3" w:rsidP="00CE4EC3">
      <w:pPr>
        <w:pStyle w:val="af7"/>
      </w:pPr>
      <w:r>
        <w:t>}</w:t>
      </w:r>
    </w:p>
    <w:p w14:paraId="168684BB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InvalidFileHashException.cs:</w:t>
      </w:r>
    </w:p>
    <w:p w14:paraId="419EA791" w14:textId="77777777" w:rsidR="00CE4EC3" w:rsidRDefault="00CE4EC3" w:rsidP="00CE4EC3">
      <w:pPr>
        <w:pStyle w:val="af7"/>
      </w:pPr>
      <w:r>
        <w:t>namespace BookManager.Application.Common.Exceptions;</w:t>
      </w:r>
    </w:p>
    <w:p w14:paraId="7E8F30E6" w14:textId="77777777" w:rsidR="00CE4EC3" w:rsidRDefault="00CE4EC3" w:rsidP="00CE4EC3">
      <w:pPr>
        <w:pStyle w:val="af7"/>
      </w:pPr>
    </w:p>
    <w:p w14:paraId="5653F5D8" w14:textId="77777777" w:rsidR="00CE4EC3" w:rsidRDefault="00CE4EC3" w:rsidP="00CE4EC3">
      <w:pPr>
        <w:pStyle w:val="af7"/>
      </w:pPr>
      <w:r>
        <w:t>public class InvalidFileHashException : Exception</w:t>
      </w:r>
    </w:p>
    <w:p w14:paraId="6E0B36E8" w14:textId="77777777" w:rsidR="00CE4EC3" w:rsidRDefault="00CE4EC3" w:rsidP="00CE4EC3">
      <w:pPr>
        <w:pStyle w:val="af7"/>
      </w:pPr>
      <w:r>
        <w:t>{</w:t>
      </w:r>
    </w:p>
    <w:p w14:paraId="3F466183" w14:textId="77777777" w:rsidR="00CE4EC3" w:rsidRDefault="00CE4EC3" w:rsidP="00CE4EC3">
      <w:pPr>
        <w:pStyle w:val="af7"/>
      </w:pPr>
      <w:r>
        <w:t xml:space="preserve">    public InvalidFileHashException() : base("The file integrity hash is not valid!")</w:t>
      </w:r>
    </w:p>
    <w:p w14:paraId="0A17A28E" w14:textId="77777777" w:rsidR="00CE4EC3" w:rsidRDefault="00CE4EC3" w:rsidP="00CE4EC3">
      <w:pPr>
        <w:pStyle w:val="af7"/>
      </w:pPr>
      <w:r>
        <w:t xml:space="preserve">    {</w:t>
      </w:r>
    </w:p>
    <w:p w14:paraId="47C3CB65" w14:textId="77777777" w:rsidR="00CE4EC3" w:rsidRDefault="00CE4EC3" w:rsidP="00CE4EC3">
      <w:pPr>
        <w:pStyle w:val="af7"/>
      </w:pPr>
      <w:r>
        <w:t xml:space="preserve">    }</w:t>
      </w:r>
    </w:p>
    <w:p w14:paraId="3D5EC92B" w14:textId="77777777" w:rsidR="00CE4EC3" w:rsidRDefault="00CE4EC3" w:rsidP="00CE4EC3">
      <w:pPr>
        <w:pStyle w:val="af7"/>
      </w:pPr>
      <w:r>
        <w:t>}</w:t>
      </w:r>
    </w:p>
    <w:p w14:paraId="78584A8A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MaxFileSizeException.cs:</w:t>
      </w:r>
    </w:p>
    <w:p w14:paraId="6E307AC1" w14:textId="77777777" w:rsidR="00CE4EC3" w:rsidRDefault="00CE4EC3" w:rsidP="00CE4EC3">
      <w:pPr>
        <w:pStyle w:val="af7"/>
      </w:pPr>
      <w:r>
        <w:t>namespace BookManager.Application.Common.Exceptions;</w:t>
      </w:r>
    </w:p>
    <w:p w14:paraId="54E22A3C" w14:textId="77777777" w:rsidR="00CE4EC3" w:rsidRDefault="00CE4EC3" w:rsidP="00CE4EC3">
      <w:pPr>
        <w:pStyle w:val="af7"/>
      </w:pPr>
    </w:p>
    <w:p w14:paraId="037B1DD6" w14:textId="77777777" w:rsidR="00CE4EC3" w:rsidRDefault="00CE4EC3" w:rsidP="00CE4EC3">
      <w:pPr>
        <w:pStyle w:val="af7"/>
      </w:pPr>
      <w:r>
        <w:t>public class MaxFileSizeException : Exception</w:t>
      </w:r>
    </w:p>
    <w:p w14:paraId="25344CA5" w14:textId="77777777" w:rsidR="00CE4EC3" w:rsidRDefault="00CE4EC3" w:rsidP="00CE4EC3">
      <w:pPr>
        <w:pStyle w:val="af7"/>
      </w:pPr>
      <w:r>
        <w:t>{</w:t>
      </w:r>
    </w:p>
    <w:p w14:paraId="626D2EBB" w14:textId="77777777" w:rsidR="00CE4EC3" w:rsidRDefault="00CE4EC3" w:rsidP="00CE4EC3">
      <w:pPr>
        <w:pStyle w:val="af7"/>
      </w:pPr>
      <w:r>
        <w:t xml:space="preserve">    public MaxFileSizeException() : base("The maximum file size has been exceeded.")</w:t>
      </w:r>
    </w:p>
    <w:p w14:paraId="11A69F24" w14:textId="77777777" w:rsidR="00CE4EC3" w:rsidRDefault="00CE4EC3" w:rsidP="00CE4EC3">
      <w:pPr>
        <w:pStyle w:val="af7"/>
      </w:pPr>
      <w:r>
        <w:t xml:space="preserve">    {</w:t>
      </w:r>
    </w:p>
    <w:p w14:paraId="4033EE70" w14:textId="77777777" w:rsidR="00CE4EC3" w:rsidRDefault="00CE4EC3" w:rsidP="00CE4EC3">
      <w:pPr>
        <w:pStyle w:val="af7"/>
      </w:pPr>
      <w:r>
        <w:t xml:space="preserve">    }</w:t>
      </w:r>
    </w:p>
    <w:p w14:paraId="234F07AB" w14:textId="77777777" w:rsidR="00CE4EC3" w:rsidRDefault="00CE4EC3" w:rsidP="00CE4EC3">
      <w:pPr>
        <w:pStyle w:val="af7"/>
      </w:pPr>
      <w:r>
        <w:t>}</w:t>
      </w:r>
    </w:p>
    <w:p w14:paraId="29E601D1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NotAvailableException.cs:</w:t>
      </w:r>
    </w:p>
    <w:p w14:paraId="77E06878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namespace BookManager.Application.Common.Exceptions;</w:t>
      </w:r>
    </w:p>
    <w:p w14:paraId="7714B09D" w14:textId="77777777" w:rsidR="00CE4EC3" w:rsidRDefault="00CE4EC3" w:rsidP="00CE4EC3">
      <w:pPr>
        <w:pStyle w:val="af7"/>
      </w:pPr>
    </w:p>
    <w:p w14:paraId="6FC85BF6" w14:textId="77777777" w:rsidR="00CE4EC3" w:rsidRDefault="00CE4EC3" w:rsidP="00CE4EC3">
      <w:pPr>
        <w:pStyle w:val="af7"/>
      </w:pPr>
      <w:r>
        <w:t>public class NotAvailableException(string message): Exception($"NotAvailableException: {message}");</w:t>
      </w:r>
    </w:p>
    <w:p w14:paraId="747CDFFB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UserAccountExceptions.cs:</w:t>
      </w:r>
    </w:p>
    <w:p w14:paraId="75A98482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namespace BookManager.Application.Common.Exceptions;</w:t>
      </w:r>
    </w:p>
    <w:p w14:paraId="034D77D3" w14:textId="77777777" w:rsidR="00CE4EC3" w:rsidRDefault="00CE4EC3" w:rsidP="00CE4EC3">
      <w:pPr>
        <w:pStyle w:val="af7"/>
      </w:pPr>
    </w:p>
    <w:p w14:paraId="4DFA9239" w14:textId="77777777" w:rsidR="00CE4EC3" w:rsidRDefault="00CE4EC3" w:rsidP="00CE4EC3">
      <w:pPr>
        <w:pStyle w:val="af7"/>
      </w:pPr>
      <w:r>
        <w:t>public class UserCreationException(string message): Exception(message);</w:t>
      </w:r>
    </w:p>
    <w:p w14:paraId="20C873DF" w14:textId="77777777" w:rsidR="00CE4EC3" w:rsidRDefault="00CE4EC3" w:rsidP="00CE4EC3">
      <w:pPr>
        <w:pStyle w:val="af7"/>
      </w:pPr>
      <w:r>
        <w:t>public class UserUpdateException(string message): Exception(message);</w:t>
      </w:r>
    </w:p>
    <w:p w14:paraId="4511F05A" w14:textId="77777777" w:rsidR="00CE4EC3" w:rsidRDefault="00CE4EC3" w:rsidP="00CE4EC3">
      <w:pPr>
        <w:pStyle w:val="af7"/>
      </w:pPr>
    </w:p>
    <w:p w14:paraId="5C3E8B54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IFileStorage.cs:</w:t>
      </w:r>
    </w:p>
    <w:p w14:paraId="6673FF2A" w14:textId="77777777" w:rsidR="00CE4EC3" w:rsidRDefault="00CE4EC3" w:rsidP="00CE4EC3">
      <w:pPr>
        <w:pStyle w:val="af7"/>
      </w:pPr>
      <w:r>
        <w:t>namespace BookManager.Application.Common.Interfaces;</w:t>
      </w:r>
    </w:p>
    <w:p w14:paraId="0B10CC72" w14:textId="77777777" w:rsidR="00CE4EC3" w:rsidRDefault="00CE4EC3" w:rsidP="00CE4EC3">
      <w:pPr>
        <w:pStyle w:val="af7"/>
      </w:pPr>
    </w:p>
    <w:p w14:paraId="1E7FF141" w14:textId="77777777" w:rsidR="00CE4EC3" w:rsidRDefault="00CE4EC3" w:rsidP="00CE4EC3">
      <w:pPr>
        <w:pStyle w:val="af7"/>
      </w:pPr>
      <w:r>
        <w:t>public interface IFileStorage</w:t>
      </w:r>
    </w:p>
    <w:p w14:paraId="2D571B2A" w14:textId="77777777" w:rsidR="00CE4EC3" w:rsidRDefault="00CE4EC3" w:rsidP="00CE4EC3">
      <w:pPr>
        <w:pStyle w:val="af7"/>
      </w:pPr>
      <w:r>
        <w:lastRenderedPageBreak/>
        <w:t>{</w:t>
      </w:r>
    </w:p>
    <w:p w14:paraId="01B9D7DA" w14:textId="77777777" w:rsidR="00CE4EC3" w:rsidRDefault="00CE4EC3" w:rsidP="00CE4EC3">
      <w:pPr>
        <w:pStyle w:val="af7"/>
      </w:pPr>
      <w:r>
        <w:t xml:space="preserve">    Task&lt;FileInfo&gt; SaveFileAsync(string filename, Stream stream);</w:t>
      </w:r>
    </w:p>
    <w:p w14:paraId="519A8582" w14:textId="77777777" w:rsidR="00CE4EC3" w:rsidRDefault="00CE4EC3" w:rsidP="00CE4EC3">
      <w:pPr>
        <w:pStyle w:val="af7"/>
      </w:pPr>
    </w:p>
    <w:p w14:paraId="3000B8BA" w14:textId="77777777" w:rsidR="00CE4EC3" w:rsidRDefault="00CE4EC3" w:rsidP="00CE4EC3">
      <w:pPr>
        <w:pStyle w:val="af7"/>
      </w:pPr>
      <w:r>
        <w:t xml:space="preserve">    FileStream GetFileStream(string filename);</w:t>
      </w:r>
    </w:p>
    <w:p w14:paraId="26BB82A6" w14:textId="77777777" w:rsidR="00CE4EC3" w:rsidRDefault="00CE4EC3" w:rsidP="00CE4EC3">
      <w:pPr>
        <w:pStyle w:val="af7"/>
      </w:pPr>
    </w:p>
    <w:p w14:paraId="028FF44C" w14:textId="77777777" w:rsidR="00CE4EC3" w:rsidRDefault="00CE4EC3" w:rsidP="00CE4EC3">
      <w:pPr>
        <w:pStyle w:val="af7"/>
      </w:pPr>
      <w:r>
        <w:t xml:space="preserve">    IAsyncEnumerable&lt;byte[]&gt; ReadFileAsync(string filename);</w:t>
      </w:r>
    </w:p>
    <w:p w14:paraId="679BC0DA" w14:textId="77777777" w:rsidR="00CE4EC3" w:rsidRDefault="00CE4EC3" w:rsidP="00CE4EC3">
      <w:pPr>
        <w:pStyle w:val="af7"/>
      </w:pPr>
    </w:p>
    <w:p w14:paraId="5D4262B5" w14:textId="77777777" w:rsidR="00CE4EC3" w:rsidRDefault="00CE4EC3" w:rsidP="00CE4EC3">
      <w:pPr>
        <w:pStyle w:val="af7"/>
      </w:pPr>
      <w:r>
        <w:t xml:space="preserve">    string GetFileHash(string filename);</w:t>
      </w:r>
    </w:p>
    <w:p w14:paraId="56D19FBB" w14:textId="77777777" w:rsidR="00CE4EC3" w:rsidRDefault="00CE4EC3" w:rsidP="00CE4EC3">
      <w:pPr>
        <w:pStyle w:val="af7"/>
      </w:pPr>
    </w:p>
    <w:p w14:paraId="42E9AAF1" w14:textId="77777777" w:rsidR="00CE4EC3" w:rsidRDefault="00CE4EC3" w:rsidP="00CE4EC3">
      <w:pPr>
        <w:pStyle w:val="af7"/>
      </w:pPr>
      <w:r>
        <w:t xml:space="preserve">    void DeleteFile(string filename);</w:t>
      </w:r>
    </w:p>
    <w:p w14:paraId="194FA982" w14:textId="77777777" w:rsidR="00CE4EC3" w:rsidRDefault="00CE4EC3" w:rsidP="00CE4EC3">
      <w:pPr>
        <w:pStyle w:val="af7"/>
      </w:pPr>
      <w:r>
        <w:t>}</w:t>
      </w:r>
    </w:p>
    <w:p w14:paraId="20269E6B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IAppDbContext.cs:</w:t>
      </w:r>
    </w:p>
    <w:p w14:paraId="04983F93" w14:textId="77777777" w:rsidR="00CE4EC3" w:rsidRDefault="00CE4EC3" w:rsidP="00CE4EC3">
      <w:pPr>
        <w:pStyle w:val="af7"/>
      </w:pPr>
      <w:r>
        <w:t>namespace BookManager.Application.Common.Interfaces.Persistence;</w:t>
      </w:r>
    </w:p>
    <w:p w14:paraId="5FCB8F91" w14:textId="77777777" w:rsidR="00CE4EC3" w:rsidRDefault="00CE4EC3" w:rsidP="00CE4EC3">
      <w:pPr>
        <w:pStyle w:val="af7"/>
      </w:pPr>
    </w:p>
    <w:p w14:paraId="1F4F8B1D" w14:textId="77777777" w:rsidR="00CE4EC3" w:rsidRDefault="00CE4EC3" w:rsidP="00CE4EC3">
      <w:pPr>
        <w:pStyle w:val="af7"/>
      </w:pPr>
      <w:r>
        <w:t>public interface IAppDbContext</w:t>
      </w:r>
    </w:p>
    <w:p w14:paraId="49989E6B" w14:textId="77777777" w:rsidR="00CE4EC3" w:rsidRDefault="00CE4EC3" w:rsidP="00CE4EC3">
      <w:pPr>
        <w:pStyle w:val="af7"/>
      </w:pPr>
      <w:r>
        <w:t>{</w:t>
      </w:r>
    </w:p>
    <w:p w14:paraId="7F024243" w14:textId="77777777" w:rsidR="00CE4EC3" w:rsidRDefault="00CE4EC3" w:rsidP="00CE4EC3">
      <w:pPr>
        <w:pStyle w:val="af7"/>
      </w:pPr>
      <w:r>
        <w:t xml:space="preserve">    DbSet&lt;BookCollection&gt; BookCollections { get; }</w:t>
      </w:r>
    </w:p>
    <w:p w14:paraId="14B50AEA" w14:textId="77777777" w:rsidR="00CE4EC3" w:rsidRDefault="00CE4EC3" w:rsidP="00CE4EC3">
      <w:pPr>
        <w:pStyle w:val="af7"/>
      </w:pPr>
    </w:p>
    <w:p w14:paraId="00706F2E" w14:textId="77777777" w:rsidR="00CE4EC3" w:rsidRDefault="00CE4EC3" w:rsidP="00CE4EC3">
      <w:pPr>
        <w:pStyle w:val="af7"/>
      </w:pPr>
      <w:r>
        <w:t xml:space="preserve">    DbSet&lt;Book&gt; Books { get; }</w:t>
      </w:r>
    </w:p>
    <w:p w14:paraId="7465E5B7" w14:textId="77777777" w:rsidR="00CE4EC3" w:rsidRDefault="00CE4EC3" w:rsidP="00CE4EC3">
      <w:pPr>
        <w:pStyle w:val="af7"/>
      </w:pPr>
    </w:p>
    <w:p w14:paraId="042A8B8E" w14:textId="77777777" w:rsidR="00CE4EC3" w:rsidRDefault="00CE4EC3" w:rsidP="00CE4EC3">
      <w:pPr>
        <w:pStyle w:val="af7"/>
      </w:pPr>
      <w:r>
        <w:t xml:space="preserve">    DbSet&lt;BookText&gt; BookTexts { get; }</w:t>
      </w:r>
    </w:p>
    <w:p w14:paraId="6F387F27" w14:textId="77777777" w:rsidR="00CE4EC3" w:rsidRDefault="00CE4EC3" w:rsidP="00CE4EC3">
      <w:pPr>
        <w:pStyle w:val="af7"/>
      </w:pPr>
    </w:p>
    <w:p w14:paraId="657300B0" w14:textId="77777777" w:rsidR="00CE4EC3" w:rsidRDefault="00CE4EC3" w:rsidP="00CE4EC3">
      <w:pPr>
        <w:pStyle w:val="af7"/>
      </w:pPr>
      <w:r>
        <w:t xml:space="preserve">    DbSet&lt;User&gt; Users { get; }</w:t>
      </w:r>
    </w:p>
    <w:p w14:paraId="07EE5428" w14:textId="77777777" w:rsidR="00CE4EC3" w:rsidRDefault="00CE4EC3" w:rsidP="00CE4EC3">
      <w:pPr>
        <w:pStyle w:val="af7"/>
      </w:pPr>
    </w:p>
    <w:p w14:paraId="5D1F2B71" w14:textId="77777777" w:rsidR="00CE4EC3" w:rsidRDefault="00CE4EC3" w:rsidP="00CE4EC3">
      <w:pPr>
        <w:pStyle w:val="af7"/>
      </w:pPr>
      <w:r>
        <w:t xml:space="preserve">    DbSet&lt;BookUserStats&gt; BookUserStatsSet { get; }</w:t>
      </w:r>
    </w:p>
    <w:p w14:paraId="0FD26EA3" w14:textId="77777777" w:rsidR="00CE4EC3" w:rsidRDefault="00CE4EC3" w:rsidP="00CE4EC3">
      <w:pPr>
        <w:pStyle w:val="af7"/>
      </w:pPr>
    </w:p>
    <w:p w14:paraId="16EB1BDD" w14:textId="77777777" w:rsidR="00CE4EC3" w:rsidRDefault="00CE4EC3" w:rsidP="00CE4EC3">
      <w:pPr>
        <w:pStyle w:val="af7"/>
      </w:pPr>
      <w:r>
        <w:t xml:space="preserve">    DbSet&lt;DictionaryWord&gt; DictionaryWords { get; }</w:t>
      </w:r>
    </w:p>
    <w:p w14:paraId="5498AD0C" w14:textId="77777777" w:rsidR="00CE4EC3" w:rsidRDefault="00CE4EC3" w:rsidP="00CE4EC3">
      <w:pPr>
        <w:pStyle w:val="af7"/>
      </w:pPr>
    </w:p>
    <w:p w14:paraId="0033954E" w14:textId="77777777" w:rsidR="00CE4EC3" w:rsidRDefault="00CE4EC3" w:rsidP="00CE4EC3">
      <w:pPr>
        <w:pStyle w:val="af7"/>
      </w:pPr>
      <w:r>
        <w:t xml:space="preserve">    Task&lt;int&gt; SaveChangesAsync(CancellationToken cancellationToken = default);</w:t>
      </w:r>
    </w:p>
    <w:p w14:paraId="55F3930C" w14:textId="77777777" w:rsidR="00CE4EC3" w:rsidRDefault="00CE4EC3" w:rsidP="00CE4EC3">
      <w:pPr>
        <w:pStyle w:val="af7"/>
      </w:pPr>
      <w:r>
        <w:t>}</w:t>
      </w:r>
    </w:p>
    <w:p w14:paraId="7C5D18A9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IAuthenticationService.cs:</w:t>
      </w:r>
    </w:p>
    <w:p w14:paraId="1A8809CD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6FECC16E" w14:textId="77777777" w:rsidR="00CE4EC3" w:rsidRDefault="00CE4EC3" w:rsidP="00CE4EC3">
      <w:pPr>
        <w:pStyle w:val="af7"/>
      </w:pPr>
    </w:p>
    <w:p w14:paraId="68C58F7F" w14:textId="77777777" w:rsidR="00CE4EC3" w:rsidRDefault="00CE4EC3" w:rsidP="00CE4EC3">
      <w:pPr>
        <w:pStyle w:val="af7"/>
      </w:pPr>
      <w:r>
        <w:t>namespace BookManager.Application.Common.Interfaces;</w:t>
      </w:r>
    </w:p>
    <w:p w14:paraId="7E1EE2C2" w14:textId="77777777" w:rsidR="00CE4EC3" w:rsidRDefault="00CE4EC3" w:rsidP="00CE4EC3">
      <w:pPr>
        <w:pStyle w:val="af7"/>
      </w:pPr>
    </w:p>
    <w:p w14:paraId="01EE34B3" w14:textId="77777777" w:rsidR="00CE4EC3" w:rsidRDefault="00CE4EC3" w:rsidP="00CE4EC3">
      <w:pPr>
        <w:pStyle w:val="af7"/>
      </w:pPr>
      <w:r>
        <w:t>public interface IAuthenticationService</w:t>
      </w:r>
    </w:p>
    <w:p w14:paraId="2A687332" w14:textId="77777777" w:rsidR="00CE4EC3" w:rsidRDefault="00CE4EC3" w:rsidP="00CE4EC3">
      <w:pPr>
        <w:pStyle w:val="af7"/>
      </w:pPr>
      <w:r>
        <w:t>{</w:t>
      </w:r>
    </w:p>
    <w:p w14:paraId="0418198A" w14:textId="77777777" w:rsidR="00CE4EC3" w:rsidRDefault="00CE4EC3" w:rsidP="00CE4EC3">
      <w:pPr>
        <w:pStyle w:val="af7"/>
      </w:pPr>
      <w:r>
        <w:t xml:space="preserve">    public Task&lt;AuthenticationResponseDto&gt; SignIn(AuthenticationRequestDto request);</w:t>
      </w:r>
    </w:p>
    <w:p w14:paraId="2B987B7B" w14:textId="77777777" w:rsidR="00CE4EC3" w:rsidRDefault="00CE4EC3" w:rsidP="00CE4EC3">
      <w:pPr>
        <w:pStyle w:val="af7"/>
      </w:pPr>
      <w:r>
        <w:t xml:space="preserve">    public Task&lt;AuthenticationResponseDto&gt; RefreshToken(string refreshTokenString);</w:t>
      </w:r>
    </w:p>
    <w:p w14:paraId="13C5E7F1" w14:textId="77777777" w:rsidR="00CE4EC3" w:rsidRDefault="00CE4EC3" w:rsidP="00CE4EC3">
      <w:pPr>
        <w:pStyle w:val="af7"/>
      </w:pPr>
      <w:r>
        <w:t>}</w:t>
      </w:r>
    </w:p>
    <w:p w14:paraId="2A5FBC41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IBookCollectionService.cs:</w:t>
      </w:r>
    </w:p>
    <w:p w14:paraId="35C5C9D4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7FDC970A" w14:textId="77777777" w:rsidR="00CE4EC3" w:rsidRDefault="00CE4EC3" w:rsidP="00CE4EC3">
      <w:pPr>
        <w:pStyle w:val="af7"/>
      </w:pPr>
    </w:p>
    <w:p w14:paraId="4C9B5058" w14:textId="77777777" w:rsidR="00CE4EC3" w:rsidRDefault="00CE4EC3" w:rsidP="00CE4EC3">
      <w:pPr>
        <w:pStyle w:val="af7"/>
      </w:pPr>
      <w:r>
        <w:t>namespace BookManager.Application.Common.Interfaces.Services;</w:t>
      </w:r>
    </w:p>
    <w:p w14:paraId="7D662797" w14:textId="77777777" w:rsidR="00CE4EC3" w:rsidRDefault="00CE4EC3" w:rsidP="00CE4EC3">
      <w:pPr>
        <w:pStyle w:val="af7"/>
      </w:pPr>
    </w:p>
    <w:p w14:paraId="5309D413" w14:textId="77777777" w:rsidR="00CE4EC3" w:rsidRDefault="00CE4EC3" w:rsidP="00CE4EC3">
      <w:pPr>
        <w:pStyle w:val="af7"/>
      </w:pPr>
      <w:r>
        <w:t>public interface IBookCollectionService</w:t>
      </w:r>
    </w:p>
    <w:p w14:paraId="3B19BF6F" w14:textId="77777777" w:rsidR="00CE4EC3" w:rsidRDefault="00CE4EC3" w:rsidP="00CE4EC3">
      <w:pPr>
        <w:pStyle w:val="af7"/>
      </w:pPr>
      <w:r>
        <w:t>{</w:t>
      </w:r>
    </w:p>
    <w:p w14:paraId="65D1D9B1" w14:textId="77777777" w:rsidR="00CE4EC3" w:rsidRDefault="00CE4EC3" w:rsidP="00CE4EC3">
      <w:pPr>
        <w:pStyle w:val="af7"/>
      </w:pPr>
      <w:r>
        <w:t xml:space="preserve">    public Task&lt;IEnumerable&lt;BookCollectionDto&gt;&gt; GetAllAsync();</w:t>
      </w:r>
    </w:p>
    <w:p w14:paraId="3E99495F" w14:textId="77777777" w:rsidR="00CE4EC3" w:rsidRDefault="00CE4EC3" w:rsidP="00CE4EC3">
      <w:pPr>
        <w:pStyle w:val="af7"/>
      </w:pPr>
    </w:p>
    <w:p w14:paraId="19A094D6" w14:textId="77777777" w:rsidR="00CE4EC3" w:rsidRDefault="00CE4EC3" w:rsidP="00CE4EC3">
      <w:pPr>
        <w:pStyle w:val="af7"/>
      </w:pPr>
      <w:r>
        <w:t xml:space="preserve">    public Task&lt;BookCollectionDto&gt; CreateAsync(BookCollectionModRequest request);</w:t>
      </w:r>
    </w:p>
    <w:p w14:paraId="407A889E" w14:textId="77777777" w:rsidR="00CE4EC3" w:rsidRDefault="00CE4EC3" w:rsidP="00CE4EC3">
      <w:pPr>
        <w:pStyle w:val="af7"/>
      </w:pPr>
    </w:p>
    <w:p w14:paraId="37D7FC0D" w14:textId="77777777" w:rsidR="00CE4EC3" w:rsidRDefault="00CE4EC3" w:rsidP="00CE4EC3">
      <w:pPr>
        <w:pStyle w:val="af7"/>
      </w:pPr>
      <w:r>
        <w:t xml:space="preserve">    public Task&lt;BookCollectionDto&gt; UpdateAsync(Guid id, BookCollectionModRequest request);</w:t>
      </w:r>
    </w:p>
    <w:p w14:paraId="73ED52B7" w14:textId="77777777" w:rsidR="00CE4EC3" w:rsidRDefault="00CE4EC3" w:rsidP="00CE4EC3">
      <w:pPr>
        <w:pStyle w:val="af7"/>
      </w:pPr>
    </w:p>
    <w:p w14:paraId="728B2812" w14:textId="77777777" w:rsidR="00CE4EC3" w:rsidRDefault="00CE4EC3" w:rsidP="00CE4EC3">
      <w:pPr>
        <w:pStyle w:val="af7"/>
      </w:pPr>
      <w:r>
        <w:t xml:space="preserve">    public Task DeleteAsync(Guid id);</w:t>
      </w:r>
    </w:p>
    <w:p w14:paraId="5F8D2277" w14:textId="77777777" w:rsidR="00CE4EC3" w:rsidRDefault="00CE4EC3" w:rsidP="00CE4EC3">
      <w:pPr>
        <w:pStyle w:val="af7"/>
      </w:pPr>
      <w:r>
        <w:t>}</w:t>
      </w:r>
    </w:p>
    <w:p w14:paraId="447006AC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IBookFileHandler.cs:</w:t>
      </w:r>
    </w:p>
    <w:p w14:paraId="18BCCD5A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1E1EB982" w14:textId="77777777" w:rsidR="00CE4EC3" w:rsidRDefault="00CE4EC3" w:rsidP="00CE4EC3">
      <w:pPr>
        <w:pStyle w:val="af7"/>
      </w:pPr>
      <w:r>
        <w:t>using BookManager.Domain.Enums;</w:t>
      </w:r>
    </w:p>
    <w:p w14:paraId="1BBF7277" w14:textId="77777777" w:rsidR="00CE4EC3" w:rsidRDefault="00CE4EC3" w:rsidP="00CE4EC3">
      <w:pPr>
        <w:pStyle w:val="af7"/>
      </w:pPr>
    </w:p>
    <w:p w14:paraId="1A970896" w14:textId="77777777" w:rsidR="00CE4EC3" w:rsidRDefault="00CE4EC3" w:rsidP="00CE4EC3">
      <w:pPr>
        <w:pStyle w:val="af7"/>
      </w:pPr>
      <w:r>
        <w:t>namespace BookManager.Application.Common.Interfaces.Services;</w:t>
      </w:r>
    </w:p>
    <w:p w14:paraId="2F3135AA" w14:textId="77777777" w:rsidR="00CE4EC3" w:rsidRDefault="00CE4EC3" w:rsidP="00CE4EC3">
      <w:pPr>
        <w:pStyle w:val="af7"/>
      </w:pPr>
    </w:p>
    <w:p w14:paraId="0DE48610" w14:textId="77777777" w:rsidR="00CE4EC3" w:rsidRDefault="00CE4EC3" w:rsidP="00CE4EC3">
      <w:pPr>
        <w:pStyle w:val="af7"/>
      </w:pPr>
      <w:r>
        <w:t>public interface IBookFileHandler</w:t>
      </w:r>
    </w:p>
    <w:p w14:paraId="12F7DC59" w14:textId="77777777" w:rsidR="00CE4EC3" w:rsidRDefault="00CE4EC3" w:rsidP="00CE4EC3">
      <w:pPr>
        <w:pStyle w:val="af7"/>
      </w:pPr>
      <w:r>
        <w:t>{</w:t>
      </w:r>
    </w:p>
    <w:p w14:paraId="49CCEF37" w14:textId="77777777" w:rsidR="00CE4EC3" w:rsidRDefault="00CE4EC3" w:rsidP="00CE4EC3">
      <w:pPr>
        <w:pStyle w:val="af7"/>
      </w:pPr>
      <w:r>
        <w:t xml:space="preserve">    public BookFileType FileType { get; }</w:t>
      </w:r>
    </w:p>
    <w:p w14:paraId="5601E340" w14:textId="77777777" w:rsidR="00CE4EC3" w:rsidRDefault="00CE4EC3" w:rsidP="00CE4EC3">
      <w:pPr>
        <w:pStyle w:val="af7"/>
      </w:pPr>
    </w:p>
    <w:p w14:paraId="2177F906" w14:textId="77777777" w:rsidR="00CE4EC3" w:rsidRDefault="00CE4EC3" w:rsidP="00CE4EC3">
      <w:pPr>
        <w:pStyle w:val="af7"/>
      </w:pPr>
      <w:r>
        <w:t xml:space="preserve">    public int? CountNumberOfPages(Stream bookStream);</w:t>
      </w:r>
    </w:p>
    <w:p w14:paraId="12992ECE" w14:textId="77777777" w:rsidR="00CE4EC3" w:rsidRDefault="00CE4EC3" w:rsidP="00CE4EC3">
      <w:pPr>
        <w:pStyle w:val="af7"/>
      </w:pPr>
    </w:p>
    <w:p w14:paraId="19A53D3A" w14:textId="77777777" w:rsidR="00CE4EC3" w:rsidRDefault="00CE4EC3" w:rsidP="00CE4EC3">
      <w:pPr>
        <w:pStyle w:val="af7"/>
      </w:pPr>
      <w:r>
        <w:t xml:space="preserve">    public IEnumerable&lt;string&gt; GetAuthorList(Stream bookStream);</w:t>
      </w:r>
    </w:p>
    <w:p w14:paraId="732A89DF" w14:textId="77777777" w:rsidR="00CE4EC3" w:rsidRDefault="00CE4EC3" w:rsidP="00CE4EC3">
      <w:pPr>
        <w:pStyle w:val="af7"/>
      </w:pPr>
    </w:p>
    <w:p w14:paraId="41F82BDE" w14:textId="77777777" w:rsidR="00CE4EC3" w:rsidRDefault="00CE4EC3" w:rsidP="00CE4EC3">
      <w:pPr>
        <w:pStyle w:val="af7"/>
      </w:pPr>
      <w:r>
        <w:lastRenderedPageBreak/>
        <w:t xml:space="preserve">    public RawImageDto? GetPreviewImage(Stream bookStream);</w:t>
      </w:r>
    </w:p>
    <w:p w14:paraId="68B7C73A" w14:textId="77777777" w:rsidR="00CE4EC3" w:rsidRDefault="00CE4EC3" w:rsidP="00CE4EC3">
      <w:pPr>
        <w:pStyle w:val="af7"/>
      </w:pPr>
    </w:p>
    <w:p w14:paraId="6D62E544" w14:textId="77777777" w:rsidR="00CE4EC3" w:rsidRDefault="00CE4EC3" w:rsidP="00CE4EC3">
      <w:pPr>
        <w:pStyle w:val="af7"/>
      </w:pPr>
      <w:r>
        <w:t xml:space="preserve">    public Task&lt;Stream&gt; GetJpegImageAsync(RawImageDto rawImage);</w:t>
      </w:r>
    </w:p>
    <w:p w14:paraId="060262CF" w14:textId="77777777" w:rsidR="00CE4EC3" w:rsidRDefault="00CE4EC3" w:rsidP="00CE4EC3">
      <w:pPr>
        <w:pStyle w:val="af7"/>
      </w:pPr>
    </w:p>
    <w:p w14:paraId="2495517A" w14:textId="77777777" w:rsidR="00CE4EC3" w:rsidRDefault="00CE4EC3" w:rsidP="00CE4EC3">
      <w:pPr>
        <w:pStyle w:val="af7"/>
      </w:pPr>
      <w:r>
        <w:t xml:space="preserve">    public string? GetBookTitle(Stream bookStream);</w:t>
      </w:r>
    </w:p>
    <w:p w14:paraId="0F638A98" w14:textId="77777777" w:rsidR="00CE4EC3" w:rsidRDefault="00CE4EC3" w:rsidP="00CE4EC3">
      <w:pPr>
        <w:pStyle w:val="af7"/>
      </w:pPr>
    </w:p>
    <w:p w14:paraId="78C89174" w14:textId="77777777" w:rsidR="00CE4EC3" w:rsidRDefault="00CE4EC3" w:rsidP="00CE4EC3">
      <w:pPr>
        <w:pStyle w:val="af7"/>
      </w:pPr>
      <w:r>
        <w:t xml:space="preserve">    public IAsyncEnumerable&lt;BookText&gt; StreamBookTexts(Guid bookId, Stream stream);</w:t>
      </w:r>
    </w:p>
    <w:p w14:paraId="4180FDBC" w14:textId="77777777" w:rsidR="00CE4EC3" w:rsidRDefault="00CE4EC3" w:rsidP="00CE4EC3">
      <w:pPr>
        <w:pStyle w:val="af7"/>
      </w:pPr>
      <w:r>
        <w:t>}</w:t>
      </w:r>
    </w:p>
    <w:p w14:paraId="0C92F309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IBookService.cs:</w:t>
      </w:r>
    </w:p>
    <w:p w14:paraId="7C825CA9" w14:textId="77777777" w:rsidR="00CE4EC3" w:rsidRDefault="00CE4EC3" w:rsidP="00CE4EC3">
      <w:pPr>
        <w:pStyle w:val="af7"/>
      </w:pPr>
      <w:r>
        <w:t>using System.Linq.Expressions;</w:t>
      </w:r>
    </w:p>
    <w:p w14:paraId="3029A8AC" w14:textId="77777777" w:rsidR="00CE4EC3" w:rsidRDefault="00CE4EC3" w:rsidP="00CE4EC3">
      <w:pPr>
        <w:pStyle w:val="af7"/>
      </w:pPr>
      <w:r>
        <w:t>using BookManager.Application.Common.DTOs;</w:t>
      </w:r>
    </w:p>
    <w:p w14:paraId="493889E7" w14:textId="77777777" w:rsidR="00CE4EC3" w:rsidRDefault="00CE4EC3" w:rsidP="00CE4EC3">
      <w:pPr>
        <w:pStyle w:val="af7"/>
      </w:pPr>
    </w:p>
    <w:p w14:paraId="190F3E55" w14:textId="77777777" w:rsidR="00CE4EC3" w:rsidRDefault="00CE4EC3" w:rsidP="00CE4EC3">
      <w:pPr>
        <w:pStyle w:val="af7"/>
      </w:pPr>
      <w:r>
        <w:t>namespace BookManager.Application.Common.Interfaces.Services;</w:t>
      </w:r>
    </w:p>
    <w:p w14:paraId="78D70D6E" w14:textId="77777777" w:rsidR="00CE4EC3" w:rsidRDefault="00CE4EC3" w:rsidP="00CE4EC3">
      <w:pPr>
        <w:pStyle w:val="af7"/>
      </w:pPr>
    </w:p>
    <w:p w14:paraId="6D2B2AE5" w14:textId="77777777" w:rsidR="00CE4EC3" w:rsidRDefault="00CE4EC3" w:rsidP="00CE4EC3">
      <w:pPr>
        <w:pStyle w:val="af7"/>
      </w:pPr>
      <w:r>
        <w:t>public interface IBookService</w:t>
      </w:r>
    </w:p>
    <w:p w14:paraId="2C198FCC" w14:textId="77777777" w:rsidR="00CE4EC3" w:rsidRDefault="00CE4EC3" w:rsidP="00CE4EC3">
      <w:pPr>
        <w:pStyle w:val="af7"/>
      </w:pPr>
      <w:r>
        <w:t>{</w:t>
      </w:r>
    </w:p>
    <w:p w14:paraId="6BAE61A5" w14:textId="77777777" w:rsidR="00CE4EC3" w:rsidRDefault="00CE4EC3" w:rsidP="00CE4EC3">
      <w:pPr>
        <w:pStyle w:val="af7"/>
      </w:pPr>
      <w:r>
        <w:t xml:space="preserve">    public Task&lt;PageDto&lt;BookDto&gt;&gt; GetPageAsync(</w:t>
      </w:r>
    </w:p>
    <w:p w14:paraId="1BE4DD4C" w14:textId="77777777" w:rsidR="00CE4EC3" w:rsidRDefault="00CE4EC3" w:rsidP="00CE4EC3">
      <w:pPr>
        <w:pStyle w:val="af7"/>
      </w:pPr>
      <w:r>
        <w:t xml:space="preserve">        PageRequestDto request,</w:t>
      </w:r>
    </w:p>
    <w:p w14:paraId="360A64E2" w14:textId="77777777" w:rsidR="00CE4EC3" w:rsidRDefault="00CE4EC3" w:rsidP="00CE4EC3">
      <w:pPr>
        <w:pStyle w:val="af7"/>
      </w:pPr>
      <w:r>
        <w:t xml:space="preserve">        Expression&lt;Func&lt;Book, bool&gt;&gt;? predicate = null,</w:t>
      </w:r>
    </w:p>
    <w:p w14:paraId="47CCF563" w14:textId="77777777" w:rsidR="00CE4EC3" w:rsidRDefault="00CE4EC3" w:rsidP="00CE4EC3">
      <w:pPr>
        <w:pStyle w:val="af7"/>
      </w:pPr>
      <w:r>
        <w:t xml:space="preserve">        User? user = null</w:t>
      </w:r>
    </w:p>
    <w:p w14:paraId="1CEEB527" w14:textId="77777777" w:rsidR="00CE4EC3" w:rsidRDefault="00CE4EC3" w:rsidP="00CE4EC3">
      <w:pPr>
        <w:pStyle w:val="af7"/>
      </w:pPr>
      <w:r>
        <w:t xml:space="preserve">        );</w:t>
      </w:r>
    </w:p>
    <w:p w14:paraId="0CA85903" w14:textId="77777777" w:rsidR="00CE4EC3" w:rsidRDefault="00CE4EC3" w:rsidP="00CE4EC3">
      <w:pPr>
        <w:pStyle w:val="af7"/>
      </w:pPr>
    </w:p>
    <w:p w14:paraId="316B7247" w14:textId="77777777" w:rsidR="00CE4EC3" w:rsidRDefault="00CE4EC3" w:rsidP="00CE4EC3">
      <w:pPr>
        <w:pStyle w:val="af7"/>
      </w:pPr>
      <w:r>
        <w:t xml:space="preserve">    public Task&lt;BookDto?&gt; GetByIdAsync(Guid bookId, Guid? userId = null);</w:t>
      </w:r>
    </w:p>
    <w:p w14:paraId="020BCB63" w14:textId="77777777" w:rsidR="00CE4EC3" w:rsidRDefault="00CE4EC3" w:rsidP="00CE4EC3">
      <w:pPr>
        <w:pStyle w:val="af7"/>
      </w:pPr>
    </w:p>
    <w:p w14:paraId="19865448" w14:textId="77777777" w:rsidR="00CE4EC3" w:rsidRDefault="00CE4EC3" w:rsidP="00CE4EC3">
      <w:pPr>
        <w:pStyle w:val="af7"/>
      </w:pPr>
      <w:r>
        <w:t xml:space="preserve">    public Task&lt;BookDto&gt; AddBookAsync(Stream fileStream, BookMetadataDto bookMetadata);</w:t>
      </w:r>
    </w:p>
    <w:p w14:paraId="515C144A" w14:textId="77777777" w:rsidR="00CE4EC3" w:rsidRDefault="00CE4EC3" w:rsidP="00CE4EC3">
      <w:pPr>
        <w:pStyle w:val="af7"/>
      </w:pPr>
    </w:p>
    <w:p w14:paraId="54834C53" w14:textId="77777777" w:rsidR="00CE4EC3" w:rsidRDefault="00CE4EC3" w:rsidP="00CE4EC3">
      <w:pPr>
        <w:pStyle w:val="af7"/>
      </w:pPr>
      <w:r>
        <w:t xml:space="preserve">    public Task&lt;BookDto&gt; UpdateBookDetailsAsync(Guid id, BookDetailsUpdateDto details);</w:t>
      </w:r>
    </w:p>
    <w:p w14:paraId="4C13E624" w14:textId="77777777" w:rsidR="00CE4EC3" w:rsidRDefault="00CE4EC3" w:rsidP="00CE4EC3">
      <w:pPr>
        <w:pStyle w:val="af7"/>
      </w:pPr>
    </w:p>
    <w:p w14:paraId="3270D2B0" w14:textId="77777777" w:rsidR="00CE4EC3" w:rsidRDefault="00CE4EC3" w:rsidP="00CE4EC3">
      <w:pPr>
        <w:pStyle w:val="af7"/>
      </w:pPr>
      <w:r>
        <w:t xml:space="preserve">    public Task UpdateTotalTimeAsync(Guid bookId, Guid userId, long seconds);</w:t>
      </w:r>
    </w:p>
    <w:p w14:paraId="2D4F7B16" w14:textId="77777777" w:rsidR="00CE4EC3" w:rsidRDefault="00CE4EC3" w:rsidP="00CE4EC3">
      <w:pPr>
        <w:pStyle w:val="af7"/>
      </w:pPr>
    </w:p>
    <w:p w14:paraId="5D31C9F7" w14:textId="77777777" w:rsidR="00CE4EC3" w:rsidRDefault="00CE4EC3" w:rsidP="00CE4EC3">
      <w:pPr>
        <w:pStyle w:val="af7"/>
      </w:pPr>
      <w:r>
        <w:t xml:space="preserve">    public Task&lt;FileStream&gt; GetBookFileStreamAsync(Guid id, User user);</w:t>
      </w:r>
    </w:p>
    <w:p w14:paraId="5A1DF3CD" w14:textId="77777777" w:rsidR="00CE4EC3" w:rsidRDefault="00CE4EC3" w:rsidP="00CE4EC3">
      <w:pPr>
        <w:pStyle w:val="af7"/>
      </w:pPr>
    </w:p>
    <w:p w14:paraId="4A1EEEF7" w14:textId="77777777" w:rsidR="00CE4EC3" w:rsidRDefault="00CE4EC3" w:rsidP="00CE4EC3">
      <w:pPr>
        <w:pStyle w:val="af7"/>
      </w:pPr>
      <w:r>
        <w:t xml:space="preserve">    public Task&lt;FileStream?&gt; GetBookCoverImageFileStream(Guid bookId);</w:t>
      </w:r>
    </w:p>
    <w:p w14:paraId="1FC25E5D" w14:textId="77777777" w:rsidR="00CE4EC3" w:rsidRDefault="00CE4EC3" w:rsidP="00CE4EC3">
      <w:pPr>
        <w:pStyle w:val="af7"/>
      </w:pPr>
    </w:p>
    <w:p w14:paraId="7EAAC716" w14:textId="77777777" w:rsidR="00CE4EC3" w:rsidRDefault="00CE4EC3" w:rsidP="00CE4EC3">
      <w:pPr>
        <w:pStyle w:val="af7"/>
      </w:pPr>
      <w:r>
        <w:t xml:space="preserve">    public Task DeleteBookAsync(Guid id);</w:t>
      </w:r>
    </w:p>
    <w:p w14:paraId="78A484C2" w14:textId="77777777" w:rsidR="00CE4EC3" w:rsidRDefault="00CE4EC3" w:rsidP="00CE4EC3">
      <w:pPr>
        <w:pStyle w:val="af7"/>
      </w:pPr>
    </w:p>
    <w:p w14:paraId="5A860AB9" w14:textId="77777777" w:rsidR="00CE4EC3" w:rsidRDefault="00CE4EC3" w:rsidP="00CE4EC3">
      <w:pPr>
        <w:pStyle w:val="af7"/>
      </w:pPr>
      <w:r>
        <w:t xml:space="preserve">    public Task UpdateLastViewedPageAsync(int page, Guid userId, Guid bookId);</w:t>
      </w:r>
    </w:p>
    <w:p w14:paraId="63564BF9" w14:textId="77777777" w:rsidR="00CE4EC3" w:rsidRDefault="00CE4EC3" w:rsidP="00CE4EC3">
      <w:pPr>
        <w:pStyle w:val="af7"/>
      </w:pPr>
      <w:r>
        <w:t>}</w:t>
      </w:r>
    </w:p>
    <w:p w14:paraId="00AD7776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IIndexingService.cs:</w:t>
      </w:r>
    </w:p>
    <w:p w14:paraId="19CCA1D7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namespace BookManager.Application.Common.Interfaces.Services;</w:t>
      </w:r>
    </w:p>
    <w:p w14:paraId="5A6982E2" w14:textId="77777777" w:rsidR="00CE4EC3" w:rsidRDefault="00CE4EC3" w:rsidP="00CE4EC3">
      <w:pPr>
        <w:pStyle w:val="af7"/>
      </w:pPr>
    </w:p>
    <w:p w14:paraId="1CCEEBE9" w14:textId="77777777" w:rsidR="00CE4EC3" w:rsidRDefault="00CE4EC3" w:rsidP="00CE4EC3">
      <w:pPr>
        <w:pStyle w:val="af7"/>
      </w:pPr>
      <w:r>
        <w:t>public interface IIndexingService</w:t>
      </w:r>
    </w:p>
    <w:p w14:paraId="493D16AC" w14:textId="77777777" w:rsidR="00CE4EC3" w:rsidRDefault="00CE4EC3" w:rsidP="00CE4EC3">
      <w:pPr>
        <w:pStyle w:val="af7"/>
      </w:pPr>
      <w:r>
        <w:t>{</w:t>
      </w:r>
    </w:p>
    <w:p w14:paraId="479B93D5" w14:textId="77777777" w:rsidR="00CE4EC3" w:rsidRDefault="00CE4EC3" w:rsidP="00CE4EC3">
      <w:pPr>
        <w:pStyle w:val="af7"/>
      </w:pPr>
      <w:r>
        <w:t xml:space="preserve">    Task IndexDocumentAsync(Guid bookId, CancellationToken cancellationToken);</w:t>
      </w:r>
    </w:p>
    <w:p w14:paraId="368339EE" w14:textId="77777777" w:rsidR="00CE4EC3" w:rsidRDefault="00CE4EC3" w:rsidP="00CE4EC3">
      <w:pPr>
        <w:pStyle w:val="af7"/>
      </w:pPr>
      <w:r>
        <w:t xml:space="preserve">    Task&lt;int&gt; DeleteDocumentTextsAsync(Guid bookDocumentId, CancellationToken cancellationToken);</w:t>
      </w:r>
    </w:p>
    <w:p w14:paraId="63523A59" w14:textId="77777777" w:rsidR="00CE4EC3" w:rsidRDefault="00CE4EC3" w:rsidP="00CE4EC3">
      <w:pPr>
        <w:pStyle w:val="af7"/>
      </w:pPr>
      <w:r>
        <w:t>}</w:t>
      </w:r>
    </w:p>
    <w:p w14:paraId="64954ED5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ISearchService.cs:</w:t>
      </w:r>
    </w:p>
    <w:p w14:paraId="4EFE2DCD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082FE4F2" w14:textId="77777777" w:rsidR="00CE4EC3" w:rsidRDefault="00CE4EC3" w:rsidP="00CE4EC3">
      <w:pPr>
        <w:pStyle w:val="af7"/>
      </w:pPr>
    </w:p>
    <w:p w14:paraId="306ED8BA" w14:textId="77777777" w:rsidR="00CE4EC3" w:rsidRDefault="00CE4EC3" w:rsidP="00CE4EC3">
      <w:pPr>
        <w:pStyle w:val="af7"/>
      </w:pPr>
      <w:r>
        <w:t>namespace BookManager.Application.Common.Interfaces.Services;</w:t>
      </w:r>
    </w:p>
    <w:p w14:paraId="277D35FB" w14:textId="77777777" w:rsidR="00CE4EC3" w:rsidRDefault="00CE4EC3" w:rsidP="00CE4EC3">
      <w:pPr>
        <w:pStyle w:val="af7"/>
      </w:pPr>
    </w:p>
    <w:p w14:paraId="098CB2EE" w14:textId="77777777" w:rsidR="00CE4EC3" w:rsidRDefault="00CE4EC3" w:rsidP="00CE4EC3">
      <w:pPr>
        <w:pStyle w:val="af7"/>
      </w:pPr>
      <w:r>
        <w:t>public interface ISearchService</w:t>
      </w:r>
    </w:p>
    <w:p w14:paraId="75B918A5" w14:textId="77777777" w:rsidR="00CE4EC3" w:rsidRDefault="00CE4EC3" w:rsidP="00CE4EC3">
      <w:pPr>
        <w:pStyle w:val="af7"/>
      </w:pPr>
      <w:r>
        <w:t>{</w:t>
      </w:r>
    </w:p>
    <w:p w14:paraId="58F35705" w14:textId="77777777" w:rsidR="00CE4EC3" w:rsidRDefault="00CE4EC3" w:rsidP="00CE4EC3">
      <w:pPr>
        <w:pStyle w:val="af7"/>
      </w:pPr>
      <w:r>
        <w:t xml:space="preserve">    public Task&lt;PageDto&lt;BookDto&gt;&gt; SearchByBookDetailsAsync(SearchRequestDto searchRequest, User? user = null);</w:t>
      </w:r>
    </w:p>
    <w:p w14:paraId="0A5E3602" w14:textId="77777777" w:rsidR="00CE4EC3" w:rsidRDefault="00CE4EC3" w:rsidP="00CE4EC3">
      <w:pPr>
        <w:pStyle w:val="af7"/>
      </w:pPr>
      <w:r>
        <w:t xml:space="preserve">    public Task&lt;PageDto&lt;BookTextDto&gt;&gt; SearchByBookTexts(TextSearchRequestDto request);</w:t>
      </w:r>
    </w:p>
    <w:p w14:paraId="5B4AA060" w14:textId="77777777" w:rsidR="00CE4EC3" w:rsidRDefault="00CE4EC3" w:rsidP="00CE4EC3">
      <w:pPr>
        <w:pStyle w:val="af7"/>
      </w:pPr>
      <w:r>
        <w:t>}</w:t>
      </w:r>
    </w:p>
    <w:p w14:paraId="58F75ED0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ITextSummarizationService.cs:</w:t>
      </w:r>
    </w:p>
    <w:p w14:paraId="24FD2688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1EBC0880" w14:textId="77777777" w:rsidR="00CE4EC3" w:rsidRDefault="00CE4EC3" w:rsidP="00CE4EC3">
      <w:pPr>
        <w:pStyle w:val="af7"/>
      </w:pPr>
    </w:p>
    <w:p w14:paraId="2E9EC8DA" w14:textId="77777777" w:rsidR="00CE4EC3" w:rsidRDefault="00CE4EC3" w:rsidP="00CE4EC3">
      <w:pPr>
        <w:pStyle w:val="af7"/>
      </w:pPr>
      <w:r>
        <w:t>namespace BookManager.Application.Common.Interfaces.Services;</w:t>
      </w:r>
    </w:p>
    <w:p w14:paraId="1C8C2F6F" w14:textId="77777777" w:rsidR="00CE4EC3" w:rsidRDefault="00CE4EC3" w:rsidP="00CE4EC3">
      <w:pPr>
        <w:pStyle w:val="af7"/>
      </w:pPr>
    </w:p>
    <w:p w14:paraId="49047FCD" w14:textId="77777777" w:rsidR="00CE4EC3" w:rsidRDefault="00CE4EC3" w:rsidP="00CE4EC3">
      <w:pPr>
        <w:pStyle w:val="af7"/>
      </w:pPr>
      <w:r>
        <w:t>public interface ITextSummarizationService</w:t>
      </w:r>
    </w:p>
    <w:p w14:paraId="4CA7CA71" w14:textId="77777777" w:rsidR="00CE4EC3" w:rsidRDefault="00CE4EC3" w:rsidP="00CE4EC3">
      <w:pPr>
        <w:pStyle w:val="af7"/>
      </w:pPr>
      <w:r>
        <w:t>{</w:t>
      </w:r>
    </w:p>
    <w:p w14:paraId="5C0E2B43" w14:textId="77777777" w:rsidR="00CE4EC3" w:rsidRDefault="00CE4EC3" w:rsidP="00CE4EC3">
      <w:pPr>
        <w:pStyle w:val="af7"/>
      </w:pPr>
      <w:r>
        <w:t xml:space="preserve">    public Task&lt;TextSummarizationResponseDto&gt; SummarizeTextAsync(TextSummarizationRequestDto request);</w:t>
      </w:r>
    </w:p>
    <w:p w14:paraId="269E9DDB" w14:textId="77777777" w:rsidR="00CE4EC3" w:rsidRDefault="00CE4EC3" w:rsidP="00CE4EC3">
      <w:pPr>
        <w:pStyle w:val="af7"/>
      </w:pPr>
      <w:r>
        <w:t>}</w:t>
      </w:r>
    </w:p>
    <w:p w14:paraId="2E1A9F58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IThirdPartyDictionaryProvider.cs:</w:t>
      </w:r>
    </w:p>
    <w:p w14:paraId="4E5FC311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4ACB43AF" w14:textId="77777777" w:rsidR="00CE4EC3" w:rsidRDefault="00CE4EC3" w:rsidP="00CE4EC3">
      <w:pPr>
        <w:pStyle w:val="af7"/>
      </w:pPr>
    </w:p>
    <w:p w14:paraId="72F0689D" w14:textId="77777777" w:rsidR="00CE4EC3" w:rsidRDefault="00CE4EC3" w:rsidP="00CE4EC3">
      <w:pPr>
        <w:pStyle w:val="af7"/>
      </w:pPr>
      <w:r>
        <w:t>namespace BookManager.Application.Common.Interfaces.Services;</w:t>
      </w:r>
    </w:p>
    <w:p w14:paraId="0BEA3949" w14:textId="77777777" w:rsidR="00CE4EC3" w:rsidRDefault="00CE4EC3" w:rsidP="00CE4EC3">
      <w:pPr>
        <w:pStyle w:val="af7"/>
      </w:pPr>
    </w:p>
    <w:p w14:paraId="33A46EE0" w14:textId="77777777" w:rsidR="00CE4EC3" w:rsidRDefault="00CE4EC3" w:rsidP="00CE4EC3">
      <w:pPr>
        <w:pStyle w:val="af7"/>
      </w:pPr>
      <w:r>
        <w:t>public interface IThirdPartyDictionaryProvider</w:t>
      </w:r>
    </w:p>
    <w:p w14:paraId="463E5A8C" w14:textId="77777777" w:rsidR="00CE4EC3" w:rsidRDefault="00CE4EC3" w:rsidP="00CE4EC3">
      <w:pPr>
        <w:pStyle w:val="af7"/>
      </w:pPr>
      <w:r>
        <w:t>{</w:t>
      </w:r>
    </w:p>
    <w:p w14:paraId="61247829" w14:textId="77777777" w:rsidR="00CE4EC3" w:rsidRDefault="00CE4EC3" w:rsidP="00CE4EC3">
      <w:pPr>
        <w:pStyle w:val="af7"/>
      </w:pPr>
      <w:r>
        <w:t xml:space="preserve">    public string ProviderName { get; }</w:t>
      </w:r>
    </w:p>
    <w:p w14:paraId="4F22ABCA" w14:textId="77777777" w:rsidR="00CE4EC3" w:rsidRDefault="00CE4EC3" w:rsidP="00CE4EC3">
      <w:pPr>
        <w:pStyle w:val="af7"/>
      </w:pPr>
    </w:p>
    <w:p w14:paraId="002537A2" w14:textId="77777777" w:rsidR="00CE4EC3" w:rsidRDefault="00CE4EC3" w:rsidP="00CE4EC3">
      <w:pPr>
        <w:pStyle w:val="af7"/>
      </w:pPr>
      <w:r>
        <w:t xml:space="preserve">    public Task&lt;IEnumerable&lt;WordDto&gt;&gt; GetDefinitionAsync(string word);</w:t>
      </w:r>
    </w:p>
    <w:p w14:paraId="2ED3EDC3" w14:textId="77777777" w:rsidR="00CE4EC3" w:rsidRDefault="00CE4EC3" w:rsidP="00CE4EC3">
      <w:pPr>
        <w:pStyle w:val="af7"/>
      </w:pPr>
      <w:r>
        <w:t>}</w:t>
      </w:r>
    </w:p>
    <w:p w14:paraId="13551641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ITranslationService.cs:</w:t>
      </w:r>
    </w:p>
    <w:p w14:paraId="42437742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3142E8EF" w14:textId="77777777" w:rsidR="00CE4EC3" w:rsidRDefault="00CE4EC3" w:rsidP="00CE4EC3">
      <w:pPr>
        <w:pStyle w:val="af7"/>
      </w:pPr>
    </w:p>
    <w:p w14:paraId="6EEED703" w14:textId="77777777" w:rsidR="00CE4EC3" w:rsidRDefault="00CE4EC3" w:rsidP="00CE4EC3">
      <w:pPr>
        <w:pStyle w:val="af7"/>
      </w:pPr>
      <w:r>
        <w:t>namespace BookManager.Application.Common.Interfaces.Services;</w:t>
      </w:r>
    </w:p>
    <w:p w14:paraId="5BBB8526" w14:textId="77777777" w:rsidR="00CE4EC3" w:rsidRDefault="00CE4EC3" w:rsidP="00CE4EC3">
      <w:pPr>
        <w:pStyle w:val="af7"/>
      </w:pPr>
    </w:p>
    <w:p w14:paraId="43EFF4C5" w14:textId="77777777" w:rsidR="00CE4EC3" w:rsidRDefault="00CE4EC3" w:rsidP="00CE4EC3">
      <w:pPr>
        <w:pStyle w:val="af7"/>
      </w:pPr>
      <w:r>
        <w:t>public interface ITranslationService</w:t>
      </w:r>
    </w:p>
    <w:p w14:paraId="678E0DF8" w14:textId="77777777" w:rsidR="00CE4EC3" w:rsidRDefault="00CE4EC3" w:rsidP="00CE4EC3">
      <w:pPr>
        <w:pStyle w:val="af7"/>
      </w:pPr>
      <w:r>
        <w:t>{</w:t>
      </w:r>
    </w:p>
    <w:p w14:paraId="4FBACC38" w14:textId="77777777" w:rsidR="00CE4EC3" w:rsidRDefault="00CE4EC3" w:rsidP="00CE4EC3">
      <w:pPr>
        <w:pStyle w:val="af7"/>
      </w:pPr>
      <w:r>
        <w:t xml:space="preserve">    public Task&lt;IEnumerable&lt;LanguageDto&gt;&gt; ListLanguagesAsync();</w:t>
      </w:r>
    </w:p>
    <w:p w14:paraId="4C39541D" w14:textId="77777777" w:rsidR="00CE4EC3" w:rsidRDefault="00CE4EC3" w:rsidP="00CE4EC3">
      <w:pPr>
        <w:pStyle w:val="af7"/>
      </w:pPr>
    </w:p>
    <w:p w14:paraId="4E5CB939" w14:textId="77777777" w:rsidR="00CE4EC3" w:rsidRDefault="00CE4EC3" w:rsidP="00CE4EC3">
      <w:pPr>
        <w:pStyle w:val="af7"/>
      </w:pPr>
      <w:r>
        <w:t xml:space="preserve">    public Task&lt;DetectLanguageResponseDto&gt; DetectLanguageAsync(DetectLanguageRequestDto request);</w:t>
      </w:r>
    </w:p>
    <w:p w14:paraId="563A8DA2" w14:textId="77777777" w:rsidR="00CE4EC3" w:rsidRDefault="00CE4EC3" w:rsidP="00CE4EC3">
      <w:pPr>
        <w:pStyle w:val="af7"/>
      </w:pPr>
    </w:p>
    <w:p w14:paraId="1F585619" w14:textId="77777777" w:rsidR="00CE4EC3" w:rsidRDefault="00CE4EC3" w:rsidP="00CE4EC3">
      <w:pPr>
        <w:pStyle w:val="af7"/>
      </w:pPr>
      <w:r>
        <w:t xml:space="preserve">    public Task&lt;TranslationResponseDto&gt; TranslateAsync(TranslationRequestDto request);</w:t>
      </w:r>
    </w:p>
    <w:p w14:paraId="1AEBB32F" w14:textId="77777777" w:rsidR="00CE4EC3" w:rsidRDefault="00CE4EC3" w:rsidP="00CE4EC3">
      <w:pPr>
        <w:pStyle w:val="af7"/>
      </w:pPr>
      <w:r>
        <w:t>}</w:t>
      </w:r>
    </w:p>
    <w:p w14:paraId="5F45CB18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IUserService.cs:</w:t>
      </w:r>
    </w:p>
    <w:p w14:paraId="138D3A54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2C035D7E" w14:textId="77777777" w:rsidR="00CE4EC3" w:rsidRDefault="00CE4EC3" w:rsidP="00CE4EC3">
      <w:pPr>
        <w:pStyle w:val="af7"/>
      </w:pPr>
    </w:p>
    <w:p w14:paraId="18266E5D" w14:textId="77777777" w:rsidR="00CE4EC3" w:rsidRDefault="00CE4EC3" w:rsidP="00CE4EC3">
      <w:pPr>
        <w:pStyle w:val="af7"/>
      </w:pPr>
      <w:r>
        <w:t>namespace BookManager.Application.Common.Interfaces.Services;</w:t>
      </w:r>
    </w:p>
    <w:p w14:paraId="1564931F" w14:textId="77777777" w:rsidR="00CE4EC3" w:rsidRDefault="00CE4EC3" w:rsidP="00CE4EC3">
      <w:pPr>
        <w:pStyle w:val="af7"/>
      </w:pPr>
    </w:p>
    <w:p w14:paraId="4E6CBB9E" w14:textId="77777777" w:rsidR="00CE4EC3" w:rsidRDefault="00CE4EC3" w:rsidP="00CE4EC3">
      <w:pPr>
        <w:pStyle w:val="af7"/>
      </w:pPr>
      <w:r>
        <w:t>public interface IUserService</w:t>
      </w:r>
    </w:p>
    <w:p w14:paraId="3C666E72" w14:textId="77777777" w:rsidR="00CE4EC3" w:rsidRDefault="00CE4EC3" w:rsidP="00CE4EC3">
      <w:pPr>
        <w:pStyle w:val="af7"/>
      </w:pPr>
      <w:r>
        <w:t>{</w:t>
      </w:r>
    </w:p>
    <w:p w14:paraId="40A7E148" w14:textId="77777777" w:rsidR="00CE4EC3" w:rsidRDefault="00CE4EC3" w:rsidP="00CE4EC3">
      <w:pPr>
        <w:pStyle w:val="af7"/>
      </w:pPr>
      <w:r>
        <w:t xml:space="preserve">    public IAsyncEnumerable&lt;UserDto&gt; GetAllUsers();</w:t>
      </w:r>
    </w:p>
    <w:p w14:paraId="037A6725" w14:textId="77777777" w:rsidR="00CE4EC3" w:rsidRDefault="00CE4EC3" w:rsidP="00CE4EC3">
      <w:pPr>
        <w:pStyle w:val="af7"/>
      </w:pPr>
      <w:r>
        <w:t xml:space="preserve">    public Task&lt;UserDto&gt; CreateUser(UserAddRequest request);</w:t>
      </w:r>
    </w:p>
    <w:p w14:paraId="09D39DB5" w14:textId="77777777" w:rsidR="00CE4EC3" w:rsidRDefault="00CE4EC3" w:rsidP="00CE4EC3">
      <w:pPr>
        <w:pStyle w:val="af7"/>
      </w:pPr>
      <w:r>
        <w:t xml:space="preserve">    public Task&lt;UserDto&gt; UpdateUser(Guid id, UserAddRequest request);</w:t>
      </w:r>
    </w:p>
    <w:p w14:paraId="1655E320" w14:textId="77777777" w:rsidR="00CE4EC3" w:rsidRDefault="00CE4EC3" w:rsidP="00CE4EC3">
      <w:pPr>
        <w:pStyle w:val="af7"/>
      </w:pPr>
      <w:r>
        <w:t xml:space="preserve">    public Task DeleteUser(Guid id);</w:t>
      </w:r>
    </w:p>
    <w:p w14:paraId="77F70934" w14:textId="77777777" w:rsidR="00CE4EC3" w:rsidRDefault="00CE4EC3" w:rsidP="00CE4EC3">
      <w:pPr>
        <w:pStyle w:val="af7"/>
      </w:pPr>
      <w:r>
        <w:t>}</w:t>
      </w:r>
    </w:p>
    <w:p w14:paraId="5B291423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IWordDictionaryService.cs:</w:t>
      </w:r>
    </w:p>
    <w:p w14:paraId="51F6737B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76B91DAE" w14:textId="77777777" w:rsidR="00CE4EC3" w:rsidRDefault="00CE4EC3" w:rsidP="00CE4EC3">
      <w:pPr>
        <w:pStyle w:val="af7"/>
      </w:pPr>
    </w:p>
    <w:p w14:paraId="36B4A0E9" w14:textId="77777777" w:rsidR="00CE4EC3" w:rsidRDefault="00CE4EC3" w:rsidP="00CE4EC3">
      <w:pPr>
        <w:pStyle w:val="af7"/>
      </w:pPr>
      <w:r>
        <w:t>namespace BookManager.Application.Common.Interfaces.Services;</w:t>
      </w:r>
    </w:p>
    <w:p w14:paraId="4A8DD87F" w14:textId="77777777" w:rsidR="00CE4EC3" w:rsidRDefault="00CE4EC3" w:rsidP="00CE4EC3">
      <w:pPr>
        <w:pStyle w:val="af7"/>
      </w:pPr>
    </w:p>
    <w:p w14:paraId="3EB74F69" w14:textId="77777777" w:rsidR="00CE4EC3" w:rsidRDefault="00CE4EC3" w:rsidP="00CE4EC3">
      <w:pPr>
        <w:pStyle w:val="af7"/>
      </w:pPr>
      <w:r>
        <w:t>public interface IWordDictionaryService</w:t>
      </w:r>
    </w:p>
    <w:p w14:paraId="196E4FBB" w14:textId="77777777" w:rsidR="00CE4EC3" w:rsidRDefault="00CE4EC3" w:rsidP="00CE4EC3">
      <w:pPr>
        <w:pStyle w:val="af7"/>
      </w:pPr>
      <w:r>
        <w:t>{</w:t>
      </w:r>
    </w:p>
    <w:p w14:paraId="37F57195" w14:textId="77777777" w:rsidR="00CE4EC3" w:rsidRDefault="00CE4EC3" w:rsidP="00CE4EC3">
      <w:pPr>
        <w:pStyle w:val="af7"/>
      </w:pPr>
      <w:r>
        <w:t xml:space="preserve">    public IEnumerable&lt;string&gt; GetThirdPartyProviderNames();</w:t>
      </w:r>
    </w:p>
    <w:p w14:paraId="5E1320E4" w14:textId="77777777" w:rsidR="00CE4EC3" w:rsidRDefault="00CE4EC3" w:rsidP="00CE4EC3">
      <w:pPr>
        <w:pStyle w:val="af7"/>
      </w:pPr>
    </w:p>
    <w:p w14:paraId="1EE1BAC6" w14:textId="77777777" w:rsidR="00CE4EC3" w:rsidRDefault="00CE4EC3" w:rsidP="00CE4EC3">
      <w:pPr>
        <w:pStyle w:val="af7"/>
      </w:pPr>
      <w:r>
        <w:t xml:space="preserve">    public Task&lt;IEnumerable&lt;WordDto&gt;&gt; FindAsync(string word);</w:t>
      </w:r>
    </w:p>
    <w:p w14:paraId="54C6FFA4" w14:textId="77777777" w:rsidR="00CE4EC3" w:rsidRDefault="00CE4EC3" w:rsidP="00CE4EC3">
      <w:pPr>
        <w:pStyle w:val="af7"/>
      </w:pPr>
    </w:p>
    <w:p w14:paraId="714A1BE1" w14:textId="77777777" w:rsidR="00CE4EC3" w:rsidRDefault="00CE4EC3" w:rsidP="00CE4EC3">
      <w:pPr>
        <w:pStyle w:val="af7"/>
      </w:pPr>
      <w:r>
        <w:t xml:space="preserve">    public Task&lt;IEnumerable&lt;WordDto&gt;&gt; FindInExtDictAsync(string word, string thirdPartyProviderName);</w:t>
      </w:r>
    </w:p>
    <w:p w14:paraId="431C76C2" w14:textId="77777777" w:rsidR="00CE4EC3" w:rsidRDefault="00CE4EC3" w:rsidP="00CE4EC3">
      <w:pPr>
        <w:pStyle w:val="af7"/>
      </w:pPr>
    </w:p>
    <w:p w14:paraId="3604B93C" w14:textId="77777777" w:rsidR="00CE4EC3" w:rsidRDefault="00CE4EC3" w:rsidP="00CE4EC3">
      <w:pPr>
        <w:pStyle w:val="af7"/>
      </w:pPr>
      <w:r>
        <w:t xml:space="preserve">    public Task&lt;WordDto&gt; AddWordAsync(WordDto word);</w:t>
      </w:r>
    </w:p>
    <w:p w14:paraId="6E42F495" w14:textId="77777777" w:rsidR="00CE4EC3" w:rsidRDefault="00CE4EC3" w:rsidP="00CE4EC3">
      <w:pPr>
        <w:pStyle w:val="af7"/>
      </w:pPr>
    </w:p>
    <w:p w14:paraId="19ADE467" w14:textId="77777777" w:rsidR="00CE4EC3" w:rsidRDefault="00CE4EC3" w:rsidP="00CE4EC3">
      <w:pPr>
        <w:pStyle w:val="af7"/>
      </w:pPr>
      <w:r>
        <w:t xml:space="preserve">    public Task&lt;WordDto&gt; UpdateWordAsync(string wordId, WordDto word);</w:t>
      </w:r>
    </w:p>
    <w:p w14:paraId="3F200907" w14:textId="77777777" w:rsidR="00CE4EC3" w:rsidRDefault="00CE4EC3" w:rsidP="00CE4EC3">
      <w:pPr>
        <w:pStyle w:val="af7"/>
      </w:pPr>
    </w:p>
    <w:p w14:paraId="4B072191" w14:textId="77777777" w:rsidR="00CE4EC3" w:rsidRDefault="00CE4EC3" w:rsidP="00CE4EC3">
      <w:pPr>
        <w:pStyle w:val="af7"/>
      </w:pPr>
      <w:r>
        <w:t xml:space="preserve">    public Task DeleteWordAsync(string word);</w:t>
      </w:r>
    </w:p>
    <w:p w14:paraId="6B9F9136" w14:textId="77777777" w:rsidR="00CE4EC3" w:rsidRDefault="00CE4EC3" w:rsidP="00CE4EC3">
      <w:pPr>
        <w:pStyle w:val="af7"/>
      </w:pPr>
      <w:r>
        <w:t>}</w:t>
      </w:r>
    </w:p>
    <w:p w14:paraId="6392C724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DependencyInjection.cs:</w:t>
      </w:r>
    </w:p>
    <w:p w14:paraId="10EE9A1B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BookManager.Application.Common.Config;</w:t>
      </w:r>
    </w:p>
    <w:p w14:paraId="2C9AB21C" w14:textId="77777777" w:rsidR="00CE4EC3" w:rsidRDefault="00CE4EC3" w:rsidP="00CE4EC3">
      <w:pPr>
        <w:pStyle w:val="af7"/>
      </w:pPr>
      <w:r>
        <w:t>using BookManager.Application.Common.DTOs;</w:t>
      </w:r>
    </w:p>
    <w:p w14:paraId="45AFADC5" w14:textId="77777777" w:rsidR="00CE4EC3" w:rsidRDefault="00CE4EC3" w:rsidP="00CE4EC3">
      <w:pPr>
        <w:pStyle w:val="af7"/>
      </w:pPr>
      <w:r>
        <w:t>using BookManager.Application.Common.Interfaces;</w:t>
      </w:r>
    </w:p>
    <w:p w14:paraId="7FAA30FC" w14:textId="77777777" w:rsidR="00CE4EC3" w:rsidRDefault="00CE4EC3" w:rsidP="00CE4EC3">
      <w:pPr>
        <w:pStyle w:val="af7"/>
      </w:pPr>
      <w:r>
        <w:t>using BookManager.Application.Common.Interfaces.Services;</w:t>
      </w:r>
    </w:p>
    <w:p w14:paraId="3F262C42" w14:textId="77777777" w:rsidR="00CE4EC3" w:rsidRDefault="00CE4EC3" w:rsidP="00CE4EC3">
      <w:pPr>
        <w:pStyle w:val="af7"/>
      </w:pPr>
      <w:r>
        <w:t>using BookManager.Application.Indexing;</w:t>
      </w:r>
    </w:p>
    <w:p w14:paraId="367CAB6E" w14:textId="77777777" w:rsidR="00CE4EC3" w:rsidRDefault="00CE4EC3" w:rsidP="00CE4EC3">
      <w:pPr>
        <w:pStyle w:val="af7"/>
      </w:pPr>
      <w:r>
        <w:t>using BookManager.Application.Notification;</w:t>
      </w:r>
    </w:p>
    <w:p w14:paraId="67C9716D" w14:textId="77777777" w:rsidR="00CE4EC3" w:rsidRDefault="00CE4EC3" w:rsidP="00CE4EC3">
      <w:pPr>
        <w:pStyle w:val="af7"/>
      </w:pPr>
      <w:r>
        <w:t>using BookManager.Application.Persistence;</w:t>
      </w:r>
    </w:p>
    <w:p w14:paraId="361153F7" w14:textId="77777777" w:rsidR="00CE4EC3" w:rsidRDefault="00CE4EC3" w:rsidP="00CE4EC3">
      <w:pPr>
        <w:pStyle w:val="af7"/>
      </w:pPr>
      <w:r>
        <w:t>using BookManager.Application.Persistence.FileSystem;</w:t>
      </w:r>
    </w:p>
    <w:p w14:paraId="51CEFDC0" w14:textId="77777777" w:rsidR="00CE4EC3" w:rsidRDefault="00CE4EC3" w:rsidP="00CE4EC3">
      <w:pPr>
        <w:pStyle w:val="af7"/>
      </w:pPr>
      <w:r>
        <w:t>using BookManager.Application.Services;</w:t>
      </w:r>
    </w:p>
    <w:p w14:paraId="0CE9927C" w14:textId="77777777" w:rsidR="00CE4EC3" w:rsidRDefault="00CE4EC3" w:rsidP="00CE4EC3">
      <w:pPr>
        <w:pStyle w:val="af7"/>
      </w:pPr>
      <w:r>
        <w:t>using BookManager.Application.Validators;</w:t>
      </w:r>
    </w:p>
    <w:p w14:paraId="77A54974" w14:textId="77777777" w:rsidR="00CE4EC3" w:rsidRDefault="00CE4EC3" w:rsidP="00CE4EC3">
      <w:pPr>
        <w:pStyle w:val="af7"/>
      </w:pPr>
      <w:r>
        <w:t>using FluentValidation;</w:t>
      </w:r>
    </w:p>
    <w:p w14:paraId="1AFFE001" w14:textId="77777777" w:rsidR="00CE4EC3" w:rsidRDefault="00CE4EC3" w:rsidP="00CE4EC3">
      <w:pPr>
        <w:pStyle w:val="af7"/>
      </w:pPr>
      <w:r>
        <w:t>using Microsoft.AspNetCore.Identity;</w:t>
      </w:r>
    </w:p>
    <w:p w14:paraId="65413963" w14:textId="77777777" w:rsidR="00CE4EC3" w:rsidRDefault="00CE4EC3" w:rsidP="00CE4EC3">
      <w:pPr>
        <w:pStyle w:val="af7"/>
      </w:pPr>
      <w:r>
        <w:t>using Microsoft.Extensions.Configuration;</w:t>
      </w:r>
    </w:p>
    <w:p w14:paraId="12437F8E" w14:textId="77777777" w:rsidR="00CE4EC3" w:rsidRDefault="00CE4EC3" w:rsidP="00CE4EC3">
      <w:pPr>
        <w:pStyle w:val="af7"/>
      </w:pPr>
      <w:r>
        <w:t>using Microsoft.Extensions.DependencyInjection;</w:t>
      </w:r>
    </w:p>
    <w:p w14:paraId="42813657" w14:textId="77777777" w:rsidR="00CE4EC3" w:rsidRDefault="00CE4EC3" w:rsidP="00CE4EC3">
      <w:pPr>
        <w:pStyle w:val="af7"/>
      </w:pPr>
      <w:r>
        <w:t>using NodaTime;</w:t>
      </w:r>
    </w:p>
    <w:p w14:paraId="720E7394" w14:textId="77777777" w:rsidR="00CE4EC3" w:rsidRDefault="00CE4EC3" w:rsidP="00CE4EC3">
      <w:pPr>
        <w:pStyle w:val="af7"/>
      </w:pPr>
      <w:r>
        <w:lastRenderedPageBreak/>
        <w:t>using NodaTime.Serialization.SystemTextJson;</w:t>
      </w:r>
    </w:p>
    <w:p w14:paraId="2F74FC03" w14:textId="77777777" w:rsidR="00CE4EC3" w:rsidRDefault="00CE4EC3" w:rsidP="00CE4EC3">
      <w:pPr>
        <w:pStyle w:val="af7"/>
      </w:pPr>
      <w:r>
        <w:t>using Npgsql;</w:t>
      </w:r>
    </w:p>
    <w:p w14:paraId="35F4D3AF" w14:textId="77777777" w:rsidR="00CE4EC3" w:rsidRDefault="00CE4EC3" w:rsidP="00CE4EC3">
      <w:pPr>
        <w:pStyle w:val="af7"/>
      </w:pPr>
      <w:r>
        <w:t>using Constants = BookManager.Application.Common.Constants;</w:t>
      </w:r>
    </w:p>
    <w:p w14:paraId="0C69BD30" w14:textId="77777777" w:rsidR="00CE4EC3" w:rsidRDefault="00CE4EC3" w:rsidP="00CE4EC3">
      <w:pPr>
        <w:pStyle w:val="af7"/>
      </w:pPr>
    </w:p>
    <w:p w14:paraId="4F8BA165" w14:textId="77777777" w:rsidR="00CE4EC3" w:rsidRDefault="00CE4EC3" w:rsidP="00CE4EC3">
      <w:pPr>
        <w:pStyle w:val="af7"/>
      </w:pPr>
      <w:r>
        <w:t>namespace BookManager.Application;</w:t>
      </w:r>
    </w:p>
    <w:p w14:paraId="3ABB7A0E" w14:textId="77777777" w:rsidR="00CE4EC3" w:rsidRDefault="00CE4EC3" w:rsidP="00CE4EC3">
      <w:pPr>
        <w:pStyle w:val="af7"/>
      </w:pPr>
    </w:p>
    <w:p w14:paraId="4546472C" w14:textId="77777777" w:rsidR="00CE4EC3" w:rsidRDefault="00CE4EC3" w:rsidP="00CE4EC3">
      <w:pPr>
        <w:pStyle w:val="af7"/>
      </w:pPr>
      <w:r>
        <w:t>public static class DependencyInjection</w:t>
      </w:r>
    </w:p>
    <w:p w14:paraId="342545E4" w14:textId="77777777" w:rsidR="00CE4EC3" w:rsidRDefault="00CE4EC3" w:rsidP="00CE4EC3">
      <w:pPr>
        <w:pStyle w:val="af7"/>
      </w:pPr>
      <w:r>
        <w:t>{</w:t>
      </w:r>
    </w:p>
    <w:p w14:paraId="14F70CAE" w14:textId="77777777" w:rsidR="00CE4EC3" w:rsidRDefault="00CE4EC3" w:rsidP="00CE4EC3">
      <w:pPr>
        <w:pStyle w:val="af7"/>
      </w:pPr>
      <w:r>
        <w:t xml:space="preserve">    public static IServiceCollection ConfigureDataPersistence(</w:t>
      </w:r>
    </w:p>
    <w:p w14:paraId="64AE224F" w14:textId="77777777" w:rsidR="00CE4EC3" w:rsidRDefault="00CE4EC3" w:rsidP="00CE4EC3">
      <w:pPr>
        <w:pStyle w:val="af7"/>
      </w:pPr>
      <w:r>
        <w:t xml:space="preserve">        this IServiceCollection services,</w:t>
      </w:r>
    </w:p>
    <w:p w14:paraId="07672C42" w14:textId="77777777" w:rsidR="00CE4EC3" w:rsidRDefault="00CE4EC3" w:rsidP="00CE4EC3">
      <w:pPr>
        <w:pStyle w:val="af7"/>
      </w:pPr>
      <w:r>
        <w:t xml:space="preserve">        IConfiguration configuration)</w:t>
      </w:r>
    </w:p>
    <w:p w14:paraId="1C19A79C" w14:textId="77777777" w:rsidR="00CE4EC3" w:rsidRDefault="00CE4EC3" w:rsidP="00CE4EC3">
      <w:pPr>
        <w:pStyle w:val="af7"/>
      </w:pPr>
      <w:r>
        <w:t xml:space="preserve">    {</w:t>
      </w:r>
    </w:p>
    <w:p w14:paraId="1F3FD807" w14:textId="77777777" w:rsidR="00CE4EC3" w:rsidRDefault="00CE4EC3" w:rsidP="00CE4EC3">
      <w:pPr>
        <w:pStyle w:val="af7"/>
      </w:pPr>
      <w:r>
        <w:t xml:space="preserve">        var conStrBuilder = new NpgsqlConnectionStringBuilder(configuration.GetConnectionString("Main"))</w:t>
      </w:r>
    </w:p>
    <w:p w14:paraId="6F4F3B8A" w14:textId="77777777" w:rsidR="00CE4EC3" w:rsidRDefault="00CE4EC3" w:rsidP="00CE4EC3">
      <w:pPr>
        <w:pStyle w:val="af7"/>
      </w:pPr>
      <w:r>
        <w:t xml:space="preserve">        {</w:t>
      </w:r>
    </w:p>
    <w:p w14:paraId="4DAC0369" w14:textId="77777777" w:rsidR="00CE4EC3" w:rsidRDefault="00CE4EC3" w:rsidP="00CE4EC3">
      <w:pPr>
        <w:pStyle w:val="af7"/>
      </w:pPr>
      <w:r>
        <w:t xml:space="preserve">            Password = configuration["DbPassword"]</w:t>
      </w:r>
    </w:p>
    <w:p w14:paraId="5B0BAABC" w14:textId="77777777" w:rsidR="00CE4EC3" w:rsidRDefault="00CE4EC3" w:rsidP="00CE4EC3">
      <w:pPr>
        <w:pStyle w:val="af7"/>
      </w:pPr>
      <w:r>
        <w:t xml:space="preserve">        };</w:t>
      </w:r>
    </w:p>
    <w:p w14:paraId="69A1D519" w14:textId="77777777" w:rsidR="00CE4EC3" w:rsidRDefault="00CE4EC3" w:rsidP="00CE4EC3">
      <w:pPr>
        <w:pStyle w:val="af7"/>
      </w:pPr>
      <w:r>
        <w:t xml:space="preserve">        var connection = conStrBuilder.ConnectionString;</w:t>
      </w:r>
    </w:p>
    <w:p w14:paraId="00790204" w14:textId="77777777" w:rsidR="00CE4EC3" w:rsidRDefault="00CE4EC3" w:rsidP="00CE4EC3">
      <w:pPr>
        <w:pStyle w:val="af7"/>
      </w:pPr>
      <w:r>
        <w:t xml:space="preserve">        services.AddDbContextFactory&lt;AppDbContext&gt;(options =&gt;</w:t>
      </w:r>
    </w:p>
    <w:p w14:paraId="3D4F1671" w14:textId="77777777" w:rsidR="00CE4EC3" w:rsidRDefault="00CE4EC3" w:rsidP="00CE4EC3">
      <w:pPr>
        <w:pStyle w:val="af7"/>
      </w:pPr>
      <w:r>
        <w:t xml:space="preserve">            options.UseNpgsql(connection, o =&gt; o.UseNodaTime())</w:t>
      </w:r>
    </w:p>
    <w:p w14:paraId="1E1CAF5E" w14:textId="77777777" w:rsidR="00CE4EC3" w:rsidRDefault="00CE4EC3" w:rsidP="00CE4EC3">
      <w:pPr>
        <w:pStyle w:val="af7"/>
      </w:pPr>
      <w:r>
        <w:t xml:space="preserve">                .UseSnakeCaseNamingConvention());</w:t>
      </w:r>
    </w:p>
    <w:p w14:paraId="4D805E92" w14:textId="77777777" w:rsidR="00CE4EC3" w:rsidRDefault="00CE4EC3" w:rsidP="00CE4EC3">
      <w:pPr>
        <w:pStyle w:val="af7"/>
      </w:pPr>
      <w:r>
        <w:t xml:space="preserve">        services.AddScoped&lt;IAppDbContext&gt;(provider =&gt; provider.GetRequiredService&lt;AppDbContext&gt;());</w:t>
      </w:r>
    </w:p>
    <w:p w14:paraId="50B8F46F" w14:textId="77777777" w:rsidR="00CE4EC3" w:rsidRDefault="00CE4EC3" w:rsidP="00CE4EC3">
      <w:pPr>
        <w:pStyle w:val="af7"/>
      </w:pPr>
      <w:r>
        <w:t xml:space="preserve">        services.AddIdentityCore&lt;User&gt;(options =&gt;</w:t>
      </w:r>
    </w:p>
    <w:p w14:paraId="628627A7" w14:textId="77777777" w:rsidR="00CE4EC3" w:rsidRDefault="00CE4EC3" w:rsidP="00CE4EC3">
      <w:pPr>
        <w:pStyle w:val="af7"/>
      </w:pPr>
      <w:r>
        <w:t xml:space="preserve">            {</w:t>
      </w:r>
    </w:p>
    <w:p w14:paraId="4FAC2FFF" w14:textId="77777777" w:rsidR="00CE4EC3" w:rsidRDefault="00CE4EC3" w:rsidP="00CE4EC3">
      <w:pPr>
        <w:pStyle w:val="af7"/>
      </w:pPr>
      <w:r>
        <w:t xml:space="preserve">                options.Password.RequireLowercase = false;</w:t>
      </w:r>
    </w:p>
    <w:p w14:paraId="1BBA2CEB" w14:textId="77777777" w:rsidR="00CE4EC3" w:rsidRDefault="00CE4EC3" w:rsidP="00CE4EC3">
      <w:pPr>
        <w:pStyle w:val="af7"/>
      </w:pPr>
      <w:r>
        <w:t xml:space="preserve">                options.Password.RequireUppercase = false;</w:t>
      </w:r>
    </w:p>
    <w:p w14:paraId="505A00B2" w14:textId="77777777" w:rsidR="00CE4EC3" w:rsidRDefault="00CE4EC3" w:rsidP="00CE4EC3">
      <w:pPr>
        <w:pStyle w:val="af7"/>
      </w:pPr>
      <w:r>
        <w:t xml:space="preserve">                options.Password.RequireDigit = true;</w:t>
      </w:r>
    </w:p>
    <w:p w14:paraId="27D997E3" w14:textId="77777777" w:rsidR="00CE4EC3" w:rsidRDefault="00CE4EC3" w:rsidP="00CE4EC3">
      <w:pPr>
        <w:pStyle w:val="af7"/>
      </w:pPr>
      <w:r>
        <w:t xml:space="preserve">                options.Password.RequireNonAlphanumeric = false;</w:t>
      </w:r>
    </w:p>
    <w:p w14:paraId="61A4B688" w14:textId="77777777" w:rsidR="00CE4EC3" w:rsidRDefault="00CE4EC3" w:rsidP="00CE4EC3">
      <w:pPr>
        <w:pStyle w:val="af7"/>
      </w:pPr>
      <w:r>
        <w:t xml:space="preserve">            })</w:t>
      </w:r>
    </w:p>
    <w:p w14:paraId="06FB5BCC" w14:textId="77777777" w:rsidR="00CE4EC3" w:rsidRDefault="00CE4EC3" w:rsidP="00CE4EC3">
      <w:pPr>
        <w:pStyle w:val="af7"/>
      </w:pPr>
      <w:r>
        <w:t xml:space="preserve">            .AddRoles&lt;IdentityRole&lt;Guid&gt;&gt;()</w:t>
      </w:r>
    </w:p>
    <w:p w14:paraId="73FD5329" w14:textId="77777777" w:rsidR="00CE4EC3" w:rsidRDefault="00CE4EC3" w:rsidP="00CE4EC3">
      <w:pPr>
        <w:pStyle w:val="af7"/>
      </w:pPr>
      <w:r>
        <w:t xml:space="preserve">            .AddEntityFrameworkStores&lt;AppDbContext&gt;();</w:t>
      </w:r>
    </w:p>
    <w:p w14:paraId="586C329F" w14:textId="77777777" w:rsidR="00CE4EC3" w:rsidRDefault="00CE4EC3" w:rsidP="00CE4EC3">
      <w:pPr>
        <w:pStyle w:val="af7"/>
      </w:pPr>
    </w:p>
    <w:p w14:paraId="49DED8CD" w14:textId="77777777" w:rsidR="00CE4EC3" w:rsidRDefault="00CE4EC3" w:rsidP="00CE4EC3">
      <w:pPr>
        <w:pStyle w:val="af7"/>
      </w:pPr>
      <w:r>
        <w:t xml:space="preserve">        return services;</w:t>
      </w:r>
    </w:p>
    <w:p w14:paraId="052FFE8D" w14:textId="77777777" w:rsidR="00CE4EC3" w:rsidRDefault="00CE4EC3" w:rsidP="00CE4EC3">
      <w:pPr>
        <w:pStyle w:val="af7"/>
      </w:pPr>
      <w:r>
        <w:t xml:space="preserve">    }</w:t>
      </w:r>
    </w:p>
    <w:p w14:paraId="1D45250A" w14:textId="77777777" w:rsidR="00CE4EC3" w:rsidRDefault="00CE4EC3" w:rsidP="00CE4EC3">
      <w:pPr>
        <w:pStyle w:val="af7"/>
      </w:pPr>
    </w:p>
    <w:p w14:paraId="00AAC4DB" w14:textId="77777777" w:rsidR="00CE4EC3" w:rsidRDefault="00CE4EC3" w:rsidP="00CE4EC3">
      <w:pPr>
        <w:pStyle w:val="af7"/>
      </w:pPr>
      <w:r>
        <w:t xml:space="preserve">    public static IServiceCollection AddApplicationServices(this IServiceCollection services,</w:t>
      </w:r>
    </w:p>
    <w:p w14:paraId="324EBF54" w14:textId="77777777" w:rsidR="00CE4EC3" w:rsidRDefault="00CE4EC3" w:rsidP="00CE4EC3">
      <w:pPr>
        <w:pStyle w:val="af7"/>
      </w:pPr>
      <w:r>
        <w:t xml:space="preserve">        IConfiguration configuration)</w:t>
      </w:r>
    </w:p>
    <w:p w14:paraId="120ED515" w14:textId="77777777" w:rsidR="00CE4EC3" w:rsidRDefault="00CE4EC3" w:rsidP="00CE4EC3">
      <w:pPr>
        <w:pStyle w:val="af7"/>
      </w:pPr>
      <w:r>
        <w:t xml:space="preserve">    {</w:t>
      </w:r>
    </w:p>
    <w:p w14:paraId="5E114442" w14:textId="77777777" w:rsidR="00CE4EC3" w:rsidRDefault="00CE4EC3" w:rsidP="00CE4EC3">
      <w:pPr>
        <w:pStyle w:val="af7"/>
      </w:pPr>
      <w:r>
        <w:t xml:space="preserve">        services.Configure&lt;MerriamWebsterOptions&gt;(configuration.GetSection(MerriamWebsterOptions.MerriamWebster));</w:t>
      </w:r>
    </w:p>
    <w:p w14:paraId="57746DF5" w14:textId="77777777" w:rsidR="00CE4EC3" w:rsidRDefault="00CE4EC3" w:rsidP="00CE4EC3">
      <w:pPr>
        <w:pStyle w:val="af7"/>
      </w:pPr>
    </w:p>
    <w:p w14:paraId="28AB2739" w14:textId="77777777" w:rsidR="00CE4EC3" w:rsidRDefault="00CE4EC3" w:rsidP="00CE4EC3">
      <w:pPr>
        <w:pStyle w:val="af7"/>
      </w:pPr>
      <w:r>
        <w:t xml:space="preserve">        services.AddSingleton&lt;IFileStorage, FileStorage&gt;();</w:t>
      </w:r>
    </w:p>
    <w:p w14:paraId="490C79AB" w14:textId="77777777" w:rsidR="00CE4EC3" w:rsidRDefault="00CE4EC3" w:rsidP="00CE4EC3">
      <w:pPr>
        <w:pStyle w:val="af7"/>
      </w:pPr>
      <w:r>
        <w:t xml:space="preserve">        services.AddSingleton&lt;IIndexingTaskQueue&gt;(_ =&gt; new IndexingTaskQueue(Constants.Default.IndexingQueueCapacity));</w:t>
      </w:r>
    </w:p>
    <w:p w14:paraId="7EA4654A" w14:textId="77777777" w:rsidR="00CE4EC3" w:rsidRDefault="00CE4EC3" w:rsidP="00CE4EC3">
      <w:pPr>
        <w:pStyle w:val="af7"/>
      </w:pPr>
      <w:r>
        <w:t xml:space="preserve">        services.ConfigureHttpJsonOptions(jsonOptions =&gt;</w:t>
      </w:r>
    </w:p>
    <w:p w14:paraId="03CED5BA" w14:textId="77777777" w:rsidR="00CE4EC3" w:rsidRDefault="00CE4EC3" w:rsidP="00CE4EC3">
      <w:pPr>
        <w:pStyle w:val="af7"/>
      </w:pPr>
      <w:r>
        <w:t xml:space="preserve">        {</w:t>
      </w:r>
    </w:p>
    <w:p w14:paraId="30E9EE34" w14:textId="77777777" w:rsidR="00CE4EC3" w:rsidRDefault="00CE4EC3" w:rsidP="00CE4EC3">
      <w:pPr>
        <w:pStyle w:val="af7"/>
      </w:pPr>
      <w:r>
        <w:t xml:space="preserve">            jsonOptions.SerializerOptions.ConfigureForNodaTime(DateTimeZoneProviders.Tzdb);</w:t>
      </w:r>
    </w:p>
    <w:p w14:paraId="19640C1F" w14:textId="77777777" w:rsidR="00CE4EC3" w:rsidRDefault="00CE4EC3" w:rsidP="00CE4EC3">
      <w:pPr>
        <w:pStyle w:val="af7"/>
      </w:pPr>
      <w:r>
        <w:t xml:space="preserve">        });</w:t>
      </w:r>
    </w:p>
    <w:p w14:paraId="2E31C2D3" w14:textId="77777777" w:rsidR="00CE4EC3" w:rsidRDefault="00CE4EC3" w:rsidP="00CE4EC3">
      <w:pPr>
        <w:pStyle w:val="af7"/>
      </w:pPr>
    </w:p>
    <w:p w14:paraId="460BF005" w14:textId="77777777" w:rsidR="00CE4EC3" w:rsidRDefault="00CE4EC3" w:rsidP="00CE4EC3">
      <w:pPr>
        <w:pStyle w:val="af7"/>
      </w:pPr>
      <w:r>
        <w:t xml:space="preserve">        services.AddScoped&lt;IBookService, BookService&gt;();</w:t>
      </w:r>
    </w:p>
    <w:p w14:paraId="5303C1B6" w14:textId="77777777" w:rsidR="00CE4EC3" w:rsidRDefault="00CE4EC3" w:rsidP="00CE4EC3">
      <w:pPr>
        <w:pStyle w:val="af7"/>
      </w:pPr>
      <w:r>
        <w:t xml:space="preserve">        services.AddScoped&lt;IUserService, UserService&gt;();</w:t>
      </w:r>
    </w:p>
    <w:p w14:paraId="522B5169" w14:textId="77777777" w:rsidR="00CE4EC3" w:rsidRDefault="00CE4EC3" w:rsidP="00CE4EC3">
      <w:pPr>
        <w:pStyle w:val="af7"/>
      </w:pPr>
      <w:r>
        <w:t xml:space="preserve">        services.AddScoped&lt;ISearchService, SearchService&gt;();</w:t>
      </w:r>
    </w:p>
    <w:p w14:paraId="62DF115E" w14:textId="77777777" w:rsidR="00CE4EC3" w:rsidRDefault="00CE4EC3" w:rsidP="00CE4EC3">
      <w:pPr>
        <w:pStyle w:val="af7"/>
      </w:pPr>
      <w:r>
        <w:t xml:space="preserve">        services.AddScoped&lt;IIndexingService, IndexingService&gt;();</w:t>
      </w:r>
    </w:p>
    <w:p w14:paraId="22AA3664" w14:textId="77777777" w:rsidR="00CE4EC3" w:rsidRDefault="00CE4EC3" w:rsidP="00CE4EC3">
      <w:pPr>
        <w:pStyle w:val="af7"/>
      </w:pPr>
      <w:r>
        <w:t xml:space="preserve">        services.AddScoped&lt;IAuthenticationService, AuthenticationService&gt;();</w:t>
      </w:r>
    </w:p>
    <w:p w14:paraId="76F55BBD" w14:textId="77777777" w:rsidR="00CE4EC3" w:rsidRDefault="00CE4EC3" w:rsidP="00CE4EC3">
      <w:pPr>
        <w:pStyle w:val="af7"/>
      </w:pPr>
      <w:r>
        <w:t xml:space="preserve">        services.AddScoped&lt;IBookFileHandler, PdfBookFileHandler&gt;();</w:t>
      </w:r>
    </w:p>
    <w:p w14:paraId="3DCD5174" w14:textId="77777777" w:rsidR="00CE4EC3" w:rsidRDefault="00CE4EC3" w:rsidP="00CE4EC3">
      <w:pPr>
        <w:pStyle w:val="af7"/>
      </w:pPr>
      <w:r>
        <w:t xml:space="preserve">        services.AddScoped&lt;ITranslationService, YTranslationService&gt;();</w:t>
      </w:r>
    </w:p>
    <w:p w14:paraId="08BAA948" w14:textId="77777777" w:rsidR="00CE4EC3" w:rsidRDefault="00CE4EC3" w:rsidP="00CE4EC3">
      <w:pPr>
        <w:pStyle w:val="af7"/>
      </w:pPr>
      <w:r>
        <w:t xml:space="preserve">        services.AddScoped&lt;ITextSummarizationService, YTextSummarizationService&gt;();</w:t>
      </w:r>
    </w:p>
    <w:p w14:paraId="7BFCF656" w14:textId="77777777" w:rsidR="00CE4EC3" w:rsidRDefault="00CE4EC3" w:rsidP="00CE4EC3">
      <w:pPr>
        <w:pStyle w:val="af7"/>
      </w:pPr>
      <w:r>
        <w:t xml:space="preserve">        services.AddScoped&lt;IWordDictionaryService, DictionaryService&gt;();</w:t>
      </w:r>
    </w:p>
    <w:p w14:paraId="32833083" w14:textId="77777777" w:rsidR="00CE4EC3" w:rsidRDefault="00CE4EC3" w:rsidP="00CE4EC3">
      <w:pPr>
        <w:pStyle w:val="af7"/>
      </w:pPr>
      <w:r>
        <w:t xml:space="preserve">        services.AddScoped&lt;IBookCollectionService, BookCollectionService&gt;();</w:t>
      </w:r>
    </w:p>
    <w:p w14:paraId="6DE8E163" w14:textId="77777777" w:rsidR="00CE4EC3" w:rsidRDefault="00CE4EC3" w:rsidP="00CE4EC3">
      <w:pPr>
        <w:pStyle w:val="af7"/>
      </w:pPr>
      <w:r>
        <w:t xml:space="preserve">        services.AddTransient&lt;IThirdPartyDictionaryProvider, MerriamWebsterDictionaryProvider&gt;();</w:t>
      </w:r>
    </w:p>
    <w:p w14:paraId="1A1B7DF7" w14:textId="77777777" w:rsidR="00CE4EC3" w:rsidRDefault="00CE4EC3" w:rsidP="00CE4EC3">
      <w:pPr>
        <w:pStyle w:val="af7"/>
      </w:pPr>
      <w:r>
        <w:t xml:space="preserve">        services.AddTransient&lt;IThirdPartyDictionaryProvider, YAiDictionaryProvider&gt;();</w:t>
      </w:r>
    </w:p>
    <w:p w14:paraId="2BBC2EE5" w14:textId="77777777" w:rsidR="00CE4EC3" w:rsidRDefault="00CE4EC3" w:rsidP="00CE4EC3">
      <w:pPr>
        <w:pStyle w:val="af7"/>
      </w:pPr>
    </w:p>
    <w:p w14:paraId="6D5FC993" w14:textId="77777777" w:rsidR="00CE4EC3" w:rsidRDefault="00CE4EC3" w:rsidP="00CE4EC3">
      <w:pPr>
        <w:pStyle w:val="af7"/>
      </w:pPr>
      <w:r>
        <w:t xml:space="preserve">        services.AddScoped&lt;IValidator&lt;PageRequestDto&gt;, PageRequestValidator&gt;();</w:t>
      </w:r>
    </w:p>
    <w:p w14:paraId="0EC50A0F" w14:textId="77777777" w:rsidR="00CE4EC3" w:rsidRDefault="00CE4EC3" w:rsidP="00CE4EC3">
      <w:pPr>
        <w:pStyle w:val="af7"/>
      </w:pPr>
      <w:r>
        <w:t xml:space="preserve">        services.AddScoped&lt;IValidator&lt;UserAddRequest&gt;, UserAddRequestValidator&gt;();</w:t>
      </w:r>
    </w:p>
    <w:p w14:paraId="381FAC74" w14:textId="77777777" w:rsidR="00CE4EC3" w:rsidRDefault="00CE4EC3" w:rsidP="00CE4EC3">
      <w:pPr>
        <w:pStyle w:val="af7"/>
      </w:pPr>
      <w:r>
        <w:t xml:space="preserve">        services.AddScoped&lt;IValidator&lt;WordDto&gt;, WordDtoValidator&gt;();</w:t>
      </w:r>
    </w:p>
    <w:p w14:paraId="3227B12A" w14:textId="77777777" w:rsidR="00CE4EC3" w:rsidRDefault="00CE4EC3" w:rsidP="00CE4EC3">
      <w:pPr>
        <w:pStyle w:val="af7"/>
      </w:pPr>
    </w:p>
    <w:p w14:paraId="37C455A0" w14:textId="77777777" w:rsidR="00CE4EC3" w:rsidRDefault="00CE4EC3" w:rsidP="00CE4EC3">
      <w:pPr>
        <w:pStyle w:val="af7"/>
      </w:pPr>
      <w:r>
        <w:t xml:space="preserve">        services.AddHttpClient&lt;ITextSummarizationService, YTextSummarizationService&gt;(httpClient =&gt;</w:t>
      </w:r>
    </w:p>
    <w:p w14:paraId="0215ABE7" w14:textId="77777777" w:rsidR="00CE4EC3" w:rsidRDefault="00CE4EC3" w:rsidP="00CE4EC3">
      <w:pPr>
        <w:pStyle w:val="af7"/>
      </w:pPr>
      <w:r>
        <w:t xml:space="preserve">        {</w:t>
      </w:r>
    </w:p>
    <w:p w14:paraId="1470690E" w14:textId="77777777" w:rsidR="00CE4EC3" w:rsidRDefault="00CE4EC3" w:rsidP="00CE4EC3">
      <w:pPr>
        <w:pStyle w:val="af7"/>
      </w:pPr>
      <w:r>
        <w:t xml:space="preserve">            httpClient.BaseAddress = new Uri("https://llm.api.cloud.yandex.net");</w:t>
      </w:r>
    </w:p>
    <w:p w14:paraId="377AF10A" w14:textId="77777777" w:rsidR="00CE4EC3" w:rsidRDefault="00CE4EC3" w:rsidP="00CE4EC3">
      <w:pPr>
        <w:pStyle w:val="af7"/>
      </w:pPr>
      <w:r>
        <w:t xml:space="preserve">        });</w:t>
      </w:r>
    </w:p>
    <w:p w14:paraId="027DEAE6" w14:textId="77777777" w:rsidR="00CE4EC3" w:rsidRDefault="00CE4EC3" w:rsidP="00CE4EC3">
      <w:pPr>
        <w:pStyle w:val="af7"/>
      </w:pPr>
      <w:r>
        <w:t xml:space="preserve">        services.AddHttpClient&lt;YAiDictionaryProvider&gt;();</w:t>
      </w:r>
    </w:p>
    <w:p w14:paraId="33A91A00" w14:textId="77777777" w:rsidR="00CE4EC3" w:rsidRDefault="00CE4EC3" w:rsidP="00CE4EC3">
      <w:pPr>
        <w:pStyle w:val="af7"/>
      </w:pPr>
      <w:r>
        <w:t xml:space="preserve">        services.AddHttpClient&lt;MerriamWebsterDictionaryProvider&gt;();</w:t>
      </w:r>
    </w:p>
    <w:p w14:paraId="79573E6D" w14:textId="77777777" w:rsidR="00CE4EC3" w:rsidRDefault="00CE4EC3" w:rsidP="00CE4EC3">
      <w:pPr>
        <w:pStyle w:val="af7"/>
      </w:pPr>
    </w:p>
    <w:p w14:paraId="2302D6EF" w14:textId="77777777" w:rsidR="00CE4EC3" w:rsidRDefault="00CE4EC3" w:rsidP="00CE4EC3">
      <w:pPr>
        <w:pStyle w:val="af7"/>
      </w:pPr>
      <w:r>
        <w:t xml:space="preserve">        services.AddHostedService&lt;IndexingHostedService&gt;();</w:t>
      </w:r>
    </w:p>
    <w:p w14:paraId="3EFC41B3" w14:textId="77777777" w:rsidR="00CE4EC3" w:rsidRDefault="00CE4EC3" w:rsidP="00CE4EC3">
      <w:pPr>
        <w:pStyle w:val="af7"/>
      </w:pPr>
    </w:p>
    <w:p w14:paraId="6E7156AD" w14:textId="77777777" w:rsidR="00CE4EC3" w:rsidRDefault="00CE4EC3" w:rsidP="00CE4EC3">
      <w:pPr>
        <w:pStyle w:val="af7"/>
      </w:pPr>
      <w:r>
        <w:t xml:space="preserve">        return services;</w:t>
      </w:r>
    </w:p>
    <w:p w14:paraId="0D172536" w14:textId="77777777" w:rsidR="00CE4EC3" w:rsidRDefault="00CE4EC3" w:rsidP="00CE4EC3">
      <w:pPr>
        <w:pStyle w:val="af7"/>
      </w:pPr>
      <w:r>
        <w:t xml:space="preserve">    }</w:t>
      </w:r>
    </w:p>
    <w:p w14:paraId="4BFB2D8E" w14:textId="77777777" w:rsidR="00CE4EC3" w:rsidRDefault="00CE4EC3" w:rsidP="00CE4EC3">
      <w:pPr>
        <w:pStyle w:val="af7"/>
      </w:pPr>
    </w:p>
    <w:p w14:paraId="71A0B9A7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IndexingHostedService.cs:</w:t>
      </w:r>
    </w:p>
    <w:p w14:paraId="3DFF3F8B" w14:textId="77777777" w:rsidR="00CE4EC3" w:rsidRDefault="00CE4EC3" w:rsidP="00CE4EC3">
      <w:pPr>
        <w:pStyle w:val="af7"/>
      </w:pPr>
      <w:r>
        <w:rPr>
          <w:rFonts w:ascii="Tahoma" w:hAnsi="Tahoma" w:cs="Tahoma"/>
        </w:rPr>
        <w:lastRenderedPageBreak/>
        <w:t>﻿</w:t>
      </w:r>
      <w:r>
        <w:t>using BookManager.Application.Common.Interfaces.Services;</w:t>
      </w:r>
    </w:p>
    <w:p w14:paraId="0435855A" w14:textId="77777777" w:rsidR="00CE4EC3" w:rsidRDefault="00CE4EC3" w:rsidP="00CE4EC3">
      <w:pPr>
        <w:pStyle w:val="af7"/>
      </w:pPr>
      <w:r>
        <w:t>using BookManager.Application.Notification;</w:t>
      </w:r>
    </w:p>
    <w:p w14:paraId="1449769C" w14:textId="77777777" w:rsidR="00CE4EC3" w:rsidRDefault="00CE4EC3" w:rsidP="00CE4EC3">
      <w:pPr>
        <w:pStyle w:val="af7"/>
      </w:pPr>
      <w:r>
        <w:t>using Microsoft.Extensions.DependencyInjection;</w:t>
      </w:r>
    </w:p>
    <w:p w14:paraId="6157F8E4" w14:textId="77777777" w:rsidR="00CE4EC3" w:rsidRDefault="00CE4EC3" w:rsidP="00CE4EC3">
      <w:pPr>
        <w:pStyle w:val="af7"/>
      </w:pPr>
      <w:r>
        <w:t>using Microsoft.Extensions.Hosting;</w:t>
      </w:r>
    </w:p>
    <w:p w14:paraId="06F421D7" w14:textId="77777777" w:rsidR="00CE4EC3" w:rsidRDefault="00CE4EC3" w:rsidP="00CE4EC3">
      <w:pPr>
        <w:pStyle w:val="af7"/>
      </w:pPr>
      <w:r>
        <w:t>using Microsoft.Extensions.Logging;</w:t>
      </w:r>
    </w:p>
    <w:p w14:paraId="5EC2F4DE" w14:textId="77777777" w:rsidR="00CE4EC3" w:rsidRDefault="00CE4EC3" w:rsidP="00CE4EC3">
      <w:pPr>
        <w:pStyle w:val="af7"/>
      </w:pPr>
      <w:r>
        <w:t>using NodaTime;</w:t>
      </w:r>
    </w:p>
    <w:p w14:paraId="7838D897" w14:textId="77777777" w:rsidR="00CE4EC3" w:rsidRDefault="00CE4EC3" w:rsidP="00CE4EC3">
      <w:pPr>
        <w:pStyle w:val="af7"/>
      </w:pPr>
    </w:p>
    <w:p w14:paraId="37DA00EF" w14:textId="77777777" w:rsidR="00CE4EC3" w:rsidRDefault="00CE4EC3" w:rsidP="00CE4EC3">
      <w:pPr>
        <w:pStyle w:val="af7"/>
      </w:pPr>
      <w:r>
        <w:t>namespace BookManager.Application.Indexing;</w:t>
      </w:r>
    </w:p>
    <w:p w14:paraId="41628FD7" w14:textId="77777777" w:rsidR="00CE4EC3" w:rsidRDefault="00CE4EC3" w:rsidP="00CE4EC3">
      <w:pPr>
        <w:pStyle w:val="af7"/>
      </w:pPr>
    </w:p>
    <w:p w14:paraId="7D34FBBA" w14:textId="77777777" w:rsidR="00CE4EC3" w:rsidRDefault="00CE4EC3" w:rsidP="00CE4EC3">
      <w:pPr>
        <w:pStyle w:val="af7"/>
      </w:pPr>
      <w:r>
        <w:t>public sealed class IndexingHostedService(</w:t>
      </w:r>
    </w:p>
    <w:p w14:paraId="74A9F97D" w14:textId="77777777" w:rsidR="00CE4EC3" w:rsidRDefault="00CE4EC3" w:rsidP="00CE4EC3">
      <w:pPr>
        <w:pStyle w:val="af7"/>
      </w:pPr>
      <w:r>
        <w:t xml:space="preserve">    ILogger&lt;IndexingHostedService&gt; logger,</w:t>
      </w:r>
    </w:p>
    <w:p w14:paraId="37D53868" w14:textId="77777777" w:rsidR="00CE4EC3" w:rsidRDefault="00CE4EC3" w:rsidP="00CE4EC3">
      <w:pPr>
        <w:pStyle w:val="af7"/>
      </w:pPr>
      <w:r>
        <w:t xml:space="preserve">    IEnumerable&lt;INotificationService&gt; notificationServices,</w:t>
      </w:r>
    </w:p>
    <w:p w14:paraId="09E1BB56" w14:textId="77777777" w:rsidR="00CE4EC3" w:rsidRDefault="00CE4EC3" w:rsidP="00CE4EC3">
      <w:pPr>
        <w:pStyle w:val="af7"/>
      </w:pPr>
      <w:r>
        <w:t xml:space="preserve">    IIndexingTaskQueue queue,</w:t>
      </w:r>
    </w:p>
    <w:p w14:paraId="33DC85A5" w14:textId="77777777" w:rsidR="00CE4EC3" w:rsidRDefault="00CE4EC3" w:rsidP="00CE4EC3">
      <w:pPr>
        <w:pStyle w:val="af7"/>
      </w:pPr>
      <w:r>
        <w:t xml:space="preserve">    IServiceProvider serviceProvider</w:t>
      </w:r>
    </w:p>
    <w:p w14:paraId="2DFFD5A5" w14:textId="77777777" w:rsidR="00CE4EC3" w:rsidRDefault="00CE4EC3" w:rsidP="00CE4EC3">
      <w:pPr>
        <w:pStyle w:val="af7"/>
      </w:pPr>
      <w:r>
        <w:t>) : BackgroundService</w:t>
      </w:r>
    </w:p>
    <w:p w14:paraId="4AB3F874" w14:textId="77777777" w:rsidR="00CE4EC3" w:rsidRDefault="00CE4EC3" w:rsidP="00CE4EC3">
      <w:pPr>
        <w:pStyle w:val="af7"/>
      </w:pPr>
      <w:r>
        <w:t>{</w:t>
      </w:r>
    </w:p>
    <w:p w14:paraId="754F47FD" w14:textId="77777777" w:rsidR="00CE4EC3" w:rsidRDefault="00CE4EC3" w:rsidP="00CE4EC3">
      <w:pPr>
        <w:pStyle w:val="af7"/>
      </w:pPr>
      <w:r>
        <w:t xml:space="preserve">    public override async Task StopAsync(CancellationToken stoppingToken)</w:t>
      </w:r>
    </w:p>
    <w:p w14:paraId="7D89AA8B" w14:textId="77777777" w:rsidR="00CE4EC3" w:rsidRDefault="00CE4EC3" w:rsidP="00CE4EC3">
      <w:pPr>
        <w:pStyle w:val="af7"/>
      </w:pPr>
      <w:r>
        <w:t xml:space="preserve">    {</w:t>
      </w:r>
    </w:p>
    <w:p w14:paraId="25609D98" w14:textId="77777777" w:rsidR="00CE4EC3" w:rsidRDefault="00CE4EC3" w:rsidP="00CE4EC3">
      <w:pPr>
        <w:pStyle w:val="af7"/>
      </w:pPr>
      <w:r>
        <w:t xml:space="preserve">        logger.LogInformation("Queued Indexing Hosted Service is stopping.");</w:t>
      </w:r>
    </w:p>
    <w:p w14:paraId="068A96E1" w14:textId="77777777" w:rsidR="00CE4EC3" w:rsidRDefault="00CE4EC3" w:rsidP="00CE4EC3">
      <w:pPr>
        <w:pStyle w:val="af7"/>
      </w:pPr>
    </w:p>
    <w:p w14:paraId="0DCAF43B" w14:textId="77777777" w:rsidR="00CE4EC3" w:rsidRDefault="00CE4EC3" w:rsidP="00CE4EC3">
      <w:pPr>
        <w:pStyle w:val="af7"/>
      </w:pPr>
      <w:r>
        <w:t xml:space="preserve">        await base.StopAsync(stoppingToken);</w:t>
      </w:r>
    </w:p>
    <w:p w14:paraId="3E0841A4" w14:textId="77777777" w:rsidR="00CE4EC3" w:rsidRDefault="00CE4EC3" w:rsidP="00CE4EC3">
      <w:pPr>
        <w:pStyle w:val="af7"/>
      </w:pPr>
      <w:r>
        <w:t xml:space="preserve">    }</w:t>
      </w:r>
    </w:p>
    <w:p w14:paraId="5DCB11FC" w14:textId="77777777" w:rsidR="00CE4EC3" w:rsidRDefault="00CE4EC3" w:rsidP="00CE4EC3">
      <w:pPr>
        <w:pStyle w:val="af7"/>
      </w:pPr>
    </w:p>
    <w:p w14:paraId="527DCF7B" w14:textId="77777777" w:rsidR="00CE4EC3" w:rsidRDefault="00CE4EC3" w:rsidP="00CE4EC3">
      <w:pPr>
        <w:pStyle w:val="af7"/>
      </w:pPr>
      <w:r>
        <w:t xml:space="preserve">    protected override async Task ExecuteAsync(CancellationToken stoppingToken)</w:t>
      </w:r>
    </w:p>
    <w:p w14:paraId="3F8D80D8" w14:textId="77777777" w:rsidR="00CE4EC3" w:rsidRDefault="00CE4EC3" w:rsidP="00CE4EC3">
      <w:pPr>
        <w:pStyle w:val="af7"/>
      </w:pPr>
      <w:r>
        <w:t xml:space="preserve">    {</w:t>
      </w:r>
    </w:p>
    <w:p w14:paraId="3294AC2C" w14:textId="77777777" w:rsidR="00CE4EC3" w:rsidRDefault="00CE4EC3" w:rsidP="00CE4EC3">
      <w:pPr>
        <w:pStyle w:val="af7"/>
      </w:pPr>
      <w:r>
        <w:t xml:space="preserve">        while (!stoppingToken.IsCancellationRequested)</w:t>
      </w:r>
    </w:p>
    <w:p w14:paraId="0C9DD553" w14:textId="77777777" w:rsidR="00CE4EC3" w:rsidRDefault="00CE4EC3" w:rsidP="00CE4EC3">
      <w:pPr>
        <w:pStyle w:val="af7"/>
      </w:pPr>
      <w:r>
        <w:t xml:space="preserve">        {</w:t>
      </w:r>
    </w:p>
    <w:p w14:paraId="1E0D939E" w14:textId="77777777" w:rsidR="00CE4EC3" w:rsidRDefault="00CE4EC3" w:rsidP="00CE4EC3">
      <w:pPr>
        <w:pStyle w:val="af7"/>
      </w:pPr>
      <w:r>
        <w:t xml:space="preserve">            var workItem = await queue.DequeueAsync(stoppingToken);</w:t>
      </w:r>
    </w:p>
    <w:p w14:paraId="09E4CC4C" w14:textId="77777777" w:rsidR="00CE4EC3" w:rsidRDefault="00CE4EC3" w:rsidP="00CE4EC3">
      <w:pPr>
        <w:pStyle w:val="af7"/>
      </w:pPr>
    </w:p>
    <w:p w14:paraId="297E466B" w14:textId="77777777" w:rsidR="00CE4EC3" w:rsidRDefault="00CE4EC3" w:rsidP="00CE4EC3">
      <w:pPr>
        <w:pStyle w:val="af7"/>
      </w:pPr>
      <w:r>
        <w:t xml:space="preserve">            await HandleWorkItem(stoppingToken, workItem);</w:t>
      </w:r>
    </w:p>
    <w:p w14:paraId="6C60434C" w14:textId="77777777" w:rsidR="00CE4EC3" w:rsidRDefault="00CE4EC3" w:rsidP="00CE4EC3">
      <w:pPr>
        <w:pStyle w:val="af7"/>
      </w:pPr>
      <w:r>
        <w:t xml:space="preserve">        }</w:t>
      </w:r>
    </w:p>
    <w:p w14:paraId="44029EF0" w14:textId="77777777" w:rsidR="00CE4EC3" w:rsidRDefault="00CE4EC3" w:rsidP="00CE4EC3">
      <w:pPr>
        <w:pStyle w:val="af7"/>
      </w:pPr>
      <w:r>
        <w:t xml:space="preserve">    }</w:t>
      </w:r>
    </w:p>
    <w:p w14:paraId="33983F6B" w14:textId="77777777" w:rsidR="00CE4EC3" w:rsidRDefault="00CE4EC3" w:rsidP="00CE4EC3">
      <w:pPr>
        <w:pStyle w:val="af7"/>
      </w:pPr>
    </w:p>
    <w:p w14:paraId="72C5CABA" w14:textId="77777777" w:rsidR="00CE4EC3" w:rsidRDefault="00CE4EC3" w:rsidP="00CE4EC3">
      <w:pPr>
        <w:pStyle w:val="af7"/>
      </w:pPr>
      <w:r>
        <w:t xml:space="preserve">    private async Task HandleWorkItem(CancellationToken stoppingToken, IndexingWorkItem workItem)</w:t>
      </w:r>
    </w:p>
    <w:p w14:paraId="28FF4020" w14:textId="77777777" w:rsidR="00CE4EC3" w:rsidRDefault="00CE4EC3" w:rsidP="00CE4EC3">
      <w:pPr>
        <w:pStyle w:val="af7"/>
      </w:pPr>
      <w:r>
        <w:t xml:space="preserve">    {</w:t>
      </w:r>
    </w:p>
    <w:p w14:paraId="634BDD85" w14:textId="77777777" w:rsidR="00CE4EC3" w:rsidRDefault="00CE4EC3" w:rsidP="00CE4EC3">
      <w:pPr>
        <w:pStyle w:val="af7"/>
      </w:pPr>
      <w:r>
        <w:t xml:space="preserve">        try</w:t>
      </w:r>
    </w:p>
    <w:p w14:paraId="707E259C" w14:textId="77777777" w:rsidR="00CE4EC3" w:rsidRDefault="00CE4EC3" w:rsidP="00CE4EC3">
      <w:pPr>
        <w:pStyle w:val="af7"/>
      </w:pPr>
      <w:r>
        <w:t xml:space="preserve">        {</w:t>
      </w:r>
    </w:p>
    <w:p w14:paraId="3275B9E6" w14:textId="77777777" w:rsidR="00CE4EC3" w:rsidRDefault="00CE4EC3" w:rsidP="00CE4EC3">
      <w:pPr>
        <w:pStyle w:val="af7"/>
      </w:pPr>
      <w:r>
        <w:t xml:space="preserve">            using var scope = serviceProvider.CreateScope();</w:t>
      </w:r>
    </w:p>
    <w:p w14:paraId="69697981" w14:textId="77777777" w:rsidR="00CE4EC3" w:rsidRDefault="00CE4EC3" w:rsidP="00CE4EC3">
      <w:pPr>
        <w:pStyle w:val="af7"/>
      </w:pPr>
      <w:r>
        <w:t xml:space="preserve">            var service = scope.ServiceProvider.GetRequiredService&lt;IIndexingService&gt;();</w:t>
      </w:r>
    </w:p>
    <w:p w14:paraId="0E67389C" w14:textId="77777777" w:rsidR="00CE4EC3" w:rsidRDefault="00CE4EC3" w:rsidP="00CE4EC3">
      <w:pPr>
        <w:pStyle w:val="af7"/>
      </w:pPr>
      <w:r>
        <w:t xml:space="preserve">            int deletedCount;</w:t>
      </w:r>
    </w:p>
    <w:p w14:paraId="28F37DFB" w14:textId="77777777" w:rsidR="00CE4EC3" w:rsidRDefault="00CE4EC3" w:rsidP="00CE4EC3">
      <w:pPr>
        <w:pStyle w:val="af7"/>
      </w:pPr>
      <w:r>
        <w:t xml:space="preserve">            switch (workItem.OperationType)</w:t>
      </w:r>
    </w:p>
    <w:p w14:paraId="2034E0B3" w14:textId="77777777" w:rsidR="00CE4EC3" w:rsidRDefault="00CE4EC3" w:rsidP="00CE4EC3">
      <w:pPr>
        <w:pStyle w:val="af7"/>
      </w:pPr>
      <w:r>
        <w:t xml:space="preserve">            {</w:t>
      </w:r>
    </w:p>
    <w:p w14:paraId="279CF6B0" w14:textId="77777777" w:rsidR="00CE4EC3" w:rsidRDefault="00CE4EC3" w:rsidP="00CE4EC3">
      <w:pPr>
        <w:pStyle w:val="af7"/>
      </w:pPr>
      <w:r>
        <w:t xml:space="preserve">                case IndexingWorkItemOperationType.Created:</w:t>
      </w:r>
    </w:p>
    <w:p w14:paraId="4BB0989A" w14:textId="77777777" w:rsidR="00CE4EC3" w:rsidRDefault="00CE4EC3" w:rsidP="00CE4EC3">
      <w:pPr>
        <w:pStyle w:val="af7"/>
      </w:pPr>
      <w:r>
        <w:t xml:space="preserve">                    await service.IndexDocumentAsync(workItem.BookDocumentId, stoppingToken);</w:t>
      </w:r>
    </w:p>
    <w:p w14:paraId="50DB1D8B" w14:textId="77777777" w:rsidR="00CE4EC3" w:rsidRDefault="00CE4EC3" w:rsidP="00CE4EC3">
      <w:pPr>
        <w:pStyle w:val="af7"/>
      </w:pPr>
      <w:r>
        <w:t xml:space="preserve">                    logger.LogInformation(</w:t>
      </w:r>
    </w:p>
    <w:p w14:paraId="01092FEC" w14:textId="77777777" w:rsidR="00CE4EC3" w:rsidRDefault="00CE4EC3" w:rsidP="00CE4EC3">
      <w:pPr>
        <w:pStyle w:val="af7"/>
      </w:pPr>
      <w:r>
        <w:t xml:space="preserve">                        "The text of the document {} was added for full-text search.",</w:t>
      </w:r>
    </w:p>
    <w:p w14:paraId="58801CB7" w14:textId="77777777" w:rsidR="00CE4EC3" w:rsidRDefault="00CE4EC3" w:rsidP="00CE4EC3">
      <w:pPr>
        <w:pStyle w:val="af7"/>
      </w:pPr>
      <w:r>
        <w:t xml:space="preserve">                        workItem.BookDocumentId</w:t>
      </w:r>
    </w:p>
    <w:p w14:paraId="45DA8A39" w14:textId="77777777" w:rsidR="00CE4EC3" w:rsidRDefault="00CE4EC3" w:rsidP="00CE4EC3">
      <w:pPr>
        <w:pStyle w:val="af7"/>
      </w:pPr>
      <w:r>
        <w:t xml:space="preserve">                    );</w:t>
      </w:r>
    </w:p>
    <w:p w14:paraId="6BF587AB" w14:textId="77777777" w:rsidR="00CE4EC3" w:rsidRDefault="00CE4EC3" w:rsidP="00CE4EC3">
      <w:pPr>
        <w:pStyle w:val="af7"/>
      </w:pPr>
      <w:r>
        <w:t xml:space="preserve">                    var bookIndexedNotification = new Notification.Notification(</w:t>
      </w:r>
    </w:p>
    <w:p w14:paraId="45629897" w14:textId="77777777" w:rsidR="00CE4EC3" w:rsidRDefault="00CE4EC3" w:rsidP="00CE4EC3">
      <w:pPr>
        <w:pStyle w:val="af7"/>
      </w:pPr>
      <w:r>
        <w:t xml:space="preserve">                        $"The text of the document {workItem.BookDocumentId} was added for full-text search.",</w:t>
      </w:r>
    </w:p>
    <w:p w14:paraId="7284C13A" w14:textId="77777777" w:rsidR="00CE4EC3" w:rsidRDefault="00CE4EC3" w:rsidP="00CE4EC3">
      <w:pPr>
        <w:pStyle w:val="af7"/>
      </w:pPr>
      <w:r>
        <w:t xml:space="preserve">                        SystemClock.Instance.GetCurrentInstant()</w:t>
      </w:r>
    </w:p>
    <w:p w14:paraId="69F5CF3F" w14:textId="77777777" w:rsidR="00CE4EC3" w:rsidRDefault="00CE4EC3" w:rsidP="00CE4EC3">
      <w:pPr>
        <w:pStyle w:val="af7"/>
      </w:pPr>
      <w:r>
        <w:t xml:space="preserve">                    );</w:t>
      </w:r>
    </w:p>
    <w:p w14:paraId="161C836C" w14:textId="77777777" w:rsidR="00CE4EC3" w:rsidRDefault="00CE4EC3" w:rsidP="00CE4EC3">
      <w:pPr>
        <w:pStyle w:val="af7"/>
      </w:pPr>
      <w:r>
        <w:t xml:space="preserve">                    await Notify(bookIndexedNotification, stoppingToken);</w:t>
      </w:r>
    </w:p>
    <w:p w14:paraId="5EEA9069" w14:textId="77777777" w:rsidR="00CE4EC3" w:rsidRDefault="00CE4EC3" w:rsidP="00CE4EC3">
      <w:pPr>
        <w:pStyle w:val="af7"/>
      </w:pPr>
      <w:r>
        <w:t xml:space="preserve">                    break;</w:t>
      </w:r>
    </w:p>
    <w:p w14:paraId="67B3059A" w14:textId="77777777" w:rsidR="00CE4EC3" w:rsidRDefault="00CE4EC3" w:rsidP="00CE4EC3">
      <w:pPr>
        <w:pStyle w:val="af7"/>
      </w:pPr>
      <w:r>
        <w:t xml:space="preserve">                case IndexingWorkItemOperationType.Replaced:</w:t>
      </w:r>
    </w:p>
    <w:p w14:paraId="59EACFA4" w14:textId="77777777" w:rsidR="00CE4EC3" w:rsidRDefault="00CE4EC3" w:rsidP="00CE4EC3">
      <w:pPr>
        <w:pStyle w:val="af7"/>
      </w:pPr>
      <w:r>
        <w:t xml:space="preserve">                    deletedCount = await service.DeleteDocumentTextsAsync(workItem.BookDocumentId, stoppingToken);</w:t>
      </w:r>
    </w:p>
    <w:p w14:paraId="202CB998" w14:textId="77777777" w:rsidR="00CE4EC3" w:rsidRDefault="00CE4EC3" w:rsidP="00CE4EC3">
      <w:pPr>
        <w:pStyle w:val="af7"/>
      </w:pPr>
      <w:r>
        <w:t xml:space="preserve">                    logger.LogInformation(</w:t>
      </w:r>
    </w:p>
    <w:p w14:paraId="6ED8CF16" w14:textId="77777777" w:rsidR="00CE4EC3" w:rsidRDefault="00CE4EC3" w:rsidP="00CE4EC3">
      <w:pPr>
        <w:pStyle w:val="af7"/>
      </w:pPr>
      <w:r>
        <w:t xml:space="preserve">                        "The text of the {} document was deleted successfully. (deleted rows = {})",</w:t>
      </w:r>
    </w:p>
    <w:p w14:paraId="0E8D7B27" w14:textId="77777777" w:rsidR="00CE4EC3" w:rsidRDefault="00CE4EC3" w:rsidP="00CE4EC3">
      <w:pPr>
        <w:pStyle w:val="af7"/>
      </w:pPr>
      <w:r>
        <w:t xml:space="preserve">                        workItem.BookDocumentId,</w:t>
      </w:r>
    </w:p>
    <w:p w14:paraId="64BA39E4" w14:textId="77777777" w:rsidR="00CE4EC3" w:rsidRDefault="00CE4EC3" w:rsidP="00CE4EC3">
      <w:pPr>
        <w:pStyle w:val="af7"/>
      </w:pPr>
      <w:r>
        <w:t xml:space="preserve">                        deletedCount</w:t>
      </w:r>
    </w:p>
    <w:p w14:paraId="574BDEE8" w14:textId="77777777" w:rsidR="00CE4EC3" w:rsidRDefault="00CE4EC3" w:rsidP="00CE4EC3">
      <w:pPr>
        <w:pStyle w:val="af7"/>
      </w:pPr>
      <w:r>
        <w:t xml:space="preserve">                    );</w:t>
      </w:r>
    </w:p>
    <w:p w14:paraId="14B34685" w14:textId="77777777" w:rsidR="00CE4EC3" w:rsidRDefault="00CE4EC3" w:rsidP="00CE4EC3">
      <w:pPr>
        <w:pStyle w:val="af7"/>
      </w:pPr>
      <w:r>
        <w:t xml:space="preserve">                    await service.IndexDocumentAsync(workItem.BookDocumentId, stoppingToken);</w:t>
      </w:r>
    </w:p>
    <w:p w14:paraId="3CA526CC" w14:textId="77777777" w:rsidR="00CE4EC3" w:rsidRDefault="00CE4EC3" w:rsidP="00CE4EC3">
      <w:pPr>
        <w:pStyle w:val="af7"/>
      </w:pPr>
      <w:r>
        <w:t xml:space="preserve">                    logger.LogInformation(</w:t>
      </w:r>
    </w:p>
    <w:p w14:paraId="26CE28B7" w14:textId="77777777" w:rsidR="00CE4EC3" w:rsidRDefault="00CE4EC3" w:rsidP="00CE4EC3">
      <w:pPr>
        <w:pStyle w:val="af7"/>
      </w:pPr>
      <w:r>
        <w:t xml:space="preserve">                        "The text of the document {} was added for full-text search.",</w:t>
      </w:r>
    </w:p>
    <w:p w14:paraId="4DFCCEB2" w14:textId="77777777" w:rsidR="00CE4EC3" w:rsidRDefault="00CE4EC3" w:rsidP="00CE4EC3">
      <w:pPr>
        <w:pStyle w:val="af7"/>
      </w:pPr>
      <w:r>
        <w:t xml:space="preserve">                        workItem.BookDocumentId</w:t>
      </w:r>
    </w:p>
    <w:p w14:paraId="769250D0" w14:textId="77777777" w:rsidR="00CE4EC3" w:rsidRDefault="00CE4EC3" w:rsidP="00CE4EC3">
      <w:pPr>
        <w:pStyle w:val="af7"/>
      </w:pPr>
      <w:r>
        <w:t xml:space="preserve">                    );</w:t>
      </w:r>
    </w:p>
    <w:p w14:paraId="663326B5" w14:textId="77777777" w:rsidR="00CE4EC3" w:rsidRDefault="00CE4EC3" w:rsidP="00CE4EC3">
      <w:pPr>
        <w:pStyle w:val="af7"/>
      </w:pPr>
      <w:r>
        <w:t xml:space="preserve">                    var updatedNotification = new Notification.Notification(</w:t>
      </w:r>
    </w:p>
    <w:p w14:paraId="5360E45D" w14:textId="77777777" w:rsidR="00CE4EC3" w:rsidRDefault="00CE4EC3" w:rsidP="00CE4EC3">
      <w:pPr>
        <w:pStyle w:val="af7"/>
      </w:pPr>
      <w:r>
        <w:t xml:space="preserve">                        $"The text of the document {workItem.BookDocumentId} was updated for full-text search.",</w:t>
      </w:r>
    </w:p>
    <w:p w14:paraId="4725B23B" w14:textId="77777777" w:rsidR="00CE4EC3" w:rsidRDefault="00CE4EC3" w:rsidP="00CE4EC3">
      <w:pPr>
        <w:pStyle w:val="af7"/>
      </w:pPr>
      <w:r>
        <w:t xml:space="preserve">                        SystemClock.Instance.GetCurrentInstant()</w:t>
      </w:r>
    </w:p>
    <w:p w14:paraId="0C33513C" w14:textId="77777777" w:rsidR="00CE4EC3" w:rsidRDefault="00CE4EC3" w:rsidP="00CE4EC3">
      <w:pPr>
        <w:pStyle w:val="af7"/>
      </w:pPr>
      <w:r>
        <w:t xml:space="preserve">                    );</w:t>
      </w:r>
    </w:p>
    <w:p w14:paraId="27C02F6F" w14:textId="77777777" w:rsidR="00CE4EC3" w:rsidRDefault="00CE4EC3" w:rsidP="00CE4EC3">
      <w:pPr>
        <w:pStyle w:val="af7"/>
      </w:pPr>
      <w:r>
        <w:t xml:space="preserve">                    await Notify(updatedNotification, stoppingToken);</w:t>
      </w:r>
    </w:p>
    <w:p w14:paraId="12E8777D" w14:textId="77777777" w:rsidR="00CE4EC3" w:rsidRDefault="00CE4EC3" w:rsidP="00CE4EC3">
      <w:pPr>
        <w:pStyle w:val="af7"/>
      </w:pPr>
      <w:r>
        <w:t xml:space="preserve">                    break;</w:t>
      </w:r>
    </w:p>
    <w:p w14:paraId="7B3CB8CB" w14:textId="77777777" w:rsidR="00CE4EC3" w:rsidRDefault="00CE4EC3" w:rsidP="00CE4EC3">
      <w:pPr>
        <w:pStyle w:val="af7"/>
      </w:pPr>
      <w:r>
        <w:t xml:space="preserve">                case IndexingWorkItemOperationType.Deleted:</w:t>
      </w:r>
    </w:p>
    <w:p w14:paraId="638A4166" w14:textId="77777777" w:rsidR="00CE4EC3" w:rsidRDefault="00CE4EC3" w:rsidP="00CE4EC3">
      <w:pPr>
        <w:pStyle w:val="af7"/>
      </w:pPr>
      <w:r>
        <w:t xml:space="preserve">                    deletedCount = await service.DeleteDocumentTextsAsync(workItem.BookDocumentId, stoppingToken);</w:t>
      </w:r>
    </w:p>
    <w:p w14:paraId="49FBD76C" w14:textId="77777777" w:rsidR="00CE4EC3" w:rsidRDefault="00CE4EC3" w:rsidP="00CE4EC3">
      <w:pPr>
        <w:pStyle w:val="af7"/>
      </w:pPr>
      <w:r>
        <w:t xml:space="preserve">                    logger.LogInformation(</w:t>
      </w:r>
    </w:p>
    <w:p w14:paraId="5D841D41" w14:textId="77777777" w:rsidR="00CE4EC3" w:rsidRDefault="00CE4EC3" w:rsidP="00CE4EC3">
      <w:pPr>
        <w:pStyle w:val="af7"/>
      </w:pPr>
      <w:r>
        <w:t xml:space="preserve">                        "The text of {} for indexing was deleted successfully. (deleted rows = {})",</w:t>
      </w:r>
    </w:p>
    <w:p w14:paraId="30632A58" w14:textId="77777777" w:rsidR="00CE4EC3" w:rsidRDefault="00CE4EC3" w:rsidP="00CE4EC3">
      <w:pPr>
        <w:pStyle w:val="af7"/>
      </w:pPr>
      <w:r>
        <w:t xml:space="preserve">                        workItem.BookDocumentId,</w:t>
      </w:r>
    </w:p>
    <w:p w14:paraId="675C42BD" w14:textId="77777777" w:rsidR="00CE4EC3" w:rsidRDefault="00CE4EC3" w:rsidP="00CE4EC3">
      <w:pPr>
        <w:pStyle w:val="af7"/>
      </w:pPr>
      <w:r>
        <w:t xml:space="preserve">                        deletedCount</w:t>
      </w:r>
    </w:p>
    <w:p w14:paraId="59794585" w14:textId="77777777" w:rsidR="00CE4EC3" w:rsidRDefault="00CE4EC3" w:rsidP="00CE4EC3">
      <w:pPr>
        <w:pStyle w:val="af7"/>
      </w:pPr>
      <w:r>
        <w:lastRenderedPageBreak/>
        <w:t xml:space="preserve">                    );</w:t>
      </w:r>
    </w:p>
    <w:p w14:paraId="1C6CD8A2" w14:textId="77777777" w:rsidR="00CE4EC3" w:rsidRDefault="00CE4EC3" w:rsidP="00CE4EC3">
      <w:pPr>
        <w:pStyle w:val="af7"/>
      </w:pPr>
      <w:r>
        <w:t xml:space="preserve">                    var bookTextDeletedNotification = new Notification.Notification(</w:t>
      </w:r>
    </w:p>
    <w:p w14:paraId="16BF861C" w14:textId="77777777" w:rsidR="00CE4EC3" w:rsidRDefault="00CE4EC3" w:rsidP="00CE4EC3">
      <w:pPr>
        <w:pStyle w:val="af7"/>
      </w:pPr>
      <w:r>
        <w:t xml:space="preserve">                        $"The text of {workItem.BookDocumentId} for indexing was deleted successfully.",</w:t>
      </w:r>
    </w:p>
    <w:p w14:paraId="4C88B00C" w14:textId="77777777" w:rsidR="00CE4EC3" w:rsidRDefault="00CE4EC3" w:rsidP="00CE4EC3">
      <w:pPr>
        <w:pStyle w:val="af7"/>
      </w:pPr>
      <w:r>
        <w:t xml:space="preserve">                        SystemClock.Instance.GetCurrentInstant()</w:t>
      </w:r>
    </w:p>
    <w:p w14:paraId="32D687F7" w14:textId="77777777" w:rsidR="00CE4EC3" w:rsidRDefault="00CE4EC3" w:rsidP="00CE4EC3">
      <w:pPr>
        <w:pStyle w:val="af7"/>
      </w:pPr>
      <w:r>
        <w:t xml:space="preserve">                    );</w:t>
      </w:r>
    </w:p>
    <w:p w14:paraId="6B2ACCC5" w14:textId="77777777" w:rsidR="00CE4EC3" w:rsidRDefault="00CE4EC3" w:rsidP="00CE4EC3">
      <w:pPr>
        <w:pStyle w:val="af7"/>
      </w:pPr>
      <w:r>
        <w:t xml:space="preserve">                    await Notify(bookTextDeletedNotification, stoppingToken);</w:t>
      </w:r>
    </w:p>
    <w:p w14:paraId="63FE8AB0" w14:textId="77777777" w:rsidR="00CE4EC3" w:rsidRDefault="00CE4EC3" w:rsidP="00CE4EC3">
      <w:pPr>
        <w:pStyle w:val="af7"/>
      </w:pPr>
      <w:r>
        <w:t xml:space="preserve">                    break;</w:t>
      </w:r>
    </w:p>
    <w:p w14:paraId="371B7C25" w14:textId="77777777" w:rsidR="00CE4EC3" w:rsidRDefault="00CE4EC3" w:rsidP="00CE4EC3">
      <w:pPr>
        <w:pStyle w:val="af7"/>
      </w:pPr>
      <w:r>
        <w:t xml:space="preserve">                default:</w:t>
      </w:r>
    </w:p>
    <w:p w14:paraId="34767B19" w14:textId="77777777" w:rsidR="00CE4EC3" w:rsidRDefault="00CE4EC3" w:rsidP="00CE4EC3">
      <w:pPr>
        <w:pStyle w:val="af7"/>
      </w:pPr>
      <w:r>
        <w:t xml:space="preserve">                    throw new ArgumentOutOfRangeException(nameof(stoppingToken));</w:t>
      </w:r>
    </w:p>
    <w:p w14:paraId="405D37E3" w14:textId="77777777" w:rsidR="00CE4EC3" w:rsidRDefault="00CE4EC3" w:rsidP="00CE4EC3">
      <w:pPr>
        <w:pStyle w:val="af7"/>
      </w:pPr>
      <w:r>
        <w:t xml:space="preserve">            }</w:t>
      </w:r>
    </w:p>
    <w:p w14:paraId="5335D615" w14:textId="77777777" w:rsidR="00CE4EC3" w:rsidRDefault="00CE4EC3" w:rsidP="00CE4EC3">
      <w:pPr>
        <w:pStyle w:val="af7"/>
      </w:pPr>
      <w:r>
        <w:t xml:space="preserve">        }</w:t>
      </w:r>
    </w:p>
    <w:p w14:paraId="5362BC91" w14:textId="77777777" w:rsidR="00CE4EC3" w:rsidRDefault="00CE4EC3" w:rsidP="00CE4EC3">
      <w:pPr>
        <w:pStyle w:val="af7"/>
      </w:pPr>
      <w:r>
        <w:t xml:space="preserve">        catch (Exception ex)</w:t>
      </w:r>
    </w:p>
    <w:p w14:paraId="0DE8F7D2" w14:textId="77777777" w:rsidR="00CE4EC3" w:rsidRDefault="00CE4EC3" w:rsidP="00CE4EC3">
      <w:pPr>
        <w:pStyle w:val="af7"/>
      </w:pPr>
      <w:r>
        <w:t xml:space="preserve">        {</w:t>
      </w:r>
    </w:p>
    <w:p w14:paraId="3D77F168" w14:textId="77777777" w:rsidR="00CE4EC3" w:rsidRDefault="00CE4EC3" w:rsidP="00CE4EC3">
      <w:pPr>
        <w:pStyle w:val="af7"/>
      </w:pPr>
      <w:r>
        <w:t xml:space="preserve">            logger.LogError(ex,</w:t>
      </w:r>
    </w:p>
    <w:p w14:paraId="3D74EC83" w14:textId="77777777" w:rsidR="00CE4EC3" w:rsidRDefault="00CE4EC3" w:rsidP="00CE4EC3">
      <w:pPr>
        <w:pStyle w:val="af7"/>
      </w:pPr>
      <w:r>
        <w:t xml:space="preserve">                "Error occurred executing {WorkItem}.", nameof(workItem));</w:t>
      </w:r>
    </w:p>
    <w:p w14:paraId="49A22D3D" w14:textId="77777777" w:rsidR="00CE4EC3" w:rsidRDefault="00CE4EC3" w:rsidP="00CE4EC3">
      <w:pPr>
        <w:pStyle w:val="af7"/>
      </w:pPr>
      <w:r>
        <w:t xml:space="preserve">        }</w:t>
      </w:r>
    </w:p>
    <w:p w14:paraId="6DAE5A38" w14:textId="77777777" w:rsidR="00CE4EC3" w:rsidRDefault="00CE4EC3" w:rsidP="00CE4EC3">
      <w:pPr>
        <w:pStyle w:val="af7"/>
      </w:pPr>
      <w:r>
        <w:t xml:space="preserve">    }</w:t>
      </w:r>
    </w:p>
    <w:p w14:paraId="54C8071C" w14:textId="77777777" w:rsidR="00CE4EC3" w:rsidRDefault="00CE4EC3" w:rsidP="00CE4EC3">
      <w:pPr>
        <w:pStyle w:val="af7"/>
      </w:pPr>
    </w:p>
    <w:p w14:paraId="18C5A540" w14:textId="77777777" w:rsidR="00CE4EC3" w:rsidRDefault="00CE4EC3" w:rsidP="00CE4EC3">
      <w:pPr>
        <w:pStyle w:val="af7"/>
      </w:pPr>
      <w:r>
        <w:t xml:space="preserve">    private async Task Notify(Notification.Notification notification, CancellationToken cancellationToken)</w:t>
      </w:r>
    </w:p>
    <w:p w14:paraId="71614730" w14:textId="77777777" w:rsidR="00CE4EC3" w:rsidRDefault="00CE4EC3" w:rsidP="00CE4EC3">
      <w:pPr>
        <w:pStyle w:val="af7"/>
      </w:pPr>
      <w:r>
        <w:t xml:space="preserve">    {</w:t>
      </w:r>
    </w:p>
    <w:p w14:paraId="3BF4EC75" w14:textId="77777777" w:rsidR="00CE4EC3" w:rsidRDefault="00CE4EC3" w:rsidP="00CE4EC3">
      <w:pPr>
        <w:pStyle w:val="af7"/>
      </w:pPr>
      <w:r>
        <w:t xml:space="preserve">        foreach (var service in notificationServices)</w:t>
      </w:r>
    </w:p>
    <w:p w14:paraId="3E200D42" w14:textId="77777777" w:rsidR="00CE4EC3" w:rsidRDefault="00CE4EC3" w:rsidP="00CE4EC3">
      <w:pPr>
        <w:pStyle w:val="af7"/>
      </w:pPr>
      <w:r>
        <w:t xml:space="preserve">        {</w:t>
      </w:r>
    </w:p>
    <w:p w14:paraId="6EA98520" w14:textId="77777777" w:rsidR="00CE4EC3" w:rsidRDefault="00CE4EC3" w:rsidP="00CE4EC3">
      <w:pPr>
        <w:pStyle w:val="af7"/>
      </w:pPr>
      <w:r>
        <w:t xml:space="preserve">            await service.SendAsync(notification, cancellationToken);</w:t>
      </w:r>
    </w:p>
    <w:p w14:paraId="786508E5" w14:textId="77777777" w:rsidR="00CE4EC3" w:rsidRDefault="00CE4EC3" w:rsidP="00CE4EC3">
      <w:pPr>
        <w:pStyle w:val="af7"/>
      </w:pPr>
      <w:r>
        <w:t xml:space="preserve">        }</w:t>
      </w:r>
    </w:p>
    <w:p w14:paraId="796CE723" w14:textId="090635F6" w:rsidR="003A2515" w:rsidRPr="003D4133" w:rsidRDefault="00CE4EC3" w:rsidP="006262D5">
      <w:pPr>
        <w:pStyle w:val="af7"/>
      </w:pPr>
      <w:r>
        <w:t xml:space="preserve">    }</w:t>
      </w:r>
    </w:p>
    <w:p w14:paraId="62665F91" w14:textId="2E6525EE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IndexingService.cs:</w:t>
      </w:r>
    </w:p>
    <w:p w14:paraId="0C6D15B8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BookManager.Application.Common.Exceptions;</w:t>
      </w:r>
    </w:p>
    <w:p w14:paraId="4FE6F7BA" w14:textId="77777777" w:rsidR="00CE4EC3" w:rsidRDefault="00CE4EC3" w:rsidP="00CE4EC3">
      <w:pPr>
        <w:pStyle w:val="af7"/>
      </w:pPr>
      <w:r>
        <w:t>using BookManager.Application.Common.Interfaces;</w:t>
      </w:r>
    </w:p>
    <w:p w14:paraId="6ABA8A23" w14:textId="77777777" w:rsidR="00CE4EC3" w:rsidRDefault="00CE4EC3" w:rsidP="00CE4EC3">
      <w:pPr>
        <w:pStyle w:val="af7"/>
      </w:pPr>
      <w:r>
        <w:t>using BookManager.Application.Common.Interfaces.Services;</w:t>
      </w:r>
    </w:p>
    <w:p w14:paraId="11524C51" w14:textId="77777777" w:rsidR="00CE4EC3" w:rsidRDefault="00CE4EC3" w:rsidP="00CE4EC3">
      <w:pPr>
        <w:pStyle w:val="af7"/>
      </w:pPr>
    </w:p>
    <w:p w14:paraId="1D466C9C" w14:textId="77777777" w:rsidR="00CE4EC3" w:rsidRDefault="00CE4EC3" w:rsidP="00CE4EC3">
      <w:pPr>
        <w:pStyle w:val="af7"/>
      </w:pPr>
      <w:r>
        <w:t>namespace BookManager.Application.Indexing;</w:t>
      </w:r>
    </w:p>
    <w:p w14:paraId="31C16474" w14:textId="77777777" w:rsidR="00CE4EC3" w:rsidRDefault="00CE4EC3" w:rsidP="00CE4EC3">
      <w:pPr>
        <w:pStyle w:val="af7"/>
      </w:pPr>
    </w:p>
    <w:p w14:paraId="6337906D" w14:textId="77777777" w:rsidR="00CE4EC3" w:rsidRDefault="00CE4EC3" w:rsidP="00CE4EC3">
      <w:pPr>
        <w:pStyle w:val="af7"/>
      </w:pPr>
      <w:r>
        <w:t>public sealed class IndexingService(</w:t>
      </w:r>
    </w:p>
    <w:p w14:paraId="65ACA114" w14:textId="77777777" w:rsidR="00CE4EC3" w:rsidRDefault="00CE4EC3" w:rsidP="00CE4EC3">
      <w:pPr>
        <w:pStyle w:val="af7"/>
      </w:pPr>
      <w:r>
        <w:t xml:space="preserve">    IAppDbContext dbContext,</w:t>
      </w:r>
    </w:p>
    <w:p w14:paraId="2AAC634B" w14:textId="77777777" w:rsidR="00CE4EC3" w:rsidRDefault="00CE4EC3" w:rsidP="00CE4EC3">
      <w:pPr>
        <w:pStyle w:val="af7"/>
      </w:pPr>
      <w:r>
        <w:t xml:space="preserve">    IEnumerable&lt;IBookFileHandler&gt; bookFileHandlers,</w:t>
      </w:r>
    </w:p>
    <w:p w14:paraId="326A04B8" w14:textId="77777777" w:rsidR="00CE4EC3" w:rsidRDefault="00CE4EC3" w:rsidP="00CE4EC3">
      <w:pPr>
        <w:pStyle w:val="af7"/>
      </w:pPr>
      <w:r>
        <w:t xml:space="preserve">    IFileStorage storage</w:t>
      </w:r>
    </w:p>
    <w:p w14:paraId="2843E3D5" w14:textId="77777777" w:rsidR="00CE4EC3" w:rsidRDefault="00CE4EC3" w:rsidP="00CE4EC3">
      <w:pPr>
        <w:pStyle w:val="af7"/>
      </w:pPr>
      <w:r>
        <w:t>) : IIndexingService</w:t>
      </w:r>
    </w:p>
    <w:p w14:paraId="4F8825D0" w14:textId="77777777" w:rsidR="00CE4EC3" w:rsidRDefault="00CE4EC3" w:rsidP="00CE4EC3">
      <w:pPr>
        <w:pStyle w:val="af7"/>
      </w:pPr>
      <w:r>
        <w:t>{</w:t>
      </w:r>
    </w:p>
    <w:p w14:paraId="351F88AF" w14:textId="77777777" w:rsidR="00CE4EC3" w:rsidRDefault="00CE4EC3" w:rsidP="00CE4EC3">
      <w:pPr>
        <w:pStyle w:val="af7"/>
      </w:pPr>
      <w:r>
        <w:t xml:space="preserve">    private const int MaxPageCountToSave = 100;</w:t>
      </w:r>
    </w:p>
    <w:p w14:paraId="15CB7F8A" w14:textId="77777777" w:rsidR="00CE4EC3" w:rsidRDefault="00CE4EC3" w:rsidP="00CE4EC3">
      <w:pPr>
        <w:pStyle w:val="af7"/>
      </w:pPr>
    </w:p>
    <w:p w14:paraId="3AE87C11" w14:textId="77777777" w:rsidR="00CE4EC3" w:rsidRDefault="00CE4EC3" w:rsidP="00CE4EC3">
      <w:pPr>
        <w:pStyle w:val="af7"/>
      </w:pPr>
      <w:r>
        <w:t xml:space="preserve">    public async Task IndexDocumentAsync(Guid bookId, CancellationToken cancellationToken)</w:t>
      </w:r>
    </w:p>
    <w:p w14:paraId="03EC7517" w14:textId="77777777" w:rsidR="00CE4EC3" w:rsidRDefault="00CE4EC3" w:rsidP="00CE4EC3">
      <w:pPr>
        <w:pStyle w:val="af7"/>
      </w:pPr>
      <w:r>
        <w:t xml:space="preserve">    {</w:t>
      </w:r>
    </w:p>
    <w:p w14:paraId="2154AFD3" w14:textId="77777777" w:rsidR="00CE4EC3" w:rsidRDefault="00CE4EC3" w:rsidP="00CE4EC3">
      <w:pPr>
        <w:pStyle w:val="af7"/>
      </w:pPr>
      <w:r>
        <w:t xml:space="preserve">        var book = await dbContext.Books.FindAsync([bookId], cancellationToken);</w:t>
      </w:r>
    </w:p>
    <w:p w14:paraId="48E9FB88" w14:textId="77777777" w:rsidR="00CE4EC3" w:rsidRDefault="00CE4EC3" w:rsidP="00CE4EC3">
      <w:pPr>
        <w:pStyle w:val="af7"/>
      </w:pPr>
      <w:r>
        <w:t xml:space="preserve">        if (book == null)</w:t>
      </w:r>
    </w:p>
    <w:p w14:paraId="53636DFE" w14:textId="77777777" w:rsidR="00CE4EC3" w:rsidRDefault="00CE4EC3" w:rsidP="00CE4EC3">
      <w:pPr>
        <w:pStyle w:val="af7"/>
      </w:pPr>
      <w:r>
        <w:t xml:space="preserve">            throw new EntityNotFoundException();</w:t>
      </w:r>
    </w:p>
    <w:p w14:paraId="287F7E18" w14:textId="77777777" w:rsidR="00CE4EC3" w:rsidRDefault="00CE4EC3" w:rsidP="00CE4EC3">
      <w:pPr>
        <w:pStyle w:val="af7"/>
      </w:pPr>
      <w:r>
        <w:t xml:space="preserve">        var fileStream = storage.GetFileStream(book.Filename);</w:t>
      </w:r>
    </w:p>
    <w:p w14:paraId="3E1529DF" w14:textId="77777777" w:rsidR="00CE4EC3" w:rsidRDefault="00CE4EC3" w:rsidP="00CE4EC3">
      <w:pPr>
        <w:pStyle w:val="af7"/>
      </w:pPr>
      <w:r>
        <w:t xml:space="preserve">        foreach (var bookFileHandler in bookFileHandlers)</w:t>
      </w:r>
    </w:p>
    <w:p w14:paraId="4CF430F8" w14:textId="77777777" w:rsidR="00CE4EC3" w:rsidRDefault="00CE4EC3" w:rsidP="00CE4EC3">
      <w:pPr>
        <w:pStyle w:val="af7"/>
      </w:pPr>
      <w:r>
        <w:t xml:space="preserve">        {</w:t>
      </w:r>
    </w:p>
    <w:p w14:paraId="4F077595" w14:textId="77777777" w:rsidR="00CE4EC3" w:rsidRDefault="00CE4EC3" w:rsidP="00CE4EC3">
      <w:pPr>
        <w:pStyle w:val="af7"/>
      </w:pPr>
      <w:r>
        <w:t xml:space="preserve">            if (bookFileHandler.FileType != book.FileType) continue;</w:t>
      </w:r>
    </w:p>
    <w:p w14:paraId="6C36A6A6" w14:textId="77777777" w:rsidR="00CE4EC3" w:rsidRDefault="00CE4EC3" w:rsidP="00CE4EC3">
      <w:pPr>
        <w:pStyle w:val="af7"/>
      </w:pPr>
    </w:p>
    <w:p w14:paraId="07A42020" w14:textId="77777777" w:rsidR="00CE4EC3" w:rsidRDefault="00CE4EC3" w:rsidP="00CE4EC3">
      <w:pPr>
        <w:pStyle w:val="af7"/>
      </w:pPr>
      <w:r>
        <w:t xml:space="preserve">            var count = 0;</w:t>
      </w:r>
    </w:p>
    <w:p w14:paraId="3E711BCE" w14:textId="77777777" w:rsidR="00CE4EC3" w:rsidRDefault="00CE4EC3" w:rsidP="00CE4EC3">
      <w:pPr>
        <w:pStyle w:val="af7"/>
      </w:pPr>
      <w:r>
        <w:t xml:space="preserve">            await foreach (var bookText in bookFileHandler.StreamBookTexts(book.Id, fileStream)</w:t>
      </w:r>
    </w:p>
    <w:p w14:paraId="14447FCF" w14:textId="77777777" w:rsidR="00CE4EC3" w:rsidRDefault="00CE4EC3" w:rsidP="00CE4EC3">
      <w:pPr>
        <w:pStyle w:val="af7"/>
      </w:pPr>
      <w:r>
        <w:t xml:space="preserve">                               .WithCancellation(cancellationToken))</w:t>
      </w:r>
    </w:p>
    <w:p w14:paraId="22E7F71A" w14:textId="77777777" w:rsidR="00CE4EC3" w:rsidRDefault="00CE4EC3" w:rsidP="00CE4EC3">
      <w:pPr>
        <w:pStyle w:val="af7"/>
      </w:pPr>
      <w:r>
        <w:t xml:space="preserve">            {</w:t>
      </w:r>
    </w:p>
    <w:p w14:paraId="37FF5E30" w14:textId="77777777" w:rsidR="00CE4EC3" w:rsidRDefault="00CE4EC3" w:rsidP="00CE4EC3">
      <w:pPr>
        <w:pStyle w:val="af7"/>
      </w:pPr>
      <w:r>
        <w:t xml:space="preserve">                if (count &gt;= MaxPageCountToSave)</w:t>
      </w:r>
    </w:p>
    <w:p w14:paraId="5ACD24B0" w14:textId="77777777" w:rsidR="00CE4EC3" w:rsidRDefault="00CE4EC3" w:rsidP="00CE4EC3">
      <w:pPr>
        <w:pStyle w:val="af7"/>
      </w:pPr>
      <w:r>
        <w:t xml:space="preserve">                {</w:t>
      </w:r>
    </w:p>
    <w:p w14:paraId="0B055832" w14:textId="77777777" w:rsidR="00CE4EC3" w:rsidRDefault="00CE4EC3" w:rsidP="00CE4EC3">
      <w:pPr>
        <w:pStyle w:val="af7"/>
      </w:pPr>
      <w:r>
        <w:t xml:space="preserve">                    count = 0;</w:t>
      </w:r>
    </w:p>
    <w:p w14:paraId="67152AFD" w14:textId="77777777" w:rsidR="00CE4EC3" w:rsidRDefault="00CE4EC3" w:rsidP="00CE4EC3">
      <w:pPr>
        <w:pStyle w:val="af7"/>
      </w:pPr>
      <w:r>
        <w:t xml:space="preserve">                    await dbContext.SaveChangesAsync(cancellationToken);</w:t>
      </w:r>
    </w:p>
    <w:p w14:paraId="321F07EC" w14:textId="77777777" w:rsidR="00CE4EC3" w:rsidRDefault="00CE4EC3" w:rsidP="00CE4EC3">
      <w:pPr>
        <w:pStyle w:val="af7"/>
      </w:pPr>
      <w:r>
        <w:t xml:space="preserve">                }</w:t>
      </w:r>
    </w:p>
    <w:p w14:paraId="6B7FC4AB" w14:textId="77777777" w:rsidR="00CE4EC3" w:rsidRDefault="00CE4EC3" w:rsidP="00CE4EC3">
      <w:pPr>
        <w:pStyle w:val="af7"/>
      </w:pPr>
    </w:p>
    <w:p w14:paraId="1FA8CF75" w14:textId="77777777" w:rsidR="00CE4EC3" w:rsidRDefault="00CE4EC3" w:rsidP="00CE4EC3">
      <w:pPr>
        <w:pStyle w:val="af7"/>
      </w:pPr>
      <w:r>
        <w:t xml:space="preserve">                dbContext.BookTexts.Add(bookText);</w:t>
      </w:r>
    </w:p>
    <w:p w14:paraId="2A2B6E62" w14:textId="77777777" w:rsidR="00CE4EC3" w:rsidRDefault="00CE4EC3" w:rsidP="00CE4EC3">
      <w:pPr>
        <w:pStyle w:val="af7"/>
      </w:pPr>
      <w:r>
        <w:t xml:space="preserve">                count++;</w:t>
      </w:r>
    </w:p>
    <w:p w14:paraId="5F3665E3" w14:textId="77777777" w:rsidR="00CE4EC3" w:rsidRDefault="00CE4EC3" w:rsidP="00CE4EC3">
      <w:pPr>
        <w:pStyle w:val="af7"/>
      </w:pPr>
      <w:r>
        <w:t xml:space="preserve">            }</w:t>
      </w:r>
    </w:p>
    <w:p w14:paraId="44EFAFD3" w14:textId="77777777" w:rsidR="00CE4EC3" w:rsidRDefault="00CE4EC3" w:rsidP="00CE4EC3">
      <w:pPr>
        <w:pStyle w:val="af7"/>
      </w:pPr>
    </w:p>
    <w:p w14:paraId="3A38FCE2" w14:textId="77777777" w:rsidR="00CE4EC3" w:rsidRDefault="00CE4EC3" w:rsidP="00CE4EC3">
      <w:pPr>
        <w:pStyle w:val="af7"/>
      </w:pPr>
      <w:r>
        <w:t xml:space="preserve">            break;</w:t>
      </w:r>
    </w:p>
    <w:p w14:paraId="374A2BAA" w14:textId="77777777" w:rsidR="00CE4EC3" w:rsidRDefault="00CE4EC3" w:rsidP="00CE4EC3">
      <w:pPr>
        <w:pStyle w:val="af7"/>
      </w:pPr>
      <w:r>
        <w:t xml:space="preserve">        }</w:t>
      </w:r>
    </w:p>
    <w:p w14:paraId="3379F020" w14:textId="77777777" w:rsidR="00CE4EC3" w:rsidRDefault="00CE4EC3" w:rsidP="00CE4EC3">
      <w:pPr>
        <w:pStyle w:val="af7"/>
      </w:pPr>
    </w:p>
    <w:p w14:paraId="67FDCD85" w14:textId="77777777" w:rsidR="00CE4EC3" w:rsidRDefault="00CE4EC3" w:rsidP="00CE4EC3">
      <w:pPr>
        <w:pStyle w:val="af7"/>
      </w:pPr>
      <w:r>
        <w:t xml:space="preserve">        await fileStream.DisposeAsync();</w:t>
      </w:r>
    </w:p>
    <w:p w14:paraId="0EC2559D" w14:textId="77777777" w:rsidR="00CE4EC3" w:rsidRDefault="00CE4EC3" w:rsidP="00CE4EC3">
      <w:pPr>
        <w:pStyle w:val="af7"/>
      </w:pPr>
      <w:r>
        <w:t xml:space="preserve">        await dbContext.SaveChangesAsync(cancellationToken);</w:t>
      </w:r>
    </w:p>
    <w:p w14:paraId="505B29E5" w14:textId="77777777" w:rsidR="00CE4EC3" w:rsidRDefault="00CE4EC3" w:rsidP="00CE4EC3">
      <w:pPr>
        <w:pStyle w:val="af7"/>
      </w:pPr>
      <w:r>
        <w:t xml:space="preserve">    }</w:t>
      </w:r>
    </w:p>
    <w:p w14:paraId="5463296E" w14:textId="77777777" w:rsidR="00CE4EC3" w:rsidRDefault="00CE4EC3" w:rsidP="00CE4EC3">
      <w:pPr>
        <w:pStyle w:val="af7"/>
      </w:pPr>
    </w:p>
    <w:p w14:paraId="7B3948BC" w14:textId="77777777" w:rsidR="00CE4EC3" w:rsidRDefault="00CE4EC3" w:rsidP="00CE4EC3">
      <w:pPr>
        <w:pStyle w:val="af7"/>
      </w:pPr>
      <w:r>
        <w:t xml:space="preserve">    public async Task&lt;int&gt; DeleteDocumentTextsAsync(Guid bookDocumentId, CancellationToken cancellationToken)</w:t>
      </w:r>
    </w:p>
    <w:p w14:paraId="5FA84417" w14:textId="77777777" w:rsidR="00CE4EC3" w:rsidRDefault="00CE4EC3" w:rsidP="00CE4EC3">
      <w:pPr>
        <w:pStyle w:val="af7"/>
      </w:pPr>
      <w:r>
        <w:t xml:space="preserve">    {</w:t>
      </w:r>
    </w:p>
    <w:p w14:paraId="5549007E" w14:textId="77777777" w:rsidR="00CE4EC3" w:rsidRDefault="00CE4EC3" w:rsidP="00CE4EC3">
      <w:pPr>
        <w:pStyle w:val="af7"/>
      </w:pPr>
      <w:r>
        <w:t xml:space="preserve">        return await dbContext.BookTexts</w:t>
      </w:r>
    </w:p>
    <w:p w14:paraId="6CA4CF51" w14:textId="77777777" w:rsidR="00CE4EC3" w:rsidRDefault="00CE4EC3" w:rsidP="00CE4EC3">
      <w:pPr>
        <w:pStyle w:val="af7"/>
      </w:pPr>
      <w:r>
        <w:t xml:space="preserve">            .Where(text =&gt; text.BookDocumentId == bookDocumentId)</w:t>
      </w:r>
    </w:p>
    <w:p w14:paraId="09B245B3" w14:textId="77777777" w:rsidR="00CE4EC3" w:rsidRDefault="00CE4EC3" w:rsidP="00CE4EC3">
      <w:pPr>
        <w:pStyle w:val="af7"/>
      </w:pPr>
      <w:r>
        <w:lastRenderedPageBreak/>
        <w:t xml:space="preserve">            .ExecuteDeleteAsync(cancellationToken);</w:t>
      </w:r>
    </w:p>
    <w:p w14:paraId="17288D77" w14:textId="77777777" w:rsidR="00CE4EC3" w:rsidRDefault="00CE4EC3" w:rsidP="00CE4EC3">
      <w:pPr>
        <w:pStyle w:val="af7"/>
      </w:pPr>
      <w:r>
        <w:t xml:space="preserve">    }</w:t>
      </w:r>
    </w:p>
    <w:p w14:paraId="09C7D2DE" w14:textId="77777777" w:rsidR="00CE4EC3" w:rsidRDefault="00CE4EC3" w:rsidP="00CE4EC3">
      <w:pPr>
        <w:pStyle w:val="af7"/>
      </w:pPr>
      <w:r>
        <w:t>}</w:t>
      </w:r>
    </w:p>
    <w:p w14:paraId="51F150CF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IndexingTaskQueue.cs:</w:t>
      </w:r>
    </w:p>
    <w:p w14:paraId="31B5FDF3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System.Threading.Channels;</w:t>
      </w:r>
    </w:p>
    <w:p w14:paraId="2DDC2A92" w14:textId="77777777" w:rsidR="00CE4EC3" w:rsidRDefault="00CE4EC3" w:rsidP="00CE4EC3">
      <w:pPr>
        <w:pStyle w:val="af7"/>
      </w:pPr>
    </w:p>
    <w:p w14:paraId="7259EDF7" w14:textId="77777777" w:rsidR="00CE4EC3" w:rsidRDefault="00CE4EC3" w:rsidP="00CE4EC3">
      <w:pPr>
        <w:pStyle w:val="af7"/>
      </w:pPr>
      <w:r>
        <w:t>namespace BookManager.Application.Indexing;</w:t>
      </w:r>
    </w:p>
    <w:p w14:paraId="7F0B0F24" w14:textId="77777777" w:rsidR="00CE4EC3" w:rsidRDefault="00CE4EC3" w:rsidP="00CE4EC3">
      <w:pPr>
        <w:pStyle w:val="af7"/>
      </w:pPr>
    </w:p>
    <w:p w14:paraId="6650E65D" w14:textId="77777777" w:rsidR="00CE4EC3" w:rsidRDefault="00CE4EC3" w:rsidP="00CE4EC3">
      <w:pPr>
        <w:pStyle w:val="af7"/>
      </w:pPr>
      <w:r>
        <w:t>public sealed class IndexingTaskQueue: IIndexingTaskQueue</w:t>
      </w:r>
    </w:p>
    <w:p w14:paraId="48A27B97" w14:textId="77777777" w:rsidR="00CE4EC3" w:rsidRDefault="00CE4EC3" w:rsidP="00CE4EC3">
      <w:pPr>
        <w:pStyle w:val="af7"/>
      </w:pPr>
      <w:r>
        <w:t>{</w:t>
      </w:r>
    </w:p>
    <w:p w14:paraId="1C6C28B9" w14:textId="77777777" w:rsidR="00CE4EC3" w:rsidRDefault="00CE4EC3" w:rsidP="00CE4EC3">
      <w:pPr>
        <w:pStyle w:val="af7"/>
      </w:pPr>
      <w:r>
        <w:t xml:space="preserve">    private readonly Channel&lt;IndexingWorkItem&gt; _queue;</w:t>
      </w:r>
    </w:p>
    <w:p w14:paraId="7C630504" w14:textId="77777777" w:rsidR="00CE4EC3" w:rsidRDefault="00CE4EC3" w:rsidP="00CE4EC3">
      <w:pPr>
        <w:pStyle w:val="af7"/>
      </w:pPr>
    </w:p>
    <w:p w14:paraId="7DC4530D" w14:textId="77777777" w:rsidR="00CE4EC3" w:rsidRDefault="00CE4EC3" w:rsidP="00CE4EC3">
      <w:pPr>
        <w:pStyle w:val="af7"/>
      </w:pPr>
      <w:r>
        <w:t xml:space="preserve">    public IndexingTaskQueue(int capacity)</w:t>
      </w:r>
    </w:p>
    <w:p w14:paraId="6FB30970" w14:textId="77777777" w:rsidR="00CE4EC3" w:rsidRDefault="00CE4EC3" w:rsidP="00CE4EC3">
      <w:pPr>
        <w:pStyle w:val="af7"/>
      </w:pPr>
      <w:r>
        <w:t xml:space="preserve">    {</w:t>
      </w:r>
    </w:p>
    <w:p w14:paraId="427E074C" w14:textId="77777777" w:rsidR="00CE4EC3" w:rsidRDefault="00CE4EC3" w:rsidP="00CE4EC3">
      <w:pPr>
        <w:pStyle w:val="af7"/>
      </w:pPr>
      <w:r>
        <w:t xml:space="preserve">        var options = new BoundedChannelOptions(capacity)</w:t>
      </w:r>
    </w:p>
    <w:p w14:paraId="77EAC0F4" w14:textId="77777777" w:rsidR="00CE4EC3" w:rsidRDefault="00CE4EC3" w:rsidP="00CE4EC3">
      <w:pPr>
        <w:pStyle w:val="af7"/>
      </w:pPr>
      <w:r>
        <w:t xml:space="preserve">        {</w:t>
      </w:r>
    </w:p>
    <w:p w14:paraId="03F94263" w14:textId="77777777" w:rsidR="00CE4EC3" w:rsidRDefault="00CE4EC3" w:rsidP="00CE4EC3">
      <w:pPr>
        <w:pStyle w:val="af7"/>
      </w:pPr>
      <w:r>
        <w:t xml:space="preserve">            FullMode = BoundedChannelFullMode.Wait</w:t>
      </w:r>
    </w:p>
    <w:p w14:paraId="0C747941" w14:textId="77777777" w:rsidR="00CE4EC3" w:rsidRDefault="00CE4EC3" w:rsidP="00CE4EC3">
      <w:pPr>
        <w:pStyle w:val="af7"/>
      </w:pPr>
      <w:r>
        <w:t xml:space="preserve">        };</w:t>
      </w:r>
    </w:p>
    <w:p w14:paraId="6B5C694F" w14:textId="77777777" w:rsidR="00CE4EC3" w:rsidRDefault="00CE4EC3" w:rsidP="00CE4EC3">
      <w:pPr>
        <w:pStyle w:val="af7"/>
      </w:pPr>
      <w:r>
        <w:t xml:space="preserve">        _queue = Channel.CreateBounded&lt;IndexingWorkItem&gt;(options);</w:t>
      </w:r>
    </w:p>
    <w:p w14:paraId="5340EC77" w14:textId="77777777" w:rsidR="00CE4EC3" w:rsidRDefault="00CE4EC3" w:rsidP="00CE4EC3">
      <w:pPr>
        <w:pStyle w:val="af7"/>
      </w:pPr>
      <w:r>
        <w:t xml:space="preserve">    }</w:t>
      </w:r>
    </w:p>
    <w:p w14:paraId="7CBC794D" w14:textId="77777777" w:rsidR="00CE4EC3" w:rsidRDefault="00CE4EC3" w:rsidP="00CE4EC3">
      <w:pPr>
        <w:pStyle w:val="af7"/>
      </w:pPr>
    </w:p>
    <w:p w14:paraId="65868AA3" w14:textId="77777777" w:rsidR="00CE4EC3" w:rsidRDefault="00CE4EC3" w:rsidP="00CE4EC3">
      <w:pPr>
        <w:pStyle w:val="af7"/>
      </w:pPr>
      <w:r>
        <w:t xml:space="preserve">    public async ValueTask QueueAsync(IndexingWorkItem workItem)</w:t>
      </w:r>
    </w:p>
    <w:p w14:paraId="75817F3B" w14:textId="77777777" w:rsidR="00CE4EC3" w:rsidRDefault="00CE4EC3" w:rsidP="00CE4EC3">
      <w:pPr>
        <w:pStyle w:val="af7"/>
      </w:pPr>
      <w:r>
        <w:t xml:space="preserve">    {</w:t>
      </w:r>
    </w:p>
    <w:p w14:paraId="03FAE97B" w14:textId="77777777" w:rsidR="00CE4EC3" w:rsidRDefault="00CE4EC3" w:rsidP="00CE4EC3">
      <w:pPr>
        <w:pStyle w:val="af7"/>
      </w:pPr>
      <w:r>
        <w:t xml:space="preserve">        await _queue.Writer.WriteAsync(workItem);</w:t>
      </w:r>
    </w:p>
    <w:p w14:paraId="4BDBCEA7" w14:textId="77777777" w:rsidR="00CE4EC3" w:rsidRDefault="00CE4EC3" w:rsidP="00CE4EC3">
      <w:pPr>
        <w:pStyle w:val="af7"/>
      </w:pPr>
      <w:r>
        <w:t xml:space="preserve">    }</w:t>
      </w:r>
    </w:p>
    <w:p w14:paraId="4A93B4A2" w14:textId="77777777" w:rsidR="00CE4EC3" w:rsidRDefault="00CE4EC3" w:rsidP="00CE4EC3">
      <w:pPr>
        <w:pStyle w:val="af7"/>
      </w:pPr>
    </w:p>
    <w:p w14:paraId="1F858E22" w14:textId="77777777" w:rsidR="00CE4EC3" w:rsidRDefault="00CE4EC3" w:rsidP="00CE4EC3">
      <w:pPr>
        <w:pStyle w:val="af7"/>
      </w:pPr>
      <w:r>
        <w:t xml:space="preserve">    public async ValueTask&lt;IndexingWorkItem&gt; DequeueAsync(CancellationToken cancellationToken)</w:t>
      </w:r>
    </w:p>
    <w:p w14:paraId="61AA7BAD" w14:textId="77777777" w:rsidR="00CE4EC3" w:rsidRDefault="00CE4EC3" w:rsidP="00CE4EC3">
      <w:pPr>
        <w:pStyle w:val="af7"/>
      </w:pPr>
      <w:r>
        <w:t xml:space="preserve">    {</w:t>
      </w:r>
    </w:p>
    <w:p w14:paraId="64578711" w14:textId="77777777" w:rsidR="00CE4EC3" w:rsidRDefault="00CE4EC3" w:rsidP="00CE4EC3">
      <w:pPr>
        <w:pStyle w:val="af7"/>
      </w:pPr>
      <w:r>
        <w:t xml:space="preserve">        return await _queue.Reader.ReadAsync(cancellationToken);</w:t>
      </w:r>
    </w:p>
    <w:p w14:paraId="0CE5949C" w14:textId="77777777" w:rsidR="00CE4EC3" w:rsidRDefault="00CE4EC3" w:rsidP="00CE4EC3">
      <w:pPr>
        <w:pStyle w:val="af7"/>
      </w:pPr>
      <w:r>
        <w:t xml:space="preserve">    }</w:t>
      </w:r>
    </w:p>
    <w:p w14:paraId="5E82DAB2" w14:textId="77777777" w:rsidR="00CE4EC3" w:rsidRDefault="00CE4EC3" w:rsidP="00CE4EC3">
      <w:pPr>
        <w:pStyle w:val="af7"/>
      </w:pPr>
      <w:r>
        <w:t>}</w:t>
      </w:r>
    </w:p>
    <w:p w14:paraId="5D0CB714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IndexingWorkItem.cs:</w:t>
      </w:r>
    </w:p>
    <w:p w14:paraId="4BD860FE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namespace BookManager.Application.Indexing;</w:t>
      </w:r>
    </w:p>
    <w:p w14:paraId="470DCB3C" w14:textId="77777777" w:rsidR="00CE4EC3" w:rsidRDefault="00CE4EC3" w:rsidP="00CE4EC3">
      <w:pPr>
        <w:pStyle w:val="af7"/>
      </w:pPr>
    </w:p>
    <w:p w14:paraId="773AAA44" w14:textId="77777777" w:rsidR="00CE4EC3" w:rsidRDefault="00CE4EC3" w:rsidP="00CE4EC3">
      <w:pPr>
        <w:pStyle w:val="af7"/>
      </w:pPr>
      <w:r>
        <w:t>public enum IndexingWorkItemOperationType</w:t>
      </w:r>
    </w:p>
    <w:p w14:paraId="20A2DB01" w14:textId="77777777" w:rsidR="00CE4EC3" w:rsidRDefault="00CE4EC3" w:rsidP="00CE4EC3">
      <w:pPr>
        <w:pStyle w:val="af7"/>
      </w:pPr>
      <w:r>
        <w:t>{</w:t>
      </w:r>
    </w:p>
    <w:p w14:paraId="22B88936" w14:textId="77777777" w:rsidR="00CE4EC3" w:rsidRDefault="00CE4EC3" w:rsidP="00CE4EC3">
      <w:pPr>
        <w:pStyle w:val="af7"/>
      </w:pPr>
      <w:r>
        <w:t xml:space="preserve">    Created,</w:t>
      </w:r>
    </w:p>
    <w:p w14:paraId="1C7499E9" w14:textId="77777777" w:rsidR="00CE4EC3" w:rsidRDefault="00CE4EC3" w:rsidP="00CE4EC3">
      <w:pPr>
        <w:pStyle w:val="af7"/>
      </w:pPr>
      <w:r>
        <w:t xml:space="preserve">    Replaced,</w:t>
      </w:r>
    </w:p>
    <w:p w14:paraId="40414973" w14:textId="77777777" w:rsidR="00CE4EC3" w:rsidRDefault="00CE4EC3" w:rsidP="00CE4EC3">
      <w:pPr>
        <w:pStyle w:val="af7"/>
      </w:pPr>
      <w:r>
        <w:t xml:space="preserve">    Deleted</w:t>
      </w:r>
    </w:p>
    <w:p w14:paraId="23AB9766" w14:textId="77777777" w:rsidR="00CE4EC3" w:rsidRDefault="00CE4EC3" w:rsidP="00CE4EC3">
      <w:pPr>
        <w:pStyle w:val="af7"/>
      </w:pPr>
      <w:r>
        <w:t>}</w:t>
      </w:r>
    </w:p>
    <w:p w14:paraId="08DBD6A3" w14:textId="77777777" w:rsidR="00CE4EC3" w:rsidRDefault="00CE4EC3" w:rsidP="00CE4EC3">
      <w:pPr>
        <w:pStyle w:val="af7"/>
      </w:pPr>
    </w:p>
    <w:p w14:paraId="74C5CFA1" w14:textId="77777777" w:rsidR="00CE4EC3" w:rsidRDefault="00CE4EC3" w:rsidP="00CE4EC3">
      <w:pPr>
        <w:pStyle w:val="af7"/>
      </w:pPr>
      <w:r>
        <w:t>public sealed record IndexingWorkItem(</w:t>
      </w:r>
    </w:p>
    <w:p w14:paraId="63BB37F7" w14:textId="77777777" w:rsidR="00CE4EC3" w:rsidRDefault="00CE4EC3" w:rsidP="00CE4EC3">
      <w:pPr>
        <w:pStyle w:val="af7"/>
      </w:pPr>
      <w:r>
        <w:t xml:space="preserve">    IndexingWorkItemOperationType OperationType,</w:t>
      </w:r>
    </w:p>
    <w:p w14:paraId="205EEEE6" w14:textId="77777777" w:rsidR="00CE4EC3" w:rsidRDefault="00CE4EC3" w:rsidP="00CE4EC3">
      <w:pPr>
        <w:pStyle w:val="af7"/>
      </w:pPr>
      <w:r>
        <w:t xml:space="preserve">    Guid BookDocumentId</w:t>
      </w:r>
    </w:p>
    <w:p w14:paraId="74FFC42B" w14:textId="77777777" w:rsidR="00CE4EC3" w:rsidRDefault="00CE4EC3" w:rsidP="00CE4EC3">
      <w:pPr>
        <w:pStyle w:val="af7"/>
      </w:pPr>
      <w:r>
        <w:t>);</w:t>
      </w:r>
    </w:p>
    <w:p w14:paraId="1315A4ED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INotificationService.cs:</w:t>
      </w:r>
    </w:p>
    <w:p w14:paraId="4064E2F4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</w:p>
    <w:p w14:paraId="79636FB9" w14:textId="77777777" w:rsidR="00CE4EC3" w:rsidRDefault="00CE4EC3" w:rsidP="00CE4EC3">
      <w:pPr>
        <w:pStyle w:val="af7"/>
      </w:pPr>
      <w:r>
        <w:t>using System.Threading.Channels;</w:t>
      </w:r>
    </w:p>
    <w:p w14:paraId="76C1F82D" w14:textId="77777777" w:rsidR="00CE4EC3" w:rsidRDefault="00CE4EC3" w:rsidP="00CE4EC3">
      <w:pPr>
        <w:pStyle w:val="af7"/>
      </w:pPr>
    </w:p>
    <w:p w14:paraId="0A5ACCD0" w14:textId="77777777" w:rsidR="00CE4EC3" w:rsidRDefault="00CE4EC3" w:rsidP="00CE4EC3">
      <w:pPr>
        <w:pStyle w:val="af7"/>
      </w:pPr>
      <w:r>
        <w:t>namespace BookManager.Application.Notification;</w:t>
      </w:r>
    </w:p>
    <w:p w14:paraId="587001C8" w14:textId="77777777" w:rsidR="00CE4EC3" w:rsidRDefault="00CE4EC3" w:rsidP="00CE4EC3">
      <w:pPr>
        <w:pStyle w:val="af7"/>
      </w:pPr>
    </w:p>
    <w:p w14:paraId="5C0134AA" w14:textId="77777777" w:rsidR="00CE4EC3" w:rsidRDefault="00CE4EC3" w:rsidP="00CE4EC3">
      <w:pPr>
        <w:pStyle w:val="af7"/>
      </w:pPr>
      <w:r>
        <w:t>public interface INotificationService</w:t>
      </w:r>
    </w:p>
    <w:p w14:paraId="354E43E3" w14:textId="77777777" w:rsidR="00CE4EC3" w:rsidRDefault="00CE4EC3" w:rsidP="00CE4EC3">
      <w:pPr>
        <w:pStyle w:val="af7"/>
      </w:pPr>
      <w:r>
        <w:t>{</w:t>
      </w:r>
    </w:p>
    <w:p w14:paraId="168F250C" w14:textId="77777777" w:rsidR="00CE4EC3" w:rsidRDefault="00CE4EC3" w:rsidP="00CE4EC3">
      <w:pPr>
        <w:pStyle w:val="af7"/>
      </w:pPr>
      <w:r>
        <w:t xml:space="preserve">    public ValueTask&lt;Channel&lt;Notification&gt;&gt; SubscribeAsync(CancellationToken cancellationToken);</w:t>
      </w:r>
    </w:p>
    <w:p w14:paraId="0C8CFF13" w14:textId="77777777" w:rsidR="00CE4EC3" w:rsidRDefault="00CE4EC3" w:rsidP="00CE4EC3">
      <w:pPr>
        <w:pStyle w:val="af7"/>
      </w:pPr>
      <w:r>
        <w:t xml:space="preserve">    public ValueTask UnsubscribeAsync(Channel&lt;Notification&gt; channel);</w:t>
      </w:r>
    </w:p>
    <w:p w14:paraId="18223AD8" w14:textId="77777777" w:rsidR="00CE4EC3" w:rsidRDefault="00CE4EC3" w:rsidP="00CE4EC3">
      <w:pPr>
        <w:pStyle w:val="af7"/>
      </w:pPr>
      <w:r>
        <w:t xml:space="preserve">    public ValueTask SendAsync(Notification notification, CancellationToken cancellationToken);</w:t>
      </w:r>
    </w:p>
    <w:p w14:paraId="74383A1F" w14:textId="77777777" w:rsidR="00CE4EC3" w:rsidRDefault="00CE4EC3" w:rsidP="00CE4EC3">
      <w:pPr>
        <w:pStyle w:val="af7"/>
      </w:pPr>
      <w:r>
        <w:t>}</w:t>
      </w:r>
    </w:p>
    <w:p w14:paraId="2C1AA64F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Notification.cs:</w:t>
      </w:r>
    </w:p>
    <w:p w14:paraId="156ADFAC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NodaTime;</w:t>
      </w:r>
    </w:p>
    <w:p w14:paraId="40137B16" w14:textId="77777777" w:rsidR="00CE4EC3" w:rsidRDefault="00CE4EC3" w:rsidP="00CE4EC3">
      <w:pPr>
        <w:pStyle w:val="af7"/>
      </w:pPr>
    </w:p>
    <w:p w14:paraId="4665DE46" w14:textId="77777777" w:rsidR="00CE4EC3" w:rsidRDefault="00CE4EC3" w:rsidP="00CE4EC3">
      <w:pPr>
        <w:pStyle w:val="af7"/>
      </w:pPr>
      <w:r>
        <w:t>namespace BookManager.Application.Notification;</w:t>
      </w:r>
    </w:p>
    <w:p w14:paraId="4D0CF0C1" w14:textId="77777777" w:rsidR="00CE4EC3" w:rsidRDefault="00CE4EC3" w:rsidP="00CE4EC3">
      <w:pPr>
        <w:pStyle w:val="af7"/>
      </w:pPr>
    </w:p>
    <w:p w14:paraId="047D0757" w14:textId="77777777" w:rsidR="00CE4EC3" w:rsidRDefault="00CE4EC3" w:rsidP="00CE4EC3">
      <w:pPr>
        <w:pStyle w:val="af7"/>
      </w:pPr>
      <w:r>
        <w:t>public sealed record Notification(string Message, Instant DateTime);</w:t>
      </w:r>
    </w:p>
    <w:p w14:paraId="4B8F454F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NotificationService.cs:</w:t>
      </w:r>
    </w:p>
    <w:p w14:paraId="5262C416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System.Threading.Channels;</w:t>
      </w:r>
    </w:p>
    <w:p w14:paraId="32095869" w14:textId="77777777" w:rsidR="00CE4EC3" w:rsidRDefault="00CE4EC3" w:rsidP="00CE4EC3">
      <w:pPr>
        <w:pStyle w:val="af7"/>
      </w:pPr>
    </w:p>
    <w:p w14:paraId="2B917482" w14:textId="77777777" w:rsidR="00CE4EC3" w:rsidRDefault="00CE4EC3" w:rsidP="00CE4EC3">
      <w:pPr>
        <w:pStyle w:val="af7"/>
      </w:pPr>
      <w:r>
        <w:t>namespace BookManager.Application.Notification;</w:t>
      </w:r>
    </w:p>
    <w:p w14:paraId="062F7A32" w14:textId="77777777" w:rsidR="00CE4EC3" w:rsidRDefault="00CE4EC3" w:rsidP="00CE4EC3">
      <w:pPr>
        <w:pStyle w:val="af7"/>
      </w:pPr>
    </w:p>
    <w:p w14:paraId="666F70E8" w14:textId="77777777" w:rsidR="00CE4EC3" w:rsidRDefault="00CE4EC3" w:rsidP="00CE4EC3">
      <w:pPr>
        <w:pStyle w:val="af7"/>
      </w:pPr>
      <w:r>
        <w:t>public class NotificationService : INotificationService</w:t>
      </w:r>
    </w:p>
    <w:p w14:paraId="5C4B5C94" w14:textId="77777777" w:rsidR="00CE4EC3" w:rsidRDefault="00CE4EC3" w:rsidP="00CE4EC3">
      <w:pPr>
        <w:pStyle w:val="af7"/>
      </w:pPr>
      <w:r>
        <w:t>{</w:t>
      </w:r>
    </w:p>
    <w:p w14:paraId="522B93F9" w14:textId="77777777" w:rsidR="00CE4EC3" w:rsidRDefault="00CE4EC3" w:rsidP="00CE4EC3">
      <w:pPr>
        <w:pStyle w:val="af7"/>
      </w:pPr>
      <w:r>
        <w:t xml:space="preserve">    private readonly List&lt;Channel&lt;Notification&gt;&gt; _consumers = [];</w:t>
      </w:r>
    </w:p>
    <w:p w14:paraId="6CD89B1C" w14:textId="77777777" w:rsidR="00CE4EC3" w:rsidRDefault="00CE4EC3" w:rsidP="00CE4EC3">
      <w:pPr>
        <w:pStyle w:val="af7"/>
      </w:pPr>
    </w:p>
    <w:p w14:paraId="4CC37157" w14:textId="77777777" w:rsidR="00CE4EC3" w:rsidRDefault="00CE4EC3" w:rsidP="00CE4EC3">
      <w:pPr>
        <w:pStyle w:val="af7"/>
      </w:pPr>
      <w:r>
        <w:t xml:space="preserve">    public ValueTask&lt;Channel&lt;Notification&gt;&gt; SubscribeAsync(CancellationToken cancellationToken)</w:t>
      </w:r>
    </w:p>
    <w:p w14:paraId="00DFED4D" w14:textId="77777777" w:rsidR="00CE4EC3" w:rsidRDefault="00CE4EC3" w:rsidP="00CE4EC3">
      <w:pPr>
        <w:pStyle w:val="af7"/>
      </w:pPr>
      <w:r>
        <w:t xml:space="preserve">    {</w:t>
      </w:r>
    </w:p>
    <w:p w14:paraId="299F5C85" w14:textId="77777777" w:rsidR="00CE4EC3" w:rsidRDefault="00CE4EC3" w:rsidP="00CE4EC3">
      <w:pPr>
        <w:pStyle w:val="af7"/>
      </w:pPr>
      <w:r>
        <w:t xml:space="preserve">        var consumerChannel = Channel.CreateUnbounded&lt;Notification&gt;();</w:t>
      </w:r>
    </w:p>
    <w:p w14:paraId="61AD20F9" w14:textId="77777777" w:rsidR="00CE4EC3" w:rsidRDefault="00CE4EC3" w:rsidP="00CE4EC3">
      <w:pPr>
        <w:pStyle w:val="af7"/>
      </w:pPr>
      <w:r>
        <w:t xml:space="preserve">        _consumers.Add(consumerChannel);</w:t>
      </w:r>
    </w:p>
    <w:p w14:paraId="49D6E0D0" w14:textId="77777777" w:rsidR="00CE4EC3" w:rsidRDefault="00CE4EC3" w:rsidP="00CE4EC3">
      <w:pPr>
        <w:pStyle w:val="af7"/>
      </w:pPr>
      <w:r>
        <w:t xml:space="preserve">        return ValueTask.FromResult(consumerChannel);</w:t>
      </w:r>
    </w:p>
    <w:p w14:paraId="537B6061" w14:textId="77777777" w:rsidR="00CE4EC3" w:rsidRDefault="00CE4EC3" w:rsidP="00CE4EC3">
      <w:pPr>
        <w:pStyle w:val="af7"/>
      </w:pPr>
      <w:r>
        <w:t xml:space="preserve">    }</w:t>
      </w:r>
    </w:p>
    <w:p w14:paraId="3F2D5AC1" w14:textId="77777777" w:rsidR="00CE4EC3" w:rsidRDefault="00CE4EC3" w:rsidP="00CE4EC3">
      <w:pPr>
        <w:pStyle w:val="af7"/>
      </w:pPr>
    </w:p>
    <w:p w14:paraId="49FF7F12" w14:textId="77777777" w:rsidR="00CE4EC3" w:rsidRDefault="00CE4EC3" w:rsidP="00CE4EC3">
      <w:pPr>
        <w:pStyle w:val="af7"/>
      </w:pPr>
      <w:r>
        <w:t xml:space="preserve">    public ValueTask UnsubscribeAsync(Channel&lt;Notification&gt; channel)</w:t>
      </w:r>
    </w:p>
    <w:p w14:paraId="69BAB106" w14:textId="77777777" w:rsidR="00CE4EC3" w:rsidRDefault="00CE4EC3" w:rsidP="00CE4EC3">
      <w:pPr>
        <w:pStyle w:val="af7"/>
      </w:pPr>
      <w:r>
        <w:t xml:space="preserve">    {</w:t>
      </w:r>
    </w:p>
    <w:p w14:paraId="3A262B11" w14:textId="77777777" w:rsidR="00CE4EC3" w:rsidRDefault="00CE4EC3" w:rsidP="00CE4EC3">
      <w:pPr>
        <w:pStyle w:val="af7"/>
      </w:pPr>
      <w:r>
        <w:t xml:space="preserve">        _consumers.Remove(channel);</w:t>
      </w:r>
    </w:p>
    <w:p w14:paraId="654EF6A0" w14:textId="77777777" w:rsidR="00CE4EC3" w:rsidRDefault="00CE4EC3" w:rsidP="00CE4EC3">
      <w:pPr>
        <w:pStyle w:val="af7"/>
      </w:pPr>
      <w:r>
        <w:t xml:space="preserve">        return ValueTask.CompletedTask;</w:t>
      </w:r>
    </w:p>
    <w:p w14:paraId="215854F5" w14:textId="77777777" w:rsidR="00CE4EC3" w:rsidRDefault="00CE4EC3" w:rsidP="00CE4EC3">
      <w:pPr>
        <w:pStyle w:val="af7"/>
      </w:pPr>
      <w:r>
        <w:t xml:space="preserve">    }</w:t>
      </w:r>
    </w:p>
    <w:p w14:paraId="54C00602" w14:textId="77777777" w:rsidR="00CE4EC3" w:rsidRDefault="00CE4EC3" w:rsidP="00CE4EC3">
      <w:pPr>
        <w:pStyle w:val="af7"/>
      </w:pPr>
    </w:p>
    <w:p w14:paraId="65B34DBF" w14:textId="77777777" w:rsidR="00CE4EC3" w:rsidRDefault="00CE4EC3" w:rsidP="00CE4EC3">
      <w:pPr>
        <w:pStyle w:val="af7"/>
      </w:pPr>
      <w:r>
        <w:t xml:space="preserve">    public async ValueTask SendAsync(Notification notification, CancellationToken cancellationToken)</w:t>
      </w:r>
    </w:p>
    <w:p w14:paraId="2ABA7C1E" w14:textId="77777777" w:rsidR="00CE4EC3" w:rsidRDefault="00CE4EC3" w:rsidP="00CE4EC3">
      <w:pPr>
        <w:pStyle w:val="af7"/>
      </w:pPr>
      <w:r>
        <w:t xml:space="preserve">    {</w:t>
      </w:r>
    </w:p>
    <w:p w14:paraId="4F385BAC" w14:textId="77777777" w:rsidR="00CE4EC3" w:rsidRDefault="00CE4EC3" w:rsidP="00CE4EC3">
      <w:pPr>
        <w:pStyle w:val="af7"/>
      </w:pPr>
      <w:r>
        <w:t xml:space="preserve">        foreach (var consumer in _consumers)</w:t>
      </w:r>
    </w:p>
    <w:p w14:paraId="4021A7FB" w14:textId="77777777" w:rsidR="00CE4EC3" w:rsidRDefault="00CE4EC3" w:rsidP="00CE4EC3">
      <w:pPr>
        <w:pStyle w:val="af7"/>
      </w:pPr>
      <w:r>
        <w:t xml:space="preserve">        {</w:t>
      </w:r>
    </w:p>
    <w:p w14:paraId="6636217F" w14:textId="77777777" w:rsidR="00CE4EC3" w:rsidRDefault="00CE4EC3" w:rsidP="00CE4EC3">
      <w:pPr>
        <w:pStyle w:val="af7"/>
      </w:pPr>
      <w:r>
        <w:t xml:space="preserve">            await consumer.Writer.WriteAsync(notification, cancellationToken);</w:t>
      </w:r>
    </w:p>
    <w:p w14:paraId="45AFF2C2" w14:textId="77777777" w:rsidR="00CE4EC3" w:rsidRDefault="00CE4EC3" w:rsidP="00CE4EC3">
      <w:pPr>
        <w:pStyle w:val="af7"/>
      </w:pPr>
      <w:r>
        <w:t xml:space="preserve">        }</w:t>
      </w:r>
    </w:p>
    <w:p w14:paraId="0A00CC5B" w14:textId="77777777" w:rsidR="00CE4EC3" w:rsidRDefault="00CE4EC3" w:rsidP="00CE4EC3">
      <w:pPr>
        <w:pStyle w:val="af7"/>
      </w:pPr>
      <w:r>
        <w:t xml:space="preserve">    }</w:t>
      </w:r>
    </w:p>
    <w:p w14:paraId="5BAC644C" w14:textId="77777777" w:rsidR="00CE4EC3" w:rsidRDefault="00CE4EC3" w:rsidP="00CE4EC3">
      <w:pPr>
        <w:pStyle w:val="af7"/>
      </w:pPr>
      <w:r>
        <w:t>}</w:t>
      </w:r>
    </w:p>
    <w:p w14:paraId="7F909C02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AppDbContext.cs:</w:t>
      </w:r>
    </w:p>
    <w:p w14:paraId="69BE0836" w14:textId="77777777" w:rsidR="00CE4EC3" w:rsidRDefault="00CE4EC3" w:rsidP="00CE4EC3">
      <w:pPr>
        <w:pStyle w:val="af7"/>
      </w:pPr>
      <w:r>
        <w:t>using Microsoft.AspNetCore.Identity;</w:t>
      </w:r>
    </w:p>
    <w:p w14:paraId="3A4DF9D3" w14:textId="77777777" w:rsidR="00CE4EC3" w:rsidRDefault="00CE4EC3" w:rsidP="00CE4EC3">
      <w:pPr>
        <w:pStyle w:val="af7"/>
      </w:pPr>
      <w:r>
        <w:t>using Microsoft.AspNetCore.Identity.EntityFrameworkCore;</w:t>
      </w:r>
    </w:p>
    <w:p w14:paraId="5C75F74E" w14:textId="77777777" w:rsidR="00CE4EC3" w:rsidRDefault="00CE4EC3" w:rsidP="00CE4EC3">
      <w:pPr>
        <w:pStyle w:val="af7"/>
      </w:pPr>
    </w:p>
    <w:p w14:paraId="349D5B81" w14:textId="77777777" w:rsidR="00CE4EC3" w:rsidRDefault="00CE4EC3" w:rsidP="00CE4EC3">
      <w:pPr>
        <w:pStyle w:val="af7"/>
      </w:pPr>
      <w:r>
        <w:t>namespace BookManager.Application.Persistence;</w:t>
      </w:r>
    </w:p>
    <w:p w14:paraId="13CC3A7C" w14:textId="77777777" w:rsidR="00CE4EC3" w:rsidRDefault="00CE4EC3" w:rsidP="00CE4EC3">
      <w:pPr>
        <w:pStyle w:val="af7"/>
      </w:pPr>
    </w:p>
    <w:p w14:paraId="1CEC59A0" w14:textId="77777777" w:rsidR="00CE4EC3" w:rsidRDefault="00CE4EC3" w:rsidP="00CE4EC3">
      <w:pPr>
        <w:pStyle w:val="af7"/>
      </w:pPr>
      <w:r>
        <w:t>public class AppDbContext(DbContextOptions&lt;AppDbContext&gt; options)</w:t>
      </w:r>
    </w:p>
    <w:p w14:paraId="323719E8" w14:textId="77777777" w:rsidR="00CE4EC3" w:rsidRDefault="00CE4EC3" w:rsidP="00CE4EC3">
      <w:pPr>
        <w:pStyle w:val="af7"/>
      </w:pPr>
      <w:r>
        <w:t xml:space="preserve">    : IdentityUserContext&lt;User, Guid&gt;(options), IAppDbContext</w:t>
      </w:r>
    </w:p>
    <w:p w14:paraId="06E99767" w14:textId="77777777" w:rsidR="00CE4EC3" w:rsidRDefault="00CE4EC3" w:rsidP="00CE4EC3">
      <w:pPr>
        <w:pStyle w:val="af7"/>
      </w:pPr>
      <w:r>
        <w:t>{</w:t>
      </w:r>
    </w:p>
    <w:p w14:paraId="4A61EDC9" w14:textId="77777777" w:rsidR="00CE4EC3" w:rsidRDefault="00CE4EC3" w:rsidP="00CE4EC3">
      <w:pPr>
        <w:pStyle w:val="af7"/>
      </w:pPr>
      <w:r>
        <w:t xml:space="preserve">    public DbSet&lt;BookCollection&gt; BookCollections =&gt; Set&lt;BookCollection&gt;();</w:t>
      </w:r>
    </w:p>
    <w:p w14:paraId="29EC07AC" w14:textId="77777777" w:rsidR="00CE4EC3" w:rsidRDefault="00CE4EC3" w:rsidP="00CE4EC3">
      <w:pPr>
        <w:pStyle w:val="af7"/>
      </w:pPr>
    </w:p>
    <w:p w14:paraId="5EEF082E" w14:textId="77777777" w:rsidR="00CE4EC3" w:rsidRDefault="00CE4EC3" w:rsidP="00CE4EC3">
      <w:pPr>
        <w:pStyle w:val="af7"/>
      </w:pPr>
      <w:r>
        <w:t xml:space="preserve">    public DbSet&lt;Book&gt; Books =&gt; Set&lt;Book&gt;();</w:t>
      </w:r>
    </w:p>
    <w:p w14:paraId="1319BD7B" w14:textId="77777777" w:rsidR="00CE4EC3" w:rsidRDefault="00CE4EC3" w:rsidP="00CE4EC3">
      <w:pPr>
        <w:pStyle w:val="af7"/>
      </w:pPr>
    </w:p>
    <w:p w14:paraId="5D86D952" w14:textId="77777777" w:rsidR="00CE4EC3" w:rsidRDefault="00CE4EC3" w:rsidP="00CE4EC3">
      <w:pPr>
        <w:pStyle w:val="af7"/>
      </w:pPr>
      <w:r>
        <w:t xml:space="preserve">    public DbSet&lt;BookText&gt; BookTexts =&gt; Set&lt;BookText&gt;();</w:t>
      </w:r>
    </w:p>
    <w:p w14:paraId="194BFD20" w14:textId="77777777" w:rsidR="00CE4EC3" w:rsidRDefault="00CE4EC3" w:rsidP="00CE4EC3">
      <w:pPr>
        <w:pStyle w:val="af7"/>
      </w:pPr>
    </w:p>
    <w:p w14:paraId="133A8267" w14:textId="77777777" w:rsidR="00CE4EC3" w:rsidRDefault="00CE4EC3" w:rsidP="00CE4EC3">
      <w:pPr>
        <w:pStyle w:val="af7"/>
      </w:pPr>
      <w:r>
        <w:t xml:space="preserve">    public DbSet&lt;BookUserStats&gt; BookUserStatsSet =&gt; Set&lt;BookUserStats&gt;();</w:t>
      </w:r>
    </w:p>
    <w:p w14:paraId="46A971B9" w14:textId="77777777" w:rsidR="00CE4EC3" w:rsidRDefault="00CE4EC3" w:rsidP="00CE4EC3">
      <w:pPr>
        <w:pStyle w:val="af7"/>
      </w:pPr>
    </w:p>
    <w:p w14:paraId="6D7CAAE9" w14:textId="77777777" w:rsidR="00CE4EC3" w:rsidRDefault="00CE4EC3" w:rsidP="00CE4EC3">
      <w:pPr>
        <w:pStyle w:val="af7"/>
      </w:pPr>
      <w:r>
        <w:t xml:space="preserve">    public DbSet&lt;DictionaryWord&gt; DictionaryWords =&gt; Set&lt;DictionaryWord&gt;();</w:t>
      </w:r>
    </w:p>
    <w:p w14:paraId="62B58B47" w14:textId="77777777" w:rsidR="00CE4EC3" w:rsidRDefault="00CE4EC3" w:rsidP="00CE4EC3">
      <w:pPr>
        <w:pStyle w:val="af7"/>
      </w:pPr>
    </w:p>
    <w:p w14:paraId="69AD0C84" w14:textId="77777777" w:rsidR="00CE4EC3" w:rsidRDefault="00CE4EC3" w:rsidP="00CE4EC3">
      <w:pPr>
        <w:pStyle w:val="af7"/>
      </w:pPr>
      <w:r>
        <w:t xml:space="preserve">    protected override void OnModelCreating(ModelBuilder modelBuilder)</w:t>
      </w:r>
    </w:p>
    <w:p w14:paraId="2EC6091C" w14:textId="77777777" w:rsidR="00CE4EC3" w:rsidRDefault="00CE4EC3" w:rsidP="00CE4EC3">
      <w:pPr>
        <w:pStyle w:val="af7"/>
      </w:pPr>
      <w:r>
        <w:t xml:space="preserve">    {</w:t>
      </w:r>
    </w:p>
    <w:p w14:paraId="7E5832E3" w14:textId="77777777" w:rsidR="00CE4EC3" w:rsidRDefault="00CE4EC3" w:rsidP="00CE4EC3">
      <w:pPr>
        <w:pStyle w:val="af7"/>
      </w:pPr>
      <w:r>
        <w:t xml:space="preserve">        base.OnModelCreating(modelBuilder);</w:t>
      </w:r>
    </w:p>
    <w:p w14:paraId="18A525C1" w14:textId="77777777" w:rsidR="00CE4EC3" w:rsidRDefault="00CE4EC3" w:rsidP="00CE4EC3">
      <w:pPr>
        <w:pStyle w:val="af7"/>
      </w:pPr>
      <w:r>
        <w:t xml:space="preserve">        modelBuilder.Entity&lt;User&gt;(u =&gt; u.ToTable("users"));</w:t>
      </w:r>
    </w:p>
    <w:p w14:paraId="12A61730" w14:textId="77777777" w:rsidR="00CE4EC3" w:rsidRDefault="00CE4EC3" w:rsidP="00CE4EC3">
      <w:pPr>
        <w:pStyle w:val="af7"/>
      </w:pPr>
      <w:r>
        <w:t xml:space="preserve">        modelBuilder.Entity&lt;IdentityRole&gt;(r =&gt; r.ToTable("user_roles"));</w:t>
      </w:r>
    </w:p>
    <w:p w14:paraId="08D43726" w14:textId="77777777" w:rsidR="00CE4EC3" w:rsidRDefault="00CE4EC3" w:rsidP="00CE4EC3">
      <w:pPr>
        <w:pStyle w:val="af7"/>
      </w:pPr>
      <w:r>
        <w:t xml:space="preserve">        modelBuilder.Entity&lt;IdentityUserLogin&lt;Guid&gt;&gt;(r =&gt; r.ToTable("user_logins"));</w:t>
      </w:r>
    </w:p>
    <w:p w14:paraId="505474CF" w14:textId="77777777" w:rsidR="00CE4EC3" w:rsidRDefault="00CE4EC3" w:rsidP="00CE4EC3">
      <w:pPr>
        <w:pStyle w:val="af7"/>
      </w:pPr>
      <w:r>
        <w:t xml:space="preserve">        modelBuilder.Entity&lt;IdentityUserClaim&lt;Guid&gt;&gt;(r =&gt; r.ToTable("user_claims"));</w:t>
      </w:r>
    </w:p>
    <w:p w14:paraId="53121864" w14:textId="77777777" w:rsidR="00CE4EC3" w:rsidRDefault="00CE4EC3" w:rsidP="00CE4EC3">
      <w:pPr>
        <w:pStyle w:val="af7"/>
      </w:pPr>
      <w:r>
        <w:t xml:space="preserve">        modelBuilder.Entity&lt;IdentityUserToken&lt;Guid&gt;&gt;(r =&gt; r.ToTable("user_tokens"));</w:t>
      </w:r>
    </w:p>
    <w:p w14:paraId="783EA372" w14:textId="77777777" w:rsidR="00CE4EC3" w:rsidRDefault="00CE4EC3" w:rsidP="00CE4EC3">
      <w:pPr>
        <w:pStyle w:val="af7"/>
      </w:pPr>
      <w:r>
        <w:t xml:space="preserve">        modelBuilder.Entity&lt;BookUserStats&gt;()</w:t>
      </w:r>
    </w:p>
    <w:p w14:paraId="16113491" w14:textId="77777777" w:rsidR="00CE4EC3" w:rsidRDefault="00CE4EC3" w:rsidP="00CE4EC3">
      <w:pPr>
        <w:pStyle w:val="af7"/>
      </w:pPr>
      <w:r>
        <w:t xml:space="preserve">            .HasKey(s =&gt; new { s.BookId, s.UserId });</w:t>
      </w:r>
    </w:p>
    <w:p w14:paraId="2D1A64BC" w14:textId="77777777" w:rsidR="00CE4EC3" w:rsidRDefault="00CE4EC3" w:rsidP="00CE4EC3">
      <w:pPr>
        <w:pStyle w:val="af7"/>
      </w:pPr>
      <w:r>
        <w:t xml:space="preserve">        modelBuilder.Entity&lt;BookText&gt;()</w:t>
      </w:r>
    </w:p>
    <w:p w14:paraId="689753C4" w14:textId="77777777" w:rsidR="00CE4EC3" w:rsidRDefault="00CE4EC3" w:rsidP="00CE4EC3">
      <w:pPr>
        <w:pStyle w:val="af7"/>
      </w:pPr>
      <w:r>
        <w:t xml:space="preserve">            .HasIndex(bdt =&gt; bdt.Text)</w:t>
      </w:r>
    </w:p>
    <w:p w14:paraId="10756D62" w14:textId="77777777" w:rsidR="00CE4EC3" w:rsidRDefault="00CE4EC3" w:rsidP="00CE4EC3">
      <w:pPr>
        <w:pStyle w:val="af7"/>
      </w:pPr>
      <w:r>
        <w:t xml:space="preserve">            .HasMethod("GIN")</w:t>
      </w:r>
    </w:p>
    <w:p w14:paraId="03F200A7" w14:textId="77777777" w:rsidR="00CE4EC3" w:rsidRDefault="00CE4EC3" w:rsidP="00CE4EC3">
      <w:pPr>
        <w:pStyle w:val="af7"/>
      </w:pPr>
      <w:r>
        <w:t xml:space="preserve">            .IsTsVectorExpressionIndex("english");</w:t>
      </w:r>
    </w:p>
    <w:p w14:paraId="760FB50C" w14:textId="77777777" w:rsidR="00CE4EC3" w:rsidRDefault="00CE4EC3" w:rsidP="00CE4EC3">
      <w:pPr>
        <w:pStyle w:val="af7"/>
      </w:pPr>
      <w:r>
        <w:t xml:space="preserve">        modelBuilder.Entity&lt;Book&gt;()</w:t>
      </w:r>
    </w:p>
    <w:p w14:paraId="53A177E8" w14:textId="77777777" w:rsidR="00CE4EC3" w:rsidRDefault="00CE4EC3" w:rsidP="00CE4EC3">
      <w:pPr>
        <w:pStyle w:val="af7"/>
      </w:pPr>
      <w:r>
        <w:t xml:space="preserve">            .HasMany(b =&gt; b.Collections)</w:t>
      </w:r>
    </w:p>
    <w:p w14:paraId="7481E482" w14:textId="77777777" w:rsidR="00CE4EC3" w:rsidRDefault="00CE4EC3" w:rsidP="00CE4EC3">
      <w:pPr>
        <w:pStyle w:val="af7"/>
      </w:pPr>
      <w:r>
        <w:t xml:space="preserve">            .WithMany(bc =&gt; bc.Books);</w:t>
      </w:r>
    </w:p>
    <w:p w14:paraId="36283847" w14:textId="77777777" w:rsidR="00CE4EC3" w:rsidRDefault="00CE4EC3" w:rsidP="00CE4EC3">
      <w:pPr>
        <w:pStyle w:val="af7"/>
      </w:pPr>
      <w:r>
        <w:t xml:space="preserve">        modelBuilder.Entity&lt;DictionaryWord&gt;()</w:t>
      </w:r>
    </w:p>
    <w:p w14:paraId="4003C8BF" w14:textId="77777777" w:rsidR="00CE4EC3" w:rsidRDefault="00CE4EC3" w:rsidP="00CE4EC3">
      <w:pPr>
        <w:pStyle w:val="af7"/>
      </w:pPr>
      <w:r>
        <w:t xml:space="preserve">            .Navigation(w =&gt; w.Definitions)</w:t>
      </w:r>
    </w:p>
    <w:p w14:paraId="6C390FC4" w14:textId="77777777" w:rsidR="00CE4EC3" w:rsidRDefault="00CE4EC3" w:rsidP="00CE4EC3">
      <w:pPr>
        <w:pStyle w:val="af7"/>
      </w:pPr>
      <w:r>
        <w:t xml:space="preserve">            .AutoInclude();</w:t>
      </w:r>
    </w:p>
    <w:p w14:paraId="641EBDE0" w14:textId="77777777" w:rsidR="00CE4EC3" w:rsidRDefault="00CE4EC3" w:rsidP="00CE4EC3">
      <w:pPr>
        <w:pStyle w:val="af7"/>
      </w:pPr>
      <w:r>
        <w:t xml:space="preserve">    }</w:t>
      </w:r>
    </w:p>
    <w:p w14:paraId="0A6714F8" w14:textId="77777777" w:rsidR="00CE4EC3" w:rsidRDefault="00CE4EC3" w:rsidP="00CE4EC3">
      <w:pPr>
        <w:pStyle w:val="af7"/>
      </w:pPr>
      <w:r>
        <w:t>}</w:t>
      </w:r>
    </w:p>
    <w:p w14:paraId="2F9C125C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FileStorage.cs:</w:t>
      </w:r>
    </w:p>
    <w:p w14:paraId="117929F8" w14:textId="77777777" w:rsidR="00CE4EC3" w:rsidRDefault="00CE4EC3" w:rsidP="00CE4EC3">
      <w:pPr>
        <w:pStyle w:val="af7"/>
      </w:pPr>
      <w:r>
        <w:t>using System.Buffers;</w:t>
      </w:r>
    </w:p>
    <w:p w14:paraId="704BBAB3" w14:textId="77777777" w:rsidR="00CE4EC3" w:rsidRDefault="00CE4EC3" w:rsidP="00CE4EC3">
      <w:pPr>
        <w:pStyle w:val="af7"/>
      </w:pPr>
      <w:r>
        <w:t>using Blake3;</w:t>
      </w:r>
    </w:p>
    <w:p w14:paraId="24465A4B" w14:textId="77777777" w:rsidR="00CE4EC3" w:rsidRDefault="00CE4EC3" w:rsidP="00CE4EC3">
      <w:pPr>
        <w:pStyle w:val="af7"/>
      </w:pPr>
      <w:r>
        <w:t>using BookManager.Application.Common.Config;</w:t>
      </w:r>
    </w:p>
    <w:p w14:paraId="3A02AD10" w14:textId="77777777" w:rsidR="00CE4EC3" w:rsidRDefault="00CE4EC3" w:rsidP="00CE4EC3">
      <w:pPr>
        <w:pStyle w:val="af7"/>
      </w:pPr>
      <w:r>
        <w:t>using BookManager.Application.Common.Interfaces;</w:t>
      </w:r>
    </w:p>
    <w:p w14:paraId="13B61309" w14:textId="77777777" w:rsidR="00CE4EC3" w:rsidRDefault="00CE4EC3" w:rsidP="00CE4EC3">
      <w:pPr>
        <w:pStyle w:val="af7"/>
      </w:pPr>
      <w:r>
        <w:t>using Microsoft.Extensions.Options;</w:t>
      </w:r>
    </w:p>
    <w:p w14:paraId="4B04FA0A" w14:textId="77777777" w:rsidR="00CE4EC3" w:rsidRDefault="00CE4EC3" w:rsidP="00CE4EC3">
      <w:pPr>
        <w:pStyle w:val="af7"/>
      </w:pPr>
    </w:p>
    <w:p w14:paraId="18F92D33" w14:textId="77777777" w:rsidR="00CE4EC3" w:rsidRDefault="00CE4EC3" w:rsidP="00CE4EC3">
      <w:pPr>
        <w:pStyle w:val="af7"/>
      </w:pPr>
      <w:r>
        <w:t>namespace BookManager.Application.Persistence.FileSystem;</w:t>
      </w:r>
    </w:p>
    <w:p w14:paraId="2A47AFA8" w14:textId="77777777" w:rsidR="00CE4EC3" w:rsidRDefault="00CE4EC3" w:rsidP="00CE4EC3">
      <w:pPr>
        <w:pStyle w:val="af7"/>
      </w:pPr>
    </w:p>
    <w:p w14:paraId="1B2A875E" w14:textId="77777777" w:rsidR="00CE4EC3" w:rsidRDefault="00CE4EC3" w:rsidP="00CE4EC3">
      <w:pPr>
        <w:pStyle w:val="af7"/>
      </w:pPr>
      <w:r>
        <w:t>public sealed class FileStorage : IFileStorage, IDisposable</w:t>
      </w:r>
    </w:p>
    <w:p w14:paraId="4997D1A0" w14:textId="77777777" w:rsidR="00CE4EC3" w:rsidRDefault="00CE4EC3" w:rsidP="00CE4EC3">
      <w:pPr>
        <w:pStyle w:val="af7"/>
      </w:pPr>
      <w:r>
        <w:t>{</w:t>
      </w:r>
    </w:p>
    <w:p w14:paraId="6051D4F8" w14:textId="77777777" w:rsidR="00CE4EC3" w:rsidRDefault="00CE4EC3" w:rsidP="00CE4EC3">
      <w:pPr>
        <w:pStyle w:val="af7"/>
      </w:pPr>
      <w:r>
        <w:t xml:space="preserve">    private const int FileChunkBufferSize = 8192;</w:t>
      </w:r>
    </w:p>
    <w:p w14:paraId="3E6412DF" w14:textId="77777777" w:rsidR="00CE4EC3" w:rsidRDefault="00CE4EC3" w:rsidP="00CE4EC3">
      <w:pPr>
        <w:pStyle w:val="af7"/>
      </w:pPr>
      <w:r>
        <w:t xml:space="preserve">    private readonly FileStorageOptions _options;</w:t>
      </w:r>
    </w:p>
    <w:p w14:paraId="2034DA9E" w14:textId="77777777" w:rsidR="00CE4EC3" w:rsidRDefault="00CE4EC3" w:rsidP="00CE4EC3">
      <w:pPr>
        <w:pStyle w:val="af7"/>
      </w:pPr>
      <w:r>
        <w:t xml:space="preserve">    private Hasher _hasher;</w:t>
      </w:r>
    </w:p>
    <w:p w14:paraId="26B39E91" w14:textId="77777777" w:rsidR="00CE4EC3" w:rsidRDefault="00CE4EC3" w:rsidP="00CE4EC3">
      <w:pPr>
        <w:pStyle w:val="af7"/>
      </w:pPr>
    </w:p>
    <w:p w14:paraId="53D6D8DF" w14:textId="77777777" w:rsidR="00CE4EC3" w:rsidRDefault="00CE4EC3" w:rsidP="00CE4EC3">
      <w:pPr>
        <w:pStyle w:val="af7"/>
      </w:pPr>
      <w:r>
        <w:t xml:space="preserve">    public FileStorage(IOptions&lt;FileStorageOptions&gt; options)</w:t>
      </w:r>
    </w:p>
    <w:p w14:paraId="744AC5B0" w14:textId="77777777" w:rsidR="00CE4EC3" w:rsidRDefault="00CE4EC3" w:rsidP="00CE4EC3">
      <w:pPr>
        <w:pStyle w:val="af7"/>
      </w:pPr>
      <w:r>
        <w:t xml:space="preserve">    {</w:t>
      </w:r>
    </w:p>
    <w:p w14:paraId="738EF99B" w14:textId="77777777" w:rsidR="00CE4EC3" w:rsidRDefault="00CE4EC3" w:rsidP="00CE4EC3">
      <w:pPr>
        <w:pStyle w:val="af7"/>
      </w:pPr>
      <w:r>
        <w:t xml:space="preserve">        _options = options.Value;</w:t>
      </w:r>
    </w:p>
    <w:p w14:paraId="4F0A9523" w14:textId="77777777" w:rsidR="00CE4EC3" w:rsidRDefault="00CE4EC3" w:rsidP="00CE4EC3">
      <w:pPr>
        <w:pStyle w:val="af7"/>
      </w:pPr>
      <w:r>
        <w:t xml:space="preserve">        _hasher = Hasher.New();</w:t>
      </w:r>
    </w:p>
    <w:p w14:paraId="640833DC" w14:textId="77777777" w:rsidR="00CE4EC3" w:rsidRDefault="00CE4EC3" w:rsidP="00CE4EC3">
      <w:pPr>
        <w:pStyle w:val="af7"/>
      </w:pPr>
      <w:r>
        <w:t xml:space="preserve">        InitDirectory();</w:t>
      </w:r>
    </w:p>
    <w:p w14:paraId="29BA5817" w14:textId="77777777" w:rsidR="00CE4EC3" w:rsidRDefault="00CE4EC3" w:rsidP="00CE4EC3">
      <w:pPr>
        <w:pStyle w:val="af7"/>
      </w:pPr>
      <w:r>
        <w:t xml:space="preserve">    }</w:t>
      </w:r>
    </w:p>
    <w:p w14:paraId="6CD223AC" w14:textId="77777777" w:rsidR="00CE4EC3" w:rsidRDefault="00CE4EC3" w:rsidP="00CE4EC3">
      <w:pPr>
        <w:pStyle w:val="af7"/>
      </w:pPr>
    </w:p>
    <w:p w14:paraId="54AF7BF6" w14:textId="77777777" w:rsidR="00CE4EC3" w:rsidRDefault="00CE4EC3" w:rsidP="00CE4EC3">
      <w:pPr>
        <w:pStyle w:val="af7"/>
      </w:pPr>
      <w:r>
        <w:t xml:space="preserve">    public FileStream GetFileStream(string filename)</w:t>
      </w:r>
    </w:p>
    <w:p w14:paraId="6B337D95" w14:textId="77777777" w:rsidR="00CE4EC3" w:rsidRDefault="00CE4EC3" w:rsidP="00CE4EC3">
      <w:pPr>
        <w:pStyle w:val="af7"/>
      </w:pPr>
      <w:r>
        <w:t xml:space="preserve">    {</w:t>
      </w:r>
    </w:p>
    <w:p w14:paraId="3165A894" w14:textId="77777777" w:rsidR="00CE4EC3" w:rsidRDefault="00CE4EC3" w:rsidP="00CE4EC3">
      <w:pPr>
        <w:pStyle w:val="af7"/>
      </w:pPr>
      <w:r>
        <w:t xml:space="preserve">        var filepath = Path.Combine(_options.DirectoryPath, filename);</w:t>
      </w:r>
    </w:p>
    <w:p w14:paraId="2400FB87" w14:textId="77777777" w:rsidR="00CE4EC3" w:rsidRDefault="00CE4EC3" w:rsidP="00CE4EC3">
      <w:pPr>
        <w:pStyle w:val="af7"/>
      </w:pPr>
      <w:r>
        <w:t xml:space="preserve">        return File.OpenRead(filepath);</w:t>
      </w:r>
    </w:p>
    <w:p w14:paraId="54BE21A4" w14:textId="77777777" w:rsidR="00CE4EC3" w:rsidRDefault="00CE4EC3" w:rsidP="00CE4EC3">
      <w:pPr>
        <w:pStyle w:val="af7"/>
      </w:pPr>
      <w:r>
        <w:t xml:space="preserve">    }</w:t>
      </w:r>
    </w:p>
    <w:p w14:paraId="1D1D61E1" w14:textId="77777777" w:rsidR="00CE4EC3" w:rsidRDefault="00CE4EC3" w:rsidP="00CE4EC3">
      <w:pPr>
        <w:pStyle w:val="af7"/>
      </w:pPr>
    </w:p>
    <w:p w14:paraId="0B40AB4A" w14:textId="77777777" w:rsidR="00CE4EC3" w:rsidRDefault="00CE4EC3" w:rsidP="00CE4EC3">
      <w:pPr>
        <w:pStyle w:val="af7"/>
      </w:pPr>
      <w:r>
        <w:t xml:space="preserve">    public async IAsyncEnumerable&lt;byte[]&gt; ReadFileAsync(string filename)</w:t>
      </w:r>
    </w:p>
    <w:p w14:paraId="4AF7F259" w14:textId="77777777" w:rsidR="00CE4EC3" w:rsidRDefault="00CE4EC3" w:rsidP="00CE4EC3">
      <w:pPr>
        <w:pStyle w:val="af7"/>
      </w:pPr>
      <w:r>
        <w:t xml:space="preserve">    {</w:t>
      </w:r>
    </w:p>
    <w:p w14:paraId="25193094" w14:textId="77777777" w:rsidR="00CE4EC3" w:rsidRDefault="00CE4EC3" w:rsidP="00CE4EC3">
      <w:pPr>
        <w:pStyle w:val="af7"/>
      </w:pPr>
      <w:r>
        <w:t xml:space="preserve">        await using var stream = File.OpenRead(filename);</w:t>
      </w:r>
    </w:p>
    <w:p w14:paraId="526954FD" w14:textId="77777777" w:rsidR="00CE4EC3" w:rsidRDefault="00CE4EC3" w:rsidP="00CE4EC3">
      <w:pPr>
        <w:pStyle w:val="af7"/>
      </w:pPr>
      <w:r>
        <w:t xml:space="preserve">        var pool = MemoryPool&lt;byte&gt;.Shared.Rent(FileChunkBufferSize);</w:t>
      </w:r>
    </w:p>
    <w:p w14:paraId="2DEE42BB" w14:textId="77777777" w:rsidR="00CE4EC3" w:rsidRDefault="00CE4EC3" w:rsidP="00CE4EC3">
      <w:pPr>
        <w:pStyle w:val="af7"/>
      </w:pPr>
      <w:r>
        <w:t xml:space="preserve">        while (await stream.ReadAsync(pool.Memory) &gt; 0)</w:t>
      </w:r>
    </w:p>
    <w:p w14:paraId="2882CB17" w14:textId="77777777" w:rsidR="00CE4EC3" w:rsidRDefault="00CE4EC3" w:rsidP="00CE4EC3">
      <w:pPr>
        <w:pStyle w:val="af7"/>
      </w:pPr>
      <w:r>
        <w:t xml:space="preserve">        {</w:t>
      </w:r>
    </w:p>
    <w:p w14:paraId="3CB5EBF3" w14:textId="77777777" w:rsidR="00CE4EC3" w:rsidRDefault="00CE4EC3" w:rsidP="00CE4EC3">
      <w:pPr>
        <w:pStyle w:val="af7"/>
      </w:pPr>
      <w:r>
        <w:t xml:space="preserve">            yield return pool.Memory.ToArray();</w:t>
      </w:r>
    </w:p>
    <w:p w14:paraId="2A29A4C4" w14:textId="77777777" w:rsidR="00CE4EC3" w:rsidRDefault="00CE4EC3" w:rsidP="00CE4EC3">
      <w:pPr>
        <w:pStyle w:val="af7"/>
      </w:pPr>
      <w:r>
        <w:t xml:space="preserve">        }</w:t>
      </w:r>
    </w:p>
    <w:p w14:paraId="1AA2C4BA" w14:textId="77777777" w:rsidR="00CE4EC3" w:rsidRDefault="00CE4EC3" w:rsidP="00CE4EC3">
      <w:pPr>
        <w:pStyle w:val="af7"/>
      </w:pPr>
      <w:r>
        <w:t xml:space="preserve">    }</w:t>
      </w:r>
    </w:p>
    <w:p w14:paraId="7161DF05" w14:textId="77777777" w:rsidR="00CE4EC3" w:rsidRDefault="00CE4EC3" w:rsidP="00CE4EC3">
      <w:pPr>
        <w:pStyle w:val="af7"/>
      </w:pPr>
    </w:p>
    <w:p w14:paraId="52B5BFA5" w14:textId="77777777" w:rsidR="00CE4EC3" w:rsidRDefault="00CE4EC3" w:rsidP="00CE4EC3">
      <w:pPr>
        <w:pStyle w:val="af7"/>
      </w:pPr>
      <w:r>
        <w:t xml:space="preserve">    public string GetFileHash(string filename)</w:t>
      </w:r>
    </w:p>
    <w:p w14:paraId="21860E76" w14:textId="77777777" w:rsidR="00CE4EC3" w:rsidRDefault="00CE4EC3" w:rsidP="00CE4EC3">
      <w:pPr>
        <w:pStyle w:val="af7"/>
      </w:pPr>
      <w:r>
        <w:t xml:space="preserve">    {</w:t>
      </w:r>
    </w:p>
    <w:p w14:paraId="2EE57F76" w14:textId="77777777" w:rsidR="00CE4EC3" w:rsidRDefault="00CE4EC3" w:rsidP="00CE4EC3">
      <w:pPr>
        <w:pStyle w:val="af7"/>
      </w:pPr>
      <w:r>
        <w:t xml:space="preserve">        var filepath = Path.Combine(_options.DirectoryPath, filename);</w:t>
      </w:r>
    </w:p>
    <w:p w14:paraId="3557AD5B" w14:textId="77777777" w:rsidR="00CE4EC3" w:rsidRDefault="00CE4EC3" w:rsidP="00CE4EC3">
      <w:pPr>
        <w:pStyle w:val="af7"/>
      </w:pPr>
      <w:r>
        <w:t xml:space="preserve">        _hasher.Reset();</w:t>
      </w:r>
    </w:p>
    <w:p w14:paraId="7FA24D94" w14:textId="77777777" w:rsidR="00CE4EC3" w:rsidRDefault="00CE4EC3" w:rsidP="00CE4EC3">
      <w:pPr>
        <w:pStyle w:val="af7"/>
      </w:pPr>
      <w:r>
        <w:t xml:space="preserve">        _hasher.Update(File.ReadAllBytes(filepath));</w:t>
      </w:r>
    </w:p>
    <w:p w14:paraId="10871896" w14:textId="77777777" w:rsidR="00CE4EC3" w:rsidRDefault="00CE4EC3" w:rsidP="00CE4EC3">
      <w:pPr>
        <w:pStyle w:val="af7"/>
      </w:pPr>
      <w:r>
        <w:t xml:space="preserve">        return _hasher.Finalize().ToString();</w:t>
      </w:r>
    </w:p>
    <w:p w14:paraId="29C6E2AC" w14:textId="77777777" w:rsidR="00CE4EC3" w:rsidRDefault="00CE4EC3" w:rsidP="00CE4EC3">
      <w:pPr>
        <w:pStyle w:val="af7"/>
      </w:pPr>
      <w:r>
        <w:t xml:space="preserve">    }</w:t>
      </w:r>
    </w:p>
    <w:p w14:paraId="4DF2B275" w14:textId="77777777" w:rsidR="00CE4EC3" w:rsidRDefault="00CE4EC3" w:rsidP="00CE4EC3">
      <w:pPr>
        <w:pStyle w:val="af7"/>
      </w:pPr>
    </w:p>
    <w:p w14:paraId="72B50167" w14:textId="77777777" w:rsidR="00CE4EC3" w:rsidRDefault="00CE4EC3" w:rsidP="00CE4EC3">
      <w:pPr>
        <w:pStyle w:val="af7"/>
      </w:pPr>
      <w:r>
        <w:t xml:space="preserve">    public async Task&lt;FileInfo&gt; SaveFileAsync(string filename, Stream stream)</w:t>
      </w:r>
    </w:p>
    <w:p w14:paraId="2503B086" w14:textId="77777777" w:rsidR="00CE4EC3" w:rsidRDefault="00CE4EC3" w:rsidP="00CE4EC3">
      <w:pPr>
        <w:pStyle w:val="af7"/>
      </w:pPr>
      <w:r>
        <w:t xml:space="preserve">    {</w:t>
      </w:r>
    </w:p>
    <w:p w14:paraId="1997D1EF" w14:textId="77777777" w:rsidR="00CE4EC3" w:rsidRDefault="00CE4EC3" w:rsidP="00CE4EC3">
      <w:pPr>
        <w:pStyle w:val="af7"/>
      </w:pPr>
      <w:r>
        <w:t xml:space="preserve">        var filepath = Path.Combine(_options.DirectoryPath, filename);</w:t>
      </w:r>
    </w:p>
    <w:p w14:paraId="705D7BB6" w14:textId="77777777" w:rsidR="00CE4EC3" w:rsidRDefault="00CE4EC3" w:rsidP="00CE4EC3">
      <w:pPr>
        <w:pStyle w:val="af7"/>
      </w:pPr>
      <w:r>
        <w:t xml:space="preserve">        await using var fileStream = stream;</w:t>
      </w:r>
    </w:p>
    <w:p w14:paraId="4D5FF6AB" w14:textId="77777777" w:rsidR="00CE4EC3" w:rsidRDefault="00CE4EC3" w:rsidP="00CE4EC3">
      <w:pPr>
        <w:pStyle w:val="af7"/>
      </w:pPr>
      <w:r>
        <w:t xml:space="preserve">        await using (var file = File.Create(filepath))</w:t>
      </w:r>
    </w:p>
    <w:p w14:paraId="7586DA34" w14:textId="77777777" w:rsidR="00CE4EC3" w:rsidRDefault="00CE4EC3" w:rsidP="00CE4EC3">
      <w:pPr>
        <w:pStyle w:val="af7"/>
      </w:pPr>
      <w:r>
        <w:t xml:space="preserve">        {</w:t>
      </w:r>
    </w:p>
    <w:p w14:paraId="516E0629" w14:textId="77777777" w:rsidR="00CE4EC3" w:rsidRDefault="00CE4EC3" w:rsidP="00CE4EC3">
      <w:pPr>
        <w:pStyle w:val="af7"/>
      </w:pPr>
      <w:r>
        <w:t xml:space="preserve">            fileStream.Seek(0, SeekOrigin.Begin);</w:t>
      </w:r>
    </w:p>
    <w:p w14:paraId="04EF23BF" w14:textId="77777777" w:rsidR="00CE4EC3" w:rsidRDefault="00CE4EC3" w:rsidP="00CE4EC3">
      <w:pPr>
        <w:pStyle w:val="af7"/>
      </w:pPr>
      <w:r>
        <w:t xml:space="preserve">            await fileStream.CopyToAsync(file);</w:t>
      </w:r>
    </w:p>
    <w:p w14:paraId="653B097C" w14:textId="77777777" w:rsidR="00CE4EC3" w:rsidRDefault="00CE4EC3" w:rsidP="00CE4EC3">
      <w:pPr>
        <w:pStyle w:val="af7"/>
      </w:pPr>
      <w:r>
        <w:t xml:space="preserve">        }</w:t>
      </w:r>
    </w:p>
    <w:p w14:paraId="24E7D59B" w14:textId="77777777" w:rsidR="00CE4EC3" w:rsidRDefault="00CE4EC3" w:rsidP="00CE4EC3">
      <w:pPr>
        <w:pStyle w:val="af7"/>
      </w:pPr>
    </w:p>
    <w:p w14:paraId="6CFA62F0" w14:textId="77777777" w:rsidR="00CE4EC3" w:rsidRDefault="00CE4EC3" w:rsidP="00CE4EC3">
      <w:pPr>
        <w:pStyle w:val="af7"/>
      </w:pPr>
      <w:r>
        <w:t xml:space="preserve">        return new FileInfo(filepath);</w:t>
      </w:r>
    </w:p>
    <w:p w14:paraId="5CB283E7" w14:textId="77777777" w:rsidR="00CE4EC3" w:rsidRDefault="00CE4EC3" w:rsidP="00CE4EC3">
      <w:pPr>
        <w:pStyle w:val="af7"/>
      </w:pPr>
      <w:r>
        <w:t xml:space="preserve">    }</w:t>
      </w:r>
    </w:p>
    <w:p w14:paraId="477B125A" w14:textId="77777777" w:rsidR="00CE4EC3" w:rsidRDefault="00CE4EC3" w:rsidP="00CE4EC3">
      <w:pPr>
        <w:pStyle w:val="af7"/>
      </w:pPr>
    </w:p>
    <w:p w14:paraId="577BF3F1" w14:textId="77777777" w:rsidR="00CE4EC3" w:rsidRDefault="00CE4EC3" w:rsidP="00CE4EC3">
      <w:pPr>
        <w:pStyle w:val="af7"/>
      </w:pPr>
      <w:r>
        <w:t xml:space="preserve">    public void DeleteFile(string filename)</w:t>
      </w:r>
    </w:p>
    <w:p w14:paraId="494A37F2" w14:textId="77777777" w:rsidR="00CE4EC3" w:rsidRDefault="00CE4EC3" w:rsidP="00CE4EC3">
      <w:pPr>
        <w:pStyle w:val="af7"/>
      </w:pPr>
      <w:r>
        <w:t xml:space="preserve">    {</w:t>
      </w:r>
    </w:p>
    <w:p w14:paraId="3F511F1F" w14:textId="77777777" w:rsidR="00CE4EC3" w:rsidRDefault="00CE4EC3" w:rsidP="00CE4EC3">
      <w:pPr>
        <w:pStyle w:val="af7"/>
      </w:pPr>
      <w:r>
        <w:t xml:space="preserve">        File.Delete(filename);</w:t>
      </w:r>
    </w:p>
    <w:p w14:paraId="2623CACB" w14:textId="77777777" w:rsidR="00CE4EC3" w:rsidRDefault="00CE4EC3" w:rsidP="00CE4EC3">
      <w:pPr>
        <w:pStyle w:val="af7"/>
      </w:pPr>
      <w:r>
        <w:t xml:space="preserve">    }</w:t>
      </w:r>
    </w:p>
    <w:p w14:paraId="4627A21E" w14:textId="77777777" w:rsidR="00CE4EC3" w:rsidRDefault="00CE4EC3" w:rsidP="00CE4EC3">
      <w:pPr>
        <w:pStyle w:val="af7"/>
      </w:pPr>
    </w:p>
    <w:p w14:paraId="7983209A" w14:textId="77777777" w:rsidR="00CE4EC3" w:rsidRDefault="00CE4EC3" w:rsidP="00CE4EC3">
      <w:pPr>
        <w:pStyle w:val="af7"/>
      </w:pPr>
      <w:r>
        <w:t xml:space="preserve">    private void InitDirectory()</w:t>
      </w:r>
    </w:p>
    <w:p w14:paraId="3686ADA1" w14:textId="77777777" w:rsidR="00CE4EC3" w:rsidRDefault="00CE4EC3" w:rsidP="00CE4EC3">
      <w:pPr>
        <w:pStyle w:val="af7"/>
      </w:pPr>
      <w:r>
        <w:t xml:space="preserve">    {</w:t>
      </w:r>
    </w:p>
    <w:p w14:paraId="67BFD2BA" w14:textId="77777777" w:rsidR="00CE4EC3" w:rsidRDefault="00CE4EC3" w:rsidP="00CE4EC3">
      <w:pPr>
        <w:pStyle w:val="af7"/>
      </w:pPr>
      <w:r>
        <w:t xml:space="preserve">        Directory.CreateDirectory(_options.DirectoryPath);</w:t>
      </w:r>
    </w:p>
    <w:p w14:paraId="45041039" w14:textId="77777777" w:rsidR="00CE4EC3" w:rsidRDefault="00CE4EC3" w:rsidP="00CE4EC3">
      <w:pPr>
        <w:pStyle w:val="af7"/>
      </w:pPr>
      <w:r>
        <w:t xml:space="preserve">    }</w:t>
      </w:r>
    </w:p>
    <w:p w14:paraId="47EF2EB4" w14:textId="77777777" w:rsidR="00CE4EC3" w:rsidRDefault="00CE4EC3" w:rsidP="00CE4EC3">
      <w:pPr>
        <w:pStyle w:val="af7"/>
      </w:pPr>
    </w:p>
    <w:p w14:paraId="3DDF7A9E" w14:textId="77777777" w:rsidR="00CE4EC3" w:rsidRDefault="00CE4EC3" w:rsidP="00CE4EC3">
      <w:pPr>
        <w:pStyle w:val="af7"/>
      </w:pPr>
      <w:r>
        <w:t xml:space="preserve">    public void Dispose()</w:t>
      </w:r>
    </w:p>
    <w:p w14:paraId="416FE753" w14:textId="77777777" w:rsidR="00CE4EC3" w:rsidRDefault="00CE4EC3" w:rsidP="00CE4EC3">
      <w:pPr>
        <w:pStyle w:val="af7"/>
      </w:pPr>
      <w:r>
        <w:t xml:space="preserve">    {</w:t>
      </w:r>
    </w:p>
    <w:p w14:paraId="7D0A3284" w14:textId="77777777" w:rsidR="00CE4EC3" w:rsidRDefault="00CE4EC3" w:rsidP="00CE4EC3">
      <w:pPr>
        <w:pStyle w:val="af7"/>
      </w:pPr>
      <w:r>
        <w:t xml:space="preserve">        _hasher.Dispose();</w:t>
      </w:r>
    </w:p>
    <w:p w14:paraId="0B40EA37" w14:textId="77777777" w:rsidR="00CE4EC3" w:rsidRDefault="00CE4EC3" w:rsidP="00CE4EC3">
      <w:pPr>
        <w:pStyle w:val="af7"/>
      </w:pPr>
      <w:r>
        <w:t xml:space="preserve">    }</w:t>
      </w:r>
    </w:p>
    <w:p w14:paraId="546607FC" w14:textId="77777777" w:rsidR="00CE4EC3" w:rsidRDefault="00CE4EC3" w:rsidP="00CE4EC3">
      <w:pPr>
        <w:pStyle w:val="af7"/>
      </w:pPr>
      <w:r>
        <w:t>}</w:t>
      </w:r>
    </w:p>
    <w:p w14:paraId="694D3DBD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AuthenticationService.cs:</w:t>
      </w:r>
    </w:p>
    <w:p w14:paraId="53466AC7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BookManager.Application.Common.Config;</w:t>
      </w:r>
    </w:p>
    <w:p w14:paraId="4F7B3C71" w14:textId="77777777" w:rsidR="00CE4EC3" w:rsidRDefault="00CE4EC3" w:rsidP="00CE4EC3">
      <w:pPr>
        <w:pStyle w:val="af7"/>
      </w:pPr>
      <w:r>
        <w:t>using BookManager.Application.Common.DTOs;</w:t>
      </w:r>
    </w:p>
    <w:p w14:paraId="45CAA752" w14:textId="77777777" w:rsidR="00CE4EC3" w:rsidRDefault="00CE4EC3" w:rsidP="00CE4EC3">
      <w:pPr>
        <w:pStyle w:val="af7"/>
      </w:pPr>
      <w:r>
        <w:t>using BookManager.Application.Common.Interfaces;</w:t>
      </w:r>
    </w:p>
    <w:p w14:paraId="0A81E0B0" w14:textId="77777777" w:rsidR="00CE4EC3" w:rsidRDefault="00CE4EC3" w:rsidP="00CE4EC3">
      <w:pPr>
        <w:pStyle w:val="af7"/>
      </w:pPr>
      <w:r>
        <w:t>using Microsoft.AspNetCore.Identity;</w:t>
      </w:r>
    </w:p>
    <w:p w14:paraId="339588FE" w14:textId="77777777" w:rsidR="00CE4EC3" w:rsidRDefault="00CE4EC3" w:rsidP="00CE4EC3">
      <w:pPr>
        <w:pStyle w:val="af7"/>
      </w:pPr>
      <w:r>
        <w:t>using Microsoft.Extensions.Options;</w:t>
      </w:r>
    </w:p>
    <w:p w14:paraId="0AB555F0" w14:textId="77777777" w:rsidR="00CE4EC3" w:rsidRDefault="00CE4EC3" w:rsidP="00CE4EC3">
      <w:pPr>
        <w:pStyle w:val="af7"/>
      </w:pPr>
      <w:r>
        <w:t>using Microsoft.IdentityModel.JsonWebTokens;</w:t>
      </w:r>
    </w:p>
    <w:p w14:paraId="69AE8D9C" w14:textId="77777777" w:rsidR="00CE4EC3" w:rsidRDefault="00CE4EC3" w:rsidP="00CE4EC3">
      <w:pPr>
        <w:pStyle w:val="af7"/>
      </w:pPr>
      <w:r>
        <w:lastRenderedPageBreak/>
        <w:t>using Microsoft.IdentityModel.Tokens;</w:t>
      </w:r>
    </w:p>
    <w:p w14:paraId="687B8711" w14:textId="77777777" w:rsidR="00CE4EC3" w:rsidRDefault="00CE4EC3" w:rsidP="00CE4EC3">
      <w:pPr>
        <w:pStyle w:val="af7"/>
      </w:pPr>
      <w:r>
        <w:t>using JwtRegisteredClaimNames = System.IdentityModel.Tokens.Jwt.JwtRegisteredClaimNames;</w:t>
      </w:r>
    </w:p>
    <w:p w14:paraId="65F97881" w14:textId="77777777" w:rsidR="00CE4EC3" w:rsidRDefault="00CE4EC3" w:rsidP="00CE4EC3">
      <w:pPr>
        <w:pStyle w:val="af7"/>
      </w:pPr>
    </w:p>
    <w:p w14:paraId="2E90EB32" w14:textId="77777777" w:rsidR="00CE4EC3" w:rsidRDefault="00CE4EC3" w:rsidP="00CE4EC3">
      <w:pPr>
        <w:pStyle w:val="af7"/>
      </w:pPr>
      <w:r>
        <w:t>namespace BookManager.Application.Services;</w:t>
      </w:r>
    </w:p>
    <w:p w14:paraId="089B9A16" w14:textId="77777777" w:rsidR="00CE4EC3" w:rsidRDefault="00CE4EC3" w:rsidP="00CE4EC3">
      <w:pPr>
        <w:pStyle w:val="af7"/>
      </w:pPr>
    </w:p>
    <w:p w14:paraId="5472E4F4" w14:textId="77777777" w:rsidR="00CE4EC3" w:rsidRDefault="00CE4EC3" w:rsidP="00CE4EC3">
      <w:pPr>
        <w:pStyle w:val="af7"/>
      </w:pPr>
      <w:r>
        <w:t>public class AuthenticationService(</w:t>
      </w:r>
    </w:p>
    <w:p w14:paraId="56C64FDD" w14:textId="77777777" w:rsidR="00CE4EC3" w:rsidRDefault="00CE4EC3" w:rsidP="00CE4EC3">
      <w:pPr>
        <w:pStyle w:val="af7"/>
      </w:pPr>
      <w:r>
        <w:t xml:space="preserve">    UserManager&lt;User&gt; userManager,</w:t>
      </w:r>
    </w:p>
    <w:p w14:paraId="10F2A85B" w14:textId="77777777" w:rsidR="00CE4EC3" w:rsidRDefault="00CE4EC3" w:rsidP="00CE4EC3">
      <w:pPr>
        <w:pStyle w:val="af7"/>
      </w:pPr>
      <w:r>
        <w:t xml:space="preserve">    IOptions&lt;JwtTokenOptions&gt; options,</w:t>
      </w:r>
    </w:p>
    <w:p w14:paraId="48316115" w14:textId="77777777" w:rsidR="00CE4EC3" w:rsidRDefault="00CE4EC3" w:rsidP="00CE4EC3">
      <w:pPr>
        <w:pStyle w:val="af7"/>
      </w:pPr>
      <w:r>
        <w:t xml:space="preserve">    TokenValidationParameters tokenValidationParameters,</w:t>
      </w:r>
    </w:p>
    <w:p w14:paraId="29663B0C" w14:textId="77777777" w:rsidR="00CE4EC3" w:rsidRDefault="00CE4EC3" w:rsidP="00CE4EC3">
      <w:pPr>
        <w:pStyle w:val="af7"/>
      </w:pPr>
      <w:r>
        <w:t xml:space="preserve">    SecurityKey jsonWebKey)</w:t>
      </w:r>
    </w:p>
    <w:p w14:paraId="51F3FBB9" w14:textId="77777777" w:rsidR="00CE4EC3" w:rsidRDefault="00CE4EC3" w:rsidP="00CE4EC3">
      <w:pPr>
        <w:pStyle w:val="af7"/>
      </w:pPr>
      <w:r>
        <w:t xml:space="preserve">    : IAuthenticationService</w:t>
      </w:r>
    </w:p>
    <w:p w14:paraId="180CC32C" w14:textId="77777777" w:rsidR="00CE4EC3" w:rsidRDefault="00CE4EC3" w:rsidP="00CE4EC3">
      <w:pPr>
        <w:pStyle w:val="af7"/>
      </w:pPr>
      <w:r>
        <w:t>{</w:t>
      </w:r>
    </w:p>
    <w:p w14:paraId="3CA83618" w14:textId="77777777" w:rsidR="00CE4EC3" w:rsidRDefault="00CE4EC3" w:rsidP="00CE4EC3">
      <w:pPr>
        <w:pStyle w:val="af7"/>
      </w:pPr>
      <w:r>
        <w:t xml:space="preserve">    private readonly JwtTokenOptions _jwtOptions = options.Value;</w:t>
      </w:r>
    </w:p>
    <w:p w14:paraId="1C2FF8A8" w14:textId="77777777" w:rsidR="00CE4EC3" w:rsidRDefault="00CE4EC3" w:rsidP="00CE4EC3">
      <w:pPr>
        <w:pStyle w:val="af7"/>
      </w:pPr>
      <w:r>
        <w:t xml:space="preserve">    private readonly JsonWebTokenHandler _tokenHandler = new();</w:t>
      </w:r>
    </w:p>
    <w:p w14:paraId="776318DF" w14:textId="77777777" w:rsidR="00CE4EC3" w:rsidRDefault="00CE4EC3" w:rsidP="00CE4EC3">
      <w:pPr>
        <w:pStyle w:val="af7"/>
      </w:pPr>
    </w:p>
    <w:p w14:paraId="2FBE2D08" w14:textId="77777777" w:rsidR="00CE4EC3" w:rsidRDefault="00CE4EC3" w:rsidP="00CE4EC3">
      <w:pPr>
        <w:pStyle w:val="af7"/>
      </w:pPr>
      <w:r>
        <w:t xml:space="preserve">    public async Task&lt;AuthenticationResponseDto&gt; SignIn(AuthenticationRequestDto request)</w:t>
      </w:r>
    </w:p>
    <w:p w14:paraId="2DD255DD" w14:textId="77777777" w:rsidR="00CE4EC3" w:rsidRDefault="00CE4EC3" w:rsidP="00CE4EC3">
      <w:pPr>
        <w:pStyle w:val="af7"/>
      </w:pPr>
      <w:r>
        <w:t xml:space="preserve">    {</w:t>
      </w:r>
    </w:p>
    <w:p w14:paraId="7934BD79" w14:textId="77777777" w:rsidR="00CE4EC3" w:rsidRDefault="00CE4EC3" w:rsidP="00CE4EC3">
      <w:pPr>
        <w:pStyle w:val="af7"/>
      </w:pPr>
      <w:r>
        <w:t xml:space="preserve">        var user = await userManager.FindByNameAsync(request.Name);</w:t>
      </w:r>
    </w:p>
    <w:p w14:paraId="7755C204" w14:textId="77777777" w:rsidR="00CE4EC3" w:rsidRDefault="00CE4EC3" w:rsidP="00CE4EC3">
      <w:pPr>
        <w:pStyle w:val="af7"/>
      </w:pPr>
      <w:r>
        <w:t xml:space="preserve">        if (user == null)</w:t>
      </w:r>
    </w:p>
    <w:p w14:paraId="3001056C" w14:textId="77777777" w:rsidR="00CE4EC3" w:rsidRDefault="00CE4EC3" w:rsidP="00CE4EC3">
      <w:pPr>
        <w:pStyle w:val="af7"/>
      </w:pPr>
      <w:r>
        <w:t xml:space="preserve">            return new AuthenticationResponseDto { Status = AuthenticationStatus.Failed };</w:t>
      </w:r>
    </w:p>
    <w:p w14:paraId="3239BE5A" w14:textId="77777777" w:rsidR="00CE4EC3" w:rsidRDefault="00CE4EC3" w:rsidP="00CE4EC3">
      <w:pPr>
        <w:pStyle w:val="af7"/>
      </w:pPr>
      <w:r>
        <w:t xml:space="preserve">        var verificationResult = userManager.PasswordHasher</w:t>
      </w:r>
    </w:p>
    <w:p w14:paraId="6C484C6C" w14:textId="77777777" w:rsidR="00CE4EC3" w:rsidRDefault="00CE4EC3" w:rsidP="00CE4EC3">
      <w:pPr>
        <w:pStyle w:val="af7"/>
      </w:pPr>
      <w:r>
        <w:t xml:space="preserve">            .VerifyHashedPassword(user, user.PasswordHash!, request.PinCode);</w:t>
      </w:r>
    </w:p>
    <w:p w14:paraId="2CA8C13F" w14:textId="77777777" w:rsidR="00CE4EC3" w:rsidRDefault="00CE4EC3" w:rsidP="00CE4EC3">
      <w:pPr>
        <w:pStyle w:val="af7"/>
      </w:pPr>
      <w:r>
        <w:t xml:space="preserve">        if (verificationResult == PasswordVerificationResult.Failed)</w:t>
      </w:r>
    </w:p>
    <w:p w14:paraId="610A6B05" w14:textId="77777777" w:rsidR="00CE4EC3" w:rsidRDefault="00CE4EC3" w:rsidP="00CE4EC3">
      <w:pPr>
        <w:pStyle w:val="af7"/>
      </w:pPr>
      <w:r>
        <w:t xml:space="preserve">            return new AuthenticationResponseDto { Status = AuthenticationStatus.Failed };</w:t>
      </w:r>
    </w:p>
    <w:p w14:paraId="67B8968D" w14:textId="77777777" w:rsidR="00CE4EC3" w:rsidRDefault="00CE4EC3" w:rsidP="00CE4EC3">
      <w:pPr>
        <w:pStyle w:val="af7"/>
      </w:pPr>
      <w:r>
        <w:t xml:space="preserve">        var accessToken = GenerateToken(user, _jwtOptions.AccessTokenLifetimeInMinutes);</w:t>
      </w:r>
    </w:p>
    <w:p w14:paraId="2F74831A" w14:textId="77777777" w:rsidR="00CE4EC3" w:rsidRDefault="00CE4EC3" w:rsidP="00CE4EC3">
      <w:pPr>
        <w:pStyle w:val="af7"/>
      </w:pPr>
      <w:r>
        <w:t xml:space="preserve">        var refreshToken = GenerateToken(user, _jwtOptions.RefreshTokenLifetimeInMinutes);</w:t>
      </w:r>
    </w:p>
    <w:p w14:paraId="23D65B28" w14:textId="77777777" w:rsidR="00CE4EC3" w:rsidRDefault="00CE4EC3" w:rsidP="00CE4EC3">
      <w:pPr>
        <w:pStyle w:val="af7"/>
      </w:pPr>
      <w:r>
        <w:t xml:space="preserve">        return new AuthenticationResponseDto</w:t>
      </w:r>
    </w:p>
    <w:p w14:paraId="7173D7C8" w14:textId="77777777" w:rsidR="00CE4EC3" w:rsidRDefault="00CE4EC3" w:rsidP="00CE4EC3">
      <w:pPr>
        <w:pStyle w:val="af7"/>
      </w:pPr>
      <w:r>
        <w:t xml:space="preserve">        {</w:t>
      </w:r>
    </w:p>
    <w:p w14:paraId="042A1416" w14:textId="77777777" w:rsidR="00CE4EC3" w:rsidRDefault="00CE4EC3" w:rsidP="00CE4EC3">
      <w:pPr>
        <w:pStyle w:val="af7"/>
      </w:pPr>
      <w:r>
        <w:t xml:space="preserve">            AccessToken = accessToken,</w:t>
      </w:r>
    </w:p>
    <w:p w14:paraId="5D51505B" w14:textId="77777777" w:rsidR="00CE4EC3" w:rsidRDefault="00CE4EC3" w:rsidP="00CE4EC3">
      <w:pPr>
        <w:pStyle w:val="af7"/>
      </w:pPr>
      <w:r>
        <w:t xml:space="preserve">            RefreshToken = refreshToken</w:t>
      </w:r>
    </w:p>
    <w:p w14:paraId="13848E06" w14:textId="77777777" w:rsidR="00CE4EC3" w:rsidRDefault="00CE4EC3" w:rsidP="00CE4EC3">
      <w:pPr>
        <w:pStyle w:val="af7"/>
      </w:pPr>
      <w:r>
        <w:t xml:space="preserve">        };</w:t>
      </w:r>
    </w:p>
    <w:p w14:paraId="5F494349" w14:textId="77777777" w:rsidR="00CE4EC3" w:rsidRDefault="00CE4EC3" w:rsidP="00CE4EC3">
      <w:pPr>
        <w:pStyle w:val="af7"/>
      </w:pPr>
      <w:r>
        <w:t xml:space="preserve">    }</w:t>
      </w:r>
    </w:p>
    <w:p w14:paraId="18A72FD3" w14:textId="77777777" w:rsidR="00CE4EC3" w:rsidRDefault="00CE4EC3" w:rsidP="00CE4EC3">
      <w:pPr>
        <w:pStyle w:val="af7"/>
      </w:pPr>
    </w:p>
    <w:p w14:paraId="60E25F22" w14:textId="77777777" w:rsidR="00CE4EC3" w:rsidRDefault="00CE4EC3" w:rsidP="00CE4EC3">
      <w:pPr>
        <w:pStyle w:val="af7"/>
      </w:pPr>
      <w:r>
        <w:t xml:space="preserve">    public async Task&lt;AuthenticationResponseDto&gt; RefreshToken(string refreshTokenString)</w:t>
      </w:r>
    </w:p>
    <w:p w14:paraId="67687F01" w14:textId="77777777" w:rsidR="00CE4EC3" w:rsidRDefault="00CE4EC3" w:rsidP="00CE4EC3">
      <w:pPr>
        <w:pStyle w:val="af7"/>
      </w:pPr>
      <w:r>
        <w:t xml:space="preserve">    {</w:t>
      </w:r>
    </w:p>
    <w:p w14:paraId="2EDD3988" w14:textId="77777777" w:rsidR="00CE4EC3" w:rsidRDefault="00CE4EC3" w:rsidP="00CE4EC3">
      <w:pPr>
        <w:pStyle w:val="af7"/>
      </w:pPr>
      <w:r>
        <w:t xml:space="preserve">        var token = _tokenHandler.ReadJsonWebToken(refreshTokenString);</w:t>
      </w:r>
    </w:p>
    <w:p w14:paraId="77F4ED05" w14:textId="77777777" w:rsidR="00CE4EC3" w:rsidRDefault="00CE4EC3" w:rsidP="00CE4EC3">
      <w:pPr>
        <w:pStyle w:val="af7"/>
      </w:pPr>
      <w:r>
        <w:t xml:space="preserve">        var validationResult = await _tokenHandler.ValidateTokenAsync(token, tokenValidationParameters);</w:t>
      </w:r>
    </w:p>
    <w:p w14:paraId="0A35D820" w14:textId="77777777" w:rsidR="00CE4EC3" w:rsidRDefault="00CE4EC3" w:rsidP="00CE4EC3">
      <w:pPr>
        <w:pStyle w:val="af7"/>
      </w:pPr>
      <w:r>
        <w:t xml:space="preserve">        if (!validationResult.IsValid || validationResult.Claims[JwtRegisteredClaimNames.Sub] is not string userId)</w:t>
      </w:r>
    </w:p>
    <w:p w14:paraId="4EB0E81D" w14:textId="77777777" w:rsidR="00CE4EC3" w:rsidRDefault="00CE4EC3" w:rsidP="00CE4EC3">
      <w:pPr>
        <w:pStyle w:val="af7"/>
      </w:pPr>
      <w:r>
        <w:t xml:space="preserve">            return new AuthenticationResponseDto { Status = AuthenticationStatus.Failed };</w:t>
      </w:r>
    </w:p>
    <w:p w14:paraId="73C58BFB" w14:textId="77777777" w:rsidR="00CE4EC3" w:rsidRDefault="00CE4EC3" w:rsidP="00CE4EC3">
      <w:pPr>
        <w:pStyle w:val="af7"/>
      </w:pPr>
      <w:r>
        <w:t xml:space="preserve">        var user = await userManager.FindByIdAsync(userId);</w:t>
      </w:r>
    </w:p>
    <w:p w14:paraId="7C980827" w14:textId="77777777" w:rsidR="00CE4EC3" w:rsidRDefault="00CE4EC3" w:rsidP="00CE4EC3">
      <w:pPr>
        <w:pStyle w:val="af7"/>
      </w:pPr>
      <w:r>
        <w:t xml:space="preserve">        if (user == null) return new AuthenticationResponseDto { Status = AuthenticationStatus.Failed };</w:t>
      </w:r>
    </w:p>
    <w:p w14:paraId="6F7DB6A1" w14:textId="77777777" w:rsidR="00CE4EC3" w:rsidRDefault="00CE4EC3" w:rsidP="00CE4EC3">
      <w:pPr>
        <w:pStyle w:val="af7"/>
      </w:pPr>
      <w:r>
        <w:t xml:space="preserve">        return new AuthenticationResponseDto</w:t>
      </w:r>
    </w:p>
    <w:p w14:paraId="44D41F12" w14:textId="77777777" w:rsidR="00CE4EC3" w:rsidRDefault="00CE4EC3" w:rsidP="00CE4EC3">
      <w:pPr>
        <w:pStyle w:val="af7"/>
      </w:pPr>
      <w:r>
        <w:t xml:space="preserve">        {</w:t>
      </w:r>
    </w:p>
    <w:p w14:paraId="18B8D4A0" w14:textId="77777777" w:rsidR="00CE4EC3" w:rsidRDefault="00CE4EC3" w:rsidP="00CE4EC3">
      <w:pPr>
        <w:pStyle w:val="af7"/>
      </w:pPr>
      <w:r>
        <w:t xml:space="preserve">            AccessToken = GenerateToken(user, _jwtOptions.AccessTokenLifetimeInMinutes)</w:t>
      </w:r>
    </w:p>
    <w:p w14:paraId="05C1C4DC" w14:textId="77777777" w:rsidR="00CE4EC3" w:rsidRDefault="00CE4EC3" w:rsidP="00CE4EC3">
      <w:pPr>
        <w:pStyle w:val="af7"/>
      </w:pPr>
      <w:r>
        <w:t xml:space="preserve">        };</w:t>
      </w:r>
    </w:p>
    <w:p w14:paraId="75A9F161" w14:textId="77777777" w:rsidR="00CE4EC3" w:rsidRDefault="00CE4EC3" w:rsidP="00CE4EC3">
      <w:pPr>
        <w:pStyle w:val="af7"/>
      </w:pPr>
      <w:r>
        <w:t xml:space="preserve">    }</w:t>
      </w:r>
    </w:p>
    <w:p w14:paraId="139DFEB1" w14:textId="77777777" w:rsidR="00CE4EC3" w:rsidRDefault="00CE4EC3" w:rsidP="00CE4EC3">
      <w:pPr>
        <w:pStyle w:val="af7"/>
      </w:pPr>
    </w:p>
    <w:p w14:paraId="2F4087DF" w14:textId="77777777" w:rsidR="00CE4EC3" w:rsidRDefault="00CE4EC3" w:rsidP="00CE4EC3">
      <w:pPr>
        <w:pStyle w:val="af7"/>
      </w:pPr>
    </w:p>
    <w:p w14:paraId="59A938FF" w14:textId="77777777" w:rsidR="00CE4EC3" w:rsidRDefault="00CE4EC3" w:rsidP="00CE4EC3">
      <w:pPr>
        <w:pStyle w:val="af7"/>
      </w:pPr>
      <w:r>
        <w:t xml:space="preserve">    private string GenerateToken(User user, double lifetimeInMinutes)</w:t>
      </w:r>
    </w:p>
    <w:p w14:paraId="4BFC7750" w14:textId="77777777" w:rsidR="00CE4EC3" w:rsidRDefault="00CE4EC3" w:rsidP="00CE4EC3">
      <w:pPr>
        <w:pStyle w:val="af7"/>
      </w:pPr>
      <w:r>
        <w:t xml:space="preserve">    {</w:t>
      </w:r>
    </w:p>
    <w:p w14:paraId="2F7A0863" w14:textId="77777777" w:rsidR="00CE4EC3" w:rsidRDefault="00CE4EC3" w:rsidP="00CE4EC3">
      <w:pPr>
        <w:pStyle w:val="af7"/>
      </w:pPr>
      <w:r>
        <w:t xml:space="preserve">        var credentials = new SigningCredentials(jsonWebKey, SecurityAlgorithms.EcdsaSha256Signature);</w:t>
      </w:r>
    </w:p>
    <w:p w14:paraId="77A08D03" w14:textId="77777777" w:rsidR="00CE4EC3" w:rsidRDefault="00CE4EC3" w:rsidP="00CE4EC3">
      <w:pPr>
        <w:pStyle w:val="af7"/>
      </w:pPr>
      <w:r>
        <w:t xml:space="preserve">        var claims = new Dictionary&lt;string, object&gt;</w:t>
      </w:r>
    </w:p>
    <w:p w14:paraId="654E9E21" w14:textId="77777777" w:rsidR="00CE4EC3" w:rsidRDefault="00CE4EC3" w:rsidP="00CE4EC3">
      <w:pPr>
        <w:pStyle w:val="af7"/>
      </w:pPr>
      <w:r>
        <w:t xml:space="preserve">        {</w:t>
      </w:r>
    </w:p>
    <w:p w14:paraId="14154383" w14:textId="77777777" w:rsidR="00CE4EC3" w:rsidRDefault="00CE4EC3" w:rsidP="00CE4EC3">
      <w:pPr>
        <w:pStyle w:val="af7"/>
      </w:pPr>
      <w:r>
        <w:t xml:space="preserve">            [JwtRegisteredClaimNames.Name] = user.UserName!,</w:t>
      </w:r>
    </w:p>
    <w:p w14:paraId="0ECBC52B" w14:textId="77777777" w:rsidR="00CE4EC3" w:rsidRDefault="00CE4EC3" w:rsidP="00CE4EC3">
      <w:pPr>
        <w:pStyle w:val="af7"/>
      </w:pPr>
      <w:r>
        <w:t xml:space="preserve">            [JwtRegisteredClaimNames.Sub] = user.Id,</w:t>
      </w:r>
    </w:p>
    <w:p w14:paraId="3A57CE86" w14:textId="77777777" w:rsidR="00CE4EC3" w:rsidRDefault="00CE4EC3" w:rsidP="00CE4EC3">
      <w:pPr>
        <w:pStyle w:val="af7"/>
      </w:pPr>
      <w:r>
        <w:t xml:space="preserve">        };</w:t>
      </w:r>
    </w:p>
    <w:p w14:paraId="559AC498" w14:textId="77777777" w:rsidR="00CE4EC3" w:rsidRDefault="00CE4EC3" w:rsidP="00CE4EC3">
      <w:pPr>
        <w:pStyle w:val="af7"/>
      </w:pPr>
      <w:r>
        <w:t xml:space="preserve">        var descriptor = new SecurityTokenDescriptor</w:t>
      </w:r>
    </w:p>
    <w:p w14:paraId="2D74D3DC" w14:textId="77777777" w:rsidR="00CE4EC3" w:rsidRDefault="00CE4EC3" w:rsidP="00CE4EC3">
      <w:pPr>
        <w:pStyle w:val="af7"/>
      </w:pPr>
      <w:r>
        <w:t xml:space="preserve">        {</w:t>
      </w:r>
    </w:p>
    <w:p w14:paraId="75F07430" w14:textId="77777777" w:rsidR="00CE4EC3" w:rsidRDefault="00CE4EC3" w:rsidP="00CE4EC3">
      <w:pPr>
        <w:pStyle w:val="af7"/>
      </w:pPr>
      <w:r>
        <w:t xml:space="preserve">            Issuer = _jwtOptions.Issuer,</w:t>
      </w:r>
    </w:p>
    <w:p w14:paraId="24A64A67" w14:textId="77777777" w:rsidR="00CE4EC3" w:rsidRDefault="00CE4EC3" w:rsidP="00CE4EC3">
      <w:pPr>
        <w:pStyle w:val="af7"/>
      </w:pPr>
      <w:r>
        <w:t xml:space="preserve">            Audience = _jwtOptions.Audience,</w:t>
      </w:r>
    </w:p>
    <w:p w14:paraId="1A8119BA" w14:textId="77777777" w:rsidR="00CE4EC3" w:rsidRDefault="00CE4EC3" w:rsidP="00CE4EC3">
      <w:pPr>
        <w:pStyle w:val="af7"/>
      </w:pPr>
      <w:r>
        <w:t xml:space="preserve">            Claims = claims,</w:t>
      </w:r>
    </w:p>
    <w:p w14:paraId="65C4B2E9" w14:textId="77777777" w:rsidR="00CE4EC3" w:rsidRDefault="00CE4EC3" w:rsidP="00CE4EC3">
      <w:pPr>
        <w:pStyle w:val="af7"/>
      </w:pPr>
      <w:r>
        <w:t xml:space="preserve">            Expires = DateTime.Now.AddMinutes(lifetimeInMinutes),</w:t>
      </w:r>
    </w:p>
    <w:p w14:paraId="46107347" w14:textId="77777777" w:rsidR="00CE4EC3" w:rsidRDefault="00CE4EC3" w:rsidP="00CE4EC3">
      <w:pPr>
        <w:pStyle w:val="af7"/>
      </w:pPr>
      <w:r>
        <w:t xml:space="preserve">            SigningCredentials = credentials</w:t>
      </w:r>
    </w:p>
    <w:p w14:paraId="00235472" w14:textId="77777777" w:rsidR="00CE4EC3" w:rsidRDefault="00CE4EC3" w:rsidP="00CE4EC3">
      <w:pPr>
        <w:pStyle w:val="af7"/>
      </w:pPr>
      <w:r>
        <w:t xml:space="preserve">        };</w:t>
      </w:r>
    </w:p>
    <w:p w14:paraId="666B513C" w14:textId="77777777" w:rsidR="00CE4EC3" w:rsidRDefault="00CE4EC3" w:rsidP="00CE4EC3">
      <w:pPr>
        <w:pStyle w:val="af7"/>
      </w:pPr>
      <w:r>
        <w:t xml:space="preserve">        return _tokenHandler.CreateToken(descriptor);</w:t>
      </w:r>
    </w:p>
    <w:p w14:paraId="3E185100" w14:textId="77777777" w:rsidR="00CE4EC3" w:rsidRDefault="00CE4EC3" w:rsidP="00CE4EC3">
      <w:pPr>
        <w:pStyle w:val="af7"/>
      </w:pPr>
      <w:r>
        <w:t xml:space="preserve">    }</w:t>
      </w:r>
    </w:p>
    <w:p w14:paraId="45E84BEF" w14:textId="77777777" w:rsidR="00CE4EC3" w:rsidRDefault="00CE4EC3" w:rsidP="00CE4EC3">
      <w:pPr>
        <w:pStyle w:val="af7"/>
      </w:pPr>
      <w:r>
        <w:t>}</w:t>
      </w:r>
    </w:p>
    <w:p w14:paraId="7BB5EEFB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BookCollectionService.cs:</w:t>
      </w:r>
    </w:p>
    <w:p w14:paraId="0D9E0740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0288E3AB" w14:textId="77777777" w:rsidR="00CE4EC3" w:rsidRDefault="00CE4EC3" w:rsidP="00CE4EC3">
      <w:pPr>
        <w:pStyle w:val="af7"/>
      </w:pPr>
      <w:r>
        <w:t>using BookManager.Application.Common.Exceptions;</w:t>
      </w:r>
    </w:p>
    <w:p w14:paraId="5892BA30" w14:textId="77777777" w:rsidR="00CE4EC3" w:rsidRDefault="00CE4EC3" w:rsidP="00CE4EC3">
      <w:pPr>
        <w:pStyle w:val="af7"/>
      </w:pPr>
      <w:r>
        <w:t>using BookManager.Application.Common.Interfaces.Services;</w:t>
      </w:r>
    </w:p>
    <w:p w14:paraId="0FFD9D95" w14:textId="77777777" w:rsidR="00CE4EC3" w:rsidRDefault="00CE4EC3" w:rsidP="00CE4EC3">
      <w:pPr>
        <w:pStyle w:val="af7"/>
      </w:pPr>
    </w:p>
    <w:p w14:paraId="0F9314F4" w14:textId="77777777" w:rsidR="00CE4EC3" w:rsidRDefault="00CE4EC3" w:rsidP="00CE4EC3">
      <w:pPr>
        <w:pStyle w:val="af7"/>
      </w:pPr>
      <w:r>
        <w:t>namespace BookManager.Application.Services;</w:t>
      </w:r>
    </w:p>
    <w:p w14:paraId="1897947B" w14:textId="77777777" w:rsidR="00CE4EC3" w:rsidRDefault="00CE4EC3" w:rsidP="00CE4EC3">
      <w:pPr>
        <w:pStyle w:val="af7"/>
      </w:pPr>
    </w:p>
    <w:p w14:paraId="0A28033C" w14:textId="77777777" w:rsidR="00CE4EC3" w:rsidRDefault="00CE4EC3" w:rsidP="00CE4EC3">
      <w:pPr>
        <w:pStyle w:val="af7"/>
      </w:pPr>
      <w:r>
        <w:t>public class BookCollectionService(IAppDbContext dbContext) : IBookCollectionService</w:t>
      </w:r>
    </w:p>
    <w:p w14:paraId="3C10D263" w14:textId="77777777" w:rsidR="00CE4EC3" w:rsidRDefault="00CE4EC3" w:rsidP="00CE4EC3">
      <w:pPr>
        <w:pStyle w:val="af7"/>
      </w:pPr>
      <w:r>
        <w:lastRenderedPageBreak/>
        <w:t>{</w:t>
      </w:r>
    </w:p>
    <w:p w14:paraId="6C6405A4" w14:textId="77777777" w:rsidR="00CE4EC3" w:rsidRDefault="00CE4EC3" w:rsidP="00CE4EC3">
      <w:pPr>
        <w:pStyle w:val="af7"/>
      </w:pPr>
      <w:r>
        <w:t xml:space="preserve">    public async Task&lt;IEnumerable&lt;BookCollectionDto&gt;&gt; GetAllAsync()</w:t>
      </w:r>
    </w:p>
    <w:p w14:paraId="54395113" w14:textId="77777777" w:rsidR="00CE4EC3" w:rsidRDefault="00CE4EC3" w:rsidP="00CE4EC3">
      <w:pPr>
        <w:pStyle w:val="af7"/>
      </w:pPr>
      <w:r>
        <w:t xml:space="preserve">    {</w:t>
      </w:r>
    </w:p>
    <w:p w14:paraId="35E82057" w14:textId="77777777" w:rsidR="00CE4EC3" w:rsidRDefault="00CE4EC3" w:rsidP="00CE4EC3">
      <w:pPr>
        <w:pStyle w:val="af7"/>
      </w:pPr>
      <w:r>
        <w:t xml:space="preserve">        return await dbContext.BookCollections</w:t>
      </w:r>
    </w:p>
    <w:p w14:paraId="252D8CAA" w14:textId="77777777" w:rsidR="00CE4EC3" w:rsidRDefault="00CE4EC3" w:rsidP="00CE4EC3">
      <w:pPr>
        <w:pStyle w:val="af7"/>
      </w:pPr>
      <w:r>
        <w:t xml:space="preserve">            .Include(bc =&gt; bc.Books)</w:t>
      </w:r>
    </w:p>
    <w:p w14:paraId="5F7A0E2D" w14:textId="77777777" w:rsidR="00CE4EC3" w:rsidRDefault="00CE4EC3" w:rsidP="00CE4EC3">
      <w:pPr>
        <w:pStyle w:val="af7"/>
      </w:pPr>
      <w:r>
        <w:t xml:space="preserve">            .Select(bc =&gt; bc.ToDto())</w:t>
      </w:r>
    </w:p>
    <w:p w14:paraId="687ECBEE" w14:textId="77777777" w:rsidR="00CE4EC3" w:rsidRDefault="00CE4EC3" w:rsidP="00CE4EC3">
      <w:pPr>
        <w:pStyle w:val="af7"/>
      </w:pPr>
      <w:r>
        <w:t xml:space="preserve">            .ToListAsync();</w:t>
      </w:r>
    </w:p>
    <w:p w14:paraId="636265C4" w14:textId="77777777" w:rsidR="00CE4EC3" w:rsidRDefault="00CE4EC3" w:rsidP="00CE4EC3">
      <w:pPr>
        <w:pStyle w:val="af7"/>
      </w:pPr>
      <w:r>
        <w:t xml:space="preserve">    }</w:t>
      </w:r>
    </w:p>
    <w:p w14:paraId="50E6F727" w14:textId="77777777" w:rsidR="00CE4EC3" w:rsidRDefault="00CE4EC3" w:rsidP="00CE4EC3">
      <w:pPr>
        <w:pStyle w:val="af7"/>
      </w:pPr>
    </w:p>
    <w:p w14:paraId="47A48309" w14:textId="77777777" w:rsidR="00CE4EC3" w:rsidRDefault="00CE4EC3" w:rsidP="00CE4EC3">
      <w:pPr>
        <w:pStyle w:val="af7"/>
      </w:pPr>
      <w:r>
        <w:t xml:space="preserve">    public async Task&lt;BookCollectionDto&gt; CreateAsync(BookCollectionModRequest request)</w:t>
      </w:r>
    </w:p>
    <w:p w14:paraId="0D43D161" w14:textId="77777777" w:rsidR="00CE4EC3" w:rsidRDefault="00CE4EC3" w:rsidP="00CE4EC3">
      <w:pPr>
        <w:pStyle w:val="af7"/>
      </w:pPr>
      <w:r>
        <w:t xml:space="preserve">    {</w:t>
      </w:r>
    </w:p>
    <w:p w14:paraId="7DC4394C" w14:textId="77777777" w:rsidR="00CE4EC3" w:rsidRDefault="00CE4EC3" w:rsidP="00CE4EC3">
      <w:pPr>
        <w:pStyle w:val="af7"/>
      </w:pPr>
      <w:r>
        <w:t xml:space="preserve">        if (string.IsNullOrEmpty(request.Name))</w:t>
      </w:r>
    </w:p>
    <w:p w14:paraId="6BD70840" w14:textId="77777777" w:rsidR="00CE4EC3" w:rsidRDefault="00CE4EC3" w:rsidP="00CE4EC3">
      <w:pPr>
        <w:pStyle w:val="af7"/>
      </w:pPr>
      <w:r>
        <w:t xml:space="preserve">            throw new ArgumentException(nameof(request.Name));</w:t>
      </w:r>
    </w:p>
    <w:p w14:paraId="336471F7" w14:textId="77777777" w:rsidR="00CE4EC3" w:rsidRDefault="00CE4EC3" w:rsidP="00CE4EC3">
      <w:pPr>
        <w:pStyle w:val="af7"/>
      </w:pPr>
      <w:r>
        <w:t xml:space="preserve">        if (dbContext.BookCollections.Select(bc =&gt; bc.Name).Contains(request.Name))</w:t>
      </w:r>
    </w:p>
    <w:p w14:paraId="2F74EE2B" w14:textId="77777777" w:rsidR="00CE4EC3" w:rsidRDefault="00CE4EC3" w:rsidP="00CE4EC3">
      <w:pPr>
        <w:pStyle w:val="af7"/>
      </w:pPr>
      <w:r>
        <w:t xml:space="preserve">            throw new ArgumentException("A book collection with this name already exists.", nameof(request));</w:t>
      </w:r>
    </w:p>
    <w:p w14:paraId="33E1AE81" w14:textId="77777777" w:rsidR="00CE4EC3" w:rsidRDefault="00CE4EC3" w:rsidP="00CE4EC3">
      <w:pPr>
        <w:pStyle w:val="af7"/>
      </w:pPr>
      <w:r>
        <w:t xml:space="preserve">        var existingBooks = request.Books is { Count: &gt; 0 }</w:t>
      </w:r>
    </w:p>
    <w:p w14:paraId="73F05E41" w14:textId="77777777" w:rsidR="00CE4EC3" w:rsidRDefault="00CE4EC3" w:rsidP="00CE4EC3">
      <w:pPr>
        <w:pStyle w:val="af7"/>
      </w:pPr>
      <w:r>
        <w:t xml:space="preserve">            ? await FilterBooksByIds(request.Books.Select(b =&gt; b.DocumentDetails.Id))</w:t>
      </w:r>
    </w:p>
    <w:p w14:paraId="675CEA2F" w14:textId="77777777" w:rsidR="00CE4EC3" w:rsidRDefault="00CE4EC3" w:rsidP="00CE4EC3">
      <w:pPr>
        <w:pStyle w:val="af7"/>
      </w:pPr>
      <w:r>
        <w:t xml:space="preserve">                .ToListAsync()</w:t>
      </w:r>
    </w:p>
    <w:p w14:paraId="7290EF9A" w14:textId="77777777" w:rsidR="00CE4EC3" w:rsidRDefault="00CE4EC3" w:rsidP="00CE4EC3">
      <w:pPr>
        <w:pStyle w:val="af7"/>
      </w:pPr>
      <w:r>
        <w:t xml:space="preserve">            : [];</w:t>
      </w:r>
    </w:p>
    <w:p w14:paraId="3D44E1AE" w14:textId="77777777" w:rsidR="00CE4EC3" w:rsidRDefault="00CE4EC3" w:rsidP="00CE4EC3">
      <w:pPr>
        <w:pStyle w:val="af7"/>
      </w:pPr>
    </w:p>
    <w:p w14:paraId="16929812" w14:textId="77777777" w:rsidR="00CE4EC3" w:rsidRDefault="00CE4EC3" w:rsidP="00CE4EC3">
      <w:pPr>
        <w:pStyle w:val="af7"/>
      </w:pPr>
      <w:r>
        <w:t xml:space="preserve">        var newCollection = new BookCollection</w:t>
      </w:r>
    </w:p>
    <w:p w14:paraId="10E0A570" w14:textId="77777777" w:rsidR="00CE4EC3" w:rsidRDefault="00CE4EC3" w:rsidP="00CE4EC3">
      <w:pPr>
        <w:pStyle w:val="af7"/>
      </w:pPr>
      <w:r>
        <w:t xml:space="preserve">        {</w:t>
      </w:r>
    </w:p>
    <w:p w14:paraId="15376453" w14:textId="77777777" w:rsidR="00CE4EC3" w:rsidRDefault="00CE4EC3" w:rsidP="00CE4EC3">
      <w:pPr>
        <w:pStyle w:val="af7"/>
      </w:pPr>
      <w:r>
        <w:t xml:space="preserve">            Name = request.Name,</w:t>
      </w:r>
    </w:p>
    <w:p w14:paraId="09108532" w14:textId="77777777" w:rsidR="00CE4EC3" w:rsidRDefault="00CE4EC3" w:rsidP="00CE4EC3">
      <w:pPr>
        <w:pStyle w:val="af7"/>
      </w:pPr>
      <w:r>
        <w:t xml:space="preserve">            Books = existingBooks</w:t>
      </w:r>
    </w:p>
    <w:p w14:paraId="59D275C0" w14:textId="77777777" w:rsidR="00CE4EC3" w:rsidRDefault="00CE4EC3" w:rsidP="00CE4EC3">
      <w:pPr>
        <w:pStyle w:val="af7"/>
      </w:pPr>
      <w:r>
        <w:t xml:space="preserve">        };</w:t>
      </w:r>
    </w:p>
    <w:p w14:paraId="79FC357E" w14:textId="77777777" w:rsidR="00CE4EC3" w:rsidRDefault="00CE4EC3" w:rsidP="00CE4EC3">
      <w:pPr>
        <w:pStyle w:val="af7"/>
      </w:pPr>
    </w:p>
    <w:p w14:paraId="5B9D0E72" w14:textId="77777777" w:rsidR="00CE4EC3" w:rsidRDefault="00CE4EC3" w:rsidP="00CE4EC3">
      <w:pPr>
        <w:pStyle w:val="af7"/>
      </w:pPr>
      <w:r>
        <w:t xml:space="preserve">        var entry = dbContext.BookCollections.Add(newCollection);</w:t>
      </w:r>
    </w:p>
    <w:p w14:paraId="33400601" w14:textId="77777777" w:rsidR="00CE4EC3" w:rsidRDefault="00CE4EC3" w:rsidP="00CE4EC3">
      <w:pPr>
        <w:pStyle w:val="af7"/>
      </w:pPr>
      <w:r>
        <w:t xml:space="preserve">        await dbContext.SaveChangesAsync();</w:t>
      </w:r>
    </w:p>
    <w:p w14:paraId="3A331EFE" w14:textId="77777777" w:rsidR="00CE4EC3" w:rsidRDefault="00CE4EC3" w:rsidP="00CE4EC3">
      <w:pPr>
        <w:pStyle w:val="af7"/>
      </w:pPr>
      <w:r>
        <w:t xml:space="preserve">        return entry.Entity.ToDto();</w:t>
      </w:r>
    </w:p>
    <w:p w14:paraId="5638CCD1" w14:textId="77777777" w:rsidR="00CE4EC3" w:rsidRDefault="00CE4EC3" w:rsidP="00CE4EC3">
      <w:pPr>
        <w:pStyle w:val="af7"/>
      </w:pPr>
      <w:r>
        <w:t xml:space="preserve">    }</w:t>
      </w:r>
    </w:p>
    <w:p w14:paraId="5C163FE5" w14:textId="77777777" w:rsidR="00CE4EC3" w:rsidRDefault="00CE4EC3" w:rsidP="00CE4EC3">
      <w:pPr>
        <w:pStyle w:val="af7"/>
      </w:pPr>
    </w:p>
    <w:p w14:paraId="5C9E2974" w14:textId="77777777" w:rsidR="00CE4EC3" w:rsidRDefault="00CE4EC3" w:rsidP="00CE4EC3">
      <w:pPr>
        <w:pStyle w:val="af7"/>
      </w:pPr>
      <w:r>
        <w:t xml:space="preserve">    public async Task&lt;BookCollectionDto&gt; UpdateAsync(Guid id, BookCollectionModRequest request)</w:t>
      </w:r>
    </w:p>
    <w:p w14:paraId="3AA92B3F" w14:textId="77777777" w:rsidR="00CE4EC3" w:rsidRDefault="00CE4EC3" w:rsidP="00CE4EC3">
      <w:pPr>
        <w:pStyle w:val="af7"/>
      </w:pPr>
      <w:r>
        <w:t xml:space="preserve">    {</w:t>
      </w:r>
    </w:p>
    <w:p w14:paraId="06ECDD24" w14:textId="77777777" w:rsidR="00CE4EC3" w:rsidRDefault="00CE4EC3" w:rsidP="00CE4EC3">
      <w:pPr>
        <w:pStyle w:val="af7"/>
      </w:pPr>
      <w:r>
        <w:t xml:space="preserve">        if (string.IsNullOrEmpty(request.Name))</w:t>
      </w:r>
    </w:p>
    <w:p w14:paraId="47EC6BF8" w14:textId="77777777" w:rsidR="00CE4EC3" w:rsidRDefault="00CE4EC3" w:rsidP="00CE4EC3">
      <w:pPr>
        <w:pStyle w:val="af7"/>
      </w:pPr>
      <w:r>
        <w:t xml:space="preserve">            throw new ArgumentException(nameof(request.Name));</w:t>
      </w:r>
    </w:p>
    <w:p w14:paraId="53F6E448" w14:textId="77777777" w:rsidR="00CE4EC3" w:rsidRDefault="00CE4EC3" w:rsidP="00CE4EC3">
      <w:pPr>
        <w:pStyle w:val="af7"/>
      </w:pPr>
      <w:r>
        <w:t xml:space="preserve">        var isNameAlreadyExists = dbContext.BookCollections</w:t>
      </w:r>
    </w:p>
    <w:p w14:paraId="41A07A2B" w14:textId="77777777" w:rsidR="00CE4EC3" w:rsidRDefault="00CE4EC3" w:rsidP="00CE4EC3">
      <w:pPr>
        <w:pStyle w:val="af7"/>
      </w:pPr>
      <w:r>
        <w:t xml:space="preserve">            .Where(bc =&gt; bc.Id != id)</w:t>
      </w:r>
    </w:p>
    <w:p w14:paraId="447B9F8F" w14:textId="77777777" w:rsidR="00CE4EC3" w:rsidRDefault="00CE4EC3" w:rsidP="00CE4EC3">
      <w:pPr>
        <w:pStyle w:val="af7"/>
      </w:pPr>
      <w:r>
        <w:t xml:space="preserve">            .Select(bc =&gt; bc.Name)</w:t>
      </w:r>
    </w:p>
    <w:p w14:paraId="55A505EB" w14:textId="77777777" w:rsidR="00CE4EC3" w:rsidRDefault="00CE4EC3" w:rsidP="00CE4EC3">
      <w:pPr>
        <w:pStyle w:val="af7"/>
      </w:pPr>
      <w:r>
        <w:t xml:space="preserve">            .Contains(request.Name);</w:t>
      </w:r>
    </w:p>
    <w:p w14:paraId="36E0E176" w14:textId="77777777" w:rsidR="00CE4EC3" w:rsidRDefault="00CE4EC3" w:rsidP="00CE4EC3">
      <w:pPr>
        <w:pStyle w:val="af7"/>
      </w:pPr>
      <w:r>
        <w:t xml:space="preserve">        if (isNameAlreadyExists)</w:t>
      </w:r>
    </w:p>
    <w:p w14:paraId="6C364494" w14:textId="77777777" w:rsidR="00CE4EC3" w:rsidRDefault="00CE4EC3" w:rsidP="00CE4EC3">
      <w:pPr>
        <w:pStyle w:val="af7"/>
      </w:pPr>
      <w:r>
        <w:t xml:space="preserve">            throw new ArgumentException("A book collection with this name already exists.", nameof(request));</w:t>
      </w:r>
    </w:p>
    <w:p w14:paraId="78F1E45D" w14:textId="77777777" w:rsidR="00CE4EC3" w:rsidRDefault="00CE4EC3" w:rsidP="00CE4EC3">
      <w:pPr>
        <w:pStyle w:val="af7"/>
      </w:pPr>
    </w:p>
    <w:p w14:paraId="72D2B4B3" w14:textId="77777777" w:rsidR="00CE4EC3" w:rsidRDefault="00CE4EC3" w:rsidP="00CE4EC3">
      <w:pPr>
        <w:pStyle w:val="af7"/>
      </w:pPr>
      <w:r>
        <w:t xml:space="preserve">        var foundCollection =</w:t>
      </w:r>
    </w:p>
    <w:p w14:paraId="186B2D0B" w14:textId="77777777" w:rsidR="00CE4EC3" w:rsidRDefault="00CE4EC3" w:rsidP="00CE4EC3">
      <w:pPr>
        <w:pStyle w:val="af7"/>
      </w:pPr>
      <w:r>
        <w:t xml:space="preserve">            await dbContext.BookCollections</w:t>
      </w:r>
    </w:p>
    <w:p w14:paraId="62ABB5C4" w14:textId="77777777" w:rsidR="00CE4EC3" w:rsidRDefault="00CE4EC3" w:rsidP="00CE4EC3">
      <w:pPr>
        <w:pStyle w:val="af7"/>
      </w:pPr>
      <w:r>
        <w:t xml:space="preserve">                .Include(bc =&gt; bc.Books)</w:t>
      </w:r>
    </w:p>
    <w:p w14:paraId="706917F0" w14:textId="77777777" w:rsidR="00CE4EC3" w:rsidRDefault="00CE4EC3" w:rsidP="00CE4EC3">
      <w:pPr>
        <w:pStyle w:val="af7"/>
      </w:pPr>
      <w:r>
        <w:t xml:space="preserve">                .FirstOrDefaultAsync(bc =&gt; bc.Id == id);</w:t>
      </w:r>
    </w:p>
    <w:p w14:paraId="0AC83612" w14:textId="77777777" w:rsidR="00CE4EC3" w:rsidRDefault="00CE4EC3" w:rsidP="00CE4EC3">
      <w:pPr>
        <w:pStyle w:val="af7"/>
      </w:pPr>
      <w:r>
        <w:t xml:space="preserve">        if (foundCollection == null)</w:t>
      </w:r>
    </w:p>
    <w:p w14:paraId="3DCF08F6" w14:textId="77777777" w:rsidR="00CE4EC3" w:rsidRDefault="00CE4EC3" w:rsidP="00CE4EC3">
      <w:pPr>
        <w:pStyle w:val="af7"/>
      </w:pPr>
      <w:r>
        <w:t xml:space="preserve">            throw new EntityNotFoundException();</w:t>
      </w:r>
    </w:p>
    <w:p w14:paraId="4A979697" w14:textId="77777777" w:rsidR="00CE4EC3" w:rsidRDefault="00CE4EC3" w:rsidP="00CE4EC3">
      <w:pPr>
        <w:pStyle w:val="af7"/>
      </w:pPr>
    </w:p>
    <w:p w14:paraId="3478F4CD" w14:textId="77777777" w:rsidR="00CE4EC3" w:rsidRDefault="00CE4EC3" w:rsidP="00CE4EC3">
      <w:pPr>
        <w:pStyle w:val="af7"/>
      </w:pPr>
      <w:r>
        <w:t xml:space="preserve">        var existingBooks = request.Books is { Count: &gt; 0 }</w:t>
      </w:r>
    </w:p>
    <w:p w14:paraId="1F541D10" w14:textId="77777777" w:rsidR="00CE4EC3" w:rsidRDefault="00CE4EC3" w:rsidP="00CE4EC3">
      <w:pPr>
        <w:pStyle w:val="af7"/>
      </w:pPr>
      <w:r>
        <w:t xml:space="preserve">            ? await FilterBooksByIds(request.Books.Select(dto =&gt; dto.DocumentDetails.Id)).ToListAsync()</w:t>
      </w:r>
    </w:p>
    <w:p w14:paraId="78EBB850" w14:textId="77777777" w:rsidR="00CE4EC3" w:rsidRDefault="00CE4EC3" w:rsidP="00CE4EC3">
      <w:pPr>
        <w:pStyle w:val="af7"/>
      </w:pPr>
      <w:r>
        <w:t xml:space="preserve">            : [];</w:t>
      </w:r>
    </w:p>
    <w:p w14:paraId="060ADC89" w14:textId="77777777" w:rsidR="00CE4EC3" w:rsidRDefault="00CE4EC3" w:rsidP="00CE4EC3">
      <w:pPr>
        <w:pStyle w:val="af7"/>
      </w:pPr>
      <w:r>
        <w:t xml:space="preserve">        foundCollection.Name = request.Name;</w:t>
      </w:r>
    </w:p>
    <w:p w14:paraId="69BB36D4" w14:textId="77777777" w:rsidR="00CE4EC3" w:rsidRDefault="00CE4EC3" w:rsidP="00CE4EC3">
      <w:pPr>
        <w:pStyle w:val="af7"/>
      </w:pPr>
      <w:r>
        <w:t xml:space="preserve">        foundCollection.Books.Clear();</w:t>
      </w:r>
    </w:p>
    <w:p w14:paraId="4E3352A9" w14:textId="77777777" w:rsidR="00CE4EC3" w:rsidRDefault="00CE4EC3" w:rsidP="00CE4EC3">
      <w:pPr>
        <w:pStyle w:val="af7"/>
      </w:pPr>
      <w:r>
        <w:t xml:space="preserve">        foreach (var existingBook in existingBooks)</w:t>
      </w:r>
    </w:p>
    <w:p w14:paraId="21F6E999" w14:textId="77777777" w:rsidR="00CE4EC3" w:rsidRDefault="00CE4EC3" w:rsidP="00CE4EC3">
      <w:pPr>
        <w:pStyle w:val="af7"/>
      </w:pPr>
      <w:r>
        <w:t xml:space="preserve">        {</w:t>
      </w:r>
    </w:p>
    <w:p w14:paraId="186C6202" w14:textId="77777777" w:rsidR="00CE4EC3" w:rsidRDefault="00CE4EC3" w:rsidP="00CE4EC3">
      <w:pPr>
        <w:pStyle w:val="af7"/>
      </w:pPr>
      <w:r>
        <w:t xml:space="preserve">            foundCollection.Books.Add(existingBook);</w:t>
      </w:r>
    </w:p>
    <w:p w14:paraId="10F8AEE3" w14:textId="77777777" w:rsidR="00CE4EC3" w:rsidRDefault="00CE4EC3" w:rsidP="00CE4EC3">
      <w:pPr>
        <w:pStyle w:val="af7"/>
      </w:pPr>
      <w:r>
        <w:t xml:space="preserve">        }</w:t>
      </w:r>
    </w:p>
    <w:p w14:paraId="2F59EADF" w14:textId="77777777" w:rsidR="00CE4EC3" w:rsidRDefault="00CE4EC3" w:rsidP="00CE4EC3">
      <w:pPr>
        <w:pStyle w:val="af7"/>
      </w:pPr>
    </w:p>
    <w:p w14:paraId="27942D87" w14:textId="77777777" w:rsidR="00CE4EC3" w:rsidRDefault="00CE4EC3" w:rsidP="00CE4EC3">
      <w:pPr>
        <w:pStyle w:val="af7"/>
      </w:pPr>
      <w:r>
        <w:t xml:space="preserve">        dbContext.BookCollections.Update(foundCollection);</w:t>
      </w:r>
    </w:p>
    <w:p w14:paraId="7AA35693" w14:textId="77777777" w:rsidR="00CE4EC3" w:rsidRDefault="00CE4EC3" w:rsidP="00CE4EC3">
      <w:pPr>
        <w:pStyle w:val="af7"/>
      </w:pPr>
      <w:r>
        <w:t xml:space="preserve">        await dbContext.SaveChangesAsync();</w:t>
      </w:r>
    </w:p>
    <w:p w14:paraId="673D50FE" w14:textId="77777777" w:rsidR="00CE4EC3" w:rsidRDefault="00CE4EC3" w:rsidP="00CE4EC3">
      <w:pPr>
        <w:pStyle w:val="af7"/>
      </w:pPr>
      <w:r>
        <w:t xml:space="preserve">        return foundCollection.ToDto();</w:t>
      </w:r>
    </w:p>
    <w:p w14:paraId="36590966" w14:textId="77777777" w:rsidR="00CE4EC3" w:rsidRDefault="00CE4EC3" w:rsidP="00CE4EC3">
      <w:pPr>
        <w:pStyle w:val="af7"/>
      </w:pPr>
      <w:r>
        <w:t xml:space="preserve">    }</w:t>
      </w:r>
    </w:p>
    <w:p w14:paraId="10CA61D4" w14:textId="77777777" w:rsidR="00CE4EC3" w:rsidRDefault="00CE4EC3" w:rsidP="00CE4EC3">
      <w:pPr>
        <w:pStyle w:val="af7"/>
      </w:pPr>
    </w:p>
    <w:p w14:paraId="3F17B857" w14:textId="77777777" w:rsidR="00CE4EC3" w:rsidRDefault="00CE4EC3" w:rsidP="00CE4EC3">
      <w:pPr>
        <w:pStyle w:val="af7"/>
      </w:pPr>
      <w:r>
        <w:t xml:space="preserve">    public async Task DeleteAsync(Guid id)</w:t>
      </w:r>
    </w:p>
    <w:p w14:paraId="0C07AF89" w14:textId="77777777" w:rsidR="00CE4EC3" w:rsidRDefault="00CE4EC3" w:rsidP="00CE4EC3">
      <w:pPr>
        <w:pStyle w:val="af7"/>
      </w:pPr>
      <w:r>
        <w:t xml:space="preserve">    {</w:t>
      </w:r>
    </w:p>
    <w:p w14:paraId="1DE5CAA7" w14:textId="77777777" w:rsidR="00CE4EC3" w:rsidRDefault="00CE4EC3" w:rsidP="00CE4EC3">
      <w:pPr>
        <w:pStyle w:val="af7"/>
      </w:pPr>
      <w:r>
        <w:t xml:space="preserve">        var foundCollection = await dbContext.BookCollections.FindAsync(id);</w:t>
      </w:r>
    </w:p>
    <w:p w14:paraId="139C1EC5" w14:textId="77777777" w:rsidR="00CE4EC3" w:rsidRDefault="00CE4EC3" w:rsidP="00CE4EC3">
      <w:pPr>
        <w:pStyle w:val="af7"/>
      </w:pPr>
      <w:r>
        <w:t xml:space="preserve">        if (foundCollection == null) throw new EntityNotFoundException();</w:t>
      </w:r>
    </w:p>
    <w:p w14:paraId="67552496" w14:textId="77777777" w:rsidR="00CE4EC3" w:rsidRDefault="00CE4EC3" w:rsidP="00CE4EC3">
      <w:pPr>
        <w:pStyle w:val="af7"/>
      </w:pPr>
    </w:p>
    <w:p w14:paraId="48697119" w14:textId="77777777" w:rsidR="00CE4EC3" w:rsidRDefault="00CE4EC3" w:rsidP="00CE4EC3">
      <w:pPr>
        <w:pStyle w:val="af7"/>
      </w:pPr>
      <w:r>
        <w:t xml:space="preserve">        dbContext.BookCollections.Remove(foundCollection);</w:t>
      </w:r>
    </w:p>
    <w:p w14:paraId="1024A76C" w14:textId="77777777" w:rsidR="00CE4EC3" w:rsidRDefault="00CE4EC3" w:rsidP="00CE4EC3">
      <w:pPr>
        <w:pStyle w:val="af7"/>
      </w:pPr>
      <w:r>
        <w:t xml:space="preserve">        await dbContext.SaveChangesAsync();</w:t>
      </w:r>
    </w:p>
    <w:p w14:paraId="69379DD1" w14:textId="77777777" w:rsidR="00CE4EC3" w:rsidRDefault="00CE4EC3" w:rsidP="00CE4EC3">
      <w:pPr>
        <w:pStyle w:val="af7"/>
      </w:pPr>
      <w:r>
        <w:t xml:space="preserve">    }</w:t>
      </w:r>
    </w:p>
    <w:p w14:paraId="15AE54FD" w14:textId="77777777" w:rsidR="00CE4EC3" w:rsidRDefault="00CE4EC3" w:rsidP="00CE4EC3">
      <w:pPr>
        <w:pStyle w:val="af7"/>
      </w:pPr>
    </w:p>
    <w:p w14:paraId="5BFF1D43" w14:textId="77777777" w:rsidR="00CE4EC3" w:rsidRDefault="00CE4EC3" w:rsidP="00CE4EC3">
      <w:pPr>
        <w:pStyle w:val="af7"/>
      </w:pPr>
      <w:r>
        <w:t xml:space="preserve">    private IQueryable&lt;Book&gt; FilterBooksByIds(IEnumerable&lt;Guid&gt; ids)</w:t>
      </w:r>
    </w:p>
    <w:p w14:paraId="65128BBF" w14:textId="77777777" w:rsidR="00CE4EC3" w:rsidRDefault="00CE4EC3" w:rsidP="00CE4EC3">
      <w:pPr>
        <w:pStyle w:val="af7"/>
      </w:pPr>
      <w:r>
        <w:t xml:space="preserve">    {</w:t>
      </w:r>
    </w:p>
    <w:p w14:paraId="13881A9F" w14:textId="77777777" w:rsidR="00CE4EC3" w:rsidRDefault="00CE4EC3" w:rsidP="00CE4EC3">
      <w:pPr>
        <w:pStyle w:val="af7"/>
      </w:pPr>
      <w:r>
        <w:t xml:space="preserve">        return dbContext.Books.Where(b =&gt; ids.Any(id =&gt; id == b.Id));</w:t>
      </w:r>
    </w:p>
    <w:p w14:paraId="6771FF61" w14:textId="77777777" w:rsidR="00CE4EC3" w:rsidRDefault="00CE4EC3" w:rsidP="00CE4EC3">
      <w:pPr>
        <w:pStyle w:val="af7"/>
      </w:pPr>
      <w:r>
        <w:t xml:space="preserve">    }</w:t>
      </w:r>
    </w:p>
    <w:p w14:paraId="1B5F203B" w14:textId="77777777" w:rsidR="00CE4EC3" w:rsidRDefault="00CE4EC3" w:rsidP="00CE4EC3">
      <w:pPr>
        <w:pStyle w:val="af7"/>
      </w:pPr>
      <w:r>
        <w:t>}</w:t>
      </w:r>
    </w:p>
    <w:p w14:paraId="2B6431CE" w14:textId="77777777" w:rsidR="00CE4EC3" w:rsidRPr="00273568" w:rsidRDefault="00CE4EC3" w:rsidP="00E50616">
      <w:pPr>
        <w:pStyle w:val="affc"/>
        <w:rPr>
          <w:lang w:val="en-US"/>
        </w:rPr>
      </w:pPr>
      <w:r>
        <w:lastRenderedPageBreak/>
        <w:t>Файл</w:t>
      </w:r>
      <w:r w:rsidRPr="00273568">
        <w:rPr>
          <w:lang w:val="en-US"/>
        </w:rPr>
        <w:t xml:space="preserve"> BookService.cs:</w:t>
      </w:r>
    </w:p>
    <w:p w14:paraId="3DD7726B" w14:textId="77777777" w:rsidR="00CE4EC3" w:rsidRDefault="00CE4EC3" w:rsidP="00CE4EC3">
      <w:pPr>
        <w:pStyle w:val="af7"/>
      </w:pPr>
      <w:r>
        <w:t>using System.Linq.Expressions;</w:t>
      </w:r>
    </w:p>
    <w:p w14:paraId="0D4D50C2" w14:textId="77777777" w:rsidR="00CE4EC3" w:rsidRDefault="00CE4EC3" w:rsidP="00CE4EC3">
      <w:pPr>
        <w:pStyle w:val="af7"/>
      </w:pPr>
      <w:r>
        <w:t>using BookManager.Application.Common.DTOs;</w:t>
      </w:r>
    </w:p>
    <w:p w14:paraId="6A1FECCE" w14:textId="77777777" w:rsidR="00CE4EC3" w:rsidRDefault="00CE4EC3" w:rsidP="00CE4EC3">
      <w:pPr>
        <w:pStyle w:val="af7"/>
      </w:pPr>
      <w:r>
        <w:t>using BookManager.Application.Common.Exceptions;</w:t>
      </w:r>
    </w:p>
    <w:p w14:paraId="65CC7BDE" w14:textId="77777777" w:rsidR="00CE4EC3" w:rsidRDefault="00CE4EC3" w:rsidP="00CE4EC3">
      <w:pPr>
        <w:pStyle w:val="af7"/>
      </w:pPr>
      <w:r>
        <w:t>using BookManager.Application.Common.Interfaces;</w:t>
      </w:r>
    </w:p>
    <w:p w14:paraId="70B8D61A" w14:textId="77777777" w:rsidR="00CE4EC3" w:rsidRDefault="00CE4EC3" w:rsidP="00CE4EC3">
      <w:pPr>
        <w:pStyle w:val="af7"/>
      </w:pPr>
      <w:r>
        <w:t>using BookManager.Application.Common.Interfaces.Services;</w:t>
      </w:r>
    </w:p>
    <w:p w14:paraId="7DFA9735" w14:textId="77777777" w:rsidR="00CE4EC3" w:rsidRDefault="00CE4EC3" w:rsidP="00CE4EC3">
      <w:pPr>
        <w:pStyle w:val="af7"/>
      </w:pPr>
      <w:r>
        <w:t>using BookManager.Application.Indexing;</w:t>
      </w:r>
    </w:p>
    <w:p w14:paraId="1187BE86" w14:textId="77777777" w:rsidR="00CE4EC3" w:rsidRDefault="00CE4EC3" w:rsidP="00CE4EC3">
      <w:pPr>
        <w:pStyle w:val="af7"/>
      </w:pPr>
      <w:r>
        <w:t>using BookManager.Domain.Enums;</w:t>
      </w:r>
    </w:p>
    <w:p w14:paraId="1FA4CE4F" w14:textId="77777777" w:rsidR="00CE4EC3" w:rsidRDefault="00CE4EC3" w:rsidP="00CE4EC3">
      <w:pPr>
        <w:pStyle w:val="af7"/>
      </w:pPr>
      <w:r>
        <w:t>using NodaTime;</w:t>
      </w:r>
    </w:p>
    <w:p w14:paraId="108B65F3" w14:textId="77777777" w:rsidR="00CE4EC3" w:rsidRDefault="00CE4EC3" w:rsidP="00CE4EC3">
      <w:pPr>
        <w:pStyle w:val="af7"/>
      </w:pPr>
    </w:p>
    <w:p w14:paraId="4ED2C610" w14:textId="77777777" w:rsidR="00CE4EC3" w:rsidRDefault="00CE4EC3" w:rsidP="00CE4EC3">
      <w:pPr>
        <w:pStyle w:val="af7"/>
      </w:pPr>
      <w:r>
        <w:t>namespace BookManager.Application.Services;</w:t>
      </w:r>
    </w:p>
    <w:p w14:paraId="070522CA" w14:textId="77777777" w:rsidR="00CE4EC3" w:rsidRDefault="00CE4EC3" w:rsidP="00CE4EC3">
      <w:pPr>
        <w:pStyle w:val="af7"/>
      </w:pPr>
    </w:p>
    <w:p w14:paraId="6B146417" w14:textId="77777777" w:rsidR="00CE4EC3" w:rsidRDefault="00CE4EC3" w:rsidP="00CE4EC3">
      <w:pPr>
        <w:pStyle w:val="af7"/>
      </w:pPr>
      <w:r>
        <w:t>public sealed class BookService(</w:t>
      </w:r>
    </w:p>
    <w:p w14:paraId="0850B5DA" w14:textId="77777777" w:rsidR="00CE4EC3" w:rsidRDefault="00CE4EC3" w:rsidP="00CE4EC3">
      <w:pPr>
        <w:pStyle w:val="af7"/>
      </w:pPr>
      <w:r>
        <w:t xml:space="preserve">    IAppDbContext dbContext,</w:t>
      </w:r>
    </w:p>
    <w:p w14:paraId="1B5D2A77" w14:textId="77777777" w:rsidR="00CE4EC3" w:rsidRDefault="00CE4EC3" w:rsidP="00CE4EC3">
      <w:pPr>
        <w:pStyle w:val="af7"/>
      </w:pPr>
      <w:r>
        <w:t xml:space="preserve">    IFileStorage fileStorage,</w:t>
      </w:r>
    </w:p>
    <w:p w14:paraId="6032C888" w14:textId="77777777" w:rsidR="00CE4EC3" w:rsidRDefault="00CE4EC3" w:rsidP="00CE4EC3">
      <w:pPr>
        <w:pStyle w:val="af7"/>
      </w:pPr>
      <w:r>
        <w:t xml:space="preserve">    IEnumerable&lt;IBookFileHandler&gt; bookFileHandlers,</w:t>
      </w:r>
    </w:p>
    <w:p w14:paraId="1743F72E" w14:textId="77777777" w:rsidR="00CE4EC3" w:rsidRDefault="00CE4EC3" w:rsidP="00CE4EC3">
      <w:pPr>
        <w:pStyle w:val="af7"/>
      </w:pPr>
      <w:r>
        <w:t xml:space="preserve">    IIndexingTaskQueue indexingTaskQueue)</w:t>
      </w:r>
    </w:p>
    <w:p w14:paraId="256E5729" w14:textId="77777777" w:rsidR="00CE4EC3" w:rsidRDefault="00CE4EC3" w:rsidP="00CE4EC3">
      <w:pPr>
        <w:pStyle w:val="af7"/>
      </w:pPr>
      <w:r>
        <w:t xml:space="preserve">    : IBookService</w:t>
      </w:r>
    </w:p>
    <w:p w14:paraId="15128342" w14:textId="77777777" w:rsidR="00CE4EC3" w:rsidRDefault="00CE4EC3" w:rsidP="00CE4EC3">
      <w:pPr>
        <w:pStyle w:val="af7"/>
      </w:pPr>
      <w:r>
        <w:t>{</w:t>
      </w:r>
    </w:p>
    <w:p w14:paraId="024239C5" w14:textId="77777777" w:rsidR="00CE4EC3" w:rsidRDefault="00CE4EC3" w:rsidP="00CE4EC3">
      <w:pPr>
        <w:pStyle w:val="af7"/>
      </w:pPr>
      <w:r>
        <w:t xml:space="preserve">    private IIndexingTaskQueue IndexingTaskQueue { get; } = indexingTaskQueue;</w:t>
      </w:r>
    </w:p>
    <w:p w14:paraId="41AEF649" w14:textId="77777777" w:rsidR="00CE4EC3" w:rsidRDefault="00CE4EC3" w:rsidP="00CE4EC3">
      <w:pPr>
        <w:pStyle w:val="af7"/>
      </w:pPr>
    </w:p>
    <w:p w14:paraId="702B1F71" w14:textId="77777777" w:rsidR="00CE4EC3" w:rsidRDefault="00CE4EC3" w:rsidP="00CE4EC3">
      <w:pPr>
        <w:pStyle w:val="af7"/>
      </w:pPr>
      <w:r>
        <w:t xml:space="preserve">    private static readonly Dictionary&lt;string, Expression&lt;Func&lt;Book, object&gt;&gt;&gt; BookAvailableSortOptions = new()</w:t>
      </w:r>
    </w:p>
    <w:p w14:paraId="4162297D" w14:textId="77777777" w:rsidR="00CE4EC3" w:rsidRDefault="00CE4EC3" w:rsidP="00CE4EC3">
      <w:pPr>
        <w:pStyle w:val="af7"/>
      </w:pPr>
      <w:r>
        <w:t xml:space="preserve">    {</w:t>
      </w:r>
    </w:p>
    <w:p w14:paraId="6DDE6890" w14:textId="77777777" w:rsidR="00CE4EC3" w:rsidRDefault="00CE4EC3" w:rsidP="00CE4EC3">
      <w:pPr>
        <w:pStyle w:val="af7"/>
      </w:pPr>
      <w:r>
        <w:t xml:space="preserve">        ["title"] = b =&gt; b.Title!,</w:t>
      </w:r>
    </w:p>
    <w:p w14:paraId="085E5972" w14:textId="77777777" w:rsidR="00CE4EC3" w:rsidRDefault="00CE4EC3" w:rsidP="00CE4EC3">
      <w:pPr>
        <w:pStyle w:val="af7"/>
      </w:pPr>
      <w:r>
        <w:t xml:space="preserve">        ["isbn"] = b =&gt; b.Isbn!,</w:t>
      </w:r>
    </w:p>
    <w:p w14:paraId="269A2B14" w14:textId="77777777" w:rsidR="00CE4EC3" w:rsidRDefault="00CE4EC3" w:rsidP="00CE4EC3">
      <w:pPr>
        <w:pStyle w:val="af7"/>
      </w:pPr>
      <w:r>
        <w:t xml:space="preserve">        ["recent_access"] = b =&gt; b.Stats.FirstOrDefault()!.RecentAccess</w:t>
      </w:r>
    </w:p>
    <w:p w14:paraId="03736EBE" w14:textId="77777777" w:rsidR="00CE4EC3" w:rsidRDefault="00CE4EC3" w:rsidP="00CE4EC3">
      <w:pPr>
        <w:pStyle w:val="af7"/>
      </w:pPr>
      <w:r>
        <w:t xml:space="preserve">    };</w:t>
      </w:r>
    </w:p>
    <w:p w14:paraId="7E6C25A5" w14:textId="77777777" w:rsidR="00CE4EC3" w:rsidRDefault="00CE4EC3" w:rsidP="00CE4EC3">
      <w:pPr>
        <w:pStyle w:val="af7"/>
      </w:pPr>
    </w:p>
    <w:p w14:paraId="15ED14BE" w14:textId="77777777" w:rsidR="00CE4EC3" w:rsidRDefault="00CE4EC3" w:rsidP="00CE4EC3">
      <w:pPr>
        <w:pStyle w:val="af7"/>
      </w:pPr>
      <w:r>
        <w:t xml:space="preserve">    public async Task&lt;PageDto&lt;BookDto&gt;&gt; GetPageAsync(</w:t>
      </w:r>
    </w:p>
    <w:p w14:paraId="434182C8" w14:textId="77777777" w:rsidR="00CE4EC3" w:rsidRDefault="00CE4EC3" w:rsidP="00CE4EC3">
      <w:pPr>
        <w:pStyle w:val="af7"/>
      </w:pPr>
      <w:r>
        <w:t xml:space="preserve">        PageRequestDto request,</w:t>
      </w:r>
    </w:p>
    <w:p w14:paraId="4343109E" w14:textId="77777777" w:rsidR="00CE4EC3" w:rsidRDefault="00CE4EC3" w:rsidP="00CE4EC3">
      <w:pPr>
        <w:pStyle w:val="af7"/>
      </w:pPr>
      <w:r>
        <w:t xml:space="preserve">        Expression&lt;Func&lt;Book, bool&gt;&gt;? predicate = null,</w:t>
      </w:r>
    </w:p>
    <w:p w14:paraId="7EE14EB1" w14:textId="77777777" w:rsidR="00CE4EC3" w:rsidRDefault="00CE4EC3" w:rsidP="00CE4EC3">
      <w:pPr>
        <w:pStyle w:val="af7"/>
      </w:pPr>
      <w:r>
        <w:t xml:space="preserve">        User? user = null)</w:t>
      </w:r>
    </w:p>
    <w:p w14:paraId="2494DF94" w14:textId="77777777" w:rsidR="00CE4EC3" w:rsidRDefault="00CE4EC3" w:rsidP="00CE4EC3">
      <w:pPr>
        <w:pStyle w:val="af7"/>
      </w:pPr>
      <w:r>
        <w:t xml:space="preserve">    {</w:t>
      </w:r>
    </w:p>
    <w:p w14:paraId="7E51ED3B" w14:textId="77777777" w:rsidR="00CE4EC3" w:rsidRDefault="00CE4EC3" w:rsidP="00CE4EC3">
      <w:pPr>
        <w:pStyle w:val="af7"/>
      </w:pPr>
      <w:r>
        <w:t xml:space="preserve">        var normalizedPageNumber = PageDto&lt;BookDto&gt;.GetNormalizedPageNumber(request.PageNumber);</w:t>
      </w:r>
    </w:p>
    <w:p w14:paraId="2806E0AE" w14:textId="77777777" w:rsidR="00CE4EC3" w:rsidRDefault="00CE4EC3" w:rsidP="00CE4EC3">
      <w:pPr>
        <w:pStyle w:val="af7"/>
      </w:pPr>
      <w:r>
        <w:t xml:space="preserve">        var query = dbContext.Books.AsQueryable();</w:t>
      </w:r>
    </w:p>
    <w:p w14:paraId="2AE62A96" w14:textId="77777777" w:rsidR="00CE4EC3" w:rsidRDefault="00CE4EC3" w:rsidP="00CE4EC3">
      <w:pPr>
        <w:pStyle w:val="af7"/>
      </w:pPr>
    </w:p>
    <w:p w14:paraId="5AFC78E2" w14:textId="77777777" w:rsidR="00CE4EC3" w:rsidRDefault="00CE4EC3" w:rsidP="00CE4EC3">
      <w:pPr>
        <w:pStyle w:val="af7"/>
      </w:pPr>
      <w:r>
        <w:t xml:space="preserve">        if (predicate != null)</w:t>
      </w:r>
    </w:p>
    <w:p w14:paraId="22B65F61" w14:textId="77777777" w:rsidR="00CE4EC3" w:rsidRDefault="00CE4EC3" w:rsidP="00CE4EC3">
      <w:pPr>
        <w:pStyle w:val="af7"/>
      </w:pPr>
      <w:r>
        <w:t xml:space="preserve">            query = query.Where(predicate);</w:t>
      </w:r>
    </w:p>
    <w:p w14:paraId="4975C795" w14:textId="77777777" w:rsidR="00CE4EC3" w:rsidRDefault="00CE4EC3" w:rsidP="00CE4EC3">
      <w:pPr>
        <w:pStyle w:val="af7"/>
      </w:pPr>
      <w:r>
        <w:t xml:space="preserve">        if (user != null)</w:t>
      </w:r>
    </w:p>
    <w:p w14:paraId="46767393" w14:textId="77777777" w:rsidR="00CE4EC3" w:rsidRDefault="00CE4EC3" w:rsidP="00CE4EC3">
      <w:pPr>
        <w:pStyle w:val="af7"/>
      </w:pPr>
      <w:r>
        <w:t xml:space="preserve">            query = query.Include(b =&gt; b.Stats.Where(u =&gt; u.UserId == user.Id));</w:t>
      </w:r>
    </w:p>
    <w:p w14:paraId="493C9D14" w14:textId="77777777" w:rsidR="00CE4EC3" w:rsidRDefault="00CE4EC3" w:rsidP="00CE4EC3">
      <w:pPr>
        <w:pStyle w:val="af7"/>
      </w:pPr>
    </w:p>
    <w:p w14:paraId="3562D777" w14:textId="77777777" w:rsidR="00CE4EC3" w:rsidRDefault="00CE4EC3" w:rsidP="00CE4EC3">
      <w:pPr>
        <w:pStyle w:val="af7"/>
      </w:pPr>
      <w:r>
        <w:t xml:space="preserve">        var totalItemCount = await query.CountAsync();</w:t>
      </w:r>
    </w:p>
    <w:p w14:paraId="2BF0C9D9" w14:textId="77777777" w:rsidR="00CE4EC3" w:rsidRDefault="00CE4EC3" w:rsidP="00CE4EC3">
      <w:pPr>
        <w:pStyle w:val="af7"/>
      </w:pPr>
      <w:r>
        <w:t xml:space="preserve">        var orderExpr = request.SortBy != null &amp;&amp; BookAvailableSortOptions.TryGetValue(request.SortBy, out var expr)</w:t>
      </w:r>
    </w:p>
    <w:p w14:paraId="4F7C4699" w14:textId="77777777" w:rsidR="00CE4EC3" w:rsidRDefault="00CE4EC3" w:rsidP="00CE4EC3">
      <w:pPr>
        <w:pStyle w:val="af7"/>
      </w:pPr>
      <w:r>
        <w:t xml:space="preserve">            ? expr</w:t>
      </w:r>
    </w:p>
    <w:p w14:paraId="6DAD4155" w14:textId="77777777" w:rsidR="00CE4EC3" w:rsidRDefault="00CE4EC3" w:rsidP="00CE4EC3">
      <w:pPr>
        <w:pStyle w:val="af7"/>
      </w:pPr>
      <w:r>
        <w:t xml:space="preserve">            : BookAvailableSortOptions["recent_access"];</w:t>
      </w:r>
    </w:p>
    <w:p w14:paraId="2AB04D58" w14:textId="77777777" w:rsidR="00CE4EC3" w:rsidRDefault="00CE4EC3" w:rsidP="00CE4EC3">
      <w:pPr>
        <w:pStyle w:val="af7"/>
      </w:pPr>
      <w:r>
        <w:t xml:space="preserve">        if (request.SortBy == "recent_access")</w:t>
      </w:r>
    </w:p>
    <w:p w14:paraId="4893FF5C" w14:textId="77777777" w:rsidR="00CE4EC3" w:rsidRDefault="00CE4EC3" w:rsidP="00CE4EC3">
      <w:pPr>
        <w:pStyle w:val="af7"/>
      </w:pPr>
      <w:r>
        <w:t xml:space="preserve">        {</w:t>
      </w:r>
    </w:p>
    <w:p w14:paraId="70B856D1" w14:textId="77777777" w:rsidR="00CE4EC3" w:rsidRDefault="00CE4EC3" w:rsidP="00CE4EC3">
      <w:pPr>
        <w:pStyle w:val="af7"/>
      </w:pPr>
      <w:r>
        <w:t xml:space="preserve">            Expression&lt;Func&lt;Book, object&gt;&gt; orderByNullExpr = b =&gt; b.Stats.FirstOrDefault().RecentAccess == null;</w:t>
      </w:r>
    </w:p>
    <w:p w14:paraId="6AE78D6E" w14:textId="77777777" w:rsidR="00CE4EC3" w:rsidRDefault="00CE4EC3" w:rsidP="00CE4EC3">
      <w:pPr>
        <w:pStyle w:val="af7"/>
      </w:pPr>
      <w:r>
        <w:t xml:space="preserve">            query = request.SortOrder == SortOrder.Desc</w:t>
      </w:r>
    </w:p>
    <w:p w14:paraId="50299864" w14:textId="77777777" w:rsidR="00CE4EC3" w:rsidRDefault="00CE4EC3" w:rsidP="00CE4EC3">
      <w:pPr>
        <w:pStyle w:val="af7"/>
      </w:pPr>
      <w:r>
        <w:t xml:space="preserve">                ? query.OrderBy(orderByNullExpr).ThenByDescending(orderExpr)</w:t>
      </w:r>
    </w:p>
    <w:p w14:paraId="66C80FAA" w14:textId="77777777" w:rsidR="00CE4EC3" w:rsidRDefault="00CE4EC3" w:rsidP="00CE4EC3">
      <w:pPr>
        <w:pStyle w:val="af7"/>
      </w:pPr>
      <w:r>
        <w:t xml:space="preserve">                : query.OrderBy(orderByNullExpr).ThenBy(orderExpr);</w:t>
      </w:r>
    </w:p>
    <w:p w14:paraId="240DD6B5" w14:textId="77777777" w:rsidR="00CE4EC3" w:rsidRDefault="00CE4EC3" w:rsidP="00CE4EC3">
      <w:pPr>
        <w:pStyle w:val="af7"/>
      </w:pPr>
      <w:r>
        <w:t xml:space="preserve">        }</w:t>
      </w:r>
    </w:p>
    <w:p w14:paraId="41F2B173" w14:textId="77777777" w:rsidR="00CE4EC3" w:rsidRDefault="00CE4EC3" w:rsidP="00CE4EC3">
      <w:pPr>
        <w:pStyle w:val="af7"/>
      </w:pPr>
      <w:r>
        <w:t xml:space="preserve">        else</w:t>
      </w:r>
    </w:p>
    <w:p w14:paraId="168E5E80" w14:textId="77777777" w:rsidR="00CE4EC3" w:rsidRDefault="00CE4EC3" w:rsidP="00CE4EC3">
      <w:pPr>
        <w:pStyle w:val="af7"/>
      </w:pPr>
      <w:r>
        <w:t xml:space="preserve">        {</w:t>
      </w:r>
    </w:p>
    <w:p w14:paraId="6ECC002E" w14:textId="77777777" w:rsidR="00CE4EC3" w:rsidRDefault="00CE4EC3" w:rsidP="00CE4EC3">
      <w:pPr>
        <w:pStyle w:val="af7"/>
      </w:pPr>
      <w:r>
        <w:t xml:space="preserve">            query = request.SortOrder == SortOrder.Desc ? query.OrderByDescending(orderExpr) : query.OrderBy(orderExpr);</w:t>
      </w:r>
    </w:p>
    <w:p w14:paraId="232FE0F2" w14:textId="77777777" w:rsidR="00CE4EC3" w:rsidRDefault="00CE4EC3" w:rsidP="00CE4EC3">
      <w:pPr>
        <w:pStyle w:val="af7"/>
      </w:pPr>
      <w:r>
        <w:t xml:space="preserve">        }</w:t>
      </w:r>
    </w:p>
    <w:p w14:paraId="7ED55DAE" w14:textId="77777777" w:rsidR="00CE4EC3" w:rsidRDefault="00CE4EC3" w:rsidP="00CE4EC3">
      <w:pPr>
        <w:pStyle w:val="af7"/>
      </w:pPr>
    </w:p>
    <w:p w14:paraId="5A77DE23" w14:textId="77777777" w:rsidR="00CE4EC3" w:rsidRDefault="00CE4EC3" w:rsidP="00CE4EC3">
      <w:pPr>
        <w:pStyle w:val="af7"/>
      </w:pPr>
      <w:r>
        <w:t xml:space="preserve">        query = query.Skip((normalizedPageNumber - 1) * request.PageSize)</w:t>
      </w:r>
    </w:p>
    <w:p w14:paraId="4391BD5B" w14:textId="77777777" w:rsidR="00CE4EC3" w:rsidRDefault="00CE4EC3" w:rsidP="00CE4EC3">
      <w:pPr>
        <w:pStyle w:val="af7"/>
      </w:pPr>
      <w:r>
        <w:t xml:space="preserve">            .Take(request.PageSize);</w:t>
      </w:r>
    </w:p>
    <w:p w14:paraId="491A2154" w14:textId="77777777" w:rsidR="00CE4EC3" w:rsidRDefault="00CE4EC3" w:rsidP="00CE4EC3">
      <w:pPr>
        <w:pStyle w:val="af7"/>
      </w:pPr>
      <w:r>
        <w:t xml:space="preserve">        var pageCount = PageDto&lt;BookDto&gt;.CountPage(totalItemCount, request.PageSize);</w:t>
      </w:r>
    </w:p>
    <w:p w14:paraId="0A7D621E" w14:textId="77777777" w:rsidR="00CE4EC3" w:rsidRDefault="00CE4EC3" w:rsidP="00CE4EC3">
      <w:pPr>
        <w:pStyle w:val="af7"/>
      </w:pPr>
      <w:r>
        <w:t xml:space="preserve">        var items = await query.Select(b =&gt; b.ToDto()).ToListAsync();</w:t>
      </w:r>
    </w:p>
    <w:p w14:paraId="0729E122" w14:textId="77777777" w:rsidR="00CE4EC3" w:rsidRDefault="00CE4EC3" w:rsidP="00CE4EC3">
      <w:pPr>
        <w:pStyle w:val="af7"/>
      </w:pPr>
      <w:r>
        <w:t xml:space="preserve">        return PageDto&lt;BookDto&gt;.Builder.Create()</w:t>
      </w:r>
    </w:p>
    <w:p w14:paraId="6CAE8CB9" w14:textId="77777777" w:rsidR="00CE4EC3" w:rsidRDefault="00CE4EC3" w:rsidP="00CE4EC3">
      <w:pPr>
        <w:pStyle w:val="af7"/>
      </w:pPr>
      <w:r>
        <w:t xml:space="preserve">            .SetPageNumber(normalizedPageNumber)</w:t>
      </w:r>
    </w:p>
    <w:p w14:paraId="7F5977F6" w14:textId="77777777" w:rsidR="00CE4EC3" w:rsidRDefault="00CE4EC3" w:rsidP="00CE4EC3">
      <w:pPr>
        <w:pStyle w:val="af7"/>
      </w:pPr>
      <w:r>
        <w:t xml:space="preserve">            .SetPageSize(items.Count)</w:t>
      </w:r>
    </w:p>
    <w:p w14:paraId="265C01CB" w14:textId="77777777" w:rsidR="00CE4EC3" w:rsidRDefault="00CE4EC3" w:rsidP="00CE4EC3">
      <w:pPr>
        <w:pStyle w:val="af7"/>
      </w:pPr>
      <w:r>
        <w:t xml:space="preserve">            .SetTotalItemCount(totalItemCount)</w:t>
      </w:r>
    </w:p>
    <w:p w14:paraId="32BD921A" w14:textId="77777777" w:rsidR="00CE4EC3" w:rsidRDefault="00CE4EC3" w:rsidP="00CE4EC3">
      <w:pPr>
        <w:pStyle w:val="af7"/>
      </w:pPr>
      <w:r>
        <w:t xml:space="preserve">            .SetPageCount(pageCount)</w:t>
      </w:r>
    </w:p>
    <w:p w14:paraId="2D9AC29E" w14:textId="77777777" w:rsidR="00CE4EC3" w:rsidRDefault="00CE4EC3" w:rsidP="00CE4EC3">
      <w:pPr>
        <w:pStyle w:val="af7"/>
      </w:pPr>
      <w:r>
        <w:t xml:space="preserve">            .SetItems(items)</w:t>
      </w:r>
    </w:p>
    <w:p w14:paraId="2528F2B4" w14:textId="77777777" w:rsidR="00CE4EC3" w:rsidRDefault="00CE4EC3" w:rsidP="00CE4EC3">
      <w:pPr>
        <w:pStyle w:val="af7"/>
      </w:pPr>
      <w:r>
        <w:t xml:space="preserve">            .Build();</w:t>
      </w:r>
    </w:p>
    <w:p w14:paraId="2EF3ABEC" w14:textId="77777777" w:rsidR="00CE4EC3" w:rsidRDefault="00CE4EC3" w:rsidP="00CE4EC3">
      <w:pPr>
        <w:pStyle w:val="af7"/>
      </w:pPr>
      <w:r>
        <w:t xml:space="preserve">    }</w:t>
      </w:r>
    </w:p>
    <w:p w14:paraId="55174FFB" w14:textId="77777777" w:rsidR="00CE4EC3" w:rsidRDefault="00CE4EC3" w:rsidP="00CE4EC3">
      <w:pPr>
        <w:pStyle w:val="af7"/>
      </w:pPr>
    </w:p>
    <w:p w14:paraId="7A642274" w14:textId="77777777" w:rsidR="00CE4EC3" w:rsidRDefault="00CE4EC3" w:rsidP="00CE4EC3">
      <w:pPr>
        <w:pStyle w:val="af7"/>
      </w:pPr>
      <w:r>
        <w:t xml:space="preserve">    public async Task&lt;BookDto?&gt; GetByIdAsync(Guid bookId, Guid? userId = null)</w:t>
      </w:r>
    </w:p>
    <w:p w14:paraId="6E8AA6E9" w14:textId="77777777" w:rsidR="00CE4EC3" w:rsidRDefault="00CE4EC3" w:rsidP="00CE4EC3">
      <w:pPr>
        <w:pStyle w:val="af7"/>
      </w:pPr>
      <w:r>
        <w:t xml:space="preserve">    {</w:t>
      </w:r>
    </w:p>
    <w:p w14:paraId="583232B4" w14:textId="77777777" w:rsidR="00CE4EC3" w:rsidRDefault="00CE4EC3" w:rsidP="00CE4EC3">
      <w:pPr>
        <w:pStyle w:val="af7"/>
      </w:pPr>
      <w:r>
        <w:t xml:space="preserve">        var query = dbContext.Books.AsQueryable();</w:t>
      </w:r>
    </w:p>
    <w:p w14:paraId="18CFF930" w14:textId="77777777" w:rsidR="00CE4EC3" w:rsidRDefault="00CE4EC3" w:rsidP="00CE4EC3">
      <w:pPr>
        <w:pStyle w:val="af7"/>
      </w:pPr>
      <w:r>
        <w:t xml:space="preserve">        if (userId != null)</w:t>
      </w:r>
    </w:p>
    <w:p w14:paraId="7D975916" w14:textId="77777777" w:rsidR="00CE4EC3" w:rsidRDefault="00CE4EC3" w:rsidP="00CE4EC3">
      <w:pPr>
        <w:pStyle w:val="af7"/>
      </w:pPr>
      <w:r>
        <w:t xml:space="preserve">        {</w:t>
      </w:r>
    </w:p>
    <w:p w14:paraId="3241991A" w14:textId="77777777" w:rsidR="00CE4EC3" w:rsidRDefault="00CE4EC3" w:rsidP="00CE4EC3">
      <w:pPr>
        <w:pStyle w:val="af7"/>
      </w:pPr>
      <w:r>
        <w:t xml:space="preserve">            query = query.Include(b =&gt; b.Stats.Where(s =&gt; s.UserId == userId));</w:t>
      </w:r>
    </w:p>
    <w:p w14:paraId="199B5AE1" w14:textId="77777777" w:rsidR="00CE4EC3" w:rsidRDefault="00CE4EC3" w:rsidP="00CE4EC3">
      <w:pPr>
        <w:pStyle w:val="af7"/>
      </w:pPr>
      <w:r>
        <w:lastRenderedPageBreak/>
        <w:t xml:space="preserve">        }</w:t>
      </w:r>
    </w:p>
    <w:p w14:paraId="77FA3ACF" w14:textId="77777777" w:rsidR="00CE4EC3" w:rsidRDefault="00CE4EC3" w:rsidP="00CE4EC3">
      <w:pPr>
        <w:pStyle w:val="af7"/>
      </w:pPr>
    </w:p>
    <w:p w14:paraId="55AF0591" w14:textId="77777777" w:rsidR="00CE4EC3" w:rsidRDefault="00CE4EC3" w:rsidP="00CE4EC3">
      <w:pPr>
        <w:pStyle w:val="af7"/>
      </w:pPr>
      <w:r>
        <w:t xml:space="preserve">        var book = await query.FirstOrDefaultAsync(b =&gt; b.Id == bookId);</w:t>
      </w:r>
    </w:p>
    <w:p w14:paraId="36757AF2" w14:textId="77777777" w:rsidR="00CE4EC3" w:rsidRDefault="00CE4EC3" w:rsidP="00CE4EC3">
      <w:pPr>
        <w:pStyle w:val="af7"/>
      </w:pPr>
      <w:r>
        <w:t xml:space="preserve">        return book?.ToDto();</w:t>
      </w:r>
    </w:p>
    <w:p w14:paraId="53FA65A3" w14:textId="77777777" w:rsidR="00CE4EC3" w:rsidRDefault="00CE4EC3" w:rsidP="00CE4EC3">
      <w:pPr>
        <w:pStyle w:val="af7"/>
      </w:pPr>
      <w:r>
        <w:t xml:space="preserve">    }</w:t>
      </w:r>
    </w:p>
    <w:p w14:paraId="481A023E" w14:textId="77777777" w:rsidR="00CE4EC3" w:rsidRDefault="00CE4EC3" w:rsidP="00CE4EC3">
      <w:pPr>
        <w:pStyle w:val="af7"/>
      </w:pPr>
    </w:p>
    <w:p w14:paraId="28D4F12C" w14:textId="77777777" w:rsidR="00CE4EC3" w:rsidRDefault="00CE4EC3" w:rsidP="00CE4EC3">
      <w:pPr>
        <w:pStyle w:val="af7"/>
      </w:pPr>
      <w:r>
        <w:t xml:space="preserve">    public async Task&lt;BookDto&gt; AddBookAsync(Stream fileStream, BookMetadataDto bookMetadata)</w:t>
      </w:r>
    </w:p>
    <w:p w14:paraId="0C34E700" w14:textId="77777777" w:rsidR="00CE4EC3" w:rsidRDefault="00CE4EC3" w:rsidP="00CE4EC3">
      <w:pPr>
        <w:pStyle w:val="af7"/>
      </w:pPr>
      <w:r>
        <w:t xml:space="preserve">    {</w:t>
      </w:r>
    </w:p>
    <w:p w14:paraId="648E9F73" w14:textId="77777777" w:rsidR="00CE4EC3" w:rsidRDefault="00CE4EC3" w:rsidP="00CE4EC3">
      <w:pPr>
        <w:pStyle w:val="af7"/>
      </w:pPr>
      <w:r>
        <w:t xml:space="preserve">        var id = Guid.NewGuid();</w:t>
      </w:r>
    </w:p>
    <w:p w14:paraId="4E87DE4F" w14:textId="77777777" w:rsidR="00CE4EC3" w:rsidRDefault="00CE4EC3" w:rsidP="00CE4EC3">
      <w:pPr>
        <w:pStyle w:val="af7"/>
      </w:pPr>
      <w:r>
        <w:t xml:space="preserve">        var filename = $"{id}-{bookMetadata.Filename}";</w:t>
      </w:r>
    </w:p>
    <w:p w14:paraId="4D686D3E" w14:textId="77777777" w:rsidR="00CE4EC3" w:rsidRDefault="00CE4EC3" w:rsidP="00CE4EC3">
      <w:pPr>
        <w:pStyle w:val="af7"/>
      </w:pPr>
      <w:r>
        <w:t xml:space="preserve">        var fileInfo = await fileStorage.SaveFileAsync(filename, fileStream);</w:t>
      </w:r>
    </w:p>
    <w:p w14:paraId="3A33B69F" w14:textId="77777777" w:rsidR="00CE4EC3" w:rsidRDefault="00CE4EC3" w:rsidP="00CE4EC3">
      <w:pPr>
        <w:pStyle w:val="af7"/>
      </w:pPr>
      <w:r>
        <w:t xml:space="preserve">        var fileType = DocumentFileTypeUtils.GetFileType(fileInfo.FullName);</w:t>
      </w:r>
    </w:p>
    <w:p w14:paraId="6CF1B618" w14:textId="77777777" w:rsidR="00CE4EC3" w:rsidRDefault="00CE4EC3" w:rsidP="00CE4EC3">
      <w:pPr>
        <w:pStyle w:val="af7"/>
      </w:pPr>
      <w:r>
        <w:t xml:space="preserve">        var bookFileHandler = bookFileHandlers.FirstOrDefault(handler =&gt; handler.FileType == fileType) ??</w:t>
      </w:r>
    </w:p>
    <w:p w14:paraId="0FE3A9BD" w14:textId="77777777" w:rsidR="00CE4EC3" w:rsidRDefault="00CE4EC3" w:rsidP="00CE4EC3">
      <w:pPr>
        <w:pStyle w:val="af7"/>
      </w:pPr>
      <w:r>
        <w:t xml:space="preserve">                              throw new Exception();</w:t>
      </w:r>
    </w:p>
    <w:p w14:paraId="2BF3643E" w14:textId="77777777" w:rsidR="00CE4EC3" w:rsidRDefault="00CE4EC3" w:rsidP="00CE4EC3">
      <w:pPr>
        <w:pStyle w:val="af7"/>
      </w:pPr>
    </w:p>
    <w:p w14:paraId="33597B49" w14:textId="77777777" w:rsidR="00CE4EC3" w:rsidRDefault="00CE4EC3" w:rsidP="00CE4EC3">
      <w:pPr>
        <w:pStyle w:val="af7"/>
      </w:pPr>
      <w:r>
        <w:t xml:space="preserve">        await using var bookFileStream = fileStorage.GetFileStream(filename);</w:t>
      </w:r>
    </w:p>
    <w:p w14:paraId="0ADB746B" w14:textId="77777777" w:rsidR="00CE4EC3" w:rsidRDefault="00CE4EC3" w:rsidP="00CE4EC3">
      <w:pPr>
        <w:pStyle w:val="af7"/>
      </w:pPr>
      <w:r>
        <w:t xml:space="preserve">        var extractedTitle = bookFileHandler.GetBookTitle(bookFileStream);</w:t>
      </w:r>
    </w:p>
    <w:p w14:paraId="200DD8A2" w14:textId="77777777" w:rsidR="00CE4EC3" w:rsidRDefault="00CE4EC3" w:rsidP="00CE4EC3">
      <w:pPr>
        <w:pStyle w:val="af7"/>
      </w:pPr>
      <w:r>
        <w:t xml:space="preserve">        var thumbnailImage = await SaveThumbnailImage(bookFileHandler, bookFileStream, filename);</w:t>
      </w:r>
    </w:p>
    <w:p w14:paraId="4E3C7553" w14:textId="77777777" w:rsidR="00CE4EC3" w:rsidRDefault="00CE4EC3" w:rsidP="00CE4EC3">
      <w:pPr>
        <w:pStyle w:val="af7"/>
      </w:pPr>
      <w:r>
        <w:t xml:space="preserve">        var book = new Book</w:t>
      </w:r>
    </w:p>
    <w:p w14:paraId="006DCD05" w14:textId="77777777" w:rsidR="00CE4EC3" w:rsidRDefault="00CE4EC3" w:rsidP="00CE4EC3">
      <w:pPr>
        <w:pStyle w:val="af7"/>
      </w:pPr>
      <w:r>
        <w:t xml:space="preserve">        {</w:t>
      </w:r>
    </w:p>
    <w:p w14:paraId="0F5EE075" w14:textId="77777777" w:rsidR="00CE4EC3" w:rsidRDefault="00CE4EC3" w:rsidP="00CE4EC3">
      <w:pPr>
        <w:pStyle w:val="af7"/>
      </w:pPr>
      <w:r>
        <w:t xml:space="preserve">            Id = id,</w:t>
      </w:r>
    </w:p>
    <w:p w14:paraId="45D59F5A" w14:textId="77777777" w:rsidR="00CE4EC3" w:rsidRDefault="00CE4EC3" w:rsidP="00CE4EC3">
      <w:pPr>
        <w:pStyle w:val="af7"/>
      </w:pPr>
      <w:r>
        <w:t xml:space="preserve">            Filename = fileInfo.Name,</w:t>
      </w:r>
    </w:p>
    <w:p w14:paraId="2F4F238A" w14:textId="77777777" w:rsidR="00CE4EC3" w:rsidRDefault="00CE4EC3" w:rsidP="00CE4EC3">
      <w:pPr>
        <w:pStyle w:val="af7"/>
      </w:pPr>
      <w:r>
        <w:t xml:space="preserve">            FileSize = fileInfo.Length,</w:t>
      </w:r>
    </w:p>
    <w:p w14:paraId="0A132D38" w14:textId="77777777" w:rsidR="00CE4EC3" w:rsidRDefault="00CE4EC3" w:rsidP="00CE4EC3">
      <w:pPr>
        <w:pStyle w:val="af7"/>
      </w:pPr>
      <w:r>
        <w:t xml:space="preserve">            FileType = BookFileType.Pdf,</w:t>
      </w:r>
    </w:p>
    <w:p w14:paraId="1CBA66C8" w14:textId="77777777" w:rsidR="00CE4EC3" w:rsidRDefault="00CE4EC3" w:rsidP="00CE4EC3">
      <w:pPr>
        <w:pStyle w:val="af7"/>
      </w:pPr>
      <w:r>
        <w:t xml:space="preserve">            Title = !string.IsNullOrEmpty(bookMetadata.Title) ? bookMetadata.Title</w:t>
      </w:r>
    </w:p>
    <w:p w14:paraId="3605CB4B" w14:textId="77777777" w:rsidR="00CE4EC3" w:rsidRDefault="00CE4EC3" w:rsidP="00CE4EC3">
      <w:pPr>
        <w:pStyle w:val="af7"/>
      </w:pPr>
      <w:r>
        <w:t xml:space="preserve">                : string.IsNullOrEmpty(extractedTitle) ? bookMetadata.Filename : extractedTitle,</w:t>
      </w:r>
    </w:p>
    <w:p w14:paraId="1754BE69" w14:textId="77777777" w:rsidR="00CE4EC3" w:rsidRDefault="00CE4EC3" w:rsidP="00CE4EC3">
      <w:pPr>
        <w:pStyle w:val="af7"/>
      </w:pPr>
      <w:r>
        <w:t xml:space="preserve">            ThumbnailFilename = thumbnailImage,</w:t>
      </w:r>
    </w:p>
    <w:p w14:paraId="29198488" w14:textId="77777777" w:rsidR="00CE4EC3" w:rsidRDefault="00CE4EC3" w:rsidP="00CE4EC3">
      <w:pPr>
        <w:pStyle w:val="af7"/>
      </w:pPr>
      <w:r>
        <w:t xml:space="preserve">            PageCount = CountNumberOfPages(fileInfo.FullName),</w:t>
      </w:r>
    </w:p>
    <w:p w14:paraId="52FE2CB2" w14:textId="77777777" w:rsidR="00CE4EC3" w:rsidRDefault="00CE4EC3" w:rsidP="00CE4EC3">
      <w:pPr>
        <w:pStyle w:val="af7"/>
      </w:pPr>
      <w:r>
        <w:t xml:space="preserve">            Authors = bookMetadata.Authors == null || !bookMetadata.Authors.Any()</w:t>
      </w:r>
    </w:p>
    <w:p w14:paraId="7C0599F4" w14:textId="77777777" w:rsidR="00CE4EC3" w:rsidRDefault="00CE4EC3" w:rsidP="00CE4EC3">
      <w:pPr>
        <w:pStyle w:val="af7"/>
      </w:pPr>
      <w:r>
        <w:t xml:space="preserve">                ? bookFileHandler.GetAuthorList(bookFileStream).ToArray()</w:t>
      </w:r>
    </w:p>
    <w:p w14:paraId="7DF0180D" w14:textId="77777777" w:rsidR="00CE4EC3" w:rsidRDefault="00CE4EC3" w:rsidP="00CE4EC3">
      <w:pPr>
        <w:pStyle w:val="af7"/>
      </w:pPr>
      <w:r>
        <w:t xml:space="preserve">                : bookMetadata.Authors.ToArray()</w:t>
      </w:r>
    </w:p>
    <w:p w14:paraId="7ED7B902" w14:textId="77777777" w:rsidR="00CE4EC3" w:rsidRDefault="00CE4EC3" w:rsidP="00CE4EC3">
      <w:pPr>
        <w:pStyle w:val="af7"/>
      </w:pPr>
      <w:r>
        <w:t xml:space="preserve">        };</w:t>
      </w:r>
    </w:p>
    <w:p w14:paraId="34E17F88" w14:textId="77777777" w:rsidR="00CE4EC3" w:rsidRDefault="00CE4EC3" w:rsidP="00CE4EC3">
      <w:pPr>
        <w:pStyle w:val="af7"/>
      </w:pPr>
      <w:r>
        <w:t xml:space="preserve">        var entry = dbContext.Books.Add(book);</w:t>
      </w:r>
    </w:p>
    <w:p w14:paraId="49E65D59" w14:textId="77777777" w:rsidR="00CE4EC3" w:rsidRDefault="00CE4EC3" w:rsidP="00CE4EC3">
      <w:pPr>
        <w:pStyle w:val="af7"/>
      </w:pPr>
      <w:r>
        <w:t xml:space="preserve">        await dbContext.SaveChangesAsync();</w:t>
      </w:r>
    </w:p>
    <w:p w14:paraId="2597EA1D" w14:textId="77777777" w:rsidR="00CE4EC3" w:rsidRDefault="00CE4EC3" w:rsidP="00CE4EC3">
      <w:pPr>
        <w:pStyle w:val="af7"/>
      </w:pPr>
      <w:r>
        <w:t xml:space="preserve">        var document = entry.Entity;</w:t>
      </w:r>
    </w:p>
    <w:p w14:paraId="4FFD18A6" w14:textId="77777777" w:rsidR="00CE4EC3" w:rsidRDefault="00CE4EC3" w:rsidP="00CE4EC3">
      <w:pPr>
        <w:pStyle w:val="af7"/>
      </w:pPr>
      <w:r>
        <w:t xml:space="preserve">        await IndexingTaskQueue.QueueAsync(</w:t>
      </w:r>
    </w:p>
    <w:p w14:paraId="3BA78866" w14:textId="77777777" w:rsidR="00CE4EC3" w:rsidRDefault="00CE4EC3" w:rsidP="00CE4EC3">
      <w:pPr>
        <w:pStyle w:val="af7"/>
      </w:pPr>
      <w:r>
        <w:t xml:space="preserve">            new IndexingWorkItem(</w:t>
      </w:r>
    </w:p>
    <w:p w14:paraId="252880B5" w14:textId="77777777" w:rsidR="00CE4EC3" w:rsidRDefault="00CE4EC3" w:rsidP="00CE4EC3">
      <w:pPr>
        <w:pStyle w:val="af7"/>
      </w:pPr>
      <w:r>
        <w:t xml:space="preserve">                IndexingWorkItemOperationType.Created,</w:t>
      </w:r>
    </w:p>
    <w:p w14:paraId="1DDE5674" w14:textId="77777777" w:rsidR="00CE4EC3" w:rsidRDefault="00CE4EC3" w:rsidP="00CE4EC3">
      <w:pPr>
        <w:pStyle w:val="af7"/>
      </w:pPr>
      <w:r>
        <w:t xml:space="preserve">                document.Id</w:t>
      </w:r>
    </w:p>
    <w:p w14:paraId="75A76A8B" w14:textId="77777777" w:rsidR="00CE4EC3" w:rsidRDefault="00CE4EC3" w:rsidP="00CE4EC3">
      <w:pPr>
        <w:pStyle w:val="af7"/>
      </w:pPr>
      <w:r>
        <w:t xml:space="preserve">            )</w:t>
      </w:r>
    </w:p>
    <w:p w14:paraId="32AF3E7F" w14:textId="77777777" w:rsidR="00CE4EC3" w:rsidRDefault="00CE4EC3" w:rsidP="00CE4EC3">
      <w:pPr>
        <w:pStyle w:val="af7"/>
      </w:pPr>
      <w:r>
        <w:t xml:space="preserve">        );</w:t>
      </w:r>
    </w:p>
    <w:p w14:paraId="07FD6C7A" w14:textId="77777777" w:rsidR="00CE4EC3" w:rsidRDefault="00CE4EC3" w:rsidP="00CE4EC3">
      <w:pPr>
        <w:pStyle w:val="af7"/>
      </w:pPr>
      <w:r>
        <w:t xml:space="preserve">        return document.ToDto();</w:t>
      </w:r>
    </w:p>
    <w:p w14:paraId="20372BBC" w14:textId="77777777" w:rsidR="00CE4EC3" w:rsidRDefault="00CE4EC3" w:rsidP="00CE4EC3">
      <w:pPr>
        <w:pStyle w:val="af7"/>
      </w:pPr>
      <w:r>
        <w:t xml:space="preserve">    }</w:t>
      </w:r>
    </w:p>
    <w:p w14:paraId="14FE41F1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DictionaryService.cs:</w:t>
      </w:r>
    </w:p>
    <w:p w14:paraId="79347DD5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6DCC58ED" w14:textId="77777777" w:rsidR="00CE4EC3" w:rsidRDefault="00CE4EC3" w:rsidP="00CE4EC3">
      <w:pPr>
        <w:pStyle w:val="af7"/>
      </w:pPr>
      <w:r>
        <w:t>using BookManager.Application.Common.Exceptions;</w:t>
      </w:r>
    </w:p>
    <w:p w14:paraId="537C6260" w14:textId="77777777" w:rsidR="00CE4EC3" w:rsidRDefault="00CE4EC3" w:rsidP="00CE4EC3">
      <w:pPr>
        <w:pStyle w:val="af7"/>
      </w:pPr>
      <w:r>
        <w:t>using BookManager.Application.Common.Interfaces.Services;</w:t>
      </w:r>
    </w:p>
    <w:p w14:paraId="65D6D477" w14:textId="77777777" w:rsidR="00CE4EC3" w:rsidRDefault="00CE4EC3" w:rsidP="00CE4EC3">
      <w:pPr>
        <w:pStyle w:val="af7"/>
      </w:pPr>
      <w:r>
        <w:t>using FluentValidation;</w:t>
      </w:r>
    </w:p>
    <w:p w14:paraId="7DA1C007" w14:textId="77777777" w:rsidR="00CE4EC3" w:rsidRDefault="00CE4EC3" w:rsidP="00CE4EC3">
      <w:pPr>
        <w:pStyle w:val="af7"/>
      </w:pPr>
    </w:p>
    <w:p w14:paraId="4150D4D6" w14:textId="77777777" w:rsidR="00CE4EC3" w:rsidRDefault="00CE4EC3" w:rsidP="00CE4EC3">
      <w:pPr>
        <w:pStyle w:val="af7"/>
      </w:pPr>
      <w:r>
        <w:t>namespace BookManager.Application.Services;</w:t>
      </w:r>
    </w:p>
    <w:p w14:paraId="5501FF2A" w14:textId="77777777" w:rsidR="00CE4EC3" w:rsidRDefault="00CE4EC3" w:rsidP="00CE4EC3">
      <w:pPr>
        <w:pStyle w:val="af7"/>
      </w:pPr>
    </w:p>
    <w:p w14:paraId="48A6DDE7" w14:textId="77777777" w:rsidR="00CE4EC3" w:rsidRDefault="00CE4EC3" w:rsidP="00CE4EC3">
      <w:pPr>
        <w:pStyle w:val="af7"/>
      </w:pPr>
      <w:r>
        <w:t>public sealed class DictionaryService(</w:t>
      </w:r>
    </w:p>
    <w:p w14:paraId="449BB31F" w14:textId="77777777" w:rsidR="00CE4EC3" w:rsidRDefault="00CE4EC3" w:rsidP="00CE4EC3">
      <w:pPr>
        <w:pStyle w:val="af7"/>
      </w:pPr>
      <w:r>
        <w:t xml:space="preserve">    IAppDbContext dbContext,</w:t>
      </w:r>
    </w:p>
    <w:p w14:paraId="24337BB0" w14:textId="77777777" w:rsidR="00CE4EC3" w:rsidRDefault="00CE4EC3" w:rsidP="00CE4EC3">
      <w:pPr>
        <w:pStyle w:val="af7"/>
      </w:pPr>
      <w:r>
        <w:t xml:space="preserve">    IEnumerable&lt;IThirdPartyDictionaryProvider&gt; thirdPartyDictionaryProviders,</w:t>
      </w:r>
    </w:p>
    <w:p w14:paraId="661CD717" w14:textId="77777777" w:rsidR="00CE4EC3" w:rsidRDefault="00CE4EC3" w:rsidP="00CE4EC3">
      <w:pPr>
        <w:pStyle w:val="af7"/>
      </w:pPr>
      <w:r>
        <w:t xml:space="preserve">    IValidator&lt;WordDto&gt; validator) : IWordDictionaryService</w:t>
      </w:r>
    </w:p>
    <w:p w14:paraId="7B748A7B" w14:textId="77777777" w:rsidR="00CE4EC3" w:rsidRDefault="00CE4EC3" w:rsidP="00CE4EC3">
      <w:pPr>
        <w:pStyle w:val="af7"/>
      </w:pPr>
      <w:r>
        <w:t>{</w:t>
      </w:r>
    </w:p>
    <w:p w14:paraId="40F19DEC" w14:textId="77777777" w:rsidR="00CE4EC3" w:rsidRDefault="00CE4EC3" w:rsidP="00CE4EC3">
      <w:pPr>
        <w:pStyle w:val="af7"/>
      </w:pPr>
      <w:r>
        <w:t xml:space="preserve">    public IEnumerable&lt;string&gt; GetThirdPartyProviderNames()</w:t>
      </w:r>
    </w:p>
    <w:p w14:paraId="10444FB6" w14:textId="77777777" w:rsidR="00CE4EC3" w:rsidRDefault="00CE4EC3" w:rsidP="00CE4EC3">
      <w:pPr>
        <w:pStyle w:val="af7"/>
      </w:pPr>
      <w:r>
        <w:t xml:space="preserve">    {</w:t>
      </w:r>
    </w:p>
    <w:p w14:paraId="27B2BEF4" w14:textId="77777777" w:rsidR="00CE4EC3" w:rsidRDefault="00CE4EC3" w:rsidP="00CE4EC3">
      <w:pPr>
        <w:pStyle w:val="af7"/>
      </w:pPr>
      <w:r>
        <w:t xml:space="preserve">        return thirdPartyDictionaryProviders.Select(provider =&gt; provider.ProviderName).ToList();</w:t>
      </w:r>
    </w:p>
    <w:p w14:paraId="0F545536" w14:textId="77777777" w:rsidR="00CE4EC3" w:rsidRDefault="00CE4EC3" w:rsidP="00CE4EC3">
      <w:pPr>
        <w:pStyle w:val="af7"/>
      </w:pPr>
      <w:r>
        <w:t xml:space="preserve">    }</w:t>
      </w:r>
    </w:p>
    <w:p w14:paraId="31559F6E" w14:textId="77777777" w:rsidR="00CE4EC3" w:rsidRDefault="00CE4EC3" w:rsidP="00CE4EC3">
      <w:pPr>
        <w:pStyle w:val="af7"/>
      </w:pPr>
    </w:p>
    <w:p w14:paraId="3CD21C3F" w14:textId="77777777" w:rsidR="00CE4EC3" w:rsidRDefault="00CE4EC3" w:rsidP="00CE4EC3">
      <w:pPr>
        <w:pStyle w:val="af7"/>
      </w:pPr>
      <w:r>
        <w:t xml:space="preserve">    public async Task&lt;IEnumerable&lt;WordDto&gt;&gt; FindAsync(string word)</w:t>
      </w:r>
    </w:p>
    <w:p w14:paraId="63927C32" w14:textId="77777777" w:rsidR="00CE4EC3" w:rsidRDefault="00CE4EC3" w:rsidP="00CE4EC3">
      <w:pPr>
        <w:pStyle w:val="af7"/>
      </w:pPr>
      <w:r>
        <w:t xml:space="preserve">    {</w:t>
      </w:r>
    </w:p>
    <w:p w14:paraId="05B365CE" w14:textId="77777777" w:rsidR="00CE4EC3" w:rsidRDefault="00CE4EC3" w:rsidP="00CE4EC3">
      <w:pPr>
        <w:pStyle w:val="af7"/>
      </w:pPr>
      <w:r>
        <w:t xml:space="preserve">        return await dbContext.DictionaryWords</w:t>
      </w:r>
    </w:p>
    <w:p w14:paraId="4E5548EE" w14:textId="77777777" w:rsidR="00CE4EC3" w:rsidRDefault="00CE4EC3" w:rsidP="00CE4EC3">
      <w:pPr>
        <w:pStyle w:val="af7"/>
      </w:pPr>
      <w:r>
        <w:t xml:space="preserve">            .Where(w =&gt; w.Word == word || w.Aliases.Select(alias =&gt; alias.Alias).Contains(word))</w:t>
      </w:r>
    </w:p>
    <w:p w14:paraId="38DBBC09" w14:textId="77777777" w:rsidR="00CE4EC3" w:rsidRDefault="00CE4EC3" w:rsidP="00CE4EC3">
      <w:pPr>
        <w:pStyle w:val="af7"/>
      </w:pPr>
      <w:r>
        <w:t xml:space="preserve">            .Select(w =&gt; w.ToDto())</w:t>
      </w:r>
    </w:p>
    <w:p w14:paraId="60C97C7C" w14:textId="77777777" w:rsidR="00CE4EC3" w:rsidRDefault="00CE4EC3" w:rsidP="00CE4EC3">
      <w:pPr>
        <w:pStyle w:val="af7"/>
      </w:pPr>
      <w:r>
        <w:t xml:space="preserve">            .ToListAsync();</w:t>
      </w:r>
    </w:p>
    <w:p w14:paraId="2CB98B5F" w14:textId="77777777" w:rsidR="00CE4EC3" w:rsidRDefault="00CE4EC3" w:rsidP="00CE4EC3">
      <w:pPr>
        <w:pStyle w:val="af7"/>
      </w:pPr>
      <w:r>
        <w:t xml:space="preserve">    }</w:t>
      </w:r>
    </w:p>
    <w:p w14:paraId="65248BAF" w14:textId="77777777" w:rsidR="00CE4EC3" w:rsidRDefault="00CE4EC3" w:rsidP="00CE4EC3">
      <w:pPr>
        <w:pStyle w:val="af7"/>
      </w:pPr>
    </w:p>
    <w:p w14:paraId="460FA00D" w14:textId="77777777" w:rsidR="00CE4EC3" w:rsidRDefault="00CE4EC3" w:rsidP="00CE4EC3">
      <w:pPr>
        <w:pStyle w:val="af7"/>
      </w:pPr>
      <w:r>
        <w:t xml:space="preserve">    public async Task&lt;IEnumerable&lt;WordDto&gt;&gt; FindInExtDictAsync(string word, string thirdPartyProviderName)</w:t>
      </w:r>
    </w:p>
    <w:p w14:paraId="607BE6A4" w14:textId="77777777" w:rsidR="00CE4EC3" w:rsidRDefault="00CE4EC3" w:rsidP="00CE4EC3">
      <w:pPr>
        <w:pStyle w:val="af7"/>
      </w:pPr>
      <w:r>
        <w:t xml:space="preserve">    {</w:t>
      </w:r>
    </w:p>
    <w:p w14:paraId="0C4C0C34" w14:textId="77777777" w:rsidR="00CE4EC3" w:rsidRDefault="00CE4EC3" w:rsidP="00CE4EC3">
      <w:pPr>
        <w:pStyle w:val="af7"/>
      </w:pPr>
      <w:r>
        <w:t xml:space="preserve">        var provider =</w:t>
      </w:r>
    </w:p>
    <w:p w14:paraId="5C7CEC93" w14:textId="77777777" w:rsidR="00CE4EC3" w:rsidRDefault="00CE4EC3" w:rsidP="00CE4EC3">
      <w:pPr>
        <w:pStyle w:val="af7"/>
      </w:pPr>
      <w:r>
        <w:t xml:space="preserve">            thirdPartyDictionaryProviders.FirstOrDefault(provider =&gt; provider.ProviderName == thirdPartyProviderName);</w:t>
      </w:r>
    </w:p>
    <w:p w14:paraId="3F8C9A65" w14:textId="77777777" w:rsidR="00CE4EC3" w:rsidRDefault="00CE4EC3" w:rsidP="00CE4EC3">
      <w:pPr>
        <w:pStyle w:val="af7"/>
      </w:pPr>
      <w:r>
        <w:t xml:space="preserve">        if (provider == null)</w:t>
      </w:r>
    </w:p>
    <w:p w14:paraId="100BEA1D" w14:textId="77777777" w:rsidR="00CE4EC3" w:rsidRDefault="00CE4EC3" w:rsidP="00CE4EC3">
      <w:pPr>
        <w:pStyle w:val="af7"/>
      </w:pPr>
      <w:r>
        <w:t xml:space="preserve">            throw new ArgumentException(null, nameof(thirdPartyProviderName));</w:t>
      </w:r>
    </w:p>
    <w:p w14:paraId="342110B6" w14:textId="77777777" w:rsidR="00CE4EC3" w:rsidRDefault="00CE4EC3" w:rsidP="00CE4EC3">
      <w:pPr>
        <w:pStyle w:val="af7"/>
      </w:pPr>
      <w:r>
        <w:lastRenderedPageBreak/>
        <w:t xml:space="preserve">        return await provider.GetDefinitionAsync(word);</w:t>
      </w:r>
    </w:p>
    <w:p w14:paraId="738AD61A" w14:textId="77777777" w:rsidR="00CE4EC3" w:rsidRDefault="00CE4EC3" w:rsidP="00CE4EC3">
      <w:pPr>
        <w:pStyle w:val="af7"/>
      </w:pPr>
      <w:r>
        <w:t xml:space="preserve">    }</w:t>
      </w:r>
    </w:p>
    <w:p w14:paraId="3044A84B" w14:textId="77777777" w:rsidR="00CE4EC3" w:rsidRDefault="00CE4EC3" w:rsidP="00CE4EC3">
      <w:pPr>
        <w:pStyle w:val="af7"/>
      </w:pPr>
    </w:p>
    <w:p w14:paraId="54F92108" w14:textId="77777777" w:rsidR="00CE4EC3" w:rsidRDefault="00CE4EC3" w:rsidP="00CE4EC3">
      <w:pPr>
        <w:pStyle w:val="af7"/>
      </w:pPr>
      <w:r>
        <w:t xml:space="preserve">    public async Task&lt;WordDto&gt; AddWordAsync(WordDto word)</w:t>
      </w:r>
    </w:p>
    <w:p w14:paraId="74751D4C" w14:textId="77777777" w:rsidR="00CE4EC3" w:rsidRDefault="00CE4EC3" w:rsidP="00CE4EC3">
      <w:pPr>
        <w:pStyle w:val="af7"/>
      </w:pPr>
      <w:r>
        <w:t xml:space="preserve">    {</w:t>
      </w:r>
    </w:p>
    <w:p w14:paraId="4BF1F44E" w14:textId="77777777" w:rsidR="00CE4EC3" w:rsidRDefault="00CE4EC3" w:rsidP="00CE4EC3">
      <w:pPr>
        <w:pStyle w:val="af7"/>
      </w:pPr>
      <w:r>
        <w:t xml:space="preserve">        var validationResult = await validator.ValidateAsync(word);</w:t>
      </w:r>
    </w:p>
    <w:p w14:paraId="1C362C61" w14:textId="77777777" w:rsidR="00CE4EC3" w:rsidRDefault="00CE4EC3" w:rsidP="00CE4EC3">
      <w:pPr>
        <w:pStyle w:val="af7"/>
      </w:pPr>
      <w:r>
        <w:t xml:space="preserve">        if (!validationResult.IsValid) throw new ArgumentException("Invalid word", nameof(word));</w:t>
      </w:r>
    </w:p>
    <w:p w14:paraId="6551491F" w14:textId="77777777" w:rsidR="00CE4EC3" w:rsidRDefault="00CE4EC3" w:rsidP="00CE4EC3">
      <w:pPr>
        <w:pStyle w:val="af7"/>
      </w:pPr>
      <w:r>
        <w:t xml:space="preserve">        var entry = dbContext.DictionaryWords.Add(word.ToEntity());</w:t>
      </w:r>
    </w:p>
    <w:p w14:paraId="7A6F19D4" w14:textId="77777777" w:rsidR="00CE4EC3" w:rsidRDefault="00CE4EC3" w:rsidP="00CE4EC3">
      <w:pPr>
        <w:pStyle w:val="af7"/>
      </w:pPr>
      <w:r>
        <w:t xml:space="preserve">        await dbContext.SaveChangesAsync();</w:t>
      </w:r>
    </w:p>
    <w:p w14:paraId="133EC59E" w14:textId="77777777" w:rsidR="00CE4EC3" w:rsidRDefault="00CE4EC3" w:rsidP="00CE4EC3">
      <w:pPr>
        <w:pStyle w:val="af7"/>
      </w:pPr>
      <w:r>
        <w:t xml:space="preserve">        return entry.Entity.ToDto();</w:t>
      </w:r>
    </w:p>
    <w:p w14:paraId="6A2FEB94" w14:textId="77777777" w:rsidR="00CE4EC3" w:rsidRDefault="00CE4EC3" w:rsidP="00CE4EC3">
      <w:pPr>
        <w:pStyle w:val="af7"/>
      </w:pPr>
      <w:r>
        <w:t xml:space="preserve">    }</w:t>
      </w:r>
    </w:p>
    <w:p w14:paraId="4B6D7AE9" w14:textId="77777777" w:rsidR="00CE4EC3" w:rsidRDefault="00CE4EC3" w:rsidP="00CE4EC3">
      <w:pPr>
        <w:pStyle w:val="af7"/>
      </w:pPr>
    </w:p>
    <w:p w14:paraId="421116EF" w14:textId="77777777" w:rsidR="00CE4EC3" w:rsidRDefault="00CE4EC3" w:rsidP="00CE4EC3">
      <w:pPr>
        <w:pStyle w:val="af7"/>
      </w:pPr>
      <w:r>
        <w:t xml:space="preserve">    public async Task&lt;WordDto&gt; UpdateWordAsync(string wordId, WordDto word)</w:t>
      </w:r>
    </w:p>
    <w:p w14:paraId="24A9A3F2" w14:textId="77777777" w:rsidR="00CE4EC3" w:rsidRDefault="00CE4EC3" w:rsidP="00CE4EC3">
      <w:pPr>
        <w:pStyle w:val="af7"/>
      </w:pPr>
      <w:r>
        <w:t xml:space="preserve">    {</w:t>
      </w:r>
    </w:p>
    <w:p w14:paraId="1B033B94" w14:textId="77777777" w:rsidR="00CE4EC3" w:rsidRDefault="00CE4EC3" w:rsidP="00CE4EC3">
      <w:pPr>
        <w:pStyle w:val="af7"/>
      </w:pPr>
      <w:r>
        <w:t xml:space="preserve">        var validationResult = await validator.ValidateAsync(word);</w:t>
      </w:r>
    </w:p>
    <w:p w14:paraId="66116D3D" w14:textId="77777777" w:rsidR="00CE4EC3" w:rsidRDefault="00CE4EC3" w:rsidP="00CE4EC3">
      <w:pPr>
        <w:pStyle w:val="af7"/>
      </w:pPr>
      <w:r>
        <w:t xml:space="preserve">        if (!validationResult.IsValid) throw new ArgumentException("Invalid word", nameof(word));</w:t>
      </w:r>
    </w:p>
    <w:p w14:paraId="45989A25" w14:textId="77777777" w:rsidR="00CE4EC3" w:rsidRDefault="00CE4EC3" w:rsidP="00CE4EC3">
      <w:pPr>
        <w:pStyle w:val="af7"/>
      </w:pPr>
      <w:r>
        <w:t xml:space="preserve">        var foundEntity = await dbContext.DictionaryWords.FindAsync(wordId);</w:t>
      </w:r>
    </w:p>
    <w:p w14:paraId="0A5E673E" w14:textId="77777777" w:rsidR="00CE4EC3" w:rsidRDefault="00CE4EC3" w:rsidP="00CE4EC3">
      <w:pPr>
        <w:pStyle w:val="af7"/>
      </w:pPr>
      <w:r>
        <w:t xml:space="preserve">        if (foundEntity == null) throw new EntityNotFoundException();</w:t>
      </w:r>
    </w:p>
    <w:p w14:paraId="62AB7B48" w14:textId="77777777" w:rsidR="00CE4EC3" w:rsidRDefault="00CE4EC3" w:rsidP="00CE4EC3">
      <w:pPr>
        <w:pStyle w:val="af7"/>
      </w:pPr>
      <w:r>
        <w:t xml:space="preserve">        foundEntity.Transcription = word.Transcription;</w:t>
      </w:r>
    </w:p>
    <w:p w14:paraId="67A5571D" w14:textId="77777777" w:rsidR="00CE4EC3" w:rsidRDefault="00CE4EC3" w:rsidP="00CE4EC3">
      <w:pPr>
        <w:pStyle w:val="af7"/>
      </w:pPr>
      <w:r>
        <w:t xml:space="preserve">        foundEntity.LanguageCode = word.LanguageCode;</w:t>
      </w:r>
    </w:p>
    <w:p w14:paraId="4D0BEB32" w14:textId="77777777" w:rsidR="00CE4EC3" w:rsidRDefault="00CE4EC3" w:rsidP="00CE4EC3">
      <w:pPr>
        <w:pStyle w:val="af7"/>
      </w:pPr>
      <w:r>
        <w:t xml:space="preserve">        foundEntity.Definitions.Clear();</w:t>
      </w:r>
    </w:p>
    <w:p w14:paraId="5D4ABA13" w14:textId="77777777" w:rsidR="00CE4EC3" w:rsidRDefault="00CE4EC3" w:rsidP="00CE4EC3">
      <w:pPr>
        <w:pStyle w:val="af7"/>
      </w:pPr>
      <w:r>
        <w:t xml:space="preserve">        foreach (var wordDef in word.Definitions)</w:t>
      </w:r>
    </w:p>
    <w:p w14:paraId="16D14DBC" w14:textId="77777777" w:rsidR="00CE4EC3" w:rsidRDefault="00CE4EC3" w:rsidP="00CE4EC3">
      <w:pPr>
        <w:pStyle w:val="af7"/>
      </w:pPr>
      <w:r>
        <w:t xml:space="preserve">        {</w:t>
      </w:r>
    </w:p>
    <w:p w14:paraId="769FEF2C" w14:textId="77777777" w:rsidR="00CE4EC3" w:rsidRDefault="00CE4EC3" w:rsidP="00CE4EC3">
      <w:pPr>
        <w:pStyle w:val="af7"/>
      </w:pPr>
      <w:r>
        <w:t xml:space="preserve">            foundEntity.Definitions.Add(wordDef.ToEntity());</w:t>
      </w:r>
    </w:p>
    <w:p w14:paraId="70A76EEE" w14:textId="77777777" w:rsidR="00CE4EC3" w:rsidRDefault="00CE4EC3" w:rsidP="00CE4EC3">
      <w:pPr>
        <w:pStyle w:val="af7"/>
      </w:pPr>
      <w:r>
        <w:t xml:space="preserve">        }</w:t>
      </w:r>
    </w:p>
    <w:p w14:paraId="62579BB7" w14:textId="77777777" w:rsidR="00CE4EC3" w:rsidRDefault="00CE4EC3" w:rsidP="00CE4EC3">
      <w:pPr>
        <w:pStyle w:val="af7"/>
      </w:pPr>
    </w:p>
    <w:p w14:paraId="55FDB40A" w14:textId="77777777" w:rsidR="00CE4EC3" w:rsidRDefault="00CE4EC3" w:rsidP="00CE4EC3">
      <w:pPr>
        <w:pStyle w:val="af7"/>
      </w:pPr>
      <w:r>
        <w:t xml:space="preserve">        foundEntity.Aliases.Clear();</w:t>
      </w:r>
    </w:p>
    <w:p w14:paraId="00F0C771" w14:textId="77777777" w:rsidR="00CE4EC3" w:rsidRDefault="00CE4EC3" w:rsidP="00CE4EC3">
      <w:pPr>
        <w:pStyle w:val="af7"/>
      </w:pPr>
      <w:r>
        <w:t xml:space="preserve">        foreach (var alias in word.Aliases)</w:t>
      </w:r>
    </w:p>
    <w:p w14:paraId="301FEB6E" w14:textId="77777777" w:rsidR="00CE4EC3" w:rsidRDefault="00CE4EC3" w:rsidP="00CE4EC3">
      <w:pPr>
        <w:pStyle w:val="af7"/>
      </w:pPr>
      <w:r>
        <w:t xml:space="preserve">        {</w:t>
      </w:r>
    </w:p>
    <w:p w14:paraId="5397A956" w14:textId="77777777" w:rsidR="00CE4EC3" w:rsidRDefault="00CE4EC3" w:rsidP="00CE4EC3">
      <w:pPr>
        <w:pStyle w:val="af7"/>
      </w:pPr>
      <w:r>
        <w:t xml:space="preserve">            foundEntity.Aliases.Add(alias.ToEntity());</w:t>
      </w:r>
    </w:p>
    <w:p w14:paraId="7C482D6E" w14:textId="77777777" w:rsidR="00CE4EC3" w:rsidRDefault="00CE4EC3" w:rsidP="00CE4EC3">
      <w:pPr>
        <w:pStyle w:val="af7"/>
      </w:pPr>
      <w:r>
        <w:t xml:space="preserve">        }</w:t>
      </w:r>
    </w:p>
    <w:p w14:paraId="7803CDBE" w14:textId="77777777" w:rsidR="00CE4EC3" w:rsidRDefault="00CE4EC3" w:rsidP="00CE4EC3">
      <w:pPr>
        <w:pStyle w:val="af7"/>
      </w:pPr>
    </w:p>
    <w:p w14:paraId="44F8EABC" w14:textId="77777777" w:rsidR="00CE4EC3" w:rsidRDefault="00CE4EC3" w:rsidP="00CE4EC3">
      <w:pPr>
        <w:pStyle w:val="af7"/>
      </w:pPr>
      <w:r>
        <w:t xml:space="preserve">        var entry = dbContext.DictionaryWords.Update(foundEntity);</w:t>
      </w:r>
    </w:p>
    <w:p w14:paraId="1C51F9C1" w14:textId="77777777" w:rsidR="00CE4EC3" w:rsidRDefault="00CE4EC3" w:rsidP="00CE4EC3">
      <w:pPr>
        <w:pStyle w:val="af7"/>
      </w:pPr>
      <w:r>
        <w:t xml:space="preserve">        await dbContext.SaveChangesAsync();</w:t>
      </w:r>
    </w:p>
    <w:p w14:paraId="0FE71138" w14:textId="77777777" w:rsidR="00CE4EC3" w:rsidRDefault="00CE4EC3" w:rsidP="00CE4EC3">
      <w:pPr>
        <w:pStyle w:val="af7"/>
      </w:pPr>
      <w:r>
        <w:t xml:space="preserve">        return entry.Entity.ToDto();</w:t>
      </w:r>
    </w:p>
    <w:p w14:paraId="2E8C5C59" w14:textId="77777777" w:rsidR="00CE4EC3" w:rsidRDefault="00CE4EC3" w:rsidP="00CE4EC3">
      <w:pPr>
        <w:pStyle w:val="af7"/>
      </w:pPr>
      <w:r>
        <w:t xml:space="preserve">    }</w:t>
      </w:r>
    </w:p>
    <w:p w14:paraId="59BF955A" w14:textId="77777777" w:rsidR="00CE4EC3" w:rsidRDefault="00CE4EC3" w:rsidP="00CE4EC3">
      <w:pPr>
        <w:pStyle w:val="af7"/>
      </w:pPr>
    </w:p>
    <w:p w14:paraId="25D1816D" w14:textId="77777777" w:rsidR="00CE4EC3" w:rsidRDefault="00CE4EC3" w:rsidP="00CE4EC3">
      <w:pPr>
        <w:pStyle w:val="af7"/>
      </w:pPr>
      <w:r>
        <w:t xml:space="preserve">    public async Task DeleteWordAsync(string word)</w:t>
      </w:r>
    </w:p>
    <w:p w14:paraId="715F035E" w14:textId="77777777" w:rsidR="00CE4EC3" w:rsidRDefault="00CE4EC3" w:rsidP="00CE4EC3">
      <w:pPr>
        <w:pStyle w:val="af7"/>
      </w:pPr>
      <w:r>
        <w:t xml:space="preserve">    {</w:t>
      </w:r>
    </w:p>
    <w:p w14:paraId="65112601" w14:textId="77777777" w:rsidR="00CE4EC3" w:rsidRDefault="00CE4EC3" w:rsidP="00CE4EC3">
      <w:pPr>
        <w:pStyle w:val="af7"/>
      </w:pPr>
      <w:r>
        <w:t xml:space="preserve">        var foundEntity = await dbContext.DictionaryWords.FindAsync(word);</w:t>
      </w:r>
    </w:p>
    <w:p w14:paraId="5DEBF41D" w14:textId="77777777" w:rsidR="00CE4EC3" w:rsidRDefault="00CE4EC3" w:rsidP="00CE4EC3">
      <w:pPr>
        <w:pStyle w:val="af7"/>
      </w:pPr>
      <w:r>
        <w:t xml:space="preserve">        if (foundEntity == null) throw new EntityNotFoundException();</w:t>
      </w:r>
    </w:p>
    <w:p w14:paraId="4000F120" w14:textId="77777777" w:rsidR="00CE4EC3" w:rsidRDefault="00CE4EC3" w:rsidP="00CE4EC3">
      <w:pPr>
        <w:pStyle w:val="af7"/>
      </w:pPr>
      <w:r>
        <w:t xml:space="preserve">        dbContext.DictionaryWords.Remove(foundEntity);</w:t>
      </w:r>
    </w:p>
    <w:p w14:paraId="7F2F2460" w14:textId="77777777" w:rsidR="00CE4EC3" w:rsidRDefault="00CE4EC3" w:rsidP="00CE4EC3">
      <w:pPr>
        <w:pStyle w:val="af7"/>
      </w:pPr>
      <w:r>
        <w:t xml:space="preserve">        await dbContext.SaveChangesAsync();</w:t>
      </w:r>
    </w:p>
    <w:p w14:paraId="4E936937" w14:textId="77777777" w:rsidR="00CE4EC3" w:rsidRDefault="00CE4EC3" w:rsidP="00CE4EC3">
      <w:pPr>
        <w:pStyle w:val="af7"/>
      </w:pPr>
      <w:r>
        <w:t xml:space="preserve">    }</w:t>
      </w:r>
    </w:p>
    <w:p w14:paraId="08384404" w14:textId="77777777" w:rsidR="00CE4EC3" w:rsidRDefault="00CE4EC3" w:rsidP="00CE4EC3">
      <w:pPr>
        <w:pStyle w:val="af7"/>
      </w:pPr>
      <w:r>
        <w:t>}</w:t>
      </w:r>
    </w:p>
    <w:p w14:paraId="7196098B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EpubBookFileHandler.cs:</w:t>
      </w:r>
    </w:p>
    <w:p w14:paraId="23F90D43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System.Text;</w:t>
      </w:r>
    </w:p>
    <w:p w14:paraId="247E8F3F" w14:textId="77777777" w:rsidR="00CE4EC3" w:rsidRDefault="00CE4EC3" w:rsidP="00CE4EC3">
      <w:pPr>
        <w:pStyle w:val="af7"/>
      </w:pPr>
      <w:r>
        <w:t>using BookManager.Application.Common.DTOs;</w:t>
      </w:r>
    </w:p>
    <w:p w14:paraId="264A1770" w14:textId="77777777" w:rsidR="00CE4EC3" w:rsidRDefault="00CE4EC3" w:rsidP="00CE4EC3">
      <w:pPr>
        <w:pStyle w:val="af7"/>
      </w:pPr>
      <w:r>
        <w:t>using BookManager.Application.Common.Interfaces.Services;</w:t>
      </w:r>
    </w:p>
    <w:p w14:paraId="0371FC55" w14:textId="77777777" w:rsidR="00CE4EC3" w:rsidRDefault="00CE4EC3" w:rsidP="00CE4EC3">
      <w:pPr>
        <w:pStyle w:val="af7"/>
      </w:pPr>
      <w:r>
        <w:t>using BookManager.Domain.Enums;</w:t>
      </w:r>
    </w:p>
    <w:p w14:paraId="46E9F7C9" w14:textId="77777777" w:rsidR="00CE4EC3" w:rsidRDefault="00CE4EC3" w:rsidP="00CE4EC3">
      <w:pPr>
        <w:pStyle w:val="af7"/>
      </w:pPr>
      <w:r>
        <w:t>using HtmlAgilityPack;</w:t>
      </w:r>
    </w:p>
    <w:p w14:paraId="18D3A89F" w14:textId="77777777" w:rsidR="00CE4EC3" w:rsidRDefault="00CE4EC3" w:rsidP="00CE4EC3">
      <w:pPr>
        <w:pStyle w:val="af7"/>
      </w:pPr>
      <w:r>
        <w:t>using VersOne.Epub;</w:t>
      </w:r>
    </w:p>
    <w:p w14:paraId="0AF8A3FF" w14:textId="77777777" w:rsidR="00CE4EC3" w:rsidRDefault="00CE4EC3" w:rsidP="00CE4EC3">
      <w:pPr>
        <w:pStyle w:val="af7"/>
      </w:pPr>
    </w:p>
    <w:p w14:paraId="7FB82501" w14:textId="77777777" w:rsidR="00CE4EC3" w:rsidRDefault="00CE4EC3" w:rsidP="00CE4EC3">
      <w:pPr>
        <w:pStyle w:val="af7"/>
      </w:pPr>
      <w:r>
        <w:t>namespace BookManager.Application.Services;</w:t>
      </w:r>
    </w:p>
    <w:p w14:paraId="5670A07B" w14:textId="77777777" w:rsidR="00CE4EC3" w:rsidRDefault="00CE4EC3" w:rsidP="00CE4EC3">
      <w:pPr>
        <w:pStyle w:val="af7"/>
      </w:pPr>
    </w:p>
    <w:p w14:paraId="39C9781C" w14:textId="77777777" w:rsidR="00CE4EC3" w:rsidRDefault="00CE4EC3" w:rsidP="00CE4EC3">
      <w:pPr>
        <w:pStyle w:val="af7"/>
      </w:pPr>
      <w:r>
        <w:t>public sealed class EpubBookFileHandler: IBookFileHandler</w:t>
      </w:r>
    </w:p>
    <w:p w14:paraId="01119375" w14:textId="77777777" w:rsidR="00CE4EC3" w:rsidRDefault="00CE4EC3" w:rsidP="00CE4EC3">
      <w:pPr>
        <w:pStyle w:val="af7"/>
      </w:pPr>
      <w:r>
        <w:t>{</w:t>
      </w:r>
    </w:p>
    <w:p w14:paraId="1A529558" w14:textId="77777777" w:rsidR="00CE4EC3" w:rsidRDefault="00CE4EC3" w:rsidP="00CE4EC3">
      <w:pPr>
        <w:pStyle w:val="af7"/>
      </w:pPr>
      <w:r>
        <w:t xml:space="preserve">    public BookFileType FileType =&gt; BookFileType.Epub;</w:t>
      </w:r>
    </w:p>
    <w:p w14:paraId="6D382064" w14:textId="77777777" w:rsidR="00CE4EC3" w:rsidRDefault="00CE4EC3" w:rsidP="00CE4EC3">
      <w:pPr>
        <w:pStyle w:val="af7"/>
      </w:pPr>
    </w:p>
    <w:p w14:paraId="1D3F965A" w14:textId="77777777" w:rsidR="00CE4EC3" w:rsidRDefault="00CE4EC3" w:rsidP="00CE4EC3">
      <w:pPr>
        <w:pStyle w:val="af7"/>
      </w:pPr>
      <w:r>
        <w:t xml:space="preserve">    public int? CountNumberOfPages(Stream bookStream)</w:t>
      </w:r>
    </w:p>
    <w:p w14:paraId="2B77B9DD" w14:textId="77777777" w:rsidR="00CE4EC3" w:rsidRDefault="00CE4EC3" w:rsidP="00CE4EC3">
      <w:pPr>
        <w:pStyle w:val="af7"/>
      </w:pPr>
      <w:r>
        <w:t xml:space="preserve">    {</w:t>
      </w:r>
    </w:p>
    <w:p w14:paraId="2B220B7C" w14:textId="77777777" w:rsidR="00CE4EC3" w:rsidRDefault="00CE4EC3" w:rsidP="00CE4EC3">
      <w:pPr>
        <w:pStyle w:val="af7"/>
      </w:pPr>
      <w:r>
        <w:t xml:space="preserve">        return null;</w:t>
      </w:r>
    </w:p>
    <w:p w14:paraId="541F505D" w14:textId="77777777" w:rsidR="00CE4EC3" w:rsidRDefault="00CE4EC3" w:rsidP="00CE4EC3">
      <w:pPr>
        <w:pStyle w:val="af7"/>
      </w:pPr>
      <w:r>
        <w:t xml:space="preserve">    }</w:t>
      </w:r>
    </w:p>
    <w:p w14:paraId="505AE217" w14:textId="77777777" w:rsidR="00CE4EC3" w:rsidRDefault="00CE4EC3" w:rsidP="00CE4EC3">
      <w:pPr>
        <w:pStyle w:val="af7"/>
      </w:pPr>
    </w:p>
    <w:p w14:paraId="49A0722F" w14:textId="77777777" w:rsidR="00CE4EC3" w:rsidRDefault="00CE4EC3" w:rsidP="00CE4EC3">
      <w:pPr>
        <w:pStyle w:val="af7"/>
      </w:pPr>
      <w:r>
        <w:t xml:space="preserve">    public IEnumerable&lt;string&gt; GetAuthorList(Stream bookStream)</w:t>
      </w:r>
    </w:p>
    <w:p w14:paraId="2B494925" w14:textId="77777777" w:rsidR="00CE4EC3" w:rsidRDefault="00CE4EC3" w:rsidP="00CE4EC3">
      <w:pPr>
        <w:pStyle w:val="af7"/>
      </w:pPr>
      <w:r>
        <w:t xml:space="preserve">    {</w:t>
      </w:r>
    </w:p>
    <w:p w14:paraId="3587E2A4" w14:textId="77777777" w:rsidR="00CE4EC3" w:rsidRDefault="00CE4EC3" w:rsidP="00CE4EC3">
      <w:pPr>
        <w:pStyle w:val="af7"/>
      </w:pPr>
      <w:r>
        <w:t xml:space="preserve">        bookStream.Seek(0, SeekOrigin.Begin);</w:t>
      </w:r>
    </w:p>
    <w:p w14:paraId="390E6B05" w14:textId="77777777" w:rsidR="00CE4EC3" w:rsidRDefault="00CE4EC3" w:rsidP="00CE4EC3">
      <w:pPr>
        <w:pStyle w:val="af7"/>
      </w:pPr>
      <w:r>
        <w:t xml:space="preserve">        var book = EpubReader.ReadBook(bookStream);</w:t>
      </w:r>
    </w:p>
    <w:p w14:paraId="792C768E" w14:textId="77777777" w:rsidR="00CE4EC3" w:rsidRDefault="00CE4EC3" w:rsidP="00CE4EC3">
      <w:pPr>
        <w:pStyle w:val="af7"/>
      </w:pPr>
      <w:r>
        <w:t xml:space="preserve">        return book.AuthorList;</w:t>
      </w:r>
    </w:p>
    <w:p w14:paraId="39CD1A53" w14:textId="77777777" w:rsidR="00CE4EC3" w:rsidRDefault="00CE4EC3" w:rsidP="00CE4EC3">
      <w:pPr>
        <w:pStyle w:val="af7"/>
      </w:pPr>
      <w:r>
        <w:t xml:space="preserve">    }</w:t>
      </w:r>
    </w:p>
    <w:p w14:paraId="0C77BBFF" w14:textId="77777777" w:rsidR="00CE4EC3" w:rsidRDefault="00CE4EC3" w:rsidP="00CE4EC3">
      <w:pPr>
        <w:pStyle w:val="af7"/>
      </w:pPr>
    </w:p>
    <w:p w14:paraId="6873D0F1" w14:textId="77777777" w:rsidR="00CE4EC3" w:rsidRDefault="00CE4EC3" w:rsidP="00CE4EC3">
      <w:pPr>
        <w:pStyle w:val="af7"/>
      </w:pPr>
      <w:r>
        <w:t xml:space="preserve">    public RawImageDto? GetPreviewImage(Stream bookStream)</w:t>
      </w:r>
    </w:p>
    <w:p w14:paraId="3E23AD4E" w14:textId="77777777" w:rsidR="00CE4EC3" w:rsidRDefault="00CE4EC3" w:rsidP="00CE4EC3">
      <w:pPr>
        <w:pStyle w:val="af7"/>
      </w:pPr>
      <w:r>
        <w:t xml:space="preserve">    {</w:t>
      </w:r>
    </w:p>
    <w:p w14:paraId="79BC578F" w14:textId="77777777" w:rsidR="00CE4EC3" w:rsidRDefault="00CE4EC3" w:rsidP="00CE4EC3">
      <w:pPr>
        <w:pStyle w:val="af7"/>
      </w:pPr>
      <w:r>
        <w:t xml:space="preserve">        bookStream.Seek(0, SeekOrigin.Begin);</w:t>
      </w:r>
    </w:p>
    <w:p w14:paraId="4977FB11" w14:textId="77777777" w:rsidR="00CE4EC3" w:rsidRDefault="00CE4EC3" w:rsidP="00CE4EC3">
      <w:pPr>
        <w:pStyle w:val="af7"/>
      </w:pPr>
      <w:r>
        <w:t xml:space="preserve">        var book = EpubReader.ReadBook(bookStream);</w:t>
      </w:r>
    </w:p>
    <w:p w14:paraId="1AE7873B" w14:textId="77777777" w:rsidR="00CE4EC3" w:rsidRDefault="00CE4EC3" w:rsidP="00CE4EC3">
      <w:pPr>
        <w:pStyle w:val="af7"/>
      </w:pPr>
      <w:r>
        <w:lastRenderedPageBreak/>
        <w:t xml:space="preserve">        // book.CoverImage;</w:t>
      </w:r>
    </w:p>
    <w:p w14:paraId="3F3BA3EC" w14:textId="77777777" w:rsidR="00CE4EC3" w:rsidRDefault="00CE4EC3" w:rsidP="00CE4EC3">
      <w:pPr>
        <w:pStyle w:val="af7"/>
      </w:pPr>
      <w:r>
        <w:t xml:space="preserve">        // TODO: Need to implement GetJpegImageAsync</w:t>
      </w:r>
    </w:p>
    <w:p w14:paraId="6E0C6521" w14:textId="77777777" w:rsidR="00CE4EC3" w:rsidRDefault="00CE4EC3" w:rsidP="00CE4EC3">
      <w:pPr>
        <w:pStyle w:val="af7"/>
      </w:pPr>
      <w:r>
        <w:t xml:space="preserve">        return null;</w:t>
      </w:r>
    </w:p>
    <w:p w14:paraId="6C909F5E" w14:textId="77777777" w:rsidR="00CE4EC3" w:rsidRDefault="00CE4EC3" w:rsidP="00CE4EC3">
      <w:pPr>
        <w:pStyle w:val="af7"/>
      </w:pPr>
      <w:r>
        <w:t xml:space="preserve">    }</w:t>
      </w:r>
    </w:p>
    <w:p w14:paraId="033EC713" w14:textId="77777777" w:rsidR="00CE4EC3" w:rsidRDefault="00CE4EC3" w:rsidP="00CE4EC3">
      <w:pPr>
        <w:pStyle w:val="af7"/>
      </w:pPr>
    </w:p>
    <w:p w14:paraId="1A67C300" w14:textId="77777777" w:rsidR="00CE4EC3" w:rsidRDefault="00CE4EC3" w:rsidP="00CE4EC3">
      <w:pPr>
        <w:pStyle w:val="af7"/>
      </w:pPr>
      <w:r>
        <w:t xml:space="preserve">    public Task&lt;Stream&gt; GetJpegImageAsync(RawImageDto rawImage)</w:t>
      </w:r>
    </w:p>
    <w:p w14:paraId="19B09917" w14:textId="77777777" w:rsidR="00CE4EC3" w:rsidRDefault="00CE4EC3" w:rsidP="00CE4EC3">
      <w:pPr>
        <w:pStyle w:val="af7"/>
      </w:pPr>
      <w:r>
        <w:t xml:space="preserve">    {</w:t>
      </w:r>
    </w:p>
    <w:p w14:paraId="26EDD9C7" w14:textId="77777777" w:rsidR="00CE4EC3" w:rsidRDefault="00CE4EC3" w:rsidP="00CE4EC3">
      <w:pPr>
        <w:pStyle w:val="af7"/>
      </w:pPr>
      <w:r>
        <w:t xml:space="preserve">        throw new NotImplementedException();</w:t>
      </w:r>
    </w:p>
    <w:p w14:paraId="0DC879A4" w14:textId="77777777" w:rsidR="00CE4EC3" w:rsidRDefault="00CE4EC3" w:rsidP="00CE4EC3">
      <w:pPr>
        <w:pStyle w:val="af7"/>
      </w:pPr>
      <w:r>
        <w:t xml:space="preserve">    }</w:t>
      </w:r>
    </w:p>
    <w:p w14:paraId="5EEF53F4" w14:textId="77777777" w:rsidR="00CE4EC3" w:rsidRDefault="00CE4EC3" w:rsidP="00CE4EC3">
      <w:pPr>
        <w:pStyle w:val="af7"/>
      </w:pPr>
    </w:p>
    <w:p w14:paraId="1E74AD81" w14:textId="77777777" w:rsidR="00CE4EC3" w:rsidRDefault="00CE4EC3" w:rsidP="00CE4EC3">
      <w:pPr>
        <w:pStyle w:val="af7"/>
      </w:pPr>
      <w:r>
        <w:t xml:space="preserve">    public IAsyncEnumerable&lt;BookText&gt; StreamBookTexts(Guid bookId, Stream stream)</w:t>
      </w:r>
    </w:p>
    <w:p w14:paraId="7D30FCFC" w14:textId="77777777" w:rsidR="00CE4EC3" w:rsidRDefault="00CE4EC3" w:rsidP="00CE4EC3">
      <w:pPr>
        <w:pStyle w:val="af7"/>
      </w:pPr>
      <w:r>
        <w:t xml:space="preserve">    {</w:t>
      </w:r>
    </w:p>
    <w:p w14:paraId="5B66488E" w14:textId="77777777" w:rsidR="00CE4EC3" w:rsidRDefault="00CE4EC3" w:rsidP="00CE4EC3">
      <w:pPr>
        <w:pStyle w:val="af7"/>
      </w:pPr>
      <w:r>
        <w:t xml:space="preserve">        stream.Seek(0, SeekOrigin.Begin);</w:t>
      </w:r>
    </w:p>
    <w:p w14:paraId="7DFA56E9" w14:textId="77777777" w:rsidR="00CE4EC3" w:rsidRDefault="00CE4EC3" w:rsidP="00CE4EC3">
      <w:pPr>
        <w:pStyle w:val="af7"/>
      </w:pPr>
      <w:r>
        <w:t xml:space="preserve">        var book = EpubReader.ReadBook(stream);</w:t>
      </w:r>
    </w:p>
    <w:p w14:paraId="07E514FF" w14:textId="77777777" w:rsidR="00CE4EC3" w:rsidRDefault="00CE4EC3" w:rsidP="00CE4EC3">
      <w:pPr>
        <w:pStyle w:val="af7"/>
      </w:pPr>
      <w:r>
        <w:t xml:space="preserve">        var contents = book</w:t>
      </w:r>
    </w:p>
    <w:p w14:paraId="7A6320EC" w14:textId="77777777" w:rsidR="00CE4EC3" w:rsidRDefault="00CE4EC3" w:rsidP="00CE4EC3">
      <w:pPr>
        <w:pStyle w:val="af7"/>
      </w:pPr>
      <w:r>
        <w:t xml:space="preserve">            .ReadingOrder</w:t>
      </w:r>
    </w:p>
    <w:p w14:paraId="47F2F6F8" w14:textId="77777777" w:rsidR="00CE4EC3" w:rsidRDefault="00CE4EC3" w:rsidP="00CE4EC3">
      <w:pPr>
        <w:pStyle w:val="af7"/>
      </w:pPr>
      <w:r>
        <w:t xml:space="preserve">            .Select(textContent =&gt; new BookText</w:t>
      </w:r>
    </w:p>
    <w:p w14:paraId="4EF95E09" w14:textId="77777777" w:rsidR="00CE4EC3" w:rsidRDefault="00CE4EC3" w:rsidP="00CE4EC3">
      <w:pPr>
        <w:pStyle w:val="af7"/>
      </w:pPr>
      <w:r>
        <w:t xml:space="preserve">            {</w:t>
      </w:r>
    </w:p>
    <w:p w14:paraId="4F996638" w14:textId="77777777" w:rsidR="00CE4EC3" w:rsidRDefault="00CE4EC3" w:rsidP="00CE4EC3">
      <w:pPr>
        <w:pStyle w:val="af7"/>
      </w:pPr>
      <w:r>
        <w:t xml:space="preserve">                BookDocumentId = bookId,</w:t>
      </w:r>
    </w:p>
    <w:p w14:paraId="4AF36236" w14:textId="77777777" w:rsidR="00CE4EC3" w:rsidRDefault="00CE4EC3" w:rsidP="00CE4EC3">
      <w:pPr>
        <w:pStyle w:val="af7"/>
      </w:pPr>
      <w:r>
        <w:t xml:space="preserve">                Text = PrintTextContentFile(textContent),</w:t>
      </w:r>
    </w:p>
    <w:p w14:paraId="760B92B9" w14:textId="77777777" w:rsidR="00CE4EC3" w:rsidRDefault="00CE4EC3" w:rsidP="00CE4EC3">
      <w:pPr>
        <w:pStyle w:val="af7"/>
      </w:pPr>
      <w:r>
        <w:t xml:space="preserve">            }).ToAsyncEnumerable();</w:t>
      </w:r>
    </w:p>
    <w:p w14:paraId="3508ACA2" w14:textId="77777777" w:rsidR="00CE4EC3" w:rsidRDefault="00CE4EC3" w:rsidP="00CE4EC3">
      <w:pPr>
        <w:pStyle w:val="af7"/>
      </w:pPr>
      <w:r>
        <w:t xml:space="preserve">        stream.Dispose();</w:t>
      </w:r>
    </w:p>
    <w:p w14:paraId="28D38C35" w14:textId="77777777" w:rsidR="00CE4EC3" w:rsidRDefault="00CE4EC3" w:rsidP="00CE4EC3">
      <w:pPr>
        <w:pStyle w:val="af7"/>
      </w:pPr>
      <w:r>
        <w:t xml:space="preserve">        return contents;</w:t>
      </w:r>
    </w:p>
    <w:p w14:paraId="56B6A06C" w14:textId="77777777" w:rsidR="00CE4EC3" w:rsidRDefault="00CE4EC3" w:rsidP="00CE4EC3">
      <w:pPr>
        <w:pStyle w:val="af7"/>
      </w:pPr>
      <w:r>
        <w:t xml:space="preserve">    }</w:t>
      </w:r>
    </w:p>
    <w:p w14:paraId="373540E7" w14:textId="77777777" w:rsidR="00CE4EC3" w:rsidRDefault="00CE4EC3" w:rsidP="00CE4EC3">
      <w:pPr>
        <w:pStyle w:val="af7"/>
      </w:pPr>
    </w:p>
    <w:p w14:paraId="1107A674" w14:textId="77777777" w:rsidR="00CE4EC3" w:rsidRDefault="00CE4EC3" w:rsidP="00CE4EC3">
      <w:pPr>
        <w:pStyle w:val="af7"/>
      </w:pPr>
      <w:r>
        <w:t xml:space="preserve">    public string? GetBookTitle(Stream bookStream)</w:t>
      </w:r>
    </w:p>
    <w:p w14:paraId="6D895D05" w14:textId="77777777" w:rsidR="00CE4EC3" w:rsidRDefault="00CE4EC3" w:rsidP="00CE4EC3">
      <w:pPr>
        <w:pStyle w:val="af7"/>
      </w:pPr>
      <w:r>
        <w:t xml:space="preserve">    {</w:t>
      </w:r>
    </w:p>
    <w:p w14:paraId="49C28173" w14:textId="77777777" w:rsidR="00CE4EC3" w:rsidRDefault="00CE4EC3" w:rsidP="00CE4EC3">
      <w:pPr>
        <w:pStyle w:val="af7"/>
      </w:pPr>
      <w:r>
        <w:t xml:space="preserve">        bookStream.Seek(0, SeekOrigin.Begin);</w:t>
      </w:r>
    </w:p>
    <w:p w14:paraId="45ED03B3" w14:textId="77777777" w:rsidR="00CE4EC3" w:rsidRDefault="00CE4EC3" w:rsidP="00CE4EC3">
      <w:pPr>
        <w:pStyle w:val="af7"/>
      </w:pPr>
      <w:r>
        <w:t xml:space="preserve">        using var document = EpubReader.OpenBook(bookStream);</w:t>
      </w:r>
    </w:p>
    <w:p w14:paraId="30B3CB96" w14:textId="77777777" w:rsidR="00CE4EC3" w:rsidRDefault="00CE4EC3" w:rsidP="00CE4EC3">
      <w:pPr>
        <w:pStyle w:val="af7"/>
      </w:pPr>
      <w:r>
        <w:t xml:space="preserve">        return string.IsNullOrEmpty(document.Title) ? null : document.Title;</w:t>
      </w:r>
    </w:p>
    <w:p w14:paraId="7C95FFFF" w14:textId="77777777" w:rsidR="00CE4EC3" w:rsidRDefault="00CE4EC3" w:rsidP="00CE4EC3">
      <w:pPr>
        <w:pStyle w:val="af7"/>
      </w:pPr>
      <w:r>
        <w:t xml:space="preserve">    }</w:t>
      </w:r>
    </w:p>
    <w:p w14:paraId="218AD6EB" w14:textId="77777777" w:rsidR="00CE4EC3" w:rsidRDefault="00CE4EC3" w:rsidP="00CE4EC3">
      <w:pPr>
        <w:pStyle w:val="af7"/>
      </w:pPr>
    </w:p>
    <w:p w14:paraId="6663C3D2" w14:textId="77777777" w:rsidR="00CE4EC3" w:rsidRDefault="00CE4EC3" w:rsidP="00CE4EC3">
      <w:pPr>
        <w:pStyle w:val="af7"/>
      </w:pPr>
      <w:r>
        <w:t xml:space="preserve">    private static string PrintTextContentFile(EpubLocalTextContentFile textContentFile)</w:t>
      </w:r>
    </w:p>
    <w:p w14:paraId="1C5C2FF3" w14:textId="77777777" w:rsidR="00CE4EC3" w:rsidRDefault="00CE4EC3" w:rsidP="00CE4EC3">
      <w:pPr>
        <w:pStyle w:val="af7"/>
      </w:pPr>
      <w:r>
        <w:t xml:space="preserve">    {</w:t>
      </w:r>
    </w:p>
    <w:p w14:paraId="17A83CE5" w14:textId="77777777" w:rsidR="00CE4EC3" w:rsidRDefault="00CE4EC3" w:rsidP="00CE4EC3">
      <w:pPr>
        <w:pStyle w:val="af7"/>
      </w:pPr>
      <w:r>
        <w:t xml:space="preserve">        HtmlDocument htmlDocument = new();</w:t>
      </w:r>
    </w:p>
    <w:p w14:paraId="2C34D8D6" w14:textId="77777777" w:rsidR="00CE4EC3" w:rsidRDefault="00CE4EC3" w:rsidP="00CE4EC3">
      <w:pPr>
        <w:pStyle w:val="af7"/>
      </w:pPr>
      <w:r>
        <w:t xml:space="preserve">        htmlDocument.LoadHtml(textContentFile.Content);</w:t>
      </w:r>
    </w:p>
    <w:p w14:paraId="026F53B3" w14:textId="77777777" w:rsidR="00CE4EC3" w:rsidRDefault="00CE4EC3" w:rsidP="00CE4EC3">
      <w:pPr>
        <w:pStyle w:val="af7"/>
      </w:pPr>
      <w:r>
        <w:t xml:space="preserve">        StringBuilder sb = new();</w:t>
      </w:r>
    </w:p>
    <w:p w14:paraId="03EAB839" w14:textId="77777777" w:rsidR="00CE4EC3" w:rsidRDefault="00CE4EC3" w:rsidP="00CE4EC3">
      <w:pPr>
        <w:pStyle w:val="af7"/>
      </w:pPr>
      <w:r>
        <w:t xml:space="preserve">        foreach (var node in htmlDocument.DocumentNode.SelectNodes("//text()"))</w:t>
      </w:r>
    </w:p>
    <w:p w14:paraId="5EAA0D0B" w14:textId="77777777" w:rsidR="00CE4EC3" w:rsidRDefault="00CE4EC3" w:rsidP="00CE4EC3">
      <w:pPr>
        <w:pStyle w:val="af7"/>
      </w:pPr>
      <w:r>
        <w:t xml:space="preserve">        {</w:t>
      </w:r>
    </w:p>
    <w:p w14:paraId="3CC34185" w14:textId="77777777" w:rsidR="00CE4EC3" w:rsidRDefault="00CE4EC3" w:rsidP="00CE4EC3">
      <w:pPr>
        <w:pStyle w:val="af7"/>
      </w:pPr>
      <w:r>
        <w:t xml:space="preserve">            sb.AppendLine(node.InnerText.Trim());</w:t>
      </w:r>
    </w:p>
    <w:p w14:paraId="29B55067" w14:textId="77777777" w:rsidR="00CE4EC3" w:rsidRDefault="00CE4EC3" w:rsidP="00CE4EC3">
      <w:pPr>
        <w:pStyle w:val="af7"/>
      </w:pPr>
      <w:r>
        <w:t xml:space="preserve">        }</w:t>
      </w:r>
    </w:p>
    <w:p w14:paraId="2BDA4507" w14:textId="77777777" w:rsidR="00CE4EC3" w:rsidRDefault="00CE4EC3" w:rsidP="00CE4EC3">
      <w:pPr>
        <w:pStyle w:val="af7"/>
      </w:pPr>
    </w:p>
    <w:p w14:paraId="6F96ED90" w14:textId="77777777" w:rsidR="00CE4EC3" w:rsidRDefault="00CE4EC3" w:rsidP="00CE4EC3">
      <w:pPr>
        <w:pStyle w:val="af7"/>
      </w:pPr>
      <w:r>
        <w:t xml:space="preserve">        var contentText = sb.ToString();</w:t>
      </w:r>
    </w:p>
    <w:p w14:paraId="0C24AD38" w14:textId="77777777" w:rsidR="00CE4EC3" w:rsidRDefault="00CE4EC3" w:rsidP="00CE4EC3">
      <w:pPr>
        <w:pStyle w:val="af7"/>
      </w:pPr>
      <w:r>
        <w:t xml:space="preserve">        return contentText;</w:t>
      </w:r>
    </w:p>
    <w:p w14:paraId="7615F337" w14:textId="77777777" w:rsidR="00CE4EC3" w:rsidRDefault="00CE4EC3" w:rsidP="00CE4EC3">
      <w:pPr>
        <w:pStyle w:val="af7"/>
      </w:pPr>
      <w:r>
        <w:t xml:space="preserve">    }</w:t>
      </w:r>
    </w:p>
    <w:p w14:paraId="432075D3" w14:textId="77777777" w:rsidR="00CE4EC3" w:rsidRDefault="00CE4EC3" w:rsidP="00CE4EC3">
      <w:pPr>
        <w:pStyle w:val="af7"/>
      </w:pPr>
      <w:r>
        <w:t>}</w:t>
      </w:r>
    </w:p>
    <w:p w14:paraId="4F54E868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MerriamWebsterDictionaryProvider.cs:</w:t>
      </w:r>
    </w:p>
    <w:p w14:paraId="0764C5EF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System.Text.Json;</w:t>
      </w:r>
    </w:p>
    <w:p w14:paraId="400A27BC" w14:textId="77777777" w:rsidR="00CE4EC3" w:rsidRDefault="00CE4EC3" w:rsidP="00CE4EC3">
      <w:pPr>
        <w:pStyle w:val="af7"/>
      </w:pPr>
      <w:r>
        <w:t>using System.Text.RegularExpressions;</w:t>
      </w:r>
    </w:p>
    <w:p w14:paraId="60A31CD4" w14:textId="77777777" w:rsidR="00CE4EC3" w:rsidRDefault="00CE4EC3" w:rsidP="00CE4EC3">
      <w:pPr>
        <w:pStyle w:val="af7"/>
      </w:pPr>
      <w:r>
        <w:t>using BookManager.Application.Common.Config;</w:t>
      </w:r>
    </w:p>
    <w:p w14:paraId="6C95E06E" w14:textId="77777777" w:rsidR="00CE4EC3" w:rsidRDefault="00CE4EC3" w:rsidP="00CE4EC3">
      <w:pPr>
        <w:pStyle w:val="af7"/>
      </w:pPr>
      <w:r>
        <w:t>using BookManager.Application.Common.DTOs;</w:t>
      </w:r>
    </w:p>
    <w:p w14:paraId="4CCFDFFC" w14:textId="77777777" w:rsidR="00CE4EC3" w:rsidRDefault="00CE4EC3" w:rsidP="00CE4EC3">
      <w:pPr>
        <w:pStyle w:val="af7"/>
      </w:pPr>
      <w:r>
        <w:t>using BookManager.Application.Common.Exceptions;</w:t>
      </w:r>
    </w:p>
    <w:p w14:paraId="5DD0A27B" w14:textId="77777777" w:rsidR="00CE4EC3" w:rsidRDefault="00CE4EC3" w:rsidP="00CE4EC3">
      <w:pPr>
        <w:pStyle w:val="af7"/>
      </w:pPr>
      <w:r>
        <w:t>using BookManager.Application.Common.Interfaces.Services;</w:t>
      </w:r>
    </w:p>
    <w:p w14:paraId="27F64404" w14:textId="77777777" w:rsidR="00CE4EC3" w:rsidRDefault="00CE4EC3" w:rsidP="00CE4EC3">
      <w:pPr>
        <w:pStyle w:val="af7"/>
      </w:pPr>
      <w:r>
        <w:t>using Flurl;</w:t>
      </w:r>
    </w:p>
    <w:p w14:paraId="2D9C268B" w14:textId="77777777" w:rsidR="00CE4EC3" w:rsidRDefault="00CE4EC3" w:rsidP="00CE4EC3">
      <w:pPr>
        <w:pStyle w:val="af7"/>
      </w:pPr>
      <w:r>
        <w:t>using Microsoft.Extensions.Options;</w:t>
      </w:r>
    </w:p>
    <w:p w14:paraId="5A7F7B36" w14:textId="77777777" w:rsidR="00CE4EC3" w:rsidRDefault="00CE4EC3" w:rsidP="00CE4EC3">
      <w:pPr>
        <w:pStyle w:val="af7"/>
      </w:pPr>
    </w:p>
    <w:p w14:paraId="67A6A2DA" w14:textId="77777777" w:rsidR="00CE4EC3" w:rsidRDefault="00CE4EC3" w:rsidP="00CE4EC3">
      <w:pPr>
        <w:pStyle w:val="af7"/>
      </w:pPr>
      <w:r>
        <w:t>namespace BookManager.Application.Services;</w:t>
      </w:r>
    </w:p>
    <w:p w14:paraId="7EC27609" w14:textId="77777777" w:rsidR="00CE4EC3" w:rsidRDefault="00CE4EC3" w:rsidP="00CE4EC3">
      <w:pPr>
        <w:pStyle w:val="af7"/>
      </w:pPr>
    </w:p>
    <w:p w14:paraId="0537263E" w14:textId="77777777" w:rsidR="00CE4EC3" w:rsidRDefault="00CE4EC3" w:rsidP="00CE4EC3">
      <w:pPr>
        <w:pStyle w:val="af7"/>
      </w:pPr>
      <w:r>
        <w:t>public partial class MerriamWebsterDictionaryProvider(</w:t>
      </w:r>
    </w:p>
    <w:p w14:paraId="2FC2CC73" w14:textId="77777777" w:rsidR="00CE4EC3" w:rsidRDefault="00CE4EC3" w:rsidP="00CE4EC3">
      <w:pPr>
        <w:pStyle w:val="af7"/>
      </w:pPr>
      <w:r>
        <w:t xml:space="preserve">    HttpClient httpClient,</w:t>
      </w:r>
    </w:p>
    <w:p w14:paraId="5F2A2CE5" w14:textId="77777777" w:rsidR="00CE4EC3" w:rsidRDefault="00CE4EC3" w:rsidP="00CE4EC3">
      <w:pPr>
        <w:pStyle w:val="af7"/>
      </w:pPr>
      <w:r>
        <w:t xml:space="preserve">    IOptions&lt;MerriamWebsterOptions&gt; options)</w:t>
      </w:r>
    </w:p>
    <w:p w14:paraId="70093437" w14:textId="77777777" w:rsidR="00CE4EC3" w:rsidRDefault="00CE4EC3" w:rsidP="00CE4EC3">
      <w:pPr>
        <w:pStyle w:val="af7"/>
      </w:pPr>
      <w:r>
        <w:t xml:space="preserve">    : IThirdPartyDictionaryProvider</w:t>
      </w:r>
    </w:p>
    <w:p w14:paraId="2C2518D1" w14:textId="77777777" w:rsidR="00CE4EC3" w:rsidRDefault="00CE4EC3" w:rsidP="00CE4EC3">
      <w:pPr>
        <w:pStyle w:val="af7"/>
      </w:pPr>
      <w:r>
        <w:t>{</w:t>
      </w:r>
    </w:p>
    <w:p w14:paraId="2635E710" w14:textId="77777777" w:rsidR="00CE4EC3" w:rsidRDefault="00CE4EC3" w:rsidP="00CE4EC3">
      <w:pPr>
        <w:pStyle w:val="af7"/>
      </w:pPr>
      <w:r>
        <w:t xml:space="preserve">    private const string RequestUri = "https://www.dictionaryapi.com/api/v3/references/collegiate/json";</w:t>
      </w:r>
    </w:p>
    <w:p w14:paraId="7CEE222E" w14:textId="77777777" w:rsidR="00CE4EC3" w:rsidRDefault="00CE4EC3" w:rsidP="00CE4EC3">
      <w:pPr>
        <w:pStyle w:val="af7"/>
      </w:pPr>
    </w:p>
    <w:p w14:paraId="56A248F4" w14:textId="77777777" w:rsidR="00CE4EC3" w:rsidRDefault="00CE4EC3" w:rsidP="00CE4EC3">
      <w:pPr>
        <w:pStyle w:val="af7"/>
      </w:pPr>
      <w:r>
        <w:t xml:space="preserve">    private readonly MerriamWebsterOptions _options = options.Value;</w:t>
      </w:r>
    </w:p>
    <w:p w14:paraId="2AD5976D" w14:textId="77777777" w:rsidR="00CE4EC3" w:rsidRDefault="00CE4EC3" w:rsidP="00CE4EC3">
      <w:pPr>
        <w:pStyle w:val="af7"/>
      </w:pPr>
      <w:r>
        <w:t xml:space="preserve">    private readonly JsonSerializerOptions _jsonSerializerOptions = new(JsonSerializerDefaults.Web);</w:t>
      </w:r>
    </w:p>
    <w:p w14:paraId="5F1F01D1" w14:textId="77777777" w:rsidR="00CE4EC3" w:rsidRDefault="00CE4EC3" w:rsidP="00CE4EC3">
      <w:pPr>
        <w:pStyle w:val="af7"/>
      </w:pPr>
      <w:r>
        <w:t xml:space="preserve">    private readonly Regex _wordIdRegex = WordIdRegex();</w:t>
      </w:r>
    </w:p>
    <w:p w14:paraId="4395AB3B" w14:textId="77777777" w:rsidR="00CE4EC3" w:rsidRDefault="00CE4EC3" w:rsidP="00CE4EC3">
      <w:pPr>
        <w:pStyle w:val="af7"/>
      </w:pPr>
    </w:p>
    <w:p w14:paraId="5FD6DD62" w14:textId="77777777" w:rsidR="00CE4EC3" w:rsidRDefault="00CE4EC3" w:rsidP="00CE4EC3">
      <w:pPr>
        <w:pStyle w:val="af7"/>
      </w:pPr>
      <w:r>
        <w:t xml:space="preserve">    public string ProviderName =&gt; "MerriamWebster";</w:t>
      </w:r>
    </w:p>
    <w:p w14:paraId="50F7E878" w14:textId="77777777" w:rsidR="00CE4EC3" w:rsidRDefault="00CE4EC3" w:rsidP="00CE4EC3">
      <w:pPr>
        <w:pStyle w:val="af7"/>
      </w:pPr>
    </w:p>
    <w:p w14:paraId="519E24B3" w14:textId="77777777" w:rsidR="00CE4EC3" w:rsidRDefault="00CE4EC3" w:rsidP="00CE4EC3">
      <w:pPr>
        <w:pStyle w:val="af7"/>
      </w:pPr>
      <w:r>
        <w:t xml:space="preserve">    public async Task&lt;IEnumerable&lt;WordDto&gt;&gt; GetDefinitionAsync(string word)</w:t>
      </w:r>
    </w:p>
    <w:p w14:paraId="3AF2D074" w14:textId="77777777" w:rsidR="00CE4EC3" w:rsidRDefault="00CE4EC3" w:rsidP="00CE4EC3">
      <w:pPr>
        <w:pStyle w:val="af7"/>
      </w:pPr>
      <w:r>
        <w:t xml:space="preserve">    {</w:t>
      </w:r>
    </w:p>
    <w:p w14:paraId="1033BB6C" w14:textId="77777777" w:rsidR="00CE4EC3" w:rsidRDefault="00CE4EC3" w:rsidP="00CE4EC3">
      <w:pPr>
        <w:pStyle w:val="af7"/>
      </w:pPr>
      <w:r>
        <w:t xml:space="preserve">        if (string.IsNullOrEmpty(_options.ApiKey.Trim()))</w:t>
      </w:r>
    </w:p>
    <w:p w14:paraId="2BA9EA70" w14:textId="77777777" w:rsidR="00CE4EC3" w:rsidRDefault="00CE4EC3" w:rsidP="00CE4EC3">
      <w:pPr>
        <w:pStyle w:val="af7"/>
      </w:pPr>
      <w:r>
        <w:t xml:space="preserve">            throw new NotAvailableException(</w:t>
      </w:r>
    </w:p>
    <w:p w14:paraId="30939A1D" w14:textId="77777777" w:rsidR="00CE4EC3" w:rsidRDefault="00CE4EC3" w:rsidP="00CE4EC3">
      <w:pPr>
        <w:pStyle w:val="af7"/>
      </w:pPr>
      <w:r>
        <w:lastRenderedPageBreak/>
        <w:t xml:space="preserve">                $"The API key is not defined for {nameof(MerriamWebsterDictionaryProvider)} service."</w:t>
      </w:r>
    </w:p>
    <w:p w14:paraId="298C12B1" w14:textId="77777777" w:rsidR="00CE4EC3" w:rsidRDefault="00CE4EC3" w:rsidP="00CE4EC3">
      <w:pPr>
        <w:pStyle w:val="af7"/>
      </w:pPr>
      <w:r>
        <w:t xml:space="preserve">            );</w:t>
      </w:r>
    </w:p>
    <w:p w14:paraId="7DB5E710" w14:textId="77777777" w:rsidR="00CE4EC3" w:rsidRDefault="00CE4EC3" w:rsidP="00CE4EC3">
      <w:pPr>
        <w:pStyle w:val="af7"/>
      </w:pPr>
    </w:p>
    <w:p w14:paraId="466E5E0D" w14:textId="77777777" w:rsidR="00CE4EC3" w:rsidRDefault="00CE4EC3" w:rsidP="00CE4EC3">
      <w:pPr>
        <w:pStyle w:val="af7"/>
      </w:pPr>
      <w:r>
        <w:t xml:space="preserve">        var requestUri = RequestUri.AppendPathSegment(word.Trim('/'))</w:t>
      </w:r>
    </w:p>
    <w:p w14:paraId="131B01B3" w14:textId="77777777" w:rsidR="00CE4EC3" w:rsidRDefault="00CE4EC3" w:rsidP="00CE4EC3">
      <w:pPr>
        <w:pStyle w:val="af7"/>
      </w:pPr>
      <w:r>
        <w:t xml:space="preserve">            .AppendQueryParam("key", _options.ApiKey)</w:t>
      </w:r>
    </w:p>
    <w:p w14:paraId="0E1CF5DD" w14:textId="77777777" w:rsidR="00CE4EC3" w:rsidRDefault="00CE4EC3" w:rsidP="00CE4EC3">
      <w:pPr>
        <w:pStyle w:val="af7"/>
      </w:pPr>
      <w:r>
        <w:t xml:space="preserve">            .ToUri();</w:t>
      </w:r>
    </w:p>
    <w:p w14:paraId="0810DDDB" w14:textId="77777777" w:rsidR="00CE4EC3" w:rsidRDefault="00CE4EC3" w:rsidP="00CE4EC3">
      <w:pPr>
        <w:pStyle w:val="af7"/>
      </w:pPr>
      <w:r>
        <w:t xml:space="preserve">        var requestMessage = new HttpRequestMessage</w:t>
      </w:r>
    </w:p>
    <w:p w14:paraId="0A1BC160" w14:textId="77777777" w:rsidR="00CE4EC3" w:rsidRDefault="00CE4EC3" w:rsidP="00CE4EC3">
      <w:pPr>
        <w:pStyle w:val="af7"/>
      </w:pPr>
      <w:r>
        <w:t xml:space="preserve">        {</w:t>
      </w:r>
    </w:p>
    <w:p w14:paraId="65D636CC" w14:textId="77777777" w:rsidR="00CE4EC3" w:rsidRDefault="00CE4EC3" w:rsidP="00CE4EC3">
      <w:pPr>
        <w:pStyle w:val="af7"/>
      </w:pPr>
      <w:r>
        <w:t xml:space="preserve">            Method = HttpMethod.Get,</w:t>
      </w:r>
    </w:p>
    <w:p w14:paraId="66010F6B" w14:textId="77777777" w:rsidR="00CE4EC3" w:rsidRDefault="00CE4EC3" w:rsidP="00CE4EC3">
      <w:pPr>
        <w:pStyle w:val="af7"/>
      </w:pPr>
      <w:r>
        <w:t xml:space="preserve">            RequestUri = requestUri,</w:t>
      </w:r>
    </w:p>
    <w:p w14:paraId="51B95782" w14:textId="77777777" w:rsidR="00CE4EC3" w:rsidRDefault="00CE4EC3" w:rsidP="00CE4EC3">
      <w:pPr>
        <w:pStyle w:val="af7"/>
      </w:pPr>
      <w:r>
        <w:t xml:space="preserve">        };</w:t>
      </w:r>
    </w:p>
    <w:p w14:paraId="4E5EF5AF" w14:textId="77777777" w:rsidR="00CE4EC3" w:rsidRDefault="00CE4EC3" w:rsidP="00CE4EC3">
      <w:pPr>
        <w:pStyle w:val="af7"/>
      </w:pPr>
      <w:r>
        <w:t xml:space="preserve">        var responseMessage = await httpClient.SendAsync(requestMessage);</w:t>
      </w:r>
    </w:p>
    <w:p w14:paraId="2C042426" w14:textId="77777777" w:rsidR="00CE4EC3" w:rsidRDefault="00CE4EC3" w:rsidP="00CE4EC3">
      <w:pPr>
        <w:pStyle w:val="af7"/>
      </w:pPr>
      <w:r>
        <w:t xml:space="preserve">        try</w:t>
      </w:r>
    </w:p>
    <w:p w14:paraId="35EB9D06" w14:textId="77777777" w:rsidR="00CE4EC3" w:rsidRDefault="00CE4EC3" w:rsidP="00CE4EC3">
      <w:pPr>
        <w:pStyle w:val="af7"/>
      </w:pPr>
      <w:r>
        <w:t xml:space="preserve">        {</w:t>
      </w:r>
    </w:p>
    <w:p w14:paraId="2AF3B324" w14:textId="77777777" w:rsidR="00CE4EC3" w:rsidRDefault="00CE4EC3" w:rsidP="00CE4EC3">
      <w:pPr>
        <w:pStyle w:val="af7"/>
      </w:pPr>
      <w:r>
        <w:t xml:space="preserve">            await using var contentStream = await responseMessage.Content.ReadAsStreamAsync();</w:t>
      </w:r>
    </w:p>
    <w:p w14:paraId="622C3C40" w14:textId="77777777" w:rsidR="00CE4EC3" w:rsidRDefault="00CE4EC3" w:rsidP="00CE4EC3">
      <w:pPr>
        <w:pStyle w:val="af7"/>
      </w:pPr>
      <w:r>
        <w:t xml:space="preserve">            var results = await JsonSerializer.DeserializeAsync&lt;ICollection&lt;MerriamWebsterDefDto&gt;&gt;(</w:t>
      </w:r>
    </w:p>
    <w:p w14:paraId="56104ABA" w14:textId="77777777" w:rsidR="00CE4EC3" w:rsidRDefault="00CE4EC3" w:rsidP="00CE4EC3">
      <w:pPr>
        <w:pStyle w:val="af7"/>
      </w:pPr>
      <w:r>
        <w:t xml:space="preserve">                contentStream,</w:t>
      </w:r>
    </w:p>
    <w:p w14:paraId="4A0F957D" w14:textId="77777777" w:rsidR="00CE4EC3" w:rsidRDefault="00CE4EC3" w:rsidP="00CE4EC3">
      <w:pPr>
        <w:pStyle w:val="af7"/>
      </w:pPr>
      <w:r>
        <w:t xml:space="preserve">                _jsonSerializerOptions</w:t>
      </w:r>
    </w:p>
    <w:p w14:paraId="52E6C708" w14:textId="77777777" w:rsidR="00CE4EC3" w:rsidRDefault="00CE4EC3" w:rsidP="00CE4EC3">
      <w:pPr>
        <w:pStyle w:val="af7"/>
      </w:pPr>
      <w:r>
        <w:t xml:space="preserve">            );</w:t>
      </w:r>
    </w:p>
    <w:p w14:paraId="7A6E69F3" w14:textId="77777777" w:rsidR="00CE4EC3" w:rsidRDefault="00CE4EC3" w:rsidP="00CE4EC3">
      <w:pPr>
        <w:pStyle w:val="af7"/>
      </w:pPr>
      <w:r>
        <w:t xml:space="preserve">            if (results == null) return new List&lt;WordDto&gt;();</w:t>
      </w:r>
    </w:p>
    <w:p w14:paraId="78E38CA1" w14:textId="77777777" w:rsidR="00CE4EC3" w:rsidRDefault="00CE4EC3" w:rsidP="00CE4EC3">
      <w:pPr>
        <w:pStyle w:val="af7"/>
      </w:pPr>
    </w:p>
    <w:p w14:paraId="4C96F858" w14:textId="77777777" w:rsidR="00CE4EC3" w:rsidRDefault="00CE4EC3" w:rsidP="00CE4EC3">
      <w:pPr>
        <w:pStyle w:val="af7"/>
      </w:pPr>
      <w:r>
        <w:t xml:space="preserve">            var words = new List&lt;WordDto&gt;();</w:t>
      </w:r>
    </w:p>
    <w:p w14:paraId="56C22B8C" w14:textId="77777777" w:rsidR="00CE4EC3" w:rsidRDefault="00CE4EC3" w:rsidP="00CE4EC3">
      <w:pPr>
        <w:pStyle w:val="af7"/>
      </w:pPr>
      <w:r>
        <w:t xml:space="preserve">            foreach (var def in results)</w:t>
      </w:r>
    </w:p>
    <w:p w14:paraId="720D830E" w14:textId="77777777" w:rsidR="00CE4EC3" w:rsidRDefault="00CE4EC3" w:rsidP="00CE4EC3">
      <w:pPr>
        <w:pStyle w:val="af7"/>
      </w:pPr>
      <w:r>
        <w:t xml:space="preserve">            {</w:t>
      </w:r>
    </w:p>
    <w:p w14:paraId="0B69B131" w14:textId="77777777" w:rsidR="00CE4EC3" w:rsidRDefault="00CE4EC3" w:rsidP="00CE4EC3">
      <w:pPr>
        <w:pStyle w:val="af7"/>
      </w:pPr>
      <w:r>
        <w:t xml:space="preserve">                if (string.IsNullOrEmpty(def.HeadwordInfo.Headword)</w:t>
      </w:r>
    </w:p>
    <w:p w14:paraId="70BF5713" w14:textId="77777777" w:rsidR="00CE4EC3" w:rsidRDefault="00CE4EC3" w:rsidP="00CE4EC3">
      <w:pPr>
        <w:pStyle w:val="af7"/>
      </w:pPr>
      <w:r>
        <w:t xml:space="preserve">                    || def.ShortDefinition is { Length: 0 }</w:t>
      </w:r>
    </w:p>
    <w:p w14:paraId="777C6F88" w14:textId="77777777" w:rsidR="00CE4EC3" w:rsidRDefault="00CE4EC3" w:rsidP="00CE4EC3">
      <w:pPr>
        <w:pStyle w:val="af7"/>
      </w:pPr>
      <w:r>
        <w:t xml:space="preserve">                    || def.HeadwordInfo.Pronunciations is { Length: 0 }</w:t>
      </w:r>
    </w:p>
    <w:p w14:paraId="7BCFA984" w14:textId="77777777" w:rsidR="00CE4EC3" w:rsidRDefault="00CE4EC3" w:rsidP="00CE4EC3">
      <w:pPr>
        <w:pStyle w:val="af7"/>
      </w:pPr>
      <w:r>
        <w:t xml:space="preserve">                    || string.IsNullOrEmpty(def.HeadwordInfo.Pronunciations?[0].WrittenPronunciation)</w:t>
      </w:r>
    </w:p>
    <w:p w14:paraId="68A7298F" w14:textId="77777777" w:rsidR="00CE4EC3" w:rsidRDefault="00CE4EC3" w:rsidP="00CE4EC3">
      <w:pPr>
        <w:pStyle w:val="af7"/>
      </w:pPr>
      <w:r>
        <w:t xml:space="preserve">                   )</w:t>
      </w:r>
    </w:p>
    <w:p w14:paraId="6FF22F7C" w14:textId="77777777" w:rsidR="00CE4EC3" w:rsidRDefault="00CE4EC3" w:rsidP="00CE4EC3">
      <w:pPr>
        <w:pStyle w:val="af7"/>
      </w:pPr>
      <w:r>
        <w:t xml:space="preserve">                    continue;</w:t>
      </w:r>
    </w:p>
    <w:p w14:paraId="39148E66" w14:textId="77777777" w:rsidR="00CE4EC3" w:rsidRDefault="00CE4EC3" w:rsidP="00CE4EC3">
      <w:pPr>
        <w:pStyle w:val="af7"/>
      </w:pPr>
    </w:p>
    <w:p w14:paraId="64A7BDB0" w14:textId="77777777" w:rsidR="00CE4EC3" w:rsidRDefault="00CE4EC3" w:rsidP="00CE4EC3">
      <w:pPr>
        <w:pStyle w:val="af7"/>
      </w:pPr>
      <w:r>
        <w:t xml:space="preserve">                var definitions = def.ShortDefinition</w:t>
      </w:r>
    </w:p>
    <w:p w14:paraId="1224F297" w14:textId="77777777" w:rsidR="00CE4EC3" w:rsidRDefault="00CE4EC3" w:rsidP="00CE4EC3">
      <w:pPr>
        <w:pStyle w:val="af7"/>
      </w:pPr>
      <w:r>
        <w:t xml:space="preserve">                    .Select(definition =&gt; new WordDefinitionDto(def.FunctionalLabel, "", definition))</w:t>
      </w:r>
    </w:p>
    <w:p w14:paraId="2E7B42AE" w14:textId="77777777" w:rsidR="00CE4EC3" w:rsidRDefault="00CE4EC3" w:rsidP="00CE4EC3">
      <w:pPr>
        <w:pStyle w:val="af7"/>
      </w:pPr>
      <w:r>
        <w:t xml:space="preserve">                    .ToList();</w:t>
      </w:r>
    </w:p>
    <w:p w14:paraId="49B9CD0D" w14:textId="77777777" w:rsidR="00CE4EC3" w:rsidRDefault="00CE4EC3" w:rsidP="00CE4EC3">
      <w:pPr>
        <w:pStyle w:val="af7"/>
      </w:pPr>
      <w:r>
        <w:t xml:space="preserve">                var transcription = def.HeadwordInfo.Pronunciations[0].WrittenPronunciation;</w:t>
      </w:r>
    </w:p>
    <w:p w14:paraId="77FC3C44" w14:textId="77777777" w:rsidR="00CE4EC3" w:rsidRDefault="00CE4EC3" w:rsidP="00CE4EC3">
      <w:pPr>
        <w:pStyle w:val="af7"/>
      </w:pPr>
      <w:r>
        <w:t xml:space="preserve">                var normalizedWordId = _wordIdRegex.Replace(def.Meta.Id, string.Empty);</w:t>
      </w:r>
    </w:p>
    <w:p w14:paraId="22A10706" w14:textId="77777777" w:rsidR="00CE4EC3" w:rsidRDefault="00CE4EC3" w:rsidP="00CE4EC3">
      <w:pPr>
        <w:pStyle w:val="af7"/>
      </w:pPr>
      <w:r>
        <w:t xml:space="preserve">                var aliases = def.Meta.Stems.Select(stem =&gt; new WordAlias(stem)).ToList();</w:t>
      </w:r>
    </w:p>
    <w:p w14:paraId="169730A6" w14:textId="77777777" w:rsidR="00CE4EC3" w:rsidRDefault="00CE4EC3" w:rsidP="00CE4EC3">
      <w:pPr>
        <w:pStyle w:val="af7"/>
      </w:pPr>
      <w:r>
        <w:t xml:space="preserve">                words.Add(new WordDto(normalizedWordId, transcription, string.Empty, Aliases: aliases,</w:t>
      </w:r>
    </w:p>
    <w:p w14:paraId="4131FE03" w14:textId="77777777" w:rsidR="00CE4EC3" w:rsidRDefault="00CE4EC3" w:rsidP="00CE4EC3">
      <w:pPr>
        <w:pStyle w:val="af7"/>
      </w:pPr>
      <w:r>
        <w:t xml:space="preserve">                    Definitions: definitions));</w:t>
      </w:r>
    </w:p>
    <w:p w14:paraId="35EA8B4A" w14:textId="77777777" w:rsidR="00CE4EC3" w:rsidRDefault="00CE4EC3" w:rsidP="00CE4EC3">
      <w:pPr>
        <w:pStyle w:val="af7"/>
      </w:pPr>
      <w:r>
        <w:t xml:space="preserve">            }</w:t>
      </w:r>
    </w:p>
    <w:p w14:paraId="01EE5354" w14:textId="77777777" w:rsidR="00CE4EC3" w:rsidRDefault="00CE4EC3" w:rsidP="00CE4EC3">
      <w:pPr>
        <w:pStyle w:val="af7"/>
      </w:pPr>
    </w:p>
    <w:p w14:paraId="2EFF6EE5" w14:textId="77777777" w:rsidR="00CE4EC3" w:rsidRDefault="00CE4EC3" w:rsidP="00CE4EC3">
      <w:pPr>
        <w:pStyle w:val="af7"/>
      </w:pPr>
      <w:r>
        <w:t xml:space="preserve">            return words;</w:t>
      </w:r>
    </w:p>
    <w:p w14:paraId="184E1592" w14:textId="77777777" w:rsidR="00CE4EC3" w:rsidRDefault="00CE4EC3" w:rsidP="00CE4EC3">
      <w:pPr>
        <w:pStyle w:val="af7"/>
      </w:pPr>
      <w:r>
        <w:t xml:space="preserve">        }</w:t>
      </w:r>
    </w:p>
    <w:p w14:paraId="069E4C5F" w14:textId="77777777" w:rsidR="00CE4EC3" w:rsidRDefault="00CE4EC3" w:rsidP="00CE4EC3">
      <w:pPr>
        <w:pStyle w:val="af7"/>
      </w:pPr>
      <w:r>
        <w:t xml:space="preserve">        catch (Exception)</w:t>
      </w:r>
    </w:p>
    <w:p w14:paraId="01E4932F" w14:textId="77777777" w:rsidR="00CE4EC3" w:rsidRDefault="00CE4EC3" w:rsidP="00CE4EC3">
      <w:pPr>
        <w:pStyle w:val="af7"/>
      </w:pPr>
      <w:r>
        <w:t xml:space="preserve">        {</w:t>
      </w:r>
    </w:p>
    <w:p w14:paraId="38EF2E2B" w14:textId="77777777" w:rsidR="00CE4EC3" w:rsidRDefault="00CE4EC3" w:rsidP="00CE4EC3">
      <w:pPr>
        <w:pStyle w:val="af7"/>
      </w:pPr>
      <w:r>
        <w:t xml:space="preserve">            return new List&lt;WordDto&gt;();</w:t>
      </w:r>
    </w:p>
    <w:p w14:paraId="4ACAF506" w14:textId="77777777" w:rsidR="00CE4EC3" w:rsidRDefault="00CE4EC3" w:rsidP="00CE4EC3">
      <w:pPr>
        <w:pStyle w:val="af7"/>
      </w:pPr>
      <w:r>
        <w:t xml:space="preserve">        }</w:t>
      </w:r>
    </w:p>
    <w:p w14:paraId="6726CA02" w14:textId="77777777" w:rsidR="00CE4EC3" w:rsidRDefault="00CE4EC3" w:rsidP="00CE4EC3">
      <w:pPr>
        <w:pStyle w:val="af7"/>
      </w:pPr>
      <w:r>
        <w:t xml:space="preserve">    }</w:t>
      </w:r>
    </w:p>
    <w:p w14:paraId="56209EF8" w14:textId="77777777" w:rsidR="00CE4EC3" w:rsidRDefault="00CE4EC3" w:rsidP="00CE4EC3">
      <w:pPr>
        <w:pStyle w:val="af7"/>
      </w:pPr>
    </w:p>
    <w:p w14:paraId="3C7F6DAE" w14:textId="77777777" w:rsidR="00CE4EC3" w:rsidRDefault="00CE4EC3" w:rsidP="00CE4EC3">
      <w:pPr>
        <w:pStyle w:val="af7"/>
      </w:pPr>
      <w:r>
        <w:t xml:space="preserve">    [GeneratedRegex(":\\d$")]</w:t>
      </w:r>
    </w:p>
    <w:p w14:paraId="7F9F8107" w14:textId="77777777" w:rsidR="00CE4EC3" w:rsidRDefault="00CE4EC3" w:rsidP="00CE4EC3">
      <w:pPr>
        <w:pStyle w:val="af7"/>
      </w:pPr>
      <w:r>
        <w:t xml:space="preserve">    private static partial Regex WordIdRegex();</w:t>
      </w:r>
    </w:p>
    <w:p w14:paraId="2525DB10" w14:textId="77777777" w:rsidR="00CE4EC3" w:rsidRDefault="00CE4EC3" w:rsidP="00CE4EC3">
      <w:pPr>
        <w:pStyle w:val="af7"/>
      </w:pPr>
      <w:r>
        <w:t>}</w:t>
      </w:r>
    </w:p>
    <w:p w14:paraId="3851AF7B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PdfBookFileHandler.cs:</w:t>
      </w:r>
    </w:p>
    <w:p w14:paraId="30C5E424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BookManager.Application.Common;</w:t>
      </w:r>
    </w:p>
    <w:p w14:paraId="32CE067B" w14:textId="77777777" w:rsidR="00CE4EC3" w:rsidRDefault="00CE4EC3" w:rsidP="00CE4EC3">
      <w:pPr>
        <w:pStyle w:val="af7"/>
      </w:pPr>
      <w:r>
        <w:t>using BookManager.Application.Common.DTOs;</w:t>
      </w:r>
    </w:p>
    <w:p w14:paraId="24DB6883" w14:textId="77777777" w:rsidR="00CE4EC3" w:rsidRDefault="00CE4EC3" w:rsidP="00CE4EC3">
      <w:pPr>
        <w:pStyle w:val="af7"/>
      </w:pPr>
      <w:r>
        <w:t>using BookManager.Application.Common.Interfaces.Services;</w:t>
      </w:r>
    </w:p>
    <w:p w14:paraId="10453C8A" w14:textId="77777777" w:rsidR="00CE4EC3" w:rsidRDefault="00CE4EC3" w:rsidP="00CE4EC3">
      <w:pPr>
        <w:pStyle w:val="af7"/>
      </w:pPr>
      <w:r>
        <w:t>using BookManager.Domain.Enums;</w:t>
      </w:r>
    </w:p>
    <w:p w14:paraId="4B303088" w14:textId="77777777" w:rsidR="00CE4EC3" w:rsidRDefault="00CE4EC3" w:rsidP="00CE4EC3">
      <w:pPr>
        <w:pStyle w:val="af7"/>
      </w:pPr>
      <w:r>
        <w:t>using Docnet.Core;</w:t>
      </w:r>
    </w:p>
    <w:p w14:paraId="12C2A64E" w14:textId="77777777" w:rsidR="00CE4EC3" w:rsidRDefault="00CE4EC3" w:rsidP="00CE4EC3">
      <w:pPr>
        <w:pStyle w:val="af7"/>
      </w:pPr>
      <w:r>
        <w:t>using Docnet.Core.Models;</w:t>
      </w:r>
    </w:p>
    <w:p w14:paraId="5072AA18" w14:textId="77777777" w:rsidR="00CE4EC3" w:rsidRDefault="00CE4EC3" w:rsidP="00CE4EC3">
      <w:pPr>
        <w:pStyle w:val="af7"/>
      </w:pPr>
      <w:r>
        <w:t>using SixLabors.ImageSharp;</w:t>
      </w:r>
    </w:p>
    <w:p w14:paraId="59F4378E" w14:textId="77777777" w:rsidR="00CE4EC3" w:rsidRDefault="00CE4EC3" w:rsidP="00CE4EC3">
      <w:pPr>
        <w:pStyle w:val="af7"/>
      </w:pPr>
      <w:r>
        <w:t>using SixLabors.ImageSharp.PixelFormats;</w:t>
      </w:r>
    </w:p>
    <w:p w14:paraId="09041E74" w14:textId="77777777" w:rsidR="00CE4EC3" w:rsidRDefault="00CE4EC3" w:rsidP="00CE4EC3">
      <w:pPr>
        <w:pStyle w:val="af7"/>
      </w:pPr>
      <w:r>
        <w:t>using SixLabors.ImageSharp.Processing;</w:t>
      </w:r>
    </w:p>
    <w:p w14:paraId="7E10EFC6" w14:textId="77777777" w:rsidR="00CE4EC3" w:rsidRDefault="00CE4EC3" w:rsidP="00CE4EC3">
      <w:pPr>
        <w:pStyle w:val="af7"/>
      </w:pPr>
      <w:r>
        <w:t>using UglyToad.PdfPig;</w:t>
      </w:r>
    </w:p>
    <w:p w14:paraId="6ACB8280" w14:textId="77777777" w:rsidR="00CE4EC3" w:rsidRDefault="00CE4EC3" w:rsidP="00CE4EC3">
      <w:pPr>
        <w:pStyle w:val="af7"/>
      </w:pPr>
    </w:p>
    <w:p w14:paraId="1C5A6735" w14:textId="77777777" w:rsidR="00CE4EC3" w:rsidRDefault="00CE4EC3" w:rsidP="00CE4EC3">
      <w:pPr>
        <w:pStyle w:val="af7"/>
      </w:pPr>
      <w:r>
        <w:t>namespace BookManager.Application.Services;</w:t>
      </w:r>
    </w:p>
    <w:p w14:paraId="533615B9" w14:textId="77777777" w:rsidR="00CE4EC3" w:rsidRDefault="00CE4EC3" w:rsidP="00CE4EC3">
      <w:pPr>
        <w:pStyle w:val="af7"/>
      </w:pPr>
    </w:p>
    <w:p w14:paraId="5CEC4042" w14:textId="77777777" w:rsidR="00CE4EC3" w:rsidRDefault="00CE4EC3" w:rsidP="00CE4EC3">
      <w:pPr>
        <w:pStyle w:val="af7"/>
      </w:pPr>
      <w:r>
        <w:t>public sealed class PdfBookFileHandler : IBookFileHandler</w:t>
      </w:r>
    </w:p>
    <w:p w14:paraId="6E6A0CF3" w14:textId="77777777" w:rsidR="00CE4EC3" w:rsidRDefault="00CE4EC3" w:rsidP="00CE4EC3">
      <w:pPr>
        <w:pStyle w:val="af7"/>
      </w:pPr>
      <w:r>
        <w:t>{</w:t>
      </w:r>
    </w:p>
    <w:p w14:paraId="757FB279" w14:textId="77777777" w:rsidR="00CE4EC3" w:rsidRDefault="00CE4EC3" w:rsidP="00CE4EC3">
      <w:pPr>
        <w:pStyle w:val="af7"/>
      </w:pPr>
      <w:r>
        <w:t xml:space="preserve">    public BookFileType FileType =&gt; BookFileType.Pdf;</w:t>
      </w:r>
    </w:p>
    <w:p w14:paraId="3EEEB0E3" w14:textId="77777777" w:rsidR="00CE4EC3" w:rsidRDefault="00CE4EC3" w:rsidP="00CE4EC3">
      <w:pPr>
        <w:pStyle w:val="af7"/>
      </w:pPr>
    </w:p>
    <w:p w14:paraId="6604C1B7" w14:textId="77777777" w:rsidR="00CE4EC3" w:rsidRDefault="00CE4EC3" w:rsidP="00CE4EC3">
      <w:pPr>
        <w:pStyle w:val="af7"/>
      </w:pPr>
      <w:r>
        <w:t xml:space="preserve">    public int? CountNumberOfPages(Stream bookStream)</w:t>
      </w:r>
    </w:p>
    <w:p w14:paraId="5F886DBC" w14:textId="77777777" w:rsidR="00CE4EC3" w:rsidRDefault="00CE4EC3" w:rsidP="00CE4EC3">
      <w:pPr>
        <w:pStyle w:val="af7"/>
      </w:pPr>
      <w:r>
        <w:t xml:space="preserve">    {</w:t>
      </w:r>
    </w:p>
    <w:p w14:paraId="0FE6A07D" w14:textId="77777777" w:rsidR="00CE4EC3" w:rsidRDefault="00CE4EC3" w:rsidP="00CE4EC3">
      <w:pPr>
        <w:pStyle w:val="af7"/>
      </w:pPr>
      <w:r>
        <w:t xml:space="preserve">        bookStream.Seek(0, SeekOrigin.Begin);</w:t>
      </w:r>
    </w:p>
    <w:p w14:paraId="1DA79110" w14:textId="77777777" w:rsidR="00CE4EC3" w:rsidRDefault="00CE4EC3" w:rsidP="00CE4EC3">
      <w:pPr>
        <w:pStyle w:val="af7"/>
      </w:pPr>
      <w:r>
        <w:t xml:space="preserve">        using var document = PdfDocument.Open(bookStream);</w:t>
      </w:r>
    </w:p>
    <w:p w14:paraId="4074C863" w14:textId="77777777" w:rsidR="00CE4EC3" w:rsidRDefault="00CE4EC3" w:rsidP="00CE4EC3">
      <w:pPr>
        <w:pStyle w:val="af7"/>
      </w:pPr>
      <w:r>
        <w:t xml:space="preserve">        return document.NumberOfPages;</w:t>
      </w:r>
    </w:p>
    <w:p w14:paraId="5B3852EF" w14:textId="77777777" w:rsidR="00CE4EC3" w:rsidRDefault="00CE4EC3" w:rsidP="00CE4EC3">
      <w:pPr>
        <w:pStyle w:val="af7"/>
      </w:pPr>
      <w:r>
        <w:lastRenderedPageBreak/>
        <w:t xml:space="preserve">    }</w:t>
      </w:r>
    </w:p>
    <w:p w14:paraId="1AD273EB" w14:textId="77777777" w:rsidR="00CE4EC3" w:rsidRDefault="00CE4EC3" w:rsidP="00CE4EC3">
      <w:pPr>
        <w:pStyle w:val="af7"/>
      </w:pPr>
    </w:p>
    <w:p w14:paraId="16B5B0BA" w14:textId="77777777" w:rsidR="00CE4EC3" w:rsidRDefault="00CE4EC3" w:rsidP="00CE4EC3">
      <w:pPr>
        <w:pStyle w:val="af7"/>
      </w:pPr>
      <w:r>
        <w:t xml:space="preserve">    public IEnumerable&lt;string&gt; GetAuthorList(Stream bookStream)</w:t>
      </w:r>
    </w:p>
    <w:p w14:paraId="53498571" w14:textId="77777777" w:rsidR="00CE4EC3" w:rsidRDefault="00CE4EC3" w:rsidP="00CE4EC3">
      <w:pPr>
        <w:pStyle w:val="af7"/>
      </w:pPr>
      <w:r>
        <w:t xml:space="preserve">    {</w:t>
      </w:r>
    </w:p>
    <w:p w14:paraId="469130E5" w14:textId="77777777" w:rsidR="00CE4EC3" w:rsidRDefault="00CE4EC3" w:rsidP="00CE4EC3">
      <w:pPr>
        <w:pStyle w:val="af7"/>
      </w:pPr>
      <w:r>
        <w:t xml:space="preserve">        bookStream.Seek(0, SeekOrigin.Begin);</w:t>
      </w:r>
    </w:p>
    <w:p w14:paraId="4B0D89CC" w14:textId="77777777" w:rsidR="00CE4EC3" w:rsidRDefault="00CE4EC3" w:rsidP="00CE4EC3">
      <w:pPr>
        <w:pStyle w:val="af7"/>
      </w:pPr>
      <w:r>
        <w:t xml:space="preserve">        using var document = PdfDocument.Open(bookStream);</w:t>
      </w:r>
    </w:p>
    <w:p w14:paraId="616C3152" w14:textId="77777777" w:rsidR="00CE4EC3" w:rsidRDefault="00CE4EC3" w:rsidP="00CE4EC3">
      <w:pPr>
        <w:pStyle w:val="af7"/>
      </w:pPr>
      <w:r>
        <w:t xml:space="preserve">        var authors = document.Information.Author;</w:t>
      </w:r>
    </w:p>
    <w:p w14:paraId="0EAD0B4E" w14:textId="77777777" w:rsidR="00CE4EC3" w:rsidRDefault="00CE4EC3" w:rsidP="00CE4EC3">
      <w:pPr>
        <w:pStyle w:val="af7"/>
      </w:pPr>
      <w:r>
        <w:t xml:space="preserve">        return new List&lt;string&gt;([authors]);</w:t>
      </w:r>
    </w:p>
    <w:p w14:paraId="1F97741F" w14:textId="77777777" w:rsidR="00CE4EC3" w:rsidRDefault="00CE4EC3" w:rsidP="00CE4EC3">
      <w:pPr>
        <w:pStyle w:val="af7"/>
      </w:pPr>
      <w:r>
        <w:t xml:space="preserve">    }</w:t>
      </w:r>
    </w:p>
    <w:p w14:paraId="104E995D" w14:textId="77777777" w:rsidR="00CE4EC3" w:rsidRDefault="00CE4EC3" w:rsidP="00CE4EC3">
      <w:pPr>
        <w:pStyle w:val="af7"/>
      </w:pPr>
    </w:p>
    <w:p w14:paraId="325E3EEE" w14:textId="77777777" w:rsidR="00CE4EC3" w:rsidRDefault="00CE4EC3" w:rsidP="00CE4EC3">
      <w:pPr>
        <w:pStyle w:val="af7"/>
      </w:pPr>
      <w:r>
        <w:t xml:space="preserve">    public RawImageDto? GetPreviewImage(Stream bookStream)</w:t>
      </w:r>
    </w:p>
    <w:p w14:paraId="64A10880" w14:textId="77777777" w:rsidR="00CE4EC3" w:rsidRDefault="00CE4EC3" w:rsidP="00CE4EC3">
      <w:pPr>
        <w:pStyle w:val="af7"/>
      </w:pPr>
      <w:r>
        <w:t xml:space="preserve">    {</w:t>
      </w:r>
    </w:p>
    <w:p w14:paraId="10D000C0" w14:textId="77777777" w:rsidR="00CE4EC3" w:rsidRDefault="00CE4EC3" w:rsidP="00CE4EC3">
      <w:pPr>
        <w:pStyle w:val="af7"/>
      </w:pPr>
      <w:r>
        <w:t xml:space="preserve">        using var stream = new MemoryStream();</w:t>
      </w:r>
    </w:p>
    <w:p w14:paraId="16B98EF5" w14:textId="77777777" w:rsidR="00CE4EC3" w:rsidRDefault="00CE4EC3" w:rsidP="00CE4EC3">
      <w:pPr>
        <w:pStyle w:val="af7"/>
      </w:pPr>
      <w:r>
        <w:t xml:space="preserve">        bookStream.Seek(0, SeekOrigin.Begin);</w:t>
      </w:r>
    </w:p>
    <w:p w14:paraId="67AE123C" w14:textId="77777777" w:rsidR="00CE4EC3" w:rsidRDefault="00CE4EC3" w:rsidP="00CE4EC3">
      <w:pPr>
        <w:pStyle w:val="af7"/>
      </w:pPr>
      <w:r>
        <w:t xml:space="preserve">        bookStream.CopyTo(stream);</w:t>
      </w:r>
    </w:p>
    <w:p w14:paraId="1BFE81B5" w14:textId="77777777" w:rsidR="00CE4EC3" w:rsidRDefault="00CE4EC3" w:rsidP="00CE4EC3">
      <w:pPr>
        <w:pStyle w:val="af7"/>
      </w:pPr>
      <w:r>
        <w:t xml:space="preserve">        using var docReader = DocLib.Instance.GetDocReader(</w:t>
      </w:r>
    </w:p>
    <w:p w14:paraId="0DC2C48A" w14:textId="77777777" w:rsidR="00CE4EC3" w:rsidRDefault="00CE4EC3" w:rsidP="00CE4EC3">
      <w:pPr>
        <w:pStyle w:val="af7"/>
      </w:pPr>
      <w:r>
        <w:t xml:space="preserve">            stream.ToArray(),</w:t>
      </w:r>
    </w:p>
    <w:p w14:paraId="03FA9610" w14:textId="77777777" w:rsidR="00CE4EC3" w:rsidRDefault="00CE4EC3" w:rsidP="00CE4EC3">
      <w:pPr>
        <w:pStyle w:val="af7"/>
      </w:pPr>
      <w:r>
        <w:t xml:space="preserve">            new PageDimensions(Constants.ThumbnailPreviewWidth, Constants.ThumbnailPreviewHeight</w:t>
      </w:r>
    </w:p>
    <w:p w14:paraId="3F5B9291" w14:textId="77777777" w:rsidR="00CE4EC3" w:rsidRDefault="00CE4EC3" w:rsidP="00CE4EC3">
      <w:pPr>
        <w:pStyle w:val="af7"/>
      </w:pPr>
      <w:r>
        <w:t xml:space="preserve">            ));</w:t>
      </w:r>
    </w:p>
    <w:p w14:paraId="3712ABB4" w14:textId="77777777" w:rsidR="00CE4EC3" w:rsidRDefault="00CE4EC3" w:rsidP="00CE4EC3">
      <w:pPr>
        <w:pStyle w:val="af7"/>
      </w:pPr>
    </w:p>
    <w:p w14:paraId="6251E8DD" w14:textId="77777777" w:rsidR="00CE4EC3" w:rsidRDefault="00CE4EC3" w:rsidP="00CE4EC3">
      <w:pPr>
        <w:pStyle w:val="af7"/>
      </w:pPr>
      <w:r>
        <w:t xml:space="preserve">        using var pageReader = docReader.GetPageReader(0);</w:t>
      </w:r>
    </w:p>
    <w:p w14:paraId="7B5F4345" w14:textId="77777777" w:rsidR="00CE4EC3" w:rsidRDefault="00CE4EC3" w:rsidP="00CE4EC3">
      <w:pPr>
        <w:pStyle w:val="af7"/>
      </w:pPr>
      <w:r>
        <w:t xml:space="preserve">        var rawBytes = pageReader.GetImage();</w:t>
      </w:r>
    </w:p>
    <w:p w14:paraId="10A497DE" w14:textId="77777777" w:rsidR="00CE4EC3" w:rsidRDefault="00CE4EC3" w:rsidP="00CE4EC3">
      <w:pPr>
        <w:pStyle w:val="af7"/>
      </w:pPr>
      <w:r>
        <w:t xml:space="preserve">        if (rawBytes == null) return null;</w:t>
      </w:r>
    </w:p>
    <w:p w14:paraId="1562E569" w14:textId="77777777" w:rsidR="00CE4EC3" w:rsidRDefault="00CE4EC3" w:rsidP="00CE4EC3">
      <w:pPr>
        <w:pStyle w:val="af7"/>
      </w:pPr>
      <w:r>
        <w:t xml:space="preserve">        var width = pageReader.GetPageWidth();</w:t>
      </w:r>
    </w:p>
    <w:p w14:paraId="0E07A4BF" w14:textId="77777777" w:rsidR="00CE4EC3" w:rsidRDefault="00CE4EC3" w:rsidP="00CE4EC3">
      <w:pPr>
        <w:pStyle w:val="af7"/>
      </w:pPr>
      <w:r>
        <w:t xml:space="preserve">        var height = pageReader.GetPageHeight();</w:t>
      </w:r>
    </w:p>
    <w:p w14:paraId="5647DE52" w14:textId="77777777" w:rsidR="00CE4EC3" w:rsidRDefault="00CE4EC3" w:rsidP="00CE4EC3">
      <w:pPr>
        <w:pStyle w:val="af7"/>
      </w:pPr>
      <w:r>
        <w:t xml:space="preserve">        return new RawImageDto(rawBytes, width, height);</w:t>
      </w:r>
    </w:p>
    <w:p w14:paraId="1E28CCB4" w14:textId="77777777" w:rsidR="00CE4EC3" w:rsidRDefault="00CE4EC3" w:rsidP="00CE4EC3">
      <w:pPr>
        <w:pStyle w:val="af7"/>
      </w:pPr>
      <w:r>
        <w:t xml:space="preserve">    }</w:t>
      </w:r>
    </w:p>
    <w:p w14:paraId="1E41D1DC" w14:textId="77777777" w:rsidR="00CE4EC3" w:rsidRDefault="00CE4EC3" w:rsidP="00CE4EC3">
      <w:pPr>
        <w:pStyle w:val="af7"/>
      </w:pPr>
    </w:p>
    <w:p w14:paraId="5E1CAECD" w14:textId="77777777" w:rsidR="00CE4EC3" w:rsidRDefault="00CE4EC3" w:rsidP="00CE4EC3">
      <w:pPr>
        <w:pStyle w:val="af7"/>
      </w:pPr>
    </w:p>
    <w:p w14:paraId="0D6ACC10" w14:textId="77777777" w:rsidR="00CE4EC3" w:rsidRDefault="00CE4EC3" w:rsidP="00CE4EC3">
      <w:pPr>
        <w:pStyle w:val="af7"/>
      </w:pPr>
      <w:r>
        <w:t xml:space="preserve">    public async Task&lt;Stream&gt; GetJpegImageAsync(RawImageDto rawImage)</w:t>
      </w:r>
    </w:p>
    <w:p w14:paraId="55233044" w14:textId="77777777" w:rsidR="00CE4EC3" w:rsidRDefault="00CE4EC3" w:rsidP="00CE4EC3">
      <w:pPr>
        <w:pStyle w:val="af7"/>
      </w:pPr>
      <w:r>
        <w:t xml:space="preserve">    {</w:t>
      </w:r>
    </w:p>
    <w:p w14:paraId="41FF9238" w14:textId="77777777" w:rsidR="00CE4EC3" w:rsidRDefault="00CE4EC3" w:rsidP="00CE4EC3">
      <w:pPr>
        <w:pStyle w:val="af7"/>
      </w:pPr>
      <w:r>
        <w:t xml:space="preserve">        var image = Image.LoadPixelData&lt;Bgra32&gt;(rawImage.Data, rawImage.Width, rawImage.Height);</w:t>
      </w:r>
    </w:p>
    <w:p w14:paraId="04994F4E" w14:textId="77777777" w:rsidR="00CE4EC3" w:rsidRDefault="00CE4EC3" w:rsidP="00CE4EC3">
      <w:pPr>
        <w:pStyle w:val="af7"/>
      </w:pPr>
      <w:r>
        <w:t xml:space="preserve">        image.Mutate(x =&gt; x.BackgroundColor(Color.White));</w:t>
      </w:r>
    </w:p>
    <w:p w14:paraId="08841877" w14:textId="77777777" w:rsidR="00CE4EC3" w:rsidRDefault="00CE4EC3" w:rsidP="00CE4EC3">
      <w:pPr>
        <w:pStyle w:val="af7"/>
      </w:pPr>
      <w:r>
        <w:t xml:space="preserve">        var stream = new MemoryStream();</w:t>
      </w:r>
    </w:p>
    <w:p w14:paraId="4EAB3863" w14:textId="77777777" w:rsidR="00CE4EC3" w:rsidRDefault="00CE4EC3" w:rsidP="00CE4EC3">
      <w:pPr>
        <w:pStyle w:val="af7"/>
      </w:pPr>
      <w:r>
        <w:t xml:space="preserve">        await image.SaveAsJpegAsync(stream);</w:t>
      </w:r>
    </w:p>
    <w:p w14:paraId="199F1FC9" w14:textId="77777777" w:rsidR="00CE4EC3" w:rsidRDefault="00CE4EC3" w:rsidP="00CE4EC3">
      <w:pPr>
        <w:pStyle w:val="af7"/>
      </w:pPr>
      <w:r>
        <w:t xml:space="preserve">        return stream;</w:t>
      </w:r>
    </w:p>
    <w:p w14:paraId="08931221" w14:textId="77777777" w:rsidR="00CE4EC3" w:rsidRDefault="00CE4EC3" w:rsidP="00CE4EC3">
      <w:pPr>
        <w:pStyle w:val="af7"/>
      </w:pPr>
      <w:r>
        <w:t xml:space="preserve">    }</w:t>
      </w:r>
    </w:p>
    <w:p w14:paraId="0D2B20A2" w14:textId="77777777" w:rsidR="00CE4EC3" w:rsidRDefault="00CE4EC3" w:rsidP="00CE4EC3">
      <w:pPr>
        <w:pStyle w:val="af7"/>
      </w:pPr>
    </w:p>
    <w:p w14:paraId="4A8F9382" w14:textId="77777777" w:rsidR="00CE4EC3" w:rsidRDefault="00CE4EC3" w:rsidP="00CE4EC3">
      <w:pPr>
        <w:pStyle w:val="af7"/>
      </w:pPr>
      <w:r>
        <w:t xml:space="preserve">    public string? GetBookTitle(Stream bookStream)</w:t>
      </w:r>
    </w:p>
    <w:p w14:paraId="011AC5F6" w14:textId="77777777" w:rsidR="00CE4EC3" w:rsidRDefault="00CE4EC3" w:rsidP="00CE4EC3">
      <w:pPr>
        <w:pStyle w:val="af7"/>
      </w:pPr>
      <w:r>
        <w:t xml:space="preserve">    {</w:t>
      </w:r>
    </w:p>
    <w:p w14:paraId="7B2918C6" w14:textId="77777777" w:rsidR="00CE4EC3" w:rsidRDefault="00CE4EC3" w:rsidP="00CE4EC3">
      <w:pPr>
        <w:pStyle w:val="af7"/>
      </w:pPr>
      <w:r>
        <w:t xml:space="preserve">        bookStream.Seek(0, SeekOrigin.Begin);</w:t>
      </w:r>
    </w:p>
    <w:p w14:paraId="72A85CCA" w14:textId="77777777" w:rsidR="00CE4EC3" w:rsidRDefault="00CE4EC3" w:rsidP="00CE4EC3">
      <w:pPr>
        <w:pStyle w:val="af7"/>
      </w:pPr>
      <w:r>
        <w:t xml:space="preserve">        using var document = PdfDocument.Open(bookStream);</w:t>
      </w:r>
    </w:p>
    <w:p w14:paraId="3FFC9650" w14:textId="77777777" w:rsidR="00CE4EC3" w:rsidRDefault="00CE4EC3" w:rsidP="00CE4EC3">
      <w:pPr>
        <w:pStyle w:val="af7"/>
      </w:pPr>
      <w:r>
        <w:t xml:space="preserve">        return document.Information.Title;</w:t>
      </w:r>
    </w:p>
    <w:p w14:paraId="581F4850" w14:textId="77777777" w:rsidR="00CE4EC3" w:rsidRDefault="00CE4EC3" w:rsidP="00CE4EC3">
      <w:pPr>
        <w:pStyle w:val="af7"/>
      </w:pPr>
      <w:r>
        <w:t xml:space="preserve">    }</w:t>
      </w:r>
    </w:p>
    <w:p w14:paraId="43260951" w14:textId="77777777" w:rsidR="00CE4EC3" w:rsidRDefault="00CE4EC3" w:rsidP="00CE4EC3">
      <w:pPr>
        <w:pStyle w:val="af7"/>
      </w:pPr>
    </w:p>
    <w:p w14:paraId="2540439E" w14:textId="77777777" w:rsidR="00CE4EC3" w:rsidRDefault="00CE4EC3" w:rsidP="00CE4EC3">
      <w:pPr>
        <w:pStyle w:val="af7"/>
      </w:pPr>
      <w:r>
        <w:t xml:space="preserve">    public async IAsyncEnumerable&lt;BookText&gt; StreamBookTexts(Guid bookId, Stream stream)</w:t>
      </w:r>
    </w:p>
    <w:p w14:paraId="2D6EBA0C" w14:textId="77777777" w:rsidR="00CE4EC3" w:rsidRDefault="00CE4EC3" w:rsidP="00CE4EC3">
      <w:pPr>
        <w:pStyle w:val="af7"/>
      </w:pPr>
      <w:r>
        <w:t xml:space="preserve">    {</w:t>
      </w:r>
    </w:p>
    <w:p w14:paraId="0BE43A4D" w14:textId="77777777" w:rsidR="00CE4EC3" w:rsidRDefault="00CE4EC3" w:rsidP="00CE4EC3">
      <w:pPr>
        <w:pStyle w:val="af7"/>
      </w:pPr>
      <w:r>
        <w:t xml:space="preserve">        stream.Seek(0, SeekOrigin.Begin);</w:t>
      </w:r>
    </w:p>
    <w:p w14:paraId="4D9D4A94" w14:textId="77777777" w:rsidR="00CE4EC3" w:rsidRDefault="00CE4EC3" w:rsidP="00CE4EC3">
      <w:pPr>
        <w:pStyle w:val="af7"/>
      </w:pPr>
      <w:r>
        <w:t xml:space="preserve">        var document = PdfDocument.Open(stream);</w:t>
      </w:r>
    </w:p>
    <w:p w14:paraId="2642E8DB" w14:textId="77777777" w:rsidR="00CE4EC3" w:rsidRDefault="00CE4EC3" w:rsidP="00CE4EC3">
      <w:pPr>
        <w:pStyle w:val="af7"/>
      </w:pPr>
      <w:r>
        <w:t xml:space="preserve">        var pages = document.GetPages()</w:t>
      </w:r>
    </w:p>
    <w:p w14:paraId="6FEBF245" w14:textId="77777777" w:rsidR="00CE4EC3" w:rsidRDefault="00CE4EC3" w:rsidP="00CE4EC3">
      <w:pPr>
        <w:pStyle w:val="af7"/>
      </w:pPr>
      <w:r>
        <w:t xml:space="preserve">            .Select(page =&gt; new BookText</w:t>
      </w:r>
    </w:p>
    <w:p w14:paraId="49BA43AB" w14:textId="77777777" w:rsidR="00CE4EC3" w:rsidRDefault="00CE4EC3" w:rsidP="00CE4EC3">
      <w:pPr>
        <w:pStyle w:val="af7"/>
      </w:pPr>
      <w:r>
        <w:t xml:space="preserve">                {</w:t>
      </w:r>
    </w:p>
    <w:p w14:paraId="09C2C1AE" w14:textId="77777777" w:rsidR="00CE4EC3" w:rsidRDefault="00CE4EC3" w:rsidP="00CE4EC3">
      <w:pPr>
        <w:pStyle w:val="af7"/>
      </w:pPr>
      <w:r>
        <w:t xml:space="preserve">                    BookDocumentId = bookId,</w:t>
      </w:r>
    </w:p>
    <w:p w14:paraId="0F8CD96D" w14:textId="77777777" w:rsidR="00CE4EC3" w:rsidRDefault="00CE4EC3" w:rsidP="00CE4EC3">
      <w:pPr>
        <w:pStyle w:val="af7"/>
      </w:pPr>
      <w:r>
        <w:t xml:space="preserve">                    Text = page.Text.Replace("\u0000", string.Empty),</w:t>
      </w:r>
    </w:p>
    <w:p w14:paraId="297DDA54" w14:textId="77777777" w:rsidR="00CE4EC3" w:rsidRDefault="00CE4EC3" w:rsidP="00CE4EC3">
      <w:pPr>
        <w:pStyle w:val="af7"/>
      </w:pPr>
      <w:r>
        <w:t xml:space="preserve">                    PageNumber = page.Number</w:t>
      </w:r>
    </w:p>
    <w:p w14:paraId="5C2D970A" w14:textId="77777777" w:rsidR="00CE4EC3" w:rsidRDefault="00CE4EC3" w:rsidP="00CE4EC3">
      <w:pPr>
        <w:pStyle w:val="af7"/>
      </w:pPr>
      <w:r>
        <w:t xml:space="preserve">                }</w:t>
      </w:r>
    </w:p>
    <w:p w14:paraId="5C084242" w14:textId="77777777" w:rsidR="00CE4EC3" w:rsidRDefault="00CE4EC3" w:rsidP="00CE4EC3">
      <w:pPr>
        <w:pStyle w:val="af7"/>
      </w:pPr>
      <w:r>
        <w:t xml:space="preserve">            );</w:t>
      </w:r>
    </w:p>
    <w:p w14:paraId="43E2BFD5" w14:textId="77777777" w:rsidR="00CE4EC3" w:rsidRDefault="00CE4EC3" w:rsidP="00CE4EC3">
      <w:pPr>
        <w:pStyle w:val="af7"/>
      </w:pPr>
      <w:r>
        <w:t xml:space="preserve">        await foreach (var bookText in pages.ToAsyncEnumerable())</w:t>
      </w:r>
    </w:p>
    <w:p w14:paraId="6CE630C2" w14:textId="77777777" w:rsidR="00CE4EC3" w:rsidRDefault="00CE4EC3" w:rsidP="00CE4EC3">
      <w:pPr>
        <w:pStyle w:val="af7"/>
      </w:pPr>
      <w:r>
        <w:t xml:space="preserve">        {</w:t>
      </w:r>
    </w:p>
    <w:p w14:paraId="55E96F45" w14:textId="77777777" w:rsidR="00CE4EC3" w:rsidRDefault="00CE4EC3" w:rsidP="00CE4EC3">
      <w:pPr>
        <w:pStyle w:val="af7"/>
      </w:pPr>
      <w:r>
        <w:t xml:space="preserve">            yield return bookText;</w:t>
      </w:r>
    </w:p>
    <w:p w14:paraId="775EA060" w14:textId="77777777" w:rsidR="00CE4EC3" w:rsidRDefault="00CE4EC3" w:rsidP="00CE4EC3">
      <w:pPr>
        <w:pStyle w:val="af7"/>
      </w:pPr>
      <w:r>
        <w:t xml:space="preserve">        }</w:t>
      </w:r>
    </w:p>
    <w:p w14:paraId="043B7BD0" w14:textId="77777777" w:rsidR="00CE4EC3" w:rsidRDefault="00CE4EC3" w:rsidP="00CE4EC3">
      <w:pPr>
        <w:pStyle w:val="af7"/>
      </w:pPr>
      <w:r>
        <w:t xml:space="preserve">        document.Dispose();</w:t>
      </w:r>
    </w:p>
    <w:p w14:paraId="790994A1" w14:textId="77777777" w:rsidR="00CE4EC3" w:rsidRDefault="00CE4EC3" w:rsidP="00CE4EC3">
      <w:pPr>
        <w:pStyle w:val="af7"/>
      </w:pPr>
      <w:r>
        <w:t xml:space="preserve">    }</w:t>
      </w:r>
    </w:p>
    <w:p w14:paraId="7F97DBEC" w14:textId="77777777" w:rsidR="00CE4EC3" w:rsidRDefault="00CE4EC3" w:rsidP="00CE4EC3">
      <w:pPr>
        <w:pStyle w:val="af7"/>
      </w:pPr>
      <w:r>
        <w:t>}</w:t>
      </w:r>
    </w:p>
    <w:p w14:paraId="7FDCDB40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SearchService.cs:</w:t>
      </w:r>
    </w:p>
    <w:p w14:paraId="56D42374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System.Linq.Expressions;</w:t>
      </w:r>
    </w:p>
    <w:p w14:paraId="23610710" w14:textId="77777777" w:rsidR="00CE4EC3" w:rsidRDefault="00CE4EC3" w:rsidP="00CE4EC3">
      <w:pPr>
        <w:pStyle w:val="af7"/>
      </w:pPr>
      <w:r>
        <w:t>using BookManager.Application.Common.DTOs;</w:t>
      </w:r>
    </w:p>
    <w:p w14:paraId="5C58B632" w14:textId="77777777" w:rsidR="00CE4EC3" w:rsidRDefault="00CE4EC3" w:rsidP="00CE4EC3">
      <w:pPr>
        <w:pStyle w:val="af7"/>
      </w:pPr>
      <w:r>
        <w:t>using BookManager.Application.Common.Interfaces.Services;</w:t>
      </w:r>
    </w:p>
    <w:p w14:paraId="52527DA5" w14:textId="77777777" w:rsidR="00CE4EC3" w:rsidRDefault="00CE4EC3" w:rsidP="00CE4EC3">
      <w:pPr>
        <w:pStyle w:val="af7"/>
      </w:pPr>
      <w:r>
        <w:t>using LinqKit;</w:t>
      </w:r>
    </w:p>
    <w:p w14:paraId="41AB08D8" w14:textId="77777777" w:rsidR="00CE4EC3" w:rsidRDefault="00CE4EC3" w:rsidP="00CE4EC3">
      <w:pPr>
        <w:pStyle w:val="af7"/>
      </w:pPr>
    </w:p>
    <w:p w14:paraId="597F2181" w14:textId="77777777" w:rsidR="00CE4EC3" w:rsidRDefault="00CE4EC3" w:rsidP="00CE4EC3">
      <w:pPr>
        <w:pStyle w:val="af7"/>
      </w:pPr>
      <w:r>
        <w:t>namespace BookManager.Application.Services;</w:t>
      </w:r>
    </w:p>
    <w:p w14:paraId="7D35464C" w14:textId="77777777" w:rsidR="00CE4EC3" w:rsidRDefault="00CE4EC3" w:rsidP="00CE4EC3">
      <w:pPr>
        <w:pStyle w:val="af7"/>
      </w:pPr>
    </w:p>
    <w:p w14:paraId="7FD6DC26" w14:textId="77777777" w:rsidR="00CE4EC3" w:rsidRDefault="00CE4EC3" w:rsidP="00CE4EC3">
      <w:pPr>
        <w:pStyle w:val="af7"/>
      </w:pPr>
      <w:r>
        <w:t>public sealed class SearchService(IAppDbContext dbContext, IBookService bookService) : ISearchService</w:t>
      </w:r>
    </w:p>
    <w:p w14:paraId="70C89876" w14:textId="77777777" w:rsidR="00CE4EC3" w:rsidRDefault="00CE4EC3" w:rsidP="00CE4EC3">
      <w:pPr>
        <w:pStyle w:val="af7"/>
      </w:pPr>
      <w:r>
        <w:t>{</w:t>
      </w:r>
    </w:p>
    <w:p w14:paraId="5A8DCE0B" w14:textId="77777777" w:rsidR="00CE4EC3" w:rsidRDefault="00CE4EC3" w:rsidP="00CE4EC3">
      <w:pPr>
        <w:pStyle w:val="af7"/>
      </w:pPr>
      <w:r>
        <w:t xml:space="preserve">    public async Task&lt;PageDto&lt;BookDto&gt;&gt; SearchByBookDetailsAsync(SearchRequestDto searchRequest, User? user = null)</w:t>
      </w:r>
    </w:p>
    <w:p w14:paraId="0D265A7C" w14:textId="77777777" w:rsidR="00CE4EC3" w:rsidRDefault="00CE4EC3" w:rsidP="00CE4EC3">
      <w:pPr>
        <w:pStyle w:val="af7"/>
      </w:pPr>
      <w:r>
        <w:lastRenderedPageBreak/>
        <w:t xml:space="preserve">    {</w:t>
      </w:r>
    </w:p>
    <w:p w14:paraId="1369FC66" w14:textId="77777777" w:rsidR="00CE4EC3" w:rsidRDefault="00CE4EC3" w:rsidP="00CE4EC3">
      <w:pPr>
        <w:pStyle w:val="af7"/>
      </w:pPr>
      <w:r>
        <w:t xml:space="preserve">        var predicate = PredicateBuilder.New&lt;Book&gt;();</w:t>
      </w:r>
    </w:p>
    <w:p w14:paraId="6404951E" w14:textId="77777777" w:rsidR="00CE4EC3" w:rsidRDefault="00CE4EC3" w:rsidP="00CE4EC3">
      <w:pPr>
        <w:pStyle w:val="af7"/>
      </w:pPr>
      <w:r>
        <w:t xml:space="preserve">        foreach (var propInfo in searchRequest.GetType().GetProperties())</w:t>
      </w:r>
    </w:p>
    <w:p w14:paraId="1ED9855B" w14:textId="77777777" w:rsidR="00CE4EC3" w:rsidRDefault="00CE4EC3" w:rsidP="00CE4EC3">
      <w:pPr>
        <w:pStyle w:val="af7"/>
      </w:pPr>
      <w:r>
        <w:t xml:space="preserve">        {</w:t>
      </w:r>
    </w:p>
    <w:p w14:paraId="19DDA54A" w14:textId="77777777" w:rsidR="00CE4EC3" w:rsidRDefault="00CE4EC3" w:rsidP="00CE4EC3">
      <w:pPr>
        <w:pStyle w:val="af7"/>
      </w:pPr>
      <w:r>
        <w:t xml:space="preserve">            if (propInfo.GetValue(searchRequest) is not string stringValue</w:t>
      </w:r>
    </w:p>
    <w:p w14:paraId="671AC852" w14:textId="77777777" w:rsidR="00CE4EC3" w:rsidRDefault="00CE4EC3" w:rsidP="00CE4EC3">
      <w:pPr>
        <w:pStyle w:val="af7"/>
      </w:pPr>
      <w:r>
        <w:t xml:space="preserve">                || !typeof(Book).GetProperties().Select(p =&gt; p.Name).Contains(propInfo.Name))</w:t>
      </w:r>
    </w:p>
    <w:p w14:paraId="0983D3B9" w14:textId="77777777" w:rsidR="00CE4EC3" w:rsidRDefault="00CE4EC3" w:rsidP="00CE4EC3">
      <w:pPr>
        <w:pStyle w:val="af7"/>
      </w:pPr>
      <w:r>
        <w:t xml:space="preserve">                continue;</w:t>
      </w:r>
    </w:p>
    <w:p w14:paraId="215E2332" w14:textId="77777777" w:rsidR="00CE4EC3" w:rsidRDefault="00CE4EC3" w:rsidP="00CE4EC3">
      <w:pPr>
        <w:pStyle w:val="af7"/>
      </w:pPr>
      <w:r>
        <w:t xml:space="preserve">            var expr = GetStringContainsExpression&lt;Book&gt;(propInfo.Name, stringValue);</w:t>
      </w:r>
    </w:p>
    <w:p w14:paraId="3378F77A" w14:textId="77777777" w:rsidR="00CE4EC3" w:rsidRDefault="00CE4EC3" w:rsidP="00CE4EC3">
      <w:pPr>
        <w:pStyle w:val="af7"/>
      </w:pPr>
      <w:r>
        <w:t xml:space="preserve">            predicate = predicate.Or(expr);</w:t>
      </w:r>
    </w:p>
    <w:p w14:paraId="42BAD3A5" w14:textId="77777777" w:rsidR="00CE4EC3" w:rsidRDefault="00CE4EC3" w:rsidP="00CE4EC3">
      <w:pPr>
        <w:pStyle w:val="af7"/>
      </w:pPr>
      <w:r>
        <w:t xml:space="preserve">        }</w:t>
      </w:r>
    </w:p>
    <w:p w14:paraId="14562FFE" w14:textId="77777777" w:rsidR="00CE4EC3" w:rsidRDefault="00CE4EC3" w:rsidP="00CE4EC3">
      <w:pPr>
        <w:pStyle w:val="af7"/>
      </w:pPr>
    </w:p>
    <w:p w14:paraId="497BEEF3" w14:textId="77777777" w:rsidR="00CE4EC3" w:rsidRDefault="00CE4EC3" w:rsidP="00CE4EC3">
      <w:pPr>
        <w:pStyle w:val="af7"/>
      </w:pPr>
      <w:r>
        <w:t xml:space="preserve">        if (searchRequest.Authors is { Length: &gt; 0 })</w:t>
      </w:r>
    </w:p>
    <w:p w14:paraId="328ACBA7" w14:textId="77777777" w:rsidR="00CE4EC3" w:rsidRDefault="00CE4EC3" w:rsidP="00CE4EC3">
      <w:pPr>
        <w:pStyle w:val="af7"/>
      </w:pPr>
      <w:r>
        <w:t xml:space="preserve">        {</w:t>
      </w:r>
    </w:p>
    <w:p w14:paraId="11B38450" w14:textId="77777777" w:rsidR="00CE4EC3" w:rsidRDefault="00CE4EC3" w:rsidP="00CE4EC3">
      <w:pPr>
        <w:pStyle w:val="af7"/>
      </w:pPr>
      <w:r>
        <w:t xml:space="preserve">            predicate = predicate.Or(b =&gt; b.Authors.Intersect(searchRequest.Authors).Any());</w:t>
      </w:r>
    </w:p>
    <w:p w14:paraId="2EE79ED8" w14:textId="77777777" w:rsidR="00CE4EC3" w:rsidRDefault="00CE4EC3" w:rsidP="00CE4EC3">
      <w:pPr>
        <w:pStyle w:val="af7"/>
      </w:pPr>
      <w:r>
        <w:t xml:space="preserve">        }</w:t>
      </w:r>
    </w:p>
    <w:p w14:paraId="06C59DA3" w14:textId="77777777" w:rsidR="00CE4EC3" w:rsidRDefault="00CE4EC3" w:rsidP="00CE4EC3">
      <w:pPr>
        <w:pStyle w:val="af7"/>
      </w:pPr>
    </w:p>
    <w:p w14:paraId="663D2F88" w14:textId="77777777" w:rsidR="00CE4EC3" w:rsidRDefault="00CE4EC3" w:rsidP="00CE4EC3">
      <w:pPr>
        <w:pStyle w:val="af7"/>
      </w:pPr>
      <w:r>
        <w:t xml:space="preserve">        var request = new PageRequestDto(</w:t>
      </w:r>
    </w:p>
    <w:p w14:paraId="545572E2" w14:textId="77777777" w:rsidR="00CE4EC3" w:rsidRDefault="00CE4EC3" w:rsidP="00CE4EC3">
      <w:pPr>
        <w:pStyle w:val="af7"/>
      </w:pPr>
      <w:r>
        <w:t xml:space="preserve">            searchRequest.PageNumber,</w:t>
      </w:r>
    </w:p>
    <w:p w14:paraId="6D253951" w14:textId="77777777" w:rsidR="00CE4EC3" w:rsidRDefault="00CE4EC3" w:rsidP="00CE4EC3">
      <w:pPr>
        <w:pStyle w:val="af7"/>
      </w:pPr>
      <w:r>
        <w:t xml:space="preserve">            searchRequest.PageSize,</w:t>
      </w:r>
    </w:p>
    <w:p w14:paraId="4814C3DF" w14:textId="77777777" w:rsidR="00CE4EC3" w:rsidRDefault="00CE4EC3" w:rsidP="00CE4EC3">
      <w:pPr>
        <w:pStyle w:val="af7"/>
      </w:pPr>
      <w:r>
        <w:t xml:space="preserve">            searchRequest.SortProperty,</w:t>
      </w:r>
    </w:p>
    <w:p w14:paraId="5FAB2E22" w14:textId="77777777" w:rsidR="00CE4EC3" w:rsidRDefault="00CE4EC3" w:rsidP="00CE4EC3">
      <w:pPr>
        <w:pStyle w:val="af7"/>
      </w:pPr>
      <w:r>
        <w:t xml:space="preserve">            searchRequest.SortOrder ?? SortOrder.Asc</w:t>
      </w:r>
    </w:p>
    <w:p w14:paraId="4515AC50" w14:textId="77777777" w:rsidR="00CE4EC3" w:rsidRDefault="00CE4EC3" w:rsidP="00CE4EC3">
      <w:pPr>
        <w:pStyle w:val="af7"/>
      </w:pPr>
      <w:r>
        <w:t xml:space="preserve">        );</w:t>
      </w:r>
    </w:p>
    <w:p w14:paraId="6B804A5B" w14:textId="77777777" w:rsidR="00CE4EC3" w:rsidRDefault="00CE4EC3" w:rsidP="00CE4EC3">
      <w:pPr>
        <w:pStyle w:val="af7"/>
      </w:pPr>
      <w:r>
        <w:t xml:space="preserve">        return await bookService.GetPageAsync(request, predicate, user);</w:t>
      </w:r>
    </w:p>
    <w:p w14:paraId="33B18856" w14:textId="77777777" w:rsidR="00CE4EC3" w:rsidRDefault="00CE4EC3" w:rsidP="00CE4EC3">
      <w:pPr>
        <w:pStyle w:val="af7"/>
      </w:pPr>
      <w:r>
        <w:t xml:space="preserve">    }</w:t>
      </w:r>
    </w:p>
    <w:p w14:paraId="3CC807B6" w14:textId="77777777" w:rsidR="00CE4EC3" w:rsidRDefault="00CE4EC3" w:rsidP="00CE4EC3">
      <w:pPr>
        <w:pStyle w:val="af7"/>
      </w:pPr>
    </w:p>
    <w:p w14:paraId="60DC9AFF" w14:textId="77777777" w:rsidR="00CE4EC3" w:rsidRDefault="00CE4EC3" w:rsidP="00CE4EC3">
      <w:pPr>
        <w:pStyle w:val="af7"/>
      </w:pPr>
      <w:r>
        <w:t xml:space="preserve">    public async Task&lt;PageDto&lt;BookTextDto&gt;&gt; SearchByBookTexts(TextSearchRequestDto request)</w:t>
      </w:r>
    </w:p>
    <w:p w14:paraId="0A33063A" w14:textId="77777777" w:rsidR="00CE4EC3" w:rsidRDefault="00CE4EC3" w:rsidP="00CE4EC3">
      <w:pPr>
        <w:pStyle w:val="af7"/>
      </w:pPr>
      <w:r>
        <w:t xml:space="preserve">    {</w:t>
      </w:r>
    </w:p>
    <w:p w14:paraId="62828D86" w14:textId="77777777" w:rsidR="00CE4EC3" w:rsidRDefault="00CE4EC3" w:rsidP="00CE4EC3">
      <w:pPr>
        <w:pStyle w:val="af7"/>
      </w:pPr>
      <w:r>
        <w:t xml:space="preserve">        if (string.IsNullOrEmpty(request.Pattern)) throw new ArgumentException(request.Pattern);</w:t>
      </w:r>
    </w:p>
    <w:p w14:paraId="457C3F32" w14:textId="77777777" w:rsidR="00CE4EC3" w:rsidRDefault="00CE4EC3" w:rsidP="00CE4EC3">
      <w:pPr>
        <w:pStyle w:val="af7"/>
      </w:pPr>
      <w:r>
        <w:t xml:space="preserve">        var normalizedPageNumber = PageDto&lt;BookTextDto&gt;.GetNormalizedPageNumber(request.PageNumber);</w:t>
      </w:r>
    </w:p>
    <w:p w14:paraId="4A91421F" w14:textId="77777777" w:rsidR="00CE4EC3" w:rsidRDefault="00CE4EC3" w:rsidP="00CE4EC3">
      <w:pPr>
        <w:pStyle w:val="af7"/>
      </w:pPr>
      <w:r>
        <w:t xml:space="preserve">        var query = dbContext.BookTexts</w:t>
      </w:r>
    </w:p>
    <w:p w14:paraId="41A27AC0" w14:textId="77777777" w:rsidR="00CE4EC3" w:rsidRDefault="00CE4EC3" w:rsidP="00CE4EC3">
      <w:pPr>
        <w:pStyle w:val="af7"/>
      </w:pPr>
      <w:r>
        <w:t xml:space="preserve">            .Where(t =&gt; EF.Functions.ToTsVector("english", t.Text).Matches(request.Pattern))</w:t>
      </w:r>
    </w:p>
    <w:p w14:paraId="114BE946" w14:textId="77777777" w:rsidR="00CE4EC3" w:rsidRDefault="00CE4EC3" w:rsidP="00CE4EC3">
      <w:pPr>
        <w:pStyle w:val="af7"/>
      </w:pPr>
      <w:r>
        <w:t xml:space="preserve">            .OrderBy(t =&gt; t.PageNumber)</w:t>
      </w:r>
    </w:p>
    <w:p w14:paraId="2840EDE2" w14:textId="77777777" w:rsidR="00CE4EC3" w:rsidRDefault="00CE4EC3" w:rsidP="00CE4EC3">
      <w:pPr>
        <w:pStyle w:val="af7"/>
      </w:pPr>
      <w:r>
        <w:t xml:space="preserve">            .Skip((normalizedPageNumber - 1) * request.PageSize)</w:t>
      </w:r>
    </w:p>
    <w:p w14:paraId="5DF2CD91" w14:textId="77777777" w:rsidR="00CE4EC3" w:rsidRDefault="00CE4EC3" w:rsidP="00CE4EC3">
      <w:pPr>
        <w:pStyle w:val="af7"/>
      </w:pPr>
      <w:r>
        <w:t xml:space="preserve">            .Take(request.PageSize)</w:t>
      </w:r>
    </w:p>
    <w:p w14:paraId="46C5250B" w14:textId="77777777" w:rsidR="00CE4EC3" w:rsidRDefault="00CE4EC3" w:rsidP="00CE4EC3">
      <w:pPr>
        <w:pStyle w:val="af7"/>
      </w:pPr>
      <w:r>
        <w:t xml:space="preserve">            .Select(t =&gt; t.ToDto());</w:t>
      </w:r>
    </w:p>
    <w:p w14:paraId="142AEA05" w14:textId="77777777" w:rsidR="00CE4EC3" w:rsidRDefault="00CE4EC3" w:rsidP="00CE4EC3">
      <w:pPr>
        <w:pStyle w:val="af7"/>
      </w:pPr>
    </w:p>
    <w:p w14:paraId="4D607F2F" w14:textId="77777777" w:rsidR="00CE4EC3" w:rsidRDefault="00CE4EC3" w:rsidP="00CE4EC3">
      <w:pPr>
        <w:pStyle w:val="af7"/>
      </w:pPr>
      <w:r>
        <w:t xml:space="preserve">        var totalItemCount = await query.CountAsync();</w:t>
      </w:r>
    </w:p>
    <w:p w14:paraId="09FBFEDA" w14:textId="77777777" w:rsidR="00CE4EC3" w:rsidRDefault="00CE4EC3" w:rsidP="00CE4EC3">
      <w:pPr>
        <w:pStyle w:val="af7"/>
      </w:pPr>
      <w:r>
        <w:t xml:space="preserve">        var pageCount = PageDto&lt;BookTextDto&gt;.CountPage(totalItemCount, request.PageSize);</w:t>
      </w:r>
    </w:p>
    <w:p w14:paraId="236C9D55" w14:textId="77777777" w:rsidR="00CE4EC3" w:rsidRDefault="00CE4EC3" w:rsidP="00CE4EC3">
      <w:pPr>
        <w:pStyle w:val="af7"/>
      </w:pPr>
      <w:r>
        <w:t xml:space="preserve">        var searchResults = await query.ToListAsync();</w:t>
      </w:r>
    </w:p>
    <w:p w14:paraId="18DC78D5" w14:textId="77777777" w:rsidR="00CE4EC3" w:rsidRDefault="00CE4EC3" w:rsidP="00CE4EC3">
      <w:pPr>
        <w:pStyle w:val="af7"/>
      </w:pPr>
    </w:p>
    <w:p w14:paraId="5D144AA2" w14:textId="77777777" w:rsidR="00CE4EC3" w:rsidRDefault="00CE4EC3" w:rsidP="00CE4EC3">
      <w:pPr>
        <w:pStyle w:val="af7"/>
      </w:pPr>
      <w:r>
        <w:t xml:space="preserve">        return PageDto&lt;BookTextDto&gt;.Builder.Create()</w:t>
      </w:r>
    </w:p>
    <w:p w14:paraId="6E801F16" w14:textId="77777777" w:rsidR="00CE4EC3" w:rsidRDefault="00CE4EC3" w:rsidP="00CE4EC3">
      <w:pPr>
        <w:pStyle w:val="af7"/>
      </w:pPr>
      <w:r>
        <w:t xml:space="preserve">            .SetPageCount(pageCount)</w:t>
      </w:r>
    </w:p>
    <w:p w14:paraId="443580F5" w14:textId="77777777" w:rsidR="00CE4EC3" w:rsidRDefault="00CE4EC3" w:rsidP="00CE4EC3">
      <w:pPr>
        <w:pStyle w:val="af7"/>
      </w:pPr>
      <w:r>
        <w:t xml:space="preserve">            .SetPageNumber(normalizedPageNumber)</w:t>
      </w:r>
    </w:p>
    <w:p w14:paraId="53A11B7B" w14:textId="77777777" w:rsidR="00CE4EC3" w:rsidRDefault="00CE4EC3" w:rsidP="00CE4EC3">
      <w:pPr>
        <w:pStyle w:val="af7"/>
      </w:pPr>
      <w:r>
        <w:t xml:space="preserve">            .SetTotalItemCount(totalItemCount)</w:t>
      </w:r>
    </w:p>
    <w:p w14:paraId="66A82DC6" w14:textId="77777777" w:rsidR="00CE4EC3" w:rsidRDefault="00CE4EC3" w:rsidP="00CE4EC3">
      <w:pPr>
        <w:pStyle w:val="af7"/>
      </w:pPr>
      <w:r>
        <w:t xml:space="preserve">            .SetItems(searchResults)</w:t>
      </w:r>
    </w:p>
    <w:p w14:paraId="5CF0FAF1" w14:textId="77777777" w:rsidR="00CE4EC3" w:rsidRDefault="00CE4EC3" w:rsidP="00CE4EC3">
      <w:pPr>
        <w:pStyle w:val="af7"/>
      </w:pPr>
      <w:r>
        <w:t xml:space="preserve">            .Build();</w:t>
      </w:r>
    </w:p>
    <w:p w14:paraId="23D7CC9D" w14:textId="77777777" w:rsidR="00CE4EC3" w:rsidRDefault="00CE4EC3" w:rsidP="00CE4EC3">
      <w:pPr>
        <w:pStyle w:val="af7"/>
      </w:pPr>
      <w:r>
        <w:t xml:space="preserve">    }</w:t>
      </w:r>
    </w:p>
    <w:p w14:paraId="28D16D71" w14:textId="77777777" w:rsidR="00CE4EC3" w:rsidRDefault="00CE4EC3" w:rsidP="00CE4EC3">
      <w:pPr>
        <w:pStyle w:val="af7"/>
      </w:pPr>
    </w:p>
    <w:p w14:paraId="056049B1" w14:textId="77777777" w:rsidR="00CE4EC3" w:rsidRDefault="00CE4EC3" w:rsidP="00CE4EC3">
      <w:pPr>
        <w:pStyle w:val="af7"/>
      </w:pPr>
      <w:r>
        <w:t xml:space="preserve">    // Original: https://stackoverflow.com/questions/278684/how-do-i-create-an-expression-tree-to-represent-string-containsterm-in-c</w:t>
      </w:r>
    </w:p>
    <w:p w14:paraId="59F7C345" w14:textId="77777777" w:rsidR="00CE4EC3" w:rsidRDefault="00CE4EC3" w:rsidP="00CE4EC3">
      <w:pPr>
        <w:pStyle w:val="af7"/>
      </w:pPr>
      <w:r>
        <w:t xml:space="preserve">    // Also you can read: https://learn.microsoft.com/en-us/dotnet/csharp/advanced-topics/expression-trees/expression-trees-building</w:t>
      </w:r>
    </w:p>
    <w:p w14:paraId="110B2235" w14:textId="77777777" w:rsidR="00CE4EC3" w:rsidRDefault="00CE4EC3" w:rsidP="00CE4EC3">
      <w:pPr>
        <w:pStyle w:val="af7"/>
      </w:pPr>
      <w:r>
        <w:t xml:space="preserve">    private static Expression&lt;Func&lt;T, bool&gt;&gt; GetStringContainsExpression&lt;T&gt;(string propertyName, string propertyValue)</w:t>
      </w:r>
    </w:p>
    <w:p w14:paraId="732C138F" w14:textId="77777777" w:rsidR="00CE4EC3" w:rsidRDefault="00CE4EC3" w:rsidP="00CE4EC3">
      <w:pPr>
        <w:pStyle w:val="af7"/>
      </w:pPr>
      <w:r>
        <w:t xml:space="preserve">    {</w:t>
      </w:r>
    </w:p>
    <w:p w14:paraId="7CF739A6" w14:textId="77777777" w:rsidR="00CE4EC3" w:rsidRDefault="00CE4EC3" w:rsidP="00CE4EC3">
      <w:pPr>
        <w:pStyle w:val="af7"/>
      </w:pPr>
      <w:r>
        <w:t xml:space="preserve">        var parameterExp = Expression.Parameter(typeof(T), "anything");</w:t>
      </w:r>
    </w:p>
    <w:p w14:paraId="336B9A4E" w14:textId="77777777" w:rsidR="00CE4EC3" w:rsidRDefault="00CE4EC3" w:rsidP="00CE4EC3">
      <w:pPr>
        <w:pStyle w:val="af7"/>
      </w:pPr>
      <w:r>
        <w:t xml:space="preserve">        var propertyExp = Expression.Property(parameterExp, propertyName);</w:t>
      </w:r>
    </w:p>
    <w:p w14:paraId="420B65B2" w14:textId="77777777" w:rsidR="00CE4EC3" w:rsidRDefault="00CE4EC3" w:rsidP="00CE4EC3">
      <w:pPr>
        <w:pStyle w:val="af7"/>
      </w:pPr>
      <w:r>
        <w:t xml:space="preserve">        var method = typeof(string).GetMethod("Contains", [typeof(string)]);</w:t>
      </w:r>
    </w:p>
    <w:p w14:paraId="4A4942D1" w14:textId="77777777" w:rsidR="00CE4EC3" w:rsidRDefault="00CE4EC3" w:rsidP="00CE4EC3">
      <w:pPr>
        <w:pStyle w:val="af7"/>
      </w:pPr>
      <w:r>
        <w:t xml:space="preserve">        var someValue = Expression.Constant(propertyValue, typeof(string));</w:t>
      </w:r>
    </w:p>
    <w:p w14:paraId="77952E01" w14:textId="77777777" w:rsidR="00CE4EC3" w:rsidRDefault="00CE4EC3" w:rsidP="00CE4EC3">
      <w:pPr>
        <w:pStyle w:val="af7"/>
      </w:pPr>
      <w:r>
        <w:t xml:space="preserve">        var containsMethodExp = Expression.Call(propertyExp, method!, someValue);</w:t>
      </w:r>
    </w:p>
    <w:p w14:paraId="3112D3A6" w14:textId="77777777" w:rsidR="00CE4EC3" w:rsidRDefault="00CE4EC3" w:rsidP="00CE4EC3">
      <w:pPr>
        <w:pStyle w:val="af7"/>
      </w:pPr>
    </w:p>
    <w:p w14:paraId="3A4E67BD" w14:textId="77777777" w:rsidR="00CE4EC3" w:rsidRDefault="00CE4EC3" w:rsidP="00CE4EC3">
      <w:pPr>
        <w:pStyle w:val="af7"/>
      </w:pPr>
      <w:r>
        <w:t xml:space="preserve">        return Expression.Lambda&lt;Func&lt;T, bool&gt;&gt;(containsMethodExp, parameterExp);</w:t>
      </w:r>
    </w:p>
    <w:p w14:paraId="6CEE8EBB" w14:textId="77777777" w:rsidR="00CE4EC3" w:rsidRDefault="00CE4EC3" w:rsidP="00CE4EC3">
      <w:pPr>
        <w:pStyle w:val="af7"/>
      </w:pPr>
      <w:r>
        <w:t xml:space="preserve">    }</w:t>
      </w:r>
    </w:p>
    <w:p w14:paraId="16E68A4E" w14:textId="77777777" w:rsidR="00CE4EC3" w:rsidRDefault="00CE4EC3" w:rsidP="00CE4EC3">
      <w:pPr>
        <w:pStyle w:val="af7"/>
      </w:pPr>
      <w:r>
        <w:t>}</w:t>
      </w:r>
    </w:p>
    <w:p w14:paraId="25549B3E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UserService.cs:</w:t>
      </w:r>
    </w:p>
    <w:p w14:paraId="39D4693F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24D679EB" w14:textId="77777777" w:rsidR="00CE4EC3" w:rsidRDefault="00CE4EC3" w:rsidP="00CE4EC3">
      <w:pPr>
        <w:pStyle w:val="af7"/>
      </w:pPr>
      <w:r>
        <w:t>using BookManager.Application.Common.Exceptions;</w:t>
      </w:r>
    </w:p>
    <w:p w14:paraId="530FF2A7" w14:textId="77777777" w:rsidR="00CE4EC3" w:rsidRDefault="00CE4EC3" w:rsidP="00CE4EC3">
      <w:pPr>
        <w:pStyle w:val="af7"/>
      </w:pPr>
      <w:r>
        <w:t>using BookManager.Application.Common.Interfaces.Services;</w:t>
      </w:r>
    </w:p>
    <w:p w14:paraId="25DCD90C" w14:textId="77777777" w:rsidR="00CE4EC3" w:rsidRDefault="00CE4EC3" w:rsidP="00CE4EC3">
      <w:pPr>
        <w:pStyle w:val="af7"/>
      </w:pPr>
      <w:r>
        <w:t>using FluentValidation;</w:t>
      </w:r>
    </w:p>
    <w:p w14:paraId="247F55D0" w14:textId="77777777" w:rsidR="00CE4EC3" w:rsidRDefault="00CE4EC3" w:rsidP="00CE4EC3">
      <w:pPr>
        <w:pStyle w:val="af7"/>
      </w:pPr>
      <w:r>
        <w:t>using Microsoft.AspNetCore.Identity;</w:t>
      </w:r>
    </w:p>
    <w:p w14:paraId="440BC5BC" w14:textId="77777777" w:rsidR="00CE4EC3" w:rsidRDefault="00CE4EC3" w:rsidP="00CE4EC3">
      <w:pPr>
        <w:pStyle w:val="af7"/>
      </w:pPr>
    </w:p>
    <w:p w14:paraId="12AD877B" w14:textId="77777777" w:rsidR="00CE4EC3" w:rsidRDefault="00CE4EC3" w:rsidP="00CE4EC3">
      <w:pPr>
        <w:pStyle w:val="af7"/>
      </w:pPr>
      <w:r>
        <w:t>namespace BookManager.Application.Services;</w:t>
      </w:r>
    </w:p>
    <w:p w14:paraId="2633266B" w14:textId="77777777" w:rsidR="00CE4EC3" w:rsidRDefault="00CE4EC3" w:rsidP="00CE4EC3">
      <w:pPr>
        <w:pStyle w:val="af7"/>
      </w:pPr>
    </w:p>
    <w:p w14:paraId="13559B35" w14:textId="77777777" w:rsidR="00CE4EC3" w:rsidRDefault="00CE4EC3" w:rsidP="00CE4EC3">
      <w:pPr>
        <w:pStyle w:val="af7"/>
      </w:pPr>
      <w:r>
        <w:t>public sealed class UserService(</w:t>
      </w:r>
    </w:p>
    <w:p w14:paraId="56300CE8" w14:textId="77777777" w:rsidR="00CE4EC3" w:rsidRDefault="00CE4EC3" w:rsidP="00CE4EC3">
      <w:pPr>
        <w:pStyle w:val="af7"/>
      </w:pPr>
      <w:r>
        <w:t xml:space="preserve">    IAppDbContext dbContext,</w:t>
      </w:r>
    </w:p>
    <w:p w14:paraId="0C6BF328" w14:textId="77777777" w:rsidR="00CE4EC3" w:rsidRDefault="00CE4EC3" w:rsidP="00CE4EC3">
      <w:pPr>
        <w:pStyle w:val="af7"/>
      </w:pPr>
      <w:r>
        <w:t xml:space="preserve">    IValidator&lt;UserAddRequest&gt; userAddRequestValidator,</w:t>
      </w:r>
    </w:p>
    <w:p w14:paraId="245BF4F6" w14:textId="77777777" w:rsidR="00CE4EC3" w:rsidRDefault="00CE4EC3" w:rsidP="00CE4EC3">
      <w:pPr>
        <w:pStyle w:val="af7"/>
      </w:pPr>
      <w:r>
        <w:t xml:space="preserve">    UserManager&lt;User&gt; userManager,</w:t>
      </w:r>
    </w:p>
    <w:p w14:paraId="76D15A61" w14:textId="77777777" w:rsidR="00CE4EC3" w:rsidRDefault="00CE4EC3" w:rsidP="00CE4EC3">
      <w:pPr>
        <w:pStyle w:val="af7"/>
      </w:pPr>
      <w:r>
        <w:t xml:space="preserve">    IPasswordHasher&lt;User&gt; passwordHasher)</w:t>
      </w:r>
    </w:p>
    <w:p w14:paraId="58853359" w14:textId="77777777" w:rsidR="00CE4EC3" w:rsidRDefault="00CE4EC3" w:rsidP="00CE4EC3">
      <w:pPr>
        <w:pStyle w:val="af7"/>
      </w:pPr>
      <w:r>
        <w:lastRenderedPageBreak/>
        <w:t xml:space="preserve">    : IUserService</w:t>
      </w:r>
    </w:p>
    <w:p w14:paraId="090FBDC5" w14:textId="77777777" w:rsidR="00CE4EC3" w:rsidRDefault="00CE4EC3" w:rsidP="00CE4EC3">
      <w:pPr>
        <w:pStyle w:val="af7"/>
      </w:pPr>
      <w:r>
        <w:t>{</w:t>
      </w:r>
    </w:p>
    <w:p w14:paraId="3BEFD947" w14:textId="77777777" w:rsidR="00CE4EC3" w:rsidRDefault="00CE4EC3" w:rsidP="00CE4EC3">
      <w:pPr>
        <w:pStyle w:val="af7"/>
      </w:pPr>
      <w:r>
        <w:t xml:space="preserve">    public IAsyncEnumerable&lt;UserDto&gt; GetAllUsers()</w:t>
      </w:r>
    </w:p>
    <w:p w14:paraId="7B6F40CC" w14:textId="77777777" w:rsidR="00CE4EC3" w:rsidRDefault="00CE4EC3" w:rsidP="00CE4EC3">
      <w:pPr>
        <w:pStyle w:val="af7"/>
      </w:pPr>
      <w:r>
        <w:t xml:space="preserve">    {</w:t>
      </w:r>
    </w:p>
    <w:p w14:paraId="7615C14D" w14:textId="77777777" w:rsidR="00CE4EC3" w:rsidRDefault="00CE4EC3" w:rsidP="00CE4EC3">
      <w:pPr>
        <w:pStyle w:val="af7"/>
      </w:pPr>
      <w:r>
        <w:t xml:space="preserve">        return dbContext.Users.Select(u =&gt; u.ToDto()).AsAsyncEnumerable();</w:t>
      </w:r>
    </w:p>
    <w:p w14:paraId="3BA59618" w14:textId="77777777" w:rsidR="00CE4EC3" w:rsidRDefault="00CE4EC3" w:rsidP="00CE4EC3">
      <w:pPr>
        <w:pStyle w:val="af7"/>
      </w:pPr>
      <w:r>
        <w:t xml:space="preserve">    }</w:t>
      </w:r>
    </w:p>
    <w:p w14:paraId="5A7BD894" w14:textId="77777777" w:rsidR="00CE4EC3" w:rsidRDefault="00CE4EC3" w:rsidP="00CE4EC3">
      <w:pPr>
        <w:pStyle w:val="af7"/>
      </w:pPr>
    </w:p>
    <w:p w14:paraId="5C309901" w14:textId="77777777" w:rsidR="00CE4EC3" w:rsidRDefault="00CE4EC3" w:rsidP="00CE4EC3">
      <w:pPr>
        <w:pStyle w:val="af7"/>
      </w:pPr>
      <w:r>
        <w:t xml:space="preserve">    public async Task&lt;UserDto&gt; CreateUser(UserAddRequest request)</w:t>
      </w:r>
    </w:p>
    <w:p w14:paraId="4F6AA323" w14:textId="77777777" w:rsidR="00CE4EC3" w:rsidRDefault="00CE4EC3" w:rsidP="00CE4EC3">
      <w:pPr>
        <w:pStyle w:val="af7"/>
      </w:pPr>
      <w:r>
        <w:t xml:space="preserve">    {</w:t>
      </w:r>
    </w:p>
    <w:p w14:paraId="49016582" w14:textId="77777777" w:rsidR="00CE4EC3" w:rsidRDefault="00CE4EC3" w:rsidP="00CE4EC3">
      <w:pPr>
        <w:pStyle w:val="af7"/>
      </w:pPr>
      <w:r>
        <w:t xml:space="preserve">        var validationResult = await userAddRequestValidator.ValidateAsync(request);</w:t>
      </w:r>
    </w:p>
    <w:p w14:paraId="55A0065D" w14:textId="77777777" w:rsidR="00CE4EC3" w:rsidRDefault="00CE4EC3" w:rsidP="00CE4EC3">
      <w:pPr>
        <w:pStyle w:val="af7"/>
      </w:pPr>
      <w:r>
        <w:t xml:space="preserve">        if (!validationResult.IsValid) throw new ArgumentException("Invalid request", nameof(request));</w:t>
      </w:r>
    </w:p>
    <w:p w14:paraId="77210B54" w14:textId="77777777" w:rsidR="00CE4EC3" w:rsidRDefault="00CE4EC3" w:rsidP="00CE4EC3">
      <w:pPr>
        <w:pStyle w:val="af7"/>
      </w:pPr>
      <w:r>
        <w:t xml:space="preserve">        var newUser = new User</w:t>
      </w:r>
    </w:p>
    <w:p w14:paraId="49BC84C9" w14:textId="77777777" w:rsidR="00CE4EC3" w:rsidRDefault="00CE4EC3" w:rsidP="00CE4EC3">
      <w:pPr>
        <w:pStyle w:val="af7"/>
      </w:pPr>
      <w:r>
        <w:t xml:space="preserve">        {</w:t>
      </w:r>
    </w:p>
    <w:p w14:paraId="603EE2D1" w14:textId="77777777" w:rsidR="00CE4EC3" w:rsidRDefault="00CE4EC3" w:rsidP="00CE4EC3">
      <w:pPr>
        <w:pStyle w:val="af7"/>
      </w:pPr>
      <w:r>
        <w:t xml:space="preserve">            UserName = request.Name,</w:t>
      </w:r>
    </w:p>
    <w:p w14:paraId="679056EC" w14:textId="77777777" w:rsidR="00CE4EC3" w:rsidRDefault="00CE4EC3" w:rsidP="00CE4EC3">
      <w:pPr>
        <w:pStyle w:val="af7"/>
      </w:pPr>
      <w:r>
        <w:t xml:space="preserve">        };</w:t>
      </w:r>
    </w:p>
    <w:p w14:paraId="27638443" w14:textId="77777777" w:rsidR="00CE4EC3" w:rsidRDefault="00CE4EC3" w:rsidP="00CE4EC3">
      <w:pPr>
        <w:pStyle w:val="af7"/>
      </w:pPr>
      <w:r>
        <w:t xml:space="preserve">        newUser.PasswordHash = passwordHasher.HashPassword(newUser, request.PinCode);</w:t>
      </w:r>
    </w:p>
    <w:p w14:paraId="2FD5C0BA" w14:textId="77777777" w:rsidR="00CE4EC3" w:rsidRDefault="00CE4EC3" w:rsidP="00CE4EC3">
      <w:pPr>
        <w:pStyle w:val="af7"/>
      </w:pPr>
      <w:r>
        <w:t xml:space="preserve">        var identityResult = await userManager.CreateAsync(newUser);</w:t>
      </w:r>
    </w:p>
    <w:p w14:paraId="364F76DD" w14:textId="77777777" w:rsidR="00CE4EC3" w:rsidRDefault="00CE4EC3" w:rsidP="00CE4EC3">
      <w:pPr>
        <w:pStyle w:val="af7"/>
      </w:pPr>
      <w:r>
        <w:t xml:space="preserve">        if (!identityResult.Succeeded)</w:t>
      </w:r>
    </w:p>
    <w:p w14:paraId="218FC737" w14:textId="77777777" w:rsidR="00CE4EC3" w:rsidRDefault="00CE4EC3" w:rsidP="00CE4EC3">
      <w:pPr>
        <w:pStyle w:val="af7"/>
      </w:pPr>
      <w:r>
        <w:t xml:space="preserve">            throw new UserCreationException("Failed to create a user");</w:t>
      </w:r>
    </w:p>
    <w:p w14:paraId="23DA5509" w14:textId="77777777" w:rsidR="00CE4EC3" w:rsidRDefault="00CE4EC3" w:rsidP="00CE4EC3">
      <w:pPr>
        <w:pStyle w:val="af7"/>
      </w:pPr>
    </w:p>
    <w:p w14:paraId="09FCFBC3" w14:textId="77777777" w:rsidR="00CE4EC3" w:rsidRDefault="00CE4EC3" w:rsidP="00CE4EC3">
      <w:pPr>
        <w:pStyle w:val="af7"/>
      </w:pPr>
      <w:r>
        <w:t xml:space="preserve">        var user = await userManager.FindByNameAsync(newUser.UserName)</w:t>
      </w:r>
    </w:p>
    <w:p w14:paraId="495311E0" w14:textId="77777777" w:rsidR="00CE4EC3" w:rsidRDefault="00CE4EC3" w:rsidP="00CE4EC3">
      <w:pPr>
        <w:pStyle w:val="af7"/>
      </w:pPr>
      <w:r>
        <w:t xml:space="preserve">                   ?? throw new UserCreationException("Failed to get user entity after an user account creation.");</w:t>
      </w:r>
    </w:p>
    <w:p w14:paraId="12E19465" w14:textId="77777777" w:rsidR="00CE4EC3" w:rsidRDefault="00CE4EC3" w:rsidP="00CE4EC3">
      <w:pPr>
        <w:pStyle w:val="af7"/>
      </w:pPr>
      <w:r>
        <w:t xml:space="preserve">        return user.ToDto();</w:t>
      </w:r>
    </w:p>
    <w:p w14:paraId="7306AE3F" w14:textId="77777777" w:rsidR="00CE4EC3" w:rsidRDefault="00CE4EC3" w:rsidP="00CE4EC3">
      <w:pPr>
        <w:pStyle w:val="af7"/>
      </w:pPr>
      <w:r>
        <w:t xml:space="preserve">    }</w:t>
      </w:r>
    </w:p>
    <w:p w14:paraId="625792A2" w14:textId="77777777" w:rsidR="00CE4EC3" w:rsidRDefault="00CE4EC3" w:rsidP="00CE4EC3">
      <w:pPr>
        <w:pStyle w:val="af7"/>
      </w:pPr>
    </w:p>
    <w:p w14:paraId="54A1327B" w14:textId="77777777" w:rsidR="00CE4EC3" w:rsidRDefault="00CE4EC3" w:rsidP="00CE4EC3">
      <w:pPr>
        <w:pStyle w:val="af7"/>
      </w:pPr>
      <w:r>
        <w:t xml:space="preserve">    public async Task&lt;UserDto&gt; UpdateUser(Guid id, UserAddRequest request)</w:t>
      </w:r>
    </w:p>
    <w:p w14:paraId="471A8C86" w14:textId="77777777" w:rsidR="00CE4EC3" w:rsidRDefault="00CE4EC3" w:rsidP="00CE4EC3">
      <w:pPr>
        <w:pStyle w:val="af7"/>
      </w:pPr>
      <w:r>
        <w:t xml:space="preserve">    {</w:t>
      </w:r>
    </w:p>
    <w:p w14:paraId="608DC379" w14:textId="77777777" w:rsidR="00CE4EC3" w:rsidRDefault="00CE4EC3" w:rsidP="00CE4EC3">
      <w:pPr>
        <w:pStyle w:val="af7"/>
      </w:pPr>
      <w:r>
        <w:t xml:space="preserve">        var validationResult = await userAddRequestValidator.ValidateAsync(request);</w:t>
      </w:r>
    </w:p>
    <w:p w14:paraId="3990EE25" w14:textId="77777777" w:rsidR="00CE4EC3" w:rsidRDefault="00CE4EC3" w:rsidP="00CE4EC3">
      <w:pPr>
        <w:pStyle w:val="af7"/>
      </w:pPr>
      <w:r>
        <w:t xml:space="preserve">        if (!validationResult.IsValid) throw new ArgumentException("Invalid request", nameof(request));</w:t>
      </w:r>
    </w:p>
    <w:p w14:paraId="080CDE95" w14:textId="77777777" w:rsidR="00CE4EC3" w:rsidRDefault="00CE4EC3" w:rsidP="00CE4EC3">
      <w:pPr>
        <w:pStyle w:val="af7"/>
      </w:pPr>
    </w:p>
    <w:p w14:paraId="70C3A523" w14:textId="77777777" w:rsidR="00CE4EC3" w:rsidRDefault="00CE4EC3" w:rsidP="00CE4EC3">
      <w:pPr>
        <w:pStyle w:val="af7"/>
      </w:pPr>
      <w:r>
        <w:t xml:space="preserve">        var foundUser = await dbContext.Users.FindAsync([id]);</w:t>
      </w:r>
    </w:p>
    <w:p w14:paraId="1CA31399" w14:textId="77777777" w:rsidR="00CE4EC3" w:rsidRDefault="00CE4EC3" w:rsidP="00CE4EC3">
      <w:pPr>
        <w:pStyle w:val="af7"/>
      </w:pPr>
      <w:r>
        <w:t xml:space="preserve">        if (foundUser == null || string.IsNullOrEmpty(foundUser.UserName)) throw new EntityNotFoundException();</w:t>
      </w:r>
    </w:p>
    <w:p w14:paraId="37338D01" w14:textId="77777777" w:rsidR="00CE4EC3" w:rsidRDefault="00CE4EC3" w:rsidP="00CE4EC3">
      <w:pPr>
        <w:pStyle w:val="af7"/>
      </w:pPr>
    </w:p>
    <w:p w14:paraId="4FB53096" w14:textId="77777777" w:rsidR="00CE4EC3" w:rsidRDefault="00CE4EC3" w:rsidP="00CE4EC3">
      <w:pPr>
        <w:pStyle w:val="af7"/>
      </w:pPr>
      <w:r>
        <w:t xml:space="preserve">        foundUser.PasswordHash = passwordHasher.HashPassword(foundUser, request.PinCode);</w:t>
      </w:r>
    </w:p>
    <w:p w14:paraId="7515C06F" w14:textId="77777777" w:rsidR="00CE4EC3" w:rsidRDefault="00CE4EC3" w:rsidP="00CE4EC3">
      <w:pPr>
        <w:pStyle w:val="af7"/>
      </w:pPr>
    </w:p>
    <w:p w14:paraId="5E844946" w14:textId="77777777" w:rsidR="00CE4EC3" w:rsidRDefault="00CE4EC3" w:rsidP="00CE4EC3">
      <w:pPr>
        <w:pStyle w:val="af7"/>
      </w:pPr>
      <w:r>
        <w:t xml:space="preserve">        var identityResult = await userManager.UpdateAsync(foundUser);</w:t>
      </w:r>
    </w:p>
    <w:p w14:paraId="13FBF273" w14:textId="77777777" w:rsidR="00CE4EC3" w:rsidRDefault="00CE4EC3" w:rsidP="00CE4EC3">
      <w:pPr>
        <w:pStyle w:val="af7"/>
      </w:pPr>
      <w:r>
        <w:t xml:space="preserve">        if (!identityResult.Succeeded)</w:t>
      </w:r>
    </w:p>
    <w:p w14:paraId="4390EE75" w14:textId="77777777" w:rsidR="00CE4EC3" w:rsidRDefault="00CE4EC3" w:rsidP="00CE4EC3">
      <w:pPr>
        <w:pStyle w:val="af7"/>
      </w:pPr>
      <w:r>
        <w:t xml:space="preserve">            throw new UserUpdateException("Failed to update user account.");</w:t>
      </w:r>
    </w:p>
    <w:p w14:paraId="2A18DFB0" w14:textId="77777777" w:rsidR="00CE4EC3" w:rsidRDefault="00CE4EC3" w:rsidP="00CE4EC3">
      <w:pPr>
        <w:pStyle w:val="af7"/>
      </w:pPr>
    </w:p>
    <w:p w14:paraId="174A2CF8" w14:textId="77777777" w:rsidR="00CE4EC3" w:rsidRDefault="00CE4EC3" w:rsidP="00CE4EC3">
      <w:pPr>
        <w:pStyle w:val="af7"/>
      </w:pPr>
      <w:r>
        <w:t xml:space="preserve">        var updatedUser = await userManager.FindByNameAsync(foundUser.UserName)</w:t>
      </w:r>
    </w:p>
    <w:p w14:paraId="13ABEB41" w14:textId="77777777" w:rsidR="00CE4EC3" w:rsidRDefault="00CE4EC3" w:rsidP="00CE4EC3">
      <w:pPr>
        <w:pStyle w:val="af7"/>
      </w:pPr>
      <w:r>
        <w:t xml:space="preserve">                          ?? throw new UserUpdateException("Failed to get user entity after an user account update.");</w:t>
      </w:r>
    </w:p>
    <w:p w14:paraId="456CE931" w14:textId="77777777" w:rsidR="00CE4EC3" w:rsidRDefault="00CE4EC3" w:rsidP="00CE4EC3">
      <w:pPr>
        <w:pStyle w:val="af7"/>
      </w:pPr>
    </w:p>
    <w:p w14:paraId="7E3AC8B3" w14:textId="77777777" w:rsidR="00CE4EC3" w:rsidRDefault="00CE4EC3" w:rsidP="00CE4EC3">
      <w:pPr>
        <w:pStyle w:val="af7"/>
      </w:pPr>
      <w:r>
        <w:t xml:space="preserve">        return updatedUser.ToDto();</w:t>
      </w:r>
    </w:p>
    <w:p w14:paraId="30327B4E" w14:textId="77777777" w:rsidR="00CE4EC3" w:rsidRDefault="00CE4EC3" w:rsidP="00CE4EC3">
      <w:pPr>
        <w:pStyle w:val="af7"/>
      </w:pPr>
      <w:r>
        <w:t xml:space="preserve">    }</w:t>
      </w:r>
    </w:p>
    <w:p w14:paraId="1BB137FB" w14:textId="77777777" w:rsidR="00CE4EC3" w:rsidRDefault="00CE4EC3" w:rsidP="00CE4EC3">
      <w:pPr>
        <w:pStyle w:val="af7"/>
      </w:pPr>
    </w:p>
    <w:p w14:paraId="78BD4716" w14:textId="77777777" w:rsidR="00CE4EC3" w:rsidRDefault="00CE4EC3" w:rsidP="00CE4EC3">
      <w:pPr>
        <w:pStyle w:val="af7"/>
      </w:pPr>
      <w:r>
        <w:t xml:space="preserve">    public async Task DeleteUser(Guid id)</w:t>
      </w:r>
    </w:p>
    <w:p w14:paraId="105D0BF5" w14:textId="77777777" w:rsidR="00CE4EC3" w:rsidRDefault="00CE4EC3" w:rsidP="00CE4EC3">
      <w:pPr>
        <w:pStyle w:val="af7"/>
      </w:pPr>
      <w:r>
        <w:t xml:space="preserve">    {</w:t>
      </w:r>
    </w:p>
    <w:p w14:paraId="5CA07E4F" w14:textId="77777777" w:rsidR="00CE4EC3" w:rsidRDefault="00CE4EC3" w:rsidP="00CE4EC3">
      <w:pPr>
        <w:pStyle w:val="af7"/>
      </w:pPr>
      <w:r>
        <w:t xml:space="preserve">        var found = await dbContext.Users.FindAsync([id]) ?? throw new EntityNotFoundException();</w:t>
      </w:r>
    </w:p>
    <w:p w14:paraId="141A8168" w14:textId="77777777" w:rsidR="00CE4EC3" w:rsidRDefault="00CE4EC3" w:rsidP="00CE4EC3">
      <w:pPr>
        <w:pStyle w:val="af7"/>
      </w:pPr>
      <w:r>
        <w:t xml:space="preserve">        dbContext.Users.Remove(found);</w:t>
      </w:r>
    </w:p>
    <w:p w14:paraId="57E32B0D" w14:textId="77777777" w:rsidR="00CE4EC3" w:rsidRDefault="00CE4EC3" w:rsidP="00CE4EC3">
      <w:pPr>
        <w:pStyle w:val="af7"/>
      </w:pPr>
      <w:r>
        <w:t xml:space="preserve">        await dbContext.SaveChangesAsync();</w:t>
      </w:r>
    </w:p>
    <w:p w14:paraId="40F77B5F" w14:textId="77777777" w:rsidR="00CE4EC3" w:rsidRDefault="00CE4EC3" w:rsidP="00CE4EC3">
      <w:pPr>
        <w:pStyle w:val="af7"/>
      </w:pPr>
      <w:r>
        <w:t xml:space="preserve">    }</w:t>
      </w:r>
    </w:p>
    <w:p w14:paraId="7144C9B2" w14:textId="77777777" w:rsidR="00CE4EC3" w:rsidRDefault="00CE4EC3" w:rsidP="00CE4EC3">
      <w:pPr>
        <w:pStyle w:val="af7"/>
      </w:pPr>
      <w:r>
        <w:t>}</w:t>
      </w:r>
    </w:p>
    <w:p w14:paraId="76FA97DD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YAiDictionaryProvider.cs:</w:t>
      </w:r>
    </w:p>
    <w:p w14:paraId="06A0F033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System.Net;</w:t>
      </w:r>
    </w:p>
    <w:p w14:paraId="672B9231" w14:textId="77777777" w:rsidR="00CE4EC3" w:rsidRDefault="00CE4EC3" w:rsidP="00CE4EC3">
      <w:pPr>
        <w:pStyle w:val="af7"/>
      </w:pPr>
      <w:r>
        <w:t>using System.Net.Http.Headers;</w:t>
      </w:r>
    </w:p>
    <w:p w14:paraId="0D944E73" w14:textId="77777777" w:rsidR="00CE4EC3" w:rsidRDefault="00CE4EC3" w:rsidP="00CE4EC3">
      <w:pPr>
        <w:pStyle w:val="af7"/>
      </w:pPr>
      <w:r>
        <w:t>using System.Net.Http.Json;</w:t>
      </w:r>
    </w:p>
    <w:p w14:paraId="0D9253CB" w14:textId="77777777" w:rsidR="00CE4EC3" w:rsidRDefault="00CE4EC3" w:rsidP="00CE4EC3">
      <w:pPr>
        <w:pStyle w:val="af7"/>
      </w:pPr>
      <w:r>
        <w:t>using System.Text.Json;</w:t>
      </w:r>
    </w:p>
    <w:p w14:paraId="41A54732" w14:textId="77777777" w:rsidR="00CE4EC3" w:rsidRDefault="00CE4EC3" w:rsidP="00CE4EC3">
      <w:pPr>
        <w:pStyle w:val="af7"/>
      </w:pPr>
      <w:r>
        <w:t>using BookManager.Application.Common.Config;</w:t>
      </w:r>
    </w:p>
    <w:p w14:paraId="7CA928B2" w14:textId="77777777" w:rsidR="00CE4EC3" w:rsidRDefault="00CE4EC3" w:rsidP="00CE4EC3">
      <w:pPr>
        <w:pStyle w:val="af7"/>
      </w:pPr>
      <w:r>
        <w:t>using BookManager.Application.Common.DTOs;</w:t>
      </w:r>
    </w:p>
    <w:p w14:paraId="008B2536" w14:textId="77777777" w:rsidR="00CE4EC3" w:rsidRDefault="00CE4EC3" w:rsidP="00CE4EC3">
      <w:pPr>
        <w:pStyle w:val="af7"/>
      </w:pPr>
      <w:r>
        <w:t>using BookManager.Application.Common.Interfaces.Services;</w:t>
      </w:r>
    </w:p>
    <w:p w14:paraId="751F357F" w14:textId="77777777" w:rsidR="00CE4EC3" w:rsidRDefault="00CE4EC3" w:rsidP="00CE4EC3">
      <w:pPr>
        <w:pStyle w:val="af7"/>
      </w:pPr>
      <w:r>
        <w:t>using Microsoft.Extensions.Logging;</w:t>
      </w:r>
    </w:p>
    <w:p w14:paraId="495441C6" w14:textId="77777777" w:rsidR="00CE4EC3" w:rsidRDefault="00CE4EC3" w:rsidP="00CE4EC3">
      <w:pPr>
        <w:pStyle w:val="af7"/>
      </w:pPr>
      <w:r>
        <w:t>using Microsoft.Extensions.Options;</w:t>
      </w:r>
    </w:p>
    <w:p w14:paraId="406C18E1" w14:textId="77777777" w:rsidR="00CE4EC3" w:rsidRDefault="00CE4EC3" w:rsidP="00CE4EC3">
      <w:pPr>
        <w:pStyle w:val="af7"/>
      </w:pPr>
      <w:r>
        <w:t>using Yandex.Cloud.Ai.FoundationModels.V1;</w:t>
      </w:r>
    </w:p>
    <w:p w14:paraId="0E034250" w14:textId="77777777" w:rsidR="00CE4EC3" w:rsidRDefault="00CE4EC3" w:rsidP="00CE4EC3">
      <w:pPr>
        <w:pStyle w:val="af7"/>
      </w:pPr>
      <w:r>
        <w:t>using Yandex.Cloud.Credentials;</w:t>
      </w:r>
    </w:p>
    <w:p w14:paraId="2E13B0FC" w14:textId="77777777" w:rsidR="00CE4EC3" w:rsidRDefault="00CE4EC3" w:rsidP="00CE4EC3">
      <w:pPr>
        <w:pStyle w:val="af7"/>
      </w:pPr>
    </w:p>
    <w:p w14:paraId="447976AF" w14:textId="77777777" w:rsidR="00CE4EC3" w:rsidRDefault="00CE4EC3" w:rsidP="00CE4EC3">
      <w:pPr>
        <w:pStyle w:val="af7"/>
      </w:pPr>
      <w:r>
        <w:t>namespace BookManager.Application.Services;</w:t>
      </w:r>
    </w:p>
    <w:p w14:paraId="02CAE7D4" w14:textId="77777777" w:rsidR="00CE4EC3" w:rsidRDefault="00CE4EC3" w:rsidP="00CE4EC3">
      <w:pPr>
        <w:pStyle w:val="af7"/>
      </w:pPr>
    </w:p>
    <w:p w14:paraId="3D2C51BC" w14:textId="77777777" w:rsidR="00CE4EC3" w:rsidRDefault="00CE4EC3" w:rsidP="00CE4EC3">
      <w:pPr>
        <w:pStyle w:val="af7"/>
      </w:pPr>
      <w:r>
        <w:t>public class YAiDictionaryProvider(</w:t>
      </w:r>
    </w:p>
    <w:p w14:paraId="68486919" w14:textId="77777777" w:rsidR="00CE4EC3" w:rsidRDefault="00CE4EC3" w:rsidP="00CE4EC3">
      <w:pPr>
        <w:pStyle w:val="af7"/>
      </w:pPr>
      <w:r>
        <w:t xml:space="preserve">    ILogger&lt;YAiDictionaryProvider&gt; logger,</w:t>
      </w:r>
    </w:p>
    <w:p w14:paraId="3CF4BFB8" w14:textId="77777777" w:rsidR="00CE4EC3" w:rsidRDefault="00CE4EC3" w:rsidP="00CE4EC3">
      <w:pPr>
        <w:pStyle w:val="af7"/>
      </w:pPr>
      <w:r>
        <w:t xml:space="preserve">    HttpClient client,</w:t>
      </w:r>
    </w:p>
    <w:p w14:paraId="146BD54E" w14:textId="77777777" w:rsidR="00CE4EC3" w:rsidRDefault="00CE4EC3" w:rsidP="00CE4EC3">
      <w:pPr>
        <w:pStyle w:val="af7"/>
      </w:pPr>
      <w:r>
        <w:t xml:space="preserve">    ICredentialsProvider credentialsProvider,</w:t>
      </w:r>
    </w:p>
    <w:p w14:paraId="07E2D48D" w14:textId="77777777" w:rsidR="00CE4EC3" w:rsidRDefault="00CE4EC3" w:rsidP="00CE4EC3">
      <w:pPr>
        <w:pStyle w:val="af7"/>
      </w:pPr>
      <w:r>
        <w:t xml:space="preserve">    IOptions&lt;YandexCloudOptions&gt; options)</w:t>
      </w:r>
    </w:p>
    <w:p w14:paraId="2400D614" w14:textId="77777777" w:rsidR="00CE4EC3" w:rsidRDefault="00CE4EC3" w:rsidP="00CE4EC3">
      <w:pPr>
        <w:pStyle w:val="af7"/>
      </w:pPr>
      <w:r>
        <w:t xml:space="preserve">    : IThirdPartyDictionaryProvider</w:t>
      </w:r>
    </w:p>
    <w:p w14:paraId="4F21813A" w14:textId="77777777" w:rsidR="00CE4EC3" w:rsidRDefault="00CE4EC3" w:rsidP="00CE4EC3">
      <w:pPr>
        <w:pStyle w:val="af7"/>
      </w:pPr>
      <w:r>
        <w:t>{</w:t>
      </w:r>
    </w:p>
    <w:p w14:paraId="53675E3E" w14:textId="77777777" w:rsidR="00CE4EC3" w:rsidRDefault="00CE4EC3" w:rsidP="00CE4EC3">
      <w:pPr>
        <w:pStyle w:val="af7"/>
      </w:pPr>
      <w:r>
        <w:t xml:space="preserve">    public string ProviderName =&gt; "YandexAi";</w:t>
      </w:r>
    </w:p>
    <w:p w14:paraId="3F975800" w14:textId="77777777" w:rsidR="00CE4EC3" w:rsidRDefault="00CE4EC3" w:rsidP="00CE4EC3">
      <w:pPr>
        <w:pStyle w:val="af7"/>
      </w:pPr>
      <w:r>
        <w:lastRenderedPageBreak/>
        <w:t xml:space="preserve">    private readonly YandexCloudOptions _options = options.Value;</w:t>
      </w:r>
    </w:p>
    <w:p w14:paraId="2C17CBEC" w14:textId="77777777" w:rsidR="00CE4EC3" w:rsidRDefault="00CE4EC3" w:rsidP="00CE4EC3">
      <w:pPr>
        <w:pStyle w:val="af7"/>
      </w:pPr>
      <w:r>
        <w:t xml:space="preserve">    private readonly JsonSerializerOptions _serializerOptions = new(JsonSerializerDefaults.Web);</w:t>
      </w:r>
    </w:p>
    <w:p w14:paraId="27F6E0FF" w14:textId="77777777" w:rsidR="00CE4EC3" w:rsidRDefault="00CE4EC3" w:rsidP="00CE4EC3">
      <w:pPr>
        <w:pStyle w:val="af7"/>
      </w:pPr>
      <w:r>
        <w:t xml:space="preserve">    private const string RequestUri = "https://llm.api.cloud.yandex.net";</w:t>
      </w:r>
    </w:p>
    <w:p w14:paraId="45225C52" w14:textId="77777777" w:rsidR="00CE4EC3" w:rsidRDefault="00CE4EC3" w:rsidP="00CE4EC3">
      <w:pPr>
        <w:pStyle w:val="af7"/>
      </w:pPr>
      <w:r>
        <w:t xml:space="preserve">    private const string JsonDivider = "```";</w:t>
      </w:r>
    </w:p>
    <w:p w14:paraId="523C8CC8" w14:textId="77777777" w:rsidR="00CE4EC3" w:rsidRDefault="00CE4EC3" w:rsidP="00CE4EC3">
      <w:pPr>
        <w:pStyle w:val="af7"/>
      </w:pPr>
    </w:p>
    <w:p w14:paraId="77F1AA12" w14:textId="77777777" w:rsidR="00CE4EC3" w:rsidRDefault="00CE4EC3" w:rsidP="00CE4EC3">
      <w:pPr>
        <w:pStyle w:val="af7"/>
      </w:pPr>
      <w:r>
        <w:t xml:space="preserve">    public async Task&lt;IEnumerable&lt;WordDto&gt;&gt; GetDefinitionAsync(string word)</w:t>
      </w:r>
    </w:p>
    <w:p w14:paraId="0D167771" w14:textId="77777777" w:rsidR="00CE4EC3" w:rsidRDefault="00CE4EC3" w:rsidP="00CE4EC3">
      <w:pPr>
        <w:pStyle w:val="af7"/>
      </w:pPr>
      <w:r>
        <w:t xml:space="preserve">    {</w:t>
      </w:r>
    </w:p>
    <w:p w14:paraId="31F0EA1E" w14:textId="77777777" w:rsidR="00CE4EC3" w:rsidRDefault="00CE4EC3" w:rsidP="00CE4EC3">
      <w:pPr>
        <w:pStyle w:val="af7"/>
      </w:pPr>
      <w:r>
        <w:t xml:space="preserve">        if (!ValidateWord(word))</w:t>
      </w:r>
    </w:p>
    <w:p w14:paraId="02523FFE" w14:textId="77777777" w:rsidR="00CE4EC3" w:rsidRDefault="00CE4EC3" w:rsidP="00CE4EC3">
      <w:pPr>
        <w:pStyle w:val="af7"/>
      </w:pPr>
      <w:r>
        <w:t xml:space="preserve">        {</w:t>
      </w:r>
    </w:p>
    <w:p w14:paraId="286DA481" w14:textId="77777777" w:rsidR="00CE4EC3" w:rsidRDefault="00CE4EC3" w:rsidP="00CE4EC3">
      <w:pPr>
        <w:pStyle w:val="af7"/>
      </w:pPr>
      <w:r>
        <w:t xml:space="preserve">            throw new ArgumentException("Invalid word", nameof(word));</w:t>
      </w:r>
    </w:p>
    <w:p w14:paraId="114CA94F" w14:textId="77777777" w:rsidR="00CE4EC3" w:rsidRDefault="00CE4EC3" w:rsidP="00CE4EC3">
      <w:pPr>
        <w:pStyle w:val="af7"/>
      </w:pPr>
      <w:r>
        <w:t xml:space="preserve">        }</w:t>
      </w:r>
    </w:p>
    <w:p w14:paraId="4507E7E8" w14:textId="77777777" w:rsidR="00CE4EC3" w:rsidRDefault="00CE4EC3" w:rsidP="00CE4EC3">
      <w:pPr>
        <w:pStyle w:val="af7"/>
      </w:pPr>
    </w:p>
    <w:p w14:paraId="5B588F90" w14:textId="77777777" w:rsidR="00CE4EC3" w:rsidRDefault="00CE4EC3" w:rsidP="00CE4EC3">
      <w:pPr>
        <w:pStyle w:val="af7"/>
      </w:pPr>
      <w:r>
        <w:t xml:space="preserve">        var message = new Message</w:t>
      </w:r>
    </w:p>
    <w:p w14:paraId="6F8870CF" w14:textId="77777777" w:rsidR="00CE4EC3" w:rsidRDefault="00CE4EC3" w:rsidP="00CE4EC3">
      <w:pPr>
        <w:pStyle w:val="af7"/>
      </w:pPr>
      <w:r>
        <w:t xml:space="preserve">        {</w:t>
      </w:r>
    </w:p>
    <w:p w14:paraId="605CABCF" w14:textId="77777777" w:rsidR="00CE4EC3" w:rsidRDefault="00CE4EC3" w:rsidP="00CE4EC3">
      <w:pPr>
        <w:pStyle w:val="af7"/>
      </w:pPr>
      <w:r>
        <w:t xml:space="preserve">            Role = "user",</w:t>
      </w:r>
    </w:p>
    <w:p w14:paraId="5E3812B8" w14:textId="77777777" w:rsidR="00CE4EC3" w:rsidRDefault="00CE4EC3" w:rsidP="00CE4EC3">
      <w:pPr>
        <w:pStyle w:val="af7"/>
      </w:pPr>
      <w:r>
        <w:t xml:space="preserve">            Text = GetPromptString(word)</w:t>
      </w:r>
    </w:p>
    <w:p w14:paraId="2832F39D" w14:textId="77777777" w:rsidR="00CE4EC3" w:rsidRDefault="00CE4EC3" w:rsidP="00CE4EC3">
      <w:pPr>
        <w:pStyle w:val="af7"/>
      </w:pPr>
      <w:r>
        <w:t xml:space="preserve">        };</w:t>
      </w:r>
    </w:p>
    <w:p w14:paraId="45B88E8C" w14:textId="77777777" w:rsidR="00CE4EC3" w:rsidRDefault="00CE4EC3" w:rsidP="00CE4EC3">
      <w:pPr>
        <w:pStyle w:val="af7"/>
      </w:pPr>
      <w:r>
        <w:t xml:space="preserve">        var completionRequest = new CompletionRequest</w:t>
      </w:r>
    </w:p>
    <w:p w14:paraId="544179C2" w14:textId="77777777" w:rsidR="00CE4EC3" w:rsidRDefault="00CE4EC3" w:rsidP="00CE4EC3">
      <w:pPr>
        <w:pStyle w:val="af7"/>
      </w:pPr>
      <w:r>
        <w:t xml:space="preserve">        {</w:t>
      </w:r>
    </w:p>
    <w:p w14:paraId="6EE8ECB4" w14:textId="77777777" w:rsidR="00CE4EC3" w:rsidRDefault="00CE4EC3" w:rsidP="00CE4EC3">
      <w:pPr>
        <w:pStyle w:val="af7"/>
      </w:pPr>
      <w:r>
        <w:t xml:space="preserve">            ModelUri = _options.GptModelUri,</w:t>
      </w:r>
    </w:p>
    <w:p w14:paraId="78CD9E70" w14:textId="77777777" w:rsidR="00CE4EC3" w:rsidRDefault="00CE4EC3" w:rsidP="00CE4EC3">
      <w:pPr>
        <w:pStyle w:val="af7"/>
      </w:pPr>
      <w:r>
        <w:t xml:space="preserve">            Messages = { message },</w:t>
      </w:r>
    </w:p>
    <w:p w14:paraId="03442202" w14:textId="77777777" w:rsidR="00CE4EC3" w:rsidRDefault="00CE4EC3" w:rsidP="00CE4EC3">
      <w:pPr>
        <w:pStyle w:val="af7"/>
      </w:pPr>
      <w:r>
        <w:t xml:space="preserve">            CompletionOptions = new CompletionOptions</w:t>
      </w:r>
    </w:p>
    <w:p w14:paraId="67D948D1" w14:textId="77777777" w:rsidR="00CE4EC3" w:rsidRDefault="00CE4EC3" w:rsidP="00CE4EC3">
      <w:pPr>
        <w:pStyle w:val="af7"/>
      </w:pPr>
      <w:r>
        <w:t xml:space="preserve">            {</w:t>
      </w:r>
    </w:p>
    <w:p w14:paraId="15CB6C92" w14:textId="77777777" w:rsidR="00CE4EC3" w:rsidRDefault="00CE4EC3" w:rsidP="00CE4EC3">
      <w:pPr>
        <w:pStyle w:val="af7"/>
      </w:pPr>
      <w:r>
        <w:t xml:space="preserve">                Stream = false,</w:t>
      </w:r>
    </w:p>
    <w:p w14:paraId="3810E412" w14:textId="77777777" w:rsidR="00CE4EC3" w:rsidRDefault="00CE4EC3" w:rsidP="00CE4EC3">
      <w:pPr>
        <w:pStyle w:val="af7"/>
      </w:pPr>
      <w:r>
        <w:t xml:space="preserve">                Temperature = _options.GptModelTemperature,</w:t>
      </w:r>
    </w:p>
    <w:p w14:paraId="7B0A67DE" w14:textId="77777777" w:rsidR="00CE4EC3" w:rsidRDefault="00CE4EC3" w:rsidP="00CE4EC3">
      <w:pPr>
        <w:pStyle w:val="af7"/>
      </w:pPr>
      <w:r>
        <w:t xml:space="preserve">                MaxTokens = 1000</w:t>
      </w:r>
    </w:p>
    <w:p w14:paraId="593FADFA" w14:textId="77777777" w:rsidR="00CE4EC3" w:rsidRDefault="00CE4EC3" w:rsidP="00CE4EC3">
      <w:pPr>
        <w:pStyle w:val="af7"/>
      </w:pPr>
      <w:r>
        <w:t xml:space="preserve">            },</w:t>
      </w:r>
    </w:p>
    <w:p w14:paraId="7B02333F" w14:textId="77777777" w:rsidR="00CE4EC3" w:rsidRDefault="00CE4EC3" w:rsidP="00CE4EC3">
      <w:pPr>
        <w:pStyle w:val="af7"/>
      </w:pPr>
      <w:r>
        <w:t xml:space="preserve">        };</w:t>
      </w:r>
    </w:p>
    <w:p w14:paraId="1E74F984" w14:textId="77777777" w:rsidR="00CE4EC3" w:rsidRDefault="00CE4EC3" w:rsidP="00CE4EC3">
      <w:pPr>
        <w:pStyle w:val="af7"/>
      </w:pPr>
      <w:r>
        <w:t xml:space="preserve">        var token = credentialsProvider.GetToken();</w:t>
      </w:r>
    </w:p>
    <w:p w14:paraId="0894F9B9" w14:textId="77777777" w:rsidR="00CE4EC3" w:rsidRDefault="00CE4EC3" w:rsidP="00CE4EC3">
      <w:pPr>
        <w:pStyle w:val="af7"/>
      </w:pPr>
      <w:r>
        <w:t xml:space="preserve">        if (token == null) throw new Exception("Failed to get IAM token to Yandex Cloud");</w:t>
      </w:r>
    </w:p>
    <w:p w14:paraId="563CED98" w14:textId="77777777" w:rsidR="00CE4EC3" w:rsidRDefault="00CE4EC3" w:rsidP="00CE4EC3">
      <w:pPr>
        <w:pStyle w:val="af7"/>
      </w:pPr>
      <w:r>
        <w:t xml:space="preserve">        client.DefaultRequestHeaders.Authorization = new AuthenticationHeaderValue("Bearer", token);</w:t>
      </w:r>
    </w:p>
    <w:p w14:paraId="7A73D3AE" w14:textId="77777777" w:rsidR="00CE4EC3" w:rsidRDefault="00CE4EC3" w:rsidP="00CE4EC3">
      <w:pPr>
        <w:pStyle w:val="af7"/>
      </w:pPr>
    </w:p>
    <w:p w14:paraId="488CB6E4" w14:textId="77777777" w:rsidR="00CE4EC3" w:rsidRDefault="00CE4EC3" w:rsidP="00CE4EC3">
      <w:pPr>
        <w:pStyle w:val="af7"/>
      </w:pPr>
      <w:r>
        <w:t xml:space="preserve">        var responseMessage =</w:t>
      </w:r>
    </w:p>
    <w:p w14:paraId="59512C42" w14:textId="77777777" w:rsidR="00CE4EC3" w:rsidRDefault="00CE4EC3" w:rsidP="00CE4EC3">
      <w:pPr>
        <w:pStyle w:val="af7"/>
      </w:pPr>
      <w:r>
        <w:t xml:space="preserve">            await client.PostAsync($"{RequestUri}/foundationModels/v1/completion",</w:t>
      </w:r>
    </w:p>
    <w:p w14:paraId="1A1BBB3E" w14:textId="77777777" w:rsidR="00CE4EC3" w:rsidRDefault="00CE4EC3" w:rsidP="00CE4EC3">
      <w:pPr>
        <w:pStyle w:val="af7"/>
      </w:pPr>
      <w:r>
        <w:t xml:space="preserve">                JsonContent.Create(completionRequest));</w:t>
      </w:r>
    </w:p>
    <w:p w14:paraId="34EAF624" w14:textId="77777777" w:rsidR="00CE4EC3" w:rsidRDefault="00CE4EC3" w:rsidP="00CE4EC3">
      <w:pPr>
        <w:pStyle w:val="af7"/>
      </w:pPr>
      <w:r>
        <w:t xml:space="preserve">        if (responseMessage.StatusCode != HttpStatusCode.OK)</w:t>
      </w:r>
    </w:p>
    <w:p w14:paraId="34F19AE5" w14:textId="77777777" w:rsidR="00CE4EC3" w:rsidRDefault="00CE4EC3" w:rsidP="00CE4EC3">
      <w:pPr>
        <w:pStyle w:val="af7"/>
      </w:pPr>
      <w:r>
        <w:t xml:space="preserve">            throw new Exception(responseMessage.ReasonPhrase);</w:t>
      </w:r>
    </w:p>
    <w:p w14:paraId="33D01889" w14:textId="77777777" w:rsidR="00CE4EC3" w:rsidRDefault="00CE4EC3" w:rsidP="00CE4EC3">
      <w:pPr>
        <w:pStyle w:val="af7"/>
      </w:pPr>
    </w:p>
    <w:p w14:paraId="514A1556" w14:textId="77777777" w:rsidR="00CE4EC3" w:rsidRDefault="00CE4EC3" w:rsidP="00CE4EC3">
      <w:pPr>
        <w:pStyle w:val="af7"/>
      </w:pPr>
      <w:r>
        <w:t xml:space="preserve">        var response = JsonSerializer.Deserialize&lt;CompletionResponse&gt;(await responseMessage.Content.ReadAsStreamAsync(),</w:t>
      </w:r>
    </w:p>
    <w:p w14:paraId="22216EB8" w14:textId="77777777" w:rsidR="00CE4EC3" w:rsidRDefault="00CE4EC3" w:rsidP="00CE4EC3">
      <w:pPr>
        <w:pStyle w:val="af7"/>
      </w:pPr>
      <w:r>
        <w:t xml:space="preserve">            _serializerOptions);</w:t>
      </w:r>
    </w:p>
    <w:p w14:paraId="77A14096" w14:textId="77777777" w:rsidR="00CE4EC3" w:rsidRDefault="00CE4EC3" w:rsidP="00CE4EC3">
      <w:pPr>
        <w:pStyle w:val="af7"/>
      </w:pPr>
      <w:r>
        <w:t xml:space="preserve">        if (response == null) throw new Exception("Failed to deserialize a response message");</w:t>
      </w:r>
    </w:p>
    <w:p w14:paraId="0037C018" w14:textId="77777777" w:rsidR="00CE4EC3" w:rsidRDefault="00CE4EC3" w:rsidP="00CE4EC3">
      <w:pPr>
        <w:pStyle w:val="af7"/>
      </w:pPr>
      <w:r>
        <w:t xml:space="preserve">        if (!response.Result.Alternatives.Any()) return new List&lt;WordDto&gt;();</w:t>
      </w:r>
    </w:p>
    <w:p w14:paraId="75D10719" w14:textId="77777777" w:rsidR="00CE4EC3" w:rsidRDefault="00CE4EC3" w:rsidP="00CE4EC3">
      <w:pPr>
        <w:pStyle w:val="af7"/>
      </w:pPr>
    </w:p>
    <w:p w14:paraId="6F0A34A1" w14:textId="77777777" w:rsidR="00CE4EC3" w:rsidRDefault="00CE4EC3" w:rsidP="00CE4EC3">
      <w:pPr>
        <w:pStyle w:val="af7"/>
      </w:pPr>
      <w:r>
        <w:t xml:space="preserve">        var resultText = response.Result</w:t>
      </w:r>
    </w:p>
    <w:p w14:paraId="7591F7F3" w14:textId="77777777" w:rsidR="00CE4EC3" w:rsidRDefault="00CE4EC3" w:rsidP="00CE4EC3">
      <w:pPr>
        <w:pStyle w:val="af7"/>
      </w:pPr>
      <w:r>
        <w:t xml:space="preserve">            .Alternatives</w:t>
      </w:r>
    </w:p>
    <w:p w14:paraId="7BE22208" w14:textId="77777777" w:rsidR="00CE4EC3" w:rsidRDefault="00CE4EC3" w:rsidP="00CE4EC3">
      <w:pPr>
        <w:pStyle w:val="af7"/>
      </w:pPr>
      <w:r>
        <w:t xml:space="preserve">            .ElementAt(0)</w:t>
      </w:r>
    </w:p>
    <w:p w14:paraId="2D407761" w14:textId="77777777" w:rsidR="00CE4EC3" w:rsidRDefault="00CE4EC3" w:rsidP="00CE4EC3">
      <w:pPr>
        <w:pStyle w:val="af7"/>
      </w:pPr>
      <w:r>
        <w:t xml:space="preserve">            .Message</w:t>
      </w:r>
    </w:p>
    <w:p w14:paraId="1D30A26D" w14:textId="77777777" w:rsidR="00CE4EC3" w:rsidRDefault="00CE4EC3" w:rsidP="00CE4EC3">
      <w:pPr>
        <w:pStyle w:val="af7"/>
      </w:pPr>
      <w:r>
        <w:t xml:space="preserve">            .Text</w:t>
      </w:r>
    </w:p>
    <w:p w14:paraId="6DD3EF6F" w14:textId="77777777" w:rsidR="00CE4EC3" w:rsidRDefault="00CE4EC3" w:rsidP="00CE4EC3">
      <w:pPr>
        <w:pStyle w:val="af7"/>
      </w:pPr>
      <w:r>
        <w:t xml:space="preserve">            .Replace("\n", "")</w:t>
      </w:r>
    </w:p>
    <w:p w14:paraId="76956C3B" w14:textId="77777777" w:rsidR="00CE4EC3" w:rsidRDefault="00CE4EC3" w:rsidP="00CE4EC3">
      <w:pPr>
        <w:pStyle w:val="af7"/>
      </w:pPr>
      <w:r>
        <w:t xml:space="preserve">            .Replace("/", "");</w:t>
      </w:r>
    </w:p>
    <w:p w14:paraId="5D661DD3" w14:textId="77777777" w:rsidR="00CE4EC3" w:rsidRDefault="00CE4EC3" w:rsidP="00CE4EC3">
      <w:pPr>
        <w:pStyle w:val="af7"/>
      </w:pPr>
      <w:r>
        <w:t xml:space="preserve">        try</w:t>
      </w:r>
    </w:p>
    <w:p w14:paraId="31931460" w14:textId="77777777" w:rsidR="00CE4EC3" w:rsidRDefault="00CE4EC3" w:rsidP="00CE4EC3">
      <w:pPr>
        <w:pStyle w:val="af7"/>
      </w:pPr>
      <w:r>
        <w:t xml:space="preserve">        {</w:t>
      </w:r>
    </w:p>
    <w:p w14:paraId="72816FDA" w14:textId="77777777" w:rsidR="00CE4EC3" w:rsidRDefault="00CE4EC3" w:rsidP="00CE4EC3">
      <w:pPr>
        <w:pStyle w:val="af7"/>
      </w:pPr>
      <w:r>
        <w:t xml:space="preserve">            var startIndexOfJsonResult = resultText.IndexOf(JsonDivider, StringComparison.Ordinal);</w:t>
      </w:r>
    </w:p>
    <w:p w14:paraId="6AACFB40" w14:textId="77777777" w:rsidR="00CE4EC3" w:rsidRDefault="00CE4EC3" w:rsidP="00CE4EC3">
      <w:pPr>
        <w:pStyle w:val="af7"/>
      </w:pPr>
      <w:r>
        <w:t xml:space="preserve">            var endIndexOfJsonResult = resultText.IndexOf(</w:t>
      </w:r>
    </w:p>
    <w:p w14:paraId="092FA63D" w14:textId="77777777" w:rsidR="00CE4EC3" w:rsidRDefault="00CE4EC3" w:rsidP="00CE4EC3">
      <w:pPr>
        <w:pStyle w:val="af7"/>
      </w:pPr>
      <w:r>
        <w:t xml:space="preserve">                JsonDivider,</w:t>
      </w:r>
    </w:p>
    <w:p w14:paraId="0409196D" w14:textId="77777777" w:rsidR="00CE4EC3" w:rsidRDefault="00CE4EC3" w:rsidP="00CE4EC3">
      <w:pPr>
        <w:pStyle w:val="af7"/>
      </w:pPr>
      <w:r>
        <w:t xml:space="preserve">                startIndexOfJsonResult + JsonDivider.Length,</w:t>
      </w:r>
    </w:p>
    <w:p w14:paraId="6C2124F7" w14:textId="77777777" w:rsidR="00CE4EC3" w:rsidRDefault="00CE4EC3" w:rsidP="00CE4EC3">
      <w:pPr>
        <w:pStyle w:val="af7"/>
      </w:pPr>
      <w:r>
        <w:t xml:space="preserve">                StringComparison.Ordinal</w:t>
      </w:r>
    </w:p>
    <w:p w14:paraId="4E9404AD" w14:textId="77777777" w:rsidR="00CE4EC3" w:rsidRDefault="00CE4EC3" w:rsidP="00CE4EC3">
      <w:pPr>
        <w:pStyle w:val="af7"/>
      </w:pPr>
      <w:r>
        <w:t xml:space="preserve">            );</w:t>
      </w:r>
    </w:p>
    <w:p w14:paraId="1F843EE3" w14:textId="77777777" w:rsidR="00CE4EC3" w:rsidRDefault="00CE4EC3" w:rsidP="00CE4EC3">
      <w:pPr>
        <w:pStyle w:val="af7"/>
      </w:pPr>
      <w:r>
        <w:t xml:space="preserve">            var jsonStringResult = startIndexOfJsonResult == -1 || endIndexOfJsonResult == -1</w:t>
      </w:r>
    </w:p>
    <w:p w14:paraId="2F6D3C5E" w14:textId="77777777" w:rsidR="00CE4EC3" w:rsidRDefault="00CE4EC3" w:rsidP="00CE4EC3">
      <w:pPr>
        <w:pStyle w:val="af7"/>
      </w:pPr>
      <w:r>
        <w:t xml:space="preserve">                ? resultText</w:t>
      </w:r>
    </w:p>
    <w:p w14:paraId="0CB1BAF1" w14:textId="77777777" w:rsidR="00CE4EC3" w:rsidRDefault="00CE4EC3" w:rsidP="00CE4EC3">
      <w:pPr>
        <w:pStyle w:val="af7"/>
      </w:pPr>
      <w:r>
        <w:t xml:space="preserve">                : resultText.Substring(</w:t>
      </w:r>
    </w:p>
    <w:p w14:paraId="195D6C65" w14:textId="77777777" w:rsidR="00CE4EC3" w:rsidRDefault="00CE4EC3" w:rsidP="00CE4EC3">
      <w:pPr>
        <w:pStyle w:val="af7"/>
      </w:pPr>
      <w:r>
        <w:t xml:space="preserve">                    startIndexOfJsonResult + JsonDivider.Length,</w:t>
      </w:r>
    </w:p>
    <w:p w14:paraId="3014250D" w14:textId="77777777" w:rsidR="00CE4EC3" w:rsidRDefault="00CE4EC3" w:rsidP="00CE4EC3">
      <w:pPr>
        <w:pStyle w:val="af7"/>
      </w:pPr>
      <w:r>
        <w:t xml:space="preserve">                    endIndexOfJsonResult - JsonDivider.Length</w:t>
      </w:r>
    </w:p>
    <w:p w14:paraId="0FDE2CB5" w14:textId="77777777" w:rsidR="00CE4EC3" w:rsidRDefault="00CE4EC3" w:rsidP="00CE4EC3">
      <w:pPr>
        <w:pStyle w:val="af7"/>
      </w:pPr>
      <w:r>
        <w:t xml:space="preserve">                ).Trim();</w:t>
      </w:r>
    </w:p>
    <w:p w14:paraId="5965CC15" w14:textId="77777777" w:rsidR="00CE4EC3" w:rsidRDefault="00CE4EC3" w:rsidP="00CE4EC3">
      <w:pPr>
        <w:pStyle w:val="af7"/>
      </w:pPr>
      <w:r>
        <w:t xml:space="preserve">            var wordDto = JsonSerializer.Deserialize&lt;WordDto&gt;(</w:t>
      </w:r>
    </w:p>
    <w:p w14:paraId="3153218A" w14:textId="77777777" w:rsidR="00CE4EC3" w:rsidRDefault="00CE4EC3" w:rsidP="00CE4EC3">
      <w:pPr>
        <w:pStyle w:val="af7"/>
      </w:pPr>
      <w:r>
        <w:t xml:space="preserve">                jsonStringResult,</w:t>
      </w:r>
    </w:p>
    <w:p w14:paraId="5D3A71CA" w14:textId="77777777" w:rsidR="00CE4EC3" w:rsidRDefault="00CE4EC3" w:rsidP="00CE4EC3">
      <w:pPr>
        <w:pStyle w:val="af7"/>
      </w:pPr>
      <w:r>
        <w:t xml:space="preserve">                _serializerOptions</w:t>
      </w:r>
    </w:p>
    <w:p w14:paraId="262C373D" w14:textId="77777777" w:rsidR="00CE4EC3" w:rsidRDefault="00CE4EC3" w:rsidP="00CE4EC3">
      <w:pPr>
        <w:pStyle w:val="af7"/>
      </w:pPr>
      <w:r>
        <w:t xml:space="preserve">            );</w:t>
      </w:r>
    </w:p>
    <w:p w14:paraId="094FE55F" w14:textId="77777777" w:rsidR="00CE4EC3" w:rsidRDefault="00CE4EC3" w:rsidP="00CE4EC3">
      <w:pPr>
        <w:pStyle w:val="af7"/>
      </w:pPr>
      <w:r>
        <w:t xml:space="preserve">            return wordDto != null ? [wordDto] : new List&lt;WordDto&gt;();</w:t>
      </w:r>
    </w:p>
    <w:p w14:paraId="591F288E" w14:textId="77777777" w:rsidR="00CE4EC3" w:rsidRDefault="00CE4EC3" w:rsidP="00CE4EC3">
      <w:pPr>
        <w:pStyle w:val="af7"/>
      </w:pPr>
      <w:r>
        <w:t xml:space="preserve">        }</w:t>
      </w:r>
    </w:p>
    <w:p w14:paraId="1B63AE86" w14:textId="77777777" w:rsidR="00CE4EC3" w:rsidRDefault="00CE4EC3" w:rsidP="00CE4EC3">
      <w:pPr>
        <w:pStyle w:val="af7"/>
      </w:pPr>
      <w:r>
        <w:t xml:space="preserve">        catch (Exception e)</w:t>
      </w:r>
    </w:p>
    <w:p w14:paraId="5A2B0379" w14:textId="77777777" w:rsidR="00CE4EC3" w:rsidRDefault="00CE4EC3" w:rsidP="00CE4EC3">
      <w:pPr>
        <w:pStyle w:val="af7"/>
      </w:pPr>
      <w:r>
        <w:t xml:space="preserve">        {</w:t>
      </w:r>
    </w:p>
    <w:p w14:paraId="3F312D05" w14:textId="77777777" w:rsidR="00CE4EC3" w:rsidRDefault="00CE4EC3" w:rsidP="00CE4EC3">
      <w:pPr>
        <w:pStyle w:val="af7"/>
      </w:pPr>
      <w:r>
        <w:t xml:space="preserve">            logger.LogError("The response message parsing error: {}", e.Message);</w:t>
      </w:r>
    </w:p>
    <w:p w14:paraId="5C990084" w14:textId="77777777" w:rsidR="00CE4EC3" w:rsidRDefault="00CE4EC3" w:rsidP="00CE4EC3">
      <w:pPr>
        <w:pStyle w:val="af7"/>
      </w:pPr>
      <w:r>
        <w:t xml:space="preserve">        }</w:t>
      </w:r>
    </w:p>
    <w:p w14:paraId="74B5B0C6" w14:textId="77777777" w:rsidR="00CE4EC3" w:rsidRDefault="00CE4EC3" w:rsidP="00CE4EC3">
      <w:pPr>
        <w:pStyle w:val="af7"/>
      </w:pPr>
    </w:p>
    <w:p w14:paraId="794BA08D" w14:textId="77777777" w:rsidR="00CE4EC3" w:rsidRDefault="00CE4EC3" w:rsidP="00CE4EC3">
      <w:pPr>
        <w:pStyle w:val="af7"/>
      </w:pPr>
      <w:r>
        <w:t xml:space="preserve">        return new List&lt;WordDto&gt;();</w:t>
      </w:r>
    </w:p>
    <w:p w14:paraId="655B2E8B" w14:textId="77777777" w:rsidR="00CE4EC3" w:rsidRDefault="00CE4EC3" w:rsidP="00CE4EC3">
      <w:pPr>
        <w:pStyle w:val="af7"/>
      </w:pPr>
      <w:r>
        <w:t xml:space="preserve">    }</w:t>
      </w:r>
    </w:p>
    <w:p w14:paraId="761564EE" w14:textId="77777777" w:rsidR="00CE4EC3" w:rsidRDefault="00CE4EC3" w:rsidP="00CE4EC3">
      <w:pPr>
        <w:pStyle w:val="af7"/>
      </w:pPr>
    </w:p>
    <w:p w14:paraId="2DCE07E2" w14:textId="77777777" w:rsidR="00CE4EC3" w:rsidRDefault="00CE4EC3" w:rsidP="00CE4EC3">
      <w:pPr>
        <w:pStyle w:val="af7"/>
      </w:pPr>
      <w:r>
        <w:lastRenderedPageBreak/>
        <w:t xml:space="preserve">    private static bool ValidateWord(string word)</w:t>
      </w:r>
    </w:p>
    <w:p w14:paraId="541121AC" w14:textId="77777777" w:rsidR="00CE4EC3" w:rsidRDefault="00CE4EC3" w:rsidP="00CE4EC3">
      <w:pPr>
        <w:pStyle w:val="af7"/>
      </w:pPr>
      <w:r>
        <w:t xml:space="preserve">    {</w:t>
      </w:r>
    </w:p>
    <w:p w14:paraId="3045A2A5" w14:textId="77777777" w:rsidR="00CE4EC3" w:rsidRDefault="00CE4EC3" w:rsidP="00CE4EC3">
      <w:pPr>
        <w:pStyle w:val="af7"/>
      </w:pPr>
      <w:r>
        <w:t xml:space="preserve">        return word.Split(' ').Length &lt; 3;</w:t>
      </w:r>
    </w:p>
    <w:p w14:paraId="7A7D61A4" w14:textId="77777777" w:rsidR="00CE4EC3" w:rsidRDefault="00CE4EC3" w:rsidP="00CE4EC3">
      <w:pPr>
        <w:pStyle w:val="af7"/>
      </w:pPr>
      <w:r>
        <w:t xml:space="preserve">    }</w:t>
      </w:r>
    </w:p>
    <w:p w14:paraId="3717B848" w14:textId="77777777" w:rsidR="00CE4EC3" w:rsidRDefault="00CE4EC3" w:rsidP="00CE4EC3">
      <w:pPr>
        <w:pStyle w:val="af7"/>
      </w:pPr>
    </w:p>
    <w:p w14:paraId="2405649F" w14:textId="77777777" w:rsidR="00CE4EC3" w:rsidRDefault="00CE4EC3" w:rsidP="00CE4EC3">
      <w:pPr>
        <w:pStyle w:val="af7"/>
      </w:pPr>
      <w:r>
        <w:t xml:space="preserve">    private static string GetPromptString(string word)</w:t>
      </w:r>
    </w:p>
    <w:p w14:paraId="7DF1DFA8" w14:textId="77777777" w:rsidR="00CE4EC3" w:rsidRPr="00CE4EC3" w:rsidRDefault="00CE4EC3" w:rsidP="00CE4EC3">
      <w:pPr>
        <w:pStyle w:val="af7"/>
        <w:rPr>
          <w:lang w:val="ru-RU"/>
        </w:rPr>
      </w:pPr>
      <w:r>
        <w:t xml:space="preserve">    </w:t>
      </w:r>
      <w:r w:rsidRPr="00CE4EC3">
        <w:rPr>
          <w:lang w:val="ru-RU"/>
        </w:rPr>
        <w:t>{</w:t>
      </w:r>
    </w:p>
    <w:p w14:paraId="431E1D34" w14:textId="77777777" w:rsidR="00CE4EC3" w:rsidRPr="00CE4EC3" w:rsidRDefault="00CE4EC3" w:rsidP="00CE4EC3">
      <w:pPr>
        <w:pStyle w:val="af7"/>
        <w:rPr>
          <w:lang w:val="ru-RU"/>
        </w:rPr>
      </w:pPr>
      <w:r w:rsidRPr="00CE4EC3">
        <w:rPr>
          <w:lang w:val="ru-RU"/>
        </w:rPr>
        <w:t xml:space="preserve">        </w:t>
      </w:r>
      <w:r>
        <w:t>return</w:t>
      </w:r>
    </w:p>
    <w:p w14:paraId="75532064" w14:textId="77777777" w:rsidR="00CE4EC3" w:rsidRPr="00CE4EC3" w:rsidRDefault="00CE4EC3" w:rsidP="00CE4EC3">
      <w:pPr>
        <w:pStyle w:val="af7"/>
        <w:rPr>
          <w:lang w:val="ru-RU"/>
        </w:rPr>
      </w:pPr>
      <w:r w:rsidRPr="00CE4EC3">
        <w:rPr>
          <w:lang w:val="ru-RU"/>
        </w:rPr>
        <w:t xml:space="preserve">            $"Найди определение для слова '{</w:t>
      </w:r>
      <w:r>
        <w:t>word</w:t>
      </w:r>
      <w:r w:rsidRPr="00CE4EC3">
        <w:rPr>
          <w:lang w:val="ru-RU"/>
        </w:rPr>
        <w:t xml:space="preserve">}'. Верни результат в виде </w:t>
      </w:r>
      <w:r>
        <w:t>JSON</w:t>
      </w:r>
      <w:r w:rsidRPr="00CE4EC3">
        <w:rPr>
          <w:lang w:val="ru-RU"/>
        </w:rPr>
        <w:t xml:space="preserve"> объект на примере ```{{ \"</w:t>
      </w:r>
      <w:r>
        <w:t>word</w:t>
      </w:r>
      <w:r w:rsidRPr="00CE4EC3">
        <w:rPr>
          <w:lang w:val="ru-RU"/>
        </w:rPr>
        <w:t>\": \"</w:t>
      </w:r>
      <w:r>
        <w:t>go</w:t>
      </w:r>
      <w:r w:rsidRPr="00CE4EC3">
        <w:rPr>
          <w:lang w:val="ru-RU"/>
        </w:rPr>
        <w:t>\", \"</w:t>
      </w:r>
      <w:r>
        <w:t>transcription</w:t>
      </w:r>
      <w:r w:rsidRPr="00CE4EC3">
        <w:rPr>
          <w:lang w:val="ru-RU"/>
        </w:rPr>
        <w:t>\": \"[</w:t>
      </w:r>
      <w:r>
        <w:t>g</w:t>
      </w:r>
      <w:r w:rsidRPr="00CE4EC3">
        <w:rPr>
          <w:lang w:val="ru-RU"/>
        </w:rPr>
        <w:t>ə</w:t>
      </w:r>
      <w:r>
        <w:t>u</w:t>
      </w:r>
      <w:r w:rsidRPr="00CE4EC3">
        <w:rPr>
          <w:lang w:val="ru-RU"/>
        </w:rPr>
        <w:t>]\",\"</w:t>
      </w:r>
      <w:r>
        <w:t>definitions</w:t>
      </w:r>
      <w:r w:rsidRPr="00CE4EC3">
        <w:rPr>
          <w:lang w:val="ru-RU"/>
        </w:rPr>
        <w:t>\":" +</w:t>
      </w:r>
    </w:p>
    <w:p w14:paraId="110E87A1" w14:textId="77777777" w:rsidR="00CE4EC3" w:rsidRDefault="00CE4EC3" w:rsidP="00CE4EC3">
      <w:pPr>
        <w:pStyle w:val="af7"/>
      </w:pPr>
      <w:r w:rsidRPr="00CE4EC3">
        <w:rPr>
          <w:lang w:val="ru-RU"/>
        </w:rPr>
        <w:t xml:space="preserve">            </w:t>
      </w:r>
      <w:r>
        <w:t>"[{\"partOfSpeech\": \"verb\", \"definition\": \"to get dressed and prepare for the day or an event\" }," +</w:t>
      </w:r>
    </w:p>
    <w:p w14:paraId="7575E328" w14:textId="77777777" w:rsidR="00CE4EC3" w:rsidRDefault="00CE4EC3" w:rsidP="00CE4EC3">
      <w:pPr>
        <w:pStyle w:val="af7"/>
      </w:pPr>
      <w:r>
        <w:t xml:space="preserve">            "{\"partOfSpeech\": \"phrasal verb\", \"definition\": \"to stand up after sitting or lying down\" } ]}```";</w:t>
      </w:r>
    </w:p>
    <w:p w14:paraId="46987429" w14:textId="77777777" w:rsidR="00CE4EC3" w:rsidRDefault="00CE4EC3" w:rsidP="00CE4EC3">
      <w:pPr>
        <w:pStyle w:val="af7"/>
      </w:pPr>
      <w:r>
        <w:t xml:space="preserve">    }</w:t>
      </w:r>
    </w:p>
    <w:p w14:paraId="61AD21D5" w14:textId="77777777" w:rsidR="00CE4EC3" w:rsidRDefault="00CE4EC3" w:rsidP="00CE4EC3">
      <w:pPr>
        <w:pStyle w:val="af7"/>
      </w:pPr>
    </w:p>
    <w:p w14:paraId="49F7D985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YTextSummarizationService.cs:</w:t>
      </w:r>
    </w:p>
    <w:p w14:paraId="4460A7CC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System.Net;</w:t>
      </w:r>
    </w:p>
    <w:p w14:paraId="4B1206D7" w14:textId="77777777" w:rsidR="00CE4EC3" w:rsidRDefault="00CE4EC3" w:rsidP="00CE4EC3">
      <w:pPr>
        <w:pStyle w:val="af7"/>
      </w:pPr>
      <w:r>
        <w:t>using System.Net.Http.Headers;</w:t>
      </w:r>
    </w:p>
    <w:p w14:paraId="0D9D35C2" w14:textId="77777777" w:rsidR="00CE4EC3" w:rsidRDefault="00CE4EC3" w:rsidP="00CE4EC3">
      <w:pPr>
        <w:pStyle w:val="af7"/>
      </w:pPr>
      <w:r>
        <w:t>using System.Net.Http.Json;</w:t>
      </w:r>
    </w:p>
    <w:p w14:paraId="63240A2C" w14:textId="77777777" w:rsidR="00CE4EC3" w:rsidRDefault="00CE4EC3" w:rsidP="00CE4EC3">
      <w:pPr>
        <w:pStyle w:val="af7"/>
      </w:pPr>
      <w:r>
        <w:t>using System.Text;</w:t>
      </w:r>
    </w:p>
    <w:p w14:paraId="78A72AC0" w14:textId="77777777" w:rsidR="00CE4EC3" w:rsidRDefault="00CE4EC3" w:rsidP="00CE4EC3">
      <w:pPr>
        <w:pStyle w:val="af7"/>
      </w:pPr>
      <w:r>
        <w:t>using System.Text.Json;</w:t>
      </w:r>
    </w:p>
    <w:p w14:paraId="401FEFC0" w14:textId="77777777" w:rsidR="00CE4EC3" w:rsidRDefault="00CE4EC3" w:rsidP="00CE4EC3">
      <w:pPr>
        <w:pStyle w:val="af7"/>
      </w:pPr>
      <w:r>
        <w:t>using BookManager.Application.Common.Config;</w:t>
      </w:r>
    </w:p>
    <w:p w14:paraId="243D7716" w14:textId="77777777" w:rsidR="00CE4EC3" w:rsidRDefault="00CE4EC3" w:rsidP="00CE4EC3">
      <w:pPr>
        <w:pStyle w:val="af7"/>
      </w:pPr>
      <w:r>
        <w:t>using BookManager.Application.Common.DTOs;</w:t>
      </w:r>
    </w:p>
    <w:p w14:paraId="650E54C4" w14:textId="77777777" w:rsidR="00CE4EC3" w:rsidRDefault="00CE4EC3" w:rsidP="00CE4EC3">
      <w:pPr>
        <w:pStyle w:val="af7"/>
      </w:pPr>
      <w:r>
        <w:t>using BookManager.Application.Common.Interfaces.Services;</w:t>
      </w:r>
    </w:p>
    <w:p w14:paraId="71D6D1DF" w14:textId="77777777" w:rsidR="00CE4EC3" w:rsidRDefault="00CE4EC3" w:rsidP="00CE4EC3">
      <w:pPr>
        <w:pStyle w:val="af7"/>
      </w:pPr>
      <w:r>
        <w:t>using Microsoft.Extensions.Options;</w:t>
      </w:r>
    </w:p>
    <w:p w14:paraId="593E3CB7" w14:textId="77777777" w:rsidR="00CE4EC3" w:rsidRDefault="00CE4EC3" w:rsidP="00CE4EC3">
      <w:pPr>
        <w:pStyle w:val="af7"/>
      </w:pPr>
      <w:r>
        <w:t>using Yandex.Cloud.Ai.FoundationModels.V1;</w:t>
      </w:r>
    </w:p>
    <w:p w14:paraId="43AC171D" w14:textId="77777777" w:rsidR="00CE4EC3" w:rsidRDefault="00CE4EC3" w:rsidP="00CE4EC3">
      <w:pPr>
        <w:pStyle w:val="af7"/>
      </w:pPr>
      <w:r>
        <w:t>using Yandex.Cloud.Credentials;</w:t>
      </w:r>
    </w:p>
    <w:p w14:paraId="3BFF9D2F" w14:textId="77777777" w:rsidR="00CE4EC3" w:rsidRDefault="00CE4EC3" w:rsidP="00CE4EC3">
      <w:pPr>
        <w:pStyle w:val="af7"/>
      </w:pPr>
    </w:p>
    <w:p w14:paraId="583DF242" w14:textId="77777777" w:rsidR="00CE4EC3" w:rsidRDefault="00CE4EC3" w:rsidP="00CE4EC3">
      <w:pPr>
        <w:pStyle w:val="af7"/>
      </w:pPr>
      <w:r>
        <w:t>namespace BookManager.Application.Services;</w:t>
      </w:r>
    </w:p>
    <w:p w14:paraId="5B83B42D" w14:textId="77777777" w:rsidR="00CE4EC3" w:rsidRDefault="00CE4EC3" w:rsidP="00CE4EC3">
      <w:pPr>
        <w:pStyle w:val="af7"/>
      </w:pPr>
    </w:p>
    <w:p w14:paraId="66A41942" w14:textId="77777777" w:rsidR="00CE4EC3" w:rsidRDefault="00CE4EC3" w:rsidP="00CE4EC3">
      <w:pPr>
        <w:pStyle w:val="af7"/>
      </w:pPr>
      <w:r>
        <w:t>public sealed class CompletionResponse</w:t>
      </w:r>
    </w:p>
    <w:p w14:paraId="4069DCEE" w14:textId="77777777" w:rsidR="00CE4EC3" w:rsidRDefault="00CE4EC3" w:rsidP="00CE4EC3">
      <w:pPr>
        <w:pStyle w:val="af7"/>
      </w:pPr>
      <w:r>
        <w:t>{</w:t>
      </w:r>
    </w:p>
    <w:p w14:paraId="384D7C24" w14:textId="77777777" w:rsidR="00CE4EC3" w:rsidRDefault="00CE4EC3" w:rsidP="00CE4EC3">
      <w:pPr>
        <w:pStyle w:val="af7"/>
      </w:pPr>
      <w:r>
        <w:t xml:space="preserve">    public ResponseResult Result { get; set; }</w:t>
      </w:r>
    </w:p>
    <w:p w14:paraId="0FA03737" w14:textId="77777777" w:rsidR="00CE4EC3" w:rsidRDefault="00CE4EC3" w:rsidP="00CE4EC3">
      <w:pPr>
        <w:pStyle w:val="af7"/>
      </w:pPr>
    </w:p>
    <w:p w14:paraId="1072ED0F" w14:textId="77777777" w:rsidR="00CE4EC3" w:rsidRDefault="00CE4EC3" w:rsidP="00CE4EC3">
      <w:pPr>
        <w:pStyle w:val="af7"/>
      </w:pPr>
      <w:r>
        <w:t xml:space="preserve">    public class ResponseResult</w:t>
      </w:r>
    </w:p>
    <w:p w14:paraId="23FD1525" w14:textId="77777777" w:rsidR="00CE4EC3" w:rsidRDefault="00CE4EC3" w:rsidP="00CE4EC3">
      <w:pPr>
        <w:pStyle w:val="af7"/>
      </w:pPr>
      <w:r>
        <w:t xml:space="preserve">    {</w:t>
      </w:r>
    </w:p>
    <w:p w14:paraId="3F20E4DD" w14:textId="77777777" w:rsidR="00CE4EC3" w:rsidRDefault="00CE4EC3" w:rsidP="00CE4EC3">
      <w:pPr>
        <w:pStyle w:val="af7"/>
      </w:pPr>
      <w:r>
        <w:t xml:space="preserve">        public IEnumerable&lt;Alternative&gt; Alternatives { get; set; } = [];</w:t>
      </w:r>
    </w:p>
    <w:p w14:paraId="6BF8C381" w14:textId="77777777" w:rsidR="00CE4EC3" w:rsidRDefault="00CE4EC3" w:rsidP="00CE4EC3">
      <w:pPr>
        <w:pStyle w:val="af7"/>
      </w:pPr>
      <w:r>
        <w:t xml:space="preserve">        public TokensUsage? Usage { get; set; }</w:t>
      </w:r>
    </w:p>
    <w:p w14:paraId="4171282B" w14:textId="77777777" w:rsidR="00CE4EC3" w:rsidRDefault="00CE4EC3" w:rsidP="00CE4EC3">
      <w:pPr>
        <w:pStyle w:val="af7"/>
      </w:pPr>
      <w:r>
        <w:t xml:space="preserve">        public string? ModelVersion { get; set; }</w:t>
      </w:r>
    </w:p>
    <w:p w14:paraId="2D1EE0A6" w14:textId="77777777" w:rsidR="00CE4EC3" w:rsidRDefault="00CE4EC3" w:rsidP="00CE4EC3">
      <w:pPr>
        <w:pStyle w:val="af7"/>
      </w:pPr>
    </w:p>
    <w:p w14:paraId="149D10C8" w14:textId="77777777" w:rsidR="00CE4EC3" w:rsidRDefault="00CE4EC3" w:rsidP="00CE4EC3">
      <w:pPr>
        <w:pStyle w:val="af7"/>
      </w:pPr>
      <w:r>
        <w:t xml:space="preserve">        public class Alternative</w:t>
      </w:r>
    </w:p>
    <w:p w14:paraId="68997F47" w14:textId="77777777" w:rsidR="00CE4EC3" w:rsidRDefault="00CE4EC3" w:rsidP="00CE4EC3">
      <w:pPr>
        <w:pStyle w:val="af7"/>
      </w:pPr>
      <w:r>
        <w:t xml:space="preserve">        {</w:t>
      </w:r>
    </w:p>
    <w:p w14:paraId="63B4B097" w14:textId="77777777" w:rsidR="00CE4EC3" w:rsidRDefault="00CE4EC3" w:rsidP="00CE4EC3">
      <w:pPr>
        <w:pStyle w:val="af7"/>
      </w:pPr>
      <w:r>
        <w:t xml:space="preserve">            public AMessage Message { get; set; }</w:t>
      </w:r>
    </w:p>
    <w:p w14:paraId="25E77CFB" w14:textId="77777777" w:rsidR="00CE4EC3" w:rsidRDefault="00CE4EC3" w:rsidP="00CE4EC3">
      <w:pPr>
        <w:pStyle w:val="af7"/>
      </w:pPr>
      <w:r>
        <w:t xml:space="preserve">            public string? Status { get; set; }</w:t>
      </w:r>
    </w:p>
    <w:p w14:paraId="3CB260C8" w14:textId="77777777" w:rsidR="00CE4EC3" w:rsidRDefault="00CE4EC3" w:rsidP="00CE4EC3">
      <w:pPr>
        <w:pStyle w:val="af7"/>
      </w:pPr>
    </w:p>
    <w:p w14:paraId="2237A9F5" w14:textId="77777777" w:rsidR="00CE4EC3" w:rsidRDefault="00CE4EC3" w:rsidP="00CE4EC3">
      <w:pPr>
        <w:pStyle w:val="af7"/>
      </w:pPr>
      <w:r>
        <w:t xml:space="preserve">            public record AMessage(string Role, string Text);</w:t>
      </w:r>
    </w:p>
    <w:p w14:paraId="4C7FD28D" w14:textId="77777777" w:rsidR="00CE4EC3" w:rsidRDefault="00CE4EC3" w:rsidP="00CE4EC3">
      <w:pPr>
        <w:pStyle w:val="af7"/>
      </w:pPr>
      <w:r>
        <w:t xml:space="preserve">        }</w:t>
      </w:r>
    </w:p>
    <w:p w14:paraId="5EBD4E0D" w14:textId="77777777" w:rsidR="00CE4EC3" w:rsidRDefault="00CE4EC3" w:rsidP="00CE4EC3">
      <w:pPr>
        <w:pStyle w:val="af7"/>
      </w:pPr>
    </w:p>
    <w:p w14:paraId="1F6838F8" w14:textId="77777777" w:rsidR="00CE4EC3" w:rsidRDefault="00CE4EC3" w:rsidP="00CE4EC3">
      <w:pPr>
        <w:pStyle w:val="af7"/>
      </w:pPr>
      <w:r>
        <w:t xml:space="preserve">        public record TokensUsage(string InputTextTokens, string CompletionTokens, string TotalTokens);</w:t>
      </w:r>
    </w:p>
    <w:p w14:paraId="7C5E3950" w14:textId="77777777" w:rsidR="00CE4EC3" w:rsidRDefault="00CE4EC3" w:rsidP="00CE4EC3">
      <w:pPr>
        <w:pStyle w:val="af7"/>
      </w:pPr>
      <w:r>
        <w:t xml:space="preserve">    }</w:t>
      </w:r>
    </w:p>
    <w:p w14:paraId="45C9AD3F" w14:textId="77777777" w:rsidR="00CE4EC3" w:rsidRDefault="00CE4EC3" w:rsidP="00CE4EC3">
      <w:pPr>
        <w:pStyle w:val="af7"/>
      </w:pPr>
      <w:r>
        <w:t>}</w:t>
      </w:r>
    </w:p>
    <w:p w14:paraId="6508150A" w14:textId="77777777" w:rsidR="00CE4EC3" w:rsidRDefault="00CE4EC3" w:rsidP="00CE4EC3">
      <w:pPr>
        <w:pStyle w:val="af7"/>
      </w:pPr>
    </w:p>
    <w:p w14:paraId="021C0198" w14:textId="77777777" w:rsidR="00CE4EC3" w:rsidRDefault="00CE4EC3" w:rsidP="00CE4EC3">
      <w:pPr>
        <w:pStyle w:val="af7"/>
      </w:pPr>
      <w:r>
        <w:t>public sealed class YTextSummarizationService(</w:t>
      </w:r>
    </w:p>
    <w:p w14:paraId="0775D959" w14:textId="77777777" w:rsidR="00CE4EC3" w:rsidRDefault="00CE4EC3" w:rsidP="00CE4EC3">
      <w:pPr>
        <w:pStyle w:val="af7"/>
      </w:pPr>
      <w:r>
        <w:t xml:space="preserve">    HttpClient client,</w:t>
      </w:r>
    </w:p>
    <w:p w14:paraId="4F1FD67E" w14:textId="77777777" w:rsidR="00CE4EC3" w:rsidRDefault="00CE4EC3" w:rsidP="00CE4EC3">
      <w:pPr>
        <w:pStyle w:val="af7"/>
      </w:pPr>
      <w:r>
        <w:t xml:space="preserve">    ICredentialsProvider credentialsProvider,</w:t>
      </w:r>
    </w:p>
    <w:p w14:paraId="13748239" w14:textId="77777777" w:rsidR="00CE4EC3" w:rsidRDefault="00CE4EC3" w:rsidP="00CE4EC3">
      <w:pPr>
        <w:pStyle w:val="af7"/>
      </w:pPr>
      <w:r>
        <w:t xml:space="preserve">    IOptions&lt;YandexCloudOptions&gt; options)</w:t>
      </w:r>
    </w:p>
    <w:p w14:paraId="77B482D2" w14:textId="77777777" w:rsidR="00CE4EC3" w:rsidRDefault="00CE4EC3" w:rsidP="00CE4EC3">
      <w:pPr>
        <w:pStyle w:val="af7"/>
      </w:pPr>
      <w:r>
        <w:t xml:space="preserve">    : ITextSummarizationService</w:t>
      </w:r>
    </w:p>
    <w:p w14:paraId="630BA261" w14:textId="77777777" w:rsidR="00CE4EC3" w:rsidRDefault="00CE4EC3" w:rsidP="00CE4EC3">
      <w:pPr>
        <w:pStyle w:val="af7"/>
      </w:pPr>
      <w:r>
        <w:t>{</w:t>
      </w:r>
    </w:p>
    <w:p w14:paraId="50615940" w14:textId="77777777" w:rsidR="00CE4EC3" w:rsidRDefault="00CE4EC3" w:rsidP="00CE4EC3">
      <w:pPr>
        <w:pStyle w:val="af7"/>
      </w:pPr>
      <w:r>
        <w:t xml:space="preserve">    private readonly YandexCloudOptions _options = options.Value;</w:t>
      </w:r>
    </w:p>
    <w:p w14:paraId="41A9C950" w14:textId="77777777" w:rsidR="00CE4EC3" w:rsidRDefault="00CE4EC3" w:rsidP="00CE4EC3">
      <w:pPr>
        <w:pStyle w:val="af7"/>
      </w:pPr>
      <w:r>
        <w:t xml:space="preserve">    private readonly JsonSerializerOptions _serializerOptions = new(JsonSerializerDefaults.Web);</w:t>
      </w:r>
    </w:p>
    <w:p w14:paraId="299CCC78" w14:textId="77777777" w:rsidR="00CE4EC3" w:rsidRDefault="00CE4EC3" w:rsidP="00CE4EC3">
      <w:pPr>
        <w:pStyle w:val="af7"/>
      </w:pPr>
    </w:p>
    <w:p w14:paraId="7F5CD93A" w14:textId="77777777" w:rsidR="00CE4EC3" w:rsidRDefault="00CE4EC3" w:rsidP="00CE4EC3">
      <w:pPr>
        <w:pStyle w:val="af7"/>
      </w:pPr>
      <w:r>
        <w:t xml:space="preserve">    public async Task&lt;TextSummarizationResponseDto&gt; SummarizeTextAsync(TextSummarizationRequestDto request)</w:t>
      </w:r>
    </w:p>
    <w:p w14:paraId="28068AC5" w14:textId="77777777" w:rsidR="00CE4EC3" w:rsidRDefault="00CE4EC3" w:rsidP="00CE4EC3">
      <w:pPr>
        <w:pStyle w:val="af7"/>
      </w:pPr>
      <w:r>
        <w:t xml:space="preserve">    {</w:t>
      </w:r>
    </w:p>
    <w:p w14:paraId="1E06756B" w14:textId="77777777" w:rsidR="00CE4EC3" w:rsidRDefault="00CE4EC3" w:rsidP="00CE4EC3">
      <w:pPr>
        <w:pStyle w:val="af7"/>
      </w:pPr>
      <w:r>
        <w:t xml:space="preserve">        var message = new Message</w:t>
      </w:r>
    </w:p>
    <w:p w14:paraId="78D35924" w14:textId="77777777" w:rsidR="00CE4EC3" w:rsidRDefault="00CE4EC3" w:rsidP="00CE4EC3">
      <w:pPr>
        <w:pStyle w:val="af7"/>
      </w:pPr>
      <w:r>
        <w:t xml:space="preserve">        {</w:t>
      </w:r>
    </w:p>
    <w:p w14:paraId="5F0FC106" w14:textId="77777777" w:rsidR="00CE4EC3" w:rsidRDefault="00CE4EC3" w:rsidP="00CE4EC3">
      <w:pPr>
        <w:pStyle w:val="af7"/>
      </w:pPr>
      <w:r>
        <w:t xml:space="preserve">            Role = "user",</w:t>
      </w:r>
    </w:p>
    <w:p w14:paraId="7A6CE243" w14:textId="77777777" w:rsidR="00CE4EC3" w:rsidRDefault="00CE4EC3" w:rsidP="00CE4EC3">
      <w:pPr>
        <w:pStyle w:val="af7"/>
      </w:pPr>
      <w:r>
        <w:t xml:space="preserve">            Text = request.Text</w:t>
      </w:r>
    </w:p>
    <w:p w14:paraId="3E311170" w14:textId="77777777" w:rsidR="00CE4EC3" w:rsidRDefault="00CE4EC3" w:rsidP="00CE4EC3">
      <w:pPr>
        <w:pStyle w:val="af7"/>
      </w:pPr>
      <w:r>
        <w:t xml:space="preserve">        };</w:t>
      </w:r>
    </w:p>
    <w:p w14:paraId="7B76BB25" w14:textId="77777777" w:rsidR="00CE4EC3" w:rsidRDefault="00CE4EC3" w:rsidP="00CE4EC3">
      <w:pPr>
        <w:pStyle w:val="af7"/>
      </w:pPr>
      <w:r>
        <w:t xml:space="preserve">        var completionRequest = new CompletionRequest</w:t>
      </w:r>
    </w:p>
    <w:p w14:paraId="14F662E5" w14:textId="77777777" w:rsidR="00CE4EC3" w:rsidRDefault="00CE4EC3" w:rsidP="00CE4EC3">
      <w:pPr>
        <w:pStyle w:val="af7"/>
      </w:pPr>
      <w:r>
        <w:t xml:space="preserve">        {</w:t>
      </w:r>
    </w:p>
    <w:p w14:paraId="4B3CA6C2" w14:textId="77777777" w:rsidR="00CE4EC3" w:rsidRDefault="00CE4EC3" w:rsidP="00CE4EC3">
      <w:pPr>
        <w:pStyle w:val="af7"/>
      </w:pPr>
      <w:r>
        <w:t xml:space="preserve">            ModelUri = _options.ModelSummarizationUri,</w:t>
      </w:r>
    </w:p>
    <w:p w14:paraId="70D649D3" w14:textId="77777777" w:rsidR="00CE4EC3" w:rsidRDefault="00CE4EC3" w:rsidP="00CE4EC3">
      <w:pPr>
        <w:pStyle w:val="af7"/>
      </w:pPr>
      <w:r>
        <w:t xml:space="preserve">            Messages = { message },</w:t>
      </w:r>
    </w:p>
    <w:p w14:paraId="67DB0C53" w14:textId="77777777" w:rsidR="00CE4EC3" w:rsidRDefault="00CE4EC3" w:rsidP="00CE4EC3">
      <w:pPr>
        <w:pStyle w:val="af7"/>
      </w:pPr>
      <w:r>
        <w:t xml:space="preserve">            CompletionOptions = new CompletionOptions</w:t>
      </w:r>
    </w:p>
    <w:p w14:paraId="5974C2EA" w14:textId="77777777" w:rsidR="00CE4EC3" w:rsidRDefault="00CE4EC3" w:rsidP="00CE4EC3">
      <w:pPr>
        <w:pStyle w:val="af7"/>
      </w:pPr>
      <w:r>
        <w:t xml:space="preserve">            {</w:t>
      </w:r>
    </w:p>
    <w:p w14:paraId="6F666106" w14:textId="77777777" w:rsidR="00CE4EC3" w:rsidRDefault="00CE4EC3" w:rsidP="00CE4EC3">
      <w:pPr>
        <w:pStyle w:val="af7"/>
      </w:pPr>
      <w:r>
        <w:t xml:space="preserve">                Stream = false,</w:t>
      </w:r>
    </w:p>
    <w:p w14:paraId="45A51119" w14:textId="77777777" w:rsidR="00CE4EC3" w:rsidRDefault="00CE4EC3" w:rsidP="00CE4EC3">
      <w:pPr>
        <w:pStyle w:val="af7"/>
      </w:pPr>
      <w:r>
        <w:t xml:space="preserve">                Temperature = _options.ModelSummarizationTemperature,</w:t>
      </w:r>
    </w:p>
    <w:p w14:paraId="688DD7E7" w14:textId="77777777" w:rsidR="00CE4EC3" w:rsidRDefault="00CE4EC3" w:rsidP="00CE4EC3">
      <w:pPr>
        <w:pStyle w:val="af7"/>
      </w:pPr>
      <w:r>
        <w:lastRenderedPageBreak/>
        <w:t xml:space="preserve">                MaxTokens = 1000</w:t>
      </w:r>
    </w:p>
    <w:p w14:paraId="24A0A15F" w14:textId="77777777" w:rsidR="00CE4EC3" w:rsidRDefault="00CE4EC3" w:rsidP="00CE4EC3">
      <w:pPr>
        <w:pStyle w:val="af7"/>
      </w:pPr>
      <w:r>
        <w:t xml:space="preserve">            },</w:t>
      </w:r>
    </w:p>
    <w:p w14:paraId="415B74EE" w14:textId="77777777" w:rsidR="00CE4EC3" w:rsidRDefault="00CE4EC3" w:rsidP="00CE4EC3">
      <w:pPr>
        <w:pStyle w:val="af7"/>
      </w:pPr>
      <w:r>
        <w:t xml:space="preserve">        };</w:t>
      </w:r>
    </w:p>
    <w:p w14:paraId="6CA1A9DF" w14:textId="77777777" w:rsidR="00CE4EC3" w:rsidRDefault="00CE4EC3" w:rsidP="00CE4EC3">
      <w:pPr>
        <w:pStyle w:val="af7"/>
      </w:pPr>
      <w:r>
        <w:t xml:space="preserve">        var token = credentialsProvider.GetToken();</w:t>
      </w:r>
    </w:p>
    <w:p w14:paraId="10FEC0EF" w14:textId="77777777" w:rsidR="00CE4EC3" w:rsidRDefault="00CE4EC3" w:rsidP="00CE4EC3">
      <w:pPr>
        <w:pStyle w:val="af7"/>
      </w:pPr>
      <w:r>
        <w:t xml:space="preserve">        if (token == null) throw new Exception("Failed to get IAM token to Yandex Cloud");</w:t>
      </w:r>
    </w:p>
    <w:p w14:paraId="183C3A1D" w14:textId="77777777" w:rsidR="00CE4EC3" w:rsidRDefault="00CE4EC3" w:rsidP="00CE4EC3">
      <w:pPr>
        <w:pStyle w:val="af7"/>
      </w:pPr>
      <w:r>
        <w:t xml:space="preserve">        client.DefaultRequestHeaders.Authorization = new AuthenticationHeaderValue("Bearer", token);</w:t>
      </w:r>
    </w:p>
    <w:p w14:paraId="598E213B" w14:textId="77777777" w:rsidR="00CE4EC3" w:rsidRDefault="00CE4EC3" w:rsidP="00CE4EC3">
      <w:pPr>
        <w:pStyle w:val="af7"/>
      </w:pPr>
      <w:r>
        <w:t xml:space="preserve">        var responseMessage =</w:t>
      </w:r>
    </w:p>
    <w:p w14:paraId="3C9DC534" w14:textId="77777777" w:rsidR="00CE4EC3" w:rsidRDefault="00CE4EC3" w:rsidP="00CE4EC3">
      <w:pPr>
        <w:pStyle w:val="af7"/>
      </w:pPr>
      <w:r>
        <w:t xml:space="preserve">            await client.PostAsync("foundationModels/v1/completion", JsonContent.Create(completionRequest));</w:t>
      </w:r>
    </w:p>
    <w:p w14:paraId="0BA31D88" w14:textId="77777777" w:rsidR="00CE4EC3" w:rsidRDefault="00CE4EC3" w:rsidP="00CE4EC3">
      <w:pPr>
        <w:pStyle w:val="af7"/>
      </w:pPr>
      <w:r>
        <w:t xml:space="preserve">        if (responseMessage.StatusCode != HttpStatusCode.OK)</w:t>
      </w:r>
    </w:p>
    <w:p w14:paraId="0BB0A262" w14:textId="77777777" w:rsidR="00CE4EC3" w:rsidRDefault="00CE4EC3" w:rsidP="00CE4EC3">
      <w:pPr>
        <w:pStyle w:val="af7"/>
      </w:pPr>
      <w:r>
        <w:t xml:space="preserve">        {</w:t>
      </w:r>
    </w:p>
    <w:p w14:paraId="12523104" w14:textId="77777777" w:rsidR="00CE4EC3" w:rsidRDefault="00CE4EC3" w:rsidP="00CE4EC3">
      <w:pPr>
        <w:pStyle w:val="af7"/>
      </w:pPr>
      <w:r>
        <w:t xml:space="preserve">            throw new Exception(responseMessage.ReasonPhrase);</w:t>
      </w:r>
    </w:p>
    <w:p w14:paraId="762F2EC2" w14:textId="77777777" w:rsidR="00CE4EC3" w:rsidRDefault="00CE4EC3" w:rsidP="00CE4EC3">
      <w:pPr>
        <w:pStyle w:val="af7"/>
      </w:pPr>
      <w:r>
        <w:t xml:space="preserve">        }</w:t>
      </w:r>
    </w:p>
    <w:p w14:paraId="0B21AD2F" w14:textId="77777777" w:rsidR="00CE4EC3" w:rsidRDefault="00CE4EC3" w:rsidP="00CE4EC3">
      <w:pPr>
        <w:pStyle w:val="af7"/>
      </w:pPr>
    </w:p>
    <w:p w14:paraId="25FD9C59" w14:textId="77777777" w:rsidR="00CE4EC3" w:rsidRDefault="00CE4EC3" w:rsidP="00CE4EC3">
      <w:pPr>
        <w:pStyle w:val="af7"/>
      </w:pPr>
      <w:r>
        <w:t xml:space="preserve">        var response = JsonSerializer.Deserialize&lt;CompletionResponse&gt;(await responseMessage.Content.ReadAsStreamAsync(),</w:t>
      </w:r>
    </w:p>
    <w:p w14:paraId="0D63C59F" w14:textId="77777777" w:rsidR="00CE4EC3" w:rsidRDefault="00CE4EC3" w:rsidP="00CE4EC3">
      <w:pPr>
        <w:pStyle w:val="af7"/>
      </w:pPr>
      <w:r>
        <w:t xml:space="preserve">            _serializerOptions);</w:t>
      </w:r>
    </w:p>
    <w:p w14:paraId="47A11C95" w14:textId="77777777" w:rsidR="00CE4EC3" w:rsidRDefault="00CE4EC3" w:rsidP="00CE4EC3">
      <w:pPr>
        <w:pStyle w:val="af7"/>
      </w:pPr>
      <w:r>
        <w:t xml:space="preserve">        if (response == null) throw new Exception("Failed to deserialize a response message");</w:t>
      </w:r>
    </w:p>
    <w:p w14:paraId="0AD26656" w14:textId="77777777" w:rsidR="00CE4EC3" w:rsidRDefault="00CE4EC3" w:rsidP="00CE4EC3">
      <w:pPr>
        <w:pStyle w:val="af7"/>
      </w:pPr>
      <w:r>
        <w:t xml:space="preserve">        var sb = new StringBuilder();</w:t>
      </w:r>
    </w:p>
    <w:p w14:paraId="44AC9B6D" w14:textId="77777777" w:rsidR="00CE4EC3" w:rsidRDefault="00CE4EC3" w:rsidP="00CE4EC3">
      <w:pPr>
        <w:pStyle w:val="af7"/>
      </w:pPr>
      <w:r>
        <w:t xml:space="preserve">        sb.Append(string.Join('\n', response.Result.Alternatives.Select(a =&gt; string.Join('\n', a.Message.Text))));</w:t>
      </w:r>
    </w:p>
    <w:p w14:paraId="2CD3888E" w14:textId="77777777" w:rsidR="00CE4EC3" w:rsidRDefault="00CE4EC3" w:rsidP="00CE4EC3">
      <w:pPr>
        <w:pStyle w:val="af7"/>
      </w:pPr>
      <w:r>
        <w:t xml:space="preserve">        sb.Append('\n');</w:t>
      </w:r>
    </w:p>
    <w:p w14:paraId="4A2A6EE6" w14:textId="77777777" w:rsidR="00CE4EC3" w:rsidRDefault="00CE4EC3" w:rsidP="00CE4EC3">
      <w:pPr>
        <w:pStyle w:val="af7"/>
      </w:pPr>
    </w:p>
    <w:p w14:paraId="58ED5A0D" w14:textId="77777777" w:rsidR="00CE4EC3" w:rsidRDefault="00CE4EC3" w:rsidP="00CE4EC3">
      <w:pPr>
        <w:pStyle w:val="af7"/>
      </w:pPr>
      <w:r>
        <w:t xml:space="preserve">        return new TextSummarizationResponseDto(sb.ToString());</w:t>
      </w:r>
    </w:p>
    <w:p w14:paraId="24A47F2A" w14:textId="77777777" w:rsidR="00CE4EC3" w:rsidRDefault="00CE4EC3" w:rsidP="00CE4EC3">
      <w:pPr>
        <w:pStyle w:val="af7"/>
      </w:pPr>
      <w:r>
        <w:t xml:space="preserve">    }</w:t>
      </w:r>
    </w:p>
    <w:p w14:paraId="55AF2AF3" w14:textId="77777777" w:rsidR="00CE4EC3" w:rsidRDefault="00CE4EC3" w:rsidP="00CE4EC3">
      <w:pPr>
        <w:pStyle w:val="af7"/>
      </w:pPr>
      <w:r>
        <w:t>}</w:t>
      </w:r>
    </w:p>
    <w:p w14:paraId="3C0F8B10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YTranslationService.cs:</w:t>
      </w:r>
    </w:p>
    <w:p w14:paraId="3B56B609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08924D37" w14:textId="77777777" w:rsidR="00CE4EC3" w:rsidRDefault="00CE4EC3" w:rsidP="00CE4EC3">
      <w:pPr>
        <w:pStyle w:val="af7"/>
      </w:pPr>
      <w:r>
        <w:t>using BookManager.Application.Common.Interfaces.Services;</w:t>
      </w:r>
    </w:p>
    <w:p w14:paraId="6FA8F791" w14:textId="77777777" w:rsidR="00CE4EC3" w:rsidRDefault="00CE4EC3" w:rsidP="00CE4EC3">
      <w:pPr>
        <w:pStyle w:val="af7"/>
      </w:pPr>
      <w:r>
        <w:t>using Microsoft.IdentityModel.Tokens;</w:t>
      </w:r>
    </w:p>
    <w:p w14:paraId="402E658B" w14:textId="77777777" w:rsidR="00CE4EC3" w:rsidRDefault="00CE4EC3" w:rsidP="00CE4EC3">
      <w:pPr>
        <w:pStyle w:val="af7"/>
      </w:pPr>
      <w:r>
        <w:t>using Yandex.Cloud;</w:t>
      </w:r>
    </w:p>
    <w:p w14:paraId="4EFA66AD" w14:textId="77777777" w:rsidR="00CE4EC3" w:rsidRDefault="00CE4EC3" w:rsidP="00CE4EC3">
      <w:pPr>
        <w:pStyle w:val="af7"/>
      </w:pPr>
      <w:r>
        <w:t>using Yandex.Cloud.Ai.Translate.V2;</w:t>
      </w:r>
    </w:p>
    <w:p w14:paraId="7741EB3D" w14:textId="77777777" w:rsidR="00CE4EC3" w:rsidRDefault="00CE4EC3" w:rsidP="00CE4EC3">
      <w:pPr>
        <w:pStyle w:val="af7"/>
      </w:pPr>
    </w:p>
    <w:p w14:paraId="36EA6EAF" w14:textId="77777777" w:rsidR="00CE4EC3" w:rsidRDefault="00CE4EC3" w:rsidP="00CE4EC3">
      <w:pPr>
        <w:pStyle w:val="af7"/>
      </w:pPr>
      <w:r>
        <w:t>namespace BookManager.Application.Services;</w:t>
      </w:r>
    </w:p>
    <w:p w14:paraId="5AA4FC39" w14:textId="77777777" w:rsidR="00CE4EC3" w:rsidRDefault="00CE4EC3" w:rsidP="00CE4EC3">
      <w:pPr>
        <w:pStyle w:val="af7"/>
      </w:pPr>
    </w:p>
    <w:p w14:paraId="066D0FF2" w14:textId="77777777" w:rsidR="00CE4EC3" w:rsidRDefault="00CE4EC3" w:rsidP="00CE4EC3">
      <w:pPr>
        <w:pStyle w:val="af7"/>
      </w:pPr>
      <w:r>
        <w:t>public class YTranslationService(Sdk sdk) : ITranslationService</w:t>
      </w:r>
    </w:p>
    <w:p w14:paraId="21096659" w14:textId="77777777" w:rsidR="00CE4EC3" w:rsidRDefault="00CE4EC3" w:rsidP="00CE4EC3">
      <w:pPr>
        <w:pStyle w:val="af7"/>
      </w:pPr>
      <w:r>
        <w:t>{</w:t>
      </w:r>
    </w:p>
    <w:p w14:paraId="00A816FD" w14:textId="77777777" w:rsidR="00CE4EC3" w:rsidRDefault="00CE4EC3" w:rsidP="00CE4EC3">
      <w:pPr>
        <w:pStyle w:val="af7"/>
      </w:pPr>
      <w:r>
        <w:t xml:space="preserve">    private readonly TranslationService.TranslationServiceClient _client = sdk.Services.Ai.Translate.TranslationService;</w:t>
      </w:r>
    </w:p>
    <w:p w14:paraId="4B86934B" w14:textId="77777777" w:rsidR="00CE4EC3" w:rsidRDefault="00CE4EC3" w:rsidP="00CE4EC3">
      <w:pPr>
        <w:pStyle w:val="af7"/>
      </w:pPr>
    </w:p>
    <w:p w14:paraId="04CD849C" w14:textId="77777777" w:rsidR="00CE4EC3" w:rsidRDefault="00CE4EC3" w:rsidP="00CE4EC3">
      <w:pPr>
        <w:pStyle w:val="af7"/>
      </w:pPr>
      <w:r>
        <w:t xml:space="preserve">    public async Task&lt;IEnumerable&lt;LanguageDto&gt;&gt; ListLanguagesAsync()</w:t>
      </w:r>
    </w:p>
    <w:p w14:paraId="5B6503E0" w14:textId="77777777" w:rsidR="00CE4EC3" w:rsidRDefault="00CE4EC3" w:rsidP="00CE4EC3">
      <w:pPr>
        <w:pStyle w:val="af7"/>
      </w:pPr>
      <w:r>
        <w:t xml:space="preserve">    {</w:t>
      </w:r>
    </w:p>
    <w:p w14:paraId="4D5292D9" w14:textId="77777777" w:rsidR="00CE4EC3" w:rsidRDefault="00CE4EC3" w:rsidP="00CE4EC3">
      <w:pPr>
        <w:pStyle w:val="af7"/>
      </w:pPr>
      <w:r>
        <w:t xml:space="preserve">        var list = await _client.ListLanguagesAsync(new ListLanguagesRequest());</w:t>
      </w:r>
    </w:p>
    <w:p w14:paraId="73D86CF0" w14:textId="77777777" w:rsidR="00CE4EC3" w:rsidRDefault="00CE4EC3" w:rsidP="00CE4EC3">
      <w:pPr>
        <w:pStyle w:val="af7"/>
      </w:pPr>
      <w:r>
        <w:t xml:space="preserve">        return list.Languages.Select(l =&gt; new LanguageDto(l.Code, l.Name));</w:t>
      </w:r>
    </w:p>
    <w:p w14:paraId="50D838C9" w14:textId="77777777" w:rsidR="00CE4EC3" w:rsidRDefault="00CE4EC3" w:rsidP="00CE4EC3">
      <w:pPr>
        <w:pStyle w:val="af7"/>
      </w:pPr>
      <w:r>
        <w:t xml:space="preserve">    }</w:t>
      </w:r>
    </w:p>
    <w:p w14:paraId="12074BC4" w14:textId="77777777" w:rsidR="00CE4EC3" w:rsidRDefault="00CE4EC3" w:rsidP="00CE4EC3">
      <w:pPr>
        <w:pStyle w:val="af7"/>
      </w:pPr>
    </w:p>
    <w:p w14:paraId="3CF26263" w14:textId="77777777" w:rsidR="00CE4EC3" w:rsidRDefault="00CE4EC3" w:rsidP="00CE4EC3">
      <w:pPr>
        <w:pStyle w:val="af7"/>
      </w:pPr>
      <w:r>
        <w:t xml:space="preserve">    public async Task&lt;DetectLanguageResponseDto&gt; DetectLanguageAsync(DetectLanguageRequestDto request)</w:t>
      </w:r>
    </w:p>
    <w:p w14:paraId="39B5550B" w14:textId="77777777" w:rsidR="00CE4EC3" w:rsidRDefault="00CE4EC3" w:rsidP="00CE4EC3">
      <w:pPr>
        <w:pStyle w:val="af7"/>
      </w:pPr>
      <w:r>
        <w:t xml:space="preserve">    {</w:t>
      </w:r>
    </w:p>
    <w:p w14:paraId="7C8C621B" w14:textId="77777777" w:rsidR="00CE4EC3" w:rsidRDefault="00CE4EC3" w:rsidP="00CE4EC3">
      <w:pPr>
        <w:pStyle w:val="af7"/>
      </w:pPr>
      <w:r>
        <w:t xml:space="preserve">        var response = await _client.DetectLanguageAsync(new DetectLanguageRequest</w:t>
      </w:r>
    </w:p>
    <w:p w14:paraId="309CA137" w14:textId="77777777" w:rsidR="00CE4EC3" w:rsidRDefault="00CE4EC3" w:rsidP="00CE4EC3">
      <w:pPr>
        <w:pStyle w:val="af7"/>
      </w:pPr>
      <w:r>
        <w:t xml:space="preserve">        {</w:t>
      </w:r>
    </w:p>
    <w:p w14:paraId="03E19B1E" w14:textId="77777777" w:rsidR="00CE4EC3" w:rsidRDefault="00CE4EC3" w:rsidP="00CE4EC3">
      <w:pPr>
        <w:pStyle w:val="af7"/>
      </w:pPr>
      <w:r>
        <w:t xml:space="preserve">            Text = request.Text</w:t>
      </w:r>
    </w:p>
    <w:p w14:paraId="0108831A" w14:textId="77777777" w:rsidR="00CE4EC3" w:rsidRDefault="00CE4EC3" w:rsidP="00CE4EC3">
      <w:pPr>
        <w:pStyle w:val="af7"/>
      </w:pPr>
      <w:r>
        <w:t xml:space="preserve">        });</w:t>
      </w:r>
    </w:p>
    <w:p w14:paraId="3E9A2E93" w14:textId="77777777" w:rsidR="00CE4EC3" w:rsidRDefault="00CE4EC3" w:rsidP="00CE4EC3">
      <w:pPr>
        <w:pStyle w:val="af7"/>
      </w:pPr>
      <w:r>
        <w:t xml:space="preserve">        return new DetectLanguageResponseDto(response.LanguageCode);</w:t>
      </w:r>
    </w:p>
    <w:p w14:paraId="3BF984BC" w14:textId="77777777" w:rsidR="00CE4EC3" w:rsidRDefault="00CE4EC3" w:rsidP="00CE4EC3">
      <w:pPr>
        <w:pStyle w:val="af7"/>
      </w:pPr>
      <w:r>
        <w:t xml:space="preserve">    }</w:t>
      </w:r>
    </w:p>
    <w:p w14:paraId="6E66029A" w14:textId="77777777" w:rsidR="00CE4EC3" w:rsidRDefault="00CE4EC3" w:rsidP="00CE4EC3">
      <w:pPr>
        <w:pStyle w:val="af7"/>
      </w:pPr>
    </w:p>
    <w:p w14:paraId="5A7EB3C6" w14:textId="77777777" w:rsidR="00CE4EC3" w:rsidRDefault="00CE4EC3" w:rsidP="00CE4EC3">
      <w:pPr>
        <w:pStyle w:val="af7"/>
      </w:pPr>
      <w:r>
        <w:t xml:space="preserve">    public async Task&lt;TranslationResponseDto&gt; TranslateAsync(TranslationRequestDto request)</w:t>
      </w:r>
    </w:p>
    <w:p w14:paraId="49C38713" w14:textId="77777777" w:rsidR="00CE4EC3" w:rsidRDefault="00CE4EC3" w:rsidP="00CE4EC3">
      <w:pPr>
        <w:pStyle w:val="af7"/>
      </w:pPr>
      <w:r>
        <w:t xml:space="preserve">    {</w:t>
      </w:r>
    </w:p>
    <w:p w14:paraId="6D21BD11" w14:textId="77777777" w:rsidR="00CE4EC3" w:rsidRDefault="00CE4EC3" w:rsidP="00CE4EC3">
      <w:pPr>
        <w:pStyle w:val="af7"/>
      </w:pPr>
      <w:r>
        <w:t xml:space="preserve">        var translationRequest = new TranslateRequest</w:t>
      </w:r>
    </w:p>
    <w:p w14:paraId="425F14DC" w14:textId="77777777" w:rsidR="00CE4EC3" w:rsidRDefault="00CE4EC3" w:rsidP="00CE4EC3">
      <w:pPr>
        <w:pStyle w:val="af7"/>
      </w:pPr>
      <w:r>
        <w:t xml:space="preserve">        {</w:t>
      </w:r>
    </w:p>
    <w:p w14:paraId="54B0141D" w14:textId="77777777" w:rsidR="00CE4EC3" w:rsidRDefault="00CE4EC3" w:rsidP="00CE4EC3">
      <w:pPr>
        <w:pStyle w:val="af7"/>
      </w:pPr>
      <w:r>
        <w:t xml:space="preserve">            TargetLanguageCode = request.TargetLanguage,</w:t>
      </w:r>
    </w:p>
    <w:p w14:paraId="02006E5C" w14:textId="77777777" w:rsidR="00CE4EC3" w:rsidRDefault="00CE4EC3" w:rsidP="00CE4EC3">
      <w:pPr>
        <w:pStyle w:val="af7"/>
      </w:pPr>
      <w:r>
        <w:t xml:space="preserve">            Texts = { request.SourceText }</w:t>
      </w:r>
    </w:p>
    <w:p w14:paraId="65968062" w14:textId="77777777" w:rsidR="00CE4EC3" w:rsidRDefault="00CE4EC3" w:rsidP="00CE4EC3">
      <w:pPr>
        <w:pStyle w:val="af7"/>
      </w:pPr>
      <w:r>
        <w:t xml:space="preserve">        };</w:t>
      </w:r>
    </w:p>
    <w:p w14:paraId="59C81BF3" w14:textId="77777777" w:rsidR="00CE4EC3" w:rsidRDefault="00CE4EC3" w:rsidP="00CE4EC3">
      <w:pPr>
        <w:pStyle w:val="af7"/>
      </w:pPr>
      <w:r>
        <w:t xml:space="preserve">        if (request.SourceLanguage != null) translationRequest.SourceLanguageCode = request.SourceLanguage;</w:t>
      </w:r>
    </w:p>
    <w:p w14:paraId="6CE51CC8" w14:textId="77777777" w:rsidR="00CE4EC3" w:rsidRDefault="00CE4EC3" w:rsidP="00CE4EC3">
      <w:pPr>
        <w:pStyle w:val="af7"/>
      </w:pPr>
      <w:r>
        <w:t xml:space="preserve">        var response = await _client.TranslateAsync(translationRequest);</w:t>
      </w:r>
    </w:p>
    <w:p w14:paraId="2C8E06E4" w14:textId="77777777" w:rsidR="00CE4EC3" w:rsidRDefault="00CE4EC3" w:rsidP="00CE4EC3">
      <w:pPr>
        <w:pStyle w:val="af7"/>
      </w:pPr>
      <w:r>
        <w:t xml:space="preserve">        if (response.Translations.IsNullOrEmpty())</w:t>
      </w:r>
    </w:p>
    <w:p w14:paraId="5FAB1166" w14:textId="77777777" w:rsidR="00CE4EC3" w:rsidRDefault="00CE4EC3" w:rsidP="00CE4EC3">
      <w:pPr>
        <w:pStyle w:val="af7"/>
      </w:pPr>
      <w:r>
        <w:t xml:space="preserve">        {</w:t>
      </w:r>
    </w:p>
    <w:p w14:paraId="40C75537" w14:textId="77777777" w:rsidR="00CE4EC3" w:rsidRDefault="00CE4EC3" w:rsidP="00CE4EC3">
      <w:pPr>
        <w:pStyle w:val="af7"/>
      </w:pPr>
      <w:r>
        <w:t xml:space="preserve">            throw new Exception("Failed to translate text");</w:t>
      </w:r>
    </w:p>
    <w:p w14:paraId="3A1CECAF" w14:textId="77777777" w:rsidR="00CE4EC3" w:rsidRDefault="00CE4EC3" w:rsidP="00CE4EC3">
      <w:pPr>
        <w:pStyle w:val="af7"/>
      </w:pPr>
      <w:r>
        <w:t xml:space="preserve">        }</w:t>
      </w:r>
    </w:p>
    <w:p w14:paraId="02B0B6EA" w14:textId="77777777" w:rsidR="00CE4EC3" w:rsidRDefault="00CE4EC3" w:rsidP="00CE4EC3">
      <w:pPr>
        <w:pStyle w:val="af7"/>
      </w:pPr>
      <w:r>
        <w:t xml:space="preserve">        var dto = new TranslationResponseDto</w:t>
      </w:r>
    </w:p>
    <w:p w14:paraId="5065F178" w14:textId="77777777" w:rsidR="00CE4EC3" w:rsidRDefault="00CE4EC3" w:rsidP="00CE4EC3">
      <w:pPr>
        <w:pStyle w:val="af7"/>
      </w:pPr>
      <w:r>
        <w:t xml:space="preserve">        {</w:t>
      </w:r>
    </w:p>
    <w:p w14:paraId="71ED66DA" w14:textId="77777777" w:rsidR="00CE4EC3" w:rsidRDefault="00CE4EC3" w:rsidP="00CE4EC3">
      <w:pPr>
        <w:pStyle w:val="af7"/>
      </w:pPr>
      <w:r>
        <w:t xml:space="preserve">            DetectedSourceLanguage = response.Translations[0].DetectedLanguageCode,</w:t>
      </w:r>
    </w:p>
    <w:p w14:paraId="3B8FBD5F" w14:textId="77777777" w:rsidR="00CE4EC3" w:rsidRDefault="00CE4EC3" w:rsidP="00CE4EC3">
      <w:pPr>
        <w:pStyle w:val="af7"/>
      </w:pPr>
      <w:r>
        <w:t xml:space="preserve">            TargetLanguage = request.TargetLanguage,</w:t>
      </w:r>
    </w:p>
    <w:p w14:paraId="1460A8E0" w14:textId="77777777" w:rsidR="00CE4EC3" w:rsidRDefault="00CE4EC3" w:rsidP="00CE4EC3">
      <w:pPr>
        <w:pStyle w:val="af7"/>
      </w:pPr>
      <w:r>
        <w:t xml:space="preserve">            TranslatedText = string.Join('\n', response.Translations.Select(t =&gt; t.Text))</w:t>
      </w:r>
    </w:p>
    <w:p w14:paraId="5B3B582A" w14:textId="77777777" w:rsidR="00CE4EC3" w:rsidRDefault="00CE4EC3" w:rsidP="00CE4EC3">
      <w:pPr>
        <w:pStyle w:val="af7"/>
      </w:pPr>
      <w:r>
        <w:t xml:space="preserve">        };</w:t>
      </w:r>
    </w:p>
    <w:p w14:paraId="0EB22558" w14:textId="77777777" w:rsidR="00CE4EC3" w:rsidRDefault="00CE4EC3" w:rsidP="00CE4EC3">
      <w:pPr>
        <w:pStyle w:val="af7"/>
      </w:pPr>
      <w:r>
        <w:t xml:space="preserve">        return dto;</w:t>
      </w:r>
    </w:p>
    <w:p w14:paraId="634F4B87" w14:textId="77777777" w:rsidR="00CE4EC3" w:rsidRDefault="00CE4EC3" w:rsidP="00CE4EC3">
      <w:pPr>
        <w:pStyle w:val="af7"/>
      </w:pPr>
      <w:r>
        <w:t xml:space="preserve">    }</w:t>
      </w:r>
    </w:p>
    <w:p w14:paraId="74115A79" w14:textId="77777777" w:rsidR="00CE4EC3" w:rsidRDefault="00CE4EC3" w:rsidP="00CE4EC3">
      <w:pPr>
        <w:pStyle w:val="af7"/>
      </w:pPr>
      <w:r>
        <w:t>}</w:t>
      </w:r>
    </w:p>
    <w:p w14:paraId="58C8CB64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PageRequestValidator.cs:</w:t>
      </w:r>
    </w:p>
    <w:p w14:paraId="2A2FA9D9" w14:textId="77777777" w:rsidR="00CE4EC3" w:rsidRDefault="00CE4EC3" w:rsidP="00CE4EC3">
      <w:pPr>
        <w:pStyle w:val="af7"/>
      </w:pPr>
      <w:r>
        <w:rPr>
          <w:rFonts w:ascii="Tahoma" w:hAnsi="Tahoma" w:cs="Tahoma"/>
        </w:rPr>
        <w:lastRenderedPageBreak/>
        <w:t>﻿</w:t>
      </w:r>
      <w:r>
        <w:t>using BookManager.Application.Common.DTOs;</w:t>
      </w:r>
    </w:p>
    <w:p w14:paraId="0193C09A" w14:textId="77777777" w:rsidR="00CE4EC3" w:rsidRDefault="00CE4EC3" w:rsidP="00CE4EC3">
      <w:pPr>
        <w:pStyle w:val="af7"/>
      </w:pPr>
      <w:r>
        <w:t>using FluentValidation;</w:t>
      </w:r>
    </w:p>
    <w:p w14:paraId="1C509476" w14:textId="77777777" w:rsidR="00CE4EC3" w:rsidRDefault="00CE4EC3" w:rsidP="00CE4EC3">
      <w:pPr>
        <w:pStyle w:val="af7"/>
      </w:pPr>
    </w:p>
    <w:p w14:paraId="5A5C3567" w14:textId="77777777" w:rsidR="00CE4EC3" w:rsidRDefault="00CE4EC3" w:rsidP="00CE4EC3">
      <w:pPr>
        <w:pStyle w:val="af7"/>
      </w:pPr>
      <w:r>
        <w:t>namespace BookManager.Application.Validators;</w:t>
      </w:r>
    </w:p>
    <w:p w14:paraId="1E79A126" w14:textId="77777777" w:rsidR="00CE4EC3" w:rsidRDefault="00CE4EC3" w:rsidP="00CE4EC3">
      <w:pPr>
        <w:pStyle w:val="af7"/>
      </w:pPr>
    </w:p>
    <w:p w14:paraId="3B28002D" w14:textId="77777777" w:rsidR="00CE4EC3" w:rsidRDefault="00CE4EC3" w:rsidP="00CE4EC3">
      <w:pPr>
        <w:pStyle w:val="af7"/>
      </w:pPr>
      <w:r>
        <w:t>public class PageRequestValidator: AbstractValidator&lt;PageRequestDto&gt;</w:t>
      </w:r>
    </w:p>
    <w:p w14:paraId="089BA23B" w14:textId="77777777" w:rsidR="00CE4EC3" w:rsidRDefault="00CE4EC3" w:rsidP="00CE4EC3">
      <w:pPr>
        <w:pStyle w:val="af7"/>
      </w:pPr>
      <w:r>
        <w:t>{</w:t>
      </w:r>
    </w:p>
    <w:p w14:paraId="55AB69C7" w14:textId="77777777" w:rsidR="00CE4EC3" w:rsidRDefault="00CE4EC3" w:rsidP="00CE4EC3">
      <w:pPr>
        <w:pStyle w:val="af7"/>
      </w:pPr>
      <w:r>
        <w:t xml:space="preserve">    public PageRequestValidator()</w:t>
      </w:r>
    </w:p>
    <w:p w14:paraId="2C05E7E9" w14:textId="77777777" w:rsidR="00CE4EC3" w:rsidRDefault="00CE4EC3" w:rsidP="00CE4EC3">
      <w:pPr>
        <w:pStyle w:val="af7"/>
      </w:pPr>
      <w:r>
        <w:t xml:space="preserve">    {</w:t>
      </w:r>
    </w:p>
    <w:p w14:paraId="799EAFB5" w14:textId="77777777" w:rsidR="00CE4EC3" w:rsidRDefault="00CE4EC3" w:rsidP="00CE4EC3">
      <w:pPr>
        <w:pStyle w:val="af7"/>
      </w:pPr>
      <w:r>
        <w:t xml:space="preserve">        RuleFor(p =&gt; p.PageNumber).GreaterThan(0);</w:t>
      </w:r>
    </w:p>
    <w:p w14:paraId="57C79954" w14:textId="77777777" w:rsidR="00CE4EC3" w:rsidRDefault="00CE4EC3" w:rsidP="00CE4EC3">
      <w:pPr>
        <w:pStyle w:val="af7"/>
      </w:pPr>
      <w:r>
        <w:t xml:space="preserve">        RuleFor(p =&gt; p.PageSize).GreaterThan(0);</w:t>
      </w:r>
    </w:p>
    <w:p w14:paraId="1F521EFC" w14:textId="77777777" w:rsidR="00CE4EC3" w:rsidRDefault="00CE4EC3" w:rsidP="00CE4EC3">
      <w:pPr>
        <w:pStyle w:val="af7"/>
      </w:pPr>
      <w:r>
        <w:t xml:space="preserve">    }</w:t>
      </w:r>
    </w:p>
    <w:p w14:paraId="2C7B5981" w14:textId="77777777" w:rsidR="00CE4EC3" w:rsidRDefault="00CE4EC3" w:rsidP="00CE4EC3">
      <w:pPr>
        <w:pStyle w:val="af7"/>
      </w:pPr>
      <w:r>
        <w:t>}</w:t>
      </w:r>
    </w:p>
    <w:p w14:paraId="132566EF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UserAddRequestValidator.cs:</w:t>
      </w:r>
    </w:p>
    <w:p w14:paraId="1CEA93BA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6E32032F" w14:textId="77777777" w:rsidR="00CE4EC3" w:rsidRDefault="00CE4EC3" w:rsidP="00CE4EC3">
      <w:pPr>
        <w:pStyle w:val="af7"/>
      </w:pPr>
      <w:r>
        <w:t>using FluentValidation;</w:t>
      </w:r>
    </w:p>
    <w:p w14:paraId="0FB12042" w14:textId="77777777" w:rsidR="00CE4EC3" w:rsidRDefault="00CE4EC3" w:rsidP="00CE4EC3">
      <w:pPr>
        <w:pStyle w:val="af7"/>
      </w:pPr>
    </w:p>
    <w:p w14:paraId="192F32F6" w14:textId="77777777" w:rsidR="00CE4EC3" w:rsidRDefault="00CE4EC3" w:rsidP="00CE4EC3">
      <w:pPr>
        <w:pStyle w:val="af7"/>
      </w:pPr>
      <w:r>
        <w:t>namespace BookManager.Application.Validators;</w:t>
      </w:r>
    </w:p>
    <w:p w14:paraId="42C2B692" w14:textId="77777777" w:rsidR="00CE4EC3" w:rsidRDefault="00CE4EC3" w:rsidP="00CE4EC3">
      <w:pPr>
        <w:pStyle w:val="af7"/>
      </w:pPr>
    </w:p>
    <w:p w14:paraId="42E2E983" w14:textId="77777777" w:rsidR="00CE4EC3" w:rsidRDefault="00CE4EC3" w:rsidP="00CE4EC3">
      <w:pPr>
        <w:pStyle w:val="af7"/>
      </w:pPr>
      <w:r>
        <w:t>public class UserAddRequestValidator : AbstractValidator&lt;UserAddRequest&gt;</w:t>
      </w:r>
    </w:p>
    <w:p w14:paraId="162524B4" w14:textId="77777777" w:rsidR="00CE4EC3" w:rsidRDefault="00CE4EC3" w:rsidP="00CE4EC3">
      <w:pPr>
        <w:pStyle w:val="af7"/>
      </w:pPr>
      <w:r>
        <w:t>{</w:t>
      </w:r>
    </w:p>
    <w:p w14:paraId="29FDC643" w14:textId="77777777" w:rsidR="00CE4EC3" w:rsidRDefault="00CE4EC3" w:rsidP="00CE4EC3">
      <w:pPr>
        <w:pStyle w:val="af7"/>
      </w:pPr>
      <w:r>
        <w:t xml:space="preserve">    public UserAddRequestValidator()</w:t>
      </w:r>
    </w:p>
    <w:p w14:paraId="07ABCD03" w14:textId="77777777" w:rsidR="00CE4EC3" w:rsidRDefault="00CE4EC3" w:rsidP="00CE4EC3">
      <w:pPr>
        <w:pStyle w:val="af7"/>
      </w:pPr>
      <w:r>
        <w:t xml:space="preserve">    {</w:t>
      </w:r>
    </w:p>
    <w:p w14:paraId="64E4A94E" w14:textId="77777777" w:rsidR="00CE4EC3" w:rsidRDefault="00CE4EC3" w:rsidP="00CE4EC3">
      <w:pPr>
        <w:pStyle w:val="af7"/>
      </w:pPr>
      <w:r>
        <w:t xml:space="preserve">        RuleFor(user =&gt; user.Name).NotEmpty().MinimumLength(2).MaximumLength(32);</w:t>
      </w:r>
    </w:p>
    <w:p w14:paraId="333FFE89" w14:textId="77777777" w:rsidR="00CE4EC3" w:rsidRDefault="00CE4EC3" w:rsidP="00CE4EC3">
      <w:pPr>
        <w:pStyle w:val="af7"/>
      </w:pPr>
      <w:r>
        <w:t xml:space="preserve">        RuleFor(user =&gt; user.PinCode).Matches("^[0-9]{4,16}$").NotEmpty();</w:t>
      </w:r>
    </w:p>
    <w:p w14:paraId="3914A882" w14:textId="77777777" w:rsidR="00CE4EC3" w:rsidRDefault="00CE4EC3" w:rsidP="00CE4EC3">
      <w:pPr>
        <w:pStyle w:val="af7"/>
      </w:pPr>
      <w:r>
        <w:t xml:space="preserve">    }</w:t>
      </w:r>
    </w:p>
    <w:p w14:paraId="68915BCA" w14:textId="77777777" w:rsidR="00CE4EC3" w:rsidRDefault="00CE4EC3" w:rsidP="00CE4EC3">
      <w:pPr>
        <w:pStyle w:val="af7"/>
      </w:pPr>
      <w:r>
        <w:t>}</w:t>
      </w:r>
    </w:p>
    <w:p w14:paraId="2B7B490C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WordDtoValidator.cs:</w:t>
      </w:r>
    </w:p>
    <w:p w14:paraId="33AE2415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BookManager.Application.Common.DTOs;</w:t>
      </w:r>
    </w:p>
    <w:p w14:paraId="3AAB017C" w14:textId="77777777" w:rsidR="00CE4EC3" w:rsidRDefault="00CE4EC3" w:rsidP="00CE4EC3">
      <w:pPr>
        <w:pStyle w:val="af7"/>
      </w:pPr>
      <w:r>
        <w:t>using FluentValidation;</w:t>
      </w:r>
    </w:p>
    <w:p w14:paraId="4D64D34E" w14:textId="77777777" w:rsidR="00CE4EC3" w:rsidRDefault="00CE4EC3" w:rsidP="00CE4EC3">
      <w:pPr>
        <w:pStyle w:val="af7"/>
      </w:pPr>
    </w:p>
    <w:p w14:paraId="300B2856" w14:textId="77777777" w:rsidR="00CE4EC3" w:rsidRDefault="00CE4EC3" w:rsidP="00CE4EC3">
      <w:pPr>
        <w:pStyle w:val="af7"/>
      </w:pPr>
      <w:r>
        <w:t>namespace BookManager.Application.Validators;</w:t>
      </w:r>
    </w:p>
    <w:p w14:paraId="37172C48" w14:textId="77777777" w:rsidR="00CE4EC3" w:rsidRDefault="00CE4EC3" w:rsidP="00CE4EC3">
      <w:pPr>
        <w:pStyle w:val="af7"/>
      </w:pPr>
    </w:p>
    <w:p w14:paraId="0F0A931C" w14:textId="77777777" w:rsidR="00CE4EC3" w:rsidRDefault="00CE4EC3" w:rsidP="00CE4EC3">
      <w:pPr>
        <w:pStyle w:val="af7"/>
      </w:pPr>
      <w:r>
        <w:t>public class WordDtoValidator: AbstractValidator&lt;WordDto&gt;</w:t>
      </w:r>
    </w:p>
    <w:p w14:paraId="23BA618E" w14:textId="77777777" w:rsidR="00CE4EC3" w:rsidRDefault="00CE4EC3" w:rsidP="00CE4EC3">
      <w:pPr>
        <w:pStyle w:val="af7"/>
      </w:pPr>
      <w:r>
        <w:t>{</w:t>
      </w:r>
    </w:p>
    <w:p w14:paraId="403D49E5" w14:textId="77777777" w:rsidR="00CE4EC3" w:rsidRDefault="00CE4EC3" w:rsidP="00CE4EC3">
      <w:pPr>
        <w:pStyle w:val="af7"/>
      </w:pPr>
      <w:r>
        <w:t xml:space="preserve">    public WordDtoValidator()</w:t>
      </w:r>
    </w:p>
    <w:p w14:paraId="0A48B0B5" w14:textId="77777777" w:rsidR="00CE4EC3" w:rsidRDefault="00CE4EC3" w:rsidP="00CE4EC3">
      <w:pPr>
        <w:pStyle w:val="af7"/>
      </w:pPr>
      <w:r>
        <w:t xml:space="preserve">    {</w:t>
      </w:r>
    </w:p>
    <w:p w14:paraId="21AFD36B" w14:textId="77777777" w:rsidR="00CE4EC3" w:rsidRDefault="00CE4EC3" w:rsidP="00CE4EC3">
      <w:pPr>
        <w:pStyle w:val="af7"/>
      </w:pPr>
      <w:r>
        <w:t xml:space="preserve">        RuleFor(w =&gt; w.Word).Matches(@"^([\p{L}-]*)( ?)([\p{L}-]*)$").NotEmpty();</w:t>
      </w:r>
    </w:p>
    <w:p w14:paraId="714E642B" w14:textId="77777777" w:rsidR="00CE4EC3" w:rsidRDefault="00CE4EC3" w:rsidP="00CE4EC3">
      <w:pPr>
        <w:pStyle w:val="af7"/>
      </w:pPr>
      <w:r>
        <w:t xml:space="preserve">    }</w:t>
      </w:r>
    </w:p>
    <w:p w14:paraId="6765BD94" w14:textId="77777777" w:rsidR="00CE4EC3" w:rsidRDefault="00CE4EC3" w:rsidP="00CE4EC3">
      <w:pPr>
        <w:pStyle w:val="af7"/>
      </w:pPr>
      <w:r>
        <w:t>}</w:t>
      </w:r>
    </w:p>
    <w:p w14:paraId="4526CFA0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Book.cs:</w:t>
      </w:r>
    </w:p>
    <w:p w14:paraId="7CF80670" w14:textId="77777777" w:rsidR="00CE4EC3" w:rsidRDefault="00CE4EC3" w:rsidP="00CE4EC3">
      <w:pPr>
        <w:pStyle w:val="af7"/>
      </w:pPr>
      <w:r>
        <w:t>using System.ComponentModel.DataAnnotations;</w:t>
      </w:r>
    </w:p>
    <w:p w14:paraId="521BE44F" w14:textId="77777777" w:rsidR="00CE4EC3" w:rsidRDefault="00CE4EC3" w:rsidP="00CE4EC3">
      <w:pPr>
        <w:pStyle w:val="af7"/>
      </w:pPr>
      <w:r>
        <w:t>using BookManager.Domain.Enums;</w:t>
      </w:r>
    </w:p>
    <w:p w14:paraId="13127AA7" w14:textId="77777777" w:rsidR="00CE4EC3" w:rsidRDefault="00CE4EC3" w:rsidP="00CE4EC3">
      <w:pPr>
        <w:pStyle w:val="af7"/>
      </w:pPr>
    </w:p>
    <w:p w14:paraId="46F804E0" w14:textId="77777777" w:rsidR="00CE4EC3" w:rsidRDefault="00CE4EC3" w:rsidP="00CE4EC3">
      <w:pPr>
        <w:pStyle w:val="af7"/>
      </w:pPr>
      <w:r>
        <w:t>namespace BookManager.Domain.Entities;</w:t>
      </w:r>
    </w:p>
    <w:p w14:paraId="33DFE5A9" w14:textId="77777777" w:rsidR="00CE4EC3" w:rsidRDefault="00CE4EC3" w:rsidP="00CE4EC3">
      <w:pPr>
        <w:pStyle w:val="af7"/>
      </w:pPr>
    </w:p>
    <w:p w14:paraId="2F7A4788" w14:textId="77777777" w:rsidR="00CE4EC3" w:rsidRDefault="00CE4EC3" w:rsidP="00CE4EC3">
      <w:pPr>
        <w:pStyle w:val="af7"/>
      </w:pPr>
      <w:r>
        <w:t>public sealed class Book</w:t>
      </w:r>
    </w:p>
    <w:p w14:paraId="0116FCA9" w14:textId="77777777" w:rsidR="00CE4EC3" w:rsidRDefault="00CE4EC3" w:rsidP="00CE4EC3">
      <w:pPr>
        <w:pStyle w:val="af7"/>
      </w:pPr>
      <w:r>
        <w:t>{</w:t>
      </w:r>
    </w:p>
    <w:p w14:paraId="69E7811C" w14:textId="77777777" w:rsidR="00CE4EC3" w:rsidRDefault="00CE4EC3" w:rsidP="00CE4EC3">
      <w:pPr>
        <w:pStyle w:val="af7"/>
      </w:pPr>
      <w:r>
        <w:t xml:space="preserve">    [Key] public Guid Id { get; init; }</w:t>
      </w:r>
    </w:p>
    <w:p w14:paraId="71510555" w14:textId="77777777" w:rsidR="00CE4EC3" w:rsidRDefault="00CE4EC3" w:rsidP="00CE4EC3">
      <w:pPr>
        <w:pStyle w:val="af7"/>
      </w:pPr>
    </w:p>
    <w:p w14:paraId="4C468457" w14:textId="77777777" w:rsidR="00CE4EC3" w:rsidRDefault="00CE4EC3" w:rsidP="00CE4EC3">
      <w:pPr>
        <w:pStyle w:val="af7"/>
      </w:pPr>
      <w:r>
        <w:t xml:space="preserve">    [Required] public required BookFileType FileType { get; init; }</w:t>
      </w:r>
    </w:p>
    <w:p w14:paraId="484FDE30" w14:textId="77777777" w:rsidR="00CE4EC3" w:rsidRDefault="00CE4EC3" w:rsidP="00CE4EC3">
      <w:pPr>
        <w:pStyle w:val="af7"/>
      </w:pPr>
    </w:p>
    <w:p w14:paraId="3B0BB672" w14:textId="77777777" w:rsidR="00CE4EC3" w:rsidRDefault="00CE4EC3" w:rsidP="00CE4EC3">
      <w:pPr>
        <w:pStyle w:val="af7"/>
      </w:pPr>
      <w:r>
        <w:t xml:space="preserve">    [Required] public required string Filename { get; init; }</w:t>
      </w:r>
    </w:p>
    <w:p w14:paraId="4B63198A" w14:textId="77777777" w:rsidR="00CE4EC3" w:rsidRDefault="00CE4EC3" w:rsidP="00CE4EC3">
      <w:pPr>
        <w:pStyle w:val="af7"/>
      </w:pPr>
    </w:p>
    <w:p w14:paraId="33D7B314" w14:textId="77777777" w:rsidR="00CE4EC3" w:rsidRDefault="00CE4EC3" w:rsidP="00CE4EC3">
      <w:pPr>
        <w:pStyle w:val="af7"/>
      </w:pPr>
      <w:r>
        <w:t xml:space="preserve">    [Required] public required long FileSize { get; init; }</w:t>
      </w:r>
    </w:p>
    <w:p w14:paraId="74FDC7FA" w14:textId="77777777" w:rsidR="00CE4EC3" w:rsidRDefault="00CE4EC3" w:rsidP="00CE4EC3">
      <w:pPr>
        <w:pStyle w:val="af7"/>
      </w:pPr>
    </w:p>
    <w:p w14:paraId="46EDA720" w14:textId="77777777" w:rsidR="00CE4EC3" w:rsidRDefault="00CE4EC3" w:rsidP="00CE4EC3">
      <w:pPr>
        <w:pStyle w:val="af7"/>
      </w:pPr>
      <w:r>
        <w:t xml:space="preserve">    [MaxLength(256)] public string? Title { get; set; }</w:t>
      </w:r>
    </w:p>
    <w:p w14:paraId="26314048" w14:textId="77777777" w:rsidR="00CE4EC3" w:rsidRDefault="00CE4EC3" w:rsidP="00CE4EC3">
      <w:pPr>
        <w:pStyle w:val="af7"/>
      </w:pPr>
    </w:p>
    <w:p w14:paraId="4A7BD2D6" w14:textId="77777777" w:rsidR="00CE4EC3" w:rsidRDefault="00CE4EC3" w:rsidP="00CE4EC3">
      <w:pPr>
        <w:pStyle w:val="af7"/>
      </w:pPr>
      <w:r>
        <w:t xml:space="preserve">    [MaxLength(256)] public string? Isbn { get; set; }</w:t>
      </w:r>
    </w:p>
    <w:p w14:paraId="0B543CED" w14:textId="77777777" w:rsidR="00CE4EC3" w:rsidRDefault="00CE4EC3" w:rsidP="00CE4EC3">
      <w:pPr>
        <w:pStyle w:val="af7"/>
      </w:pPr>
    </w:p>
    <w:p w14:paraId="39B21A21" w14:textId="77777777" w:rsidR="00CE4EC3" w:rsidRDefault="00CE4EC3" w:rsidP="00CE4EC3">
      <w:pPr>
        <w:pStyle w:val="af7"/>
      </w:pPr>
      <w:r>
        <w:t xml:space="preserve">    [MaxLength(16 * 1024)] public string? Description { get; set; }</w:t>
      </w:r>
    </w:p>
    <w:p w14:paraId="00A12927" w14:textId="77777777" w:rsidR="00CE4EC3" w:rsidRDefault="00CE4EC3" w:rsidP="00CE4EC3">
      <w:pPr>
        <w:pStyle w:val="af7"/>
      </w:pPr>
    </w:p>
    <w:p w14:paraId="41B46362" w14:textId="77777777" w:rsidR="00CE4EC3" w:rsidRDefault="00CE4EC3" w:rsidP="00CE4EC3">
      <w:pPr>
        <w:pStyle w:val="af7"/>
      </w:pPr>
      <w:r>
        <w:t xml:space="preserve">    [MaxLength(256)] public string? PublisherName { get; set; }</w:t>
      </w:r>
    </w:p>
    <w:p w14:paraId="40557281" w14:textId="77777777" w:rsidR="00CE4EC3" w:rsidRDefault="00CE4EC3" w:rsidP="00CE4EC3">
      <w:pPr>
        <w:pStyle w:val="af7"/>
      </w:pPr>
    </w:p>
    <w:p w14:paraId="2916A43E" w14:textId="77777777" w:rsidR="00CE4EC3" w:rsidRDefault="00CE4EC3" w:rsidP="00CE4EC3">
      <w:pPr>
        <w:pStyle w:val="af7"/>
      </w:pPr>
      <w:r>
        <w:t xml:space="preserve">    public string[]? Authors { get; set; }</w:t>
      </w:r>
    </w:p>
    <w:p w14:paraId="64A7AF25" w14:textId="77777777" w:rsidR="00CE4EC3" w:rsidRDefault="00CE4EC3" w:rsidP="00CE4EC3">
      <w:pPr>
        <w:pStyle w:val="af7"/>
      </w:pPr>
    </w:p>
    <w:p w14:paraId="0FF7095E" w14:textId="77777777" w:rsidR="00CE4EC3" w:rsidRDefault="00CE4EC3" w:rsidP="00CE4EC3">
      <w:pPr>
        <w:pStyle w:val="af7"/>
      </w:pPr>
      <w:r>
        <w:t xml:space="preserve">    public string[]? Tags { get; set; }</w:t>
      </w:r>
    </w:p>
    <w:p w14:paraId="132F1658" w14:textId="77777777" w:rsidR="00CE4EC3" w:rsidRDefault="00CE4EC3" w:rsidP="00CE4EC3">
      <w:pPr>
        <w:pStyle w:val="af7"/>
      </w:pPr>
    </w:p>
    <w:p w14:paraId="1078F47B" w14:textId="77777777" w:rsidR="00CE4EC3" w:rsidRDefault="00CE4EC3" w:rsidP="00CE4EC3">
      <w:pPr>
        <w:pStyle w:val="af7"/>
      </w:pPr>
      <w:r>
        <w:t xml:space="preserve">    public int? PageCount { get; set; }</w:t>
      </w:r>
    </w:p>
    <w:p w14:paraId="0B47C33E" w14:textId="77777777" w:rsidR="00CE4EC3" w:rsidRDefault="00CE4EC3" w:rsidP="00CE4EC3">
      <w:pPr>
        <w:pStyle w:val="af7"/>
      </w:pPr>
    </w:p>
    <w:p w14:paraId="5B19C99C" w14:textId="77777777" w:rsidR="00CE4EC3" w:rsidRDefault="00CE4EC3" w:rsidP="00CE4EC3">
      <w:pPr>
        <w:pStyle w:val="af7"/>
      </w:pPr>
      <w:r>
        <w:t xml:space="preserve">    public string? ThumbnailFilename { get; init; }</w:t>
      </w:r>
    </w:p>
    <w:p w14:paraId="07584655" w14:textId="77777777" w:rsidR="00CE4EC3" w:rsidRDefault="00CE4EC3" w:rsidP="00CE4EC3">
      <w:pPr>
        <w:pStyle w:val="af7"/>
      </w:pPr>
    </w:p>
    <w:p w14:paraId="608EEA7E" w14:textId="77777777" w:rsidR="00CE4EC3" w:rsidRDefault="00CE4EC3" w:rsidP="00CE4EC3">
      <w:pPr>
        <w:pStyle w:val="af7"/>
      </w:pPr>
      <w:r>
        <w:t xml:space="preserve">    public ICollection&lt;BookCollection&gt; Collections { get; set; } = new List&lt;BookCollection&gt;();</w:t>
      </w:r>
    </w:p>
    <w:p w14:paraId="65C6C5C7" w14:textId="77777777" w:rsidR="00CE4EC3" w:rsidRDefault="00CE4EC3" w:rsidP="00CE4EC3">
      <w:pPr>
        <w:pStyle w:val="af7"/>
      </w:pPr>
    </w:p>
    <w:p w14:paraId="159E539D" w14:textId="77777777" w:rsidR="00CE4EC3" w:rsidRDefault="00CE4EC3" w:rsidP="00CE4EC3">
      <w:pPr>
        <w:pStyle w:val="af7"/>
      </w:pPr>
      <w:r>
        <w:t xml:space="preserve">    public IEnumerable&lt;BookUserStats&gt; Stats { get; } = new List&lt;BookUserStats&gt;();</w:t>
      </w:r>
    </w:p>
    <w:p w14:paraId="75FA6C39" w14:textId="77777777" w:rsidR="00CE4EC3" w:rsidRDefault="00CE4EC3" w:rsidP="00CE4EC3">
      <w:pPr>
        <w:pStyle w:val="af7"/>
      </w:pPr>
      <w:r>
        <w:t>}</w:t>
      </w:r>
    </w:p>
    <w:p w14:paraId="2316BDC5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BookCollection.cs:</w:t>
      </w:r>
    </w:p>
    <w:p w14:paraId="3A7AFA2B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System.ComponentModel.DataAnnotations;</w:t>
      </w:r>
    </w:p>
    <w:p w14:paraId="1ADC2807" w14:textId="77777777" w:rsidR="00CE4EC3" w:rsidRDefault="00CE4EC3" w:rsidP="00CE4EC3">
      <w:pPr>
        <w:pStyle w:val="af7"/>
      </w:pPr>
      <w:r>
        <w:t>using NodaTime;</w:t>
      </w:r>
    </w:p>
    <w:p w14:paraId="0AF8574F" w14:textId="77777777" w:rsidR="00CE4EC3" w:rsidRDefault="00CE4EC3" w:rsidP="00CE4EC3">
      <w:pPr>
        <w:pStyle w:val="af7"/>
      </w:pPr>
    </w:p>
    <w:p w14:paraId="743A1F1A" w14:textId="77777777" w:rsidR="00CE4EC3" w:rsidRDefault="00CE4EC3" w:rsidP="00CE4EC3">
      <w:pPr>
        <w:pStyle w:val="af7"/>
      </w:pPr>
      <w:r>
        <w:t>namespace BookManager.Domain.Entities;</w:t>
      </w:r>
    </w:p>
    <w:p w14:paraId="74C82B7E" w14:textId="77777777" w:rsidR="00CE4EC3" w:rsidRDefault="00CE4EC3" w:rsidP="00CE4EC3">
      <w:pPr>
        <w:pStyle w:val="af7"/>
      </w:pPr>
    </w:p>
    <w:p w14:paraId="3E397523" w14:textId="77777777" w:rsidR="00CE4EC3" w:rsidRDefault="00CE4EC3" w:rsidP="00CE4EC3">
      <w:pPr>
        <w:pStyle w:val="af7"/>
      </w:pPr>
      <w:r>
        <w:t>public class BookCollection</w:t>
      </w:r>
    </w:p>
    <w:p w14:paraId="3D4F9D00" w14:textId="77777777" w:rsidR="00CE4EC3" w:rsidRDefault="00CE4EC3" w:rsidP="00CE4EC3">
      <w:pPr>
        <w:pStyle w:val="af7"/>
      </w:pPr>
      <w:r>
        <w:t>{</w:t>
      </w:r>
    </w:p>
    <w:p w14:paraId="3246E84F" w14:textId="77777777" w:rsidR="00CE4EC3" w:rsidRDefault="00CE4EC3" w:rsidP="00CE4EC3">
      <w:pPr>
        <w:pStyle w:val="af7"/>
      </w:pPr>
      <w:r>
        <w:t xml:space="preserve">    [Key]</w:t>
      </w:r>
    </w:p>
    <w:p w14:paraId="654AFA56" w14:textId="77777777" w:rsidR="00CE4EC3" w:rsidRDefault="00CE4EC3" w:rsidP="00CE4EC3">
      <w:pPr>
        <w:pStyle w:val="af7"/>
      </w:pPr>
      <w:r>
        <w:t xml:space="preserve">    public Guid Id { get; init; }</w:t>
      </w:r>
    </w:p>
    <w:p w14:paraId="087294B4" w14:textId="77777777" w:rsidR="00CE4EC3" w:rsidRDefault="00CE4EC3" w:rsidP="00CE4EC3">
      <w:pPr>
        <w:pStyle w:val="af7"/>
      </w:pPr>
    </w:p>
    <w:p w14:paraId="2EBF809A" w14:textId="77777777" w:rsidR="00CE4EC3" w:rsidRDefault="00CE4EC3" w:rsidP="00CE4EC3">
      <w:pPr>
        <w:pStyle w:val="af7"/>
      </w:pPr>
      <w:r>
        <w:t xml:space="preserve">    public required string Name { get; set; }</w:t>
      </w:r>
    </w:p>
    <w:p w14:paraId="03B56B2A" w14:textId="77777777" w:rsidR="00CE4EC3" w:rsidRDefault="00CE4EC3" w:rsidP="00CE4EC3">
      <w:pPr>
        <w:pStyle w:val="af7"/>
      </w:pPr>
    </w:p>
    <w:p w14:paraId="61DCEE37" w14:textId="77777777" w:rsidR="00CE4EC3" w:rsidRDefault="00CE4EC3" w:rsidP="00CE4EC3">
      <w:pPr>
        <w:pStyle w:val="af7"/>
      </w:pPr>
      <w:r>
        <w:t xml:space="preserve">    public ICollection&lt;Book&gt; Books { get; set; } = new List&lt;Book&gt;();</w:t>
      </w:r>
    </w:p>
    <w:p w14:paraId="73ABAA84" w14:textId="77777777" w:rsidR="00CE4EC3" w:rsidRDefault="00CE4EC3" w:rsidP="00CE4EC3">
      <w:pPr>
        <w:pStyle w:val="af7"/>
      </w:pPr>
    </w:p>
    <w:p w14:paraId="1BB9716F" w14:textId="77777777" w:rsidR="00CE4EC3" w:rsidRDefault="00CE4EC3" w:rsidP="00CE4EC3">
      <w:pPr>
        <w:pStyle w:val="af7"/>
      </w:pPr>
      <w:r>
        <w:t xml:space="preserve">    public Instant CreatedAt { get; init; }</w:t>
      </w:r>
    </w:p>
    <w:p w14:paraId="34415CF5" w14:textId="77777777" w:rsidR="00CE4EC3" w:rsidRDefault="00CE4EC3" w:rsidP="00CE4EC3">
      <w:pPr>
        <w:pStyle w:val="af7"/>
      </w:pPr>
      <w:r>
        <w:t>}</w:t>
      </w:r>
    </w:p>
    <w:p w14:paraId="4A97EE3B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BookText.cs:</w:t>
      </w:r>
    </w:p>
    <w:p w14:paraId="419B355C" w14:textId="77777777" w:rsidR="00CE4EC3" w:rsidRDefault="00CE4EC3" w:rsidP="00CE4EC3">
      <w:pPr>
        <w:pStyle w:val="af7"/>
      </w:pPr>
      <w:r>
        <w:t>using System.ComponentModel.DataAnnotations;</w:t>
      </w:r>
    </w:p>
    <w:p w14:paraId="7A5AE1C9" w14:textId="77777777" w:rsidR="00CE4EC3" w:rsidRDefault="00CE4EC3" w:rsidP="00CE4EC3">
      <w:pPr>
        <w:pStyle w:val="af7"/>
      </w:pPr>
    </w:p>
    <w:p w14:paraId="0B94D448" w14:textId="77777777" w:rsidR="00CE4EC3" w:rsidRDefault="00CE4EC3" w:rsidP="00CE4EC3">
      <w:pPr>
        <w:pStyle w:val="af7"/>
      </w:pPr>
      <w:r>
        <w:t>namespace BookManager.Domain.Entities;</w:t>
      </w:r>
    </w:p>
    <w:p w14:paraId="67A09629" w14:textId="77777777" w:rsidR="00CE4EC3" w:rsidRDefault="00CE4EC3" w:rsidP="00CE4EC3">
      <w:pPr>
        <w:pStyle w:val="af7"/>
      </w:pPr>
    </w:p>
    <w:p w14:paraId="16AD9217" w14:textId="77777777" w:rsidR="00CE4EC3" w:rsidRDefault="00CE4EC3" w:rsidP="00CE4EC3">
      <w:pPr>
        <w:pStyle w:val="af7"/>
      </w:pPr>
      <w:r>
        <w:t>public sealed class BookText</w:t>
      </w:r>
    </w:p>
    <w:p w14:paraId="1BCA451D" w14:textId="77777777" w:rsidR="00CE4EC3" w:rsidRDefault="00CE4EC3" w:rsidP="00CE4EC3">
      <w:pPr>
        <w:pStyle w:val="af7"/>
      </w:pPr>
      <w:r>
        <w:t>{</w:t>
      </w:r>
    </w:p>
    <w:p w14:paraId="39CA2B53" w14:textId="77777777" w:rsidR="00CE4EC3" w:rsidRDefault="00CE4EC3" w:rsidP="00CE4EC3">
      <w:pPr>
        <w:pStyle w:val="af7"/>
      </w:pPr>
      <w:r>
        <w:t xml:space="preserve">    [Key]</w:t>
      </w:r>
    </w:p>
    <w:p w14:paraId="1BECD510" w14:textId="77777777" w:rsidR="00CE4EC3" w:rsidRDefault="00CE4EC3" w:rsidP="00CE4EC3">
      <w:pPr>
        <w:pStyle w:val="af7"/>
      </w:pPr>
      <w:r>
        <w:t xml:space="preserve">    public Guid Id { get; init; }</w:t>
      </w:r>
    </w:p>
    <w:p w14:paraId="67B68C58" w14:textId="77777777" w:rsidR="00CE4EC3" w:rsidRDefault="00CE4EC3" w:rsidP="00CE4EC3">
      <w:pPr>
        <w:pStyle w:val="af7"/>
      </w:pPr>
    </w:p>
    <w:p w14:paraId="6132FB63" w14:textId="77777777" w:rsidR="00CE4EC3" w:rsidRDefault="00CE4EC3" w:rsidP="00CE4EC3">
      <w:pPr>
        <w:pStyle w:val="af7"/>
      </w:pPr>
      <w:r>
        <w:t xml:space="preserve">    // 4 MiB</w:t>
      </w:r>
    </w:p>
    <w:p w14:paraId="7BE2E29F" w14:textId="77777777" w:rsidR="00CE4EC3" w:rsidRDefault="00CE4EC3" w:rsidP="00CE4EC3">
      <w:pPr>
        <w:pStyle w:val="af7"/>
      </w:pPr>
      <w:r>
        <w:t xml:space="preserve">    [MaxLength(4194304)]</w:t>
      </w:r>
    </w:p>
    <w:p w14:paraId="4A1CEFE9" w14:textId="77777777" w:rsidR="00CE4EC3" w:rsidRDefault="00CE4EC3" w:rsidP="00CE4EC3">
      <w:pPr>
        <w:pStyle w:val="af7"/>
      </w:pPr>
      <w:r>
        <w:t xml:space="preserve">    public required string Text { get; init; } = null!;</w:t>
      </w:r>
    </w:p>
    <w:p w14:paraId="532CAB1D" w14:textId="77777777" w:rsidR="00CE4EC3" w:rsidRDefault="00CE4EC3" w:rsidP="00CE4EC3">
      <w:pPr>
        <w:pStyle w:val="af7"/>
      </w:pPr>
    </w:p>
    <w:p w14:paraId="73AD5FD5" w14:textId="77777777" w:rsidR="00CE4EC3" w:rsidRDefault="00CE4EC3" w:rsidP="00CE4EC3">
      <w:pPr>
        <w:pStyle w:val="af7"/>
      </w:pPr>
      <w:r>
        <w:t xml:space="preserve">    public Guid BookDocumentId { get; init; }</w:t>
      </w:r>
    </w:p>
    <w:p w14:paraId="5D426896" w14:textId="77777777" w:rsidR="00CE4EC3" w:rsidRDefault="00CE4EC3" w:rsidP="00CE4EC3">
      <w:pPr>
        <w:pStyle w:val="af7"/>
      </w:pPr>
    </w:p>
    <w:p w14:paraId="57B32638" w14:textId="77777777" w:rsidR="00CE4EC3" w:rsidRDefault="00CE4EC3" w:rsidP="00CE4EC3">
      <w:pPr>
        <w:pStyle w:val="af7"/>
      </w:pPr>
      <w:r>
        <w:t xml:space="preserve">    public int? PageNumber { get; init; }</w:t>
      </w:r>
    </w:p>
    <w:p w14:paraId="0ECE297C" w14:textId="77777777" w:rsidR="00CE4EC3" w:rsidRDefault="00CE4EC3" w:rsidP="00CE4EC3">
      <w:pPr>
        <w:pStyle w:val="af7"/>
      </w:pPr>
      <w:r>
        <w:t>}</w:t>
      </w:r>
    </w:p>
    <w:p w14:paraId="161A262F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BookUserStats.cs:</w:t>
      </w:r>
    </w:p>
    <w:p w14:paraId="04378C08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NodaTime;</w:t>
      </w:r>
    </w:p>
    <w:p w14:paraId="6203AFCC" w14:textId="77777777" w:rsidR="00CE4EC3" w:rsidRDefault="00CE4EC3" w:rsidP="00CE4EC3">
      <w:pPr>
        <w:pStyle w:val="af7"/>
      </w:pPr>
    </w:p>
    <w:p w14:paraId="427C1B59" w14:textId="77777777" w:rsidR="00CE4EC3" w:rsidRDefault="00CE4EC3" w:rsidP="00CE4EC3">
      <w:pPr>
        <w:pStyle w:val="af7"/>
      </w:pPr>
      <w:r>
        <w:t>namespace BookManager.Domain.Entities;</w:t>
      </w:r>
    </w:p>
    <w:p w14:paraId="2E31F0F0" w14:textId="77777777" w:rsidR="00CE4EC3" w:rsidRDefault="00CE4EC3" w:rsidP="00CE4EC3">
      <w:pPr>
        <w:pStyle w:val="af7"/>
      </w:pPr>
    </w:p>
    <w:p w14:paraId="4CF4E53A" w14:textId="77777777" w:rsidR="00CE4EC3" w:rsidRDefault="00CE4EC3" w:rsidP="00CE4EC3">
      <w:pPr>
        <w:pStyle w:val="af7"/>
      </w:pPr>
      <w:r>
        <w:t>public sealed class BookUserStats</w:t>
      </w:r>
    </w:p>
    <w:p w14:paraId="6A0ACB31" w14:textId="77777777" w:rsidR="00CE4EC3" w:rsidRDefault="00CE4EC3" w:rsidP="00CE4EC3">
      <w:pPr>
        <w:pStyle w:val="af7"/>
      </w:pPr>
      <w:r>
        <w:t>{</w:t>
      </w:r>
    </w:p>
    <w:p w14:paraId="3B2210EF" w14:textId="77777777" w:rsidR="00CE4EC3" w:rsidRDefault="00CE4EC3" w:rsidP="00CE4EC3">
      <w:pPr>
        <w:pStyle w:val="af7"/>
      </w:pPr>
      <w:r>
        <w:t xml:space="preserve">    public Guid UserId { get; init; }</w:t>
      </w:r>
    </w:p>
    <w:p w14:paraId="24F07D83" w14:textId="77777777" w:rsidR="00CE4EC3" w:rsidRDefault="00CE4EC3" w:rsidP="00CE4EC3">
      <w:pPr>
        <w:pStyle w:val="af7"/>
      </w:pPr>
    </w:p>
    <w:p w14:paraId="390BD884" w14:textId="77777777" w:rsidR="00CE4EC3" w:rsidRDefault="00CE4EC3" w:rsidP="00CE4EC3">
      <w:pPr>
        <w:pStyle w:val="af7"/>
      </w:pPr>
      <w:r>
        <w:t xml:space="preserve">    public Guid BookId { get; init; }</w:t>
      </w:r>
    </w:p>
    <w:p w14:paraId="167E1633" w14:textId="77777777" w:rsidR="00CE4EC3" w:rsidRDefault="00CE4EC3" w:rsidP="00CE4EC3">
      <w:pPr>
        <w:pStyle w:val="af7"/>
      </w:pPr>
    </w:p>
    <w:p w14:paraId="7E26589F" w14:textId="77777777" w:rsidR="00CE4EC3" w:rsidRDefault="00CE4EC3" w:rsidP="00CE4EC3">
      <w:pPr>
        <w:pStyle w:val="af7"/>
      </w:pPr>
      <w:r>
        <w:t xml:space="preserve">    public Instant RecentAccess { get; set; }</w:t>
      </w:r>
    </w:p>
    <w:p w14:paraId="2022D183" w14:textId="77777777" w:rsidR="00CE4EC3" w:rsidRDefault="00CE4EC3" w:rsidP="00CE4EC3">
      <w:pPr>
        <w:pStyle w:val="af7"/>
      </w:pPr>
    </w:p>
    <w:p w14:paraId="72CC4AE8" w14:textId="77777777" w:rsidR="00CE4EC3" w:rsidRDefault="00CE4EC3" w:rsidP="00CE4EC3">
      <w:pPr>
        <w:pStyle w:val="af7"/>
      </w:pPr>
      <w:r>
        <w:t xml:space="preserve">    public long TotalReadingTime { get; set; }</w:t>
      </w:r>
    </w:p>
    <w:p w14:paraId="22628897" w14:textId="77777777" w:rsidR="00CE4EC3" w:rsidRDefault="00CE4EC3" w:rsidP="00CE4EC3">
      <w:pPr>
        <w:pStyle w:val="af7"/>
      </w:pPr>
    </w:p>
    <w:p w14:paraId="391EC852" w14:textId="77777777" w:rsidR="00CE4EC3" w:rsidRDefault="00CE4EC3" w:rsidP="00CE4EC3">
      <w:pPr>
        <w:pStyle w:val="af7"/>
      </w:pPr>
      <w:r>
        <w:t xml:space="preserve">    public int? LastViewedPage { get; set; }</w:t>
      </w:r>
    </w:p>
    <w:p w14:paraId="6CF7C5DB" w14:textId="77777777" w:rsidR="00CE4EC3" w:rsidRDefault="00CE4EC3" w:rsidP="00CE4EC3">
      <w:pPr>
        <w:pStyle w:val="af7"/>
      </w:pPr>
      <w:r>
        <w:t>}</w:t>
      </w:r>
    </w:p>
    <w:p w14:paraId="786E5B1D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DictionaryWord.cs:</w:t>
      </w:r>
    </w:p>
    <w:p w14:paraId="3CAA71C7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System.ComponentModel.DataAnnotations;</w:t>
      </w:r>
    </w:p>
    <w:p w14:paraId="71DBBE13" w14:textId="77777777" w:rsidR="00CE4EC3" w:rsidRDefault="00CE4EC3" w:rsidP="00CE4EC3">
      <w:pPr>
        <w:pStyle w:val="af7"/>
      </w:pPr>
    </w:p>
    <w:p w14:paraId="1617D67E" w14:textId="77777777" w:rsidR="00CE4EC3" w:rsidRDefault="00CE4EC3" w:rsidP="00CE4EC3">
      <w:pPr>
        <w:pStyle w:val="af7"/>
      </w:pPr>
      <w:r>
        <w:t>namespace BookManager.Domain.Entities;</w:t>
      </w:r>
    </w:p>
    <w:p w14:paraId="2B8C4F5B" w14:textId="77777777" w:rsidR="00CE4EC3" w:rsidRDefault="00CE4EC3" w:rsidP="00CE4EC3">
      <w:pPr>
        <w:pStyle w:val="af7"/>
      </w:pPr>
    </w:p>
    <w:p w14:paraId="40CD16A6" w14:textId="77777777" w:rsidR="00CE4EC3" w:rsidRDefault="00CE4EC3" w:rsidP="00CE4EC3">
      <w:pPr>
        <w:pStyle w:val="af7"/>
      </w:pPr>
      <w:r>
        <w:t>public sealed class DictionaryWord</w:t>
      </w:r>
    </w:p>
    <w:p w14:paraId="16EAA7D0" w14:textId="77777777" w:rsidR="00CE4EC3" w:rsidRDefault="00CE4EC3" w:rsidP="00CE4EC3">
      <w:pPr>
        <w:pStyle w:val="af7"/>
      </w:pPr>
      <w:r>
        <w:t>{</w:t>
      </w:r>
    </w:p>
    <w:p w14:paraId="4334914E" w14:textId="77777777" w:rsidR="00CE4EC3" w:rsidRDefault="00CE4EC3" w:rsidP="00CE4EC3">
      <w:pPr>
        <w:pStyle w:val="af7"/>
      </w:pPr>
      <w:r>
        <w:t xml:space="preserve">    [Key]</w:t>
      </w:r>
    </w:p>
    <w:p w14:paraId="52B746C2" w14:textId="77777777" w:rsidR="00CE4EC3" w:rsidRDefault="00CE4EC3" w:rsidP="00CE4EC3">
      <w:pPr>
        <w:pStyle w:val="af7"/>
      </w:pPr>
      <w:r>
        <w:t xml:space="preserve">    public string Word { get; init; } = null!;</w:t>
      </w:r>
    </w:p>
    <w:p w14:paraId="5C22701E" w14:textId="77777777" w:rsidR="00CE4EC3" w:rsidRDefault="00CE4EC3" w:rsidP="00CE4EC3">
      <w:pPr>
        <w:pStyle w:val="af7"/>
      </w:pPr>
    </w:p>
    <w:p w14:paraId="30342177" w14:textId="77777777" w:rsidR="00CE4EC3" w:rsidRDefault="00CE4EC3" w:rsidP="00CE4EC3">
      <w:pPr>
        <w:pStyle w:val="af7"/>
      </w:pPr>
      <w:r>
        <w:t xml:space="preserve">    public string? Transcription { get; set; } = string.Empty;</w:t>
      </w:r>
    </w:p>
    <w:p w14:paraId="5AF4A1A7" w14:textId="77777777" w:rsidR="00CE4EC3" w:rsidRDefault="00CE4EC3" w:rsidP="00CE4EC3">
      <w:pPr>
        <w:pStyle w:val="af7"/>
      </w:pPr>
    </w:p>
    <w:p w14:paraId="75EA722F" w14:textId="77777777" w:rsidR="00CE4EC3" w:rsidRDefault="00CE4EC3" w:rsidP="00CE4EC3">
      <w:pPr>
        <w:pStyle w:val="af7"/>
      </w:pPr>
      <w:r>
        <w:lastRenderedPageBreak/>
        <w:t xml:space="preserve">    public string? LanguageCode { get; set; } = string.Empty;</w:t>
      </w:r>
    </w:p>
    <w:p w14:paraId="3E2B7234" w14:textId="77777777" w:rsidR="00CE4EC3" w:rsidRDefault="00CE4EC3" w:rsidP="00CE4EC3">
      <w:pPr>
        <w:pStyle w:val="af7"/>
      </w:pPr>
    </w:p>
    <w:p w14:paraId="23C91BEB" w14:textId="77777777" w:rsidR="00CE4EC3" w:rsidRDefault="00CE4EC3" w:rsidP="00CE4EC3">
      <w:pPr>
        <w:pStyle w:val="af7"/>
      </w:pPr>
      <w:r>
        <w:t xml:space="preserve">    public ICollection&lt;DictionaryWordAlias&gt; Aliases { get; } = new List&lt;DictionaryWordAlias&gt;();</w:t>
      </w:r>
    </w:p>
    <w:p w14:paraId="7540D6D7" w14:textId="77777777" w:rsidR="00CE4EC3" w:rsidRDefault="00CE4EC3" w:rsidP="00CE4EC3">
      <w:pPr>
        <w:pStyle w:val="af7"/>
      </w:pPr>
    </w:p>
    <w:p w14:paraId="537EF974" w14:textId="77777777" w:rsidR="00CE4EC3" w:rsidRDefault="00CE4EC3" w:rsidP="00CE4EC3">
      <w:pPr>
        <w:pStyle w:val="af7"/>
      </w:pPr>
      <w:r>
        <w:t xml:space="preserve">    public ICollection&lt;DictionaryWordDefinition&gt; Definitions { get; } = new List&lt;DictionaryWordDefinition&gt;();</w:t>
      </w:r>
    </w:p>
    <w:p w14:paraId="4934C104" w14:textId="77777777" w:rsidR="00CE4EC3" w:rsidRDefault="00CE4EC3" w:rsidP="00CE4EC3">
      <w:pPr>
        <w:pStyle w:val="af7"/>
      </w:pPr>
      <w:r>
        <w:t>}</w:t>
      </w:r>
    </w:p>
    <w:p w14:paraId="07DD832F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DictionaryWordAlias.cs:</w:t>
      </w:r>
    </w:p>
    <w:p w14:paraId="57FE558C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System.ComponentModel.DataAnnotations;</w:t>
      </w:r>
    </w:p>
    <w:p w14:paraId="5324D3E5" w14:textId="77777777" w:rsidR="00CE4EC3" w:rsidRDefault="00CE4EC3" w:rsidP="00CE4EC3">
      <w:pPr>
        <w:pStyle w:val="af7"/>
      </w:pPr>
    </w:p>
    <w:p w14:paraId="46E1D195" w14:textId="77777777" w:rsidR="00CE4EC3" w:rsidRDefault="00CE4EC3" w:rsidP="00CE4EC3">
      <w:pPr>
        <w:pStyle w:val="af7"/>
      </w:pPr>
      <w:r>
        <w:t>namespace BookManager.Domain.Entities;</w:t>
      </w:r>
    </w:p>
    <w:p w14:paraId="60320F5A" w14:textId="77777777" w:rsidR="00CE4EC3" w:rsidRDefault="00CE4EC3" w:rsidP="00CE4EC3">
      <w:pPr>
        <w:pStyle w:val="af7"/>
      </w:pPr>
    </w:p>
    <w:p w14:paraId="7B83E1CF" w14:textId="77777777" w:rsidR="00CE4EC3" w:rsidRDefault="00CE4EC3" w:rsidP="00CE4EC3">
      <w:pPr>
        <w:pStyle w:val="af7"/>
      </w:pPr>
      <w:r>
        <w:t>public class DictionaryWordAlias</w:t>
      </w:r>
    </w:p>
    <w:p w14:paraId="0D7AB48B" w14:textId="77777777" w:rsidR="00CE4EC3" w:rsidRDefault="00CE4EC3" w:rsidP="00CE4EC3">
      <w:pPr>
        <w:pStyle w:val="af7"/>
      </w:pPr>
      <w:r>
        <w:t>{</w:t>
      </w:r>
    </w:p>
    <w:p w14:paraId="376CF32A" w14:textId="77777777" w:rsidR="00CE4EC3" w:rsidRDefault="00CE4EC3" w:rsidP="00CE4EC3">
      <w:pPr>
        <w:pStyle w:val="af7"/>
      </w:pPr>
      <w:r>
        <w:t xml:space="preserve">    [Key]</w:t>
      </w:r>
    </w:p>
    <w:p w14:paraId="69B974B6" w14:textId="77777777" w:rsidR="00CE4EC3" w:rsidRDefault="00CE4EC3" w:rsidP="00CE4EC3">
      <w:pPr>
        <w:pStyle w:val="af7"/>
      </w:pPr>
      <w:r>
        <w:t xml:space="preserve">    public string Alias { get; init; } = null!;</w:t>
      </w:r>
    </w:p>
    <w:p w14:paraId="0ABF5DE3" w14:textId="77777777" w:rsidR="00CE4EC3" w:rsidRDefault="00CE4EC3" w:rsidP="00CE4EC3">
      <w:pPr>
        <w:pStyle w:val="af7"/>
      </w:pPr>
    </w:p>
    <w:p w14:paraId="6A8172ED" w14:textId="77777777" w:rsidR="00CE4EC3" w:rsidRDefault="00CE4EC3" w:rsidP="00CE4EC3">
      <w:pPr>
        <w:pStyle w:val="af7"/>
      </w:pPr>
      <w:r>
        <w:t xml:space="preserve">    public DictionaryWord DictionaryWord { get; init; } = null!;</w:t>
      </w:r>
    </w:p>
    <w:p w14:paraId="0322E769" w14:textId="77777777" w:rsidR="00CE4EC3" w:rsidRDefault="00CE4EC3" w:rsidP="00CE4EC3">
      <w:pPr>
        <w:pStyle w:val="af7"/>
      </w:pPr>
      <w:r>
        <w:t>}</w:t>
      </w:r>
    </w:p>
    <w:p w14:paraId="6D145D8A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DictionaryWordDefinition.cs:</w:t>
      </w:r>
    </w:p>
    <w:p w14:paraId="41557264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System.ComponentModel.DataAnnotations;</w:t>
      </w:r>
    </w:p>
    <w:p w14:paraId="06124F75" w14:textId="77777777" w:rsidR="00CE4EC3" w:rsidRDefault="00CE4EC3" w:rsidP="00CE4EC3">
      <w:pPr>
        <w:pStyle w:val="af7"/>
      </w:pPr>
    </w:p>
    <w:p w14:paraId="077EE8EA" w14:textId="77777777" w:rsidR="00CE4EC3" w:rsidRDefault="00CE4EC3" w:rsidP="00CE4EC3">
      <w:pPr>
        <w:pStyle w:val="af7"/>
      </w:pPr>
      <w:r>
        <w:t>namespace BookManager.Domain.Entities;</w:t>
      </w:r>
    </w:p>
    <w:p w14:paraId="2ABA0F55" w14:textId="77777777" w:rsidR="00CE4EC3" w:rsidRDefault="00CE4EC3" w:rsidP="00CE4EC3">
      <w:pPr>
        <w:pStyle w:val="af7"/>
      </w:pPr>
    </w:p>
    <w:p w14:paraId="3EEAFDCE" w14:textId="77777777" w:rsidR="00CE4EC3" w:rsidRDefault="00CE4EC3" w:rsidP="00CE4EC3">
      <w:pPr>
        <w:pStyle w:val="af7"/>
      </w:pPr>
      <w:r>
        <w:t>public sealed class DictionaryWordDefinition</w:t>
      </w:r>
    </w:p>
    <w:p w14:paraId="58179E14" w14:textId="77777777" w:rsidR="00CE4EC3" w:rsidRDefault="00CE4EC3" w:rsidP="00CE4EC3">
      <w:pPr>
        <w:pStyle w:val="af7"/>
      </w:pPr>
      <w:r>
        <w:t>{</w:t>
      </w:r>
    </w:p>
    <w:p w14:paraId="1D1841BB" w14:textId="77777777" w:rsidR="00CE4EC3" w:rsidRDefault="00CE4EC3" w:rsidP="00CE4EC3">
      <w:pPr>
        <w:pStyle w:val="af7"/>
      </w:pPr>
      <w:r>
        <w:t xml:space="preserve">    [Key] public Guid Id { get; init; }</w:t>
      </w:r>
    </w:p>
    <w:p w14:paraId="469E5BF4" w14:textId="77777777" w:rsidR="00CE4EC3" w:rsidRDefault="00CE4EC3" w:rsidP="00CE4EC3">
      <w:pPr>
        <w:pStyle w:val="af7"/>
      </w:pPr>
    </w:p>
    <w:p w14:paraId="443A823F" w14:textId="77777777" w:rsidR="00CE4EC3" w:rsidRDefault="00CE4EC3" w:rsidP="00CE4EC3">
      <w:pPr>
        <w:pStyle w:val="af7"/>
      </w:pPr>
      <w:r>
        <w:t xml:space="preserve">    [MaxLength(1024)]</w:t>
      </w:r>
    </w:p>
    <w:p w14:paraId="13A3863A" w14:textId="77777777" w:rsidR="00CE4EC3" w:rsidRDefault="00CE4EC3" w:rsidP="00CE4EC3">
      <w:pPr>
        <w:pStyle w:val="af7"/>
      </w:pPr>
      <w:r>
        <w:t xml:space="preserve">    public required string SubjectName { get; init; }</w:t>
      </w:r>
    </w:p>
    <w:p w14:paraId="036122A9" w14:textId="77777777" w:rsidR="00CE4EC3" w:rsidRDefault="00CE4EC3" w:rsidP="00CE4EC3">
      <w:pPr>
        <w:pStyle w:val="af7"/>
      </w:pPr>
    </w:p>
    <w:p w14:paraId="407B5ABA" w14:textId="77777777" w:rsidR="00CE4EC3" w:rsidRDefault="00CE4EC3" w:rsidP="00CE4EC3">
      <w:pPr>
        <w:pStyle w:val="af7"/>
      </w:pPr>
      <w:r>
        <w:t xml:space="preserve">    [MaxLength(8192)]</w:t>
      </w:r>
    </w:p>
    <w:p w14:paraId="5754674A" w14:textId="77777777" w:rsidR="00CE4EC3" w:rsidRDefault="00CE4EC3" w:rsidP="00CE4EC3">
      <w:pPr>
        <w:pStyle w:val="af7"/>
      </w:pPr>
      <w:r>
        <w:t xml:space="preserve">    public required string Definition { get; init; }</w:t>
      </w:r>
    </w:p>
    <w:p w14:paraId="5C0B53EE" w14:textId="77777777" w:rsidR="00CE4EC3" w:rsidRDefault="00CE4EC3" w:rsidP="00CE4EC3">
      <w:pPr>
        <w:pStyle w:val="af7"/>
      </w:pPr>
    </w:p>
    <w:p w14:paraId="399FA754" w14:textId="77777777" w:rsidR="00CE4EC3" w:rsidRDefault="00CE4EC3" w:rsidP="00CE4EC3">
      <w:pPr>
        <w:pStyle w:val="af7"/>
      </w:pPr>
      <w:r>
        <w:t xml:space="preserve">    public string PartOfSpeech { get; init; } = null!;</w:t>
      </w:r>
    </w:p>
    <w:p w14:paraId="3CE32180" w14:textId="77777777" w:rsidR="00CE4EC3" w:rsidRDefault="00CE4EC3" w:rsidP="00CE4EC3">
      <w:pPr>
        <w:pStyle w:val="af7"/>
      </w:pPr>
    </w:p>
    <w:p w14:paraId="7088F920" w14:textId="77777777" w:rsidR="00CE4EC3" w:rsidRDefault="00CE4EC3" w:rsidP="00CE4EC3">
      <w:pPr>
        <w:pStyle w:val="af7"/>
      </w:pPr>
      <w:r>
        <w:t xml:space="preserve">    public string DictionaryWordId { get; init; } = null!;</w:t>
      </w:r>
    </w:p>
    <w:p w14:paraId="51CA215B" w14:textId="77777777" w:rsidR="00CE4EC3" w:rsidRDefault="00CE4EC3" w:rsidP="00CE4EC3">
      <w:pPr>
        <w:pStyle w:val="af7"/>
      </w:pPr>
    </w:p>
    <w:p w14:paraId="526E8D14" w14:textId="77777777" w:rsidR="00CE4EC3" w:rsidRDefault="00CE4EC3" w:rsidP="00CE4EC3">
      <w:pPr>
        <w:pStyle w:val="af7"/>
      </w:pPr>
      <w:r>
        <w:t xml:space="preserve">    public DictionaryWord Word { get; init; } = null!;</w:t>
      </w:r>
    </w:p>
    <w:p w14:paraId="76271D1E" w14:textId="77777777" w:rsidR="00CE4EC3" w:rsidRDefault="00CE4EC3" w:rsidP="00CE4EC3">
      <w:pPr>
        <w:pStyle w:val="af7"/>
      </w:pPr>
      <w:r>
        <w:t>}</w:t>
      </w:r>
    </w:p>
    <w:p w14:paraId="5594F478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User.cs:</w:t>
      </w:r>
    </w:p>
    <w:p w14:paraId="4E738113" w14:textId="77777777" w:rsidR="00CE4EC3" w:rsidRDefault="00CE4EC3" w:rsidP="00CE4EC3">
      <w:pPr>
        <w:pStyle w:val="af7"/>
      </w:pPr>
      <w:r>
        <w:rPr>
          <w:rFonts w:ascii="Tahoma" w:hAnsi="Tahoma" w:cs="Tahoma"/>
        </w:rPr>
        <w:t>﻿</w:t>
      </w:r>
      <w:r>
        <w:t>using Microsoft.AspNetCore.Identity;</w:t>
      </w:r>
    </w:p>
    <w:p w14:paraId="402B9BCE" w14:textId="77777777" w:rsidR="00CE4EC3" w:rsidRDefault="00CE4EC3" w:rsidP="00CE4EC3">
      <w:pPr>
        <w:pStyle w:val="af7"/>
      </w:pPr>
    </w:p>
    <w:p w14:paraId="640508DF" w14:textId="77777777" w:rsidR="00CE4EC3" w:rsidRDefault="00CE4EC3" w:rsidP="00CE4EC3">
      <w:pPr>
        <w:pStyle w:val="af7"/>
      </w:pPr>
      <w:r>
        <w:t>namespace BookManager.Domain.Entities;</w:t>
      </w:r>
    </w:p>
    <w:p w14:paraId="30324774" w14:textId="77777777" w:rsidR="00CE4EC3" w:rsidRDefault="00CE4EC3" w:rsidP="00CE4EC3">
      <w:pPr>
        <w:pStyle w:val="af7"/>
      </w:pPr>
    </w:p>
    <w:p w14:paraId="13EBEAF6" w14:textId="77777777" w:rsidR="00CE4EC3" w:rsidRDefault="00CE4EC3" w:rsidP="00CE4EC3">
      <w:pPr>
        <w:pStyle w:val="af7"/>
      </w:pPr>
      <w:r>
        <w:t>public sealed class User: IdentityUser&lt;Guid&gt;</w:t>
      </w:r>
    </w:p>
    <w:p w14:paraId="5CA18D39" w14:textId="77777777" w:rsidR="00CE4EC3" w:rsidRDefault="00CE4EC3" w:rsidP="00CE4EC3">
      <w:pPr>
        <w:pStyle w:val="af7"/>
      </w:pPr>
      <w:r>
        <w:t>{</w:t>
      </w:r>
    </w:p>
    <w:p w14:paraId="3CB3A3D7" w14:textId="77777777" w:rsidR="00CE4EC3" w:rsidRDefault="00CE4EC3" w:rsidP="00CE4EC3">
      <w:pPr>
        <w:pStyle w:val="af7"/>
      </w:pPr>
      <w:r>
        <w:t xml:space="preserve">    public IEnumerable&lt;BookUserStats&gt; Stats { get; } = new List&lt;BookUserStats&gt;();</w:t>
      </w:r>
    </w:p>
    <w:p w14:paraId="52A14AAB" w14:textId="77777777" w:rsidR="00CE4EC3" w:rsidRDefault="00CE4EC3" w:rsidP="00CE4EC3">
      <w:pPr>
        <w:pStyle w:val="af7"/>
      </w:pPr>
      <w:r>
        <w:t>}</w:t>
      </w:r>
    </w:p>
    <w:p w14:paraId="10BA5A9D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BookFileType.cs:</w:t>
      </w:r>
    </w:p>
    <w:p w14:paraId="5833005E" w14:textId="77777777" w:rsidR="00CE4EC3" w:rsidRDefault="00CE4EC3" w:rsidP="00CE4EC3">
      <w:pPr>
        <w:pStyle w:val="af7"/>
      </w:pPr>
      <w:r>
        <w:t>using BookManager.Domain.Exceptions;</w:t>
      </w:r>
    </w:p>
    <w:p w14:paraId="37A1ECFE" w14:textId="77777777" w:rsidR="00CE4EC3" w:rsidRDefault="00CE4EC3" w:rsidP="00CE4EC3">
      <w:pPr>
        <w:pStyle w:val="af7"/>
      </w:pPr>
      <w:r>
        <w:t>using Tapper;</w:t>
      </w:r>
    </w:p>
    <w:p w14:paraId="5A0D93C1" w14:textId="77777777" w:rsidR="00CE4EC3" w:rsidRDefault="00CE4EC3" w:rsidP="00CE4EC3">
      <w:pPr>
        <w:pStyle w:val="af7"/>
      </w:pPr>
    </w:p>
    <w:p w14:paraId="55EA37E4" w14:textId="77777777" w:rsidR="00CE4EC3" w:rsidRDefault="00CE4EC3" w:rsidP="00CE4EC3">
      <w:pPr>
        <w:pStyle w:val="af7"/>
      </w:pPr>
      <w:r>
        <w:t>namespace BookManager.Domain.Enums;</w:t>
      </w:r>
    </w:p>
    <w:p w14:paraId="156F0B6F" w14:textId="77777777" w:rsidR="00CE4EC3" w:rsidRDefault="00CE4EC3" w:rsidP="00CE4EC3">
      <w:pPr>
        <w:pStyle w:val="af7"/>
      </w:pPr>
    </w:p>
    <w:p w14:paraId="6016607D" w14:textId="77777777" w:rsidR="00CE4EC3" w:rsidRDefault="00CE4EC3" w:rsidP="00CE4EC3">
      <w:pPr>
        <w:pStyle w:val="af7"/>
      </w:pPr>
      <w:r>
        <w:t>[TranspilationSource]</w:t>
      </w:r>
    </w:p>
    <w:p w14:paraId="558079F8" w14:textId="77777777" w:rsidR="00CE4EC3" w:rsidRDefault="00CE4EC3" w:rsidP="00CE4EC3">
      <w:pPr>
        <w:pStyle w:val="af7"/>
      </w:pPr>
      <w:r>
        <w:t>public enum BookFileType</w:t>
      </w:r>
    </w:p>
    <w:p w14:paraId="3CD401C6" w14:textId="77777777" w:rsidR="00CE4EC3" w:rsidRDefault="00CE4EC3" w:rsidP="00CE4EC3">
      <w:pPr>
        <w:pStyle w:val="af7"/>
      </w:pPr>
      <w:r>
        <w:t>{</w:t>
      </w:r>
    </w:p>
    <w:p w14:paraId="2C54EB3D" w14:textId="77777777" w:rsidR="00CE4EC3" w:rsidRDefault="00CE4EC3" w:rsidP="00CE4EC3">
      <w:pPr>
        <w:pStyle w:val="af7"/>
      </w:pPr>
      <w:r>
        <w:t xml:space="preserve">    Pdf,</w:t>
      </w:r>
    </w:p>
    <w:p w14:paraId="50D142A0" w14:textId="77777777" w:rsidR="00CE4EC3" w:rsidRDefault="00CE4EC3" w:rsidP="00CE4EC3">
      <w:pPr>
        <w:pStyle w:val="af7"/>
      </w:pPr>
      <w:r>
        <w:t xml:space="preserve">    Epub</w:t>
      </w:r>
    </w:p>
    <w:p w14:paraId="06F5C833" w14:textId="77777777" w:rsidR="00CE4EC3" w:rsidRDefault="00CE4EC3" w:rsidP="00CE4EC3">
      <w:pPr>
        <w:pStyle w:val="af7"/>
      </w:pPr>
      <w:r>
        <w:t>}</w:t>
      </w:r>
    </w:p>
    <w:p w14:paraId="1E0DF85D" w14:textId="77777777" w:rsidR="00CE4EC3" w:rsidRDefault="00CE4EC3" w:rsidP="00CE4EC3">
      <w:pPr>
        <w:pStyle w:val="af7"/>
      </w:pPr>
    </w:p>
    <w:p w14:paraId="18FDC53B" w14:textId="77777777" w:rsidR="00CE4EC3" w:rsidRDefault="00CE4EC3" w:rsidP="00CE4EC3">
      <w:pPr>
        <w:pStyle w:val="af7"/>
      </w:pPr>
      <w:r>
        <w:t>public static class DocumentFileTypeUtils</w:t>
      </w:r>
    </w:p>
    <w:p w14:paraId="5A8419CF" w14:textId="77777777" w:rsidR="00CE4EC3" w:rsidRDefault="00CE4EC3" w:rsidP="00CE4EC3">
      <w:pPr>
        <w:pStyle w:val="af7"/>
      </w:pPr>
      <w:r>
        <w:t>{</w:t>
      </w:r>
    </w:p>
    <w:p w14:paraId="18DF0EF1" w14:textId="77777777" w:rsidR="00CE4EC3" w:rsidRDefault="00CE4EC3" w:rsidP="00CE4EC3">
      <w:pPr>
        <w:pStyle w:val="af7"/>
      </w:pPr>
      <w:r>
        <w:t xml:space="preserve">    public static BookFileType GetFileType(string filename)</w:t>
      </w:r>
    </w:p>
    <w:p w14:paraId="404CE6E1" w14:textId="77777777" w:rsidR="00CE4EC3" w:rsidRDefault="00CE4EC3" w:rsidP="00CE4EC3">
      <w:pPr>
        <w:pStyle w:val="af7"/>
      </w:pPr>
      <w:r>
        <w:t xml:space="preserve">        =&gt; Path.GetExtension(filename).ToLower() switch</w:t>
      </w:r>
    </w:p>
    <w:p w14:paraId="61420979" w14:textId="77777777" w:rsidR="00CE4EC3" w:rsidRDefault="00CE4EC3" w:rsidP="00CE4EC3">
      <w:pPr>
        <w:pStyle w:val="af7"/>
      </w:pPr>
      <w:r>
        <w:t xml:space="preserve">        {</w:t>
      </w:r>
    </w:p>
    <w:p w14:paraId="3D724897" w14:textId="77777777" w:rsidR="00CE4EC3" w:rsidRDefault="00CE4EC3" w:rsidP="00CE4EC3">
      <w:pPr>
        <w:pStyle w:val="af7"/>
      </w:pPr>
      <w:r>
        <w:t xml:space="preserve">            ".pdf" =&gt; BookFileType.Pdf,</w:t>
      </w:r>
    </w:p>
    <w:p w14:paraId="64579654" w14:textId="77777777" w:rsidR="00CE4EC3" w:rsidRDefault="00CE4EC3" w:rsidP="00CE4EC3">
      <w:pPr>
        <w:pStyle w:val="af7"/>
      </w:pPr>
      <w:r>
        <w:t xml:space="preserve">            ".epub" =&gt; BookFileType.Epub,</w:t>
      </w:r>
    </w:p>
    <w:p w14:paraId="0F2F0DAE" w14:textId="77777777" w:rsidR="00CE4EC3" w:rsidRDefault="00CE4EC3" w:rsidP="00CE4EC3">
      <w:pPr>
        <w:pStyle w:val="af7"/>
      </w:pPr>
      <w:r>
        <w:t xml:space="preserve">            _ =&gt; throw new UnsupportedFileTypeException()</w:t>
      </w:r>
    </w:p>
    <w:p w14:paraId="1B2C74AD" w14:textId="77777777" w:rsidR="00CE4EC3" w:rsidRDefault="00CE4EC3" w:rsidP="00CE4EC3">
      <w:pPr>
        <w:pStyle w:val="af7"/>
      </w:pPr>
      <w:r>
        <w:lastRenderedPageBreak/>
        <w:t xml:space="preserve">        };</w:t>
      </w:r>
    </w:p>
    <w:p w14:paraId="1384C7A0" w14:textId="77777777" w:rsidR="00CE4EC3" w:rsidRDefault="00CE4EC3" w:rsidP="00CE4EC3">
      <w:pPr>
        <w:pStyle w:val="af7"/>
      </w:pPr>
      <w:r>
        <w:t>}</w:t>
      </w:r>
    </w:p>
    <w:p w14:paraId="67EAF022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UnsupportedFileTypeException.cs:</w:t>
      </w:r>
    </w:p>
    <w:p w14:paraId="3B0B2C3B" w14:textId="77777777" w:rsidR="00CE4EC3" w:rsidRDefault="00CE4EC3" w:rsidP="00CE4EC3">
      <w:pPr>
        <w:pStyle w:val="af7"/>
      </w:pPr>
      <w:r>
        <w:t>namespace BookManager.Domain.Exceptions;</w:t>
      </w:r>
    </w:p>
    <w:p w14:paraId="36ACB225" w14:textId="77777777" w:rsidR="00CE4EC3" w:rsidRDefault="00CE4EC3" w:rsidP="00CE4EC3">
      <w:pPr>
        <w:pStyle w:val="af7"/>
      </w:pPr>
    </w:p>
    <w:p w14:paraId="1A3AFFB3" w14:textId="77777777" w:rsidR="00CE4EC3" w:rsidRDefault="00CE4EC3" w:rsidP="00CE4EC3">
      <w:pPr>
        <w:pStyle w:val="af7"/>
      </w:pPr>
      <w:r>
        <w:t>public class UnsupportedFileTypeException : Exception;</w:t>
      </w:r>
    </w:p>
    <w:p w14:paraId="647029BA" w14:textId="77777777" w:rsidR="00CE4EC3" w:rsidRPr="00273568" w:rsidRDefault="00CE4EC3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ApiFixture.cs:</w:t>
      </w:r>
    </w:p>
    <w:p w14:paraId="3DFDAB26" w14:textId="77777777" w:rsidR="00CE4EC3" w:rsidRDefault="00CE4EC3" w:rsidP="00CE4EC3">
      <w:pPr>
        <w:pStyle w:val="af7"/>
      </w:pPr>
      <w:r>
        <w:t>using System.Net.Http.Headers;</w:t>
      </w:r>
    </w:p>
    <w:p w14:paraId="479B9DD5" w14:textId="77777777" w:rsidR="00CE4EC3" w:rsidRDefault="00CE4EC3" w:rsidP="00CE4EC3">
      <w:pPr>
        <w:pStyle w:val="af7"/>
      </w:pPr>
      <w:r>
        <w:t>using BookManager.Application.Common.DTOs;</w:t>
      </w:r>
    </w:p>
    <w:p w14:paraId="3802C3BB" w14:textId="77777777" w:rsidR="00CE4EC3" w:rsidRDefault="00CE4EC3" w:rsidP="00CE4EC3">
      <w:pPr>
        <w:pStyle w:val="af7"/>
      </w:pPr>
      <w:r>
        <w:t>using BookManager.Application.Common.Interfaces;</w:t>
      </w:r>
    </w:p>
    <w:p w14:paraId="5D1B9E1F" w14:textId="77777777" w:rsidR="00CE4EC3" w:rsidRDefault="00CE4EC3" w:rsidP="00CE4EC3">
      <w:pPr>
        <w:pStyle w:val="af7"/>
      </w:pPr>
      <w:r>
        <w:t>using BookManager.Application.Common.Interfaces.Services;</w:t>
      </w:r>
    </w:p>
    <w:p w14:paraId="078DE627" w14:textId="77777777" w:rsidR="00CE4EC3" w:rsidRDefault="00CE4EC3" w:rsidP="00CE4EC3">
      <w:pPr>
        <w:pStyle w:val="af7"/>
      </w:pPr>
      <w:r>
        <w:t>using BookManager.Application.Persistence;</w:t>
      </w:r>
    </w:p>
    <w:p w14:paraId="69C3264E" w14:textId="77777777" w:rsidR="00CE4EC3" w:rsidRDefault="00CE4EC3" w:rsidP="00CE4EC3">
      <w:pPr>
        <w:pStyle w:val="af7"/>
      </w:pPr>
      <w:r>
        <w:t>using Microsoft.AspNetCore.Mvc.Testing;</w:t>
      </w:r>
    </w:p>
    <w:p w14:paraId="7EA16AC1" w14:textId="77777777" w:rsidR="00CE4EC3" w:rsidRDefault="00CE4EC3" w:rsidP="00CE4EC3">
      <w:pPr>
        <w:pStyle w:val="af7"/>
      </w:pPr>
      <w:r>
        <w:t>using Microsoft.EntityFrameworkCore;</w:t>
      </w:r>
    </w:p>
    <w:p w14:paraId="118967F3" w14:textId="77777777" w:rsidR="00CE4EC3" w:rsidRDefault="00CE4EC3" w:rsidP="00CE4EC3">
      <w:pPr>
        <w:pStyle w:val="af7"/>
      </w:pPr>
      <w:r>
        <w:t>using ServiceProviderServiceExtensions = Microsoft.Extensions.DependencyInjection.ServiceProviderServiceExtensions;</w:t>
      </w:r>
    </w:p>
    <w:p w14:paraId="5F65963D" w14:textId="77777777" w:rsidR="00CE4EC3" w:rsidRDefault="00CE4EC3" w:rsidP="00CE4EC3">
      <w:pPr>
        <w:pStyle w:val="af7"/>
      </w:pPr>
    </w:p>
    <w:p w14:paraId="57418E81" w14:textId="77777777" w:rsidR="00CE4EC3" w:rsidRDefault="00CE4EC3" w:rsidP="00CE4EC3">
      <w:pPr>
        <w:pStyle w:val="af7"/>
      </w:pPr>
      <w:r>
        <w:t>namespace BookManager.Tests.Api.IntegrationTests;</w:t>
      </w:r>
    </w:p>
    <w:p w14:paraId="0904DDBB" w14:textId="77777777" w:rsidR="00CE4EC3" w:rsidRDefault="00CE4EC3" w:rsidP="00CE4EC3">
      <w:pPr>
        <w:pStyle w:val="af7"/>
      </w:pPr>
    </w:p>
    <w:p w14:paraId="1ABB13DF" w14:textId="77777777" w:rsidR="00CE4EC3" w:rsidRDefault="00CE4EC3" w:rsidP="00CE4EC3">
      <w:pPr>
        <w:pStyle w:val="af7"/>
      </w:pPr>
      <w:r>
        <w:t>public class ApiFixture : IDisposable</w:t>
      </w:r>
    </w:p>
    <w:p w14:paraId="15F609B0" w14:textId="77777777" w:rsidR="00CE4EC3" w:rsidRDefault="00CE4EC3" w:rsidP="00CE4EC3">
      <w:pPr>
        <w:pStyle w:val="af7"/>
      </w:pPr>
      <w:r>
        <w:t>{</w:t>
      </w:r>
    </w:p>
    <w:p w14:paraId="1ADE56D8" w14:textId="77777777" w:rsidR="00CE4EC3" w:rsidRDefault="00CE4EC3" w:rsidP="00CE4EC3">
      <w:pPr>
        <w:pStyle w:val="af7"/>
      </w:pPr>
      <w:r>
        <w:t xml:space="preserve">    private readonly WebTestAppFactory&lt;Program&gt; _factory;</w:t>
      </w:r>
    </w:p>
    <w:p w14:paraId="5EB64EE5" w14:textId="77777777" w:rsidR="00CE4EC3" w:rsidRDefault="00CE4EC3" w:rsidP="00CE4EC3">
      <w:pPr>
        <w:pStyle w:val="af7"/>
      </w:pPr>
    </w:p>
    <w:p w14:paraId="12FD8A66" w14:textId="77777777" w:rsidR="00CE4EC3" w:rsidRDefault="00CE4EC3" w:rsidP="00CE4EC3">
      <w:pPr>
        <w:pStyle w:val="af7"/>
      </w:pPr>
      <w:r>
        <w:t xml:space="preserve">    public ApiFixture()</w:t>
      </w:r>
    </w:p>
    <w:p w14:paraId="23B3316A" w14:textId="77777777" w:rsidR="00CE4EC3" w:rsidRDefault="00CE4EC3" w:rsidP="00CE4EC3">
      <w:pPr>
        <w:pStyle w:val="af7"/>
      </w:pPr>
      <w:r>
        <w:t xml:space="preserve">    {</w:t>
      </w:r>
    </w:p>
    <w:p w14:paraId="2C7B787D" w14:textId="77777777" w:rsidR="00CE4EC3" w:rsidRDefault="00CE4EC3" w:rsidP="00CE4EC3">
      <w:pPr>
        <w:pStyle w:val="af7"/>
      </w:pPr>
      <w:r>
        <w:t xml:space="preserve">        _factory = new WebTestAppFactory&lt;Program&gt;();</w:t>
      </w:r>
    </w:p>
    <w:p w14:paraId="17CA2A1B" w14:textId="77777777" w:rsidR="00CE4EC3" w:rsidRDefault="00CE4EC3" w:rsidP="00CE4EC3">
      <w:pPr>
        <w:pStyle w:val="af7"/>
      </w:pPr>
      <w:r>
        <w:t xml:space="preserve">        AddUser();</w:t>
      </w:r>
    </w:p>
    <w:p w14:paraId="41BE075B" w14:textId="77777777" w:rsidR="00CE4EC3" w:rsidRDefault="00CE4EC3" w:rsidP="00CE4EC3">
      <w:pPr>
        <w:pStyle w:val="af7"/>
      </w:pPr>
      <w:r>
        <w:t xml:space="preserve">    }</w:t>
      </w:r>
    </w:p>
    <w:p w14:paraId="322CF4B8" w14:textId="77777777" w:rsidR="00CE4EC3" w:rsidRDefault="00CE4EC3" w:rsidP="00CE4EC3">
      <w:pPr>
        <w:pStyle w:val="af7"/>
      </w:pPr>
    </w:p>
    <w:p w14:paraId="01B4F557" w14:textId="77777777" w:rsidR="00CE4EC3" w:rsidRDefault="00CE4EC3" w:rsidP="00CE4EC3">
      <w:pPr>
        <w:pStyle w:val="af7"/>
      </w:pPr>
      <w:r>
        <w:t xml:space="preserve">    public void Dispose()</w:t>
      </w:r>
    </w:p>
    <w:p w14:paraId="1634AA74" w14:textId="77777777" w:rsidR="00CE4EC3" w:rsidRDefault="00CE4EC3" w:rsidP="00CE4EC3">
      <w:pPr>
        <w:pStyle w:val="af7"/>
      </w:pPr>
      <w:r>
        <w:t xml:space="preserve">    {</w:t>
      </w:r>
    </w:p>
    <w:p w14:paraId="7D7BDF2F" w14:textId="77777777" w:rsidR="00CE4EC3" w:rsidRDefault="00CE4EC3" w:rsidP="00CE4EC3">
      <w:pPr>
        <w:pStyle w:val="af7"/>
      </w:pPr>
      <w:r>
        <w:t xml:space="preserve">        GC.SuppressFinalize(this);</w:t>
      </w:r>
    </w:p>
    <w:p w14:paraId="142E0404" w14:textId="77777777" w:rsidR="00CE4EC3" w:rsidRDefault="00CE4EC3" w:rsidP="00CE4EC3">
      <w:pPr>
        <w:pStyle w:val="af7"/>
      </w:pPr>
      <w:r>
        <w:t xml:space="preserve">        using var scope = ServiceProviderServiceExtensions.CreateScope(_factory.Services);</w:t>
      </w:r>
    </w:p>
    <w:p w14:paraId="445CBD55" w14:textId="77777777" w:rsidR="00CE4EC3" w:rsidRDefault="00CE4EC3" w:rsidP="00CE4EC3">
      <w:pPr>
        <w:pStyle w:val="af7"/>
      </w:pPr>
      <w:r>
        <w:t xml:space="preserve">        var dbContext = ServiceProviderServiceExtensions.GetRequiredService&lt;AppDbContext&gt;(scope.ServiceProvider);</w:t>
      </w:r>
    </w:p>
    <w:p w14:paraId="34D84257" w14:textId="77777777" w:rsidR="00CE4EC3" w:rsidRDefault="00CE4EC3" w:rsidP="00CE4EC3">
      <w:pPr>
        <w:pStyle w:val="af7"/>
      </w:pPr>
      <w:r>
        <w:t xml:space="preserve">        dbContext.Database.EnsureDeleted();</w:t>
      </w:r>
    </w:p>
    <w:p w14:paraId="6775E2FD" w14:textId="77777777" w:rsidR="00CE4EC3" w:rsidRDefault="00CE4EC3" w:rsidP="00CE4EC3">
      <w:pPr>
        <w:pStyle w:val="af7"/>
      </w:pPr>
      <w:r>
        <w:t xml:space="preserve">        _factory.Dispose();</w:t>
      </w:r>
    </w:p>
    <w:p w14:paraId="3091E684" w14:textId="77777777" w:rsidR="00CE4EC3" w:rsidRDefault="00CE4EC3" w:rsidP="00CE4EC3">
      <w:pPr>
        <w:pStyle w:val="af7"/>
      </w:pPr>
      <w:r>
        <w:t xml:space="preserve">    }</w:t>
      </w:r>
    </w:p>
    <w:p w14:paraId="6845314A" w14:textId="77777777" w:rsidR="00CE4EC3" w:rsidRDefault="00CE4EC3" w:rsidP="00CE4EC3">
      <w:pPr>
        <w:pStyle w:val="af7"/>
      </w:pPr>
    </w:p>
    <w:p w14:paraId="4180CDD5" w14:textId="77777777" w:rsidR="00CE4EC3" w:rsidRDefault="00CE4EC3" w:rsidP="00CE4EC3">
      <w:pPr>
        <w:pStyle w:val="af7"/>
      </w:pPr>
      <w:r>
        <w:t xml:space="preserve">    public HttpClient CreateClient()</w:t>
      </w:r>
    </w:p>
    <w:p w14:paraId="05653814" w14:textId="77777777" w:rsidR="00CE4EC3" w:rsidRDefault="00CE4EC3" w:rsidP="00CE4EC3">
      <w:pPr>
        <w:pStyle w:val="af7"/>
      </w:pPr>
      <w:r>
        <w:t xml:space="preserve">    {</w:t>
      </w:r>
    </w:p>
    <w:p w14:paraId="172506A0" w14:textId="77777777" w:rsidR="00CE4EC3" w:rsidRDefault="00CE4EC3" w:rsidP="00CE4EC3">
      <w:pPr>
        <w:pStyle w:val="af7"/>
      </w:pPr>
      <w:r>
        <w:t xml:space="preserve">        return _factory.CreateClient(new WebApplicationFactoryClientOptions</w:t>
      </w:r>
    </w:p>
    <w:p w14:paraId="027BD3D0" w14:textId="77777777" w:rsidR="00CE4EC3" w:rsidRDefault="00CE4EC3" w:rsidP="00CE4EC3">
      <w:pPr>
        <w:pStyle w:val="af7"/>
      </w:pPr>
      <w:r>
        <w:t xml:space="preserve">        {</w:t>
      </w:r>
    </w:p>
    <w:p w14:paraId="63798211" w14:textId="77777777" w:rsidR="00CE4EC3" w:rsidRDefault="00CE4EC3" w:rsidP="00CE4EC3">
      <w:pPr>
        <w:pStyle w:val="af7"/>
      </w:pPr>
      <w:r>
        <w:t xml:space="preserve">            AllowAutoRedirect = false,</w:t>
      </w:r>
    </w:p>
    <w:p w14:paraId="477FA629" w14:textId="77777777" w:rsidR="00CE4EC3" w:rsidRDefault="00CE4EC3" w:rsidP="00CE4EC3">
      <w:pPr>
        <w:pStyle w:val="af7"/>
      </w:pPr>
      <w:r>
        <w:t xml:space="preserve">        });</w:t>
      </w:r>
    </w:p>
    <w:p w14:paraId="07165787" w14:textId="77777777" w:rsidR="00CE4EC3" w:rsidRDefault="00CE4EC3" w:rsidP="00CE4EC3">
      <w:pPr>
        <w:pStyle w:val="af7"/>
      </w:pPr>
      <w:r>
        <w:t xml:space="preserve">    }</w:t>
      </w:r>
    </w:p>
    <w:p w14:paraId="7F288758" w14:textId="77777777" w:rsidR="00CE4EC3" w:rsidRDefault="00CE4EC3" w:rsidP="00CE4EC3">
      <w:pPr>
        <w:pStyle w:val="af7"/>
      </w:pPr>
    </w:p>
    <w:p w14:paraId="50DD28BD" w14:textId="77777777" w:rsidR="00CE4EC3" w:rsidRDefault="00CE4EC3" w:rsidP="00CE4EC3">
      <w:pPr>
        <w:pStyle w:val="af7"/>
      </w:pPr>
      <w:r>
        <w:t xml:space="preserve">    public HttpClient CreateAuthenticatedClient()</w:t>
      </w:r>
    </w:p>
    <w:p w14:paraId="4F70B88B" w14:textId="77777777" w:rsidR="00CE4EC3" w:rsidRDefault="00CE4EC3" w:rsidP="00CE4EC3">
      <w:pPr>
        <w:pStyle w:val="af7"/>
      </w:pPr>
      <w:r>
        <w:t xml:space="preserve">    {</w:t>
      </w:r>
    </w:p>
    <w:p w14:paraId="32649D30" w14:textId="77777777" w:rsidR="00CE4EC3" w:rsidRDefault="00CE4EC3" w:rsidP="00CE4EC3">
      <w:pPr>
        <w:pStyle w:val="af7"/>
      </w:pPr>
      <w:r>
        <w:t xml:space="preserve">        using var scope = ServiceProviderServiceExtensions.CreateScope(_factory.Services);</w:t>
      </w:r>
    </w:p>
    <w:p w14:paraId="58EF1B78" w14:textId="77777777" w:rsidR="00CE4EC3" w:rsidRDefault="00CE4EC3" w:rsidP="00CE4EC3">
      <w:pPr>
        <w:pStyle w:val="af7"/>
      </w:pPr>
      <w:r>
        <w:t xml:space="preserve">        var authService = ServiceProviderServiceExtensions.GetRequiredService&lt;IAuthenticationService&gt;(scope.ServiceProvider);</w:t>
      </w:r>
    </w:p>
    <w:p w14:paraId="67FDAD0C" w14:textId="77777777" w:rsidR="00CE4EC3" w:rsidRDefault="00CE4EC3" w:rsidP="00CE4EC3">
      <w:pPr>
        <w:pStyle w:val="af7"/>
      </w:pPr>
      <w:r>
        <w:t xml:space="preserve">        var token = authService.SignIn(new AuthenticationRequestDto(Constants.UserName, Constants.UserPinCode))</w:t>
      </w:r>
    </w:p>
    <w:p w14:paraId="09E49921" w14:textId="77777777" w:rsidR="00CE4EC3" w:rsidRDefault="00CE4EC3" w:rsidP="00CE4EC3">
      <w:pPr>
        <w:pStyle w:val="af7"/>
      </w:pPr>
      <w:r>
        <w:t xml:space="preserve">            .Result</w:t>
      </w:r>
    </w:p>
    <w:p w14:paraId="21D32C74" w14:textId="77777777" w:rsidR="00CE4EC3" w:rsidRDefault="00CE4EC3" w:rsidP="00CE4EC3">
      <w:pPr>
        <w:pStyle w:val="af7"/>
      </w:pPr>
      <w:r>
        <w:t xml:space="preserve">            .AccessToken!;</w:t>
      </w:r>
    </w:p>
    <w:p w14:paraId="3D5D3116" w14:textId="77777777" w:rsidR="00CE4EC3" w:rsidRDefault="00CE4EC3" w:rsidP="00CE4EC3">
      <w:pPr>
        <w:pStyle w:val="af7"/>
      </w:pPr>
      <w:r>
        <w:t xml:space="preserve">        var client = _factory.CreateClient(new WebApplicationFactoryClientOptions</w:t>
      </w:r>
    </w:p>
    <w:p w14:paraId="3B30F5C1" w14:textId="77777777" w:rsidR="00CE4EC3" w:rsidRDefault="00CE4EC3" w:rsidP="00CE4EC3">
      <w:pPr>
        <w:pStyle w:val="af7"/>
      </w:pPr>
      <w:r>
        <w:t xml:space="preserve">        {</w:t>
      </w:r>
    </w:p>
    <w:p w14:paraId="6050C201" w14:textId="77777777" w:rsidR="00CE4EC3" w:rsidRDefault="00CE4EC3" w:rsidP="00CE4EC3">
      <w:pPr>
        <w:pStyle w:val="af7"/>
      </w:pPr>
      <w:r>
        <w:t xml:space="preserve">            AllowAutoRedirect = false,</w:t>
      </w:r>
    </w:p>
    <w:p w14:paraId="152F98DA" w14:textId="77777777" w:rsidR="00CE4EC3" w:rsidRDefault="00CE4EC3" w:rsidP="00CE4EC3">
      <w:pPr>
        <w:pStyle w:val="af7"/>
      </w:pPr>
      <w:r>
        <w:t xml:space="preserve">        });</w:t>
      </w:r>
    </w:p>
    <w:p w14:paraId="5E0799AB" w14:textId="77777777" w:rsidR="00CE4EC3" w:rsidRDefault="00CE4EC3" w:rsidP="00CE4EC3">
      <w:pPr>
        <w:pStyle w:val="af7"/>
      </w:pPr>
      <w:r>
        <w:t xml:space="preserve">        client.DefaultRequestHeaders.Authorization = new AuthenticationHeaderValue("Bearer", token);</w:t>
      </w:r>
    </w:p>
    <w:p w14:paraId="649F10FB" w14:textId="77777777" w:rsidR="00CE4EC3" w:rsidRDefault="00CE4EC3" w:rsidP="00CE4EC3">
      <w:pPr>
        <w:pStyle w:val="af7"/>
      </w:pPr>
      <w:r>
        <w:t xml:space="preserve">        return client;</w:t>
      </w:r>
    </w:p>
    <w:p w14:paraId="455B618C" w14:textId="77777777" w:rsidR="00CE4EC3" w:rsidRDefault="00CE4EC3" w:rsidP="00CE4EC3">
      <w:pPr>
        <w:pStyle w:val="af7"/>
      </w:pPr>
      <w:r>
        <w:t xml:space="preserve">    }</w:t>
      </w:r>
    </w:p>
    <w:p w14:paraId="5DBA1512" w14:textId="77777777" w:rsidR="00CE4EC3" w:rsidRDefault="00CE4EC3" w:rsidP="00CE4EC3">
      <w:pPr>
        <w:pStyle w:val="af7"/>
      </w:pPr>
    </w:p>
    <w:p w14:paraId="46C72BE1" w14:textId="77777777" w:rsidR="00CE4EC3" w:rsidRDefault="00CE4EC3" w:rsidP="00CE4EC3">
      <w:pPr>
        <w:pStyle w:val="af7"/>
      </w:pPr>
      <w:r>
        <w:t xml:space="preserve">    public void Cleanup()</w:t>
      </w:r>
    </w:p>
    <w:p w14:paraId="61EB367F" w14:textId="77777777" w:rsidR="00CE4EC3" w:rsidRDefault="00CE4EC3" w:rsidP="00CE4EC3">
      <w:pPr>
        <w:pStyle w:val="af7"/>
      </w:pPr>
      <w:r>
        <w:t xml:space="preserve">    {</w:t>
      </w:r>
    </w:p>
    <w:p w14:paraId="17968539" w14:textId="77777777" w:rsidR="00CE4EC3" w:rsidRDefault="00CE4EC3" w:rsidP="00CE4EC3">
      <w:pPr>
        <w:pStyle w:val="af7"/>
      </w:pPr>
      <w:r>
        <w:t xml:space="preserve">        using var scope = ServiceProviderServiceExtensions.CreateScope(_factory.Services);</w:t>
      </w:r>
    </w:p>
    <w:p w14:paraId="0481A271" w14:textId="77777777" w:rsidR="00CE4EC3" w:rsidRDefault="00CE4EC3" w:rsidP="00CE4EC3">
      <w:pPr>
        <w:pStyle w:val="af7"/>
      </w:pPr>
      <w:r>
        <w:t xml:space="preserve">        var dbContext = ServiceProviderServiceExtensions.GetRequiredService&lt;AppDbContext&gt;(scope.ServiceProvider);</w:t>
      </w:r>
    </w:p>
    <w:p w14:paraId="7C418E82" w14:textId="77777777" w:rsidR="00CE4EC3" w:rsidRDefault="00CE4EC3" w:rsidP="00CE4EC3">
      <w:pPr>
        <w:pStyle w:val="af7"/>
      </w:pPr>
      <w:r>
        <w:t xml:space="preserve">        dbContext.Books.ExecuteDelete();</w:t>
      </w:r>
    </w:p>
    <w:p w14:paraId="7A04F9AC" w14:textId="77777777" w:rsidR="00CE4EC3" w:rsidRDefault="00CE4EC3" w:rsidP="00CE4EC3">
      <w:pPr>
        <w:pStyle w:val="af7"/>
      </w:pPr>
      <w:r>
        <w:t xml:space="preserve">        dbContext.BookTexts.ExecuteDelete();</w:t>
      </w:r>
    </w:p>
    <w:p w14:paraId="2BEB43C8" w14:textId="77777777" w:rsidR="00CE4EC3" w:rsidRDefault="00CE4EC3" w:rsidP="00CE4EC3">
      <w:pPr>
        <w:pStyle w:val="af7"/>
      </w:pPr>
      <w:r>
        <w:t xml:space="preserve">        dbContext.DictionaryWords.ExecuteDelete();</w:t>
      </w:r>
    </w:p>
    <w:p w14:paraId="7B9412B7" w14:textId="77777777" w:rsidR="00CE4EC3" w:rsidRDefault="00CE4EC3" w:rsidP="00CE4EC3">
      <w:pPr>
        <w:pStyle w:val="af7"/>
      </w:pPr>
      <w:r>
        <w:t xml:space="preserve">    }</w:t>
      </w:r>
    </w:p>
    <w:p w14:paraId="7A9EE61F" w14:textId="77777777" w:rsidR="00CE4EC3" w:rsidRDefault="00CE4EC3" w:rsidP="00CE4EC3">
      <w:pPr>
        <w:pStyle w:val="af7"/>
      </w:pPr>
    </w:p>
    <w:p w14:paraId="3CEF25FA" w14:textId="77777777" w:rsidR="00CE4EC3" w:rsidRDefault="00CE4EC3" w:rsidP="00CE4EC3">
      <w:pPr>
        <w:pStyle w:val="af7"/>
      </w:pPr>
      <w:r>
        <w:t xml:space="preserve">    private void AddUser()</w:t>
      </w:r>
    </w:p>
    <w:p w14:paraId="3D90C542" w14:textId="77777777" w:rsidR="00CE4EC3" w:rsidRDefault="00CE4EC3" w:rsidP="00CE4EC3">
      <w:pPr>
        <w:pStyle w:val="af7"/>
      </w:pPr>
      <w:r>
        <w:t xml:space="preserve">    {</w:t>
      </w:r>
    </w:p>
    <w:p w14:paraId="75EC3BDB" w14:textId="77777777" w:rsidR="00CE4EC3" w:rsidRDefault="00CE4EC3" w:rsidP="00CE4EC3">
      <w:pPr>
        <w:pStyle w:val="af7"/>
      </w:pPr>
      <w:r>
        <w:t xml:space="preserve">        using var scope = ServiceProviderServiceExtensions.CreateScope(_factory.Services);</w:t>
      </w:r>
    </w:p>
    <w:p w14:paraId="02C13A52" w14:textId="77777777" w:rsidR="00CE4EC3" w:rsidRDefault="00CE4EC3" w:rsidP="00CE4EC3">
      <w:pPr>
        <w:pStyle w:val="af7"/>
      </w:pPr>
      <w:r>
        <w:t xml:space="preserve">        var userService = ServiceProviderServiceExtensions.GetRequiredService&lt;IUserService&gt;(scope.ServiceProvider);</w:t>
      </w:r>
    </w:p>
    <w:p w14:paraId="49E715B5" w14:textId="77777777" w:rsidR="00CE4EC3" w:rsidRDefault="00CE4EC3" w:rsidP="00CE4EC3">
      <w:pPr>
        <w:pStyle w:val="af7"/>
      </w:pPr>
      <w:r>
        <w:lastRenderedPageBreak/>
        <w:t xml:space="preserve">        var user = userService.CreateUser(new UserAddRequest</w:t>
      </w:r>
    </w:p>
    <w:p w14:paraId="4138AA41" w14:textId="77777777" w:rsidR="00CE4EC3" w:rsidRDefault="00CE4EC3" w:rsidP="00CE4EC3">
      <w:pPr>
        <w:pStyle w:val="af7"/>
      </w:pPr>
      <w:r>
        <w:t xml:space="preserve">        {</w:t>
      </w:r>
    </w:p>
    <w:p w14:paraId="35E866DE" w14:textId="77777777" w:rsidR="00CE4EC3" w:rsidRDefault="00CE4EC3" w:rsidP="00CE4EC3">
      <w:pPr>
        <w:pStyle w:val="af7"/>
      </w:pPr>
      <w:r>
        <w:t xml:space="preserve">            Name = Constants.UserName,</w:t>
      </w:r>
    </w:p>
    <w:p w14:paraId="2FBF11AA" w14:textId="77777777" w:rsidR="00CE4EC3" w:rsidRDefault="00CE4EC3" w:rsidP="00CE4EC3">
      <w:pPr>
        <w:pStyle w:val="af7"/>
      </w:pPr>
      <w:r>
        <w:t xml:space="preserve">            PinCode = Constants.UserPinCode,</w:t>
      </w:r>
    </w:p>
    <w:p w14:paraId="50157761" w14:textId="77777777" w:rsidR="00CE4EC3" w:rsidRDefault="00CE4EC3" w:rsidP="00CE4EC3">
      <w:pPr>
        <w:pStyle w:val="af7"/>
      </w:pPr>
      <w:r>
        <w:t xml:space="preserve">        }).Result;</w:t>
      </w:r>
    </w:p>
    <w:p w14:paraId="6291AF29" w14:textId="77777777" w:rsidR="00CE4EC3" w:rsidRDefault="00CE4EC3" w:rsidP="00CE4EC3">
      <w:pPr>
        <w:pStyle w:val="af7"/>
      </w:pPr>
      <w:r>
        <w:t xml:space="preserve">        Console.WriteLine($"The user ${user.Name} created.");</w:t>
      </w:r>
    </w:p>
    <w:p w14:paraId="09F99974" w14:textId="77777777" w:rsidR="00CE4EC3" w:rsidRDefault="00CE4EC3" w:rsidP="00CE4EC3">
      <w:pPr>
        <w:pStyle w:val="af7"/>
      </w:pPr>
      <w:r>
        <w:t xml:space="preserve">    }</w:t>
      </w:r>
    </w:p>
    <w:p w14:paraId="4780BDA6" w14:textId="77777777" w:rsidR="00CE4EC3" w:rsidRDefault="00CE4EC3" w:rsidP="00CE4EC3">
      <w:pPr>
        <w:pStyle w:val="af7"/>
      </w:pPr>
      <w:r>
        <w:t>}</w:t>
      </w:r>
    </w:p>
    <w:p w14:paraId="30F86039" w14:textId="77777777" w:rsidR="00CE4EC3" w:rsidRDefault="00CE4EC3" w:rsidP="00CE4EC3">
      <w:pPr>
        <w:pStyle w:val="af7"/>
      </w:pPr>
    </w:p>
    <w:p w14:paraId="43903928" w14:textId="77777777" w:rsidR="00CE4EC3" w:rsidRDefault="00CE4EC3" w:rsidP="00CE4EC3">
      <w:pPr>
        <w:pStyle w:val="af7"/>
      </w:pPr>
      <w:r>
        <w:t>[CollectionDefinition("Api collection")]</w:t>
      </w:r>
    </w:p>
    <w:p w14:paraId="0EED9431" w14:textId="77777777" w:rsidR="00CE4EC3" w:rsidRDefault="00CE4EC3" w:rsidP="00CE4EC3">
      <w:pPr>
        <w:pStyle w:val="af7"/>
      </w:pPr>
      <w:r>
        <w:t>public class ApiFixtureCollection : ICollectionFixture&lt;ApiFixture&gt;;</w:t>
      </w:r>
    </w:p>
    <w:p w14:paraId="7C2EBD3F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app.component.html:</w:t>
      </w:r>
    </w:p>
    <w:p w14:paraId="281F076F" w14:textId="77777777" w:rsidR="00197A74" w:rsidRDefault="00197A74" w:rsidP="00197A74">
      <w:pPr>
        <w:pStyle w:val="af7"/>
      </w:pPr>
      <w:r>
        <w:t>&lt;app-main-layout&gt;</w:t>
      </w:r>
    </w:p>
    <w:p w14:paraId="496CF661" w14:textId="77777777" w:rsidR="00197A74" w:rsidRDefault="00197A74" w:rsidP="00197A74">
      <w:pPr>
        <w:pStyle w:val="af7"/>
      </w:pPr>
      <w:r>
        <w:t xml:space="preserve">  &lt;router-outlet&gt;&lt;/router-outlet&gt;</w:t>
      </w:r>
    </w:p>
    <w:p w14:paraId="2B804E81" w14:textId="0A4C54B3" w:rsidR="00197A74" w:rsidRDefault="00197A74" w:rsidP="00197A74">
      <w:pPr>
        <w:pStyle w:val="af7"/>
      </w:pPr>
      <w:r>
        <w:t>&lt;/app-main-layout&gt;</w:t>
      </w:r>
    </w:p>
    <w:p w14:paraId="7450695A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app.component.ts:</w:t>
      </w:r>
    </w:p>
    <w:p w14:paraId="4BE68E44" w14:textId="77777777" w:rsidR="00197A74" w:rsidRDefault="00197A74" w:rsidP="00197A74">
      <w:pPr>
        <w:pStyle w:val="af7"/>
      </w:pPr>
      <w:r>
        <w:t>import { ChangeDetectionStrategy, Component } from '@angular/core';</w:t>
      </w:r>
    </w:p>
    <w:p w14:paraId="66ECA82F" w14:textId="77777777" w:rsidR="00197A74" w:rsidRDefault="00197A74" w:rsidP="00197A74">
      <w:pPr>
        <w:pStyle w:val="af7"/>
      </w:pPr>
      <w:r>
        <w:t>import { HubConnectionBuilder } from '@microsoft/signalr';</w:t>
      </w:r>
    </w:p>
    <w:p w14:paraId="1FFCF8FB" w14:textId="77777777" w:rsidR="00197A74" w:rsidRDefault="00197A74" w:rsidP="00197A74">
      <w:pPr>
        <w:pStyle w:val="af7"/>
      </w:pPr>
      <w:r>
        <w:t>import { environment } from '../environments/environment';</w:t>
      </w:r>
    </w:p>
    <w:p w14:paraId="46E869DC" w14:textId="77777777" w:rsidR="00197A74" w:rsidRDefault="00197A74" w:rsidP="00197A74">
      <w:pPr>
        <w:pStyle w:val="af7"/>
      </w:pPr>
    </w:p>
    <w:p w14:paraId="5D31EAFF" w14:textId="77777777" w:rsidR="00197A74" w:rsidRDefault="00197A74" w:rsidP="00197A74">
      <w:pPr>
        <w:pStyle w:val="af7"/>
      </w:pPr>
      <w:r>
        <w:t>@Component({</w:t>
      </w:r>
    </w:p>
    <w:p w14:paraId="5F111CD0" w14:textId="77777777" w:rsidR="00197A74" w:rsidRDefault="00197A74" w:rsidP="00197A74">
      <w:pPr>
        <w:pStyle w:val="af7"/>
      </w:pPr>
      <w:r>
        <w:t xml:space="preserve">  selector: 'app-root',</w:t>
      </w:r>
    </w:p>
    <w:p w14:paraId="2E8B5226" w14:textId="77777777" w:rsidR="00197A74" w:rsidRDefault="00197A74" w:rsidP="00197A74">
      <w:pPr>
        <w:pStyle w:val="af7"/>
      </w:pPr>
      <w:r>
        <w:t xml:space="preserve">  templateUrl: './app.component.html',</w:t>
      </w:r>
    </w:p>
    <w:p w14:paraId="31DB3593" w14:textId="77777777" w:rsidR="00197A74" w:rsidRDefault="00197A74" w:rsidP="00197A74">
      <w:pPr>
        <w:pStyle w:val="af7"/>
      </w:pPr>
      <w:r>
        <w:t xml:space="preserve">  styleUrl: './app.component.scss',</w:t>
      </w:r>
    </w:p>
    <w:p w14:paraId="41A323F7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2AA79339" w14:textId="77777777" w:rsidR="00197A74" w:rsidRDefault="00197A74" w:rsidP="00197A74">
      <w:pPr>
        <w:pStyle w:val="af7"/>
      </w:pPr>
      <w:r>
        <w:t>})</w:t>
      </w:r>
    </w:p>
    <w:p w14:paraId="79C7B909" w14:textId="77777777" w:rsidR="00197A74" w:rsidRDefault="00197A74" w:rsidP="00197A74">
      <w:pPr>
        <w:pStyle w:val="af7"/>
      </w:pPr>
      <w:r>
        <w:t>export class AppComponent {</w:t>
      </w:r>
    </w:p>
    <w:p w14:paraId="7E128B79" w14:textId="77777777" w:rsidR="00197A74" w:rsidRDefault="00197A74" w:rsidP="00197A74">
      <w:pPr>
        <w:pStyle w:val="af7"/>
      </w:pPr>
    </w:p>
    <w:p w14:paraId="287D8EE1" w14:textId="77777777" w:rsidR="00197A74" w:rsidRDefault="00197A74" w:rsidP="00197A74">
      <w:pPr>
        <w:pStyle w:val="af7"/>
      </w:pPr>
      <w:r>
        <w:t xml:space="preserve">  constructor() {</w:t>
      </w:r>
    </w:p>
    <w:p w14:paraId="73DF1332" w14:textId="77777777" w:rsidR="00197A74" w:rsidRDefault="00197A74" w:rsidP="00197A74">
      <w:pPr>
        <w:pStyle w:val="af7"/>
      </w:pPr>
      <w:r>
        <w:t xml:space="preserve">    const connection = new HubConnectionBuilder()</w:t>
      </w:r>
    </w:p>
    <w:p w14:paraId="4FF04D9D" w14:textId="77777777" w:rsidR="00197A74" w:rsidRDefault="00197A74" w:rsidP="00197A74">
      <w:pPr>
        <w:pStyle w:val="af7"/>
      </w:pPr>
      <w:r>
        <w:t xml:space="preserve">      .withUrl(`${environment.BASE_URL}/notification`)</w:t>
      </w:r>
    </w:p>
    <w:p w14:paraId="50DE61F7" w14:textId="77777777" w:rsidR="00197A74" w:rsidRDefault="00197A74" w:rsidP="00197A74">
      <w:pPr>
        <w:pStyle w:val="af7"/>
      </w:pPr>
      <w:r>
        <w:t xml:space="preserve">      .build();</w:t>
      </w:r>
    </w:p>
    <w:p w14:paraId="7E612A13" w14:textId="77777777" w:rsidR="00197A74" w:rsidRDefault="00197A74" w:rsidP="00197A74">
      <w:pPr>
        <w:pStyle w:val="af7"/>
      </w:pPr>
    </w:p>
    <w:p w14:paraId="709829F0" w14:textId="77777777" w:rsidR="00197A74" w:rsidRDefault="00197A74" w:rsidP="00197A74">
      <w:pPr>
        <w:pStyle w:val="af7"/>
      </w:pPr>
      <w:r>
        <w:t xml:space="preserve">    connection.on('book-indexing', (result) =&gt; {</w:t>
      </w:r>
    </w:p>
    <w:p w14:paraId="188DD2F4" w14:textId="77777777" w:rsidR="00197A74" w:rsidRDefault="00197A74" w:rsidP="00197A74">
      <w:pPr>
        <w:pStyle w:val="af7"/>
      </w:pPr>
      <w:r>
        <w:t xml:space="preserve">      console.log(result);</w:t>
      </w:r>
    </w:p>
    <w:p w14:paraId="13E28A5F" w14:textId="77777777" w:rsidR="00197A74" w:rsidRDefault="00197A74" w:rsidP="00197A74">
      <w:pPr>
        <w:pStyle w:val="af7"/>
      </w:pPr>
      <w:r>
        <w:t xml:space="preserve">    });</w:t>
      </w:r>
    </w:p>
    <w:p w14:paraId="74E32D09" w14:textId="77777777" w:rsidR="00197A74" w:rsidRDefault="00197A74" w:rsidP="00197A74">
      <w:pPr>
        <w:pStyle w:val="af7"/>
      </w:pPr>
    </w:p>
    <w:p w14:paraId="4A4399E5" w14:textId="77777777" w:rsidR="00197A74" w:rsidRDefault="00197A74" w:rsidP="00197A74">
      <w:pPr>
        <w:pStyle w:val="af7"/>
      </w:pPr>
      <w:r>
        <w:t xml:space="preserve">    connection.start().then()</w:t>
      </w:r>
    </w:p>
    <w:p w14:paraId="1E73C820" w14:textId="77777777" w:rsidR="00197A74" w:rsidRDefault="00197A74" w:rsidP="00197A74">
      <w:pPr>
        <w:pStyle w:val="af7"/>
      </w:pPr>
      <w:r>
        <w:t xml:space="preserve">  }</w:t>
      </w:r>
    </w:p>
    <w:p w14:paraId="5AD1369C" w14:textId="77777777" w:rsidR="00197A74" w:rsidRDefault="00197A74" w:rsidP="00197A74">
      <w:pPr>
        <w:pStyle w:val="af7"/>
      </w:pPr>
    </w:p>
    <w:p w14:paraId="674011A7" w14:textId="2D5A06FC" w:rsidR="00197A74" w:rsidRDefault="00197A74" w:rsidP="00197A74">
      <w:pPr>
        <w:pStyle w:val="af7"/>
      </w:pPr>
      <w:r>
        <w:t>}</w:t>
      </w:r>
    </w:p>
    <w:p w14:paraId="1FF22915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app.module.ts:</w:t>
      </w:r>
    </w:p>
    <w:p w14:paraId="281ED64F" w14:textId="77777777" w:rsidR="00197A74" w:rsidRDefault="00197A74" w:rsidP="00197A74">
      <w:pPr>
        <w:pStyle w:val="af7"/>
      </w:pPr>
      <w:r>
        <w:t>import { CommonModule } from '@angular/common';</w:t>
      </w:r>
    </w:p>
    <w:p w14:paraId="421059B5" w14:textId="77777777" w:rsidR="00197A74" w:rsidRDefault="00197A74" w:rsidP="00197A74">
      <w:pPr>
        <w:pStyle w:val="af7"/>
      </w:pPr>
      <w:r>
        <w:t>import { provideHttpClient, withInterceptors } from '@angular/common/http';</w:t>
      </w:r>
    </w:p>
    <w:p w14:paraId="084E59C3" w14:textId="77777777" w:rsidR="00197A74" w:rsidRDefault="00197A74" w:rsidP="00197A74">
      <w:pPr>
        <w:pStyle w:val="af7"/>
      </w:pPr>
      <w:r>
        <w:t>import { NgModule } from '@angular/core';</w:t>
      </w:r>
    </w:p>
    <w:p w14:paraId="40D63B9F" w14:textId="77777777" w:rsidR="00197A74" w:rsidRDefault="00197A74" w:rsidP="00197A74">
      <w:pPr>
        <w:pStyle w:val="af7"/>
      </w:pPr>
      <w:r>
        <w:t>import { FormsModule, ReactiveFormsModule } from '@angular/forms';</w:t>
      </w:r>
    </w:p>
    <w:p w14:paraId="75BA1BEC" w14:textId="77777777" w:rsidR="00197A74" w:rsidRDefault="00197A74" w:rsidP="00197A74">
      <w:pPr>
        <w:pStyle w:val="af7"/>
      </w:pPr>
      <w:r>
        <w:t>import { MatButtonModule } from '@angular/material/button';</w:t>
      </w:r>
    </w:p>
    <w:p w14:paraId="7FCE32C7" w14:textId="77777777" w:rsidR="00197A74" w:rsidRDefault="00197A74" w:rsidP="00197A74">
      <w:pPr>
        <w:pStyle w:val="af7"/>
      </w:pPr>
      <w:r>
        <w:t>import { MatIconModule } from '@angular/material/icon';</w:t>
      </w:r>
    </w:p>
    <w:p w14:paraId="247EFAD9" w14:textId="77777777" w:rsidR="00197A74" w:rsidRDefault="00197A74" w:rsidP="00197A74">
      <w:pPr>
        <w:pStyle w:val="af7"/>
      </w:pPr>
      <w:r>
        <w:t>import { MatInputModule } from '@angular/material/input';</w:t>
      </w:r>
    </w:p>
    <w:p w14:paraId="366A28BB" w14:textId="77777777" w:rsidR="00197A74" w:rsidRDefault="00197A74" w:rsidP="00197A74">
      <w:pPr>
        <w:pStyle w:val="af7"/>
      </w:pPr>
      <w:r>
        <w:t>import { MatListModule } from '@angular/material/list';</w:t>
      </w:r>
    </w:p>
    <w:p w14:paraId="21A955DE" w14:textId="77777777" w:rsidR="00197A74" w:rsidRDefault="00197A74" w:rsidP="00197A74">
      <w:pPr>
        <w:pStyle w:val="af7"/>
      </w:pPr>
      <w:r>
        <w:t>import { MatSelectModule } from '@angular/material/select';</w:t>
      </w:r>
    </w:p>
    <w:p w14:paraId="784FE782" w14:textId="77777777" w:rsidR="00197A74" w:rsidRDefault="00197A74" w:rsidP="00197A74">
      <w:pPr>
        <w:pStyle w:val="af7"/>
      </w:pPr>
      <w:r>
        <w:t>import { MatSidenavModule } from '@angular/material/sidenav';</w:t>
      </w:r>
    </w:p>
    <w:p w14:paraId="2C715978" w14:textId="77777777" w:rsidR="00197A74" w:rsidRDefault="00197A74" w:rsidP="00197A74">
      <w:pPr>
        <w:pStyle w:val="af7"/>
      </w:pPr>
      <w:r>
        <w:t>import { MatTooltipModule } from '@angular/material/tooltip';</w:t>
      </w:r>
    </w:p>
    <w:p w14:paraId="13821229" w14:textId="77777777" w:rsidR="00197A74" w:rsidRDefault="00197A74" w:rsidP="00197A74">
      <w:pPr>
        <w:pStyle w:val="af7"/>
      </w:pPr>
      <w:r>
        <w:t>import { BrowserModule } from '@angular/platform-browser';</w:t>
      </w:r>
    </w:p>
    <w:p w14:paraId="7FFF5FE5" w14:textId="77777777" w:rsidR="00197A74" w:rsidRDefault="00197A74" w:rsidP="00197A74">
      <w:pPr>
        <w:pStyle w:val="af7"/>
      </w:pPr>
      <w:r>
        <w:t>import { provideAnimationsAsync } from '@angular/platform-browser/animations/async';</w:t>
      </w:r>
    </w:p>
    <w:p w14:paraId="030ECC75" w14:textId="77777777" w:rsidR="00197A74" w:rsidRDefault="00197A74" w:rsidP="00197A74">
      <w:pPr>
        <w:pStyle w:val="af7"/>
      </w:pPr>
      <w:r>
        <w:t>import {</w:t>
      </w:r>
    </w:p>
    <w:p w14:paraId="69C64625" w14:textId="77777777" w:rsidR="00197A74" w:rsidRDefault="00197A74" w:rsidP="00197A74">
      <w:pPr>
        <w:pStyle w:val="af7"/>
      </w:pPr>
      <w:r>
        <w:t xml:space="preserve">  provideRouter,</w:t>
      </w:r>
    </w:p>
    <w:p w14:paraId="767DE8A2" w14:textId="77777777" w:rsidR="00197A74" w:rsidRDefault="00197A74" w:rsidP="00197A74">
      <w:pPr>
        <w:pStyle w:val="af7"/>
      </w:pPr>
      <w:r>
        <w:t xml:space="preserve">  RouterLink,</w:t>
      </w:r>
    </w:p>
    <w:p w14:paraId="575294F9" w14:textId="77777777" w:rsidR="00197A74" w:rsidRDefault="00197A74" w:rsidP="00197A74">
      <w:pPr>
        <w:pStyle w:val="af7"/>
      </w:pPr>
      <w:r>
        <w:t xml:space="preserve">  RouterLinkActive,</w:t>
      </w:r>
    </w:p>
    <w:p w14:paraId="1629F3B2" w14:textId="77777777" w:rsidR="00197A74" w:rsidRDefault="00197A74" w:rsidP="00197A74">
      <w:pPr>
        <w:pStyle w:val="af7"/>
      </w:pPr>
      <w:r>
        <w:t xml:space="preserve">  RouterOutlet,</w:t>
      </w:r>
    </w:p>
    <w:p w14:paraId="6276A1F8" w14:textId="77777777" w:rsidR="00197A74" w:rsidRDefault="00197A74" w:rsidP="00197A74">
      <w:pPr>
        <w:pStyle w:val="af7"/>
      </w:pPr>
      <w:r>
        <w:t xml:space="preserve">  withEnabledBlockingInitialNavigation,</w:t>
      </w:r>
    </w:p>
    <w:p w14:paraId="7C308AAC" w14:textId="77777777" w:rsidR="00197A74" w:rsidRDefault="00197A74" w:rsidP="00197A74">
      <w:pPr>
        <w:pStyle w:val="af7"/>
      </w:pPr>
      <w:r>
        <w:t xml:space="preserve">  withViewTransitions,</w:t>
      </w:r>
    </w:p>
    <w:p w14:paraId="6D44D1AE" w14:textId="77777777" w:rsidR="00197A74" w:rsidRDefault="00197A74" w:rsidP="00197A74">
      <w:pPr>
        <w:pStyle w:val="af7"/>
      </w:pPr>
      <w:r>
        <w:t>} from '@angular/router';</w:t>
      </w:r>
    </w:p>
    <w:p w14:paraId="042D0151" w14:textId="77777777" w:rsidR="00197A74" w:rsidRDefault="00197A74" w:rsidP="00197A74">
      <w:pPr>
        <w:pStyle w:val="af7"/>
      </w:pPr>
      <w:r>
        <w:t>import { MainLayoutComponent } from '@core/components/main-layout/main-layout.component';</w:t>
      </w:r>
    </w:p>
    <w:p w14:paraId="4D9832B4" w14:textId="77777777" w:rsidR="00197A74" w:rsidRDefault="00197A74" w:rsidP="00197A74">
      <w:pPr>
        <w:pStyle w:val="af7"/>
      </w:pPr>
      <w:r>
        <w:t>import { ToolbarComponent } from '@core/components/toolbar/toolbar.component';</w:t>
      </w:r>
    </w:p>
    <w:p w14:paraId="62DDF8A8" w14:textId="77777777" w:rsidR="00197A74" w:rsidRDefault="00197A74" w:rsidP="00197A74">
      <w:pPr>
        <w:pStyle w:val="af7"/>
      </w:pPr>
      <w:r>
        <w:t>import { authInterceptor } from '@core/interceptors/auth.interceptor';</w:t>
      </w:r>
    </w:p>
    <w:p w14:paraId="789939FE" w14:textId="77777777" w:rsidR="00197A74" w:rsidRDefault="00197A74" w:rsidP="00197A74">
      <w:pPr>
        <w:pStyle w:val="af7"/>
      </w:pPr>
      <w:r>
        <w:t>import { httpErrorInterceptor } from '@core/interceptors/http-error.interceptor';</w:t>
      </w:r>
    </w:p>
    <w:p w14:paraId="2952B3DF" w14:textId="77777777" w:rsidR="00197A74" w:rsidRDefault="00197A74" w:rsidP="00197A74">
      <w:pPr>
        <w:pStyle w:val="af7"/>
      </w:pPr>
      <w:r>
        <w:t>import { provideAuthHttpClient } from '@core/providers/auth-http-client';</w:t>
      </w:r>
    </w:p>
    <w:p w14:paraId="64CB2962" w14:textId="77777777" w:rsidR="00197A74" w:rsidRDefault="00197A74" w:rsidP="00197A74">
      <w:pPr>
        <w:pStyle w:val="af7"/>
      </w:pPr>
      <w:r>
        <w:t>import { AppComponent } from './app.component';</w:t>
      </w:r>
    </w:p>
    <w:p w14:paraId="60FF775B" w14:textId="77777777" w:rsidR="00197A74" w:rsidRDefault="00197A74" w:rsidP="00197A74">
      <w:pPr>
        <w:pStyle w:val="af7"/>
      </w:pPr>
      <w:r>
        <w:t>import { routes } from './app.routes';</w:t>
      </w:r>
    </w:p>
    <w:p w14:paraId="4392C755" w14:textId="77777777" w:rsidR="00197A74" w:rsidRDefault="00197A74" w:rsidP="00197A74">
      <w:pPr>
        <w:pStyle w:val="af7"/>
      </w:pPr>
    </w:p>
    <w:p w14:paraId="70F5E995" w14:textId="77777777" w:rsidR="00197A74" w:rsidRDefault="00197A74" w:rsidP="00197A74">
      <w:pPr>
        <w:pStyle w:val="af7"/>
      </w:pPr>
      <w:r>
        <w:lastRenderedPageBreak/>
        <w:t>@NgModule({</w:t>
      </w:r>
    </w:p>
    <w:p w14:paraId="250EF3F0" w14:textId="77777777" w:rsidR="00197A74" w:rsidRDefault="00197A74" w:rsidP="00197A74">
      <w:pPr>
        <w:pStyle w:val="af7"/>
      </w:pPr>
      <w:r>
        <w:t xml:space="preserve">  declarations: [</w:t>
      </w:r>
    </w:p>
    <w:p w14:paraId="49B10CF0" w14:textId="77777777" w:rsidR="00197A74" w:rsidRDefault="00197A74" w:rsidP="00197A74">
      <w:pPr>
        <w:pStyle w:val="af7"/>
      </w:pPr>
      <w:r>
        <w:t xml:space="preserve">    AppComponent,</w:t>
      </w:r>
    </w:p>
    <w:p w14:paraId="284A295B" w14:textId="77777777" w:rsidR="00197A74" w:rsidRDefault="00197A74" w:rsidP="00197A74">
      <w:pPr>
        <w:pStyle w:val="af7"/>
      </w:pPr>
      <w:r>
        <w:t xml:space="preserve">    MainLayoutComponent,</w:t>
      </w:r>
    </w:p>
    <w:p w14:paraId="40215D8D" w14:textId="77777777" w:rsidR="00197A74" w:rsidRDefault="00197A74" w:rsidP="00197A74">
      <w:pPr>
        <w:pStyle w:val="af7"/>
      </w:pPr>
      <w:r>
        <w:t xml:space="preserve">    ToolbarComponent,</w:t>
      </w:r>
    </w:p>
    <w:p w14:paraId="5B0ECDBA" w14:textId="77777777" w:rsidR="00197A74" w:rsidRDefault="00197A74" w:rsidP="00197A74">
      <w:pPr>
        <w:pStyle w:val="af7"/>
      </w:pPr>
      <w:r>
        <w:t xml:space="preserve">  ],</w:t>
      </w:r>
    </w:p>
    <w:p w14:paraId="61F73ACD" w14:textId="77777777" w:rsidR="00197A74" w:rsidRDefault="00197A74" w:rsidP="00197A74">
      <w:pPr>
        <w:pStyle w:val="af7"/>
      </w:pPr>
      <w:r>
        <w:t xml:space="preserve">  imports: [</w:t>
      </w:r>
    </w:p>
    <w:p w14:paraId="6497A954" w14:textId="77777777" w:rsidR="00197A74" w:rsidRDefault="00197A74" w:rsidP="00197A74">
      <w:pPr>
        <w:pStyle w:val="af7"/>
      </w:pPr>
      <w:r>
        <w:t xml:space="preserve">    CommonModule,</w:t>
      </w:r>
    </w:p>
    <w:p w14:paraId="2947FA12" w14:textId="77777777" w:rsidR="00197A74" w:rsidRDefault="00197A74" w:rsidP="00197A74">
      <w:pPr>
        <w:pStyle w:val="af7"/>
      </w:pPr>
      <w:r>
        <w:t xml:space="preserve">    FormsModule,</w:t>
      </w:r>
    </w:p>
    <w:p w14:paraId="4951565C" w14:textId="77777777" w:rsidR="00197A74" w:rsidRDefault="00197A74" w:rsidP="00197A74">
      <w:pPr>
        <w:pStyle w:val="af7"/>
      </w:pPr>
      <w:r>
        <w:t xml:space="preserve">    ReactiveFormsModule,</w:t>
      </w:r>
    </w:p>
    <w:p w14:paraId="506AEEBF" w14:textId="77777777" w:rsidR="00197A74" w:rsidRDefault="00197A74" w:rsidP="00197A74">
      <w:pPr>
        <w:pStyle w:val="af7"/>
      </w:pPr>
      <w:r>
        <w:t xml:space="preserve">    BrowserModule,</w:t>
      </w:r>
    </w:p>
    <w:p w14:paraId="315601BC" w14:textId="77777777" w:rsidR="00197A74" w:rsidRDefault="00197A74" w:rsidP="00197A74">
      <w:pPr>
        <w:pStyle w:val="af7"/>
      </w:pPr>
      <w:r>
        <w:t xml:space="preserve">    RouterOutlet,</w:t>
      </w:r>
    </w:p>
    <w:p w14:paraId="4B8D55CC" w14:textId="77777777" w:rsidR="00197A74" w:rsidRDefault="00197A74" w:rsidP="00197A74">
      <w:pPr>
        <w:pStyle w:val="af7"/>
      </w:pPr>
      <w:r>
        <w:t xml:space="preserve">    RouterLink,</w:t>
      </w:r>
    </w:p>
    <w:p w14:paraId="08215E69" w14:textId="77777777" w:rsidR="00197A74" w:rsidRDefault="00197A74" w:rsidP="00197A74">
      <w:pPr>
        <w:pStyle w:val="af7"/>
      </w:pPr>
      <w:r>
        <w:t xml:space="preserve">    RouterLinkActive,</w:t>
      </w:r>
    </w:p>
    <w:p w14:paraId="032F99D2" w14:textId="77777777" w:rsidR="00197A74" w:rsidRDefault="00197A74" w:rsidP="00197A74">
      <w:pPr>
        <w:pStyle w:val="af7"/>
      </w:pPr>
      <w:r>
        <w:t xml:space="preserve">    MatButtonModule,</w:t>
      </w:r>
    </w:p>
    <w:p w14:paraId="542CBF31" w14:textId="77777777" w:rsidR="00197A74" w:rsidRDefault="00197A74" w:rsidP="00197A74">
      <w:pPr>
        <w:pStyle w:val="af7"/>
      </w:pPr>
      <w:r>
        <w:t xml:space="preserve">    MatIconModule,</w:t>
      </w:r>
    </w:p>
    <w:p w14:paraId="53AF9398" w14:textId="77777777" w:rsidR="00197A74" w:rsidRDefault="00197A74" w:rsidP="00197A74">
      <w:pPr>
        <w:pStyle w:val="af7"/>
      </w:pPr>
      <w:r>
        <w:t xml:space="preserve">    MatListModule,</w:t>
      </w:r>
    </w:p>
    <w:p w14:paraId="11BE0211" w14:textId="77777777" w:rsidR="00197A74" w:rsidRDefault="00197A74" w:rsidP="00197A74">
      <w:pPr>
        <w:pStyle w:val="af7"/>
      </w:pPr>
      <w:r>
        <w:t xml:space="preserve">    MatSelectModule,</w:t>
      </w:r>
    </w:p>
    <w:p w14:paraId="41620378" w14:textId="77777777" w:rsidR="00197A74" w:rsidRDefault="00197A74" w:rsidP="00197A74">
      <w:pPr>
        <w:pStyle w:val="af7"/>
      </w:pPr>
      <w:r>
        <w:t xml:space="preserve">    MatInputModule,</w:t>
      </w:r>
    </w:p>
    <w:p w14:paraId="682BDC65" w14:textId="77777777" w:rsidR="00197A74" w:rsidRDefault="00197A74" w:rsidP="00197A74">
      <w:pPr>
        <w:pStyle w:val="af7"/>
      </w:pPr>
      <w:r>
        <w:t xml:space="preserve">    MatTooltipModule,</w:t>
      </w:r>
    </w:p>
    <w:p w14:paraId="75B30BAB" w14:textId="77777777" w:rsidR="00197A74" w:rsidRDefault="00197A74" w:rsidP="00197A74">
      <w:pPr>
        <w:pStyle w:val="af7"/>
      </w:pPr>
      <w:r>
        <w:t xml:space="preserve">    MatSidenavModule,</w:t>
      </w:r>
    </w:p>
    <w:p w14:paraId="70D39E6C" w14:textId="77777777" w:rsidR="00197A74" w:rsidRDefault="00197A74" w:rsidP="00197A74">
      <w:pPr>
        <w:pStyle w:val="af7"/>
      </w:pPr>
      <w:r>
        <w:t xml:space="preserve">  ],</w:t>
      </w:r>
    </w:p>
    <w:p w14:paraId="01718675" w14:textId="77777777" w:rsidR="00197A74" w:rsidRDefault="00197A74" w:rsidP="00197A74">
      <w:pPr>
        <w:pStyle w:val="af7"/>
      </w:pPr>
      <w:r>
        <w:t xml:space="preserve">  providers: [</w:t>
      </w:r>
    </w:p>
    <w:p w14:paraId="7B3FD54C" w14:textId="77777777" w:rsidR="00197A74" w:rsidRDefault="00197A74" w:rsidP="00197A74">
      <w:pPr>
        <w:pStyle w:val="af7"/>
      </w:pPr>
      <w:r>
        <w:t xml:space="preserve">    {</w:t>
      </w:r>
    </w:p>
    <w:p w14:paraId="5AE6B78D" w14:textId="77777777" w:rsidR="00197A74" w:rsidRDefault="00197A74" w:rsidP="00197A74">
      <w:pPr>
        <w:pStyle w:val="af7"/>
      </w:pPr>
      <w:r>
        <w:t xml:space="preserve">      provide: Window,</w:t>
      </w:r>
    </w:p>
    <w:p w14:paraId="601C73AA" w14:textId="77777777" w:rsidR="00197A74" w:rsidRDefault="00197A74" w:rsidP="00197A74">
      <w:pPr>
        <w:pStyle w:val="af7"/>
      </w:pPr>
      <w:r>
        <w:t xml:space="preserve">      useValue: window,</w:t>
      </w:r>
    </w:p>
    <w:p w14:paraId="3E8E19A0" w14:textId="77777777" w:rsidR="00197A74" w:rsidRDefault="00197A74" w:rsidP="00197A74">
      <w:pPr>
        <w:pStyle w:val="af7"/>
      </w:pPr>
      <w:r>
        <w:t xml:space="preserve">    },</w:t>
      </w:r>
    </w:p>
    <w:p w14:paraId="6C79D2EF" w14:textId="77777777" w:rsidR="00197A74" w:rsidRDefault="00197A74" w:rsidP="00197A74">
      <w:pPr>
        <w:pStyle w:val="af7"/>
      </w:pPr>
      <w:r>
        <w:t xml:space="preserve">    provideRouter(</w:t>
      </w:r>
    </w:p>
    <w:p w14:paraId="189E036D" w14:textId="77777777" w:rsidR="00197A74" w:rsidRDefault="00197A74" w:rsidP="00197A74">
      <w:pPr>
        <w:pStyle w:val="af7"/>
      </w:pPr>
      <w:r>
        <w:t xml:space="preserve">      routes,</w:t>
      </w:r>
    </w:p>
    <w:p w14:paraId="00F635F5" w14:textId="77777777" w:rsidR="00197A74" w:rsidRDefault="00197A74" w:rsidP="00197A74">
      <w:pPr>
        <w:pStyle w:val="af7"/>
      </w:pPr>
      <w:r>
        <w:t xml:space="preserve">      withEnabledBlockingInitialNavigation(),</w:t>
      </w:r>
    </w:p>
    <w:p w14:paraId="0080A4D1" w14:textId="77777777" w:rsidR="00197A74" w:rsidRDefault="00197A74" w:rsidP="00197A74">
      <w:pPr>
        <w:pStyle w:val="af7"/>
      </w:pPr>
      <w:r>
        <w:t xml:space="preserve">      withViewTransitions(),</w:t>
      </w:r>
    </w:p>
    <w:p w14:paraId="623F8ADD" w14:textId="77777777" w:rsidR="00197A74" w:rsidRDefault="00197A74" w:rsidP="00197A74">
      <w:pPr>
        <w:pStyle w:val="af7"/>
      </w:pPr>
      <w:r>
        <w:t xml:space="preserve">    ),</w:t>
      </w:r>
    </w:p>
    <w:p w14:paraId="3ABF3AAE" w14:textId="77777777" w:rsidR="00197A74" w:rsidRDefault="00197A74" w:rsidP="00197A74">
      <w:pPr>
        <w:pStyle w:val="af7"/>
      </w:pPr>
      <w:r>
        <w:t xml:space="preserve">    provideAnimationsAsync(),</w:t>
      </w:r>
    </w:p>
    <w:p w14:paraId="553AF023" w14:textId="77777777" w:rsidR="00197A74" w:rsidRDefault="00197A74" w:rsidP="00197A74">
      <w:pPr>
        <w:pStyle w:val="af7"/>
      </w:pPr>
      <w:r>
        <w:t xml:space="preserve">    provideHttpClient(</w:t>
      </w:r>
    </w:p>
    <w:p w14:paraId="511B6121" w14:textId="77777777" w:rsidR="00197A74" w:rsidRDefault="00197A74" w:rsidP="00197A74">
      <w:pPr>
        <w:pStyle w:val="af7"/>
      </w:pPr>
      <w:r>
        <w:t xml:space="preserve">      withInterceptors([httpErrorInterceptor, authInterceptor]),</w:t>
      </w:r>
    </w:p>
    <w:p w14:paraId="226A16D7" w14:textId="77777777" w:rsidR="00197A74" w:rsidRDefault="00197A74" w:rsidP="00197A74">
      <w:pPr>
        <w:pStyle w:val="af7"/>
      </w:pPr>
      <w:r>
        <w:t xml:space="preserve">    ),</w:t>
      </w:r>
    </w:p>
    <w:p w14:paraId="5AFB0681" w14:textId="77777777" w:rsidR="00197A74" w:rsidRDefault="00197A74" w:rsidP="00197A74">
      <w:pPr>
        <w:pStyle w:val="af7"/>
      </w:pPr>
      <w:r>
        <w:t xml:space="preserve">    provideAuthHttpClient(),</w:t>
      </w:r>
    </w:p>
    <w:p w14:paraId="6B3558E1" w14:textId="77777777" w:rsidR="00197A74" w:rsidRDefault="00197A74" w:rsidP="00197A74">
      <w:pPr>
        <w:pStyle w:val="af7"/>
      </w:pPr>
      <w:r>
        <w:t xml:space="preserve">  ],</w:t>
      </w:r>
    </w:p>
    <w:p w14:paraId="789F9DA8" w14:textId="77777777" w:rsidR="00197A74" w:rsidRDefault="00197A74" w:rsidP="00197A74">
      <w:pPr>
        <w:pStyle w:val="af7"/>
      </w:pPr>
      <w:r>
        <w:t xml:space="preserve">  bootstrap: [AppComponent],</w:t>
      </w:r>
    </w:p>
    <w:p w14:paraId="1E7021DB" w14:textId="77777777" w:rsidR="00197A74" w:rsidRDefault="00197A74" w:rsidP="00197A74">
      <w:pPr>
        <w:pStyle w:val="af7"/>
      </w:pPr>
      <w:r>
        <w:t>})</w:t>
      </w:r>
    </w:p>
    <w:p w14:paraId="4ECF90B8" w14:textId="77777777" w:rsidR="00197A74" w:rsidRDefault="00197A74" w:rsidP="00197A74">
      <w:pPr>
        <w:pStyle w:val="af7"/>
      </w:pPr>
      <w:r>
        <w:t>export class AppModule {</w:t>
      </w:r>
    </w:p>
    <w:p w14:paraId="0BEFCB99" w14:textId="77777777" w:rsidR="00197A74" w:rsidRDefault="00197A74" w:rsidP="00197A74">
      <w:pPr>
        <w:pStyle w:val="af7"/>
      </w:pPr>
      <w:r>
        <w:t>}</w:t>
      </w:r>
    </w:p>
    <w:p w14:paraId="09625D84" w14:textId="77777777" w:rsidR="00197A74" w:rsidRDefault="00197A74" w:rsidP="00197A74">
      <w:pPr>
        <w:pStyle w:val="af7"/>
      </w:pPr>
    </w:p>
    <w:p w14:paraId="1DAA3585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app.routes.ts:</w:t>
      </w:r>
    </w:p>
    <w:p w14:paraId="25D3FB5F" w14:textId="77777777" w:rsidR="00197A74" w:rsidRDefault="00197A74" w:rsidP="00197A74">
      <w:pPr>
        <w:pStyle w:val="af7"/>
      </w:pPr>
      <w:r>
        <w:t>import { Routes } from '@angular/router';</w:t>
      </w:r>
    </w:p>
    <w:p w14:paraId="505F2D00" w14:textId="77777777" w:rsidR="00197A74" w:rsidRDefault="00197A74" w:rsidP="00197A74">
      <w:pPr>
        <w:pStyle w:val="af7"/>
      </w:pPr>
      <w:r>
        <w:t>import { CONSTANTS } from '@core/constants';</w:t>
      </w:r>
    </w:p>
    <w:p w14:paraId="6E4E2965" w14:textId="77777777" w:rsidR="00197A74" w:rsidRDefault="00197A74" w:rsidP="00197A74">
      <w:pPr>
        <w:pStyle w:val="af7"/>
      </w:pPr>
      <w:r>
        <w:t>import { authGuard } from '@core/guards/auth.guard';</w:t>
      </w:r>
    </w:p>
    <w:p w14:paraId="47970412" w14:textId="77777777" w:rsidR="00197A74" w:rsidRDefault="00197A74" w:rsidP="00197A74">
      <w:pPr>
        <w:pStyle w:val="af7"/>
      </w:pPr>
      <w:r>
        <w:t>import { loginGuard } from '@core/guards/login.guard';</w:t>
      </w:r>
    </w:p>
    <w:p w14:paraId="07841476" w14:textId="77777777" w:rsidR="00197A74" w:rsidRDefault="00197A74" w:rsidP="00197A74">
      <w:pPr>
        <w:pStyle w:val="af7"/>
      </w:pPr>
    </w:p>
    <w:p w14:paraId="7111B840" w14:textId="77777777" w:rsidR="00197A74" w:rsidRDefault="00197A74" w:rsidP="00197A74">
      <w:pPr>
        <w:pStyle w:val="af7"/>
      </w:pPr>
      <w:r>
        <w:t>export const routes: Routes = [</w:t>
      </w:r>
    </w:p>
    <w:p w14:paraId="4FD650BB" w14:textId="77777777" w:rsidR="00197A74" w:rsidRDefault="00197A74" w:rsidP="00197A74">
      <w:pPr>
        <w:pStyle w:val="af7"/>
      </w:pPr>
      <w:r>
        <w:t xml:space="preserve">  {</w:t>
      </w:r>
    </w:p>
    <w:p w14:paraId="6BE3FBE9" w14:textId="77777777" w:rsidR="00197A74" w:rsidRDefault="00197A74" w:rsidP="00197A74">
      <w:pPr>
        <w:pStyle w:val="af7"/>
      </w:pPr>
      <w:r>
        <w:t xml:space="preserve">    path: CONSTANTS.ENDPOINTS.RECENT_BOOKS,</w:t>
      </w:r>
    </w:p>
    <w:p w14:paraId="2443FBA7" w14:textId="77777777" w:rsidR="00197A74" w:rsidRDefault="00197A74" w:rsidP="00197A74">
      <w:pPr>
        <w:pStyle w:val="af7"/>
      </w:pPr>
      <w:r>
        <w:t xml:space="preserve">    canActivate: [authGuard],</w:t>
      </w:r>
    </w:p>
    <w:p w14:paraId="5F19FF9F" w14:textId="77777777" w:rsidR="00197A74" w:rsidRDefault="00197A74" w:rsidP="00197A74">
      <w:pPr>
        <w:pStyle w:val="af7"/>
      </w:pPr>
      <w:r>
        <w:t xml:space="preserve">    loadComponent: () =&gt; import('@core/pages/recent-books/recent-books.component')</w:t>
      </w:r>
    </w:p>
    <w:p w14:paraId="03705B52" w14:textId="77777777" w:rsidR="00197A74" w:rsidRDefault="00197A74" w:rsidP="00197A74">
      <w:pPr>
        <w:pStyle w:val="af7"/>
      </w:pPr>
      <w:r>
        <w:t xml:space="preserve">      .then(m =&gt; m.RecentBooksComponent),</w:t>
      </w:r>
    </w:p>
    <w:p w14:paraId="086C0321" w14:textId="77777777" w:rsidR="00197A74" w:rsidRDefault="00197A74" w:rsidP="00197A74">
      <w:pPr>
        <w:pStyle w:val="af7"/>
      </w:pPr>
      <w:r>
        <w:t xml:space="preserve">  },</w:t>
      </w:r>
    </w:p>
    <w:p w14:paraId="32C0AE27" w14:textId="77777777" w:rsidR="00197A74" w:rsidRDefault="00197A74" w:rsidP="00197A74">
      <w:pPr>
        <w:pStyle w:val="af7"/>
      </w:pPr>
      <w:r>
        <w:t xml:space="preserve">  {</w:t>
      </w:r>
    </w:p>
    <w:p w14:paraId="24E5EB9B" w14:textId="77777777" w:rsidR="00197A74" w:rsidRDefault="00197A74" w:rsidP="00197A74">
      <w:pPr>
        <w:pStyle w:val="af7"/>
      </w:pPr>
      <w:r>
        <w:t xml:space="preserve">    path: CONSTANTS.ENDPOINTS.EXPLORER,</w:t>
      </w:r>
    </w:p>
    <w:p w14:paraId="238C6031" w14:textId="77777777" w:rsidR="00197A74" w:rsidRDefault="00197A74" w:rsidP="00197A74">
      <w:pPr>
        <w:pStyle w:val="af7"/>
      </w:pPr>
      <w:r>
        <w:t xml:space="preserve">    canActivate: [authGuard],</w:t>
      </w:r>
    </w:p>
    <w:p w14:paraId="5B530B32" w14:textId="77777777" w:rsidR="00197A74" w:rsidRDefault="00197A74" w:rsidP="00197A74">
      <w:pPr>
        <w:pStyle w:val="af7"/>
      </w:pPr>
      <w:r>
        <w:t xml:space="preserve">    loadComponent: () =&gt; import('@core/pages/library-explorer/library-explorer.component')</w:t>
      </w:r>
    </w:p>
    <w:p w14:paraId="1BE15D60" w14:textId="77777777" w:rsidR="00197A74" w:rsidRDefault="00197A74" w:rsidP="00197A74">
      <w:pPr>
        <w:pStyle w:val="af7"/>
      </w:pPr>
      <w:r>
        <w:t xml:space="preserve">      .then(m =&gt; m.LibraryExplorerComponent),</w:t>
      </w:r>
    </w:p>
    <w:p w14:paraId="2FC7E80B" w14:textId="77777777" w:rsidR="00197A74" w:rsidRDefault="00197A74" w:rsidP="00197A74">
      <w:pPr>
        <w:pStyle w:val="af7"/>
      </w:pPr>
      <w:r>
        <w:t xml:space="preserve">  },</w:t>
      </w:r>
    </w:p>
    <w:p w14:paraId="231DC25E" w14:textId="77777777" w:rsidR="00197A74" w:rsidRDefault="00197A74" w:rsidP="00197A74">
      <w:pPr>
        <w:pStyle w:val="af7"/>
      </w:pPr>
      <w:r>
        <w:t xml:space="preserve">  {</w:t>
      </w:r>
    </w:p>
    <w:p w14:paraId="47B657DB" w14:textId="77777777" w:rsidR="00197A74" w:rsidRDefault="00197A74" w:rsidP="00197A74">
      <w:pPr>
        <w:pStyle w:val="af7"/>
      </w:pPr>
      <w:r>
        <w:t xml:space="preserve">    path: CONSTANTS.ENDPOINTS.BOOK_COLLECTIONS,</w:t>
      </w:r>
    </w:p>
    <w:p w14:paraId="39553FE1" w14:textId="77777777" w:rsidR="00197A74" w:rsidRDefault="00197A74" w:rsidP="00197A74">
      <w:pPr>
        <w:pStyle w:val="af7"/>
      </w:pPr>
      <w:r>
        <w:t xml:space="preserve">    canActivate: [authGuard],</w:t>
      </w:r>
    </w:p>
    <w:p w14:paraId="168073FB" w14:textId="77777777" w:rsidR="00197A74" w:rsidRDefault="00197A74" w:rsidP="00197A74">
      <w:pPr>
        <w:pStyle w:val="af7"/>
      </w:pPr>
      <w:r>
        <w:t xml:space="preserve">    loadComponent: () =&gt; import('@core/pages/book-collections/book-collections.component')</w:t>
      </w:r>
    </w:p>
    <w:p w14:paraId="58EE2479" w14:textId="77777777" w:rsidR="00197A74" w:rsidRDefault="00197A74" w:rsidP="00197A74">
      <w:pPr>
        <w:pStyle w:val="af7"/>
      </w:pPr>
      <w:r>
        <w:t xml:space="preserve">      .then(m =&gt; m.BookCollectionsComponent)</w:t>
      </w:r>
    </w:p>
    <w:p w14:paraId="42FA09F4" w14:textId="77777777" w:rsidR="00197A74" w:rsidRDefault="00197A74" w:rsidP="00197A74">
      <w:pPr>
        <w:pStyle w:val="af7"/>
      </w:pPr>
      <w:r>
        <w:t xml:space="preserve">  },</w:t>
      </w:r>
    </w:p>
    <w:p w14:paraId="0D5CA0DF" w14:textId="77777777" w:rsidR="00197A74" w:rsidRDefault="00197A74" w:rsidP="00197A74">
      <w:pPr>
        <w:pStyle w:val="af7"/>
      </w:pPr>
      <w:r>
        <w:t xml:space="preserve">  {</w:t>
      </w:r>
    </w:p>
    <w:p w14:paraId="35944C93" w14:textId="77777777" w:rsidR="00197A74" w:rsidRDefault="00197A74" w:rsidP="00197A74">
      <w:pPr>
        <w:pStyle w:val="af7"/>
      </w:pPr>
      <w:r>
        <w:t xml:space="preserve">    path: CONSTANTS.ENDPOINTS.VIEWER,</w:t>
      </w:r>
    </w:p>
    <w:p w14:paraId="154A7AC6" w14:textId="77777777" w:rsidR="00197A74" w:rsidRDefault="00197A74" w:rsidP="00197A74">
      <w:pPr>
        <w:pStyle w:val="af7"/>
      </w:pPr>
      <w:r>
        <w:t xml:space="preserve">    canActivate: [authGuard],</w:t>
      </w:r>
    </w:p>
    <w:p w14:paraId="6554A976" w14:textId="77777777" w:rsidR="00197A74" w:rsidRDefault="00197A74" w:rsidP="00197A74">
      <w:pPr>
        <w:pStyle w:val="af7"/>
      </w:pPr>
      <w:r>
        <w:t xml:space="preserve">    loadComponent: () =&gt; import('@core/pages/book-viewer/book-viewer.component')</w:t>
      </w:r>
    </w:p>
    <w:p w14:paraId="7BF60229" w14:textId="77777777" w:rsidR="00197A74" w:rsidRDefault="00197A74" w:rsidP="00197A74">
      <w:pPr>
        <w:pStyle w:val="af7"/>
      </w:pPr>
      <w:r>
        <w:t xml:space="preserve">      .then(m =&gt; m.BookViewerComponent),</w:t>
      </w:r>
    </w:p>
    <w:p w14:paraId="27BDC71F" w14:textId="77777777" w:rsidR="00197A74" w:rsidRDefault="00197A74" w:rsidP="00197A74">
      <w:pPr>
        <w:pStyle w:val="af7"/>
      </w:pPr>
      <w:r>
        <w:t xml:space="preserve">  },</w:t>
      </w:r>
    </w:p>
    <w:p w14:paraId="368CBD37" w14:textId="77777777" w:rsidR="00197A74" w:rsidRDefault="00197A74" w:rsidP="00197A74">
      <w:pPr>
        <w:pStyle w:val="af7"/>
      </w:pPr>
      <w:r>
        <w:t xml:space="preserve">  {</w:t>
      </w:r>
    </w:p>
    <w:p w14:paraId="5043AF5C" w14:textId="77777777" w:rsidR="00197A74" w:rsidRDefault="00197A74" w:rsidP="00197A74">
      <w:pPr>
        <w:pStyle w:val="af7"/>
      </w:pPr>
      <w:r>
        <w:lastRenderedPageBreak/>
        <w:t xml:space="preserve">    path: `${CONSTANTS.ENDPOINTS.AUTH.PATH}/${CONSTANTS.ENDPOINTS.AUTH.SIGN_IN}`,</w:t>
      </w:r>
    </w:p>
    <w:p w14:paraId="4FAB4818" w14:textId="77777777" w:rsidR="00197A74" w:rsidRDefault="00197A74" w:rsidP="00197A74">
      <w:pPr>
        <w:pStyle w:val="af7"/>
      </w:pPr>
      <w:r>
        <w:t xml:space="preserve">    canActivate: [loginGuard],</w:t>
      </w:r>
    </w:p>
    <w:p w14:paraId="78F99B3B" w14:textId="77777777" w:rsidR="00197A74" w:rsidRDefault="00197A74" w:rsidP="00197A74">
      <w:pPr>
        <w:pStyle w:val="af7"/>
      </w:pPr>
      <w:r>
        <w:t xml:space="preserve">    loadComponent: () =&gt; import('@core/pages/login/login.component')</w:t>
      </w:r>
    </w:p>
    <w:p w14:paraId="1AC51076" w14:textId="77777777" w:rsidR="00197A74" w:rsidRDefault="00197A74" w:rsidP="00197A74">
      <w:pPr>
        <w:pStyle w:val="af7"/>
      </w:pPr>
      <w:r>
        <w:t xml:space="preserve">      .then(m =&gt; m.LoginComponent),</w:t>
      </w:r>
    </w:p>
    <w:p w14:paraId="1515333F" w14:textId="77777777" w:rsidR="00197A74" w:rsidRDefault="00197A74" w:rsidP="00197A74">
      <w:pPr>
        <w:pStyle w:val="af7"/>
      </w:pPr>
      <w:r>
        <w:t xml:space="preserve">  },</w:t>
      </w:r>
    </w:p>
    <w:p w14:paraId="695BAA16" w14:textId="77777777" w:rsidR="00197A74" w:rsidRDefault="00197A74" w:rsidP="00197A74">
      <w:pPr>
        <w:pStyle w:val="af7"/>
      </w:pPr>
      <w:r>
        <w:t xml:space="preserve">  {</w:t>
      </w:r>
    </w:p>
    <w:p w14:paraId="7C9902A7" w14:textId="77777777" w:rsidR="00197A74" w:rsidRDefault="00197A74" w:rsidP="00197A74">
      <w:pPr>
        <w:pStyle w:val="af7"/>
      </w:pPr>
      <w:r>
        <w:t xml:space="preserve">    path: CONSTANTS.ENDPOINTS.NO_CONNECTION,</w:t>
      </w:r>
    </w:p>
    <w:p w14:paraId="1507B9C1" w14:textId="77777777" w:rsidR="00197A74" w:rsidRDefault="00197A74" w:rsidP="00197A74">
      <w:pPr>
        <w:pStyle w:val="af7"/>
      </w:pPr>
      <w:r>
        <w:t xml:space="preserve">    loadComponent: () =&gt;</w:t>
      </w:r>
    </w:p>
    <w:p w14:paraId="646DE8F8" w14:textId="77777777" w:rsidR="00197A74" w:rsidRDefault="00197A74" w:rsidP="00197A74">
      <w:pPr>
        <w:pStyle w:val="af7"/>
      </w:pPr>
      <w:r>
        <w:t xml:space="preserve">      import('./core/pages/no-connection/no-connection.component').then(</w:t>
      </w:r>
    </w:p>
    <w:p w14:paraId="678F5359" w14:textId="77777777" w:rsidR="00197A74" w:rsidRDefault="00197A74" w:rsidP="00197A74">
      <w:pPr>
        <w:pStyle w:val="af7"/>
      </w:pPr>
      <w:r>
        <w:t xml:space="preserve">        (m) =&gt; m.NoConnectionComponent</w:t>
      </w:r>
    </w:p>
    <w:p w14:paraId="007D74B2" w14:textId="77777777" w:rsidR="00197A74" w:rsidRDefault="00197A74" w:rsidP="00197A74">
      <w:pPr>
        <w:pStyle w:val="af7"/>
      </w:pPr>
      <w:r>
        <w:t xml:space="preserve">      ),</w:t>
      </w:r>
    </w:p>
    <w:p w14:paraId="67F291B3" w14:textId="77777777" w:rsidR="00197A74" w:rsidRDefault="00197A74" w:rsidP="00197A74">
      <w:pPr>
        <w:pStyle w:val="af7"/>
      </w:pPr>
      <w:r>
        <w:t xml:space="preserve">  },</w:t>
      </w:r>
    </w:p>
    <w:p w14:paraId="5FCC7357" w14:textId="77777777" w:rsidR="00197A74" w:rsidRDefault="00197A74" w:rsidP="00197A74">
      <w:pPr>
        <w:pStyle w:val="af7"/>
      </w:pPr>
      <w:r>
        <w:t>];</w:t>
      </w:r>
    </w:p>
    <w:p w14:paraId="457E7138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book-file-type.ts:</w:t>
      </w:r>
    </w:p>
    <w:p w14:paraId="1ECA3B27" w14:textId="77777777" w:rsidR="00197A74" w:rsidRDefault="00197A74" w:rsidP="00197A74">
      <w:pPr>
        <w:pStyle w:val="af7"/>
      </w:pPr>
      <w:r>
        <w:t>import { BookFileType } from './dtos/BookManager.Domain.Enums';</w:t>
      </w:r>
    </w:p>
    <w:p w14:paraId="4F4BF76C" w14:textId="77777777" w:rsidR="00197A74" w:rsidRDefault="00197A74" w:rsidP="00197A74">
      <w:pPr>
        <w:pStyle w:val="af7"/>
      </w:pPr>
    </w:p>
    <w:p w14:paraId="305FC32D" w14:textId="77777777" w:rsidR="00197A74" w:rsidRDefault="00197A74" w:rsidP="00197A74">
      <w:pPr>
        <w:pStyle w:val="af7"/>
      </w:pPr>
      <w:r>
        <w:t>export function getBookFileType(fileTypeString: string): BookFileType {</w:t>
      </w:r>
    </w:p>
    <w:p w14:paraId="64CF6020" w14:textId="77777777" w:rsidR="00197A74" w:rsidRDefault="00197A74" w:rsidP="00197A74">
      <w:pPr>
        <w:pStyle w:val="af7"/>
      </w:pPr>
      <w:r>
        <w:t xml:space="preserve">  switch (fileTypeString) {</w:t>
      </w:r>
    </w:p>
    <w:p w14:paraId="02A7901C" w14:textId="77777777" w:rsidR="00197A74" w:rsidRDefault="00197A74" w:rsidP="00197A74">
      <w:pPr>
        <w:pStyle w:val="af7"/>
      </w:pPr>
      <w:r>
        <w:t xml:space="preserve">    case 'application/pdf':</w:t>
      </w:r>
    </w:p>
    <w:p w14:paraId="71502589" w14:textId="77777777" w:rsidR="00197A74" w:rsidRDefault="00197A74" w:rsidP="00197A74">
      <w:pPr>
        <w:pStyle w:val="af7"/>
      </w:pPr>
      <w:r>
        <w:t xml:space="preserve">    case '.pdf':</w:t>
      </w:r>
    </w:p>
    <w:p w14:paraId="2ABCEEC9" w14:textId="77777777" w:rsidR="00197A74" w:rsidRDefault="00197A74" w:rsidP="00197A74">
      <w:pPr>
        <w:pStyle w:val="af7"/>
      </w:pPr>
      <w:r>
        <w:t xml:space="preserve">      return BookFileType.Pdf;</w:t>
      </w:r>
    </w:p>
    <w:p w14:paraId="2D2162B9" w14:textId="77777777" w:rsidR="00197A74" w:rsidRDefault="00197A74" w:rsidP="00197A74">
      <w:pPr>
        <w:pStyle w:val="af7"/>
      </w:pPr>
      <w:r>
        <w:t xml:space="preserve">    case 'application/epub':</w:t>
      </w:r>
    </w:p>
    <w:p w14:paraId="74D5148B" w14:textId="77777777" w:rsidR="00197A74" w:rsidRDefault="00197A74" w:rsidP="00197A74">
      <w:pPr>
        <w:pStyle w:val="af7"/>
      </w:pPr>
      <w:r>
        <w:t xml:space="preserve">    case '.epub':</w:t>
      </w:r>
    </w:p>
    <w:p w14:paraId="2D820152" w14:textId="77777777" w:rsidR="00197A74" w:rsidRDefault="00197A74" w:rsidP="00197A74">
      <w:pPr>
        <w:pStyle w:val="af7"/>
      </w:pPr>
      <w:r>
        <w:t xml:space="preserve">      return BookFileType.Epub;</w:t>
      </w:r>
    </w:p>
    <w:p w14:paraId="6F79851F" w14:textId="77777777" w:rsidR="00197A74" w:rsidRDefault="00197A74" w:rsidP="00197A74">
      <w:pPr>
        <w:pStyle w:val="af7"/>
      </w:pPr>
      <w:r>
        <w:t xml:space="preserve">    default:</w:t>
      </w:r>
    </w:p>
    <w:p w14:paraId="23F4EA67" w14:textId="77777777" w:rsidR="00197A74" w:rsidRDefault="00197A74" w:rsidP="00197A74">
      <w:pPr>
        <w:pStyle w:val="af7"/>
      </w:pPr>
      <w:r>
        <w:t xml:space="preserve">      throw new Error(`This file type is not supported! ${fileTypeString}`);</w:t>
      </w:r>
    </w:p>
    <w:p w14:paraId="05D139E1" w14:textId="77777777" w:rsidR="00197A74" w:rsidRDefault="00197A74" w:rsidP="00197A74">
      <w:pPr>
        <w:pStyle w:val="af7"/>
      </w:pPr>
      <w:r>
        <w:t xml:space="preserve">  }</w:t>
      </w:r>
    </w:p>
    <w:p w14:paraId="46A612A7" w14:textId="77777777" w:rsidR="00197A74" w:rsidRDefault="00197A74" w:rsidP="00197A74">
      <w:pPr>
        <w:pStyle w:val="af7"/>
      </w:pPr>
      <w:r>
        <w:t>}</w:t>
      </w:r>
    </w:p>
    <w:p w14:paraId="6C26670F" w14:textId="77777777" w:rsidR="00197A74" w:rsidRDefault="00197A74" w:rsidP="00197A74">
      <w:pPr>
        <w:pStyle w:val="af7"/>
      </w:pPr>
    </w:p>
    <w:p w14:paraId="184C94DA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book-collection-list.component.html:</w:t>
      </w:r>
    </w:p>
    <w:p w14:paraId="4CF71FF9" w14:textId="77777777" w:rsidR="00197A74" w:rsidRDefault="00197A74" w:rsidP="00197A74">
      <w:pPr>
        <w:pStyle w:val="af7"/>
      </w:pPr>
      <w:r>
        <w:t>@for (collection of bookCollections(); track collection.name) {</w:t>
      </w:r>
    </w:p>
    <w:p w14:paraId="3F9276D0" w14:textId="77777777" w:rsidR="00197A74" w:rsidRDefault="00197A74" w:rsidP="00197A74">
      <w:pPr>
        <w:pStyle w:val="af7"/>
      </w:pPr>
      <w:r>
        <w:t xml:space="preserve">  &lt;app-book-collection-list-item [bookCollection]="collection"</w:t>
      </w:r>
    </w:p>
    <w:p w14:paraId="70E4DDDB" w14:textId="77777777" w:rsidR="00197A74" w:rsidRDefault="00197A74" w:rsidP="00197A74">
      <w:pPr>
        <w:pStyle w:val="af7"/>
      </w:pPr>
      <w:r>
        <w:t xml:space="preserve">                                 (bookOpenBtnClickEvent)="emitBookOpenClickEvent($event)"</w:t>
      </w:r>
    </w:p>
    <w:p w14:paraId="172001AA" w14:textId="77777777" w:rsidR="00197A74" w:rsidRDefault="00197A74" w:rsidP="00197A74">
      <w:pPr>
        <w:pStyle w:val="af7"/>
      </w:pPr>
      <w:r>
        <w:t xml:space="preserve">                                 (bookInfoBtnClickEvent)="emitBookInfoClickEvent($event)"</w:t>
      </w:r>
    </w:p>
    <w:p w14:paraId="41EC87D6" w14:textId="77777777" w:rsidR="00197A74" w:rsidRDefault="00197A74" w:rsidP="00197A74">
      <w:pPr>
        <w:pStyle w:val="af7"/>
      </w:pPr>
      <w:r>
        <w:t xml:space="preserve">                                 (editBtnClickEvent)="emitEditEvent(collection)"</w:t>
      </w:r>
    </w:p>
    <w:p w14:paraId="2A23F59C" w14:textId="77777777" w:rsidR="00197A74" w:rsidRDefault="00197A74" w:rsidP="00197A74">
      <w:pPr>
        <w:pStyle w:val="af7"/>
      </w:pPr>
      <w:r>
        <w:t xml:space="preserve">                                 (deleteBtnClickEvent)="emitDeleteEvent(collection)"&gt;</w:t>
      </w:r>
    </w:p>
    <w:p w14:paraId="4092257B" w14:textId="77777777" w:rsidR="00197A74" w:rsidRDefault="00197A74" w:rsidP="00197A74">
      <w:pPr>
        <w:pStyle w:val="af7"/>
      </w:pPr>
      <w:r>
        <w:t xml:space="preserve">  &lt;/app-book-collection-list-item&gt;</w:t>
      </w:r>
    </w:p>
    <w:p w14:paraId="41B4C849" w14:textId="77777777" w:rsidR="00197A74" w:rsidRDefault="00197A74" w:rsidP="00197A74">
      <w:pPr>
        <w:pStyle w:val="af7"/>
      </w:pPr>
      <w:r>
        <w:t>}</w:t>
      </w:r>
    </w:p>
    <w:p w14:paraId="77F11301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book-collection-list.component.ts:</w:t>
      </w:r>
    </w:p>
    <w:p w14:paraId="76730937" w14:textId="77777777" w:rsidR="00197A74" w:rsidRDefault="00197A74" w:rsidP="00197A74">
      <w:pPr>
        <w:pStyle w:val="af7"/>
      </w:pPr>
      <w:r>
        <w:t>import { ChangeDetectionStrategy, Component, input, output } from '@angular/core';</w:t>
      </w:r>
    </w:p>
    <w:p w14:paraId="36358CED" w14:textId="77777777" w:rsidR="00197A74" w:rsidRDefault="00197A74" w:rsidP="00197A74">
      <w:pPr>
        <w:pStyle w:val="af7"/>
      </w:pPr>
      <w:r>
        <w:t>import { BookCollectionDto, BookDto } from '@core/dtos/BookManager.Application.Common.DTOs';</w:t>
      </w:r>
    </w:p>
    <w:p w14:paraId="3F6C2302" w14:textId="77777777" w:rsidR="00197A74" w:rsidRDefault="00197A74" w:rsidP="00197A74">
      <w:pPr>
        <w:pStyle w:val="af7"/>
      </w:pPr>
      <w:r>
        <w:t>import { BookCollectionListItemComponent } from '@core/components/book-collection-list-item/book-collection-list-item.component';</w:t>
      </w:r>
    </w:p>
    <w:p w14:paraId="3287E56F" w14:textId="77777777" w:rsidR="00197A74" w:rsidRDefault="00197A74" w:rsidP="00197A74">
      <w:pPr>
        <w:pStyle w:val="af7"/>
      </w:pPr>
    </w:p>
    <w:p w14:paraId="2279A7C5" w14:textId="77777777" w:rsidR="00197A74" w:rsidRDefault="00197A74" w:rsidP="00197A74">
      <w:pPr>
        <w:pStyle w:val="af7"/>
      </w:pPr>
      <w:r>
        <w:t>@Component({</w:t>
      </w:r>
    </w:p>
    <w:p w14:paraId="3025FF3E" w14:textId="77777777" w:rsidR="00197A74" w:rsidRDefault="00197A74" w:rsidP="00197A74">
      <w:pPr>
        <w:pStyle w:val="af7"/>
      </w:pPr>
      <w:r>
        <w:t xml:space="preserve">  selector: 'app-book-collection-list',</w:t>
      </w:r>
    </w:p>
    <w:p w14:paraId="3CBDBCB9" w14:textId="77777777" w:rsidR="00197A74" w:rsidRDefault="00197A74" w:rsidP="00197A74">
      <w:pPr>
        <w:pStyle w:val="af7"/>
      </w:pPr>
      <w:r>
        <w:t xml:space="preserve">  standalone: true,</w:t>
      </w:r>
    </w:p>
    <w:p w14:paraId="55FDDED2" w14:textId="77777777" w:rsidR="00197A74" w:rsidRDefault="00197A74" w:rsidP="00197A74">
      <w:pPr>
        <w:pStyle w:val="af7"/>
      </w:pPr>
      <w:r>
        <w:t xml:space="preserve">  imports: [</w:t>
      </w:r>
    </w:p>
    <w:p w14:paraId="075A016C" w14:textId="77777777" w:rsidR="00197A74" w:rsidRDefault="00197A74" w:rsidP="00197A74">
      <w:pPr>
        <w:pStyle w:val="af7"/>
      </w:pPr>
      <w:r>
        <w:t xml:space="preserve">    BookCollectionListItemComponent,</w:t>
      </w:r>
    </w:p>
    <w:p w14:paraId="22F54BA0" w14:textId="77777777" w:rsidR="00197A74" w:rsidRDefault="00197A74" w:rsidP="00197A74">
      <w:pPr>
        <w:pStyle w:val="af7"/>
      </w:pPr>
      <w:r>
        <w:t xml:space="preserve">  ],</w:t>
      </w:r>
    </w:p>
    <w:p w14:paraId="3763063A" w14:textId="77777777" w:rsidR="00197A74" w:rsidRDefault="00197A74" w:rsidP="00197A74">
      <w:pPr>
        <w:pStyle w:val="af7"/>
      </w:pPr>
      <w:r>
        <w:t xml:space="preserve">  templateUrl: './book-collection-list.component.html',</w:t>
      </w:r>
    </w:p>
    <w:p w14:paraId="6CF2B563" w14:textId="77777777" w:rsidR="00197A74" w:rsidRDefault="00197A74" w:rsidP="00197A74">
      <w:pPr>
        <w:pStyle w:val="af7"/>
      </w:pPr>
      <w:r>
        <w:t xml:space="preserve">  styleUrl: './book-collection-list.component.scss',</w:t>
      </w:r>
    </w:p>
    <w:p w14:paraId="36257A65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56D55007" w14:textId="77777777" w:rsidR="00197A74" w:rsidRDefault="00197A74" w:rsidP="00197A74">
      <w:pPr>
        <w:pStyle w:val="af7"/>
      </w:pPr>
      <w:r>
        <w:t>})</w:t>
      </w:r>
    </w:p>
    <w:p w14:paraId="506C067E" w14:textId="77777777" w:rsidR="00197A74" w:rsidRDefault="00197A74" w:rsidP="00197A74">
      <w:pPr>
        <w:pStyle w:val="af7"/>
      </w:pPr>
      <w:r>
        <w:t>export class BookCollectionListComponent {</w:t>
      </w:r>
    </w:p>
    <w:p w14:paraId="5B41E378" w14:textId="77777777" w:rsidR="00197A74" w:rsidRDefault="00197A74" w:rsidP="00197A74">
      <w:pPr>
        <w:pStyle w:val="af7"/>
      </w:pPr>
    </w:p>
    <w:p w14:paraId="09C04851" w14:textId="77777777" w:rsidR="00197A74" w:rsidRDefault="00197A74" w:rsidP="00197A74">
      <w:pPr>
        <w:pStyle w:val="af7"/>
      </w:pPr>
      <w:r>
        <w:t xml:space="preserve">  public bookCollections = input.required&lt;BookCollectionDto[]&gt;();</w:t>
      </w:r>
    </w:p>
    <w:p w14:paraId="30A2F71C" w14:textId="77777777" w:rsidR="00197A74" w:rsidRDefault="00197A74" w:rsidP="00197A74">
      <w:pPr>
        <w:pStyle w:val="af7"/>
      </w:pPr>
    </w:p>
    <w:p w14:paraId="76EEC309" w14:textId="77777777" w:rsidR="00197A74" w:rsidRDefault="00197A74" w:rsidP="00197A74">
      <w:pPr>
        <w:pStyle w:val="af7"/>
      </w:pPr>
      <w:r>
        <w:t xml:space="preserve">  public bookInfoClickEvent = output&lt;BookDto&gt;();</w:t>
      </w:r>
    </w:p>
    <w:p w14:paraId="40BD369E" w14:textId="77777777" w:rsidR="00197A74" w:rsidRDefault="00197A74" w:rsidP="00197A74">
      <w:pPr>
        <w:pStyle w:val="af7"/>
      </w:pPr>
      <w:r>
        <w:t xml:space="preserve">  public bookOpenClickEvent = output&lt;BookDto&gt;();</w:t>
      </w:r>
    </w:p>
    <w:p w14:paraId="35E5191A" w14:textId="77777777" w:rsidR="00197A74" w:rsidRDefault="00197A74" w:rsidP="00197A74">
      <w:pPr>
        <w:pStyle w:val="af7"/>
      </w:pPr>
      <w:r>
        <w:t xml:space="preserve">  public collectionEditClickEvent = output&lt;BookCollectionDto&gt;();</w:t>
      </w:r>
    </w:p>
    <w:p w14:paraId="3100BBC9" w14:textId="77777777" w:rsidR="00197A74" w:rsidRDefault="00197A74" w:rsidP="00197A74">
      <w:pPr>
        <w:pStyle w:val="af7"/>
      </w:pPr>
      <w:r>
        <w:t xml:space="preserve">  public collectionDeleteClickEvent = output&lt;BookCollectionDto&gt;();</w:t>
      </w:r>
    </w:p>
    <w:p w14:paraId="0430D07C" w14:textId="77777777" w:rsidR="00197A74" w:rsidRDefault="00197A74" w:rsidP="00197A74">
      <w:pPr>
        <w:pStyle w:val="af7"/>
      </w:pPr>
    </w:p>
    <w:p w14:paraId="5FBADCF1" w14:textId="77777777" w:rsidR="00197A74" w:rsidRDefault="00197A74" w:rsidP="00197A74">
      <w:pPr>
        <w:pStyle w:val="af7"/>
      </w:pPr>
      <w:r>
        <w:t xml:space="preserve">  public emitEditEvent(collection: BookCollectionDto): void {</w:t>
      </w:r>
    </w:p>
    <w:p w14:paraId="1EBAF6B9" w14:textId="77777777" w:rsidR="00197A74" w:rsidRDefault="00197A74" w:rsidP="00197A74">
      <w:pPr>
        <w:pStyle w:val="af7"/>
      </w:pPr>
      <w:r>
        <w:t xml:space="preserve">    this.collectionEditClickEvent.emit(collection);</w:t>
      </w:r>
    </w:p>
    <w:p w14:paraId="0597E3A3" w14:textId="77777777" w:rsidR="00197A74" w:rsidRDefault="00197A74" w:rsidP="00197A74">
      <w:pPr>
        <w:pStyle w:val="af7"/>
      </w:pPr>
      <w:r>
        <w:t xml:space="preserve">  }</w:t>
      </w:r>
    </w:p>
    <w:p w14:paraId="2F04A22F" w14:textId="77777777" w:rsidR="00197A74" w:rsidRDefault="00197A74" w:rsidP="00197A74">
      <w:pPr>
        <w:pStyle w:val="af7"/>
      </w:pPr>
    </w:p>
    <w:p w14:paraId="5FCEA0DE" w14:textId="77777777" w:rsidR="00197A74" w:rsidRDefault="00197A74" w:rsidP="00197A74">
      <w:pPr>
        <w:pStyle w:val="af7"/>
      </w:pPr>
      <w:r>
        <w:t xml:space="preserve">  public emitDeleteEvent(collection: BookCollectionDto): void {</w:t>
      </w:r>
    </w:p>
    <w:p w14:paraId="14FE3C8B" w14:textId="77777777" w:rsidR="00197A74" w:rsidRDefault="00197A74" w:rsidP="00197A74">
      <w:pPr>
        <w:pStyle w:val="af7"/>
      </w:pPr>
      <w:r>
        <w:t xml:space="preserve">    this.collectionDeleteClickEvent.emit(collection);</w:t>
      </w:r>
    </w:p>
    <w:p w14:paraId="78655671" w14:textId="77777777" w:rsidR="00197A74" w:rsidRDefault="00197A74" w:rsidP="00197A74">
      <w:pPr>
        <w:pStyle w:val="af7"/>
      </w:pPr>
      <w:r>
        <w:t xml:space="preserve">  }</w:t>
      </w:r>
    </w:p>
    <w:p w14:paraId="62B224DC" w14:textId="77777777" w:rsidR="00197A74" w:rsidRDefault="00197A74" w:rsidP="00197A74">
      <w:pPr>
        <w:pStyle w:val="af7"/>
      </w:pPr>
    </w:p>
    <w:p w14:paraId="673CF6D8" w14:textId="77777777" w:rsidR="00197A74" w:rsidRDefault="00197A74" w:rsidP="00197A74">
      <w:pPr>
        <w:pStyle w:val="af7"/>
      </w:pPr>
      <w:r>
        <w:lastRenderedPageBreak/>
        <w:t xml:space="preserve">  public emitBookInfoClickEvent(book: BookDto): void {</w:t>
      </w:r>
    </w:p>
    <w:p w14:paraId="28D69E07" w14:textId="77777777" w:rsidR="00197A74" w:rsidRDefault="00197A74" w:rsidP="00197A74">
      <w:pPr>
        <w:pStyle w:val="af7"/>
      </w:pPr>
      <w:r>
        <w:t xml:space="preserve">    this.bookInfoClickEvent.emit(book);</w:t>
      </w:r>
    </w:p>
    <w:p w14:paraId="4C79390D" w14:textId="77777777" w:rsidR="00197A74" w:rsidRDefault="00197A74" w:rsidP="00197A74">
      <w:pPr>
        <w:pStyle w:val="af7"/>
      </w:pPr>
      <w:r>
        <w:t xml:space="preserve">  }</w:t>
      </w:r>
    </w:p>
    <w:p w14:paraId="618E7EA3" w14:textId="77777777" w:rsidR="00197A74" w:rsidRDefault="00197A74" w:rsidP="00197A74">
      <w:pPr>
        <w:pStyle w:val="af7"/>
      </w:pPr>
    </w:p>
    <w:p w14:paraId="329D2807" w14:textId="77777777" w:rsidR="00197A74" w:rsidRDefault="00197A74" w:rsidP="00197A74">
      <w:pPr>
        <w:pStyle w:val="af7"/>
      </w:pPr>
      <w:r>
        <w:t xml:space="preserve">  public emitBookOpenClickEvent(book: BookDto): void {</w:t>
      </w:r>
    </w:p>
    <w:p w14:paraId="52157533" w14:textId="77777777" w:rsidR="00197A74" w:rsidRDefault="00197A74" w:rsidP="00197A74">
      <w:pPr>
        <w:pStyle w:val="af7"/>
      </w:pPr>
      <w:r>
        <w:t xml:space="preserve">    this.bookOpenClickEvent.emit(book);</w:t>
      </w:r>
    </w:p>
    <w:p w14:paraId="1C3E0B82" w14:textId="77777777" w:rsidR="00197A74" w:rsidRDefault="00197A74" w:rsidP="00197A74">
      <w:pPr>
        <w:pStyle w:val="af7"/>
      </w:pPr>
      <w:r>
        <w:t xml:space="preserve">  }</w:t>
      </w:r>
    </w:p>
    <w:p w14:paraId="134C35DF" w14:textId="77777777" w:rsidR="00197A74" w:rsidRDefault="00197A74" w:rsidP="00197A74">
      <w:pPr>
        <w:pStyle w:val="af7"/>
      </w:pPr>
    </w:p>
    <w:p w14:paraId="4BA96949" w14:textId="0B62E333" w:rsidR="00197A74" w:rsidRDefault="00197A74" w:rsidP="00197A74">
      <w:pPr>
        <w:pStyle w:val="af7"/>
      </w:pPr>
      <w:r>
        <w:t>}</w:t>
      </w:r>
    </w:p>
    <w:p w14:paraId="3D38E65E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book-collection-list-item.component.html:</w:t>
      </w:r>
    </w:p>
    <w:p w14:paraId="4AEA7D9D" w14:textId="77777777" w:rsidR="00197A74" w:rsidRDefault="00197A74" w:rsidP="00197A74">
      <w:pPr>
        <w:pStyle w:val="af7"/>
      </w:pPr>
      <w:r>
        <w:t>&lt;section class="collection-title-container"&gt;</w:t>
      </w:r>
    </w:p>
    <w:p w14:paraId="20E1C53B" w14:textId="77777777" w:rsidR="00197A74" w:rsidRDefault="00197A74" w:rsidP="00197A74">
      <w:pPr>
        <w:pStyle w:val="af7"/>
      </w:pPr>
      <w:r>
        <w:t xml:space="preserve">  &lt;h3 class="title"&gt;{{ bookCollection().name }}&lt;/h3&gt;</w:t>
      </w:r>
    </w:p>
    <w:p w14:paraId="10583011" w14:textId="77777777" w:rsidR="00197A74" w:rsidRDefault="00197A74" w:rsidP="00197A74">
      <w:pPr>
        <w:pStyle w:val="af7"/>
      </w:pPr>
      <w:r>
        <w:t xml:space="preserve">  &lt;button mat-icon-button [matMenuTriggerFor]="menu"&gt;</w:t>
      </w:r>
    </w:p>
    <w:p w14:paraId="2238C888" w14:textId="77777777" w:rsidR="00197A74" w:rsidRDefault="00197A74" w:rsidP="00197A74">
      <w:pPr>
        <w:pStyle w:val="af7"/>
      </w:pPr>
      <w:r>
        <w:t xml:space="preserve">    &lt;mat-icon&gt;more_vert&lt;/mat-icon&gt;</w:t>
      </w:r>
    </w:p>
    <w:p w14:paraId="7771C067" w14:textId="77777777" w:rsidR="00197A74" w:rsidRDefault="00197A74" w:rsidP="00197A74">
      <w:pPr>
        <w:pStyle w:val="af7"/>
      </w:pPr>
      <w:r>
        <w:t xml:space="preserve">  &lt;/button&gt;</w:t>
      </w:r>
    </w:p>
    <w:p w14:paraId="61EF15B1" w14:textId="77777777" w:rsidR="00197A74" w:rsidRDefault="00197A74" w:rsidP="00197A74">
      <w:pPr>
        <w:pStyle w:val="af7"/>
      </w:pPr>
      <w:r>
        <w:t>&lt;/section&gt;</w:t>
      </w:r>
    </w:p>
    <w:p w14:paraId="2C202542" w14:textId="77777777" w:rsidR="00197A74" w:rsidRDefault="00197A74" w:rsidP="00197A74">
      <w:pPr>
        <w:pStyle w:val="af7"/>
      </w:pPr>
      <w:r>
        <w:t>&lt;section class="collection-grid"&gt;</w:t>
      </w:r>
    </w:p>
    <w:p w14:paraId="6842156A" w14:textId="77777777" w:rsidR="00197A74" w:rsidRDefault="00197A74" w:rsidP="00197A74">
      <w:pPr>
        <w:pStyle w:val="af7"/>
      </w:pPr>
      <w:r>
        <w:t xml:space="preserve">  @for (book of bookCollection().books; track $index) {</w:t>
      </w:r>
    </w:p>
    <w:p w14:paraId="4A3C6570" w14:textId="77777777" w:rsidR="00197A74" w:rsidRDefault="00197A74" w:rsidP="00197A74">
      <w:pPr>
        <w:pStyle w:val="af7"/>
      </w:pPr>
      <w:r>
        <w:t xml:space="preserve">    &lt;app-book-grid-item [bookItem]="book"</w:t>
      </w:r>
    </w:p>
    <w:p w14:paraId="0A0C630A" w14:textId="77777777" w:rsidR="00197A74" w:rsidRDefault="00197A74" w:rsidP="00197A74">
      <w:pPr>
        <w:pStyle w:val="af7"/>
      </w:pPr>
      <w:r>
        <w:t xml:space="preserve">                        [isEditButtonVisible]="false"</w:t>
      </w:r>
    </w:p>
    <w:p w14:paraId="184038F2" w14:textId="77777777" w:rsidR="00197A74" w:rsidRDefault="00197A74" w:rsidP="00197A74">
      <w:pPr>
        <w:pStyle w:val="af7"/>
      </w:pPr>
      <w:r>
        <w:t xml:space="preserve">                        [isDeleteButtonVisible]="false"</w:t>
      </w:r>
    </w:p>
    <w:p w14:paraId="72D56C3C" w14:textId="77777777" w:rsidR="00197A74" w:rsidRDefault="00197A74" w:rsidP="00197A74">
      <w:pPr>
        <w:pStyle w:val="af7"/>
      </w:pPr>
      <w:r>
        <w:t xml:space="preserve">                        (openEvent)="emitBookOpenBtnClickEvent(book)"</w:t>
      </w:r>
    </w:p>
    <w:p w14:paraId="00A62F37" w14:textId="77777777" w:rsidR="00197A74" w:rsidRDefault="00197A74" w:rsidP="00197A74">
      <w:pPr>
        <w:pStyle w:val="af7"/>
      </w:pPr>
      <w:r>
        <w:t xml:space="preserve">                        (infoEvent)="emitBookInfoBtnClickEvent(book)"&gt;</w:t>
      </w:r>
    </w:p>
    <w:p w14:paraId="026DF660" w14:textId="77777777" w:rsidR="00197A74" w:rsidRDefault="00197A74" w:rsidP="00197A74">
      <w:pPr>
        <w:pStyle w:val="af7"/>
      </w:pPr>
      <w:r>
        <w:t xml:space="preserve">    &lt;/app-book-grid-item&gt;</w:t>
      </w:r>
    </w:p>
    <w:p w14:paraId="4F91667D" w14:textId="77777777" w:rsidR="00197A74" w:rsidRDefault="00197A74" w:rsidP="00197A74">
      <w:pPr>
        <w:pStyle w:val="af7"/>
      </w:pPr>
      <w:r>
        <w:t xml:space="preserve">  }</w:t>
      </w:r>
    </w:p>
    <w:p w14:paraId="1815B5CB" w14:textId="77777777" w:rsidR="00197A74" w:rsidRDefault="00197A74" w:rsidP="00197A74">
      <w:pPr>
        <w:pStyle w:val="af7"/>
      </w:pPr>
      <w:r>
        <w:t>&lt;/section&gt;</w:t>
      </w:r>
    </w:p>
    <w:p w14:paraId="13EBF8F4" w14:textId="77777777" w:rsidR="00197A74" w:rsidRDefault="00197A74" w:rsidP="00197A74">
      <w:pPr>
        <w:pStyle w:val="af7"/>
      </w:pPr>
      <w:r>
        <w:t>&lt;mat-menu #menu="matMenu"&gt;</w:t>
      </w:r>
    </w:p>
    <w:p w14:paraId="5EBA51B3" w14:textId="77777777" w:rsidR="00197A74" w:rsidRDefault="00197A74" w:rsidP="00197A74">
      <w:pPr>
        <w:pStyle w:val="af7"/>
      </w:pPr>
      <w:r>
        <w:t xml:space="preserve">  &lt;button mat-menu-item (click)="emitEditBtnClickEvent()"&gt;Изменить&lt;/button&gt;</w:t>
      </w:r>
    </w:p>
    <w:p w14:paraId="2CDD2E8C" w14:textId="77777777" w:rsidR="00197A74" w:rsidRDefault="00197A74" w:rsidP="00197A74">
      <w:pPr>
        <w:pStyle w:val="af7"/>
      </w:pPr>
      <w:r>
        <w:t xml:space="preserve">  &lt;button mat-menu-item (click)="emitDeleteBtnClickEvent()"&gt;Удалить&lt;/button&gt;</w:t>
      </w:r>
    </w:p>
    <w:p w14:paraId="3C4F87A0" w14:textId="77777777" w:rsidR="00197A74" w:rsidRDefault="00197A74" w:rsidP="00197A74">
      <w:pPr>
        <w:pStyle w:val="af7"/>
      </w:pPr>
      <w:r>
        <w:t>&lt;/mat-menu&gt;</w:t>
      </w:r>
    </w:p>
    <w:p w14:paraId="42A2D2D8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book-collection-list-item.component.ts:</w:t>
      </w:r>
    </w:p>
    <w:p w14:paraId="7B7F83E1" w14:textId="77777777" w:rsidR="00197A74" w:rsidRDefault="00197A74" w:rsidP="00197A74">
      <w:pPr>
        <w:pStyle w:val="af7"/>
      </w:pPr>
      <w:r>
        <w:t>import { ChangeDetectionStrategy, Component, computed, input, output } from '@angular/core';</w:t>
      </w:r>
    </w:p>
    <w:p w14:paraId="65F33FA7" w14:textId="77777777" w:rsidR="00197A74" w:rsidRDefault="00197A74" w:rsidP="00197A74">
      <w:pPr>
        <w:pStyle w:val="af7"/>
      </w:pPr>
      <w:r>
        <w:t>import { BookCollectionDto, BookDto } from '@core/dtos/BookManager.Application.Common.DTOs';</w:t>
      </w:r>
    </w:p>
    <w:p w14:paraId="3FDDDFAE" w14:textId="77777777" w:rsidR="00197A74" w:rsidRDefault="00197A74" w:rsidP="00197A74">
      <w:pPr>
        <w:pStyle w:val="af7"/>
      </w:pPr>
      <w:r>
        <w:t>import { BookGridItemComponent } from '@core/components/book-grid-item/book-grid-item.component';</w:t>
      </w:r>
    </w:p>
    <w:p w14:paraId="3DDAF346" w14:textId="77777777" w:rsidR="00197A74" w:rsidRDefault="00197A74" w:rsidP="00197A74">
      <w:pPr>
        <w:pStyle w:val="af7"/>
      </w:pPr>
      <w:r>
        <w:t>import { MatIconButton } from '@angular/material/button';</w:t>
      </w:r>
    </w:p>
    <w:p w14:paraId="13B38ED6" w14:textId="77777777" w:rsidR="00197A74" w:rsidRDefault="00197A74" w:rsidP="00197A74">
      <w:pPr>
        <w:pStyle w:val="af7"/>
      </w:pPr>
      <w:r>
        <w:t>import { MatIcon } from '@angular/material/icon';</w:t>
      </w:r>
    </w:p>
    <w:p w14:paraId="6A7B6961" w14:textId="77777777" w:rsidR="00197A74" w:rsidRDefault="00197A74" w:rsidP="00197A74">
      <w:pPr>
        <w:pStyle w:val="af7"/>
      </w:pPr>
      <w:r>
        <w:t>import { MatMenu, MatMenuItem, MatMenuTrigger } from '@angular/material/menu';</w:t>
      </w:r>
    </w:p>
    <w:p w14:paraId="1B868C93" w14:textId="77777777" w:rsidR="00197A74" w:rsidRDefault="00197A74" w:rsidP="00197A74">
      <w:pPr>
        <w:pStyle w:val="af7"/>
      </w:pPr>
    </w:p>
    <w:p w14:paraId="13CBB12E" w14:textId="77777777" w:rsidR="00197A74" w:rsidRDefault="00197A74" w:rsidP="00197A74">
      <w:pPr>
        <w:pStyle w:val="af7"/>
      </w:pPr>
      <w:r>
        <w:t>@Component({</w:t>
      </w:r>
    </w:p>
    <w:p w14:paraId="0858FA05" w14:textId="77777777" w:rsidR="00197A74" w:rsidRDefault="00197A74" w:rsidP="00197A74">
      <w:pPr>
        <w:pStyle w:val="af7"/>
      </w:pPr>
      <w:r>
        <w:t xml:space="preserve">  selector: 'app-book-collection-list-item',</w:t>
      </w:r>
    </w:p>
    <w:p w14:paraId="587C5028" w14:textId="77777777" w:rsidR="00197A74" w:rsidRDefault="00197A74" w:rsidP="00197A74">
      <w:pPr>
        <w:pStyle w:val="af7"/>
      </w:pPr>
      <w:r>
        <w:t xml:space="preserve">  standalone: true,</w:t>
      </w:r>
    </w:p>
    <w:p w14:paraId="341BED2B" w14:textId="77777777" w:rsidR="00197A74" w:rsidRDefault="00197A74" w:rsidP="00197A74">
      <w:pPr>
        <w:pStyle w:val="af7"/>
      </w:pPr>
      <w:r>
        <w:t xml:space="preserve">  imports: [</w:t>
      </w:r>
    </w:p>
    <w:p w14:paraId="2E664DE8" w14:textId="77777777" w:rsidR="00197A74" w:rsidRDefault="00197A74" w:rsidP="00197A74">
      <w:pPr>
        <w:pStyle w:val="af7"/>
      </w:pPr>
      <w:r>
        <w:t xml:space="preserve">    BookGridItemComponent,</w:t>
      </w:r>
    </w:p>
    <w:p w14:paraId="25C79B78" w14:textId="77777777" w:rsidR="00197A74" w:rsidRDefault="00197A74" w:rsidP="00197A74">
      <w:pPr>
        <w:pStyle w:val="af7"/>
      </w:pPr>
      <w:r>
        <w:t xml:space="preserve">    MatIconButton,</w:t>
      </w:r>
    </w:p>
    <w:p w14:paraId="75A40A6E" w14:textId="77777777" w:rsidR="00197A74" w:rsidRDefault="00197A74" w:rsidP="00197A74">
      <w:pPr>
        <w:pStyle w:val="af7"/>
      </w:pPr>
      <w:r>
        <w:t xml:space="preserve">    MatIcon,</w:t>
      </w:r>
    </w:p>
    <w:p w14:paraId="313114E0" w14:textId="77777777" w:rsidR="00197A74" w:rsidRDefault="00197A74" w:rsidP="00197A74">
      <w:pPr>
        <w:pStyle w:val="af7"/>
      </w:pPr>
      <w:r>
        <w:t xml:space="preserve">    MatMenu,</w:t>
      </w:r>
    </w:p>
    <w:p w14:paraId="42FA930B" w14:textId="77777777" w:rsidR="00197A74" w:rsidRDefault="00197A74" w:rsidP="00197A74">
      <w:pPr>
        <w:pStyle w:val="af7"/>
      </w:pPr>
      <w:r>
        <w:t xml:space="preserve">    MatMenuTrigger,</w:t>
      </w:r>
    </w:p>
    <w:p w14:paraId="21E7D348" w14:textId="77777777" w:rsidR="00197A74" w:rsidRDefault="00197A74" w:rsidP="00197A74">
      <w:pPr>
        <w:pStyle w:val="af7"/>
      </w:pPr>
      <w:r>
        <w:t xml:space="preserve">    MatMenuItem,</w:t>
      </w:r>
    </w:p>
    <w:p w14:paraId="55A1332B" w14:textId="77777777" w:rsidR="00197A74" w:rsidRDefault="00197A74" w:rsidP="00197A74">
      <w:pPr>
        <w:pStyle w:val="af7"/>
      </w:pPr>
      <w:r>
        <w:t xml:space="preserve">  ],</w:t>
      </w:r>
    </w:p>
    <w:p w14:paraId="2434D370" w14:textId="77777777" w:rsidR="00197A74" w:rsidRDefault="00197A74" w:rsidP="00197A74">
      <w:pPr>
        <w:pStyle w:val="af7"/>
      </w:pPr>
      <w:r>
        <w:t xml:space="preserve">  templateUrl: './book-collection-list-item.component.html',</w:t>
      </w:r>
    </w:p>
    <w:p w14:paraId="19A028DC" w14:textId="77777777" w:rsidR="00197A74" w:rsidRDefault="00197A74" w:rsidP="00197A74">
      <w:pPr>
        <w:pStyle w:val="af7"/>
      </w:pPr>
      <w:r>
        <w:t xml:space="preserve">  styleUrl: './book-collection-list-item.component.scss',</w:t>
      </w:r>
    </w:p>
    <w:p w14:paraId="304C4A1A" w14:textId="77777777" w:rsidR="00197A74" w:rsidRDefault="00197A74" w:rsidP="00197A74">
      <w:pPr>
        <w:pStyle w:val="af7"/>
      </w:pPr>
      <w:r>
        <w:t xml:space="preserve">  changeDetection: ChangeDetectionStrategy.OnPush</w:t>
      </w:r>
    </w:p>
    <w:p w14:paraId="79C39A8A" w14:textId="77777777" w:rsidR="00197A74" w:rsidRDefault="00197A74" w:rsidP="00197A74">
      <w:pPr>
        <w:pStyle w:val="af7"/>
      </w:pPr>
      <w:r>
        <w:t>})</w:t>
      </w:r>
    </w:p>
    <w:p w14:paraId="600C8AD4" w14:textId="77777777" w:rsidR="00197A74" w:rsidRDefault="00197A74" w:rsidP="00197A74">
      <w:pPr>
        <w:pStyle w:val="af7"/>
      </w:pPr>
      <w:r>
        <w:t>export class BookCollectionListItemComponent {</w:t>
      </w:r>
    </w:p>
    <w:p w14:paraId="5C36DA07" w14:textId="77777777" w:rsidR="00197A74" w:rsidRDefault="00197A74" w:rsidP="00197A74">
      <w:pPr>
        <w:pStyle w:val="af7"/>
      </w:pPr>
    </w:p>
    <w:p w14:paraId="3F5737C7" w14:textId="77777777" w:rsidR="00197A74" w:rsidRDefault="00197A74" w:rsidP="00197A74">
      <w:pPr>
        <w:pStyle w:val="af7"/>
      </w:pPr>
      <w:r>
        <w:t xml:space="preserve">  public bookCollection = input.required&lt;BookCollectionDto&gt;();</w:t>
      </w:r>
    </w:p>
    <w:p w14:paraId="1003A317" w14:textId="77777777" w:rsidR="00197A74" w:rsidRDefault="00197A74" w:rsidP="00197A74">
      <w:pPr>
        <w:pStyle w:val="af7"/>
      </w:pPr>
    </w:p>
    <w:p w14:paraId="76945C01" w14:textId="77777777" w:rsidR="00197A74" w:rsidRDefault="00197A74" w:rsidP="00197A74">
      <w:pPr>
        <w:pStyle w:val="af7"/>
      </w:pPr>
      <w:r>
        <w:t xml:space="preserve">  public bookOpenBtnClickEvent = output&lt;BookDto&gt;();</w:t>
      </w:r>
    </w:p>
    <w:p w14:paraId="349A8A79" w14:textId="77777777" w:rsidR="00197A74" w:rsidRDefault="00197A74" w:rsidP="00197A74">
      <w:pPr>
        <w:pStyle w:val="af7"/>
      </w:pPr>
      <w:r>
        <w:t xml:space="preserve">  public bookInfoBtnClickEvent = output&lt;BookDto&gt;();</w:t>
      </w:r>
    </w:p>
    <w:p w14:paraId="27BF2464" w14:textId="77777777" w:rsidR="00197A74" w:rsidRDefault="00197A74" w:rsidP="00197A74">
      <w:pPr>
        <w:pStyle w:val="af7"/>
      </w:pPr>
      <w:r>
        <w:t xml:space="preserve">  public editBtnClickEvent = output&lt;void&gt;();</w:t>
      </w:r>
    </w:p>
    <w:p w14:paraId="6AE3E166" w14:textId="77777777" w:rsidR="00197A74" w:rsidRDefault="00197A74" w:rsidP="00197A74">
      <w:pPr>
        <w:pStyle w:val="af7"/>
      </w:pPr>
      <w:r>
        <w:t xml:space="preserve">  public deleteBtnClickEvent = output&lt;void&gt;();</w:t>
      </w:r>
    </w:p>
    <w:p w14:paraId="434AF46D" w14:textId="77777777" w:rsidR="00197A74" w:rsidRDefault="00197A74" w:rsidP="00197A74">
      <w:pPr>
        <w:pStyle w:val="af7"/>
      </w:pPr>
    </w:p>
    <w:p w14:paraId="2D8FC281" w14:textId="77777777" w:rsidR="00197A74" w:rsidRDefault="00197A74" w:rsidP="00197A74">
      <w:pPr>
        <w:pStyle w:val="af7"/>
      </w:pPr>
      <w:r>
        <w:t xml:space="preserve">  public emitBookOpenBtnClickEvent(book: BookDto): void {</w:t>
      </w:r>
    </w:p>
    <w:p w14:paraId="7F259E95" w14:textId="77777777" w:rsidR="00197A74" w:rsidRDefault="00197A74" w:rsidP="00197A74">
      <w:pPr>
        <w:pStyle w:val="af7"/>
      </w:pPr>
      <w:r>
        <w:t xml:space="preserve">    this.bookOpenBtnClickEvent.emit(book);</w:t>
      </w:r>
    </w:p>
    <w:p w14:paraId="6141C485" w14:textId="77777777" w:rsidR="00197A74" w:rsidRDefault="00197A74" w:rsidP="00197A74">
      <w:pPr>
        <w:pStyle w:val="af7"/>
      </w:pPr>
      <w:r>
        <w:t xml:space="preserve">  }</w:t>
      </w:r>
    </w:p>
    <w:p w14:paraId="331D0F0A" w14:textId="77777777" w:rsidR="00197A74" w:rsidRDefault="00197A74" w:rsidP="00197A74">
      <w:pPr>
        <w:pStyle w:val="af7"/>
      </w:pPr>
    </w:p>
    <w:p w14:paraId="7CD6BB9C" w14:textId="77777777" w:rsidR="00197A74" w:rsidRDefault="00197A74" w:rsidP="00197A74">
      <w:pPr>
        <w:pStyle w:val="af7"/>
      </w:pPr>
      <w:r>
        <w:t xml:space="preserve">  public emitBookInfoBtnClickEvent(book: BookDto): void {</w:t>
      </w:r>
    </w:p>
    <w:p w14:paraId="54E84CBA" w14:textId="77777777" w:rsidR="00197A74" w:rsidRDefault="00197A74" w:rsidP="00197A74">
      <w:pPr>
        <w:pStyle w:val="af7"/>
      </w:pPr>
      <w:r>
        <w:t xml:space="preserve">    this.bookInfoBtnClickEvent.emit(book);</w:t>
      </w:r>
    </w:p>
    <w:p w14:paraId="6ED45B8D" w14:textId="77777777" w:rsidR="00197A74" w:rsidRDefault="00197A74" w:rsidP="00197A74">
      <w:pPr>
        <w:pStyle w:val="af7"/>
      </w:pPr>
      <w:r>
        <w:t xml:space="preserve">  }</w:t>
      </w:r>
    </w:p>
    <w:p w14:paraId="63C92436" w14:textId="77777777" w:rsidR="00197A74" w:rsidRDefault="00197A74" w:rsidP="00197A74">
      <w:pPr>
        <w:pStyle w:val="af7"/>
      </w:pPr>
    </w:p>
    <w:p w14:paraId="367F0C5A" w14:textId="77777777" w:rsidR="00197A74" w:rsidRDefault="00197A74" w:rsidP="00197A74">
      <w:pPr>
        <w:pStyle w:val="af7"/>
      </w:pPr>
      <w:r>
        <w:t xml:space="preserve">  public emitEditBtnClickEvent(): void {</w:t>
      </w:r>
    </w:p>
    <w:p w14:paraId="43099F47" w14:textId="77777777" w:rsidR="00197A74" w:rsidRDefault="00197A74" w:rsidP="00197A74">
      <w:pPr>
        <w:pStyle w:val="af7"/>
      </w:pPr>
      <w:r>
        <w:t xml:space="preserve">    this.editBtnClickEvent.emit();</w:t>
      </w:r>
    </w:p>
    <w:p w14:paraId="633044AD" w14:textId="77777777" w:rsidR="00197A74" w:rsidRDefault="00197A74" w:rsidP="00197A74">
      <w:pPr>
        <w:pStyle w:val="af7"/>
      </w:pPr>
      <w:r>
        <w:t xml:space="preserve">  }</w:t>
      </w:r>
    </w:p>
    <w:p w14:paraId="4DC7918A" w14:textId="77777777" w:rsidR="00197A74" w:rsidRDefault="00197A74" w:rsidP="00197A74">
      <w:pPr>
        <w:pStyle w:val="af7"/>
      </w:pPr>
    </w:p>
    <w:p w14:paraId="7C273C29" w14:textId="77777777" w:rsidR="00197A74" w:rsidRDefault="00197A74" w:rsidP="00197A74">
      <w:pPr>
        <w:pStyle w:val="af7"/>
      </w:pPr>
      <w:r>
        <w:t xml:space="preserve">  public emitDeleteBtnClickEvent(): void {</w:t>
      </w:r>
    </w:p>
    <w:p w14:paraId="083BF9B8" w14:textId="77777777" w:rsidR="00197A74" w:rsidRDefault="00197A74" w:rsidP="00197A74">
      <w:pPr>
        <w:pStyle w:val="af7"/>
      </w:pPr>
      <w:r>
        <w:t xml:space="preserve">    this.deleteBtnClickEvent.emit();</w:t>
      </w:r>
    </w:p>
    <w:p w14:paraId="7FE7AF07" w14:textId="77777777" w:rsidR="00197A74" w:rsidRDefault="00197A74" w:rsidP="00197A74">
      <w:pPr>
        <w:pStyle w:val="af7"/>
      </w:pPr>
      <w:r>
        <w:t xml:space="preserve">  }</w:t>
      </w:r>
    </w:p>
    <w:p w14:paraId="76329FAB" w14:textId="77777777" w:rsidR="00197A74" w:rsidRDefault="00197A74" w:rsidP="00197A74">
      <w:pPr>
        <w:pStyle w:val="af7"/>
      </w:pPr>
    </w:p>
    <w:p w14:paraId="7FC452C3" w14:textId="4D8A62EA" w:rsidR="00197A74" w:rsidRDefault="00197A74" w:rsidP="00197A74">
      <w:pPr>
        <w:pStyle w:val="af7"/>
      </w:pPr>
      <w:r>
        <w:t>}</w:t>
      </w:r>
    </w:p>
    <w:p w14:paraId="29A7F5C8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book-grid-item.component.html:</w:t>
      </w:r>
    </w:p>
    <w:p w14:paraId="2B8CC5B6" w14:textId="77777777" w:rsidR="00197A74" w:rsidRDefault="00197A74" w:rsidP="00197A74">
      <w:pPr>
        <w:pStyle w:val="af7"/>
      </w:pPr>
      <w:r>
        <w:t>&lt;img [src]="bookItem().documentDetails.thumbnailUrl" alt="No thumbnail" /&gt;</w:t>
      </w:r>
    </w:p>
    <w:p w14:paraId="5289989B" w14:textId="77777777" w:rsidR="00197A74" w:rsidRDefault="00197A74" w:rsidP="00197A74">
      <w:pPr>
        <w:pStyle w:val="af7"/>
      </w:pPr>
      <w:r>
        <w:t>&lt;div class="info-container"&gt;</w:t>
      </w:r>
    </w:p>
    <w:p w14:paraId="03B042B6" w14:textId="77777777" w:rsidR="00197A74" w:rsidRDefault="00197A74" w:rsidP="00197A74">
      <w:pPr>
        <w:pStyle w:val="af7"/>
      </w:pPr>
      <w:r>
        <w:t xml:space="preserve">  &lt;span class="title"&gt;</w:t>
      </w:r>
    </w:p>
    <w:p w14:paraId="1BFBEFC6" w14:textId="77777777" w:rsidR="00197A74" w:rsidRDefault="00197A74" w:rsidP="00197A74">
      <w:pPr>
        <w:pStyle w:val="af7"/>
      </w:pPr>
      <w:r>
        <w:t xml:space="preserve">    {{ bookItem().documentDetails.title }}</w:t>
      </w:r>
    </w:p>
    <w:p w14:paraId="2B2A467D" w14:textId="77777777" w:rsidR="00197A74" w:rsidRDefault="00197A74" w:rsidP="00197A74">
      <w:pPr>
        <w:pStyle w:val="af7"/>
      </w:pPr>
      <w:r>
        <w:t xml:space="preserve">  &lt;/span&gt;</w:t>
      </w:r>
    </w:p>
    <w:p w14:paraId="0FDEEECC" w14:textId="77777777" w:rsidR="00197A74" w:rsidRDefault="00197A74" w:rsidP="00197A74">
      <w:pPr>
        <w:pStyle w:val="af7"/>
      </w:pPr>
      <w:r>
        <w:t xml:space="preserve">  &lt;a</w:t>
      </w:r>
    </w:p>
    <w:p w14:paraId="767BC33A" w14:textId="77777777" w:rsidR="00197A74" w:rsidRDefault="00197A74" w:rsidP="00197A74">
      <w:pPr>
        <w:pStyle w:val="af7"/>
      </w:pPr>
      <w:r>
        <w:t xml:space="preserve">    mat-icon-button</w:t>
      </w:r>
    </w:p>
    <w:p w14:paraId="04FD6DFA" w14:textId="77777777" w:rsidR="00197A74" w:rsidRDefault="00197A74" w:rsidP="00197A74">
      <w:pPr>
        <w:pStyle w:val="af7"/>
      </w:pPr>
      <w:r>
        <w:t xml:space="preserve">    (click)="$event.stopPropagation()"</w:t>
      </w:r>
    </w:p>
    <w:p w14:paraId="0970C480" w14:textId="77777777" w:rsidR="00197A74" w:rsidRDefault="00197A74" w:rsidP="00197A74">
      <w:pPr>
        <w:pStyle w:val="af7"/>
      </w:pPr>
      <w:r>
        <w:t xml:space="preserve">    [matMenuTriggerFor]="actionMenu"</w:t>
      </w:r>
    </w:p>
    <w:p w14:paraId="462F0A36" w14:textId="77777777" w:rsidR="00197A74" w:rsidRDefault="00197A74" w:rsidP="00197A74">
      <w:pPr>
        <w:pStyle w:val="af7"/>
      </w:pPr>
      <w:r>
        <w:t xml:space="preserve">  &gt;</w:t>
      </w:r>
    </w:p>
    <w:p w14:paraId="15A79DCD" w14:textId="77777777" w:rsidR="00197A74" w:rsidRDefault="00197A74" w:rsidP="00197A74">
      <w:pPr>
        <w:pStyle w:val="af7"/>
      </w:pPr>
      <w:r>
        <w:t xml:space="preserve">    &lt;mat-icon&gt;more_vert&lt;/mat-icon&gt;</w:t>
      </w:r>
    </w:p>
    <w:p w14:paraId="5A5D6F54" w14:textId="77777777" w:rsidR="00197A74" w:rsidRDefault="00197A74" w:rsidP="00197A74">
      <w:pPr>
        <w:pStyle w:val="af7"/>
      </w:pPr>
      <w:r>
        <w:t xml:space="preserve">  &lt;/a&gt;</w:t>
      </w:r>
    </w:p>
    <w:p w14:paraId="4D84C9A6" w14:textId="77777777" w:rsidR="00197A74" w:rsidRDefault="00197A74" w:rsidP="00197A74">
      <w:pPr>
        <w:pStyle w:val="af7"/>
      </w:pPr>
      <w:r>
        <w:t>&lt;/div&gt;</w:t>
      </w:r>
    </w:p>
    <w:p w14:paraId="7A38C0DD" w14:textId="77777777" w:rsidR="00197A74" w:rsidRDefault="00197A74" w:rsidP="00197A74">
      <w:pPr>
        <w:pStyle w:val="af7"/>
      </w:pPr>
      <w:r>
        <w:t>&lt;mat-menu #actionMenu&gt;</w:t>
      </w:r>
    </w:p>
    <w:p w14:paraId="6E4BDD23" w14:textId="77777777" w:rsidR="00197A74" w:rsidRDefault="00197A74" w:rsidP="00197A74">
      <w:pPr>
        <w:pStyle w:val="af7"/>
      </w:pPr>
      <w:r>
        <w:t xml:space="preserve">  @if (isInfoButtonVisible()) {</w:t>
      </w:r>
    </w:p>
    <w:p w14:paraId="6F6F757B" w14:textId="77777777" w:rsidR="00197A74" w:rsidRDefault="00197A74" w:rsidP="00197A74">
      <w:pPr>
        <w:pStyle w:val="af7"/>
      </w:pPr>
      <w:r>
        <w:t xml:space="preserve">    &lt;button mat-menu-item (click)="emitInfoClickEvent()"&gt;</w:t>
      </w:r>
    </w:p>
    <w:p w14:paraId="21FAF3EF" w14:textId="77777777" w:rsidR="00197A74" w:rsidRDefault="00197A74" w:rsidP="00197A74">
      <w:pPr>
        <w:pStyle w:val="af7"/>
      </w:pPr>
      <w:r>
        <w:t xml:space="preserve">      &lt;mat-icon&gt;info&lt;/mat-icon&gt;</w:t>
      </w:r>
    </w:p>
    <w:p w14:paraId="336CE23B" w14:textId="77777777" w:rsidR="00197A74" w:rsidRDefault="00197A74" w:rsidP="00197A74">
      <w:pPr>
        <w:pStyle w:val="af7"/>
      </w:pPr>
      <w:r>
        <w:t xml:space="preserve">      Информация о книге</w:t>
      </w:r>
    </w:p>
    <w:p w14:paraId="732FB311" w14:textId="77777777" w:rsidR="00197A74" w:rsidRDefault="00197A74" w:rsidP="00197A74">
      <w:pPr>
        <w:pStyle w:val="af7"/>
      </w:pPr>
      <w:r>
        <w:t xml:space="preserve">    &lt;/button&gt;</w:t>
      </w:r>
    </w:p>
    <w:p w14:paraId="07F597E1" w14:textId="77777777" w:rsidR="00197A74" w:rsidRDefault="00197A74" w:rsidP="00197A74">
      <w:pPr>
        <w:pStyle w:val="af7"/>
      </w:pPr>
      <w:r>
        <w:t xml:space="preserve">  }</w:t>
      </w:r>
    </w:p>
    <w:p w14:paraId="73D03A39" w14:textId="77777777" w:rsidR="00197A74" w:rsidRDefault="00197A74" w:rsidP="00197A74">
      <w:pPr>
        <w:pStyle w:val="af7"/>
      </w:pPr>
      <w:r>
        <w:t xml:space="preserve">  @if (isEditButtonVisible()) {</w:t>
      </w:r>
    </w:p>
    <w:p w14:paraId="16569259" w14:textId="77777777" w:rsidR="00197A74" w:rsidRDefault="00197A74" w:rsidP="00197A74">
      <w:pPr>
        <w:pStyle w:val="af7"/>
      </w:pPr>
      <w:r>
        <w:t xml:space="preserve">    &lt;button mat-menu-item (click)="emitEditEvent()"&gt;</w:t>
      </w:r>
    </w:p>
    <w:p w14:paraId="12391AB4" w14:textId="77777777" w:rsidR="00197A74" w:rsidRDefault="00197A74" w:rsidP="00197A74">
      <w:pPr>
        <w:pStyle w:val="af7"/>
      </w:pPr>
      <w:r>
        <w:t xml:space="preserve">      &lt;mat-icon&gt;edit&lt;/mat-icon&gt;</w:t>
      </w:r>
    </w:p>
    <w:p w14:paraId="33C231F9" w14:textId="77777777" w:rsidR="00197A74" w:rsidRDefault="00197A74" w:rsidP="00197A74">
      <w:pPr>
        <w:pStyle w:val="af7"/>
      </w:pPr>
      <w:r>
        <w:t xml:space="preserve">      Редактировать детали</w:t>
      </w:r>
    </w:p>
    <w:p w14:paraId="3C03FB58" w14:textId="77777777" w:rsidR="00197A74" w:rsidRDefault="00197A74" w:rsidP="00197A74">
      <w:pPr>
        <w:pStyle w:val="af7"/>
      </w:pPr>
      <w:r>
        <w:t xml:space="preserve">    &lt;/button&gt;</w:t>
      </w:r>
    </w:p>
    <w:p w14:paraId="7FCE294B" w14:textId="77777777" w:rsidR="00197A74" w:rsidRDefault="00197A74" w:rsidP="00197A74">
      <w:pPr>
        <w:pStyle w:val="af7"/>
      </w:pPr>
      <w:r>
        <w:t xml:space="preserve">  }</w:t>
      </w:r>
    </w:p>
    <w:p w14:paraId="231329A5" w14:textId="77777777" w:rsidR="00197A74" w:rsidRDefault="00197A74" w:rsidP="00197A74">
      <w:pPr>
        <w:pStyle w:val="af7"/>
      </w:pPr>
      <w:r>
        <w:t xml:space="preserve">  @if (isDeleteButtonVisible()) {</w:t>
      </w:r>
    </w:p>
    <w:p w14:paraId="31315B1C" w14:textId="77777777" w:rsidR="00197A74" w:rsidRDefault="00197A74" w:rsidP="00197A74">
      <w:pPr>
        <w:pStyle w:val="af7"/>
      </w:pPr>
      <w:r>
        <w:t xml:space="preserve">    &lt;button mat-menu-item (click)="emitDeleteEvent()"&gt;</w:t>
      </w:r>
    </w:p>
    <w:p w14:paraId="4D81158A" w14:textId="77777777" w:rsidR="00197A74" w:rsidRDefault="00197A74" w:rsidP="00197A74">
      <w:pPr>
        <w:pStyle w:val="af7"/>
      </w:pPr>
      <w:r>
        <w:t xml:space="preserve">      &lt;mat-icon&gt;delete&lt;/mat-icon&gt;</w:t>
      </w:r>
    </w:p>
    <w:p w14:paraId="6C243D33" w14:textId="77777777" w:rsidR="00197A74" w:rsidRDefault="00197A74" w:rsidP="00197A74">
      <w:pPr>
        <w:pStyle w:val="af7"/>
      </w:pPr>
      <w:r>
        <w:t xml:space="preserve">      Удалить</w:t>
      </w:r>
    </w:p>
    <w:p w14:paraId="454CC736" w14:textId="77777777" w:rsidR="00197A74" w:rsidRDefault="00197A74" w:rsidP="00197A74">
      <w:pPr>
        <w:pStyle w:val="af7"/>
      </w:pPr>
      <w:r>
        <w:t xml:space="preserve">    &lt;/button&gt;</w:t>
      </w:r>
    </w:p>
    <w:p w14:paraId="2D833BDC" w14:textId="77777777" w:rsidR="00197A74" w:rsidRDefault="00197A74" w:rsidP="00197A74">
      <w:pPr>
        <w:pStyle w:val="af7"/>
      </w:pPr>
      <w:r>
        <w:t xml:space="preserve">  }</w:t>
      </w:r>
    </w:p>
    <w:p w14:paraId="1E9C2736" w14:textId="77777777" w:rsidR="00197A74" w:rsidRDefault="00197A74" w:rsidP="00197A74">
      <w:pPr>
        <w:pStyle w:val="af7"/>
      </w:pPr>
      <w:r>
        <w:t>&lt;/mat-menu&gt;</w:t>
      </w:r>
    </w:p>
    <w:p w14:paraId="146C06A5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book-grid-item.component.ts:</w:t>
      </w:r>
    </w:p>
    <w:p w14:paraId="0F47919B" w14:textId="77777777" w:rsidR="00197A74" w:rsidRDefault="00197A74" w:rsidP="00197A74">
      <w:pPr>
        <w:pStyle w:val="af7"/>
      </w:pPr>
      <w:r>
        <w:t>import {</w:t>
      </w:r>
    </w:p>
    <w:p w14:paraId="47A99A7C" w14:textId="77777777" w:rsidR="00197A74" w:rsidRDefault="00197A74" w:rsidP="00197A74">
      <w:pPr>
        <w:pStyle w:val="af7"/>
      </w:pPr>
      <w:r>
        <w:t xml:space="preserve">  ChangeDetectionStrategy,</w:t>
      </w:r>
    </w:p>
    <w:p w14:paraId="50986335" w14:textId="77777777" w:rsidR="00197A74" w:rsidRDefault="00197A74" w:rsidP="00197A74">
      <w:pPr>
        <w:pStyle w:val="af7"/>
      </w:pPr>
      <w:r>
        <w:t xml:space="preserve">  Component,</w:t>
      </w:r>
    </w:p>
    <w:p w14:paraId="0122D222" w14:textId="77777777" w:rsidR="00197A74" w:rsidRDefault="00197A74" w:rsidP="00197A74">
      <w:pPr>
        <w:pStyle w:val="af7"/>
      </w:pPr>
      <w:r>
        <w:t xml:space="preserve">  HostListener,</w:t>
      </w:r>
    </w:p>
    <w:p w14:paraId="2FE408B7" w14:textId="77777777" w:rsidR="00197A74" w:rsidRDefault="00197A74" w:rsidP="00197A74">
      <w:pPr>
        <w:pStyle w:val="af7"/>
      </w:pPr>
      <w:r>
        <w:t xml:space="preserve">  input,</w:t>
      </w:r>
    </w:p>
    <w:p w14:paraId="5A2F2E52" w14:textId="77777777" w:rsidR="00197A74" w:rsidRDefault="00197A74" w:rsidP="00197A74">
      <w:pPr>
        <w:pStyle w:val="af7"/>
      </w:pPr>
      <w:r>
        <w:t xml:space="preserve">  output,</w:t>
      </w:r>
    </w:p>
    <w:p w14:paraId="5F10DCF6" w14:textId="77777777" w:rsidR="00197A74" w:rsidRDefault="00197A74" w:rsidP="00197A74">
      <w:pPr>
        <w:pStyle w:val="af7"/>
      </w:pPr>
      <w:r>
        <w:t>} from '@angular/core';</w:t>
      </w:r>
    </w:p>
    <w:p w14:paraId="24F9B15F" w14:textId="77777777" w:rsidR="00197A74" w:rsidRDefault="00197A74" w:rsidP="00197A74">
      <w:pPr>
        <w:pStyle w:val="af7"/>
      </w:pPr>
      <w:r>
        <w:t>import { BookDto } from '@core/dtos/BookManager.Application.Common.DTOs';</w:t>
      </w:r>
    </w:p>
    <w:p w14:paraId="1A16417C" w14:textId="77777777" w:rsidR="00197A74" w:rsidRDefault="00197A74" w:rsidP="00197A74">
      <w:pPr>
        <w:pStyle w:val="af7"/>
      </w:pPr>
      <w:r>
        <w:t>import { MatIconAnchor } from '@angular/material/button';</w:t>
      </w:r>
    </w:p>
    <w:p w14:paraId="62DAFFD2" w14:textId="77777777" w:rsidR="00197A74" w:rsidRDefault="00197A74" w:rsidP="00197A74">
      <w:pPr>
        <w:pStyle w:val="af7"/>
      </w:pPr>
      <w:r>
        <w:t>import { MatMenu, MatMenuItem, MatMenuTrigger } from '@angular/material/menu';</w:t>
      </w:r>
    </w:p>
    <w:p w14:paraId="069509F6" w14:textId="77777777" w:rsidR="00197A74" w:rsidRDefault="00197A74" w:rsidP="00197A74">
      <w:pPr>
        <w:pStyle w:val="af7"/>
      </w:pPr>
      <w:r>
        <w:t>import { MatIcon } from '@angular/material/icon';</w:t>
      </w:r>
    </w:p>
    <w:p w14:paraId="1EABE0B6" w14:textId="77777777" w:rsidR="00197A74" w:rsidRDefault="00197A74" w:rsidP="00197A74">
      <w:pPr>
        <w:pStyle w:val="af7"/>
      </w:pPr>
      <w:r>
        <w:t>import { NgOptimizedImage } from '@angular/common';</w:t>
      </w:r>
    </w:p>
    <w:p w14:paraId="42D85E63" w14:textId="77777777" w:rsidR="00197A74" w:rsidRDefault="00197A74" w:rsidP="00197A74">
      <w:pPr>
        <w:pStyle w:val="af7"/>
      </w:pPr>
    </w:p>
    <w:p w14:paraId="01A9E59E" w14:textId="77777777" w:rsidR="00197A74" w:rsidRDefault="00197A74" w:rsidP="00197A74">
      <w:pPr>
        <w:pStyle w:val="af7"/>
      </w:pPr>
      <w:r>
        <w:t>@Component({</w:t>
      </w:r>
    </w:p>
    <w:p w14:paraId="6DDA9638" w14:textId="77777777" w:rsidR="00197A74" w:rsidRDefault="00197A74" w:rsidP="00197A74">
      <w:pPr>
        <w:pStyle w:val="af7"/>
      </w:pPr>
      <w:r>
        <w:t xml:space="preserve">  selector: 'app-book-grid-item',</w:t>
      </w:r>
    </w:p>
    <w:p w14:paraId="75C1C88B" w14:textId="77777777" w:rsidR="00197A74" w:rsidRDefault="00197A74" w:rsidP="00197A74">
      <w:pPr>
        <w:pStyle w:val="af7"/>
      </w:pPr>
      <w:r>
        <w:t xml:space="preserve">  templateUrl: './book-grid-item.component.html',</w:t>
      </w:r>
    </w:p>
    <w:p w14:paraId="26377EF3" w14:textId="77777777" w:rsidR="00197A74" w:rsidRDefault="00197A74" w:rsidP="00197A74">
      <w:pPr>
        <w:pStyle w:val="af7"/>
      </w:pPr>
      <w:r>
        <w:t xml:space="preserve">  styleUrl: './book-grid-item.component.scss',</w:t>
      </w:r>
    </w:p>
    <w:p w14:paraId="3A0DECE5" w14:textId="77777777" w:rsidR="00197A74" w:rsidRDefault="00197A74" w:rsidP="00197A74">
      <w:pPr>
        <w:pStyle w:val="af7"/>
      </w:pPr>
      <w:r>
        <w:t xml:space="preserve">  standalone: true,</w:t>
      </w:r>
    </w:p>
    <w:p w14:paraId="4345E502" w14:textId="77777777" w:rsidR="00197A74" w:rsidRDefault="00197A74" w:rsidP="00197A74">
      <w:pPr>
        <w:pStyle w:val="af7"/>
      </w:pPr>
      <w:r>
        <w:t xml:space="preserve">  imports: [</w:t>
      </w:r>
    </w:p>
    <w:p w14:paraId="6B6F5311" w14:textId="77777777" w:rsidR="00197A74" w:rsidRDefault="00197A74" w:rsidP="00197A74">
      <w:pPr>
        <w:pStyle w:val="af7"/>
      </w:pPr>
      <w:r>
        <w:t xml:space="preserve">    MatIconAnchor,</w:t>
      </w:r>
    </w:p>
    <w:p w14:paraId="28D2AF1C" w14:textId="77777777" w:rsidR="00197A74" w:rsidRDefault="00197A74" w:rsidP="00197A74">
      <w:pPr>
        <w:pStyle w:val="af7"/>
      </w:pPr>
      <w:r>
        <w:t xml:space="preserve">    MatMenuTrigger,</w:t>
      </w:r>
    </w:p>
    <w:p w14:paraId="3594896F" w14:textId="77777777" w:rsidR="00197A74" w:rsidRDefault="00197A74" w:rsidP="00197A74">
      <w:pPr>
        <w:pStyle w:val="af7"/>
      </w:pPr>
      <w:r>
        <w:t xml:space="preserve">    MatIcon,</w:t>
      </w:r>
    </w:p>
    <w:p w14:paraId="1E692D03" w14:textId="77777777" w:rsidR="00197A74" w:rsidRDefault="00197A74" w:rsidP="00197A74">
      <w:pPr>
        <w:pStyle w:val="af7"/>
      </w:pPr>
      <w:r>
        <w:t xml:space="preserve">    MatMenu,</w:t>
      </w:r>
    </w:p>
    <w:p w14:paraId="43F07CB8" w14:textId="77777777" w:rsidR="00197A74" w:rsidRDefault="00197A74" w:rsidP="00197A74">
      <w:pPr>
        <w:pStyle w:val="af7"/>
      </w:pPr>
      <w:r>
        <w:t xml:space="preserve">    NgOptimizedImage,</w:t>
      </w:r>
    </w:p>
    <w:p w14:paraId="7BED7442" w14:textId="77777777" w:rsidR="00197A74" w:rsidRDefault="00197A74" w:rsidP="00197A74">
      <w:pPr>
        <w:pStyle w:val="af7"/>
      </w:pPr>
      <w:r>
        <w:t xml:space="preserve">    MatMenuItem,</w:t>
      </w:r>
    </w:p>
    <w:p w14:paraId="5F920AE0" w14:textId="77777777" w:rsidR="00197A74" w:rsidRDefault="00197A74" w:rsidP="00197A74">
      <w:pPr>
        <w:pStyle w:val="af7"/>
      </w:pPr>
      <w:r>
        <w:t xml:space="preserve">  ],</w:t>
      </w:r>
    </w:p>
    <w:p w14:paraId="00B819CE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31C2B2ED" w14:textId="77777777" w:rsidR="00197A74" w:rsidRDefault="00197A74" w:rsidP="00197A74">
      <w:pPr>
        <w:pStyle w:val="af7"/>
      </w:pPr>
      <w:r>
        <w:t>})</w:t>
      </w:r>
    </w:p>
    <w:p w14:paraId="155705B1" w14:textId="77777777" w:rsidR="00197A74" w:rsidRDefault="00197A74" w:rsidP="00197A74">
      <w:pPr>
        <w:pStyle w:val="af7"/>
      </w:pPr>
      <w:r>
        <w:t>export class BookGridItemComponent {</w:t>
      </w:r>
    </w:p>
    <w:p w14:paraId="4682233E" w14:textId="77777777" w:rsidR="00197A74" w:rsidRDefault="00197A74" w:rsidP="00197A74">
      <w:pPr>
        <w:pStyle w:val="af7"/>
      </w:pPr>
    </w:p>
    <w:p w14:paraId="098ECBBE" w14:textId="77777777" w:rsidR="00197A74" w:rsidRDefault="00197A74" w:rsidP="00197A74">
      <w:pPr>
        <w:pStyle w:val="af7"/>
      </w:pPr>
      <w:r>
        <w:t xml:space="preserve">  public bookItem = input.required&lt;BookDto&gt;();</w:t>
      </w:r>
    </w:p>
    <w:p w14:paraId="462AFB75" w14:textId="77777777" w:rsidR="00197A74" w:rsidRDefault="00197A74" w:rsidP="00197A74">
      <w:pPr>
        <w:pStyle w:val="af7"/>
      </w:pPr>
      <w:r>
        <w:t xml:space="preserve">  public isEditButtonVisible = input&lt;boolean&gt;(true);</w:t>
      </w:r>
    </w:p>
    <w:p w14:paraId="79FDA39F" w14:textId="77777777" w:rsidR="00197A74" w:rsidRDefault="00197A74" w:rsidP="00197A74">
      <w:pPr>
        <w:pStyle w:val="af7"/>
      </w:pPr>
      <w:r>
        <w:lastRenderedPageBreak/>
        <w:t xml:space="preserve">  public isDeleteButtonVisible = input&lt;boolean&gt;(true);</w:t>
      </w:r>
    </w:p>
    <w:p w14:paraId="127B0F17" w14:textId="77777777" w:rsidR="00197A74" w:rsidRDefault="00197A74" w:rsidP="00197A74">
      <w:pPr>
        <w:pStyle w:val="af7"/>
      </w:pPr>
      <w:r>
        <w:t xml:space="preserve">  public isInfoButtonVisible = input&lt;boolean&gt;(true);</w:t>
      </w:r>
    </w:p>
    <w:p w14:paraId="15FE9071" w14:textId="77777777" w:rsidR="00197A74" w:rsidRDefault="00197A74" w:rsidP="00197A74">
      <w:pPr>
        <w:pStyle w:val="af7"/>
      </w:pPr>
    </w:p>
    <w:p w14:paraId="61F80389" w14:textId="77777777" w:rsidR="00197A74" w:rsidRDefault="00197A74" w:rsidP="00197A74">
      <w:pPr>
        <w:pStyle w:val="af7"/>
      </w:pPr>
      <w:r>
        <w:t xml:space="preserve">  public openEvent = output();</w:t>
      </w:r>
    </w:p>
    <w:p w14:paraId="02AC795D" w14:textId="77777777" w:rsidR="00197A74" w:rsidRDefault="00197A74" w:rsidP="00197A74">
      <w:pPr>
        <w:pStyle w:val="af7"/>
      </w:pPr>
      <w:r>
        <w:t xml:space="preserve">  public infoEvent = output();</w:t>
      </w:r>
    </w:p>
    <w:p w14:paraId="2DB8890D" w14:textId="77777777" w:rsidR="00197A74" w:rsidRDefault="00197A74" w:rsidP="00197A74">
      <w:pPr>
        <w:pStyle w:val="af7"/>
      </w:pPr>
      <w:r>
        <w:t xml:space="preserve">  public editEvent = output();</w:t>
      </w:r>
    </w:p>
    <w:p w14:paraId="1B6E8E45" w14:textId="77777777" w:rsidR="00197A74" w:rsidRDefault="00197A74" w:rsidP="00197A74">
      <w:pPr>
        <w:pStyle w:val="af7"/>
      </w:pPr>
      <w:r>
        <w:t xml:space="preserve">  public deleteEvent = output();</w:t>
      </w:r>
    </w:p>
    <w:p w14:paraId="7B54AFAD" w14:textId="77777777" w:rsidR="00197A74" w:rsidRDefault="00197A74" w:rsidP="00197A74">
      <w:pPr>
        <w:pStyle w:val="af7"/>
      </w:pPr>
    </w:p>
    <w:p w14:paraId="7AE46C0A" w14:textId="77777777" w:rsidR="00197A74" w:rsidRDefault="00197A74" w:rsidP="00197A74">
      <w:pPr>
        <w:pStyle w:val="af7"/>
      </w:pPr>
      <w:r>
        <w:t xml:space="preserve">  @HostListener('click')</w:t>
      </w:r>
    </w:p>
    <w:p w14:paraId="2811C6ED" w14:textId="77777777" w:rsidR="00197A74" w:rsidRDefault="00197A74" w:rsidP="00197A74">
      <w:pPr>
        <w:pStyle w:val="af7"/>
      </w:pPr>
      <w:r>
        <w:t xml:space="preserve">  public emitOpenEvent(): void {</w:t>
      </w:r>
    </w:p>
    <w:p w14:paraId="4D093F59" w14:textId="77777777" w:rsidR="00197A74" w:rsidRDefault="00197A74" w:rsidP="00197A74">
      <w:pPr>
        <w:pStyle w:val="af7"/>
      </w:pPr>
      <w:r>
        <w:t xml:space="preserve">    this.openEvent.emit();</w:t>
      </w:r>
    </w:p>
    <w:p w14:paraId="76D01D95" w14:textId="77777777" w:rsidR="00197A74" w:rsidRDefault="00197A74" w:rsidP="00197A74">
      <w:pPr>
        <w:pStyle w:val="af7"/>
      </w:pPr>
      <w:r>
        <w:t xml:space="preserve">  }</w:t>
      </w:r>
    </w:p>
    <w:p w14:paraId="290BDEAF" w14:textId="77777777" w:rsidR="00197A74" w:rsidRDefault="00197A74" w:rsidP="00197A74">
      <w:pPr>
        <w:pStyle w:val="af7"/>
      </w:pPr>
    </w:p>
    <w:p w14:paraId="476A954C" w14:textId="77777777" w:rsidR="00197A74" w:rsidRDefault="00197A74" w:rsidP="00197A74">
      <w:pPr>
        <w:pStyle w:val="af7"/>
      </w:pPr>
      <w:r>
        <w:t xml:space="preserve">  public emitEditEvent(): void {</w:t>
      </w:r>
    </w:p>
    <w:p w14:paraId="5EEE6783" w14:textId="77777777" w:rsidR="00197A74" w:rsidRDefault="00197A74" w:rsidP="00197A74">
      <w:pPr>
        <w:pStyle w:val="af7"/>
      </w:pPr>
      <w:r>
        <w:t xml:space="preserve">    this.editEvent.emit();</w:t>
      </w:r>
    </w:p>
    <w:p w14:paraId="7B0603CC" w14:textId="77777777" w:rsidR="00197A74" w:rsidRDefault="00197A74" w:rsidP="00197A74">
      <w:pPr>
        <w:pStyle w:val="af7"/>
      </w:pPr>
      <w:r>
        <w:t xml:space="preserve">  }</w:t>
      </w:r>
    </w:p>
    <w:p w14:paraId="30CCA8F0" w14:textId="77777777" w:rsidR="00197A74" w:rsidRDefault="00197A74" w:rsidP="00197A74">
      <w:pPr>
        <w:pStyle w:val="af7"/>
      </w:pPr>
    </w:p>
    <w:p w14:paraId="3679D488" w14:textId="77777777" w:rsidR="00197A74" w:rsidRDefault="00197A74" w:rsidP="00197A74">
      <w:pPr>
        <w:pStyle w:val="af7"/>
      </w:pPr>
      <w:r>
        <w:t xml:space="preserve">  public emitDeleteEvent(): void {</w:t>
      </w:r>
    </w:p>
    <w:p w14:paraId="7ADB3AF9" w14:textId="77777777" w:rsidR="00197A74" w:rsidRDefault="00197A74" w:rsidP="00197A74">
      <w:pPr>
        <w:pStyle w:val="af7"/>
      </w:pPr>
      <w:r>
        <w:t xml:space="preserve">    this.deleteEvent.emit();</w:t>
      </w:r>
    </w:p>
    <w:p w14:paraId="47724CEE" w14:textId="77777777" w:rsidR="00197A74" w:rsidRDefault="00197A74" w:rsidP="00197A74">
      <w:pPr>
        <w:pStyle w:val="af7"/>
      </w:pPr>
      <w:r>
        <w:t xml:space="preserve">  }</w:t>
      </w:r>
    </w:p>
    <w:p w14:paraId="06FE24A6" w14:textId="77777777" w:rsidR="00197A74" w:rsidRDefault="00197A74" w:rsidP="00197A74">
      <w:pPr>
        <w:pStyle w:val="af7"/>
      </w:pPr>
    </w:p>
    <w:p w14:paraId="5ED0B424" w14:textId="77777777" w:rsidR="00197A74" w:rsidRDefault="00197A74" w:rsidP="00197A74">
      <w:pPr>
        <w:pStyle w:val="af7"/>
      </w:pPr>
      <w:r>
        <w:t xml:space="preserve">  public emitInfoClickEvent() {</w:t>
      </w:r>
    </w:p>
    <w:p w14:paraId="079BBFFE" w14:textId="77777777" w:rsidR="00197A74" w:rsidRDefault="00197A74" w:rsidP="00197A74">
      <w:pPr>
        <w:pStyle w:val="af7"/>
      </w:pPr>
      <w:r>
        <w:t xml:space="preserve">    this.infoEvent.emit();</w:t>
      </w:r>
    </w:p>
    <w:p w14:paraId="7D2130DC" w14:textId="77777777" w:rsidR="00197A74" w:rsidRDefault="00197A74" w:rsidP="00197A74">
      <w:pPr>
        <w:pStyle w:val="af7"/>
      </w:pPr>
      <w:r>
        <w:t xml:space="preserve">  }</w:t>
      </w:r>
    </w:p>
    <w:p w14:paraId="7D5C73F6" w14:textId="77777777" w:rsidR="00197A74" w:rsidRDefault="00197A74" w:rsidP="00197A74">
      <w:pPr>
        <w:pStyle w:val="af7"/>
      </w:pPr>
    </w:p>
    <w:p w14:paraId="5B9A28AB" w14:textId="4FA79699" w:rsidR="00197A74" w:rsidRDefault="00197A74" w:rsidP="00197A74">
      <w:pPr>
        <w:pStyle w:val="af7"/>
      </w:pPr>
      <w:r>
        <w:t>}</w:t>
      </w:r>
    </w:p>
    <w:p w14:paraId="44170E06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book-grid-view.component.html:</w:t>
      </w:r>
    </w:p>
    <w:p w14:paraId="4381D738" w14:textId="77777777" w:rsidR="00197A74" w:rsidRDefault="00197A74" w:rsidP="00197A74">
      <w:pPr>
        <w:pStyle w:val="af7"/>
      </w:pPr>
      <w:r>
        <w:t>@for (book of books(); track $index) {</w:t>
      </w:r>
    </w:p>
    <w:p w14:paraId="672A4D6B" w14:textId="77777777" w:rsidR="00197A74" w:rsidRDefault="00197A74" w:rsidP="00197A74">
      <w:pPr>
        <w:pStyle w:val="af7"/>
      </w:pPr>
      <w:r>
        <w:t xml:space="preserve">  &lt;app-book-grid-item</w:t>
      </w:r>
    </w:p>
    <w:p w14:paraId="5CE8E60C" w14:textId="77777777" w:rsidR="00197A74" w:rsidRDefault="00197A74" w:rsidP="00197A74">
      <w:pPr>
        <w:pStyle w:val="af7"/>
      </w:pPr>
      <w:r>
        <w:t xml:space="preserve">    [bookItem]="book"</w:t>
      </w:r>
    </w:p>
    <w:p w14:paraId="6DCE54F1" w14:textId="77777777" w:rsidR="00197A74" w:rsidRDefault="00197A74" w:rsidP="00197A74">
      <w:pPr>
        <w:pStyle w:val="af7"/>
      </w:pPr>
      <w:r>
        <w:t xml:space="preserve">    (openEvent)="emitOpenItemEvent(book)"</w:t>
      </w:r>
    </w:p>
    <w:p w14:paraId="1F9D81B0" w14:textId="77777777" w:rsidR="00197A74" w:rsidRDefault="00197A74" w:rsidP="00197A74">
      <w:pPr>
        <w:pStyle w:val="af7"/>
      </w:pPr>
      <w:r>
        <w:t xml:space="preserve">    (infoEvent)="emitInfoItemEvent(book)"</w:t>
      </w:r>
    </w:p>
    <w:p w14:paraId="7884F235" w14:textId="77777777" w:rsidR="00197A74" w:rsidRDefault="00197A74" w:rsidP="00197A74">
      <w:pPr>
        <w:pStyle w:val="af7"/>
      </w:pPr>
      <w:r>
        <w:t xml:space="preserve">    (editEvent)="emitEditItemEvent(book)"</w:t>
      </w:r>
    </w:p>
    <w:p w14:paraId="1F4CE114" w14:textId="77777777" w:rsidR="00197A74" w:rsidRDefault="00197A74" w:rsidP="00197A74">
      <w:pPr>
        <w:pStyle w:val="af7"/>
      </w:pPr>
      <w:r>
        <w:t xml:space="preserve">    (deleteEvent)="emitDeleteItemEvent(book)"</w:t>
      </w:r>
    </w:p>
    <w:p w14:paraId="63637FA0" w14:textId="77777777" w:rsidR="00197A74" w:rsidRDefault="00197A74" w:rsidP="00197A74">
      <w:pPr>
        <w:pStyle w:val="af7"/>
      </w:pPr>
      <w:r>
        <w:t xml:space="preserve">  &gt;&lt;/app-book-grid-item&gt;</w:t>
      </w:r>
    </w:p>
    <w:p w14:paraId="7B240246" w14:textId="77777777" w:rsidR="00197A74" w:rsidRDefault="00197A74" w:rsidP="00197A74">
      <w:pPr>
        <w:pStyle w:val="af7"/>
      </w:pPr>
      <w:r>
        <w:t>}</w:t>
      </w:r>
    </w:p>
    <w:p w14:paraId="33374560" w14:textId="42DBB7EB" w:rsidR="00197A74" w:rsidRDefault="00197A74" w:rsidP="00197A74">
      <w:pPr>
        <w:pStyle w:val="af7"/>
      </w:pPr>
      <w:r>
        <w:t>&lt;ng-content&gt;&lt;/ng-content&gt;</w:t>
      </w:r>
    </w:p>
    <w:p w14:paraId="07C9D43C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book-grid-view.component.ts:</w:t>
      </w:r>
    </w:p>
    <w:p w14:paraId="64DFAAC8" w14:textId="77777777" w:rsidR="00197A74" w:rsidRDefault="00197A74" w:rsidP="00197A74">
      <w:pPr>
        <w:pStyle w:val="af7"/>
      </w:pPr>
      <w:r>
        <w:t>import {</w:t>
      </w:r>
    </w:p>
    <w:p w14:paraId="73A7A234" w14:textId="77777777" w:rsidR="00197A74" w:rsidRDefault="00197A74" w:rsidP="00197A74">
      <w:pPr>
        <w:pStyle w:val="af7"/>
      </w:pPr>
      <w:r>
        <w:t xml:space="preserve">  AfterViewInit,</w:t>
      </w:r>
    </w:p>
    <w:p w14:paraId="0106A625" w14:textId="77777777" w:rsidR="00197A74" w:rsidRDefault="00197A74" w:rsidP="00197A74">
      <w:pPr>
        <w:pStyle w:val="af7"/>
      </w:pPr>
      <w:r>
        <w:t xml:space="preserve">  ChangeDetectionStrategy,</w:t>
      </w:r>
    </w:p>
    <w:p w14:paraId="772099A7" w14:textId="77777777" w:rsidR="00197A74" w:rsidRDefault="00197A74" w:rsidP="00197A74">
      <w:pPr>
        <w:pStyle w:val="af7"/>
      </w:pPr>
      <w:r>
        <w:t xml:space="preserve">  Component,</w:t>
      </w:r>
    </w:p>
    <w:p w14:paraId="38B38F0F" w14:textId="77777777" w:rsidR="00197A74" w:rsidRDefault="00197A74" w:rsidP="00197A74">
      <w:pPr>
        <w:pStyle w:val="af7"/>
      </w:pPr>
      <w:r>
        <w:t xml:space="preserve">  DestroyRef,</w:t>
      </w:r>
    </w:p>
    <w:p w14:paraId="5B840D56" w14:textId="77777777" w:rsidR="00197A74" w:rsidRDefault="00197A74" w:rsidP="00197A74">
      <w:pPr>
        <w:pStyle w:val="af7"/>
      </w:pPr>
      <w:r>
        <w:t xml:space="preserve">  ElementRef,</w:t>
      </w:r>
    </w:p>
    <w:p w14:paraId="740082BE" w14:textId="77777777" w:rsidR="00197A74" w:rsidRDefault="00197A74" w:rsidP="00197A74">
      <w:pPr>
        <w:pStyle w:val="af7"/>
      </w:pPr>
      <w:r>
        <w:t xml:space="preserve">  EventEmitter,</w:t>
      </w:r>
    </w:p>
    <w:p w14:paraId="52A49F72" w14:textId="77777777" w:rsidR="00197A74" w:rsidRDefault="00197A74" w:rsidP="00197A74">
      <w:pPr>
        <w:pStyle w:val="af7"/>
      </w:pPr>
      <w:r>
        <w:t xml:space="preserve">  Output,</w:t>
      </w:r>
    </w:p>
    <w:p w14:paraId="1085ABF6" w14:textId="77777777" w:rsidR="00197A74" w:rsidRDefault="00197A74" w:rsidP="00197A74">
      <w:pPr>
        <w:pStyle w:val="af7"/>
      </w:pPr>
      <w:r>
        <w:t xml:space="preserve">  input,</w:t>
      </w:r>
    </w:p>
    <w:p w14:paraId="7322C425" w14:textId="77777777" w:rsidR="00197A74" w:rsidRDefault="00197A74" w:rsidP="00197A74">
      <w:pPr>
        <w:pStyle w:val="af7"/>
      </w:pPr>
      <w:r>
        <w:t xml:space="preserve">  output,</w:t>
      </w:r>
    </w:p>
    <w:p w14:paraId="17CBC019" w14:textId="77777777" w:rsidR="00197A74" w:rsidRDefault="00197A74" w:rsidP="00197A74">
      <w:pPr>
        <w:pStyle w:val="af7"/>
      </w:pPr>
      <w:r>
        <w:t>} from '@angular/core';</w:t>
      </w:r>
    </w:p>
    <w:p w14:paraId="7E952DE9" w14:textId="77777777" w:rsidR="00197A74" w:rsidRDefault="00197A74" w:rsidP="00197A74">
      <w:pPr>
        <w:pStyle w:val="af7"/>
      </w:pPr>
      <w:r>
        <w:t>import { takeUntilDestroyed } from '@angular/core/rxjs-interop';</w:t>
      </w:r>
    </w:p>
    <w:p w14:paraId="3C0F31A4" w14:textId="77777777" w:rsidR="00197A74" w:rsidRDefault="00197A74" w:rsidP="00197A74">
      <w:pPr>
        <w:pStyle w:val="af7"/>
      </w:pPr>
      <w:r>
        <w:t>import { BookDto } from '@core/dtos/BookManager.Application.Common.DTOs';</w:t>
      </w:r>
    </w:p>
    <w:p w14:paraId="2DF02CEE" w14:textId="77777777" w:rsidR="00197A74" w:rsidRDefault="00197A74" w:rsidP="00197A74">
      <w:pPr>
        <w:pStyle w:val="af7"/>
      </w:pPr>
      <w:r>
        <w:t>import { debounceTime, fromEvent } from 'rxjs';</w:t>
      </w:r>
    </w:p>
    <w:p w14:paraId="71F883D2" w14:textId="77777777" w:rsidR="00197A74" w:rsidRDefault="00197A74" w:rsidP="00197A74">
      <w:pPr>
        <w:pStyle w:val="af7"/>
      </w:pPr>
      <w:r>
        <w:t>import { BookGridItemComponent } from '@core/components/book-grid-item/book-grid-item.component';</w:t>
      </w:r>
    </w:p>
    <w:p w14:paraId="65E5F590" w14:textId="77777777" w:rsidR="00197A74" w:rsidRDefault="00197A74" w:rsidP="00197A74">
      <w:pPr>
        <w:pStyle w:val="af7"/>
      </w:pPr>
    </w:p>
    <w:p w14:paraId="420A9344" w14:textId="77777777" w:rsidR="00197A74" w:rsidRDefault="00197A74" w:rsidP="00197A74">
      <w:pPr>
        <w:pStyle w:val="af7"/>
      </w:pPr>
      <w:r>
        <w:t>@Component({</w:t>
      </w:r>
    </w:p>
    <w:p w14:paraId="2AC07E82" w14:textId="77777777" w:rsidR="00197A74" w:rsidRDefault="00197A74" w:rsidP="00197A74">
      <w:pPr>
        <w:pStyle w:val="af7"/>
      </w:pPr>
      <w:r>
        <w:t xml:space="preserve">  selector: 'app-book-grid-view',</w:t>
      </w:r>
    </w:p>
    <w:p w14:paraId="35C1FCCC" w14:textId="77777777" w:rsidR="00197A74" w:rsidRDefault="00197A74" w:rsidP="00197A74">
      <w:pPr>
        <w:pStyle w:val="af7"/>
      </w:pPr>
      <w:r>
        <w:t xml:space="preserve">  templateUrl: './book-grid-view.component.html',</w:t>
      </w:r>
    </w:p>
    <w:p w14:paraId="6E0BE118" w14:textId="77777777" w:rsidR="00197A74" w:rsidRDefault="00197A74" w:rsidP="00197A74">
      <w:pPr>
        <w:pStyle w:val="af7"/>
      </w:pPr>
      <w:r>
        <w:t xml:space="preserve">  styleUrl: './book-grid-view.component.scss',</w:t>
      </w:r>
    </w:p>
    <w:p w14:paraId="58C73E64" w14:textId="77777777" w:rsidR="00197A74" w:rsidRDefault="00197A74" w:rsidP="00197A74">
      <w:pPr>
        <w:pStyle w:val="af7"/>
      </w:pPr>
      <w:r>
        <w:t xml:space="preserve">  standalone: true,</w:t>
      </w:r>
    </w:p>
    <w:p w14:paraId="6EB17916" w14:textId="77777777" w:rsidR="00197A74" w:rsidRDefault="00197A74" w:rsidP="00197A74">
      <w:pPr>
        <w:pStyle w:val="af7"/>
      </w:pPr>
      <w:r>
        <w:t xml:space="preserve">  imports: [</w:t>
      </w:r>
    </w:p>
    <w:p w14:paraId="297F3D60" w14:textId="77777777" w:rsidR="00197A74" w:rsidRDefault="00197A74" w:rsidP="00197A74">
      <w:pPr>
        <w:pStyle w:val="af7"/>
      </w:pPr>
      <w:r>
        <w:t xml:space="preserve">    BookGridItemComponent,</w:t>
      </w:r>
    </w:p>
    <w:p w14:paraId="1162536F" w14:textId="77777777" w:rsidR="00197A74" w:rsidRDefault="00197A74" w:rsidP="00197A74">
      <w:pPr>
        <w:pStyle w:val="af7"/>
      </w:pPr>
      <w:r>
        <w:t xml:space="preserve">  ],</w:t>
      </w:r>
    </w:p>
    <w:p w14:paraId="04278EB6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7C9A973B" w14:textId="77777777" w:rsidR="00197A74" w:rsidRDefault="00197A74" w:rsidP="00197A74">
      <w:pPr>
        <w:pStyle w:val="af7"/>
      </w:pPr>
      <w:r>
        <w:t>})</w:t>
      </w:r>
    </w:p>
    <w:p w14:paraId="51A8BEB3" w14:textId="77777777" w:rsidR="00197A74" w:rsidRDefault="00197A74" w:rsidP="00197A74">
      <w:pPr>
        <w:pStyle w:val="af7"/>
      </w:pPr>
      <w:r>
        <w:t>export class BookGridViewComponent implements AfterViewInit {</w:t>
      </w:r>
    </w:p>
    <w:p w14:paraId="51A8B411" w14:textId="77777777" w:rsidR="00197A74" w:rsidRDefault="00197A74" w:rsidP="00197A74">
      <w:pPr>
        <w:pStyle w:val="af7"/>
      </w:pPr>
    </w:p>
    <w:p w14:paraId="5010BE40" w14:textId="77777777" w:rsidR="00197A74" w:rsidRDefault="00197A74" w:rsidP="00197A74">
      <w:pPr>
        <w:pStyle w:val="af7"/>
      </w:pPr>
      <w:r>
        <w:t xml:space="preserve">  protected readonly RESIZE_DEBOUNCE_TIME = 200;</w:t>
      </w:r>
    </w:p>
    <w:p w14:paraId="2D5F816E" w14:textId="77777777" w:rsidR="00197A74" w:rsidRDefault="00197A74" w:rsidP="00197A74">
      <w:pPr>
        <w:pStyle w:val="af7"/>
      </w:pPr>
    </w:p>
    <w:p w14:paraId="43F52D2E" w14:textId="77777777" w:rsidR="00197A74" w:rsidRDefault="00197A74" w:rsidP="00197A74">
      <w:pPr>
        <w:pStyle w:val="af7"/>
      </w:pPr>
      <w:r>
        <w:t xml:space="preserve">  public books = input.required&lt;BookDto[]&gt;();</w:t>
      </w:r>
    </w:p>
    <w:p w14:paraId="2FD31DD8" w14:textId="77777777" w:rsidR="00197A74" w:rsidRDefault="00197A74" w:rsidP="00197A74">
      <w:pPr>
        <w:pStyle w:val="af7"/>
      </w:pPr>
    </w:p>
    <w:p w14:paraId="512CC308" w14:textId="77777777" w:rsidR="00197A74" w:rsidRDefault="00197A74" w:rsidP="00197A74">
      <w:pPr>
        <w:pStyle w:val="af7"/>
      </w:pPr>
      <w:r>
        <w:t xml:space="preserve">  public openItemEvent = output&lt;BookDto&gt;();</w:t>
      </w:r>
    </w:p>
    <w:p w14:paraId="3D42E266" w14:textId="77777777" w:rsidR="00197A74" w:rsidRDefault="00197A74" w:rsidP="00197A74">
      <w:pPr>
        <w:pStyle w:val="af7"/>
      </w:pPr>
      <w:r>
        <w:t xml:space="preserve">  public infoItemEvent = output&lt;BookDto&gt;();</w:t>
      </w:r>
    </w:p>
    <w:p w14:paraId="49F42A63" w14:textId="77777777" w:rsidR="00197A74" w:rsidRDefault="00197A74" w:rsidP="00197A74">
      <w:pPr>
        <w:pStyle w:val="af7"/>
      </w:pPr>
      <w:r>
        <w:t xml:space="preserve">  public editItemEvent = output&lt;BookDto&gt;();</w:t>
      </w:r>
    </w:p>
    <w:p w14:paraId="370AEECF" w14:textId="77777777" w:rsidR="00197A74" w:rsidRDefault="00197A74" w:rsidP="00197A74">
      <w:pPr>
        <w:pStyle w:val="af7"/>
      </w:pPr>
      <w:r>
        <w:lastRenderedPageBreak/>
        <w:t xml:space="preserve">  public deleteItemEvent = output&lt;BookDto&gt;();</w:t>
      </w:r>
    </w:p>
    <w:p w14:paraId="397842AE" w14:textId="77777777" w:rsidR="00197A74" w:rsidRDefault="00197A74" w:rsidP="00197A74">
      <w:pPr>
        <w:pStyle w:val="af7"/>
      </w:pPr>
    </w:p>
    <w:p w14:paraId="55A2F1FD" w14:textId="77777777" w:rsidR="00197A74" w:rsidRDefault="00197A74" w:rsidP="00197A74">
      <w:pPr>
        <w:pStyle w:val="af7"/>
      </w:pPr>
      <w:r>
        <w:t xml:space="preserve">  @Output()</w:t>
      </w:r>
    </w:p>
    <w:p w14:paraId="672A5C83" w14:textId="77777777" w:rsidR="00197A74" w:rsidRDefault="00197A74" w:rsidP="00197A74">
      <w:pPr>
        <w:pStyle w:val="af7"/>
      </w:pPr>
      <w:r>
        <w:t xml:space="preserve">  public numOfVisibleItemsChangeEvent = new EventEmitter&lt;number&gt;();</w:t>
      </w:r>
    </w:p>
    <w:p w14:paraId="5F2BF31E" w14:textId="77777777" w:rsidR="00197A74" w:rsidRDefault="00197A74" w:rsidP="00197A74">
      <w:pPr>
        <w:pStyle w:val="af7"/>
      </w:pPr>
    </w:p>
    <w:p w14:paraId="341AA476" w14:textId="77777777" w:rsidR="00197A74" w:rsidRDefault="00197A74" w:rsidP="00197A74">
      <w:pPr>
        <w:pStyle w:val="af7"/>
      </w:pPr>
      <w:r>
        <w:t xml:space="preserve">  constructor(</w:t>
      </w:r>
    </w:p>
    <w:p w14:paraId="7D23FF2E" w14:textId="77777777" w:rsidR="00197A74" w:rsidRDefault="00197A74" w:rsidP="00197A74">
      <w:pPr>
        <w:pStyle w:val="af7"/>
      </w:pPr>
      <w:r>
        <w:t xml:space="preserve">    private readonly _hostElement: ElementRef,</w:t>
      </w:r>
    </w:p>
    <w:p w14:paraId="69019061" w14:textId="77777777" w:rsidR="00197A74" w:rsidRDefault="00197A74" w:rsidP="00197A74">
      <w:pPr>
        <w:pStyle w:val="af7"/>
      </w:pPr>
      <w:r>
        <w:t xml:space="preserve">    private readonly _destroyRef: DestroyRef</w:t>
      </w:r>
    </w:p>
    <w:p w14:paraId="7C0CBF10" w14:textId="77777777" w:rsidR="00197A74" w:rsidRDefault="00197A74" w:rsidP="00197A74">
      <w:pPr>
        <w:pStyle w:val="af7"/>
      </w:pPr>
      <w:r>
        <w:t xml:space="preserve">  ) {}</w:t>
      </w:r>
    </w:p>
    <w:p w14:paraId="100AC340" w14:textId="77777777" w:rsidR="00197A74" w:rsidRDefault="00197A74" w:rsidP="00197A74">
      <w:pPr>
        <w:pStyle w:val="af7"/>
      </w:pPr>
    </w:p>
    <w:p w14:paraId="07F11A3D" w14:textId="77777777" w:rsidR="00197A74" w:rsidRDefault="00197A74" w:rsidP="00197A74">
      <w:pPr>
        <w:pStyle w:val="af7"/>
      </w:pPr>
      <w:r>
        <w:t xml:space="preserve">  public ngAfterViewInit(): void {</w:t>
      </w:r>
    </w:p>
    <w:p w14:paraId="47883B2D" w14:textId="77777777" w:rsidR="00197A74" w:rsidRDefault="00197A74" w:rsidP="00197A74">
      <w:pPr>
        <w:pStyle w:val="af7"/>
      </w:pPr>
      <w:r>
        <w:t xml:space="preserve">    fromEvent(window, 'resize')</w:t>
      </w:r>
    </w:p>
    <w:p w14:paraId="5052FCD9" w14:textId="77777777" w:rsidR="00197A74" w:rsidRDefault="00197A74" w:rsidP="00197A74">
      <w:pPr>
        <w:pStyle w:val="af7"/>
      </w:pPr>
      <w:r>
        <w:t xml:space="preserve">      .pipe(</w:t>
      </w:r>
    </w:p>
    <w:p w14:paraId="1ABADFF5" w14:textId="77777777" w:rsidR="00197A74" w:rsidRDefault="00197A74" w:rsidP="00197A74">
      <w:pPr>
        <w:pStyle w:val="af7"/>
      </w:pPr>
      <w:r>
        <w:t xml:space="preserve">        debounceTime(this.RESIZE_DEBOUNCE_TIME),</w:t>
      </w:r>
    </w:p>
    <w:p w14:paraId="0E2E8CA7" w14:textId="77777777" w:rsidR="00197A74" w:rsidRDefault="00197A74" w:rsidP="00197A74">
      <w:pPr>
        <w:pStyle w:val="af7"/>
      </w:pPr>
      <w:r>
        <w:t xml:space="preserve">        takeUntilDestroyed(this._destroyRef)</w:t>
      </w:r>
    </w:p>
    <w:p w14:paraId="2AD6A38F" w14:textId="77777777" w:rsidR="00197A74" w:rsidRDefault="00197A74" w:rsidP="00197A74">
      <w:pPr>
        <w:pStyle w:val="af7"/>
      </w:pPr>
      <w:r>
        <w:t xml:space="preserve">      )</w:t>
      </w:r>
    </w:p>
    <w:p w14:paraId="074D63F8" w14:textId="77777777" w:rsidR="00197A74" w:rsidRDefault="00197A74" w:rsidP="00197A74">
      <w:pPr>
        <w:pStyle w:val="af7"/>
      </w:pPr>
      <w:r>
        <w:t xml:space="preserve">      .subscribe(() =&gt;</w:t>
      </w:r>
    </w:p>
    <w:p w14:paraId="3F00CB5B" w14:textId="77777777" w:rsidR="00197A74" w:rsidRDefault="00197A74" w:rsidP="00197A74">
      <w:pPr>
        <w:pStyle w:val="af7"/>
      </w:pPr>
      <w:r>
        <w:t xml:space="preserve">        this.numOfVisibleItemsChangeEvent.emit(this._calculateGridItemCount())</w:t>
      </w:r>
    </w:p>
    <w:p w14:paraId="1C86269F" w14:textId="77777777" w:rsidR="00197A74" w:rsidRDefault="00197A74" w:rsidP="00197A74">
      <w:pPr>
        <w:pStyle w:val="af7"/>
      </w:pPr>
      <w:r>
        <w:t xml:space="preserve">      );</w:t>
      </w:r>
    </w:p>
    <w:p w14:paraId="61845CF4" w14:textId="77777777" w:rsidR="00197A74" w:rsidRDefault="00197A74" w:rsidP="00197A74">
      <w:pPr>
        <w:pStyle w:val="af7"/>
      </w:pPr>
      <w:r>
        <w:t xml:space="preserve">    this.numOfVisibleItemsChangeEvent.emit(this._calculateGridItemCount());</w:t>
      </w:r>
    </w:p>
    <w:p w14:paraId="2DEEE983" w14:textId="77777777" w:rsidR="00197A74" w:rsidRDefault="00197A74" w:rsidP="00197A74">
      <w:pPr>
        <w:pStyle w:val="af7"/>
      </w:pPr>
      <w:r>
        <w:t xml:space="preserve">  }</w:t>
      </w:r>
    </w:p>
    <w:p w14:paraId="41811D82" w14:textId="77777777" w:rsidR="00197A74" w:rsidRDefault="00197A74" w:rsidP="00197A74">
      <w:pPr>
        <w:pStyle w:val="af7"/>
      </w:pPr>
    </w:p>
    <w:p w14:paraId="1155D2AE" w14:textId="77777777" w:rsidR="00197A74" w:rsidRDefault="00197A74" w:rsidP="00197A74">
      <w:pPr>
        <w:pStyle w:val="af7"/>
      </w:pPr>
      <w:r>
        <w:t xml:space="preserve">  public emitOpenItemEvent(book: BookDto): void {</w:t>
      </w:r>
    </w:p>
    <w:p w14:paraId="24801782" w14:textId="77777777" w:rsidR="00197A74" w:rsidRDefault="00197A74" w:rsidP="00197A74">
      <w:pPr>
        <w:pStyle w:val="af7"/>
      </w:pPr>
      <w:r>
        <w:t xml:space="preserve">    this.openItemEvent.emit(book);</w:t>
      </w:r>
    </w:p>
    <w:p w14:paraId="611295D7" w14:textId="77777777" w:rsidR="00197A74" w:rsidRDefault="00197A74" w:rsidP="00197A74">
      <w:pPr>
        <w:pStyle w:val="af7"/>
      </w:pPr>
      <w:r>
        <w:t xml:space="preserve">  }</w:t>
      </w:r>
    </w:p>
    <w:p w14:paraId="210B3B1D" w14:textId="77777777" w:rsidR="00197A74" w:rsidRDefault="00197A74" w:rsidP="00197A74">
      <w:pPr>
        <w:pStyle w:val="af7"/>
      </w:pPr>
    </w:p>
    <w:p w14:paraId="46E7917D" w14:textId="77777777" w:rsidR="00197A74" w:rsidRDefault="00197A74" w:rsidP="00197A74">
      <w:pPr>
        <w:pStyle w:val="af7"/>
      </w:pPr>
      <w:r>
        <w:t xml:space="preserve">  public emitInfoItemEvent(book: BookDto) {</w:t>
      </w:r>
    </w:p>
    <w:p w14:paraId="3CC54CF7" w14:textId="77777777" w:rsidR="00197A74" w:rsidRDefault="00197A74" w:rsidP="00197A74">
      <w:pPr>
        <w:pStyle w:val="af7"/>
      </w:pPr>
      <w:r>
        <w:t xml:space="preserve">    this.infoItemEvent.emit(book);</w:t>
      </w:r>
    </w:p>
    <w:p w14:paraId="7826706D" w14:textId="77777777" w:rsidR="00197A74" w:rsidRDefault="00197A74" w:rsidP="00197A74">
      <w:pPr>
        <w:pStyle w:val="af7"/>
      </w:pPr>
      <w:r>
        <w:t xml:space="preserve">  }</w:t>
      </w:r>
    </w:p>
    <w:p w14:paraId="75B3F77C" w14:textId="77777777" w:rsidR="00197A74" w:rsidRDefault="00197A74" w:rsidP="00197A74">
      <w:pPr>
        <w:pStyle w:val="af7"/>
      </w:pPr>
    </w:p>
    <w:p w14:paraId="142A53D9" w14:textId="77777777" w:rsidR="00197A74" w:rsidRDefault="00197A74" w:rsidP="00197A74">
      <w:pPr>
        <w:pStyle w:val="af7"/>
      </w:pPr>
      <w:r>
        <w:t xml:space="preserve">  public emitEditItemEvent(book: BookDto): void {</w:t>
      </w:r>
    </w:p>
    <w:p w14:paraId="36DF72CA" w14:textId="77777777" w:rsidR="00197A74" w:rsidRDefault="00197A74" w:rsidP="00197A74">
      <w:pPr>
        <w:pStyle w:val="af7"/>
      </w:pPr>
      <w:r>
        <w:t xml:space="preserve">    this.editItemEvent.emit(book);</w:t>
      </w:r>
    </w:p>
    <w:p w14:paraId="354389BF" w14:textId="77777777" w:rsidR="00197A74" w:rsidRDefault="00197A74" w:rsidP="00197A74">
      <w:pPr>
        <w:pStyle w:val="af7"/>
      </w:pPr>
      <w:r>
        <w:t xml:space="preserve">  }</w:t>
      </w:r>
    </w:p>
    <w:p w14:paraId="7B084078" w14:textId="77777777" w:rsidR="00197A74" w:rsidRDefault="00197A74" w:rsidP="00197A74">
      <w:pPr>
        <w:pStyle w:val="af7"/>
      </w:pPr>
    </w:p>
    <w:p w14:paraId="069E44DE" w14:textId="77777777" w:rsidR="00197A74" w:rsidRDefault="00197A74" w:rsidP="00197A74">
      <w:pPr>
        <w:pStyle w:val="af7"/>
      </w:pPr>
      <w:r>
        <w:t xml:space="preserve">  public emitDeleteItemEvent(book: BookDto): void {</w:t>
      </w:r>
    </w:p>
    <w:p w14:paraId="00C4A323" w14:textId="77777777" w:rsidR="00197A74" w:rsidRDefault="00197A74" w:rsidP="00197A74">
      <w:pPr>
        <w:pStyle w:val="af7"/>
      </w:pPr>
      <w:r>
        <w:t xml:space="preserve">    this.deleteItemEvent.emit(book);</w:t>
      </w:r>
    </w:p>
    <w:p w14:paraId="12B328D2" w14:textId="77777777" w:rsidR="00197A74" w:rsidRDefault="00197A74" w:rsidP="00197A74">
      <w:pPr>
        <w:pStyle w:val="af7"/>
      </w:pPr>
      <w:r>
        <w:t xml:space="preserve">  }</w:t>
      </w:r>
    </w:p>
    <w:p w14:paraId="7E31AF1E" w14:textId="77777777" w:rsidR="00197A74" w:rsidRDefault="00197A74" w:rsidP="00197A74">
      <w:pPr>
        <w:pStyle w:val="af7"/>
      </w:pPr>
    </w:p>
    <w:p w14:paraId="53180B65" w14:textId="77777777" w:rsidR="00197A74" w:rsidRDefault="00197A74" w:rsidP="00197A74">
      <w:pPr>
        <w:pStyle w:val="af7"/>
      </w:pPr>
      <w:r>
        <w:t xml:space="preserve">  private _calculateGridItemCount(): number {</w:t>
      </w:r>
    </w:p>
    <w:p w14:paraId="5C79FCBA" w14:textId="77777777" w:rsidR="00197A74" w:rsidRDefault="00197A74" w:rsidP="00197A74">
      <w:pPr>
        <w:pStyle w:val="af7"/>
      </w:pPr>
      <w:r>
        <w:t xml:space="preserve">    const hostStyles = getComputedStyle(this._hostElement.nativeElement);</w:t>
      </w:r>
    </w:p>
    <w:p w14:paraId="4EE16002" w14:textId="77777777" w:rsidR="00197A74" w:rsidRDefault="00197A74" w:rsidP="00197A74">
      <w:pPr>
        <w:pStyle w:val="af7"/>
      </w:pPr>
      <w:r>
        <w:t xml:space="preserve">    const rowCount = hostStyles.gridTemplateRows.split(' ').length;</w:t>
      </w:r>
    </w:p>
    <w:p w14:paraId="372D10E8" w14:textId="77777777" w:rsidR="00197A74" w:rsidRDefault="00197A74" w:rsidP="00197A74">
      <w:pPr>
        <w:pStyle w:val="af7"/>
      </w:pPr>
      <w:r>
        <w:t xml:space="preserve">    const colCount = hostStyles.gridTemplateColumns.split(' ').length;</w:t>
      </w:r>
    </w:p>
    <w:p w14:paraId="56EE6880" w14:textId="77777777" w:rsidR="00197A74" w:rsidRDefault="00197A74" w:rsidP="00197A74">
      <w:pPr>
        <w:pStyle w:val="af7"/>
      </w:pPr>
      <w:r>
        <w:t xml:space="preserve">    return rowCount * colCount;</w:t>
      </w:r>
    </w:p>
    <w:p w14:paraId="132BD6A3" w14:textId="77777777" w:rsidR="00197A74" w:rsidRDefault="00197A74" w:rsidP="00197A74">
      <w:pPr>
        <w:pStyle w:val="af7"/>
      </w:pPr>
      <w:r>
        <w:t xml:space="preserve">  }</w:t>
      </w:r>
    </w:p>
    <w:p w14:paraId="13D5E06B" w14:textId="77777777" w:rsidR="00197A74" w:rsidRDefault="00197A74" w:rsidP="00197A74">
      <w:pPr>
        <w:pStyle w:val="af7"/>
      </w:pPr>
    </w:p>
    <w:p w14:paraId="518B9655" w14:textId="37C27660" w:rsidR="00197A74" w:rsidRDefault="00197A74" w:rsidP="00197A74">
      <w:pPr>
        <w:pStyle w:val="af7"/>
      </w:pPr>
      <w:r>
        <w:t>}</w:t>
      </w:r>
    </w:p>
    <w:p w14:paraId="731311B8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book-list-item.component.html:</w:t>
      </w:r>
    </w:p>
    <w:p w14:paraId="3D9BADB0" w14:textId="77777777" w:rsidR="00197A74" w:rsidRDefault="00197A74" w:rsidP="00197A74">
      <w:pPr>
        <w:pStyle w:val="af7"/>
      </w:pPr>
      <w:r>
        <w:t>&lt;div class="thumbnail-container"&gt;</w:t>
      </w:r>
    </w:p>
    <w:p w14:paraId="18631DDE" w14:textId="77777777" w:rsidR="00197A74" w:rsidRDefault="00197A74" w:rsidP="00197A74">
      <w:pPr>
        <w:pStyle w:val="af7"/>
      </w:pPr>
      <w:r>
        <w:t xml:space="preserve">  &lt;img [ngSrc]="image()" alt="No thumbnail" fill /&gt;</w:t>
      </w:r>
    </w:p>
    <w:p w14:paraId="2D7D9AD3" w14:textId="77777777" w:rsidR="00197A74" w:rsidRDefault="00197A74" w:rsidP="00197A74">
      <w:pPr>
        <w:pStyle w:val="af7"/>
      </w:pPr>
      <w:r>
        <w:t xml:space="preserve">  @if (showProgression &amp;&amp; progressionValue()) {</w:t>
      </w:r>
    </w:p>
    <w:p w14:paraId="46A96DF0" w14:textId="77777777" w:rsidR="00197A74" w:rsidRDefault="00197A74" w:rsidP="00197A74">
      <w:pPr>
        <w:pStyle w:val="af7"/>
      </w:pPr>
      <w:r>
        <w:t xml:space="preserve">    &lt;mat-progress-bar [value]="progressionValue()"&gt;&lt;/mat-progress-bar&gt;</w:t>
      </w:r>
    </w:p>
    <w:p w14:paraId="6CEB6F7E" w14:textId="77777777" w:rsidR="00197A74" w:rsidRDefault="00197A74" w:rsidP="00197A74">
      <w:pPr>
        <w:pStyle w:val="af7"/>
      </w:pPr>
      <w:r>
        <w:t xml:space="preserve">  }</w:t>
      </w:r>
    </w:p>
    <w:p w14:paraId="1F2136C7" w14:textId="77777777" w:rsidR="00197A74" w:rsidRDefault="00197A74" w:rsidP="00197A74">
      <w:pPr>
        <w:pStyle w:val="af7"/>
      </w:pPr>
      <w:r>
        <w:t>&lt;/div&gt;</w:t>
      </w:r>
    </w:p>
    <w:p w14:paraId="583F2976" w14:textId="77777777" w:rsidR="00197A74" w:rsidRDefault="00197A74" w:rsidP="00197A74">
      <w:pPr>
        <w:pStyle w:val="af7"/>
      </w:pPr>
      <w:r>
        <w:t>&lt;div class="info" [class.handset]="isHandset()"&gt;</w:t>
      </w:r>
    </w:p>
    <w:p w14:paraId="0A26846A" w14:textId="77777777" w:rsidR="00197A74" w:rsidRDefault="00197A74" w:rsidP="00197A74">
      <w:pPr>
        <w:pStyle w:val="af7"/>
      </w:pPr>
      <w:r>
        <w:t xml:space="preserve">  &lt;div class="book-title"&gt;{{ bookItem().documentDetails.title || '-' }}&lt;/div&gt;</w:t>
      </w:r>
    </w:p>
    <w:p w14:paraId="02B2833E" w14:textId="77777777" w:rsidR="00197A74" w:rsidRDefault="00197A74" w:rsidP="00197A74">
      <w:pPr>
        <w:pStyle w:val="af7"/>
      </w:pPr>
    </w:p>
    <w:p w14:paraId="1561A5DC" w14:textId="77777777" w:rsidR="00197A74" w:rsidRDefault="00197A74" w:rsidP="00197A74">
      <w:pPr>
        <w:pStyle w:val="af7"/>
      </w:pPr>
      <w:r>
        <w:t xml:space="preserve">  @if (!isHandset()) {</w:t>
      </w:r>
    </w:p>
    <w:p w14:paraId="5E24B593" w14:textId="77777777" w:rsidR="00197A74" w:rsidRDefault="00197A74" w:rsidP="00197A74">
      <w:pPr>
        <w:pStyle w:val="af7"/>
      </w:pPr>
      <w:r>
        <w:t xml:space="preserve">    &lt;div class="property-item"&gt;</w:t>
      </w:r>
    </w:p>
    <w:p w14:paraId="4156B247" w14:textId="77777777" w:rsidR="00197A74" w:rsidRDefault="00197A74" w:rsidP="00197A74">
      <w:pPr>
        <w:pStyle w:val="af7"/>
      </w:pPr>
      <w:r>
        <w:t xml:space="preserve">      &lt;span class="name"&gt;Автор(ы)&lt;/span&gt;</w:t>
      </w:r>
    </w:p>
    <w:p w14:paraId="36021A85" w14:textId="77777777" w:rsidR="00197A74" w:rsidRDefault="00197A74" w:rsidP="00197A74">
      <w:pPr>
        <w:pStyle w:val="af7"/>
      </w:pPr>
      <w:r>
        <w:t xml:space="preserve">      &lt;span class="value"&gt;{{ bookItem().documentDetails.authors || '-' }}&lt;/span&gt;</w:t>
      </w:r>
    </w:p>
    <w:p w14:paraId="09C03A29" w14:textId="77777777" w:rsidR="00197A74" w:rsidRDefault="00197A74" w:rsidP="00197A74">
      <w:pPr>
        <w:pStyle w:val="af7"/>
      </w:pPr>
      <w:r>
        <w:t xml:space="preserve">    &lt;/div&gt;</w:t>
      </w:r>
    </w:p>
    <w:p w14:paraId="2E83E234" w14:textId="77777777" w:rsidR="00197A74" w:rsidRDefault="00197A74" w:rsidP="00197A74">
      <w:pPr>
        <w:pStyle w:val="af7"/>
      </w:pPr>
      <w:r>
        <w:t xml:space="preserve">    &lt;div class="property-item"&gt;</w:t>
      </w:r>
    </w:p>
    <w:p w14:paraId="1489BE48" w14:textId="77777777" w:rsidR="00197A74" w:rsidRDefault="00197A74" w:rsidP="00197A74">
      <w:pPr>
        <w:pStyle w:val="af7"/>
      </w:pPr>
      <w:r>
        <w:t xml:space="preserve">      &lt;span class="name"&gt;Издатель&lt;/span&gt;</w:t>
      </w:r>
    </w:p>
    <w:p w14:paraId="03559E63" w14:textId="77777777" w:rsidR="00197A74" w:rsidRDefault="00197A74" w:rsidP="00197A74">
      <w:pPr>
        <w:pStyle w:val="af7"/>
      </w:pPr>
      <w:r>
        <w:t xml:space="preserve">      &lt;span class="value"&gt;{{ bookItem().documentDetails.publisherName || '-' }}&lt;/span&gt;</w:t>
      </w:r>
    </w:p>
    <w:p w14:paraId="06A9E15C" w14:textId="77777777" w:rsidR="00197A74" w:rsidRDefault="00197A74" w:rsidP="00197A74">
      <w:pPr>
        <w:pStyle w:val="af7"/>
      </w:pPr>
      <w:r>
        <w:t xml:space="preserve">    &lt;/div&gt;</w:t>
      </w:r>
    </w:p>
    <w:p w14:paraId="3E372C09" w14:textId="77777777" w:rsidR="00197A74" w:rsidRDefault="00197A74" w:rsidP="00197A74">
      <w:pPr>
        <w:pStyle w:val="af7"/>
      </w:pPr>
      <w:r>
        <w:t xml:space="preserve">    &lt;div class="property-item"&gt;</w:t>
      </w:r>
    </w:p>
    <w:p w14:paraId="65A13626" w14:textId="77777777" w:rsidR="00197A74" w:rsidRDefault="00197A74" w:rsidP="00197A74">
      <w:pPr>
        <w:pStyle w:val="af7"/>
      </w:pPr>
      <w:r>
        <w:t xml:space="preserve">      &lt;span class="name"&gt;Общее время&lt;/span&gt;</w:t>
      </w:r>
    </w:p>
    <w:p w14:paraId="74A74AAF" w14:textId="77777777" w:rsidR="00197A74" w:rsidRDefault="00197A74" w:rsidP="00197A74">
      <w:pPr>
        <w:pStyle w:val="af7"/>
      </w:pPr>
      <w:r>
        <w:t xml:space="preserve">      &lt;span class="value"&gt;{{ totalReadingTime() }}&lt;/span&gt;</w:t>
      </w:r>
    </w:p>
    <w:p w14:paraId="50E91794" w14:textId="77777777" w:rsidR="00197A74" w:rsidRDefault="00197A74" w:rsidP="00197A74">
      <w:pPr>
        <w:pStyle w:val="af7"/>
      </w:pPr>
      <w:r>
        <w:t xml:space="preserve">    &lt;/div&gt;</w:t>
      </w:r>
    </w:p>
    <w:p w14:paraId="193A7A49" w14:textId="77777777" w:rsidR="00197A74" w:rsidRDefault="00197A74" w:rsidP="00197A74">
      <w:pPr>
        <w:pStyle w:val="af7"/>
      </w:pPr>
      <w:r>
        <w:t xml:space="preserve">    &lt;div class="property-item"&gt;</w:t>
      </w:r>
    </w:p>
    <w:p w14:paraId="7371FD1C" w14:textId="77777777" w:rsidR="00197A74" w:rsidRDefault="00197A74" w:rsidP="00197A74">
      <w:pPr>
        <w:pStyle w:val="af7"/>
      </w:pPr>
      <w:r>
        <w:t xml:space="preserve">      &lt;span class="name"&gt;Посл. время открытия&lt;/span&gt;</w:t>
      </w:r>
    </w:p>
    <w:p w14:paraId="77081D05" w14:textId="77777777" w:rsidR="00197A74" w:rsidRDefault="00197A74" w:rsidP="00197A74">
      <w:pPr>
        <w:pStyle w:val="af7"/>
      </w:pPr>
      <w:r>
        <w:t xml:space="preserve">      &lt;span class="value"&gt;{{ recentAccessTime() }}&lt;/span&gt;</w:t>
      </w:r>
    </w:p>
    <w:p w14:paraId="0D4E40C8" w14:textId="77777777" w:rsidR="00197A74" w:rsidRDefault="00197A74" w:rsidP="00197A74">
      <w:pPr>
        <w:pStyle w:val="af7"/>
      </w:pPr>
      <w:r>
        <w:t xml:space="preserve">    &lt;/div&gt;</w:t>
      </w:r>
    </w:p>
    <w:p w14:paraId="0E17E4CB" w14:textId="77777777" w:rsidR="00197A74" w:rsidRDefault="00197A74" w:rsidP="00197A74">
      <w:pPr>
        <w:pStyle w:val="af7"/>
      </w:pPr>
    </w:p>
    <w:p w14:paraId="45B0F2B3" w14:textId="77777777" w:rsidR="00197A74" w:rsidRDefault="00197A74" w:rsidP="00197A74">
      <w:pPr>
        <w:pStyle w:val="af7"/>
      </w:pPr>
      <w:r>
        <w:t xml:space="preserve">    &lt;div class="actions"&gt;</w:t>
      </w:r>
    </w:p>
    <w:p w14:paraId="305B8449" w14:textId="77777777" w:rsidR="00197A74" w:rsidRDefault="00197A74" w:rsidP="00197A74">
      <w:pPr>
        <w:pStyle w:val="af7"/>
      </w:pPr>
      <w:r>
        <w:lastRenderedPageBreak/>
        <w:t xml:space="preserve">      @if (showEditButton) {</w:t>
      </w:r>
    </w:p>
    <w:p w14:paraId="41EEB465" w14:textId="77777777" w:rsidR="00197A74" w:rsidRDefault="00197A74" w:rsidP="00197A74">
      <w:pPr>
        <w:pStyle w:val="af7"/>
      </w:pPr>
      <w:r>
        <w:t xml:space="preserve">        &lt;button mat-icon-button (click)="handleEditEvent($event)"&gt;</w:t>
      </w:r>
    </w:p>
    <w:p w14:paraId="7D8B524A" w14:textId="77777777" w:rsidR="00197A74" w:rsidRDefault="00197A74" w:rsidP="00197A74">
      <w:pPr>
        <w:pStyle w:val="af7"/>
      </w:pPr>
      <w:r>
        <w:t xml:space="preserve">          &lt;mat-icon&gt;edit&lt;/mat-icon&gt;</w:t>
      </w:r>
    </w:p>
    <w:p w14:paraId="64E0EBA6" w14:textId="77777777" w:rsidR="00197A74" w:rsidRDefault="00197A74" w:rsidP="00197A74">
      <w:pPr>
        <w:pStyle w:val="af7"/>
      </w:pPr>
      <w:r>
        <w:t xml:space="preserve">        &lt;/button&gt;</w:t>
      </w:r>
    </w:p>
    <w:p w14:paraId="23BD286E" w14:textId="77777777" w:rsidR="00197A74" w:rsidRDefault="00197A74" w:rsidP="00197A74">
      <w:pPr>
        <w:pStyle w:val="af7"/>
      </w:pPr>
      <w:r>
        <w:t xml:space="preserve">      }</w:t>
      </w:r>
    </w:p>
    <w:p w14:paraId="2AC4D7BB" w14:textId="77777777" w:rsidR="00197A74" w:rsidRDefault="00197A74" w:rsidP="00197A74">
      <w:pPr>
        <w:pStyle w:val="af7"/>
      </w:pPr>
      <w:r>
        <w:t xml:space="preserve">      @if (showDeleteButton) {</w:t>
      </w:r>
    </w:p>
    <w:p w14:paraId="5C94FD9E" w14:textId="77777777" w:rsidR="00197A74" w:rsidRDefault="00197A74" w:rsidP="00197A74">
      <w:pPr>
        <w:pStyle w:val="af7"/>
      </w:pPr>
      <w:r>
        <w:t xml:space="preserve">        &lt;button mat-icon-button (click)="handleDeleteEvent($event)"&gt;</w:t>
      </w:r>
    </w:p>
    <w:p w14:paraId="5AD28AB0" w14:textId="77777777" w:rsidR="00197A74" w:rsidRDefault="00197A74" w:rsidP="00197A74">
      <w:pPr>
        <w:pStyle w:val="af7"/>
      </w:pPr>
      <w:r>
        <w:t xml:space="preserve">          &lt;mat-icon&gt;delete&lt;/mat-icon&gt;</w:t>
      </w:r>
    </w:p>
    <w:p w14:paraId="5A1F582E" w14:textId="77777777" w:rsidR="00197A74" w:rsidRDefault="00197A74" w:rsidP="00197A74">
      <w:pPr>
        <w:pStyle w:val="af7"/>
      </w:pPr>
      <w:r>
        <w:t xml:space="preserve">        &lt;/button&gt;</w:t>
      </w:r>
    </w:p>
    <w:p w14:paraId="7F86B92B" w14:textId="77777777" w:rsidR="00197A74" w:rsidRDefault="00197A74" w:rsidP="00197A74">
      <w:pPr>
        <w:pStyle w:val="af7"/>
      </w:pPr>
      <w:r>
        <w:t xml:space="preserve">      }</w:t>
      </w:r>
    </w:p>
    <w:p w14:paraId="6E7AAC5E" w14:textId="77777777" w:rsidR="00197A74" w:rsidRDefault="00197A74" w:rsidP="00197A74">
      <w:pPr>
        <w:pStyle w:val="af7"/>
      </w:pPr>
      <w:r>
        <w:t xml:space="preserve">    &lt;/div&gt;</w:t>
      </w:r>
    </w:p>
    <w:p w14:paraId="733374D4" w14:textId="77777777" w:rsidR="00197A74" w:rsidRDefault="00197A74" w:rsidP="00197A74">
      <w:pPr>
        <w:pStyle w:val="af7"/>
      </w:pPr>
      <w:r>
        <w:t xml:space="preserve">  } @else {</w:t>
      </w:r>
    </w:p>
    <w:p w14:paraId="1815CB66" w14:textId="77777777" w:rsidR="00197A74" w:rsidRDefault="00197A74" w:rsidP="00197A74">
      <w:pPr>
        <w:pStyle w:val="af7"/>
      </w:pPr>
      <w:r>
        <w:t xml:space="preserve">    &lt;div class="actions" [class.handset]="isHandset()"&gt;</w:t>
      </w:r>
    </w:p>
    <w:p w14:paraId="1728CE91" w14:textId="77777777" w:rsidR="00197A74" w:rsidRDefault="00197A74" w:rsidP="00197A74">
      <w:pPr>
        <w:pStyle w:val="af7"/>
      </w:pPr>
      <w:r>
        <w:t xml:space="preserve">      &lt;button mat-icon-button (click)="handleInfoClickEvent($event)"&gt;</w:t>
      </w:r>
    </w:p>
    <w:p w14:paraId="1389413B" w14:textId="77777777" w:rsidR="00197A74" w:rsidRDefault="00197A74" w:rsidP="00197A74">
      <w:pPr>
        <w:pStyle w:val="af7"/>
      </w:pPr>
      <w:r>
        <w:t xml:space="preserve">        &lt;mat-icon&gt;info&lt;/mat-icon&gt;</w:t>
      </w:r>
    </w:p>
    <w:p w14:paraId="139842E3" w14:textId="77777777" w:rsidR="00197A74" w:rsidRDefault="00197A74" w:rsidP="00197A74">
      <w:pPr>
        <w:pStyle w:val="af7"/>
      </w:pPr>
      <w:r>
        <w:t xml:space="preserve">      &lt;/button&gt;</w:t>
      </w:r>
    </w:p>
    <w:p w14:paraId="534AB8C2" w14:textId="77777777" w:rsidR="00197A74" w:rsidRDefault="00197A74" w:rsidP="00197A74">
      <w:pPr>
        <w:pStyle w:val="af7"/>
      </w:pPr>
      <w:r>
        <w:t xml:space="preserve">      @if (showEditButton) {</w:t>
      </w:r>
    </w:p>
    <w:p w14:paraId="749ED073" w14:textId="77777777" w:rsidR="00197A74" w:rsidRDefault="00197A74" w:rsidP="00197A74">
      <w:pPr>
        <w:pStyle w:val="af7"/>
      </w:pPr>
      <w:r>
        <w:t xml:space="preserve">        &lt;button mat-icon-button (click)="handleEditEvent($event)"&gt;</w:t>
      </w:r>
    </w:p>
    <w:p w14:paraId="0BAFD426" w14:textId="77777777" w:rsidR="00197A74" w:rsidRDefault="00197A74" w:rsidP="00197A74">
      <w:pPr>
        <w:pStyle w:val="af7"/>
      </w:pPr>
      <w:r>
        <w:t xml:space="preserve">          &lt;mat-icon&gt;edit&lt;/mat-icon&gt;</w:t>
      </w:r>
    </w:p>
    <w:p w14:paraId="736A7FC2" w14:textId="77777777" w:rsidR="00197A74" w:rsidRDefault="00197A74" w:rsidP="00197A74">
      <w:pPr>
        <w:pStyle w:val="af7"/>
      </w:pPr>
      <w:r>
        <w:t xml:space="preserve">        &lt;/button&gt;</w:t>
      </w:r>
    </w:p>
    <w:p w14:paraId="57B41A07" w14:textId="77777777" w:rsidR="00197A74" w:rsidRDefault="00197A74" w:rsidP="00197A74">
      <w:pPr>
        <w:pStyle w:val="af7"/>
      </w:pPr>
      <w:r>
        <w:t xml:space="preserve">      }</w:t>
      </w:r>
    </w:p>
    <w:p w14:paraId="335775C1" w14:textId="77777777" w:rsidR="00197A74" w:rsidRDefault="00197A74" w:rsidP="00197A74">
      <w:pPr>
        <w:pStyle w:val="af7"/>
      </w:pPr>
      <w:r>
        <w:t xml:space="preserve">      @if (showDeleteButton) {</w:t>
      </w:r>
    </w:p>
    <w:p w14:paraId="3D4D4694" w14:textId="77777777" w:rsidR="00197A74" w:rsidRDefault="00197A74" w:rsidP="00197A74">
      <w:pPr>
        <w:pStyle w:val="af7"/>
      </w:pPr>
      <w:r>
        <w:t xml:space="preserve">        &lt;button mat-icon-button (click)="handleDeleteEvent($event)"&gt;</w:t>
      </w:r>
    </w:p>
    <w:p w14:paraId="589970F5" w14:textId="77777777" w:rsidR="00197A74" w:rsidRDefault="00197A74" w:rsidP="00197A74">
      <w:pPr>
        <w:pStyle w:val="af7"/>
      </w:pPr>
      <w:r>
        <w:t xml:space="preserve">          &lt;mat-icon&gt;delete&lt;/mat-icon&gt;</w:t>
      </w:r>
    </w:p>
    <w:p w14:paraId="118F5500" w14:textId="77777777" w:rsidR="00197A74" w:rsidRDefault="00197A74" w:rsidP="00197A74">
      <w:pPr>
        <w:pStyle w:val="af7"/>
      </w:pPr>
      <w:r>
        <w:t xml:space="preserve">        &lt;/button&gt;</w:t>
      </w:r>
    </w:p>
    <w:p w14:paraId="42BCAD5A" w14:textId="77777777" w:rsidR="00197A74" w:rsidRDefault="00197A74" w:rsidP="00197A74">
      <w:pPr>
        <w:pStyle w:val="af7"/>
      </w:pPr>
      <w:r>
        <w:t xml:space="preserve">      }</w:t>
      </w:r>
    </w:p>
    <w:p w14:paraId="5B53330E" w14:textId="77777777" w:rsidR="00197A74" w:rsidRDefault="00197A74" w:rsidP="00197A74">
      <w:pPr>
        <w:pStyle w:val="af7"/>
      </w:pPr>
      <w:r>
        <w:t xml:space="preserve">    &lt;/div&gt;</w:t>
      </w:r>
    </w:p>
    <w:p w14:paraId="21DA865D" w14:textId="77777777" w:rsidR="00197A74" w:rsidRDefault="00197A74" w:rsidP="00197A74">
      <w:pPr>
        <w:pStyle w:val="af7"/>
      </w:pPr>
      <w:r>
        <w:t xml:space="preserve">  }</w:t>
      </w:r>
    </w:p>
    <w:p w14:paraId="5761754D" w14:textId="77777777" w:rsidR="00197A74" w:rsidRDefault="00197A74" w:rsidP="00197A74">
      <w:pPr>
        <w:pStyle w:val="af7"/>
      </w:pPr>
    </w:p>
    <w:p w14:paraId="50DDEACE" w14:textId="77777777" w:rsidR="00197A74" w:rsidRDefault="00197A74" w:rsidP="00197A74">
      <w:pPr>
        <w:pStyle w:val="af7"/>
      </w:pPr>
      <w:r>
        <w:t>&lt;/div&gt;</w:t>
      </w:r>
    </w:p>
    <w:p w14:paraId="3D252847" w14:textId="77777777" w:rsidR="00197A74" w:rsidRPr="00CA4817" w:rsidRDefault="00197A74" w:rsidP="00E50616">
      <w:pPr>
        <w:pStyle w:val="affc"/>
        <w:rPr>
          <w:lang w:val="en-US"/>
        </w:rPr>
      </w:pPr>
      <w:r>
        <w:t>Файл</w:t>
      </w:r>
      <w:r w:rsidRPr="00CA4817">
        <w:rPr>
          <w:lang w:val="en-US"/>
        </w:rPr>
        <w:t xml:space="preserve"> book-list-item.component.ts:</w:t>
      </w:r>
    </w:p>
    <w:p w14:paraId="55870D6C" w14:textId="77777777" w:rsidR="00197A74" w:rsidRDefault="00197A74" w:rsidP="00197A74">
      <w:pPr>
        <w:pStyle w:val="af7"/>
      </w:pPr>
      <w:r>
        <w:t>import {</w:t>
      </w:r>
    </w:p>
    <w:p w14:paraId="391ADC13" w14:textId="77777777" w:rsidR="00197A74" w:rsidRDefault="00197A74" w:rsidP="00197A74">
      <w:pPr>
        <w:pStyle w:val="af7"/>
      </w:pPr>
      <w:r>
        <w:t xml:space="preserve">  ChangeDetectionStrategy,</w:t>
      </w:r>
    </w:p>
    <w:p w14:paraId="567997B2" w14:textId="77777777" w:rsidR="00197A74" w:rsidRDefault="00197A74" w:rsidP="00197A74">
      <w:pPr>
        <w:pStyle w:val="af7"/>
      </w:pPr>
      <w:r>
        <w:t xml:space="preserve">  Component,</w:t>
      </w:r>
    </w:p>
    <w:p w14:paraId="11BD7CDB" w14:textId="77777777" w:rsidR="00197A74" w:rsidRDefault="00197A74" w:rsidP="00197A74">
      <w:pPr>
        <w:pStyle w:val="af7"/>
      </w:pPr>
      <w:r>
        <w:t xml:space="preserve">  computed,</w:t>
      </w:r>
    </w:p>
    <w:p w14:paraId="2D6B9455" w14:textId="77777777" w:rsidR="00197A74" w:rsidRDefault="00197A74" w:rsidP="00197A74">
      <w:pPr>
        <w:pStyle w:val="af7"/>
      </w:pPr>
      <w:r>
        <w:t xml:space="preserve">  EventEmitter,</w:t>
      </w:r>
    </w:p>
    <w:p w14:paraId="13265241" w14:textId="77777777" w:rsidR="00197A74" w:rsidRDefault="00197A74" w:rsidP="00197A74">
      <w:pPr>
        <w:pStyle w:val="af7"/>
      </w:pPr>
      <w:r>
        <w:t xml:space="preserve">  Input,</w:t>
      </w:r>
    </w:p>
    <w:p w14:paraId="402E4521" w14:textId="77777777" w:rsidR="00197A74" w:rsidRDefault="00197A74" w:rsidP="00197A74">
      <w:pPr>
        <w:pStyle w:val="af7"/>
      </w:pPr>
      <w:r>
        <w:t xml:space="preserve">  input, output,</w:t>
      </w:r>
    </w:p>
    <w:p w14:paraId="4A1EE1B3" w14:textId="77777777" w:rsidR="00197A74" w:rsidRDefault="00197A74" w:rsidP="00197A74">
      <w:pPr>
        <w:pStyle w:val="af7"/>
      </w:pPr>
      <w:r>
        <w:t xml:space="preserve">  Output,</w:t>
      </w:r>
    </w:p>
    <w:p w14:paraId="1DC55A49" w14:textId="77777777" w:rsidR="00197A74" w:rsidRDefault="00197A74" w:rsidP="00197A74">
      <w:pPr>
        <w:pStyle w:val="af7"/>
      </w:pPr>
      <w:r>
        <w:t>} from '@angular/core';</w:t>
      </w:r>
    </w:p>
    <w:p w14:paraId="37255639" w14:textId="77777777" w:rsidR="00197A74" w:rsidRDefault="00197A74" w:rsidP="00197A74">
      <w:pPr>
        <w:pStyle w:val="af7"/>
      </w:pPr>
      <w:r>
        <w:t>import { DomSanitizer } from '@angular/platform-browser';</w:t>
      </w:r>
    </w:p>
    <w:p w14:paraId="2E6988EC" w14:textId="77777777" w:rsidR="00197A74" w:rsidRDefault="00197A74" w:rsidP="00197A74">
      <w:pPr>
        <w:pStyle w:val="af7"/>
      </w:pPr>
      <w:r>
        <w:t>import { BookDto } from '@core/dtos/BookManager.Application.Common.DTOs';</w:t>
      </w:r>
    </w:p>
    <w:p w14:paraId="21B692C3" w14:textId="77777777" w:rsidR="00197A74" w:rsidRDefault="00197A74" w:rsidP="00197A74">
      <w:pPr>
        <w:pStyle w:val="af7"/>
      </w:pPr>
      <w:r>
        <w:t>import { format, formatDuration, intervalToDuration, secondsToMinutes } from 'date-fns';</w:t>
      </w:r>
    </w:p>
    <w:p w14:paraId="74291230" w14:textId="77777777" w:rsidR="00197A74" w:rsidRDefault="00197A74" w:rsidP="00197A74">
      <w:pPr>
        <w:pStyle w:val="af7"/>
      </w:pPr>
      <w:r>
        <w:t>import { MatProgressBar } from '@angular/material/progress-bar';</w:t>
      </w:r>
    </w:p>
    <w:p w14:paraId="66ABA2FD" w14:textId="77777777" w:rsidR="00197A74" w:rsidRDefault="00197A74" w:rsidP="00197A74">
      <w:pPr>
        <w:pStyle w:val="af7"/>
      </w:pPr>
      <w:r>
        <w:t>import { MatIconButton } from '@angular/material/button';</w:t>
      </w:r>
    </w:p>
    <w:p w14:paraId="61989EF2" w14:textId="77777777" w:rsidR="00197A74" w:rsidRDefault="00197A74" w:rsidP="00197A74">
      <w:pPr>
        <w:pStyle w:val="af7"/>
      </w:pPr>
      <w:r>
        <w:t>import { MatIcon } from '@angular/material/icon';</w:t>
      </w:r>
    </w:p>
    <w:p w14:paraId="37169E5A" w14:textId="77777777" w:rsidR="00197A74" w:rsidRDefault="00197A74" w:rsidP="00197A74">
      <w:pPr>
        <w:pStyle w:val="af7"/>
      </w:pPr>
      <w:r>
        <w:t>import { NgOptimizedImage } from '@angular/common';</w:t>
      </w:r>
    </w:p>
    <w:p w14:paraId="79C5C6DF" w14:textId="77777777" w:rsidR="00197A74" w:rsidRDefault="00197A74" w:rsidP="00197A74">
      <w:pPr>
        <w:pStyle w:val="af7"/>
      </w:pPr>
      <w:r>
        <w:t>import { BreakpointObserver, Breakpoints } from '@angular/cdk/layout';</w:t>
      </w:r>
    </w:p>
    <w:p w14:paraId="336B5398" w14:textId="77777777" w:rsidR="00197A74" w:rsidRDefault="00197A74" w:rsidP="00197A74">
      <w:pPr>
        <w:pStyle w:val="af7"/>
      </w:pPr>
      <w:r>
        <w:t>import { toSignal } from '@angular/core/rxjs-interop';</w:t>
      </w:r>
    </w:p>
    <w:p w14:paraId="3772CE5A" w14:textId="77777777" w:rsidR="00197A74" w:rsidRDefault="00197A74" w:rsidP="00197A74">
      <w:pPr>
        <w:pStyle w:val="af7"/>
      </w:pPr>
      <w:r>
        <w:t>import { map } from 'rxjs';</w:t>
      </w:r>
    </w:p>
    <w:p w14:paraId="4A632E42" w14:textId="77777777" w:rsidR="00197A74" w:rsidRDefault="00197A74" w:rsidP="00197A74">
      <w:pPr>
        <w:pStyle w:val="af7"/>
      </w:pPr>
      <w:r>
        <w:t>import { ru } from 'date-fns/locale';</w:t>
      </w:r>
    </w:p>
    <w:p w14:paraId="59F27277" w14:textId="77777777" w:rsidR="00197A74" w:rsidRDefault="00197A74" w:rsidP="00197A74">
      <w:pPr>
        <w:pStyle w:val="af7"/>
      </w:pPr>
    </w:p>
    <w:p w14:paraId="451E2CED" w14:textId="77777777" w:rsidR="00197A74" w:rsidRDefault="00197A74" w:rsidP="00197A74">
      <w:pPr>
        <w:pStyle w:val="af7"/>
      </w:pPr>
      <w:r>
        <w:t>@Component({</w:t>
      </w:r>
    </w:p>
    <w:p w14:paraId="31AE56F1" w14:textId="77777777" w:rsidR="00197A74" w:rsidRDefault="00197A74" w:rsidP="00197A74">
      <w:pPr>
        <w:pStyle w:val="af7"/>
      </w:pPr>
      <w:r>
        <w:t xml:space="preserve">  selector: 'app-book-list-item',</w:t>
      </w:r>
    </w:p>
    <w:p w14:paraId="084A2309" w14:textId="77777777" w:rsidR="00197A74" w:rsidRDefault="00197A74" w:rsidP="00197A74">
      <w:pPr>
        <w:pStyle w:val="af7"/>
      </w:pPr>
      <w:r>
        <w:t xml:space="preserve">  templateUrl: './book-list-item.component.html',</w:t>
      </w:r>
    </w:p>
    <w:p w14:paraId="1F2ECEB0" w14:textId="77777777" w:rsidR="00197A74" w:rsidRDefault="00197A74" w:rsidP="00197A74">
      <w:pPr>
        <w:pStyle w:val="af7"/>
      </w:pPr>
      <w:r>
        <w:t xml:space="preserve">  styleUrl: './book-list-item.component.scss',</w:t>
      </w:r>
    </w:p>
    <w:p w14:paraId="61BBF52D" w14:textId="77777777" w:rsidR="00197A74" w:rsidRDefault="00197A74" w:rsidP="00197A74">
      <w:pPr>
        <w:pStyle w:val="af7"/>
      </w:pPr>
      <w:r>
        <w:t xml:space="preserve">  standalone: true,</w:t>
      </w:r>
    </w:p>
    <w:p w14:paraId="02B9A4E1" w14:textId="77777777" w:rsidR="00197A74" w:rsidRDefault="00197A74" w:rsidP="00197A74">
      <w:pPr>
        <w:pStyle w:val="af7"/>
      </w:pPr>
      <w:r>
        <w:t xml:space="preserve">  imports: [</w:t>
      </w:r>
    </w:p>
    <w:p w14:paraId="26F703F0" w14:textId="77777777" w:rsidR="00197A74" w:rsidRDefault="00197A74" w:rsidP="00197A74">
      <w:pPr>
        <w:pStyle w:val="af7"/>
      </w:pPr>
      <w:r>
        <w:t xml:space="preserve">    MatProgressBar,</w:t>
      </w:r>
    </w:p>
    <w:p w14:paraId="6D5ECA81" w14:textId="77777777" w:rsidR="00197A74" w:rsidRDefault="00197A74" w:rsidP="00197A74">
      <w:pPr>
        <w:pStyle w:val="af7"/>
      </w:pPr>
      <w:r>
        <w:t xml:space="preserve">    MatIconButton,</w:t>
      </w:r>
    </w:p>
    <w:p w14:paraId="688BB02C" w14:textId="77777777" w:rsidR="00197A74" w:rsidRDefault="00197A74" w:rsidP="00197A74">
      <w:pPr>
        <w:pStyle w:val="af7"/>
      </w:pPr>
      <w:r>
        <w:t xml:space="preserve">    MatIcon,</w:t>
      </w:r>
    </w:p>
    <w:p w14:paraId="51F264D2" w14:textId="77777777" w:rsidR="00197A74" w:rsidRDefault="00197A74" w:rsidP="00197A74">
      <w:pPr>
        <w:pStyle w:val="af7"/>
      </w:pPr>
      <w:r>
        <w:t xml:space="preserve">    NgOptimizedImage,</w:t>
      </w:r>
    </w:p>
    <w:p w14:paraId="5B12A826" w14:textId="77777777" w:rsidR="00197A74" w:rsidRDefault="00197A74" w:rsidP="00197A74">
      <w:pPr>
        <w:pStyle w:val="af7"/>
      </w:pPr>
    </w:p>
    <w:p w14:paraId="75C9AE2A" w14:textId="77777777" w:rsidR="00197A74" w:rsidRDefault="00197A74" w:rsidP="00197A74">
      <w:pPr>
        <w:pStyle w:val="af7"/>
      </w:pPr>
      <w:r>
        <w:t xml:space="preserve">  ],</w:t>
      </w:r>
    </w:p>
    <w:p w14:paraId="552B84D5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0193B7B9" w14:textId="77777777" w:rsidR="00197A74" w:rsidRDefault="00197A74" w:rsidP="00197A74">
      <w:pPr>
        <w:pStyle w:val="af7"/>
      </w:pPr>
      <w:r>
        <w:t>})</w:t>
      </w:r>
    </w:p>
    <w:p w14:paraId="1AFBED9B" w14:textId="77777777" w:rsidR="00197A74" w:rsidRDefault="00197A74" w:rsidP="00197A74">
      <w:pPr>
        <w:pStyle w:val="af7"/>
      </w:pPr>
      <w:r>
        <w:t>export class BookListItemComponent {</w:t>
      </w:r>
    </w:p>
    <w:p w14:paraId="4DD70C08" w14:textId="77777777" w:rsidR="00197A74" w:rsidRDefault="00197A74" w:rsidP="00197A74">
      <w:pPr>
        <w:pStyle w:val="af7"/>
      </w:pPr>
    </w:p>
    <w:p w14:paraId="4DF56124" w14:textId="77777777" w:rsidR="00197A74" w:rsidRDefault="00197A74" w:rsidP="00197A74">
      <w:pPr>
        <w:pStyle w:val="af7"/>
      </w:pPr>
      <w:r>
        <w:t xml:space="preserve">  protected readonly EMPTY_PLACEHOLDER = '-';</w:t>
      </w:r>
    </w:p>
    <w:p w14:paraId="599C7625" w14:textId="77777777" w:rsidR="00197A74" w:rsidRDefault="00197A74" w:rsidP="00197A74">
      <w:pPr>
        <w:pStyle w:val="af7"/>
      </w:pPr>
    </w:p>
    <w:p w14:paraId="626D6200" w14:textId="77777777" w:rsidR="00197A74" w:rsidRDefault="00197A74" w:rsidP="00197A74">
      <w:pPr>
        <w:pStyle w:val="af7"/>
      </w:pPr>
      <w:r>
        <w:t xml:space="preserve">  @Input()</w:t>
      </w:r>
    </w:p>
    <w:p w14:paraId="19557DCF" w14:textId="77777777" w:rsidR="00197A74" w:rsidRDefault="00197A74" w:rsidP="00197A74">
      <w:pPr>
        <w:pStyle w:val="af7"/>
      </w:pPr>
      <w:r>
        <w:t xml:space="preserve">  public showEditButton: boolean = true;</w:t>
      </w:r>
    </w:p>
    <w:p w14:paraId="7FC81F93" w14:textId="77777777" w:rsidR="00197A74" w:rsidRDefault="00197A74" w:rsidP="00197A74">
      <w:pPr>
        <w:pStyle w:val="af7"/>
      </w:pPr>
      <w:r>
        <w:t xml:space="preserve">  @Input()</w:t>
      </w:r>
    </w:p>
    <w:p w14:paraId="3B703F24" w14:textId="77777777" w:rsidR="00197A74" w:rsidRDefault="00197A74" w:rsidP="00197A74">
      <w:pPr>
        <w:pStyle w:val="af7"/>
      </w:pPr>
      <w:r>
        <w:t xml:space="preserve">  public showDeleteButton: boolean = true;</w:t>
      </w:r>
    </w:p>
    <w:p w14:paraId="5C3321EA" w14:textId="77777777" w:rsidR="00197A74" w:rsidRDefault="00197A74" w:rsidP="00197A74">
      <w:pPr>
        <w:pStyle w:val="af7"/>
      </w:pPr>
      <w:r>
        <w:t xml:space="preserve">  @Input()</w:t>
      </w:r>
    </w:p>
    <w:p w14:paraId="30A9060B" w14:textId="77777777" w:rsidR="00197A74" w:rsidRDefault="00197A74" w:rsidP="00197A74">
      <w:pPr>
        <w:pStyle w:val="af7"/>
      </w:pPr>
      <w:r>
        <w:lastRenderedPageBreak/>
        <w:t xml:space="preserve">  public showProgression: boolean = true;</w:t>
      </w:r>
    </w:p>
    <w:p w14:paraId="5F59AD62" w14:textId="77777777" w:rsidR="00197A74" w:rsidRDefault="00197A74" w:rsidP="00197A74">
      <w:pPr>
        <w:pStyle w:val="af7"/>
      </w:pPr>
    </w:p>
    <w:p w14:paraId="0E5D7D31" w14:textId="77777777" w:rsidR="00197A74" w:rsidRDefault="00197A74" w:rsidP="00197A74">
      <w:pPr>
        <w:pStyle w:val="af7"/>
      </w:pPr>
      <w:r>
        <w:t xml:space="preserve">  public readonly infoClickEvent = output();</w:t>
      </w:r>
    </w:p>
    <w:p w14:paraId="33988C8E" w14:textId="77777777" w:rsidR="00197A74" w:rsidRDefault="00197A74" w:rsidP="00197A74">
      <w:pPr>
        <w:pStyle w:val="af7"/>
      </w:pPr>
      <w:r>
        <w:t xml:space="preserve">  public readonly editClickEvent = output();</w:t>
      </w:r>
    </w:p>
    <w:p w14:paraId="7E54EF8F" w14:textId="77777777" w:rsidR="00197A74" w:rsidRDefault="00197A74" w:rsidP="00197A74">
      <w:pPr>
        <w:pStyle w:val="af7"/>
      </w:pPr>
      <w:r>
        <w:t xml:space="preserve">  public readonly deleteClickEvent = output();</w:t>
      </w:r>
    </w:p>
    <w:p w14:paraId="1B774833" w14:textId="77777777" w:rsidR="00197A74" w:rsidRDefault="00197A74" w:rsidP="00197A74">
      <w:pPr>
        <w:pStyle w:val="af7"/>
      </w:pPr>
    </w:p>
    <w:p w14:paraId="4A197AC2" w14:textId="77777777" w:rsidR="00197A74" w:rsidRDefault="00197A74" w:rsidP="00197A74">
      <w:pPr>
        <w:pStyle w:val="af7"/>
      </w:pPr>
      <w:r>
        <w:t xml:space="preserve">  public bookItem = input.required&lt;BookDto&gt;();</w:t>
      </w:r>
    </w:p>
    <w:p w14:paraId="4E874116" w14:textId="77777777" w:rsidR="00197A74" w:rsidRDefault="00197A74" w:rsidP="00197A74">
      <w:pPr>
        <w:pStyle w:val="af7"/>
      </w:pPr>
    </w:p>
    <w:p w14:paraId="35D8D650" w14:textId="77777777" w:rsidR="00197A74" w:rsidRDefault="00197A74" w:rsidP="00197A74">
      <w:pPr>
        <w:pStyle w:val="af7"/>
      </w:pPr>
      <w:r>
        <w:t xml:space="preserve">  public image = computed(() =&gt; {</w:t>
      </w:r>
    </w:p>
    <w:p w14:paraId="5AA2956D" w14:textId="77777777" w:rsidR="00197A74" w:rsidRDefault="00197A74" w:rsidP="00197A74">
      <w:pPr>
        <w:pStyle w:val="af7"/>
      </w:pPr>
      <w:r>
        <w:t xml:space="preserve">    return (</w:t>
      </w:r>
    </w:p>
    <w:p w14:paraId="2A4B52B0" w14:textId="77777777" w:rsidR="00197A74" w:rsidRDefault="00197A74" w:rsidP="00197A74">
      <w:pPr>
        <w:pStyle w:val="af7"/>
      </w:pPr>
      <w:r>
        <w:t xml:space="preserve">      this._domSanitizer.bypassSecurityTrustResourceUrl(</w:t>
      </w:r>
    </w:p>
    <w:p w14:paraId="26AFE67B" w14:textId="77777777" w:rsidR="00197A74" w:rsidRDefault="00197A74" w:rsidP="00197A74">
      <w:pPr>
        <w:pStyle w:val="af7"/>
      </w:pPr>
      <w:r>
        <w:t xml:space="preserve">        `${this.bookItem().documentDetails.thumbnailUrl}`,</w:t>
      </w:r>
    </w:p>
    <w:p w14:paraId="4529CD88" w14:textId="77777777" w:rsidR="00197A74" w:rsidRDefault="00197A74" w:rsidP="00197A74">
      <w:pPr>
        <w:pStyle w:val="af7"/>
      </w:pPr>
      <w:r>
        <w:t xml:space="preserve">      ) ?? '/assets/images/noimage.png'</w:t>
      </w:r>
    </w:p>
    <w:p w14:paraId="6FBEB3DE" w14:textId="77777777" w:rsidR="00197A74" w:rsidRDefault="00197A74" w:rsidP="00197A74">
      <w:pPr>
        <w:pStyle w:val="af7"/>
      </w:pPr>
      <w:r>
        <w:t xml:space="preserve">    );</w:t>
      </w:r>
    </w:p>
    <w:p w14:paraId="02074736" w14:textId="77777777" w:rsidR="00197A74" w:rsidRDefault="00197A74" w:rsidP="00197A74">
      <w:pPr>
        <w:pStyle w:val="af7"/>
      </w:pPr>
      <w:r>
        <w:t xml:space="preserve">  });</w:t>
      </w:r>
    </w:p>
    <w:p w14:paraId="6C4383F5" w14:textId="77777777" w:rsidR="00197A74" w:rsidRDefault="00197A74" w:rsidP="00197A74">
      <w:pPr>
        <w:pStyle w:val="af7"/>
      </w:pPr>
    </w:p>
    <w:p w14:paraId="752A47B0" w14:textId="77777777" w:rsidR="00197A74" w:rsidRDefault="00197A74" w:rsidP="00197A74">
      <w:pPr>
        <w:pStyle w:val="af7"/>
      </w:pPr>
      <w:r>
        <w:t xml:space="preserve">  public progressionValue = computed(() =&gt; {</w:t>
      </w:r>
    </w:p>
    <w:p w14:paraId="720D1B41" w14:textId="77777777" w:rsidR="00197A74" w:rsidRDefault="00197A74" w:rsidP="00197A74">
      <w:pPr>
        <w:pStyle w:val="af7"/>
      </w:pPr>
      <w:r>
        <w:t xml:space="preserve">    const item = this.bookItem();</w:t>
      </w:r>
    </w:p>
    <w:p w14:paraId="7BDB713D" w14:textId="77777777" w:rsidR="00197A74" w:rsidRDefault="00197A74" w:rsidP="00197A74">
      <w:pPr>
        <w:pStyle w:val="af7"/>
      </w:pPr>
      <w:r>
        <w:t xml:space="preserve">    const lastViewedPage = item.stats?.lastViewedPage ?? 0;</w:t>
      </w:r>
    </w:p>
    <w:p w14:paraId="2C942F44" w14:textId="77777777" w:rsidR="00197A74" w:rsidRDefault="00197A74" w:rsidP="00197A74">
      <w:pPr>
        <w:pStyle w:val="af7"/>
      </w:pPr>
      <w:r>
        <w:t xml:space="preserve">    const pageCount = item.documentDetails.pageCount ?? 0;</w:t>
      </w:r>
    </w:p>
    <w:p w14:paraId="4BE61227" w14:textId="77777777" w:rsidR="00197A74" w:rsidRDefault="00197A74" w:rsidP="00197A74">
      <w:pPr>
        <w:pStyle w:val="af7"/>
      </w:pPr>
      <w:r>
        <w:t xml:space="preserve">    return Math.round((lastViewedPage / pageCount) * 100);</w:t>
      </w:r>
    </w:p>
    <w:p w14:paraId="545342D3" w14:textId="77777777" w:rsidR="00197A74" w:rsidRDefault="00197A74" w:rsidP="00197A74">
      <w:pPr>
        <w:pStyle w:val="af7"/>
      </w:pPr>
      <w:r>
        <w:t xml:space="preserve">  });</w:t>
      </w:r>
    </w:p>
    <w:p w14:paraId="19377EA2" w14:textId="77777777" w:rsidR="00197A74" w:rsidRDefault="00197A74" w:rsidP="00197A74">
      <w:pPr>
        <w:pStyle w:val="af7"/>
      </w:pPr>
    </w:p>
    <w:p w14:paraId="0101C880" w14:textId="77777777" w:rsidR="00197A74" w:rsidRDefault="00197A74" w:rsidP="00197A74">
      <w:pPr>
        <w:pStyle w:val="af7"/>
      </w:pPr>
      <w:r>
        <w:t xml:space="preserve">  public totalReadingTime = computed(() =&gt; {</w:t>
      </w:r>
    </w:p>
    <w:p w14:paraId="3C757A17" w14:textId="77777777" w:rsidR="00197A74" w:rsidRDefault="00197A74" w:rsidP="00197A74">
      <w:pPr>
        <w:pStyle w:val="af7"/>
      </w:pPr>
      <w:r>
        <w:t xml:space="preserve">    const item = this.bookItem();</w:t>
      </w:r>
    </w:p>
    <w:p w14:paraId="01D9A8EA" w14:textId="77777777" w:rsidR="00197A74" w:rsidRDefault="00197A74" w:rsidP="00197A74">
      <w:pPr>
        <w:pStyle w:val="af7"/>
      </w:pPr>
      <w:r>
        <w:t xml:space="preserve">    const totalReadingTimeInSec = item.stats?.totalReadingTime ?? 0;</w:t>
      </w:r>
    </w:p>
    <w:p w14:paraId="1631CECF" w14:textId="77777777" w:rsidR="00197A74" w:rsidRDefault="00197A74" w:rsidP="00197A74">
      <w:pPr>
        <w:pStyle w:val="af7"/>
      </w:pPr>
      <w:r>
        <w:t xml:space="preserve">    if (totalReadingTimeInSec === 0) {</w:t>
      </w:r>
    </w:p>
    <w:p w14:paraId="0FD79EB7" w14:textId="77777777" w:rsidR="00197A74" w:rsidRDefault="00197A74" w:rsidP="00197A74">
      <w:pPr>
        <w:pStyle w:val="af7"/>
      </w:pPr>
      <w:r>
        <w:t xml:space="preserve">      return '-';</w:t>
      </w:r>
    </w:p>
    <w:p w14:paraId="5DF08FD8" w14:textId="77777777" w:rsidR="00197A74" w:rsidRDefault="00197A74" w:rsidP="00197A74">
      <w:pPr>
        <w:pStyle w:val="af7"/>
      </w:pPr>
      <w:r>
        <w:t xml:space="preserve">    }</w:t>
      </w:r>
    </w:p>
    <w:p w14:paraId="70CB489A" w14:textId="77777777" w:rsidR="00197A74" w:rsidRDefault="00197A74" w:rsidP="00197A74">
      <w:pPr>
        <w:pStyle w:val="af7"/>
      </w:pPr>
    </w:p>
    <w:p w14:paraId="41AD34CE" w14:textId="77777777" w:rsidR="00197A74" w:rsidRDefault="00197A74" w:rsidP="00197A74">
      <w:pPr>
        <w:pStyle w:val="af7"/>
      </w:pPr>
      <w:r>
        <w:t xml:space="preserve">    const duration = intervalToDuration({ start: 0, end: totalReadingTimeInSec * 1000 });</w:t>
      </w:r>
    </w:p>
    <w:p w14:paraId="2CCF9C3A" w14:textId="77777777" w:rsidR="00197A74" w:rsidRDefault="00197A74" w:rsidP="00197A74">
      <w:pPr>
        <w:pStyle w:val="af7"/>
      </w:pPr>
      <w:r>
        <w:t xml:space="preserve">    return formatDuration(duration, { zero: true, locale: ru });</w:t>
      </w:r>
    </w:p>
    <w:p w14:paraId="33A92B4C" w14:textId="77777777" w:rsidR="00197A74" w:rsidRDefault="00197A74" w:rsidP="00197A74">
      <w:pPr>
        <w:pStyle w:val="af7"/>
      </w:pPr>
      <w:r>
        <w:t xml:space="preserve">  });</w:t>
      </w:r>
    </w:p>
    <w:p w14:paraId="7BEECE5C" w14:textId="77777777" w:rsidR="00197A74" w:rsidRDefault="00197A74" w:rsidP="00197A74">
      <w:pPr>
        <w:pStyle w:val="af7"/>
      </w:pPr>
    </w:p>
    <w:p w14:paraId="136F91C4" w14:textId="77777777" w:rsidR="00197A74" w:rsidRDefault="00197A74" w:rsidP="00197A74">
      <w:pPr>
        <w:pStyle w:val="af7"/>
      </w:pPr>
      <w:r>
        <w:t xml:space="preserve">  public recentAccessTime = computed(() =&gt; {</w:t>
      </w:r>
    </w:p>
    <w:p w14:paraId="3A37C6DF" w14:textId="77777777" w:rsidR="00197A74" w:rsidRDefault="00197A74" w:rsidP="00197A74">
      <w:pPr>
        <w:pStyle w:val="af7"/>
      </w:pPr>
      <w:r>
        <w:t xml:space="preserve">    const item = this.bookItem();</w:t>
      </w:r>
    </w:p>
    <w:p w14:paraId="08D53B79" w14:textId="77777777" w:rsidR="00197A74" w:rsidRDefault="00197A74" w:rsidP="00197A74">
      <w:pPr>
        <w:pStyle w:val="af7"/>
      </w:pPr>
      <w:r>
        <w:t xml:space="preserve">    if (!item.stats || !item.stats.recentAccessTime)</w:t>
      </w:r>
    </w:p>
    <w:p w14:paraId="775737FE" w14:textId="77777777" w:rsidR="00197A74" w:rsidRDefault="00197A74" w:rsidP="00197A74">
      <w:pPr>
        <w:pStyle w:val="af7"/>
      </w:pPr>
      <w:r>
        <w:t xml:space="preserve">      return this.EMPTY_PLACEHOLDER;</w:t>
      </w:r>
    </w:p>
    <w:p w14:paraId="680BFD76" w14:textId="77777777" w:rsidR="00197A74" w:rsidRDefault="00197A74" w:rsidP="00197A74">
      <w:pPr>
        <w:pStyle w:val="af7"/>
      </w:pPr>
      <w:r>
        <w:t xml:space="preserve">    return format(item.stats.recentAccessTime, 'dd-MM-yyyy HH:mm');</w:t>
      </w:r>
    </w:p>
    <w:p w14:paraId="2F07912D" w14:textId="77777777" w:rsidR="00197A74" w:rsidRDefault="00197A74" w:rsidP="00197A74">
      <w:pPr>
        <w:pStyle w:val="af7"/>
      </w:pPr>
      <w:r>
        <w:t xml:space="preserve">  });</w:t>
      </w:r>
    </w:p>
    <w:p w14:paraId="5059481C" w14:textId="77777777" w:rsidR="00197A74" w:rsidRDefault="00197A74" w:rsidP="00197A74">
      <w:pPr>
        <w:pStyle w:val="af7"/>
      </w:pPr>
    </w:p>
    <w:p w14:paraId="0C302F12" w14:textId="77777777" w:rsidR="00197A74" w:rsidRDefault="00197A74" w:rsidP="00197A74">
      <w:pPr>
        <w:pStyle w:val="af7"/>
      </w:pPr>
      <w:r>
        <w:t xml:space="preserve">  public isHandset = toSignal(this._breakpointObserver.observe([Breakpoints.Handset])</w:t>
      </w:r>
    </w:p>
    <w:p w14:paraId="2F8A714C" w14:textId="77777777" w:rsidR="00197A74" w:rsidRDefault="00197A74" w:rsidP="00197A74">
      <w:pPr>
        <w:pStyle w:val="af7"/>
      </w:pPr>
      <w:r>
        <w:t xml:space="preserve">    .pipe(map((result) =&gt; result.matches)));</w:t>
      </w:r>
    </w:p>
    <w:p w14:paraId="6D294D71" w14:textId="77777777" w:rsidR="00197A74" w:rsidRDefault="00197A74" w:rsidP="00197A74">
      <w:pPr>
        <w:pStyle w:val="af7"/>
      </w:pPr>
    </w:p>
    <w:p w14:paraId="648CEA46" w14:textId="77777777" w:rsidR="00197A74" w:rsidRDefault="00197A74" w:rsidP="00197A74">
      <w:pPr>
        <w:pStyle w:val="af7"/>
      </w:pPr>
      <w:r>
        <w:t xml:space="preserve">  constructor(</w:t>
      </w:r>
    </w:p>
    <w:p w14:paraId="0D0473F2" w14:textId="77777777" w:rsidR="00197A74" w:rsidRDefault="00197A74" w:rsidP="00197A74">
      <w:pPr>
        <w:pStyle w:val="af7"/>
      </w:pPr>
      <w:r>
        <w:t xml:space="preserve">    private readonly _breakpointObserver: BreakpointObserver,</w:t>
      </w:r>
    </w:p>
    <w:p w14:paraId="7EE0CFB2" w14:textId="77777777" w:rsidR="00197A74" w:rsidRDefault="00197A74" w:rsidP="00197A74">
      <w:pPr>
        <w:pStyle w:val="af7"/>
      </w:pPr>
      <w:r>
        <w:t xml:space="preserve">    private readonly _domSanitizer: DomSanitizer,</w:t>
      </w:r>
    </w:p>
    <w:p w14:paraId="118CD621" w14:textId="77777777" w:rsidR="00197A74" w:rsidRDefault="00197A74" w:rsidP="00197A74">
      <w:pPr>
        <w:pStyle w:val="af7"/>
      </w:pPr>
      <w:r>
        <w:t xml:space="preserve">  ) {</w:t>
      </w:r>
    </w:p>
    <w:p w14:paraId="62FF6A35" w14:textId="77777777" w:rsidR="00197A74" w:rsidRDefault="00197A74" w:rsidP="00197A74">
      <w:pPr>
        <w:pStyle w:val="af7"/>
      </w:pPr>
      <w:r>
        <w:t xml:space="preserve">  }</w:t>
      </w:r>
    </w:p>
    <w:p w14:paraId="7B9A5242" w14:textId="77777777" w:rsidR="00197A74" w:rsidRDefault="00197A74" w:rsidP="00197A74">
      <w:pPr>
        <w:pStyle w:val="af7"/>
      </w:pPr>
    </w:p>
    <w:p w14:paraId="6A52BA77" w14:textId="77777777" w:rsidR="00197A74" w:rsidRDefault="00197A74" w:rsidP="00197A74">
      <w:pPr>
        <w:pStyle w:val="af7"/>
      </w:pPr>
      <w:r>
        <w:t xml:space="preserve">  public handleEditEvent(event: MouseEvent): void {</w:t>
      </w:r>
    </w:p>
    <w:p w14:paraId="02C85741" w14:textId="77777777" w:rsidR="00197A74" w:rsidRDefault="00197A74" w:rsidP="00197A74">
      <w:pPr>
        <w:pStyle w:val="af7"/>
      </w:pPr>
      <w:r>
        <w:t xml:space="preserve">    event.stopPropagation();</w:t>
      </w:r>
    </w:p>
    <w:p w14:paraId="5AC7FAEE" w14:textId="77777777" w:rsidR="00197A74" w:rsidRDefault="00197A74" w:rsidP="00197A74">
      <w:pPr>
        <w:pStyle w:val="af7"/>
      </w:pPr>
      <w:r>
        <w:t xml:space="preserve">    this.editClickEvent.emit();</w:t>
      </w:r>
    </w:p>
    <w:p w14:paraId="44F25DA5" w14:textId="77777777" w:rsidR="00197A74" w:rsidRDefault="00197A74" w:rsidP="00197A74">
      <w:pPr>
        <w:pStyle w:val="af7"/>
      </w:pPr>
      <w:r>
        <w:t xml:space="preserve">  }</w:t>
      </w:r>
    </w:p>
    <w:p w14:paraId="20FF63FA" w14:textId="77777777" w:rsidR="00197A74" w:rsidRDefault="00197A74" w:rsidP="00197A74">
      <w:pPr>
        <w:pStyle w:val="af7"/>
      </w:pPr>
    </w:p>
    <w:p w14:paraId="00AB29EB" w14:textId="77777777" w:rsidR="00197A74" w:rsidRDefault="00197A74" w:rsidP="00197A74">
      <w:pPr>
        <w:pStyle w:val="af7"/>
      </w:pPr>
      <w:r>
        <w:t xml:space="preserve">  public handleDeleteEvent(event: MouseEvent): void {</w:t>
      </w:r>
    </w:p>
    <w:p w14:paraId="4173C369" w14:textId="77777777" w:rsidR="00197A74" w:rsidRDefault="00197A74" w:rsidP="00197A74">
      <w:pPr>
        <w:pStyle w:val="af7"/>
      </w:pPr>
      <w:r>
        <w:t xml:space="preserve">    event.stopPropagation();</w:t>
      </w:r>
    </w:p>
    <w:p w14:paraId="111C5EFA" w14:textId="77777777" w:rsidR="00197A74" w:rsidRDefault="00197A74" w:rsidP="00197A74">
      <w:pPr>
        <w:pStyle w:val="af7"/>
      </w:pPr>
      <w:r>
        <w:t xml:space="preserve">    this.deleteClickEvent.emit();</w:t>
      </w:r>
    </w:p>
    <w:p w14:paraId="087454DF" w14:textId="77777777" w:rsidR="00197A74" w:rsidRDefault="00197A74" w:rsidP="00197A74">
      <w:pPr>
        <w:pStyle w:val="af7"/>
      </w:pPr>
      <w:r>
        <w:t xml:space="preserve">  }</w:t>
      </w:r>
    </w:p>
    <w:p w14:paraId="71E89D64" w14:textId="77777777" w:rsidR="00197A74" w:rsidRDefault="00197A74" w:rsidP="00197A74">
      <w:pPr>
        <w:pStyle w:val="af7"/>
      </w:pPr>
    </w:p>
    <w:p w14:paraId="03EAEFE1" w14:textId="77777777" w:rsidR="00197A74" w:rsidRDefault="00197A74" w:rsidP="00197A74">
      <w:pPr>
        <w:pStyle w:val="af7"/>
      </w:pPr>
      <w:r>
        <w:t xml:space="preserve">  public handleInfoClickEvent(event: MouseEvent): void {</w:t>
      </w:r>
    </w:p>
    <w:p w14:paraId="6701499A" w14:textId="77777777" w:rsidR="00197A74" w:rsidRDefault="00197A74" w:rsidP="00197A74">
      <w:pPr>
        <w:pStyle w:val="af7"/>
      </w:pPr>
      <w:r>
        <w:t xml:space="preserve">    event.stopPropagation();</w:t>
      </w:r>
    </w:p>
    <w:p w14:paraId="377181FF" w14:textId="77777777" w:rsidR="00197A74" w:rsidRDefault="00197A74" w:rsidP="00197A74">
      <w:pPr>
        <w:pStyle w:val="af7"/>
      </w:pPr>
      <w:r>
        <w:t xml:space="preserve">    this.infoClickEvent.emit();</w:t>
      </w:r>
    </w:p>
    <w:p w14:paraId="1894E071" w14:textId="77777777" w:rsidR="00197A74" w:rsidRDefault="00197A74" w:rsidP="00197A74">
      <w:pPr>
        <w:pStyle w:val="af7"/>
      </w:pPr>
      <w:r>
        <w:t xml:space="preserve">  }</w:t>
      </w:r>
    </w:p>
    <w:p w14:paraId="2273097F" w14:textId="77777777" w:rsidR="00197A74" w:rsidRDefault="00197A74" w:rsidP="00197A74">
      <w:pPr>
        <w:pStyle w:val="af7"/>
      </w:pPr>
    </w:p>
    <w:p w14:paraId="604CABB3" w14:textId="1614AE12" w:rsidR="00197A74" w:rsidRDefault="00197A74" w:rsidP="00197A74">
      <w:pPr>
        <w:pStyle w:val="af7"/>
      </w:pPr>
      <w:r>
        <w:t>}</w:t>
      </w:r>
    </w:p>
    <w:p w14:paraId="7863E317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book-list-view.component.html:</w:t>
      </w:r>
    </w:p>
    <w:p w14:paraId="2B0BED3B" w14:textId="77777777" w:rsidR="00197A74" w:rsidRDefault="00197A74" w:rsidP="00197A74">
      <w:pPr>
        <w:pStyle w:val="af7"/>
      </w:pPr>
      <w:r>
        <w:t>&lt;mat-action-list id="book-list" [style.gap.px]="LIST_ITEM_GAP_PX"&gt;</w:t>
      </w:r>
    </w:p>
    <w:p w14:paraId="0398BE4A" w14:textId="77777777" w:rsidR="00197A74" w:rsidRDefault="00197A74" w:rsidP="00197A74">
      <w:pPr>
        <w:pStyle w:val="af7"/>
      </w:pPr>
      <w:r>
        <w:t xml:space="preserve">  @for (book of books(); track $index) {</w:t>
      </w:r>
    </w:p>
    <w:p w14:paraId="15C8C5CC" w14:textId="77777777" w:rsidR="00197A74" w:rsidRDefault="00197A74" w:rsidP="00197A74">
      <w:pPr>
        <w:pStyle w:val="af7"/>
      </w:pPr>
      <w:r>
        <w:t xml:space="preserve">    &lt;button mat-list-item (click)="handleOpenItemEvent(book)"&gt;</w:t>
      </w:r>
    </w:p>
    <w:p w14:paraId="5258DD54" w14:textId="77777777" w:rsidR="00197A74" w:rsidRDefault="00197A74" w:rsidP="00197A74">
      <w:pPr>
        <w:pStyle w:val="af7"/>
      </w:pPr>
      <w:r>
        <w:t xml:space="preserve">      &lt;app-book-list-item</w:t>
      </w:r>
    </w:p>
    <w:p w14:paraId="362FBE87" w14:textId="77777777" w:rsidR="00197A74" w:rsidRDefault="00197A74" w:rsidP="00197A74">
      <w:pPr>
        <w:pStyle w:val="af7"/>
      </w:pPr>
      <w:r>
        <w:t xml:space="preserve">        matTooltipPosition="above"</w:t>
      </w:r>
    </w:p>
    <w:p w14:paraId="60AD00CE" w14:textId="77777777" w:rsidR="00197A74" w:rsidRDefault="00197A74" w:rsidP="00197A74">
      <w:pPr>
        <w:pStyle w:val="af7"/>
      </w:pPr>
      <w:r>
        <w:t xml:space="preserve">        [style.height.px]="LIST_ITEM_HEIGHT_PX"</w:t>
      </w:r>
    </w:p>
    <w:p w14:paraId="6804CEC7" w14:textId="77777777" w:rsidR="00197A74" w:rsidRDefault="00197A74" w:rsidP="00197A74">
      <w:pPr>
        <w:pStyle w:val="af7"/>
      </w:pPr>
      <w:r>
        <w:t xml:space="preserve">        [bookItem]="book"</w:t>
      </w:r>
    </w:p>
    <w:p w14:paraId="1B7D905F" w14:textId="77777777" w:rsidR="00197A74" w:rsidRDefault="00197A74" w:rsidP="00197A74">
      <w:pPr>
        <w:pStyle w:val="af7"/>
      </w:pPr>
      <w:r>
        <w:t xml:space="preserve">        [matTooltip]="book.documentDetails.title ?? ''"</w:t>
      </w:r>
    </w:p>
    <w:p w14:paraId="3B184B74" w14:textId="77777777" w:rsidR="00197A74" w:rsidRDefault="00197A74" w:rsidP="00197A74">
      <w:pPr>
        <w:pStyle w:val="af7"/>
      </w:pPr>
      <w:r>
        <w:lastRenderedPageBreak/>
        <w:t xml:space="preserve">        [showEditButton]="showEditButton()"</w:t>
      </w:r>
    </w:p>
    <w:p w14:paraId="2E136ACC" w14:textId="77777777" w:rsidR="00197A74" w:rsidRDefault="00197A74" w:rsidP="00197A74">
      <w:pPr>
        <w:pStyle w:val="af7"/>
      </w:pPr>
      <w:r>
        <w:t xml:space="preserve">        [showDeleteButton]="showDeleteButton()"</w:t>
      </w:r>
    </w:p>
    <w:p w14:paraId="39F4DCCA" w14:textId="77777777" w:rsidR="00197A74" w:rsidRDefault="00197A74" w:rsidP="00197A74">
      <w:pPr>
        <w:pStyle w:val="af7"/>
      </w:pPr>
      <w:r>
        <w:t xml:space="preserve">        (infoClickEvent)="handleInfoItemEvent(book)"</w:t>
      </w:r>
    </w:p>
    <w:p w14:paraId="01C71292" w14:textId="77777777" w:rsidR="00197A74" w:rsidRDefault="00197A74" w:rsidP="00197A74">
      <w:pPr>
        <w:pStyle w:val="af7"/>
      </w:pPr>
      <w:r>
        <w:t xml:space="preserve">        (editClickEvent)="handleEditItemEvent(book)"</w:t>
      </w:r>
    </w:p>
    <w:p w14:paraId="4D200EB4" w14:textId="77777777" w:rsidR="00197A74" w:rsidRDefault="00197A74" w:rsidP="00197A74">
      <w:pPr>
        <w:pStyle w:val="af7"/>
      </w:pPr>
      <w:r>
        <w:t xml:space="preserve">        (deleteClickEvent)="handleDeleteItemEvent(book)"</w:t>
      </w:r>
    </w:p>
    <w:p w14:paraId="61E0FAEA" w14:textId="77777777" w:rsidR="00197A74" w:rsidRDefault="00197A74" w:rsidP="00197A74">
      <w:pPr>
        <w:pStyle w:val="af7"/>
      </w:pPr>
      <w:r>
        <w:t xml:space="preserve">      &gt;</w:t>
      </w:r>
    </w:p>
    <w:p w14:paraId="0F06C697" w14:textId="77777777" w:rsidR="00197A74" w:rsidRDefault="00197A74" w:rsidP="00197A74">
      <w:pPr>
        <w:pStyle w:val="af7"/>
      </w:pPr>
      <w:r>
        <w:t xml:space="preserve">      &lt;/app-book-list-item&gt;</w:t>
      </w:r>
    </w:p>
    <w:p w14:paraId="11FD51B2" w14:textId="77777777" w:rsidR="00197A74" w:rsidRDefault="00197A74" w:rsidP="00197A74">
      <w:pPr>
        <w:pStyle w:val="af7"/>
      </w:pPr>
      <w:r>
        <w:t xml:space="preserve">    &lt;/button&gt;</w:t>
      </w:r>
    </w:p>
    <w:p w14:paraId="3E33CE0A" w14:textId="77777777" w:rsidR="00197A74" w:rsidRDefault="00197A74" w:rsidP="00197A74">
      <w:pPr>
        <w:pStyle w:val="af7"/>
      </w:pPr>
      <w:r>
        <w:t xml:space="preserve">  }</w:t>
      </w:r>
    </w:p>
    <w:p w14:paraId="581D28D4" w14:textId="04F63544" w:rsidR="00197A74" w:rsidRDefault="00197A74" w:rsidP="00197A74">
      <w:pPr>
        <w:pStyle w:val="af7"/>
      </w:pPr>
      <w:r>
        <w:t>&lt;/mat-action-list&gt;</w:t>
      </w:r>
    </w:p>
    <w:p w14:paraId="765CE2CB" w14:textId="77777777" w:rsidR="00197A74" w:rsidRPr="00CA4817" w:rsidRDefault="00197A74" w:rsidP="00E50616">
      <w:pPr>
        <w:pStyle w:val="affc"/>
        <w:rPr>
          <w:lang w:val="en-US"/>
        </w:rPr>
      </w:pPr>
      <w:r>
        <w:t>Файл</w:t>
      </w:r>
      <w:r w:rsidRPr="00CA4817">
        <w:rPr>
          <w:lang w:val="en-US"/>
        </w:rPr>
        <w:t xml:space="preserve"> book-list-view.component.ts:</w:t>
      </w:r>
    </w:p>
    <w:p w14:paraId="64758E0A" w14:textId="77777777" w:rsidR="00197A74" w:rsidRDefault="00197A74" w:rsidP="00197A74">
      <w:pPr>
        <w:pStyle w:val="af7"/>
      </w:pPr>
      <w:r>
        <w:t>import {</w:t>
      </w:r>
    </w:p>
    <w:p w14:paraId="0CD6FF0F" w14:textId="77777777" w:rsidR="00197A74" w:rsidRDefault="00197A74" w:rsidP="00197A74">
      <w:pPr>
        <w:pStyle w:val="af7"/>
      </w:pPr>
      <w:r>
        <w:t xml:space="preserve">  AfterViewInit,</w:t>
      </w:r>
    </w:p>
    <w:p w14:paraId="2F03ABBB" w14:textId="77777777" w:rsidR="00197A74" w:rsidRDefault="00197A74" w:rsidP="00197A74">
      <w:pPr>
        <w:pStyle w:val="af7"/>
      </w:pPr>
      <w:r>
        <w:t xml:space="preserve">  ChangeDetectionStrategy,</w:t>
      </w:r>
    </w:p>
    <w:p w14:paraId="3ADFF123" w14:textId="77777777" w:rsidR="00197A74" w:rsidRDefault="00197A74" w:rsidP="00197A74">
      <w:pPr>
        <w:pStyle w:val="af7"/>
      </w:pPr>
      <w:r>
        <w:t xml:space="preserve">  Component,</w:t>
      </w:r>
    </w:p>
    <w:p w14:paraId="3C329B24" w14:textId="77777777" w:rsidR="00197A74" w:rsidRDefault="00197A74" w:rsidP="00197A74">
      <w:pPr>
        <w:pStyle w:val="af7"/>
      </w:pPr>
      <w:r>
        <w:t xml:space="preserve">  DestroyRef,</w:t>
      </w:r>
    </w:p>
    <w:p w14:paraId="7C767C3B" w14:textId="77777777" w:rsidR="00197A74" w:rsidRDefault="00197A74" w:rsidP="00197A74">
      <w:pPr>
        <w:pStyle w:val="af7"/>
      </w:pPr>
      <w:r>
        <w:t xml:space="preserve">  ElementRef,</w:t>
      </w:r>
    </w:p>
    <w:p w14:paraId="6888E090" w14:textId="77777777" w:rsidR="00197A74" w:rsidRDefault="00197A74" w:rsidP="00197A74">
      <w:pPr>
        <w:pStyle w:val="af7"/>
      </w:pPr>
      <w:r>
        <w:t xml:space="preserve">  input,</w:t>
      </w:r>
    </w:p>
    <w:p w14:paraId="661BDB56" w14:textId="77777777" w:rsidR="00197A74" w:rsidRDefault="00197A74" w:rsidP="00197A74">
      <w:pPr>
        <w:pStyle w:val="af7"/>
      </w:pPr>
      <w:r>
        <w:t xml:space="preserve">  output,</w:t>
      </w:r>
    </w:p>
    <w:p w14:paraId="55BA6914" w14:textId="77777777" w:rsidR="00197A74" w:rsidRDefault="00197A74" w:rsidP="00197A74">
      <w:pPr>
        <w:pStyle w:val="af7"/>
      </w:pPr>
      <w:r>
        <w:t>} from '@angular/core';</w:t>
      </w:r>
    </w:p>
    <w:p w14:paraId="6B5E0140" w14:textId="77777777" w:rsidR="00197A74" w:rsidRDefault="00197A74" w:rsidP="00197A74">
      <w:pPr>
        <w:pStyle w:val="af7"/>
      </w:pPr>
      <w:r>
        <w:t>import { takeUntilDestroyed } from '@angular/core/rxjs-interop';</w:t>
      </w:r>
    </w:p>
    <w:p w14:paraId="1062DE0D" w14:textId="77777777" w:rsidR="00197A74" w:rsidRDefault="00197A74" w:rsidP="00197A74">
      <w:pPr>
        <w:pStyle w:val="af7"/>
      </w:pPr>
      <w:r>
        <w:t>import { BookDto } from '@core/dtos/BookManager.Application.Common.DTOs';</w:t>
      </w:r>
    </w:p>
    <w:p w14:paraId="3BED5E7B" w14:textId="77777777" w:rsidR="00197A74" w:rsidRDefault="00197A74" w:rsidP="00197A74">
      <w:pPr>
        <w:pStyle w:val="af7"/>
      </w:pPr>
      <w:r>
        <w:t>import { debounceTime, fromEvent } from 'rxjs';</w:t>
      </w:r>
    </w:p>
    <w:p w14:paraId="1C4E72A5" w14:textId="77777777" w:rsidR="00197A74" w:rsidRDefault="00197A74" w:rsidP="00197A74">
      <w:pPr>
        <w:pStyle w:val="af7"/>
      </w:pPr>
      <w:r>
        <w:t>import { MatActionList, MatListItem } from '@angular/material/list';</w:t>
      </w:r>
    </w:p>
    <w:p w14:paraId="0890F53E" w14:textId="77777777" w:rsidR="00197A74" w:rsidRDefault="00197A74" w:rsidP="00197A74">
      <w:pPr>
        <w:pStyle w:val="af7"/>
      </w:pPr>
      <w:r>
        <w:t>import { MatTooltip } from '@angular/material/tooltip';</w:t>
      </w:r>
    </w:p>
    <w:p w14:paraId="3C1D0212" w14:textId="77777777" w:rsidR="00197A74" w:rsidRDefault="00197A74" w:rsidP="00197A74">
      <w:pPr>
        <w:pStyle w:val="af7"/>
      </w:pPr>
      <w:r>
        <w:t>import { BookListItemComponent } from '@core/components/book-list-item/book-list-item.component';</w:t>
      </w:r>
    </w:p>
    <w:p w14:paraId="3FE54F5F" w14:textId="77777777" w:rsidR="00197A74" w:rsidRDefault="00197A74" w:rsidP="00197A74">
      <w:pPr>
        <w:pStyle w:val="af7"/>
      </w:pPr>
    </w:p>
    <w:p w14:paraId="5B22B964" w14:textId="77777777" w:rsidR="00197A74" w:rsidRDefault="00197A74" w:rsidP="00197A74">
      <w:pPr>
        <w:pStyle w:val="af7"/>
      </w:pPr>
      <w:r>
        <w:t>@Component({</w:t>
      </w:r>
    </w:p>
    <w:p w14:paraId="5E2F0EE9" w14:textId="77777777" w:rsidR="00197A74" w:rsidRDefault="00197A74" w:rsidP="00197A74">
      <w:pPr>
        <w:pStyle w:val="af7"/>
      </w:pPr>
      <w:r>
        <w:t xml:space="preserve">  selector: 'app-book-list-view',</w:t>
      </w:r>
    </w:p>
    <w:p w14:paraId="4E5BFBD3" w14:textId="77777777" w:rsidR="00197A74" w:rsidRDefault="00197A74" w:rsidP="00197A74">
      <w:pPr>
        <w:pStyle w:val="af7"/>
      </w:pPr>
      <w:r>
        <w:t xml:space="preserve">  templateUrl: './book-list-view.component.html',</w:t>
      </w:r>
    </w:p>
    <w:p w14:paraId="39D8BF2B" w14:textId="77777777" w:rsidR="00197A74" w:rsidRDefault="00197A74" w:rsidP="00197A74">
      <w:pPr>
        <w:pStyle w:val="af7"/>
      </w:pPr>
      <w:r>
        <w:t xml:space="preserve">  styleUrl: './book-list-view.component.scss',</w:t>
      </w:r>
    </w:p>
    <w:p w14:paraId="4B2AB594" w14:textId="77777777" w:rsidR="00197A74" w:rsidRDefault="00197A74" w:rsidP="00197A74">
      <w:pPr>
        <w:pStyle w:val="af7"/>
      </w:pPr>
      <w:r>
        <w:t xml:space="preserve">  standalone: true,</w:t>
      </w:r>
    </w:p>
    <w:p w14:paraId="4084CA41" w14:textId="77777777" w:rsidR="00197A74" w:rsidRDefault="00197A74" w:rsidP="00197A74">
      <w:pPr>
        <w:pStyle w:val="af7"/>
      </w:pPr>
      <w:r>
        <w:t xml:space="preserve">  imports: [</w:t>
      </w:r>
    </w:p>
    <w:p w14:paraId="414FF123" w14:textId="77777777" w:rsidR="00197A74" w:rsidRDefault="00197A74" w:rsidP="00197A74">
      <w:pPr>
        <w:pStyle w:val="af7"/>
      </w:pPr>
      <w:r>
        <w:t xml:space="preserve">    MatActionList,</w:t>
      </w:r>
    </w:p>
    <w:p w14:paraId="32E2972B" w14:textId="77777777" w:rsidR="00197A74" w:rsidRDefault="00197A74" w:rsidP="00197A74">
      <w:pPr>
        <w:pStyle w:val="af7"/>
      </w:pPr>
      <w:r>
        <w:t xml:space="preserve">    MatListItem,</w:t>
      </w:r>
    </w:p>
    <w:p w14:paraId="39CE2317" w14:textId="77777777" w:rsidR="00197A74" w:rsidRDefault="00197A74" w:rsidP="00197A74">
      <w:pPr>
        <w:pStyle w:val="af7"/>
      </w:pPr>
      <w:r>
        <w:t xml:space="preserve">    MatTooltip,</w:t>
      </w:r>
    </w:p>
    <w:p w14:paraId="3424F45C" w14:textId="77777777" w:rsidR="00197A74" w:rsidRDefault="00197A74" w:rsidP="00197A74">
      <w:pPr>
        <w:pStyle w:val="af7"/>
      </w:pPr>
      <w:r>
        <w:t xml:space="preserve">    BookListItemComponent,</w:t>
      </w:r>
    </w:p>
    <w:p w14:paraId="08BF4072" w14:textId="77777777" w:rsidR="00197A74" w:rsidRDefault="00197A74" w:rsidP="00197A74">
      <w:pPr>
        <w:pStyle w:val="af7"/>
      </w:pPr>
    </w:p>
    <w:p w14:paraId="2C1812C8" w14:textId="77777777" w:rsidR="00197A74" w:rsidRDefault="00197A74" w:rsidP="00197A74">
      <w:pPr>
        <w:pStyle w:val="af7"/>
      </w:pPr>
      <w:r>
        <w:t xml:space="preserve">  ],</w:t>
      </w:r>
    </w:p>
    <w:p w14:paraId="3295536E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25AE7575" w14:textId="77777777" w:rsidR="00197A74" w:rsidRDefault="00197A74" w:rsidP="00197A74">
      <w:pPr>
        <w:pStyle w:val="af7"/>
      </w:pPr>
      <w:r>
        <w:t>})</w:t>
      </w:r>
    </w:p>
    <w:p w14:paraId="30DCE2D2" w14:textId="77777777" w:rsidR="00197A74" w:rsidRDefault="00197A74" w:rsidP="00197A74">
      <w:pPr>
        <w:pStyle w:val="af7"/>
      </w:pPr>
      <w:r>
        <w:t>export class BookListViewComponent implements AfterViewInit {</w:t>
      </w:r>
    </w:p>
    <w:p w14:paraId="24F6598C" w14:textId="77777777" w:rsidR="00197A74" w:rsidRDefault="00197A74" w:rsidP="00197A74">
      <w:pPr>
        <w:pStyle w:val="af7"/>
      </w:pPr>
    </w:p>
    <w:p w14:paraId="19D61FBC" w14:textId="77777777" w:rsidR="00197A74" w:rsidRDefault="00197A74" w:rsidP="00197A74">
      <w:pPr>
        <w:pStyle w:val="af7"/>
      </w:pPr>
      <w:r>
        <w:t xml:space="preserve">  public showEditButton = input(true);</w:t>
      </w:r>
    </w:p>
    <w:p w14:paraId="468C3AE6" w14:textId="77777777" w:rsidR="00197A74" w:rsidRDefault="00197A74" w:rsidP="00197A74">
      <w:pPr>
        <w:pStyle w:val="af7"/>
      </w:pPr>
      <w:r>
        <w:t xml:space="preserve">  public showDeleteButton = input(true);</w:t>
      </w:r>
    </w:p>
    <w:p w14:paraId="0CBC6DF6" w14:textId="77777777" w:rsidR="00197A74" w:rsidRDefault="00197A74" w:rsidP="00197A74">
      <w:pPr>
        <w:pStyle w:val="af7"/>
      </w:pPr>
      <w:r>
        <w:t xml:space="preserve">  public books = input.required&lt;BookDto[]&gt;();</w:t>
      </w:r>
    </w:p>
    <w:p w14:paraId="33D33921" w14:textId="77777777" w:rsidR="00197A74" w:rsidRDefault="00197A74" w:rsidP="00197A74">
      <w:pPr>
        <w:pStyle w:val="af7"/>
      </w:pPr>
    </w:p>
    <w:p w14:paraId="49437AC2" w14:textId="77777777" w:rsidR="00197A74" w:rsidRDefault="00197A74" w:rsidP="00197A74">
      <w:pPr>
        <w:pStyle w:val="af7"/>
      </w:pPr>
      <w:r>
        <w:t xml:space="preserve">  public openItemEvent = output&lt;BookDto&gt;();</w:t>
      </w:r>
    </w:p>
    <w:p w14:paraId="3CC9412A" w14:textId="77777777" w:rsidR="00197A74" w:rsidRDefault="00197A74" w:rsidP="00197A74">
      <w:pPr>
        <w:pStyle w:val="af7"/>
      </w:pPr>
      <w:r>
        <w:t xml:space="preserve">  public infoItemEvent = output&lt;BookDto&gt;();</w:t>
      </w:r>
    </w:p>
    <w:p w14:paraId="0FD5B630" w14:textId="77777777" w:rsidR="00197A74" w:rsidRDefault="00197A74" w:rsidP="00197A74">
      <w:pPr>
        <w:pStyle w:val="af7"/>
      </w:pPr>
      <w:r>
        <w:t xml:space="preserve">  public editItemEvent = output&lt;BookDto&gt;();</w:t>
      </w:r>
    </w:p>
    <w:p w14:paraId="14BAFF52" w14:textId="77777777" w:rsidR="00197A74" w:rsidRDefault="00197A74" w:rsidP="00197A74">
      <w:pPr>
        <w:pStyle w:val="af7"/>
      </w:pPr>
      <w:r>
        <w:t xml:space="preserve">  public deleteItemEvent = output&lt;BookDto&gt;();</w:t>
      </w:r>
    </w:p>
    <w:p w14:paraId="64E1A2E3" w14:textId="77777777" w:rsidR="00197A74" w:rsidRDefault="00197A74" w:rsidP="00197A74">
      <w:pPr>
        <w:pStyle w:val="af7"/>
      </w:pPr>
      <w:r>
        <w:t xml:space="preserve">  public numOfVisibleItemsChangeEvent = output&lt;number&gt;();</w:t>
      </w:r>
    </w:p>
    <w:p w14:paraId="3F32BDD9" w14:textId="77777777" w:rsidR="00197A74" w:rsidRDefault="00197A74" w:rsidP="00197A74">
      <w:pPr>
        <w:pStyle w:val="af7"/>
      </w:pPr>
    </w:p>
    <w:p w14:paraId="18AA1071" w14:textId="77777777" w:rsidR="00197A74" w:rsidRDefault="00197A74" w:rsidP="00197A74">
      <w:pPr>
        <w:pStyle w:val="af7"/>
      </w:pPr>
      <w:r>
        <w:t xml:space="preserve">  protected readonly RESIZE_DEBOUNCE_TIME = 200;</w:t>
      </w:r>
    </w:p>
    <w:p w14:paraId="4F457406" w14:textId="77777777" w:rsidR="00197A74" w:rsidRDefault="00197A74" w:rsidP="00197A74">
      <w:pPr>
        <w:pStyle w:val="af7"/>
      </w:pPr>
      <w:r>
        <w:t xml:space="preserve">  protected readonly LIST_ITEM_HEIGHT_PX = 130;</w:t>
      </w:r>
    </w:p>
    <w:p w14:paraId="3680F421" w14:textId="77777777" w:rsidR="00197A74" w:rsidRDefault="00197A74" w:rsidP="00197A74">
      <w:pPr>
        <w:pStyle w:val="af7"/>
      </w:pPr>
      <w:r>
        <w:t xml:space="preserve">  protected readonly LIST_ITEM_GAP_PX = 14;</w:t>
      </w:r>
    </w:p>
    <w:p w14:paraId="0C2269B0" w14:textId="77777777" w:rsidR="00197A74" w:rsidRDefault="00197A74" w:rsidP="00197A74">
      <w:pPr>
        <w:pStyle w:val="af7"/>
      </w:pPr>
    </w:p>
    <w:p w14:paraId="1F3D344B" w14:textId="77777777" w:rsidR="00197A74" w:rsidRDefault="00197A74" w:rsidP="00197A74">
      <w:pPr>
        <w:pStyle w:val="af7"/>
      </w:pPr>
      <w:r>
        <w:t xml:space="preserve">  constructor(</w:t>
      </w:r>
    </w:p>
    <w:p w14:paraId="0A0BF34C" w14:textId="77777777" w:rsidR="00197A74" w:rsidRDefault="00197A74" w:rsidP="00197A74">
      <w:pPr>
        <w:pStyle w:val="af7"/>
      </w:pPr>
      <w:r>
        <w:t xml:space="preserve">    private readonly _hostElement: ElementRef,</w:t>
      </w:r>
    </w:p>
    <w:p w14:paraId="07815A1E" w14:textId="77777777" w:rsidR="00197A74" w:rsidRDefault="00197A74" w:rsidP="00197A74">
      <w:pPr>
        <w:pStyle w:val="af7"/>
      </w:pPr>
      <w:r>
        <w:t xml:space="preserve">    private readonly _destroyRef: DestroyRef,</w:t>
      </w:r>
    </w:p>
    <w:p w14:paraId="086AEA86" w14:textId="77777777" w:rsidR="00197A74" w:rsidRDefault="00197A74" w:rsidP="00197A74">
      <w:pPr>
        <w:pStyle w:val="af7"/>
      </w:pPr>
      <w:r>
        <w:t xml:space="preserve">  ) {</w:t>
      </w:r>
    </w:p>
    <w:p w14:paraId="08B3BDF2" w14:textId="77777777" w:rsidR="00197A74" w:rsidRDefault="00197A74" w:rsidP="00197A74">
      <w:pPr>
        <w:pStyle w:val="af7"/>
      </w:pPr>
      <w:r>
        <w:t xml:space="preserve">  }</w:t>
      </w:r>
    </w:p>
    <w:p w14:paraId="728AA748" w14:textId="77777777" w:rsidR="00197A74" w:rsidRDefault="00197A74" w:rsidP="00197A74">
      <w:pPr>
        <w:pStyle w:val="af7"/>
      </w:pPr>
    </w:p>
    <w:p w14:paraId="4C40621A" w14:textId="77777777" w:rsidR="00197A74" w:rsidRDefault="00197A74" w:rsidP="00197A74">
      <w:pPr>
        <w:pStyle w:val="af7"/>
      </w:pPr>
      <w:r>
        <w:t xml:space="preserve">  public ngAfterViewInit(): void {</w:t>
      </w:r>
    </w:p>
    <w:p w14:paraId="5D005D7B" w14:textId="77777777" w:rsidR="00197A74" w:rsidRDefault="00197A74" w:rsidP="00197A74">
      <w:pPr>
        <w:pStyle w:val="af7"/>
      </w:pPr>
      <w:r>
        <w:t xml:space="preserve">    fromEvent(window, 'resize')</w:t>
      </w:r>
    </w:p>
    <w:p w14:paraId="720F0FF2" w14:textId="77777777" w:rsidR="00197A74" w:rsidRDefault="00197A74" w:rsidP="00197A74">
      <w:pPr>
        <w:pStyle w:val="af7"/>
      </w:pPr>
      <w:r>
        <w:t xml:space="preserve">      .pipe(</w:t>
      </w:r>
    </w:p>
    <w:p w14:paraId="46E3B611" w14:textId="77777777" w:rsidR="00197A74" w:rsidRDefault="00197A74" w:rsidP="00197A74">
      <w:pPr>
        <w:pStyle w:val="af7"/>
      </w:pPr>
      <w:r>
        <w:t xml:space="preserve">        debounceTime(this.RESIZE_DEBOUNCE_TIME),</w:t>
      </w:r>
    </w:p>
    <w:p w14:paraId="28CC8D75" w14:textId="77777777" w:rsidR="00197A74" w:rsidRDefault="00197A74" w:rsidP="00197A74">
      <w:pPr>
        <w:pStyle w:val="af7"/>
      </w:pPr>
      <w:r>
        <w:t xml:space="preserve">        takeUntilDestroyed(this._destroyRef),</w:t>
      </w:r>
    </w:p>
    <w:p w14:paraId="4A5B8ED4" w14:textId="77777777" w:rsidR="00197A74" w:rsidRDefault="00197A74" w:rsidP="00197A74">
      <w:pPr>
        <w:pStyle w:val="af7"/>
      </w:pPr>
      <w:r>
        <w:t xml:space="preserve">      )</w:t>
      </w:r>
    </w:p>
    <w:p w14:paraId="3583463D" w14:textId="77777777" w:rsidR="00197A74" w:rsidRDefault="00197A74" w:rsidP="00197A74">
      <w:pPr>
        <w:pStyle w:val="af7"/>
      </w:pPr>
      <w:r>
        <w:t xml:space="preserve">      .subscribe(() =&gt;</w:t>
      </w:r>
    </w:p>
    <w:p w14:paraId="082A693B" w14:textId="77777777" w:rsidR="00197A74" w:rsidRDefault="00197A74" w:rsidP="00197A74">
      <w:pPr>
        <w:pStyle w:val="af7"/>
      </w:pPr>
      <w:r>
        <w:t xml:space="preserve">        this.numOfVisibleItemsChangeEvent.emit(this._countVisibleItems()),</w:t>
      </w:r>
    </w:p>
    <w:p w14:paraId="5E13B275" w14:textId="77777777" w:rsidR="00197A74" w:rsidRDefault="00197A74" w:rsidP="00197A74">
      <w:pPr>
        <w:pStyle w:val="af7"/>
      </w:pPr>
      <w:r>
        <w:t xml:space="preserve">      );</w:t>
      </w:r>
    </w:p>
    <w:p w14:paraId="34B20AEC" w14:textId="77777777" w:rsidR="00197A74" w:rsidRDefault="00197A74" w:rsidP="00197A74">
      <w:pPr>
        <w:pStyle w:val="af7"/>
      </w:pPr>
      <w:r>
        <w:t xml:space="preserve">    this.numOfVisibleItemsChangeEvent.emit(this._countVisibleItems());</w:t>
      </w:r>
    </w:p>
    <w:p w14:paraId="2D59C019" w14:textId="77777777" w:rsidR="00197A74" w:rsidRDefault="00197A74" w:rsidP="00197A74">
      <w:pPr>
        <w:pStyle w:val="af7"/>
      </w:pPr>
      <w:r>
        <w:t xml:space="preserve">    console.log(this._countVisibleItems());</w:t>
      </w:r>
    </w:p>
    <w:p w14:paraId="672B5A0B" w14:textId="77777777" w:rsidR="00197A74" w:rsidRDefault="00197A74" w:rsidP="00197A74">
      <w:pPr>
        <w:pStyle w:val="af7"/>
      </w:pPr>
      <w:r>
        <w:t xml:space="preserve">  }</w:t>
      </w:r>
    </w:p>
    <w:p w14:paraId="052A4578" w14:textId="77777777" w:rsidR="00197A74" w:rsidRDefault="00197A74" w:rsidP="00197A74">
      <w:pPr>
        <w:pStyle w:val="af7"/>
      </w:pPr>
    </w:p>
    <w:p w14:paraId="41B7CE88" w14:textId="77777777" w:rsidR="00197A74" w:rsidRDefault="00197A74" w:rsidP="00197A74">
      <w:pPr>
        <w:pStyle w:val="af7"/>
      </w:pPr>
      <w:r>
        <w:t xml:space="preserve">  public handleOpenItemEvent(book: BookDto): void {</w:t>
      </w:r>
    </w:p>
    <w:p w14:paraId="437B0B40" w14:textId="77777777" w:rsidR="00197A74" w:rsidRDefault="00197A74" w:rsidP="00197A74">
      <w:pPr>
        <w:pStyle w:val="af7"/>
      </w:pPr>
      <w:r>
        <w:t xml:space="preserve">    this.openItemEvent.emit(book);</w:t>
      </w:r>
    </w:p>
    <w:p w14:paraId="626B79E7" w14:textId="77777777" w:rsidR="00197A74" w:rsidRDefault="00197A74" w:rsidP="00197A74">
      <w:pPr>
        <w:pStyle w:val="af7"/>
      </w:pPr>
      <w:r>
        <w:t xml:space="preserve">  }</w:t>
      </w:r>
    </w:p>
    <w:p w14:paraId="50308316" w14:textId="77777777" w:rsidR="00197A74" w:rsidRDefault="00197A74" w:rsidP="00197A74">
      <w:pPr>
        <w:pStyle w:val="af7"/>
      </w:pPr>
    </w:p>
    <w:p w14:paraId="7021B99B" w14:textId="77777777" w:rsidR="00197A74" w:rsidRDefault="00197A74" w:rsidP="00197A74">
      <w:pPr>
        <w:pStyle w:val="af7"/>
      </w:pPr>
      <w:r>
        <w:t xml:space="preserve">  public handleInfoItemEvent(book: BookDto): void {</w:t>
      </w:r>
    </w:p>
    <w:p w14:paraId="58DA6E9C" w14:textId="77777777" w:rsidR="00197A74" w:rsidRDefault="00197A74" w:rsidP="00197A74">
      <w:pPr>
        <w:pStyle w:val="af7"/>
      </w:pPr>
      <w:r>
        <w:t xml:space="preserve">    this.infoItemEvent.emit(book);</w:t>
      </w:r>
    </w:p>
    <w:p w14:paraId="4ED247E3" w14:textId="77777777" w:rsidR="00197A74" w:rsidRDefault="00197A74" w:rsidP="00197A74">
      <w:pPr>
        <w:pStyle w:val="af7"/>
      </w:pPr>
      <w:r>
        <w:t xml:space="preserve">  }</w:t>
      </w:r>
    </w:p>
    <w:p w14:paraId="741CBAE9" w14:textId="77777777" w:rsidR="00197A74" w:rsidRDefault="00197A74" w:rsidP="00197A74">
      <w:pPr>
        <w:pStyle w:val="af7"/>
      </w:pPr>
    </w:p>
    <w:p w14:paraId="0D3B689F" w14:textId="77777777" w:rsidR="00197A74" w:rsidRDefault="00197A74" w:rsidP="00197A74">
      <w:pPr>
        <w:pStyle w:val="af7"/>
      </w:pPr>
      <w:r>
        <w:t xml:space="preserve">  public handleDeleteItemEvent(book: BookDto): void {</w:t>
      </w:r>
    </w:p>
    <w:p w14:paraId="3B29457F" w14:textId="77777777" w:rsidR="00197A74" w:rsidRDefault="00197A74" w:rsidP="00197A74">
      <w:pPr>
        <w:pStyle w:val="af7"/>
      </w:pPr>
      <w:r>
        <w:t xml:space="preserve">    this.deleteItemEvent.emit(book);</w:t>
      </w:r>
    </w:p>
    <w:p w14:paraId="395BF9A5" w14:textId="77777777" w:rsidR="00197A74" w:rsidRDefault="00197A74" w:rsidP="00197A74">
      <w:pPr>
        <w:pStyle w:val="af7"/>
      </w:pPr>
      <w:r>
        <w:t xml:space="preserve">  }</w:t>
      </w:r>
    </w:p>
    <w:p w14:paraId="188506FC" w14:textId="77777777" w:rsidR="00197A74" w:rsidRDefault="00197A74" w:rsidP="00197A74">
      <w:pPr>
        <w:pStyle w:val="af7"/>
      </w:pPr>
    </w:p>
    <w:p w14:paraId="4269B56F" w14:textId="77777777" w:rsidR="00197A74" w:rsidRDefault="00197A74" w:rsidP="00197A74">
      <w:pPr>
        <w:pStyle w:val="af7"/>
      </w:pPr>
      <w:r>
        <w:t xml:space="preserve">  public handleEditItemEvent(book: BookDto) {</w:t>
      </w:r>
    </w:p>
    <w:p w14:paraId="6C622C87" w14:textId="77777777" w:rsidR="00197A74" w:rsidRDefault="00197A74" w:rsidP="00197A74">
      <w:pPr>
        <w:pStyle w:val="af7"/>
      </w:pPr>
      <w:r>
        <w:t xml:space="preserve">    this.editItemEvent.emit(book);</w:t>
      </w:r>
    </w:p>
    <w:p w14:paraId="0D5322A5" w14:textId="77777777" w:rsidR="00197A74" w:rsidRDefault="00197A74" w:rsidP="00197A74">
      <w:pPr>
        <w:pStyle w:val="af7"/>
      </w:pPr>
      <w:r>
        <w:t xml:space="preserve">  }</w:t>
      </w:r>
    </w:p>
    <w:p w14:paraId="4964C11F" w14:textId="77777777" w:rsidR="00197A74" w:rsidRDefault="00197A74" w:rsidP="00197A74">
      <w:pPr>
        <w:pStyle w:val="af7"/>
      </w:pPr>
    </w:p>
    <w:p w14:paraId="3951B068" w14:textId="77777777" w:rsidR="00197A74" w:rsidRDefault="00197A74" w:rsidP="00197A74">
      <w:pPr>
        <w:pStyle w:val="af7"/>
      </w:pPr>
      <w:r>
        <w:t xml:space="preserve">  private _countVisibleItems(): number {</w:t>
      </w:r>
    </w:p>
    <w:p w14:paraId="0DE96013" w14:textId="77777777" w:rsidR="00197A74" w:rsidRDefault="00197A74" w:rsidP="00197A74">
      <w:pPr>
        <w:pStyle w:val="af7"/>
      </w:pPr>
      <w:r>
        <w:t xml:space="preserve">    const hostStyles = getComputedStyle(this._hostElement.nativeElement);</w:t>
      </w:r>
    </w:p>
    <w:p w14:paraId="4D1767A8" w14:textId="77777777" w:rsidR="00197A74" w:rsidRDefault="00197A74" w:rsidP="00197A74">
      <w:pPr>
        <w:pStyle w:val="af7"/>
      </w:pPr>
      <w:r>
        <w:t xml:space="preserve">    const height = parseInt(hostStyles.getPropertyValue('height'));</w:t>
      </w:r>
    </w:p>
    <w:p w14:paraId="15F07F0F" w14:textId="77777777" w:rsidR="00197A74" w:rsidRDefault="00197A74" w:rsidP="00197A74">
      <w:pPr>
        <w:pStyle w:val="af7"/>
      </w:pPr>
      <w:r>
        <w:t xml:space="preserve">    return Math.round(</w:t>
      </w:r>
    </w:p>
    <w:p w14:paraId="464732EC" w14:textId="77777777" w:rsidR="00197A74" w:rsidRDefault="00197A74" w:rsidP="00197A74">
      <w:pPr>
        <w:pStyle w:val="af7"/>
      </w:pPr>
      <w:r>
        <w:t xml:space="preserve">      height / (this.LIST_ITEM_HEIGHT_PX + this.LIST_ITEM_GAP_PX),</w:t>
      </w:r>
    </w:p>
    <w:p w14:paraId="347964B9" w14:textId="77777777" w:rsidR="00197A74" w:rsidRDefault="00197A74" w:rsidP="00197A74">
      <w:pPr>
        <w:pStyle w:val="af7"/>
      </w:pPr>
      <w:r>
        <w:t xml:space="preserve">    );</w:t>
      </w:r>
    </w:p>
    <w:p w14:paraId="3019D0A5" w14:textId="77777777" w:rsidR="00197A74" w:rsidRDefault="00197A74" w:rsidP="00197A74">
      <w:pPr>
        <w:pStyle w:val="af7"/>
      </w:pPr>
      <w:r>
        <w:t xml:space="preserve">  }</w:t>
      </w:r>
    </w:p>
    <w:p w14:paraId="69660FB3" w14:textId="77777777" w:rsidR="00197A74" w:rsidRDefault="00197A74" w:rsidP="00197A74">
      <w:pPr>
        <w:pStyle w:val="af7"/>
      </w:pPr>
    </w:p>
    <w:p w14:paraId="0606F09F" w14:textId="6E58F9B4" w:rsidR="00197A74" w:rsidRDefault="00197A74" w:rsidP="00197A74">
      <w:pPr>
        <w:pStyle w:val="af7"/>
      </w:pPr>
      <w:r>
        <w:t>}</w:t>
      </w:r>
    </w:p>
    <w:p w14:paraId="557ED135" w14:textId="77777777" w:rsidR="00197A74" w:rsidRPr="00CA4817" w:rsidRDefault="00197A74" w:rsidP="00E50616">
      <w:pPr>
        <w:pStyle w:val="affc"/>
        <w:rPr>
          <w:lang w:val="en-US"/>
        </w:rPr>
      </w:pPr>
      <w:r>
        <w:t>Файл</w:t>
      </w:r>
      <w:r w:rsidRPr="00CA4817">
        <w:rPr>
          <w:lang w:val="en-US"/>
        </w:rPr>
        <w:t xml:space="preserve"> icon-button.component.ts:</w:t>
      </w:r>
    </w:p>
    <w:p w14:paraId="7D2CB7A4" w14:textId="77777777" w:rsidR="00197A74" w:rsidRDefault="00197A74" w:rsidP="00197A74">
      <w:pPr>
        <w:pStyle w:val="af7"/>
      </w:pPr>
      <w:r>
        <w:t>import { ChangeDetectionStrategy, Component, input } from '@angular/core';</w:t>
      </w:r>
    </w:p>
    <w:p w14:paraId="378E032B" w14:textId="77777777" w:rsidR="00197A74" w:rsidRDefault="00197A74" w:rsidP="00197A74">
      <w:pPr>
        <w:pStyle w:val="af7"/>
      </w:pPr>
      <w:r>
        <w:t>import { MatRipple } from '@angular/material/core';</w:t>
      </w:r>
    </w:p>
    <w:p w14:paraId="5E1C545F" w14:textId="77777777" w:rsidR="00197A74" w:rsidRDefault="00197A74" w:rsidP="00197A74">
      <w:pPr>
        <w:pStyle w:val="af7"/>
      </w:pPr>
      <w:r>
        <w:t>import { MatIcon } from '@angular/material/icon';</w:t>
      </w:r>
    </w:p>
    <w:p w14:paraId="7FDDB2D9" w14:textId="77777777" w:rsidR="00197A74" w:rsidRDefault="00197A74" w:rsidP="00197A74">
      <w:pPr>
        <w:pStyle w:val="af7"/>
      </w:pPr>
    </w:p>
    <w:p w14:paraId="77233613" w14:textId="77777777" w:rsidR="00197A74" w:rsidRDefault="00197A74" w:rsidP="00197A74">
      <w:pPr>
        <w:pStyle w:val="af7"/>
      </w:pPr>
      <w:r>
        <w:t>@Component({</w:t>
      </w:r>
    </w:p>
    <w:p w14:paraId="1CDE71DD" w14:textId="77777777" w:rsidR="00197A74" w:rsidRDefault="00197A74" w:rsidP="00197A74">
      <w:pPr>
        <w:pStyle w:val="af7"/>
      </w:pPr>
      <w:r>
        <w:t xml:space="preserve">  selector: 'button[app-icon-button]',</w:t>
      </w:r>
    </w:p>
    <w:p w14:paraId="1CC2E19C" w14:textId="77777777" w:rsidR="00197A74" w:rsidRDefault="00197A74" w:rsidP="00197A74">
      <w:pPr>
        <w:pStyle w:val="af7"/>
      </w:pPr>
      <w:r>
        <w:t xml:space="preserve">  templateUrl: './icon-button.component.html',</w:t>
      </w:r>
    </w:p>
    <w:p w14:paraId="7B55EB98" w14:textId="77777777" w:rsidR="00197A74" w:rsidRDefault="00197A74" w:rsidP="00197A74">
      <w:pPr>
        <w:pStyle w:val="af7"/>
      </w:pPr>
      <w:r>
        <w:t xml:space="preserve">  styleUrl: './icon-button.component.scss',</w:t>
      </w:r>
    </w:p>
    <w:p w14:paraId="2A3C22D3" w14:textId="77777777" w:rsidR="00197A74" w:rsidRDefault="00197A74" w:rsidP="00197A74">
      <w:pPr>
        <w:pStyle w:val="af7"/>
      </w:pPr>
      <w:r>
        <w:t xml:space="preserve">  standalone: true,</w:t>
      </w:r>
    </w:p>
    <w:p w14:paraId="6010D530" w14:textId="77777777" w:rsidR="00197A74" w:rsidRDefault="00197A74" w:rsidP="00197A74">
      <w:pPr>
        <w:pStyle w:val="af7"/>
      </w:pPr>
      <w:r>
        <w:t xml:space="preserve">  imports: [MatIcon],</w:t>
      </w:r>
    </w:p>
    <w:p w14:paraId="00CF78CB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3259BBDE" w14:textId="77777777" w:rsidR="00197A74" w:rsidRDefault="00197A74" w:rsidP="00197A74">
      <w:pPr>
        <w:pStyle w:val="af7"/>
      </w:pPr>
      <w:r>
        <w:t xml:space="preserve">  hostDirectives: [MatRipple],</w:t>
      </w:r>
    </w:p>
    <w:p w14:paraId="37890F5D" w14:textId="77777777" w:rsidR="00197A74" w:rsidRDefault="00197A74" w:rsidP="00197A74">
      <w:pPr>
        <w:pStyle w:val="af7"/>
      </w:pPr>
      <w:r>
        <w:t>})</w:t>
      </w:r>
    </w:p>
    <w:p w14:paraId="201F2E5A" w14:textId="77777777" w:rsidR="00197A74" w:rsidRDefault="00197A74" w:rsidP="00197A74">
      <w:pPr>
        <w:pStyle w:val="af7"/>
      </w:pPr>
      <w:r>
        <w:t>export class IconButtonComponent {</w:t>
      </w:r>
    </w:p>
    <w:p w14:paraId="67420078" w14:textId="77777777" w:rsidR="00197A74" w:rsidRDefault="00197A74" w:rsidP="00197A74">
      <w:pPr>
        <w:pStyle w:val="af7"/>
      </w:pPr>
    </w:p>
    <w:p w14:paraId="6A18EA43" w14:textId="77777777" w:rsidR="00197A74" w:rsidRDefault="00197A74" w:rsidP="00197A74">
      <w:pPr>
        <w:pStyle w:val="af7"/>
      </w:pPr>
      <w:r>
        <w:t xml:space="preserve">  public active = input&lt;boolean&gt;(false);</w:t>
      </w:r>
    </w:p>
    <w:p w14:paraId="58DFF10B" w14:textId="77777777" w:rsidR="00197A74" w:rsidRDefault="00197A74" w:rsidP="00197A74">
      <w:pPr>
        <w:pStyle w:val="af7"/>
      </w:pPr>
    </w:p>
    <w:p w14:paraId="222F11A2" w14:textId="77777777" w:rsidR="00197A74" w:rsidRDefault="00197A74" w:rsidP="00197A74">
      <w:pPr>
        <w:pStyle w:val="af7"/>
      </w:pPr>
      <w:r>
        <w:t>}</w:t>
      </w:r>
    </w:p>
    <w:p w14:paraId="02C43724" w14:textId="77777777" w:rsidR="00197A74" w:rsidRDefault="00197A74" w:rsidP="00197A74">
      <w:pPr>
        <w:pStyle w:val="af7"/>
      </w:pPr>
    </w:p>
    <w:p w14:paraId="3C8417E6" w14:textId="77777777" w:rsidR="00197A74" w:rsidRDefault="00197A74" w:rsidP="00197A74">
      <w:pPr>
        <w:pStyle w:val="af7"/>
      </w:pPr>
      <w:r>
        <w:t>Файл main-layout.component.html:</w:t>
      </w:r>
    </w:p>
    <w:p w14:paraId="3295B8C3" w14:textId="77777777" w:rsidR="00197A74" w:rsidRDefault="00197A74" w:rsidP="00197A74">
      <w:pPr>
        <w:pStyle w:val="af7"/>
      </w:pPr>
      <w:r>
        <w:t>&lt;mat-sidenav-container&gt;</w:t>
      </w:r>
    </w:p>
    <w:p w14:paraId="34DDD207" w14:textId="77777777" w:rsidR="00197A74" w:rsidRDefault="00197A74" w:rsidP="00197A74">
      <w:pPr>
        <w:pStyle w:val="af7"/>
      </w:pPr>
      <w:r>
        <w:t xml:space="preserve">  @if (!isHandset() &amp;&amp; isSignedIn()) {</w:t>
      </w:r>
    </w:p>
    <w:p w14:paraId="3CCF316E" w14:textId="77777777" w:rsidR="00197A74" w:rsidRDefault="00197A74" w:rsidP="00197A74">
      <w:pPr>
        <w:pStyle w:val="af7"/>
      </w:pPr>
      <w:r>
        <w:t xml:space="preserve">  &lt;mat-sidenav</w:t>
      </w:r>
    </w:p>
    <w:p w14:paraId="73A82F76" w14:textId="77777777" w:rsidR="00197A74" w:rsidRDefault="00197A74" w:rsidP="00197A74">
      <w:pPr>
        <w:pStyle w:val="af7"/>
      </w:pPr>
      <w:r>
        <w:t xml:space="preserve">    [mode]="!isHandset() ? 'side' : 'over'"</w:t>
      </w:r>
    </w:p>
    <w:p w14:paraId="1631AE4B" w14:textId="77777777" w:rsidR="00197A74" w:rsidRDefault="00197A74" w:rsidP="00197A74">
      <w:pPr>
        <w:pStyle w:val="af7"/>
      </w:pPr>
      <w:r>
        <w:t xml:space="preserve">    [class.expanded]="isExpanded"</w:t>
      </w:r>
    </w:p>
    <w:p w14:paraId="0AF8206E" w14:textId="77777777" w:rsidR="00197A74" w:rsidRDefault="00197A74" w:rsidP="00197A74">
      <w:pPr>
        <w:pStyle w:val="af7"/>
      </w:pPr>
      <w:r>
        <w:t xml:space="preserve">    [fixedInViewport]="true"</w:t>
      </w:r>
    </w:p>
    <w:p w14:paraId="6C00E3BD" w14:textId="77777777" w:rsidR="00197A74" w:rsidRDefault="00197A74" w:rsidP="00197A74">
      <w:pPr>
        <w:pStyle w:val="af7"/>
      </w:pPr>
      <w:r>
        <w:t xml:space="preserve">    [(opened)]="isExpanded"</w:t>
      </w:r>
    </w:p>
    <w:p w14:paraId="792DCA4F" w14:textId="77777777" w:rsidR="00197A74" w:rsidRDefault="00197A74" w:rsidP="00197A74">
      <w:pPr>
        <w:pStyle w:val="af7"/>
      </w:pPr>
      <w:r>
        <w:t xml:space="preserve">  &gt;</w:t>
      </w:r>
    </w:p>
    <w:p w14:paraId="6CB73441" w14:textId="77777777" w:rsidR="00197A74" w:rsidRDefault="00197A74" w:rsidP="00197A74">
      <w:pPr>
        <w:pStyle w:val="af7"/>
      </w:pPr>
      <w:r>
        <w:t xml:space="preserve">    &lt;div class="internal-sidenav"&gt;</w:t>
      </w:r>
    </w:p>
    <w:p w14:paraId="4B5C8FAF" w14:textId="77777777" w:rsidR="00197A74" w:rsidRDefault="00197A74" w:rsidP="00197A74">
      <w:pPr>
        <w:pStyle w:val="af7"/>
      </w:pPr>
      <w:r>
        <w:t xml:space="preserve">      &lt;mat-nav-list&gt;</w:t>
      </w:r>
    </w:p>
    <w:p w14:paraId="3900FFF8" w14:textId="77777777" w:rsidR="00197A74" w:rsidRDefault="00197A74" w:rsidP="00197A74">
      <w:pPr>
        <w:pStyle w:val="af7"/>
      </w:pPr>
      <w:r>
        <w:t xml:space="preserve">        &lt;a mat-list-item</w:t>
      </w:r>
    </w:p>
    <w:p w14:paraId="7668AD4C" w14:textId="77777777" w:rsidR="00197A74" w:rsidRDefault="00197A74" w:rsidP="00197A74">
      <w:pPr>
        <w:pStyle w:val="af7"/>
      </w:pPr>
      <w:r>
        <w:t xml:space="preserve">           matTooltip="Раскрыть панель"</w:t>
      </w:r>
    </w:p>
    <w:p w14:paraId="28CD4581" w14:textId="77777777" w:rsidR="00197A74" w:rsidRDefault="00197A74" w:rsidP="00197A74">
      <w:pPr>
        <w:pStyle w:val="af7"/>
      </w:pPr>
      <w:r>
        <w:t xml:space="preserve">           matTooltipPosition="right"</w:t>
      </w:r>
    </w:p>
    <w:p w14:paraId="65F03A4E" w14:textId="77777777" w:rsidR="00197A74" w:rsidRDefault="00197A74" w:rsidP="00197A74">
      <w:pPr>
        <w:pStyle w:val="af7"/>
      </w:pPr>
      <w:r>
        <w:t xml:space="preserve">           [matTooltipDisabled]="isExpanded"</w:t>
      </w:r>
    </w:p>
    <w:p w14:paraId="4BF9B760" w14:textId="77777777" w:rsidR="00197A74" w:rsidRDefault="00197A74" w:rsidP="00197A74">
      <w:pPr>
        <w:pStyle w:val="af7"/>
      </w:pPr>
      <w:r>
        <w:t xml:space="preserve">           (click)="toggleSidenav()"&gt;</w:t>
      </w:r>
    </w:p>
    <w:p w14:paraId="45FCAD13" w14:textId="77777777" w:rsidR="00197A74" w:rsidRDefault="00197A74" w:rsidP="00197A74">
      <w:pPr>
        <w:pStyle w:val="af7"/>
      </w:pPr>
      <w:r>
        <w:t xml:space="preserve">          &lt;mat-icon matListItemIcon&gt;menu&lt;/mat-icon&gt;</w:t>
      </w:r>
    </w:p>
    <w:p w14:paraId="09888B85" w14:textId="77777777" w:rsidR="00197A74" w:rsidRDefault="00197A74" w:rsidP="00197A74">
      <w:pPr>
        <w:pStyle w:val="af7"/>
      </w:pPr>
      <w:r>
        <w:t xml:space="preserve">          &lt;div matListItemTitle *ngIf="isExpanded"&gt;Закрыть панель&lt;/div&gt;</w:t>
      </w:r>
    </w:p>
    <w:p w14:paraId="565D2A15" w14:textId="77777777" w:rsidR="00197A74" w:rsidRDefault="00197A74" w:rsidP="00197A74">
      <w:pPr>
        <w:pStyle w:val="af7"/>
      </w:pPr>
      <w:r>
        <w:t xml:space="preserve">        &lt;/a&gt;</w:t>
      </w:r>
    </w:p>
    <w:p w14:paraId="4F244D62" w14:textId="77777777" w:rsidR="00197A74" w:rsidRDefault="00197A74" w:rsidP="00197A74">
      <w:pPr>
        <w:pStyle w:val="af7"/>
      </w:pPr>
    </w:p>
    <w:p w14:paraId="3EB975B4" w14:textId="77777777" w:rsidR="00197A74" w:rsidRDefault="00197A74" w:rsidP="00197A74">
      <w:pPr>
        <w:pStyle w:val="af7"/>
      </w:pPr>
      <w:r>
        <w:t xml:space="preserve">        @for (route of routeLinks; track $index) {</w:t>
      </w:r>
    </w:p>
    <w:p w14:paraId="6BE550B5" w14:textId="77777777" w:rsidR="00197A74" w:rsidRDefault="00197A74" w:rsidP="00197A74">
      <w:pPr>
        <w:pStyle w:val="af7"/>
      </w:pPr>
      <w:r>
        <w:t xml:space="preserve">        &lt;a</w:t>
      </w:r>
    </w:p>
    <w:p w14:paraId="5756132F" w14:textId="77777777" w:rsidR="00197A74" w:rsidRDefault="00197A74" w:rsidP="00197A74">
      <w:pPr>
        <w:pStyle w:val="af7"/>
      </w:pPr>
      <w:r>
        <w:t xml:space="preserve">          mat-list-item</w:t>
      </w:r>
    </w:p>
    <w:p w14:paraId="1C2ACD6A" w14:textId="77777777" w:rsidR="00197A74" w:rsidRDefault="00197A74" w:rsidP="00197A74">
      <w:pPr>
        <w:pStyle w:val="af7"/>
      </w:pPr>
      <w:r>
        <w:t xml:space="preserve">          routerLinkActive="active"</w:t>
      </w:r>
    </w:p>
    <w:p w14:paraId="31171F18" w14:textId="77777777" w:rsidR="00197A74" w:rsidRDefault="00197A74" w:rsidP="00197A74">
      <w:pPr>
        <w:pStyle w:val="af7"/>
      </w:pPr>
      <w:r>
        <w:t xml:space="preserve">          matTooltipPosition="right"</w:t>
      </w:r>
    </w:p>
    <w:p w14:paraId="5F10AF69" w14:textId="77777777" w:rsidR="00197A74" w:rsidRDefault="00197A74" w:rsidP="00197A74">
      <w:pPr>
        <w:pStyle w:val="af7"/>
      </w:pPr>
      <w:r>
        <w:t xml:space="preserve">          [matTooltip]="route.name"</w:t>
      </w:r>
    </w:p>
    <w:p w14:paraId="1E264B3A" w14:textId="77777777" w:rsidR="00197A74" w:rsidRDefault="00197A74" w:rsidP="00197A74">
      <w:pPr>
        <w:pStyle w:val="af7"/>
      </w:pPr>
      <w:r>
        <w:t xml:space="preserve">          [matTooltipDisabled]="isExpanded"</w:t>
      </w:r>
    </w:p>
    <w:p w14:paraId="3E20C21E" w14:textId="77777777" w:rsidR="00197A74" w:rsidRDefault="00197A74" w:rsidP="00197A74">
      <w:pPr>
        <w:pStyle w:val="af7"/>
      </w:pPr>
      <w:r>
        <w:t xml:space="preserve">          [routerLinkActiveOptions]="{ exact: true }"</w:t>
      </w:r>
    </w:p>
    <w:p w14:paraId="09C3CEC5" w14:textId="77777777" w:rsidR="00197A74" w:rsidRDefault="00197A74" w:rsidP="00197A74">
      <w:pPr>
        <w:pStyle w:val="af7"/>
      </w:pPr>
      <w:r>
        <w:t xml:space="preserve">          [routerLink]="route.link"</w:t>
      </w:r>
    </w:p>
    <w:p w14:paraId="37E01530" w14:textId="77777777" w:rsidR="00197A74" w:rsidRDefault="00197A74" w:rsidP="00197A74">
      <w:pPr>
        <w:pStyle w:val="af7"/>
      </w:pPr>
      <w:r>
        <w:lastRenderedPageBreak/>
        <w:t xml:space="preserve">        &gt;</w:t>
      </w:r>
    </w:p>
    <w:p w14:paraId="2A99A011" w14:textId="77777777" w:rsidR="00197A74" w:rsidRDefault="00197A74" w:rsidP="00197A74">
      <w:pPr>
        <w:pStyle w:val="af7"/>
      </w:pPr>
      <w:r>
        <w:t xml:space="preserve">          &lt;mat-icon matListItemIcon&gt;{{ route.iconCode }}&lt;/mat-icon&gt;</w:t>
      </w:r>
    </w:p>
    <w:p w14:paraId="629E668B" w14:textId="77777777" w:rsidR="00197A74" w:rsidRDefault="00197A74" w:rsidP="00197A74">
      <w:pPr>
        <w:pStyle w:val="af7"/>
      </w:pPr>
      <w:r>
        <w:t xml:space="preserve">          &lt;div matListItemTitle *ngIf="isExpanded"&gt;{{ route.name }}&lt;/div&gt;</w:t>
      </w:r>
    </w:p>
    <w:p w14:paraId="71D0CF70" w14:textId="77777777" w:rsidR="00197A74" w:rsidRDefault="00197A74" w:rsidP="00197A74">
      <w:pPr>
        <w:pStyle w:val="af7"/>
      </w:pPr>
      <w:r>
        <w:t xml:space="preserve">        &lt;/a&gt;</w:t>
      </w:r>
    </w:p>
    <w:p w14:paraId="72B2FFEF" w14:textId="77777777" w:rsidR="00197A74" w:rsidRDefault="00197A74" w:rsidP="00197A74">
      <w:pPr>
        <w:pStyle w:val="af7"/>
      </w:pPr>
      <w:r>
        <w:t xml:space="preserve">        }</w:t>
      </w:r>
    </w:p>
    <w:p w14:paraId="58116497" w14:textId="77777777" w:rsidR="00197A74" w:rsidRDefault="00197A74" w:rsidP="00197A74">
      <w:pPr>
        <w:pStyle w:val="af7"/>
      </w:pPr>
      <w:r>
        <w:t xml:space="preserve">      &lt;/mat-nav-list&gt;</w:t>
      </w:r>
    </w:p>
    <w:p w14:paraId="2E4CDCEF" w14:textId="77777777" w:rsidR="00197A74" w:rsidRDefault="00197A74" w:rsidP="00197A74">
      <w:pPr>
        <w:pStyle w:val="af7"/>
      </w:pPr>
      <w:r>
        <w:t xml:space="preserve">      &lt;div class="spacer"&gt;&lt;/div&gt;</w:t>
      </w:r>
    </w:p>
    <w:p w14:paraId="55C47BC3" w14:textId="77777777" w:rsidR="00197A74" w:rsidRDefault="00197A74" w:rsidP="00197A74">
      <w:pPr>
        <w:pStyle w:val="af7"/>
      </w:pPr>
      <w:r>
        <w:t xml:space="preserve">      &lt;mat-nav-list&gt;</w:t>
      </w:r>
    </w:p>
    <w:p w14:paraId="6DCCD7DB" w14:textId="77777777" w:rsidR="00197A74" w:rsidRDefault="00197A74" w:rsidP="00197A74">
      <w:pPr>
        <w:pStyle w:val="af7"/>
      </w:pPr>
      <w:r>
        <w:t xml:space="preserve">        &lt;a mat-list-item</w:t>
      </w:r>
    </w:p>
    <w:p w14:paraId="6681DB9A" w14:textId="77777777" w:rsidR="00197A74" w:rsidRDefault="00197A74" w:rsidP="00197A74">
      <w:pPr>
        <w:pStyle w:val="af7"/>
      </w:pPr>
      <w:r>
        <w:t xml:space="preserve">           matTooltip="Выйти из системы"</w:t>
      </w:r>
    </w:p>
    <w:p w14:paraId="1ED28448" w14:textId="77777777" w:rsidR="00197A74" w:rsidRDefault="00197A74" w:rsidP="00197A74">
      <w:pPr>
        <w:pStyle w:val="af7"/>
      </w:pPr>
      <w:r>
        <w:t xml:space="preserve">           matTooltipPosition="right"</w:t>
      </w:r>
    </w:p>
    <w:p w14:paraId="0D296FC3" w14:textId="77777777" w:rsidR="00197A74" w:rsidRDefault="00197A74" w:rsidP="00197A74">
      <w:pPr>
        <w:pStyle w:val="af7"/>
      </w:pPr>
      <w:r>
        <w:t xml:space="preserve">           [matTooltipDisabled]="isExpanded"</w:t>
      </w:r>
    </w:p>
    <w:p w14:paraId="09B148C3" w14:textId="77777777" w:rsidR="00197A74" w:rsidRDefault="00197A74" w:rsidP="00197A74">
      <w:pPr>
        <w:pStyle w:val="af7"/>
      </w:pPr>
      <w:r>
        <w:t xml:space="preserve">           (click)="signOut()"&gt;</w:t>
      </w:r>
    </w:p>
    <w:p w14:paraId="714107CD" w14:textId="77777777" w:rsidR="00197A74" w:rsidRDefault="00197A74" w:rsidP="00197A74">
      <w:pPr>
        <w:pStyle w:val="af7"/>
      </w:pPr>
      <w:r>
        <w:t xml:space="preserve">          &lt;mat-icon matListItemIcon&gt;logout&lt;/mat-icon&gt;</w:t>
      </w:r>
    </w:p>
    <w:p w14:paraId="66D52EB1" w14:textId="77777777" w:rsidR="00197A74" w:rsidRDefault="00197A74" w:rsidP="00197A74">
      <w:pPr>
        <w:pStyle w:val="af7"/>
      </w:pPr>
      <w:r>
        <w:t xml:space="preserve">          &lt;div matListItemTitle *ngIf="isExpanded"&gt;Выйти из системы&lt;/div&gt;</w:t>
      </w:r>
    </w:p>
    <w:p w14:paraId="1B6D39CF" w14:textId="77777777" w:rsidR="00197A74" w:rsidRDefault="00197A74" w:rsidP="00197A74">
      <w:pPr>
        <w:pStyle w:val="af7"/>
      </w:pPr>
      <w:r>
        <w:t xml:space="preserve">        &lt;/a&gt;</w:t>
      </w:r>
    </w:p>
    <w:p w14:paraId="484F7731" w14:textId="77777777" w:rsidR="00197A74" w:rsidRDefault="00197A74" w:rsidP="00197A74">
      <w:pPr>
        <w:pStyle w:val="af7"/>
      </w:pPr>
      <w:r>
        <w:t xml:space="preserve">      &lt;/mat-nav-list&gt;</w:t>
      </w:r>
    </w:p>
    <w:p w14:paraId="2B9C6719" w14:textId="77777777" w:rsidR="00197A74" w:rsidRDefault="00197A74" w:rsidP="00197A74">
      <w:pPr>
        <w:pStyle w:val="af7"/>
      </w:pPr>
      <w:r>
        <w:t xml:space="preserve">    &lt;/div&gt;</w:t>
      </w:r>
    </w:p>
    <w:p w14:paraId="2A2BEAD2" w14:textId="77777777" w:rsidR="00197A74" w:rsidRDefault="00197A74" w:rsidP="00197A74">
      <w:pPr>
        <w:pStyle w:val="af7"/>
      </w:pPr>
      <w:r>
        <w:t xml:space="preserve">  &lt;/mat-sidenav&gt;</w:t>
      </w:r>
    </w:p>
    <w:p w14:paraId="71DC51BA" w14:textId="77777777" w:rsidR="00197A74" w:rsidRDefault="00197A74" w:rsidP="00197A74">
      <w:pPr>
        <w:pStyle w:val="af7"/>
      </w:pPr>
      <w:r>
        <w:t xml:space="preserve">  }</w:t>
      </w:r>
    </w:p>
    <w:p w14:paraId="2C384BCD" w14:textId="77777777" w:rsidR="00197A74" w:rsidRDefault="00197A74" w:rsidP="00197A74">
      <w:pPr>
        <w:pStyle w:val="af7"/>
      </w:pPr>
      <w:r>
        <w:t xml:space="preserve">  &lt;mat-sidenav-content</w:t>
      </w:r>
    </w:p>
    <w:p w14:paraId="06C0BB70" w14:textId="77777777" w:rsidR="00197A74" w:rsidRDefault="00197A74" w:rsidP="00197A74">
      <w:pPr>
        <w:pStyle w:val="af7"/>
      </w:pPr>
      <w:r>
        <w:t xml:space="preserve">    [class.handset]="isHandset()"</w:t>
      </w:r>
    </w:p>
    <w:p w14:paraId="2AE36180" w14:textId="77777777" w:rsidR="00197A74" w:rsidRDefault="00197A74" w:rsidP="00197A74">
      <w:pPr>
        <w:pStyle w:val="af7"/>
      </w:pPr>
      <w:r>
        <w:t xml:space="preserve">    [class.expanded]="!isHandset() &amp;&amp; isSignedIn() &amp;&amp; isExpanded"</w:t>
      </w:r>
    </w:p>
    <w:p w14:paraId="70202C9C" w14:textId="77777777" w:rsidR="00197A74" w:rsidRDefault="00197A74" w:rsidP="00197A74">
      <w:pPr>
        <w:pStyle w:val="af7"/>
      </w:pPr>
      <w:r>
        <w:t xml:space="preserve">  &gt;</w:t>
      </w:r>
    </w:p>
    <w:p w14:paraId="1D5C56F5" w14:textId="77777777" w:rsidR="00197A74" w:rsidRDefault="00197A74" w:rsidP="00197A74">
      <w:pPr>
        <w:pStyle w:val="af7"/>
      </w:pPr>
      <w:r>
        <w:t xml:space="preserve">    &lt;ng-content&gt;&lt;/ng-content&gt;</w:t>
      </w:r>
    </w:p>
    <w:p w14:paraId="7A80B943" w14:textId="77777777" w:rsidR="00197A74" w:rsidRDefault="00197A74" w:rsidP="00197A74">
      <w:pPr>
        <w:pStyle w:val="af7"/>
      </w:pPr>
      <w:r>
        <w:t xml:space="preserve">  &lt;/mat-sidenav-content&gt;</w:t>
      </w:r>
    </w:p>
    <w:p w14:paraId="199D4C1C" w14:textId="4C7B3E28" w:rsidR="00197A74" w:rsidRDefault="00197A74" w:rsidP="00197A74">
      <w:pPr>
        <w:pStyle w:val="af7"/>
      </w:pPr>
      <w:r>
        <w:t>&lt;/mat-sidenav-container&gt;</w:t>
      </w:r>
    </w:p>
    <w:p w14:paraId="493D7E75" w14:textId="77777777" w:rsidR="00197A74" w:rsidRPr="00CA4817" w:rsidRDefault="00197A74" w:rsidP="00E50616">
      <w:pPr>
        <w:pStyle w:val="affc"/>
        <w:rPr>
          <w:lang w:val="en-US"/>
        </w:rPr>
      </w:pPr>
      <w:r>
        <w:t>Файл</w:t>
      </w:r>
      <w:r w:rsidRPr="00CA4817">
        <w:rPr>
          <w:lang w:val="en-US"/>
        </w:rPr>
        <w:t xml:space="preserve"> main-layout.component.ts:</w:t>
      </w:r>
    </w:p>
    <w:p w14:paraId="57292259" w14:textId="77777777" w:rsidR="00197A74" w:rsidRDefault="00197A74" w:rsidP="00197A74">
      <w:pPr>
        <w:pStyle w:val="af7"/>
      </w:pPr>
      <w:r>
        <w:t>import { ChangeDetectionStrategy, Component } from '@angular/core';</w:t>
      </w:r>
    </w:p>
    <w:p w14:paraId="601793FC" w14:textId="77777777" w:rsidR="00197A74" w:rsidRDefault="00197A74" w:rsidP="00197A74">
      <w:pPr>
        <w:pStyle w:val="af7"/>
      </w:pPr>
      <w:r>
        <w:t>import { MatSnackBar } from '@angular/material/snack-bar';</w:t>
      </w:r>
    </w:p>
    <w:p w14:paraId="03951AB8" w14:textId="77777777" w:rsidR="00197A74" w:rsidRDefault="00197A74" w:rsidP="00197A74">
      <w:pPr>
        <w:pStyle w:val="af7"/>
      </w:pPr>
      <w:r>
        <w:t>import { Router } from '@angular/router';</w:t>
      </w:r>
    </w:p>
    <w:p w14:paraId="0A2EB51A" w14:textId="77777777" w:rsidR="00197A74" w:rsidRDefault="00197A74" w:rsidP="00197A74">
      <w:pPr>
        <w:pStyle w:val="af7"/>
      </w:pPr>
      <w:r>
        <w:t>import { CONSTANTS } from '@core/constants';</w:t>
      </w:r>
    </w:p>
    <w:p w14:paraId="3CE65906" w14:textId="77777777" w:rsidR="00197A74" w:rsidRDefault="00197A74" w:rsidP="00197A74">
      <w:pPr>
        <w:pStyle w:val="af7"/>
      </w:pPr>
      <w:r>
        <w:t>import { AuthService } from '@core/services/auth.service';</w:t>
      </w:r>
    </w:p>
    <w:p w14:paraId="6BF205F5" w14:textId="77777777" w:rsidR="00197A74" w:rsidRDefault="00197A74" w:rsidP="00197A74">
      <w:pPr>
        <w:pStyle w:val="af7"/>
      </w:pPr>
      <w:r>
        <w:t>import { toSignal } from '@angular/core/rxjs-interop';</w:t>
      </w:r>
    </w:p>
    <w:p w14:paraId="3EDB6C7C" w14:textId="77777777" w:rsidR="00197A74" w:rsidRDefault="00197A74" w:rsidP="00197A74">
      <w:pPr>
        <w:pStyle w:val="af7"/>
      </w:pPr>
      <w:r>
        <w:t>import { BreakpointObserver, Breakpoints } from '@angular/cdk/layout';</w:t>
      </w:r>
    </w:p>
    <w:p w14:paraId="02DD9ADB" w14:textId="77777777" w:rsidR="00197A74" w:rsidRDefault="00197A74" w:rsidP="00197A74">
      <w:pPr>
        <w:pStyle w:val="af7"/>
      </w:pPr>
      <w:r>
        <w:t>import { map } from 'rxjs';</w:t>
      </w:r>
    </w:p>
    <w:p w14:paraId="0A8A73D1" w14:textId="77777777" w:rsidR="00197A74" w:rsidRDefault="00197A74" w:rsidP="00197A74">
      <w:pPr>
        <w:pStyle w:val="af7"/>
      </w:pPr>
    </w:p>
    <w:p w14:paraId="7C89CB80" w14:textId="77777777" w:rsidR="00197A74" w:rsidRDefault="00197A74" w:rsidP="00197A74">
      <w:pPr>
        <w:pStyle w:val="af7"/>
      </w:pPr>
      <w:r>
        <w:t>@Component({</w:t>
      </w:r>
    </w:p>
    <w:p w14:paraId="4D50F5A3" w14:textId="77777777" w:rsidR="00197A74" w:rsidRDefault="00197A74" w:rsidP="00197A74">
      <w:pPr>
        <w:pStyle w:val="af7"/>
      </w:pPr>
      <w:r>
        <w:t xml:space="preserve">  selector: 'app-main-layout',</w:t>
      </w:r>
    </w:p>
    <w:p w14:paraId="35EC3A6B" w14:textId="77777777" w:rsidR="00197A74" w:rsidRDefault="00197A74" w:rsidP="00197A74">
      <w:pPr>
        <w:pStyle w:val="af7"/>
      </w:pPr>
      <w:r>
        <w:t xml:space="preserve">  templateUrl: './main-layout.component.html',</w:t>
      </w:r>
    </w:p>
    <w:p w14:paraId="4289EA4C" w14:textId="77777777" w:rsidR="00197A74" w:rsidRDefault="00197A74" w:rsidP="00197A74">
      <w:pPr>
        <w:pStyle w:val="af7"/>
      </w:pPr>
      <w:r>
        <w:t xml:space="preserve">  styleUrl: './main-layout.component.scss',</w:t>
      </w:r>
    </w:p>
    <w:p w14:paraId="3FEE2DC4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2F5E8EF9" w14:textId="77777777" w:rsidR="00197A74" w:rsidRDefault="00197A74" w:rsidP="00197A74">
      <w:pPr>
        <w:pStyle w:val="af7"/>
      </w:pPr>
      <w:r>
        <w:t>})</w:t>
      </w:r>
    </w:p>
    <w:p w14:paraId="599FA6F8" w14:textId="77777777" w:rsidR="00197A74" w:rsidRDefault="00197A74" w:rsidP="00197A74">
      <w:pPr>
        <w:pStyle w:val="af7"/>
      </w:pPr>
      <w:r>
        <w:t>export class MainLayoutComponent {</w:t>
      </w:r>
    </w:p>
    <w:p w14:paraId="5CD560FE" w14:textId="77777777" w:rsidR="00197A74" w:rsidRDefault="00197A74" w:rsidP="00197A74">
      <w:pPr>
        <w:pStyle w:val="af7"/>
      </w:pPr>
    </w:p>
    <w:p w14:paraId="00F6D581" w14:textId="77777777" w:rsidR="00197A74" w:rsidRDefault="00197A74" w:rsidP="00197A74">
      <w:pPr>
        <w:pStyle w:val="af7"/>
      </w:pPr>
      <w:r>
        <w:t xml:space="preserve">  public routeLinks = [</w:t>
      </w:r>
    </w:p>
    <w:p w14:paraId="1869788D" w14:textId="77777777" w:rsidR="00197A74" w:rsidRDefault="00197A74" w:rsidP="00197A74">
      <w:pPr>
        <w:pStyle w:val="af7"/>
      </w:pPr>
      <w:r>
        <w:t xml:space="preserve">    {</w:t>
      </w:r>
    </w:p>
    <w:p w14:paraId="21428607" w14:textId="77777777" w:rsidR="00197A74" w:rsidRDefault="00197A74" w:rsidP="00197A74">
      <w:pPr>
        <w:pStyle w:val="af7"/>
      </w:pPr>
      <w:r>
        <w:t xml:space="preserve">      iconCode: 'schedule',</w:t>
      </w:r>
    </w:p>
    <w:p w14:paraId="101C807E" w14:textId="77777777" w:rsidR="00197A74" w:rsidRDefault="00197A74" w:rsidP="00197A74">
      <w:pPr>
        <w:pStyle w:val="af7"/>
      </w:pPr>
      <w:r>
        <w:t xml:space="preserve">      name: 'Недавние',</w:t>
      </w:r>
    </w:p>
    <w:p w14:paraId="307A179C" w14:textId="77777777" w:rsidR="00197A74" w:rsidRDefault="00197A74" w:rsidP="00197A74">
      <w:pPr>
        <w:pStyle w:val="af7"/>
      </w:pPr>
      <w:r>
        <w:t xml:space="preserve">      link: CONSTANTS.ENDPOINTS.RECENT_BOOKS,</w:t>
      </w:r>
    </w:p>
    <w:p w14:paraId="56E895D9" w14:textId="77777777" w:rsidR="00197A74" w:rsidRDefault="00197A74" w:rsidP="00197A74">
      <w:pPr>
        <w:pStyle w:val="af7"/>
      </w:pPr>
      <w:r>
        <w:t xml:space="preserve">    },</w:t>
      </w:r>
    </w:p>
    <w:p w14:paraId="33C983AE" w14:textId="77777777" w:rsidR="00197A74" w:rsidRDefault="00197A74" w:rsidP="00197A74">
      <w:pPr>
        <w:pStyle w:val="af7"/>
      </w:pPr>
      <w:r>
        <w:t xml:space="preserve">    {</w:t>
      </w:r>
    </w:p>
    <w:p w14:paraId="54CD8446" w14:textId="77777777" w:rsidR="00197A74" w:rsidRDefault="00197A74" w:rsidP="00197A74">
      <w:pPr>
        <w:pStyle w:val="af7"/>
      </w:pPr>
      <w:r>
        <w:t xml:space="preserve">      iconCode: 'library_books',</w:t>
      </w:r>
    </w:p>
    <w:p w14:paraId="6B585801" w14:textId="77777777" w:rsidR="00197A74" w:rsidRDefault="00197A74" w:rsidP="00197A74">
      <w:pPr>
        <w:pStyle w:val="af7"/>
      </w:pPr>
      <w:r>
        <w:t xml:space="preserve">      name: 'Все книги',</w:t>
      </w:r>
    </w:p>
    <w:p w14:paraId="373511C1" w14:textId="77777777" w:rsidR="00197A74" w:rsidRDefault="00197A74" w:rsidP="00197A74">
      <w:pPr>
        <w:pStyle w:val="af7"/>
      </w:pPr>
      <w:r>
        <w:t xml:space="preserve">      link: CONSTANTS.ENDPOINTS.EXPLORER,</w:t>
      </w:r>
    </w:p>
    <w:p w14:paraId="09F6E877" w14:textId="77777777" w:rsidR="00197A74" w:rsidRDefault="00197A74" w:rsidP="00197A74">
      <w:pPr>
        <w:pStyle w:val="af7"/>
      </w:pPr>
      <w:r>
        <w:t xml:space="preserve">    },</w:t>
      </w:r>
    </w:p>
    <w:p w14:paraId="6040DE6B" w14:textId="77777777" w:rsidR="00197A74" w:rsidRDefault="00197A74" w:rsidP="00197A74">
      <w:pPr>
        <w:pStyle w:val="af7"/>
      </w:pPr>
      <w:r>
        <w:t xml:space="preserve">    {</w:t>
      </w:r>
    </w:p>
    <w:p w14:paraId="33A189C3" w14:textId="77777777" w:rsidR="00197A74" w:rsidRDefault="00197A74" w:rsidP="00197A74">
      <w:pPr>
        <w:pStyle w:val="af7"/>
      </w:pPr>
      <w:r>
        <w:t xml:space="preserve">      iconCode: 'category',</w:t>
      </w:r>
    </w:p>
    <w:p w14:paraId="572EBDFA" w14:textId="77777777" w:rsidR="00197A74" w:rsidRDefault="00197A74" w:rsidP="00197A74">
      <w:pPr>
        <w:pStyle w:val="af7"/>
      </w:pPr>
      <w:r>
        <w:t xml:space="preserve">      name: 'Коллекции',</w:t>
      </w:r>
    </w:p>
    <w:p w14:paraId="373B0C3E" w14:textId="77777777" w:rsidR="00197A74" w:rsidRDefault="00197A74" w:rsidP="00197A74">
      <w:pPr>
        <w:pStyle w:val="af7"/>
      </w:pPr>
      <w:r>
        <w:t xml:space="preserve">      link: CONSTANTS.ENDPOINTS.BOOK_COLLECTIONS,</w:t>
      </w:r>
    </w:p>
    <w:p w14:paraId="6F5179FE" w14:textId="77777777" w:rsidR="00197A74" w:rsidRDefault="00197A74" w:rsidP="00197A74">
      <w:pPr>
        <w:pStyle w:val="af7"/>
      </w:pPr>
      <w:r>
        <w:t xml:space="preserve">    },</w:t>
      </w:r>
    </w:p>
    <w:p w14:paraId="23C1EC74" w14:textId="77777777" w:rsidR="00197A74" w:rsidRDefault="00197A74" w:rsidP="00197A74">
      <w:pPr>
        <w:pStyle w:val="af7"/>
      </w:pPr>
      <w:r>
        <w:t xml:space="preserve">  ];</w:t>
      </w:r>
    </w:p>
    <w:p w14:paraId="6198D643" w14:textId="77777777" w:rsidR="00197A74" w:rsidRDefault="00197A74" w:rsidP="00197A74">
      <w:pPr>
        <w:pStyle w:val="af7"/>
      </w:pPr>
    </w:p>
    <w:p w14:paraId="3F60A40D" w14:textId="77777777" w:rsidR="00197A74" w:rsidRDefault="00197A74" w:rsidP="00197A74">
      <w:pPr>
        <w:pStyle w:val="af7"/>
      </w:pPr>
      <w:r>
        <w:t xml:space="preserve">  public isExpanded = false;</w:t>
      </w:r>
    </w:p>
    <w:p w14:paraId="79826D25" w14:textId="77777777" w:rsidR="00197A74" w:rsidRDefault="00197A74" w:rsidP="00197A74">
      <w:pPr>
        <w:pStyle w:val="af7"/>
      </w:pPr>
    </w:p>
    <w:p w14:paraId="1BA23043" w14:textId="77777777" w:rsidR="00197A74" w:rsidRDefault="00197A74" w:rsidP="00197A74">
      <w:pPr>
        <w:pStyle w:val="af7"/>
      </w:pPr>
      <w:r>
        <w:t xml:space="preserve">  public isHandset = toSignal(this._breakpointObserver.observe([Breakpoints.Handset])</w:t>
      </w:r>
    </w:p>
    <w:p w14:paraId="38222BB8" w14:textId="77777777" w:rsidR="00197A74" w:rsidRDefault="00197A74" w:rsidP="00197A74">
      <w:pPr>
        <w:pStyle w:val="af7"/>
      </w:pPr>
      <w:r>
        <w:t xml:space="preserve">    .pipe(map((result) =&gt; result.matches)));</w:t>
      </w:r>
    </w:p>
    <w:p w14:paraId="11F40039" w14:textId="77777777" w:rsidR="00197A74" w:rsidRDefault="00197A74" w:rsidP="00197A74">
      <w:pPr>
        <w:pStyle w:val="af7"/>
      </w:pPr>
    </w:p>
    <w:p w14:paraId="58B93E08" w14:textId="77777777" w:rsidR="00197A74" w:rsidRDefault="00197A74" w:rsidP="00197A74">
      <w:pPr>
        <w:pStyle w:val="af7"/>
      </w:pPr>
      <w:r>
        <w:t xml:space="preserve">  public isSignedIn = toSignal(this._authService.isSignedIn$);</w:t>
      </w:r>
    </w:p>
    <w:p w14:paraId="558DA301" w14:textId="77777777" w:rsidR="00197A74" w:rsidRDefault="00197A74" w:rsidP="00197A74">
      <w:pPr>
        <w:pStyle w:val="af7"/>
      </w:pPr>
    </w:p>
    <w:p w14:paraId="35B33EFF" w14:textId="77777777" w:rsidR="00197A74" w:rsidRDefault="00197A74" w:rsidP="00197A74">
      <w:pPr>
        <w:pStyle w:val="af7"/>
      </w:pPr>
      <w:r>
        <w:t xml:space="preserve">  constructor(</w:t>
      </w:r>
    </w:p>
    <w:p w14:paraId="38848A1D" w14:textId="77777777" w:rsidR="00197A74" w:rsidRDefault="00197A74" w:rsidP="00197A74">
      <w:pPr>
        <w:pStyle w:val="af7"/>
      </w:pPr>
      <w:r>
        <w:t xml:space="preserve">    private readonly _authService: AuthService,</w:t>
      </w:r>
    </w:p>
    <w:p w14:paraId="4FB34D55" w14:textId="77777777" w:rsidR="00197A74" w:rsidRDefault="00197A74" w:rsidP="00197A74">
      <w:pPr>
        <w:pStyle w:val="af7"/>
      </w:pPr>
      <w:r>
        <w:t xml:space="preserve">    private readonly _snackBar: MatSnackBar,</w:t>
      </w:r>
    </w:p>
    <w:p w14:paraId="2CAA84B4" w14:textId="77777777" w:rsidR="00197A74" w:rsidRDefault="00197A74" w:rsidP="00197A74">
      <w:pPr>
        <w:pStyle w:val="af7"/>
      </w:pPr>
      <w:r>
        <w:t xml:space="preserve">    private readonly _breakpointObserver: BreakpointObserver,</w:t>
      </w:r>
    </w:p>
    <w:p w14:paraId="24B1CA87" w14:textId="77777777" w:rsidR="00197A74" w:rsidRDefault="00197A74" w:rsidP="00197A74">
      <w:pPr>
        <w:pStyle w:val="af7"/>
      </w:pPr>
      <w:r>
        <w:t xml:space="preserve">    private readonly _router: Router,</w:t>
      </w:r>
    </w:p>
    <w:p w14:paraId="53B36E6A" w14:textId="77777777" w:rsidR="00197A74" w:rsidRDefault="00197A74" w:rsidP="00197A74">
      <w:pPr>
        <w:pStyle w:val="af7"/>
      </w:pPr>
      <w:r>
        <w:lastRenderedPageBreak/>
        <w:t xml:space="preserve">  ) {</w:t>
      </w:r>
    </w:p>
    <w:p w14:paraId="259FBC64" w14:textId="77777777" w:rsidR="00197A74" w:rsidRDefault="00197A74" w:rsidP="00197A74">
      <w:pPr>
        <w:pStyle w:val="af7"/>
      </w:pPr>
      <w:r>
        <w:t xml:space="preserve">  }</w:t>
      </w:r>
    </w:p>
    <w:p w14:paraId="7C0B00AC" w14:textId="77777777" w:rsidR="00197A74" w:rsidRDefault="00197A74" w:rsidP="00197A74">
      <w:pPr>
        <w:pStyle w:val="af7"/>
      </w:pPr>
    </w:p>
    <w:p w14:paraId="4D25B71A" w14:textId="77777777" w:rsidR="00197A74" w:rsidRDefault="00197A74" w:rsidP="00197A74">
      <w:pPr>
        <w:pStyle w:val="af7"/>
      </w:pPr>
      <w:r>
        <w:t xml:space="preserve">  public toggleSidenav(): void {</w:t>
      </w:r>
    </w:p>
    <w:p w14:paraId="3AEE3A96" w14:textId="77777777" w:rsidR="00197A74" w:rsidRDefault="00197A74" w:rsidP="00197A74">
      <w:pPr>
        <w:pStyle w:val="af7"/>
      </w:pPr>
      <w:r>
        <w:t xml:space="preserve">    this.isExpanded = !this.isExpanded;</w:t>
      </w:r>
    </w:p>
    <w:p w14:paraId="604A53AC" w14:textId="77777777" w:rsidR="00197A74" w:rsidRDefault="00197A74" w:rsidP="00197A74">
      <w:pPr>
        <w:pStyle w:val="af7"/>
      </w:pPr>
      <w:r>
        <w:t xml:space="preserve">  }</w:t>
      </w:r>
    </w:p>
    <w:p w14:paraId="1E78DCC1" w14:textId="77777777" w:rsidR="00197A74" w:rsidRDefault="00197A74" w:rsidP="00197A74">
      <w:pPr>
        <w:pStyle w:val="af7"/>
      </w:pPr>
    </w:p>
    <w:p w14:paraId="1DB9A7D7" w14:textId="77777777" w:rsidR="00197A74" w:rsidRDefault="00197A74" w:rsidP="00197A74">
      <w:pPr>
        <w:pStyle w:val="af7"/>
      </w:pPr>
      <w:r>
        <w:t xml:space="preserve">  public signOut(): void {</w:t>
      </w:r>
    </w:p>
    <w:p w14:paraId="7668A0C5" w14:textId="77777777" w:rsidR="00197A74" w:rsidRDefault="00197A74" w:rsidP="00197A74">
      <w:pPr>
        <w:pStyle w:val="af7"/>
      </w:pPr>
      <w:r>
        <w:t xml:space="preserve">    this._authService.signOut()</w:t>
      </w:r>
    </w:p>
    <w:p w14:paraId="26EC9237" w14:textId="77777777" w:rsidR="00197A74" w:rsidRDefault="00197A74" w:rsidP="00197A74">
      <w:pPr>
        <w:pStyle w:val="af7"/>
      </w:pPr>
      <w:r>
        <w:t xml:space="preserve">      .subscribe(() =&gt; {</w:t>
      </w:r>
    </w:p>
    <w:p w14:paraId="5CB20A24" w14:textId="77777777" w:rsidR="00197A74" w:rsidRDefault="00197A74" w:rsidP="00197A74">
      <w:pPr>
        <w:pStyle w:val="af7"/>
      </w:pPr>
      <w:r>
        <w:t xml:space="preserve">        this._snackBar.open('Вы вышли из системы.', 'OK', { duration: 1500 });</w:t>
      </w:r>
    </w:p>
    <w:p w14:paraId="353BEFD4" w14:textId="77777777" w:rsidR="00197A74" w:rsidRDefault="00197A74" w:rsidP="00197A74">
      <w:pPr>
        <w:pStyle w:val="af7"/>
      </w:pPr>
      <w:r>
        <w:t xml:space="preserve">        this._router.navigate([</w:t>
      </w:r>
    </w:p>
    <w:p w14:paraId="576C6F4E" w14:textId="77777777" w:rsidR="00197A74" w:rsidRDefault="00197A74" w:rsidP="00197A74">
      <w:pPr>
        <w:pStyle w:val="af7"/>
      </w:pPr>
      <w:r>
        <w:t xml:space="preserve">          CONSTANTS.ENDPOINTS.AUTH.PATH,</w:t>
      </w:r>
    </w:p>
    <w:p w14:paraId="75F6F4A0" w14:textId="77777777" w:rsidR="00197A74" w:rsidRDefault="00197A74" w:rsidP="00197A74">
      <w:pPr>
        <w:pStyle w:val="af7"/>
      </w:pPr>
      <w:r>
        <w:t xml:space="preserve">          CONSTANTS.ENDPOINTS.AUTH.SIGN_IN,</w:t>
      </w:r>
    </w:p>
    <w:p w14:paraId="1E13908B" w14:textId="77777777" w:rsidR="00197A74" w:rsidRDefault="00197A74" w:rsidP="00197A74">
      <w:pPr>
        <w:pStyle w:val="af7"/>
      </w:pPr>
      <w:r>
        <w:t xml:space="preserve">        ]);</w:t>
      </w:r>
    </w:p>
    <w:p w14:paraId="6F9CE60E" w14:textId="77777777" w:rsidR="00197A74" w:rsidRDefault="00197A74" w:rsidP="00197A74">
      <w:pPr>
        <w:pStyle w:val="af7"/>
      </w:pPr>
      <w:r>
        <w:t xml:space="preserve">      });</w:t>
      </w:r>
    </w:p>
    <w:p w14:paraId="7132A4D0" w14:textId="77777777" w:rsidR="00197A74" w:rsidRDefault="00197A74" w:rsidP="00197A74">
      <w:pPr>
        <w:pStyle w:val="af7"/>
      </w:pPr>
      <w:r>
        <w:t xml:space="preserve">  }</w:t>
      </w:r>
    </w:p>
    <w:p w14:paraId="3EE9B7F9" w14:textId="77777777" w:rsidR="00197A74" w:rsidRDefault="00197A74" w:rsidP="00197A74">
      <w:pPr>
        <w:pStyle w:val="af7"/>
      </w:pPr>
    </w:p>
    <w:p w14:paraId="6893AD01" w14:textId="1846A2D3" w:rsidR="00197A74" w:rsidRDefault="00197A74" w:rsidP="00197A74">
      <w:pPr>
        <w:pStyle w:val="af7"/>
      </w:pPr>
      <w:r>
        <w:t>}</w:t>
      </w:r>
    </w:p>
    <w:p w14:paraId="0460EF3C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sort-menu.component.html:</w:t>
      </w:r>
    </w:p>
    <w:p w14:paraId="15C68B8B" w14:textId="77777777" w:rsidR="00197A74" w:rsidRDefault="00197A74" w:rsidP="00197A74">
      <w:pPr>
        <w:pStyle w:val="af7"/>
      </w:pPr>
      <w:r>
        <w:t>&lt;button</w:t>
      </w:r>
    </w:p>
    <w:p w14:paraId="7CE4168E" w14:textId="77777777" w:rsidR="00197A74" w:rsidRDefault="00197A74" w:rsidP="00197A74">
      <w:pPr>
        <w:pStyle w:val="af7"/>
      </w:pPr>
      <w:r>
        <w:t xml:space="preserve">  mat-icon-button</w:t>
      </w:r>
    </w:p>
    <w:p w14:paraId="5542353A" w14:textId="77777777" w:rsidR="00197A74" w:rsidRDefault="00197A74" w:rsidP="00197A74">
      <w:pPr>
        <w:pStyle w:val="af7"/>
      </w:pPr>
      <w:r>
        <w:t xml:space="preserve">  [matMenuTriggerFor]="sortMenu"</w:t>
      </w:r>
    </w:p>
    <w:p w14:paraId="6800E4C9" w14:textId="77777777" w:rsidR="00197A74" w:rsidRPr="00197A74" w:rsidRDefault="00197A74" w:rsidP="00197A74">
      <w:pPr>
        <w:pStyle w:val="af7"/>
        <w:rPr>
          <w:lang w:val="ru-RU"/>
        </w:rPr>
      </w:pPr>
      <w:r>
        <w:t xml:space="preserve">  matTooltip</w:t>
      </w:r>
      <w:r w:rsidRPr="00197A74">
        <w:rPr>
          <w:lang w:val="ru-RU"/>
        </w:rPr>
        <w:t>="Меню сортировки по критерию"</w:t>
      </w:r>
    </w:p>
    <w:p w14:paraId="0555D062" w14:textId="77777777" w:rsidR="00197A74" w:rsidRDefault="00197A74" w:rsidP="00197A74">
      <w:pPr>
        <w:pStyle w:val="af7"/>
      </w:pPr>
      <w:r>
        <w:t>&gt;</w:t>
      </w:r>
    </w:p>
    <w:p w14:paraId="4827FF84" w14:textId="77777777" w:rsidR="00197A74" w:rsidRDefault="00197A74" w:rsidP="00197A74">
      <w:pPr>
        <w:pStyle w:val="af7"/>
      </w:pPr>
      <w:r>
        <w:t xml:space="preserve">  &lt;mat-icon&gt;sort&lt;/mat-icon&gt;</w:t>
      </w:r>
    </w:p>
    <w:p w14:paraId="41824278" w14:textId="77777777" w:rsidR="00197A74" w:rsidRDefault="00197A74" w:rsidP="00197A74">
      <w:pPr>
        <w:pStyle w:val="af7"/>
      </w:pPr>
      <w:r>
        <w:t>&lt;/button&gt;</w:t>
      </w:r>
    </w:p>
    <w:p w14:paraId="3D3CD56D" w14:textId="77777777" w:rsidR="00197A74" w:rsidRDefault="00197A74" w:rsidP="00197A74">
      <w:pPr>
        <w:pStyle w:val="af7"/>
      </w:pPr>
      <w:r>
        <w:t>&lt;button</w:t>
      </w:r>
    </w:p>
    <w:p w14:paraId="61D49CA6" w14:textId="77777777" w:rsidR="00197A74" w:rsidRDefault="00197A74" w:rsidP="00197A74">
      <w:pPr>
        <w:pStyle w:val="af7"/>
      </w:pPr>
      <w:r>
        <w:t xml:space="preserve">  mat-icon-button</w:t>
      </w:r>
    </w:p>
    <w:p w14:paraId="348A7548" w14:textId="77777777" w:rsidR="00197A74" w:rsidRDefault="00197A74" w:rsidP="00197A74">
      <w:pPr>
        <w:pStyle w:val="af7"/>
      </w:pPr>
      <w:r>
        <w:t xml:space="preserve">  (click)="changeSortOrder()"</w:t>
      </w:r>
    </w:p>
    <w:p w14:paraId="3EC210FD" w14:textId="77777777" w:rsidR="00197A74" w:rsidRDefault="00197A74" w:rsidP="00197A74">
      <w:pPr>
        <w:pStyle w:val="af7"/>
      </w:pPr>
      <w:r>
        <w:t xml:space="preserve">  matTooltip="Порядок сортировки"</w:t>
      </w:r>
    </w:p>
    <w:p w14:paraId="36129ED7" w14:textId="77777777" w:rsidR="00197A74" w:rsidRDefault="00197A74" w:rsidP="00197A74">
      <w:pPr>
        <w:pStyle w:val="af7"/>
      </w:pPr>
      <w:r>
        <w:t>&gt;</w:t>
      </w:r>
    </w:p>
    <w:p w14:paraId="03646B49" w14:textId="77777777" w:rsidR="00197A74" w:rsidRDefault="00197A74" w:rsidP="00197A74">
      <w:pPr>
        <w:pStyle w:val="af7"/>
      </w:pPr>
      <w:r>
        <w:t xml:space="preserve">  &lt;mat-icon&gt; @if(sortOrder()) { north } @else { south } &lt;/mat-icon&gt;</w:t>
      </w:r>
    </w:p>
    <w:p w14:paraId="3E748671" w14:textId="77777777" w:rsidR="00197A74" w:rsidRDefault="00197A74" w:rsidP="00197A74">
      <w:pPr>
        <w:pStyle w:val="af7"/>
      </w:pPr>
      <w:r>
        <w:t>&lt;/button&gt;</w:t>
      </w:r>
    </w:p>
    <w:p w14:paraId="17567C5D" w14:textId="77777777" w:rsidR="00197A74" w:rsidRDefault="00197A74" w:rsidP="00197A74">
      <w:pPr>
        <w:pStyle w:val="af7"/>
      </w:pPr>
      <w:r>
        <w:t>&lt;mat-menu #sortMenu&gt;</w:t>
      </w:r>
    </w:p>
    <w:p w14:paraId="6BEDB10F" w14:textId="77777777" w:rsidR="00197A74" w:rsidRDefault="00197A74" w:rsidP="00197A74">
      <w:pPr>
        <w:pStyle w:val="af7"/>
      </w:pPr>
      <w:r>
        <w:t xml:space="preserve">  @for (option of sortOptions(); track $index) {</w:t>
      </w:r>
    </w:p>
    <w:p w14:paraId="18AE6BE9" w14:textId="77777777" w:rsidR="00197A74" w:rsidRDefault="00197A74" w:rsidP="00197A74">
      <w:pPr>
        <w:pStyle w:val="af7"/>
      </w:pPr>
      <w:r>
        <w:t xml:space="preserve">  &lt;button</w:t>
      </w:r>
    </w:p>
    <w:p w14:paraId="766E8D01" w14:textId="77777777" w:rsidR="00197A74" w:rsidRDefault="00197A74" w:rsidP="00197A74">
      <w:pPr>
        <w:pStyle w:val="af7"/>
      </w:pPr>
      <w:r>
        <w:t xml:space="preserve">    mat-menu-item</w:t>
      </w:r>
    </w:p>
    <w:p w14:paraId="0A244485" w14:textId="77777777" w:rsidR="00197A74" w:rsidRDefault="00197A74" w:rsidP="00197A74">
      <w:pPr>
        <w:pStyle w:val="af7"/>
      </w:pPr>
      <w:r>
        <w:t xml:space="preserve">    class="sort-option"</w:t>
      </w:r>
    </w:p>
    <w:p w14:paraId="2C655E30" w14:textId="77777777" w:rsidR="00197A74" w:rsidRDefault="00197A74" w:rsidP="00197A74">
      <w:pPr>
        <w:pStyle w:val="af7"/>
      </w:pPr>
      <w:r>
        <w:t xml:space="preserve">    (click)="onSortOptionSelected(option)"</w:t>
      </w:r>
    </w:p>
    <w:p w14:paraId="47DB0FEF" w14:textId="77777777" w:rsidR="00197A74" w:rsidRDefault="00197A74" w:rsidP="00197A74">
      <w:pPr>
        <w:pStyle w:val="af7"/>
      </w:pPr>
      <w:r>
        <w:t xml:space="preserve">  &gt;</w:t>
      </w:r>
    </w:p>
    <w:p w14:paraId="39FF1C04" w14:textId="77777777" w:rsidR="00197A74" w:rsidRDefault="00197A74" w:rsidP="00197A74">
      <w:pPr>
        <w:pStyle w:val="af7"/>
      </w:pPr>
      <w:r>
        <w:t xml:space="preserve">    &lt;mat-icon&gt; @if (sortOption() === option) { check } &lt;/mat-icon&gt;</w:t>
      </w:r>
    </w:p>
    <w:p w14:paraId="0AE29747" w14:textId="77777777" w:rsidR="00197A74" w:rsidRDefault="00197A74" w:rsidP="00197A74">
      <w:pPr>
        <w:pStyle w:val="af7"/>
      </w:pPr>
      <w:r>
        <w:t xml:space="preserve">    &lt;span&gt;{{ option.name }}&lt;/span&gt;</w:t>
      </w:r>
    </w:p>
    <w:p w14:paraId="31D23FC2" w14:textId="77777777" w:rsidR="00197A74" w:rsidRDefault="00197A74" w:rsidP="00197A74">
      <w:pPr>
        <w:pStyle w:val="af7"/>
      </w:pPr>
      <w:r>
        <w:t xml:space="preserve">  &lt;/button&gt;</w:t>
      </w:r>
    </w:p>
    <w:p w14:paraId="69E4BB75" w14:textId="77777777" w:rsidR="00197A74" w:rsidRDefault="00197A74" w:rsidP="00197A74">
      <w:pPr>
        <w:pStyle w:val="af7"/>
      </w:pPr>
      <w:r>
        <w:t xml:space="preserve">  }</w:t>
      </w:r>
    </w:p>
    <w:p w14:paraId="71AC360B" w14:textId="5A27353F" w:rsidR="00197A74" w:rsidRDefault="00197A74" w:rsidP="00197A74">
      <w:pPr>
        <w:pStyle w:val="af7"/>
      </w:pPr>
      <w:r>
        <w:t>&lt;/mat-menu&gt;</w:t>
      </w:r>
    </w:p>
    <w:p w14:paraId="76A233DC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sort-menu.component.ts:</w:t>
      </w:r>
    </w:p>
    <w:p w14:paraId="47AC8678" w14:textId="77777777" w:rsidR="00197A74" w:rsidRDefault="00197A74" w:rsidP="00197A74">
      <w:pPr>
        <w:pStyle w:val="af7"/>
      </w:pPr>
      <w:r>
        <w:t>import {</w:t>
      </w:r>
    </w:p>
    <w:p w14:paraId="40AF73B3" w14:textId="77777777" w:rsidR="00197A74" w:rsidRDefault="00197A74" w:rsidP="00197A74">
      <w:pPr>
        <w:pStyle w:val="af7"/>
      </w:pPr>
      <w:r>
        <w:t xml:space="preserve">  ChangeDetectionStrategy,</w:t>
      </w:r>
    </w:p>
    <w:p w14:paraId="25F66628" w14:textId="77777777" w:rsidR="00197A74" w:rsidRDefault="00197A74" w:rsidP="00197A74">
      <w:pPr>
        <w:pStyle w:val="af7"/>
      </w:pPr>
      <w:r>
        <w:t xml:space="preserve">  Component,</w:t>
      </w:r>
    </w:p>
    <w:p w14:paraId="78B9D4FC" w14:textId="77777777" w:rsidR="00197A74" w:rsidRDefault="00197A74" w:rsidP="00197A74">
      <w:pPr>
        <w:pStyle w:val="af7"/>
      </w:pPr>
      <w:r>
        <w:t xml:space="preserve">  input,</w:t>
      </w:r>
    </w:p>
    <w:p w14:paraId="0C2CBA31" w14:textId="77777777" w:rsidR="00197A74" w:rsidRDefault="00197A74" w:rsidP="00197A74">
      <w:pPr>
        <w:pStyle w:val="af7"/>
      </w:pPr>
      <w:r>
        <w:t xml:space="preserve">  output,</w:t>
      </w:r>
    </w:p>
    <w:p w14:paraId="2AEF99FB" w14:textId="77777777" w:rsidR="00197A74" w:rsidRDefault="00197A74" w:rsidP="00197A74">
      <w:pPr>
        <w:pStyle w:val="af7"/>
      </w:pPr>
      <w:r>
        <w:t>} from '@angular/core';</w:t>
      </w:r>
    </w:p>
    <w:p w14:paraId="44F30428" w14:textId="77777777" w:rsidR="00197A74" w:rsidRDefault="00197A74" w:rsidP="00197A74">
      <w:pPr>
        <w:pStyle w:val="af7"/>
      </w:pPr>
      <w:r>
        <w:t>import { SortOrder } from '@core/dtos/BookManager.Application.Common.DTOs';</w:t>
      </w:r>
    </w:p>
    <w:p w14:paraId="39F3416E" w14:textId="77777777" w:rsidR="00197A74" w:rsidRDefault="00197A74" w:rsidP="00197A74">
      <w:pPr>
        <w:pStyle w:val="af7"/>
      </w:pPr>
      <w:r>
        <w:t>import { MatIcon } from '@angular/material/icon';</w:t>
      </w:r>
    </w:p>
    <w:p w14:paraId="4421FD11" w14:textId="77777777" w:rsidR="00197A74" w:rsidRDefault="00197A74" w:rsidP="00197A74">
      <w:pPr>
        <w:pStyle w:val="af7"/>
      </w:pPr>
      <w:r>
        <w:t>import { MatIconButton } from '@angular/material/button';</w:t>
      </w:r>
    </w:p>
    <w:p w14:paraId="66F6426D" w14:textId="77777777" w:rsidR="00197A74" w:rsidRDefault="00197A74" w:rsidP="00197A74">
      <w:pPr>
        <w:pStyle w:val="af7"/>
      </w:pPr>
      <w:r>
        <w:t>import { MatTooltip } from '@angular/material/tooltip';</w:t>
      </w:r>
    </w:p>
    <w:p w14:paraId="105F33DB" w14:textId="77777777" w:rsidR="00197A74" w:rsidRDefault="00197A74" w:rsidP="00197A74">
      <w:pPr>
        <w:pStyle w:val="af7"/>
      </w:pPr>
      <w:r>
        <w:t>import { MatMenu, MatMenuItem, MatMenuTrigger } from '@angular/material/menu';</w:t>
      </w:r>
    </w:p>
    <w:p w14:paraId="2F550D62" w14:textId="77777777" w:rsidR="00197A74" w:rsidRDefault="00197A74" w:rsidP="00197A74">
      <w:pPr>
        <w:pStyle w:val="af7"/>
      </w:pPr>
    </w:p>
    <w:p w14:paraId="6CEF449C" w14:textId="77777777" w:rsidR="00197A74" w:rsidRDefault="00197A74" w:rsidP="00197A74">
      <w:pPr>
        <w:pStyle w:val="af7"/>
      </w:pPr>
      <w:r>
        <w:t>export interface SortOption {</w:t>
      </w:r>
    </w:p>
    <w:p w14:paraId="322816F9" w14:textId="77777777" w:rsidR="00197A74" w:rsidRDefault="00197A74" w:rsidP="00197A74">
      <w:pPr>
        <w:pStyle w:val="af7"/>
      </w:pPr>
      <w:r>
        <w:t xml:space="preserve">  value: string;</w:t>
      </w:r>
    </w:p>
    <w:p w14:paraId="47062380" w14:textId="77777777" w:rsidR="00197A74" w:rsidRDefault="00197A74" w:rsidP="00197A74">
      <w:pPr>
        <w:pStyle w:val="af7"/>
      </w:pPr>
      <w:r>
        <w:t xml:space="preserve">  name: string;</w:t>
      </w:r>
    </w:p>
    <w:p w14:paraId="518CC58F" w14:textId="77777777" w:rsidR="00197A74" w:rsidRDefault="00197A74" w:rsidP="00197A74">
      <w:pPr>
        <w:pStyle w:val="af7"/>
      </w:pPr>
      <w:r>
        <w:t>}</w:t>
      </w:r>
    </w:p>
    <w:p w14:paraId="2083D38C" w14:textId="77777777" w:rsidR="00197A74" w:rsidRDefault="00197A74" w:rsidP="00197A74">
      <w:pPr>
        <w:pStyle w:val="af7"/>
      </w:pPr>
    </w:p>
    <w:p w14:paraId="7C57581B" w14:textId="77777777" w:rsidR="00197A74" w:rsidRDefault="00197A74" w:rsidP="00197A74">
      <w:pPr>
        <w:pStyle w:val="af7"/>
      </w:pPr>
      <w:r>
        <w:t>@Component({</w:t>
      </w:r>
    </w:p>
    <w:p w14:paraId="3DDBF121" w14:textId="77777777" w:rsidR="00197A74" w:rsidRDefault="00197A74" w:rsidP="00197A74">
      <w:pPr>
        <w:pStyle w:val="af7"/>
      </w:pPr>
      <w:r>
        <w:t xml:space="preserve">  selector: 'app-sort-menu',</w:t>
      </w:r>
    </w:p>
    <w:p w14:paraId="39BE596D" w14:textId="77777777" w:rsidR="00197A74" w:rsidRDefault="00197A74" w:rsidP="00197A74">
      <w:pPr>
        <w:pStyle w:val="af7"/>
      </w:pPr>
      <w:r>
        <w:t xml:space="preserve">  templateUrl: './sort-menu.component.html',</w:t>
      </w:r>
    </w:p>
    <w:p w14:paraId="56798DA7" w14:textId="77777777" w:rsidR="00197A74" w:rsidRDefault="00197A74" w:rsidP="00197A74">
      <w:pPr>
        <w:pStyle w:val="af7"/>
      </w:pPr>
      <w:r>
        <w:t xml:space="preserve">  styleUrl: './sort-menu.component.scss',</w:t>
      </w:r>
    </w:p>
    <w:p w14:paraId="103C1E75" w14:textId="77777777" w:rsidR="00197A74" w:rsidRDefault="00197A74" w:rsidP="00197A74">
      <w:pPr>
        <w:pStyle w:val="af7"/>
      </w:pPr>
      <w:r>
        <w:t xml:space="preserve">  standalone: true,</w:t>
      </w:r>
    </w:p>
    <w:p w14:paraId="6D69195C" w14:textId="77777777" w:rsidR="00197A74" w:rsidRDefault="00197A74" w:rsidP="00197A74">
      <w:pPr>
        <w:pStyle w:val="af7"/>
      </w:pPr>
      <w:r>
        <w:t xml:space="preserve">  imports: [</w:t>
      </w:r>
    </w:p>
    <w:p w14:paraId="73FEDABA" w14:textId="77777777" w:rsidR="00197A74" w:rsidRDefault="00197A74" w:rsidP="00197A74">
      <w:pPr>
        <w:pStyle w:val="af7"/>
      </w:pPr>
      <w:r>
        <w:t xml:space="preserve">    MatIcon,</w:t>
      </w:r>
    </w:p>
    <w:p w14:paraId="1319F89A" w14:textId="77777777" w:rsidR="00197A74" w:rsidRDefault="00197A74" w:rsidP="00197A74">
      <w:pPr>
        <w:pStyle w:val="af7"/>
      </w:pPr>
      <w:r>
        <w:t xml:space="preserve">    MatIconButton,</w:t>
      </w:r>
    </w:p>
    <w:p w14:paraId="6662D621" w14:textId="77777777" w:rsidR="00197A74" w:rsidRDefault="00197A74" w:rsidP="00197A74">
      <w:pPr>
        <w:pStyle w:val="af7"/>
      </w:pPr>
      <w:r>
        <w:t xml:space="preserve">    MatTooltip,</w:t>
      </w:r>
    </w:p>
    <w:p w14:paraId="78BD93F1" w14:textId="77777777" w:rsidR="00197A74" w:rsidRDefault="00197A74" w:rsidP="00197A74">
      <w:pPr>
        <w:pStyle w:val="af7"/>
      </w:pPr>
      <w:r>
        <w:lastRenderedPageBreak/>
        <w:t xml:space="preserve">    MatMenu,</w:t>
      </w:r>
    </w:p>
    <w:p w14:paraId="1BE16A3B" w14:textId="77777777" w:rsidR="00197A74" w:rsidRDefault="00197A74" w:rsidP="00197A74">
      <w:pPr>
        <w:pStyle w:val="af7"/>
      </w:pPr>
      <w:r>
        <w:t xml:space="preserve">    MatMenuTrigger,</w:t>
      </w:r>
    </w:p>
    <w:p w14:paraId="31B51FA5" w14:textId="77777777" w:rsidR="00197A74" w:rsidRDefault="00197A74" w:rsidP="00197A74">
      <w:pPr>
        <w:pStyle w:val="af7"/>
      </w:pPr>
      <w:r>
        <w:t xml:space="preserve">    MatMenuItem,</w:t>
      </w:r>
    </w:p>
    <w:p w14:paraId="0C8BB7FD" w14:textId="77777777" w:rsidR="00197A74" w:rsidRDefault="00197A74" w:rsidP="00197A74">
      <w:pPr>
        <w:pStyle w:val="af7"/>
      </w:pPr>
      <w:r>
        <w:t xml:space="preserve">  ],</w:t>
      </w:r>
    </w:p>
    <w:p w14:paraId="671E1D7B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095DD6D9" w14:textId="77777777" w:rsidR="00197A74" w:rsidRDefault="00197A74" w:rsidP="00197A74">
      <w:pPr>
        <w:pStyle w:val="af7"/>
      </w:pPr>
      <w:r>
        <w:t>})</w:t>
      </w:r>
    </w:p>
    <w:p w14:paraId="7007EA2B" w14:textId="77777777" w:rsidR="00197A74" w:rsidRDefault="00197A74" w:rsidP="00197A74">
      <w:pPr>
        <w:pStyle w:val="af7"/>
      </w:pPr>
      <w:r>
        <w:t>export class SortMenuComponent {</w:t>
      </w:r>
    </w:p>
    <w:p w14:paraId="7AAF5B52" w14:textId="77777777" w:rsidR="00197A74" w:rsidRDefault="00197A74" w:rsidP="00197A74">
      <w:pPr>
        <w:pStyle w:val="af7"/>
      </w:pPr>
    </w:p>
    <w:p w14:paraId="344F419D" w14:textId="77777777" w:rsidR="00197A74" w:rsidRDefault="00197A74" w:rsidP="00197A74">
      <w:pPr>
        <w:pStyle w:val="af7"/>
      </w:pPr>
      <w:r>
        <w:t xml:space="preserve">  public sortOptions = input.required&lt;SortOption[]&gt;();</w:t>
      </w:r>
    </w:p>
    <w:p w14:paraId="5F95025E" w14:textId="77777777" w:rsidR="00197A74" w:rsidRDefault="00197A74" w:rsidP="00197A74">
      <w:pPr>
        <w:pStyle w:val="af7"/>
      </w:pPr>
      <w:r>
        <w:t xml:space="preserve">  public sortOption = input&lt;SortOption&gt;();</w:t>
      </w:r>
    </w:p>
    <w:p w14:paraId="7288C449" w14:textId="77777777" w:rsidR="00197A74" w:rsidRDefault="00197A74" w:rsidP="00197A74">
      <w:pPr>
        <w:pStyle w:val="af7"/>
      </w:pPr>
      <w:r>
        <w:t xml:space="preserve">  public sortOrder = input&lt;SortOrder&gt;(SortOrder.Asc);</w:t>
      </w:r>
    </w:p>
    <w:p w14:paraId="03DF1331" w14:textId="77777777" w:rsidR="00197A74" w:rsidRDefault="00197A74" w:rsidP="00197A74">
      <w:pPr>
        <w:pStyle w:val="af7"/>
      </w:pPr>
    </w:p>
    <w:p w14:paraId="1FEFFD38" w14:textId="77777777" w:rsidR="00197A74" w:rsidRDefault="00197A74" w:rsidP="00197A74">
      <w:pPr>
        <w:pStyle w:val="af7"/>
      </w:pPr>
      <w:r>
        <w:t xml:space="preserve">  public sortOptionChange = output&lt;SortOption&gt;();</w:t>
      </w:r>
    </w:p>
    <w:p w14:paraId="54D20C95" w14:textId="77777777" w:rsidR="00197A74" w:rsidRDefault="00197A74" w:rsidP="00197A74">
      <w:pPr>
        <w:pStyle w:val="af7"/>
      </w:pPr>
      <w:r>
        <w:t xml:space="preserve">  public sortOrderChange = output&lt;SortOrder&gt;();</w:t>
      </w:r>
    </w:p>
    <w:p w14:paraId="193995A9" w14:textId="77777777" w:rsidR="00197A74" w:rsidRDefault="00197A74" w:rsidP="00197A74">
      <w:pPr>
        <w:pStyle w:val="af7"/>
      </w:pPr>
    </w:p>
    <w:p w14:paraId="512F2C97" w14:textId="77777777" w:rsidR="00197A74" w:rsidRDefault="00197A74" w:rsidP="00197A74">
      <w:pPr>
        <w:pStyle w:val="af7"/>
      </w:pPr>
      <w:r>
        <w:t xml:space="preserve">  public onSortOptionSelected(option: SortOption): void {</w:t>
      </w:r>
    </w:p>
    <w:p w14:paraId="19CE7F8A" w14:textId="77777777" w:rsidR="00197A74" w:rsidRDefault="00197A74" w:rsidP="00197A74">
      <w:pPr>
        <w:pStyle w:val="af7"/>
      </w:pPr>
      <w:r>
        <w:t xml:space="preserve">    this.sortOptionChange.emit(option);</w:t>
      </w:r>
    </w:p>
    <w:p w14:paraId="21FF8D14" w14:textId="77777777" w:rsidR="00197A74" w:rsidRDefault="00197A74" w:rsidP="00197A74">
      <w:pPr>
        <w:pStyle w:val="af7"/>
      </w:pPr>
      <w:r>
        <w:t xml:space="preserve">  }</w:t>
      </w:r>
    </w:p>
    <w:p w14:paraId="63D3F7BA" w14:textId="77777777" w:rsidR="00197A74" w:rsidRDefault="00197A74" w:rsidP="00197A74">
      <w:pPr>
        <w:pStyle w:val="af7"/>
      </w:pPr>
    </w:p>
    <w:p w14:paraId="55D39501" w14:textId="77777777" w:rsidR="00197A74" w:rsidRDefault="00197A74" w:rsidP="00197A74">
      <w:pPr>
        <w:pStyle w:val="af7"/>
      </w:pPr>
      <w:r>
        <w:t xml:space="preserve">  public changeSortOrder(): void {</w:t>
      </w:r>
    </w:p>
    <w:p w14:paraId="31081990" w14:textId="77777777" w:rsidR="00197A74" w:rsidRDefault="00197A74" w:rsidP="00197A74">
      <w:pPr>
        <w:pStyle w:val="af7"/>
      </w:pPr>
      <w:r>
        <w:t xml:space="preserve">    this.sortOrderChange.emit(</w:t>
      </w:r>
    </w:p>
    <w:p w14:paraId="1EC966C2" w14:textId="77777777" w:rsidR="00197A74" w:rsidRDefault="00197A74" w:rsidP="00197A74">
      <w:pPr>
        <w:pStyle w:val="af7"/>
      </w:pPr>
      <w:r>
        <w:t xml:space="preserve">      this.sortOrder() === SortOrder.Asc ? SortOrder.Desc : SortOrder.Asc,</w:t>
      </w:r>
    </w:p>
    <w:p w14:paraId="2F77D1DB" w14:textId="77777777" w:rsidR="00197A74" w:rsidRDefault="00197A74" w:rsidP="00197A74">
      <w:pPr>
        <w:pStyle w:val="af7"/>
      </w:pPr>
      <w:r>
        <w:t xml:space="preserve">    );</w:t>
      </w:r>
    </w:p>
    <w:p w14:paraId="22BA8CF0" w14:textId="77777777" w:rsidR="00197A74" w:rsidRDefault="00197A74" w:rsidP="00197A74">
      <w:pPr>
        <w:pStyle w:val="af7"/>
      </w:pPr>
      <w:r>
        <w:t xml:space="preserve">  }</w:t>
      </w:r>
    </w:p>
    <w:p w14:paraId="69BD8683" w14:textId="77777777" w:rsidR="00197A74" w:rsidRDefault="00197A74" w:rsidP="00197A74">
      <w:pPr>
        <w:pStyle w:val="af7"/>
      </w:pPr>
    </w:p>
    <w:p w14:paraId="3657F692" w14:textId="1B3E0410" w:rsidR="00197A74" w:rsidRDefault="00197A74" w:rsidP="00197A74">
      <w:pPr>
        <w:pStyle w:val="af7"/>
      </w:pPr>
      <w:r>
        <w:t>}</w:t>
      </w:r>
    </w:p>
    <w:p w14:paraId="6268C0AB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toolbar.component.ts:</w:t>
      </w:r>
    </w:p>
    <w:p w14:paraId="67B455C2" w14:textId="77777777" w:rsidR="00197A74" w:rsidRDefault="00197A74" w:rsidP="00197A74">
      <w:pPr>
        <w:pStyle w:val="af7"/>
      </w:pPr>
      <w:r>
        <w:t>import { ChangeDetectionStrategy, Component } from '@angular/core';</w:t>
      </w:r>
    </w:p>
    <w:p w14:paraId="0C4AD410" w14:textId="77777777" w:rsidR="00197A74" w:rsidRDefault="00197A74" w:rsidP="00197A74">
      <w:pPr>
        <w:pStyle w:val="af7"/>
      </w:pPr>
    </w:p>
    <w:p w14:paraId="2DB62276" w14:textId="77777777" w:rsidR="00197A74" w:rsidRDefault="00197A74" w:rsidP="00197A74">
      <w:pPr>
        <w:pStyle w:val="af7"/>
      </w:pPr>
      <w:r>
        <w:t>@Component({</w:t>
      </w:r>
    </w:p>
    <w:p w14:paraId="3F54C8A2" w14:textId="77777777" w:rsidR="00197A74" w:rsidRDefault="00197A74" w:rsidP="00197A74">
      <w:pPr>
        <w:pStyle w:val="af7"/>
      </w:pPr>
      <w:r>
        <w:t xml:space="preserve">  selector: 'app-toolbar',</w:t>
      </w:r>
    </w:p>
    <w:p w14:paraId="32A1B86F" w14:textId="77777777" w:rsidR="00197A74" w:rsidRDefault="00197A74" w:rsidP="00197A74">
      <w:pPr>
        <w:pStyle w:val="af7"/>
      </w:pPr>
      <w:r>
        <w:t xml:space="preserve">  templateUrl: './toolbar.component.html',</w:t>
      </w:r>
    </w:p>
    <w:p w14:paraId="012D3C0A" w14:textId="77777777" w:rsidR="00197A74" w:rsidRDefault="00197A74" w:rsidP="00197A74">
      <w:pPr>
        <w:pStyle w:val="af7"/>
      </w:pPr>
      <w:r>
        <w:t xml:space="preserve">  styleUrl: './toolbar.component.scss',</w:t>
      </w:r>
    </w:p>
    <w:p w14:paraId="3F650A93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2253730F" w14:textId="77777777" w:rsidR="00197A74" w:rsidRDefault="00197A74" w:rsidP="00197A74">
      <w:pPr>
        <w:pStyle w:val="af7"/>
      </w:pPr>
      <w:r>
        <w:t>})</w:t>
      </w:r>
    </w:p>
    <w:p w14:paraId="7671DA97" w14:textId="77777777" w:rsidR="00197A74" w:rsidRDefault="00197A74" w:rsidP="00197A74">
      <w:pPr>
        <w:pStyle w:val="af7"/>
      </w:pPr>
      <w:r>
        <w:t>export class ToolbarComponent { }</w:t>
      </w:r>
    </w:p>
    <w:p w14:paraId="08DBD263" w14:textId="77777777" w:rsidR="00197A74" w:rsidRDefault="00197A74" w:rsidP="00197A74">
      <w:pPr>
        <w:pStyle w:val="af7"/>
      </w:pPr>
    </w:p>
    <w:p w14:paraId="7422D96F" w14:textId="77777777" w:rsidR="00197A74" w:rsidRDefault="00197A74" w:rsidP="00197A74">
      <w:pPr>
        <w:pStyle w:val="af7"/>
      </w:pPr>
      <w:r>
        <w:t>Файл tooltip-menu.component.html:</w:t>
      </w:r>
    </w:p>
    <w:p w14:paraId="77FC5D60" w14:textId="77777777" w:rsidR="00197A74" w:rsidRDefault="00197A74" w:rsidP="00197A74">
      <w:pPr>
        <w:pStyle w:val="af7"/>
      </w:pPr>
      <w:r>
        <w:t>&lt;div [cdkMenuTriggerFor]="contextMenu"&gt;&lt;/div&gt;</w:t>
      </w:r>
    </w:p>
    <w:p w14:paraId="27971500" w14:textId="77777777" w:rsidR="00197A74" w:rsidRDefault="00197A74" w:rsidP="00197A74">
      <w:pPr>
        <w:pStyle w:val="af7"/>
      </w:pPr>
      <w:r>
        <w:t>&lt;ng-content&gt;&lt;/ng-content&gt;</w:t>
      </w:r>
    </w:p>
    <w:p w14:paraId="6A0D74D8" w14:textId="77777777" w:rsidR="00197A74" w:rsidRDefault="00197A74" w:rsidP="00197A74">
      <w:pPr>
        <w:pStyle w:val="af7"/>
      </w:pPr>
      <w:r>
        <w:t>&lt;ng-template #contextMenu&gt;</w:t>
      </w:r>
    </w:p>
    <w:p w14:paraId="21486620" w14:textId="77777777" w:rsidR="00197A74" w:rsidRDefault="00197A74" w:rsidP="00197A74">
      <w:pPr>
        <w:pStyle w:val="af7"/>
      </w:pPr>
      <w:r>
        <w:t xml:space="preserve">  &lt;div class="context-menu-container"&gt;</w:t>
      </w:r>
    </w:p>
    <w:p w14:paraId="7182A36D" w14:textId="77777777" w:rsidR="00197A74" w:rsidRDefault="00197A74" w:rsidP="00197A74">
      <w:pPr>
        <w:pStyle w:val="af7"/>
      </w:pPr>
      <w:r>
        <w:t xml:space="preserve">    &lt;div class="tooltip-menu"&gt;</w:t>
      </w:r>
    </w:p>
    <w:p w14:paraId="3BC48994" w14:textId="77777777" w:rsidR="00197A74" w:rsidRDefault="00197A74" w:rsidP="00197A74">
      <w:pPr>
        <w:pStyle w:val="af7"/>
      </w:pPr>
      <w:r>
        <w:t xml:space="preserve">      &lt;button matTooltip="Перевести"</w:t>
      </w:r>
    </w:p>
    <w:p w14:paraId="7DDECBB4" w14:textId="77777777" w:rsidR="00197A74" w:rsidRDefault="00197A74" w:rsidP="00197A74">
      <w:pPr>
        <w:pStyle w:val="af7"/>
      </w:pPr>
      <w:r>
        <w:t xml:space="preserve">              matTooltipPosition="above"</w:t>
      </w:r>
    </w:p>
    <w:p w14:paraId="6739A988" w14:textId="77777777" w:rsidR="00197A74" w:rsidRDefault="00197A74" w:rsidP="00197A74">
      <w:pPr>
        <w:pStyle w:val="af7"/>
      </w:pPr>
      <w:r>
        <w:t xml:space="preserve">              (click)="emitTextCopyEvent()"&gt;</w:t>
      </w:r>
    </w:p>
    <w:p w14:paraId="2A29AB09" w14:textId="77777777" w:rsidR="00197A74" w:rsidRDefault="00197A74" w:rsidP="00197A74">
      <w:pPr>
        <w:pStyle w:val="af7"/>
      </w:pPr>
      <w:r>
        <w:t xml:space="preserve">        &lt;mat-icon&gt;content_copy&lt;/mat-icon&gt;</w:t>
      </w:r>
    </w:p>
    <w:p w14:paraId="1B934FF0" w14:textId="77777777" w:rsidR="00197A74" w:rsidRDefault="00197A74" w:rsidP="00197A74">
      <w:pPr>
        <w:pStyle w:val="af7"/>
      </w:pPr>
      <w:r>
        <w:t xml:space="preserve">      &lt;/button&gt;</w:t>
      </w:r>
    </w:p>
    <w:p w14:paraId="7D6E7197" w14:textId="77777777" w:rsidR="00197A74" w:rsidRDefault="00197A74" w:rsidP="00197A74">
      <w:pPr>
        <w:pStyle w:val="af7"/>
      </w:pPr>
      <w:r>
        <w:t xml:space="preserve">      &lt;button matTooltip="Перевести"</w:t>
      </w:r>
    </w:p>
    <w:p w14:paraId="1108B208" w14:textId="77777777" w:rsidR="00197A74" w:rsidRDefault="00197A74" w:rsidP="00197A74">
      <w:pPr>
        <w:pStyle w:val="af7"/>
      </w:pPr>
      <w:r>
        <w:t xml:space="preserve">              matTooltipPosition="above"</w:t>
      </w:r>
    </w:p>
    <w:p w14:paraId="15A2A045" w14:textId="77777777" w:rsidR="00197A74" w:rsidRDefault="00197A74" w:rsidP="00197A74">
      <w:pPr>
        <w:pStyle w:val="af7"/>
      </w:pPr>
      <w:r>
        <w:t xml:space="preserve">              (click)="emitTranslationBtnClickEvent()"&gt;</w:t>
      </w:r>
    </w:p>
    <w:p w14:paraId="1AEB35DC" w14:textId="77777777" w:rsidR="00197A74" w:rsidRDefault="00197A74" w:rsidP="00197A74">
      <w:pPr>
        <w:pStyle w:val="af7"/>
      </w:pPr>
      <w:r>
        <w:t xml:space="preserve">        &lt;mat-icon&gt;translate&lt;/mat-icon&gt;</w:t>
      </w:r>
    </w:p>
    <w:p w14:paraId="4C7DF4A4" w14:textId="77777777" w:rsidR="00197A74" w:rsidRDefault="00197A74" w:rsidP="00197A74">
      <w:pPr>
        <w:pStyle w:val="af7"/>
      </w:pPr>
      <w:r>
        <w:t xml:space="preserve">      &lt;/button&gt;</w:t>
      </w:r>
    </w:p>
    <w:p w14:paraId="171F0881" w14:textId="77777777" w:rsidR="00197A74" w:rsidRDefault="00197A74" w:rsidP="00197A74">
      <w:pPr>
        <w:pStyle w:val="af7"/>
      </w:pPr>
      <w:r>
        <w:t xml:space="preserve">      &lt;button matTooltip="Определение"</w:t>
      </w:r>
    </w:p>
    <w:p w14:paraId="1C95F6EF" w14:textId="77777777" w:rsidR="00197A74" w:rsidRDefault="00197A74" w:rsidP="00197A74">
      <w:pPr>
        <w:pStyle w:val="af7"/>
      </w:pPr>
      <w:r>
        <w:t xml:space="preserve">              matTooltipPosition="above"</w:t>
      </w:r>
    </w:p>
    <w:p w14:paraId="402EFFE6" w14:textId="77777777" w:rsidR="00197A74" w:rsidRDefault="00197A74" w:rsidP="00197A74">
      <w:pPr>
        <w:pStyle w:val="af7"/>
      </w:pPr>
      <w:r>
        <w:t xml:space="preserve">              [disabled]="definitionLoading()"</w:t>
      </w:r>
    </w:p>
    <w:p w14:paraId="661BE28F" w14:textId="77777777" w:rsidR="00197A74" w:rsidRDefault="00197A74" w:rsidP="00197A74">
      <w:pPr>
        <w:pStyle w:val="af7"/>
      </w:pPr>
      <w:r>
        <w:t xml:space="preserve">              (mouseup)="emitDefinitionBtnClickEvent()"&gt;</w:t>
      </w:r>
    </w:p>
    <w:p w14:paraId="56CF7724" w14:textId="77777777" w:rsidR="00197A74" w:rsidRDefault="00197A74" w:rsidP="00197A74">
      <w:pPr>
        <w:pStyle w:val="af7"/>
      </w:pPr>
      <w:r>
        <w:t xml:space="preserve">        &lt;mat-icon&gt;abc&lt;/mat-icon&gt;</w:t>
      </w:r>
    </w:p>
    <w:p w14:paraId="701A8F32" w14:textId="77777777" w:rsidR="00197A74" w:rsidRDefault="00197A74" w:rsidP="00197A74">
      <w:pPr>
        <w:pStyle w:val="af7"/>
      </w:pPr>
      <w:r>
        <w:t xml:space="preserve">      &lt;/button&gt;</w:t>
      </w:r>
    </w:p>
    <w:p w14:paraId="45F45950" w14:textId="77777777" w:rsidR="00197A74" w:rsidRDefault="00197A74" w:rsidP="00197A74">
      <w:pPr>
        <w:pStyle w:val="af7"/>
      </w:pPr>
      <w:r>
        <w:t xml:space="preserve">      &lt;button matTooltip="Обобщение текста"</w:t>
      </w:r>
    </w:p>
    <w:p w14:paraId="4A133E7C" w14:textId="77777777" w:rsidR="00197A74" w:rsidRDefault="00197A74" w:rsidP="00197A74">
      <w:pPr>
        <w:pStyle w:val="af7"/>
      </w:pPr>
      <w:r>
        <w:t xml:space="preserve">              matTooltipPosition="above"</w:t>
      </w:r>
    </w:p>
    <w:p w14:paraId="5F50EE84" w14:textId="77777777" w:rsidR="00197A74" w:rsidRDefault="00197A74" w:rsidP="00197A74">
      <w:pPr>
        <w:pStyle w:val="af7"/>
      </w:pPr>
      <w:r>
        <w:t xml:space="preserve">              (click)="emitTextSumBtnClickEvent()"&gt;</w:t>
      </w:r>
    </w:p>
    <w:p w14:paraId="3EDB2521" w14:textId="77777777" w:rsidR="00197A74" w:rsidRDefault="00197A74" w:rsidP="00197A74">
      <w:pPr>
        <w:pStyle w:val="af7"/>
      </w:pPr>
      <w:r>
        <w:t xml:space="preserve">        &lt;mat-icon&gt;functions&lt;/mat-icon&gt;</w:t>
      </w:r>
    </w:p>
    <w:p w14:paraId="782C4165" w14:textId="77777777" w:rsidR="00197A74" w:rsidRDefault="00197A74" w:rsidP="00197A74">
      <w:pPr>
        <w:pStyle w:val="af7"/>
      </w:pPr>
      <w:r>
        <w:t xml:space="preserve">      &lt;/button&gt;</w:t>
      </w:r>
    </w:p>
    <w:p w14:paraId="54D5BACC" w14:textId="77777777" w:rsidR="00197A74" w:rsidRDefault="00197A74" w:rsidP="00197A74">
      <w:pPr>
        <w:pStyle w:val="af7"/>
      </w:pPr>
      <w:r>
        <w:t xml:space="preserve">    &lt;/div&gt;</w:t>
      </w:r>
    </w:p>
    <w:p w14:paraId="266C0EBC" w14:textId="77777777" w:rsidR="00197A74" w:rsidRDefault="00197A74" w:rsidP="00197A74">
      <w:pPr>
        <w:pStyle w:val="af7"/>
      </w:pPr>
      <w:r>
        <w:t xml:space="preserve">    @if (isDefinitionMenuOpen()) {</w:t>
      </w:r>
    </w:p>
    <w:p w14:paraId="1A7E07FC" w14:textId="77777777" w:rsidR="00197A74" w:rsidRDefault="00197A74" w:rsidP="00197A74">
      <w:pPr>
        <w:pStyle w:val="af7"/>
      </w:pPr>
      <w:r>
        <w:t xml:space="preserve">      &lt;div class="word-definition-popup"&gt;</w:t>
      </w:r>
    </w:p>
    <w:p w14:paraId="7004FF2C" w14:textId="77777777" w:rsidR="00197A74" w:rsidRDefault="00197A74" w:rsidP="00197A74">
      <w:pPr>
        <w:pStyle w:val="af7"/>
      </w:pPr>
      <w:r>
        <w:t xml:space="preserve">        &lt;div class="word-definition-container"&gt;</w:t>
      </w:r>
    </w:p>
    <w:p w14:paraId="0ABE36C5" w14:textId="77777777" w:rsidR="00197A74" w:rsidRDefault="00197A74" w:rsidP="00197A74">
      <w:pPr>
        <w:pStyle w:val="af7"/>
      </w:pPr>
      <w:r>
        <w:t xml:space="preserve">          &lt;mat-form-field&gt;</w:t>
      </w:r>
    </w:p>
    <w:p w14:paraId="3E47D9BD" w14:textId="77777777" w:rsidR="00197A74" w:rsidRDefault="00197A74" w:rsidP="00197A74">
      <w:pPr>
        <w:pStyle w:val="af7"/>
      </w:pPr>
      <w:r>
        <w:t xml:space="preserve">            &lt;mat-select [(ngModel)]="selectedDefinitionProvider"&gt;</w:t>
      </w:r>
    </w:p>
    <w:p w14:paraId="65790E03" w14:textId="77777777" w:rsidR="00197A74" w:rsidRDefault="00197A74" w:rsidP="00197A74">
      <w:pPr>
        <w:pStyle w:val="af7"/>
      </w:pPr>
      <w:r>
        <w:t xml:space="preserve">              @for (provider of definitionProviders(); track $index) {</w:t>
      </w:r>
    </w:p>
    <w:p w14:paraId="701B6792" w14:textId="77777777" w:rsidR="00197A74" w:rsidRDefault="00197A74" w:rsidP="00197A74">
      <w:pPr>
        <w:pStyle w:val="af7"/>
      </w:pPr>
      <w:r>
        <w:t xml:space="preserve">                &lt;mat-option [value]="provider"&gt;{{ provider }}&lt;/mat-option&gt;</w:t>
      </w:r>
    </w:p>
    <w:p w14:paraId="66614E1D" w14:textId="77777777" w:rsidR="00197A74" w:rsidRDefault="00197A74" w:rsidP="00197A74">
      <w:pPr>
        <w:pStyle w:val="af7"/>
      </w:pPr>
      <w:r>
        <w:t xml:space="preserve">              }</w:t>
      </w:r>
    </w:p>
    <w:p w14:paraId="3DFE94F6" w14:textId="77777777" w:rsidR="00197A74" w:rsidRDefault="00197A74" w:rsidP="00197A74">
      <w:pPr>
        <w:pStyle w:val="af7"/>
      </w:pPr>
      <w:r>
        <w:t xml:space="preserve">            &lt;/mat-select&gt;</w:t>
      </w:r>
    </w:p>
    <w:p w14:paraId="6AA586D1" w14:textId="77777777" w:rsidR="00197A74" w:rsidRDefault="00197A74" w:rsidP="00197A74">
      <w:pPr>
        <w:pStyle w:val="af7"/>
      </w:pPr>
      <w:r>
        <w:t xml:space="preserve">          &lt;/mat-form-field&gt;</w:t>
      </w:r>
    </w:p>
    <w:p w14:paraId="6B31FDE1" w14:textId="77777777" w:rsidR="00197A74" w:rsidRPr="00197A74" w:rsidRDefault="00197A74" w:rsidP="00197A74">
      <w:pPr>
        <w:pStyle w:val="af7"/>
        <w:rPr>
          <w:lang w:val="ru-RU"/>
        </w:rPr>
      </w:pPr>
      <w:r>
        <w:lastRenderedPageBreak/>
        <w:t xml:space="preserve">          </w:t>
      </w:r>
      <w:r w:rsidRPr="00197A74">
        <w:rPr>
          <w:lang w:val="ru-RU"/>
        </w:rPr>
        <w:t>@</w:t>
      </w:r>
      <w:r>
        <w:t>if</w:t>
      </w:r>
      <w:r w:rsidRPr="00197A74">
        <w:rPr>
          <w:lang w:val="ru-RU"/>
        </w:rPr>
        <w:t xml:space="preserve"> (!</w:t>
      </w:r>
      <w:r>
        <w:t>haveDefinitions</w:t>
      </w:r>
      <w:r w:rsidRPr="00197A74">
        <w:rPr>
          <w:lang w:val="ru-RU"/>
        </w:rPr>
        <w:t>()) {</w:t>
      </w:r>
    </w:p>
    <w:p w14:paraId="77E58789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 xml:space="preserve">            &lt;</w:t>
      </w:r>
      <w:r>
        <w:t>span</w:t>
      </w:r>
      <w:r w:rsidRPr="00197A74">
        <w:rPr>
          <w:lang w:val="ru-RU"/>
        </w:rPr>
        <w:t>&gt;Нет результатов для данного определения&lt;/</w:t>
      </w:r>
      <w:r>
        <w:t>span</w:t>
      </w:r>
      <w:r w:rsidRPr="00197A74">
        <w:rPr>
          <w:lang w:val="ru-RU"/>
        </w:rPr>
        <w:t>&gt;</w:t>
      </w:r>
    </w:p>
    <w:p w14:paraId="3B8D9B11" w14:textId="77777777" w:rsidR="00197A74" w:rsidRDefault="00197A74" w:rsidP="00197A74">
      <w:pPr>
        <w:pStyle w:val="af7"/>
      </w:pPr>
      <w:r w:rsidRPr="00197A74">
        <w:rPr>
          <w:lang w:val="ru-RU"/>
        </w:rPr>
        <w:t xml:space="preserve">          </w:t>
      </w:r>
      <w:r>
        <w:t>}</w:t>
      </w:r>
    </w:p>
    <w:p w14:paraId="42829E3D" w14:textId="77777777" w:rsidR="00197A74" w:rsidRDefault="00197A74" w:rsidP="00197A74">
      <w:pPr>
        <w:pStyle w:val="af7"/>
      </w:pPr>
      <w:r>
        <w:t xml:space="preserve">          @for (entry of wordDefinitionEntries(); track $index) {</w:t>
      </w:r>
    </w:p>
    <w:p w14:paraId="27FD5371" w14:textId="77777777" w:rsidR="00197A74" w:rsidRDefault="00197A74" w:rsidP="00197A74">
      <w:pPr>
        <w:pStyle w:val="af7"/>
      </w:pPr>
      <w:r>
        <w:t xml:space="preserve">            &lt;div class="word"&gt;{{ entry.word }}&lt;/div&gt;</w:t>
      </w:r>
    </w:p>
    <w:p w14:paraId="3C76E241" w14:textId="77777777" w:rsidR="00197A74" w:rsidRDefault="00197A74" w:rsidP="00197A74">
      <w:pPr>
        <w:pStyle w:val="af7"/>
      </w:pPr>
      <w:r>
        <w:t xml:space="preserve">            &lt;div class="transcription"&gt;{{ entry.transcription }}&lt;/div&gt;</w:t>
      </w:r>
    </w:p>
    <w:p w14:paraId="37D2A70A" w14:textId="77777777" w:rsidR="00197A74" w:rsidRDefault="00197A74" w:rsidP="00197A74">
      <w:pPr>
        <w:pStyle w:val="af7"/>
      </w:pPr>
      <w:r>
        <w:t xml:space="preserve">            &lt;ul&gt;</w:t>
      </w:r>
    </w:p>
    <w:p w14:paraId="275EF2CA" w14:textId="77777777" w:rsidR="00197A74" w:rsidRDefault="00197A74" w:rsidP="00197A74">
      <w:pPr>
        <w:pStyle w:val="af7"/>
      </w:pPr>
      <w:r>
        <w:t xml:space="preserve">              @for (definition of entry.definitions; track $index) {</w:t>
      </w:r>
    </w:p>
    <w:p w14:paraId="00950627" w14:textId="77777777" w:rsidR="00197A74" w:rsidRDefault="00197A74" w:rsidP="00197A74">
      <w:pPr>
        <w:pStyle w:val="af7"/>
      </w:pPr>
      <w:r>
        <w:t xml:space="preserve">                &lt;li&gt;</w:t>
      </w:r>
    </w:p>
    <w:p w14:paraId="7019C6AE" w14:textId="77777777" w:rsidR="00197A74" w:rsidRDefault="00197A74" w:rsidP="00197A74">
      <w:pPr>
        <w:pStyle w:val="af7"/>
      </w:pPr>
      <w:r>
        <w:t xml:space="preserve">                  &lt;span class="part-of-speech"&gt;{{ definition.partOfSpeech }}&lt;/span&gt;</w:t>
      </w:r>
    </w:p>
    <w:p w14:paraId="27E7EA1D" w14:textId="77777777" w:rsidR="00197A74" w:rsidRDefault="00197A74" w:rsidP="00197A74">
      <w:pPr>
        <w:pStyle w:val="af7"/>
      </w:pPr>
      <w:r>
        <w:t xml:space="preserve">                  &lt;span class="definition"&gt;{{ definition.definition }}&lt;/span&gt;</w:t>
      </w:r>
    </w:p>
    <w:p w14:paraId="070D24F1" w14:textId="77777777" w:rsidR="00197A74" w:rsidRDefault="00197A74" w:rsidP="00197A74">
      <w:pPr>
        <w:pStyle w:val="af7"/>
      </w:pPr>
      <w:r>
        <w:t xml:space="preserve">                &lt;/li&gt;</w:t>
      </w:r>
    </w:p>
    <w:p w14:paraId="1E4EF331" w14:textId="77777777" w:rsidR="00197A74" w:rsidRDefault="00197A74" w:rsidP="00197A74">
      <w:pPr>
        <w:pStyle w:val="af7"/>
      </w:pPr>
      <w:r>
        <w:t xml:space="preserve">              }</w:t>
      </w:r>
    </w:p>
    <w:p w14:paraId="55D456C5" w14:textId="77777777" w:rsidR="00197A74" w:rsidRDefault="00197A74" w:rsidP="00197A74">
      <w:pPr>
        <w:pStyle w:val="af7"/>
      </w:pPr>
      <w:r>
        <w:t xml:space="preserve">            &lt;/ul&gt;</w:t>
      </w:r>
    </w:p>
    <w:p w14:paraId="4E11B7B4" w14:textId="77777777" w:rsidR="00197A74" w:rsidRDefault="00197A74" w:rsidP="00197A74">
      <w:pPr>
        <w:pStyle w:val="af7"/>
      </w:pPr>
      <w:r>
        <w:t xml:space="preserve">          }</w:t>
      </w:r>
    </w:p>
    <w:p w14:paraId="18C16310" w14:textId="77777777" w:rsidR="00197A74" w:rsidRDefault="00197A74" w:rsidP="00197A74">
      <w:pPr>
        <w:pStyle w:val="af7"/>
      </w:pPr>
      <w:r>
        <w:t xml:space="preserve">        &lt;/div&gt;</w:t>
      </w:r>
    </w:p>
    <w:p w14:paraId="4E021B27" w14:textId="77777777" w:rsidR="00197A74" w:rsidRDefault="00197A74" w:rsidP="00197A74">
      <w:pPr>
        <w:pStyle w:val="af7"/>
      </w:pPr>
      <w:r>
        <w:t xml:space="preserve">        &lt;div&gt;</w:t>
      </w:r>
    </w:p>
    <w:p w14:paraId="41D885CD" w14:textId="77777777" w:rsidR="00197A74" w:rsidRDefault="00197A74" w:rsidP="00197A74">
      <w:pPr>
        <w:pStyle w:val="af7"/>
      </w:pPr>
      <w:r>
        <w:t xml:space="preserve">          &lt;button mat-flat-button</w:t>
      </w:r>
    </w:p>
    <w:p w14:paraId="2A91F320" w14:textId="77777777" w:rsidR="00197A74" w:rsidRDefault="00197A74" w:rsidP="00197A74">
      <w:pPr>
        <w:pStyle w:val="af7"/>
      </w:pPr>
      <w:r>
        <w:t xml:space="preserve">                  color="primary"</w:t>
      </w:r>
    </w:p>
    <w:p w14:paraId="3C28CA72" w14:textId="77777777" w:rsidR="00197A74" w:rsidRDefault="00197A74" w:rsidP="00197A74">
      <w:pPr>
        <w:pStyle w:val="af7"/>
      </w:pPr>
      <w:r>
        <w:t xml:space="preserve">                  [disabled]="definitionLoading() || !haveDefinitions()"</w:t>
      </w:r>
    </w:p>
    <w:p w14:paraId="03EB5D9F" w14:textId="77777777" w:rsidR="00197A74" w:rsidRDefault="00197A74" w:rsidP="00197A74">
      <w:pPr>
        <w:pStyle w:val="af7"/>
      </w:pPr>
      <w:r>
        <w:t xml:space="preserve">                  (click)="emitWordAddBtnClickEvent()"&gt;</w:t>
      </w:r>
    </w:p>
    <w:p w14:paraId="777346F1" w14:textId="77777777" w:rsidR="00197A74" w:rsidRDefault="00197A74" w:rsidP="00197A74">
      <w:pPr>
        <w:pStyle w:val="af7"/>
      </w:pPr>
      <w:r>
        <w:t xml:space="preserve">            &lt;mat-icon&gt;add&lt;/mat-icon&gt;</w:t>
      </w:r>
    </w:p>
    <w:p w14:paraId="1C7595DF" w14:textId="77777777" w:rsidR="00197A74" w:rsidRPr="00197A74" w:rsidRDefault="00197A74" w:rsidP="00197A74">
      <w:pPr>
        <w:pStyle w:val="af7"/>
        <w:rPr>
          <w:lang w:val="ru-RU"/>
        </w:rPr>
      </w:pPr>
      <w:r>
        <w:t xml:space="preserve">            </w:t>
      </w:r>
      <w:r w:rsidRPr="00197A74">
        <w:rPr>
          <w:lang w:val="ru-RU"/>
        </w:rPr>
        <w:t>Добавить в словарь</w:t>
      </w:r>
    </w:p>
    <w:p w14:paraId="66034B79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 xml:space="preserve">          &lt;/</w:t>
      </w:r>
      <w:r>
        <w:t>button</w:t>
      </w:r>
      <w:r w:rsidRPr="00197A74">
        <w:rPr>
          <w:lang w:val="ru-RU"/>
        </w:rPr>
        <w:t>&gt;</w:t>
      </w:r>
    </w:p>
    <w:p w14:paraId="27735B64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 xml:space="preserve">        &lt;/</w:t>
      </w:r>
      <w:r>
        <w:t>div</w:t>
      </w:r>
      <w:r w:rsidRPr="00197A74">
        <w:rPr>
          <w:lang w:val="ru-RU"/>
        </w:rPr>
        <w:t>&gt;</w:t>
      </w:r>
    </w:p>
    <w:p w14:paraId="0F85DD87" w14:textId="77777777" w:rsidR="00197A74" w:rsidRDefault="00197A74" w:rsidP="00197A74">
      <w:pPr>
        <w:pStyle w:val="af7"/>
      </w:pPr>
      <w:r w:rsidRPr="00197A74">
        <w:rPr>
          <w:lang w:val="ru-RU"/>
        </w:rPr>
        <w:t xml:space="preserve">        </w:t>
      </w:r>
      <w:r>
        <w:t>&lt;app-loading-spinner-overlay [loading]="definitionLoading()"&gt;&lt;/app-loading-spinner-overlay&gt;</w:t>
      </w:r>
    </w:p>
    <w:p w14:paraId="1D90417D" w14:textId="77777777" w:rsidR="00197A74" w:rsidRDefault="00197A74" w:rsidP="00197A74">
      <w:pPr>
        <w:pStyle w:val="af7"/>
      </w:pPr>
      <w:r>
        <w:t xml:space="preserve">      &lt;/div&gt;</w:t>
      </w:r>
    </w:p>
    <w:p w14:paraId="422D09CA" w14:textId="77777777" w:rsidR="00197A74" w:rsidRDefault="00197A74" w:rsidP="00197A74">
      <w:pPr>
        <w:pStyle w:val="af7"/>
      </w:pPr>
      <w:r>
        <w:t xml:space="preserve">    }</w:t>
      </w:r>
    </w:p>
    <w:p w14:paraId="54DD58C2" w14:textId="77777777" w:rsidR="00197A74" w:rsidRDefault="00197A74" w:rsidP="00197A74">
      <w:pPr>
        <w:pStyle w:val="af7"/>
      </w:pPr>
      <w:r>
        <w:t xml:space="preserve">  &lt;/div&gt;</w:t>
      </w:r>
    </w:p>
    <w:p w14:paraId="6618095B" w14:textId="428D40E2" w:rsidR="00197A74" w:rsidRDefault="00197A74" w:rsidP="00197A74">
      <w:pPr>
        <w:pStyle w:val="af7"/>
      </w:pPr>
      <w:r>
        <w:t>&lt;/ng-template&gt;</w:t>
      </w:r>
    </w:p>
    <w:p w14:paraId="195B45AC" w14:textId="77777777" w:rsidR="00197A74" w:rsidRPr="00CA4817" w:rsidRDefault="00197A74" w:rsidP="00E50616">
      <w:pPr>
        <w:pStyle w:val="affc"/>
        <w:rPr>
          <w:lang w:val="en-US"/>
        </w:rPr>
      </w:pPr>
      <w:r>
        <w:t>Файл</w:t>
      </w:r>
      <w:r w:rsidRPr="00CA4817">
        <w:rPr>
          <w:lang w:val="en-US"/>
        </w:rPr>
        <w:t xml:space="preserve"> tooltip-menu.component.ts:</w:t>
      </w:r>
    </w:p>
    <w:p w14:paraId="5D8C9D3E" w14:textId="77777777" w:rsidR="00197A74" w:rsidRDefault="00197A74" w:rsidP="00197A74">
      <w:pPr>
        <w:pStyle w:val="af7"/>
      </w:pPr>
      <w:r>
        <w:t>import { CdkMenuTrigger } from '@angular/cdk/menu';</w:t>
      </w:r>
    </w:p>
    <w:p w14:paraId="7679317B" w14:textId="77777777" w:rsidR="00197A74" w:rsidRDefault="00197A74" w:rsidP="00197A74">
      <w:pPr>
        <w:pStyle w:val="af7"/>
      </w:pPr>
      <w:r>
        <w:t>import {</w:t>
      </w:r>
    </w:p>
    <w:p w14:paraId="226C3359" w14:textId="77777777" w:rsidR="00197A74" w:rsidRDefault="00197A74" w:rsidP="00197A74">
      <w:pPr>
        <w:pStyle w:val="af7"/>
      </w:pPr>
      <w:r>
        <w:t xml:space="preserve">  ChangeDetectionStrategy,</w:t>
      </w:r>
    </w:p>
    <w:p w14:paraId="2BFA93F5" w14:textId="77777777" w:rsidR="00197A74" w:rsidRDefault="00197A74" w:rsidP="00197A74">
      <w:pPr>
        <w:pStyle w:val="af7"/>
      </w:pPr>
      <w:r>
        <w:t xml:space="preserve">  Component,</w:t>
      </w:r>
    </w:p>
    <w:p w14:paraId="470AE170" w14:textId="77777777" w:rsidR="00197A74" w:rsidRDefault="00197A74" w:rsidP="00197A74">
      <w:pPr>
        <w:pStyle w:val="af7"/>
      </w:pPr>
      <w:r>
        <w:t xml:space="preserve">  computed,</w:t>
      </w:r>
    </w:p>
    <w:p w14:paraId="077771D0" w14:textId="77777777" w:rsidR="00197A74" w:rsidRDefault="00197A74" w:rsidP="00197A74">
      <w:pPr>
        <w:pStyle w:val="af7"/>
      </w:pPr>
      <w:r>
        <w:t xml:space="preserve">  HostListener,</w:t>
      </w:r>
    </w:p>
    <w:p w14:paraId="0C55F02A" w14:textId="77777777" w:rsidR="00197A74" w:rsidRDefault="00197A74" w:rsidP="00197A74">
      <w:pPr>
        <w:pStyle w:val="af7"/>
      </w:pPr>
      <w:r>
        <w:t xml:space="preserve">  input,</w:t>
      </w:r>
    </w:p>
    <w:p w14:paraId="57EB2631" w14:textId="77777777" w:rsidR="00197A74" w:rsidRDefault="00197A74" w:rsidP="00197A74">
      <w:pPr>
        <w:pStyle w:val="af7"/>
      </w:pPr>
      <w:r>
        <w:t xml:space="preserve">  model,</w:t>
      </w:r>
    </w:p>
    <w:p w14:paraId="732502B6" w14:textId="77777777" w:rsidR="00197A74" w:rsidRDefault="00197A74" w:rsidP="00197A74">
      <w:pPr>
        <w:pStyle w:val="af7"/>
      </w:pPr>
      <w:r>
        <w:t xml:space="preserve">  output,</w:t>
      </w:r>
    </w:p>
    <w:p w14:paraId="6DE5E2F2" w14:textId="77777777" w:rsidR="00197A74" w:rsidRDefault="00197A74" w:rsidP="00197A74">
      <w:pPr>
        <w:pStyle w:val="af7"/>
      </w:pPr>
      <w:r>
        <w:t xml:space="preserve">  viewChild,</w:t>
      </w:r>
    </w:p>
    <w:p w14:paraId="27404E3C" w14:textId="77777777" w:rsidR="00197A74" w:rsidRDefault="00197A74" w:rsidP="00197A74">
      <w:pPr>
        <w:pStyle w:val="af7"/>
      </w:pPr>
      <w:r>
        <w:t>} from '@angular/core';</w:t>
      </w:r>
    </w:p>
    <w:p w14:paraId="6906120F" w14:textId="77777777" w:rsidR="00197A74" w:rsidRDefault="00197A74" w:rsidP="00197A74">
      <w:pPr>
        <w:pStyle w:val="af7"/>
      </w:pPr>
      <w:r>
        <w:t>import { MatTooltip } from '@angular/material/tooltip';</w:t>
      </w:r>
    </w:p>
    <w:p w14:paraId="28EFC77B" w14:textId="77777777" w:rsidR="00197A74" w:rsidRDefault="00197A74" w:rsidP="00197A74">
      <w:pPr>
        <w:pStyle w:val="af7"/>
      </w:pPr>
      <w:r>
        <w:t>import { MatIcon } from '@angular/material/icon';</w:t>
      </w:r>
    </w:p>
    <w:p w14:paraId="11C48118" w14:textId="77777777" w:rsidR="00197A74" w:rsidRDefault="00197A74" w:rsidP="00197A74">
      <w:pPr>
        <w:pStyle w:val="af7"/>
      </w:pPr>
      <w:r>
        <w:t>import { WordDto } from '@core/dtos/BookManager.Application.Common.DTOs';</w:t>
      </w:r>
    </w:p>
    <w:p w14:paraId="3A992D2B" w14:textId="77777777" w:rsidR="00197A74" w:rsidRDefault="00197A74" w:rsidP="00197A74">
      <w:pPr>
        <w:pStyle w:val="af7"/>
      </w:pPr>
      <w:r>
        <w:t>import { MatButtonModule } from '@angular/material/button';</w:t>
      </w:r>
    </w:p>
    <w:p w14:paraId="21668DFC" w14:textId="77777777" w:rsidR="00197A74" w:rsidRDefault="00197A74" w:rsidP="00197A74">
      <w:pPr>
        <w:pStyle w:val="af7"/>
      </w:pPr>
      <w:r>
        <w:t>import { LoadingSpinnerOverlayComponent } from '@shared/components/loading-spinner-overlay/loading-spinner-overlay.component';</w:t>
      </w:r>
    </w:p>
    <w:p w14:paraId="7661BB55" w14:textId="77777777" w:rsidR="00197A74" w:rsidRDefault="00197A74" w:rsidP="00197A74">
      <w:pPr>
        <w:pStyle w:val="af7"/>
      </w:pPr>
      <w:r>
        <w:t>import { MatFormField } from '@angular/material/form-field';</w:t>
      </w:r>
    </w:p>
    <w:p w14:paraId="1E5CB453" w14:textId="77777777" w:rsidR="00197A74" w:rsidRDefault="00197A74" w:rsidP="00197A74">
      <w:pPr>
        <w:pStyle w:val="af7"/>
      </w:pPr>
      <w:r>
        <w:t>import { MatOption, MatSelect } from '@angular/material/select';</w:t>
      </w:r>
    </w:p>
    <w:p w14:paraId="657EA526" w14:textId="77777777" w:rsidR="00197A74" w:rsidRDefault="00197A74" w:rsidP="00197A74">
      <w:pPr>
        <w:pStyle w:val="af7"/>
      </w:pPr>
      <w:r>
        <w:t>import { FormsModule, ReactiveFormsModule } from '@angular/forms';</w:t>
      </w:r>
    </w:p>
    <w:p w14:paraId="46928A35" w14:textId="77777777" w:rsidR="00197A74" w:rsidRDefault="00197A74" w:rsidP="00197A74">
      <w:pPr>
        <w:pStyle w:val="af7"/>
      </w:pPr>
    </w:p>
    <w:p w14:paraId="7ECCE034" w14:textId="77777777" w:rsidR="00197A74" w:rsidRDefault="00197A74" w:rsidP="00197A74">
      <w:pPr>
        <w:pStyle w:val="af7"/>
      </w:pPr>
      <w:r>
        <w:t>@Component({</w:t>
      </w:r>
    </w:p>
    <w:p w14:paraId="14C219A3" w14:textId="77777777" w:rsidR="00197A74" w:rsidRDefault="00197A74" w:rsidP="00197A74">
      <w:pPr>
        <w:pStyle w:val="af7"/>
      </w:pPr>
      <w:r>
        <w:t xml:space="preserve">  selector: '[app-tooltip-menu]',</w:t>
      </w:r>
    </w:p>
    <w:p w14:paraId="755E47AC" w14:textId="77777777" w:rsidR="00197A74" w:rsidRDefault="00197A74" w:rsidP="00197A74">
      <w:pPr>
        <w:pStyle w:val="af7"/>
      </w:pPr>
      <w:r>
        <w:t xml:space="preserve">  templateUrl: './tooltip-menu.component.html',</w:t>
      </w:r>
    </w:p>
    <w:p w14:paraId="3CF079EF" w14:textId="77777777" w:rsidR="00197A74" w:rsidRDefault="00197A74" w:rsidP="00197A74">
      <w:pPr>
        <w:pStyle w:val="af7"/>
      </w:pPr>
      <w:r>
        <w:t xml:space="preserve">  styleUrl: './tooltip-menu.component.scss',</w:t>
      </w:r>
    </w:p>
    <w:p w14:paraId="7082A7C1" w14:textId="77777777" w:rsidR="00197A74" w:rsidRDefault="00197A74" w:rsidP="00197A74">
      <w:pPr>
        <w:pStyle w:val="af7"/>
      </w:pPr>
      <w:r>
        <w:t xml:space="preserve">  standalone: true,</w:t>
      </w:r>
    </w:p>
    <w:p w14:paraId="5F6A8076" w14:textId="77777777" w:rsidR="00197A74" w:rsidRDefault="00197A74" w:rsidP="00197A74">
      <w:pPr>
        <w:pStyle w:val="af7"/>
      </w:pPr>
      <w:r>
        <w:t xml:space="preserve">  imports: [</w:t>
      </w:r>
    </w:p>
    <w:p w14:paraId="13CF17B2" w14:textId="77777777" w:rsidR="00197A74" w:rsidRDefault="00197A74" w:rsidP="00197A74">
      <w:pPr>
        <w:pStyle w:val="af7"/>
      </w:pPr>
      <w:r>
        <w:t xml:space="preserve">    CdkMenuTrigger,</w:t>
      </w:r>
    </w:p>
    <w:p w14:paraId="0ACCBF90" w14:textId="77777777" w:rsidR="00197A74" w:rsidRDefault="00197A74" w:rsidP="00197A74">
      <w:pPr>
        <w:pStyle w:val="af7"/>
      </w:pPr>
      <w:r>
        <w:t xml:space="preserve">    MatTooltip,</w:t>
      </w:r>
    </w:p>
    <w:p w14:paraId="6BDDBE1E" w14:textId="77777777" w:rsidR="00197A74" w:rsidRDefault="00197A74" w:rsidP="00197A74">
      <w:pPr>
        <w:pStyle w:val="af7"/>
      </w:pPr>
      <w:r>
        <w:t xml:space="preserve">    MatIcon,</w:t>
      </w:r>
    </w:p>
    <w:p w14:paraId="34D377B1" w14:textId="77777777" w:rsidR="00197A74" w:rsidRDefault="00197A74" w:rsidP="00197A74">
      <w:pPr>
        <w:pStyle w:val="af7"/>
      </w:pPr>
      <w:r>
        <w:t xml:space="preserve">    MatButtonModule,</w:t>
      </w:r>
    </w:p>
    <w:p w14:paraId="2FA37F45" w14:textId="77777777" w:rsidR="00197A74" w:rsidRDefault="00197A74" w:rsidP="00197A74">
      <w:pPr>
        <w:pStyle w:val="af7"/>
      </w:pPr>
      <w:r>
        <w:t xml:space="preserve">    LoadingSpinnerOverlayComponent,</w:t>
      </w:r>
    </w:p>
    <w:p w14:paraId="2E5635DC" w14:textId="77777777" w:rsidR="00197A74" w:rsidRDefault="00197A74" w:rsidP="00197A74">
      <w:pPr>
        <w:pStyle w:val="af7"/>
      </w:pPr>
      <w:r>
        <w:t xml:space="preserve">    MatFormField,</w:t>
      </w:r>
    </w:p>
    <w:p w14:paraId="3C5D10D0" w14:textId="77777777" w:rsidR="00197A74" w:rsidRDefault="00197A74" w:rsidP="00197A74">
      <w:pPr>
        <w:pStyle w:val="af7"/>
      </w:pPr>
      <w:r>
        <w:t xml:space="preserve">    MatSelect,</w:t>
      </w:r>
    </w:p>
    <w:p w14:paraId="595AD7DF" w14:textId="77777777" w:rsidR="00197A74" w:rsidRDefault="00197A74" w:rsidP="00197A74">
      <w:pPr>
        <w:pStyle w:val="af7"/>
      </w:pPr>
      <w:r>
        <w:t xml:space="preserve">    MatOption,</w:t>
      </w:r>
    </w:p>
    <w:p w14:paraId="0D187DD3" w14:textId="77777777" w:rsidR="00197A74" w:rsidRDefault="00197A74" w:rsidP="00197A74">
      <w:pPr>
        <w:pStyle w:val="af7"/>
      </w:pPr>
      <w:r>
        <w:t xml:space="preserve">    ReactiveFormsModule,</w:t>
      </w:r>
    </w:p>
    <w:p w14:paraId="7F9FCC22" w14:textId="77777777" w:rsidR="00197A74" w:rsidRDefault="00197A74" w:rsidP="00197A74">
      <w:pPr>
        <w:pStyle w:val="af7"/>
      </w:pPr>
      <w:r>
        <w:t xml:space="preserve">    FormsModule,</w:t>
      </w:r>
    </w:p>
    <w:p w14:paraId="3067354E" w14:textId="77777777" w:rsidR="00197A74" w:rsidRDefault="00197A74" w:rsidP="00197A74">
      <w:pPr>
        <w:pStyle w:val="af7"/>
      </w:pPr>
      <w:r>
        <w:t xml:space="preserve">  ],</w:t>
      </w:r>
    </w:p>
    <w:p w14:paraId="0274BC0B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535EA924" w14:textId="77777777" w:rsidR="00197A74" w:rsidRDefault="00197A74" w:rsidP="00197A74">
      <w:pPr>
        <w:pStyle w:val="af7"/>
      </w:pPr>
      <w:r>
        <w:t>})</w:t>
      </w:r>
    </w:p>
    <w:p w14:paraId="718BBE4B" w14:textId="77777777" w:rsidR="00197A74" w:rsidRDefault="00197A74" w:rsidP="00197A74">
      <w:pPr>
        <w:pStyle w:val="af7"/>
      </w:pPr>
      <w:r>
        <w:t>export class TooltipMenuComponent {</w:t>
      </w:r>
    </w:p>
    <w:p w14:paraId="19102987" w14:textId="77777777" w:rsidR="00197A74" w:rsidRDefault="00197A74" w:rsidP="00197A74">
      <w:pPr>
        <w:pStyle w:val="af7"/>
      </w:pPr>
    </w:p>
    <w:p w14:paraId="1C15D146" w14:textId="77777777" w:rsidR="00197A74" w:rsidRDefault="00197A74" w:rsidP="00197A74">
      <w:pPr>
        <w:pStyle w:val="af7"/>
      </w:pPr>
      <w:r>
        <w:t xml:space="preserve">  protected readonly WORD_BREAK_PATTERN = new RegExp(`(-)\n`, 'gm');</w:t>
      </w:r>
    </w:p>
    <w:p w14:paraId="0C0A2ADF" w14:textId="77777777" w:rsidR="00197A74" w:rsidRDefault="00197A74" w:rsidP="00197A74">
      <w:pPr>
        <w:pStyle w:val="af7"/>
      </w:pPr>
      <w:r>
        <w:t xml:space="preserve">  protected readonly NEW_LINE_PATTERN = new RegExp(`(\n|\r\n|\r)`, 'gm');</w:t>
      </w:r>
    </w:p>
    <w:p w14:paraId="7D1B6894" w14:textId="77777777" w:rsidR="00197A74" w:rsidRDefault="00197A74" w:rsidP="00197A74">
      <w:pPr>
        <w:pStyle w:val="af7"/>
      </w:pPr>
      <w:r>
        <w:lastRenderedPageBreak/>
        <w:t xml:space="preserve">  protected readonly WORD_DEFINITION_POPUP_HEIGHT_PX = 240;</w:t>
      </w:r>
    </w:p>
    <w:p w14:paraId="1F87DF1E" w14:textId="77777777" w:rsidR="00197A74" w:rsidRDefault="00197A74" w:rsidP="00197A74">
      <w:pPr>
        <w:pStyle w:val="af7"/>
      </w:pPr>
    </w:p>
    <w:p w14:paraId="3A87445C" w14:textId="77777777" w:rsidR="00197A74" w:rsidRDefault="00197A74" w:rsidP="00197A74">
      <w:pPr>
        <w:pStyle w:val="af7"/>
      </w:pPr>
      <w:r>
        <w:t xml:space="preserve">  public contextMenuTrigger = viewChild(CdkMenuTrigger);</w:t>
      </w:r>
    </w:p>
    <w:p w14:paraId="72565BAE" w14:textId="77777777" w:rsidR="00197A74" w:rsidRDefault="00197A74" w:rsidP="00197A74">
      <w:pPr>
        <w:pStyle w:val="af7"/>
      </w:pPr>
    </w:p>
    <w:p w14:paraId="76080F61" w14:textId="77777777" w:rsidR="00197A74" w:rsidRDefault="00197A74" w:rsidP="00197A74">
      <w:pPr>
        <w:pStyle w:val="af7"/>
      </w:pPr>
      <w:r>
        <w:t xml:space="preserve">  public selectedDefinitionProvider = model&lt;string | null&gt;(null);</w:t>
      </w:r>
    </w:p>
    <w:p w14:paraId="2E42EF1B" w14:textId="77777777" w:rsidR="00197A74" w:rsidRDefault="00197A74" w:rsidP="00197A74">
      <w:pPr>
        <w:pStyle w:val="af7"/>
      </w:pPr>
      <w:r>
        <w:t xml:space="preserve">  public wordDefinitionEntries = input&lt;WordDto[]&gt;([]);</w:t>
      </w:r>
    </w:p>
    <w:p w14:paraId="58DBA3D1" w14:textId="77777777" w:rsidR="00197A74" w:rsidRDefault="00197A74" w:rsidP="00197A74">
      <w:pPr>
        <w:pStyle w:val="af7"/>
      </w:pPr>
      <w:r>
        <w:t xml:space="preserve">  public haveDefinitions = computed(() =&gt; {</w:t>
      </w:r>
    </w:p>
    <w:p w14:paraId="7D286DED" w14:textId="77777777" w:rsidR="00197A74" w:rsidRDefault="00197A74" w:rsidP="00197A74">
      <w:pPr>
        <w:pStyle w:val="af7"/>
      </w:pPr>
      <w:r>
        <w:t xml:space="preserve">    const entries = this.wordDefinitionEntries();</w:t>
      </w:r>
    </w:p>
    <w:p w14:paraId="130E179C" w14:textId="77777777" w:rsidR="00197A74" w:rsidRDefault="00197A74" w:rsidP="00197A74">
      <w:pPr>
        <w:pStyle w:val="af7"/>
      </w:pPr>
      <w:r>
        <w:t xml:space="preserve">    return entries.length &gt; 0;</w:t>
      </w:r>
    </w:p>
    <w:p w14:paraId="1EAC6E8D" w14:textId="77777777" w:rsidR="00197A74" w:rsidRDefault="00197A74" w:rsidP="00197A74">
      <w:pPr>
        <w:pStyle w:val="af7"/>
      </w:pPr>
      <w:r>
        <w:t xml:space="preserve">  });</w:t>
      </w:r>
    </w:p>
    <w:p w14:paraId="5819D783" w14:textId="77777777" w:rsidR="00197A74" w:rsidRDefault="00197A74" w:rsidP="00197A74">
      <w:pPr>
        <w:pStyle w:val="af7"/>
      </w:pPr>
      <w:r>
        <w:t xml:space="preserve">  public definitionLoading = input&lt;boolean&gt;(false);</w:t>
      </w:r>
    </w:p>
    <w:p w14:paraId="726D9095" w14:textId="77777777" w:rsidR="00197A74" w:rsidRDefault="00197A74" w:rsidP="00197A74">
      <w:pPr>
        <w:pStyle w:val="af7"/>
      </w:pPr>
      <w:r>
        <w:t xml:space="preserve">  public definitionProviders = input&lt;string[]&gt;([]);</w:t>
      </w:r>
    </w:p>
    <w:p w14:paraId="705095B8" w14:textId="77777777" w:rsidR="00197A74" w:rsidRDefault="00197A74" w:rsidP="00197A74">
      <w:pPr>
        <w:pStyle w:val="af7"/>
      </w:pPr>
      <w:r>
        <w:t xml:space="preserve">  public isDefinitionMenuOpen = input&lt;boolean&gt;(false);</w:t>
      </w:r>
    </w:p>
    <w:p w14:paraId="5E8C9BC5" w14:textId="77777777" w:rsidR="00197A74" w:rsidRDefault="00197A74" w:rsidP="00197A74">
      <w:pPr>
        <w:pStyle w:val="af7"/>
      </w:pPr>
    </w:p>
    <w:p w14:paraId="5340AC02" w14:textId="77777777" w:rsidR="00197A74" w:rsidRDefault="00197A74" w:rsidP="00197A74">
      <w:pPr>
        <w:pStyle w:val="af7"/>
      </w:pPr>
      <w:r>
        <w:t xml:space="preserve">  public selectionEvent = output&lt;string | null&gt;();</w:t>
      </w:r>
    </w:p>
    <w:p w14:paraId="7313A197" w14:textId="77777777" w:rsidR="00197A74" w:rsidRDefault="00197A74" w:rsidP="00197A74">
      <w:pPr>
        <w:pStyle w:val="af7"/>
      </w:pPr>
      <w:r>
        <w:t xml:space="preserve">  public textCopyEvent = output&lt;string&gt;();</w:t>
      </w:r>
    </w:p>
    <w:p w14:paraId="532B0807" w14:textId="77777777" w:rsidR="00197A74" w:rsidRDefault="00197A74" w:rsidP="00197A74">
      <w:pPr>
        <w:pStyle w:val="af7"/>
      </w:pPr>
      <w:r>
        <w:t xml:space="preserve">  public translationBtnClickEvent = output&lt;string&gt;();</w:t>
      </w:r>
    </w:p>
    <w:p w14:paraId="34DFDD38" w14:textId="77777777" w:rsidR="00197A74" w:rsidRDefault="00197A74" w:rsidP="00197A74">
      <w:pPr>
        <w:pStyle w:val="af7"/>
      </w:pPr>
      <w:r>
        <w:t xml:space="preserve">  public definitionBtnClickEvent = output&lt;string&gt;();</w:t>
      </w:r>
    </w:p>
    <w:p w14:paraId="0B367DAC" w14:textId="77777777" w:rsidR="00197A74" w:rsidRDefault="00197A74" w:rsidP="00197A74">
      <w:pPr>
        <w:pStyle w:val="af7"/>
      </w:pPr>
      <w:r>
        <w:t xml:space="preserve">  public textSumBtnClickEvent = output&lt;string&gt;();</w:t>
      </w:r>
    </w:p>
    <w:p w14:paraId="447FD82C" w14:textId="77777777" w:rsidR="00197A74" w:rsidRDefault="00197A74" w:rsidP="00197A74">
      <w:pPr>
        <w:pStyle w:val="af7"/>
      </w:pPr>
      <w:r>
        <w:t xml:space="preserve">  public definitionAddBtnClickEvent = output&lt;WordDto[]&gt;();</w:t>
      </w:r>
    </w:p>
    <w:p w14:paraId="7794DBA9" w14:textId="77777777" w:rsidR="00197A74" w:rsidRDefault="00197A74" w:rsidP="00197A74">
      <w:pPr>
        <w:pStyle w:val="af7"/>
      </w:pPr>
    </w:p>
    <w:p w14:paraId="24BBCDC5" w14:textId="77777777" w:rsidR="00197A74" w:rsidRDefault="00197A74" w:rsidP="00197A74">
      <w:pPr>
        <w:pStyle w:val="af7"/>
      </w:pPr>
      <w:r>
        <w:t xml:space="preserve">  private _selectedText?: string;</w:t>
      </w:r>
    </w:p>
    <w:p w14:paraId="53D1BD48" w14:textId="77777777" w:rsidR="00197A74" w:rsidRDefault="00197A74" w:rsidP="00197A74">
      <w:pPr>
        <w:pStyle w:val="af7"/>
      </w:pPr>
    </w:p>
    <w:p w14:paraId="30574E45" w14:textId="77777777" w:rsidR="00197A74" w:rsidRDefault="00197A74" w:rsidP="00197A74">
      <w:pPr>
        <w:pStyle w:val="af7"/>
      </w:pPr>
      <w:r>
        <w:t xml:space="preserve">  constructor(</w:t>
      </w:r>
    </w:p>
    <w:p w14:paraId="2062821D" w14:textId="77777777" w:rsidR="00197A74" w:rsidRDefault="00197A74" w:rsidP="00197A74">
      <w:pPr>
        <w:pStyle w:val="af7"/>
      </w:pPr>
      <w:r>
        <w:t xml:space="preserve">    private readonly _window: Window,</w:t>
      </w:r>
    </w:p>
    <w:p w14:paraId="7E264C3A" w14:textId="77777777" w:rsidR="00197A74" w:rsidRDefault="00197A74" w:rsidP="00197A74">
      <w:pPr>
        <w:pStyle w:val="af7"/>
      </w:pPr>
      <w:r>
        <w:t xml:space="preserve">  ) {</w:t>
      </w:r>
    </w:p>
    <w:p w14:paraId="1E474808" w14:textId="77777777" w:rsidR="00197A74" w:rsidRDefault="00197A74" w:rsidP="00197A74">
      <w:pPr>
        <w:pStyle w:val="af7"/>
      </w:pPr>
      <w:r>
        <w:t xml:space="preserve">  }</w:t>
      </w:r>
    </w:p>
    <w:p w14:paraId="2FA3113B" w14:textId="77777777" w:rsidR="00197A74" w:rsidRDefault="00197A74" w:rsidP="00197A74">
      <w:pPr>
        <w:pStyle w:val="af7"/>
      </w:pPr>
    </w:p>
    <w:p w14:paraId="1DD8D25D" w14:textId="77777777" w:rsidR="00197A74" w:rsidRDefault="00197A74" w:rsidP="00197A74">
      <w:pPr>
        <w:pStyle w:val="af7"/>
      </w:pPr>
      <w:r>
        <w:t xml:space="preserve">  @HostListener('mousedown')</w:t>
      </w:r>
    </w:p>
    <w:p w14:paraId="220AE9AB" w14:textId="77777777" w:rsidR="00197A74" w:rsidRDefault="00197A74" w:rsidP="00197A74">
      <w:pPr>
        <w:pStyle w:val="af7"/>
      </w:pPr>
      <w:r>
        <w:t xml:space="preserve">  public clearSelection(): void {</w:t>
      </w:r>
    </w:p>
    <w:p w14:paraId="17B2FB39" w14:textId="77777777" w:rsidR="00197A74" w:rsidRDefault="00197A74" w:rsidP="00197A74">
      <w:pPr>
        <w:pStyle w:val="af7"/>
      </w:pPr>
      <w:r>
        <w:t xml:space="preserve">    const selection = this._window.getSelection();</w:t>
      </w:r>
    </w:p>
    <w:p w14:paraId="485C72BA" w14:textId="77777777" w:rsidR="00197A74" w:rsidRDefault="00197A74" w:rsidP="00197A74">
      <w:pPr>
        <w:pStyle w:val="af7"/>
      </w:pPr>
      <w:r>
        <w:t xml:space="preserve">    this.contextMenuTrigger()?.close();</w:t>
      </w:r>
    </w:p>
    <w:p w14:paraId="1DAA2C2E" w14:textId="77777777" w:rsidR="00197A74" w:rsidRDefault="00197A74" w:rsidP="00197A74">
      <w:pPr>
        <w:pStyle w:val="af7"/>
      </w:pPr>
      <w:r>
        <w:t xml:space="preserve">    selection?.removeAllRanges();</w:t>
      </w:r>
    </w:p>
    <w:p w14:paraId="246D95B0" w14:textId="77777777" w:rsidR="00197A74" w:rsidRDefault="00197A74" w:rsidP="00197A74">
      <w:pPr>
        <w:pStyle w:val="af7"/>
      </w:pPr>
      <w:r>
        <w:t xml:space="preserve">    this.selectionEvent.emit(null);</w:t>
      </w:r>
    </w:p>
    <w:p w14:paraId="1B144487" w14:textId="77777777" w:rsidR="00197A74" w:rsidRDefault="00197A74" w:rsidP="00197A74">
      <w:pPr>
        <w:pStyle w:val="af7"/>
      </w:pPr>
      <w:r>
        <w:t xml:space="preserve">  }</w:t>
      </w:r>
    </w:p>
    <w:p w14:paraId="73959C5F" w14:textId="77777777" w:rsidR="00197A74" w:rsidRDefault="00197A74" w:rsidP="00197A74">
      <w:pPr>
        <w:pStyle w:val="af7"/>
      </w:pPr>
    </w:p>
    <w:p w14:paraId="4D9CE498" w14:textId="77777777" w:rsidR="00197A74" w:rsidRDefault="00197A74" w:rsidP="00197A74">
      <w:pPr>
        <w:pStyle w:val="af7"/>
      </w:pPr>
      <w:r>
        <w:t xml:space="preserve">  @HostListener('mouseup', ['$event'])</w:t>
      </w:r>
    </w:p>
    <w:p w14:paraId="16FA6D45" w14:textId="77777777" w:rsidR="00197A74" w:rsidRDefault="00197A74" w:rsidP="00197A74">
      <w:pPr>
        <w:pStyle w:val="af7"/>
      </w:pPr>
      <w:r>
        <w:t xml:space="preserve">  public showTooltipMenu(e: MouseEvent) {</w:t>
      </w:r>
    </w:p>
    <w:p w14:paraId="203E9F93" w14:textId="77777777" w:rsidR="00197A74" w:rsidRDefault="00197A74" w:rsidP="00197A74">
      <w:pPr>
        <w:pStyle w:val="af7"/>
      </w:pPr>
      <w:r>
        <w:t xml:space="preserve">    const selection = this._window.getSelection();</w:t>
      </w:r>
    </w:p>
    <w:p w14:paraId="1D7C8406" w14:textId="77777777" w:rsidR="00197A74" w:rsidRDefault="00197A74" w:rsidP="00197A74">
      <w:pPr>
        <w:pStyle w:val="af7"/>
      </w:pPr>
      <w:r>
        <w:t xml:space="preserve">    const selectedText = selection?.toString().trim();</w:t>
      </w:r>
    </w:p>
    <w:p w14:paraId="4CE1A7CE" w14:textId="77777777" w:rsidR="00197A74" w:rsidRDefault="00197A74" w:rsidP="00197A74">
      <w:pPr>
        <w:pStyle w:val="af7"/>
      </w:pPr>
      <w:r>
        <w:t xml:space="preserve">    const contextMenuTrigger = this.contextMenuTrigger()!;</w:t>
      </w:r>
    </w:p>
    <w:p w14:paraId="07EF6A92" w14:textId="77777777" w:rsidR="00197A74" w:rsidRDefault="00197A74" w:rsidP="00197A74">
      <w:pPr>
        <w:pStyle w:val="af7"/>
      </w:pPr>
      <w:r>
        <w:t xml:space="preserve">    this.selectionEvent.emit(selectedText ?? null);</w:t>
      </w:r>
    </w:p>
    <w:p w14:paraId="06D829A0" w14:textId="77777777" w:rsidR="00197A74" w:rsidRDefault="00197A74" w:rsidP="00197A74">
      <w:pPr>
        <w:pStyle w:val="af7"/>
      </w:pPr>
      <w:r>
        <w:t xml:space="preserve">    if (!selection || !selectedText || selection.rangeCount === 0) {</w:t>
      </w:r>
    </w:p>
    <w:p w14:paraId="2DC196A6" w14:textId="77777777" w:rsidR="00197A74" w:rsidRDefault="00197A74" w:rsidP="00197A74">
      <w:pPr>
        <w:pStyle w:val="af7"/>
      </w:pPr>
      <w:r>
        <w:t xml:space="preserve">      return;</w:t>
      </w:r>
    </w:p>
    <w:p w14:paraId="76BD28A1" w14:textId="77777777" w:rsidR="00197A74" w:rsidRDefault="00197A74" w:rsidP="00197A74">
      <w:pPr>
        <w:pStyle w:val="af7"/>
      </w:pPr>
      <w:r>
        <w:t xml:space="preserve">    }</w:t>
      </w:r>
    </w:p>
    <w:p w14:paraId="51CCAFE2" w14:textId="77777777" w:rsidR="00197A74" w:rsidRDefault="00197A74" w:rsidP="00197A74">
      <w:pPr>
        <w:pStyle w:val="af7"/>
      </w:pPr>
      <w:r>
        <w:t xml:space="preserve">    if (!contextMenuTrigger.menuPosition) {</w:t>
      </w:r>
    </w:p>
    <w:p w14:paraId="348453A2" w14:textId="77777777" w:rsidR="00197A74" w:rsidRDefault="00197A74" w:rsidP="00197A74">
      <w:pPr>
        <w:pStyle w:val="af7"/>
      </w:pPr>
      <w:r>
        <w:t xml:space="preserve">      contextMenuTrigger.menuPosition = [];</w:t>
      </w:r>
    </w:p>
    <w:p w14:paraId="53894238" w14:textId="77777777" w:rsidR="00197A74" w:rsidRDefault="00197A74" w:rsidP="00197A74">
      <w:pPr>
        <w:pStyle w:val="af7"/>
      </w:pPr>
      <w:r>
        <w:t xml:space="preserve">    }</w:t>
      </w:r>
    </w:p>
    <w:p w14:paraId="53BE4C6A" w14:textId="77777777" w:rsidR="00197A74" w:rsidRDefault="00197A74" w:rsidP="00197A74">
      <w:pPr>
        <w:pStyle w:val="af7"/>
      </w:pPr>
      <w:r>
        <w:t xml:space="preserve">    contextMenuTrigger.menuPosition.splice(</w:t>
      </w:r>
    </w:p>
    <w:p w14:paraId="468651D4" w14:textId="77777777" w:rsidR="00197A74" w:rsidRDefault="00197A74" w:rsidP="00197A74">
      <w:pPr>
        <w:pStyle w:val="af7"/>
      </w:pPr>
      <w:r>
        <w:t xml:space="preserve">      0,</w:t>
      </w:r>
    </w:p>
    <w:p w14:paraId="29FE0B42" w14:textId="77777777" w:rsidR="00197A74" w:rsidRDefault="00197A74" w:rsidP="00197A74">
      <w:pPr>
        <w:pStyle w:val="af7"/>
      </w:pPr>
      <w:r>
        <w:t xml:space="preserve">      contextMenuTrigger.menuPosition.length,</w:t>
      </w:r>
    </w:p>
    <w:p w14:paraId="1202A345" w14:textId="77777777" w:rsidR="00197A74" w:rsidRDefault="00197A74" w:rsidP="00197A74">
      <w:pPr>
        <w:pStyle w:val="af7"/>
      </w:pPr>
      <w:r>
        <w:t xml:space="preserve">    );</w:t>
      </w:r>
    </w:p>
    <w:p w14:paraId="0A3E3BB4" w14:textId="77777777" w:rsidR="00197A74" w:rsidRDefault="00197A74" w:rsidP="00197A74">
      <w:pPr>
        <w:pStyle w:val="af7"/>
      </w:pPr>
      <w:r>
        <w:t xml:space="preserve">    contextMenuTrigger.menuPosition.push(</w:t>
      </w:r>
    </w:p>
    <w:p w14:paraId="10850D42" w14:textId="77777777" w:rsidR="00197A74" w:rsidRDefault="00197A74" w:rsidP="00197A74">
      <w:pPr>
        <w:pStyle w:val="af7"/>
      </w:pPr>
      <w:r>
        <w:t xml:space="preserve">      {</w:t>
      </w:r>
    </w:p>
    <w:p w14:paraId="5B5A5E8A" w14:textId="77777777" w:rsidR="00197A74" w:rsidRDefault="00197A74" w:rsidP="00197A74">
      <w:pPr>
        <w:pStyle w:val="af7"/>
      </w:pPr>
      <w:r>
        <w:t xml:space="preserve">        originX: 'center',</w:t>
      </w:r>
    </w:p>
    <w:p w14:paraId="34E9AB80" w14:textId="77777777" w:rsidR="00197A74" w:rsidRDefault="00197A74" w:rsidP="00197A74">
      <w:pPr>
        <w:pStyle w:val="af7"/>
      </w:pPr>
      <w:r>
        <w:t xml:space="preserve">        originY: 'top',</w:t>
      </w:r>
    </w:p>
    <w:p w14:paraId="03651F67" w14:textId="77777777" w:rsidR="00197A74" w:rsidRDefault="00197A74" w:rsidP="00197A74">
      <w:pPr>
        <w:pStyle w:val="af7"/>
      </w:pPr>
      <w:r>
        <w:t xml:space="preserve">        overlayX: 'center',</w:t>
      </w:r>
    </w:p>
    <w:p w14:paraId="597253FC" w14:textId="77777777" w:rsidR="00197A74" w:rsidRDefault="00197A74" w:rsidP="00197A74">
      <w:pPr>
        <w:pStyle w:val="af7"/>
      </w:pPr>
      <w:r>
        <w:t xml:space="preserve">        overlayY: 'top',</w:t>
      </w:r>
    </w:p>
    <w:p w14:paraId="120CD2C6" w14:textId="77777777" w:rsidR="00197A74" w:rsidRDefault="00197A74" w:rsidP="00197A74">
      <w:pPr>
        <w:pStyle w:val="af7"/>
      </w:pPr>
      <w:r>
        <w:t xml:space="preserve">        offsetX: e.clientX,</w:t>
      </w:r>
    </w:p>
    <w:p w14:paraId="10FEC2CF" w14:textId="77777777" w:rsidR="00197A74" w:rsidRDefault="00197A74" w:rsidP="00197A74">
      <w:pPr>
        <w:pStyle w:val="af7"/>
      </w:pPr>
      <w:r>
        <w:t xml:space="preserve">        offsetY: e.clientY,</w:t>
      </w:r>
    </w:p>
    <w:p w14:paraId="1884409D" w14:textId="77777777" w:rsidR="00197A74" w:rsidRDefault="00197A74" w:rsidP="00197A74">
      <w:pPr>
        <w:pStyle w:val="af7"/>
      </w:pPr>
      <w:r>
        <w:t xml:space="preserve">      },</w:t>
      </w:r>
    </w:p>
    <w:p w14:paraId="24AF9078" w14:textId="77777777" w:rsidR="00197A74" w:rsidRDefault="00197A74" w:rsidP="00197A74">
      <w:pPr>
        <w:pStyle w:val="af7"/>
      </w:pPr>
      <w:r>
        <w:t xml:space="preserve">      {</w:t>
      </w:r>
    </w:p>
    <w:p w14:paraId="7E45FF5E" w14:textId="77777777" w:rsidR="00197A74" w:rsidRDefault="00197A74" w:rsidP="00197A74">
      <w:pPr>
        <w:pStyle w:val="af7"/>
      </w:pPr>
      <w:r>
        <w:t xml:space="preserve">        originX: 'start',</w:t>
      </w:r>
    </w:p>
    <w:p w14:paraId="5E62A6B1" w14:textId="77777777" w:rsidR="00197A74" w:rsidRDefault="00197A74" w:rsidP="00197A74">
      <w:pPr>
        <w:pStyle w:val="af7"/>
      </w:pPr>
      <w:r>
        <w:t xml:space="preserve">        originY: 'top',</w:t>
      </w:r>
    </w:p>
    <w:p w14:paraId="09A1C3B9" w14:textId="77777777" w:rsidR="00197A74" w:rsidRDefault="00197A74" w:rsidP="00197A74">
      <w:pPr>
        <w:pStyle w:val="af7"/>
      </w:pPr>
      <w:r>
        <w:t xml:space="preserve">        overlayX: 'center',</w:t>
      </w:r>
    </w:p>
    <w:p w14:paraId="1DDE4782" w14:textId="77777777" w:rsidR="00197A74" w:rsidRDefault="00197A74" w:rsidP="00197A74">
      <w:pPr>
        <w:pStyle w:val="af7"/>
      </w:pPr>
      <w:r>
        <w:t xml:space="preserve">        overlayY: 'bottom',</w:t>
      </w:r>
    </w:p>
    <w:p w14:paraId="7369FBA6" w14:textId="77777777" w:rsidR="00197A74" w:rsidRDefault="00197A74" w:rsidP="00197A74">
      <w:pPr>
        <w:pStyle w:val="af7"/>
      </w:pPr>
      <w:r>
        <w:t xml:space="preserve">        offsetX: e.clientX,</w:t>
      </w:r>
    </w:p>
    <w:p w14:paraId="43E7FCB3" w14:textId="77777777" w:rsidR="00197A74" w:rsidRDefault="00197A74" w:rsidP="00197A74">
      <w:pPr>
        <w:pStyle w:val="af7"/>
      </w:pPr>
      <w:r>
        <w:t xml:space="preserve">        offsetY: e.clientY,</w:t>
      </w:r>
    </w:p>
    <w:p w14:paraId="35D6405C" w14:textId="77777777" w:rsidR="00197A74" w:rsidRDefault="00197A74" w:rsidP="00197A74">
      <w:pPr>
        <w:pStyle w:val="af7"/>
      </w:pPr>
      <w:r>
        <w:t xml:space="preserve">      },</w:t>
      </w:r>
    </w:p>
    <w:p w14:paraId="776FE162" w14:textId="77777777" w:rsidR="00197A74" w:rsidRDefault="00197A74" w:rsidP="00197A74">
      <w:pPr>
        <w:pStyle w:val="af7"/>
      </w:pPr>
      <w:r>
        <w:t xml:space="preserve">    );</w:t>
      </w:r>
    </w:p>
    <w:p w14:paraId="1A26763F" w14:textId="77777777" w:rsidR="00197A74" w:rsidRDefault="00197A74" w:rsidP="00197A74">
      <w:pPr>
        <w:pStyle w:val="af7"/>
      </w:pPr>
    </w:p>
    <w:p w14:paraId="50931C49" w14:textId="77777777" w:rsidR="00197A74" w:rsidRDefault="00197A74" w:rsidP="00197A74">
      <w:pPr>
        <w:pStyle w:val="af7"/>
      </w:pPr>
      <w:r>
        <w:t xml:space="preserve">    this._selectedText = this._processText(selectedText);</w:t>
      </w:r>
    </w:p>
    <w:p w14:paraId="36B10EB6" w14:textId="77777777" w:rsidR="00197A74" w:rsidRDefault="00197A74" w:rsidP="00197A74">
      <w:pPr>
        <w:pStyle w:val="af7"/>
      </w:pPr>
      <w:r>
        <w:t xml:space="preserve">    contextMenuTrigger.open();</w:t>
      </w:r>
    </w:p>
    <w:p w14:paraId="418E2F10" w14:textId="77777777" w:rsidR="00197A74" w:rsidRDefault="00197A74" w:rsidP="00197A74">
      <w:pPr>
        <w:pStyle w:val="af7"/>
      </w:pPr>
      <w:r>
        <w:t xml:space="preserve">  }</w:t>
      </w:r>
    </w:p>
    <w:p w14:paraId="06B05594" w14:textId="77777777" w:rsidR="00197A74" w:rsidRDefault="00197A74" w:rsidP="00197A74">
      <w:pPr>
        <w:pStyle w:val="af7"/>
      </w:pPr>
    </w:p>
    <w:p w14:paraId="35CFBD4C" w14:textId="77777777" w:rsidR="00197A74" w:rsidRDefault="00197A74" w:rsidP="00197A74">
      <w:pPr>
        <w:pStyle w:val="af7"/>
      </w:pPr>
      <w:r>
        <w:t xml:space="preserve">  @HostListener('scroll', ['$event'])</w:t>
      </w:r>
    </w:p>
    <w:p w14:paraId="7D9DDEBA" w14:textId="77777777" w:rsidR="00197A74" w:rsidRDefault="00197A74" w:rsidP="00197A74">
      <w:pPr>
        <w:pStyle w:val="af7"/>
      </w:pPr>
      <w:r>
        <w:t xml:space="preserve">  @HostListener('wheel', ['$event'])</w:t>
      </w:r>
    </w:p>
    <w:p w14:paraId="2C7688C5" w14:textId="77777777" w:rsidR="00197A74" w:rsidRDefault="00197A74" w:rsidP="00197A74">
      <w:pPr>
        <w:pStyle w:val="af7"/>
      </w:pPr>
      <w:r>
        <w:t xml:space="preserve">  public closeContextMenu(): void {</w:t>
      </w:r>
    </w:p>
    <w:p w14:paraId="5A69C981" w14:textId="77777777" w:rsidR="00197A74" w:rsidRDefault="00197A74" w:rsidP="00197A74">
      <w:pPr>
        <w:pStyle w:val="af7"/>
      </w:pPr>
      <w:r>
        <w:lastRenderedPageBreak/>
        <w:t xml:space="preserve">    if (this.contextMenuTrigger()?.isOpen()) {</w:t>
      </w:r>
    </w:p>
    <w:p w14:paraId="27642ED5" w14:textId="77777777" w:rsidR="00197A74" w:rsidRDefault="00197A74" w:rsidP="00197A74">
      <w:pPr>
        <w:pStyle w:val="af7"/>
      </w:pPr>
      <w:r>
        <w:t xml:space="preserve">      this.contextMenuTrigger()?.close();</w:t>
      </w:r>
    </w:p>
    <w:p w14:paraId="49657A78" w14:textId="77777777" w:rsidR="00197A74" w:rsidRDefault="00197A74" w:rsidP="00197A74">
      <w:pPr>
        <w:pStyle w:val="af7"/>
      </w:pPr>
      <w:r>
        <w:t xml:space="preserve">    }</w:t>
      </w:r>
    </w:p>
    <w:p w14:paraId="5518264F" w14:textId="77777777" w:rsidR="00197A74" w:rsidRDefault="00197A74" w:rsidP="00197A74">
      <w:pPr>
        <w:pStyle w:val="af7"/>
      </w:pPr>
      <w:r>
        <w:t xml:space="preserve">  }</w:t>
      </w:r>
    </w:p>
    <w:p w14:paraId="1A8280F0" w14:textId="77777777" w:rsidR="00197A74" w:rsidRDefault="00197A74" w:rsidP="00197A74">
      <w:pPr>
        <w:pStyle w:val="af7"/>
      </w:pPr>
    </w:p>
    <w:p w14:paraId="1B9941AB" w14:textId="77777777" w:rsidR="00197A74" w:rsidRDefault="00197A74" w:rsidP="00197A74">
      <w:pPr>
        <w:pStyle w:val="af7"/>
      </w:pPr>
      <w:r>
        <w:t xml:space="preserve">  public willBeOffscreenByHeight(e: MouseEvent): boolean {</w:t>
      </w:r>
    </w:p>
    <w:p w14:paraId="617905BA" w14:textId="77777777" w:rsidR="00197A74" w:rsidRDefault="00197A74" w:rsidP="00197A74">
      <w:pPr>
        <w:pStyle w:val="af7"/>
      </w:pPr>
      <w:r>
        <w:t xml:space="preserve">    return e.clientY + this.WORD_DEFINITION_POPUP_HEIGHT_PX &gt; window.innerHeight;</w:t>
      </w:r>
    </w:p>
    <w:p w14:paraId="7ADD8AC8" w14:textId="77777777" w:rsidR="00197A74" w:rsidRDefault="00197A74" w:rsidP="00197A74">
      <w:pPr>
        <w:pStyle w:val="af7"/>
      </w:pPr>
      <w:r>
        <w:t xml:space="preserve">  }</w:t>
      </w:r>
    </w:p>
    <w:p w14:paraId="20220F2C" w14:textId="77777777" w:rsidR="00197A74" w:rsidRDefault="00197A74" w:rsidP="00197A74">
      <w:pPr>
        <w:pStyle w:val="af7"/>
      </w:pPr>
    </w:p>
    <w:p w14:paraId="55ACCFD8" w14:textId="77777777" w:rsidR="00197A74" w:rsidRDefault="00197A74" w:rsidP="00197A74">
      <w:pPr>
        <w:pStyle w:val="af7"/>
      </w:pPr>
      <w:r>
        <w:t xml:space="preserve">  public emitTranslationBtnClickEvent(): void {</w:t>
      </w:r>
    </w:p>
    <w:p w14:paraId="61AE6889" w14:textId="77777777" w:rsidR="00197A74" w:rsidRDefault="00197A74" w:rsidP="00197A74">
      <w:pPr>
        <w:pStyle w:val="af7"/>
      </w:pPr>
      <w:r>
        <w:t xml:space="preserve">    if (!this._selectedText) return;</w:t>
      </w:r>
    </w:p>
    <w:p w14:paraId="7AED2C27" w14:textId="77777777" w:rsidR="00197A74" w:rsidRDefault="00197A74" w:rsidP="00197A74">
      <w:pPr>
        <w:pStyle w:val="af7"/>
      </w:pPr>
      <w:r>
        <w:t xml:space="preserve">    this.translationBtnClickEvent.emit(this._selectedText);</w:t>
      </w:r>
    </w:p>
    <w:p w14:paraId="77C3D2F2" w14:textId="77777777" w:rsidR="00197A74" w:rsidRDefault="00197A74" w:rsidP="00197A74">
      <w:pPr>
        <w:pStyle w:val="af7"/>
      </w:pPr>
      <w:r>
        <w:t xml:space="preserve">    this.contextMenuTrigger()?.close();</w:t>
      </w:r>
    </w:p>
    <w:p w14:paraId="2E8074A4" w14:textId="77777777" w:rsidR="00197A74" w:rsidRDefault="00197A74" w:rsidP="00197A74">
      <w:pPr>
        <w:pStyle w:val="af7"/>
      </w:pPr>
      <w:r>
        <w:t xml:space="preserve">  }</w:t>
      </w:r>
    </w:p>
    <w:p w14:paraId="1107929F" w14:textId="77777777" w:rsidR="00197A74" w:rsidRDefault="00197A74" w:rsidP="00197A74">
      <w:pPr>
        <w:pStyle w:val="af7"/>
      </w:pPr>
    </w:p>
    <w:p w14:paraId="6A908579" w14:textId="77777777" w:rsidR="00197A74" w:rsidRDefault="00197A74" w:rsidP="00197A74">
      <w:pPr>
        <w:pStyle w:val="af7"/>
      </w:pPr>
      <w:r>
        <w:t xml:space="preserve">  public emitTextCopyEvent(): void {</w:t>
      </w:r>
    </w:p>
    <w:p w14:paraId="455D5723" w14:textId="77777777" w:rsidR="00197A74" w:rsidRDefault="00197A74" w:rsidP="00197A74">
      <w:pPr>
        <w:pStyle w:val="af7"/>
      </w:pPr>
      <w:r>
        <w:t xml:space="preserve">    if (!this._selectedText) return;</w:t>
      </w:r>
    </w:p>
    <w:p w14:paraId="28E4ADF0" w14:textId="77777777" w:rsidR="00197A74" w:rsidRDefault="00197A74" w:rsidP="00197A74">
      <w:pPr>
        <w:pStyle w:val="af7"/>
      </w:pPr>
      <w:r>
        <w:t xml:space="preserve">    this.textCopyEvent.emit(this._selectedText);</w:t>
      </w:r>
    </w:p>
    <w:p w14:paraId="67F189F5" w14:textId="77777777" w:rsidR="00197A74" w:rsidRDefault="00197A74" w:rsidP="00197A74">
      <w:pPr>
        <w:pStyle w:val="af7"/>
      </w:pPr>
      <w:r>
        <w:t xml:space="preserve">    this.contextMenuTrigger()?.close();</w:t>
      </w:r>
    </w:p>
    <w:p w14:paraId="38465791" w14:textId="77777777" w:rsidR="00197A74" w:rsidRDefault="00197A74" w:rsidP="00197A74">
      <w:pPr>
        <w:pStyle w:val="af7"/>
      </w:pPr>
      <w:r>
        <w:t xml:space="preserve">  }</w:t>
      </w:r>
    </w:p>
    <w:p w14:paraId="7D9A2E2A" w14:textId="77777777" w:rsidR="00197A74" w:rsidRDefault="00197A74" w:rsidP="00197A74">
      <w:pPr>
        <w:pStyle w:val="af7"/>
      </w:pPr>
    </w:p>
    <w:p w14:paraId="1EE9EEF5" w14:textId="77777777" w:rsidR="00197A74" w:rsidRDefault="00197A74" w:rsidP="00197A74">
      <w:pPr>
        <w:pStyle w:val="af7"/>
      </w:pPr>
      <w:r>
        <w:t xml:space="preserve">  public emitTextSumBtnClickEvent(): void {</w:t>
      </w:r>
    </w:p>
    <w:p w14:paraId="0F80DD7C" w14:textId="77777777" w:rsidR="00197A74" w:rsidRDefault="00197A74" w:rsidP="00197A74">
      <w:pPr>
        <w:pStyle w:val="af7"/>
      </w:pPr>
      <w:r>
        <w:t xml:space="preserve">    if (!this._selectedText) return;</w:t>
      </w:r>
    </w:p>
    <w:p w14:paraId="5DBDA587" w14:textId="77777777" w:rsidR="00197A74" w:rsidRDefault="00197A74" w:rsidP="00197A74">
      <w:pPr>
        <w:pStyle w:val="af7"/>
      </w:pPr>
      <w:r>
        <w:t xml:space="preserve">    this.textSumBtnClickEvent.emit(this._selectedText);</w:t>
      </w:r>
    </w:p>
    <w:p w14:paraId="4F8410D2" w14:textId="77777777" w:rsidR="00197A74" w:rsidRDefault="00197A74" w:rsidP="00197A74">
      <w:pPr>
        <w:pStyle w:val="af7"/>
      </w:pPr>
      <w:r>
        <w:t xml:space="preserve">  }</w:t>
      </w:r>
    </w:p>
    <w:p w14:paraId="18862DE5" w14:textId="77777777" w:rsidR="00197A74" w:rsidRDefault="00197A74" w:rsidP="00197A74">
      <w:pPr>
        <w:pStyle w:val="af7"/>
      </w:pPr>
    </w:p>
    <w:p w14:paraId="6E9B695A" w14:textId="77777777" w:rsidR="00197A74" w:rsidRDefault="00197A74" w:rsidP="00197A74">
      <w:pPr>
        <w:pStyle w:val="af7"/>
      </w:pPr>
      <w:r>
        <w:t xml:space="preserve">  public emitDefinitionBtnClickEvent(): void {</w:t>
      </w:r>
    </w:p>
    <w:p w14:paraId="5B25A69E" w14:textId="77777777" w:rsidR="00197A74" w:rsidRDefault="00197A74" w:rsidP="00197A74">
      <w:pPr>
        <w:pStyle w:val="af7"/>
      </w:pPr>
      <w:r>
        <w:t xml:space="preserve">    if (!this._selectedText) return;</w:t>
      </w:r>
    </w:p>
    <w:p w14:paraId="4E75DE3A" w14:textId="77777777" w:rsidR="00197A74" w:rsidRDefault="00197A74" w:rsidP="00197A74">
      <w:pPr>
        <w:pStyle w:val="af7"/>
      </w:pPr>
      <w:r>
        <w:t xml:space="preserve">    this.definitionBtnClickEvent.emit(this._selectedText);</w:t>
      </w:r>
    </w:p>
    <w:p w14:paraId="1ADB4751" w14:textId="77777777" w:rsidR="00197A74" w:rsidRDefault="00197A74" w:rsidP="00197A74">
      <w:pPr>
        <w:pStyle w:val="af7"/>
      </w:pPr>
      <w:r>
        <w:t xml:space="preserve">  }</w:t>
      </w:r>
    </w:p>
    <w:p w14:paraId="694BA5A5" w14:textId="77777777" w:rsidR="00197A74" w:rsidRDefault="00197A74" w:rsidP="00197A74">
      <w:pPr>
        <w:pStyle w:val="af7"/>
      </w:pPr>
    </w:p>
    <w:p w14:paraId="161EA620" w14:textId="77777777" w:rsidR="00197A74" w:rsidRDefault="00197A74" w:rsidP="00197A74">
      <w:pPr>
        <w:pStyle w:val="af7"/>
      </w:pPr>
      <w:r>
        <w:t xml:space="preserve">  public emitWordAddBtnClickEvent(): void {</w:t>
      </w:r>
    </w:p>
    <w:p w14:paraId="30D7E4C8" w14:textId="77777777" w:rsidR="00197A74" w:rsidRDefault="00197A74" w:rsidP="00197A74">
      <w:pPr>
        <w:pStyle w:val="af7"/>
      </w:pPr>
      <w:r>
        <w:t xml:space="preserve">    if (!this._selectedText) return;</w:t>
      </w:r>
    </w:p>
    <w:p w14:paraId="65708740" w14:textId="77777777" w:rsidR="00197A74" w:rsidRDefault="00197A74" w:rsidP="00197A74">
      <w:pPr>
        <w:pStyle w:val="af7"/>
      </w:pPr>
      <w:r>
        <w:t xml:space="preserve">    this.definitionAddBtnClickEvent.emit(this.wordDefinitionEntries());</w:t>
      </w:r>
    </w:p>
    <w:p w14:paraId="29017DBD" w14:textId="77777777" w:rsidR="00197A74" w:rsidRDefault="00197A74" w:rsidP="00197A74">
      <w:pPr>
        <w:pStyle w:val="af7"/>
      </w:pPr>
      <w:r>
        <w:t xml:space="preserve">    this.contextMenuTrigger()?.close();</w:t>
      </w:r>
    </w:p>
    <w:p w14:paraId="39418D2F" w14:textId="77777777" w:rsidR="00197A74" w:rsidRDefault="00197A74" w:rsidP="00197A74">
      <w:pPr>
        <w:pStyle w:val="af7"/>
      </w:pPr>
      <w:r>
        <w:t xml:space="preserve">  }</w:t>
      </w:r>
    </w:p>
    <w:p w14:paraId="22D20F87" w14:textId="77777777" w:rsidR="00197A74" w:rsidRDefault="00197A74" w:rsidP="00197A74">
      <w:pPr>
        <w:pStyle w:val="af7"/>
      </w:pPr>
    </w:p>
    <w:p w14:paraId="6FAA8482" w14:textId="77777777" w:rsidR="00197A74" w:rsidRDefault="00197A74" w:rsidP="00197A74">
      <w:pPr>
        <w:pStyle w:val="af7"/>
      </w:pPr>
      <w:r>
        <w:t xml:space="preserve">  private _processText(value: string): string {</w:t>
      </w:r>
    </w:p>
    <w:p w14:paraId="7BAA6097" w14:textId="77777777" w:rsidR="00197A74" w:rsidRDefault="00197A74" w:rsidP="00197A74">
      <w:pPr>
        <w:pStyle w:val="af7"/>
      </w:pPr>
      <w:r>
        <w:t xml:space="preserve">    return value.trim()</w:t>
      </w:r>
    </w:p>
    <w:p w14:paraId="52487A50" w14:textId="6C9D302A" w:rsidR="00197A74" w:rsidRDefault="00197A74" w:rsidP="00197A74">
      <w:pPr>
        <w:pStyle w:val="af7"/>
      </w:pPr>
      <w:r>
        <w:t xml:space="preserve">  }</w:t>
      </w:r>
    </w:p>
    <w:p w14:paraId="115990EB" w14:textId="77777777" w:rsidR="00197A74" w:rsidRDefault="00197A74" w:rsidP="00197A74">
      <w:pPr>
        <w:pStyle w:val="af7"/>
      </w:pPr>
    </w:p>
    <w:p w14:paraId="7009A79D" w14:textId="3D70147E" w:rsidR="00197A74" w:rsidRDefault="00197A74" w:rsidP="00197A74">
      <w:pPr>
        <w:pStyle w:val="af7"/>
      </w:pPr>
      <w:r>
        <w:t>}</w:t>
      </w:r>
    </w:p>
    <w:p w14:paraId="1ED17060" w14:textId="77777777" w:rsidR="00197A74" w:rsidRPr="00CA4817" w:rsidRDefault="00197A74" w:rsidP="00E50616">
      <w:pPr>
        <w:pStyle w:val="affc"/>
        <w:rPr>
          <w:lang w:val="en-US"/>
        </w:rPr>
      </w:pPr>
      <w:r>
        <w:t>Файл</w:t>
      </w:r>
      <w:r w:rsidRPr="00CA4817">
        <w:rPr>
          <w:lang w:val="en-US"/>
        </w:rPr>
        <w:t xml:space="preserve"> book-collection-edit-dialog.component.html:</w:t>
      </w:r>
    </w:p>
    <w:p w14:paraId="63D0D88E" w14:textId="77777777" w:rsidR="00197A74" w:rsidRDefault="00197A74" w:rsidP="00197A74">
      <w:pPr>
        <w:pStyle w:val="af7"/>
      </w:pPr>
      <w:r>
        <w:t>&lt;h2 mat-dialog-title&gt;{{ dialogTitle() }}&lt;/h2&gt;</w:t>
      </w:r>
    </w:p>
    <w:p w14:paraId="5E10BCF1" w14:textId="77777777" w:rsidR="00197A74" w:rsidRDefault="00197A74" w:rsidP="00197A74">
      <w:pPr>
        <w:pStyle w:val="af7"/>
      </w:pPr>
      <w:r>
        <w:t>&lt;div mat-dialog-content class="book-add-form"&gt;</w:t>
      </w:r>
    </w:p>
    <w:p w14:paraId="432D3EF8" w14:textId="77777777" w:rsidR="00197A74" w:rsidRDefault="00197A74" w:rsidP="00197A74">
      <w:pPr>
        <w:pStyle w:val="af7"/>
      </w:pPr>
      <w:r>
        <w:t xml:space="preserve">  &lt;mat-form-field&gt;</w:t>
      </w:r>
    </w:p>
    <w:p w14:paraId="39D58CA2" w14:textId="77777777" w:rsidR="00197A74" w:rsidRDefault="00197A74" w:rsidP="00197A74">
      <w:pPr>
        <w:pStyle w:val="af7"/>
      </w:pPr>
      <w:r>
        <w:t xml:space="preserve">    &lt;mat-label&gt;Название коллекции&lt;/mat-label&gt;</w:t>
      </w:r>
    </w:p>
    <w:p w14:paraId="5080E2D7" w14:textId="77777777" w:rsidR="00197A74" w:rsidRDefault="00197A74" w:rsidP="00197A74">
      <w:pPr>
        <w:pStyle w:val="af7"/>
      </w:pPr>
      <w:r>
        <w:t xml:space="preserve">    &lt;input matInput type="text" [formControl]="nameFormControl" /&gt;</w:t>
      </w:r>
    </w:p>
    <w:p w14:paraId="7B8B3096" w14:textId="77777777" w:rsidR="00197A74" w:rsidRDefault="00197A74" w:rsidP="00197A74">
      <w:pPr>
        <w:pStyle w:val="af7"/>
      </w:pPr>
      <w:r>
        <w:t xml:space="preserve">    @if (nameFormControl.invalid) {</w:t>
      </w:r>
    </w:p>
    <w:p w14:paraId="25D3EC92" w14:textId="77777777" w:rsidR="00197A74" w:rsidRDefault="00197A74" w:rsidP="00197A74">
      <w:pPr>
        <w:pStyle w:val="af7"/>
      </w:pPr>
      <w:r>
        <w:t xml:space="preserve">      &lt;mat-error&gt;{{ errorMessage }}&lt;/mat-error&gt;</w:t>
      </w:r>
    </w:p>
    <w:p w14:paraId="4E275D1A" w14:textId="77777777" w:rsidR="00197A74" w:rsidRDefault="00197A74" w:rsidP="00197A74">
      <w:pPr>
        <w:pStyle w:val="af7"/>
      </w:pPr>
      <w:r>
        <w:t xml:space="preserve">    }</w:t>
      </w:r>
    </w:p>
    <w:p w14:paraId="572B93E6" w14:textId="77777777" w:rsidR="00197A74" w:rsidRDefault="00197A74" w:rsidP="00197A74">
      <w:pPr>
        <w:pStyle w:val="af7"/>
      </w:pPr>
      <w:r>
        <w:t xml:space="preserve">  &lt;/mat-form-field&gt;</w:t>
      </w:r>
    </w:p>
    <w:p w14:paraId="3DD5B625" w14:textId="77777777" w:rsidR="00197A74" w:rsidRDefault="00197A74" w:rsidP="00197A74">
      <w:pPr>
        <w:pStyle w:val="af7"/>
      </w:pPr>
      <w:r>
        <w:t xml:space="preserve">  &lt;div class="container"&gt;</w:t>
      </w:r>
    </w:p>
    <w:p w14:paraId="4AB9903E" w14:textId="77777777" w:rsidR="00197A74" w:rsidRDefault="00197A74" w:rsidP="00197A74">
      <w:pPr>
        <w:pStyle w:val="af7"/>
      </w:pPr>
      <w:r>
        <w:t xml:space="preserve">    &lt;app-loading-spinner-overlay [loading]="isBooksLoading()"&gt;&lt;/app-loading-spinner-overlay&gt;</w:t>
      </w:r>
    </w:p>
    <w:p w14:paraId="4BDF7C74" w14:textId="77777777" w:rsidR="00197A74" w:rsidRDefault="00197A74" w:rsidP="00197A74">
      <w:pPr>
        <w:pStyle w:val="af7"/>
      </w:pPr>
    </w:p>
    <w:p w14:paraId="57B6577D" w14:textId="77777777" w:rsidR="00197A74" w:rsidRDefault="00197A74" w:rsidP="00197A74">
      <w:pPr>
        <w:pStyle w:val="af7"/>
      </w:pPr>
      <w:r>
        <w:t xml:space="preserve">    &lt;div class="books-table-container"&gt;</w:t>
      </w:r>
    </w:p>
    <w:p w14:paraId="09473F17" w14:textId="77777777" w:rsidR="00197A74" w:rsidRDefault="00197A74" w:rsidP="00197A74">
      <w:pPr>
        <w:pStyle w:val="af7"/>
      </w:pPr>
      <w:r>
        <w:t xml:space="preserve">      &lt;table mat-table [dataSource]="books"&gt;</w:t>
      </w:r>
    </w:p>
    <w:p w14:paraId="0D4BFF52" w14:textId="77777777" w:rsidR="00197A74" w:rsidRDefault="00197A74" w:rsidP="00197A74">
      <w:pPr>
        <w:pStyle w:val="af7"/>
      </w:pPr>
      <w:r>
        <w:t xml:space="preserve">        &lt;ng-container matColumnDef="select"&gt;</w:t>
      </w:r>
    </w:p>
    <w:p w14:paraId="378E957A" w14:textId="77777777" w:rsidR="00197A74" w:rsidRDefault="00197A74" w:rsidP="00197A74">
      <w:pPr>
        <w:pStyle w:val="af7"/>
      </w:pPr>
      <w:r>
        <w:t xml:space="preserve">          &lt;th mat-header-cell *matHeaderCellDef&gt;</w:t>
      </w:r>
    </w:p>
    <w:p w14:paraId="740934FF" w14:textId="77777777" w:rsidR="00197A74" w:rsidRDefault="00197A74" w:rsidP="00197A74">
      <w:pPr>
        <w:pStyle w:val="af7"/>
      </w:pPr>
      <w:r>
        <w:t xml:space="preserve">            &lt;mat-checkbox (change)="$event ? toggleAllRows() : null"</w:t>
      </w:r>
    </w:p>
    <w:p w14:paraId="20430603" w14:textId="77777777" w:rsidR="00197A74" w:rsidRDefault="00197A74" w:rsidP="00197A74">
      <w:pPr>
        <w:pStyle w:val="af7"/>
      </w:pPr>
      <w:r>
        <w:t xml:space="preserve">                          [checked]="selection.hasValue() &amp;&amp; isAllSelected()"</w:t>
      </w:r>
    </w:p>
    <w:p w14:paraId="464A5FCE" w14:textId="77777777" w:rsidR="00197A74" w:rsidRDefault="00197A74" w:rsidP="00197A74">
      <w:pPr>
        <w:pStyle w:val="af7"/>
      </w:pPr>
      <w:r>
        <w:t xml:space="preserve">                          [indeterminate]="selection.hasValue() &amp;&amp; !isAllSelected()"</w:t>
      </w:r>
    </w:p>
    <w:p w14:paraId="2E4A3CF3" w14:textId="77777777" w:rsidR="00197A74" w:rsidRDefault="00197A74" w:rsidP="00197A74">
      <w:pPr>
        <w:pStyle w:val="af7"/>
      </w:pPr>
      <w:r>
        <w:t xml:space="preserve">                          [aria-label]="checkboxLabel(0)"&gt;</w:t>
      </w:r>
    </w:p>
    <w:p w14:paraId="71110B51" w14:textId="77777777" w:rsidR="00197A74" w:rsidRDefault="00197A74" w:rsidP="00197A74">
      <w:pPr>
        <w:pStyle w:val="af7"/>
      </w:pPr>
      <w:r>
        <w:t xml:space="preserve">            &lt;/mat-checkbox&gt;</w:t>
      </w:r>
    </w:p>
    <w:p w14:paraId="35EC28D9" w14:textId="77777777" w:rsidR="00197A74" w:rsidRDefault="00197A74" w:rsidP="00197A74">
      <w:pPr>
        <w:pStyle w:val="af7"/>
      </w:pPr>
      <w:r>
        <w:t xml:space="preserve">          &lt;/th&gt;</w:t>
      </w:r>
    </w:p>
    <w:p w14:paraId="3FE7E194" w14:textId="77777777" w:rsidR="00197A74" w:rsidRDefault="00197A74" w:rsidP="00197A74">
      <w:pPr>
        <w:pStyle w:val="af7"/>
      </w:pPr>
      <w:r>
        <w:t xml:space="preserve">          &lt;td mat-cell *matCellDef="let row; let index = index"&gt;</w:t>
      </w:r>
    </w:p>
    <w:p w14:paraId="3DC5AEF3" w14:textId="77777777" w:rsidR="00197A74" w:rsidRDefault="00197A74" w:rsidP="00197A74">
      <w:pPr>
        <w:pStyle w:val="af7"/>
      </w:pPr>
      <w:r>
        <w:t xml:space="preserve">            &lt;mat-checkbox (click)="$event.stopPropagation()"</w:t>
      </w:r>
    </w:p>
    <w:p w14:paraId="63D5855B" w14:textId="77777777" w:rsidR="00197A74" w:rsidRDefault="00197A74" w:rsidP="00197A74">
      <w:pPr>
        <w:pStyle w:val="af7"/>
      </w:pPr>
      <w:r>
        <w:t xml:space="preserve">                          (change)="$event ? toggleBookItem(row) : null"</w:t>
      </w:r>
    </w:p>
    <w:p w14:paraId="1169CF2D" w14:textId="77777777" w:rsidR="00197A74" w:rsidRDefault="00197A74" w:rsidP="00197A74">
      <w:pPr>
        <w:pStyle w:val="af7"/>
      </w:pPr>
      <w:r>
        <w:t xml:space="preserve">                          [checked]="isBookSelected(row)"</w:t>
      </w:r>
    </w:p>
    <w:p w14:paraId="233DA008" w14:textId="77777777" w:rsidR="00197A74" w:rsidRDefault="00197A74" w:rsidP="00197A74">
      <w:pPr>
        <w:pStyle w:val="af7"/>
      </w:pPr>
      <w:r>
        <w:t xml:space="preserve">                          [aria-label]="checkboxLabel(index, row)"&gt;</w:t>
      </w:r>
    </w:p>
    <w:p w14:paraId="0E310C9B" w14:textId="77777777" w:rsidR="00197A74" w:rsidRDefault="00197A74" w:rsidP="00197A74">
      <w:pPr>
        <w:pStyle w:val="af7"/>
      </w:pPr>
      <w:r>
        <w:t xml:space="preserve">            &lt;/mat-checkbox&gt;</w:t>
      </w:r>
    </w:p>
    <w:p w14:paraId="0ABD448B" w14:textId="77777777" w:rsidR="00197A74" w:rsidRDefault="00197A74" w:rsidP="00197A74">
      <w:pPr>
        <w:pStyle w:val="af7"/>
      </w:pPr>
      <w:r>
        <w:t xml:space="preserve">          &lt;/td&gt;</w:t>
      </w:r>
    </w:p>
    <w:p w14:paraId="19FB3EBF" w14:textId="77777777" w:rsidR="00197A74" w:rsidRDefault="00197A74" w:rsidP="00197A74">
      <w:pPr>
        <w:pStyle w:val="af7"/>
      </w:pPr>
      <w:r>
        <w:t xml:space="preserve">        &lt;/ng-container&gt;</w:t>
      </w:r>
    </w:p>
    <w:p w14:paraId="56A2EC58" w14:textId="77777777" w:rsidR="00197A74" w:rsidRDefault="00197A74" w:rsidP="00197A74">
      <w:pPr>
        <w:pStyle w:val="af7"/>
      </w:pPr>
    </w:p>
    <w:p w14:paraId="4351C655" w14:textId="77777777" w:rsidR="00197A74" w:rsidRDefault="00197A74" w:rsidP="00197A74">
      <w:pPr>
        <w:pStyle w:val="af7"/>
      </w:pPr>
      <w:r>
        <w:t xml:space="preserve">        &lt;ng-container matColumnDef="title"&gt;</w:t>
      </w:r>
    </w:p>
    <w:p w14:paraId="333286F8" w14:textId="77777777" w:rsidR="00197A74" w:rsidRDefault="00197A74" w:rsidP="00197A74">
      <w:pPr>
        <w:pStyle w:val="af7"/>
      </w:pPr>
      <w:r>
        <w:lastRenderedPageBreak/>
        <w:t xml:space="preserve">          &lt;th mat-header-cell [style.width]="'400px'" *matHeaderCellDef&gt;Название книги&lt;/th&gt;</w:t>
      </w:r>
    </w:p>
    <w:p w14:paraId="347094A3" w14:textId="77777777" w:rsidR="00197A74" w:rsidRDefault="00197A74" w:rsidP="00197A74">
      <w:pPr>
        <w:pStyle w:val="af7"/>
      </w:pPr>
      <w:r>
        <w:t xml:space="preserve">          &lt;td mat-cell *matCellDef="let book"&gt; {{ book.documentDetails.title }}&lt;/td&gt;</w:t>
      </w:r>
    </w:p>
    <w:p w14:paraId="5E030210" w14:textId="77777777" w:rsidR="00197A74" w:rsidRDefault="00197A74" w:rsidP="00197A74">
      <w:pPr>
        <w:pStyle w:val="af7"/>
      </w:pPr>
      <w:r>
        <w:t xml:space="preserve">        &lt;/ng-container&gt;</w:t>
      </w:r>
    </w:p>
    <w:p w14:paraId="3472F947" w14:textId="77777777" w:rsidR="00197A74" w:rsidRDefault="00197A74" w:rsidP="00197A74">
      <w:pPr>
        <w:pStyle w:val="af7"/>
      </w:pPr>
    </w:p>
    <w:p w14:paraId="39D1EDFD" w14:textId="77777777" w:rsidR="00197A74" w:rsidRDefault="00197A74" w:rsidP="00197A74">
      <w:pPr>
        <w:pStyle w:val="af7"/>
      </w:pPr>
      <w:r>
        <w:t xml:space="preserve">        &lt;ng-container matColumnDef="authors"&gt;</w:t>
      </w:r>
    </w:p>
    <w:p w14:paraId="45A3CA8B" w14:textId="77777777" w:rsidR="00197A74" w:rsidRDefault="00197A74" w:rsidP="00197A74">
      <w:pPr>
        <w:pStyle w:val="af7"/>
      </w:pPr>
      <w:r>
        <w:t xml:space="preserve">          &lt;th mat-header-cell *matHeaderCellDef&gt;Авторы&lt;/th&gt;</w:t>
      </w:r>
    </w:p>
    <w:p w14:paraId="379E02D9" w14:textId="77777777" w:rsidR="00197A74" w:rsidRDefault="00197A74" w:rsidP="00197A74">
      <w:pPr>
        <w:pStyle w:val="af7"/>
      </w:pPr>
      <w:r>
        <w:t xml:space="preserve">          &lt;td mat-cell *matCellDef="let book"&gt; {{ book.documentDetails.authors }}&lt;/td&gt;</w:t>
      </w:r>
    </w:p>
    <w:p w14:paraId="43E01C31" w14:textId="77777777" w:rsidR="00197A74" w:rsidRDefault="00197A74" w:rsidP="00197A74">
      <w:pPr>
        <w:pStyle w:val="af7"/>
      </w:pPr>
      <w:r>
        <w:t xml:space="preserve">        &lt;/ng-container&gt;</w:t>
      </w:r>
    </w:p>
    <w:p w14:paraId="07A66A15" w14:textId="77777777" w:rsidR="00197A74" w:rsidRDefault="00197A74" w:rsidP="00197A74">
      <w:pPr>
        <w:pStyle w:val="af7"/>
      </w:pPr>
    </w:p>
    <w:p w14:paraId="164058C9" w14:textId="77777777" w:rsidR="00197A74" w:rsidRDefault="00197A74" w:rsidP="00197A74">
      <w:pPr>
        <w:pStyle w:val="af7"/>
      </w:pPr>
      <w:r>
        <w:t xml:space="preserve">        &lt;tr mat-header-row *matHeaderRowDef="displayedColumns; sticky: true"&gt;&lt;/tr&gt;</w:t>
      </w:r>
    </w:p>
    <w:p w14:paraId="3D9AD07D" w14:textId="77777777" w:rsidR="00197A74" w:rsidRDefault="00197A74" w:rsidP="00197A74">
      <w:pPr>
        <w:pStyle w:val="af7"/>
      </w:pPr>
      <w:r>
        <w:t xml:space="preserve">        &lt;tr mat-row *matRowDef="let row; columns: displayedColumns;"&gt;&lt;/tr&gt;</w:t>
      </w:r>
    </w:p>
    <w:p w14:paraId="773D3176" w14:textId="77777777" w:rsidR="00197A74" w:rsidRDefault="00197A74" w:rsidP="00197A74">
      <w:pPr>
        <w:pStyle w:val="af7"/>
      </w:pPr>
      <w:r>
        <w:t xml:space="preserve">      &lt;/table&gt;</w:t>
      </w:r>
    </w:p>
    <w:p w14:paraId="019F64D9" w14:textId="77777777" w:rsidR="00197A74" w:rsidRDefault="00197A74" w:rsidP="00197A74">
      <w:pPr>
        <w:pStyle w:val="af7"/>
      </w:pPr>
      <w:r>
        <w:t xml:space="preserve">    &lt;/div&gt;</w:t>
      </w:r>
    </w:p>
    <w:p w14:paraId="5AEC7860" w14:textId="77777777" w:rsidR="00197A74" w:rsidRDefault="00197A74" w:rsidP="00197A74">
      <w:pPr>
        <w:pStyle w:val="af7"/>
      </w:pPr>
    </w:p>
    <w:p w14:paraId="3CD2E6C6" w14:textId="77777777" w:rsidR="00197A74" w:rsidRDefault="00197A74" w:rsidP="00197A74">
      <w:pPr>
        <w:pStyle w:val="af7"/>
      </w:pPr>
      <w:r>
        <w:t xml:space="preserve">    &lt;mat-paginator [length]="itemCount"</w:t>
      </w:r>
    </w:p>
    <w:p w14:paraId="01EC0E74" w14:textId="77777777" w:rsidR="00197A74" w:rsidRDefault="00197A74" w:rsidP="00197A74">
      <w:pPr>
        <w:pStyle w:val="af7"/>
      </w:pPr>
      <w:r>
        <w:t xml:space="preserve">                   [pageSize]="10"</w:t>
      </w:r>
    </w:p>
    <w:p w14:paraId="57F3276B" w14:textId="77777777" w:rsidR="00197A74" w:rsidRDefault="00197A74" w:rsidP="00197A74">
      <w:pPr>
        <w:pStyle w:val="af7"/>
      </w:pPr>
      <w:r>
        <w:t xml:space="preserve">                   [pageSizeOptions]="pageSizeOptions"</w:t>
      </w:r>
    </w:p>
    <w:p w14:paraId="263C2551" w14:textId="77777777" w:rsidR="00197A74" w:rsidRDefault="00197A74" w:rsidP="00197A74">
      <w:pPr>
        <w:pStyle w:val="af7"/>
      </w:pPr>
      <w:r>
        <w:t xml:space="preserve">                   showFirstLastButtons&gt;</w:t>
      </w:r>
    </w:p>
    <w:p w14:paraId="6C705F0D" w14:textId="77777777" w:rsidR="00197A74" w:rsidRDefault="00197A74" w:rsidP="00197A74">
      <w:pPr>
        <w:pStyle w:val="af7"/>
      </w:pPr>
      <w:r>
        <w:t xml:space="preserve">    &lt;/mat-paginator&gt;</w:t>
      </w:r>
    </w:p>
    <w:p w14:paraId="2DFB72A1" w14:textId="77777777" w:rsidR="00197A74" w:rsidRDefault="00197A74" w:rsidP="00197A74">
      <w:pPr>
        <w:pStyle w:val="af7"/>
      </w:pPr>
      <w:r>
        <w:t xml:space="preserve">  &lt;/div&gt;</w:t>
      </w:r>
    </w:p>
    <w:p w14:paraId="22695C89" w14:textId="77777777" w:rsidR="00197A74" w:rsidRDefault="00197A74" w:rsidP="00197A74">
      <w:pPr>
        <w:pStyle w:val="af7"/>
      </w:pPr>
      <w:r>
        <w:t>&lt;/div&gt;</w:t>
      </w:r>
    </w:p>
    <w:p w14:paraId="3F0FC9A3" w14:textId="77777777" w:rsidR="00197A74" w:rsidRDefault="00197A74" w:rsidP="00197A74">
      <w:pPr>
        <w:pStyle w:val="af7"/>
      </w:pPr>
      <w:r>
        <w:t>&lt;mat-dialog-actions&gt;</w:t>
      </w:r>
    </w:p>
    <w:p w14:paraId="5BB75232" w14:textId="77777777" w:rsidR="00197A74" w:rsidRDefault="00197A74" w:rsidP="00197A74">
      <w:pPr>
        <w:pStyle w:val="af7"/>
      </w:pPr>
      <w:r>
        <w:t xml:space="preserve">  &lt;button mat-flat-button</w:t>
      </w:r>
    </w:p>
    <w:p w14:paraId="22D93C28" w14:textId="77777777" w:rsidR="00197A74" w:rsidRDefault="00197A74" w:rsidP="00197A74">
      <w:pPr>
        <w:pStyle w:val="af7"/>
      </w:pPr>
      <w:r>
        <w:t xml:space="preserve">          color="primary"</w:t>
      </w:r>
    </w:p>
    <w:p w14:paraId="02E584E8" w14:textId="77777777" w:rsidR="00197A74" w:rsidRDefault="00197A74" w:rsidP="00197A74">
      <w:pPr>
        <w:pStyle w:val="af7"/>
      </w:pPr>
      <w:r>
        <w:t xml:space="preserve">          [disabled]="nameFormControl.invalid"</w:t>
      </w:r>
    </w:p>
    <w:p w14:paraId="3A285880" w14:textId="77777777" w:rsidR="00197A74" w:rsidRDefault="00197A74" w:rsidP="00197A74">
      <w:pPr>
        <w:pStyle w:val="af7"/>
      </w:pPr>
      <w:r>
        <w:t xml:space="preserve">          (click)="save()"&gt;</w:t>
      </w:r>
    </w:p>
    <w:p w14:paraId="38D80463" w14:textId="77777777" w:rsidR="00197A74" w:rsidRDefault="00197A74" w:rsidP="00197A74">
      <w:pPr>
        <w:pStyle w:val="af7"/>
      </w:pPr>
      <w:r>
        <w:t xml:space="preserve">    Сохранить</w:t>
      </w:r>
    </w:p>
    <w:p w14:paraId="522D2B4C" w14:textId="77777777" w:rsidR="00197A74" w:rsidRDefault="00197A74" w:rsidP="00197A74">
      <w:pPr>
        <w:pStyle w:val="af7"/>
      </w:pPr>
      <w:r>
        <w:t xml:space="preserve">  &lt;/button&gt;</w:t>
      </w:r>
    </w:p>
    <w:p w14:paraId="29E2DA94" w14:textId="77777777" w:rsidR="00197A74" w:rsidRDefault="00197A74" w:rsidP="00197A74">
      <w:pPr>
        <w:pStyle w:val="af7"/>
      </w:pPr>
      <w:r>
        <w:t xml:space="preserve">  &lt;button mat-flat-button</w:t>
      </w:r>
    </w:p>
    <w:p w14:paraId="7EE81CAE" w14:textId="77777777" w:rsidR="00197A74" w:rsidRDefault="00197A74" w:rsidP="00197A74">
      <w:pPr>
        <w:pStyle w:val="af7"/>
      </w:pPr>
      <w:r>
        <w:t xml:space="preserve">          color="warn"</w:t>
      </w:r>
    </w:p>
    <w:p w14:paraId="29A132E7" w14:textId="77777777" w:rsidR="00197A74" w:rsidRDefault="00197A74" w:rsidP="00197A74">
      <w:pPr>
        <w:pStyle w:val="af7"/>
      </w:pPr>
      <w:r>
        <w:t xml:space="preserve">          (click)="close()"&gt;</w:t>
      </w:r>
    </w:p>
    <w:p w14:paraId="282A8CC7" w14:textId="77777777" w:rsidR="00197A74" w:rsidRDefault="00197A74" w:rsidP="00197A74">
      <w:pPr>
        <w:pStyle w:val="af7"/>
      </w:pPr>
      <w:r>
        <w:t xml:space="preserve">    Закрыть</w:t>
      </w:r>
    </w:p>
    <w:p w14:paraId="0367855D" w14:textId="77777777" w:rsidR="00197A74" w:rsidRDefault="00197A74" w:rsidP="00197A74">
      <w:pPr>
        <w:pStyle w:val="af7"/>
      </w:pPr>
      <w:r>
        <w:t xml:space="preserve">  &lt;/button&gt;</w:t>
      </w:r>
    </w:p>
    <w:p w14:paraId="3573F6CF" w14:textId="77777777" w:rsidR="00197A74" w:rsidRDefault="00197A74" w:rsidP="00197A74">
      <w:pPr>
        <w:pStyle w:val="af7"/>
      </w:pPr>
      <w:r>
        <w:t>&lt;/mat-dialog-actions&gt;</w:t>
      </w:r>
    </w:p>
    <w:p w14:paraId="586F403C" w14:textId="77777777" w:rsidR="00197A74" w:rsidRPr="00CA4817" w:rsidRDefault="00197A74" w:rsidP="00E50616">
      <w:pPr>
        <w:pStyle w:val="affc"/>
        <w:rPr>
          <w:lang w:val="en-US"/>
        </w:rPr>
      </w:pPr>
      <w:r>
        <w:t>Файл</w:t>
      </w:r>
      <w:r w:rsidRPr="00CA4817">
        <w:rPr>
          <w:lang w:val="en-US"/>
        </w:rPr>
        <w:t xml:space="preserve"> book-collection-edit-dialog.component.ts:</w:t>
      </w:r>
    </w:p>
    <w:p w14:paraId="3F003323" w14:textId="77777777" w:rsidR="00197A74" w:rsidRDefault="00197A74" w:rsidP="00197A74">
      <w:pPr>
        <w:pStyle w:val="af7"/>
      </w:pPr>
      <w:r>
        <w:t>import {</w:t>
      </w:r>
    </w:p>
    <w:p w14:paraId="05B68A6E" w14:textId="77777777" w:rsidR="00197A74" w:rsidRDefault="00197A74" w:rsidP="00197A74">
      <w:pPr>
        <w:pStyle w:val="af7"/>
      </w:pPr>
      <w:r>
        <w:t xml:space="preserve">  AfterViewInit,</w:t>
      </w:r>
    </w:p>
    <w:p w14:paraId="46E940BA" w14:textId="77777777" w:rsidR="00197A74" w:rsidRDefault="00197A74" w:rsidP="00197A74">
      <w:pPr>
        <w:pStyle w:val="af7"/>
      </w:pPr>
      <w:r>
        <w:t xml:space="preserve">  ChangeDetectionStrategy, ChangeDetectorRef,</w:t>
      </w:r>
    </w:p>
    <w:p w14:paraId="7D650432" w14:textId="77777777" w:rsidR="00197A74" w:rsidRDefault="00197A74" w:rsidP="00197A74">
      <w:pPr>
        <w:pStyle w:val="af7"/>
      </w:pPr>
      <w:r>
        <w:t xml:space="preserve">  Component,</w:t>
      </w:r>
    </w:p>
    <w:p w14:paraId="275EF032" w14:textId="77777777" w:rsidR="00197A74" w:rsidRDefault="00197A74" w:rsidP="00197A74">
      <w:pPr>
        <w:pStyle w:val="af7"/>
      </w:pPr>
      <w:r>
        <w:t xml:space="preserve">  computed,</w:t>
      </w:r>
    </w:p>
    <w:p w14:paraId="003175BA" w14:textId="77777777" w:rsidR="00197A74" w:rsidRDefault="00197A74" w:rsidP="00197A74">
      <w:pPr>
        <w:pStyle w:val="af7"/>
      </w:pPr>
      <w:r>
        <w:t xml:space="preserve">  DestroyRef,</w:t>
      </w:r>
    </w:p>
    <w:p w14:paraId="047DFF98" w14:textId="77777777" w:rsidR="00197A74" w:rsidRDefault="00197A74" w:rsidP="00197A74">
      <w:pPr>
        <w:pStyle w:val="af7"/>
      </w:pPr>
      <w:r>
        <w:t xml:space="preserve">  Inject, OnInit,</w:t>
      </w:r>
    </w:p>
    <w:p w14:paraId="70C32556" w14:textId="77777777" w:rsidR="00197A74" w:rsidRDefault="00197A74" w:rsidP="00197A74">
      <w:pPr>
        <w:pStyle w:val="af7"/>
      </w:pPr>
      <w:r>
        <w:t xml:space="preserve">  signal,</w:t>
      </w:r>
    </w:p>
    <w:p w14:paraId="097C4885" w14:textId="77777777" w:rsidR="00197A74" w:rsidRDefault="00197A74" w:rsidP="00197A74">
      <w:pPr>
        <w:pStyle w:val="af7"/>
      </w:pPr>
      <w:r>
        <w:t xml:space="preserve">  ViewChild,</w:t>
      </w:r>
    </w:p>
    <w:p w14:paraId="7FF6D5C7" w14:textId="77777777" w:rsidR="00197A74" w:rsidRDefault="00197A74" w:rsidP="00197A74">
      <w:pPr>
        <w:pStyle w:val="af7"/>
      </w:pPr>
      <w:r>
        <w:t>} from '@angular/core';</w:t>
      </w:r>
    </w:p>
    <w:p w14:paraId="3B742DBA" w14:textId="77777777" w:rsidR="00197A74" w:rsidRDefault="00197A74" w:rsidP="00197A74">
      <w:pPr>
        <w:pStyle w:val="af7"/>
      </w:pPr>
      <w:r>
        <w:t>import { BookCollectionDto, BookDto } from '@core/dtos/BookManager.Application.Common.DTOs';</w:t>
      </w:r>
    </w:p>
    <w:p w14:paraId="730B0AEA" w14:textId="77777777" w:rsidR="00197A74" w:rsidRDefault="00197A74" w:rsidP="00197A74">
      <w:pPr>
        <w:pStyle w:val="af7"/>
      </w:pPr>
      <w:r>
        <w:t>import { MAT_DIALOG_DATA, MatDialogActions, MatDialogModule, MatDialogRef } from '@angular/material/dialog';</w:t>
      </w:r>
    </w:p>
    <w:p w14:paraId="09AEA4C1" w14:textId="77777777" w:rsidR="00197A74" w:rsidRDefault="00197A74" w:rsidP="00197A74">
      <w:pPr>
        <w:pStyle w:val="af7"/>
      </w:pPr>
      <w:r>
        <w:t>import { MatIconModule } from '@angular/material/icon';</w:t>
      </w:r>
    </w:p>
    <w:p w14:paraId="0BF32967" w14:textId="77777777" w:rsidR="00197A74" w:rsidRDefault="00197A74" w:rsidP="00197A74">
      <w:pPr>
        <w:pStyle w:val="af7"/>
      </w:pPr>
      <w:r>
        <w:t>import { FormBuilder, ReactiveFormsModule, ValidatorFn, Validators } from '@angular/forms';</w:t>
      </w:r>
    </w:p>
    <w:p w14:paraId="0A880B1F" w14:textId="77777777" w:rsidR="00197A74" w:rsidRDefault="00197A74" w:rsidP="00197A74">
      <w:pPr>
        <w:pStyle w:val="af7"/>
      </w:pPr>
      <w:r>
        <w:t>import { MatFormFieldModule } from '@angular/material/form-field';</w:t>
      </w:r>
    </w:p>
    <w:p w14:paraId="201F484E" w14:textId="77777777" w:rsidR="00197A74" w:rsidRDefault="00197A74" w:rsidP="00197A74">
      <w:pPr>
        <w:pStyle w:val="af7"/>
      </w:pPr>
      <w:r>
        <w:t>import { MatInputModule } from '@angular/material/input';</w:t>
      </w:r>
    </w:p>
    <w:p w14:paraId="6B2599F9" w14:textId="77777777" w:rsidR="00197A74" w:rsidRDefault="00197A74" w:rsidP="00197A74">
      <w:pPr>
        <w:pStyle w:val="af7"/>
      </w:pPr>
      <w:r>
        <w:t>import { DigitOnlyModule } from '@uiowa/digit-only';</w:t>
      </w:r>
    </w:p>
    <w:p w14:paraId="1C90C3CB" w14:textId="77777777" w:rsidR="00197A74" w:rsidRDefault="00197A74" w:rsidP="00197A74">
      <w:pPr>
        <w:pStyle w:val="af7"/>
      </w:pPr>
      <w:r>
        <w:t>import { MatTooltipModule } from '@angular/material/tooltip';</w:t>
      </w:r>
    </w:p>
    <w:p w14:paraId="78B41098" w14:textId="77777777" w:rsidR="00197A74" w:rsidRDefault="00197A74" w:rsidP="00197A74">
      <w:pPr>
        <w:pStyle w:val="af7"/>
      </w:pPr>
      <w:r>
        <w:t>import { MatButtonModule } from '@angular/material/button';</w:t>
      </w:r>
    </w:p>
    <w:p w14:paraId="2EED8CDC" w14:textId="77777777" w:rsidR="00197A74" w:rsidRDefault="00197A74" w:rsidP="00197A74">
      <w:pPr>
        <w:pStyle w:val="af7"/>
      </w:pPr>
      <w:r>
        <w:t>import { MatListModule } from '@angular/material/list';</w:t>
      </w:r>
    </w:p>
    <w:p w14:paraId="6A418E4A" w14:textId="77777777" w:rsidR="00197A74" w:rsidRDefault="00197A74" w:rsidP="00197A74">
      <w:pPr>
        <w:pStyle w:val="af7"/>
      </w:pPr>
      <w:r>
        <w:t>import { BookService } from '@core/services/book.service';</w:t>
      </w:r>
    </w:p>
    <w:p w14:paraId="6FFC99D3" w14:textId="77777777" w:rsidR="00197A74" w:rsidRDefault="00197A74" w:rsidP="00197A74">
      <w:pPr>
        <w:pStyle w:val="af7"/>
      </w:pPr>
      <w:r>
        <w:t>import { MatTableModule } from '@angular/material/table';</w:t>
      </w:r>
    </w:p>
    <w:p w14:paraId="48A637E7" w14:textId="77777777" w:rsidR="00197A74" w:rsidRDefault="00197A74" w:rsidP="00197A74">
      <w:pPr>
        <w:pStyle w:val="af7"/>
      </w:pPr>
      <w:r>
        <w:t>import { MatPaginator, MatPaginatorModule } from '@angular/material/paginator';</w:t>
      </w:r>
    </w:p>
    <w:p w14:paraId="2BBB6353" w14:textId="77777777" w:rsidR="00197A74" w:rsidRDefault="00197A74" w:rsidP="00197A74">
      <w:pPr>
        <w:pStyle w:val="af7"/>
      </w:pPr>
      <w:r>
        <w:t>import { startWith, switchMap } from 'rxjs';</w:t>
      </w:r>
    </w:p>
    <w:p w14:paraId="4EDE28CA" w14:textId="77777777" w:rsidR="00197A74" w:rsidRDefault="00197A74" w:rsidP="00197A74">
      <w:pPr>
        <w:pStyle w:val="af7"/>
      </w:pPr>
      <w:r>
        <w:t>import { MatCheckbox } from '@angular/material/checkbox';</w:t>
      </w:r>
    </w:p>
    <w:p w14:paraId="3BCFABB8" w14:textId="77777777" w:rsidR="00197A74" w:rsidRDefault="00197A74" w:rsidP="00197A74">
      <w:pPr>
        <w:pStyle w:val="af7"/>
      </w:pPr>
      <w:r>
        <w:t>import { SelectionModel } from '@angular/cdk/collections';</w:t>
      </w:r>
    </w:p>
    <w:p w14:paraId="28FB7F9F" w14:textId="77777777" w:rsidR="00197A74" w:rsidRDefault="00197A74" w:rsidP="00197A74">
      <w:pPr>
        <w:pStyle w:val="af7"/>
      </w:pPr>
      <w:r>
        <w:t>import { MatProgressBar } from '@angular/material/progress-bar';</w:t>
      </w:r>
    </w:p>
    <w:p w14:paraId="535BBF11" w14:textId="77777777" w:rsidR="00197A74" w:rsidRDefault="00197A74" w:rsidP="00197A74">
      <w:pPr>
        <w:pStyle w:val="af7"/>
      </w:pPr>
      <w:r>
        <w:t>import { LoadingSpinnerOverlayComponent } from '@shared/components/loading-spinner-overlay/loading-spinner-overlay.component';</w:t>
      </w:r>
    </w:p>
    <w:p w14:paraId="01BDD3E2" w14:textId="77777777" w:rsidR="00197A74" w:rsidRDefault="00197A74" w:rsidP="00197A74">
      <w:pPr>
        <w:pStyle w:val="af7"/>
      </w:pPr>
      <w:r>
        <w:t>import { takeUntilDestroyed } from '@angular/core/rxjs-interop';</w:t>
      </w:r>
    </w:p>
    <w:p w14:paraId="6A763D5F" w14:textId="77777777" w:rsidR="00197A74" w:rsidRDefault="00197A74" w:rsidP="00197A74">
      <w:pPr>
        <w:pStyle w:val="af7"/>
      </w:pPr>
      <w:r>
        <w:t>import { CONSTANTS } from '@core/constants';</w:t>
      </w:r>
    </w:p>
    <w:p w14:paraId="551D4F29" w14:textId="77777777" w:rsidR="00197A74" w:rsidRDefault="00197A74" w:rsidP="00197A74">
      <w:pPr>
        <w:pStyle w:val="af7"/>
      </w:pPr>
    </w:p>
    <w:p w14:paraId="6072CD15" w14:textId="77777777" w:rsidR="00197A74" w:rsidRDefault="00197A74" w:rsidP="00197A74">
      <w:pPr>
        <w:pStyle w:val="af7"/>
      </w:pPr>
      <w:r>
        <w:t>interface DialogData {</w:t>
      </w:r>
    </w:p>
    <w:p w14:paraId="2F327BC4" w14:textId="77777777" w:rsidR="00197A74" w:rsidRDefault="00197A74" w:rsidP="00197A74">
      <w:pPr>
        <w:pStyle w:val="af7"/>
      </w:pPr>
      <w:r>
        <w:t xml:space="preserve">  mode?: 'create' | 'update';</w:t>
      </w:r>
    </w:p>
    <w:p w14:paraId="3EC2DF93" w14:textId="77777777" w:rsidR="00197A74" w:rsidRDefault="00197A74" w:rsidP="00197A74">
      <w:pPr>
        <w:pStyle w:val="af7"/>
      </w:pPr>
      <w:r>
        <w:t xml:space="preserve">  allBookCollections: BookCollectionDto[];</w:t>
      </w:r>
    </w:p>
    <w:p w14:paraId="5507EE48" w14:textId="77777777" w:rsidR="00197A74" w:rsidRDefault="00197A74" w:rsidP="00197A74">
      <w:pPr>
        <w:pStyle w:val="af7"/>
      </w:pPr>
      <w:r>
        <w:t xml:space="preserve">  bookCollection?: Omit&lt;BookCollectionDto, 'id'&gt;;</w:t>
      </w:r>
    </w:p>
    <w:p w14:paraId="2C4D1EDE" w14:textId="77777777" w:rsidR="00197A74" w:rsidRDefault="00197A74" w:rsidP="00197A74">
      <w:pPr>
        <w:pStyle w:val="af7"/>
      </w:pPr>
      <w:r>
        <w:t>}</w:t>
      </w:r>
    </w:p>
    <w:p w14:paraId="25A5F4E8" w14:textId="77777777" w:rsidR="00197A74" w:rsidRDefault="00197A74" w:rsidP="00197A74">
      <w:pPr>
        <w:pStyle w:val="af7"/>
      </w:pPr>
    </w:p>
    <w:p w14:paraId="6AB11BFB" w14:textId="77777777" w:rsidR="00197A74" w:rsidRDefault="00197A74" w:rsidP="00197A74">
      <w:pPr>
        <w:pStyle w:val="af7"/>
      </w:pPr>
      <w:r>
        <w:t>@Component({</w:t>
      </w:r>
    </w:p>
    <w:p w14:paraId="278B52C3" w14:textId="77777777" w:rsidR="00197A74" w:rsidRDefault="00197A74" w:rsidP="00197A74">
      <w:pPr>
        <w:pStyle w:val="af7"/>
      </w:pPr>
      <w:r>
        <w:t xml:space="preserve">  selector: 'app-book-collection-edit-dialog',</w:t>
      </w:r>
    </w:p>
    <w:p w14:paraId="26F2CFDE" w14:textId="77777777" w:rsidR="00197A74" w:rsidRDefault="00197A74" w:rsidP="00197A74">
      <w:pPr>
        <w:pStyle w:val="af7"/>
      </w:pPr>
      <w:r>
        <w:lastRenderedPageBreak/>
        <w:t xml:space="preserve">  standalone: true,</w:t>
      </w:r>
    </w:p>
    <w:p w14:paraId="4C1D46FF" w14:textId="77777777" w:rsidR="00197A74" w:rsidRDefault="00197A74" w:rsidP="00197A74">
      <w:pPr>
        <w:pStyle w:val="af7"/>
      </w:pPr>
      <w:r>
        <w:t xml:space="preserve">  imports: [</w:t>
      </w:r>
    </w:p>
    <w:p w14:paraId="1A398C31" w14:textId="77777777" w:rsidR="00197A74" w:rsidRDefault="00197A74" w:rsidP="00197A74">
      <w:pPr>
        <w:pStyle w:val="af7"/>
      </w:pPr>
      <w:r>
        <w:t xml:space="preserve">    MatDialogModule,</w:t>
      </w:r>
    </w:p>
    <w:p w14:paraId="2CC3E854" w14:textId="77777777" w:rsidR="00197A74" w:rsidRDefault="00197A74" w:rsidP="00197A74">
      <w:pPr>
        <w:pStyle w:val="af7"/>
      </w:pPr>
      <w:r>
        <w:t xml:space="preserve">    MatIconModule,</w:t>
      </w:r>
    </w:p>
    <w:p w14:paraId="72B49EA7" w14:textId="77777777" w:rsidR="00197A74" w:rsidRDefault="00197A74" w:rsidP="00197A74">
      <w:pPr>
        <w:pStyle w:val="af7"/>
      </w:pPr>
      <w:r>
        <w:t xml:space="preserve">    ReactiveFormsModule,</w:t>
      </w:r>
    </w:p>
    <w:p w14:paraId="16375918" w14:textId="77777777" w:rsidR="00197A74" w:rsidRDefault="00197A74" w:rsidP="00197A74">
      <w:pPr>
        <w:pStyle w:val="af7"/>
      </w:pPr>
      <w:r>
        <w:t xml:space="preserve">    MatFormFieldModule,</w:t>
      </w:r>
    </w:p>
    <w:p w14:paraId="64619AE6" w14:textId="77777777" w:rsidR="00197A74" w:rsidRDefault="00197A74" w:rsidP="00197A74">
      <w:pPr>
        <w:pStyle w:val="af7"/>
      </w:pPr>
      <w:r>
        <w:t xml:space="preserve">    MatInputModule,</w:t>
      </w:r>
    </w:p>
    <w:p w14:paraId="0F8057B4" w14:textId="77777777" w:rsidR="00197A74" w:rsidRDefault="00197A74" w:rsidP="00197A74">
      <w:pPr>
        <w:pStyle w:val="af7"/>
      </w:pPr>
      <w:r>
        <w:t xml:space="preserve">    DigitOnlyModule,</w:t>
      </w:r>
    </w:p>
    <w:p w14:paraId="49B14851" w14:textId="77777777" w:rsidR="00197A74" w:rsidRDefault="00197A74" w:rsidP="00197A74">
      <w:pPr>
        <w:pStyle w:val="af7"/>
      </w:pPr>
      <w:r>
        <w:t xml:space="preserve">    MatTooltipModule,</w:t>
      </w:r>
    </w:p>
    <w:p w14:paraId="3130208C" w14:textId="77777777" w:rsidR="00197A74" w:rsidRDefault="00197A74" w:rsidP="00197A74">
      <w:pPr>
        <w:pStyle w:val="af7"/>
      </w:pPr>
      <w:r>
        <w:t xml:space="preserve">    MatDialogActions,</w:t>
      </w:r>
    </w:p>
    <w:p w14:paraId="1E5D5B86" w14:textId="77777777" w:rsidR="00197A74" w:rsidRDefault="00197A74" w:rsidP="00197A74">
      <w:pPr>
        <w:pStyle w:val="af7"/>
      </w:pPr>
      <w:r>
        <w:t xml:space="preserve">    MatButtonModule,</w:t>
      </w:r>
    </w:p>
    <w:p w14:paraId="7E8CF426" w14:textId="77777777" w:rsidR="00197A74" w:rsidRDefault="00197A74" w:rsidP="00197A74">
      <w:pPr>
        <w:pStyle w:val="af7"/>
      </w:pPr>
      <w:r>
        <w:t xml:space="preserve">    MatListModule,</w:t>
      </w:r>
    </w:p>
    <w:p w14:paraId="007F5928" w14:textId="77777777" w:rsidR="00197A74" w:rsidRDefault="00197A74" w:rsidP="00197A74">
      <w:pPr>
        <w:pStyle w:val="af7"/>
      </w:pPr>
      <w:r>
        <w:t xml:space="preserve">    MatTableModule,</w:t>
      </w:r>
    </w:p>
    <w:p w14:paraId="308C170B" w14:textId="77777777" w:rsidR="00197A74" w:rsidRDefault="00197A74" w:rsidP="00197A74">
      <w:pPr>
        <w:pStyle w:val="af7"/>
      </w:pPr>
      <w:r>
        <w:t xml:space="preserve">    MatPaginatorModule,</w:t>
      </w:r>
    </w:p>
    <w:p w14:paraId="095CCDBA" w14:textId="77777777" w:rsidR="00197A74" w:rsidRDefault="00197A74" w:rsidP="00197A74">
      <w:pPr>
        <w:pStyle w:val="af7"/>
      </w:pPr>
      <w:r>
        <w:t xml:space="preserve">    MatCheckbox,</w:t>
      </w:r>
    </w:p>
    <w:p w14:paraId="484D178C" w14:textId="77777777" w:rsidR="00197A74" w:rsidRDefault="00197A74" w:rsidP="00197A74">
      <w:pPr>
        <w:pStyle w:val="af7"/>
      </w:pPr>
      <w:r>
        <w:t xml:space="preserve">    MatProgressBar,</w:t>
      </w:r>
    </w:p>
    <w:p w14:paraId="508D362E" w14:textId="77777777" w:rsidR="00197A74" w:rsidRDefault="00197A74" w:rsidP="00197A74">
      <w:pPr>
        <w:pStyle w:val="af7"/>
      </w:pPr>
      <w:r>
        <w:t xml:space="preserve">    LoadingSpinnerOverlayComponent,</w:t>
      </w:r>
    </w:p>
    <w:p w14:paraId="54645C79" w14:textId="77777777" w:rsidR="00197A74" w:rsidRDefault="00197A74" w:rsidP="00197A74">
      <w:pPr>
        <w:pStyle w:val="af7"/>
      </w:pPr>
      <w:r>
        <w:t xml:space="preserve">  ],</w:t>
      </w:r>
    </w:p>
    <w:p w14:paraId="293C7F07" w14:textId="77777777" w:rsidR="00197A74" w:rsidRDefault="00197A74" w:rsidP="00197A74">
      <w:pPr>
        <w:pStyle w:val="af7"/>
      </w:pPr>
      <w:r>
        <w:t xml:space="preserve">  templateUrl: './book-collection-edit-dialog.component.html',</w:t>
      </w:r>
    </w:p>
    <w:p w14:paraId="10E1E6B2" w14:textId="77777777" w:rsidR="00197A74" w:rsidRDefault="00197A74" w:rsidP="00197A74">
      <w:pPr>
        <w:pStyle w:val="af7"/>
      </w:pPr>
      <w:r>
        <w:t xml:space="preserve">  styleUrl: './book-collection-edit-dialog.component.scss',</w:t>
      </w:r>
    </w:p>
    <w:p w14:paraId="455BE227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70FFC170" w14:textId="77777777" w:rsidR="00197A74" w:rsidRDefault="00197A74" w:rsidP="00197A74">
      <w:pPr>
        <w:pStyle w:val="af7"/>
      </w:pPr>
      <w:r>
        <w:t>})</w:t>
      </w:r>
    </w:p>
    <w:p w14:paraId="1EACECA3" w14:textId="77777777" w:rsidR="00197A74" w:rsidRDefault="00197A74" w:rsidP="00197A74">
      <w:pPr>
        <w:pStyle w:val="af7"/>
      </w:pPr>
      <w:r>
        <w:t>export class BookCollectionEditDialogComponent implements OnInit, AfterViewInit {</w:t>
      </w:r>
    </w:p>
    <w:p w14:paraId="6AFEE1EF" w14:textId="77777777" w:rsidR="00197A74" w:rsidRDefault="00197A74" w:rsidP="00197A74">
      <w:pPr>
        <w:pStyle w:val="af7"/>
      </w:pPr>
    </w:p>
    <w:p w14:paraId="4F2E7AEB" w14:textId="77777777" w:rsidR="00197A74" w:rsidRDefault="00197A74" w:rsidP="00197A74">
      <w:pPr>
        <w:pStyle w:val="af7"/>
      </w:pPr>
      <w:r>
        <w:t xml:space="preserve">  protected readonly CREATION_DIALOG_TITLE = 'Добавление новой коллекции книг';</w:t>
      </w:r>
    </w:p>
    <w:p w14:paraId="452E7531" w14:textId="77777777" w:rsidR="00197A74" w:rsidRDefault="00197A74" w:rsidP="00197A74">
      <w:pPr>
        <w:pStyle w:val="af7"/>
      </w:pPr>
      <w:r>
        <w:t xml:space="preserve">  protected readonly EDIT_DIALOG_TITLE = 'Изменить коллекцию книг';</w:t>
      </w:r>
    </w:p>
    <w:p w14:paraId="2252C141" w14:textId="77777777" w:rsidR="00197A74" w:rsidRPr="00197A74" w:rsidRDefault="00197A74" w:rsidP="00197A74">
      <w:pPr>
        <w:pStyle w:val="af7"/>
        <w:rPr>
          <w:lang w:val="ru-RU"/>
        </w:rPr>
      </w:pPr>
      <w:r>
        <w:t xml:space="preserve">  protected</w:t>
      </w:r>
      <w:r w:rsidRPr="00197A74">
        <w:rPr>
          <w:lang w:val="ru-RU"/>
        </w:rPr>
        <w:t xml:space="preserve"> </w:t>
      </w:r>
      <w:r>
        <w:t>readonly</w:t>
      </w:r>
      <w:r w:rsidRPr="00197A74">
        <w:rPr>
          <w:lang w:val="ru-RU"/>
        </w:rPr>
        <w:t xml:space="preserve"> </w:t>
      </w:r>
      <w:r>
        <w:t>UNIQUENESS</w:t>
      </w:r>
      <w:r w:rsidRPr="00197A74">
        <w:rPr>
          <w:lang w:val="ru-RU"/>
        </w:rPr>
        <w:t>_</w:t>
      </w:r>
      <w:r>
        <w:t>ERROR</w:t>
      </w:r>
      <w:r w:rsidRPr="00197A74">
        <w:rPr>
          <w:lang w:val="ru-RU"/>
        </w:rPr>
        <w:t>_</w:t>
      </w:r>
      <w:r>
        <w:t>MESSAGE</w:t>
      </w:r>
      <w:r w:rsidRPr="00197A74">
        <w:rPr>
          <w:lang w:val="ru-RU"/>
        </w:rPr>
        <w:t xml:space="preserve"> = 'Коллекция с данным названием уже существует!';</w:t>
      </w:r>
    </w:p>
    <w:p w14:paraId="5BCC9608" w14:textId="77777777" w:rsidR="00197A74" w:rsidRPr="00197A74" w:rsidRDefault="00197A74" w:rsidP="00197A74">
      <w:pPr>
        <w:pStyle w:val="af7"/>
        <w:rPr>
          <w:lang w:val="ru-RU"/>
        </w:rPr>
      </w:pPr>
    </w:p>
    <w:p w14:paraId="52A48C51" w14:textId="77777777" w:rsidR="00197A74" w:rsidRDefault="00197A74" w:rsidP="00197A74">
      <w:pPr>
        <w:pStyle w:val="af7"/>
      </w:pPr>
      <w:r w:rsidRPr="00197A74">
        <w:rPr>
          <w:lang w:val="ru-RU"/>
        </w:rPr>
        <w:t xml:space="preserve">  </w:t>
      </w:r>
      <w:r>
        <w:t>@ViewChild(MatPaginator)</w:t>
      </w:r>
    </w:p>
    <w:p w14:paraId="0DA7F059" w14:textId="77777777" w:rsidR="00197A74" w:rsidRDefault="00197A74" w:rsidP="00197A74">
      <w:pPr>
        <w:pStyle w:val="af7"/>
      </w:pPr>
      <w:r>
        <w:t xml:space="preserve">  public paginator!: MatPaginator;</w:t>
      </w:r>
    </w:p>
    <w:p w14:paraId="7EBC2F8A" w14:textId="77777777" w:rsidR="00197A74" w:rsidRDefault="00197A74" w:rsidP="00197A74">
      <w:pPr>
        <w:pStyle w:val="af7"/>
      </w:pPr>
    </w:p>
    <w:p w14:paraId="1478BD97" w14:textId="77777777" w:rsidR="00197A74" w:rsidRDefault="00197A74" w:rsidP="00197A74">
      <w:pPr>
        <w:pStyle w:val="af7"/>
      </w:pPr>
      <w:r>
        <w:t xml:space="preserve">  public nameFormControl = this._fb.nonNullable.control&lt;string&gt;(</w:t>
      </w:r>
    </w:p>
    <w:p w14:paraId="770E1874" w14:textId="77777777" w:rsidR="00197A74" w:rsidRDefault="00197A74" w:rsidP="00197A74">
      <w:pPr>
        <w:pStyle w:val="af7"/>
      </w:pPr>
      <w:r>
        <w:t xml:space="preserve">    '',</w:t>
      </w:r>
    </w:p>
    <w:p w14:paraId="72CD08BB" w14:textId="77777777" w:rsidR="00197A74" w:rsidRDefault="00197A74" w:rsidP="00197A74">
      <w:pPr>
        <w:pStyle w:val="af7"/>
      </w:pPr>
      <w:r>
        <w:t xml:space="preserve">    [</w:t>
      </w:r>
    </w:p>
    <w:p w14:paraId="3ED4F208" w14:textId="77777777" w:rsidR="00197A74" w:rsidRDefault="00197A74" w:rsidP="00197A74">
      <w:pPr>
        <w:pStyle w:val="af7"/>
      </w:pPr>
      <w:r>
        <w:t xml:space="preserve">      Validators.required,</w:t>
      </w:r>
    </w:p>
    <w:p w14:paraId="0A55FFBE" w14:textId="77777777" w:rsidR="00197A74" w:rsidRDefault="00197A74" w:rsidP="00197A74">
      <w:pPr>
        <w:pStyle w:val="af7"/>
      </w:pPr>
      <w:r>
        <w:t xml:space="preserve">    ],</w:t>
      </w:r>
    </w:p>
    <w:p w14:paraId="2040BF8B" w14:textId="77777777" w:rsidR="00197A74" w:rsidRDefault="00197A74" w:rsidP="00197A74">
      <w:pPr>
        <w:pStyle w:val="af7"/>
      </w:pPr>
      <w:r>
        <w:t xml:space="preserve">  );</w:t>
      </w:r>
    </w:p>
    <w:p w14:paraId="6F00EEB7" w14:textId="77777777" w:rsidR="00197A74" w:rsidRDefault="00197A74" w:rsidP="00197A74">
      <w:pPr>
        <w:pStyle w:val="af7"/>
      </w:pPr>
    </w:p>
    <w:p w14:paraId="11D2DDAA" w14:textId="77777777" w:rsidR="00197A74" w:rsidRDefault="00197A74" w:rsidP="00197A74">
      <w:pPr>
        <w:pStyle w:val="af7"/>
      </w:pPr>
      <w:r>
        <w:t xml:space="preserve">  public isEditMode = signal&lt;boolean&gt;(false);</w:t>
      </w:r>
    </w:p>
    <w:p w14:paraId="618E8DE9" w14:textId="77777777" w:rsidR="00197A74" w:rsidRDefault="00197A74" w:rsidP="00197A74">
      <w:pPr>
        <w:pStyle w:val="af7"/>
      </w:pPr>
      <w:r>
        <w:t xml:space="preserve">  public dialogTitle = computed(() =&gt; {</w:t>
      </w:r>
    </w:p>
    <w:p w14:paraId="34E7049A" w14:textId="77777777" w:rsidR="00197A74" w:rsidRDefault="00197A74" w:rsidP="00197A74">
      <w:pPr>
        <w:pStyle w:val="af7"/>
      </w:pPr>
      <w:r>
        <w:t xml:space="preserve">    return this.isEditMode()</w:t>
      </w:r>
    </w:p>
    <w:p w14:paraId="1DA8636F" w14:textId="77777777" w:rsidR="00197A74" w:rsidRDefault="00197A74" w:rsidP="00197A74">
      <w:pPr>
        <w:pStyle w:val="af7"/>
      </w:pPr>
      <w:r>
        <w:t xml:space="preserve">      ? this.EDIT_DIALOG_TITLE</w:t>
      </w:r>
    </w:p>
    <w:p w14:paraId="5FFB6AD8" w14:textId="77777777" w:rsidR="00197A74" w:rsidRDefault="00197A74" w:rsidP="00197A74">
      <w:pPr>
        <w:pStyle w:val="af7"/>
      </w:pPr>
      <w:r>
        <w:t xml:space="preserve">      : this.CREATION_DIALOG_TITLE;</w:t>
      </w:r>
    </w:p>
    <w:p w14:paraId="4B3ED249" w14:textId="77777777" w:rsidR="00197A74" w:rsidRDefault="00197A74" w:rsidP="00197A74">
      <w:pPr>
        <w:pStyle w:val="af7"/>
      </w:pPr>
      <w:r>
        <w:t xml:space="preserve">  });</w:t>
      </w:r>
    </w:p>
    <w:p w14:paraId="441610FD" w14:textId="77777777" w:rsidR="00197A74" w:rsidRDefault="00197A74" w:rsidP="00197A74">
      <w:pPr>
        <w:pStyle w:val="af7"/>
      </w:pPr>
      <w:r>
        <w:t xml:space="preserve">  public isBooksLoading = signal&lt;boolean&gt;(false);</w:t>
      </w:r>
    </w:p>
    <w:p w14:paraId="1D9684EA" w14:textId="77777777" w:rsidR="00197A74" w:rsidRDefault="00197A74" w:rsidP="00197A74">
      <w:pPr>
        <w:pStyle w:val="af7"/>
      </w:pPr>
    </w:p>
    <w:p w14:paraId="3275D808" w14:textId="77777777" w:rsidR="00197A74" w:rsidRDefault="00197A74" w:rsidP="00197A74">
      <w:pPr>
        <w:pStyle w:val="af7"/>
      </w:pPr>
      <w:r>
        <w:t xml:space="preserve">  public itemCount = 0;</w:t>
      </w:r>
    </w:p>
    <w:p w14:paraId="6DED6845" w14:textId="77777777" w:rsidR="00197A74" w:rsidRDefault="00197A74" w:rsidP="00197A74">
      <w:pPr>
        <w:pStyle w:val="af7"/>
      </w:pPr>
      <w:r>
        <w:t xml:space="preserve">  public pageSizeOptions = [10, 25, 50];</w:t>
      </w:r>
    </w:p>
    <w:p w14:paraId="47C61634" w14:textId="77777777" w:rsidR="00197A74" w:rsidRDefault="00197A74" w:rsidP="00197A74">
      <w:pPr>
        <w:pStyle w:val="af7"/>
      </w:pPr>
      <w:r>
        <w:t xml:space="preserve">  public displayedColumns = ['select', 'title', 'authors'];</w:t>
      </w:r>
    </w:p>
    <w:p w14:paraId="154E9B8A" w14:textId="77777777" w:rsidR="00197A74" w:rsidRDefault="00197A74" w:rsidP="00197A74">
      <w:pPr>
        <w:pStyle w:val="af7"/>
      </w:pPr>
      <w:r>
        <w:t xml:space="preserve">  public books: BookDto[] = [];</w:t>
      </w:r>
    </w:p>
    <w:p w14:paraId="03B1BE06" w14:textId="77777777" w:rsidR="00197A74" w:rsidRDefault="00197A74" w:rsidP="00197A74">
      <w:pPr>
        <w:pStyle w:val="af7"/>
      </w:pPr>
      <w:r>
        <w:t xml:space="preserve">  public selection = new SelectionModel&lt;BookDto&gt;(true,</w:t>
      </w:r>
    </w:p>
    <w:p w14:paraId="54D3AB32" w14:textId="77777777" w:rsidR="00197A74" w:rsidRDefault="00197A74" w:rsidP="00197A74">
      <w:pPr>
        <w:pStyle w:val="af7"/>
      </w:pPr>
      <w:r>
        <w:t xml:space="preserve">    [],</w:t>
      </w:r>
    </w:p>
    <w:p w14:paraId="575B6DC9" w14:textId="77777777" w:rsidR="00197A74" w:rsidRDefault="00197A74" w:rsidP="00197A74">
      <w:pPr>
        <w:pStyle w:val="af7"/>
      </w:pPr>
      <w:r>
        <w:t xml:space="preserve">    undefined,</w:t>
      </w:r>
    </w:p>
    <w:p w14:paraId="698FA2F1" w14:textId="77777777" w:rsidR="00197A74" w:rsidRDefault="00197A74" w:rsidP="00197A74">
      <w:pPr>
        <w:pStyle w:val="af7"/>
      </w:pPr>
      <w:r>
        <w:t xml:space="preserve">    (a, b) =&gt; a.documentDetails.id === b.documentDetails.id);</w:t>
      </w:r>
    </w:p>
    <w:p w14:paraId="466AD91B" w14:textId="77777777" w:rsidR="00197A74" w:rsidRDefault="00197A74" w:rsidP="00197A74">
      <w:pPr>
        <w:pStyle w:val="af7"/>
      </w:pPr>
      <w:r>
        <w:t xml:space="preserve">  public errorMessage = '';</w:t>
      </w:r>
    </w:p>
    <w:p w14:paraId="0C17CDAF" w14:textId="77777777" w:rsidR="00197A74" w:rsidRDefault="00197A74" w:rsidP="00197A74">
      <w:pPr>
        <w:pStyle w:val="af7"/>
      </w:pPr>
    </w:p>
    <w:p w14:paraId="083A6322" w14:textId="77777777" w:rsidR="00197A74" w:rsidRDefault="00197A74" w:rsidP="00197A74">
      <w:pPr>
        <w:pStyle w:val="af7"/>
      </w:pPr>
      <w:r>
        <w:t xml:space="preserve">  constructor(</w:t>
      </w:r>
    </w:p>
    <w:p w14:paraId="42F9B770" w14:textId="77777777" w:rsidR="00197A74" w:rsidRDefault="00197A74" w:rsidP="00197A74">
      <w:pPr>
        <w:pStyle w:val="af7"/>
      </w:pPr>
      <w:r>
        <w:t xml:space="preserve">    @Inject(MAT_DIALOG_DATA) private readonly _data: DialogData,</w:t>
      </w:r>
    </w:p>
    <w:p w14:paraId="00FF2459" w14:textId="77777777" w:rsidR="00197A74" w:rsidRDefault="00197A74" w:rsidP="00197A74">
      <w:pPr>
        <w:pStyle w:val="af7"/>
      </w:pPr>
      <w:r>
        <w:t xml:space="preserve">    private readonly _booksService: BookService,</w:t>
      </w:r>
    </w:p>
    <w:p w14:paraId="572229F2" w14:textId="77777777" w:rsidR="00197A74" w:rsidRDefault="00197A74" w:rsidP="00197A74">
      <w:pPr>
        <w:pStyle w:val="af7"/>
      </w:pPr>
      <w:r>
        <w:t xml:space="preserve">    private readonly _cdr: ChangeDetectorRef,</w:t>
      </w:r>
    </w:p>
    <w:p w14:paraId="54B00AEC" w14:textId="77777777" w:rsidR="00197A74" w:rsidRDefault="00197A74" w:rsidP="00197A74">
      <w:pPr>
        <w:pStyle w:val="af7"/>
      </w:pPr>
      <w:r>
        <w:t xml:space="preserve">    private readonly _fb: FormBuilder,</w:t>
      </w:r>
    </w:p>
    <w:p w14:paraId="009FD528" w14:textId="77777777" w:rsidR="00197A74" w:rsidRDefault="00197A74" w:rsidP="00197A74">
      <w:pPr>
        <w:pStyle w:val="af7"/>
      </w:pPr>
      <w:r>
        <w:t xml:space="preserve">    private readonly _dialogRef: MatDialogRef&lt;BookCollectionEditDialogComponent&gt;,</w:t>
      </w:r>
    </w:p>
    <w:p w14:paraId="0EC115B5" w14:textId="77777777" w:rsidR="00197A74" w:rsidRDefault="00197A74" w:rsidP="00197A74">
      <w:pPr>
        <w:pStyle w:val="af7"/>
      </w:pPr>
      <w:r>
        <w:t xml:space="preserve">    private readonly _destroyRef: DestroyRef,</w:t>
      </w:r>
    </w:p>
    <w:p w14:paraId="206A80BF" w14:textId="77777777" w:rsidR="00197A74" w:rsidRDefault="00197A74" w:rsidP="00197A74">
      <w:pPr>
        <w:pStyle w:val="af7"/>
      </w:pPr>
      <w:r>
        <w:t xml:space="preserve">  ) {</w:t>
      </w:r>
    </w:p>
    <w:p w14:paraId="30D9E303" w14:textId="77777777" w:rsidR="00197A74" w:rsidRDefault="00197A74" w:rsidP="00197A74">
      <w:pPr>
        <w:pStyle w:val="af7"/>
      </w:pPr>
      <w:r>
        <w:t xml:space="preserve">    this._initForm();</w:t>
      </w:r>
    </w:p>
    <w:p w14:paraId="31E6AE17" w14:textId="77777777" w:rsidR="00197A74" w:rsidRDefault="00197A74" w:rsidP="00197A74">
      <w:pPr>
        <w:pStyle w:val="af7"/>
      </w:pPr>
      <w:r>
        <w:t xml:space="preserve">    this.isEditMode.set(this._data.mode === 'update');</w:t>
      </w:r>
    </w:p>
    <w:p w14:paraId="79B168D4" w14:textId="77777777" w:rsidR="00197A74" w:rsidRDefault="00197A74" w:rsidP="00197A74">
      <w:pPr>
        <w:pStyle w:val="af7"/>
      </w:pPr>
      <w:r>
        <w:t xml:space="preserve">  }</w:t>
      </w:r>
    </w:p>
    <w:p w14:paraId="260F859D" w14:textId="77777777" w:rsidR="00197A74" w:rsidRDefault="00197A74" w:rsidP="00197A74">
      <w:pPr>
        <w:pStyle w:val="af7"/>
      </w:pPr>
    </w:p>
    <w:p w14:paraId="3C85AC2E" w14:textId="77777777" w:rsidR="00197A74" w:rsidRDefault="00197A74" w:rsidP="00197A74">
      <w:pPr>
        <w:pStyle w:val="af7"/>
      </w:pPr>
      <w:r>
        <w:t xml:space="preserve">  public ngOnInit(): void {</w:t>
      </w:r>
    </w:p>
    <w:p w14:paraId="6F2B39E0" w14:textId="77777777" w:rsidR="00197A74" w:rsidRDefault="00197A74" w:rsidP="00197A74">
      <w:pPr>
        <w:pStyle w:val="af7"/>
      </w:pPr>
      <w:r>
        <w:t xml:space="preserve">    this.nameFormControl.valueChanges</w:t>
      </w:r>
    </w:p>
    <w:p w14:paraId="6858260E" w14:textId="77777777" w:rsidR="00197A74" w:rsidRDefault="00197A74" w:rsidP="00197A74">
      <w:pPr>
        <w:pStyle w:val="af7"/>
      </w:pPr>
      <w:r>
        <w:t xml:space="preserve">      .pipe(takeUntilDestroyed(this._destroyRef))</w:t>
      </w:r>
    </w:p>
    <w:p w14:paraId="18B8E5A4" w14:textId="77777777" w:rsidR="00197A74" w:rsidRDefault="00197A74" w:rsidP="00197A74">
      <w:pPr>
        <w:pStyle w:val="af7"/>
      </w:pPr>
      <w:r>
        <w:t xml:space="preserve">      .subscribe(() =&gt; this._updateErrorMessage());</w:t>
      </w:r>
    </w:p>
    <w:p w14:paraId="084E9667" w14:textId="77777777" w:rsidR="00197A74" w:rsidRDefault="00197A74" w:rsidP="00197A74">
      <w:pPr>
        <w:pStyle w:val="af7"/>
      </w:pPr>
      <w:r>
        <w:t xml:space="preserve">  }</w:t>
      </w:r>
    </w:p>
    <w:p w14:paraId="49ECAE61" w14:textId="77777777" w:rsidR="00197A74" w:rsidRDefault="00197A74" w:rsidP="00197A74">
      <w:pPr>
        <w:pStyle w:val="af7"/>
      </w:pPr>
    </w:p>
    <w:p w14:paraId="17EAAB96" w14:textId="77777777" w:rsidR="00197A74" w:rsidRDefault="00197A74" w:rsidP="00197A74">
      <w:pPr>
        <w:pStyle w:val="af7"/>
      </w:pPr>
      <w:r>
        <w:t xml:space="preserve">  public ngAfterViewInit(): void {</w:t>
      </w:r>
    </w:p>
    <w:p w14:paraId="20C565FF" w14:textId="77777777" w:rsidR="00197A74" w:rsidRDefault="00197A74" w:rsidP="00197A74">
      <w:pPr>
        <w:pStyle w:val="af7"/>
      </w:pPr>
      <w:r>
        <w:t xml:space="preserve">    this.paginator.page</w:t>
      </w:r>
    </w:p>
    <w:p w14:paraId="4FE6AC92" w14:textId="77777777" w:rsidR="00197A74" w:rsidRDefault="00197A74" w:rsidP="00197A74">
      <w:pPr>
        <w:pStyle w:val="af7"/>
      </w:pPr>
      <w:r>
        <w:t xml:space="preserve">      .pipe(</w:t>
      </w:r>
    </w:p>
    <w:p w14:paraId="5F773B13" w14:textId="77777777" w:rsidR="00197A74" w:rsidRDefault="00197A74" w:rsidP="00197A74">
      <w:pPr>
        <w:pStyle w:val="af7"/>
      </w:pPr>
      <w:r>
        <w:t xml:space="preserve">        startWith({}),</w:t>
      </w:r>
    </w:p>
    <w:p w14:paraId="7C22202A" w14:textId="77777777" w:rsidR="00197A74" w:rsidRDefault="00197A74" w:rsidP="00197A74">
      <w:pPr>
        <w:pStyle w:val="af7"/>
      </w:pPr>
      <w:r>
        <w:lastRenderedPageBreak/>
        <w:t xml:space="preserve">        switchMap(() =&gt; {</w:t>
      </w:r>
    </w:p>
    <w:p w14:paraId="4438EA69" w14:textId="77777777" w:rsidR="00197A74" w:rsidRDefault="00197A74" w:rsidP="00197A74">
      <w:pPr>
        <w:pStyle w:val="af7"/>
      </w:pPr>
      <w:r>
        <w:t xml:space="preserve">          this.isBooksLoading.set(true);</w:t>
      </w:r>
    </w:p>
    <w:p w14:paraId="5685A16C" w14:textId="77777777" w:rsidR="00197A74" w:rsidRDefault="00197A74" w:rsidP="00197A74">
      <w:pPr>
        <w:pStyle w:val="af7"/>
      </w:pPr>
      <w:r>
        <w:t xml:space="preserve">          return this._booksService.getPage(this.paginator.pageIndex + 1, this.paginator.pageSize);</w:t>
      </w:r>
    </w:p>
    <w:p w14:paraId="5F8E9FEC" w14:textId="77777777" w:rsidR="00197A74" w:rsidRDefault="00197A74" w:rsidP="00197A74">
      <w:pPr>
        <w:pStyle w:val="af7"/>
      </w:pPr>
      <w:r>
        <w:t xml:space="preserve">        }),</w:t>
      </w:r>
    </w:p>
    <w:p w14:paraId="7D9A0BF4" w14:textId="77777777" w:rsidR="00197A74" w:rsidRDefault="00197A74" w:rsidP="00197A74">
      <w:pPr>
        <w:pStyle w:val="af7"/>
      </w:pPr>
      <w:r>
        <w:t xml:space="preserve">        takeUntilDestroyed(this._destroyRef),</w:t>
      </w:r>
    </w:p>
    <w:p w14:paraId="19C98D13" w14:textId="77777777" w:rsidR="00197A74" w:rsidRDefault="00197A74" w:rsidP="00197A74">
      <w:pPr>
        <w:pStyle w:val="af7"/>
      </w:pPr>
      <w:r>
        <w:t xml:space="preserve">      )</w:t>
      </w:r>
    </w:p>
    <w:p w14:paraId="6435C813" w14:textId="77777777" w:rsidR="00197A74" w:rsidRDefault="00197A74" w:rsidP="00197A74">
      <w:pPr>
        <w:pStyle w:val="af7"/>
      </w:pPr>
      <w:r>
        <w:t xml:space="preserve">      .subscribe((page) =&gt; {</w:t>
      </w:r>
    </w:p>
    <w:p w14:paraId="7E496740" w14:textId="77777777" w:rsidR="00197A74" w:rsidRDefault="00197A74" w:rsidP="00197A74">
      <w:pPr>
        <w:pStyle w:val="af7"/>
      </w:pPr>
      <w:r>
        <w:t xml:space="preserve">        this.books = page.items;</w:t>
      </w:r>
    </w:p>
    <w:p w14:paraId="610B0719" w14:textId="77777777" w:rsidR="00197A74" w:rsidRDefault="00197A74" w:rsidP="00197A74">
      <w:pPr>
        <w:pStyle w:val="af7"/>
      </w:pPr>
      <w:r>
        <w:t xml:space="preserve">        this.itemCount = page.totalItemCount;</w:t>
      </w:r>
    </w:p>
    <w:p w14:paraId="7F1C25DE" w14:textId="77777777" w:rsidR="00197A74" w:rsidRDefault="00197A74" w:rsidP="00197A74">
      <w:pPr>
        <w:pStyle w:val="af7"/>
      </w:pPr>
      <w:r>
        <w:t xml:space="preserve">        this.isBooksLoading.set(false);</w:t>
      </w:r>
    </w:p>
    <w:p w14:paraId="75E5A30A" w14:textId="77777777" w:rsidR="00197A74" w:rsidRDefault="00197A74" w:rsidP="00197A74">
      <w:pPr>
        <w:pStyle w:val="af7"/>
      </w:pPr>
      <w:r>
        <w:t xml:space="preserve">      });</w:t>
      </w:r>
    </w:p>
    <w:p w14:paraId="05ACBE55" w14:textId="77777777" w:rsidR="00197A74" w:rsidRDefault="00197A74" w:rsidP="00197A74">
      <w:pPr>
        <w:pStyle w:val="af7"/>
      </w:pPr>
      <w:r>
        <w:t xml:space="preserve">  }</w:t>
      </w:r>
    </w:p>
    <w:p w14:paraId="4F0E748E" w14:textId="77777777" w:rsidR="00197A74" w:rsidRDefault="00197A74" w:rsidP="00197A74">
      <w:pPr>
        <w:pStyle w:val="af7"/>
      </w:pPr>
    </w:p>
    <w:p w14:paraId="789A55D5" w14:textId="77777777" w:rsidR="00197A74" w:rsidRDefault="00197A74" w:rsidP="00197A74">
      <w:pPr>
        <w:pStyle w:val="af7"/>
      </w:pPr>
      <w:r>
        <w:t xml:space="preserve">  public isAllSelected() {</w:t>
      </w:r>
    </w:p>
    <w:p w14:paraId="53DBBBF2" w14:textId="77777777" w:rsidR="00197A74" w:rsidRDefault="00197A74" w:rsidP="00197A74">
      <w:pPr>
        <w:pStyle w:val="af7"/>
      </w:pPr>
      <w:r>
        <w:t xml:space="preserve">    const numSelected = this.selection.selected.length;</w:t>
      </w:r>
    </w:p>
    <w:p w14:paraId="2FC61E96" w14:textId="77777777" w:rsidR="00197A74" w:rsidRDefault="00197A74" w:rsidP="00197A74">
      <w:pPr>
        <w:pStyle w:val="af7"/>
      </w:pPr>
      <w:r>
        <w:t xml:space="preserve">    const numRows = this.itemCount;</w:t>
      </w:r>
    </w:p>
    <w:p w14:paraId="5E903B01" w14:textId="77777777" w:rsidR="00197A74" w:rsidRDefault="00197A74" w:rsidP="00197A74">
      <w:pPr>
        <w:pStyle w:val="af7"/>
      </w:pPr>
      <w:r>
        <w:t xml:space="preserve">    return numSelected === numRows;</w:t>
      </w:r>
    </w:p>
    <w:p w14:paraId="5E347F63" w14:textId="77777777" w:rsidR="00197A74" w:rsidRDefault="00197A74" w:rsidP="00197A74">
      <w:pPr>
        <w:pStyle w:val="af7"/>
      </w:pPr>
      <w:r>
        <w:t xml:space="preserve">  }</w:t>
      </w:r>
    </w:p>
    <w:p w14:paraId="1F07D3A1" w14:textId="77777777" w:rsidR="00197A74" w:rsidRDefault="00197A74" w:rsidP="00197A74">
      <w:pPr>
        <w:pStyle w:val="af7"/>
      </w:pPr>
    </w:p>
    <w:p w14:paraId="0A4E9917" w14:textId="77777777" w:rsidR="00197A74" w:rsidRDefault="00197A74" w:rsidP="00197A74">
      <w:pPr>
        <w:pStyle w:val="af7"/>
      </w:pPr>
      <w:r>
        <w:t xml:space="preserve">  public toggleAllRows() {</w:t>
      </w:r>
    </w:p>
    <w:p w14:paraId="0453B36B" w14:textId="77777777" w:rsidR="00197A74" w:rsidRDefault="00197A74" w:rsidP="00197A74">
      <w:pPr>
        <w:pStyle w:val="af7"/>
      </w:pPr>
      <w:r>
        <w:t xml:space="preserve">    if (!this.selection.selected.length) {</w:t>
      </w:r>
    </w:p>
    <w:p w14:paraId="1A16BBDB" w14:textId="77777777" w:rsidR="00197A74" w:rsidRDefault="00197A74" w:rsidP="00197A74">
      <w:pPr>
        <w:pStyle w:val="af7"/>
      </w:pPr>
      <w:r>
        <w:t xml:space="preserve">      this.selection.select(...this.books);</w:t>
      </w:r>
    </w:p>
    <w:p w14:paraId="75318BEF" w14:textId="77777777" w:rsidR="00197A74" w:rsidRDefault="00197A74" w:rsidP="00197A74">
      <w:pPr>
        <w:pStyle w:val="af7"/>
      </w:pPr>
      <w:r>
        <w:t xml:space="preserve">    } else {</w:t>
      </w:r>
    </w:p>
    <w:p w14:paraId="08D245B1" w14:textId="77777777" w:rsidR="00197A74" w:rsidRDefault="00197A74" w:rsidP="00197A74">
      <w:pPr>
        <w:pStyle w:val="af7"/>
      </w:pPr>
      <w:r>
        <w:t xml:space="preserve">      this.selection.clear();</w:t>
      </w:r>
    </w:p>
    <w:p w14:paraId="05C84024" w14:textId="77777777" w:rsidR="00197A74" w:rsidRDefault="00197A74" w:rsidP="00197A74">
      <w:pPr>
        <w:pStyle w:val="af7"/>
      </w:pPr>
      <w:r>
        <w:t xml:space="preserve">    }</w:t>
      </w:r>
    </w:p>
    <w:p w14:paraId="0F32ACC6" w14:textId="67406899" w:rsidR="00197A74" w:rsidRDefault="00197A74" w:rsidP="00197A74">
      <w:pPr>
        <w:pStyle w:val="af7"/>
      </w:pPr>
      <w:r>
        <w:t xml:space="preserve">  }</w:t>
      </w:r>
    </w:p>
    <w:p w14:paraId="261AD5A3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book-edit-dialog.component.html:</w:t>
      </w:r>
    </w:p>
    <w:p w14:paraId="6E82A069" w14:textId="77777777" w:rsidR="00197A74" w:rsidRDefault="00197A74" w:rsidP="00197A74">
      <w:pPr>
        <w:pStyle w:val="af7"/>
      </w:pPr>
      <w:r>
        <w:t>&lt;h2 mat-dialog-title&gt;{{ dialogTitle() }}&lt;/h2&gt;</w:t>
      </w:r>
    </w:p>
    <w:p w14:paraId="2450BFF3" w14:textId="77777777" w:rsidR="00197A74" w:rsidRDefault="00197A74" w:rsidP="00197A74">
      <w:pPr>
        <w:pStyle w:val="af7"/>
      </w:pPr>
      <w:r>
        <w:t>&lt;div mat-dialog-content class="book-add-form" [formGroup]="bookForm"&gt;</w:t>
      </w:r>
    </w:p>
    <w:p w14:paraId="48E0A505" w14:textId="77777777" w:rsidR="00197A74" w:rsidRDefault="00197A74" w:rsidP="00197A74">
      <w:pPr>
        <w:pStyle w:val="af7"/>
      </w:pPr>
      <w:r>
        <w:t xml:space="preserve">  &lt;mat-form-field&gt;</w:t>
      </w:r>
    </w:p>
    <w:p w14:paraId="6D277F30" w14:textId="77777777" w:rsidR="00197A74" w:rsidRDefault="00197A74" w:rsidP="00197A74">
      <w:pPr>
        <w:pStyle w:val="af7"/>
      </w:pPr>
      <w:r>
        <w:t xml:space="preserve">    &lt;mat-label&gt;Название книги&lt;/mat-label&gt;</w:t>
      </w:r>
    </w:p>
    <w:p w14:paraId="1F47547E" w14:textId="77777777" w:rsidR="00197A74" w:rsidRDefault="00197A74" w:rsidP="00197A74">
      <w:pPr>
        <w:pStyle w:val="af7"/>
      </w:pPr>
      <w:r>
        <w:t xml:space="preserve">    &lt;input matInput type="text" formControlName="title" /&gt;</w:t>
      </w:r>
    </w:p>
    <w:p w14:paraId="0E812996" w14:textId="77777777" w:rsidR="00197A74" w:rsidRDefault="00197A74" w:rsidP="00197A74">
      <w:pPr>
        <w:pStyle w:val="af7"/>
      </w:pPr>
      <w:r>
        <w:t xml:space="preserve">  &lt;/mat-form-field&gt;</w:t>
      </w:r>
    </w:p>
    <w:p w14:paraId="0C2521BB" w14:textId="77777777" w:rsidR="00197A74" w:rsidRDefault="00197A74" w:rsidP="00197A74">
      <w:pPr>
        <w:pStyle w:val="af7"/>
      </w:pPr>
      <w:r>
        <w:t xml:space="preserve">  &lt;mat-form-field&gt;</w:t>
      </w:r>
    </w:p>
    <w:p w14:paraId="078BCC4B" w14:textId="77777777" w:rsidR="00197A74" w:rsidRDefault="00197A74" w:rsidP="00197A74">
      <w:pPr>
        <w:pStyle w:val="af7"/>
      </w:pPr>
      <w:r>
        <w:t xml:space="preserve">    &lt;mat-label&gt;Описание&lt;/mat-label&gt;</w:t>
      </w:r>
    </w:p>
    <w:p w14:paraId="1929060E" w14:textId="77777777" w:rsidR="00197A74" w:rsidRDefault="00197A74" w:rsidP="00197A74">
      <w:pPr>
        <w:pStyle w:val="af7"/>
      </w:pPr>
      <w:r>
        <w:t xml:space="preserve">    &lt;textarea matInput type="text" formControlName="description"&gt;&lt;/textarea&gt;</w:t>
      </w:r>
    </w:p>
    <w:p w14:paraId="55DA1263" w14:textId="77777777" w:rsidR="00197A74" w:rsidRDefault="00197A74" w:rsidP="00197A74">
      <w:pPr>
        <w:pStyle w:val="af7"/>
      </w:pPr>
      <w:r>
        <w:t xml:space="preserve">  &lt;/mat-form-field&gt;</w:t>
      </w:r>
    </w:p>
    <w:p w14:paraId="2A004EDC" w14:textId="77777777" w:rsidR="00197A74" w:rsidRDefault="00197A74" w:rsidP="00197A74">
      <w:pPr>
        <w:pStyle w:val="af7"/>
      </w:pPr>
      <w:r>
        <w:t xml:space="preserve">  &lt;mat-form-field&gt;</w:t>
      </w:r>
    </w:p>
    <w:p w14:paraId="68DE212A" w14:textId="77777777" w:rsidR="00197A74" w:rsidRPr="00197A74" w:rsidRDefault="00197A74" w:rsidP="00197A74">
      <w:pPr>
        <w:pStyle w:val="af7"/>
        <w:rPr>
          <w:lang w:val="ru-RU"/>
        </w:rPr>
      </w:pPr>
      <w:r>
        <w:t xml:space="preserve">    </w:t>
      </w:r>
      <w:r w:rsidRPr="00197A74">
        <w:rPr>
          <w:lang w:val="ru-RU"/>
        </w:rPr>
        <w:t>&lt;</w:t>
      </w:r>
      <w:r>
        <w:t>mat</w:t>
      </w:r>
      <w:r w:rsidRPr="00197A74">
        <w:rPr>
          <w:lang w:val="ru-RU"/>
        </w:rPr>
        <w:t>-</w:t>
      </w:r>
      <w:r>
        <w:t>label</w:t>
      </w:r>
      <w:r w:rsidRPr="00197A74">
        <w:rPr>
          <w:lang w:val="ru-RU"/>
        </w:rPr>
        <w:t>&gt;</w:t>
      </w:r>
      <w:r>
        <w:t>ISBN</w:t>
      </w:r>
      <w:r w:rsidRPr="00197A74">
        <w:rPr>
          <w:lang w:val="ru-RU"/>
        </w:rPr>
        <w:t xml:space="preserve"> (Международный стандартный книжный номер)&lt;/</w:t>
      </w:r>
      <w:r>
        <w:t>mat</w:t>
      </w:r>
      <w:r w:rsidRPr="00197A74">
        <w:rPr>
          <w:lang w:val="ru-RU"/>
        </w:rPr>
        <w:t>-</w:t>
      </w:r>
      <w:r>
        <w:t>label</w:t>
      </w:r>
      <w:r w:rsidRPr="00197A74">
        <w:rPr>
          <w:lang w:val="ru-RU"/>
        </w:rPr>
        <w:t>&gt;</w:t>
      </w:r>
    </w:p>
    <w:p w14:paraId="2CAB40E5" w14:textId="77777777" w:rsidR="00197A74" w:rsidRDefault="00197A74" w:rsidP="00197A74">
      <w:pPr>
        <w:pStyle w:val="af7"/>
      </w:pPr>
      <w:r w:rsidRPr="00197A74">
        <w:rPr>
          <w:lang w:val="ru-RU"/>
        </w:rPr>
        <w:t xml:space="preserve">    </w:t>
      </w:r>
      <w:r>
        <w:t>&lt;input</w:t>
      </w:r>
    </w:p>
    <w:p w14:paraId="40E5559A" w14:textId="77777777" w:rsidR="00197A74" w:rsidRDefault="00197A74" w:rsidP="00197A74">
      <w:pPr>
        <w:pStyle w:val="af7"/>
      </w:pPr>
      <w:r>
        <w:t xml:space="preserve">      matInput</w:t>
      </w:r>
    </w:p>
    <w:p w14:paraId="3911C891" w14:textId="77777777" w:rsidR="00197A74" w:rsidRDefault="00197A74" w:rsidP="00197A74">
      <w:pPr>
        <w:pStyle w:val="af7"/>
      </w:pPr>
      <w:r>
        <w:t xml:space="preserve">      type="text"</w:t>
      </w:r>
    </w:p>
    <w:p w14:paraId="7A48316C" w14:textId="77777777" w:rsidR="00197A74" w:rsidRDefault="00197A74" w:rsidP="00197A74">
      <w:pPr>
        <w:pStyle w:val="af7"/>
      </w:pPr>
      <w:r>
        <w:t xml:space="preserve">      formControlName="isbn"</w:t>
      </w:r>
    </w:p>
    <w:p w14:paraId="3E9CF8C4" w14:textId="77777777" w:rsidR="00197A74" w:rsidRPr="00197A74" w:rsidRDefault="00197A74" w:rsidP="00197A74">
      <w:pPr>
        <w:pStyle w:val="af7"/>
        <w:rPr>
          <w:lang w:val="ru-RU"/>
        </w:rPr>
      </w:pPr>
      <w:r>
        <w:t xml:space="preserve">      placeholder</w:t>
      </w:r>
      <w:r w:rsidRPr="00197A74">
        <w:rPr>
          <w:lang w:val="ru-RU"/>
        </w:rPr>
        <w:t>="0123456789"</w:t>
      </w:r>
    </w:p>
    <w:p w14:paraId="27004CD9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 xml:space="preserve">      </w:t>
      </w:r>
      <w:r>
        <w:t>matTooltip</w:t>
      </w:r>
      <w:r w:rsidRPr="00197A74">
        <w:rPr>
          <w:lang w:val="ru-RU"/>
        </w:rPr>
        <w:t>="Должен содержать 10-значное или 13-значное число"</w:t>
      </w:r>
    </w:p>
    <w:p w14:paraId="5190EBE9" w14:textId="77777777" w:rsidR="00197A74" w:rsidRDefault="00197A74" w:rsidP="00197A74">
      <w:pPr>
        <w:pStyle w:val="af7"/>
      </w:pPr>
      <w:r w:rsidRPr="00197A74">
        <w:rPr>
          <w:lang w:val="ru-RU"/>
        </w:rPr>
        <w:t xml:space="preserve">      </w:t>
      </w:r>
      <w:r>
        <w:t>digitOnly</w:t>
      </w:r>
    </w:p>
    <w:p w14:paraId="3FB723A2" w14:textId="77777777" w:rsidR="00197A74" w:rsidRDefault="00197A74" w:rsidP="00197A74">
      <w:pPr>
        <w:pStyle w:val="af7"/>
      </w:pPr>
      <w:r>
        <w:t xml:space="preserve">    /&gt;</w:t>
      </w:r>
    </w:p>
    <w:p w14:paraId="6FDEDD75" w14:textId="77777777" w:rsidR="00197A74" w:rsidRDefault="00197A74" w:rsidP="00197A74">
      <w:pPr>
        <w:pStyle w:val="af7"/>
      </w:pPr>
      <w:r>
        <w:t xml:space="preserve">  &lt;/mat-form-field&gt;</w:t>
      </w:r>
    </w:p>
    <w:p w14:paraId="53E2C903" w14:textId="77777777" w:rsidR="00197A74" w:rsidRDefault="00197A74" w:rsidP="00197A74">
      <w:pPr>
        <w:pStyle w:val="af7"/>
      </w:pPr>
      <w:r>
        <w:t xml:space="preserve">  &lt;mat-form-field&gt;</w:t>
      </w:r>
    </w:p>
    <w:p w14:paraId="3E466D81" w14:textId="77777777" w:rsidR="00197A74" w:rsidRDefault="00197A74" w:rsidP="00197A74">
      <w:pPr>
        <w:pStyle w:val="af7"/>
      </w:pPr>
      <w:r>
        <w:t xml:space="preserve">    &lt;mat-label&gt;Издатель книги&lt;/mat-label&gt;</w:t>
      </w:r>
    </w:p>
    <w:p w14:paraId="2EE3B98B" w14:textId="77777777" w:rsidR="00197A74" w:rsidRDefault="00197A74" w:rsidP="00197A74">
      <w:pPr>
        <w:pStyle w:val="af7"/>
      </w:pPr>
      <w:r>
        <w:t xml:space="preserve">    &lt;input matInput type="text" placeholder="Рога и копыта" formControlName="publisherName" /&gt;</w:t>
      </w:r>
    </w:p>
    <w:p w14:paraId="7151CE81" w14:textId="77777777" w:rsidR="00197A74" w:rsidRDefault="00197A74" w:rsidP="00197A74">
      <w:pPr>
        <w:pStyle w:val="af7"/>
      </w:pPr>
      <w:r>
        <w:t xml:space="preserve">  &lt;/mat-form-field&gt;</w:t>
      </w:r>
    </w:p>
    <w:p w14:paraId="6A6C0FDD" w14:textId="77777777" w:rsidR="00197A74" w:rsidRDefault="00197A74" w:rsidP="00197A74">
      <w:pPr>
        <w:pStyle w:val="af7"/>
      </w:pPr>
      <w:r>
        <w:t xml:space="preserve">  &lt;mat-form-field&gt;</w:t>
      </w:r>
    </w:p>
    <w:p w14:paraId="4EA98BCB" w14:textId="77777777" w:rsidR="00197A74" w:rsidRPr="00197A74" w:rsidRDefault="00197A74" w:rsidP="00197A74">
      <w:pPr>
        <w:pStyle w:val="af7"/>
        <w:rPr>
          <w:lang w:val="ru-RU"/>
        </w:rPr>
      </w:pPr>
      <w:r>
        <w:t xml:space="preserve">    </w:t>
      </w:r>
      <w:r w:rsidRPr="00197A74">
        <w:rPr>
          <w:lang w:val="ru-RU"/>
        </w:rPr>
        <w:t>&lt;</w:t>
      </w:r>
      <w:r>
        <w:t>mat</w:t>
      </w:r>
      <w:r w:rsidRPr="00197A74">
        <w:rPr>
          <w:lang w:val="ru-RU"/>
        </w:rPr>
        <w:t>-</w:t>
      </w:r>
      <w:r>
        <w:t>label</w:t>
      </w:r>
      <w:r w:rsidRPr="00197A74">
        <w:rPr>
          <w:lang w:val="ru-RU"/>
        </w:rPr>
        <w:t>&gt;Добавить автора книги&lt;/</w:t>
      </w:r>
      <w:r>
        <w:t>mat</w:t>
      </w:r>
      <w:r w:rsidRPr="00197A74">
        <w:rPr>
          <w:lang w:val="ru-RU"/>
        </w:rPr>
        <w:t>-</w:t>
      </w:r>
      <w:r>
        <w:t>label</w:t>
      </w:r>
      <w:r w:rsidRPr="00197A74">
        <w:rPr>
          <w:lang w:val="ru-RU"/>
        </w:rPr>
        <w:t>&gt;</w:t>
      </w:r>
    </w:p>
    <w:p w14:paraId="5964C3E9" w14:textId="77777777" w:rsidR="00197A74" w:rsidRDefault="00197A74" w:rsidP="00197A74">
      <w:pPr>
        <w:pStyle w:val="af7"/>
      </w:pPr>
      <w:r w:rsidRPr="00197A74">
        <w:rPr>
          <w:lang w:val="ru-RU"/>
        </w:rPr>
        <w:t xml:space="preserve">    </w:t>
      </w:r>
      <w:r>
        <w:t>&lt;input matInput type="text" [formControl]="authorNameInputControl"&gt;</w:t>
      </w:r>
    </w:p>
    <w:p w14:paraId="09BCA155" w14:textId="77777777" w:rsidR="00197A74" w:rsidRDefault="00197A74" w:rsidP="00197A74">
      <w:pPr>
        <w:pStyle w:val="af7"/>
      </w:pPr>
      <w:r>
        <w:t xml:space="preserve">    &lt;button mat-icon-button</w:t>
      </w:r>
    </w:p>
    <w:p w14:paraId="2485EBA2" w14:textId="77777777" w:rsidR="00197A74" w:rsidRDefault="00197A74" w:rsidP="00197A74">
      <w:pPr>
        <w:pStyle w:val="af7"/>
      </w:pPr>
      <w:r>
        <w:t xml:space="preserve">            matSuffix</w:t>
      </w:r>
    </w:p>
    <w:p w14:paraId="40AD70B5" w14:textId="77777777" w:rsidR="00197A74" w:rsidRDefault="00197A74" w:rsidP="00197A74">
      <w:pPr>
        <w:pStyle w:val="af7"/>
      </w:pPr>
      <w:r>
        <w:t xml:space="preserve">            [disabled]="authorNameInputControl.invalid || authorNameInputControl.pristine"</w:t>
      </w:r>
    </w:p>
    <w:p w14:paraId="58C994D6" w14:textId="77777777" w:rsidR="00197A74" w:rsidRDefault="00197A74" w:rsidP="00197A74">
      <w:pPr>
        <w:pStyle w:val="af7"/>
      </w:pPr>
      <w:r>
        <w:t xml:space="preserve">            (click)="addAuthor()"&gt;</w:t>
      </w:r>
    </w:p>
    <w:p w14:paraId="485FC1B7" w14:textId="77777777" w:rsidR="00197A74" w:rsidRDefault="00197A74" w:rsidP="00197A74">
      <w:pPr>
        <w:pStyle w:val="af7"/>
      </w:pPr>
      <w:r>
        <w:t xml:space="preserve">      &lt;mat-icon&gt;add&lt;/mat-icon&gt;</w:t>
      </w:r>
    </w:p>
    <w:p w14:paraId="1C975982" w14:textId="77777777" w:rsidR="00197A74" w:rsidRDefault="00197A74" w:rsidP="00197A74">
      <w:pPr>
        <w:pStyle w:val="af7"/>
      </w:pPr>
      <w:r>
        <w:t xml:space="preserve">    &lt;/button&gt;</w:t>
      </w:r>
    </w:p>
    <w:p w14:paraId="75518366" w14:textId="77777777" w:rsidR="00197A74" w:rsidRDefault="00197A74" w:rsidP="00197A74">
      <w:pPr>
        <w:pStyle w:val="af7"/>
      </w:pPr>
      <w:r>
        <w:t xml:space="preserve">  &lt;/mat-form-field&gt;</w:t>
      </w:r>
    </w:p>
    <w:p w14:paraId="532AE294" w14:textId="77777777" w:rsidR="00197A74" w:rsidRDefault="00197A74" w:rsidP="00197A74">
      <w:pPr>
        <w:pStyle w:val="af7"/>
      </w:pPr>
      <w:r>
        <w:t xml:space="preserve">  &lt;h3 class="list-title"&gt;Список авторов книги&lt;/h3&gt;</w:t>
      </w:r>
    </w:p>
    <w:p w14:paraId="2F4331CA" w14:textId="77777777" w:rsidR="00197A74" w:rsidRDefault="00197A74" w:rsidP="00197A74">
      <w:pPr>
        <w:pStyle w:val="af7"/>
      </w:pPr>
      <w:r>
        <w:t xml:space="preserve">  &lt;mat-list&gt;</w:t>
      </w:r>
    </w:p>
    <w:p w14:paraId="3FD9ED0C" w14:textId="77777777" w:rsidR="00197A74" w:rsidRDefault="00197A74" w:rsidP="00197A74">
      <w:pPr>
        <w:pStyle w:val="af7"/>
      </w:pPr>
      <w:r>
        <w:t xml:space="preserve">    @for (author of bookForm.value.authors; track $index) {</w:t>
      </w:r>
    </w:p>
    <w:p w14:paraId="2667B6F5" w14:textId="77777777" w:rsidR="00197A74" w:rsidRDefault="00197A74" w:rsidP="00197A74">
      <w:pPr>
        <w:pStyle w:val="af7"/>
      </w:pPr>
      <w:r>
        <w:t xml:space="preserve">      &lt;div matListItemLine class="author-item"&gt;</w:t>
      </w:r>
    </w:p>
    <w:p w14:paraId="73E2A76C" w14:textId="77777777" w:rsidR="00197A74" w:rsidRDefault="00197A74" w:rsidP="00197A74">
      <w:pPr>
        <w:pStyle w:val="af7"/>
      </w:pPr>
      <w:r>
        <w:t xml:space="preserve">        &lt;div matListItemTitle class="author-name"&gt;{{ author }}&lt;/div&gt;</w:t>
      </w:r>
    </w:p>
    <w:p w14:paraId="593DD2F1" w14:textId="77777777" w:rsidR="00197A74" w:rsidRDefault="00197A74" w:rsidP="00197A74">
      <w:pPr>
        <w:pStyle w:val="af7"/>
      </w:pPr>
      <w:r>
        <w:t xml:space="preserve">        &lt;button mat-icon-button (click)="deleteAuthor($index)"&gt;</w:t>
      </w:r>
    </w:p>
    <w:p w14:paraId="33D2595E" w14:textId="77777777" w:rsidR="00197A74" w:rsidRDefault="00197A74" w:rsidP="00197A74">
      <w:pPr>
        <w:pStyle w:val="af7"/>
      </w:pPr>
      <w:r>
        <w:t xml:space="preserve">          &lt;mat-icon&gt;delete&lt;/mat-icon&gt;</w:t>
      </w:r>
    </w:p>
    <w:p w14:paraId="27BB419E" w14:textId="77777777" w:rsidR="00197A74" w:rsidRDefault="00197A74" w:rsidP="00197A74">
      <w:pPr>
        <w:pStyle w:val="af7"/>
      </w:pPr>
      <w:r>
        <w:t xml:space="preserve">        &lt;/button&gt;</w:t>
      </w:r>
    </w:p>
    <w:p w14:paraId="55D11567" w14:textId="77777777" w:rsidR="00197A74" w:rsidRDefault="00197A74" w:rsidP="00197A74">
      <w:pPr>
        <w:pStyle w:val="af7"/>
      </w:pPr>
      <w:r>
        <w:t xml:space="preserve">      &lt;/div&gt;</w:t>
      </w:r>
    </w:p>
    <w:p w14:paraId="512EE370" w14:textId="77777777" w:rsidR="00197A74" w:rsidRDefault="00197A74" w:rsidP="00197A74">
      <w:pPr>
        <w:pStyle w:val="af7"/>
      </w:pPr>
      <w:r>
        <w:t xml:space="preserve">    }</w:t>
      </w:r>
    </w:p>
    <w:p w14:paraId="0ED8236C" w14:textId="77777777" w:rsidR="00197A74" w:rsidRDefault="00197A74" w:rsidP="00197A74">
      <w:pPr>
        <w:pStyle w:val="af7"/>
      </w:pPr>
      <w:r>
        <w:t xml:space="preserve">  &lt;/mat-list&gt;</w:t>
      </w:r>
    </w:p>
    <w:p w14:paraId="14D390A6" w14:textId="77777777" w:rsidR="00197A74" w:rsidRDefault="00197A74" w:rsidP="00197A74">
      <w:pPr>
        <w:pStyle w:val="af7"/>
      </w:pPr>
      <w:r>
        <w:t>&lt;/div&gt;</w:t>
      </w:r>
    </w:p>
    <w:p w14:paraId="1360DC71" w14:textId="77777777" w:rsidR="00197A74" w:rsidRDefault="00197A74" w:rsidP="00197A74">
      <w:pPr>
        <w:pStyle w:val="af7"/>
      </w:pPr>
      <w:r>
        <w:t>&lt;mat-dialog-actions&gt;</w:t>
      </w:r>
    </w:p>
    <w:p w14:paraId="05F58E02" w14:textId="77777777" w:rsidR="00197A74" w:rsidRDefault="00197A74" w:rsidP="00197A74">
      <w:pPr>
        <w:pStyle w:val="af7"/>
      </w:pPr>
      <w:r>
        <w:lastRenderedPageBreak/>
        <w:t xml:space="preserve">  &lt;button mat-flat-button</w:t>
      </w:r>
    </w:p>
    <w:p w14:paraId="3855839F" w14:textId="77777777" w:rsidR="00197A74" w:rsidRDefault="00197A74" w:rsidP="00197A74">
      <w:pPr>
        <w:pStyle w:val="af7"/>
      </w:pPr>
      <w:r>
        <w:t xml:space="preserve">          color="primary"</w:t>
      </w:r>
    </w:p>
    <w:p w14:paraId="43A73AA3" w14:textId="77777777" w:rsidR="00197A74" w:rsidRDefault="00197A74" w:rsidP="00197A74">
      <w:pPr>
        <w:pStyle w:val="af7"/>
      </w:pPr>
      <w:r>
        <w:t xml:space="preserve">          [disabled]="bookForm.invalid"</w:t>
      </w:r>
    </w:p>
    <w:p w14:paraId="01814AD2" w14:textId="77777777" w:rsidR="00197A74" w:rsidRDefault="00197A74" w:rsidP="00197A74">
      <w:pPr>
        <w:pStyle w:val="af7"/>
      </w:pPr>
      <w:r>
        <w:t xml:space="preserve">          (click)="saveBook()"&gt;</w:t>
      </w:r>
    </w:p>
    <w:p w14:paraId="58201854" w14:textId="77777777" w:rsidR="00197A74" w:rsidRDefault="00197A74" w:rsidP="00197A74">
      <w:pPr>
        <w:pStyle w:val="af7"/>
      </w:pPr>
      <w:r>
        <w:t xml:space="preserve">    Сохранить</w:t>
      </w:r>
    </w:p>
    <w:p w14:paraId="625237A4" w14:textId="77777777" w:rsidR="00197A74" w:rsidRDefault="00197A74" w:rsidP="00197A74">
      <w:pPr>
        <w:pStyle w:val="af7"/>
      </w:pPr>
      <w:r>
        <w:t xml:space="preserve">  &lt;/button&gt;</w:t>
      </w:r>
    </w:p>
    <w:p w14:paraId="072D6DD1" w14:textId="77777777" w:rsidR="00197A74" w:rsidRDefault="00197A74" w:rsidP="00197A74">
      <w:pPr>
        <w:pStyle w:val="af7"/>
      </w:pPr>
      <w:r>
        <w:t xml:space="preserve">  &lt;button mat-flat-button</w:t>
      </w:r>
    </w:p>
    <w:p w14:paraId="74DA993B" w14:textId="77777777" w:rsidR="00197A74" w:rsidRDefault="00197A74" w:rsidP="00197A74">
      <w:pPr>
        <w:pStyle w:val="af7"/>
      </w:pPr>
      <w:r>
        <w:t xml:space="preserve">          color="warn"</w:t>
      </w:r>
    </w:p>
    <w:p w14:paraId="01355004" w14:textId="77777777" w:rsidR="00197A74" w:rsidRDefault="00197A74" w:rsidP="00197A74">
      <w:pPr>
        <w:pStyle w:val="af7"/>
      </w:pPr>
      <w:r>
        <w:t xml:space="preserve">          (click)="close()"&gt;</w:t>
      </w:r>
    </w:p>
    <w:p w14:paraId="754B6C5C" w14:textId="77777777" w:rsidR="00197A74" w:rsidRDefault="00197A74" w:rsidP="00197A74">
      <w:pPr>
        <w:pStyle w:val="af7"/>
      </w:pPr>
      <w:r>
        <w:t xml:space="preserve">    Закрыть</w:t>
      </w:r>
    </w:p>
    <w:p w14:paraId="69890D7E" w14:textId="77777777" w:rsidR="00197A74" w:rsidRDefault="00197A74" w:rsidP="00197A74">
      <w:pPr>
        <w:pStyle w:val="af7"/>
      </w:pPr>
      <w:r>
        <w:t xml:space="preserve">  &lt;/button&gt;</w:t>
      </w:r>
    </w:p>
    <w:p w14:paraId="5EF1C013" w14:textId="02CF4EAB" w:rsidR="00197A74" w:rsidRDefault="00197A74" w:rsidP="00197A74">
      <w:pPr>
        <w:pStyle w:val="af7"/>
      </w:pPr>
      <w:r>
        <w:t>&lt;/mat-dialog-actions&gt;</w:t>
      </w:r>
    </w:p>
    <w:p w14:paraId="7B62888B" w14:textId="77777777" w:rsidR="00197A74" w:rsidRPr="00CA4817" w:rsidRDefault="00197A74" w:rsidP="00E50616">
      <w:pPr>
        <w:pStyle w:val="affc"/>
        <w:rPr>
          <w:lang w:val="en-US"/>
        </w:rPr>
      </w:pPr>
      <w:r>
        <w:t>Файл</w:t>
      </w:r>
      <w:r w:rsidRPr="00CA4817">
        <w:rPr>
          <w:lang w:val="en-US"/>
        </w:rPr>
        <w:t xml:space="preserve"> book-edit-dialog.component.ts:</w:t>
      </w:r>
    </w:p>
    <w:p w14:paraId="0E1D2F11" w14:textId="77777777" w:rsidR="00197A74" w:rsidRDefault="00197A74" w:rsidP="00197A74">
      <w:pPr>
        <w:pStyle w:val="af7"/>
      </w:pPr>
      <w:r>
        <w:t>import { ChangeDetectionStrategy, Component, computed, Inject, OnInit, signal } from '@angular/core';</w:t>
      </w:r>
    </w:p>
    <w:p w14:paraId="10A34851" w14:textId="77777777" w:rsidR="00197A74" w:rsidRDefault="00197A74" w:rsidP="00197A74">
      <w:pPr>
        <w:pStyle w:val="af7"/>
      </w:pPr>
      <w:r>
        <w:t>import { FormBuilder, ReactiveFormsModule, Validators } from '@angular/forms';</w:t>
      </w:r>
    </w:p>
    <w:p w14:paraId="6319F42F" w14:textId="77777777" w:rsidR="00197A74" w:rsidRDefault="00197A74" w:rsidP="00197A74">
      <w:pPr>
        <w:pStyle w:val="af7"/>
      </w:pPr>
      <w:r>
        <w:t>import { MAT_DIALOG_DATA, MatDialogActions, MatDialogModule, MatDialogRef } from '@angular/material/dialog';</w:t>
      </w:r>
    </w:p>
    <w:p w14:paraId="75B9A815" w14:textId="77777777" w:rsidR="00197A74" w:rsidRDefault="00197A74" w:rsidP="00197A74">
      <w:pPr>
        <w:pStyle w:val="af7"/>
      </w:pPr>
      <w:r>
        <w:t>import { BookMetadataDto } from '@core/dtos/BookManager.Application.Common.DTOs';</w:t>
      </w:r>
    </w:p>
    <w:p w14:paraId="6E7214E1" w14:textId="77777777" w:rsidR="00197A74" w:rsidRDefault="00197A74" w:rsidP="00197A74">
      <w:pPr>
        <w:pStyle w:val="af7"/>
      </w:pPr>
      <w:r>
        <w:t>import { MatFormFieldModule } from '@angular/material/form-field';</w:t>
      </w:r>
    </w:p>
    <w:p w14:paraId="2997E145" w14:textId="77777777" w:rsidR="00197A74" w:rsidRDefault="00197A74" w:rsidP="00197A74">
      <w:pPr>
        <w:pStyle w:val="af7"/>
      </w:pPr>
      <w:r>
        <w:t>import { MatInputModule } from '@angular/material/input';</w:t>
      </w:r>
    </w:p>
    <w:p w14:paraId="42A9CC56" w14:textId="77777777" w:rsidR="00197A74" w:rsidRDefault="00197A74" w:rsidP="00197A74">
      <w:pPr>
        <w:pStyle w:val="af7"/>
      </w:pPr>
      <w:r>
        <w:t>import { DigitOnlyModule } from '@uiowa/digit-only';</w:t>
      </w:r>
    </w:p>
    <w:p w14:paraId="0710E8E5" w14:textId="77777777" w:rsidR="00197A74" w:rsidRDefault="00197A74" w:rsidP="00197A74">
      <w:pPr>
        <w:pStyle w:val="af7"/>
      </w:pPr>
      <w:r>
        <w:t>import { MatTooltipModule } from '@angular/material/tooltip';</w:t>
      </w:r>
    </w:p>
    <w:p w14:paraId="2EC35104" w14:textId="77777777" w:rsidR="00197A74" w:rsidRDefault="00197A74" w:rsidP="00197A74">
      <w:pPr>
        <w:pStyle w:val="af7"/>
      </w:pPr>
      <w:r>
        <w:t>import { MatButtonModule } from '@angular/material/button';</w:t>
      </w:r>
    </w:p>
    <w:p w14:paraId="1607C64B" w14:textId="77777777" w:rsidR="00197A74" w:rsidRDefault="00197A74" w:rsidP="00197A74">
      <w:pPr>
        <w:pStyle w:val="af7"/>
      </w:pPr>
      <w:r>
        <w:t>import { MatListModule } from '@angular/material/list';</w:t>
      </w:r>
    </w:p>
    <w:p w14:paraId="434EFBCB" w14:textId="77777777" w:rsidR="00197A74" w:rsidRDefault="00197A74" w:rsidP="00197A74">
      <w:pPr>
        <w:pStyle w:val="af7"/>
      </w:pPr>
      <w:r>
        <w:t>import { MatIconModule } from '@angular/material/icon';</w:t>
      </w:r>
    </w:p>
    <w:p w14:paraId="481E7EB3" w14:textId="77777777" w:rsidR="00197A74" w:rsidRDefault="00197A74" w:rsidP="00197A74">
      <w:pPr>
        <w:pStyle w:val="af7"/>
      </w:pPr>
    </w:p>
    <w:p w14:paraId="54EF7EB4" w14:textId="77777777" w:rsidR="00197A74" w:rsidRDefault="00197A74" w:rsidP="00197A74">
      <w:pPr>
        <w:pStyle w:val="af7"/>
      </w:pPr>
      <w:r>
        <w:t>export interface BookEditDialogData {</w:t>
      </w:r>
    </w:p>
    <w:p w14:paraId="02DCABE4" w14:textId="77777777" w:rsidR="00197A74" w:rsidRDefault="00197A74" w:rsidP="00197A74">
      <w:pPr>
        <w:pStyle w:val="af7"/>
      </w:pPr>
      <w:r>
        <w:t xml:space="preserve">  mode?: 'create' | 'update';</w:t>
      </w:r>
    </w:p>
    <w:p w14:paraId="66BAFDE7" w14:textId="77777777" w:rsidR="00197A74" w:rsidRDefault="00197A74" w:rsidP="00197A74">
      <w:pPr>
        <w:pStyle w:val="af7"/>
      </w:pPr>
      <w:r>
        <w:t xml:space="preserve">  bookDetails: Omit&lt;</w:t>
      </w:r>
    </w:p>
    <w:p w14:paraId="2EAB69FA" w14:textId="77777777" w:rsidR="00197A74" w:rsidRDefault="00197A74" w:rsidP="00197A74">
      <w:pPr>
        <w:pStyle w:val="af7"/>
      </w:pPr>
      <w:r>
        <w:t xml:space="preserve">    BookMetadataDto,</w:t>
      </w:r>
    </w:p>
    <w:p w14:paraId="010D6B40" w14:textId="77777777" w:rsidR="00197A74" w:rsidRDefault="00197A74" w:rsidP="00197A74">
      <w:pPr>
        <w:pStyle w:val="af7"/>
      </w:pPr>
      <w:r>
        <w:t xml:space="preserve">    'filename' | 'fileSizeInBytes' | 'fileType'</w:t>
      </w:r>
    </w:p>
    <w:p w14:paraId="7AD8180A" w14:textId="77777777" w:rsidR="00197A74" w:rsidRDefault="00197A74" w:rsidP="00197A74">
      <w:pPr>
        <w:pStyle w:val="af7"/>
      </w:pPr>
      <w:r>
        <w:t xml:space="preserve">  &gt;;</w:t>
      </w:r>
    </w:p>
    <w:p w14:paraId="4F1F34C3" w14:textId="77777777" w:rsidR="00197A74" w:rsidRDefault="00197A74" w:rsidP="00197A74">
      <w:pPr>
        <w:pStyle w:val="af7"/>
      </w:pPr>
      <w:r>
        <w:t>}</w:t>
      </w:r>
    </w:p>
    <w:p w14:paraId="7B380F41" w14:textId="77777777" w:rsidR="00197A74" w:rsidRDefault="00197A74" w:rsidP="00197A74">
      <w:pPr>
        <w:pStyle w:val="af7"/>
      </w:pPr>
    </w:p>
    <w:p w14:paraId="30AE1877" w14:textId="77777777" w:rsidR="00197A74" w:rsidRDefault="00197A74" w:rsidP="00197A74">
      <w:pPr>
        <w:pStyle w:val="af7"/>
      </w:pPr>
      <w:r>
        <w:t>@Component({</w:t>
      </w:r>
    </w:p>
    <w:p w14:paraId="21ED5DC8" w14:textId="77777777" w:rsidR="00197A74" w:rsidRDefault="00197A74" w:rsidP="00197A74">
      <w:pPr>
        <w:pStyle w:val="af7"/>
      </w:pPr>
      <w:r>
        <w:t xml:space="preserve">  selector: 'app-book-edit-dialog',</w:t>
      </w:r>
    </w:p>
    <w:p w14:paraId="2A337F40" w14:textId="77777777" w:rsidR="00197A74" w:rsidRDefault="00197A74" w:rsidP="00197A74">
      <w:pPr>
        <w:pStyle w:val="af7"/>
      </w:pPr>
      <w:r>
        <w:t xml:space="preserve">  templateUrl: './book-edit-dialog.component.html',</w:t>
      </w:r>
    </w:p>
    <w:p w14:paraId="14A57991" w14:textId="77777777" w:rsidR="00197A74" w:rsidRDefault="00197A74" w:rsidP="00197A74">
      <w:pPr>
        <w:pStyle w:val="af7"/>
      </w:pPr>
      <w:r>
        <w:t xml:space="preserve">  styleUrl: './book-edit-dialog.component.scss',</w:t>
      </w:r>
    </w:p>
    <w:p w14:paraId="2B3575CF" w14:textId="77777777" w:rsidR="00197A74" w:rsidRDefault="00197A74" w:rsidP="00197A74">
      <w:pPr>
        <w:pStyle w:val="af7"/>
      </w:pPr>
      <w:r>
        <w:t xml:space="preserve">  standalone: true,</w:t>
      </w:r>
    </w:p>
    <w:p w14:paraId="3CF560A3" w14:textId="77777777" w:rsidR="00197A74" w:rsidRDefault="00197A74" w:rsidP="00197A74">
      <w:pPr>
        <w:pStyle w:val="af7"/>
      </w:pPr>
      <w:r>
        <w:t xml:space="preserve">  imports: [</w:t>
      </w:r>
    </w:p>
    <w:p w14:paraId="2C893046" w14:textId="77777777" w:rsidR="00197A74" w:rsidRDefault="00197A74" w:rsidP="00197A74">
      <w:pPr>
        <w:pStyle w:val="af7"/>
      </w:pPr>
      <w:r>
        <w:t xml:space="preserve">    MatDialogModule,</w:t>
      </w:r>
    </w:p>
    <w:p w14:paraId="260DA5DA" w14:textId="77777777" w:rsidR="00197A74" w:rsidRDefault="00197A74" w:rsidP="00197A74">
      <w:pPr>
        <w:pStyle w:val="af7"/>
      </w:pPr>
      <w:r>
        <w:t xml:space="preserve">    MatIconModule,</w:t>
      </w:r>
    </w:p>
    <w:p w14:paraId="74A06D6A" w14:textId="77777777" w:rsidR="00197A74" w:rsidRDefault="00197A74" w:rsidP="00197A74">
      <w:pPr>
        <w:pStyle w:val="af7"/>
      </w:pPr>
      <w:r>
        <w:t xml:space="preserve">    ReactiveFormsModule,</w:t>
      </w:r>
    </w:p>
    <w:p w14:paraId="499277D0" w14:textId="77777777" w:rsidR="00197A74" w:rsidRDefault="00197A74" w:rsidP="00197A74">
      <w:pPr>
        <w:pStyle w:val="af7"/>
      </w:pPr>
      <w:r>
        <w:t xml:space="preserve">    MatFormFieldModule,</w:t>
      </w:r>
    </w:p>
    <w:p w14:paraId="130B4D98" w14:textId="77777777" w:rsidR="00197A74" w:rsidRDefault="00197A74" w:rsidP="00197A74">
      <w:pPr>
        <w:pStyle w:val="af7"/>
      </w:pPr>
      <w:r>
        <w:t xml:space="preserve">    MatInputModule,</w:t>
      </w:r>
    </w:p>
    <w:p w14:paraId="33AC6A54" w14:textId="77777777" w:rsidR="00197A74" w:rsidRDefault="00197A74" w:rsidP="00197A74">
      <w:pPr>
        <w:pStyle w:val="af7"/>
      </w:pPr>
      <w:r>
        <w:t xml:space="preserve">    DigitOnlyModule,</w:t>
      </w:r>
    </w:p>
    <w:p w14:paraId="7877F580" w14:textId="77777777" w:rsidR="00197A74" w:rsidRDefault="00197A74" w:rsidP="00197A74">
      <w:pPr>
        <w:pStyle w:val="af7"/>
      </w:pPr>
      <w:r>
        <w:t xml:space="preserve">    MatTooltipModule,</w:t>
      </w:r>
    </w:p>
    <w:p w14:paraId="2D12194D" w14:textId="77777777" w:rsidR="00197A74" w:rsidRDefault="00197A74" w:rsidP="00197A74">
      <w:pPr>
        <w:pStyle w:val="af7"/>
      </w:pPr>
      <w:r>
        <w:t xml:space="preserve">    MatDialogActions,</w:t>
      </w:r>
    </w:p>
    <w:p w14:paraId="2A6164BC" w14:textId="77777777" w:rsidR="00197A74" w:rsidRDefault="00197A74" w:rsidP="00197A74">
      <w:pPr>
        <w:pStyle w:val="af7"/>
      </w:pPr>
      <w:r>
        <w:t xml:space="preserve">    MatButtonModule,</w:t>
      </w:r>
    </w:p>
    <w:p w14:paraId="756237E4" w14:textId="77777777" w:rsidR="00197A74" w:rsidRDefault="00197A74" w:rsidP="00197A74">
      <w:pPr>
        <w:pStyle w:val="af7"/>
      </w:pPr>
      <w:r>
        <w:t xml:space="preserve">    MatListModule,</w:t>
      </w:r>
    </w:p>
    <w:p w14:paraId="54071D7D" w14:textId="77777777" w:rsidR="00197A74" w:rsidRDefault="00197A74" w:rsidP="00197A74">
      <w:pPr>
        <w:pStyle w:val="af7"/>
      </w:pPr>
      <w:r>
        <w:t xml:space="preserve">  ],</w:t>
      </w:r>
    </w:p>
    <w:p w14:paraId="30032166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0325097F" w14:textId="77777777" w:rsidR="00197A74" w:rsidRDefault="00197A74" w:rsidP="00197A74">
      <w:pPr>
        <w:pStyle w:val="af7"/>
      </w:pPr>
      <w:r>
        <w:t>})</w:t>
      </w:r>
    </w:p>
    <w:p w14:paraId="3EE9EC88" w14:textId="77777777" w:rsidR="00197A74" w:rsidRDefault="00197A74" w:rsidP="00197A74">
      <w:pPr>
        <w:pStyle w:val="af7"/>
      </w:pPr>
      <w:r>
        <w:t>export class BookEditDialogComponent implements OnInit {</w:t>
      </w:r>
    </w:p>
    <w:p w14:paraId="2F23FB5F" w14:textId="77777777" w:rsidR="00197A74" w:rsidRDefault="00197A74" w:rsidP="00197A74">
      <w:pPr>
        <w:pStyle w:val="af7"/>
      </w:pPr>
    </w:p>
    <w:p w14:paraId="126F2D74" w14:textId="77777777" w:rsidR="00197A74" w:rsidRDefault="00197A74" w:rsidP="00197A74">
      <w:pPr>
        <w:pStyle w:val="af7"/>
      </w:pPr>
      <w:r>
        <w:t xml:space="preserve">  protected readonly CREATION_DIALOG_TITLE = 'Добавление новой книги';</w:t>
      </w:r>
    </w:p>
    <w:p w14:paraId="4E2F689F" w14:textId="77777777" w:rsidR="00197A74" w:rsidRDefault="00197A74" w:rsidP="00197A74">
      <w:pPr>
        <w:pStyle w:val="af7"/>
      </w:pPr>
      <w:r>
        <w:t xml:space="preserve">  protected readonly EDIT_DIALOG_TITLE = 'Обновление информации о книге';</w:t>
      </w:r>
    </w:p>
    <w:p w14:paraId="0BCD7F6B" w14:textId="77777777" w:rsidR="00197A74" w:rsidRDefault="00197A74" w:rsidP="00197A74">
      <w:pPr>
        <w:pStyle w:val="af7"/>
      </w:pPr>
    </w:p>
    <w:p w14:paraId="659DF5AC" w14:textId="77777777" w:rsidR="00197A74" w:rsidRDefault="00197A74" w:rsidP="00197A74">
      <w:pPr>
        <w:pStyle w:val="af7"/>
      </w:pPr>
      <w:r>
        <w:t xml:space="preserve">  public isEditMode = signal&lt;boolean&gt;(false);</w:t>
      </w:r>
    </w:p>
    <w:p w14:paraId="77E6C476" w14:textId="77777777" w:rsidR="00197A74" w:rsidRDefault="00197A74" w:rsidP="00197A74">
      <w:pPr>
        <w:pStyle w:val="af7"/>
      </w:pPr>
      <w:r>
        <w:t xml:space="preserve">  public dialogTitle = computed(() =&gt; {</w:t>
      </w:r>
    </w:p>
    <w:p w14:paraId="6B0BE22B" w14:textId="77777777" w:rsidR="00197A74" w:rsidRDefault="00197A74" w:rsidP="00197A74">
      <w:pPr>
        <w:pStyle w:val="af7"/>
      </w:pPr>
      <w:r>
        <w:t xml:space="preserve">    return this.isEditMode()</w:t>
      </w:r>
    </w:p>
    <w:p w14:paraId="41F07CD7" w14:textId="77777777" w:rsidR="00197A74" w:rsidRDefault="00197A74" w:rsidP="00197A74">
      <w:pPr>
        <w:pStyle w:val="af7"/>
      </w:pPr>
      <w:r>
        <w:t xml:space="preserve">      ? this.EDIT_DIALOG_TITLE</w:t>
      </w:r>
    </w:p>
    <w:p w14:paraId="41F20944" w14:textId="77777777" w:rsidR="00197A74" w:rsidRDefault="00197A74" w:rsidP="00197A74">
      <w:pPr>
        <w:pStyle w:val="af7"/>
      </w:pPr>
      <w:r>
        <w:t xml:space="preserve">      : this.CREATION_DIALOG_TITLE;</w:t>
      </w:r>
    </w:p>
    <w:p w14:paraId="7D5A4247" w14:textId="77777777" w:rsidR="00197A74" w:rsidRDefault="00197A74" w:rsidP="00197A74">
      <w:pPr>
        <w:pStyle w:val="af7"/>
      </w:pPr>
      <w:r>
        <w:t xml:space="preserve">  });</w:t>
      </w:r>
    </w:p>
    <w:p w14:paraId="0AAD9010" w14:textId="77777777" w:rsidR="00197A74" w:rsidRDefault="00197A74" w:rsidP="00197A74">
      <w:pPr>
        <w:pStyle w:val="af7"/>
      </w:pPr>
    </w:p>
    <w:p w14:paraId="3F7C6970" w14:textId="77777777" w:rsidR="00197A74" w:rsidRDefault="00197A74" w:rsidP="00197A74">
      <w:pPr>
        <w:pStyle w:val="af7"/>
      </w:pPr>
      <w:r>
        <w:t xml:space="preserve">  public bookForm = this._fb.group({</w:t>
      </w:r>
    </w:p>
    <w:p w14:paraId="22E5CD4C" w14:textId="77777777" w:rsidR="00197A74" w:rsidRDefault="00197A74" w:rsidP="00197A74">
      <w:pPr>
        <w:pStyle w:val="af7"/>
      </w:pPr>
      <w:r>
        <w:t xml:space="preserve">    title: this._fb.control&lt;string | null&gt;(null),</w:t>
      </w:r>
    </w:p>
    <w:p w14:paraId="6501ADC1" w14:textId="77777777" w:rsidR="00197A74" w:rsidRDefault="00197A74" w:rsidP="00197A74">
      <w:pPr>
        <w:pStyle w:val="af7"/>
      </w:pPr>
      <w:r>
        <w:t xml:space="preserve">    description: this._fb.control&lt;string | null&gt;(null),</w:t>
      </w:r>
    </w:p>
    <w:p w14:paraId="0C73BA74" w14:textId="77777777" w:rsidR="00197A74" w:rsidRDefault="00197A74" w:rsidP="00197A74">
      <w:pPr>
        <w:pStyle w:val="af7"/>
      </w:pPr>
      <w:r>
        <w:t xml:space="preserve">    isbn: this._fb.control&lt;string | null&gt;(null, [</w:t>
      </w:r>
    </w:p>
    <w:p w14:paraId="4EC4B8D9" w14:textId="77777777" w:rsidR="00197A74" w:rsidRDefault="00197A74" w:rsidP="00197A74">
      <w:pPr>
        <w:pStyle w:val="af7"/>
      </w:pPr>
      <w:r>
        <w:t xml:space="preserve">      Validators.pattern('^([0-9]{10}|[0-9]{13})|null$'),</w:t>
      </w:r>
    </w:p>
    <w:p w14:paraId="6BF44C53" w14:textId="77777777" w:rsidR="00197A74" w:rsidRDefault="00197A74" w:rsidP="00197A74">
      <w:pPr>
        <w:pStyle w:val="af7"/>
      </w:pPr>
      <w:r>
        <w:t xml:space="preserve">    ]),</w:t>
      </w:r>
    </w:p>
    <w:p w14:paraId="1620F0C9" w14:textId="77777777" w:rsidR="00197A74" w:rsidRDefault="00197A74" w:rsidP="00197A74">
      <w:pPr>
        <w:pStyle w:val="af7"/>
      </w:pPr>
      <w:r>
        <w:t xml:space="preserve">    publisherName: this._fb.control&lt;string | null&gt;(null),</w:t>
      </w:r>
    </w:p>
    <w:p w14:paraId="08C20067" w14:textId="77777777" w:rsidR="00197A74" w:rsidRDefault="00197A74" w:rsidP="00197A74">
      <w:pPr>
        <w:pStyle w:val="af7"/>
      </w:pPr>
      <w:r>
        <w:t xml:space="preserve">    authors: this._fb.control&lt;string[]&gt;([]),</w:t>
      </w:r>
    </w:p>
    <w:p w14:paraId="1596176F" w14:textId="77777777" w:rsidR="00197A74" w:rsidRDefault="00197A74" w:rsidP="00197A74">
      <w:pPr>
        <w:pStyle w:val="af7"/>
      </w:pPr>
      <w:r>
        <w:t xml:space="preserve">  });</w:t>
      </w:r>
    </w:p>
    <w:p w14:paraId="3A0DB0A7" w14:textId="77777777" w:rsidR="00197A74" w:rsidRDefault="00197A74" w:rsidP="00197A74">
      <w:pPr>
        <w:pStyle w:val="af7"/>
      </w:pPr>
    </w:p>
    <w:p w14:paraId="3A3EBA67" w14:textId="77777777" w:rsidR="00197A74" w:rsidRDefault="00197A74" w:rsidP="00197A74">
      <w:pPr>
        <w:pStyle w:val="af7"/>
      </w:pPr>
      <w:r>
        <w:t xml:space="preserve">  public authorNameInputControl = this._fb.control&lt;string | null&gt;(null);</w:t>
      </w:r>
    </w:p>
    <w:p w14:paraId="1381E30D" w14:textId="77777777" w:rsidR="00197A74" w:rsidRDefault="00197A74" w:rsidP="00197A74">
      <w:pPr>
        <w:pStyle w:val="af7"/>
      </w:pPr>
    </w:p>
    <w:p w14:paraId="78F03732" w14:textId="77777777" w:rsidR="00197A74" w:rsidRDefault="00197A74" w:rsidP="00197A74">
      <w:pPr>
        <w:pStyle w:val="af7"/>
      </w:pPr>
      <w:r>
        <w:t xml:space="preserve">  constructor(</w:t>
      </w:r>
    </w:p>
    <w:p w14:paraId="32827253" w14:textId="77777777" w:rsidR="00197A74" w:rsidRDefault="00197A74" w:rsidP="00197A74">
      <w:pPr>
        <w:pStyle w:val="af7"/>
      </w:pPr>
      <w:r>
        <w:t xml:space="preserve">    private readonly _fb: FormBuilder,</w:t>
      </w:r>
    </w:p>
    <w:p w14:paraId="5168A90D" w14:textId="77777777" w:rsidR="00197A74" w:rsidRDefault="00197A74" w:rsidP="00197A74">
      <w:pPr>
        <w:pStyle w:val="af7"/>
      </w:pPr>
      <w:r>
        <w:t xml:space="preserve">    private readonly _dialogRef: MatDialogRef&lt;BookEditDialogComponent&gt;,</w:t>
      </w:r>
    </w:p>
    <w:p w14:paraId="372A3BD4" w14:textId="77777777" w:rsidR="00197A74" w:rsidRDefault="00197A74" w:rsidP="00197A74">
      <w:pPr>
        <w:pStyle w:val="af7"/>
      </w:pPr>
      <w:r>
        <w:t xml:space="preserve">    @Inject(MAT_DIALOG_DATA) public dialogData: BookEditDialogData,</w:t>
      </w:r>
    </w:p>
    <w:p w14:paraId="6A460144" w14:textId="77777777" w:rsidR="00197A74" w:rsidRDefault="00197A74" w:rsidP="00197A74">
      <w:pPr>
        <w:pStyle w:val="af7"/>
      </w:pPr>
      <w:r>
        <w:t xml:space="preserve">  ) {</w:t>
      </w:r>
    </w:p>
    <w:p w14:paraId="1AAB71F6" w14:textId="77777777" w:rsidR="00197A74" w:rsidRDefault="00197A74" w:rsidP="00197A74">
      <w:pPr>
        <w:pStyle w:val="af7"/>
      </w:pPr>
      <w:r>
        <w:t xml:space="preserve">    this._initForm();</w:t>
      </w:r>
    </w:p>
    <w:p w14:paraId="3E3F9F31" w14:textId="77777777" w:rsidR="00197A74" w:rsidRDefault="00197A74" w:rsidP="00197A74">
      <w:pPr>
        <w:pStyle w:val="af7"/>
      </w:pPr>
      <w:r>
        <w:t xml:space="preserve">  }</w:t>
      </w:r>
    </w:p>
    <w:p w14:paraId="29CAF6D0" w14:textId="77777777" w:rsidR="00197A74" w:rsidRDefault="00197A74" w:rsidP="00197A74">
      <w:pPr>
        <w:pStyle w:val="af7"/>
      </w:pPr>
    </w:p>
    <w:p w14:paraId="6A6B657F" w14:textId="77777777" w:rsidR="00197A74" w:rsidRDefault="00197A74" w:rsidP="00197A74">
      <w:pPr>
        <w:pStyle w:val="af7"/>
      </w:pPr>
      <w:r>
        <w:t xml:space="preserve">  public ngOnInit(): void {</w:t>
      </w:r>
    </w:p>
    <w:p w14:paraId="3521B478" w14:textId="77777777" w:rsidR="00197A74" w:rsidRDefault="00197A74" w:rsidP="00197A74">
      <w:pPr>
        <w:pStyle w:val="af7"/>
      </w:pPr>
      <w:r>
        <w:t xml:space="preserve">    this.isEditMode.set(this.dialogData?.mode === 'update');</w:t>
      </w:r>
    </w:p>
    <w:p w14:paraId="691538AE" w14:textId="77777777" w:rsidR="00197A74" w:rsidRDefault="00197A74" w:rsidP="00197A74">
      <w:pPr>
        <w:pStyle w:val="af7"/>
      </w:pPr>
      <w:r>
        <w:t xml:space="preserve">  }</w:t>
      </w:r>
    </w:p>
    <w:p w14:paraId="6E2C6A49" w14:textId="77777777" w:rsidR="00197A74" w:rsidRDefault="00197A74" w:rsidP="00197A74">
      <w:pPr>
        <w:pStyle w:val="af7"/>
      </w:pPr>
    </w:p>
    <w:p w14:paraId="38F6751F" w14:textId="77777777" w:rsidR="00197A74" w:rsidRDefault="00197A74" w:rsidP="00197A74">
      <w:pPr>
        <w:pStyle w:val="af7"/>
      </w:pPr>
      <w:r>
        <w:t xml:space="preserve">  public addAuthor(): void {</w:t>
      </w:r>
    </w:p>
    <w:p w14:paraId="61F7F0D0" w14:textId="77777777" w:rsidR="00197A74" w:rsidRDefault="00197A74" w:rsidP="00197A74">
      <w:pPr>
        <w:pStyle w:val="af7"/>
      </w:pPr>
      <w:r>
        <w:t xml:space="preserve">    if (this.authorNameInputControl.invalid || !this.authorNameInputControl.value) return;</w:t>
      </w:r>
    </w:p>
    <w:p w14:paraId="7FDE517F" w14:textId="77777777" w:rsidR="00197A74" w:rsidRDefault="00197A74" w:rsidP="00197A74">
      <w:pPr>
        <w:pStyle w:val="af7"/>
      </w:pPr>
      <w:r>
        <w:t xml:space="preserve">    this.bookForm.patchValue({</w:t>
      </w:r>
    </w:p>
    <w:p w14:paraId="0EE97199" w14:textId="77777777" w:rsidR="00197A74" w:rsidRDefault="00197A74" w:rsidP="00197A74">
      <w:pPr>
        <w:pStyle w:val="af7"/>
      </w:pPr>
      <w:r>
        <w:t xml:space="preserve">      authors: [</w:t>
      </w:r>
    </w:p>
    <w:p w14:paraId="2CB7A2D2" w14:textId="77777777" w:rsidR="00197A74" w:rsidRDefault="00197A74" w:rsidP="00197A74">
      <w:pPr>
        <w:pStyle w:val="af7"/>
      </w:pPr>
      <w:r>
        <w:t xml:space="preserve">        ...this.bookForm.value.authors ?? [],</w:t>
      </w:r>
    </w:p>
    <w:p w14:paraId="1BEE1A86" w14:textId="77777777" w:rsidR="00197A74" w:rsidRDefault="00197A74" w:rsidP="00197A74">
      <w:pPr>
        <w:pStyle w:val="af7"/>
      </w:pPr>
      <w:r>
        <w:t xml:space="preserve">        this.authorNameInputControl.value,</w:t>
      </w:r>
    </w:p>
    <w:p w14:paraId="187C3E0E" w14:textId="77777777" w:rsidR="00197A74" w:rsidRDefault="00197A74" w:rsidP="00197A74">
      <w:pPr>
        <w:pStyle w:val="af7"/>
      </w:pPr>
      <w:r>
        <w:t xml:space="preserve">      ],</w:t>
      </w:r>
    </w:p>
    <w:p w14:paraId="71655B7A" w14:textId="77777777" w:rsidR="00197A74" w:rsidRDefault="00197A74" w:rsidP="00197A74">
      <w:pPr>
        <w:pStyle w:val="af7"/>
      </w:pPr>
      <w:r>
        <w:t xml:space="preserve">    });</w:t>
      </w:r>
    </w:p>
    <w:p w14:paraId="58734098" w14:textId="77777777" w:rsidR="00197A74" w:rsidRDefault="00197A74" w:rsidP="00197A74">
      <w:pPr>
        <w:pStyle w:val="af7"/>
      </w:pPr>
      <w:r>
        <w:t xml:space="preserve">    this.authorNameInputControl.reset();</w:t>
      </w:r>
    </w:p>
    <w:p w14:paraId="5881E900" w14:textId="77777777" w:rsidR="00197A74" w:rsidRDefault="00197A74" w:rsidP="00197A74">
      <w:pPr>
        <w:pStyle w:val="af7"/>
      </w:pPr>
      <w:r>
        <w:t xml:space="preserve">  }</w:t>
      </w:r>
    </w:p>
    <w:p w14:paraId="0AD4806B" w14:textId="77777777" w:rsidR="00197A74" w:rsidRDefault="00197A74" w:rsidP="00197A74">
      <w:pPr>
        <w:pStyle w:val="af7"/>
      </w:pPr>
    </w:p>
    <w:p w14:paraId="154F2D10" w14:textId="77777777" w:rsidR="00197A74" w:rsidRDefault="00197A74" w:rsidP="00197A74">
      <w:pPr>
        <w:pStyle w:val="af7"/>
      </w:pPr>
      <w:r>
        <w:t xml:space="preserve">  public deleteAuthor(index: number): void {</w:t>
      </w:r>
    </w:p>
    <w:p w14:paraId="19808E64" w14:textId="77777777" w:rsidR="00197A74" w:rsidRDefault="00197A74" w:rsidP="00197A74">
      <w:pPr>
        <w:pStyle w:val="af7"/>
      </w:pPr>
      <w:r>
        <w:t xml:space="preserve">    this.bookForm.patchValue({</w:t>
      </w:r>
    </w:p>
    <w:p w14:paraId="73E3420E" w14:textId="77777777" w:rsidR="00197A74" w:rsidRDefault="00197A74" w:rsidP="00197A74">
      <w:pPr>
        <w:pStyle w:val="af7"/>
      </w:pPr>
      <w:r>
        <w:t xml:space="preserve">      authors: this.bookForm.value.authors?.filter((_, i) =&gt; i !== index)</w:t>
      </w:r>
    </w:p>
    <w:p w14:paraId="706A07F9" w14:textId="77777777" w:rsidR="00197A74" w:rsidRDefault="00197A74" w:rsidP="00197A74">
      <w:pPr>
        <w:pStyle w:val="af7"/>
      </w:pPr>
      <w:r>
        <w:t xml:space="preserve">    });</w:t>
      </w:r>
    </w:p>
    <w:p w14:paraId="2EC0C316" w14:textId="77777777" w:rsidR="00197A74" w:rsidRDefault="00197A74" w:rsidP="00197A74">
      <w:pPr>
        <w:pStyle w:val="af7"/>
      </w:pPr>
      <w:r>
        <w:t xml:space="preserve">  }</w:t>
      </w:r>
    </w:p>
    <w:p w14:paraId="3408DE90" w14:textId="77777777" w:rsidR="00197A74" w:rsidRDefault="00197A74" w:rsidP="00197A74">
      <w:pPr>
        <w:pStyle w:val="af7"/>
      </w:pPr>
    </w:p>
    <w:p w14:paraId="534EFD4C" w14:textId="77777777" w:rsidR="00197A74" w:rsidRDefault="00197A74" w:rsidP="00197A74">
      <w:pPr>
        <w:pStyle w:val="af7"/>
      </w:pPr>
      <w:r>
        <w:t xml:space="preserve">  public saveBook(): void {</w:t>
      </w:r>
    </w:p>
    <w:p w14:paraId="18583549" w14:textId="77777777" w:rsidR="00197A74" w:rsidRDefault="00197A74" w:rsidP="00197A74">
      <w:pPr>
        <w:pStyle w:val="af7"/>
      </w:pPr>
      <w:r>
        <w:t xml:space="preserve">    const values = this.bookForm.value;</w:t>
      </w:r>
    </w:p>
    <w:p w14:paraId="0B0101D9" w14:textId="77777777" w:rsidR="00197A74" w:rsidRDefault="00197A74" w:rsidP="00197A74">
      <w:pPr>
        <w:pStyle w:val="af7"/>
      </w:pPr>
    </w:p>
    <w:p w14:paraId="40B08A85" w14:textId="77777777" w:rsidR="00197A74" w:rsidRDefault="00197A74" w:rsidP="00197A74">
      <w:pPr>
        <w:pStyle w:val="af7"/>
      </w:pPr>
      <w:r>
        <w:t xml:space="preserve">    if (this.bookForm.invalid) return;</w:t>
      </w:r>
    </w:p>
    <w:p w14:paraId="4FBEDBFE" w14:textId="77777777" w:rsidR="00197A74" w:rsidRDefault="00197A74" w:rsidP="00197A74">
      <w:pPr>
        <w:pStyle w:val="af7"/>
      </w:pPr>
      <w:r>
        <w:t xml:space="preserve">    const formData: BookEditDialogData = {</w:t>
      </w:r>
    </w:p>
    <w:p w14:paraId="680A8AA5" w14:textId="77777777" w:rsidR="00197A74" w:rsidRDefault="00197A74" w:rsidP="00197A74">
      <w:pPr>
        <w:pStyle w:val="af7"/>
      </w:pPr>
      <w:r>
        <w:t xml:space="preserve">      bookDetails: {</w:t>
      </w:r>
    </w:p>
    <w:p w14:paraId="7775C0F1" w14:textId="77777777" w:rsidR="00197A74" w:rsidRDefault="00197A74" w:rsidP="00197A74">
      <w:pPr>
        <w:pStyle w:val="af7"/>
      </w:pPr>
      <w:r>
        <w:t xml:space="preserve">        title: values.title ?? undefined,</w:t>
      </w:r>
    </w:p>
    <w:p w14:paraId="7B77D80E" w14:textId="77777777" w:rsidR="00197A74" w:rsidRDefault="00197A74" w:rsidP="00197A74">
      <w:pPr>
        <w:pStyle w:val="af7"/>
      </w:pPr>
      <w:r>
        <w:t xml:space="preserve">        description: values.description ?? undefined,</w:t>
      </w:r>
    </w:p>
    <w:p w14:paraId="3FA890B0" w14:textId="77777777" w:rsidR="00197A74" w:rsidRDefault="00197A74" w:rsidP="00197A74">
      <w:pPr>
        <w:pStyle w:val="af7"/>
      </w:pPr>
      <w:r>
        <w:t xml:space="preserve">        isbn: values.isbn ?? undefined,</w:t>
      </w:r>
    </w:p>
    <w:p w14:paraId="40C396AA" w14:textId="77777777" w:rsidR="00197A74" w:rsidRDefault="00197A74" w:rsidP="00197A74">
      <w:pPr>
        <w:pStyle w:val="af7"/>
      </w:pPr>
      <w:r>
        <w:t xml:space="preserve">        publisherName: values.publisherName ?? undefined,</w:t>
      </w:r>
    </w:p>
    <w:p w14:paraId="2A77D2B9" w14:textId="77777777" w:rsidR="00197A74" w:rsidRDefault="00197A74" w:rsidP="00197A74">
      <w:pPr>
        <w:pStyle w:val="af7"/>
      </w:pPr>
      <w:r>
        <w:t xml:space="preserve">        authors: values.authors ?? undefined,</w:t>
      </w:r>
    </w:p>
    <w:p w14:paraId="51DBCA50" w14:textId="77777777" w:rsidR="00197A74" w:rsidRDefault="00197A74" w:rsidP="00197A74">
      <w:pPr>
        <w:pStyle w:val="af7"/>
      </w:pPr>
      <w:r>
        <w:t xml:space="preserve">      },</w:t>
      </w:r>
    </w:p>
    <w:p w14:paraId="77ED475C" w14:textId="77777777" w:rsidR="00197A74" w:rsidRDefault="00197A74" w:rsidP="00197A74">
      <w:pPr>
        <w:pStyle w:val="af7"/>
      </w:pPr>
      <w:r>
        <w:t xml:space="preserve">    };</w:t>
      </w:r>
    </w:p>
    <w:p w14:paraId="64D78EA1" w14:textId="77777777" w:rsidR="00197A74" w:rsidRDefault="00197A74" w:rsidP="00197A74">
      <w:pPr>
        <w:pStyle w:val="af7"/>
      </w:pPr>
      <w:r>
        <w:t xml:space="preserve">    this._dialogRef.close(formData);</w:t>
      </w:r>
    </w:p>
    <w:p w14:paraId="3C879A38" w14:textId="77777777" w:rsidR="00197A74" w:rsidRDefault="00197A74" w:rsidP="00197A74">
      <w:pPr>
        <w:pStyle w:val="af7"/>
      </w:pPr>
      <w:r>
        <w:t xml:space="preserve">  }</w:t>
      </w:r>
    </w:p>
    <w:p w14:paraId="3934271E" w14:textId="77777777" w:rsidR="00197A74" w:rsidRDefault="00197A74" w:rsidP="00197A74">
      <w:pPr>
        <w:pStyle w:val="af7"/>
      </w:pPr>
    </w:p>
    <w:p w14:paraId="20CD7C66" w14:textId="77777777" w:rsidR="00197A74" w:rsidRDefault="00197A74" w:rsidP="00197A74">
      <w:pPr>
        <w:pStyle w:val="af7"/>
      </w:pPr>
      <w:r>
        <w:t xml:space="preserve">  public close(): void {</w:t>
      </w:r>
    </w:p>
    <w:p w14:paraId="062A0803" w14:textId="77777777" w:rsidR="00197A74" w:rsidRDefault="00197A74" w:rsidP="00197A74">
      <w:pPr>
        <w:pStyle w:val="af7"/>
      </w:pPr>
      <w:r>
        <w:t xml:space="preserve">    this._dialogRef.close();</w:t>
      </w:r>
    </w:p>
    <w:p w14:paraId="1581FBFC" w14:textId="77777777" w:rsidR="00197A74" w:rsidRDefault="00197A74" w:rsidP="00197A74">
      <w:pPr>
        <w:pStyle w:val="af7"/>
      </w:pPr>
      <w:r>
        <w:t xml:space="preserve">  }</w:t>
      </w:r>
    </w:p>
    <w:p w14:paraId="36ACC26C" w14:textId="77777777" w:rsidR="00197A74" w:rsidRDefault="00197A74" w:rsidP="00197A74">
      <w:pPr>
        <w:pStyle w:val="af7"/>
      </w:pPr>
    </w:p>
    <w:p w14:paraId="1CAB74D7" w14:textId="77777777" w:rsidR="00197A74" w:rsidRDefault="00197A74" w:rsidP="00197A74">
      <w:pPr>
        <w:pStyle w:val="af7"/>
      </w:pPr>
      <w:r>
        <w:t xml:space="preserve">  private _initForm(): void {</w:t>
      </w:r>
    </w:p>
    <w:p w14:paraId="78AE1A25" w14:textId="77777777" w:rsidR="00197A74" w:rsidRDefault="00197A74" w:rsidP="00197A74">
      <w:pPr>
        <w:pStyle w:val="af7"/>
      </w:pPr>
      <w:r>
        <w:t xml:space="preserve">    const dialogData = this.dialogData?.bookDetails;</w:t>
      </w:r>
    </w:p>
    <w:p w14:paraId="4A2DE691" w14:textId="77777777" w:rsidR="00197A74" w:rsidRDefault="00197A74" w:rsidP="00197A74">
      <w:pPr>
        <w:pStyle w:val="af7"/>
      </w:pPr>
      <w:r>
        <w:t xml:space="preserve">    if (!dialogData) return;</w:t>
      </w:r>
    </w:p>
    <w:p w14:paraId="5DF31C85" w14:textId="77777777" w:rsidR="00197A74" w:rsidRDefault="00197A74" w:rsidP="00197A74">
      <w:pPr>
        <w:pStyle w:val="af7"/>
      </w:pPr>
      <w:r>
        <w:t xml:space="preserve">    this.bookForm.setValue({</w:t>
      </w:r>
    </w:p>
    <w:p w14:paraId="5299FDF8" w14:textId="77777777" w:rsidR="00197A74" w:rsidRDefault="00197A74" w:rsidP="00197A74">
      <w:pPr>
        <w:pStyle w:val="af7"/>
      </w:pPr>
      <w:r>
        <w:t xml:space="preserve">      title: dialogData.title ?? null,</w:t>
      </w:r>
    </w:p>
    <w:p w14:paraId="78B10342" w14:textId="77777777" w:rsidR="00197A74" w:rsidRDefault="00197A74" w:rsidP="00197A74">
      <w:pPr>
        <w:pStyle w:val="af7"/>
      </w:pPr>
      <w:r>
        <w:t xml:space="preserve">      description: dialogData.description ?? null,</w:t>
      </w:r>
    </w:p>
    <w:p w14:paraId="39D6F7F5" w14:textId="77777777" w:rsidR="00197A74" w:rsidRDefault="00197A74" w:rsidP="00197A74">
      <w:pPr>
        <w:pStyle w:val="af7"/>
      </w:pPr>
      <w:r>
        <w:t xml:space="preserve">      isbn: dialogData.isbn ?? null,</w:t>
      </w:r>
    </w:p>
    <w:p w14:paraId="06F34AF3" w14:textId="77777777" w:rsidR="00197A74" w:rsidRDefault="00197A74" w:rsidP="00197A74">
      <w:pPr>
        <w:pStyle w:val="af7"/>
      </w:pPr>
      <w:r>
        <w:t xml:space="preserve">      publisherName: dialogData.publisherName ?? null,</w:t>
      </w:r>
    </w:p>
    <w:p w14:paraId="3E8EF0B1" w14:textId="77777777" w:rsidR="00197A74" w:rsidRDefault="00197A74" w:rsidP="00197A74">
      <w:pPr>
        <w:pStyle w:val="af7"/>
      </w:pPr>
      <w:r>
        <w:t xml:space="preserve">      authors: dialogData.authors ?? [],</w:t>
      </w:r>
    </w:p>
    <w:p w14:paraId="0CB49AC8" w14:textId="77777777" w:rsidR="00197A74" w:rsidRDefault="00197A74" w:rsidP="00197A74">
      <w:pPr>
        <w:pStyle w:val="af7"/>
      </w:pPr>
      <w:r>
        <w:t xml:space="preserve">    });</w:t>
      </w:r>
    </w:p>
    <w:p w14:paraId="07A2B464" w14:textId="77777777" w:rsidR="00197A74" w:rsidRDefault="00197A74" w:rsidP="00197A74">
      <w:pPr>
        <w:pStyle w:val="af7"/>
      </w:pPr>
      <w:r>
        <w:t xml:space="preserve">  }</w:t>
      </w:r>
    </w:p>
    <w:p w14:paraId="07EF099E" w14:textId="77777777" w:rsidR="00197A74" w:rsidRDefault="00197A74" w:rsidP="00197A74">
      <w:pPr>
        <w:pStyle w:val="af7"/>
      </w:pPr>
    </w:p>
    <w:p w14:paraId="4973EE7C" w14:textId="566220C8" w:rsidR="00197A74" w:rsidRDefault="00197A74" w:rsidP="00197A74">
      <w:pPr>
        <w:pStyle w:val="af7"/>
      </w:pPr>
      <w:r>
        <w:t>}</w:t>
      </w:r>
    </w:p>
    <w:p w14:paraId="7F90F31E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book-info-dialog.component.html:</w:t>
      </w:r>
    </w:p>
    <w:p w14:paraId="76CBD190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>&lt;</w:t>
      </w:r>
      <w:r>
        <w:t>h</w:t>
      </w:r>
      <w:r w:rsidRPr="00197A74">
        <w:rPr>
          <w:lang w:val="ru-RU"/>
        </w:rPr>
        <w:t xml:space="preserve">2 </w:t>
      </w:r>
      <w:r>
        <w:t>mat</w:t>
      </w:r>
      <w:r w:rsidRPr="00197A74">
        <w:rPr>
          <w:lang w:val="ru-RU"/>
        </w:rPr>
        <w:t>-</w:t>
      </w:r>
      <w:r>
        <w:t>dialog</w:t>
      </w:r>
      <w:r w:rsidRPr="00197A74">
        <w:rPr>
          <w:lang w:val="ru-RU"/>
        </w:rPr>
        <w:t>-</w:t>
      </w:r>
      <w:r>
        <w:t>title</w:t>
      </w:r>
      <w:r w:rsidRPr="00197A74">
        <w:rPr>
          <w:lang w:val="ru-RU"/>
        </w:rPr>
        <w:t>&gt;Информация об электронной книге&lt;/</w:t>
      </w:r>
      <w:r>
        <w:t>h</w:t>
      </w:r>
      <w:r w:rsidRPr="00197A74">
        <w:rPr>
          <w:lang w:val="ru-RU"/>
        </w:rPr>
        <w:t>2&gt;</w:t>
      </w:r>
    </w:p>
    <w:p w14:paraId="04337156" w14:textId="77777777" w:rsidR="00197A74" w:rsidRDefault="00197A74" w:rsidP="00197A74">
      <w:pPr>
        <w:pStyle w:val="af7"/>
      </w:pPr>
      <w:r>
        <w:t>&lt;div mat-dialog-content&gt;</w:t>
      </w:r>
    </w:p>
    <w:p w14:paraId="448F92A2" w14:textId="77777777" w:rsidR="00197A74" w:rsidRDefault="00197A74" w:rsidP="00197A74">
      <w:pPr>
        <w:pStyle w:val="af7"/>
      </w:pPr>
      <w:r>
        <w:t xml:space="preserve">  &lt;div class="property-item"&gt;</w:t>
      </w:r>
    </w:p>
    <w:p w14:paraId="52F93900" w14:textId="77777777" w:rsidR="00197A74" w:rsidRDefault="00197A74" w:rsidP="00197A74">
      <w:pPr>
        <w:pStyle w:val="af7"/>
      </w:pPr>
      <w:r>
        <w:t xml:space="preserve">    &lt;span class="name"&gt;Автор(ы)&lt;/span&gt;</w:t>
      </w:r>
    </w:p>
    <w:p w14:paraId="3E0CA146" w14:textId="77777777" w:rsidR="00197A74" w:rsidRDefault="00197A74" w:rsidP="00197A74">
      <w:pPr>
        <w:pStyle w:val="af7"/>
      </w:pPr>
      <w:r>
        <w:t xml:space="preserve">    &lt;span class="value" [innerText]="bookAuthors"&gt;&lt;/span&gt;</w:t>
      </w:r>
    </w:p>
    <w:p w14:paraId="0593BFF8" w14:textId="77777777" w:rsidR="00197A74" w:rsidRDefault="00197A74" w:rsidP="00197A74">
      <w:pPr>
        <w:pStyle w:val="af7"/>
      </w:pPr>
      <w:r>
        <w:t xml:space="preserve">  &lt;/div&gt;</w:t>
      </w:r>
    </w:p>
    <w:p w14:paraId="10382FCA" w14:textId="77777777" w:rsidR="00197A74" w:rsidRDefault="00197A74" w:rsidP="00197A74">
      <w:pPr>
        <w:pStyle w:val="af7"/>
      </w:pPr>
      <w:r>
        <w:t xml:space="preserve">  &lt;div class="property-item"&gt;</w:t>
      </w:r>
    </w:p>
    <w:p w14:paraId="568E0FAE" w14:textId="77777777" w:rsidR="00197A74" w:rsidRDefault="00197A74" w:rsidP="00197A74">
      <w:pPr>
        <w:pStyle w:val="af7"/>
      </w:pPr>
      <w:r>
        <w:t xml:space="preserve">    &lt;span class="name"&gt;Издатель&lt;/span&gt;</w:t>
      </w:r>
    </w:p>
    <w:p w14:paraId="22FC6200" w14:textId="77777777" w:rsidR="00197A74" w:rsidRDefault="00197A74" w:rsidP="00197A74">
      <w:pPr>
        <w:pStyle w:val="af7"/>
      </w:pPr>
      <w:r>
        <w:t xml:space="preserve">    &lt;span class="value"&gt;{{ book.documentDetails.publisherName || '-' }}&lt;/span&gt;</w:t>
      </w:r>
    </w:p>
    <w:p w14:paraId="47486108" w14:textId="77777777" w:rsidR="00197A74" w:rsidRDefault="00197A74" w:rsidP="00197A74">
      <w:pPr>
        <w:pStyle w:val="af7"/>
      </w:pPr>
      <w:r>
        <w:t xml:space="preserve">  &lt;/div&gt;</w:t>
      </w:r>
    </w:p>
    <w:p w14:paraId="3EBF513D" w14:textId="77777777" w:rsidR="00197A74" w:rsidRDefault="00197A74" w:rsidP="00197A74">
      <w:pPr>
        <w:pStyle w:val="af7"/>
      </w:pPr>
      <w:r>
        <w:t xml:space="preserve">  &lt;div class="property-item"&gt;</w:t>
      </w:r>
    </w:p>
    <w:p w14:paraId="4C9C6920" w14:textId="77777777" w:rsidR="00197A74" w:rsidRDefault="00197A74" w:rsidP="00197A74">
      <w:pPr>
        <w:pStyle w:val="af7"/>
      </w:pPr>
      <w:r>
        <w:lastRenderedPageBreak/>
        <w:t xml:space="preserve">    &lt;span class="name"&gt;Общее время&lt;/span&gt;</w:t>
      </w:r>
    </w:p>
    <w:p w14:paraId="2779D3E8" w14:textId="77777777" w:rsidR="00197A74" w:rsidRDefault="00197A74" w:rsidP="00197A74">
      <w:pPr>
        <w:pStyle w:val="af7"/>
      </w:pPr>
      <w:r>
        <w:t xml:space="preserve">    &lt;span class="value"&gt;{{ totalReadingTime }}&lt;/span&gt;</w:t>
      </w:r>
    </w:p>
    <w:p w14:paraId="07C3389C" w14:textId="77777777" w:rsidR="00197A74" w:rsidRDefault="00197A74" w:rsidP="00197A74">
      <w:pPr>
        <w:pStyle w:val="af7"/>
      </w:pPr>
      <w:r>
        <w:t xml:space="preserve">  &lt;/div&gt;</w:t>
      </w:r>
    </w:p>
    <w:p w14:paraId="675F7D87" w14:textId="77777777" w:rsidR="00197A74" w:rsidRDefault="00197A74" w:rsidP="00197A74">
      <w:pPr>
        <w:pStyle w:val="af7"/>
      </w:pPr>
      <w:r>
        <w:t xml:space="preserve">  &lt;div class="property-item"&gt;</w:t>
      </w:r>
    </w:p>
    <w:p w14:paraId="555FA179" w14:textId="77777777" w:rsidR="00197A74" w:rsidRDefault="00197A74" w:rsidP="00197A74">
      <w:pPr>
        <w:pStyle w:val="af7"/>
      </w:pPr>
      <w:r>
        <w:t xml:space="preserve">    &lt;span class="name"&gt;Посл. время открытия&lt;/span&gt;</w:t>
      </w:r>
    </w:p>
    <w:p w14:paraId="50C27B58" w14:textId="77777777" w:rsidR="00197A74" w:rsidRDefault="00197A74" w:rsidP="00197A74">
      <w:pPr>
        <w:pStyle w:val="af7"/>
      </w:pPr>
      <w:r>
        <w:t xml:space="preserve">    &lt;span class="value"&gt;{{ book.stats?.recentAccessTime | date }}&lt;/span&gt;</w:t>
      </w:r>
    </w:p>
    <w:p w14:paraId="5002B762" w14:textId="77777777" w:rsidR="00197A74" w:rsidRDefault="00197A74" w:rsidP="00197A74">
      <w:pPr>
        <w:pStyle w:val="af7"/>
      </w:pPr>
      <w:r>
        <w:t xml:space="preserve">  &lt;/div&gt;</w:t>
      </w:r>
    </w:p>
    <w:p w14:paraId="13421155" w14:textId="77777777" w:rsidR="00197A74" w:rsidRDefault="00197A74" w:rsidP="00197A74">
      <w:pPr>
        <w:pStyle w:val="af7"/>
      </w:pPr>
      <w:r>
        <w:t>&lt;/div&gt;</w:t>
      </w:r>
    </w:p>
    <w:p w14:paraId="689F9E7A" w14:textId="77777777" w:rsidR="00197A74" w:rsidRDefault="00197A74" w:rsidP="00197A74">
      <w:pPr>
        <w:pStyle w:val="af7"/>
      </w:pPr>
      <w:r>
        <w:t>&lt;div mat-dialog-actions&gt;</w:t>
      </w:r>
    </w:p>
    <w:p w14:paraId="4E8F9BCA" w14:textId="77777777" w:rsidR="00197A74" w:rsidRDefault="00197A74" w:rsidP="00197A74">
      <w:pPr>
        <w:pStyle w:val="af7"/>
      </w:pPr>
      <w:r>
        <w:t xml:space="preserve">  &lt;button mat-flat-button (click)="close()"&gt;</w:t>
      </w:r>
    </w:p>
    <w:p w14:paraId="76587CAE" w14:textId="77777777" w:rsidR="00197A74" w:rsidRDefault="00197A74" w:rsidP="00197A74">
      <w:pPr>
        <w:pStyle w:val="af7"/>
      </w:pPr>
      <w:r>
        <w:t xml:space="preserve">    Закрыть</w:t>
      </w:r>
    </w:p>
    <w:p w14:paraId="3BB4196B" w14:textId="77777777" w:rsidR="00197A74" w:rsidRDefault="00197A74" w:rsidP="00197A74">
      <w:pPr>
        <w:pStyle w:val="af7"/>
      </w:pPr>
      <w:r>
        <w:t xml:space="preserve">  &lt;/button&gt;</w:t>
      </w:r>
    </w:p>
    <w:p w14:paraId="0740019B" w14:textId="77777777" w:rsidR="00197A74" w:rsidRDefault="00197A74" w:rsidP="00197A74">
      <w:pPr>
        <w:pStyle w:val="af7"/>
      </w:pPr>
      <w:r>
        <w:t>&lt;/div&gt;</w:t>
      </w:r>
    </w:p>
    <w:p w14:paraId="6B2F089A" w14:textId="77777777" w:rsidR="00197A74" w:rsidRPr="00CA4817" w:rsidRDefault="00197A74" w:rsidP="00E50616">
      <w:pPr>
        <w:pStyle w:val="affc"/>
        <w:rPr>
          <w:lang w:val="en-US"/>
        </w:rPr>
      </w:pPr>
      <w:r>
        <w:t>Файл</w:t>
      </w:r>
      <w:r w:rsidRPr="00CA4817">
        <w:rPr>
          <w:lang w:val="en-US"/>
        </w:rPr>
        <w:t xml:space="preserve"> book-info-dialog.component.ts:</w:t>
      </w:r>
    </w:p>
    <w:p w14:paraId="0669F436" w14:textId="77777777" w:rsidR="00197A74" w:rsidRDefault="00197A74" w:rsidP="00197A74">
      <w:pPr>
        <w:pStyle w:val="af7"/>
      </w:pPr>
      <w:r>
        <w:t>import { ChangeDetectionStrategy, Component, computed, Inject } from '@angular/core';</w:t>
      </w:r>
    </w:p>
    <w:p w14:paraId="29CA5D43" w14:textId="77777777" w:rsidR="00197A74" w:rsidRDefault="00197A74" w:rsidP="00197A74">
      <w:pPr>
        <w:pStyle w:val="af7"/>
      </w:pPr>
      <w:r>
        <w:t>import { MAT_DIALOG_DATA, MatDialogModule, MatDialogRef } from '@angular/material/dialog';</w:t>
      </w:r>
    </w:p>
    <w:p w14:paraId="53689C2B" w14:textId="77777777" w:rsidR="00197A74" w:rsidRDefault="00197A74" w:rsidP="00197A74">
      <w:pPr>
        <w:pStyle w:val="af7"/>
      </w:pPr>
      <w:r>
        <w:t>import { BookDto } from '@core/dtos/BookManager.Application.Common.DTOs';</w:t>
      </w:r>
    </w:p>
    <w:p w14:paraId="6F3C0CBD" w14:textId="77777777" w:rsidR="00197A74" w:rsidRDefault="00197A74" w:rsidP="00197A74">
      <w:pPr>
        <w:pStyle w:val="af7"/>
      </w:pPr>
      <w:r>
        <w:t>import { B } from '@angular/cdk/keycodes';</w:t>
      </w:r>
    </w:p>
    <w:p w14:paraId="6DC196CF" w14:textId="77777777" w:rsidR="00197A74" w:rsidRDefault="00197A74" w:rsidP="00197A74">
      <w:pPr>
        <w:pStyle w:val="af7"/>
      </w:pPr>
      <w:r>
        <w:t>import { DatePipe } from '@angular/common';</w:t>
      </w:r>
    </w:p>
    <w:p w14:paraId="36C36F9F" w14:textId="77777777" w:rsidR="00197A74" w:rsidRDefault="00197A74" w:rsidP="00197A74">
      <w:pPr>
        <w:pStyle w:val="af7"/>
      </w:pPr>
      <w:r>
        <w:t>import { MatButtonModule } from '@angular/material/button';</w:t>
      </w:r>
    </w:p>
    <w:p w14:paraId="029DFA50" w14:textId="77777777" w:rsidR="00197A74" w:rsidRDefault="00197A74" w:rsidP="00197A74">
      <w:pPr>
        <w:pStyle w:val="af7"/>
      </w:pPr>
      <w:r>
        <w:t>import { formatDuration, intervalToDuration } from 'date-fns';</w:t>
      </w:r>
    </w:p>
    <w:p w14:paraId="0198707C" w14:textId="77777777" w:rsidR="00197A74" w:rsidRDefault="00197A74" w:rsidP="00197A74">
      <w:pPr>
        <w:pStyle w:val="af7"/>
      </w:pPr>
      <w:r>
        <w:t>import { ru } from 'date-fns/locale';</w:t>
      </w:r>
    </w:p>
    <w:p w14:paraId="501FF8F9" w14:textId="77777777" w:rsidR="00197A74" w:rsidRDefault="00197A74" w:rsidP="00197A74">
      <w:pPr>
        <w:pStyle w:val="af7"/>
      </w:pPr>
    </w:p>
    <w:p w14:paraId="759F5492" w14:textId="77777777" w:rsidR="00197A74" w:rsidRDefault="00197A74" w:rsidP="00197A74">
      <w:pPr>
        <w:pStyle w:val="af7"/>
      </w:pPr>
      <w:r>
        <w:t>interface DialogData {</w:t>
      </w:r>
    </w:p>
    <w:p w14:paraId="7C7C5641" w14:textId="77777777" w:rsidR="00197A74" w:rsidRDefault="00197A74" w:rsidP="00197A74">
      <w:pPr>
        <w:pStyle w:val="af7"/>
      </w:pPr>
      <w:r>
        <w:t xml:space="preserve">  book: BookDto</w:t>
      </w:r>
    </w:p>
    <w:p w14:paraId="4905E723" w14:textId="77777777" w:rsidR="00197A74" w:rsidRDefault="00197A74" w:rsidP="00197A74">
      <w:pPr>
        <w:pStyle w:val="af7"/>
      </w:pPr>
      <w:r>
        <w:t>}</w:t>
      </w:r>
    </w:p>
    <w:p w14:paraId="0280F65F" w14:textId="77777777" w:rsidR="00197A74" w:rsidRDefault="00197A74" w:rsidP="00197A74">
      <w:pPr>
        <w:pStyle w:val="af7"/>
      </w:pPr>
    </w:p>
    <w:p w14:paraId="28784705" w14:textId="77777777" w:rsidR="00197A74" w:rsidRDefault="00197A74" w:rsidP="00197A74">
      <w:pPr>
        <w:pStyle w:val="af7"/>
      </w:pPr>
      <w:r>
        <w:t>@Component({</w:t>
      </w:r>
    </w:p>
    <w:p w14:paraId="2949609D" w14:textId="77777777" w:rsidR="00197A74" w:rsidRDefault="00197A74" w:rsidP="00197A74">
      <w:pPr>
        <w:pStyle w:val="af7"/>
      </w:pPr>
      <w:r>
        <w:t xml:space="preserve">  selector: 'app-book-info-dialog',</w:t>
      </w:r>
    </w:p>
    <w:p w14:paraId="7F0C30B0" w14:textId="77777777" w:rsidR="00197A74" w:rsidRDefault="00197A74" w:rsidP="00197A74">
      <w:pPr>
        <w:pStyle w:val="af7"/>
      </w:pPr>
      <w:r>
        <w:t xml:space="preserve">  standalone: true,</w:t>
      </w:r>
    </w:p>
    <w:p w14:paraId="11B4BEFC" w14:textId="77777777" w:rsidR="00197A74" w:rsidRDefault="00197A74" w:rsidP="00197A74">
      <w:pPr>
        <w:pStyle w:val="af7"/>
      </w:pPr>
      <w:r>
        <w:t xml:space="preserve">  imports: [MatDialogModule, MatButtonModule, DatePipe],</w:t>
      </w:r>
    </w:p>
    <w:p w14:paraId="5E0F8484" w14:textId="77777777" w:rsidR="00197A74" w:rsidRDefault="00197A74" w:rsidP="00197A74">
      <w:pPr>
        <w:pStyle w:val="af7"/>
      </w:pPr>
      <w:r>
        <w:t xml:space="preserve">  templateUrl: './book-info-dialog.component.html',</w:t>
      </w:r>
    </w:p>
    <w:p w14:paraId="145B93EC" w14:textId="77777777" w:rsidR="00197A74" w:rsidRDefault="00197A74" w:rsidP="00197A74">
      <w:pPr>
        <w:pStyle w:val="af7"/>
      </w:pPr>
      <w:r>
        <w:t xml:space="preserve">  styleUrl: './book-info-dialog.component.scss',</w:t>
      </w:r>
    </w:p>
    <w:p w14:paraId="184681A7" w14:textId="77777777" w:rsidR="00197A74" w:rsidRDefault="00197A74" w:rsidP="00197A74">
      <w:pPr>
        <w:pStyle w:val="af7"/>
      </w:pPr>
      <w:r>
        <w:t xml:space="preserve">  changeDetection: ChangeDetectionStrategy.OnPush</w:t>
      </w:r>
    </w:p>
    <w:p w14:paraId="63E8B0FE" w14:textId="77777777" w:rsidR="00197A74" w:rsidRDefault="00197A74" w:rsidP="00197A74">
      <w:pPr>
        <w:pStyle w:val="af7"/>
      </w:pPr>
      <w:r>
        <w:t>})</w:t>
      </w:r>
    </w:p>
    <w:p w14:paraId="70DAEB7E" w14:textId="77777777" w:rsidR="00197A74" w:rsidRDefault="00197A74" w:rsidP="00197A74">
      <w:pPr>
        <w:pStyle w:val="af7"/>
      </w:pPr>
      <w:r>
        <w:t>export class BookInfoDialogComponent {</w:t>
      </w:r>
    </w:p>
    <w:p w14:paraId="19893E35" w14:textId="77777777" w:rsidR="00197A74" w:rsidRDefault="00197A74" w:rsidP="00197A74">
      <w:pPr>
        <w:pStyle w:val="af7"/>
      </w:pPr>
    </w:p>
    <w:p w14:paraId="41242D6D" w14:textId="77777777" w:rsidR="00197A74" w:rsidRDefault="00197A74" w:rsidP="00197A74">
      <w:pPr>
        <w:pStyle w:val="af7"/>
      </w:pPr>
      <w:r>
        <w:t xml:space="preserve">  public book: BookDto;</w:t>
      </w:r>
    </w:p>
    <w:p w14:paraId="23EF94F4" w14:textId="77777777" w:rsidR="00197A74" w:rsidRDefault="00197A74" w:rsidP="00197A74">
      <w:pPr>
        <w:pStyle w:val="af7"/>
      </w:pPr>
    </w:p>
    <w:p w14:paraId="39320CC3" w14:textId="77777777" w:rsidR="00197A74" w:rsidRDefault="00197A74" w:rsidP="00197A74">
      <w:pPr>
        <w:pStyle w:val="af7"/>
      </w:pPr>
      <w:r>
        <w:t xml:space="preserve">  public bookAuthors: string;</w:t>
      </w:r>
    </w:p>
    <w:p w14:paraId="5020708D" w14:textId="77777777" w:rsidR="00197A74" w:rsidRDefault="00197A74" w:rsidP="00197A74">
      <w:pPr>
        <w:pStyle w:val="af7"/>
      </w:pPr>
    </w:p>
    <w:p w14:paraId="078AB7A7" w14:textId="77777777" w:rsidR="00197A74" w:rsidRDefault="00197A74" w:rsidP="00197A74">
      <w:pPr>
        <w:pStyle w:val="af7"/>
      </w:pPr>
      <w:r>
        <w:t xml:space="preserve">  public totalReadingTime = '-'</w:t>
      </w:r>
    </w:p>
    <w:p w14:paraId="6FB440C1" w14:textId="77777777" w:rsidR="00197A74" w:rsidRDefault="00197A74" w:rsidP="00197A74">
      <w:pPr>
        <w:pStyle w:val="af7"/>
      </w:pPr>
    </w:p>
    <w:p w14:paraId="71252A11" w14:textId="77777777" w:rsidR="00197A74" w:rsidRDefault="00197A74" w:rsidP="00197A74">
      <w:pPr>
        <w:pStyle w:val="af7"/>
      </w:pPr>
      <w:r>
        <w:t xml:space="preserve">  constructor(</w:t>
      </w:r>
    </w:p>
    <w:p w14:paraId="39CBB50E" w14:textId="77777777" w:rsidR="00197A74" w:rsidRDefault="00197A74" w:rsidP="00197A74">
      <w:pPr>
        <w:pStyle w:val="af7"/>
      </w:pPr>
      <w:r>
        <w:t xml:space="preserve">    @Inject(MAT_DIALOG_DATA) public dialogData: DialogData,</w:t>
      </w:r>
    </w:p>
    <w:p w14:paraId="56ED9CB2" w14:textId="77777777" w:rsidR="00197A74" w:rsidRDefault="00197A74" w:rsidP="00197A74">
      <w:pPr>
        <w:pStyle w:val="af7"/>
      </w:pPr>
      <w:r>
        <w:t xml:space="preserve">    private readonly _dialogRef: MatDialogRef&lt;BookInfoDialogComponent&gt;</w:t>
      </w:r>
    </w:p>
    <w:p w14:paraId="74A144DC" w14:textId="77777777" w:rsidR="00197A74" w:rsidRDefault="00197A74" w:rsidP="00197A74">
      <w:pPr>
        <w:pStyle w:val="af7"/>
      </w:pPr>
      <w:r>
        <w:t xml:space="preserve">  ) {</w:t>
      </w:r>
    </w:p>
    <w:p w14:paraId="69DB90D9" w14:textId="77777777" w:rsidR="00197A74" w:rsidRDefault="00197A74" w:rsidP="00197A74">
      <w:pPr>
        <w:pStyle w:val="af7"/>
      </w:pPr>
      <w:r>
        <w:t xml:space="preserve">    this.book = dialogData.book;</w:t>
      </w:r>
    </w:p>
    <w:p w14:paraId="2750C873" w14:textId="77777777" w:rsidR="00197A74" w:rsidRDefault="00197A74" w:rsidP="00197A74">
      <w:pPr>
        <w:pStyle w:val="af7"/>
      </w:pPr>
      <w:r>
        <w:t xml:space="preserve">    this.bookAuthors = dialogData.book.documentDetails.authors?.join('\n') ?? '-'</w:t>
      </w:r>
    </w:p>
    <w:p w14:paraId="6126A1AB" w14:textId="77777777" w:rsidR="00197A74" w:rsidRDefault="00197A74" w:rsidP="00197A74">
      <w:pPr>
        <w:pStyle w:val="af7"/>
      </w:pPr>
      <w:r>
        <w:t xml:space="preserve">    const totalReadingTimeInSec = this.book.stats?.totalReadingTime ?? 0;</w:t>
      </w:r>
    </w:p>
    <w:p w14:paraId="2214F850" w14:textId="77777777" w:rsidR="00197A74" w:rsidRDefault="00197A74" w:rsidP="00197A74">
      <w:pPr>
        <w:pStyle w:val="af7"/>
      </w:pPr>
      <w:r>
        <w:t xml:space="preserve">    if (totalReadingTimeInSec !== 0) {</w:t>
      </w:r>
    </w:p>
    <w:p w14:paraId="1986CAB7" w14:textId="77777777" w:rsidR="00197A74" w:rsidRDefault="00197A74" w:rsidP="00197A74">
      <w:pPr>
        <w:pStyle w:val="af7"/>
      </w:pPr>
      <w:r>
        <w:t xml:space="preserve">      const duration = intervalToDuration({ start: 0, end: totalReadingTimeInSec * 1000 });</w:t>
      </w:r>
    </w:p>
    <w:p w14:paraId="631B840D" w14:textId="77777777" w:rsidR="00197A74" w:rsidRDefault="00197A74" w:rsidP="00197A74">
      <w:pPr>
        <w:pStyle w:val="af7"/>
      </w:pPr>
      <w:r>
        <w:t xml:space="preserve">      this.totalReadingTime = formatDuration(duration, { zero: true, locale: ru });</w:t>
      </w:r>
    </w:p>
    <w:p w14:paraId="31A5E20E" w14:textId="77777777" w:rsidR="00197A74" w:rsidRDefault="00197A74" w:rsidP="00197A74">
      <w:pPr>
        <w:pStyle w:val="af7"/>
      </w:pPr>
      <w:r>
        <w:t xml:space="preserve">    }</w:t>
      </w:r>
    </w:p>
    <w:p w14:paraId="43DE0C2D" w14:textId="77777777" w:rsidR="00197A74" w:rsidRDefault="00197A74" w:rsidP="00197A74">
      <w:pPr>
        <w:pStyle w:val="af7"/>
      </w:pPr>
      <w:r>
        <w:t xml:space="preserve">  }</w:t>
      </w:r>
    </w:p>
    <w:p w14:paraId="3885F310" w14:textId="77777777" w:rsidR="00197A74" w:rsidRDefault="00197A74" w:rsidP="00197A74">
      <w:pPr>
        <w:pStyle w:val="af7"/>
      </w:pPr>
    </w:p>
    <w:p w14:paraId="05CA890E" w14:textId="77777777" w:rsidR="00197A74" w:rsidRDefault="00197A74" w:rsidP="00197A74">
      <w:pPr>
        <w:pStyle w:val="af7"/>
      </w:pPr>
      <w:r>
        <w:t xml:space="preserve">  public close(): void {</w:t>
      </w:r>
    </w:p>
    <w:p w14:paraId="45F88234" w14:textId="77777777" w:rsidR="00197A74" w:rsidRDefault="00197A74" w:rsidP="00197A74">
      <w:pPr>
        <w:pStyle w:val="af7"/>
      </w:pPr>
      <w:r>
        <w:t xml:space="preserve">    this._dialogRef.close();</w:t>
      </w:r>
    </w:p>
    <w:p w14:paraId="69A7CD7E" w14:textId="77777777" w:rsidR="00197A74" w:rsidRDefault="00197A74" w:rsidP="00197A74">
      <w:pPr>
        <w:pStyle w:val="af7"/>
      </w:pPr>
      <w:r>
        <w:t xml:space="preserve">  }</w:t>
      </w:r>
    </w:p>
    <w:p w14:paraId="65835B59" w14:textId="77777777" w:rsidR="00197A74" w:rsidRDefault="00197A74" w:rsidP="00197A74">
      <w:pPr>
        <w:pStyle w:val="af7"/>
      </w:pPr>
    </w:p>
    <w:p w14:paraId="6E079E9D" w14:textId="74C0507A" w:rsidR="00197A74" w:rsidRDefault="00197A74" w:rsidP="00197A74">
      <w:pPr>
        <w:pStyle w:val="af7"/>
      </w:pPr>
      <w:r>
        <w:t>}</w:t>
      </w:r>
    </w:p>
    <w:p w14:paraId="355CE3A6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delete-confirmation-dialog.component.html:</w:t>
      </w:r>
    </w:p>
    <w:p w14:paraId="47961F76" w14:textId="77777777" w:rsidR="00197A74" w:rsidRDefault="00197A74" w:rsidP="00197A74">
      <w:pPr>
        <w:pStyle w:val="af7"/>
      </w:pPr>
      <w:r>
        <w:t>&lt;h3 mat-dialog-title&gt;Удаление&lt;/h3&gt;</w:t>
      </w:r>
    </w:p>
    <w:p w14:paraId="6541C8A2" w14:textId="77777777" w:rsidR="00197A74" w:rsidRDefault="00197A74" w:rsidP="00197A74">
      <w:pPr>
        <w:pStyle w:val="af7"/>
      </w:pPr>
      <w:r>
        <w:t>&lt;mat-dialog-content&gt;</w:t>
      </w:r>
    </w:p>
    <w:p w14:paraId="27BAD5BB" w14:textId="77777777" w:rsidR="00197A74" w:rsidRDefault="00197A74" w:rsidP="00197A74">
      <w:pPr>
        <w:pStyle w:val="af7"/>
      </w:pPr>
      <w:r>
        <w:t xml:space="preserve">  {{ message }}</w:t>
      </w:r>
    </w:p>
    <w:p w14:paraId="45A62978" w14:textId="77777777" w:rsidR="00197A74" w:rsidRDefault="00197A74" w:rsidP="00197A74">
      <w:pPr>
        <w:pStyle w:val="af7"/>
      </w:pPr>
      <w:r>
        <w:t>&lt;/mat-dialog-content&gt;</w:t>
      </w:r>
    </w:p>
    <w:p w14:paraId="1291C5D3" w14:textId="77777777" w:rsidR="00197A74" w:rsidRDefault="00197A74" w:rsidP="00197A74">
      <w:pPr>
        <w:pStyle w:val="af7"/>
      </w:pPr>
      <w:r>
        <w:t>&lt;mat-dialog-actions&gt;</w:t>
      </w:r>
    </w:p>
    <w:p w14:paraId="7D5EF256" w14:textId="77777777" w:rsidR="00197A74" w:rsidRDefault="00197A74" w:rsidP="00197A74">
      <w:pPr>
        <w:pStyle w:val="af7"/>
      </w:pPr>
      <w:r>
        <w:t xml:space="preserve">  &lt;button mat-flat-button color="accent" (click)="cancel()"&gt;Отмена&lt;/button&gt;</w:t>
      </w:r>
    </w:p>
    <w:p w14:paraId="3E83C068" w14:textId="77777777" w:rsidR="00197A74" w:rsidRDefault="00197A74" w:rsidP="00197A74">
      <w:pPr>
        <w:pStyle w:val="af7"/>
      </w:pPr>
      <w:r>
        <w:t xml:space="preserve">  &lt;button mat-flat-button color="warn" (click)="confirm()"&gt;Да, удалить&lt;/button&gt;</w:t>
      </w:r>
    </w:p>
    <w:p w14:paraId="4832EC47" w14:textId="2DF4B38C" w:rsidR="00197A74" w:rsidRDefault="00197A74" w:rsidP="00197A74">
      <w:pPr>
        <w:pStyle w:val="af7"/>
      </w:pPr>
      <w:r>
        <w:t>&lt;/mat-dialog-actions&gt;</w:t>
      </w:r>
    </w:p>
    <w:p w14:paraId="155B1214" w14:textId="77777777" w:rsidR="00197A74" w:rsidRPr="00CA4817" w:rsidRDefault="00197A74" w:rsidP="00E50616">
      <w:pPr>
        <w:pStyle w:val="affc"/>
        <w:rPr>
          <w:lang w:val="en-US"/>
        </w:rPr>
      </w:pPr>
      <w:r>
        <w:t>Файл</w:t>
      </w:r>
      <w:r w:rsidRPr="00CA4817">
        <w:rPr>
          <w:lang w:val="en-US"/>
        </w:rPr>
        <w:t xml:space="preserve"> delete-confirmation-dialog.component.ts:</w:t>
      </w:r>
    </w:p>
    <w:p w14:paraId="61D14E93" w14:textId="77777777" w:rsidR="00197A74" w:rsidRDefault="00197A74" w:rsidP="00197A74">
      <w:pPr>
        <w:pStyle w:val="af7"/>
      </w:pPr>
      <w:r>
        <w:lastRenderedPageBreak/>
        <w:t>import { ChangeDetectionStrategy, Component, Inject } from '@angular/core';</w:t>
      </w:r>
    </w:p>
    <w:p w14:paraId="35C037EB" w14:textId="77777777" w:rsidR="00197A74" w:rsidRDefault="00197A74" w:rsidP="00197A74">
      <w:pPr>
        <w:pStyle w:val="af7"/>
      </w:pPr>
      <w:r>
        <w:t>import {</w:t>
      </w:r>
    </w:p>
    <w:p w14:paraId="2A2DF608" w14:textId="77777777" w:rsidR="00197A74" w:rsidRDefault="00197A74" w:rsidP="00197A74">
      <w:pPr>
        <w:pStyle w:val="af7"/>
      </w:pPr>
      <w:r>
        <w:t xml:space="preserve">  MAT_DIALOG_DATA,</w:t>
      </w:r>
    </w:p>
    <w:p w14:paraId="40446B92" w14:textId="77777777" w:rsidR="00197A74" w:rsidRDefault="00197A74" w:rsidP="00197A74">
      <w:pPr>
        <w:pStyle w:val="af7"/>
      </w:pPr>
      <w:r>
        <w:t xml:space="preserve">  MatDialogActions,</w:t>
      </w:r>
    </w:p>
    <w:p w14:paraId="1BDF91A3" w14:textId="77777777" w:rsidR="00197A74" w:rsidRDefault="00197A74" w:rsidP="00197A74">
      <w:pPr>
        <w:pStyle w:val="af7"/>
      </w:pPr>
      <w:r>
        <w:t xml:space="preserve">  MatDialogContent,</w:t>
      </w:r>
    </w:p>
    <w:p w14:paraId="6AE2ECA2" w14:textId="77777777" w:rsidR="00197A74" w:rsidRDefault="00197A74" w:rsidP="00197A74">
      <w:pPr>
        <w:pStyle w:val="af7"/>
      </w:pPr>
      <w:r>
        <w:t xml:space="preserve">  MatDialogRef,</w:t>
      </w:r>
    </w:p>
    <w:p w14:paraId="1E9CFB90" w14:textId="77777777" w:rsidR="00197A74" w:rsidRDefault="00197A74" w:rsidP="00197A74">
      <w:pPr>
        <w:pStyle w:val="af7"/>
      </w:pPr>
      <w:r>
        <w:t xml:space="preserve">  MatDialogTitle,</w:t>
      </w:r>
    </w:p>
    <w:p w14:paraId="076B8EC5" w14:textId="77777777" w:rsidR="00197A74" w:rsidRDefault="00197A74" w:rsidP="00197A74">
      <w:pPr>
        <w:pStyle w:val="af7"/>
      </w:pPr>
      <w:r>
        <w:t>} from '@angular/material/dialog';</w:t>
      </w:r>
    </w:p>
    <w:p w14:paraId="4450CBAC" w14:textId="77777777" w:rsidR="00197A74" w:rsidRDefault="00197A74" w:rsidP="00197A74">
      <w:pPr>
        <w:pStyle w:val="af7"/>
      </w:pPr>
      <w:r>
        <w:t>import { MatButton } from '@angular/material/button';</w:t>
      </w:r>
    </w:p>
    <w:p w14:paraId="6AA2507C" w14:textId="77777777" w:rsidR="00197A74" w:rsidRDefault="00197A74" w:rsidP="00197A74">
      <w:pPr>
        <w:pStyle w:val="af7"/>
      </w:pPr>
    </w:p>
    <w:p w14:paraId="6FF69E6E" w14:textId="77777777" w:rsidR="00197A74" w:rsidRDefault="00197A74" w:rsidP="00197A74">
      <w:pPr>
        <w:pStyle w:val="af7"/>
      </w:pPr>
      <w:r>
        <w:t>interface DialogData {</w:t>
      </w:r>
    </w:p>
    <w:p w14:paraId="6328C5B0" w14:textId="77777777" w:rsidR="00197A74" w:rsidRDefault="00197A74" w:rsidP="00197A74">
      <w:pPr>
        <w:pStyle w:val="af7"/>
      </w:pPr>
      <w:r>
        <w:t xml:space="preserve">  message?: string;</w:t>
      </w:r>
    </w:p>
    <w:p w14:paraId="2E34E826" w14:textId="77777777" w:rsidR="00197A74" w:rsidRDefault="00197A74" w:rsidP="00197A74">
      <w:pPr>
        <w:pStyle w:val="af7"/>
      </w:pPr>
      <w:r>
        <w:t>}</w:t>
      </w:r>
    </w:p>
    <w:p w14:paraId="3EBAD345" w14:textId="77777777" w:rsidR="00197A74" w:rsidRDefault="00197A74" w:rsidP="00197A74">
      <w:pPr>
        <w:pStyle w:val="af7"/>
      </w:pPr>
    </w:p>
    <w:p w14:paraId="2047D343" w14:textId="77777777" w:rsidR="00197A74" w:rsidRDefault="00197A74" w:rsidP="00197A74">
      <w:pPr>
        <w:pStyle w:val="af7"/>
      </w:pPr>
      <w:r>
        <w:t>@Component({</w:t>
      </w:r>
    </w:p>
    <w:p w14:paraId="7E8078F8" w14:textId="77777777" w:rsidR="00197A74" w:rsidRDefault="00197A74" w:rsidP="00197A74">
      <w:pPr>
        <w:pStyle w:val="af7"/>
      </w:pPr>
      <w:r>
        <w:t xml:space="preserve">  selector: 'app-delete-confirmation-dialog',</w:t>
      </w:r>
    </w:p>
    <w:p w14:paraId="21ADB4D0" w14:textId="77777777" w:rsidR="00197A74" w:rsidRDefault="00197A74" w:rsidP="00197A74">
      <w:pPr>
        <w:pStyle w:val="af7"/>
      </w:pPr>
      <w:r>
        <w:t xml:space="preserve">  templateUrl: './delete-confirmation-dialog.component.html',</w:t>
      </w:r>
    </w:p>
    <w:p w14:paraId="1FFE46A3" w14:textId="77777777" w:rsidR="00197A74" w:rsidRDefault="00197A74" w:rsidP="00197A74">
      <w:pPr>
        <w:pStyle w:val="af7"/>
      </w:pPr>
      <w:r>
        <w:t xml:space="preserve">  styleUrl: './delete-confirmation-dialog.component.scss',</w:t>
      </w:r>
    </w:p>
    <w:p w14:paraId="78E8A218" w14:textId="77777777" w:rsidR="00197A74" w:rsidRDefault="00197A74" w:rsidP="00197A74">
      <w:pPr>
        <w:pStyle w:val="af7"/>
      </w:pPr>
      <w:r>
        <w:t xml:space="preserve">  standalone: true,</w:t>
      </w:r>
    </w:p>
    <w:p w14:paraId="0F9F6C7B" w14:textId="77777777" w:rsidR="00197A74" w:rsidRDefault="00197A74" w:rsidP="00197A74">
      <w:pPr>
        <w:pStyle w:val="af7"/>
      </w:pPr>
      <w:r>
        <w:t xml:space="preserve">  imports: [</w:t>
      </w:r>
    </w:p>
    <w:p w14:paraId="7211649A" w14:textId="77777777" w:rsidR="00197A74" w:rsidRDefault="00197A74" w:rsidP="00197A74">
      <w:pPr>
        <w:pStyle w:val="af7"/>
      </w:pPr>
      <w:r>
        <w:t xml:space="preserve">    MatDialogContent,</w:t>
      </w:r>
    </w:p>
    <w:p w14:paraId="204D5172" w14:textId="77777777" w:rsidR="00197A74" w:rsidRDefault="00197A74" w:rsidP="00197A74">
      <w:pPr>
        <w:pStyle w:val="af7"/>
      </w:pPr>
      <w:r>
        <w:t xml:space="preserve">    MatDialogTitle,</w:t>
      </w:r>
    </w:p>
    <w:p w14:paraId="513A52A9" w14:textId="77777777" w:rsidR="00197A74" w:rsidRDefault="00197A74" w:rsidP="00197A74">
      <w:pPr>
        <w:pStyle w:val="af7"/>
      </w:pPr>
      <w:r>
        <w:t xml:space="preserve">    MatButton,</w:t>
      </w:r>
    </w:p>
    <w:p w14:paraId="45820BD7" w14:textId="77777777" w:rsidR="00197A74" w:rsidRDefault="00197A74" w:rsidP="00197A74">
      <w:pPr>
        <w:pStyle w:val="af7"/>
      </w:pPr>
      <w:r>
        <w:t xml:space="preserve">    MatDialogActions,</w:t>
      </w:r>
    </w:p>
    <w:p w14:paraId="290D06E8" w14:textId="77777777" w:rsidR="00197A74" w:rsidRDefault="00197A74" w:rsidP="00197A74">
      <w:pPr>
        <w:pStyle w:val="af7"/>
      </w:pPr>
      <w:r>
        <w:t xml:space="preserve">  ],</w:t>
      </w:r>
    </w:p>
    <w:p w14:paraId="73CEB6EA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5C4C1788" w14:textId="77777777" w:rsidR="00197A74" w:rsidRDefault="00197A74" w:rsidP="00197A74">
      <w:pPr>
        <w:pStyle w:val="af7"/>
      </w:pPr>
      <w:r>
        <w:t>})</w:t>
      </w:r>
    </w:p>
    <w:p w14:paraId="6E2FA53A" w14:textId="77777777" w:rsidR="00197A74" w:rsidRDefault="00197A74" w:rsidP="00197A74">
      <w:pPr>
        <w:pStyle w:val="af7"/>
      </w:pPr>
      <w:r>
        <w:t>export class DeleteConfirmationDialogComponent {</w:t>
      </w:r>
    </w:p>
    <w:p w14:paraId="34E2A6B2" w14:textId="77777777" w:rsidR="00197A74" w:rsidRDefault="00197A74" w:rsidP="00197A74">
      <w:pPr>
        <w:pStyle w:val="af7"/>
      </w:pPr>
    </w:p>
    <w:p w14:paraId="7621C19E" w14:textId="77777777" w:rsidR="00197A74" w:rsidRDefault="00197A74" w:rsidP="00197A74">
      <w:pPr>
        <w:pStyle w:val="af7"/>
      </w:pPr>
      <w:r>
        <w:t xml:space="preserve">  public message?: string;</w:t>
      </w:r>
    </w:p>
    <w:p w14:paraId="080DCB21" w14:textId="77777777" w:rsidR="00197A74" w:rsidRDefault="00197A74" w:rsidP="00197A74">
      <w:pPr>
        <w:pStyle w:val="af7"/>
      </w:pPr>
    </w:p>
    <w:p w14:paraId="143666DD" w14:textId="77777777" w:rsidR="00197A74" w:rsidRDefault="00197A74" w:rsidP="00197A74">
      <w:pPr>
        <w:pStyle w:val="af7"/>
      </w:pPr>
      <w:r>
        <w:t xml:space="preserve">  constructor(</w:t>
      </w:r>
    </w:p>
    <w:p w14:paraId="0614F6C5" w14:textId="77777777" w:rsidR="00197A74" w:rsidRDefault="00197A74" w:rsidP="00197A74">
      <w:pPr>
        <w:pStyle w:val="af7"/>
      </w:pPr>
      <w:r>
        <w:t xml:space="preserve">    @Inject(MAT_DIALOG_DATA) private readonly _dialogData: DialogData,</w:t>
      </w:r>
    </w:p>
    <w:p w14:paraId="6D4B85CE" w14:textId="77777777" w:rsidR="00197A74" w:rsidRDefault="00197A74" w:rsidP="00197A74">
      <w:pPr>
        <w:pStyle w:val="af7"/>
      </w:pPr>
      <w:r>
        <w:t xml:space="preserve">    private readonly _dialogRef: MatDialogRef&lt;DeleteConfirmationDialogComponent&gt;,</w:t>
      </w:r>
    </w:p>
    <w:p w14:paraId="0559306B" w14:textId="77777777" w:rsidR="00197A74" w:rsidRDefault="00197A74" w:rsidP="00197A74">
      <w:pPr>
        <w:pStyle w:val="af7"/>
      </w:pPr>
      <w:r>
        <w:t xml:space="preserve">  ) {</w:t>
      </w:r>
    </w:p>
    <w:p w14:paraId="49A320A8" w14:textId="77777777" w:rsidR="00197A74" w:rsidRDefault="00197A74" w:rsidP="00197A74">
      <w:pPr>
        <w:pStyle w:val="af7"/>
      </w:pPr>
      <w:r>
        <w:t xml:space="preserve">    this.message = this._dialogData.message;</w:t>
      </w:r>
    </w:p>
    <w:p w14:paraId="1228B82F" w14:textId="77777777" w:rsidR="00197A74" w:rsidRDefault="00197A74" w:rsidP="00197A74">
      <w:pPr>
        <w:pStyle w:val="af7"/>
      </w:pPr>
      <w:r>
        <w:t xml:space="preserve">  }</w:t>
      </w:r>
    </w:p>
    <w:p w14:paraId="3F2E8CCF" w14:textId="77777777" w:rsidR="00197A74" w:rsidRDefault="00197A74" w:rsidP="00197A74">
      <w:pPr>
        <w:pStyle w:val="af7"/>
      </w:pPr>
    </w:p>
    <w:p w14:paraId="77DCC1B4" w14:textId="77777777" w:rsidR="00197A74" w:rsidRDefault="00197A74" w:rsidP="00197A74">
      <w:pPr>
        <w:pStyle w:val="af7"/>
      </w:pPr>
      <w:r>
        <w:t xml:space="preserve">  public confirm(): void {</w:t>
      </w:r>
    </w:p>
    <w:p w14:paraId="6B0014CB" w14:textId="77777777" w:rsidR="00197A74" w:rsidRDefault="00197A74" w:rsidP="00197A74">
      <w:pPr>
        <w:pStyle w:val="af7"/>
      </w:pPr>
      <w:r>
        <w:t xml:space="preserve">    this._dialogRef.close(true);</w:t>
      </w:r>
    </w:p>
    <w:p w14:paraId="7D2A9A11" w14:textId="77777777" w:rsidR="00197A74" w:rsidRDefault="00197A74" w:rsidP="00197A74">
      <w:pPr>
        <w:pStyle w:val="af7"/>
      </w:pPr>
      <w:r>
        <w:t xml:space="preserve">  }</w:t>
      </w:r>
    </w:p>
    <w:p w14:paraId="666574C9" w14:textId="77777777" w:rsidR="00197A74" w:rsidRDefault="00197A74" w:rsidP="00197A74">
      <w:pPr>
        <w:pStyle w:val="af7"/>
      </w:pPr>
    </w:p>
    <w:p w14:paraId="5D3E318A" w14:textId="77777777" w:rsidR="00197A74" w:rsidRDefault="00197A74" w:rsidP="00197A74">
      <w:pPr>
        <w:pStyle w:val="af7"/>
      </w:pPr>
      <w:r>
        <w:t xml:space="preserve">  public cancel(): void {</w:t>
      </w:r>
    </w:p>
    <w:p w14:paraId="35FF51E7" w14:textId="77777777" w:rsidR="00197A74" w:rsidRDefault="00197A74" w:rsidP="00197A74">
      <w:pPr>
        <w:pStyle w:val="af7"/>
      </w:pPr>
      <w:r>
        <w:t xml:space="preserve">    this._dialogRef.close(false);</w:t>
      </w:r>
    </w:p>
    <w:p w14:paraId="1EF5CB6F" w14:textId="77777777" w:rsidR="00197A74" w:rsidRDefault="00197A74" w:rsidP="00197A74">
      <w:pPr>
        <w:pStyle w:val="af7"/>
      </w:pPr>
      <w:r>
        <w:t xml:space="preserve">  }</w:t>
      </w:r>
    </w:p>
    <w:p w14:paraId="568A23DC" w14:textId="77777777" w:rsidR="00197A74" w:rsidRDefault="00197A74" w:rsidP="00197A74">
      <w:pPr>
        <w:pStyle w:val="af7"/>
      </w:pPr>
    </w:p>
    <w:p w14:paraId="54D65EDA" w14:textId="6DC572D2" w:rsidR="00197A74" w:rsidRDefault="00197A74" w:rsidP="00197A74">
      <w:pPr>
        <w:pStyle w:val="af7"/>
      </w:pPr>
      <w:r>
        <w:t>}</w:t>
      </w:r>
    </w:p>
    <w:p w14:paraId="3F01C45C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dictionary-word-edit-dialog.component.html:</w:t>
      </w:r>
    </w:p>
    <w:p w14:paraId="41D6DE3B" w14:textId="77777777" w:rsidR="00197A74" w:rsidRDefault="00197A74" w:rsidP="00197A74">
      <w:pPr>
        <w:pStyle w:val="af7"/>
      </w:pPr>
      <w:r>
        <w:rPr>
          <w:rFonts w:ascii="Tahoma" w:hAnsi="Tahoma" w:cs="Tahoma"/>
        </w:rPr>
        <w:t>﻿</w:t>
      </w:r>
      <w:r>
        <w:t>&lt;h2 mat-dialog-title&gt;{{ dialogTitle() }}&lt;/h2&gt;</w:t>
      </w:r>
    </w:p>
    <w:p w14:paraId="6B184AFB" w14:textId="77777777" w:rsidR="00197A74" w:rsidRDefault="00197A74" w:rsidP="00197A74">
      <w:pPr>
        <w:pStyle w:val="af7"/>
      </w:pPr>
      <w:r>
        <w:t>&lt;div mat-dialog-content class="word-definition-form" [formGroup]="dictionaryWordEditFormGroup"&gt;</w:t>
      </w:r>
    </w:p>
    <w:p w14:paraId="1E017F50" w14:textId="77777777" w:rsidR="00197A74" w:rsidRDefault="00197A74" w:rsidP="00197A74">
      <w:pPr>
        <w:pStyle w:val="af7"/>
      </w:pPr>
      <w:r>
        <w:t xml:space="preserve">  &lt;mat-form-field&gt;</w:t>
      </w:r>
    </w:p>
    <w:p w14:paraId="3A7DEAEB" w14:textId="77777777" w:rsidR="00197A74" w:rsidRDefault="00197A74" w:rsidP="00197A74">
      <w:pPr>
        <w:pStyle w:val="af7"/>
      </w:pPr>
      <w:r>
        <w:t xml:space="preserve">    &lt;mat-label&gt;Транскрипция&lt;/mat-label&gt;</w:t>
      </w:r>
    </w:p>
    <w:p w14:paraId="0BA9FE75" w14:textId="77777777" w:rsidR="00197A74" w:rsidRDefault="00197A74" w:rsidP="00197A74">
      <w:pPr>
        <w:pStyle w:val="af7"/>
      </w:pPr>
      <w:r>
        <w:t xml:space="preserve">    &lt;input matInput formControlName="transcription" /&gt;</w:t>
      </w:r>
    </w:p>
    <w:p w14:paraId="1393941E" w14:textId="77777777" w:rsidR="00197A74" w:rsidRDefault="00197A74" w:rsidP="00197A74">
      <w:pPr>
        <w:pStyle w:val="af7"/>
      </w:pPr>
      <w:r>
        <w:t xml:space="preserve">  &lt;/mat-form-field&gt;</w:t>
      </w:r>
    </w:p>
    <w:p w14:paraId="1FA5EC90" w14:textId="77777777" w:rsidR="00197A74" w:rsidRDefault="00197A74" w:rsidP="00197A74">
      <w:pPr>
        <w:pStyle w:val="af7"/>
      </w:pPr>
      <w:r>
        <w:t xml:space="preserve">  &lt;mat-form-field&gt;</w:t>
      </w:r>
    </w:p>
    <w:p w14:paraId="3B71037D" w14:textId="77777777" w:rsidR="00197A74" w:rsidRDefault="00197A74" w:rsidP="00197A74">
      <w:pPr>
        <w:pStyle w:val="af7"/>
      </w:pPr>
      <w:r>
        <w:t xml:space="preserve">    &lt;mat-label&gt;Код языка&lt;/mat-label&gt;</w:t>
      </w:r>
    </w:p>
    <w:p w14:paraId="799FAE92" w14:textId="77777777" w:rsidR="00197A74" w:rsidRDefault="00197A74" w:rsidP="00197A74">
      <w:pPr>
        <w:pStyle w:val="af7"/>
      </w:pPr>
      <w:r>
        <w:t xml:space="preserve">    &lt;input matInput formControlName="languageCode" /&gt;</w:t>
      </w:r>
    </w:p>
    <w:p w14:paraId="7DF900E9" w14:textId="77777777" w:rsidR="00197A74" w:rsidRDefault="00197A74" w:rsidP="00197A74">
      <w:pPr>
        <w:pStyle w:val="af7"/>
      </w:pPr>
      <w:r>
        <w:t xml:space="preserve">  &lt;/mat-form-field&gt;</w:t>
      </w:r>
    </w:p>
    <w:p w14:paraId="54A4DDCF" w14:textId="77777777" w:rsidR="00197A74" w:rsidRDefault="00197A74" w:rsidP="00197A74">
      <w:pPr>
        <w:pStyle w:val="af7"/>
      </w:pPr>
      <w:r>
        <w:t xml:space="preserve">  &lt;div class="definition-form-control" [formGroup]="definitionFormGroup"&gt;</w:t>
      </w:r>
    </w:p>
    <w:p w14:paraId="53DE2F15" w14:textId="77777777" w:rsidR="00197A74" w:rsidRDefault="00197A74" w:rsidP="00197A74">
      <w:pPr>
        <w:pStyle w:val="af7"/>
      </w:pPr>
      <w:r>
        <w:t xml:space="preserve">    &lt;mat-form-field&gt;</w:t>
      </w:r>
    </w:p>
    <w:p w14:paraId="0DC10D27" w14:textId="77777777" w:rsidR="00197A74" w:rsidRDefault="00197A74" w:rsidP="00197A74">
      <w:pPr>
        <w:pStyle w:val="af7"/>
      </w:pPr>
      <w:r>
        <w:t xml:space="preserve">      &lt;mat-label&gt;Часть речи&lt;/mat-label&gt;</w:t>
      </w:r>
    </w:p>
    <w:p w14:paraId="42224073" w14:textId="77777777" w:rsidR="00197A74" w:rsidRDefault="00197A74" w:rsidP="00197A74">
      <w:pPr>
        <w:pStyle w:val="af7"/>
      </w:pPr>
      <w:r>
        <w:t xml:space="preserve">      &lt;input matInput type="text" formControlName="" /&gt;</w:t>
      </w:r>
    </w:p>
    <w:p w14:paraId="370F46DB" w14:textId="77777777" w:rsidR="00197A74" w:rsidRDefault="00197A74" w:rsidP="00197A74">
      <w:pPr>
        <w:pStyle w:val="af7"/>
      </w:pPr>
      <w:r>
        <w:t xml:space="preserve">    &lt;/mat-form-field&gt;</w:t>
      </w:r>
    </w:p>
    <w:p w14:paraId="601E198C" w14:textId="77777777" w:rsidR="00197A74" w:rsidRDefault="00197A74" w:rsidP="00197A74">
      <w:pPr>
        <w:pStyle w:val="af7"/>
      </w:pPr>
      <w:r>
        <w:t xml:space="preserve">  &lt;/div&gt;</w:t>
      </w:r>
    </w:p>
    <w:p w14:paraId="7DC6EF77" w14:textId="77777777" w:rsidR="00197A74" w:rsidRDefault="00197A74" w:rsidP="00197A74">
      <w:pPr>
        <w:pStyle w:val="af7"/>
      </w:pPr>
      <w:r>
        <w:t xml:space="preserve">  &lt;table mat-table [dataSource]="dictionaryWordEditFormGroup.value.definitions!"&gt;</w:t>
      </w:r>
    </w:p>
    <w:p w14:paraId="53DD9FBD" w14:textId="77777777" w:rsidR="00197A74" w:rsidRDefault="00197A74" w:rsidP="00197A74">
      <w:pPr>
        <w:pStyle w:val="af7"/>
      </w:pPr>
      <w:r>
        <w:t xml:space="preserve">    &lt;ng-container matColumnDef="partOfSpeech"&gt;</w:t>
      </w:r>
    </w:p>
    <w:p w14:paraId="78460B12" w14:textId="77777777" w:rsidR="00197A74" w:rsidRDefault="00197A74" w:rsidP="00197A74">
      <w:pPr>
        <w:pStyle w:val="af7"/>
      </w:pPr>
      <w:r>
        <w:t xml:space="preserve">      &lt;th mat-header-cell *matHeaderCellDef&gt;Часть речи&lt;/th&gt;</w:t>
      </w:r>
    </w:p>
    <w:p w14:paraId="3223A395" w14:textId="77777777" w:rsidR="00197A74" w:rsidRDefault="00197A74" w:rsidP="00197A74">
      <w:pPr>
        <w:pStyle w:val="af7"/>
      </w:pPr>
      <w:r>
        <w:t xml:space="preserve">      &lt;td mat-cell *matCellDef="let entry"&gt;{{ entry.partOfSpeech }}&lt;/td&gt;</w:t>
      </w:r>
    </w:p>
    <w:p w14:paraId="1C47504A" w14:textId="77777777" w:rsidR="00197A74" w:rsidRDefault="00197A74" w:rsidP="00197A74">
      <w:pPr>
        <w:pStyle w:val="af7"/>
      </w:pPr>
      <w:r>
        <w:t xml:space="preserve">    &lt;/ng-container&gt;</w:t>
      </w:r>
    </w:p>
    <w:p w14:paraId="76DFF375" w14:textId="77777777" w:rsidR="00197A74" w:rsidRDefault="00197A74" w:rsidP="00197A74">
      <w:pPr>
        <w:pStyle w:val="af7"/>
      </w:pPr>
    </w:p>
    <w:p w14:paraId="088BC1C6" w14:textId="77777777" w:rsidR="00197A74" w:rsidRDefault="00197A74" w:rsidP="00197A74">
      <w:pPr>
        <w:pStyle w:val="af7"/>
      </w:pPr>
      <w:r>
        <w:t xml:space="preserve">    &lt;ng-container matColumnDef="subjectName"&gt;</w:t>
      </w:r>
    </w:p>
    <w:p w14:paraId="74957C8D" w14:textId="77777777" w:rsidR="00197A74" w:rsidRDefault="00197A74" w:rsidP="00197A74">
      <w:pPr>
        <w:pStyle w:val="af7"/>
      </w:pPr>
      <w:r>
        <w:t xml:space="preserve">      &lt;th mat-header-cell *matHeaderCellDef&gt;Область деятельности&lt;/th&gt;</w:t>
      </w:r>
    </w:p>
    <w:p w14:paraId="25D83332" w14:textId="77777777" w:rsidR="00197A74" w:rsidRDefault="00197A74" w:rsidP="00197A74">
      <w:pPr>
        <w:pStyle w:val="af7"/>
      </w:pPr>
      <w:r>
        <w:t xml:space="preserve">      &lt;td mat-cell *matCellDef="let entry"&gt;{{ entry.subjectName }}&lt;/td&gt;</w:t>
      </w:r>
    </w:p>
    <w:p w14:paraId="7230D64F" w14:textId="77777777" w:rsidR="00197A74" w:rsidRDefault="00197A74" w:rsidP="00197A74">
      <w:pPr>
        <w:pStyle w:val="af7"/>
      </w:pPr>
      <w:r>
        <w:t xml:space="preserve">    &lt;/ng-container&gt;</w:t>
      </w:r>
    </w:p>
    <w:p w14:paraId="569A8A09" w14:textId="77777777" w:rsidR="00197A74" w:rsidRDefault="00197A74" w:rsidP="00197A74">
      <w:pPr>
        <w:pStyle w:val="af7"/>
      </w:pPr>
    </w:p>
    <w:p w14:paraId="01AE667F" w14:textId="77777777" w:rsidR="00197A74" w:rsidRDefault="00197A74" w:rsidP="00197A74">
      <w:pPr>
        <w:pStyle w:val="af7"/>
      </w:pPr>
      <w:r>
        <w:lastRenderedPageBreak/>
        <w:t xml:space="preserve">    &lt;ng-container matColumnDef="definition"&gt;</w:t>
      </w:r>
    </w:p>
    <w:p w14:paraId="1A9EC6D8" w14:textId="77777777" w:rsidR="00197A74" w:rsidRDefault="00197A74" w:rsidP="00197A74">
      <w:pPr>
        <w:pStyle w:val="af7"/>
      </w:pPr>
      <w:r>
        <w:t xml:space="preserve">      &lt;th mat-header-cell *matHeaderCellDef&gt;Определение&lt;/th&gt;</w:t>
      </w:r>
    </w:p>
    <w:p w14:paraId="583F027E" w14:textId="77777777" w:rsidR="00197A74" w:rsidRDefault="00197A74" w:rsidP="00197A74">
      <w:pPr>
        <w:pStyle w:val="af7"/>
      </w:pPr>
      <w:r>
        <w:t xml:space="preserve">      &lt;td mat-cell *matCellDef="let entry"&gt;{{ entry.definition }}&lt;/td&gt;</w:t>
      </w:r>
    </w:p>
    <w:p w14:paraId="044F8B32" w14:textId="77777777" w:rsidR="00197A74" w:rsidRDefault="00197A74" w:rsidP="00197A74">
      <w:pPr>
        <w:pStyle w:val="af7"/>
      </w:pPr>
      <w:r>
        <w:t xml:space="preserve">    &lt;/ng-container&gt;</w:t>
      </w:r>
    </w:p>
    <w:p w14:paraId="7A9BB475" w14:textId="77777777" w:rsidR="00197A74" w:rsidRDefault="00197A74" w:rsidP="00197A74">
      <w:pPr>
        <w:pStyle w:val="af7"/>
      </w:pPr>
    </w:p>
    <w:p w14:paraId="4266EEA8" w14:textId="77777777" w:rsidR="00197A74" w:rsidRDefault="00197A74" w:rsidP="00197A74">
      <w:pPr>
        <w:pStyle w:val="af7"/>
      </w:pPr>
      <w:r>
        <w:t xml:space="preserve">    &lt;tr mat-header-row *matHeaderRowDef="displayedColumns"&gt;&lt;/tr&gt;</w:t>
      </w:r>
    </w:p>
    <w:p w14:paraId="01DE6A24" w14:textId="77777777" w:rsidR="00197A74" w:rsidRDefault="00197A74" w:rsidP="00197A74">
      <w:pPr>
        <w:pStyle w:val="af7"/>
      </w:pPr>
      <w:r>
        <w:t xml:space="preserve">    &lt;tr mat-row *matRowDef="let row; columns: displayedColumns;"&gt;&lt;/tr&gt;</w:t>
      </w:r>
    </w:p>
    <w:p w14:paraId="4C9AA904" w14:textId="77777777" w:rsidR="00197A74" w:rsidRDefault="00197A74" w:rsidP="00197A74">
      <w:pPr>
        <w:pStyle w:val="af7"/>
      </w:pPr>
      <w:r>
        <w:t xml:space="preserve">  &lt;/table&gt;</w:t>
      </w:r>
    </w:p>
    <w:p w14:paraId="6452D24C" w14:textId="77777777" w:rsidR="00197A74" w:rsidRDefault="00197A74" w:rsidP="00197A74">
      <w:pPr>
        <w:pStyle w:val="af7"/>
      </w:pPr>
      <w:r>
        <w:t>&lt;/div&gt;</w:t>
      </w:r>
    </w:p>
    <w:p w14:paraId="585AA844" w14:textId="77777777" w:rsidR="00197A74" w:rsidRDefault="00197A74" w:rsidP="00197A74">
      <w:pPr>
        <w:pStyle w:val="af7"/>
      </w:pPr>
      <w:r>
        <w:t>&lt;div mat-dialog-actions&gt;</w:t>
      </w:r>
    </w:p>
    <w:p w14:paraId="28F61FCE" w14:textId="77777777" w:rsidR="00197A74" w:rsidRDefault="00197A74" w:rsidP="00197A74">
      <w:pPr>
        <w:pStyle w:val="af7"/>
      </w:pPr>
      <w:r>
        <w:t xml:space="preserve">  &lt;button mat-flat-button</w:t>
      </w:r>
    </w:p>
    <w:p w14:paraId="052EF948" w14:textId="77777777" w:rsidR="00197A74" w:rsidRDefault="00197A74" w:rsidP="00197A74">
      <w:pPr>
        <w:pStyle w:val="af7"/>
      </w:pPr>
      <w:r>
        <w:t xml:space="preserve">          color="primary"</w:t>
      </w:r>
    </w:p>
    <w:p w14:paraId="761DF1A8" w14:textId="77777777" w:rsidR="00197A74" w:rsidRDefault="00197A74" w:rsidP="00197A74">
      <w:pPr>
        <w:pStyle w:val="af7"/>
      </w:pPr>
      <w:r>
        <w:t xml:space="preserve">          (click)="save()"&gt;</w:t>
      </w:r>
    </w:p>
    <w:p w14:paraId="75CCA434" w14:textId="77777777" w:rsidR="00197A74" w:rsidRDefault="00197A74" w:rsidP="00197A74">
      <w:pPr>
        <w:pStyle w:val="af7"/>
      </w:pPr>
      <w:r>
        <w:t xml:space="preserve">    Сохранить</w:t>
      </w:r>
    </w:p>
    <w:p w14:paraId="46C44791" w14:textId="77777777" w:rsidR="00197A74" w:rsidRDefault="00197A74" w:rsidP="00197A74">
      <w:pPr>
        <w:pStyle w:val="af7"/>
      </w:pPr>
      <w:r>
        <w:t xml:space="preserve">  &lt;/button&gt;</w:t>
      </w:r>
    </w:p>
    <w:p w14:paraId="72FA5612" w14:textId="77777777" w:rsidR="00197A74" w:rsidRDefault="00197A74" w:rsidP="00197A74">
      <w:pPr>
        <w:pStyle w:val="af7"/>
      </w:pPr>
      <w:r>
        <w:t xml:space="preserve">  &lt;button mat-flat-button</w:t>
      </w:r>
    </w:p>
    <w:p w14:paraId="08C4ECEC" w14:textId="77777777" w:rsidR="00197A74" w:rsidRDefault="00197A74" w:rsidP="00197A74">
      <w:pPr>
        <w:pStyle w:val="af7"/>
      </w:pPr>
      <w:r>
        <w:t xml:space="preserve">          color="warn"</w:t>
      </w:r>
    </w:p>
    <w:p w14:paraId="05C1E14B" w14:textId="77777777" w:rsidR="00197A74" w:rsidRDefault="00197A74" w:rsidP="00197A74">
      <w:pPr>
        <w:pStyle w:val="af7"/>
      </w:pPr>
      <w:r>
        <w:t xml:space="preserve">          (click)="close()"&gt;</w:t>
      </w:r>
    </w:p>
    <w:p w14:paraId="79ECBFA0" w14:textId="77777777" w:rsidR="00197A74" w:rsidRDefault="00197A74" w:rsidP="00197A74">
      <w:pPr>
        <w:pStyle w:val="af7"/>
      </w:pPr>
      <w:r>
        <w:t xml:space="preserve">    Отмена</w:t>
      </w:r>
    </w:p>
    <w:p w14:paraId="0A8064F9" w14:textId="77777777" w:rsidR="00197A74" w:rsidRDefault="00197A74" w:rsidP="00197A74">
      <w:pPr>
        <w:pStyle w:val="af7"/>
      </w:pPr>
      <w:r>
        <w:t xml:space="preserve">  &lt;/button&gt;</w:t>
      </w:r>
    </w:p>
    <w:p w14:paraId="6E830CD0" w14:textId="12C72175" w:rsidR="00197A74" w:rsidRDefault="00197A74" w:rsidP="00197A74">
      <w:pPr>
        <w:pStyle w:val="af7"/>
      </w:pPr>
      <w:r>
        <w:t>&lt;/div&gt;</w:t>
      </w:r>
    </w:p>
    <w:p w14:paraId="348F6C1E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dictionary-word-edit-dialog.component.ts:</w:t>
      </w:r>
    </w:p>
    <w:p w14:paraId="7D338BBE" w14:textId="77777777" w:rsidR="00197A74" w:rsidRDefault="00197A74" w:rsidP="00197A74">
      <w:pPr>
        <w:pStyle w:val="af7"/>
      </w:pPr>
      <w:r>
        <w:rPr>
          <w:rFonts w:ascii="Tahoma" w:hAnsi="Tahoma" w:cs="Tahoma"/>
        </w:rPr>
        <w:t>﻿</w:t>
      </w:r>
      <w:r>
        <w:t>import { ChangeDetectionStrategy, Component, computed, Inject, OnInit, signal } from '@angular/core';</w:t>
      </w:r>
    </w:p>
    <w:p w14:paraId="3D84F7DA" w14:textId="77777777" w:rsidR="00197A74" w:rsidRDefault="00197A74" w:rsidP="00197A74">
      <w:pPr>
        <w:pStyle w:val="af7"/>
      </w:pPr>
      <w:r>
        <w:t>import {</w:t>
      </w:r>
    </w:p>
    <w:p w14:paraId="31253B8A" w14:textId="77777777" w:rsidR="00197A74" w:rsidRDefault="00197A74" w:rsidP="00197A74">
      <w:pPr>
        <w:pStyle w:val="af7"/>
      </w:pPr>
      <w:r>
        <w:t xml:space="preserve">  MAT_DIALOG_DATA,</w:t>
      </w:r>
    </w:p>
    <w:p w14:paraId="7C69F2B3" w14:textId="77777777" w:rsidR="00197A74" w:rsidRDefault="00197A74" w:rsidP="00197A74">
      <w:pPr>
        <w:pStyle w:val="af7"/>
      </w:pPr>
      <w:r>
        <w:t xml:space="preserve">  MatDialogActions,</w:t>
      </w:r>
    </w:p>
    <w:p w14:paraId="0790A781" w14:textId="77777777" w:rsidR="00197A74" w:rsidRDefault="00197A74" w:rsidP="00197A74">
      <w:pPr>
        <w:pStyle w:val="af7"/>
      </w:pPr>
      <w:r>
        <w:t xml:space="preserve">  MatDialogContent,</w:t>
      </w:r>
    </w:p>
    <w:p w14:paraId="5376B7AF" w14:textId="77777777" w:rsidR="00197A74" w:rsidRDefault="00197A74" w:rsidP="00197A74">
      <w:pPr>
        <w:pStyle w:val="af7"/>
      </w:pPr>
      <w:r>
        <w:t xml:space="preserve">  MatDialogRef,</w:t>
      </w:r>
    </w:p>
    <w:p w14:paraId="0C719AC8" w14:textId="77777777" w:rsidR="00197A74" w:rsidRDefault="00197A74" w:rsidP="00197A74">
      <w:pPr>
        <w:pStyle w:val="af7"/>
      </w:pPr>
      <w:r>
        <w:t xml:space="preserve">  MatDialogTitle,</w:t>
      </w:r>
    </w:p>
    <w:p w14:paraId="7D4B94D6" w14:textId="77777777" w:rsidR="00197A74" w:rsidRDefault="00197A74" w:rsidP="00197A74">
      <w:pPr>
        <w:pStyle w:val="af7"/>
      </w:pPr>
      <w:r>
        <w:t>} from '@angular/material/dialog';</w:t>
      </w:r>
    </w:p>
    <w:p w14:paraId="5799E00F" w14:textId="77777777" w:rsidR="00197A74" w:rsidRDefault="00197A74" w:rsidP="00197A74">
      <w:pPr>
        <w:pStyle w:val="af7"/>
      </w:pPr>
      <w:r>
        <w:t>import { MatFormField, MatLabel } from '@angular/material/form-field';</w:t>
      </w:r>
    </w:p>
    <w:p w14:paraId="45358547" w14:textId="77777777" w:rsidR="00197A74" w:rsidRDefault="00197A74" w:rsidP="00197A74">
      <w:pPr>
        <w:pStyle w:val="af7"/>
      </w:pPr>
      <w:r>
        <w:t>import { MatInputModule } from '@angular/material/input';</w:t>
      </w:r>
    </w:p>
    <w:p w14:paraId="3146C8DD" w14:textId="77777777" w:rsidR="00197A74" w:rsidRDefault="00197A74" w:rsidP="00197A74">
      <w:pPr>
        <w:pStyle w:val="af7"/>
      </w:pPr>
      <w:r>
        <w:t>import { FormBuilder, ReactiveFormsModule, Validators } from '@angular/forms';</w:t>
      </w:r>
    </w:p>
    <w:p w14:paraId="0394987C" w14:textId="77777777" w:rsidR="00197A74" w:rsidRDefault="00197A74" w:rsidP="00197A74">
      <w:pPr>
        <w:pStyle w:val="af7"/>
      </w:pPr>
      <w:r>
        <w:t>import { MatButton } from '@angular/material/button';</w:t>
      </w:r>
    </w:p>
    <w:p w14:paraId="76AA8A7C" w14:textId="77777777" w:rsidR="00197A74" w:rsidRDefault="00197A74" w:rsidP="00197A74">
      <w:pPr>
        <w:pStyle w:val="af7"/>
      </w:pPr>
      <w:r>
        <w:t>import { DigitOnlyModule } from '@uiowa/digit-only';</w:t>
      </w:r>
    </w:p>
    <w:p w14:paraId="078FB528" w14:textId="77777777" w:rsidR="00197A74" w:rsidRDefault="00197A74" w:rsidP="00197A74">
      <w:pPr>
        <w:pStyle w:val="af7"/>
      </w:pPr>
      <w:r>
        <w:t>import { WordDefinitionDto, WordDto } from '@core/dtos/BookManager.Application.Common.DTOs';</w:t>
      </w:r>
    </w:p>
    <w:p w14:paraId="2F25679F" w14:textId="77777777" w:rsidR="00197A74" w:rsidRDefault="00197A74" w:rsidP="00197A74">
      <w:pPr>
        <w:pStyle w:val="af7"/>
      </w:pPr>
      <w:r>
        <w:t>import { MatListModule } from '@angular/material/list';</w:t>
      </w:r>
    </w:p>
    <w:p w14:paraId="4904F90E" w14:textId="77777777" w:rsidR="00197A74" w:rsidRDefault="00197A74" w:rsidP="00197A74">
      <w:pPr>
        <w:pStyle w:val="af7"/>
      </w:pPr>
      <w:r>
        <w:t>import { MatColumnDef, MatTable, MatTableModule } from '@angular/material/table';</w:t>
      </w:r>
    </w:p>
    <w:p w14:paraId="5ED37410" w14:textId="77777777" w:rsidR="00197A74" w:rsidRDefault="00197A74" w:rsidP="00197A74">
      <w:pPr>
        <w:pStyle w:val="af7"/>
      </w:pPr>
    </w:p>
    <w:p w14:paraId="71186BD1" w14:textId="77777777" w:rsidR="00197A74" w:rsidRDefault="00197A74" w:rsidP="00197A74">
      <w:pPr>
        <w:pStyle w:val="af7"/>
      </w:pPr>
      <w:r>
        <w:t>interface DialogData {</w:t>
      </w:r>
    </w:p>
    <w:p w14:paraId="50ED213E" w14:textId="77777777" w:rsidR="00197A74" w:rsidRDefault="00197A74" w:rsidP="00197A74">
      <w:pPr>
        <w:pStyle w:val="af7"/>
      </w:pPr>
      <w:r>
        <w:t xml:space="preserve">  wordEntry: WordDto;</w:t>
      </w:r>
    </w:p>
    <w:p w14:paraId="34212C27" w14:textId="77777777" w:rsidR="00197A74" w:rsidRDefault="00197A74" w:rsidP="00197A74">
      <w:pPr>
        <w:pStyle w:val="af7"/>
      </w:pPr>
      <w:r>
        <w:t xml:space="preserve">  mode?: 'create' | 'update';</w:t>
      </w:r>
    </w:p>
    <w:p w14:paraId="77A7ABD5" w14:textId="77777777" w:rsidR="00197A74" w:rsidRDefault="00197A74" w:rsidP="00197A74">
      <w:pPr>
        <w:pStyle w:val="af7"/>
      </w:pPr>
      <w:r>
        <w:t>}</w:t>
      </w:r>
    </w:p>
    <w:p w14:paraId="7677F825" w14:textId="77777777" w:rsidR="00197A74" w:rsidRDefault="00197A74" w:rsidP="00197A74">
      <w:pPr>
        <w:pStyle w:val="af7"/>
      </w:pPr>
    </w:p>
    <w:p w14:paraId="7377A7B0" w14:textId="77777777" w:rsidR="00197A74" w:rsidRDefault="00197A74" w:rsidP="00197A74">
      <w:pPr>
        <w:pStyle w:val="af7"/>
      </w:pPr>
      <w:r>
        <w:t>@Component({</w:t>
      </w:r>
    </w:p>
    <w:p w14:paraId="5068FBB4" w14:textId="77777777" w:rsidR="00197A74" w:rsidRDefault="00197A74" w:rsidP="00197A74">
      <w:pPr>
        <w:pStyle w:val="af7"/>
      </w:pPr>
      <w:r>
        <w:t xml:space="preserve">  selector: 'app-dictionary-word-edit-dialog',</w:t>
      </w:r>
    </w:p>
    <w:p w14:paraId="668D1077" w14:textId="77777777" w:rsidR="00197A74" w:rsidRDefault="00197A74" w:rsidP="00197A74">
      <w:pPr>
        <w:pStyle w:val="af7"/>
      </w:pPr>
      <w:r>
        <w:t xml:space="preserve">  standalone: true,</w:t>
      </w:r>
    </w:p>
    <w:p w14:paraId="4CBD8A88" w14:textId="77777777" w:rsidR="00197A74" w:rsidRDefault="00197A74" w:rsidP="00197A74">
      <w:pPr>
        <w:pStyle w:val="af7"/>
      </w:pPr>
      <w:r>
        <w:t xml:space="preserve">  imports: [</w:t>
      </w:r>
    </w:p>
    <w:p w14:paraId="1E78736D" w14:textId="77777777" w:rsidR="00197A74" w:rsidRDefault="00197A74" w:rsidP="00197A74">
      <w:pPr>
        <w:pStyle w:val="af7"/>
      </w:pPr>
      <w:r>
        <w:t xml:space="preserve">    MatDialogContent,</w:t>
      </w:r>
    </w:p>
    <w:p w14:paraId="0DF0E548" w14:textId="77777777" w:rsidR="00197A74" w:rsidRDefault="00197A74" w:rsidP="00197A74">
      <w:pPr>
        <w:pStyle w:val="af7"/>
      </w:pPr>
      <w:r>
        <w:t xml:space="preserve">    MatDialogTitle,</w:t>
      </w:r>
    </w:p>
    <w:p w14:paraId="6D98B5F9" w14:textId="77777777" w:rsidR="00197A74" w:rsidRDefault="00197A74" w:rsidP="00197A74">
      <w:pPr>
        <w:pStyle w:val="af7"/>
      </w:pPr>
      <w:r>
        <w:t xml:space="preserve">    MatFormField,</w:t>
      </w:r>
    </w:p>
    <w:p w14:paraId="168A01DA" w14:textId="77777777" w:rsidR="00197A74" w:rsidRDefault="00197A74" w:rsidP="00197A74">
      <w:pPr>
        <w:pStyle w:val="af7"/>
      </w:pPr>
      <w:r>
        <w:t xml:space="preserve">    MatInputModule,</w:t>
      </w:r>
    </w:p>
    <w:p w14:paraId="4775CD5B" w14:textId="77777777" w:rsidR="00197A74" w:rsidRDefault="00197A74" w:rsidP="00197A74">
      <w:pPr>
        <w:pStyle w:val="af7"/>
      </w:pPr>
      <w:r>
        <w:t xml:space="preserve">    MatLabel,</w:t>
      </w:r>
    </w:p>
    <w:p w14:paraId="0D53E8A4" w14:textId="77777777" w:rsidR="00197A74" w:rsidRDefault="00197A74" w:rsidP="00197A74">
      <w:pPr>
        <w:pStyle w:val="af7"/>
      </w:pPr>
      <w:r>
        <w:t xml:space="preserve">    ReactiveFormsModule,</w:t>
      </w:r>
    </w:p>
    <w:p w14:paraId="6710811D" w14:textId="77777777" w:rsidR="00197A74" w:rsidRDefault="00197A74" w:rsidP="00197A74">
      <w:pPr>
        <w:pStyle w:val="af7"/>
      </w:pPr>
      <w:r>
        <w:t xml:space="preserve">    MatButton,</w:t>
      </w:r>
    </w:p>
    <w:p w14:paraId="7F3635CF" w14:textId="77777777" w:rsidR="00197A74" w:rsidRDefault="00197A74" w:rsidP="00197A74">
      <w:pPr>
        <w:pStyle w:val="af7"/>
      </w:pPr>
      <w:r>
        <w:t xml:space="preserve">    MatListModule,</w:t>
      </w:r>
    </w:p>
    <w:p w14:paraId="5DBB4534" w14:textId="77777777" w:rsidR="00197A74" w:rsidRDefault="00197A74" w:rsidP="00197A74">
      <w:pPr>
        <w:pStyle w:val="af7"/>
      </w:pPr>
      <w:r>
        <w:t xml:space="preserve">    MatDialogActions,</w:t>
      </w:r>
    </w:p>
    <w:p w14:paraId="745AB13B" w14:textId="77777777" w:rsidR="00197A74" w:rsidRDefault="00197A74" w:rsidP="00197A74">
      <w:pPr>
        <w:pStyle w:val="af7"/>
      </w:pPr>
      <w:r>
        <w:t xml:space="preserve">    MatTableModule,</w:t>
      </w:r>
    </w:p>
    <w:p w14:paraId="564E205D" w14:textId="77777777" w:rsidR="00197A74" w:rsidRDefault="00197A74" w:rsidP="00197A74">
      <w:pPr>
        <w:pStyle w:val="af7"/>
      </w:pPr>
      <w:r>
        <w:t xml:space="preserve">  ],</w:t>
      </w:r>
    </w:p>
    <w:p w14:paraId="0E3C7A69" w14:textId="77777777" w:rsidR="00197A74" w:rsidRDefault="00197A74" w:rsidP="00197A74">
      <w:pPr>
        <w:pStyle w:val="af7"/>
      </w:pPr>
      <w:r>
        <w:t xml:space="preserve">  templateUrl: './dictionary-word-edit-dialog.component.html',</w:t>
      </w:r>
    </w:p>
    <w:p w14:paraId="4130D3D4" w14:textId="77777777" w:rsidR="00197A74" w:rsidRDefault="00197A74" w:rsidP="00197A74">
      <w:pPr>
        <w:pStyle w:val="af7"/>
      </w:pPr>
      <w:r>
        <w:t xml:space="preserve">  styleUrl: './dictionary-word-edit-dialog.component.scss',</w:t>
      </w:r>
    </w:p>
    <w:p w14:paraId="093B4303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41867925" w14:textId="77777777" w:rsidR="00197A74" w:rsidRDefault="00197A74" w:rsidP="00197A74">
      <w:pPr>
        <w:pStyle w:val="af7"/>
      </w:pPr>
      <w:r>
        <w:t>})</w:t>
      </w:r>
    </w:p>
    <w:p w14:paraId="5EE25CFA" w14:textId="77777777" w:rsidR="00197A74" w:rsidRDefault="00197A74" w:rsidP="00197A74">
      <w:pPr>
        <w:pStyle w:val="af7"/>
      </w:pPr>
      <w:r>
        <w:t>export class DictionaryWordEditDialogComponent implements OnInit {</w:t>
      </w:r>
    </w:p>
    <w:p w14:paraId="2D15C92D" w14:textId="77777777" w:rsidR="00197A74" w:rsidRDefault="00197A74" w:rsidP="00197A74">
      <w:pPr>
        <w:pStyle w:val="af7"/>
      </w:pPr>
    </w:p>
    <w:p w14:paraId="37D37B78" w14:textId="77777777" w:rsidR="00197A74" w:rsidRDefault="00197A74" w:rsidP="00197A74">
      <w:pPr>
        <w:pStyle w:val="af7"/>
      </w:pPr>
      <w:r>
        <w:t xml:space="preserve">  protected readonly CREATION_DIALOG_TITLE = 'Добавление слова';</w:t>
      </w:r>
    </w:p>
    <w:p w14:paraId="4734864E" w14:textId="77777777" w:rsidR="00197A74" w:rsidRDefault="00197A74" w:rsidP="00197A74">
      <w:pPr>
        <w:pStyle w:val="af7"/>
      </w:pPr>
      <w:r>
        <w:t xml:space="preserve">  protected readonly EDIT_DIALOG_TITLE = 'Обновление определения слова';</w:t>
      </w:r>
    </w:p>
    <w:p w14:paraId="451144C3" w14:textId="77777777" w:rsidR="00197A74" w:rsidRDefault="00197A74" w:rsidP="00197A74">
      <w:pPr>
        <w:pStyle w:val="af7"/>
      </w:pPr>
    </w:p>
    <w:p w14:paraId="4287D24B" w14:textId="77777777" w:rsidR="00197A74" w:rsidRDefault="00197A74" w:rsidP="00197A74">
      <w:pPr>
        <w:pStyle w:val="af7"/>
      </w:pPr>
      <w:r>
        <w:t xml:space="preserve">  public displayedColumns = ['partOfSpeech', 'subjectName', 'definition'];</w:t>
      </w:r>
    </w:p>
    <w:p w14:paraId="6F9B5ED6" w14:textId="77777777" w:rsidR="00197A74" w:rsidRDefault="00197A74" w:rsidP="00197A74">
      <w:pPr>
        <w:pStyle w:val="af7"/>
      </w:pPr>
      <w:r>
        <w:t xml:space="preserve">  public isEditMode = signal&lt;boolean&gt;(false);</w:t>
      </w:r>
    </w:p>
    <w:p w14:paraId="36921E8B" w14:textId="77777777" w:rsidR="00197A74" w:rsidRDefault="00197A74" w:rsidP="00197A74">
      <w:pPr>
        <w:pStyle w:val="af7"/>
      </w:pPr>
      <w:r>
        <w:t xml:space="preserve">  public dialogTitle = computed(() =&gt; {</w:t>
      </w:r>
    </w:p>
    <w:p w14:paraId="1EAA9C6E" w14:textId="77777777" w:rsidR="00197A74" w:rsidRDefault="00197A74" w:rsidP="00197A74">
      <w:pPr>
        <w:pStyle w:val="af7"/>
      </w:pPr>
      <w:r>
        <w:t xml:space="preserve">    return this.isEditMode() ? this.EDIT_DIALOG_TITLE : this.CREATION_DIALOG_TITLE;</w:t>
      </w:r>
    </w:p>
    <w:p w14:paraId="123FEAF3" w14:textId="77777777" w:rsidR="00197A74" w:rsidRDefault="00197A74" w:rsidP="00197A74">
      <w:pPr>
        <w:pStyle w:val="af7"/>
      </w:pPr>
      <w:r>
        <w:t xml:space="preserve">  });</w:t>
      </w:r>
    </w:p>
    <w:p w14:paraId="39252E97" w14:textId="77777777" w:rsidR="00197A74" w:rsidRDefault="00197A74" w:rsidP="00197A74">
      <w:pPr>
        <w:pStyle w:val="af7"/>
      </w:pPr>
    </w:p>
    <w:p w14:paraId="6279272D" w14:textId="77777777" w:rsidR="00197A74" w:rsidRDefault="00197A74" w:rsidP="00197A74">
      <w:pPr>
        <w:pStyle w:val="af7"/>
      </w:pPr>
      <w:r>
        <w:t xml:space="preserve">  public dictionaryWordEditFormGroup = this._fb.group({</w:t>
      </w:r>
    </w:p>
    <w:p w14:paraId="5CE0DEC2" w14:textId="77777777" w:rsidR="00197A74" w:rsidRDefault="00197A74" w:rsidP="00197A74">
      <w:pPr>
        <w:pStyle w:val="af7"/>
      </w:pPr>
      <w:r>
        <w:lastRenderedPageBreak/>
        <w:t xml:space="preserve">    transcription: this._fb.control&lt;string | null&gt;(null),</w:t>
      </w:r>
    </w:p>
    <w:p w14:paraId="39CEAA85" w14:textId="77777777" w:rsidR="00197A74" w:rsidRDefault="00197A74" w:rsidP="00197A74">
      <w:pPr>
        <w:pStyle w:val="af7"/>
      </w:pPr>
      <w:r>
        <w:t xml:space="preserve">    languageCode: this._fb.control&lt;string | null&gt;(null),</w:t>
      </w:r>
    </w:p>
    <w:p w14:paraId="48707553" w14:textId="77777777" w:rsidR="00197A74" w:rsidRDefault="00197A74" w:rsidP="00197A74">
      <w:pPr>
        <w:pStyle w:val="af7"/>
      </w:pPr>
      <w:r>
        <w:t xml:space="preserve">    definitions: this._fb.nonNullable.control&lt;WordDefinitionDto[]&gt;([]),</w:t>
      </w:r>
    </w:p>
    <w:p w14:paraId="1D51D628" w14:textId="77777777" w:rsidR="00197A74" w:rsidRDefault="00197A74" w:rsidP="00197A74">
      <w:pPr>
        <w:pStyle w:val="af7"/>
      </w:pPr>
      <w:r>
        <w:t xml:space="preserve">  });</w:t>
      </w:r>
    </w:p>
    <w:p w14:paraId="679190AC" w14:textId="77777777" w:rsidR="00197A74" w:rsidRDefault="00197A74" w:rsidP="00197A74">
      <w:pPr>
        <w:pStyle w:val="af7"/>
      </w:pPr>
    </w:p>
    <w:p w14:paraId="56681603" w14:textId="77777777" w:rsidR="00197A74" w:rsidRDefault="00197A74" w:rsidP="00197A74">
      <w:pPr>
        <w:pStyle w:val="af7"/>
      </w:pPr>
      <w:r>
        <w:t xml:space="preserve">  public definitionFormGroup = this._fb.group({</w:t>
      </w:r>
    </w:p>
    <w:p w14:paraId="722150C5" w14:textId="77777777" w:rsidR="00197A74" w:rsidRDefault="00197A74" w:rsidP="00197A74">
      <w:pPr>
        <w:pStyle w:val="af7"/>
      </w:pPr>
      <w:r>
        <w:t xml:space="preserve">    partOfSpeech: this._fb.control&lt;string | null&gt;(null, [Validators.required]),</w:t>
      </w:r>
    </w:p>
    <w:p w14:paraId="0324940D" w14:textId="77777777" w:rsidR="00197A74" w:rsidRDefault="00197A74" w:rsidP="00197A74">
      <w:pPr>
        <w:pStyle w:val="af7"/>
      </w:pPr>
      <w:r>
        <w:t xml:space="preserve">    subjectName: this._fb.control&lt;string | null&gt;(null),</w:t>
      </w:r>
    </w:p>
    <w:p w14:paraId="2D505B37" w14:textId="77777777" w:rsidR="00197A74" w:rsidRDefault="00197A74" w:rsidP="00197A74">
      <w:pPr>
        <w:pStyle w:val="af7"/>
      </w:pPr>
      <w:r>
        <w:t xml:space="preserve">    definition: this._fb.control&lt;string | null&gt;(null, [Validators.required]),</w:t>
      </w:r>
    </w:p>
    <w:p w14:paraId="7EC81210" w14:textId="77777777" w:rsidR="00197A74" w:rsidRDefault="00197A74" w:rsidP="00197A74">
      <w:pPr>
        <w:pStyle w:val="af7"/>
      </w:pPr>
      <w:r>
        <w:t xml:space="preserve">  });</w:t>
      </w:r>
    </w:p>
    <w:p w14:paraId="5C69F2C9" w14:textId="77777777" w:rsidR="00197A74" w:rsidRDefault="00197A74" w:rsidP="00197A74">
      <w:pPr>
        <w:pStyle w:val="af7"/>
      </w:pPr>
    </w:p>
    <w:p w14:paraId="6793F656" w14:textId="77777777" w:rsidR="00197A74" w:rsidRDefault="00197A74" w:rsidP="00197A74">
      <w:pPr>
        <w:pStyle w:val="af7"/>
      </w:pPr>
      <w:r>
        <w:t xml:space="preserve">  constructor(</w:t>
      </w:r>
    </w:p>
    <w:p w14:paraId="325E41F8" w14:textId="77777777" w:rsidR="00197A74" w:rsidRDefault="00197A74" w:rsidP="00197A74">
      <w:pPr>
        <w:pStyle w:val="af7"/>
      </w:pPr>
      <w:r>
        <w:t xml:space="preserve">    @Inject(MAT_DIALOG_DATA) private readonly _dialogData: DialogData,</w:t>
      </w:r>
    </w:p>
    <w:p w14:paraId="6515A32E" w14:textId="77777777" w:rsidR="00197A74" w:rsidRDefault="00197A74" w:rsidP="00197A74">
      <w:pPr>
        <w:pStyle w:val="af7"/>
      </w:pPr>
      <w:r>
        <w:t xml:space="preserve">    private readonly _dialogRef: MatDialogRef&lt;DictionaryWordEditDialogComponent&gt;,</w:t>
      </w:r>
    </w:p>
    <w:p w14:paraId="0A21FE9F" w14:textId="77777777" w:rsidR="00197A74" w:rsidRDefault="00197A74" w:rsidP="00197A74">
      <w:pPr>
        <w:pStyle w:val="af7"/>
      </w:pPr>
      <w:r>
        <w:t xml:space="preserve">    private readonly _fb: FormBuilder,</w:t>
      </w:r>
    </w:p>
    <w:p w14:paraId="5531C43F" w14:textId="77777777" w:rsidR="00197A74" w:rsidRDefault="00197A74" w:rsidP="00197A74">
      <w:pPr>
        <w:pStyle w:val="af7"/>
      </w:pPr>
      <w:r>
        <w:t xml:space="preserve">  ) {</w:t>
      </w:r>
    </w:p>
    <w:p w14:paraId="71427E59" w14:textId="77777777" w:rsidR="00197A74" w:rsidRDefault="00197A74" w:rsidP="00197A74">
      <w:pPr>
        <w:pStyle w:val="af7"/>
      </w:pPr>
      <w:r>
        <w:t xml:space="preserve">    this.initForm();</w:t>
      </w:r>
    </w:p>
    <w:p w14:paraId="1EF617E4" w14:textId="77777777" w:rsidR="00197A74" w:rsidRDefault="00197A74" w:rsidP="00197A74">
      <w:pPr>
        <w:pStyle w:val="af7"/>
      </w:pPr>
      <w:r>
        <w:t xml:space="preserve">  }</w:t>
      </w:r>
    </w:p>
    <w:p w14:paraId="61FF4D88" w14:textId="77777777" w:rsidR="00197A74" w:rsidRDefault="00197A74" w:rsidP="00197A74">
      <w:pPr>
        <w:pStyle w:val="af7"/>
      </w:pPr>
    </w:p>
    <w:p w14:paraId="1A4E5418" w14:textId="77777777" w:rsidR="00197A74" w:rsidRDefault="00197A74" w:rsidP="00197A74">
      <w:pPr>
        <w:pStyle w:val="af7"/>
      </w:pPr>
      <w:r>
        <w:t xml:space="preserve">  public ngOnInit(): void {</w:t>
      </w:r>
    </w:p>
    <w:p w14:paraId="49FCCF98" w14:textId="77777777" w:rsidR="00197A74" w:rsidRDefault="00197A74" w:rsidP="00197A74">
      <w:pPr>
        <w:pStyle w:val="af7"/>
      </w:pPr>
      <w:r>
        <w:t xml:space="preserve">    this.isEditMode.set(this._dialogData?.mode === 'update');</w:t>
      </w:r>
    </w:p>
    <w:p w14:paraId="02B4E0E0" w14:textId="77777777" w:rsidR="00197A74" w:rsidRDefault="00197A74" w:rsidP="00197A74">
      <w:pPr>
        <w:pStyle w:val="af7"/>
      </w:pPr>
      <w:r>
        <w:t xml:space="preserve">  }</w:t>
      </w:r>
    </w:p>
    <w:p w14:paraId="70239F01" w14:textId="77777777" w:rsidR="00197A74" w:rsidRDefault="00197A74" w:rsidP="00197A74">
      <w:pPr>
        <w:pStyle w:val="af7"/>
      </w:pPr>
    </w:p>
    <w:p w14:paraId="2197DAF6" w14:textId="77777777" w:rsidR="00197A74" w:rsidRDefault="00197A74" w:rsidP="00197A74">
      <w:pPr>
        <w:pStyle w:val="af7"/>
      </w:pPr>
      <w:r>
        <w:t xml:space="preserve">  public initForm(): void {</w:t>
      </w:r>
    </w:p>
    <w:p w14:paraId="59B7C1A5" w14:textId="77777777" w:rsidR="00197A74" w:rsidRDefault="00197A74" w:rsidP="00197A74">
      <w:pPr>
        <w:pStyle w:val="af7"/>
      </w:pPr>
      <w:r>
        <w:t xml:space="preserve">    const wordEntry = this._dialogData.wordEntry;</w:t>
      </w:r>
    </w:p>
    <w:p w14:paraId="798CAC35" w14:textId="77777777" w:rsidR="00197A74" w:rsidRDefault="00197A74" w:rsidP="00197A74">
      <w:pPr>
        <w:pStyle w:val="af7"/>
      </w:pPr>
      <w:r>
        <w:t xml:space="preserve">    this.dictionaryWordEditFormGroup.patchValue({</w:t>
      </w:r>
    </w:p>
    <w:p w14:paraId="24B76238" w14:textId="77777777" w:rsidR="00197A74" w:rsidRDefault="00197A74" w:rsidP="00197A74">
      <w:pPr>
        <w:pStyle w:val="af7"/>
      </w:pPr>
      <w:r>
        <w:t xml:space="preserve">      transcription: wordEntry.transcription,</w:t>
      </w:r>
    </w:p>
    <w:p w14:paraId="2A3FC6A7" w14:textId="77777777" w:rsidR="00197A74" w:rsidRDefault="00197A74" w:rsidP="00197A74">
      <w:pPr>
        <w:pStyle w:val="af7"/>
      </w:pPr>
      <w:r>
        <w:t xml:space="preserve">      languageCode: wordEntry.languageCode,</w:t>
      </w:r>
    </w:p>
    <w:p w14:paraId="6BB4B302" w14:textId="77777777" w:rsidR="00197A74" w:rsidRDefault="00197A74" w:rsidP="00197A74">
      <w:pPr>
        <w:pStyle w:val="af7"/>
      </w:pPr>
      <w:r>
        <w:t xml:space="preserve">      definitions: wordEntry.definitions,</w:t>
      </w:r>
    </w:p>
    <w:p w14:paraId="0E44325D" w14:textId="77777777" w:rsidR="00197A74" w:rsidRDefault="00197A74" w:rsidP="00197A74">
      <w:pPr>
        <w:pStyle w:val="af7"/>
      </w:pPr>
      <w:r>
        <w:t xml:space="preserve">    });</w:t>
      </w:r>
    </w:p>
    <w:p w14:paraId="694CDD25" w14:textId="77777777" w:rsidR="00197A74" w:rsidRDefault="00197A74" w:rsidP="00197A74">
      <w:pPr>
        <w:pStyle w:val="af7"/>
      </w:pPr>
      <w:r>
        <w:t xml:space="preserve">  }</w:t>
      </w:r>
    </w:p>
    <w:p w14:paraId="44CCB998" w14:textId="77777777" w:rsidR="00197A74" w:rsidRDefault="00197A74" w:rsidP="00197A74">
      <w:pPr>
        <w:pStyle w:val="af7"/>
      </w:pPr>
    </w:p>
    <w:p w14:paraId="7CF8DE4C" w14:textId="77777777" w:rsidR="00197A74" w:rsidRDefault="00197A74" w:rsidP="00197A74">
      <w:pPr>
        <w:pStyle w:val="af7"/>
      </w:pPr>
      <w:r>
        <w:t xml:space="preserve">  public save(): void {</w:t>
      </w:r>
    </w:p>
    <w:p w14:paraId="727500E4" w14:textId="77777777" w:rsidR="00197A74" w:rsidRDefault="00197A74" w:rsidP="00197A74">
      <w:pPr>
        <w:pStyle w:val="af7"/>
      </w:pPr>
      <w:r>
        <w:t xml:space="preserve">    this._dialogRef.close();</w:t>
      </w:r>
    </w:p>
    <w:p w14:paraId="0DB031A1" w14:textId="77777777" w:rsidR="00197A74" w:rsidRDefault="00197A74" w:rsidP="00197A74">
      <w:pPr>
        <w:pStyle w:val="af7"/>
      </w:pPr>
      <w:r>
        <w:t xml:space="preserve">  }</w:t>
      </w:r>
    </w:p>
    <w:p w14:paraId="3B6C9846" w14:textId="77777777" w:rsidR="00197A74" w:rsidRDefault="00197A74" w:rsidP="00197A74">
      <w:pPr>
        <w:pStyle w:val="af7"/>
      </w:pPr>
    </w:p>
    <w:p w14:paraId="501A8467" w14:textId="77777777" w:rsidR="00197A74" w:rsidRDefault="00197A74" w:rsidP="00197A74">
      <w:pPr>
        <w:pStyle w:val="af7"/>
      </w:pPr>
      <w:r>
        <w:t xml:space="preserve">  public close(): void {</w:t>
      </w:r>
    </w:p>
    <w:p w14:paraId="24564E7E" w14:textId="77777777" w:rsidR="00197A74" w:rsidRDefault="00197A74" w:rsidP="00197A74">
      <w:pPr>
        <w:pStyle w:val="af7"/>
      </w:pPr>
      <w:r>
        <w:t xml:space="preserve">    this._dialogRef.close();</w:t>
      </w:r>
    </w:p>
    <w:p w14:paraId="1E0E00E8" w14:textId="77777777" w:rsidR="00197A74" w:rsidRDefault="00197A74" w:rsidP="00197A74">
      <w:pPr>
        <w:pStyle w:val="af7"/>
      </w:pPr>
      <w:r>
        <w:t xml:space="preserve">  }</w:t>
      </w:r>
    </w:p>
    <w:p w14:paraId="1A45828D" w14:textId="77777777" w:rsidR="00197A74" w:rsidRDefault="00197A74" w:rsidP="00197A74">
      <w:pPr>
        <w:pStyle w:val="af7"/>
      </w:pPr>
    </w:p>
    <w:p w14:paraId="6B235E73" w14:textId="749F216A" w:rsidR="00197A74" w:rsidRDefault="00197A74" w:rsidP="00197A74">
      <w:pPr>
        <w:pStyle w:val="af7"/>
      </w:pPr>
      <w:r>
        <w:t>}</w:t>
      </w:r>
    </w:p>
    <w:p w14:paraId="46EB3FAA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text-sum-dialog.component.html:</w:t>
      </w:r>
    </w:p>
    <w:p w14:paraId="49F62729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>&lt;</w:t>
      </w:r>
      <w:r>
        <w:t>span</w:t>
      </w:r>
      <w:r w:rsidRPr="00197A74">
        <w:rPr>
          <w:lang w:val="ru-RU"/>
        </w:rPr>
        <w:t xml:space="preserve"> </w:t>
      </w:r>
      <w:r>
        <w:t>mat</w:t>
      </w:r>
      <w:r w:rsidRPr="00197A74">
        <w:rPr>
          <w:lang w:val="ru-RU"/>
        </w:rPr>
        <w:t>-</w:t>
      </w:r>
      <w:r>
        <w:t>dialog</w:t>
      </w:r>
      <w:r w:rsidRPr="00197A74">
        <w:rPr>
          <w:lang w:val="ru-RU"/>
        </w:rPr>
        <w:t>-</w:t>
      </w:r>
      <w:r>
        <w:t>title</w:t>
      </w:r>
      <w:r w:rsidRPr="00197A74">
        <w:rPr>
          <w:lang w:val="ru-RU"/>
        </w:rPr>
        <w:t>&gt;Результат обобщения текста&lt;/</w:t>
      </w:r>
      <w:r>
        <w:t>span</w:t>
      </w:r>
      <w:r w:rsidRPr="00197A74">
        <w:rPr>
          <w:lang w:val="ru-RU"/>
        </w:rPr>
        <w:t>&gt;</w:t>
      </w:r>
    </w:p>
    <w:p w14:paraId="034937E6" w14:textId="77777777" w:rsidR="00197A74" w:rsidRDefault="00197A74" w:rsidP="00197A74">
      <w:pPr>
        <w:pStyle w:val="af7"/>
      </w:pPr>
      <w:r>
        <w:t>&lt;div mat-dialog-content&gt;</w:t>
      </w:r>
    </w:p>
    <w:p w14:paraId="2AF22A87" w14:textId="77777777" w:rsidR="00197A74" w:rsidRDefault="00197A74" w:rsidP="00197A74">
      <w:pPr>
        <w:pStyle w:val="af7"/>
      </w:pPr>
      <w:r>
        <w:t xml:space="preserve">  &lt;span [innerText]="summarizedText()"&gt;&lt;/span&gt;</w:t>
      </w:r>
    </w:p>
    <w:p w14:paraId="27564AD3" w14:textId="77777777" w:rsidR="00197A74" w:rsidRDefault="00197A74" w:rsidP="00197A74">
      <w:pPr>
        <w:pStyle w:val="af7"/>
      </w:pPr>
      <w:r>
        <w:t xml:space="preserve">  &lt;app-loading-spinner-overlay [loading]="loading()"&gt;&lt;/app-loading-spinner-overlay&gt;</w:t>
      </w:r>
    </w:p>
    <w:p w14:paraId="34813999" w14:textId="77777777" w:rsidR="00197A74" w:rsidRDefault="00197A74" w:rsidP="00197A74">
      <w:pPr>
        <w:pStyle w:val="af7"/>
      </w:pPr>
      <w:r>
        <w:t>&lt;/div&gt;</w:t>
      </w:r>
    </w:p>
    <w:p w14:paraId="5C8B7E38" w14:textId="77777777" w:rsidR="00197A74" w:rsidRDefault="00197A74" w:rsidP="00197A74">
      <w:pPr>
        <w:pStyle w:val="af7"/>
      </w:pPr>
      <w:r>
        <w:t>&lt;div class="dialog-actions" mat-dialog-actions&gt;</w:t>
      </w:r>
    </w:p>
    <w:p w14:paraId="6E7609CD" w14:textId="77777777" w:rsidR="00197A74" w:rsidRDefault="00197A74" w:rsidP="00197A74">
      <w:pPr>
        <w:pStyle w:val="af7"/>
      </w:pPr>
      <w:r>
        <w:t xml:space="preserve">  </w:t>
      </w:r>
      <w:r w:rsidRPr="00197A74">
        <w:rPr>
          <w:lang w:val="ru-RU"/>
        </w:rPr>
        <w:t>&lt;</w:t>
      </w:r>
      <w:r>
        <w:t>div</w:t>
      </w:r>
      <w:r w:rsidRPr="00197A74">
        <w:rPr>
          <w:lang w:val="ru-RU"/>
        </w:rPr>
        <w:t xml:space="preserve">&gt;Обобщение текста выполнена моделью нейроной сети от Яндекса. </w:t>
      </w:r>
      <w:r>
        <w:t>Текст может содержать неточности.&lt;/div&gt;</w:t>
      </w:r>
    </w:p>
    <w:p w14:paraId="4162E70C" w14:textId="77777777" w:rsidR="00197A74" w:rsidRDefault="00197A74" w:rsidP="00197A74">
      <w:pPr>
        <w:pStyle w:val="af7"/>
      </w:pPr>
      <w:r>
        <w:t xml:space="preserve">  &lt;div class="spacer"&gt;&lt;/div&gt;</w:t>
      </w:r>
    </w:p>
    <w:p w14:paraId="0A468EA8" w14:textId="77777777" w:rsidR="00197A74" w:rsidRDefault="00197A74" w:rsidP="00197A74">
      <w:pPr>
        <w:pStyle w:val="af7"/>
      </w:pPr>
      <w:r>
        <w:t xml:space="preserve">  &lt;button mat-flat-button color="warn" (click)="close()"&gt;</w:t>
      </w:r>
    </w:p>
    <w:p w14:paraId="4FDB6798" w14:textId="77777777" w:rsidR="00197A74" w:rsidRDefault="00197A74" w:rsidP="00197A74">
      <w:pPr>
        <w:pStyle w:val="af7"/>
      </w:pPr>
      <w:r>
        <w:t xml:space="preserve">    Закрыть</w:t>
      </w:r>
    </w:p>
    <w:p w14:paraId="2F2224A3" w14:textId="77777777" w:rsidR="00197A74" w:rsidRDefault="00197A74" w:rsidP="00197A74">
      <w:pPr>
        <w:pStyle w:val="af7"/>
      </w:pPr>
      <w:r>
        <w:t xml:space="preserve">  &lt;/button&gt;</w:t>
      </w:r>
    </w:p>
    <w:p w14:paraId="4BE442B4" w14:textId="77777777" w:rsidR="00197A74" w:rsidRDefault="00197A74" w:rsidP="00197A74">
      <w:pPr>
        <w:pStyle w:val="af7"/>
      </w:pPr>
      <w:r>
        <w:t>&lt;/div&gt;</w:t>
      </w:r>
    </w:p>
    <w:p w14:paraId="54095A6A" w14:textId="77777777" w:rsidR="00197A74" w:rsidRPr="00CA4817" w:rsidRDefault="00197A74" w:rsidP="00E50616">
      <w:pPr>
        <w:pStyle w:val="affc"/>
        <w:rPr>
          <w:lang w:val="en-US"/>
        </w:rPr>
      </w:pPr>
      <w:r>
        <w:t>Файл</w:t>
      </w:r>
      <w:r w:rsidRPr="00CA4817">
        <w:rPr>
          <w:lang w:val="en-US"/>
        </w:rPr>
        <w:t xml:space="preserve"> text-sum-dialog.component.ts:</w:t>
      </w:r>
    </w:p>
    <w:p w14:paraId="05DE6F8D" w14:textId="77777777" w:rsidR="00197A74" w:rsidRDefault="00197A74" w:rsidP="00197A74">
      <w:pPr>
        <w:pStyle w:val="af7"/>
      </w:pPr>
      <w:r>
        <w:t>import { ChangeDetectionStrategy, Component, Inject, OnInit, signal } from '@angular/core';</w:t>
      </w:r>
    </w:p>
    <w:p w14:paraId="416A1BEF" w14:textId="77777777" w:rsidR="00197A74" w:rsidRDefault="00197A74" w:rsidP="00197A74">
      <w:pPr>
        <w:pStyle w:val="af7"/>
      </w:pPr>
      <w:r>
        <w:t>import { MAT_DIALOG_DATA, MatDialogModule, MatDialogRef } from '@angular/material/dialog';</w:t>
      </w:r>
    </w:p>
    <w:p w14:paraId="1EBE8401" w14:textId="77777777" w:rsidR="00197A74" w:rsidRDefault="00197A74" w:rsidP="00197A74">
      <w:pPr>
        <w:pStyle w:val="af7"/>
      </w:pPr>
      <w:r>
        <w:t>import { MatButtonModule } from '@angular/material/button';</w:t>
      </w:r>
    </w:p>
    <w:p w14:paraId="0DDAEE96" w14:textId="77777777" w:rsidR="00197A74" w:rsidRDefault="00197A74" w:rsidP="00197A74">
      <w:pPr>
        <w:pStyle w:val="af7"/>
      </w:pPr>
      <w:r>
        <w:t>import { TextProcessingService } from '@core/services/text-processing.service';</w:t>
      </w:r>
    </w:p>
    <w:p w14:paraId="22FFAA44" w14:textId="77777777" w:rsidR="00197A74" w:rsidRDefault="00197A74" w:rsidP="00197A74">
      <w:pPr>
        <w:pStyle w:val="af7"/>
      </w:pPr>
      <w:r>
        <w:t>import { catchError, finalize, throwError } from 'rxjs';</w:t>
      </w:r>
    </w:p>
    <w:p w14:paraId="4533A7E7" w14:textId="77777777" w:rsidR="00197A74" w:rsidRDefault="00197A74" w:rsidP="00197A74">
      <w:pPr>
        <w:pStyle w:val="af7"/>
      </w:pPr>
      <w:r>
        <w:t>import { MatSnackBar, MatSnackBarModule } from '@angular/material/snack-bar';</w:t>
      </w:r>
    </w:p>
    <w:p w14:paraId="69BD2168" w14:textId="77777777" w:rsidR="00197A74" w:rsidRDefault="00197A74" w:rsidP="00197A74">
      <w:pPr>
        <w:pStyle w:val="af7"/>
      </w:pPr>
      <w:r>
        <w:t>import { LoadingSpinnerOverlayComponent } from '@shared/components/loading-spinner-overlay/loading-spinner-overlay.component';</w:t>
      </w:r>
    </w:p>
    <w:p w14:paraId="17B7807B" w14:textId="77777777" w:rsidR="00197A74" w:rsidRDefault="00197A74" w:rsidP="00197A74">
      <w:pPr>
        <w:pStyle w:val="af7"/>
      </w:pPr>
    </w:p>
    <w:p w14:paraId="75C89F29" w14:textId="77777777" w:rsidR="00197A74" w:rsidRDefault="00197A74" w:rsidP="00197A74">
      <w:pPr>
        <w:pStyle w:val="af7"/>
      </w:pPr>
      <w:r>
        <w:t>interface DialogData {</w:t>
      </w:r>
    </w:p>
    <w:p w14:paraId="2C8ED5BE" w14:textId="77777777" w:rsidR="00197A74" w:rsidRDefault="00197A74" w:rsidP="00197A74">
      <w:pPr>
        <w:pStyle w:val="af7"/>
      </w:pPr>
      <w:r>
        <w:t xml:space="preserve">  inputText: string;</w:t>
      </w:r>
    </w:p>
    <w:p w14:paraId="7EAA9896" w14:textId="77777777" w:rsidR="00197A74" w:rsidRDefault="00197A74" w:rsidP="00197A74">
      <w:pPr>
        <w:pStyle w:val="af7"/>
      </w:pPr>
      <w:r>
        <w:t>}</w:t>
      </w:r>
    </w:p>
    <w:p w14:paraId="71ACA607" w14:textId="77777777" w:rsidR="00197A74" w:rsidRDefault="00197A74" w:rsidP="00197A74">
      <w:pPr>
        <w:pStyle w:val="af7"/>
      </w:pPr>
    </w:p>
    <w:p w14:paraId="076A5E58" w14:textId="77777777" w:rsidR="00197A74" w:rsidRDefault="00197A74" w:rsidP="00197A74">
      <w:pPr>
        <w:pStyle w:val="af7"/>
      </w:pPr>
      <w:r>
        <w:t>@Component({</w:t>
      </w:r>
    </w:p>
    <w:p w14:paraId="16B21CEE" w14:textId="77777777" w:rsidR="00197A74" w:rsidRDefault="00197A74" w:rsidP="00197A74">
      <w:pPr>
        <w:pStyle w:val="af7"/>
      </w:pPr>
      <w:r>
        <w:t xml:space="preserve">  selector: 'app-text-sum-dialog',</w:t>
      </w:r>
    </w:p>
    <w:p w14:paraId="4A0C8A76" w14:textId="77777777" w:rsidR="00197A74" w:rsidRDefault="00197A74" w:rsidP="00197A74">
      <w:pPr>
        <w:pStyle w:val="af7"/>
      </w:pPr>
      <w:r>
        <w:t xml:space="preserve">  standalone: true,</w:t>
      </w:r>
    </w:p>
    <w:p w14:paraId="5E28ACF4" w14:textId="77777777" w:rsidR="00197A74" w:rsidRDefault="00197A74" w:rsidP="00197A74">
      <w:pPr>
        <w:pStyle w:val="af7"/>
      </w:pPr>
      <w:r>
        <w:t xml:space="preserve">  imports: [MatDialogModule, MatButtonModule, MatSnackBarModule, LoadingSpinnerOverlayComponent],</w:t>
      </w:r>
    </w:p>
    <w:p w14:paraId="597FEF8B" w14:textId="77777777" w:rsidR="00197A74" w:rsidRDefault="00197A74" w:rsidP="00197A74">
      <w:pPr>
        <w:pStyle w:val="af7"/>
      </w:pPr>
      <w:r>
        <w:t xml:space="preserve">  templateUrl: './text-sum-dialog.component.html',</w:t>
      </w:r>
    </w:p>
    <w:p w14:paraId="1C159EB6" w14:textId="77777777" w:rsidR="00197A74" w:rsidRDefault="00197A74" w:rsidP="00197A74">
      <w:pPr>
        <w:pStyle w:val="af7"/>
      </w:pPr>
      <w:r>
        <w:lastRenderedPageBreak/>
        <w:t xml:space="preserve">  styleUrl: './text-sum-dialog.component.scss',</w:t>
      </w:r>
    </w:p>
    <w:p w14:paraId="04765F39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4C2FBC89" w14:textId="77777777" w:rsidR="00197A74" w:rsidRDefault="00197A74" w:rsidP="00197A74">
      <w:pPr>
        <w:pStyle w:val="af7"/>
      </w:pPr>
      <w:r>
        <w:t>})</w:t>
      </w:r>
    </w:p>
    <w:p w14:paraId="5E60C1C3" w14:textId="77777777" w:rsidR="00197A74" w:rsidRDefault="00197A74" w:rsidP="00197A74">
      <w:pPr>
        <w:pStyle w:val="af7"/>
      </w:pPr>
      <w:r>
        <w:t>export class TextSumDialogComponent implements OnInit {</w:t>
      </w:r>
    </w:p>
    <w:p w14:paraId="40F6488E" w14:textId="77777777" w:rsidR="00197A74" w:rsidRDefault="00197A74" w:rsidP="00197A74">
      <w:pPr>
        <w:pStyle w:val="af7"/>
      </w:pPr>
    </w:p>
    <w:p w14:paraId="434A4CF2" w14:textId="77777777" w:rsidR="00197A74" w:rsidRDefault="00197A74" w:rsidP="00197A74">
      <w:pPr>
        <w:pStyle w:val="af7"/>
      </w:pPr>
      <w:r>
        <w:t xml:space="preserve">  public loading = signal&lt;boolean&gt;(false);</w:t>
      </w:r>
    </w:p>
    <w:p w14:paraId="1476C632" w14:textId="77777777" w:rsidR="00197A74" w:rsidRDefault="00197A74" w:rsidP="00197A74">
      <w:pPr>
        <w:pStyle w:val="af7"/>
      </w:pPr>
      <w:r>
        <w:t xml:space="preserve">  public summarizedText = signal&lt;string | null&gt;(null);</w:t>
      </w:r>
    </w:p>
    <w:p w14:paraId="2B9E1D52" w14:textId="77777777" w:rsidR="00197A74" w:rsidRDefault="00197A74" w:rsidP="00197A74">
      <w:pPr>
        <w:pStyle w:val="af7"/>
      </w:pPr>
    </w:p>
    <w:p w14:paraId="6BD78C42" w14:textId="77777777" w:rsidR="00197A74" w:rsidRDefault="00197A74" w:rsidP="00197A74">
      <w:pPr>
        <w:pStyle w:val="af7"/>
      </w:pPr>
      <w:r>
        <w:t xml:space="preserve">  constructor(</w:t>
      </w:r>
    </w:p>
    <w:p w14:paraId="472CA607" w14:textId="77777777" w:rsidR="00197A74" w:rsidRDefault="00197A74" w:rsidP="00197A74">
      <w:pPr>
        <w:pStyle w:val="af7"/>
      </w:pPr>
      <w:r>
        <w:t xml:space="preserve">    @Inject(MAT_DIALOG_DATA) public dialogData: DialogData,</w:t>
      </w:r>
    </w:p>
    <w:p w14:paraId="16EA43AC" w14:textId="77777777" w:rsidR="00197A74" w:rsidRDefault="00197A74" w:rsidP="00197A74">
      <w:pPr>
        <w:pStyle w:val="af7"/>
      </w:pPr>
      <w:r>
        <w:t xml:space="preserve">    private readonly _dialogRef: MatDialogRef&lt;TextSumDialogComponent&gt;,</w:t>
      </w:r>
    </w:p>
    <w:p w14:paraId="3432CAE4" w14:textId="77777777" w:rsidR="00197A74" w:rsidRDefault="00197A74" w:rsidP="00197A74">
      <w:pPr>
        <w:pStyle w:val="af7"/>
      </w:pPr>
      <w:r>
        <w:t xml:space="preserve">    private readonly _textProcessingService: TextProcessingService,</w:t>
      </w:r>
    </w:p>
    <w:p w14:paraId="1B9E6984" w14:textId="77777777" w:rsidR="00197A74" w:rsidRDefault="00197A74" w:rsidP="00197A74">
      <w:pPr>
        <w:pStyle w:val="af7"/>
      </w:pPr>
      <w:r>
        <w:t xml:space="preserve">    private readonly _snackBar: MatSnackBar,</w:t>
      </w:r>
    </w:p>
    <w:p w14:paraId="2742BAE1" w14:textId="77777777" w:rsidR="00197A74" w:rsidRDefault="00197A74" w:rsidP="00197A74">
      <w:pPr>
        <w:pStyle w:val="af7"/>
      </w:pPr>
      <w:r>
        <w:t xml:space="preserve">  ) {</w:t>
      </w:r>
    </w:p>
    <w:p w14:paraId="46081FFB" w14:textId="77777777" w:rsidR="00197A74" w:rsidRDefault="00197A74" w:rsidP="00197A74">
      <w:pPr>
        <w:pStyle w:val="af7"/>
      </w:pPr>
      <w:r>
        <w:t xml:space="preserve">  }</w:t>
      </w:r>
    </w:p>
    <w:p w14:paraId="40BFBCA5" w14:textId="77777777" w:rsidR="00197A74" w:rsidRDefault="00197A74" w:rsidP="00197A74">
      <w:pPr>
        <w:pStyle w:val="af7"/>
      </w:pPr>
    </w:p>
    <w:p w14:paraId="16B4E554" w14:textId="77777777" w:rsidR="00197A74" w:rsidRDefault="00197A74" w:rsidP="00197A74">
      <w:pPr>
        <w:pStyle w:val="af7"/>
      </w:pPr>
      <w:r>
        <w:t xml:space="preserve">  public ngOnInit(): void {</w:t>
      </w:r>
    </w:p>
    <w:p w14:paraId="34CE83C2" w14:textId="77777777" w:rsidR="00197A74" w:rsidRDefault="00197A74" w:rsidP="00197A74">
      <w:pPr>
        <w:pStyle w:val="af7"/>
      </w:pPr>
      <w:r>
        <w:t xml:space="preserve">    this.loading.set(true);</w:t>
      </w:r>
    </w:p>
    <w:p w14:paraId="71A184D0" w14:textId="77777777" w:rsidR="00197A74" w:rsidRDefault="00197A74" w:rsidP="00197A74">
      <w:pPr>
        <w:pStyle w:val="af7"/>
      </w:pPr>
      <w:r>
        <w:t xml:space="preserve">    this._textProcessingService.summarizeText({ text: this.dialogData.inputText })</w:t>
      </w:r>
    </w:p>
    <w:p w14:paraId="5C710982" w14:textId="77777777" w:rsidR="00197A74" w:rsidRDefault="00197A74" w:rsidP="00197A74">
      <w:pPr>
        <w:pStyle w:val="af7"/>
      </w:pPr>
      <w:r>
        <w:t xml:space="preserve">      .pipe(</w:t>
      </w:r>
    </w:p>
    <w:p w14:paraId="7786BA6E" w14:textId="77777777" w:rsidR="00197A74" w:rsidRDefault="00197A74" w:rsidP="00197A74">
      <w:pPr>
        <w:pStyle w:val="af7"/>
      </w:pPr>
      <w:r>
        <w:t xml:space="preserve">        catchError(err =&gt; {</w:t>
      </w:r>
    </w:p>
    <w:p w14:paraId="06AB17FC" w14:textId="77777777" w:rsidR="00197A74" w:rsidRDefault="00197A74" w:rsidP="00197A74">
      <w:pPr>
        <w:pStyle w:val="af7"/>
      </w:pPr>
      <w:r>
        <w:t xml:space="preserve">          this._snackBar.open('Произошла ошибка :(', 'OK');</w:t>
      </w:r>
    </w:p>
    <w:p w14:paraId="6CC3C223" w14:textId="77777777" w:rsidR="00197A74" w:rsidRDefault="00197A74" w:rsidP="00197A74">
      <w:pPr>
        <w:pStyle w:val="af7"/>
      </w:pPr>
      <w:r>
        <w:t xml:space="preserve">          return throwError(() =&gt; err);</w:t>
      </w:r>
    </w:p>
    <w:p w14:paraId="2CFB9D45" w14:textId="77777777" w:rsidR="00197A74" w:rsidRDefault="00197A74" w:rsidP="00197A74">
      <w:pPr>
        <w:pStyle w:val="af7"/>
      </w:pPr>
      <w:r>
        <w:t xml:space="preserve">        }),</w:t>
      </w:r>
    </w:p>
    <w:p w14:paraId="4BCD30EA" w14:textId="77777777" w:rsidR="00197A74" w:rsidRDefault="00197A74" w:rsidP="00197A74">
      <w:pPr>
        <w:pStyle w:val="af7"/>
      </w:pPr>
      <w:r>
        <w:t xml:space="preserve">        finalize(() =&gt; this.loading.set(false)),</w:t>
      </w:r>
    </w:p>
    <w:p w14:paraId="19DA5A7A" w14:textId="77777777" w:rsidR="00197A74" w:rsidRDefault="00197A74" w:rsidP="00197A74">
      <w:pPr>
        <w:pStyle w:val="af7"/>
      </w:pPr>
      <w:r>
        <w:t xml:space="preserve">      )</w:t>
      </w:r>
    </w:p>
    <w:p w14:paraId="68CDA926" w14:textId="77777777" w:rsidR="00197A74" w:rsidRDefault="00197A74" w:rsidP="00197A74">
      <w:pPr>
        <w:pStyle w:val="af7"/>
      </w:pPr>
      <w:r>
        <w:t xml:space="preserve">      .subscribe(response =&gt; {</w:t>
      </w:r>
    </w:p>
    <w:p w14:paraId="34DF04CD" w14:textId="77777777" w:rsidR="00197A74" w:rsidRDefault="00197A74" w:rsidP="00197A74">
      <w:pPr>
        <w:pStyle w:val="af7"/>
      </w:pPr>
      <w:r>
        <w:t xml:space="preserve">        console.log(response);</w:t>
      </w:r>
    </w:p>
    <w:p w14:paraId="6AC7F8D3" w14:textId="77777777" w:rsidR="00197A74" w:rsidRDefault="00197A74" w:rsidP="00197A74">
      <w:pPr>
        <w:pStyle w:val="af7"/>
      </w:pPr>
      <w:r>
        <w:t xml:space="preserve">        this.summarizedText.set(response.summarizedText);</w:t>
      </w:r>
    </w:p>
    <w:p w14:paraId="14A19404" w14:textId="77777777" w:rsidR="00197A74" w:rsidRDefault="00197A74" w:rsidP="00197A74">
      <w:pPr>
        <w:pStyle w:val="af7"/>
      </w:pPr>
      <w:r>
        <w:t xml:space="preserve">      });</w:t>
      </w:r>
    </w:p>
    <w:p w14:paraId="15B81D85" w14:textId="77777777" w:rsidR="00197A74" w:rsidRDefault="00197A74" w:rsidP="00197A74">
      <w:pPr>
        <w:pStyle w:val="af7"/>
      </w:pPr>
      <w:r>
        <w:t xml:space="preserve">  }</w:t>
      </w:r>
    </w:p>
    <w:p w14:paraId="53513668" w14:textId="77777777" w:rsidR="00197A74" w:rsidRDefault="00197A74" w:rsidP="00197A74">
      <w:pPr>
        <w:pStyle w:val="af7"/>
      </w:pPr>
    </w:p>
    <w:p w14:paraId="6DA10B5F" w14:textId="77777777" w:rsidR="00197A74" w:rsidRDefault="00197A74" w:rsidP="00197A74">
      <w:pPr>
        <w:pStyle w:val="af7"/>
      </w:pPr>
      <w:r>
        <w:t xml:space="preserve">  public close(): void {</w:t>
      </w:r>
    </w:p>
    <w:p w14:paraId="563E2250" w14:textId="77777777" w:rsidR="00197A74" w:rsidRDefault="00197A74" w:rsidP="00197A74">
      <w:pPr>
        <w:pStyle w:val="af7"/>
      </w:pPr>
      <w:r>
        <w:t xml:space="preserve">    this._dialogRef.close();</w:t>
      </w:r>
    </w:p>
    <w:p w14:paraId="28B738FF" w14:textId="77777777" w:rsidR="00197A74" w:rsidRDefault="00197A74" w:rsidP="00197A74">
      <w:pPr>
        <w:pStyle w:val="af7"/>
      </w:pPr>
      <w:r>
        <w:t xml:space="preserve">  }</w:t>
      </w:r>
    </w:p>
    <w:p w14:paraId="181251A0" w14:textId="77777777" w:rsidR="00197A74" w:rsidRDefault="00197A74" w:rsidP="00197A74">
      <w:pPr>
        <w:pStyle w:val="af7"/>
      </w:pPr>
    </w:p>
    <w:p w14:paraId="468C7E03" w14:textId="0D7B801D" w:rsidR="00197A74" w:rsidRDefault="00197A74" w:rsidP="00197A74">
      <w:pPr>
        <w:pStyle w:val="af7"/>
      </w:pPr>
      <w:r>
        <w:t>}</w:t>
      </w:r>
    </w:p>
    <w:p w14:paraId="16CB0824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translation-dialog.component.html:</w:t>
      </w:r>
    </w:p>
    <w:p w14:paraId="060418C2" w14:textId="77777777" w:rsidR="00197A74" w:rsidRDefault="00197A74" w:rsidP="00197A74">
      <w:pPr>
        <w:pStyle w:val="af7"/>
      </w:pPr>
      <w:r>
        <w:t>&lt;div mat-dialog-content class="dialog-content" [formGroup]="languageFormGroup"&gt;</w:t>
      </w:r>
    </w:p>
    <w:p w14:paraId="66368F7C" w14:textId="77777777" w:rsidR="00197A74" w:rsidRDefault="00197A74" w:rsidP="00197A74">
      <w:pPr>
        <w:pStyle w:val="af7"/>
      </w:pPr>
      <w:r>
        <w:t xml:space="preserve">  &lt;div class="language-selector-section"&gt;</w:t>
      </w:r>
    </w:p>
    <w:p w14:paraId="562B6D0D" w14:textId="77777777" w:rsidR="00197A74" w:rsidRDefault="00197A74" w:rsidP="00197A74">
      <w:pPr>
        <w:pStyle w:val="af7"/>
      </w:pPr>
      <w:r>
        <w:t xml:space="preserve">    &lt;div class="language-dropdown-container"&gt;</w:t>
      </w:r>
    </w:p>
    <w:p w14:paraId="5B035FDE" w14:textId="77777777" w:rsidR="00197A74" w:rsidRDefault="00197A74" w:rsidP="00197A74">
      <w:pPr>
        <w:pStyle w:val="af7"/>
      </w:pPr>
      <w:r>
        <w:t xml:space="preserve">      &lt;mat-form-field appearance="outline" subscriptSizing="dynamic"&gt;</w:t>
      </w:r>
    </w:p>
    <w:p w14:paraId="2B81A0D1" w14:textId="77777777" w:rsidR="00197A74" w:rsidRPr="00197A74" w:rsidRDefault="00197A74" w:rsidP="00197A74">
      <w:pPr>
        <w:pStyle w:val="af7"/>
        <w:rPr>
          <w:lang w:val="ru-RU"/>
        </w:rPr>
      </w:pPr>
      <w:r>
        <w:t xml:space="preserve">        </w:t>
      </w:r>
      <w:r w:rsidRPr="00197A74">
        <w:rPr>
          <w:lang w:val="ru-RU"/>
        </w:rPr>
        <w:t>&lt;</w:t>
      </w:r>
      <w:r>
        <w:t>mat</w:t>
      </w:r>
      <w:r w:rsidRPr="00197A74">
        <w:rPr>
          <w:lang w:val="ru-RU"/>
        </w:rPr>
        <w:t>-</w:t>
      </w:r>
      <w:r>
        <w:t>label</w:t>
      </w:r>
      <w:r w:rsidRPr="00197A74">
        <w:rPr>
          <w:lang w:val="ru-RU"/>
        </w:rPr>
        <w:t>&gt;Язык исходного текста&lt;/</w:t>
      </w:r>
      <w:r>
        <w:t>mat</w:t>
      </w:r>
      <w:r w:rsidRPr="00197A74">
        <w:rPr>
          <w:lang w:val="ru-RU"/>
        </w:rPr>
        <w:t>-</w:t>
      </w:r>
      <w:r>
        <w:t>label</w:t>
      </w:r>
      <w:r w:rsidRPr="00197A74">
        <w:rPr>
          <w:lang w:val="ru-RU"/>
        </w:rPr>
        <w:t>&gt;</w:t>
      </w:r>
    </w:p>
    <w:p w14:paraId="27032B3F" w14:textId="77777777" w:rsidR="00197A74" w:rsidRDefault="00197A74" w:rsidP="00197A74">
      <w:pPr>
        <w:pStyle w:val="af7"/>
      </w:pPr>
      <w:r w:rsidRPr="00197A74">
        <w:rPr>
          <w:lang w:val="ru-RU"/>
        </w:rPr>
        <w:t xml:space="preserve">        </w:t>
      </w:r>
      <w:r>
        <w:t>&lt;mat-select formControlName="sourceLanguage"&gt;</w:t>
      </w:r>
    </w:p>
    <w:p w14:paraId="3F9EE801" w14:textId="77777777" w:rsidR="00197A74" w:rsidRDefault="00197A74" w:rsidP="00197A74">
      <w:pPr>
        <w:pStyle w:val="af7"/>
      </w:pPr>
      <w:r>
        <w:t xml:space="preserve">          @for (language of languages; track $index) {</w:t>
      </w:r>
    </w:p>
    <w:p w14:paraId="4E373937" w14:textId="77777777" w:rsidR="00197A74" w:rsidRDefault="00197A74" w:rsidP="00197A74">
      <w:pPr>
        <w:pStyle w:val="af7"/>
      </w:pPr>
      <w:r>
        <w:t xml:space="preserve">            &lt;mat-option [value]="language.code"&gt;{{ language.name }}&lt;/mat-option&gt;</w:t>
      </w:r>
    </w:p>
    <w:p w14:paraId="379ADE6E" w14:textId="77777777" w:rsidR="00197A74" w:rsidRDefault="00197A74" w:rsidP="00197A74">
      <w:pPr>
        <w:pStyle w:val="af7"/>
      </w:pPr>
      <w:r>
        <w:t xml:space="preserve">          }</w:t>
      </w:r>
    </w:p>
    <w:p w14:paraId="4B53E792" w14:textId="77777777" w:rsidR="00197A74" w:rsidRDefault="00197A74" w:rsidP="00197A74">
      <w:pPr>
        <w:pStyle w:val="af7"/>
      </w:pPr>
      <w:r>
        <w:t xml:space="preserve">        &lt;/mat-select&gt;</w:t>
      </w:r>
    </w:p>
    <w:p w14:paraId="6CE79C0F" w14:textId="77777777" w:rsidR="00197A74" w:rsidRDefault="00197A74" w:rsidP="00197A74">
      <w:pPr>
        <w:pStyle w:val="af7"/>
      </w:pPr>
      <w:r>
        <w:t xml:space="preserve">      &lt;/mat-form-field&gt;</w:t>
      </w:r>
    </w:p>
    <w:p w14:paraId="0C5AEB5B" w14:textId="77777777" w:rsidR="00197A74" w:rsidRDefault="00197A74" w:rsidP="00197A74">
      <w:pPr>
        <w:pStyle w:val="af7"/>
      </w:pPr>
      <w:r>
        <w:t xml:space="preserve">    &lt;/div&gt;</w:t>
      </w:r>
    </w:p>
    <w:p w14:paraId="1703B7EF" w14:textId="77777777" w:rsidR="00197A74" w:rsidRDefault="00197A74" w:rsidP="00197A74">
      <w:pPr>
        <w:pStyle w:val="af7"/>
      </w:pPr>
      <w:r>
        <w:t xml:space="preserve">    &lt;button mat-icon-button (click)="swapLanguages()"&gt;</w:t>
      </w:r>
    </w:p>
    <w:p w14:paraId="04B4164F" w14:textId="77777777" w:rsidR="00197A74" w:rsidRDefault="00197A74" w:rsidP="00197A74">
      <w:pPr>
        <w:pStyle w:val="af7"/>
      </w:pPr>
      <w:r>
        <w:t xml:space="preserve">      &lt;mat-icon&gt;swap_horiz&lt;/mat-icon&gt;</w:t>
      </w:r>
    </w:p>
    <w:p w14:paraId="0BC876F2" w14:textId="77777777" w:rsidR="00197A74" w:rsidRDefault="00197A74" w:rsidP="00197A74">
      <w:pPr>
        <w:pStyle w:val="af7"/>
      </w:pPr>
      <w:r>
        <w:t xml:space="preserve">    &lt;/button&gt;</w:t>
      </w:r>
    </w:p>
    <w:p w14:paraId="2487D5C4" w14:textId="77777777" w:rsidR="00197A74" w:rsidRDefault="00197A74" w:rsidP="00197A74">
      <w:pPr>
        <w:pStyle w:val="af7"/>
      </w:pPr>
      <w:r>
        <w:t xml:space="preserve">    &lt;div class="language-dropdown-container right"&gt;</w:t>
      </w:r>
    </w:p>
    <w:p w14:paraId="0A208E5B" w14:textId="77777777" w:rsidR="00197A74" w:rsidRDefault="00197A74" w:rsidP="00197A74">
      <w:pPr>
        <w:pStyle w:val="af7"/>
      </w:pPr>
      <w:r>
        <w:t xml:space="preserve">      &lt;mat-form-field appearance="outline" subscriptSizing="dynamic"&gt;</w:t>
      </w:r>
    </w:p>
    <w:p w14:paraId="1E01FDD8" w14:textId="77777777" w:rsidR="00197A74" w:rsidRDefault="00197A74" w:rsidP="00197A74">
      <w:pPr>
        <w:pStyle w:val="af7"/>
      </w:pPr>
      <w:r>
        <w:t xml:space="preserve">        &lt;mat-label&gt;Язык перевода&lt;/mat-label&gt;</w:t>
      </w:r>
    </w:p>
    <w:p w14:paraId="4D741791" w14:textId="77777777" w:rsidR="00197A74" w:rsidRDefault="00197A74" w:rsidP="00197A74">
      <w:pPr>
        <w:pStyle w:val="af7"/>
      </w:pPr>
      <w:r>
        <w:t xml:space="preserve">        &lt;mat-select formControlName="targetLanguage"&gt;</w:t>
      </w:r>
    </w:p>
    <w:p w14:paraId="79B8F62E" w14:textId="77777777" w:rsidR="00197A74" w:rsidRDefault="00197A74" w:rsidP="00197A74">
      <w:pPr>
        <w:pStyle w:val="af7"/>
      </w:pPr>
      <w:r>
        <w:t xml:space="preserve">          @for (language of languages; track $index) {</w:t>
      </w:r>
    </w:p>
    <w:p w14:paraId="47C9411D" w14:textId="77777777" w:rsidR="00197A74" w:rsidRDefault="00197A74" w:rsidP="00197A74">
      <w:pPr>
        <w:pStyle w:val="af7"/>
      </w:pPr>
      <w:r>
        <w:t xml:space="preserve">            &lt;mat-option [value]="language.code"&gt;{{ language.name }}&lt;/mat-option&gt;</w:t>
      </w:r>
    </w:p>
    <w:p w14:paraId="0ED3DFDD" w14:textId="77777777" w:rsidR="00197A74" w:rsidRDefault="00197A74" w:rsidP="00197A74">
      <w:pPr>
        <w:pStyle w:val="af7"/>
      </w:pPr>
      <w:r>
        <w:t xml:space="preserve">          }</w:t>
      </w:r>
    </w:p>
    <w:p w14:paraId="713FCB18" w14:textId="77777777" w:rsidR="00197A74" w:rsidRDefault="00197A74" w:rsidP="00197A74">
      <w:pPr>
        <w:pStyle w:val="af7"/>
      </w:pPr>
      <w:r>
        <w:t xml:space="preserve">        &lt;/mat-select&gt;</w:t>
      </w:r>
    </w:p>
    <w:p w14:paraId="375F3F32" w14:textId="77777777" w:rsidR="00197A74" w:rsidRDefault="00197A74" w:rsidP="00197A74">
      <w:pPr>
        <w:pStyle w:val="af7"/>
      </w:pPr>
      <w:r>
        <w:t xml:space="preserve">      &lt;/mat-form-field&gt;</w:t>
      </w:r>
    </w:p>
    <w:p w14:paraId="5C083528" w14:textId="77777777" w:rsidR="00197A74" w:rsidRDefault="00197A74" w:rsidP="00197A74">
      <w:pPr>
        <w:pStyle w:val="af7"/>
      </w:pPr>
      <w:r>
        <w:t xml:space="preserve">    &lt;/div&gt;</w:t>
      </w:r>
    </w:p>
    <w:p w14:paraId="41EC311F" w14:textId="77777777" w:rsidR="00197A74" w:rsidRDefault="00197A74" w:rsidP="00197A74">
      <w:pPr>
        <w:pStyle w:val="af7"/>
      </w:pPr>
      <w:r>
        <w:t xml:space="preserve">  &lt;/div&gt;</w:t>
      </w:r>
    </w:p>
    <w:p w14:paraId="1D255A31" w14:textId="77777777" w:rsidR="00197A74" w:rsidRDefault="00197A74" w:rsidP="00197A74">
      <w:pPr>
        <w:pStyle w:val="af7"/>
      </w:pPr>
      <w:r>
        <w:t xml:space="preserve">  &lt;div class="section"&gt;</w:t>
      </w:r>
    </w:p>
    <w:p w14:paraId="3D01BACE" w14:textId="77777777" w:rsidR="00197A74" w:rsidRDefault="00197A74" w:rsidP="00197A74">
      <w:pPr>
        <w:pStyle w:val="af7"/>
      </w:pPr>
      <w:r>
        <w:t xml:space="preserve">    &lt;textarea</w:t>
      </w:r>
    </w:p>
    <w:p w14:paraId="066842BD" w14:textId="77777777" w:rsidR="00197A74" w:rsidRDefault="00197A74" w:rsidP="00197A74">
      <w:pPr>
        <w:pStyle w:val="af7"/>
      </w:pPr>
      <w:r>
        <w:t xml:space="preserve">      class="text-container"</w:t>
      </w:r>
    </w:p>
    <w:p w14:paraId="68D4EE3A" w14:textId="77777777" w:rsidR="00197A74" w:rsidRDefault="00197A74" w:rsidP="00197A74">
      <w:pPr>
        <w:pStyle w:val="af7"/>
      </w:pPr>
      <w:r>
        <w:t xml:space="preserve">      cdkTextareaAutosize</w:t>
      </w:r>
    </w:p>
    <w:p w14:paraId="4BC40F4C" w14:textId="77777777" w:rsidR="00197A74" w:rsidRDefault="00197A74" w:rsidP="00197A74">
      <w:pPr>
        <w:pStyle w:val="af7"/>
      </w:pPr>
      <w:r>
        <w:t xml:space="preserve">      formControlName="sourceText"</w:t>
      </w:r>
    </w:p>
    <w:p w14:paraId="3B8BA37D" w14:textId="77777777" w:rsidR="00197A74" w:rsidRDefault="00197A74" w:rsidP="00197A74">
      <w:pPr>
        <w:pStyle w:val="af7"/>
      </w:pPr>
      <w:r>
        <w:t xml:space="preserve">    &gt;&lt;/textarea&gt;</w:t>
      </w:r>
    </w:p>
    <w:p w14:paraId="770BB3D2" w14:textId="77777777" w:rsidR="00197A74" w:rsidRDefault="00197A74" w:rsidP="00197A74">
      <w:pPr>
        <w:pStyle w:val="af7"/>
      </w:pPr>
      <w:r>
        <w:t xml:space="preserve">    &lt;div class="translated-text text-container"&gt;</w:t>
      </w:r>
    </w:p>
    <w:p w14:paraId="16FE6F16" w14:textId="77777777" w:rsidR="00197A74" w:rsidRDefault="00197A74" w:rsidP="00197A74">
      <w:pPr>
        <w:pStyle w:val="af7"/>
      </w:pPr>
      <w:r>
        <w:t xml:space="preserve">      {{ translatedText() }}</w:t>
      </w:r>
    </w:p>
    <w:p w14:paraId="39F852C5" w14:textId="77777777" w:rsidR="00197A74" w:rsidRDefault="00197A74" w:rsidP="00197A74">
      <w:pPr>
        <w:pStyle w:val="af7"/>
      </w:pPr>
      <w:r>
        <w:t xml:space="preserve">      &lt;app-loading-spinner-overlay [loading]="loading()"&gt;</w:t>
      </w:r>
    </w:p>
    <w:p w14:paraId="068C16C1" w14:textId="77777777" w:rsidR="00197A74" w:rsidRDefault="00197A74" w:rsidP="00197A74">
      <w:pPr>
        <w:pStyle w:val="af7"/>
      </w:pPr>
      <w:r>
        <w:t xml:space="preserve">      &lt;/app-loading-spinner-overlay&gt;</w:t>
      </w:r>
    </w:p>
    <w:p w14:paraId="47518CA8" w14:textId="77777777" w:rsidR="00197A74" w:rsidRDefault="00197A74" w:rsidP="00197A74">
      <w:pPr>
        <w:pStyle w:val="af7"/>
      </w:pPr>
      <w:r>
        <w:t xml:space="preserve">    &lt;/div&gt;</w:t>
      </w:r>
    </w:p>
    <w:p w14:paraId="1E8DD8C2" w14:textId="77777777" w:rsidR="00197A74" w:rsidRDefault="00197A74" w:rsidP="00197A74">
      <w:pPr>
        <w:pStyle w:val="af7"/>
      </w:pPr>
      <w:r>
        <w:lastRenderedPageBreak/>
        <w:t xml:space="preserve">  &lt;/div&gt;</w:t>
      </w:r>
    </w:p>
    <w:p w14:paraId="0BF979BA" w14:textId="40281D9C" w:rsidR="00197A74" w:rsidRDefault="00197A74" w:rsidP="00197A74">
      <w:pPr>
        <w:pStyle w:val="af7"/>
      </w:pPr>
      <w:r>
        <w:t>&lt;/div&gt;</w:t>
      </w:r>
    </w:p>
    <w:p w14:paraId="09A26D67" w14:textId="77777777" w:rsidR="00197A74" w:rsidRPr="00CA4817" w:rsidRDefault="00197A74" w:rsidP="00E50616">
      <w:pPr>
        <w:pStyle w:val="affc"/>
        <w:rPr>
          <w:lang w:val="en-US"/>
        </w:rPr>
      </w:pPr>
      <w:r>
        <w:t>Файл</w:t>
      </w:r>
      <w:r w:rsidRPr="00CA4817">
        <w:rPr>
          <w:lang w:val="en-US"/>
        </w:rPr>
        <w:t xml:space="preserve"> translation-dialog.component.ts:</w:t>
      </w:r>
    </w:p>
    <w:p w14:paraId="374BAFE9" w14:textId="77777777" w:rsidR="00197A74" w:rsidRDefault="00197A74" w:rsidP="00197A74">
      <w:pPr>
        <w:pStyle w:val="af7"/>
      </w:pPr>
      <w:r>
        <w:t>import { ChangeDetectionStrategy, Component, DestroyRef, Inject, OnInit, signal } from '@angular/core';</w:t>
      </w:r>
    </w:p>
    <w:p w14:paraId="6DA83D8C" w14:textId="77777777" w:rsidR="00197A74" w:rsidRDefault="00197A74" w:rsidP="00197A74">
      <w:pPr>
        <w:pStyle w:val="af7"/>
      </w:pPr>
      <w:r>
        <w:t>import { takeUntilDestroyed } from '@angular/core/rxjs-interop';</w:t>
      </w:r>
    </w:p>
    <w:p w14:paraId="6A4E1274" w14:textId="77777777" w:rsidR="00197A74" w:rsidRDefault="00197A74" w:rsidP="00197A74">
      <w:pPr>
        <w:pStyle w:val="af7"/>
      </w:pPr>
      <w:r>
        <w:t>import { FormBuilder, ReactiveFormsModule, Validators } from '@angular/forms';</w:t>
      </w:r>
    </w:p>
    <w:p w14:paraId="5026C9E0" w14:textId="77777777" w:rsidR="00197A74" w:rsidRDefault="00197A74" w:rsidP="00197A74">
      <w:pPr>
        <w:pStyle w:val="af7"/>
      </w:pPr>
      <w:r>
        <w:t>import { MAT_DIALOG_DATA, MatDialogContent, MatDialogTitle } from '@angular/material/dialog';</w:t>
      </w:r>
    </w:p>
    <w:p w14:paraId="7B1B7921" w14:textId="77777777" w:rsidR="00197A74" w:rsidRDefault="00197A74" w:rsidP="00197A74">
      <w:pPr>
        <w:pStyle w:val="af7"/>
      </w:pPr>
      <w:r>
        <w:t>import { LanguageDto, TranslationRequestDto } from '@core/dtos/BookManager.Application.Common.DTOs';</w:t>
      </w:r>
    </w:p>
    <w:p w14:paraId="6802D043" w14:textId="77777777" w:rsidR="00197A74" w:rsidRDefault="00197A74" w:rsidP="00197A74">
      <w:pPr>
        <w:pStyle w:val="af7"/>
      </w:pPr>
      <w:r>
        <w:t>import { TextProcessingService } from '@core/services/text-processing.service';</w:t>
      </w:r>
    </w:p>
    <w:p w14:paraId="4EFC7C1F" w14:textId="77777777" w:rsidR="00197A74" w:rsidRDefault="00197A74" w:rsidP="00197A74">
      <w:pPr>
        <w:pStyle w:val="af7"/>
      </w:pPr>
      <w:r>
        <w:t>import { finalize } from 'rxjs';</w:t>
      </w:r>
    </w:p>
    <w:p w14:paraId="47328CAD" w14:textId="77777777" w:rsidR="00197A74" w:rsidRDefault="00197A74" w:rsidP="00197A74">
      <w:pPr>
        <w:pStyle w:val="af7"/>
      </w:pPr>
      <w:r>
        <w:t>import { MatFormField } from '@angular/material/form-field';</w:t>
      </w:r>
    </w:p>
    <w:p w14:paraId="794B9366" w14:textId="77777777" w:rsidR="00197A74" w:rsidRDefault="00197A74" w:rsidP="00197A74">
      <w:pPr>
        <w:pStyle w:val="af7"/>
      </w:pPr>
      <w:r>
        <w:t>import { MatLabel, MatOption, MatSelect } from '@angular/material/select';</w:t>
      </w:r>
    </w:p>
    <w:p w14:paraId="6362A5FD" w14:textId="77777777" w:rsidR="00197A74" w:rsidRDefault="00197A74" w:rsidP="00197A74">
      <w:pPr>
        <w:pStyle w:val="af7"/>
      </w:pPr>
      <w:r>
        <w:t>import { CdkTextareaAutosize } from '@angular/cdk/text-field';</w:t>
      </w:r>
    </w:p>
    <w:p w14:paraId="5A86D784" w14:textId="77777777" w:rsidR="00197A74" w:rsidRDefault="00197A74" w:rsidP="00197A74">
      <w:pPr>
        <w:pStyle w:val="af7"/>
      </w:pPr>
      <w:r>
        <w:t>import { LoadingSpinnerOverlayComponent } from '@shared/components/loading-spinner-overlay/loading-spinner-overlay.component';</w:t>
      </w:r>
    </w:p>
    <w:p w14:paraId="0206BF6B" w14:textId="77777777" w:rsidR="00197A74" w:rsidRDefault="00197A74" w:rsidP="00197A74">
      <w:pPr>
        <w:pStyle w:val="af7"/>
      </w:pPr>
      <w:r>
        <w:t>import { MatButtonModule } from '@angular/material/button';</w:t>
      </w:r>
    </w:p>
    <w:p w14:paraId="57EA24E4" w14:textId="77777777" w:rsidR="00197A74" w:rsidRDefault="00197A74" w:rsidP="00197A74">
      <w:pPr>
        <w:pStyle w:val="af7"/>
      </w:pPr>
      <w:r>
        <w:t>import { MatIcon } from '@angular/material/icon';</w:t>
      </w:r>
    </w:p>
    <w:p w14:paraId="4C962170" w14:textId="77777777" w:rsidR="00197A74" w:rsidRDefault="00197A74" w:rsidP="00197A74">
      <w:pPr>
        <w:pStyle w:val="af7"/>
      </w:pPr>
    </w:p>
    <w:p w14:paraId="368D91AA" w14:textId="77777777" w:rsidR="00197A74" w:rsidRDefault="00197A74" w:rsidP="00197A74">
      <w:pPr>
        <w:pStyle w:val="af7"/>
      </w:pPr>
      <w:r>
        <w:t>interface TranslationDialogComponentData {</w:t>
      </w:r>
    </w:p>
    <w:p w14:paraId="701A07A3" w14:textId="77777777" w:rsidR="00197A74" w:rsidRDefault="00197A74" w:rsidP="00197A74">
      <w:pPr>
        <w:pStyle w:val="af7"/>
      </w:pPr>
      <w:r>
        <w:t xml:space="preserve">  sourceText: string;</w:t>
      </w:r>
    </w:p>
    <w:p w14:paraId="31A3F319" w14:textId="77777777" w:rsidR="00197A74" w:rsidRDefault="00197A74" w:rsidP="00197A74">
      <w:pPr>
        <w:pStyle w:val="af7"/>
      </w:pPr>
      <w:r>
        <w:t xml:space="preserve">  targetLanguageCode: string;</w:t>
      </w:r>
    </w:p>
    <w:p w14:paraId="79B1DBB9" w14:textId="77777777" w:rsidR="00197A74" w:rsidRDefault="00197A74" w:rsidP="00197A74">
      <w:pPr>
        <w:pStyle w:val="af7"/>
      </w:pPr>
      <w:r>
        <w:t>}</w:t>
      </w:r>
    </w:p>
    <w:p w14:paraId="374739A6" w14:textId="77777777" w:rsidR="00197A74" w:rsidRDefault="00197A74" w:rsidP="00197A74">
      <w:pPr>
        <w:pStyle w:val="af7"/>
      </w:pPr>
    </w:p>
    <w:p w14:paraId="427B6F72" w14:textId="77777777" w:rsidR="00197A74" w:rsidRDefault="00197A74" w:rsidP="00197A74">
      <w:pPr>
        <w:pStyle w:val="af7"/>
      </w:pPr>
      <w:r>
        <w:t>@Component({</w:t>
      </w:r>
    </w:p>
    <w:p w14:paraId="146F2F99" w14:textId="77777777" w:rsidR="00197A74" w:rsidRDefault="00197A74" w:rsidP="00197A74">
      <w:pPr>
        <w:pStyle w:val="af7"/>
      </w:pPr>
      <w:r>
        <w:t xml:space="preserve">  selector: 'app-translation-dialog',</w:t>
      </w:r>
    </w:p>
    <w:p w14:paraId="0881C97E" w14:textId="77777777" w:rsidR="00197A74" w:rsidRDefault="00197A74" w:rsidP="00197A74">
      <w:pPr>
        <w:pStyle w:val="af7"/>
      </w:pPr>
      <w:r>
        <w:t xml:space="preserve">  templateUrl: './translation-dialog.component.html',</w:t>
      </w:r>
    </w:p>
    <w:p w14:paraId="761B9022" w14:textId="77777777" w:rsidR="00197A74" w:rsidRDefault="00197A74" w:rsidP="00197A74">
      <w:pPr>
        <w:pStyle w:val="af7"/>
      </w:pPr>
      <w:r>
        <w:t xml:space="preserve">  styleUrl: './translation-dialog.component.scss',</w:t>
      </w:r>
    </w:p>
    <w:p w14:paraId="1A754C62" w14:textId="77777777" w:rsidR="00197A74" w:rsidRDefault="00197A74" w:rsidP="00197A74">
      <w:pPr>
        <w:pStyle w:val="af7"/>
      </w:pPr>
      <w:r>
        <w:t xml:space="preserve">  standalone: true,</w:t>
      </w:r>
    </w:p>
    <w:p w14:paraId="210011F6" w14:textId="77777777" w:rsidR="00197A74" w:rsidRDefault="00197A74" w:rsidP="00197A74">
      <w:pPr>
        <w:pStyle w:val="af7"/>
      </w:pPr>
      <w:r>
        <w:t xml:space="preserve">  imports: [</w:t>
      </w:r>
    </w:p>
    <w:p w14:paraId="1ABDD35A" w14:textId="77777777" w:rsidR="00197A74" w:rsidRDefault="00197A74" w:rsidP="00197A74">
      <w:pPr>
        <w:pStyle w:val="af7"/>
      </w:pPr>
      <w:r>
        <w:t xml:space="preserve">    MatDialogTitle,</w:t>
      </w:r>
    </w:p>
    <w:p w14:paraId="7F61D405" w14:textId="77777777" w:rsidR="00197A74" w:rsidRDefault="00197A74" w:rsidP="00197A74">
      <w:pPr>
        <w:pStyle w:val="af7"/>
      </w:pPr>
      <w:r>
        <w:t xml:space="preserve">    MatDialogContent,</w:t>
      </w:r>
    </w:p>
    <w:p w14:paraId="670FCA16" w14:textId="77777777" w:rsidR="00197A74" w:rsidRDefault="00197A74" w:rsidP="00197A74">
      <w:pPr>
        <w:pStyle w:val="af7"/>
      </w:pPr>
      <w:r>
        <w:t xml:space="preserve">    MatLabel,</w:t>
      </w:r>
    </w:p>
    <w:p w14:paraId="63C89B03" w14:textId="77777777" w:rsidR="00197A74" w:rsidRDefault="00197A74" w:rsidP="00197A74">
      <w:pPr>
        <w:pStyle w:val="af7"/>
      </w:pPr>
      <w:r>
        <w:t xml:space="preserve">    MatFormField,</w:t>
      </w:r>
    </w:p>
    <w:p w14:paraId="21EFA6F2" w14:textId="77777777" w:rsidR="00197A74" w:rsidRDefault="00197A74" w:rsidP="00197A74">
      <w:pPr>
        <w:pStyle w:val="af7"/>
      </w:pPr>
      <w:r>
        <w:t xml:space="preserve">    MatSelect,</w:t>
      </w:r>
    </w:p>
    <w:p w14:paraId="01E45820" w14:textId="77777777" w:rsidR="00197A74" w:rsidRDefault="00197A74" w:rsidP="00197A74">
      <w:pPr>
        <w:pStyle w:val="af7"/>
      </w:pPr>
      <w:r>
        <w:t xml:space="preserve">    MatOption,</w:t>
      </w:r>
    </w:p>
    <w:p w14:paraId="30157EAB" w14:textId="77777777" w:rsidR="00197A74" w:rsidRDefault="00197A74" w:rsidP="00197A74">
      <w:pPr>
        <w:pStyle w:val="af7"/>
      </w:pPr>
      <w:r>
        <w:t xml:space="preserve">    MatButtonModule,</w:t>
      </w:r>
    </w:p>
    <w:p w14:paraId="43A9450F" w14:textId="77777777" w:rsidR="00197A74" w:rsidRDefault="00197A74" w:rsidP="00197A74">
      <w:pPr>
        <w:pStyle w:val="af7"/>
      </w:pPr>
      <w:r>
        <w:t xml:space="preserve">    CdkTextareaAutosize,</w:t>
      </w:r>
    </w:p>
    <w:p w14:paraId="4FCB203F" w14:textId="77777777" w:rsidR="00197A74" w:rsidRDefault="00197A74" w:rsidP="00197A74">
      <w:pPr>
        <w:pStyle w:val="af7"/>
      </w:pPr>
      <w:r>
        <w:t xml:space="preserve">    ReactiveFormsModule,</w:t>
      </w:r>
    </w:p>
    <w:p w14:paraId="3EA0FBE2" w14:textId="77777777" w:rsidR="00197A74" w:rsidRDefault="00197A74" w:rsidP="00197A74">
      <w:pPr>
        <w:pStyle w:val="af7"/>
      </w:pPr>
      <w:r>
        <w:t xml:space="preserve">    LoadingSpinnerOverlayComponent,</w:t>
      </w:r>
    </w:p>
    <w:p w14:paraId="40EBF5A0" w14:textId="77777777" w:rsidR="00197A74" w:rsidRDefault="00197A74" w:rsidP="00197A74">
      <w:pPr>
        <w:pStyle w:val="af7"/>
      </w:pPr>
      <w:r>
        <w:t xml:space="preserve">    MatIcon,</w:t>
      </w:r>
    </w:p>
    <w:p w14:paraId="373AE3E0" w14:textId="77777777" w:rsidR="00197A74" w:rsidRDefault="00197A74" w:rsidP="00197A74">
      <w:pPr>
        <w:pStyle w:val="af7"/>
      </w:pPr>
      <w:r>
        <w:t xml:space="preserve">  ],</w:t>
      </w:r>
    </w:p>
    <w:p w14:paraId="6944DFAA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12456E0D" w14:textId="77777777" w:rsidR="00197A74" w:rsidRDefault="00197A74" w:rsidP="00197A74">
      <w:pPr>
        <w:pStyle w:val="af7"/>
      </w:pPr>
      <w:r>
        <w:t>})</w:t>
      </w:r>
    </w:p>
    <w:p w14:paraId="0C9BB4C7" w14:textId="77777777" w:rsidR="00197A74" w:rsidRDefault="00197A74" w:rsidP="00197A74">
      <w:pPr>
        <w:pStyle w:val="af7"/>
      </w:pPr>
      <w:r>
        <w:t>export class TranslationDialogComponent implements OnInit {</w:t>
      </w:r>
    </w:p>
    <w:p w14:paraId="4C72F7C8" w14:textId="77777777" w:rsidR="00197A74" w:rsidRDefault="00197A74" w:rsidP="00197A74">
      <w:pPr>
        <w:pStyle w:val="af7"/>
      </w:pPr>
    </w:p>
    <w:p w14:paraId="7198840D" w14:textId="77777777" w:rsidR="00197A74" w:rsidRDefault="00197A74" w:rsidP="00197A74">
      <w:pPr>
        <w:pStyle w:val="af7"/>
      </w:pPr>
      <w:r>
        <w:t xml:space="preserve">  public loading = signal&lt;boolean&gt;(false);</w:t>
      </w:r>
    </w:p>
    <w:p w14:paraId="030EE31C" w14:textId="77777777" w:rsidR="00197A74" w:rsidRDefault="00197A74" w:rsidP="00197A74">
      <w:pPr>
        <w:pStyle w:val="af7"/>
      </w:pPr>
      <w:r>
        <w:t xml:space="preserve">  public translatedText = signal&lt;string | null&gt;(null);</w:t>
      </w:r>
    </w:p>
    <w:p w14:paraId="6D2B4A5D" w14:textId="77777777" w:rsidR="00197A74" w:rsidRDefault="00197A74" w:rsidP="00197A74">
      <w:pPr>
        <w:pStyle w:val="af7"/>
      </w:pPr>
    </w:p>
    <w:p w14:paraId="30D0BD89" w14:textId="77777777" w:rsidR="00197A74" w:rsidRDefault="00197A74" w:rsidP="00197A74">
      <w:pPr>
        <w:pStyle w:val="af7"/>
      </w:pPr>
      <w:r>
        <w:t xml:space="preserve">  public languageFormGroup = this._fb.group({</w:t>
      </w:r>
    </w:p>
    <w:p w14:paraId="530402F7" w14:textId="77777777" w:rsidR="00197A74" w:rsidRDefault="00197A74" w:rsidP="00197A74">
      <w:pPr>
        <w:pStyle w:val="af7"/>
      </w:pPr>
      <w:r>
        <w:t xml:space="preserve">    sourceLanguage: this._fb.control&lt;string | null&gt;(null, [</w:t>
      </w:r>
    </w:p>
    <w:p w14:paraId="5BF2A189" w14:textId="77777777" w:rsidR="00197A74" w:rsidRDefault="00197A74" w:rsidP="00197A74">
      <w:pPr>
        <w:pStyle w:val="af7"/>
      </w:pPr>
      <w:r>
        <w:t xml:space="preserve">      Validators.required,</w:t>
      </w:r>
    </w:p>
    <w:p w14:paraId="062BDC84" w14:textId="77777777" w:rsidR="00197A74" w:rsidRDefault="00197A74" w:rsidP="00197A74">
      <w:pPr>
        <w:pStyle w:val="af7"/>
      </w:pPr>
      <w:r>
        <w:t xml:space="preserve">    ]),</w:t>
      </w:r>
    </w:p>
    <w:p w14:paraId="5BB75BF7" w14:textId="77777777" w:rsidR="00197A74" w:rsidRDefault="00197A74" w:rsidP="00197A74">
      <w:pPr>
        <w:pStyle w:val="af7"/>
      </w:pPr>
      <w:r>
        <w:t xml:space="preserve">    sourceText: this._fb.control&lt;string | null&gt;(null, {</w:t>
      </w:r>
    </w:p>
    <w:p w14:paraId="244FEC6C" w14:textId="77777777" w:rsidR="00197A74" w:rsidRDefault="00197A74" w:rsidP="00197A74">
      <w:pPr>
        <w:pStyle w:val="af7"/>
      </w:pPr>
      <w:r>
        <w:t xml:space="preserve">      updateOn: 'blur',</w:t>
      </w:r>
    </w:p>
    <w:p w14:paraId="292DAEF9" w14:textId="77777777" w:rsidR="00197A74" w:rsidRDefault="00197A74" w:rsidP="00197A74">
      <w:pPr>
        <w:pStyle w:val="af7"/>
      </w:pPr>
      <w:r>
        <w:t xml:space="preserve">      validators: [Validators.required],</w:t>
      </w:r>
    </w:p>
    <w:p w14:paraId="589E41B9" w14:textId="77777777" w:rsidR="00197A74" w:rsidRDefault="00197A74" w:rsidP="00197A74">
      <w:pPr>
        <w:pStyle w:val="af7"/>
      </w:pPr>
      <w:r>
        <w:t xml:space="preserve">    }),</w:t>
      </w:r>
    </w:p>
    <w:p w14:paraId="4A4C4A0C" w14:textId="77777777" w:rsidR="00197A74" w:rsidRDefault="00197A74" w:rsidP="00197A74">
      <w:pPr>
        <w:pStyle w:val="af7"/>
      </w:pPr>
      <w:r>
        <w:t xml:space="preserve">    targetLanguage: this._fb.control&lt;string | null&gt;(null, [</w:t>
      </w:r>
    </w:p>
    <w:p w14:paraId="6BC18127" w14:textId="77777777" w:rsidR="00197A74" w:rsidRDefault="00197A74" w:rsidP="00197A74">
      <w:pPr>
        <w:pStyle w:val="af7"/>
      </w:pPr>
      <w:r>
        <w:t xml:space="preserve">      Validators.required,</w:t>
      </w:r>
    </w:p>
    <w:p w14:paraId="7984AA5A" w14:textId="77777777" w:rsidR="00197A74" w:rsidRDefault="00197A74" w:rsidP="00197A74">
      <w:pPr>
        <w:pStyle w:val="af7"/>
      </w:pPr>
      <w:r>
        <w:t xml:space="preserve">    ]),</w:t>
      </w:r>
    </w:p>
    <w:p w14:paraId="71884231" w14:textId="77777777" w:rsidR="00197A74" w:rsidRDefault="00197A74" w:rsidP="00197A74">
      <w:pPr>
        <w:pStyle w:val="af7"/>
      </w:pPr>
      <w:r>
        <w:t xml:space="preserve">  });</w:t>
      </w:r>
    </w:p>
    <w:p w14:paraId="1360499D" w14:textId="77777777" w:rsidR="00197A74" w:rsidRDefault="00197A74" w:rsidP="00197A74">
      <w:pPr>
        <w:pStyle w:val="af7"/>
      </w:pPr>
    </w:p>
    <w:p w14:paraId="6FF4D098" w14:textId="77777777" w:rsidR="00197A74" w:rsidRDefault="00197A74" w:rsidP="00197A74">
      <w:pPr>
        <w:pStyle w:val="af7"/>
      </w:pPr>
      <w:r>
        <w:t xml:space="preserve">  constructor(</w:t>
      </w:r>
    </w:p>
    <w:p w14:paraId="1DF338C7" w14:textId="77777777" w:rsidR="00197A74" w:rsidRDefault="00197A74" w:rsidP="00197A74">
      <w:pPr>
        <w:pStyle w:val="af7"/>
      </w:pPr>
      <w:r>
        <w:t xml:space="preserve">    @Inject(MAT_DIALOG_DATA) private _data: TranslationDialogComponentData,</w:t>
      </w:r>
    </w:p>
    <w:p w14:paraId="16D5F0F4" w14:textId="77777777" w:rsidR="00197A74" w:rsidRDefault="00197A74" w:rsidP="00197A74">
      <w:pPr>
        <w:pStyle w:val="af7"/>
      </w:pPr>
      <w:r>
        <w:t xml:space="preserve">    private readonly _textProcessingService: TextProcessingService,</w:t>
      </w:r>
    </w:p>
    <w:p w14:paraId="28897F22" w14:textId="77777777" w:rsidR="00197A74" w:rsidRDefault="00197A74" w:rsidP="00197A74">
      <w:pPr>
        <w:pStyle w:val="af7"/>
      </w:pPr>
      <w:r>
        <w:t xml:space="preserve">    private readonly _fb: FormBuilder,</w:t>
      </w:r>
    </w:p>
    <w:p w14:paraId="3DDF018F" w14:textId="77777777" w:rsidR="00197A74" w:rsidRDefault="00197A74" w:rsidP="00197A74">
      <w:pPr>
        <w:pStyle w:val="af7"/>
      </w:pPr>
      <w:r>
        <w:t xml:space="preserve">    private readonly _destroyRef: DestroyRef,</w:t>
      </w:r>
    </w:p>
    <w:p w14:paraId="2F4BAC5B" w14:textId="77777777" w:rsidR="00197A74" w:rsidRDefault="00197A74" w:rsidP="00197A74">
      <w:pPr>
        <w:pStyle w:val="af7"/>
      </w:pPr>
      <w:r>
        <w:t xml:space="preserve">  ) {</w:t>
      </w:r>
    </w:p>
    <w:p w14:paraId="051FFDFF" w14:textId="77777777" w:rsidR="00197A74" w:rsidRDefault="00197A74" w:rsidP="00197A74">
      <w:pPr>
        <w:pStyle w:val="af7"/>
      </w:pPr>
      <w:r>
        <w:t xml:space="preserve">    this._initFormGroup();</w:t>
      </w:r>
    </w:p>
    <w:p w14:paraId="375FD86F" w14:textId="77777777" w:rsidR="00197A74" w:rsidRDefault="00197A74" w:rsidP="00197A74">
      <w:pPr>
        <w:pStyle w:val="af7"/>
      </w:pPr>
      <w:r>
        <w:t xml:space="preserve">  }</w:t>
      </w:r>
    </w:p>
    <w:p w14:paraId="72FEE806" w14:textId="77777777" w:rsidR="00197A74" w:rsidRDefault="00197A74" w:rsidP="00197A74">
      <w:pPr>
        <w:pStyle w:val="af7"/>
      </w:pPr>
    </w:p>
    <w:p w14:paraId="381815E2" w14:textId="77777777" w:rsidR="00197A74" w:rsidRDefault="00197A74" w:rsidP="00197A74">
      <w:pPr>
        <w:pStyle w:val="af7"/>
      </w:pPr>
      <w:r>
        <w:t xml:space="preserve">  public get languages(): LanguageDto[] {</w:t>
      </w:r>
    </w:p>
    <w:p w14:paraId="0F0C4191" w14:textId="77777777" w:rsidR="00197A74" w:rsidRDefault="00197A74" w:rsidP="00197A74">
      <w:pPr>
        <w:pStyle w:val="af7"/>
      </w:pPr>
      <w:r>
        <w:t xml:space="preserve">    return this._textProcessingService.availableLanguages();</w:t>
      </w:r>
    </w:p>
    <w:p w14:paraId="643C0F92" w14:textId="77777777" w:rsidR="00197A74" w:rsidRDefault="00197A74" w:rsidP="00197A74">
      <w:pPr>
        <w:pStyle w:val="af7"/>
      </w:pPr>
      <w:r>
        <w:t xml:space="preserve">  }</w:t>
      </w:r>
    </w:p>
    <w:p w14:paraId="6F2E4135" w14:textId="77777777" w:rsidR="00197A74" w:rsidRDefault="00197A74" w:rsidP="00197A74">
      <w:pPr>
        <w:pStyle w:val="af7"/>
      </w:pPr>
    </w:p>
    <w:p w14:paraId="5C88810B" w14:textId="77777777" w:rsidR="00197A74" w:rsidRDefault="00197A74" w:rsidP="00197A74">
      <w:pPr>
        <w:pStyle w:val="af7"/>
      </w:pPr>
      <w:r>
        <w:t xml:space="preserve">  public ngOnInit(): void {</w:t>
      </w:r>
    </w:p>
    <w:p w14:paraId="7BCB6752" w14:textId="77777777" w:rsidR="00197A74" w:rsidRDefault="00197A74" w:rsidP="00197A74">
      <w:pPr>
        <w:pStyle w:val="af7"/>
      </w:pPr>
      <w:r>
        <w:lastRenderedPageBreak/>
        <w:t xml:space="preserve">    this._determineSourceTextLanguage();</w:t>
      </w:r>
    </w:p>
    <w:p w14:paraId="4547BD4F" w14:textId="77777777" w:rsidR="00197A74" w:rsidRDefault="00197A74" w:rsidP="00197A74">
      <w:pPr>
        <w:pStyle w:val="af7"/>
      </w:pPr>
      <w:r>
        <w:t xml:space="preserve">    this._subscribeOnFormChanges();</w:t>
      </w:r>
    </w:p>
    <w:p w14:paraId="6C3657BD" w14:textId="77777777" w:rsidR="00197A74" w:rsidRDefault="00197A74" w:rsidP="00197A74">
      <w:pPr>
        <w:pStyle w:val="af7"/>
      </w:pPr>
      <w:r>
        <w:t xml:space="preserve">  }</w:t>
      </w:r>
    </w:p>
    <w:p w14:paraId="7BD0D7E8" w14:textId="77777777" w:rsidR="00197A74" w:rsidRDefault="00197A74" w:rsidP="00197A74">
      <w:pPr>
        <w:pStyle w:val="af7"/>
      </w:pPr>
    </w:p>
    <w:p w14:paraId="15F7CF01" w14:textId="77777777" w:rsidR="00197A74" w:rsidRDefault="00197A74" w:rsidP="00197A74">
      <w:pPr>
        <w:pStyle w:val="af7"/>
      </w:pPr>
      <w:r>
        <w:t xml:space="preserve">  public translateText(): void {</w:t>
      </w:r>
    </w:p>
    <w:p w14:paraId="5ECD063E" w14:textId="77777777" w:rsidR="00197A74" w:rsidRDefault="00197A74" w:rsidP="00197A74">
      <w:pPr>
        <w:pStyle w:val="af7"/>
      </w:pPr>
      <w:r>
        <w:t xml:space="preserve">    const values = this.languageFormGroup.value;</w:t>
      </w:r>
    </w:p>
    <w:p w14:paraId="7A757128" w14:textId="77777777" w:rsidR="00197A74" w:rsidRDefault="00197A74" w:rsidP="00197A74">
      <w:pPr>
        <w:pStyle w:val="af7"/>
      </w:pPr>
      <w:r>
        <w:t xml:space="preserve">    if (this.languageFormGroup.invalid) return;</w:t>
      </w:r>
    </w:p>
    <w:p w14:paraId="0682F64F" w14:textId="77777777" w:rsidR="00197A74" w:rsidRDefault="00197A74" w:rsidP="00197A74">
      <w:pPr>
        <w:pStyle w:val="af7"/>
      </w:pPr>
      <w:r>
        <w:t xml:space="preserve">    const request: TranslationRequestDto = {</w:t>
      </w:r>
    </w:p>
    <w:p w14:paraId="692FE207" w14:textId="77777777" w:rsidR="00197A74" w:rsidRDefault="00197A74" w:rsidP="00197A74">
      <w:pPr>
        <w:pStyle w:val="af7"/>
      </w:pPr>
      <w:r>
        <w:t xml:space="preserve">      sourceLanguage: values.sourceLanguage!,</w:t>
      </w:r>
    </w:p>
    <w:p w14:paraId="6CFF229F" w14:textId="77777777" w:rsidR="00197A74" w:rsidRDefault="00197A74" w:rsidP="00197A74">
      <w:pPr>
        <w:pStyle w:val="af7"/>
      </w:pPr>
      <w:r>
        <w:t xml:space="preserve">      sourceText: values.sourceText!,</w:t>
      </w:r>
    </w:p>
    <w:p w14:paraId="12E0262D" w14:textId="77777777" w:rsidR="00197A74" w:rsidRDefault="00197A74" w:rsidP="00197A74">
      <w:pPr>
        <w:pStyle w:val="af7"/>
      </w:pPr>
      <w:r>
        <w:t xml:space="preserve">      targetLanguage: values.targetLanguage!,</w:t>
      </w:r>
    </w:p>
    <w:p w14:paraId="3C253BED" w14:textId="77777777" w:rsidR="00197A74" w:rsidRDefault="00197A74" w:rsidP="00197A74">
      <w:pPr>
        <w:pStyle w:val="af7"/>
      </w:pPr>
      <w:r>
        <w:t xml:space="preserve">    };</w:t>
      </w:r>
    </w:p>
    <w:p w14:paraId="7B78DA0C" w14:textId="77777777" w:rsidR="00197A74" w:rsidRDefault="00197A74" w:rsidP="00197A74">
      <w:pPr>
        <w:pStyle w:val="af7"/>
      </w:pPr>
      <w:r>
        <w:t xml:space="preserve">    this.loading.set(true);</w:t>
      </w:r>
    </w:p>
    <w:p w14:paraId="6651EE3A" w14:textId="77777777" w:rsidR="00197A74" w:rsidRDefault="00197A74" w:rsidP="00197A74">
      <w:pPr>
        <w:pStyle w:val="af7"/>
      </w:pPr>
      <w:r>
        <w:t xml:space="preserve">    this._textProcessingService</w:t>
      </w:r>
    </w:p>
    <w:p w14:paraId="702D0840" w14:textId="77777777" w:rsidR="00197A74" w:rsidRDefault="00197A74" w:rsidP="00197A74">
      <w:pPr>
        <w:pStyle w:val="af7"/>
      </w:pPr>
      <w:r>
        <w:t xml:space="preserve">      .translate(request)</w:t>
      </w:r>
    </w:p>
    <w:p w14:paraId="0AA26FA5" w14:textId="77777777" w:rsidR="00197A74" w:rsidRDefault="00197A74" w:rsidP="00197A74">
      <w:pPr>
        <w:pStyle w:val="af7"/>
      </w:pPr>
      <w:r>
        <w:t xml:space="preserve">      .pipe(finalize(() =&gt; this.loading.set(false)))</w:t>
      </w:r>
    </w:p>
    <w:p w14:paraId="14A1D21A" w14:textId="77777777" w:rsidR="00197A74" w:rsidRDefault="00197A74" w:rsidP="00197A74">
      <w:pPr>
        <w:pStyle w:val="af7"/>
      </w:pPr>
      <w:r>
        <w:t xml:space="preserve">      .subscribe((response) =&gt;</w:t>
      </w:r>
    </w:p>
    <w:p w14:paraId="1F05FC06" w14:textId="77777777" w:rsidR="00197A74" w:rsidRDefault="00197A74" w:rsidP="00197A74">
      <w:pPr>
        <w:pStyle w:val="af7"/>
      </w:pPr>
      <w:r>
        <w:t xml:space="preserve">        this.translatedText.set(response.translatedText),</w:t>
      </w:r>
    </w:p>
    <w:p w14:paraId="43A23E15" w14:textId="77777777" w:rsidR="00197A74" w:rsidRDefault="00197A74" w:rsidP="00197A74">
      <w:pPr>
        <w:pStyle w:val="af7"/>
      </w:pPr>
      <w:r>
        <w:t xml:space="preserve">      );</w:t>
      </w:r>
    </w:p>
    <w:p w14:paraId="4234858B" w14:textId="77777777" w:rsidR="00197A74" w:rsidRDefault="00197A74" w:rsidP="00197A74">
      <w:pPr>
        <w:pStyle w:val="af7"/>
      </w:pPr>
      <w:r>
        <w:t xml:space="preserve">  }</w:t>
      </w:r>
    </w:p>
    <w:p w14:paraId="73F3FE22" w14:textId="77777777" w:rsidR="00197A74" w:rsidRDefault="00197A74" w:rsidP="00197A74">
      <w:pPr>
        <w:pStyle w:val="af7"/>
      </w:pPr>
    </w:p>
    <w:p w14:paraId="726959FB" w14:textId="77777777" w:rsidR="00197A74" w:rsidRDefault="00197A74" w:rsidP="00197A74">
      <w:pPr>
        <w:pStyle w:val="af7"/>
      </w:pPr>
      <w:r>
        <w:t xml:space="preserve">  public swapLanguages(): void {</w:t>
      </w:r>
    </w:p>
    <w:p w14:paraId="4EADE74C" w14:textId="77777777" w:rsidR="00197A74" w:rsidRDefault="00197A74" w:rsidP="00197A74">
      <w:pPr>
        <w:pStyle w:val="af7"/>
      </w:pPr>
      <w:r>
        <w:t xml:space="preserve">    const selectedSourceLangCode = this.languageFormGroup.value.sourceLanguage;</w:t>
      </w:r>
    </w:p>
    <w:p w14:paraId="008F24DB" w14:textId="77777777" w:rsidR="00197A74" w:rsidRDefault="00197A74" w:rsidP="00197A74">
      <w:pPr>
        <w:pStyle w:val="af7"/>
      </w:pPr>
      <w:r>
        <w:t xml:space="preserve">    const selectedTargetLangCode = this.languageFormGroup.value.targetLanguage;</w:t>
      </w:r>
    </w:p>
    <w:p w14:paraId="0E859BA9" w14:textId="77777777" w:rsidR="00197A74" w:rsidRDefault="00197A74" w:rsidP="00197A74">
      <w:pPr>
        <w:pStyle w:val="af7"/>
      </w:pPr>
      <w:r>
        <w:t xml:space="preserve">    this.languageFormGroup.patchValue({</w:t>
      </w:r>
    </w:p>
    <w:p w14:paraId="36B15B6B" w14:textId="77777777" w:rsidR="00197A74" w:rsidRDefault="00197A74" w:rsidP="00197A74">
      <w:pPr>
        <w:pStyle w:val="af7"/>
      </w:pPr>
      <w:r>
        <w:t xml:space="preserve">      sourceLanguage: selectedTargetLangCode,</w:t>
      </w:r>
    </w:p>
    <w:p w14:paraId="4D0CDF9D" w14:textId="77777777" w:rsidR="00197A74" w:rsidRDefault="00197A74" w:rsidP="00197A74">
      <w:pPr>
        <w:pStyle w:val="af7"/>
      </w:pPr>
      <w:r>
        <w:t xml:space="preserve">      targetLanguage: selectedSourceLangCode,</w:t>
      </w:r>
    </w:p>
    <w:p w14:paraId="01EB73FD" w14:textId="77777777" w:rsidR="00197A74" w:rsidRDefault="00197A74" w:rsidP="00197A74">
      <w:pPr>
        <w:pStyle w:val="af7"/>
      </w:pPr>
      <w:r>
        <w:t xml:space="preserve">    });</w:t>
      </w:r>
    </w:p>
    <w:p w14:paraId="40CD5E3E" w14:textId="77777777" w:rsidR="00197A74" w:rsidRDefault="00197A74" w:rsidP="00197A74">
      <w:pPr>
        <w:pStyle w:val="af7"/>
      </w:pPr>
      <w:r>
        <w:t xml:space="preserve">  }</w:t>
      </w:r>
    </w:p>
    <w:p w14:paraId="21A5463F" w14:textId="77777777" w:rsidR="00197A74" w:rsidRDefault="00197A74" w:rsidP="00197A74">
      <w:pPr>
        <w:pStyle w:val="af7"/>
      </w:pPr>
    </w:p>
    <w:p w14:paraId="5C84A192" w14:textId="77777777" w:rsidR="00197A74" w:rsidRDefault="00197A74" w:rsidP="00197A74">
      <w:pPr>
        <w:pStyle w:val="af7"/>
      </w:pPr>
      <w:r>
        <w:t xml:space="preserve">  private _determineSourceTextLanguage(): void {</w:t>
      </w:r>
    </w:p>
    <w:p w14:paraId="67375134" w14:textId="77777777" w:rsidR="00197A74" w:rsidRDefault="00197A74" w:rsidP="00197A74">
      <w:pPr>
        <w:pStyle w:val="af7"/>
      </w:pPr>
      <w:r>
        <w:t xml:space="preserve">    this._textProcessingService</w:t>
      </w:r>
    </w:p>
    <w:p w14:paraId="503318B3" w14:textId="77777777" w:rsidR="00197A74" w:rsidRDefault="00197A74" w:rsidP="00197A74">
      <w:pPr>
        <w:pStyle w:val="af7"/>
      </w:pPr>
      <w:r>
        <w:t xml:space="preserve">      .detectLanguage({ text: this._data.sourceText })</w:t>
      </w:r>
    </w:p>
    <w:p w14:paraId="53475894" w14:textId="77777777" w:rsidR="00197A74" w:rsidRDefault="00197A74" w:rsidP="00197A74">
      <w:pPr>
        <w:pStyle w:val="af7"/>
      </w:pPr>
      <w:r>
        <w:t xml:space="preserve">      .subscribe((response) =&gt;</w:t>
      </w:r>
    </w:p>
    <w:p w14:paraId="731DFF87" w14:textId="77777777" w:rsidR="00197A74" w:rsidRDefault="00197A74" w:rsidP="00197A74">
      <w:pPr>
        <w:pStyle w:val="af7"/>
      </w:pPr>
      <w:r>
        <w:t xml:space="preserve">        this.languageFormGroup.patchValue({</w:t>
      </w:r>
    </w:p>
    <w:p w14:paraId="60E0CF1C" w14:textId="77777777" w:rsidR="00197A74" w:rsidRDefault="00197A74" w:rsidP="00197A74">
      <w:pPr>
        <w:pStyle w:val="af7"/>
      </w:pPr>
      <w:r>
        <w:t xml:space="preserve">          sourceLanguage: response.detectedLanguageCode,</w:t>
      </w:r>
    </w:p>
    <w:p w14:paraId="2B7642C2" w14:textId="77777777" w:rsidR="00197A74" w:rsidRDefault="00197A74" w:rsidP="00197A74">
      <w:pPr>
        <w:pStyle w:val="af7"/>
      </w:pPr>
      <w:r>
        <w:t xml:space="preserve">        }),</w:t>
      </w:r>
    </w:p>
    <w:p w14:paraId="72EBE14B" w14:textId="77777777" w:rsidR="00197A74" w:rsidRDefault="00197A74" w:rsidP="00197A74">
      <w:pPr>
        <w:pStyle w:val="af7"/>
      </w:pPr>
      <w:r>
        <w:t xml:space="preserve">      );</w:t>
      </w:r>
    </w:p>
    <w:p w14:paraId="5E2EEBC3" w14:textId="77777777" w:rsidR="00197A74" w:rsidRDefault="00197A74" w:rsidP="00197A74">
      <w:pPr>
        <w:pStyle w:val="af7"/>
      </w:pPr>
      <w:r>
        <w:t xml:space="preserve">  }</w:t>
      </w:r>
    </w:p>
    <w:p w14:paraId="491778DF" w14:textId="77777777" w:rsidR="00197A74" w:rsidRDefault="00197A74" w:rsidP="00197A74">
      <w:pPr>
        <w:pStyle w:val="af7"/>
      </w:pPr>
    </w:p>
    <w:p w14:paraId="2484E578" w14:textId="77777777" w:rsidR="00197A74" w:rsidRDefault="00197A74" w:rsidP="00197A74">
      <w:pPr>
        <w:pStyle w:val="af7"/>
      </w:pPr>
      <w:r>
        <w:t xml:space="preserve">  private _initFormGroup(): void {</w:t>
      </w:r>
    </w:p>
    <w:p w14:paraId="1963F9FF" w14:textId="77777777" w:rsidR="00197A74" w:rsidRDefault="00197A74" w:rsidP="00197A74">
      <w:pPr>
        <w:pStyle w:val="af7"/>
      </w:pPr>
      <w:r>
        <w:t xml:space="preserve">    this.languageFormGroup.patchValue({</w:t>
      </w:r>
    </w:p>
    <w:p w14:paraId="2B7A7777" w14:textId="77777777" w:rsidR="00197A74" w:rsidRDefault="00197A74" w:rsidP="00197A74">
      <w:pPr>
        <w:pStyle w:val="af7"/>
      </w:pPr>
      <w:r>
        <w:t xml:space="preserve">      sourceText: this._data.sourceText,</w:t>
      </w:r>
    </w:p>
    <w:p w14:paraId="1445E32E" w14:textId="77777777" w:rsidR="00197A74" w:rsidRDefault="00197A74" w:rsidP="00197A74">
      <w:pPr>
        <w:pStyle w:val="af7"/>
      </w:pPr>
      <w:r>
        <w:t xml:space="preserve">      targetLanguage: this._data.targetLanguageCode,</w:t>
      </w:r>
    </w:p>
    <w:p w14:paraId="5829121C" w14:textId="77777777" w:rsidR="00197A74" w:rsidRDefault="00197A74" w:rsidP="00197A74">
      <w:pPr>
        <w:pStyle w:val="af7"/>
      </w:pPr>
      <w:r>
        <w:t xml:space="preserve">    });</w:t>
      </w:r>
    </w:p>
    <w:p w14:paraId="3AA89111" w14:textId="77777777" w:rsidR="00197A74" w:rsidRDefault="00197A74" w:rsidP="00197A74">
      <w:pPr>
        <w:pStyle w:val="af7"/>
      </w:pPr>
      <w:r>
        <w:t xml:space="preserve">  }</w:t>
      </w:r>
    </w:p>
    <w:p w14:paraId="6FD20B4B" w14:textId="77777777" w:rsidR="00197A74" w:rsidRDefault="00197A74" w:rsidP="00197A74">
      <w:pPr>
        <w:pStyle w:val="af7"/>
      </w:pPr>
    </w:p>
    <w:p w14:paraId="68083F72" w14:textId="77777777" w:rsidR="00197A74" w:rsidRDefault="00197A74" w:rsidP="00197A74">
      <w:pPr>
        <w:pStyle w:val="af7"/>
      </w:pPr>
      <w:r>
        <w:t xml:space="preserve">  private _subscribeOnFormChanges() {</w:t>
      </w:r>
    </w:p>
    <w:p w14:paraId="1F76D45A" w14:textId="77777777" w:rsidR="00197A74" w:rsidRDefault="00197A74" w:rsidP="00197A74">
      <w:pPr>
        <w:pStyle w:val="af7"/>
      </w:pPr>
      <w:r>
        <w:t xml:space="preserve">    this.languageFormGroup.valueChanges</w:t>
      </w:r>
    </w:p>
    <w:p w14:paraId="2CBD55AA" w14:textId="77777777" w:rsidR="00197A74" w:rsidRDefault="00197A74" w:rsidP="00197A74">
      <w:pPr>
        <w:pStyle w:val="af7"/>
      </w:pPr>
      <w:r>
        <w:t xml:space="preserve">      .pipe(takeUntilDestroyed(this._destroyRef))</w:t>
      </w:r>
    </w:p>
    <w:p w14:paraId="768C33D8" w14:textId="77777777" w:rsidR="00197A74" w:rsidRDefault="00197A74" w:rsidP="00197A74">
      <w:pPr>
        <w:pStyle w:val="af7"/>
      </w:pPr>
      <w:r>
        <w:t xml:space="preserve">      .subscribe(() =&gt; this.translateText());</w:t>
      </w:r>
    </w:p>
    <w:p w14:paraId="7BADE48B" w14:textId="77777777" w:rsidR="00197A74" w:rsidRDefault="00197A74" w:rsidP="00197A74">
      <w:pPr>
        <w:pStyle w:val="af7"/>
      </w:pPr>
      <w:r>
        <w:t xml:space="preserve">  }</w:t>
      </w:r>
    </w:p>
    <w:p w14:paraId="5925AB18" w14:textId="77777777" w:rsidR="00197A74" w:rsidRDefault="00197A74" w:rsidP="00197A74">
      <w:pPr>
        <w:pStyle w:val="af7"/>
      </w:pPr>
    </w:p>
    <w:p w14:paraId="474F44CA" w14:textId="70E9D340" w:rsidR="00197A74" w:rsidRDefault="00197A74" w:rsidP="00197A74">
      <w:pPr>
        <w:pStyle w:val="af7"/>
      </w:pPr>
      <w:r>
        <w:t>}</w:t>
      </w:r>
    </w:p>
    <w:p w14:paraId="470ECF7A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user-registration-dialog.component.html:</w:t>
      </w:r>
    </w:p>
    <w:p w14:paraId="1E3A49D9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>&lt;</w:t>
      </w:r>
      <w:r>
        <w:t>h</w:t>
      </w:r>
      <w:r w:rsidRPr="00197A74">
        <w:rPr>
          <w:lang w:val="ru-RU"/>
        </w:rPr>
        <w:t xml:space="preserve">2 </w:t>
      </w:r>
      <w:r>
        <w:t>mat</w:t>
      </w:r>
      <w:r w:rsidRPr="00197A74">
        <w:rPr>
          <w:lang w:val="ru-RU"/>
        </w:rPr>
        <w:t>-</w:t>
      </w:r>
      <w:r>
        <w:t>dialog</w:t>
      </w:r>
      <w:r w:rsidRPr="00197A74">
        <w:rPr>
          <w:lang w:val="ru-RU"/>
        </w:rPr>
        <w:t>-</w:t>
      </w:r>
      <w:r>
        <w:t>title</w:t>
      </w:r>
      <w:r w:rsidRPr="00197A74">
        <w:rPr>
          <w:lang w:val="ru-RU"/>
        </w:rPr>
        <w:t>&gt;Создание пользователя&lt;/</w:t>
      </w:r>
      <w:r>
        <w:t>h</w:t>
      </w:r>
      <w:r w:rsidRPr="00197A74">
        <w:rPr>
          <w:lang w:val="ru-RU"/>
        </w:rPr>
        <w:t>2&gt;</w:t>
      </w:r>
    </w:p>
    <w:p w14:paraId="3D2FCB18" w14:textId="77777777" w:rsidR="00197A74" w:rsidRDefault="00197A74" w:rsidP="00197A74">
      <w:pPr>
        <w:pStyle w:val="af7"/>
      </w:pPr>
      <w:r>
        <w:t>&lt;mat-dialog-content [formGroup]="createUserForm"&gt;</w:t>
      </w:r>
    </w:p>
    <w:p w14:paraId="6D8F3993" w14:textId="77777777" w:rsidR="00197A74" w:rsidRDefault="00197A74" w:rsidP="00197A74">
      <w:pPr>
        <w:pStyle w:val="af7"/>
      </w:pPr>
      <w:r>
        <w:t xml:space="preserve">  &lt;mat-form-field&gt;</w:t>
      </w:r>
    </w:p>
    <w:p w14:paraId="2AA09EC9" w14:textId="77777777" w:rsidR="00197A74" w:rsidRDefault="00197A74" w:rsidP="00197A74">
      <w:pPr>
        <w:pStyle w:val="af7"/>
      </w:pPr>
      <w:r>
        <w:t xml:space="preserve">    &lt;mat-label&gt;Имя пользователя&lt;/mat-label&gt;</w:t>
      </w:r>
    </w:p>
    <w:p w14:paraId="6EF84B86" w14:textId="77777777" w:rsidR="00197A74" w:rsidRDefault="00197A74" w:rsidP="00197A74">
      <w:pPr>
        <w:pStyle w:val="af7"/>
      </w:pPr>
      <w:r>
        <w:t xml:space="preserve">    &lt;input matInput formControlName="name" /&gt;</w:t>
      </w:r>
    </w:p>
    <w:p w14:paraId="467650F6" w14:textId="77777777" w:rsidR="00197A74" w:rsidRDefault="00197A74" w:rsidP="00197A74">
      <w:pPr>
        <w:pStyle w:val="af7"/>
      </w:pPr>
      <w:r>
        <w:t xml:space="preserve">  &lt;/mat-form-field&gt;</w:t>
      </w:r>
    </w:p>
    <w:p w14:paraId="440CBBD1" w14:textId="77777777" w:rsidR="00197A74" w:rsidRDefault="00197A74" w:rsidP="00197A74">
      <w:pPr>
        <w:pStyle w:val="af7"/>
      </w:pPr>
      <w:r>
        <w:t xml:space="preserve">  &lt;mat-form-field&gt;</w:t>
      </w:r>
    </w:p>
    <w:p w14:paraId="378E2196" w14:textId="77777777" w:rsidR="00197A74" w:rsidRDefault="00197A74" w:rsidP="00197A74">
      <w:pPr>
        <w:pStyle w:val="af7"/>
      </w:pPr>
      <w:r>
        <w:t xml:space="preserve">    &lt;mat-label&gt;ПИН-код&lt;/mat-label&gt;</w:t>
      </w:r>
    </w:p>
    <w:p w14:paraId="62AB371B" w14:textId="77777777" w:rsidR="00197A74" w:rsidRDefault="00197A74" w:rsidP="00197A74">
      <w:pPr>
        <w:pStyle w:val="af7"/>
      </w:pPr>
      <w:r>
        <w:t xml:space="preserve">    &lt;input matInput type="password" formControlName="pinCode" /&gt;</w:t>
      </w:r>
    </w:p>
    <w:p w14:paraId="5D6DE8D0" w14:textId="77777777" w:rsidR="00197A74" w:rsidRDefault="00197A74" w:rsidP="00197A74">
      <w:pPr>
        <w:pStyle w:val="af7"/>
      </w:pPr>
      <w:r>
        <w:t xml:space="preserve">  &lt;/mat-form-field&gt;</w:t>
      </w:r>
    </w:p>
    <w:p w14:paraId="5C8963E1" w14:textId="77777777" w:rsidR="00197A74" w:rsidRDefault="00197A74" w:rsidP="00197A74">
      <w:pPr>
        <w:pStyle w:val="af7"/>
      </w:pPr>
      <w:r>
        <w:t>&lt;/mat-dialog-content&gt;</w:t>
      </w:r>
    </w:p>
    <w:p w14:paraId="1DC9934B" w14:textId="77777777" w:rsidR="00197A74" w:rsidRDefault="00197A74" w:rsidP="00197A74">
      <w:pPr>
        <w:pStyle w:val="af7"/>
      </w:pPr>
      <w:r>
        <w:t>&lt;mat-dialog-actions&gt;</w:t>
      </w:r>
    </w:p>
    <w:p w14:paraId="592474F1" w14:textId="77777777" w:rsidR="00197A74" w:rsidRDefault="00197A74" w:rsidP="00197A74">
      <w:pPr>
        <w:pStyle w:val="af7"/>
      </w:pPr>
      <w:r>
        <w:t xml:space="preserve">  &lt;button</w:t>
      </w:r>
    </w:p>
    <w:p w14:paraId="66A73371" w14:textId="77777777" w:rsidR="00197A74" w:rsidRDefault="00197A74" w:rsidP="00197A74">
      <w:pPr>
        <w:pStyle w:val="af7"/>
      </w:pPr>
      <w:r>
        <w:t xml:space="preserve">    mat-flat-button</w:t>
      </w:r>
    </w:p>
    <w:p w14:paraId="376D537D" w14:textId="77777777" w:rsidR="00197A74" w:rsidRDefault="00197A74" w:rsidP="00197A74">
      <w:pPr>
        <w:pStyle w:val="af7"/>
      </w:pPr>
      <w:r>
        <w:t xml:space="preserve">    color="primary"</w:t>
      </w:r>
    </w:p>
    <w:p w14:paraId="7828A94A" w14:textId="77777777" w:rsidR="00197A74" w:rsidRDefault="00197A74" w:rsidP="00197A74">
      <w:pPr>
        <w:pStyle w:val="af7"/>
      </w:pPr>
      <w:r>
        <w:t xml:space="preserve">    [disabled]="createUserForm.pristine || createUserForm.invalid"</w:t>
      </w:r>
    </w:p>
    <w:p w14:paraId="4AF375A4" w14:textId="77777777" w:rsidR="00197A74" w:rsidRDefault="00197A74" w:rsidP="00197A74">
      <w:pPr>
        <w:pStyle w:val="af7"/>
      </w:pPr>
      <w:r>
        <w:t xml:space="preserve">    (click)="create()"</w:t>
      </w:r>
    </w:p>
    <w:p w14:paraId="78F4F4DC" w14:textId="77777777" w:rsidR="00197A74" w:rsidRDefault="00197A74" w:rsidP="00197A74">
      <w:pPr>
        <w:pStyle w:val="af7"/>
      </w:pPr>
      <w:r>
        <w:t xml:space="preserve">    inputmode="numeric"</w:t>
      </w:r>
    </w:p>
    <w:p w14:paraId="6862856B" w14:textId="77777777" w:rsidR="00197A74" w:rsidRDefault="00197A74" w:rsidP="00197A74">
      <w:pPr>
        <w:pStyle w:val="af7"/>
      </w:pPr>
      <w:r>
        <w:t xml:space="preserve">    digitOnly</w:t>
      </w:r>
    </w:p>
    <w:p w14:paraId="26A5507C" w14:textId="77777777" w:rsidR="00197A74" w:rsidRDefault="00197A74" w:rsidP="00197A74">
      <w:pPr>
        <w:pStyle w:val="af7"/>
      </w:pPr>
      <w:r>
        <w:t xml:space="preserve">  &gt;</w:t>
      </w:r>
    </w:p>
    <w:p w14:paraId="2F0D6D21" w14:textId="77777777" w:rsidR="00197A74" w:rsidRDefault="00197A74" w:rsidP="00197A74">
      <w:pPr>
        <w:pStyle w:val="af7"/>
      </w:pPr>
      <w:r>
        <w:lastRenderedPageBreak/>
        <w:t xml:space="preserve">    Создать</w:t>
      </w:r>
    </w:p>
    <w:p w14:paraId="31205ACA" w14:textId="77777777" w:rsidR="00197A74" w:rsidRDefault="00197A74" w:rsidP="00197A74">
      <w:pPr>
        <w:pStyle w:val="af7"/>
      </w:pPr>
      <w:r>
        <w:t xml:space="preserve">  &lt;/button&gt;</w:t>
      </w:r>
    </w:p>
    <w:p w14:paraId="4147BC04" w14:textId="77777777" w:rsidR="00197A74" w:rsidRDefault="00197A74" w:rsidP="00197A74">
      <w:pPr>
        <w:pStyle w:val="af7"/>
      </w:pPr>
      <w:r>
        <w:t xml:space="preserve">  &lt;button mat-flat-button color="accent" (click)="cancel()"&gt;Отмена&lt;/button&gt;</w:t>
      </w:r>
    </w:p>
    <w:p w14:paraId="6149C5AB" w14:textId="6609AA6B" w:rsidR="00197A74" w:rsidRDefault="00197A74" w:rsidP="00197A74">
      <w:pPr>
        <w:pStyle w:val="af7"/>
      </w:pPr>
      <w:r>
        <w:t>&lt;/mat-dialog-actions&gt;</w:t>
      </w:r>
    </w:p>
    <w:p w14:paraId="66310E2E" w14:textId="77777777" w:rsidR="00197A74" w:rsidRPr="00CA4817" w:rsidRDefault="00197A74" w:rsidP="00E50616">
      <w:pPr>
        <w:pStyle w:val="affc"/>
        <w:rPr>
          <w:lang w:val="en-US"/>
        </w:rPr>
      </w:pPr>
      <w:r>
        <w:t>Файл</w:t>
      </w:r>
      <w:r w:rsidRPr="00CA4817">
        <w:rPr>
          <w:lang w:val="en-US"/>
        </w:rPr>
        <w:t xml:space="preserve"> user-registration-dialog.component.ts:</w:t>
      </w:r>
    </w:p>
    <w:p w14:paraId="02F9EB7B" w14:textId="77777777" w:rsidR="00197A74" w:rsidRDefault="00197A74" w:rsidP="00197A74">
      <w:pPr>
        <w:pStyle w:val="af7"/>
      </w:pPr>
      <w:r>
        <w:t>import { ChangeDetectionStrategy, Component } from '@angular/core';</w:t>
      </w:r>
    </w:p>
    <w:p w14:paraId="48CB8F52" w14:textId="77777777" w:rsidR="00197A74" w:rsidRDefault="00197A74" w:rsidP="00197A74">
      <w:pPr>
        <w:pStyle w:val="af7"/>
      </w:pPr>
      <w:r>
        <w:t>import { NonNullableFormBuilder, ReactiveFormsModule, Validators } from '@angular/forms';</w:t>
      </w:r>
    </w:p>
    <w:p w14:paraId="44461B20" w14:textId="77777777" w:rsidR="00197A74" w:rsidRDefault="00197A74" w:rsidP="00197A74">
      <w:pPr>
        <w:pStyle w:val="af7"/>
      </w:pPr>
      <w:r>
        <w:t>import { MatDialogActions, MatDialogContent, MatDialogRef, MatDialogTitle } from '@angular/material/dialog';</w:t>
      </w:r>
    </w:p>
    <w:p w14:paraId="508B7F67" w14:textId="77777777" w:rsidR="00197A74" w:rsidRDefault="00197A74" w:rsidP="00197A74">
      <w:pPr>
        <w:pStyle w:val="af7"/>
      </w:pPr>
      <w:r>
        <w:t>import { CONSTANTS } from '@core/constants';</w:t>
      </w:r>
    </w:p>
    <w:p w14:paraId="12A37806" w14:textId="77777777" w:rsidR="00197A74" w:rsidRDefault="00197A74" w:rsidP="00197A74">
      <w:pPr>
        <w:pStyle w:val="af7"/>
      </w:pPr>
      <w:r>
        <w:t>import { MatFormField, MatLabel } from '@angular/material/form-field';</w:t>
      </w:r>
    </w:p>
    <w:p w14:paraId="24403D59" w14:textId="77777777" w:rsidR="00197A74" w:rsidRDefault="00197A74" w:rsidP="00197A74">
      <w:pPr>
        <w:pStyle w:val="af7"/>
      </w:pPr>
      <w:r>
        <w:t>import { MatButton } from '@angular/material/button';</w:t>
      </w:r>
    </w:p>
    <w:p w14:paraId="4F7E3787" w14:textId="77777777" w:rsidR="00197A74" w:rsidRDefault="00197A74" w:rsidP="00197A74">
      <w:pPr>
        <w:pStyle w:val="af7"/>
      </w:pPr>
      <w:r>
        <w:t>import { DigitOnlyModule } from '@uiowa/digit-only';</w:t>
      </w:r>
    </w:p>
    <w:p w14:paraId="382518B9" w14:textId="77777777" w:rsidR="00197A74" w:rsidRDefault="00197A74" w:rsidP="00197A74">
      <w:pPr>
        <w:pStyle w:val="af7"/>
      </w:pPr>
      <w:r>
        <w:t>import { MatInputModule } from '@angular/material/input';</w:t>
      </w:r>
    </w:p>
    <w:p w14:paraId="02325384" w14:textId="77777777" w:rsidR="00197A74" w:rsidRDefault="00197A74" w:rsidP="00197A74">
      <w:pPr>
        <w:pStyle w:val="af7"/>
      </w:pPr>
    </w:p>
    <w:p w14:paraId="5FBAAE6A" w14:textId="77777777" w:rsidR="00197A74" w:rsidRDefault="00197A74" w:rsidP="00197A74">
      <w:pPr>
        <w:pStyle w:val="af7"/>
      </w:pPr>
      <w:r>
        <w:t>@Component({</w:t>
      </w:r>
    </w:p>
    <w:p w14:paraId="17C212F2" w14:textId="77777777" w:rsidR="00197A74" w:rsidRDefault="00197A74" w:rsidP="00197A74">
      <w:pPr>
        <w:pStyle w:val="af7"/>
      </w:pPr>
      <w:r>
        <w:t xml:space="preserve">  selector: 'app-user-registration-dialog',</w:t>
      </w:r>
    </w:p>
    <w:p w14:paraId="0B5D90C1" w14:textId="77777777" w:rsidR="00197A74" w:rsidRDefault="00197A74" w:rsidP="00197A74">
      <w:pPr>
        <w:pStyle w:val="af7"/>
      </w:pPr>
      <w:r>
        <w:t xml:space="preserve">  templateUrl: './user-registration-dialog.component.html',</w:t>
      </w:r>
    </w:p>
    <w:p w14:paraId="1F86F07E" w14:textId="77777777" w:rsidR="00197A74" w:rsidRDefault="00197A74" w:rsidP="00197A74">
      <w:pPr>
        <w:pStyle w:val="af7"/>
      </w:pPr>
      <w:r>
        <w:t xml:space="preserve">  styleUrl: './user-registration-dialog.component.scss',</w:t>
      </w:r>
    </w:p>
    <w:p w14:paraId="16C4C3FA" w14:textId="77777777" w:rsidR="00197A74" w:rsidRDefault="00197A74" w:rsidP="00197A74">
      <w:pPr>
        <w:pStyle w:val="af7"/>
      </w:pPr>
      <w:r>
        <w:t xml:space="preserve">  standalone: true,</w:t>
      </w:r>
    </w:p>
    <w:p w14:paraId="159F1C20" w14:textId="77777777" w:rsidR="00197A74" w:rsidRDefault="00197A74" w:rsidP="00197A74">
      <w:pPr>
        <w:pStyle w:val="af7"/>
      </w:pPr>
      <w:r>
        <w:t xml:space="preserve">  imports: [</w:t>
      </w:r>
    </w:p>
    <w:p w14:paraId="1406A3FC" w14:textId="77777777" w:rsidR="00197A74" w:rsidRDefault="00197A74" w:rsidP="00197A74">
      <w:pPr>
        <w:pStyle w:val="af7"/>
      </w:pPr>
      <w:r>
        <w:t xml:space="preserve">    MatDialogContent,</w:t>
      </w:r>
    </w:p>
    <w:p w14:paraId="5DCDC267" w14:textId="77777777" w:rsidR="00197A74" w:rsidRDefault="00197A74" w:rsidP="00197A74">
      <w:pPr>
        <w:pStyle w:val="af7"/>
      </w:pPr>
      <w:r>
        <w:t xml:space="preserve">    MatDialogTitle,</w:t>
      </w:r>
    </w:p>
    <w:p w14:paraId="39A7CAAD" w14:textId="77777777" w:rsidR="00197A74" w:rsidRDefault="00197A74" w:rsidP="00197A74">
      <w:pPr>
        <w:pStyle w:val="af7"/>
      </w:pPr>
      <w:r>
        <w:t xml:space="preserve">    MatFormField,</w:t>
      </w:r>
    </w:p>
    <w:p w14:paraId="75171FD8" w14:textId="77777777" w:rsidR="00197A74" w:rsidRDefault="00197A74" w:rsidP="00197A74">
      <w:pPr>
        <w:pStyle w:val="af7"/>
      </w:pPr>
      <w:r>
        <w:t xml:space="preserve">    MatInputModule,</w:t>
      </w:r>
    </w:p>
    <w:p w14:paraId="132D88DF" w14:textId="77777777" w:rsidR="00197A74" w:rsidRDefault="00197A74" w:rsidP="00197A74">
      <w:pPr>
        <w:pStyle w:val="af7"/>
      </w:pPr>
      <w:r>
        <w:t xml:space="preserve">    MatLabel,</w:t>
      </w:r>
    </w:p>
    <w:p w14:paraId="54E89FF6" w14:textId="77777777" w:rsidR="00197A74" w:rsidRDefault="00197A74" w:rsidP="00197A74">
      <w:pPr>
        <w:pStyle w:val="af7"/>
      </w:pPr>
      <w:r>
        <w:t xml:space="preserve">    ReactiveFormsModule,</w:t>
      </w:r>
    </w:p>
    <w:p w14:paraId="7B4D8F1C" w14:textId="77777777" w:rsidR="00197A74" w:rsidRDefault="00197A74" w:rsidP="00197A74">
      <w:pPr>
        <w:pStyle w:val="af7"/>
      </w:pPr>
      <w:r>
        <w:t xml:space="preserve">    MatButton,</w:t>
      </w:r>
    </w:p>
    <w:p w14:paraId="697810D7" w14:textId="77777777" w:rsidR="00197A74" w:rsidRDefault="00197A74" w:rsidP="00197A74">
      <w:pPr>
        <w:pStyle w:val="af7"/>
      </w:pPr>
      <w:r>
        <w:t xml:space="preserve">    DigitOnlyModule,</w:t>
      </w:r>
    </w:p>
    <w:p w14:paraId="3E2B090F" w14:textId="77777777" w:rsidR="00197A74" w:rsidRDefault="00197A74" w:rsidP="00197A74">
      <w:pPr>
        <w:pStyle w:val="af7"/>
      </w:pPr>
      <w:r>
        <w:t xml:space="preserve">    MatDialogActions,</w:t>
      </w:r>
    </w:p>
    <w:p w14:paraId="14074F15" w14:textId="77777777" w:rsidR="00197A74" w:rsidRDefault="00197A74" w:rsidP="00197A74">
      <w:pPr>
        <w:pStyle w:val="af7"/>
      </w:pPr>
      <w:r>
        <w:t xml:space="preserve">  ],</w:t>
      </w:r>
    </w:p>
    <w:p w14:paraId="777188CE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599A3F2B" w14:textId="77777777" w:rsidR="00197A74" w:rsidRDefault="00197A74" w:rsidP="00197A74">
      <w:pPr>
        <w:pStyle w:val="af7"/>
      </w:pPr>
      <w:r>
        <w:t>})</w:t>
      </w:r>
    </w:p>
    <w:p w14:paraId="0D764A0A" w14:textId="77777777" w:rsidR="00197A74" w:rsidRDefault="00197A74" w:rsidP="00197A74">
      <w:pPr>
        <w:pStyle w:val="af7"/>
      </w:pPr>
      <w:r>
        <w:t>export class UserRegistrationDialogComponent {</w:t>
      </w:r>
    </w:p>
    <w:p w14:paraId="0E0306F3" w14:textId="77777777" w:rsidR="00197A74" w:rsidRDefault="00197A74" w:rsidP="00197A74">
      <w:pPr>
        <w:pStyle w:val="af7"/>
      </w:pPr>
    </w:p>
    <w:p w14:paraId="252E5D4A" w14:textId="77777777" w:rsidR="00197A74" w:rsidRDefault="00197A74" w:rsidP="00197A74">
      <w:pPr>
        <w:pStyle w:val="af7"/>
      </w:pPr>
      <w:r>
        <w:t xml:space="preserve">  public createUserForm = this._fb.group({</w:t>
      </w:r>
    </w:p>
    <w:p w14:paraId="7EBD9E85" w14:textId="77777777" w:rsidR="00197A74" w:rsidRDefault="00197A74" w:rsidP="00197A74">
      <w:pPr>
        <w:pStyle w:val="af7"/>
      </w:pPr>
      <w:r>
        <w:t xml:space="preserve">    name: this._fb.control('', [Validators.required]),</w:t>
      </w:r>
    </w:p>
    <w:p w14:paraId="4B774ED3" w14:textId="77777777" w:rsidR="00197A74" w:rsidRDefault="00197A74" w:rsidP="00197A74">
      <w:pPr>
        <w:pStyle w:val="af7"/>
      </w:pPr>
      <w:r>
        <w:t xml:space="preserve">    pinCode: this._fb.control('', [</w:t>
      </w:r>
    </w:p>
    <w:p w14:paraId="3B17CDE4" w14:textId="77777777" w:rsidR="00197A74" w:rsidRDefault="00197A74" w:rsidP="00197A74">
      <w:pPr>
        <w:pStyle w:val="af7"/>
      </w:pPr>
      <w:r>
        <w:t xml:space="preserve">      Validators.required,</w:t>
      </w:r>
    </w:p>
    <w:p w14:paraId="1B428A7C" w14:textId="77777777" w:rsidR="00197A74" w:rsidRDefault="00197A74" w:rsidP="00197A74">
      <w:pPr>
        <w:pStyle w:val="af7"/>
      </w:pPr>
      <w:r>
        <w:t xml:space="preserve">      Validators.pattern(CONSTANTS.REGEX_PATTERN.PIN_CODE),</w:t>
      </w:r>
    </w:p>
    <w:p w14:paraId="62C764AD" w14:textId="77777777" w:rsidR="00197A74" w:rsidRDefault="00197A74" w:rsidP="00197A74">
      <w:pPr>
        <w:pStyle w:val="af7"/>
      </w:pPr>
      <w:r>
        <w:t xml:space="preserve">    ]),</w:t>
      </w:r>
    </w:p>
    <w:p w14:paraId="166E3271" w14:textId="77777777" w:rsidR="00197A74" w:rsidRDefault="00197A74" w:rsidP="00197A74">
      <w:pPr>
        <w:pStyle w:val="af7"/>
      </w:pPr>
      <w:r>
        <w:t xml:space="preserve">  });</w:t>
      </w:r>
    </w:p>
    <w:p w14:paraId="1C91DA9E" w14:textId="77777777" w:rsidR="00197A74" w:rsidRDefault="00197A74" w:rsidP="00197A74">
      <w:pPr>
        <w:pStyle w:val="af7"/>
      </w:pPr>
    </w:p>
    <w:p w14:paraId="227C9067" w14:textId="77777777" w:rsidR="00197A74" w:rsidRDefault="00197A74" w:rsidP="00197A74">
      <w:pPr>
        <w:pStyle w:val="af7"/>
      </w:pPr>
      <w:r>
        <w:t xml:space="preserve">  constructor(</w:t>
      </w:r>
    </w:p>
    <w:p w14:paraId="1FBC9151" w14:textId="77777777" w:rsidR="00197A74" w:rsidRDefault="00197A74" w:rsidP="00197A74">
      <w:pPr>
        <w:pStyle w:val="af7"/>
      </w:pPr>
      <w:r>
        <w:t xml:space="preserve">    private readonly _dialogRef: MatDialogRef&lt;UserRegistrationDialogComponent&gt;,</w:t>
      </w:r>
    </w:p>
    <w:p w14:paraId="201F985C" w14:textId="77777777" w:rsidR="00197A74" w:rsidRDefault="00197A74" w:rsidP="00197A74">
      <w:pPr>
        <w:pStyle w:val="af7"/>
      </w:pPr>
      <w:r>
        <w:t xml:space="preserve">    private readonly _fb: NonNullableFormBuilder</w:t>
      </w:r>
    </w:p>
    <w:p w14:paraId="7724C348" w14:textId="77777777" w:rsidR="00197A74" w:rsidRDefault="00197A74" w:rsidP="00197A74">
      <w:pPr>
        <w:pStyle w:val="af7"/>
      </w:pPr>
      <w:r>
        <w:t xml:space="preserve">  ) {}</w:t>
      </w:r>
    </w:p>
    <w:p w14:paraId="58649465" w14:textId="77777777" w:rsidR="00197A74" w:rsidRDefault="00197A74" w:rsidP="00197A74">
      <w:pPr>
        <w:pStyle w:val="af7"/>
      </w:pPr>
    </w:p>
    <w:p w14:paraId="259DCE9E" w14:textId="77777777" w:rsidR="00197A74" w:rsidRDefault="00197A74" w:rsidP="00197A74">
      <w:pPr>
        <w:pStyle w:val="af7"/>
      </w:pPr>
      <w:r>
        <w:t xml:space="preserve">  public cancel(): void {</w:t>
      </w:r>
    </w:p>
    <w:p w14:paraId="320C5AC4" w14:textId="77777777" w:rsidR="00197A74" w:rsidRDefault="00197A74" w:rsidP="00197A74">
      <w:pPr>
        <w:pStyle w:val="af7"/>
      </w:pPr>
      <w:r>
        <w:t xml:space="preserve">    this._dialogRef.close();</w:t>
      </w:r>
    </w:p>
    <w:p w14:paraId="1F02E31A" w14:textId="77777777" w:rsidR="00197A74" w:rsidRDefault="00197A74" w:rsidP="00197A74">
      <w:pPr>
        <w:pStyle w:val="af7"/>
      </w:pPr>
      <w:r>
        <w:t xml:space="preserve">  }</w:t>
      </w:r>
    </w:p>
    <w:p w14:paraId="4CCF2460" w14:textId="77777777" w:rsidR="00197A74" w:rsidRDefault="00197A74" w:rsidP="00197A74">
      <w:pPr>
        <w:pStyle w:val="af7"/>
      </w:pPr>
      <w:r>
        <w:t xml:space="preserve">  public create(): void {</w:t>
      </w:r>
    </w:p>
    <w:p w14:paraId="41B35F1A" w14:textId="77777777" w:rsidR="00197A74" w:rsidRDefault="00197A74" w:rsidP="00197A74">
      <w:pPr>
        <w:pStyle w:val="af7"/>
      </w:pPr>
      <w:r>
        <w:t xml:space="preserve">    if (this.createUserForm.invalid) return;</w:t>
      </w:r>
    </w:p>
    <w:p w14:paraId="19543553" w14:textId="77777777" w:rsidR="00197A74" w:rsidRDefault="00197A74" w:rsidP="00197A74">
      <w:pPr>
        <w:pStyle w:val="af7"/>
      </w:pPr>
      <w:r>
        <w:t xml:space="preserve">    this._dialogRef.close(this.createUserForm.value);</w:t>
      </w:r>
    </w:p>
    <w:p w14:paraId="4E8E7290" w14:textId="77777777" w:rsidR="00197A74" w:rsidRDefault="00197A74" w:rsidP="00197A74">
      <w:pPr>
        <w:pStyle w:val="af7"/>
      </w:pPr>
      <w:r>
        <w:t xml:space="preserve">  }</w:t>
      </w:r>
    </w:p>
    <w:p w14:paraId="49CDEE1B" w14:textId="77777777" w:rsidR="00197A74" w:rsidRDefault="00197A74" w:rsidP="00197A74">
      <w:pPr>
        <w:pStyle w:val="af7"/>
      </w:pPr>
    </w:p>
    <w:p w14:paraId="7FB84075" w14:textId="0F90C2B5" w:rsidR="00197A74" w:rsidRDefault="00197A74" w:rsidP="00197A74">
      <w:pPr>
        <w:pStyle w:val="af7"/>
      </w:pPr>
      <w:r>
        <w:t>}</w:t>
      </w:r>
    </w:p>
    <w:p w14:paraId="1C5E5A4A" w14:textId="77777777" w:rsidR="00197A74" w:rsidRPr="00CA4817" w:rsidRDefault="00197A74" w:rsidP="00E50616">
      <w:pPr>
        <w:pStyle w:val="affc"/>
        <w:rPr>
          <w:lang w:val="en-US"/>
        </w:rPr>
      </w:pPr>
      <w:r>
        <w:t>Файл</w:t>
      </w:r>
      <w:r w:rsidRPr="00CA4817">
        <w:rPr>
          <w:lang w:val="en-US"/>
        </w:rPr>
        <w:t xml:space="preserve"> BookManager.Domain.Enums.ts:</w:t>
      </w:r>
    </w:p>
    <w:p w14:paraId="6ABA978E" w14:textId="77777777" w:rsidR="00197A74" w:rsidRDefault="00197A74" w:rsidP="00197A74">
      <w:pPr>
        <w:pStyle w:val="af7"/>
      </w:pPr>
      <w:r>
        <w:t>/* THIS (.ts) FILE IS GENERATED BY Tapper */</w:t>
      </w:r>
    </w:p>
    <w:p w14:paraId="13551827" w14:textId="77777777" w:rsidR="00197A74" w:rsidRDefault="00197A74" w:rsidP="00197A74">
      <w:pPr>
        <w:pStyle w:val="af7"/>
      </w:pPr>
      <w:r>
        <w:t>/* eslint-disable */</w:t>
      </w:r>
    </w:p>
    <w:p w14:paraId="428C436B" w14:textId="77777777" w:rsidR="00197A74" w:rsidRDefault="00197A74" w:rsidP="00197A74">
      <w:pPr>
        <w:pStyle w:val="af7"/>
      </w:pPr>
      <w:r>
        <w:t>/* tslint:disable */</w:t>
      </w:r>
    </w:p>
    <w:p w14:paraId="1A034301" w14:textId="77777777" w:rsidR="00197A74" w:rsidRDefault="00197A74" w:rsidP="00197A74">
      <w:pPr>
        <w:pStyle w:val="af7"/>
      </w:pPr>
    </w:p>
    <w:p w14:paraId="0A2E3CC2" w14:textId="77777777" w:rsidR="00197A74" w:rsidRDefault="00197A74" w:rsidP="00197A74">
      <w:pPr>
        <w:pStyle w:val="af7"/>
      </w:pPr>
      <w:r>
        <w:t>/** Transpiled from BookManager.Domain.Enums.BookFileType */</w:t>
      </w:r>
    </w:p>
    <w:p w14:paraId="2ADD8537" w14:textId="77777777" w:rsidR="00197A74" w:rsidRDefault="00197A74" w:rsidP="00197A74">
      <w:pPr>
        <w:pStyle w:val="af7"/>
      </w:pPr>
      <w:r>
        <w:t>export enum BookFileType {</w:t>
      </w:r>
    </w:p>
    <w:p w14:paraId="0F4C654D" w14:textId="77777777" w:rsidR="00197A74" w:rsidRDefault="00197A74" w:rsidP="00197A74">
      <w:pPr>
        <w:pStyle w:val="af7"/>
      </w:pPr>
      <w:r>
        <w:t xml:space="preserve">    Pdf = 0,</w:t>
      </w:r>
    </w:p>
    <w:p w14:paraId="00D6F80B" w14:textId="77777777" w:rsidR="00197A74" w:rsidRDefault="00197A74" w:rsidP="00197A74">
      <w:pPr>
        <w:pStyle w:val="af7"/>
      </w:pPr>
      <w:r>
        <w:t xml:space="preserve">    Epub = 1,</w:t>
      </w:r>
    </w:p>
    <w:p w14:paraId="579AE143" w14:textId="1BDBC2D6" w:rsidR="00197A74" w:rsidRDefault="00197A74" w:rsidP="00197A74">
      <w:pPr>
        <w:pStyle w:val="af7"/>
      </w:pPr>
      <w:r>
        <w:t>}</w:t>
      </w:r>
    </w:p>
    <w:p w14:paraId="6BC0BB1A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auth.guard.ts:</w:t>
      </w:r>
    </w:p>
    <w:p w14:paraId="5BD6C6A2" w14:textId="77777777" w:rsidR="00197A74" w:rsidRDefault="00197A74" w:rsidP="00197A74">
      <w:pPr>
        <w:pStyle w:val="af7"/>
      </w:pPr>
      <w:r>
        <w:t>import { inject } from '@angular/core';</w:t>
      </w:r>
    </w:p>
    <w:p w14:paraId="598F2E29" w14:textId="77777777" w:rsidR="00197A74" w:rsidRDefault="00197A74" w:rsidP="00197A74">
      <w:pPr>
        <w:pStyle w:val="af7"/>
      </w:pPr>
      <w:r>
        <w:t>import { CanActivateFn, Router } from '@angular/router';</w:t>
      </w:r>
    </w:p>
    <w:p w14:paraId="64EAB7A7" w14:textId="77777777" w:rsidR="00197A74" w:rsidRDefault="00197A74" w:rsidP="00197A74">
      <w:pPr>
        <w:pStyle w:val="af7"/>
      </w:pPr>
      <w:r>
        <w:t>import { CONSTANTS } from '@core/constants';</w:t>
      </w:r>
    </w:p>
    <w:p w14:paraId="1B947CED" w14:textId="77777777" w:rsidR="00197A74" w:rsidRDefault="00197A74" w:rsidP="00197A74">
      <w:pPr>
        <w:pStyle w:val="af7"/>
      </w:pPr>
      <w:r>
        <w:t>import { AuthState } from '@core/stores/auth.state';</w:t>
      </w:r>
    </w:p>
    <w:p w14:paraId="2A896238" w14:textId="77777777" w:rsidR="00197A74" w:rsidRDefault="00197A74" w:rsidP="00197A74">
      <w:pPr>
        <w:pStyle w:val="af7"/>
      </w:pPr>
      <w:r>
        <w:lastRenderedPageBreak/>
        <w:t>import { AuthService } from '@core/services/auth.service';</w:t>
      </w:r>
    </w:p>
    <w:p w14:paraId="7389DB2D" w14:textId="77777777" w:rsidR="00197A74" w:rsidRDefault="00197A74" w:rsidP="00197A74">
      <w:pPr>
        <w:pStyle w:val="af7"/>
      </w:pPr>
      <w:r>
        <w:t>import { map } from 'rxjs';</w:t>
      </w:r>
    </w:p>
    <w:p w14:paraId="0AAA4F94" w14:textId="77777777" w:rsidR="00197A74" w:rsidRDefault="00197A74" w:rsidP="00197A74">
      <w:pPr>
        <w:pStyle w:val="af7"/>
      </w:pPr>
    </w:p>
    <w:p w14:paraId="42BB888D" w14:textId="77777777" w:rsidR="00197A74" w:rsidRDefault="00197A74" w:rsidP="00197A74">
      <w:pPr>
        <w:pStyle w:val="af7"/>
      </w:pPr>
      <w:r>
        <w:t>export const authGuard: CanActivateFn = (_, state) =&gt; {</w:t>
      </w:r>
    </w:p>
    <w:p w14:paraId="2F72745F" w14:textId="77777777" w:rsidR="00197A74" w:rsidRDefault="00197A74" w:rsidP="00197A74">
      <w:pPr>
        <w:pStyle w:val="af7"/>
      </w:pPr>
      <w:r>
        <w:t xml:space="preserve">  const authState = inject(AuthState);</w:t>
      </w:r>
    </w:p>
    <w:p w14:paraId="54E7309C" w14:textId="77777777" w:rsidR="00197A74" w:rsidRDefault="00197A74" w:rsidP="00197A74">
      <w:pPr>
        <w:pStyle w:val="af7"/>
      </w:pPr>
      <w:r>
        <w:t xml:space="preserve">  const authService = inject(AuthService);</w:t>
      </w:r>
    </w:p>
    <w:p w14:paraId="4440B12E" w14:textId="77777777" w:rsidR="00197A74" w:rsidRDefault="00197A74" w:rsidP="00197A74">
      <w:pPr>
        <w:pStyle w:val="af7"/>
      </w:pPr>
      <w:r>
        <w:t xml:space="preserve">  const router = inject(Router);</w:t>
      </w:r>
    </w:p>
    <w:p w14:paraId="00DA09C2" w14:textId="77777777" w:rsidR="00197A74" w:rsidRDefault="00197A74" w:rsidP="00197A74">
      <w:pPr>
        <w:pStyle w:val="af7"/>
      </w:pPr>
    </w:p>
    <w:p w14:paraId="47B4F500" w14:textId="77777777" w:rsidR="00197A74" w:rsidRDefault="00197A74" w:rsidP="00197A74">
      <w:pPr>
        <w:pStyle w:val="af7"/>
      </w:pPr>
      <w:r>
        <w:t xml:space="preserve">  if (authState.isSignedIn()) {</w:t>
      </w:r>
    </w:p>
    <w:p w14:paraId="0427CA36" w14:textId="77777777" w:rsidR="00197A74" w:rsidRDefault="00197A74" w:rsidP="00197A74">
      <w:pPr>
        <w:pStyle w:val="af7"/>
      </w:pPr>
      <w:r>
        <w:t xml:space="preserve">    return true;</w:t>
      </w:r>
    </w:p>
    <w:p w14:paraId="058523F5" w14:textId="77777777" w:rsidR="00197A74" w:rsidRDefault="00197A74" w:rsidP="00197A74">
      <w:pPr>
        <w:pStyle w:val="af7"/>
      </w:pPr>
      <w:r>
        <w:t xml:space="preserve">  } else {</w:t>
      </w:r>
    </w:p>
    <w:p w14:paraId="5FC1132B" w14:textId="77777777" w:rsidR="00197A74" w:rsidRDefault="00197A74" w:rsidP="00197A74">
      <w:pPr>
        <w:pStyle w:val="af7"/>
      </w:pPr>
      <w:r>
        <w:t xml:space="preserve">    return authService.refreshToken()</w:t>
      </w:r>
    </w:p>
    <w:p w14:paraId="0D09360F" w14:textId="77777777" w:rsidR="00197A74" w:rsidRDefault="00197A74" w:rsidP="00197A74">
      <w:pPr>
        <w:pStyle w:val="af7"/>
      </w:pPr>
      <w:r>
        <w:t xml:space="preserve">      .pipe(</w:t>
      </w:r>
    </w:p>
    <w:p w14:paraId="356BA455" w14:textId="77777777" w:rsidR="00197A74" w:rsidRDefault="00197A74" w:rsidP="00197A74">
      <w:pPr>
        <w:pStyle w:val="af7"/>
      </w:pPr>
      <w:r>
        <w:t xml:space="preserve">        map((isSignedIn) =&gt;</w:t>
      </w:r>
    </w:p>
    <w:p w14:paraId="7D8C2445" w14:textId="77777777" w:rsidR="00197A74" w:rsidRDefault="00197A74" w:rsidP="00197A74">
      <w:pPr>
        <w:pStyle w:val="af7"/>
      </w:pPr>
      <w:r>
        <w:t xml:space="preserve">          router.parseUrl(</w:t>
      </w:r>
    </w:p>
    <w:p w14:paraId="045871A4" w14:textId="77777777" w:rsidR="00197A74" w:rsidRDefault="00197A74" w:rsidP="00197A74">
      <w:pPr>
        <w:pStyle w:val="af7"/>
      </w:pPr>
      <w:r>
        <w:t xml:space="preserve">            !isSignedIn</w:t>
      </w:r>
    </w:p>
    <w:p w14:paraId="500C5CBF" w14:textId="77777777" w:rsidR="00197A74" w:rsidRDefault="00197A74" w:rsidP="00197A74">
      <w:pPr>
        <w:pStyle w:val="af7"/>
      </w:pPr>
      <w:r>
        <w:t xml:space="preserve">              ? `/${CONSTANTS.ENDPOINTS.AUTH.PATH}/${CONSTANTS.ENDPOINTS.AUTH.SIGN_IN}`</w:t>
      </w:r>
    </w:p>
    <w:p w14:paraId="054EDFC3" w14:textId="77777777" w:rsidR="00197A74" w:rsidRDefault="00197A74" w:rsidP="00197A74">
      <w:pPr>
        <w:pStyle w:val="af7"/>
      </w:pPr>
      <w:r>
        <w:t xml:space="preserve">              : state.url,</w:t>
      </w:r>
    </w:p>
    <w:p w14:paraId="3DEADD2F" w14:textId="77777777" w:rsidR="00197A74" w:rsidRDefault="00197A74" w:rsidP="00197A74">
      <w:pPr>
        <w:pStyle w:val="af7"/>
      </w:pPr>
      <w:r>
        <w:t xml:space="preserve">          )),</w:t>
      </w:r>
    </w:p>
    <w:p w14:paraId="76342764" w14:textId="77777777" w:rsidR="00197A74" w:rsidRDefault="00197A74" w:rsidP="00197A74">
      <w:pPr>
        <w:pStyle w:val="af7"/>
      </w:pPr>
      <w:r>
        <w:t xml:space="preserve">      );</w:t>
      </w:r>
    </w:p>
    <w:p w14:paraId="49D826EE" w14:textId="77777777" w:rsidR="00197A74" w:rsidRDefault="00197A74" w:rsidP="00197A74">
      <w:pPr>
        <w:pStyle w:val="af7"/>
      </w:pPr>
      <w:r>
        <w:t xml:space="preserve">  }</w:t>
      </w:r>
    </w:p>
    <w:p w14:paraId="045A5F31" w14:textId="77777777" w:rsidR="00197A74" w:rsidRDefault="00197A74" w:rsidP="00197A74">
      <w:pPr>
        <w:pStyle w:val="af7"/>
      </w:pPr>
      <w:r>
        <w:t>};</w:t>
      </w:r>
    </w:p>
    <w:p w14:paraId="1A028F67" w14:textId="77777777" w:rsidR="00197A74" w:rsidRDefault="00197A74" w:rsidP="00197A74">
      <w:pPr>
        <w:pStyle w:val="af7"/>
      </w:pPr>
    </w:p>
    <w:p w14:paraId="6F442986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login.guard.ts:</w:t>
      </w:r>
    </w:p>
    <w:p w14:paraId="24F9E1FB" w14:textId="77777777" w:rsidR="00197A74" w:rsidRDefault="00197A74" w:rsidP="00197A74">
      <w:pPr>
        <w:pStyle w:val="af7"/>
      </w:pPr>
      <w:r>
        <w:t>import { inject } from '@angular/core';</w:t>
      </w:r>
    </w:p>
    <w:p w14:paraId="215F2E08" w14:textId="77777777" w:rsidR="00197A74" w:rsidRDefault="00197A74" w:rsidP="00197A74">
      <w:pPr>
        <w:pStyle w:val="af7"/>
      </w:pPr>
      <w:r>
        <w:t>import { CanActivateFn, Router } from '@angular/router';</w:t>
      </w:r>
    </w:p>
    <w:p w14:paraId="5B75A632" w14:textId="77777777" w:rsidR="00197A74" w:rsidRDefault="00197A74" w:rsidP="00197A74">
      <w:pPr>
        <w:pStyle w:val="af7"/>
      </w:pPr>
      <w:r>
        <w:t>import { AuthState } from '@core/stores/auth.state';</w:t>
      </w:r>
    </w:p>
    <w:p w14:paraId="4B75BC55" w14:textId="77777777" w:rsidR="00197A74" w:rsidRDefault="00197A74" w:rsidP="00197A74">
      <w:pPr>
        <w:pStyle w:val="af7"/>
      </w:pPr>
    </w:p>
    <w:p w14:paraId="7EC6DF7E" w14:textId="77777777" w:rsidR="00197A74" w:rsidRDefault="00197A74" w:rsidP="00197A74">
      <w:pPr>
        <w:pStyle w:val="af7"/>
      </w:pPr>
      <w:r>
        <w:t>export const loginGuard: CanActivateFn = () =&gt; {</w:t>
      </w:r>
    </w:p>
    <w:p w14:paraId="2E78E414" w14:textId="77777777" w:rsidR="00197A74" w:rsidRDefault="00197A74" w:rsidP="00197A74">
      <w:pPr>
        <w:pStyle w:val="af7"/>
      </w:pPr>
      <w:r>
        <w:t xml:space="preserve">  const authState = inject(AuthState);</w:t>
      </w:r>
    </w:p>
    <w:p w14:paraId="6ED29E1E" w14:textId="77777777" w:rsidR="00197A74" w:rsidRDefault="00197A74" w:rsidP="00197A74">
      <w:pPr>
        <w:pStyle w:val="af7"/>
      </w:pPr>
      <w:r>
        <w:t xml:space="preserve">  const router = inject(Router);</w:t>
      </w:r>
    </w:p>
    <w:p w14:paraId="2108D059" w14:textId="77777777" w:rsidR="00197A74" w:rsidRDefault="00197A74" w:rsidP="00197A74">
      <w:pPr>
        <w:pStyle w:val="af7"/>
      </w:pPr>
      <w:r>
        <w:t xml:space="preserve">  if (!authState.isSignedIn()) {</w:t>
      </w:r>
    </w:p>
    <w:p w14:paraId="6A2DAC17" w14:textId="77777777" w:rsidR="00197A74" w:rsidRDefault="00197A74" w:rsidP="00197A74">
      <w:pPr>
        <w:pStyle w:val="af7"/>
      </w:pPr>
      <w:r>
        <w:t xml:space="preserve">    return true;</w:t>
      </w:r>
    </w:p>
    <w:p w14:paraId="752FCC50" w14:textId="77777777" w:rsidR="00197A74" w:rsidRDefault="00197A74" w:rsidP="00197A74">
      <w:pPr>
        <w:pStyle w:val="af7"/>
      </w:pPr>
      <w:r>
        <w:t xml:space="preserve">  }</w:t>
      </w:r>
    </w:p>
    <w:p w14:paraId="45BE10B9" w14:textId="77777777" w:rsidR="00197A74" w:rsidRDefault="00197A74" w:rsidP="00197A74">
      <w:pPr>
        <w:pStyle w:val="af7"/>
      </w:pPr>
    </w:p>
    <w:p w14:paraId="27946632" w14:textId="77777777" w:rsidR="00197A74" w:rsidRDefault="00197A74" w:rsidP="00197A74">
      <w:pPr>
        <w:pStyle w:val="af7"/>
      </w:pPr>
      <w:r>
        <w:t xml:space="preserve">  return router.parseUrl('/');</w:t>
      </w:r>
    </w:p>
    <w:p w14:paraId="03214F9B" w14:textId="77777777" w:rsidR="00197A74" w:rsidRDefault="00197A74" w:rsidP="00197A74">
      <w:pPr>
        <w:pStyle w:val="af7"/>
      </w:pPr>
      <w:r>
        <w:t>};</w:t>
      </w:r>
    </w:p>
    <w:p w14:paraId="2FF78CB4" w14:textId="77777777" w:rsidR="00197A74" w:rsidRDefault="00197A74" w:rsidP="00197A74">
      <w:pPr>
        <w:pStyle w:val="af7"/>
      </w:pPr>
    </w:p>
    <w:p w14:paraId="46DDB35A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auth.interceptor.ts:</w:t>
      </w:r>
    </w:p>
    <w:p w14:paraId="42366BFF" w14:textId="77777777" w:rsidR="00197A74" w:rsidRDefault="00197A74" w:rsidP="00197A74">
      <w:pPr>
        <w:pStyle w:val="af7"/>
      </w:pPr>
      <w:r>
        <w:t>import { HttpInterceptorFn } from '@angular/common/http';</w:t>
      </w:r>
    </w:p>
    <w:p w14:paraId="3CD9E97B" w14:textId="77777777" w:rsidR="00197A74" w:rsidRDefault="00197A74" w:rsidP="00197A74">
      <w:pPr>
        <w:pStyle w:val="af7"/>
      </w:pPr>
      <w:r>
        <w:t>import { inject } from '@angular/core';</w:t>
      </w:r>
    </w:p>
    <w:p w14:paraId="0EDEF757" w14:textId="77777777" w:rsidR="00197A74" w:rsidRDefault="00197A74" w:rsidP="00197A74">
      <w:pPr>
        <w:pStyle w:val="af7"/>
      </w:pPr>
      <w:r>
        <w:t>import { AuthState } from '@core/stores/auth.state';</w:t>
      </w:r>
    </w:p>
    <w:p w14:paraId="1AC38E6A" w14:textId="77777777" w:rsidR="00197A74" w:rsidRDefault="00197A74" w:rsidP="00197A74">
      <w:pPr>
        <w:pStyle w:val="af7"/>
      </w:pPr>
    </w:p>
    <w:p w14:paraId="5B3B28C3" w14:textId="77777777" w:rsidR="00197A74" w:rsidRDefault="00197A74" w:rsidP="00197A74">
      <w:pPr>
        <w:pStyle w:val="af7"/>
      </w:pPr>
      <w:r>
        <w:t>export const authInterceptor: HttpInterceptorFn = (req, next) =&gt; {</w:t>
      </w:r>
    </w:p>
    <w:p w14:paraId="079799C9" w14:textId="77777777" w:rsidR="00197A74" w:rsidRDefault="00197A74" w:rsidP="00197A74">
      <w:pPr>
        <w:pStyle w:val="af7"/>
      </w:pPr>
      <w:r>
        <w:t xml:space="preserve">  const authState = inject(AuthState);</w:t>
      </w:r>
    </w:p>
    <w:p w14:paraId="5DF3586F" w14:textId="77777777" w:rsidR="00197A74" w:rsidRDefault="00197A74" w:rsidP="00197A74">
      <w:pPr>
        <w:pStyle w:val="af7"/>
      </w:pPr>
      <w:r>
        <w:t xml:space="preserve">  if (authState.isSignedIn()) {</w:t>
      </w:r>
    </w:p>
    <w:p w14:paraId="5B947ECD" w14:textId="77777777" w:rsidR="00197A74" w:rsidRDefault="00197A74" w:rsidP="00197A74">
      <w:pPr>
        <w:pStyle w:val="af7"/>
      </w:pPr>
      <w:r>
        <w:t xml:space="preserve">    const headers = {</w:t>
      </w:r>
    </w:p>
    <w:p w14:paraId="6AD16E90" w14:textId="77777777" w:rsidR="00197A74" w:rsidRDefault="00197A74" w:rsidP="00197A74">
      <w:pPr>
        <w:pStyle w:val="af7"/>
      </w:pPr>
      <w:r>
        <w:t xml:space="preserve">      Authorization: `Bearer ${authState.accessToken}`,</w:t>
      </w:r>
    </w:p>
    <w:p w14:paraId="7F8B8052" w14:textId="77777777" w:rsidR="00197A74" w:rsidRDefault="00197A74" w:rsidP="00197A74">
      <w:pPr>
        <w:pStyle w:val="af7"/>
      </w:pPr>
      <w:r>
        <w:t xml:space="preserve">    };</w:t>
      </w:r>
    </w:p>
    <w:p w14:paraId="25C6CD4A" w14:textId="77777777" w:rsidR="00197A74" w:rsidRDefault="00197A74" w:rsidP="00197A74">
      <w:pPr>
        <w:pStyle w:val="af7"/>
      </w:pPr>
      <w:r>
        <w:t xml:space="preserve">    const request = req.clone({ setHeaders: headers, withCredentials: true });</w:t>
      </w:r>
    </w:p>
    <w:p w14:paraId="56BE6154" w14:textId="77777777" w:rsidR="00197A74" w:rsidRDefault="00197A74" w:rsidP="00197A74">
      <w:pPr>
        <w:pStyle w:val="af7"/>
      </w:pPr>
      <w:r>
        <w:t xml:space="preserve">    return next(request);</w:t>
      </w:r>
    </w:p>
    <w:p w14:paraId="60A8BE5D" w14:textId="77777777" w:rsidR="00197A74" w:rsidRDefault="00197A74" w:rsidP="00197A74">
      <w:pPr>
        <w:pStyle w:val="af7"/>
      </w:pPr>
      <w:r>
        <w:t xml:space="preserve">  }</w:t>
      </w:r>
    </w:p>
    <w:p w14:paraId="449BD060" w14:textId="77777777" w:rsidR="00197A74" w:rsidRDefault="00197A74" w:rsidP="00197A74">
      <w:pPr>
        <w:pStyle w:val="af7"/>
      </w:pPr>
      <w:r>
        <w:t xml:space="preserve">  return next(req);</w:t>
      </w:r>
    </w:p>
    <w:p w14:paraId="2895BD81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>};</w:t>
      </w:r>
    </w:p>
    <w:p w14:paraId="1393D469" w14:textId="77777777" w:rsidR="00197A74" w:rsidRPr="00197A74" w:rsidRDefault="00197A74" w:rsidP="00197A74">
      <w:pPr>
        <w:pStyle w:val="af7"/>
        <w:rPr>
          <w:lang w:val="ru-RU"/>
        </w:rPr>
      </w:pPr>
    </w:p>
    <w:p w14:paraId="29486BC1" w14:textId="77777777" w:rsidR="00197A74" w:rsidRPr="00197A74" w:rsidRDefault="00197A74" w:rsidP="00E50616">
      <w:pPr>
        <w:pStyle w:val="affc"/>
      </w:pPr>
      <w:r w:rsidRPr="00197A74">
        <w:t xml:space="preserve">Файл </w:t>
      </w:r>
      <w:r>
        <w:t>http</w:t>
      </w:r>
      <w:r w:rsidRPr="00197A74">
        <w:t>-</w:t>
      </w:r>
      <w:r>
        <w:t>error</w:t>
      </w:r>
      <w:r w:rsidRPr="00197A74">
        <w:t>.</w:t>
      </w:r>
      <w:r>
        <w:t>interceptor</w:t>
      </w:r>
      <w:r w:rsidRPr="00197A74">
        <w:t>.</w:t>
      </w:r>
      <w:r>
        <w:t>ts</w:t>
      </w:r>
      <w:r w:rsidRPr="00197A74">
        <w:t>:</w:t>
      </w:r>
    </w:p>
    <w:p w14:paraId="5A5A9A03" w14:textId="77777777" w:rsidR="00197A74" w:rsidRDefault="00197A74" w:rsidP="00197A74">
      <w:pPr>
        <w:pStyle w:val="af7"/>
      </w:pPr>
      <w:r>
        <w:t>import {</w:t>
      </w:r>
    </w:p>
    <w:p w14:paraId="60D34931" w14:textId="77777777" w:rsidR="00197A74" w:rsidRDefault="00197A74" w:rsidP="00197A74">
      <w:pPr>
        <w:pStyle w:val="af7"/>
      </w:pPr>
      <w:r>
        <w:t xml:space="preserve">  HttpErrorResponse,</w:t>
      </w:r>
    </w:p>
    <w:p w14:paraId="24ABD06B" w14:textId="77777777" w:rsidR="00197A74" w:rsidRDefault="00197A74" w:rsidP="00197A74">
      <w:pPr>
        <w:pStyle w:val="af7"/>
      </w:pPr>
      <w:r>
        <w:t xml:space="preserve">  HttpEvent,</w:t>
      </w:r>
    </w:p>
    <w:p w14:paraId="6E6756C2" w14:textId="77777777" w:rsidR="00197A74" w:rsidRDefault="00197A74" w:rsidP="00197A74">
      <w:pPr>
        <w:pStyle w:val="af7"/>
      </w:pPr>
      <w:r>
        <w:t xml:space="preserve">  HttpHandlerFn,</w:t>
      </w:r>
    </w:p>
    <w:p w14:paraId="0D785208" w14:textId="77777777" w:rsidR="00197A74" w:rsidRDefault="00197A74" w:rsidP="00197A74">
      <w:pPr>
        <w:pStyle w:val="af7"/>
      </w:pPr>
      <w:r>
        <w:t xml:space="preserve">  HttpInterceptorFn,</w:t>
      </w:r>
    </w:p>
    <w:p w14:paraId="5BEFB2A1" w14:textId="77777777" w:rsidR="00197A74" w:rsidRDefault="00197A74" w:rsidP="00197A74">
      <w:pPr>
        <w:pStyle w:val="af7"/>
      </w:pPr>
      <w:r>
        <w:t xml:space="preserve">  HttpRequest,</w:t>
      </w:r>
    </w:p>
    <w:p w14:paraId="15A4AD66" w14:textId="77777777" w:rsidR="00197A74" w:rsidRDefault="00197A74" w:rsidP="00197A74">
      <w:pPr>
        <w:pStyle w:val="af7"/>
      </w:pPr>
      <w:r>
        <w:t xml:space="preserve">  HttpStatusCode,</w:t>
      </w:r>
    </w:p>
    <w:p w14:paraId="699CCC89" w14:textId="77777777" w:rsidR="00197A74" w:rsidRDefault="00197A74" w:rsidP="00197A74">
      <w:pPr>
        <w:pStyle w:val="af7"/>
      </w:pPr>
      <w:r>
        <w:t>} from '@angular/common/http';</w:t>
      </w:r>
    </w:p>
    <w:p w14:paraId="3F5FA399" w14:textId="77777777" w:rsidR="00197A74" w:rsidRDefault="00197A74" w:rsidP="00197A74">
      <w:pPr>
        <w:pStyle w:val="af7"/>
      </w:pPr>
      <w:r>
        <w:t>import { EnvironmentInjector, inject, runInInjectionContext } from '@angular/core';</w:t>
      </w:r>
    </w:p>
    <w:p w14:paraId="5313F9C6" w14:textId="77777777" w:rsidR="00197A74" w:rsidRDefault="00197A74" w:rsidP="00197A74">
      <w:pPr>
        <w:pStyle w:val="af7"/>
      </w:pPr>
      <w:r>
        <w:t>import { MatSnackBar } from '@angular/material/snack-bar';</w:t>
      </w:r>
    </w:p>
    <w:p w14:paraId="40620EED" w14:textId="77777777" w:rsidR="00197A74" w:rsidRDefault="00197A74" w:rsidP="00197A74">
      <w:pPr>
        <w:pStyle w:val="af7"/>
      </w:pPr>
      <w:r>
        <w:t>import { Router } from '@angular/router';</w:t>
      </w:r>
    </w:p>
    <w:p w14:paraId="0CE36674" w14:textId="77777777" w:rsidR="00197A74" w:rsidRDefault="00197A74" w:rsidP="00197A74">
      <w:pPr>
        <w:pStyle w:val="af7"/>
      </w:pPr>
      <w:r>
        <w:t>import { CONSTANTS } from '@core/constants';</w:t>
      </w:r>
    </w:p>
    <w:p w14:paraId="0ADE2724" w14:textId="77777777" w:rsidR="00197A74" w:rsidRDefault="00197A74" w:rsidP="00197A74">
      <w:pPr>
        <w:pStyle w:val="af7"/>
      </w:pPr>
      <w:r>
        <w:t>import { AuthService } from '@core/services/auth.service';</w:t>
      </w:r>
    </w:p>
    <w:p w14:paraId="07904FFF" w14:textId="77777777" w:rsidR="00197A74" w:rsidRDefault="00197A74" w:rsidP="00197A74">
      <w:pPr>
        <w:pStyle w:val="af7"/>
      </w:pPr>
      <w:r>
        <w:t>import { AuthState } from '@core/stores/auth.state';</w:t>
      </w:r>
    </w:p>
    <w:p w14:paraId="46599ACA" w14:textId="77777777" w:rsidR="00197A74" w:rsidRDefault="00197A74" w:rsidP="00197A74">
      <w:pPr>
        <w:pStyle w:val="af7"/>
      </w:pPr>
      <w:r>
        <w:t>import {</w:t>
      </w:r>
    </w:p>
    <w:p w14:paraId="76941737" w14:textId="77777777" w:rsidR="00197A74" w:rsidRDefault="00197A74" w:rsidP="00197A74">
      <w:pPr>
        <w:pStyle w:val="af7"/>
      </w:pPr>
      <w:r>
        <w:lastRenderedPageBreak/>
        <w:t xml:space="preserve">  catchError,</w:t>
      </w:r>
    </w:p>
    <w:p w14:paraId="2A4B7F09" w14:textId="77777777" w:rsidR="00197A74" w:rsidRDefault="00197A74" w:rsidP="00197A74">
      <w:pPr>
        <w:pStyle w:val="af7"/>
      </w:pPr>
      <w:r>
        <w:t xml:space="preserve">  delay,</w:t>
      </w:r>
    </w:p>
    <w:p w14:paraId="2D553F08" w14:textId="77777777" w:rsidR="00197A74" w:rsidRDefault="00197A74" w:rsidP="00197A74">
      <w:pPr>
        <w:pStyle w:val="af7"/>
      </w:pPr>
      <w:r>
        <w:t xml:space="preserve">  map,</w:t>
      </w:r>
    </w:p>
    <w:p w14:paraId="3A5FE9AD" w14:textId="77777777" w:rsidR="00197A74" w:rsidRDefault="00197A74" w:rsidP="00197A74">
      <w:pPr>
        <w:pStyle w:val="af7"/>
      </w:pPr>
      <w:r>
        <w:t xml:space="preserve">  mergeMap,</w:t>
      </w:r>
    </w:p>
    <w:p w14:paraId="0C946E8A" w14:textId="77777777" w:rsidR="00197A74" w:rsidRDefault="00197A74" w:rsidP="00197A74">
      <w:pPr>
        <w:pStyle w:val="af7"/>
      </w:pPr>
      <w:r>
        <w:t xml:space="preserve">  NEVER,</w:t>
      </w:r>
    </w:p>
    <w:p w14:paraId="35614BB2" w14:textId="77777777" w:rsidR="00197A74" w:rsidRDefault="00197A74" w:rsidP="00197A74">
      <w:pPr>
        <w:pStyle w:val="af7"/>
      </w:pPr>
      <w:r>
        <w:t xml:space="preserve">  Observable,</w:t>
      </w:r>
    </w:p>
    <w:p w14:paraId="70A1C1E7" w14:textId="77777777" w:rsidR="00197A74" w:rsidRDefault="00197A74" w:rsidP="00197A74">
      <w:pPr>
        <w:pStyle w:val="af7"/>
      </w:pPr>
      <w:r>
        <w:t xml:space="preserve">  retry,</w:t>
      </w:r>
    </w:p>
    <w:p w14:paraId="0898BDBF" w14:textId="77777777" w:rsidR="00197A74" w:rsidRDefault="00197A74" w:rsidP="00197A74">
      <w:pPr>
        <w:pStyle w:val="af7"/>
      </w:pPr>
      <w:r>
        <w:t xml:space="preserve">  retryWhen,</w:t>
      </w:r>
    </w:p>
    <w:p w14:paraId="66B4018E" w14:textId="77777777" w:rsidR="00197A74" w:rsidRDefault="00197A74" w:rsidP="00197A74">
      <w:pPr>
        <w:pStyle w:val="af7"/>
      </w:pPr>
      <w:r>
        <w:t xml:space="preserve">  switchMap,</w:t>
      </w:r>
    </w:p>
    <w:p w14:paraId="22AC9521" w14:textId="77777777" w:rsidR="00197A74" w:rsidRDefault="00197A74" w:rsidP="00197A74">
      <w:pPr>
        <w:pStyle w:val="af7"/>
      </w:pPr>
      <w:r>
        <w:t xml:space="preserve">  throwError,</w:t>
      </w:r>
    </w:p>
    <w:p w14:paraId="51E1E615" w14:textId="77777777" w:rsidR="00197A74" w:rsidRDefault="00197A74" w:rsidP="00197A74">
      <w:pPr>
        <w:pStyle w:val="af7"/>
      </w:pPr>
      <w:r>
        <w:t xml:space="preserve">  timer,</w:t>
      </w:r>
    </w:p>
    <w:p w14:paraId="62449E53" w14:textId="77777777" w:rsidR="00197A74" w:rsidRDefault="00197A74" w:rsidP="00197A74">
      <w:pPr>
        <w:pStyle w:val="af7"/>
      </w:pPr>
      <w:r>
        <w:t>} from 'rxjs';</w:t>
      </w:r>
    </w:p>
    <w:p w14:paraId="7D7AC92A" w14:textId="77777777" w:rsidR="00197A74" w:rsidRDefault="00197A74" w:rsidP="00197A74">
      <w:pPr>
        <w:pStyle w:val="af7"/>
      </w:pPr>
    </w:p>
    <w:p w14:paraId="6A84497D" w14:textId="77777777" w:rsidR="00197A74" w:rsidRDefault="00197A74" w:rsidP="00197A74">
      <w:pPr>
        <w:pStyle w:val="af7"/>
      </w:pPr>
    </w:p>
    <w:p w14:paraId="70043CB7" w14:textId="77777777" w:rsidR="00197A74" w:rsidRDefault="00197A74" w:rsidP="00197A74">
      <w:pPr>
        <w:pStyle w:val="af7"/>
      </w:pPr>
      <w:r>
        <w:t>const retryCount = 3;</w:t>
      </w:r>
    </w:p>
    <w:p w14:paraId="6D9A1F6E" w14:textId="77777777" w:rsidR="00197A74" w:rsidRDefault="00197A74" w:rsidP="00197A74">
      <w:pPr>
        <w:pStyle w:val="af7"/>
      </w:pPr>
    </w:p>
    <w:p w14:paraId="4CB4AEFA" w14:textId="77777777" w:rsidR="00197A74" w:rsidRDefault="00197A74" w:rsidP="00197A74">
      <w:pPr>
        <w:pStyle w:val="af7"/>
      </w:pPr>
      <w:r>
        <w:t>const handleUnauthorizedError = (</w:t>
      </w:r>
    </w:p>
    <w:p w14:paraId="4AA99BF0" w14:textId="77777777" w:rsidR="00197A74" w:rsidRDefault="00197A74" w:rsidP="00197A74">
      <w:pPr>
        <w:pStyle w:val="af7"/>
      </w:pPr>
      <w:r>
        <w:t xml:space="preserve">  req: HttpRequest&lt;unknown&gt;,</w:t>
      </w:r>
    </w:p>
    <w:p w14:paraId="67D02E56" w14:textId="77777777" w:rsidR="00197A74" w:rsidRDefault="00197A74" w:rsidP="00197A74">
      <w:pPr>
        <w:pStyle w:val="af7"/>
      </w:pPr>
      <w:r>
        <w:t xml:space="preserve">  next: HttpHandlerFn,</w:t>
      </w:r>
    </w:p>
    <w:p w14:paraId="388E8584" w14:textId="77777777" w:rsidR="00197A74" w:rsidRDefault="00197A74" w:rsidP="00197A74">
      <w:pPr>
        <w:pStyle w:val="af7"/>
      </w:pPr>
      <w:r>
        <w:t xml:space="preserve">  err: HttpErrorResponse,</w:t>
      </w:r>
    </w:p>
    <w:p w14:paraId="4EA4DE7C" w14:textId="77777777" w:rsidR="00197A74" w:rsidRDefault="00197A74" w:rsidP="00197A74">
      <w:pPr>
        <w:pStyle w:val="af7"/>
      </w:pPr>
      <w:r>
        <w:t xml:space="preserve">  environmentInjector: EnvironmentInjector,</w:t>
      </w:r>
    </w:p>
    <w:p w14:paraId="25F82A78" w14:textId="77777777" w:rsidR="00197A74" w:rsidRDefault="00197A74" w:rsidP="00197A74">
      <w:pPr>
        <w:pStyle w:val="af7"/>
      </w:pPr>
      <w:r>
        <w:t>): Observable&lt;HttpEvent&lt;unknown&gt;&gt; =&gt; {</w:t>
      </w:r>
    </w:p>
    <w:p w14:paraId="3C81F4E4" w14:textId="77777777" w:rsidR="00197A74" w:rsidRDefault="00197A74" w:rsidP="00197A74">
      <w:pPr>
        <w:pStyle w:val="af7"/>
      </w:pPr>
      <w:r>
        <w:t xml:space="preserve">  return runInInjectionContext(environmentInjector, () =&gt; {</w:t>
      </w:r>
    </w:p>
    <w:p w14:paraId="609CAA9D" w14:textId="77777777" w:rsidR="00197A74" w:rsidRDefault="00197A74" w:rsidP="00197A74">
      <w:pPr>
        <w:pStyle w:val="af7"/>
      </w:pPr>
      <w:r>
        <w:t xml:space="preserve">    const authService = inject(AuthService);</w:t>
      </w:r>
    </w:p>
    <w:p w14:paraId="754A366D" w14:textId="77777777" w:rsidR="00197A74" w:rsidRDefault="00197A74" w:rsidP="00197A74">
      <w:pPr>
        <w:pStyle w:val="af7"/>
      </w:pPr>
      <w:r>
        <w:t xml:space="preserve">    const authState = inject(AuthState);</w:t>
      </w:r>
    </w:p>
    <w:p w14:paraId="3B16FB4B" w14:textId="77777777" w:rsidR="00197A74" w:rsidRDefault="00197A74" w:rsidP="00197A74">
      <w:pPr>
        <w:pStyle w:val="af7"/>
      </w:pPr>
      <w:r>
        <w:t xml:space="preserve">    const router = inject(Router);</w:t>
      </w:r>
    </w:p>
    <w:p w14:paraId="7BB34449" w14:textId="77777777" w:rsidR="00197A74" w:rsidRDefault="00197A74" w:rsidP="00197A74">
      <w:pPr>
        <w:pStyle w:val="af7"/>
      </w:pPr>
    </w:p>
    <w:p w14:paraId="274F8EC5" w14:textId="77777777" w:rsidR="00197A74" w:rsidRDefault="00197A74" w:rsidP="00197A74">
      <w:pPr>
        <w:pStyle w:val="af7"/>
      </w:pPr>
      <w:r>
        <w:t xml:space="preserve">    return authService.refreshToken()</w:t>
      </w:r>
    </w:p>
    <w:p w14:paraId="3224E4EC" w14:textId="77777777" w:rsidR="00197A74" w:rsidRDefault="00197A74" w:rsidP="00197A74">
      <w:pPr>
        <w:pStyle w:val="af7"/>
      </w:pPr>
      <w:r>
        <w:t xml:space="preserve">      .pipe(</w:t>
      </w:r>
    </w:p>
    <w:p w14:paraId="4C6F04E8" w14:textId="77777777" w:rsidR="00197A74" w:rsidRDefault="00197A74" w:rsidP="00197A74">
      <w:pPr>
        <w:pStyle w:val="af7"/>
      </w:pPr>
      <w:r>
        <w:t xml:space="preserve">        mergeMap((success) =&gt; {</w:t>
      </w:r>
    </w:p>
    <w:p w14:paraId="5A1C0395" w14:textId="77777777" w:rsidR="00197A74" w:rsidRDefault="00197A74" w:rsidP="00197A74">
      <w:pPr>
        <w:pStyle w:val="af7"/>
      </w:pPr>
      <w:r>
        <w:t xml:space="preserve">          if (!success) {</w:t>
      </w:r>
    </w:p>
    <w:p w14:paraId="7FC25A05" w14:textId="77777777" w:rsidR="00197A74" w:rsidRDefault="00197A74" w:rsidP="00197A74">
      <w:pPr>
        <w:pStyle w:val="af7"/>
      </w:pPr>
      <w:r>
        <w:t xml:space="preserve">            authState.accessToken = null;</w:t>
      </w:r>
    </w:p>
    <w:p w14:paraId="5E046B6C" w14:textId="77777777" w:rsidR="00197A74" w:rsidRDefault="00197A74" w:rsidP="00197A74">
      <w:pPr>
        <w:pStyle w:val="af7"/>
      </w:pPr>
      <w:r>
        <w:t xml:space="preserve">            routeToSignInPage(router);</w:t>
      </w:r>
    </w:p>
    <w:p w14:paraId="6A9A06F1" w14:textId="77777777" w:rsidR="00197A74" w:rsidRDefault="00197A74" w:rsidP="00197A74">
      <w:pPr>
        <w:pStyle w:val="af7"/>
      </w:pPr>
      <w:r>
        <w:t xml:space="preserve">            return throwError(() =&gt; err);</w:t>
      </w:r>
    </w:p>
    <w:p w14:paraId="32093D4B" w14:textId="77777777" w:rsidR="00197A74" w:rsidRDefault="00197A74" w:rsidP="00197A74">
      <w:pPr>
        <w:pStyle w:val="af7"/>
      </w:pPr>
      <w:r>
        <w:t xml:space="preserve">          }</w:t>
      </w:r>
    </w:p>
    <w:p w14:paraId="278135BF" w14:textId="77777777" w:rsidR="00197A74" w:rsidRDefault="00197A74" w:rsidP="00197A74">
      <w:pPr>
        <w:pStyle w:val="af7"/>
      </w:pPr>
      <w:r>
        <w:t xml:space="preserve">          return next(req);</w:t>
      </w:r>
    </w:p>
    <w:p w14:paraId="22F7AF83" w14:textId="77777777" w:rsidR="00197A74" w:rsidRDefault="00197A74" w:rsidP="00197A74">
      <w:pPr>
        <w:pStyle w:val="af7"/>
      </w:pPr>
      <w:r>
        <w:t xml:space="preserve">        }),</w:t>
      </w:r>
    </w:p>
    <w:p w14:paraId="1315073D" w14:textId="77777777" w:rsidR="00197A74" w:rsidRDefault="00197A74" w:rsidP="00197A74">
      <w:pPr>
        <w:pStyle w:val="af7"/>
      </w:pPr>
      <w:r>
        <w:t xml:space="preserve">      );</w:t>
      </w:r>
    </w:p>
    <w:p w14:paraId="28C3700D" w14:textId="77777777" w:rsidR="00197A74" w:rsidRDefault="00197A74" w:rsidP="00197A74">
      <w:pPr>
        <w:pStyle w:val="af7"/>
      </w:pPr>
      <w:r>
        <w:t xml:space="preserve">  });</w:t>
      </w:r>
    </w:p>
    <w:p w14:paraId="6CAE61BC" w14:textId="77777777" w:rsidR="00197A74" w:rsidRDefault="00197A74" w:rsidP="00197A74">
      <w:pPr>
        <w:pStyle w:val="af7"/>
      </w:pPr>
      <w:r>
        <w:t>};</w:t>
      </w:r>
    </w:p>
    <w:p w14:paraId="78E86048" w14:textId="77777777" w:rsidR="00197A74" w:rsidRDefault="00197A74" w:rsidP="00197A74">
      <w:pPr>
        <w:pStyle w:val="af7"/>
      </w:pPr>
    </w:p>
    <w:p w14:paraId="05C29515" w14:textId="77777777" w:rsidR="00197A74" w:rsidRDefault="00197A74" w:rsidP="00197A74">
      <w:pPr>
        <w:pStyle w:val="af7"/>
      </w:pPr>
      <w:r>
        <w:t>const routeToSignInPage = (router: Router) =&gt; {</w:t>
      </w:r>
    </w:p>
    <w:p w14:paraId="14DE01E6" w14:textId="77777777" w:rsidR="00197A74" w:rsidRDefault="00197A74" w:rsidP="00197A74">
      <w:pPr>
        <w:pStyle w:val="af7"/>
      </w:pPr>
      <w:r>
        <w:t xml:space="preserve">  router.navigate([</w:t>
      </w:r>
    </w:p>
    <w:p w14:paraId="23FBA208" w14:textId="77777777" w:rsidR="00197A74" w:rsidRDefault="00197A74" w:rsidP="00197A74">
      <w:pPr>
        <w:pStyle w:val="af7"/>
      </w:pPr>
      <w:r>
        <w:t xml:space="preserve">    CONSTANTS.ENDPOINTS.AUTH.PATH,</w:t>
      </w:r>
    </w:p>
    <w:p w14:paraId="0783DFB5" w14:textId="77777777" w:rsidR="00197A74" w:rsidRDefault="00197A74" w:rsidP="00197A74">
      <w:pPr>
        <w:pStyle w:val="af7"/>
      </w:pPr>
      <w:r>
        <w:t xml:space="preserve">    CONSTANTS.ENDPOINTS.AUTH.SIGN_IN,</w:t>
      </w:r>
    </w:p>
    <w:p w14:paraId="6929CB37" w14:textId="77777777" w:rsidR="00197A74" w:rsidRDefault="00197A74" w:rsidP="00197A74">
      <w:pPr>
        <w:pStyle w:val="af7"/>
      </w:pPr>
      <w:r>
        <w:t xml:space="preserve">  ]);</w:t>
      </w:r>
    </w:p>
    <w:p w14:paraId="0365DA1F" w14:textId="77777777" w:rsidR="00197A74" w:rsidRDefault="00197A74" w:rsidP="00197A74">
      <w:pPr>
        <w:pStyle w:val="af7"/>
      </w:pPr>
      <w:r>
        <w:t>};</w:t>
      </w:r>
    </w:p>
    <w:p w14:paraId="756D8245" w14:textId="77777777" w:rsidR="00197A74" w:rsidRDefault="00197A74" w:rsidP="00197A74">
      <w:pPr>
        <w:pStyle w:val="af7"/>
      </w:pPr>
    </w:p>
    <w:p w14:paraId="052B74F3" w14:textId="77777777" w:rsidR="00197A74" w:rsidRDefault="00197A74" w:rsidP="00197A74">
      <w:pPr>
        <w:pStyle w:val="af7"/>
      </w:pPr>
      <w:r>
        <w:t>export const httpErrorInterceptor: HttpInterceptorFn = (req, next) =&gt; {</w:t>
      </w:r>
    </w:p>
    <w:p w14:paraId="6F3246B2" w14:textId="77777777" w:rsidR="00197A74" w:rsidRDefault="00197A74" w:rsidP="00197A74">
      <w:pPr>
        <w:pStyle w:val="af7"/>
      </w:pPr>
      <w:r>
        <w:t xml:space="preserve">  const environmentInjector = inject(EnvironmentInjector);</w:t>
      </w:r>
    </w:p>
    <w:p w14:paraId="76CF123F" w14:textId="77777777" w:rsidR="00197A74" w:rsidRDefault="00197A74" w:rsidP="00197A74">
      <w:pPr>
        <w:pStyle w:val="af7"/>
      </w:pPr>
      <w:r>
        <w:t xml:space="preserve">  const router = inject(Router);</w:t>
      </w:r>
    </w:p>
    <w:p w14:paraId="00FBF732" w14:textId="77777777" w:rsidR="00197A74" w:rsidRDefault="00197A74" w:rsidP="00197A74">
      <w:pPr>
        <w:pStyle w:val="af7"/>
      </w:pPr>
      <w:r>
        <w:t xml:space="preserve">  const snackBarService = inject(MatSnackBar);</w:t>
      </w:r>
    </w:p>
    <w:p w14:paraId="5D46F9D3" w14:textId="77777777" w:rsidR="00197A74" w:rsidRDefault="00197A74" w:rsidP="00197A74">
      <w:pPr>
        <w:pStyle w:val="af7"/>
      </w:pPr>
      <w:r>
        <w:t xml:space="preserve">  return next(req)</w:t>
      </w:r>
    </w:p>
    <w:p w14:paraId="06EB0A7E" w14:textId="77777777" w:rsidR="00197A74" w:rsidRDefault="00197A74" w:rsidP="00197A74">
      <w:pPr>
        <w:pStyle w:val="af7"/>
      </w:pPr>
      <w:r>
        <w:t xml:space="preserve">    .pipe(</w:t>
      </w:r>
    </w:p>
    <w:p w14:paraId="01FE45DD" w14:textId="77777777" w:rsidR="00197A74" w:rsidRDefault="00197A74" w:rsidP="00197A74">
      <w:pPr>
        <w:pStyle w:val="af7"/>
      </w:pPr>
      <w:r>
        <w:t xml:space="preserve">      retry({</w:t>
      </w:r>
    </w:p>
    <w:p w14:paraId="12CAEAB5" w14:textId="77777777" w:rsidR="00197A74" w:rsidRDefault="00197A74" w:rsidP="00197A74">
      <w:pPr>
        <w:pStyle w:val="af7"/>
      </w:pPr>
      <w:r>
        <w:t xml:space="preserve">        count: retryCount,</w:t>
      </w:r>
    </w:p>
    <w:p w14:paraId="0D9AD6CF" w14:textId="77777777" w:rsidR="00197A74" w:rsidRDefault="00197A74" w:rsidP="00197A74">
      <w:pPr>
        <w:pStyle w:val="af7"/>
      </w:pPr>
      <w:r>
        <w:t xml:space="preserve">        delay: (error: HttpErrorResponse) =&gt; {</w:t>
      </w:r>
    </w:p>
    <w:p w14:paraId="082F7E65" w14:textId="77777777" w:rsidR="00197A74" w:rsidRDefault="00197A74" w:rsidP="00197A74">
      <w:pPr>
        <w:pStyle w:val="af7"/>
      </w:pPr>
      <w:r>
        <w:t xml:space="preserve">          console.log('retry request');</w:t>
      </w:r>
    </w:p>
    <w:p w14:paraId="2110AF33" w14:textId="77777777" w:rsidR="00197A74" w:rsidRDefault="00197A74" w:rsidP="00197A74">
      <w:pPr>
        <w:pStyle w:val="af7"/>
      </w:pPr>
      <w:r>
        <w:t xml:space="preserve">          if (error.status === HttpStatusCode.Unauthorized) {</w:t>
      </w:r>
    </w:p>
    <w:p w14:paraId="181E0E72" w14:textId="77777777" w:rsidR="00197A74" w:rsidRDefault="00197A74" w:rsidP="00197A74">
      <w:pPr>
        <w:pStyle w:val="af7"/>
      </w:pPr>
      <w:r>
        <w:t xml:space="preserve">            return handleUnauthorizedError(req, next, error, environmentInjector)</w:t>
      </w:r>
    </w:p>
    <w:p w14:paraId="541CF9DD" w14:textId="77777777" w:rsidR="00197A74" w:rsidRDefault="00197A74" w:rsidP="00197A74">
      <w:pPr>
        <w:pStyle w:val="af7"/>
      </w:pPr>
      <w:r>
        <w:t xml:space="preserve">              .pipe(</w:t>
      </w:r>
    </w:p>
    <w:p w14:paraId="76AA73F1" w14:textId="77777777" w:rsidR="00197A74" w:rsidRDefault="00197A74" w:rsidP="00197A74">
      <w:pPr>
        <w:pStyle w:val="af7"/>
      </w:pPr>
      <w:r>
        <w:t xml:space="preserve">                delay(3000),</w:t>
      </w:r>
    </w:p>
    <w:p w14:paraId="042ECA88" w14:textId="77777777" w:rsidR="00197A74" w:rsidRDefault="00197A74" w:rsidP="00197A74">
      <w:pPr>
        <w:pStyle w:val="af7"/>
      </w:pPr>
      <w:r>
        <w:t xml:space="preserve">                switchMap(() =&gt; next(req)),</w:t>
      </w:r>
    </w:p>
    <w:p w14:paraId="121C7F21" w14:textId="77777777" w:rsidR="00197A74" w:rsidRDefault="00197A74" w:rsidP="00197A74">
      <w:pPr>
        <w:pStyle w:val="af7"/>
      </w:pPr>
      <w:r>
        <w:t xml:space="preserve">              );</w:t>
      </w:r>
    </w:p>
    <w:p w14:paraId="6A45BF8C" w14:textId="77777777" w:rsidR="00197A74" w:rsidRDefault="00197A74" w:rsidP="00197A74">
      <w:pPr>
        <w:pStyle w:val="af7"/>
      </w:pPr>
      <w:r>
        <w:t xml:space="preserve">          }</w:t>
      </w:r>
    </w:p>
    <w:p w14:paraId="10D23E4C" w14:textId="77777777" w:rsidR="00197A74" w:rsidRDefault="00197A74" w:rsidP="00197A74">
      <w:pPr>
        <w:pStyle w:val="af7"/>
      </w:pPr>
    </w:p>
    <w:p w14:paraId="6CAC9451" w14:textId="77777777" w:rsidR="00197A74" w:rsidRDefault="00197A74" w:rsidP="00197A74">
      <w:pPr>
        <w:pStyle w:val="af7"/>
      </w:pPr>
      <w:r>
        <w:t xml:space="preserve">          return throwError(() =&gt; error);</w:t>
      </w:r>
    </w:p>
    <w:p w14:paraId="33C2D5CC" w14:textId="77777777" w:rsidR="00197A74" w:rsidRDefault="00197A74" w:rsidP="00197A74">
      <w:pPr>
        <w:pStyle w:val="af7"/>
      </w:pPr>
      <w:r>
        <w:t xml:space="preserve">        },</w:t>
      </w:r>
    </w:p>
    <w:p w14:paraId="5490BC04" w14:textId="77777777" w:rsidR="00197A74" w:rsidRDefault="00197A74" w:rsidP="00197A74">
      <w:pPr>
        <w:pStyle w:val="af7"/>
      </w:pPr>
      <w:r>
        <w:t xml:space="preserve">      }),</w:t>
      </w:r>
    </w:p>
    <w:p w14:paraId="4F89B52D" w14:textId="77777777" w:rsidR="00197A74" w:rsidRDefault="00197A74" w:rsidP="00197A74">
      <w:pPr>
        <w:pStyle w:val="af7"/>
      </w:pPr>
      <w:r>
        <w:t xml:space="preserve">      catchError((err: HttpErrorResponse) =&gt; {</w:t>
      </w:r>
    </w:p>
    <w:p w14:paraId="70F86360" w14:textId="77777777" w:rsidR="00197A74" w:rsidRDefault="00197A74" w:rsidP="00197A74">
      <w:pPr>
        <w:pStyle w:val="af7"/>
      </w:pPr>
      <w:r>
        <w:t xml:space="preserve">        if (err.status === 0) {</w:t>
      </w:r>
    </w:p>
    <w:p w14:paraId="04094686" w14:textId="77777777" w:rsidR="00197A74" w:rsidRDefault="00197A74" w:rsidP="00197A74">
      <w:pPr>
        <w:pStyle w:val="af7"/>
      </w:pPr>
      <w:r>
        <w:t xml:space="preserve">          router.navigate([CONSTANTS.ENDPOINTS.NO_CONNECTION]);</w:t>
      </w:r>
    </w:p>
    <w:p w14:paraId="72E344D7" w14:textId="77777777" w:rsidR="00197A74" w:rsidRDefault="00197A74" w:rsidP="00197A74">
      <w:pPr>
        <w:pStyle w:val="af7"/>
      </w:pPr>
      <w:r>
        <w:t xml:space="preserve">        } else {</w:t>
      </w:r>
    </w:p>
    <w:p w14:paraId="13D4D4DC" w14:textId="77777777" w:rsidR="00197A74" w:rsidRDefault="00197A74" w:rsidP="00197A74">
      <w:pPr>
        <w:pStyle w:val="af7"/>
      </w:pPr>
      <w:r>
        <w:t xml:space="preserve">          if (</w:t>
      </w:r>
    </w:p>
    <w:p w14:paraId="66F6ACFF" w14:textId="77777777" w:rsidR="00197A74" w:rsidRDefault="00197A74" w:rsidP="00197A74">
      <w:pPr>
        <w:pStyle w:val="af7"/>
      </w:pPr>
      <w:r>
        <w:t xml:space="preserve">            err.status === HttpStatusCode.Accepted ||</w:t>
      </w:r>
    </w:p>
    <w:p w14:paraId="2057B1DE" w14:textId="77777777" w:rsidR="00197A74" w:rsidRDefault="00197A74" w:rsidP="00197A74">
      <w:pPr>
        <w:pStyle w:val="af7"/>
      </w:pPr>
      <w:r>
        <w:t xml:space="preserve">            err.status === HttpStatusCode.Created</w:t>
      </w:r>
    </w:p>
    <w:p w14:paraId="5F4F5575" w14:textId="77777777" w:rsidR="00197A74" w:rsidRDefault="00197A74" w:rsidP="00197A74">
      <w:pPr>
        <w:pStyle w:val="af7"/>
      </w:pPr>
      <w:r>
        <w:t xml:space="preserve">          ) {</w:t>
      </w:r>
    </w:p>
    <w:p w14:paraId="018E521C" w14:textId="77777777" w:rsidR="00197A74" w:rsidRDefault="00197A74" w:rsidP="00197A74">
      <w:pPr>
        <w:pStyle w:val="af7"/>
      </w:pPr>
      <w:r>
        <w:t xml:space="preserve">            return NEVER;</w:t>
      </w:r>
    </w:p>
    <w:p w14:paraId="4BF09F2A" w14:textId="77777777" w:rsidR="00197A74" w:rsidRDefault="00197A74" w:rsidP="00197A74">
      <w:pPr>
        <w:pStyle w:val="af7"/>
      </w:pPr>
      <w:r>
        <w:lastRenderedPageBreak/>
        <w:t xml:space="preserve">          } else if (err.status === HttpStatusCode.Unauthorized) {</w:t>
      </w:r>
    </w:p>
    <w:p w14:paraId="6916E16D" w14:textId="77777777" w:rsidR="00197A74" w:rsidRDefault="00197A74" w:rsidP="00197A74">
      <w:pPr>
        <w:pStyle w:val="af7"/>
      </w:pPr>
      <w:r>
        <w:t xml:space="preserve">            return handleUnauthorizedError(req, next, err, environmentInjector);</w:t>
      </w:r>
    </w:p>
    <w:p w14:paraId="2DD30FBB" w14:textId="77777777" w:rsidR="00197A74" w:rsidRDefault="00197A74" w:rsidP="00197A74">
      <w:pPr>
        <w:pStyle w:val="af7"/>
      </w:pPr>
      <w:r>
        <w:t xml:space="preserve">          } else {</w:t>
      </w:r>
    </w:p>
    <w:p w14:paraId="150F3973" w14:textId="77777777" w:rsidR="00197A74" w:rsidRDefault="00197A74" w:rsidP="00197A74">
      <w:pPr>
        <w:pStyle w:val="af7"/>
      </w:pPr>
      <w:r>
        <w:t xml:space="preserve">            snackBarService.open(</w:t>
      </w:r>
    </w:p>
    <w:p w14:paraId="041BB351" w14:textId="77777777" w:rsidR="00197A74" w:rsidRDefault="00197A74" w:rsidP="00197A74">
      <w:pPr>
        <w:pStyle w:val="af7"/>
      </w:pPr>
      <w:r>
        <w:t xml:space="preserve">              `HTTP error from API ${err.status}: ${err.statusText}`,</w:t>
      </w:r>
    </w:p>
    <w:p w14:paraId="35BAE94B" w14:textId="77777777" w:rsidR="00197A74" w:rsidRDefault="00197A74" w:rsidP="00197A74">
      <w:pPr>
        <w:pStyle w:val="af7"/>
      </w:pPr>
      <w:r>
        <w:t xml:space="preserve">              'OK',</w:t>
      </w:r>
    </w:p>
    <w:p w14:paraId="5E94A4EE" w14:textId="77777777" w:rsidR="00197A74" w:rsidRDefault="00197A74" w:rsidP="00197A74">
      <w:pPr>
        <w:pStyle w:val="af7"/>
      </w:pPr>
      <w:r>
        <w:t xml:space="preserve">            );</w:t>
      </w:r>
    </w:p>
    <w:p w14:paraId="078831A1" w14:textId="77777777" w:rsidR="00197A74" w:rsidRDefault="00197A74" w:rsidP="00197A74">
      <w:pPr>
        <w:pStyle w:val="af7"/>
      </w:pPr>
      <w:r>
        <w:t xml:space="preserve">          }</w:t>
      </w:r>
    </w:p>
    <w:p w14:paraId="0EE4A7F0" w14:textId="77777777" w:rsidR="00197A74" w:rsidRDefault="00197A74" w:rsidP="00197A74">
      <w:pPr>
        <w:pStyle w:val="af7"/>
      </w:pPr>
      <w:r>
        <w:t xml:space="preserve">        }</w:t>
      </w:r>
    </w:p>
    <w:p w14:paraId="750B495F" w14:textId="77777777" w:rsidR="00197A74" w:rsidRDefault="00197A74" w:rsidP="00197A74">
      <w:pPr>
        <w:pStyle w:val="af7"/>
      </w:pPr>
      <w:r>
        <w:t xml:space="preserve">        return throwError(() =&gt; err);</w:t>
      </w:r>
    </w:p>
    <w:p w14:paraId="4D0AC1A3" w14:textId="77777777" w:rsidR="00197A74" w:rsidRDefault="00197A74" w:rsidP="00197A74">
      <w:pPr>
        <w:pStyle w:val="af7"/>
      </w:pPr>
      <w:r>
        <w:t xml:space="preserve">      }),</w:t>
      </w:r>
    </w:p>
    <w:p w14:paraId="30B37B6F" w14:textId="77777777" w:rsidR="00197A74" w:rsidRDefault="00197A74" w:rsidP="00197A74">
      <w:pPr>
        <w:pStyle w:val="af7"/>
      </w:pPr>
      <w:r>
        <w:t xml:space="preserve">    );</w:t>
      </w:r>
    </w:p>
    <w:p w14:paraId="70931668" w14:textId="77777777" w:rsidR="00197A74" w:rsidRDefault="00197A74" w:rsidP="00197A74">
      <w:pPr>
        <w:pStyle w:val="af7"/>
      </w:pPr>
      <w:r>
        <w:t>};</w:t>
      </w:r>
    </w:p>
    <w:p w14:paraId="55CF7FC0" w14:textId="77777777" w:rsidR="00197A74" w:rsidRDefault="00197A74" w:rsidP="00197A74">
      <w:pPr>
        <w:pStyle w:val="af7"/>
      </w:pPr>
    </w:p>
    <w:p w14:paraId="1464DF37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book-collections.component.html:</w:t>
      </w:r>
    </w:p>
    <w:p w14:paraId="7CD3FB1F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>&lt;</w:t>
      </w:r>
      <w:r>
        <w:t>div</w:t>
      </w:r>
      <w:r w:rsidRPr="00197A74">
        <w:rPr>
          <w:lang w:val="ru-RU"/>
        </w:rPr>
        <w:t xml:space="preserve"> </w:t>
      </w:r>
      <w:r>
        <w:t>class</w:t>
      </w:r>
      <w:r w:rsidRPr="00197A74">
        <w:rPr>
          <w:lang w:val="ru-RU"/>
        </w:rPr>
        <w:t>="</w:t>
      </w:r>
      <w:r>
        <w:t>toolbar</w:t>
      </w:r>
      <w:r w:rsidRPr="00197A74">
        <w:rPr>
          <w:lang w:val="ru-RU"/>
        </w:rPr>
        <w:t>"&gt;</w:t>
      </w:r>
    </w:p>
    <w:p w14:paraId="6B55D2AA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 xml:space="preserve">  &lt;</w:t>
      </w:r>
      <w:r>
        <w:t>h</w:t>
      </w:r>
      <w:r w:rsidRPr="00197A74">
        <w:rPr>
          <w:lang w:val="ru-RU"/>
        </w:rPr>
        <w:t>2&gt;Коллекции книг&lt;/</w:t>
      </w:r>
      <w:r>
        <w:t>h</w:t>
      </w:r>
      <w:r w:rsidRPr="00197A74">
        <w:rPr>
          <w:lang w:val="ru-RU"/>
        </w:rPr>
        <w:t>2&gt;</w:t>
      </w:r>
    </w:p>
    <w:p w14:paraId="567FAE14" w14:textId="77777777" w:rsidR="00197A74" w:rsidRDefault="00197A74" w:rsidP="00197A74">
      <w:pPr>
        <w:pStyle w:val="af7"/>
      </w:pPr>
      <w:r w:rsidRPr="00197A74">
        <w:rPr>
          <w:lang w:val="ru-RU"/>
        </w:rPr>
        <w:t xml:space="preserve">  </w:t>
      </w:r>
      <w:r>
        <w:t>&lt;div class="spacer"&gt;&lt;/div&gt;</w:t>
      </w:r>
    </w:p>
    <w:p w14:paraId="7B462BE0" w14:textId="77777777" w:rsidR="00197A74" w:rsidRDefault="00197A74" w:rsidP="00197A74">
      <w:pPr>
        <w:pStyle w:val="af7"/>
      </w:pPr>
      <w:r>
        <w:t xml:space="preserve">  &lt;div&gt;</w:t>
      </w:r>
    </w:p>
    <w:p w14:paraId="4E0E1ED2" w14:textId="77777777" w:rsidR="00197A74" w:rsidRDefault="00197A74" w:rsidP="00197A74">
      <w:pPr>
        <w:pStyle w:val="af7"/>
      </w:pPr>
      <w:r>
        <w:t xml:space="preserve">    &lt;button mat-flat-button</w:t>
      </w:r>
    </w:p>
    <w:p w14:paraId="0EC12E3E" w14:textId="77777777" w:rsidR="00197A74" w:rsidRDefault="00197A74" w:rsidP="00197A74">
      <w:pPr>
        <w:pStyle w:val="af7"/>
      </w:pPr>
      <w:r>
        <w:t xml:space="preserve">            color="primary"</w:t>
      </w:r>
    </w:p>
    <w:p w14:paraId="2417ACBC" w14:textId="77777777" w:rsidR="00197A74" w:rsidRDefault="00197A74" w:rsidP="00197A74">
      <w:pPr>
        <w:pStyle w:val="af7"/>
      </w:pPr>
      <w:r>
        <w:t xml:space="preserve">            (click)="openBookCollectionEditDialog()"&gt;</w:t>
      </w:r>
    </w:p>
    <w:p w14:paraId="3B4A6238" w14:textId="77777777" w:rsidR="00197A74" w:rsidRDefault="00197A74" w:rsidP="00197A74">
      <w:pPr>
        <w:pStyle w:val="af7"/>
      </w:pPr>
      <w:r>
        <w:t xml:space="preserve">      &lt;mat-icon&gt;add&lt;/mat-icon&gt;</w:t>
      </w:r>
    </w:p>
    <w:p w14:paraId="2FA6C17B" w14:textId="77777777" w:rsidR="00197A74" w:rsidRPr="00197A74" w:rsidRDefault="00197A74" w:rsidP="00197A74">
      <w:pPr>
        <w:pStyle w:val="af7"/>
        <w:rPr>
          <w:lang w:val="ru-RU"/>
        </w:rPr>
      </w:pPr>
      <w:r>
        <w:t xml:space="preserve">      </w:t>
      </w:r>
      <w:r w:rsidRPr="00197A74">
        <w:rPr>
          <w:lang w:val="ru-RU"/>
        </w:rPr>
        <w:t>Создать коллекцию</w:t>
      </w:r>
    </w:p>
    <w:p w14:paraId="2B595BEF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 xml:space="preserve">    &lt;/</w:t>
      </w:r>
      <w:r>
        <w:t>button</w:t>
      </w:r>
      <w:r w:rsidRPr="00197A74">
        <w:rPr>
          <w:lang w:val="ru-RU"/>
        </w:rPr>
        <w:t>&gt;</w:t>
      </w:r>
    </w:p>
    <w:p w14:paraId="1E28A7E8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 xml:space="preserve">  &lt;/</w:t>
      </w:r>
      <w:r>
        <w:t>div</w:t>
      </w:r>
      <w:r w:rsidRPr="00197A74">
        <w:rPr>
          <w:lang w:val="ru-RU"/>
        </w:rPr>
        <w:t>&gt;</w:t>
      </w:r>
    </w:p>
    <w:p w14:paraId="18BE3F15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>&lt;/</w:t>
      </w:r>
      <w:r>
        <w:t>div</w:t>
      </w:r>
      <w:r w:rsidRPr="00197A74">
        <w:rPr>
          <w:lang w:val="ru-RU"/>
        </w:rPr>
        <w:t>&gt;</w:t>
      </w:r>
    </w:p>
    <w:p w14:paraId="5586CD43" w14:textId="77777777" w:rsidR="00197A74" w:rsidRDefault="00197A74" w:rsidP="00197A74">
      <w:pPr>
        <w:pStyle w:val="af7"/>
      </w:pPr>
      <w:r>
        <w:t>&lt;div class="collection-list-container"&gt;</w:t>
      </w:r>
    </w:p>
    <w:p w14:paraId="2F7D6BDE" w14:textId="77777777" w:rsidR="00197A74" w:rsidRDefault="00197A74" w:rsidP="00197A74">
      <w:pPr>
        <w:pStyle w:val="af7"/>
      </w:pPr>
      <w:r>
        <w:t xml:space="preserve">  &lt;app-book-collection-list [bookCollections]="bookCollections()"</w:t>
      </w:r>
    </w:p>
    <w:p w14:paraId="799FE608" w14:textId="77777777" w:rsidR="00197A74" w:rsidRDefault="00197A74" w:rsidP="00197A74">
      <w:pPr>
        <w:pStyle w:val="af7"/>
      </w:pPr>
      <w:r>
        <w:t xml:space="preserve">                            (bookOpenClickEvent)="openBook($event)"</w:t>
      </w:r>
    </w:p>
    <w:p w14:paraId="0648BE91" w14:textId="77777777" w:rsidR="00197A74" w:rsidRDefault="00197A74" w:rsidP="00197A74">
      <w:pPr>
        <w:pStyle w:val="af7"/>
      </w:pPr>
      <w:r>
        <w:t xml:space="preserve">                            (bookInfoClickEvent)="openBookInfoDialog($event)"</w:t>
      </w:r>
    </w:p>
    <w:p w14:paraId="2FC36551" w14:textId="77777777" w:rsidR="00197A74" w:rsidRDefault="00197A74" w:rsidP="00197A74">
      <w:pPr>
        <w:pStyle w:val="af7"/>
      </w:pPr>
      <w:r>
        <w:t xml:space="preserve">                            (collectionEditClickEvent)="openBookCollectionEditDialog($event)"</w:t>
      </w:r>
    </w:p>
    <w:p w14:paraId="7612A771" w14:textId="77777777" w:rsidR="00197A74" w:rsidRDefault="00197A74" w:rsidP="00197A74">
      <w:pPr>
        <w:pStyle w:val="af7"/>
      </w:pPr>
      <w:r>
        <w:t xml:space="preserve">                            (collectionDeleteClickEvent)="openDeleteConfirmationDialog($event)"&gt;</w:t>
      </w:r>
    </w:p>
    <w:p w14:paraId="44AEA425" w14:textId="77777777" w:rsidR="00197A74" w:rsidRDefault="00197A74" w:rsidP="00197A74">
      <w:pPr>
        <w:pStyle w:val="af7"/>
      </w:pPr>
      <w:r>
        <w:t xml:space="preserve">  &lt;/app-book-collection-list&gt;</w:t>
      </w:r>
    </w:p>
    <w:p w14:paraId="7ADBF049" w14:textId="77777777" w:rsidR="00197A74" w:rsidRDefault="00197A74" w:rsidP="00197A74">
      <w:pPr>
        <w:pStyle w:val="af7"/>
      </w:pPr>
      <w:r>
        <w:t xml:space="preserve">  @if (!bookCollections().length) {</w:t>
      </w:r>
    </w:p>
    <w:p w14:paraId="629E2058" w14:textId="77777777" w:rsidR="00197A74" w:rsidRDefault="00197A74" w:rsidP="00197A74">
      <w:pPr>
        <w:pStyle w:val="af7"/>
      </w:pPr>
      <w:r>
        <w:t xml:space="preserve">    &lt;div class="no-items"&gt;Здесь пусто :(&lt;/div&gt;</w:t>
      </w:r>
    </w:p>
    <w:p w14:paraId="674BCBAC" w14:textId="77777777" w:rsidR="00197A74" w:rsidRDefault="00197A74" w:rsidP="00197A74">
      <w:pPr>
        <w:pStyle w:val="af7"/>
      </w:pPr>
      <w:r>
        <w:t xml:space="preserve">  }</w:t>
      </w:r>
    </w:p>
    <w:p w14:paraId="61D1816A" w14:textId="77777777" w:rsidR="00197A74" w:rsidRDefault="00197A74" w:rsidP="00197A74">
      <w:pPr>
        <w:pStyle w:val="af7"/>
      </w:pPr>
      <w:r>
        <w:t>&lt;/div&gt;</w:t>
      </w:r>
    </w:p>
    <w:p w14:paraId="6C42D9C6" w14:textId="77777777" w:rsidR="00197A74" w:rsidRPr="00CA4817" w:rsidRDefault="00197A74" w:rsidP="00E50616">
      <w:pPr>
        <w:pStyle w:val="affc"/>
        <w:rPr>
          <w:lang w:val="en-US"/>
        </w:rPr>
      </w:pPr>
      <w:r>
        <w:t>Файл</w:t>
      </w:r>
      <w:r w:rsidRPr="00CA4817">
        <w:rPr>
          <w:lang w:val="en-US"/>
        </w:rPr>
        <w:t xml:space="preserve"> book-collections.component.ts:</w:t>
      </w:r>
    </w:p>
    <w:p w14:paraId="5BA98361" w14:textId="77777777" w:rsidR="00197A74" w:rsidRDefault="00197A74" w:rsidP="00197A74">
      <w:pPr>
        <w:pStyle w:val="af7"/>
      </w:pPr>
      <w:r>
        <w:t>import { ChangeDetectionStrategy, Component, DestroyRef, OnInit, signal } from '@angular/core';</w:t>
      </w:r>
    </w:p>
    <w:p w14:paraId="11220339" w14:textId="77777777" w:rsidR="00197A74" w:rsidRDefault="00197A74" w:rsidP="00197A74">
      <w:pPr>
        <w:pStyle w:val="af7"/>
      </w:pPr>
      <w:r>
        <w:t>import { BookCollectionService } from '@core/services/book-collection.service';</w:t>
      </w:r>
    </w:p>
    <w:p w14:paraId="60E25328" w14:textId="77777777" w:rsidR="00197A74" w:rsidRDefault="00197A74" w:rsidP="00197A74">
      <w:pPr>
        <w:pStyle w:val="af7"/>
      </w:pPr>
      <w:r>
        <w:t>import { BookCollectionDto, BookDto } from '@core/dtos/BookManager.Application.Common.DTOs';</w:t>
      </w:r>
    </w:p>
    <w:p w14:paraId="659D213C" w14:textId="77777777" w:rsidR="00197A74" w:rsidRDefault="00197A74" w:rsidP="00197A74">
      <w:pPr>
        <w:pStyle w:val="af7"/>
      </w:pPr>
      <w:r>
        <w:t>import { MatButton } from '@angular/material/button';</w:t>
      </w:r>
    </w:p>
    <w:p w14:paraId="5810F6BA" w14:textId="77777777" w:rsidR="00197A74" w:rsidRDefault="00197A74" w:rsidP="00197A74">
      <w:pPr>
        <w:pStyle w:val="af7"/>
      </w:pPr>
      <w:r>
        <w:t>import { MatIconModule } from '@angular/material/icon';</w:t>
      </w:r>
    </w:p>
    <w:p w14:paraId="1DD6280C" w14:textId="77777777" w:rsidR="00197A74" w:rsidRDefault="00197A74" w:rsidP="00197A74">
      <w:pPr>
        <w:pStyle w:val="af7"/>
      </w:pPr>
      <w:r>
        <w:t>import { MatDialog } from '@angular/material/dialog';</w:t>
      </w:r>
    </w:p>
    <w:p w14:paraId="3BCB0C1B" w14:textId="77777777" w:rsidR="00197A74" w:rsidRDefault="00197A74" w:rsidP="00197A74">
      <w:pPr>
        <w:pStyle w:val="af7"/>
      </w:pPr>
      <w:r>
        <w:t>import { BookCollectionEditDialogComponent } from '@core/dialogs/book-collection-edit-dialog/book-collection-edit-dialog.component';</w:t>
      </w:r>
    </w:p>
    <w:p w14:paraId="779C470A" w14:textId="77777777" w:rsidR="00197A74" w:rsidRDefault="00197A74" w:rsidP="00197A74">
      <w:pPr>
        <w:pStyle w:val="af7"/>
      </w:pPr>
      <w:r>
        <w:t>import { CONSTANTS } from '@core/constants';</w:t>
      </w:r>
    </w:p>
    <w:p w14:paraId="415E45AA" w14:textId="77777777" w:rsidR="00197A74" w:rsidRDefault="00197A74" w:rsidP="00197A74">
      <w:pPr>
        <w:pStyle w:val="af7"/>
      </w:pPr>
      <w:r>
        <w:t>import { BookCollectionListComponent } from '@core/components/book-collection-list/book-collection-list.component';</w:t>
      </w:r>
    </w:p>
    <w:p w14:paraId="58A36E7C" w14:textId="77777777" w:rsidR="00197A74" w:rsidRDefault="00197A74" w:rsidP="00197A74">
      <w:pPr>
        <w:pStyle w:val="af7"/>
      </w:pPr>
      <w:r>
        <w:t>import { DeleteConfirmationDialogComponent } from '@core/dialogs/delete-confirmation-dialog/delete-confirmation-dialog.component';</w:t>
      </w:r>
    </w:p>
    <w:p w14:paraId="10D28230" w14:textId="77777777" w:rsidR="00197A74" w:rsidRDefault="00197A74" w:rsidP="00197A74">
      <w:pPr>
        <w:pStyle w:val="af7"/>
      </w:pPr>
      <w:r>
        <w:t>import { takeUntilDestroyed } from '@angular/core/rxjs-interop';</w:t>
      </w:r>
    </w:p>
    <w:p w14:paraId="76D91791" w14:textId="77777777" w:rsidR="00197A74" w:rsidRDefault="00197A74" w:rsidP="00197A74">
      <w:pPr>
        <w:pStyle w:val="af7"/>
      </w:pPr>
      <w:r>
        <w:t>import { finalize, mergeMap, NEVER, of } from 'rxjs';</w:t>
      </w:r>
    </w:p>
    <w:p w14:paraId="016A155C" w14:textId="77777777" w:rsidR="00197A74" w:rsidRDefault="00197A74" w:rsidP="00197A74">
      <w:pPr>
        <w:pStyle w:val="af7"/>
      </w:pPr>
      <w:r>
        <w:t>import { MatSnackBar } from '@angular/material/snack-bar';</w:t>
      </w:r>
    </w:p>
    <w:p w14:paraId="5DC20B50" w14:textId="77777777" w:rsidR="00197A74" w:rsidRDefault="00197A74" w:rsidP="00197A74">
      <w:pPr>
        <w:pStyle w:val="af7"/>
      </w:pPr>
      <w:r>
        <w:t>import { Router } from '@angular/router';</w:t>
      </w:r>
    </w:p>
    <w:p w14:paraId="7838F24C" w14:textId="77777777" w:rsidR="00197A74" w:rsidRDefault="00197A74" w:rsidP="00197A74">
      <w:pPr>
        <w:pStyle w:val="af7"/>
      </w:pPr>
      <w:r>
        <w:t>import { BookInfoDialogComponent } from '@core/dialogs/book-info-dialog/book-info-dialog.component';</w:t>
      </w:r>
    </w:p>
    <w:p w14:paraId="3BB44B0A" w14:textId="77777777" w:rsidR="00197A74" w:rsidRDefault="00197A74" w:rsidP="00197A74">
      <w:pPr>
        <w:pStyle w:val="af7"/>
      </w:pPr>
    </w:p>
    <w:p w14:paraId="0EAF9B2C" w14:textId="77777777" w:rsidR="00197A74" w:rsidRDefault="00197A74" w:rsidP="00197A74">
      <w:pPr>
        <w:pStyle w:val="af7"/>
      </w:pPr>
      <w:r>
        <w:t>@Component({</w:t>
      </w:r>
    </w:p>
    <w:p w14:paraId="01E0A6FA" w14:textId="77777777" w:rsidR="00197A74" w:rsidRDefault="00197A74" w:rsidP="00197A74">
      <w:pPr>
        <w:pStyle w:val="af7"/>
      </w:pPr>
      <w:r>
        <w:t xml:space="preserve">  selector: 'app-book-collections',</w:t>
      </w:r>
    </w:p>
    <w:p w14:paraId="22727CF2" w14:textId="77777777" w:rsidR="00197A74" w:rsidRDefault="00197A74" w:rsidP="00197A74">
      <w:pPr>
        <w:pStyle w:val="af7"/>
      </w:pPr>
      <w:r>
        <w:t xml:space="preserve">  standalone: true,</w:t>
      </w:r>
    </w:p>
    <w:p w14:paraId="1D300545" w14:textId="77777777" w:rsidR="00197A74" w:rsidRDefault="00197A74" w:rsidP="00197A74">
      <w:pPr>
        <w:pStyle w:val="af7"/>
      </w:pPr>
      <w:r>
        <w:t xml:space="preserve">  imports: [</w:t>
      </w:r>
    </w:p>
    <w:p w14:paraId="5646D8C5" w14:textId="77777777" w:rsidR="00197A74" w:rsidRDefault="00197A74" w:rsidP="00197A74">
      <w:pPr>
        <w:pStyle w:val="af7"/>
      </w:pPr>
      <w:r>
        <w:t xml:space="preserve">    MatButton,</w:t>
      </w:r>
    </w:p>
    <w:p w14:paraId="76F6D9F3" w14:textId="77777777" w:rsidR="00197A74" w:rsidRDefault="00197A74" w:rsidP="00197A74">
      <w:pPr>
        <w:pStyle w:val="af7"/>
      </w:pPr>
      <w:r>
        <w:t xml:space="preserve">    MatIconModule,</w:t>
      </w:r>
    </w:p>
    <w:p w14:paraId="77143E0E" w14:textId="77777777" w:rsidR="00197A74" w:rsidRDefault="00197A74" w:rsidP="00197A74">
      <w:pPr>
        <w:pStyle w:val="af7"/>
      </w:pPr>
      <w:r>
        <w:t xml:space="preserve">    BookCollectionListComponent,</w:t>
      </w:r>
    </w:p>
    <w:p w14:paraId="5E9D85D0" w14:textId="77777777" w:rsidR="00197A74" w:rsidRDefault="00197A74" w:rsidP="00197A74">
      <w:pPr>
        <w:pStyle w:val="af7"/>
      </w:pPr>
      <w:r>
        <w:t xml:space="preserve">  ],</w:t>
      </w:r>
    </w:p>
    <w:p w14:paraId="5C235799" w14:textId="77777777" w:rsidR="00197A74" w:rsidRDefault="00197A74" w:rsidP="00197A74">
      <w:pPr>
        <w:pStyle w:val="af7"/>
      </w:pPr>
      <w:r>
        <w:t xml:space="preserve">  templateUrl: './book-collections.component.html',</w:t>
      </w:r>
    </w:p>
    <w:p w14:paraId="52E47D05" w14:textId="77777777" w:rsidR="00197A74" w:rsidRDefault="00197A74" w:rsidP="00197A74">
      <w:pPr>
        <w:pStyle w:val="af7"/>
      </w:pPr>
      <w:r>
        <w:t xml:space="preserve">  styleUrl: './book-collections.component.scss',</w:t>
      </w:r>
    </w:p>
    <w:p w14:paraId="229D0CFF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7E0866DA" w14:textId="77777777" w:rsidR="00197A74" w:rsidRDefault="00197A74" w:rsidP="00197A74">
      <w:pPr>
        <w:pStyle w:val="af7"/>
      </w:pPr>
      <w:r>
        <w:t>})</w:t>
      </w:r>
    </w:p>
    <w:p w14:paraId="235EBFB2" w14:textId="77777777" w:rsidR="00197A74" w:rsidRDefault="00197A74" w:rsidP="00197A74">
      <w:pPr>
        <w:pStyle w:val="af7"/>
      </w:pPr>
      <w:r>
        <w:t>export class BookCollectionsComponent implements OnInit {</w:t>
      </w:r>
    </w:p>
    <w:p w14:paraId="04ECC4F1" w14:textId="77777777" w:rsidR="00197A74" w:rsidRDefault="00197A74" w:rsidP="00197A74">
      <w:pPr>
        <w:pStyle w:val="af7"/>
      </w:pPr>
    </w:p>
    <w:p w14:paraId="0A4C0AA6" w14:textId="77777777" w:rsidR="00197A74" w:rsidRDefault="00197A74" w:rsidP="00197A74">
      <w:pPr>
        <w:pStyle w:val="af7"/>
      </w:pPr>
      <w:r>
        <w:t xml:space="preserve">  public bookCollections = signal&lt;BookCollectionDto[]&gt;([]);</w:t>
      </w:r>
    </w:p>
    <w:p w14:paraId="22414584" w14:textId="77777777" w:rsidR="00197A74" w:rsidRDefault="00197A74" w:rsidP="00197A74">
      <w:pPr>
        <w:pStyle w:val="af7"/>
      </w:pPr>
    </w:p>
    <w:p w14:paraId="3D14B02C" w14:textId="77777777" w:rsidR="00197A74" w:rsidRDefault="00197A74" w:rsidP="00197A74">
      <w:pPr>
        <w:pStyle w:val="af7"/>
      </w:pPr>
      <w:r>
        <w:lastRenderedPageBreak/>
        <w:t xml:space="preserve">  constructor(</w:t>
      </w:r>
    </w:p>
    <w:p w14:paraId="5DB74BF1" w14:textId="77777777" w:rsidR="00197A74" w:rsidRDefault="00197A74" w:rsidP="00197A74">
      <w:pPr>
        <w:pStyle w:val="af7"/>
      </w:pPr>
      <w:r>
        <w:t xml:space="preserve">    private readonly _service: BookCollectionService,</w:t>
      </w:r>
    </w:p>
    <w:p w14:paraId="5BE95316" w14:textId="77777777" w:rsidR="00197A74" w:rsidRDefault="00197A74" w:rsidP="00197A74">
      <w:pPr>
        <w:pStyle w:val="af7"/>
      </w:pPr>
      <w:r>
        <w:t xml:space="preserve">    private readonly _router: Router,</w:t>
      </w:r>
    </w:p>
    <w:p w14:paraId="21255A78" w14:textId="77777777" w:rsidR="00197A74" w:rsidRDefault="00197A74" w:rsidP="00197A74">
      <w:pPr>
        <w:pStyle w:val="af7"/>
      </w:pPr>
      <w:r>
        <w:t xml:space="preserve">    private readonly _snackBar: MatSnackBar,</w:t>
      </w:r>
    </w:p>
    <w:p w14:paraId="310C8184" w14:textId="77777777" w:rsidR="00197A74" w:rsidRDefault="00197A74" w:rsidP="00197A74">
      <w:pPr>
        <w:pStyle w:val="af7"/>
      </w:pPr>
      <w:r>
        <w:t xml:space="preserve">    private readonly _dialog: MatDialog,</w:t>
      </w:r>
    </w:p>
    <w:p w14:paraId="47D16936" w14:textId="77777777" w:rsidR="00197A74" w:rsidRDefault="00197A74" w:rsidP="00197A74">
      <w:pPr>
        <w:pStyle w:val="af7"/>
      </w:pPr>
      <w:r>
        <w:t xml:space="preserve">    private readonly _destroyRef: DestroyRef,</w:t>
      </w:r>
    </w:p>
    <w:p w14:paraId="47BE28AA" w14:textId="77777777" w:rsidR="00197A74" w:rsidRDefault="00197A74" w:rsidP="00197A74">
      <w:pPr>
        <w:pStyle w:val="af7"/>
      </w:pPr>
      <w:r>
        <w:t xml:space="preserve">  ) {</w:t>
      </w:r>
    </w:p>
    <w:p w14:paraId="652AD8BF" w14:textId="77777777" w:rsidR="00197A74" w:rsidRDefault="00197A74" w:rsidP="00197A74">
      <w:pPr>
        <w:pStyle w:val="af7"/>
      </w:pPr>
      <w:r>
        <w:t xml:space="preserve">  }</w:t>
      </w:r>
    </w:p>
    <w:p w14:paraId="37CA132B" w14:textId="77777777" w:rsidR="00197A74" w:rsidRDefault="00197A74" w:rsidP="00197A74">
      <w:pPr>
        <w:pStyle w:val="af7"/>
      </w:pPr>
    </w:p>
    <w:p w14:paraId="5E4E3528" w14:textId="77777777" w:rsidR="00197A74" w:rsidRDefault="00197A74" w:rsidP="00197A74">
      <w:pPr>
        <w:pStyle w:val="af7"/>
      </w:pPr>
      <w:r>
        <w:t xml:space="preserve">  public ngOnInit(): void {</w:t>
      </w:r>
    </w:p>
    <w:p w14:paraId="795A25E1" w14:textId="77777777" w:rsidR="00197A74" w:rsidRDefault="00197A74" w:rsidP="00197A74">
      <w:pPr>
        <w:pStyle w:val="af7"/>
      </w:pPr>
      <w:r>
        <w:t xml:space="preserve">    this._loadCollections();</w:t>
      </w:r>
    </w:p>
    <w:p w14:paraId="126C2D97" w14:textId="77777777" w:rsidR="00197A74" w:rsidRDefault="00197A74" w:rsidP="00197A74">
      <w:pPr>
        <w:pStyle w:val="af7"/>
      </w:pPr>
      <w:r>
        <w:t xml:space="preserve">  }</w:t>
      </w:r>
    </w:p>
    <w:p w14:paraId="5B1DAF47" w14:textId="77777777" w:rsidR="00197A74" w:rsidRDefault="00197A74" w:rsidP="00197A74">
      <w:pPr>
        <w:pStyle w:val="af7"/>
      </w:pPr>
    </w:p>
    <w:p w14:paraId="1CDA2431" w14:textId="77777777" w:rsidR="00197A74" w:rsidRDefault="00197A74" w:rsidP="00197A74">
      <w:pPr>
        <w:pStyle w:val="af7"/>
      </w:pPr>
      <w:r>
        <w:t xml:space="preserve">  private _loadCollections(): void {</w:t>
      </w:r>
    </w:p>
    <w:p w14:paraId="77AB26C4" w14:textId="77777777" w:rsidR="00197A74" w:rsidRDefault="00197A74" w:rsidP="00197A74">
      <w:pPr>
        <w:pStyle w:val="af7"/>
      </w:pPr>
      <w:r>
        <w:t xml:space="preserve">    this._service.getAll()</w:t>
      </w:r>
    </w:p>
    <w:p w14:paraId="7BFB2B87" w14:textId="77777777" w:rsidR="00197A74" w:rsidRDefault="00197A74" w:rsidP="00197A74">
      <w:pPr>
        <w:pStyle w:val="af7"/>
      </w:pPr>
      <w:r>
        <w:t xml:space="preserve">      .subscribe((collections) =&gt; {</w:t>
      </w:r>
    </w:p>
    <w:p w14:paraId="6DC1E3D5" w14:textId="77777777" w:rsidR="00197A74" w:rsidRDefault="00197A74" w:rsidP="00197A74">
      <w:pPr>
        <w:pStyle w:val="af7"/>
      </w:pPr>
      <w:r>
        <w:t xml:space="preserve">        this.bookCollections.set(collections);</w:t>
      </w:r>
    </w:p>
    <w:p w14:paraId="424E6414" w14:textId="77777777" w:rsidR="00197A74" w:rsidRDefault="00197A74" w:rsidP="00197A74">
      <w:pPr>
        <w:pStyle w:val="af7"/>
      </w:pPr>
      <w:r>
        <w:t xml:space="preserve">      });</w:t>
      </w:r>
    </w:p>
    <w:p w14:paraId="54623D4A" w14:textId="77777777" w:rsidR="00197A74" w:rsidRDefault="00197A74" w:rsidP="00197A74">
      <w:pPr>
        <w:pStyle w:val="af7"/>
      </w:pPr>
      <w:r>
        <w:t xml:space="preserve">  }</w:t>
      </w:r>
    </w:p>
    <w:p w14:paraId="57D61A8B" w14:textId="77777777" w:rsidR="00197A74" w:rsidRDefault="00197A74" w:rsidP="00197A74">
      <w:pPr>
        <w:pStyle w:val="af7"/>
      </w:pPr>
    </w:p>
    <w:p w14:paraId="4BC53E75" w14:textId="77777777" w:rsidR="00197A74" w:rsidRDefault="00197A74" w:rsidP="00197A74">
      <w:pPr>
        <w:pStyle w:val="af7"/>
      </w:pPr>
      <w:r>
        <w:t xml:space="preserve">  public openBookCollectionEditDialog(collection?: BookCollectionDto): void {</w:t>
      </w:r>
    </w:p>
    <w:p w14:paraId="68F9E0EC" w14:textId="77777777" w:rsidR="00197A74" w:rsidRDefault="00197A74" w:rsidP="00197A74">
      <w:pPr>
        <w:pStyle w:val="af7"/>
      </w:pPr>
      <w:r>
        <w:t xml:space="preserve">    const dialogRef = this._dialog.open(BookCollectionEditDialogComponent, {</w:t>
      </w:r>
    </w:p>
    <w:p w14:paraId="5536B671" w14:textId="77777777" w:rsidR="00197A74" w:rsidRDefault="00197A74" w:rsidP="00197A74">
      <w:pPr>
        <w:pStyle w:val="af7"/>
      </w:pPr>
      <w:r>
        <w:t xml:space="preserve">      minWidth: CONSTANTS.SIZE.DIALOG_MIN_WIDTH,</w:t>
      </w:r>
    </w:p>
    <w:p w14:paraId="2F01FECB" w14:textId="77777777" w:rsidR="00197A74" w:rsidRDefault="00197A74" w:rsidP="00197A74">
      <w:pPr>
        <w:pStyle w:val="af7"/>
      </w:pPr>
      <w:r>
        <w:t xml:space="preserve">      data: {</w:t>
      </w:r>
    </w:p>
    <w:p w14:paraId="7A98813E" w14:textId="77777777" w:rsidR="00197A74" w:rsidRDefault="00197A74" w:rsidP="00197A74">
      <w:pPr>
        <w:pStyle w:val="af7"/>
      </w:pPr>
      <w:r>
        <w:t xml:space="preserve">        mode: !collection ? 'create' : 'update',</w:t>
      </w:r>
    </w:p>
    <w:p w14:paraId="47A31D03" w14:textId="77777777" w:rsidR="00197A74" w:rsidRDefault="00197A74" w:rsidP="00197A74">
      <w:pPr>
        <w:pStyle w:val="af7"/>
      </w:pPr>
      <w:r>
        <w:t xml:space="preserve">        allBookCollections: this.bookCollections(),</w:t>
      </w:r>
    </w:p>
    <w:p w14:paraId="579CCEBC" w14:textId="77777777" w:rsidR="00197A74" w:rsidRDefault="00197A74" w:rsidP="00197A74">
      <w:pPr>
        <w:pStyle w:val="af7"/>
      </w:pPr>
      <w:r>
        <w:t xml:space="preserve">        bookCollection: collection,</w:t>
      </w:r>
    </w:p>
    <w:p w14:paraId="35B3E98D" w14:textId="77777777" w:rsidR="00197A74" w:rsidRDefault="00197A74" w:rsidP="00197A74">
      <w:pPr>
        <w:pStyle w:val="af7"/>
      </w:pPr>
      <w:r>
        <w:t xml:space="preserve">      },</w:t>
      </w:r>
    </w:p>
    <w:p w14:paraId="5213853D" w14:textId="77777777" w:rsidR="00197A74" w:rsidRDefault="00197A74" w:rsidP="00197A74">
      <w:pPr>
        <w:pStyle w:val="af7"/>
      </w:pPr>
      <w:r>
        <w:t xml:space="preserve">    });</w:t>
      </w:r>
    </w:p>
    <w:p w14:paraId="51EB45C8" w14:textId="77777777" w:rsidR="00197A74" w:rsidRDefault="00197A74" w:rsidP="00197A74">
      <w:pPr>
        <w:pStyle w:val="af7"/>
      </w:pPr>
      <w:r>
        <w:t xml:space="preserve">    dialogRef.afterClosed()</w:t>
      </w:r>
    </w:p>
    <w:p w14:paraId="49E0F494" w14:textId="77777777" w:rsidR="00197A74" w:rsidRDefault="00197A74" w:rsidP="00197A74">
      <w:pPr>
        <w:pStyle w:val="af7"/>
      </w:pPr>
      <w:r>
        <w:t xml:space="preserve">      .pipe(</w:t>
      </w:r>
    </w:p>
    <w:p w14:paraId="5613B352" w14:textId="77777777" w:rsidR="00197A74" w:rsidRDefault="00197A74" w:rsidP="00197A74">
      <w:pPr>
        <w:pStyle w:val="af7"/>
      </w:pPr>
      <w:r>
        <w:t xml:space="preserve">        mergeMap((requestObject) =&gt; {</w:t>
      </w:r>
    </w:p>
    <w:p w14:paraId="4CD33DA9" w14:textId="77777777" w:rsidR="00197A74" w:rsidRDefault="00197A74" w:rsidP="00197A74">
      <w:pPr>
        <w:pStyle w:val="af7"/>
      </w:pPr>
      <w:r>
        <w:t xml:space="preserve">          if (!requestObject) return NEVER;</w:t>
      </w:r>
    </w:p>
    <w:p w14:paraId="5EF1534F" w14:textId="77777777" w:rsidR="00197A74" w:rsidRDefault="00197A74" w:rsidP="00197A74">
      <w:pPr>
        <w:pStyle w:val="af7"/>
      </w:pPr>
      <w:r>
        <w:t xml:space="preserve">          return !collection</w:t>
      </w:r>
    </w:p>
    <w:p w14:paraId="6B15F283" w14:textId="77777777" w:rsidR="00197A74" w:rsidRDefault="00197A74" w:rsidP="00197A74">
      <w:pPr>
        <w:pStyle w:val="af7"/>
      </w:pPr>
      <w:r>
        <w:t xml:space="preserve">            ? this._service.create(requestObject)</w:t>
      </w:r>
    </w:p>
    <w:p w14:paraId="44056C3F" w14:textId="77777777" w:rsidR="00197A74" w:rsidRDefault="00197A74" w:rsidP="00197A74">
      <w:pPr>
        <w:pStyle w:val="af7"/>
      </w:pPr>
      <w:r>
        <w:t xml:space="preserve">            : this._service.update(collection.id, requestObject);</w:t>
      </w:r>
    </w:p>
    <w:p w14:paraId="1F169304" w14:textId="77777777" w:rsidR="00197A74" w:rsidRDefault="00197A74" w:rsidP="00197A74">
      <w:pPr>
        <w:pStyle w:val="af7"/>
      </w:pPr>
      <w:r>
        <w:t xml:space="preserve">        }),</w:t>
      </w:r>
    </w:p>
    <w:p w14:paraId="4012CA08" w14:textId="77777777" w:rsidR="00197A74" w:rsidRDefault="00197A74" w:rsidP="00197A74">
      <w:pPr>
        <w:pStyle w:val="af7"/>
      </w:pPr>
      <w:r>
        <w:t xml:space="preserve">        takeUntilDestroyed(this._destroyRef),</w:t>
      </w:r>
    </w:p>
    <w:p w14:paraId="2BDD7CFC" w14:textId="77777777" w:rsidR="00197A74" w:rsidRDefault="00197A74" w:rsidP="00197A74">
      <w:pPr>
        <w:pStyle w:val="af7"/>
      </w:pPr>
      <w:r>
        <w:t xml:space="preserve">      )</w:t>
      </w:r>
    </w:p>
    <w:p w14:paraId="6B108E7C" w14:textId="77777777" w:rsidR="00197A74" w:rsidRDefault="00197A74" w:rsidP="00197A74">
      <w:pPr>
        <w:pStyle w:val="af7"/>
      </w:pPr>
      <w:r>
        <w:t xml:space="preserve">      .subscribe((newOrModCollection) =&gt; this._handleDialogResponse(collection, newOrModCollection));</w:t>
      </w:r>
    </w:p>
    <w:p w14:paraId="75371B10" w14:textId="77777777" w:rsidR="00197A74" w:rsidRDefault="00197A74" w:rsidP="00197A74">
      <w:pPr>
        <w:pStyle w:val="af7"/>
      </w:pPr>
      <w:r>
        <w:t xml:space="preserve">  }</w:t>
      </w:r>
    </w:p>
    <w:p w14:paraId="5E1623EE" w14:textId="77777777" w:rsidR="00197A74" w:rsidRDefault="00197A74" w:rsidP="00197A74">
      <w:pPr>
        <w:pStyle w:val="af7"/>
      </w:pPr>
    </w:p>
    <w:p w14:paraId="126D49B0" w14:textId="77777777" w:rsidR="00197A74" w:rsidRDefault="00197A74" w:rsidP="00197A74">
      <w:pPr>
        <w:pStyle w:val="af7"/>
      </w:pPr>
      <w:r>
        <w:t xml:space="preserve">  public openDeleteConfirmationDialog(collection: BookCollectionDto): void {</w:t>
      </w:r>
    </w:p>
    <w:p w14:paraId="05B0B1D1" w14:textId="77777777" w:rsidR="00197A74" w:rsidRDefault="00197A74" w:rsidP="00197A74">
      <w:pPr>
        <w:pStyle w:val="af7"/>
      </w:pPr>
      <w:r>
        <w:t xml:space="preserve">    const dialogRef = this._dialog.open(</w:t>
      </w:r>
    </w:p>
    <w:p w14:paraId="66A26056" w14:textId="77777777" w:rsidR="00197A74" w:rsidRDefault="00197A74" w:rsidP="00197A74">
      <w:pPr>
        <w:pStyle w:val="af7"/>
      </w:pPr>
      <w:r>
        <w:t xml:space="preserve">      DeleteConfirmationDialogComponent,</w:t>
      </w:r>
    </w:p>
    <w:p w14:paraId="7E56B308" w14:textId="77777777" w:rsidR="00197A74" w:rsidRDefault="00197A74" w:rsidP="00197A74">
      <w:pPr>
        <w:pStyle w:val="af7"/>
      </w:pPr>
      <w:r>
        <w:t xml:space="preserve">      {</w:t>
      </w:r>
    </w:p>
    <w:p w14:paraId="5F1F3A68" w14:textId="77777777" w:rsidR="00197A74" w:rsidRDefault="00197A74" w:rsidP="00197A74">
      <w:pPr>
        <w:pStyle w:val="af7"/>
      </w:pPr>
      <w:r>
        <w:t xml:space="preserve">        data: {</w:t>
      </w:r>
    </w:p>
    <w:p w14:paraId="4C109567" w14:textId="77777777" w:rsidR="00197A74" w:rsidRDefault="00197A74" w:rsidP="00197A74">
      <w:pPr>
        <w:pStyle w:val="af7"/>
      </w:pPr>
      <w:r>
        <w:t xml:space="preserve">          message: CONSTANTS.TEXTS.BOOK_COLLECTION_DEL_CONFIRM_MESSAGE,</w:t>
      </w:r>
    </w:p>
    <w:p w14:paraId="3340604B" w14:textId="77777777" w:rsidR="00197A74" w:rsidRDefault="00197A74" w:rsidP="00197A74">
      <w:pPr>
        <w:pStyle w:val="af7"/>
      </w:pPr>
      <w:r>
        <w:t xml:space="preserve">        },</w:t>
      </w:r>
    </w:p>
    <w:p w14:paraId="47BAE8D9" w14:textId="77777777" w:rsidR="00197A74" w:rsidRDefault="00197A74" w:rsidP="00197A74">
      <w:pPr>
        <w:pStyle w:val="af7"/>
      </w:pPr>
      <w:r>
        <w:t xml:space="preserve">      },</w:t>
      </w:r>
    </w:p>
    <w:p w14:paraId="6883B13C" w14:textId="77777777" w:rsidR="00197A74" w:rsidRDefault="00197A74" w:rsidP="00197A74">
      <w:pPr>
        <w:pStyle w:val="af7"/>
      </w:pPr>
      <w:r>
        <w:t xml:space="preserve">    );</w:t>
      </w:r>
    </w:p>
    <w:p w14:paraId="1F3333EC" w14:textId="77777777" w:rsidR="00197A74" w:rsidRDefault="00197A74" w:rsidP="00197A74">
      <w:pPr>
        <w:pStyle w:val="af7"/>
      </w:pPr>
      <w:r>
        <w:t xml:space="preserve">    dialogRef.afterClosed()</w:t>
      </w:r>
    </w:p>
    <w:p w14:paraId="0A5BB882" w14:textId="77777777" w:rsidR="00197A74" w:rsidRDefault="00197A74" w:rsidP="00197A74">
      <w:pPr>
        <w:pStyle w:val="af7"/>
      </w:pPr>
      <w:r>
        <w:t xml:space="preserve">      .pipe(</w:t>
      </w:r>
    </w:p>
    <w:p w14:paraId="7BC2098C" w14:textId="77777777" w:rsidR="00197A74" w:rsidRDefault="00197A74" w:rsidP="00197A74">
      <w:pPr>
        <w:pStyle w:val="af7"/>
      </w:pPr>
      <w:r>
        <w:t xml:space="preserve">        mergeMap((isConfirmed) =&gt; {</w:t>
      </w:r>
    </w:p>
    <w:p w14:paraId="5DF53426" w14:textId="77777777" w:rsidR="00197A74" w:rsidRDefault="00197A74" w:rsidP="00197A74">
      <w:pPr>
        <w:pStyle w:val="af7"/>
      </w:pPr>
      <w:r>
        <w:t xml:space="preserve">          if (!isConfirmed) return of(null);</w:t>
      </w:r>
    </w:p>
    <w:p w14:paraId="22DE6C0D" w14:textId="77777777" w:rsidR="00197A74" w:rsidRDefault="00197A74" w:rsidP="00197A74">
      <w:pPr>
        <w:pStyle w:val="af7"/>
      </w:pPr>
      <w:r>
        <w:t xml:space="preserve">          return this._service.delete(collection.id)</w:t>
      </w:r>
    </w:p>
    <w:p w14:paraId="49E3E4D2" w14:textId="77777777" w:rsidR="00197A74" w:rsidRDefault="00197A74" w:rsidP="00197A74">
      <w:pPr>
        <w:pStyle w:val="af7"/>
      </w:pPr>
      <w:r>
        <w:t xml:space="preserve">            .pipe(</w:t>
      </w:r>
    </w:p>
    <w:p w14:paraId="46CE2BAC" w14:textId="77777777" w:rsidR="00197A74" w:rsidRDefault="00197A74" w:rsidP="00197A74">
      <w:pPr>
        <w:pStyle w:val="af7"/>
      </w:pPr>
      <w:r>
        <w:t xml:space="preserve">              finalize(() =&gt; {</w:t>
      </w:r>
    </w:p>
    <w:p w14:paraId="6E6E4816" w14:textId="77777777" w:rsidR="00197A74" w:rsidRDefault="00197A74" w:rsidP="00197A74">
      <w:pPr>
        <w:pStyle w:val="af7"/>
      </w:pPr>
      <w:r>
        <w:t xml:space="preserve">                this.bookCollections.update((value) =&gt;</w:t>
      </w:r>
    </w:p>
    <w:p w14:paraId="17D075B2" w14:textId="77777777" w:rsidR="00197A74" w:rsidRDefault="00197A74" w:rsidP="00197A74">
      <w:pPr>
        <w:pStyle w:val="af7"/>
      </w:pPr>
      <w:r>
        <w:t xml:space="preserve">                  value.filter((bc) =&gt; bc.id !== collection.id),</w:t>
      </w:r>
    </w:p>
    <w:p w14:paraId="333FF153" w14:textId="77777777" w:rsidR="00197A74" w:rsidRDefault="00197A74" w:rsidP="00197A74">
      <w:pPr>
        <w:pStyle w:val="af7"/>
      </w:pPr>
      <w:r>
        <w:t xml:space="preserve">                );</w:t>
      </w:r>
    </w:p>
    <w:p w14:paraId="3719D7D1" w14:textId="77777777" w:rsidR="00197A74" w:rsidRDefault="00197A74" w:rsidP="00197A74">
      <w:pPr>
        <w:pStyle w:val="af7"/>
      </w:pPr>
      <w:r>
        <w:t xml:space="preserve">                this._snackBar.open(`Коллекция ${collection.name} успешно удалена`, 'OK');</w:t>
      </w:r>
    </w:p>
    <w:p w14:paraId="75793E85" w14:textId="77777777" w:rsidR="00197A74" w:rsidRDefault="00197A74" w:rsidP="00197A74">
      <w:pPr>
        <w:pStyle w:val="af7"/>
      </w:pPr>
      <w:r>
        <w:t xml:space="preserve">              }),</w:t>
      </w:r>
    </w:p>
    <w:p w14:paraId="47606D1A" w14:textId="77777777" w:rsidR="00197A74" w:rsidRDefault="00197A74" w:rsidP="00197A74">
      <w:pPr>
        <w:pStyle w:val="af7"/>
      </w:pPr>
      <w:r>
        <w:t xml:space="preserve">            );</w:t>
      </w:r>
    </w:p>
    <w:p w14:paraId="594650CA" w14:textId="77777777" w:rsidR="00197A74" w:rsidRDefault="00197A74" w:rsidP="00197A74">
      <w:pPr>
        <w:pStyle w:val="af7"/>
      </w:pPr>
      <w:r>
        <w:t xml:space="preserve">        }),</w:t>
      </w:r>
    </w:p>
    <w:p w14:paraId="7996471F" w14:textId="77777777" w:rsidR="00197A74" w:rsidRDefault="00197A74" w:rsidP="00197A74">
      <w:pPr>
        <w:pStyle w:val="af7"/>
      </w:pPr>
      <w:r>
        <w:t xml:space="preserve">        takeUntilDestroyed(this._destroyRef),</w:t>
      </w:r>
    </w:p>
    <w:p w14:paraId="15336620" w14:textId="77777777" w:rsidR="00197A74" w:rsidRDefault="00197A74" w:rsidP="00197A74">
      <w:pPr>
        <w:pStyle w:val="af7"/>
      </w:pPr>
      <w:r>
        <w:t xml:space="preserve">      )</w:t>
      </w:r>
    </w:p>
    <w:p w14:paraId="6FE1A8D2" w14:textId="77777777" w:rsidR="00197A74" w:rsidRDefault="00197A74" w:rsidP="00197A74">
      <w:pPr>
        <w:pStyle w:val="af7"/>
      </w:pPr>
      <w:r>
        <w:t xml:space="preserve">      .subscribe();</w:t>
      </w:r>
    </w:p>
    <w:p w14:paraId="3F168044" w14:textId="77777777" w:rsidR="00197A74" w:rsidRDefault="00197A74" w:rsidP="00197A74">
      <w:pPr>
        <w:pStyle w:val="af7"/>
      </w:pPr>
      <w:r>
        <w:t xml:space="preserve">  }</w:t>
      </w:r>
    </w:p>
    <w:p w14:paraId="5D4393D5" w14:textId="77777777" w:rsidR="00197A74" w:rsidRDefault="00197A74" w:rsidP="00197A74">
      <w:pPr>
        <w:pStyle w:val="af7"/>
      </w:pPr>
    </w:p>
    <w:p w14:paraId="048B3823" w14:textId="77777777" w:rsidR="00197A74" w:rsidRDefault="00197A74" w:rsidP="00197A74">
      <w:pPr>
        <w:pStyle w:val="af7"/>
      </w:pPr>
      <w:r>
        <w:t xml:space="preserve">  private _handleDialogResponse(collection?: BookCollectionDto, newOrModCollection?: BookCollectionDto) {</w:t>
      </w:r>
    </w:p>
    <w:p w14:paraId="6BF53D73" w14:textId="77777777" w:rsidR="00197A74" w:rsidRDefault="00197A74" w:rsidP="00197A74">
      <w:pPr>
        <w:pStyle w:val="af7"/>
      </w:pPr>
      <w:r>
        <w:t xml:space="preserve">    if (!newOrModCollection) {</w:t>
      </w:r>
    </w:p>
    <w:p w14:paraId="3A436175" w14:textId="77777777" w:rsidR="00197A74" w:rsidRDefault="00197A74" w:rsidP="00197A74">
      <w:pPr>
        <w:pStyle w:val="af7"/>
      </w:pPr>
      <w:r>
        <w:t xml:space="preserve">      return;</w:t>
      </w:r>
    </w:p>
    <w:p w14:paraId="45FEA8EF" w14:textId="77777777" w:rsidR="00197A74" w:rsidRDefault="00197A74" w:rsidP="00197A74">
      <w:pPr>
        <w:pStyle w:val="af7"/>
      </w:pPr>
      <w:r>
        <w:t xml:space="preserve">    }</w:t>
      </w:r>
    </w:p>
    <w:p w14:paraId="55A3B416" w14:textId="77777777" w:rsidR="00197A74" w:rsidRDefault="00197A74" w:rsidP="00197A74">
      <w:pPr>
        <w:pStyle w:val="af7"/>
      </w:pPr>
    </w:p>
    <w:p w14:paraId="044092FA" w14:textId="77777777" w:rsidR="00197A74" w:rsidRDefault="00197A74" w:rsidP="00197A74">
      <w:pPr>
        <w:pStyle w:val="af7"/>
      </w:pPr>
      <w:r>
        <w:t xml:space="preserve">    let message = `Коллекция ${newOrModCollection.name} успешно создана.`;</w:t>
      </w:r>
    </w:p>
    <w:p w14:paraId="3C533246" w14:textId="77777777" w:rsidR="00197A74" w:rsidRDefault="00197A74" w:rsidP="00197A74">
      <w:pPr>
        <w:pStyle w:val="af7"/>
      </w:pPr>
      <w:r>
        <w:t xml:space="preserve">    if (!collection) {</w:t>
      </w:r>
    </w:p>
    <w:p w14:paraId="5EBC7CC5" w14:textId="77777777" w:rsidR="00197A74" w:rsidRDefault="00197A74" w:rsidP="00197A74">
      <w:pPr>
        <w:pStyle w:val="af7"/>
      </w:pPr>
      <w:r>
        <w:t xml:space="preserve">      this.bookCollections.update((value) =&gt; [...value, newOrModCollection]);</w:t>
      </w:r>
    </w:p>
    <w:p w14:paraId="000B8D81" w14:textId="77777777" w:rsidR="00197A74" w:rsidRDefault="00197A74" w:rsidP="00197A74">
      <w:pPr>
        <w:pStyle w:val="af7"/>
      </w:pPr>
      <w:r>
        <w:lastRenderedPageBreak/>
        <w:t xml:space="preserve">    } else {</w:t>
      </w:r>
    </w:p>
    <w:p w14:paraId="56402B9C" w14:textId="77777777" w:rsidR="00197A74" w:rsidRDefault="00197A74" w:rsidP="00197A74">
      <w:pPr>
        <w:pStyle w:val="af7"/>
      </w:pPr>
      <w:r>
        <w:t xml:space="preserve">      this.bookCollections.update((value) =&gt; {</w:t>
      </w:r>
    </w:p>
    <w:p w14:paraId="76D5DDC8" w14:textId="77777777" w:rsidR="00197A74" w:rsidRDefault="00197A74" w:rsidP="00197A74">
      <w:pPr>
        <w:pStyle w:val="af7"/>
      </w:pPr>
      <w:r>
        <w:t xml:space="preserve">        const copy = [...value];</w:t>
      </w:r>
    </w:p>
    <w:p w14:paraId="05AA2E88" w14:textId="77777777" w:rsidR="00197A74" w:rsidRDefault="00197A74" w:rsidP="00197A74">
      <w:pPr>
        <w:pStyle w:val="af7"/>
      </w:pPr>
      <w:r>
        <w:t xml:space="preserve">        const index = copy.findIndex(bc =&gt; bc.id === newOrModCollection.id);</w:t>
      </w:r>
    </w:p>
    <w:p w14:paraId="6CC7C808" w14:textId="77777777" w:rsidR="00197A74" w:rsidRDefault="00197A74" w:rsidP="00197A74">
      <w:pPr>
        <w:pStyle w:val="af7"/>
      </w:pPr>
      <w:r>
        <w:t xml:space="preserve">        if (index === -1) {</w:t>
      </w:r>
    </w:p>
    <w:p w14:paraId="4751D6B0" w14:textId="77777777" w:rsidR="00197A74" w:rsidRDefault="00197A74" w:rsidP="00197A74">
      <w:pPr>
        <w:pStyle w:val="af7"/>
      </w:pPr>
      <w:r>
        <w:t xml:space="preserve">          console.error('Failed to find a book collection');</w:t>
      </w:r>
    </w:p>
    <w:p w14:paraId="29A5FA7A" w14:textId="77777777" w:rsidR="00197A74" w:rsidRDefault="00197A74" w:rsidP="00197A74">
      <w:pPr>
        <w:pStyle w:val="af7"/>
      </w:pPr>
      <w:r>
        <w:t xml:space="preserve">          return copy;</w:t>
      </w:r>
    </w:p>
    <w:p w14:paraId="5F86DA4F" w14:textId="77777777" w:rsidR="00197A74" w:rsidRDefault="00197A74" w:rsidP="00197A74">
      <w:pPr>
        <w:pStyle w:val="af7"/>
      </w:pPr>
      <w:r>
        <w:t xml:space="preserve">        } else {</w:t>
      </w:r>
    </w:p>
    <w:p w14:paraId="5371E72F" w14:textId="77777777" w:rsidR="00197A74" w:rsidRDefault="00197A74" w:rsidP="00197A74">
      <w:pPr>
        <w:pStyle w:val="af7"/>
      </w:pPr>
      <w:r>
        <w:t xml:space="preserve">          copy[index] = newOrModCollection;</w:t>
      </w:r>
    </w:p>
    <w:p w14:paraId="53BED1C9" w14:textId="77777777" w:rsidR="00197A74" w:rsidRDefault="00197A74" w:rsidP="00197A74">
      <w:pPr>
        <w:pStyle w:val="af7"/>
      </w:pPr>
      <w:r>
        <w:t xml:space="preserve">        }</w:t>
      </w:r>
    </w:p>
    <w:p w14:paraId="5A82F272" w14:textId="77777777" w:rsidR="00197A74" w:rsidRDefault="00197A74" w:rsidP="00197A74">
      <w:pPr>
        <w:pStyle w:val="af7"/>
      </w:pPr>
      <w:r>
        <w:t xml:space="preserve">        return copy;</w:t>
      </w:r>
    </w:p>
    <w:p w14:paraId="6C9BE4DD" w14:textId="77777777" w:rsidR="00197A74" w:rsidRDefault="00197A74" w:rsidP="00197A74">
      <w:pPr>
        <w:pStyle w:val="af7"/>
      </w:pPr>
      <w:r>
        <w:t xml:space="preserve">      });</w:t>
      </w:r>
    </w:p>
    <w:p w14:paraId="33A7F03E" w14:textId="77777777" w:rsidR="00197A74" w:rsidRDefault="00197A74" w:rsidP="00197A74">
      <w:pPr>
        <w:pStyle w:val="af7"/>
      </w:pPr>
      <w:r>
        <w:t xml:space="preserve">      message = `Коллекция ${newOrModCollection.name} успешно изменена.`;</w:t>
      </w:r>
    </w:p>
    <w:p w14:paraId="4CB83B09" w14:textId="77777777" w:rsidR="00197A74" w:rsidRDefault="00197A74" w:rsidP="00197A74">
      <w:pPr>
        <w:pStyle w:val="af7"/>
      </w:pPr>
      <w:r>
        <w:t xml:space="preserve">    }</w:t>
      </w:r>
    </w:p>
    <w:p w14:paraId="52BDB12B" w14:textId="77777777" w:rsidR="00197A74" w:rsidRDefault="00197A74" w:rsidP="00197A74">
      <w:pPr>
        <w:pStyle w:val="af7"/>
      </w:pPr>
      <w:r>
        <w:t xml:space="preserve">    this._snackBar.open(message, 'OK');</w:t>
      </w:r>
    </w:p>
    <w:p w14:paraId="5242A3D9" w14:textId="77777777" w:rsidR="00197A74" w:rsidRDefault="00197A74" w:rsidP="00197A74">
      <w:pPr>
        <w:pStyle w:val="af7"/>
      </w:pPr>
      <w:r>
        <w:t xml:space="preserve">  }</w:t>
      </w:r>
    </w:p>
    <w:p w14:paraId="6194A4E1" w14:textId="77777777" w:rsidR="00197A74" w:rsidRDefault="00197A74" w:rsidP="00197A74">
      <w:pPr>
        <w:pStyle w:val="af7"/>
      </w:pPr>
    </w:p>
    <w:p w14:paraId="1E863EE8" w14:textId="77777777" w:rsidR="00197A74" w:rsidRDefault="00197A74" w:rsidP="00197A74">
      <w:pPr>
        <w:pStyle w:val="af7"/>
      </w:pPr>
      <w:r>
        <w:t xml:space="preserve">  public openBook(book: BookDto): void {</w:t>
      </w:r>
    </w:p>
    <w:p w14:paraId="1F2804BA" w14:textId="77777777" w:rsidR="00197A74" w:rsidRDefault="00197A74" w:rsidP="00197A74">
      <w:pPr>
        <w:pStyle w:val="af7"/>
      </w:pPr>
      <w:r>
        <w:t xml:space="preserve">    this._router.navigate(['viewer', book.documentDetails.id]);</w:t>
      </w:r>
    </w:p>
    <w:p w14:paraId="5D4A211F" w14:textId="77777777" w:rsidR="00197A74" w:rsidRDefault="00197A74" w:rsidP="00197A74">
      <w:pPr>
        <w:pStyle w:val="af7"/>
      </w:pPr>
      <w:r>
        <w:t xml:space="preserve">  }</w:t>
      </w:r>
    </w:p>
    <w:p w14:paraId="7FE57C06" w14:textId="77777777" w:rsidR="00197A74" w:rsidRDefault="00197A74" w:rsidP="00197A74">
      <w:pPr>
        <w:pStyle w:val="af7"/>
      </w:pPr>
    </w:p>
    <w:p w14:paraId="21D3E340" w14:textId="77777777" w:rsidR="00197A74" w:rsidRDefault="00197A74" w:rsidP="00197A74">
      <w:pPr>
        <w:pStyle w:val="af7"/>
      </w:pPr>
      <w:r>
        <w:t xml:space="preserve">  public openBookInfoDialog(book: BookDto): void {</w:t>
      </w:r>
    </w:p>
    <w:p w14:paraId="58C1C579" w14:textId="77777777" w:rsidR="00197A74" w:rsidRDefault="00197A74" w:rsidP="00197A74">
      <w:pPr>
        <w:pStyle w:val="af7"/>
      </w:pPr>
      <w:r>
        <w:t xml:space="preserve">    this._dialog.open(BookInfoDialogComponent, {</w:t>
      </w:r>
    </w:p>
    <w:p w14:paraId="1CC187C7" w14:textId="77777777" w:rsidR="00197A74" w:rsidRDefault="00197A74" w:rsidP="00197A74">
      <w:pPr>
        <w:pStyle w:val="af7"/>
      </w:pPr>
      <w:r>
        <w:t xml:space="preserve">      width: '100vw',</w:t>
      </w:r>
    </w:p>
    <w:p w14:paraId="4782A872" w14:textId="77777777" w:rsidR="00197A74" w:rsidRDefault="00197A74" w:rsidP="00197A74">
      <w:pPr>
        <w:pStyle w:val="af7"/>
      </w:pPr>
      <w:r>
        <w:t xml:space="preserve">      maxWidth: '100vw',</w:t>
      </w:r>
    </w:p>
    <w:p w14:paraId="7A84FE5E" w14:textId="77777777" w:rsidR="00197A74" w:rsidRDefault="00197A74" w:rsidP="00197A74">
      <w:pPr>
        <w:pStyle w:val="af7"/>
      </w:pPr>
    </w:p>
    <w:p w14:paraId="5B1F5DFF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book-viewer.component.html:</w:t>
      </w:r>
    </w:p>
    <w:p w14:paraId="5D65F798" w14:textId="77777777" w:rsidR="00197A74" w:rsidRDefault="00197A74" w:rsidP="00197A74">
      <w:pPr>
        <w:pStyle w:val="af7"/>
      </w:pPr>
      <w:r>
        <w:t>&lt;div</w:t>
      </w:r>
    </w:p>
    <w:p w14:paraId="2BD87B01" w14:textId="77777777" w:rsidR="00197A74" w:rsidRDefault="00197A74" w:rsidP="00197A74">
      <w:pPr>
        <w:pStyle w:val="af7"/>
      </w:pPr>
      <w:r>
        <w:t xml:space="preserve">  id="pdf-viewer-container"</w:t>
      </w:r>
    </w:p>
    <w:p w14:paraId="2AF3A7B6" w14:textId="77777777" w:rsidR="00197A74" w:rsidRDefault="00197A74" w:rsidP="00197A74">
      <w:pPr>
        <w:pStyle w:val="af7"/>
      </w:pPr>
      <w:r>
        <w:t xml:space="preserve">  app-tooltip-menu</w:t>
      </w:r>
    </w:p>
    <w:p w14:paraId="6075BC7E" w14:textId="77777777" w:rsidR="00197A74" w:rsidRDefault="00197A74" w:rsidP="00197A74">
      <w:pPr>
        <w:pStyle w:val="af7"/>
      </w:pPr>
      <w:r>
        <w:t xml:space="preserve">  [selectedDefinitionProvider]="selectedDefinitionProvider()"</w:t>
      </w:r>
    </w:p>
    <w:p w14:paraId="1FCD23A3" w14:textId="77777777" w:rsidR="00197A74" w:rsidRDefault="00197A74" w:rsidP="00197A74">
      <w:pPr>
        <w:pStyle w:val="af7"/>
      </w:pPr>
      <w:r>
        <w:t xml:space="preserve">  [definitionProviders]="definitionProviders()"</w:t>
      </w:r>
    </w:p>
    <w:p w14:paraId="1BDCF357" w14:textId="77777777" w:rsidR="00197A74" w:rsidRDefault="00197A74" w:rsidP="00197A74">
      <w:pPr>
        <w:pStyle w:val="af7"/>
      </w:pPr>
      <w:r>
        <w:t xml:space="preserve">  [wordDefinitionEntries]="wordEntries()"</w:t>
      </w:r>
    </w:p>
    <w:p w14:paraId="06702341" w14:textId="77777777" w:rsidR="00197A74" w:rsidRDefault="00197A74" w:rsidP="00197A74">
      <w:pPr>
        <w:pStyle w:val="af7"/>
      </w:pPr>
      <w:r>
        <w:t xml:space="preserve">  [definitionLoading]="isDefinitionLoading"</w:t>
      </w:r>
    </w:p>
    <w:p w14:paraId="17053581" w14:textId="77777777" w:rsidR="00197A74" w:rsidRDefault="00197A74" w:rsidP="00197A74">
      <w:pPr>
        <w:pStyle w:val="af7"/>
      </w:pPr>
      <w:r>
        <w:t xml:space="preserve">  [isDefinitionMenuOpen]="isDefinitionMenuOpen"</w:t>
      </w:r>
    </w:p>
    <w:p w14:paraId="3DE254E1" w14:textId="77777777" w:rsidR="00197A74" w:rsidRDefault="00197A74" w:rsidP="00197A74">
      <w:pPr>
        <w:pStyle w:val="af7"/>
      </w:pPr>
      <w:r>
        <w:t xml:space="preserve">  (selectionEvent)="clearWordEntries()"</w:t>
      </w:r>
    </w:p>
    <w:p w14:paraId="2EDF0C5D" w14:textId="77777777" w:rsidR="00197A74" w:rsidRDefault="00197A74" w:rsidP="00197A74">
      <w:pPr>
        <w:pStyle w:val="af7"/>
      </w:pPr>
      <w:r>
        <w:t xml:space="preserve">  (textCopyEvent)="copyText($event)"</w:t>
      </w:r>
    </w:p>
    <w:p w14:paraId="3DEA1058" w14:textId="77777777" w:rsidR="00197A74" w:rsidRDefault="00197A74" w:rsidP="00197A74">
      <w:pPr>
        <w:pStyle w:val="af7"/>
      </w:pPr>
      <w:r>
        <w:t xml:space="preserve">  (definitionBtnClickEvent)="openDefinitionMenu($event)"</w:t>
      </w:r>
    </w:p>
    <w:p w14:paraId="5781E186" w14:textId="77777777" w:rsidR="00197A74" w:rsidRDefault="00197A74" w:rsidP="00197A74">
      <w:pPr>
        <w:pStyle w:val="af7"/>
      </w:pPr>
      <w:r>
        <w:t xml:space="preserve">  (translationBtnClickEvent)="openTranslationDialog($event)"</w:t>
      </w:r>
    </w:p>
    <w:p w14:paraId="2CB5BE8D" w14:textId="77777777" w:rsidR="00197A74" w:rsidRDefault="00197A74" w:rsidP="00197A74">
      <w:pPr>
        <w:pStyle w:val="af7"/>
      </w:pPr>
      <w:r>
        <w:t xml:space="preserve">  (textSumBtnClickEvent)="openTextSummarizationDialog($event)"</w:t>
      </w:r>
    </w:p>
    <w:p w14:paraId="535BFE23" w14:textId="77777777" w:rsidR="00197A74" w:rsidRDefault="00197A74" w:rsidP="00197A74">
      <w:pPr>
        <w:pStyle w:val="af7"/>
      </w:pPr>
      <w:r>
        <w:t xml:space="preserve">  (definitionAddBtnClickEvent)="addWordsToDictionary($event)"</w:t>
      </w:r>
    </w:p>
    <w:p w14:paraId="0B317988" w14:textId="77777777" w:rsidR="00197A74" w:rsidRDefault="00197A74" w:rsidP="00197A74">
      <w:pPr>
        <w:pStyle w:val="af7"/>
      </w:pPr>
      <w:r>
        <w:t xml:space="preserve">  (selectedDefinitionProviderChange)="changeDefinitionProvider($event)"</w:t>
      </w:r>
    </w:p>
    <w:p w14:paraId="041010B4" w14:textId="77777777" w:rsidR="00197A74" w:rsidRDefault="00197A74" w:rsidP="00197A74">
      <w:pPr>
        <w:pStyle w:val="af7"/>
      </w:pPr>
      <w:r>
        <w:t>&gt;</w:t>
      </w:r>
    </w:p>
    <w:p w14:paraId="775D8900" w14:textId="77777777" w:rsidR="00197A74" w:rsidRDefault="00197A74" w:rsidP="00197A74">
      <w:pPr>
        <w:pStyle w:val="af7"/>
      </w:pPr>
      <w:r>
        <w:t xml:space="preserve">  &lt;ngx-extended-pdf-viewer</w:t>
      </w:r>
    </w:p>
    <w:p w14:paraId="5A5DCD5E" w14:textId="77777777" w:rsidR="00197A74" w:rsidRDefault="00197A74" w:rsidP="00197A74">
      <w:pPr>
        <w:pStyle w:val="af7"/>
      </w:pPr>
      <w:r>
        <w:t xml:space="preserve">    #pdfViewer</w:t>
      </w:r>
    </w:p>
    <w:p w14:paraId="5B9C7F77" w14:textId="77777777" w:rsidR="00197A74" w:rsidRDefault="00197A74" w:rsidP="00197A74">
      <w:pPr>
        <w:pStyle w:val="af7"/>
      </w:pPr>
      <w:r>
        <w:t xml:space="preserve">    [(page)]="page"</w:t>
      </w:r>
    </w:p>
    <w:p w14:paraId="1DD2DCC9" w14:textId="77777777" w:rsidR="00197A74" w:rsidRDefault="00197A74" w:rsidP="00197A74">
      <w:pPr>
        <w:pStyle w:val="af7"/>
      </w:pPr>
      <w:r>
        <w:t xml:space="preserve">    [sidebarVisible]="false"</w:t>
      </w:r>
    </w:p>
    <w:p w14:paraId="3D6CDBB8" w14:textId="77777777" w:rsidR="00197A74" w:rsidRDefault="00197A74" w:rsidP="00197A74">
      <w:pPr>
        <w:pStyle w:val="af7"/>
      </w:pPr>
      <w:r>
        <w:t xml:space="preserve">    [customToolbar]="customToolbar"</w:t>
      </w:r>
    </w:p>
    <w:p w14:paraId="1435ED60" w14:textId="77777777" w:rsidR="00197A74" w:rsidRDefault="00197A74" w:rsidP="00197A74">
      <w:pPr>
        <w:pStyle w:val="af7"/>
      </w:pPr>
      <w:r>
        <w:t xml:space="preserve">    [contextMenuAllowed]="false"</w:t>
      </w:r>
    </w:p>
    <w:p w14:paraId="73E032F2" w14:textId="77777777" w:rsidR="00197A74" w:rsidRDefault="00197A74" w:rsidP="00197A74">
      <w:pPr>
        <w:pStyle w:val="af7"/>
      </w:pPr>
      <w:r>
        <w:t xml:space="preserve">    [textLayer]="true"</w:t>
      </w:r>
    </w:p>
    <w:p w14:paraId="7B0F5B28" w14:textId="77777777" w:rsidR="00197A74" w:rsidRDefault="00197A74" w:rsidP="00197A74">
      <w:pPr>
        <w:pStyle w:val="af7"/>
      </w:pPr>
      <w:r>
        <w:t xml:space="preserve">    [src]="documentSource()"</w:t>
      </w:r>
    </w:p>
    <w:p w14:paraId="17290771" w14:textId="77777777" w:rsidR="00197A74" w:rsidRDefault="00197A74" w:rsidP="00197A74">
      <w:pPr>
        <w:pStyle w:val="af7"/>
      </w:pPr>
      <w:r>
        <w:t xml:space="preserve">    [authorization]="bearerToken"</w:t>
      </w:r>
    </w:p>
    <w:p w14:paraId="1C0F41E9" w14:textId="77777777" w:rsidR="00197A74" w:rsidRDefault="00197A74" w:rsidP="00197A74">
      <w:pPr>
        <w:pStyle w:val="af7"/>
      </w:pPr>
      <w:r>
        <w:t xml:space="preserve">    [showHandToolButton]="true"</w:t>
      </w:r>
    </w:p>
    <w:p w14:paraId="1060428B" w14:textId="77777777" w:rsidR="00197A74" w:rsidRDefault="00197A74" w:rsidP="00197A74">
      <w:pPr>
        <w:pStyle w:val="af7"/>
      </w:pPr>
      <w:r>
        <w:t xml:space="preserve">    [handTool]="false"</w:t>
      </w:r>
    </w:p>
    <w:p w14:paraId="57E57921" w14:textId="77777777" w:rsidR="00197A74" w:rsidRDefault="00197A74" w:rsidP="00197A74">
      <w:pPr>
        <w:pStyle w:val="af7"/>
      </w:pPr>
      <w:r>
        <w:t xml:space="preserve">  &gt;</w:t>
      </w:r>
    </w:p>
    <w:p w14:paraId="1964CE64" w14:textId="77777777" w:rsidR="00197A74" w:rsidRDefault="00197A74" w:rsidP="00197A74">
      <w:pPr>
        <w:pStyle w:val="af7"/>
      </w:pPr>
      <w:r>
        <w:t xml:space="preserve">  &lt;/ngx-extended-pdf-viewer&gt;</w:t>
      </w:r>
    </w:p>
    <w:p w14:paraId="4B4E9F47" w14:textId="77777777" w:rsidR="00197A74" w:rsidRDefault="00197A74" w:rsidP="00197A74">
      <w:pPr>
        <w:pStyle w:val="af7"/>
      </w:pPr>
      <w:r>
        <w:t>&lt;/div&gt;</w:t>
      </w:r>
    </w:p>
    <w:p w14:paraId="2241558A" w14:textId="77777777" w:rsidR="00197A74" w:rsidRDefault="00197A74" w:rsidP="00197A74">
      <w:pPr>
        <w:pStyle w:val="af7"/>
      </w:pPr>
    </w:p>
    <w:p w14:paraId="3F7B5471" w14:textId="77777777" w:rsidR="00197A74" w:rsidRDefault="00197A74" w:rsidP="00197A74">
      <w:pPr>
        <w:pStyle w:val="af7"/>
      </w:pPr>
      <w:r>
        <w:t>&lt;ng-template #customToolbar&gt;</w:t>
      </w:r>
    </w:p>
    <w:p w14:paraId="79634D90" w14:textId="77777777" w:rsidR="00197A74" w:rsidRDefault="00197A74" w:rsidP="00197A74">
      <w:pPr>
        <w:pStyle w:val="af7"/>
      </w:pPr>
      <w:r>
        <w:t xml:space="preserve">  &lt;div id="custom-toolbar"&gt;</w:t>
      </w:r>
    </w:p>
    <w:p w14:paraId="71A37755" w14:textId="77777777" w:rsidR="00197A74" w:rsidRDefault="00197A74" w:rsidP="00197A74">
      <w:pPr>
        <w:pStyle w:val="af7"/>
      </w:pPr>
      <w:r>
        <w:t xml:space="preserve">    &lt;div class="left"&gt;</w:t>
      </w:r>
    </w:p>
    <w:p w14:paraId="2725F8FB" w14:textId="77777777" w:rsidR="00197A74" w:rsidRDefault="00197A74" w:rsidP="00197A74">
      <w:pPr>
        <w:pStyle w:val="af7"/>
      </w:pPr>
      <w:r>
        <w:t xml:space="preserve">      &lt;pdf-toggle-sidebar&gt;&lt;/pdf-toggle-sidebar&gt;</w:t>
      </w:r>
    </w:p>
    <w:p w14:paraId="76CD8DD2" w14:textId="77777777" w:rsidR="00197A74" w:rsidRDefault="00197A74" w:rsidP="00197A74">
      <w:pPr>
        <w:pStyle w:val="af7"/>
      </w:pPr>
      <w:r>
        <w:t xml:space="preserve">      &lt;pdf-first-page&gt;&lt;/pdf-first-page&gt;</w:t>
      </w:r>
    </w:p>
    <w:p w14:paraId="46C6ACEC" w14:textId="77777777" w:rsidR="00197A74" w:rsidRDefault="00197A74" w:rsidP="00197A74">
      <w:pPr>
        <w:pStyle w:val="af7"/>
      </w:pPr>
      <w:r>
        <w:t xml:space="preserve">      &lt;pdf-previous-page&gt;&lt;/pdf-previous-page&gt;</w:t>
      </w:r>
    </w:p>
    <w:p w14:paraId="4EE4A87C" w14:textId="77777777" w:rsidR="00197A74" w:rsidRDefault="00197A74" w:rsidP="00197A74">
      <w:pPr>
        <w:pStyle w:val="af7"/>
      </w:pPr>
      <w:r>
        <w:t xml:space="preserve">      &lt;pdf-page-number class="custom-page-number"&gt;&lt;/pdf-page-number&gt;</w:t>
      </w:r>
    </w:p>
    <w:p w14:paraId="35207337" w14:textId="77777777" w:rsidR="00197A74" w:rsidRDefault="00197A74" w:rsidP="00197A74">
      <w:pPr>
        <w:pStyle w:val="af7"/>
      </w:pPr>
      <w:r>
        <w:t xml:space="preserve">      &lt;pdf-next-page&gt;&lt;/pdf-next-page&gt;</w:t>
      </w:r>
    </w:p>
    <w:p w14:paraId="38F0DA79" w14:textId="77777777" w:rsidR="00197A74" w:rsidRDefault="00197A74" w:rsidP="00197A74">
      <w:pPr>
        <w:pStyle w:val="af7"/>
      </w:pPr>
      <w:r>
        <w:t xml:space="preserve">      &lt;pdf-last-page&gt;&lt;/pdf-last-page&gt;</w:t>
      </w:r>
    </w:p>
    <w:p w14:paraId="0AFA3777" w14:textId="77777777" w:rsidR="00197A74" w:rsidRDefault="00197A74" w:rsidP="00197A74">
      <w:pPr>
        <w:pStyle w:val="af7"/>
      </w:pPr>
      <w:r>
        <w:t xml:space="preserve">      &lt;pdf-find-button&gt;&lt;/pdf-find-button&gt;</w:t>
      </w:r>
    </w:p>
    <w:p w14:paraId="3C2E8C19" w14:textId="77777777" w:rsidR="00197A74" w:rsidRDefault="00197A74" w:rsidP="00197A74">
      <w:pPr>
        <w:pStyle w:val="af7"/>
      </w:pPr>
      <w:r>
        <w:t xml:space="preserve">    &lt;/div&gt;</w:t>
      </w:r>
    </w:p>
    <w:p w14:paraId="60C179F1" w14:textId="77777777" w:rsidR="00197A74" w:rsidRDefault="00197A74" w:rsidP="00197A74">
      <w:pPr>
        <w:pStyle w:val="af7"/>
      </w:pPr>
      <w:r>
        <w:t xml:space="preserve">    &lt;div class="mid"&gt;</w:t>
      </w:r>
    </w:p>
    <w:p w14:paraId="796FEABD" w14:textId="77777777" w:rsidR="00197A74" w:rsidRDefault="00197A74" w:rsidP="00197A74">
      <w:pPr>
        <w:pStyle w:val="af7"/>
      </w:pPr>
      <w:r>
        <w:t xml:space="preserve">      &lt;pdf-zoom-in&gt;&lt;/pdf-zoom-in&gt;</w:t>
      </w:r>
    </w:p>
    <w:p w14:paraId="558D4CD8" w14:textId="77777777" w:rsidR="00197A74" w:rsidRDefault="00197A74" w:rsidP="00197A74">
      <w:pPr>
        <w:pStyle w:val="af7"/>
      </w:pPr>
      <w:r>
        <w:t xml:space="preserve">      &lt;pdf-zoom-out&gt;&lt;/pdf-zoom-out&gt;</w:t>
      </w:r>
    </w:p>
    <w:p w14:paraId="28C9E1CC" w14:textId="77777777" w:rsidR="00197A74" w:rsidRDefault="00197A74" w:rsidP="00197A74">
      <w:pPr>
        <w:pStyle w:val="af7"/>
      </w:pPr>
      <w:r>
        <w:t xml:space="preserve">      &lt;pdf-zoom-dropdown</w:t>
      </w:r>
    </w:p>
    <w:p w14:paraId="63E81517" w14:textId="77777777" w:rsidR="00197A74" w:rsidRDefault="00197A74" w:rsidP="00197A74">
      <w:pPr>
        <w:pStyle w:val="af7"/>
      </w:pPr>
      <w:r>
        <w:t xml:space="preserve">        [zoomLevels]="pdfViewer.zoomLevels"</w:t>
      </w:r>
    </w:p>
    <w:p w14:paraId="597E0638" w14:textId="77777777" w:rsidR="00197A74" w:rsidRDefault="00197A74" w:rsidP="00197A74">
      <w:pPr>
        <w:pStyle w:val="af7"/>
      </w:pPr>
      <w:r>
        <w:t xml:space="preserve">      &gt;&lt;/pdf-zoom-dropdown&gt;</w:t>
      </w:r>
    </w:p>
    <w:p w14:paraId="52C17DA4" w14:textId="77777777" w:rsidR="00197A74" w:rsidRDefault="00197A74" w:rsidP="00197A74">
      <w:pPr>
        <w:pStyle w:val="af7"/>
      </w:pPr>
      <w:r>
        <w:lastRenderedPageBreak/>
        <w:t xml:space="preserve">    &lt;/div&gt;</w:t>
      </w:r>
    </w:p>
    <w:p w14:paraId="63FDDA9C" w14:textId="77777777" w:rsidR="00197A74" w:rsidRDefault="00197A74" w:rsidP="00197A74">
      <w:pPr>
        <w:pStyle w:val="af7"/>
      </w:pPr>
      <w:r>
        <w:t xml:space="preserve">    &lt;div class="right"&gt;</w:t>
      </w:r>
    </w:p>
    <w:p w14:paraId="1CB8914E" w14:textId="77777777" w:rsidR="00197A74" w:rsidRDefault="00197A74" w:rsidP="00197A74">
      <w:pPr>
        <w:pStyle w:val="af7"/>
      </w:pPr>
      <w:r>
        <w:t xml:space="preserve">      &lt;pdf-hand-tool&gt;&lt;/pdf-hand-tool&gt;</w:t>
      </w:r>
    </w:p>
    <w:p w14:paraId="6FAB0FC3" w14:textId="77777777" w:rsidR="00197A74" w:rsidRDefault="00197A74" w:rsidP="00197A74">
      <w:pPr>
        <w:pStyle w:val="af7"/>
      </w:pPr>
      <w:r>
        <w:t xml:space="preserve">      &lt;pdf-select-tool&gt;&lt;/pdf-select-tool&gt;</w:t>
      </w:r>
    </w:p>
    <w:p w14:paraId="10888F0C" w14:textId="77777777" w:rsidR="00197A74" w:rsidRDefault="00197A74" w:rsidP="00197A74">
      <w:pPr>
        <w:pStyle w:val="af7"/>
      </w:pPr>
      <w:r>
        <w:t xml:space="preserve">      &lt;pdf-presentation-mode&gt;&lt;/pdf-presentation-mode&gt;</w:t>
      </w:r>
    </w:p>
    <w:p w14:paraId="61E485B7" w14:textId="77777777" w:rsidR="00197A74" w:rsidRDefault="00197A74" w:rsidP="00197A74">
      <w:pPr>
        <w:pStyle w:val="af7"/>
      </w:pPr>
      <w:r>
        <w:t xml:space="preserve">      &lt;pdf-print&gt;&lt;/pdf-print&gt;</w:t>
      </w:r>
    </w:p>
    <w:p w14:paraId="16EAACD4" w14:textId="77777777" w:rsidR="00197A74" w:rsidRDefault="00197A74" w:rsidP="00197A74">
      <w:pPr>
        <w:pStyle w:val="af7"/>
      </w:pPr>
      <w:r>
        <w:t xml:space="preserve">      &lt;pdf-download&gt;&lt;/pdf-download&gt;</w:t>
      </w:r>
    </w:p>
    <w:p w14:paraId="43F4F158" w14:textId="77777777" w:rsidR="00197A74" w:rsidRDefault="00197A74" w:rsidP="00197A74">
      <w:pPr>
        <w:pStyle w:val="af7"/>
      </w:pPr>
      <w:r>
        <w:t xml:space="preserve">      &lt;pdf-toggle-secondary-toolbar&gt;&lt;/pdf-toggle-secondary-toolbar&gt;</w:t>
      </w:r>
    </w:p>
    <w:p w14:paraId="26DB9CE1" w14:textId="77777777" w:rsidR="00197A74" w:rsidRDefault="00197A74" w:rsidP="00197A74">
      <w:pPr>
        <w:pStyle w:val="af7"/>
      </w:pPr>
      <w:r>
        <w:t xml:space="preserve">    &lt;/div&gt;</w:t>
      </w:r>
    </w:p>
    <w:p w14:paraId="521E2A65" w14:textId="77777777" w:rsidR="00197A74" w:rsidRDefault="00197A74" w:rsidP="00197A74">
      <w:pPr>
        <w:pStyle w:val="af7"/>
      </w:pPr>
      <w:r>
        <w:t xml:space="preserve">  &lt;/div&gt;</w:t>
      </w:r>
    </w:p>
    <w:p w14:paraId="6A4D498B" w14:textId="77777777" w:rsidR="00197A74" w:rsidRDefault="00197A74" w:rsidP="00197A74">
      <w:pPr>
        <w:pStyle w:val="af7"/>
      </w:pPr>
      <w:r>
        <w:t>&lt;/ng-template&gt;</w:t>
      </w:r>
    </w:p>
    <w:p w14:paraId="49CD2A9A" w14:textId="77777777" w:rsidR="00197A74" w:rsidRDefault="00197A74" w:rsidP="00197A74">
      <w:pPr>
        <w:pStyle w:val="af7"/>
      </w:pPr>
    </w:p>
    <w:p w14:paraId="5CEC77FB" w14:textId="523DC556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book-viewer.component.ts:</w:t>
      </w:r>
    </w:p>
    <w:p w14:paraId="76C3BF22" w14:textId="77777777" w:rsidR="00197A74" w:rsidRDefault="00197A74" w:rsidP="00197A74">
      <w:pPr>
        <w:pStyle w:val="af7"/>
      </w:pPr>
      <w:r>
        <w:t>@Component({</w:t>
      </w:r>
    </w:p>
    <w:p w14:paraId="4E886B38" w14:textId="77777777" w:rsidR="00197A74" w:rsidRDefault="00197A74" w:rsidP="00197A74">
      <w:pPr>
        <w:pStyle w:val="af7"/>
      </w:pPr>
      <w:r>
        <w:t xml:space="preserve">  selector: 'app-book-viewer',</w:t>
      </w:r>
    </w:p>
    <w:p w14:paraId="62862486" w14:textId="77777777" w:rsidR="00197A74" w:rsidRDefault="00197A74" w:rsidP="00197A74">
      <w:pPr>
        <w:pStyle w:val="af7"/>
      </w:pPr>
      <w:r>
        <w:t xml:space="preserve">  templateUrl: './book-viewer.component.html',</w:t>
      </w:r>
    </w:p>
    <w:p w14:paraId="4F341912" w14:textId="77777777" w:rsidR="00197A74" w:rsidRDefault="00197A74" w:rsidP="00197A74">
      <w:pPr>
        <w:pStyle w:val="af7"/>
      </w:pPr>
      <w:r>
        <w:t xml:space="preserve">  styleUrl: './book-viewer.component.scss',</w:t>
      </w:r>
    </w:p>
    <w:p w14:paraId="1CB2B310" w14:textId="77777777" w:rsidR="00197A74" w:rsidRDefault="00197A74" w:rsidP="00197A74">
      <w:pPr>
        <w:pStyle w:val="af7"/>
      </w:pPr>
      <w:r>
        <w:t xml:space="preserve">  standalone: true,</w:t>
      </w:r>
    </w:p>
    <w:p w14:paraId="0E8C3964" w14:textId="77777777" w:rsidR="00197A74" w:rsidRDefault="00197A74" w:rsidP="00197A74">
      <w:pPr>
        <w:pStyle w:val="af7"/>
      </w:pPr>
      <w:r>
        <w:t xml:space="preserve">  imports: [</w:t>
      </w:r>
    </w:p>
    <w:p w14:paraId="34827D3B" w14:textId="77777777" w:rsidR="00197A74" w:rsidRDefault="00197A74" w:rsidP="00197A74">
      <w:pPr>
        <w:pStyle w:val="af7"/>
      </w:pPr>
      <w:r>
        <w:t xml:space="preserve">    NgxExtendedPdfViewerModule,</w:t>
      </w:r>
    </w:p>
    <w:p w14:paraId="0D0B1A5A" w14:textId="77777777" w:rsidR="00197A74" w:rsidRDefault="00197A74" w:rsidP="00197A74">
      <w:pPr>
        <w:pStyle w:val="af7"/>
      </w:pPr>
      <w:r>
        <w:t xml:space="preserve">    TooltipMenuComponent,</w:t>
      </w:r>
    </w:p>
    <w:p w14:paraId="7DFEA0F8" w14:textId="77777777" w:rsidR="00197A74" w:rsidRDefault="00197A74" w:rsidP="00197A74">
      <w:pPr>
        <w:pStyle w:val="af7"/>
      </w:pPr>
      <w:r>
        <w:t xml:space="preserve">    TranslationDialogComponent,</w:t>
      </w:r>
    </w:p>
    <w:p w14:paraId="2C7245BA" w14:textId="77777777" w:rsidR="00197A74" w:rsidRDefault="00197A74" w:rsidP="00197A74">
      <w:pPr>
        <w:pStyle w:val="af7"/>
      </w:pPr>
      <w:r>
        <w:t xml:space="preserve">    FormsModule,</w:t>
      </w:r>
    </w:p>
    <w:p w14:paraId="36E9BF52" w14:textId="77777777" w:rsidR="00197A74" w:rsidRDefault="00197A74" w:rsidP="00197A74">
      <w:pPr>
        <w:pStyle w:val="af7"/>
      </w:pPr>
      <w:r>
        <w:t xml:space="preserve">  ],</w:t>
      </w:r>
    </w:p>
    <w:p w14:paraId="405D82F5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5E75C67F" w14:textId="77777777" w:rsidR="00197A74" w:rsidRDefault="00197A74" w:rsidP="00197A74">
      <w:pPr>
        <w:pStyle w:val="af7"/>
      </w:pPr>
      <w:r>
        <w:t>})</w:t>
      </w:r>
    </w:p>
    <w:p w14:paraId="674CD9A4" w14:textId="77777777" w:rsidR="00197A74" w:rsidRDefault="00197A74" w:rsidP="00197A74">
      <w:pPr>
        <w:pStyle w:val="af7"/>
      </w:pPr>
      <w:r>
        <w:t>export class BookViewerComponent implements OnInit, AfterViewInit, OnDestroy {</w:t>
      </w:r>
    </w:p>
    <w:p w14:paraId="0A464AD0" w14:textId="77777777" w:rsidR="00197A74" w:rsidRDefault="00197A74" w:rsidP="00197A74">
      <w:pPr>
        <w:pStyle w:val="af7"/>
      </w:pPr>
    </w:p>
    <w:p w14:paraId="45B0C60F" w14:textId="77777777" w:rsidR="00197A74" w:rsidRDefault="00197A74" w:rsidP="00197A74">
      <w:pPr>
        <w:pStyle w:val="af7"/>
      </w:pPr>
      <w:r>
        <w:t xml:space="preserve">  protected readonly DEFAULT_TARGET_LANG_CODE = 'ru';</w:t>
      </w:r>
    </w:p>
    <w:p w14:paraId="29AB05A4" w14:textId="77777777" w:rsidR="00197A74" w:rsidRDefault="00197A74" w:rsidP="00197A74">
      <w:pPr>
        <w:pStyle w:val="af7"/>
      </w:pPr>
      <w:r>
        <w:t xml:space="preserve">  private readonly SELECTED_DEFINITION_PROVIDER_SESSION_STORAGE_KEY = 'selected_definition_provider';</w:t>
      </w:r>
    </w:p>
    <w:p w14:paraId="21043667" w14:textId="77777777" w:rsidR="00197A74" w:rsidRDefault="00197A74" w:rsidP="00197A74">
      <w:pPr>
        <w:pStyle w:val="af7"/>
      </w:pPr>
    </w:p>
    <w:p w14:paraId="39A7CE62" w14:textId="77777777" w:rsidR="00197A74" w:rsidRDefault="00197A74" w:rsidP="00197A74">
      <w:pPr>
        <w:pStyle w:val="af7"/>
      </w:pPr>
      <w:r>
        <w:t xml:space="preserve">  @ViewChild(NgxExtendedPdfViewerComponent)</w:t>
      </w:r>
    </w:p>
    <w:p w14:paraId="75A54B95" w14:textId="77777777" w:rsidR="00197A74" w:rsidRDefault="00197A74" w:rsidP="00197A74">
      <w:pPr>
        <w:pStyle w:val="af7"/>
      </w:pPr>
      <w:r>
        <w:t xml:space="preserve">  public pdfViewer!: NgxExtendedPdfViewerComponent;</w:t>
      </w:r>
    </w:p>
    <w:p w14:paraId="615185FE" w14:textId="77777777" w:rsidR="00197A74" w:rsidRDefault="00197A74" w:rsidP="00197A74">
      <w:pPr>
        <w:pStyle w:val="af7"/>
      </w:pPr>
    </w:p>
    <w:p w14:paraId="0F8E4CA6" w14:textId="77777777" w:rsidR="00197A74" w:rsidRDefault="00197A74" w:rsidP="00197A74">
      <w:pPr>
        <w:pStyle w:val="af7"/>
      </w:pPr>
      <w:r>
        <w:t xml:space="preserve">  public definitionProviders = signal&lt;string[]&gt;([]);</w:t>
      </w:r>
    </w:p>
    <w:p w14:paraId="611F3AF1" w14:textId="77777777" w:rsidR="00197A74" w:rsidRDefault="00197A74" w:rsidP="00197A74">
      <w:pPr>
        <w:pStyle w:val="af7"/>
      </w:pPr>
      <w:r>
        <w:t xml:space="preserve">  public documentSource = signal&lt;ArrayBuffer | Uint8Array | URL&gt;(</w:t>
      </w:r>
    </w:p>
    <w:p w14:paraId="06252A10" w14:textId="77777777" w:rsidR="00197A74" w:rsidRDefault="00197A74" w:rsidP="00197A74">
      <w:pPr>
        <w:pStyle w:val="af7"/>
      </w:pPr>
      <w:r>
        <w:t xml:space="preserve">    new ArrayBuffer(0),</w:t>
      </w:r>
    </w:p>
    <w:p w14:paraId="5ACB5A9D" w14:textId="77777777" w:rsidR="00197A74" w:rsidRDefault="00197A74" w:rsidP="00197A74">
      <w:pPr>
        <w:pStyle w:val="af7"/>
      </w:pPr>
      <w:r>
        <w:t xml:space="preserve">  );</w:t>
      </w:r>
    </w:p>
    <w:p w14:paraId="466018B8" w14:textId="77777777" w:rsidR="00197A74" w:rsidRDefault="00197A74" w:rsidP="00197A74">
      <w:pPr>
        <w:pStyle w:val="af7"/>
      </w:pPr>
      <w:r>
        <w:t xml:space="preserve">  public wordEntries = signal&lt;WordDto[]&gt;([]);</w:t>
      </w:r>
    </w:p>
    <w:p w14:paraId="6FA122F5" w14:textId="77777777" w:rsidR="00197A74" w:rsidRDefault="00197A74" w:rsidP="00197A74">
      <w:pPr>
        <w:pStyle w:val="af7"/>
      </w:pPr>
      <w:r>
        <w:t xml:space="preserve">  public selectedDefinitionProvider = signal&lt;string | null&gt;('MerriamWebster');</w:t>
      </w:r>
    </w:p>
    <w:p w14:paraId="13C70239" w14:textId="77777777" w:rsidR="00197A74" w:rsidRDefault="00197A74" w:rsidP="00197A74">
      <w:pPr>
        <w:pStyle w:val="af7"/>
      </w:pPr>
    </w:p>
    <w:p w14:paraId="54AD09DD" w14:textId="77777777" w:rsidR="00197A74" w:rsidRDefault="00197A74" w:rsidP="00197A74">
      <w:pPr>
        <w:pStyle w:val="af7"/>
      </w:pPr>
      <w:r>
        <w:t xml:space="preserve">  public bearerToken?: string;</w:t>
      </w:r>
    </w:p>
    <w:p w14:paraId="0D60563B" w14:textId="77777777" w:rsidR="00197A74" w:rsidRDefault="00197A74" w:rsidP="00197A74">
      <w:pPr>
        <w:pStyle w:val="af7"/>
      </w:pPr>
    </w:p>
    <w:p w14:paraId="43D8BAF9" w14:textId="77777777" w:rsidR="00197A74" w:rsidRDefault="00197A74" w:rsidP="00197A74">
      <w:pPr>
        <w:pStyle w:val="af7"/>
      </w:pPr>
      <w:r>
        <w:t xml:space="preserve">  public isDefinitionLoading = false;</w:t>
      </w:r>
    </w:p>
    <w:p w14:paraId="6C89BC5E" w14:textId="77777777" w:rsidR="00197A74" w:rsidRDefault="00197A74" w:rsidP="00197A74">
      <w:pPr>
        <w:pStyle w:val="af7"/>
      </w:pPr>
      <w:r>
        <w:t xml:space="preserve">  public isDefinitionMenuOpen = false;</w:t>
      </w:r>
    </w:p>
    <w:p w14:paraId="7B0C6126" w14:textId="77777777" w:rsidR="00197A74" w:rsidRDefault="00197A74" w:rsidP="00197A74">
      <w:pPr>
        <w:pStyle w:val="af7"/>
      </w:pPr>
      <w:r>
        <w:t xml:space="preserve">  public selectedWord?: string;</w:t>
      </w:r>
    </w:p>
    <w:p w14:paraId="24F7EA83" w14:textId="77777777" w:rsidR="00197A74" w:rsidRDefault="00197A74" w:rsidP="00197A74">
      <w:pPr>
        <w:pStyle w:val="af7"/>
      </w:pPr>
    </w:p>
    <w:p w14:paraId="55EC793B" w14:textId="77777777" w:rsidR="00197A74" w:rsidRDefault="00197A74" w:rsidP="00197A74">
      <w:pPr>
        <w:pStyle w:val="af7"/>
      </w:pPr>
      <w:r>
        <w:t xml:space="preserve">  private _dictionaryWordRegex = new RegExp(CONSTANTS.REGEX_PATTERN.DICTIONARY_WORD, 'u');</w:t>
      </w:r>
    </w:p>
    <w:p w14:paraId="6BF3BDDF" w14:textId="77777777" w:rsidR="00197A74" w:rsidRDefault="00197A74" w:rsidP="00197A74">
      <w:pPr>
        <w:pStyle w:val="af7"/>
      </w:pPr>
      <w:r>
        <w:t xml:space="preserve">  private _currentBook?: BookDto;</w:t>
      </w:r>
    </w:p>
    <w:p w14:paraId="00C8145E" w14:textId="77777777" w:rsidR="00197A74" w:rsidRDefault="00197A74" w:rsidP="00197A74">
      <w:pPr>
        <w:pStyle w:val="af7"/>
      </w:pPr>
      <w:r>
        <w:t xml:space="preserve">  private _page?: number;</w:t>
      </w:r>
    </w:p>
    <w:p w14:paraId="16C21379" w14:textId="77777777" w:rsidR="00197A74" w:rsidRDefault="00197A74" w:rsidP="00197A74">
      <w:pPr>
        <w:pStyle w:val="af7"/>
      </w:pPr>
      <w:r>
        <w:t xml:space="preserve">  private _totalTimeInSec = 0;</w:t>
      </w:r>
    </w:p>
    <w:p w14:paraId="2E71BAB6" w14:textId="77777777" w:rsidR="00197A74" w:rsidRDefault="00197A74" w:rsidP="00197A74">
      <w:pPr>
        <w:pStyle w:val="af7"/>
      </w:pPr>
      <w:r>
        <w:t xml:space="preserve">  private _openPageDateTime!: Date;</w:t>
      </w:r>
    </w:p>
    <w:p w14:paraId="5C14AE78" w14:textId="77777777" w:rsidR="00197A74" w:rsidRDefault="00197A74" w:rsidP="00197A74">
      <w:pPr>
        <w:pStyle w:val="af7"/>
      </w:pPr>
    </w:p>
    <w:p w14:paraId="20762BB1" w14:textId="77777777" w:rsidR="00197A74" w:rsidRDefault="00197A74" w:rsidP="00197A74">
      <w:pPr>
        <w:pStyle w:val="af7"/>
      </w:pPr>
      <w:r>
        <w:t xml:space="preserve">  constructor(</w:t>
      </w:r>
    </w:p>
    <w:p w14:paraId="7076EB48" w14:textId="77777777" w:rsidR="00197A74" w:rsidRDefault="00197A74" w:rsidP="00197A74">
      <w:pPr>
        <w:pStyle w:val="af7"/>
      </w:pPr>
      <w:r>
        <w:t xml:space="preserve">    private readonly _service: BookService,</w:t>
      </w:r>
    </w:p>
    <w:p w14:paraId="1D2D1C06" w14:textId="77777777" w:rsidR="00197A74" w:rsidRDefault="00197A74" w:rsidP="00197A74">
      <w:pPr>
        <w:pStyle w:val="af7"/>
      </w:pPr>
      <w:r>
        <w:t xml:space="preserve">    private readonly _dictionaryService: DictionaryService,</w:t>
      </w:r>
    </w:p>
    <w:p w14:paraId="6698D730" w14:textId="77777777" w:rsidR="00197A74" w:rsidRDefault="00197A74" w:rsidP="00197A74">
      <w:pPr>
        <w:pStyle w:val="af7"/>
      </w:pPr>
      <w:r>
        <w:t xml:space="preserve">    private readonly _cdr: ChangeDetectorRef,</w:t>
      </w:r>
    </w:p>
    <w:p w14:paraId="10843172" w14:textId="77777777" w:rsidR="00197A74" w:rsidRDefault="00197A74" w:rsidP="00197A74">
      <w:pPr>
        <w:pStyle w:val="af7"/>
      </w:pPr>
      <w:r>
        <w:t xml:space="preserve">    private readonly _authState: AuthState,</w:t>
      </w:r>
    </w:p>
    <w:p w14:paraId="3A699032" w14:textId="77777777" w:rsidR="00197A74" w:rsidRDefault="00197A74" w:rsidP="00197A74">
      <w:pPr>
        <w:pStyle w:val="af7"/>
      </w:pPr>
      <w:r>
        <w:t xml:space="preserve">    private readonly _route: ActivatedRoute,</w:t>
      </w:r>
    </w:p>
    <w:p w14:paraId="7ECDA753" w14:textId="77777777" w:rsidR="00197A74" w:rsidRDefault="00197A74" w:rsidP="00197A74">
      <w:pPr>
        <w:pStyle w:val="af7"/>
      </w:pPr>
      <w:r>
        <w:t xml:space="preserve">    private readonly _snackBar: MatSnackBar,</w:t>
      </w:r>
    </w:p>
    <w:p w14:paraId="32992133" w14:textId="77777777" w:rsidR="00197A74" w:rsidRDefault="00197A74" w:rsidP="00197A74">
      <w:pPr>
        <w:pStyle w:val="af7"/>
      </w:pPr>
      <w:r>
        <w:t xml:space="preserve">    private readonly _dialog: MatDialog,</w:t>
      </w:r>
    </w:p>
    <w:p w14:paraId="379B79B8" w14:textId="77777777" w:rsidR="00197A74" w:rsidRDefault="00197A74" w:rsidP="00197A74">
      <w:pPr>
        <w:pStyle w:val="af7"/>
      </w:pPr>
      <w:r>
        <w:t xml:space="preserve">    private readonly _title: Title,</w:t>
      </w:r>
    </w:p>
    <w:p w14:paraId="629959AA" w14:textId="77777777" w:rsidR="00197A74" w:rsidRDefault="00197A74" w:rsidP="00197A74">
      <w:pPr>
        <w:pStyle w:val="af7"/>
      </w:pPr>
      <w:r>
        <w:t xml:space="preserve">    private readonly _clipboard: Clipboard,</w:t>
      </w:r>
    </w:p>
    <w:p w14:paraId="3011B616" w14:textId="77777777" w:rsidR="00197A74" w:rsidRDefault="00197A74" w:rsidP="00197A74">
      <w:pPr>
        <w:pStyle w:val="af7"/>
      </w:pPr>
      <w:r>
        <w:t xml:space="preserve">    private readonly _destroyRef: DestroyRef,</w:t>
      </w:r>
    </w:p>
    <w:p w14:paraId="32832FFA" w14:textId="77777777" w:rsidR="00197A74" w:rsidRDefault="00197A74" w:rsidP="00197A74">
      <w:pPr>
        <w:pStyle w:val="af7"/>
      </w:pPr>
      <w:r>
        <w:t xml:space="preserve">  ) {</w:t>
      </w:r>
    </w:p>
    <w:p w14:paraId="6DD45652" w14:textId="77777777" w:rsidR="00197A74" w:rsidRDefault="00197A74" w:rsidP="00197A74">
      <w:pPr>
        <w:pStyle w:val="af7"/>
      </w:pPr>
      <w:r>
        <w:t xml:space="preserve">  }</w:t>
      </w:r>
    </w:p>
    <w:p w14:paraId="06007317" w14:textId="77777777" w:rsidR="00197A74" w:rsidRDefault="00197A74" w:rsidP="00197A74">
      <w:pPr>
        <w:pStyle w:val="af7"/>
      </w:pPr>
    </w:p>
    <w:p w14:paraId="5A4BF107" w14:textId="77777777" w:rsidR="00197A74" w:rsidRDefault="00197A74" w:rsidP="00197A74">
      <w:pPr>
        <w:pStyle w:val="af7"/>
      </w:pPr>
      <w:r>
        <w:t xml:space="preserve">  public ngOnInit(): void {</w:t>
      </w:r>
    </w:p>
    <w:p w14:paraId="2E6A71CF" w14:textId="77777777" w:rsidR="00197A74" w:rsidRDefault="00197A74" w:rsidP="00197A74">
      <w:pPr>
        <w:pStyle w:val="af7"/>
      </w:pPr>
      <w:r>
        <w:t xml:space="preserve">    pdfDefaultOptions.externalLinkTarget = 2;</w:t>
      </w:r>
    </w:p>
    <w:p w14:paraId="449CEAFD" w14:textId="77777777" w:rsidR="00197A74" w:rsidRDefault="00197A74" w:rsidP="00197A74">
      <w:pPr>
        <w:pStyle w:val="af7"/>
      </w:pPr>
      <w:r>
        <w:t xml:space="preserve">    pdfDefaultOptions.enableScripting = false;</w:t>
      </w:r>
    </w:p>
    <w:p w14:paraId="52EFCF1D" w14:textId="77777777" w:rsidR="00197A74" w:rsidRDefault="00197A74" w:rsidP="00197A74">
      <w:pPr>
        <w:pStyle w:val="af7"/>
      </w:pPr>
      <w:r>
        <w:t xml:space="preserve">    this._subscribeToParamMap();</w:t>
      </w:r>
    </w:p>
    <w:p w14:paraId="54E97841" w14:textId="77777777" w:rsidR="00197A74" w:rsidRDefault="00197A74" w:rsidP="00197A74">
      <w:pPr>
        <w:pStyle w:val="af7"/>
      </w:pPr>
      <w:r>
        <w:t xml:space="preserve">    if (this._authState.accessToken) {</w:t>
      </w:r>
    </w:p>
    <w:p w14:paraId="1BB744F6" w14:textId="77777777" w:rsidR="00197A74" w:rsidRDefault="00197A74" w:rsidP="00197A74">
      <w:pPr>
        <w:pStyle w:val="af7"/>
      </w:pPr>
      <w:r>
        <w:t xml:space="preserve">      this.bearerToken = `Bearer ${this._authState.accessToken}`;</w:t>
      </w:r>
    </w:p>
    <w:p w14:paraId="60DD41B2" w14:textId="77777777" w:rsidR="00197A74" w:rsidRDefault="00197A74" w:rsidP="00197A74">
      <w:pPr>
        <w:pStyle w:val="af7"/>
      </w:pPr>
      <w:r>
        <w:t xml:space="preserve">    }</w:t>
      </w:r>
    </w:p>
    <w:p w14:paraId="232E2993" w14:textId="77777777" w:rsidR="00197A74" w:rsidRDefault="00197A74" w:rsidP="00197A74">
      <w:pPr>
        <w:pStyle w:val="af7"/>
      </w:pPr>
      <w:r>
        <w:t xml:space="preserve">    this._loadDefinitionProviders();</w:t>
      </w:r>
    </w:p>
    <w:p w14:paraId="3CFDB30F" w14:textId="77777777" w:rsidR="00197A74" w:rsidRDefault="00197A74" w:rsidP="00197A74">
      <w:pPr>
        <w:pStyle w:val="af7"/>
      </w:pPr>
      <w:r>
        <w:lastRenderedPageBreak/>
        <w:t xml:space="preserve">  }</w:t>
      </w:r>
    </w:p>
    <w:p w14:paraId="6BCB2B4D" w14:textId="77777777" w:rsidR="00197A74" w:rsidRDefault="00197A74" w:rsidP="00197A74">
      <w:pPr>
        <w:pStyle w:val="af7"/>
      </w:pPr>
    </w:p>
    <w:p w14:paraId="6C49158B" w14:textId="77777777" w:rsidR="00197A74" w:rsidRDefault="00197A74" w:rsidP="00197A74">
      <w:pPr>
        <w:pStyle w:val="af7"/>
      </w:pPr>
      <w:r>
        <w:t xml:space="preserve">  public ngAfterViewInit(): void {</w:t>
      </w:r>
    </w:p>
    <w:p w14:paraId="4ACC56FA" w14:textId="77777777" w:rsidR="00197A74" w:rsidRDefault="00197A74" w:rsidP="00197A74">
      <w:pPr>
        <w:pStyle w:val="af7"/>
      </w:pPr>
      <w:r>
        <w:t xml:space="preserve">    this._openPageDateTime = new Date();</w:t>
      </w:r>
    </w:p>
    <w:p w14:paraId="1C319ACD" w14:textId="77777777" w:rsidR="00197A74" w:rsidRDefault="00197A74" w:rsidP="00197A74">
      <w:pPr>
        <w:pStyle w:val="af7"/>
      </w:pPr>
      <w:r>
        <w:t xml:space="preserve">    this._loadSettings();</w:t>
      </w:r>
    </w:p>
    <w:p w14:paraId="360C661E" w14:textId="77777777" w:rsidR="00197A74" w:rsidRDefault="00197A74" w:rsidP="00197A74">
      <w:pPr>
        <w:pStyle w:val="af7"/>
      </w:pPr>
      <w:r>
        <w:t xml:space="preserve">  }</w:t>
      </w:r>
    </w:p>
    <w:p w14:paraId="14B656DB" w14:textId="77777777" w:rsidR="00197A74" w:rsidRDefault="00197A74" w:rsidP="00197A74">
      <w:pPr>
        <w:pStyle w:val="af7"/>
      </w:pPr>
    </w:p>
    <w:p w14:paraId="322ECDC0" w14:textId="77777777" w:rsidR="00197A74" w:rsidRDefault="00197A74" w:rsidP="00197A74">
      <w:pPr>
        <w:pStyle w:val="af7"/>
      </w:pPr>
      <w:r>
        <w:t xml:space="preserve">  public ngOnDestroy(): void {</w:t>
      </w:r>
    </w:p>
    <w:p w14:paraId="48980F73" w14:textId="77777777" w:rsidR="00197A74" w:rsidRDefault="00197A74" w:rsidP="00197A74">
      <w:pPr>
        <w:pStyle w:val="af7"/>
      </w:pPr>
      <w:r>
        <w:t xml:space="preserve">    this._updateLastViewedPage();</w:t>
      </w:r>
    </w:p>
    <w:p w14:paraId="0C957A4F" w14:textId="77777777" w:rsidR="00197A74" w:rsidRDefault="00197A74" w:rsidP="00197A74">
      <w:pPr>
        <w:pStyle w:val="af7"/>
      </w:pPr>
      <w:r>
        <w:t xml:space="preserve">    this._updateTotalTime();</w:t>
      </w:r>
    </w:p>
    <w:p w14:paraId="5D81DFC5" w14:textId="77777777" w:rsidR="00197A74" w:rsidRDefault="00197A74" w:rsidP="00197A74">
      <w:pPr>
        <w:pStyle w:val="af7"/>
      </w:pPr>
      <w:r>
        <w:t xml:space="preserve">    this._saveSettings();</w:t>
      </w:r>
    </w:p>
    <w:p w14:paraId="5A7275D0" w14:textId="77777777" w:rsidR="00197A74" w:rsidRDefault="00197A74" w:rsidP="00197A74">
      <w:pPr>
        <w:pStyle w:val="af7"/>
      </w:pPr>
      <w:r>
        <w:t xml:space="preserve">  }</w:t>
      </w:r>
    </w:p>
    <w:p w14:paraId="741E7FF4" w14:textId="77777777" w:rsidR="00197A74" w:rsidRDefault="00197A74" w:rsidP="00197A74">
      <w:pPr>
        <w:pStyle w:val="af7"/>
      </w:pPr>
    </w:p>
    <w:p w14:paraId="511FBA36" w14:textId="77777777" w:rsidR="00197A74" w:rsidRDefault="00197A74" w:rsidP="00197A74">
      <w:pPr>
        <w:pStyle w:val="af7"/>
      </w:pPr>
      <w:r>
        <w:t xml:space="preserve">  @HostListener('window:beforeunload', ['$event'])</w:t>
      </w:r>
    </w:p>
    <w:p w14:paraId="49378C26" w14:textId="77777777" w:rsidR="00197A74" w:rsidRDefault="00197A74" w:rsidP="00197A74">
      <w:pPr>
        <w:pStyle w:val="af7"/>
      </w:pPr>
      <w:r>
        <w:t xml:space="preserve">  public onBeforeUnload(): void {</w:t>
      </w:r>
    </w:p>
    <w:p w14:paraId="7308622C" w14:textId="77777777" w:rsidR="00197A74" w:rsidRDefault="00197A74" w:rsidP="00197A74">
      <w:pPr>
        <w:pStyle w:val="af7"/>
      </w:pPr>
      <w:r>
        <w:t xml:space="preserve">    this._updateLastViewedPage();</w:t>
      </w:r>
    </w:p>
    <w:p w14:paraId="23AB200E" w14:textId="77777777" w:rsidR="00197A74" w:rsidRDefault="00197A74" w:rsidP="00197A74">
      <w:pPr>
        <w:pStyle w:val="af7"/>
      </w:pPr>
      <w:r>
        <w:t xml:space="preserve">    this._updateTotalTime();</w:t>
      </w:r>
    </w:p>
    <w:p w14:paraId="76F98C7A" w14:textId="77777777" w:rsidR="00197A74" w:rsidRDefault="00197A74" w:rsidP="00197A74">
      <w:pPr>
        <w:pStyle w:val="af7"/>
      </w:pPr>
      <w:r>
        <w:t xml:space="preserve">    this._saveSettings();</w:t>
      </w:r>
    </w:p>
    <w:p w14:paraId="5E8F2AE4" w14:textId="77777777" w:rsidR="00197A74" w:rsidRDefault="00197A74" w:rsidP="00197A74">
      <w:pPr>
        <w:pStyle w:val="af7"/>
      </w:pPr>
      <w:r>
        <w:t xml:space="preserve">  }</w:t>
      </w:r>
    </w:p>
    <w:p w14:paraId="356D4F5C" w14:textId="77777777" w:rsidR="00197A74" w:rsidRDefault="00197A74" w:rsidP="00197A74">
      <w:pPr>
        <w:pStyle w:val="af7"/>
      </w:pPr>
    </w:p>
    <w:p w14:paraId="3D8A50CB" w14:textId="77777777" w:rsidR="00197A74" w:rsidRDefault="00197A74" w:rsidP="00197A74">
      <w:pPr>
        <w:pStyle w:val="af7"/>
      </w:pPr>
      <w:r>
        <w:t xml:space="preserve">  @HostListener('document:visibilitychange')</w:t>
      </w:r>
    </w:p>
    <w:p w14:paraId="7E4A4373" w14:textId="77777777" w:rsidR="00197A74" w:rsidRDefault="00197A74" w:rsidP="00197A74">
      <w:pPr>
        <w:pStyle w:val="af7"/>
      </w:pPr>
      <w:r>
        <w:t xml:space="preserve">  public onVisibilityChange() {</w:t>
      </w:r>
    </w:p>
    <w:p w14:paraId="020A8C77" w14:textId="77777777" w:rsidR="00197A74" w:rsidRDefault="00197A74" w:rsidP="00197A74">
      <w:pPr>
        <w:pStyle w:val="af7"/>
      </w:pPr>
      <w:r>
        <w:t xml:space="preserve">    if (document.visibilityState === 'visible') {</w:t>
      </w:r>
    </w:p>
    <w:p w14:paraId="69BB641B" w14:textId="77777777" w:rsidR="00197A74" w:rsidRDefault="00197A74" w:rsidP="00197A74">
      <w:pPr>
        <w:pStyle w:val="af7"/>
      </w:pPr>
      <w:r>
        <w:t xml:space="preserve">      this._openPageDateTime = new Date();</w:t>
      </w:r>
    </w:p>
    <w:p w14:paraId="54FC4676" w14:textId="77777777" w:rsidR="00197A74" w:rsidRDefault="00197A74" w:rsidP="00197A74">
      <w:pPr>
        <w:pStyle w:val="af7"/>
      </w:pPr>
      <w:r>
        <w:t xml:space="preserve">    } else {</w:t>
      </w:r>
    </w:p>
    <w:p w14:paraId="6D2807DD" w14:textId="77777777" w:rsidR="00197A74" w:rsidRDefault="00197A74" w:rsidP="00197A74">
      <w:pPr>
        <w:pStyle w:val="af7"/>
      </w:pPr>
      <w:r>
        <w:t xml:space="preserve">      this._updateTotalTime();</w:t>
      </w:r>
    </w:p>
    <w:p w14:paraId="33C291D0" w14:textId="77777777" w:rsidR="00197A74" w:rsidRDefault="00197A74" w:rsidP="00197A74">
      <w:pPr>
        <w:pStyle w:val="af7"/>
      </w:pPr>
      <w:r>
        <w:t xml:space="preserve">    }</w:t>
      </w:r>
    </w:p>
    <w:p w14:paraId="4A609B06" w14:textId="77777777" w:rsidR="00197A74" w:rsidRDefault="00197A74" w:rsidP="00197A74">
      <w:pPr>
        <w:pStyle w:val="af7"/>
      </w:pPr>
      <w:r>
        <w:t xml:space="preserve">  }</w:t>
      </w:r>
    </w:p>
    <w:p w14:paraId="77281370" w14:textId="77777777" w:rsidR="00197A74" w:rsidRDefault="00197A74" w:rsidP="00197A74">
      <w:pPr>
        <w:pStyle w:val="af7"/>
      </w:pPr>
    </w:p>
    <w:p w14:paraId="577E9CDB" w14:textId="77777777" w:rsidR="00197A74" w:rsidRDefault="00197A74" w:rsidP="00197A74">
      <w:pPr>
        <w:pStyle w:val="af7"/>
      </w:pPr>
      <w:r>
        <w:t xml:space="preserve">  public set page(value: number | undefined) {</w:t>
      </w:r>
    </w:p>
    <w:p w14:paraId="2F54706D" w14:textId="77777777" w:rsidR="00197A74" w:rsidRDefault="00197A74" w:rsidP="00197A74">
      <w:pPr>
        <w:pStyle w:val="af7"/>
      </w:pPr>
      <w:r>
        <w:t xml:space="preserve">    this._page = value;</w:t>
      </w:r>
    </w:p>
    <w:p w14:paraId="5569CA88" w14:textId="77777777" w:rsidR="00197A74" w:rsidRDefault="00197A74" w:rsidP="00197A74">
      <w:pPr>
        <w:pStyle w:val="af7"/>
      </w:pPr>
      <w:r>
        <w:t xml:space="preserve">  }</w:t>
      </w:r>
    </w:p>
    <w:p w14:paraId="568BA171" w14:textId="77777777" w:rsidR="00197A74" w:rsidRDefault="00197A74" w:rsidP="00197A74">
      <w:pPr>
        <w:pStyle w:val="af7"/>
      </w:pPr>
    </w:p>
    <w:p w14:paraId="45BD4451" w14:textId="77777777" w:rsidR="00197A74" w:rsidRDefault="00197A74" w:rsidP="00197A74">
      <w:pPr>
        <w:pStyle w:val="af7"/>
      </w:pPr>
      <w:r>
        <w:t xml:space="preserve">  public get page(): number | undefined {</w:t>
      </w:r>
    </w:p>
    <w:p w14:paraId="08F2B038" w14:textId="77777777" w:rsidR="00197A74" w:rsidRDefault="00197A74" w:rsidP="00197A74">
      <w:pPr>
        <w:pStyle w:val="af7"/>
      </w:pPr>
      <w:r>
        <w:t xml:space="preserve">    return this._page;</w:t>
      </w:r>
    </w:p>
    <w:p w14:paraId="615F112F" w14:textId="77777777" w:rsidR="00197A74" w:rsidRDefault="00197A74" w:rsidP="00197A74">
      <w:pPr>
        <w:pStyle w:val="af7"/>
      </w:pPr>
      <w:r>
        <w:t xml:space="preserve">  }</w:t>
      </w:r>
    </w:p>
    <w:p w14:paraId="172324CC" w14:textId="77777777" w:rsidR="00197A74" w:rsidRDefault="00197A74" w:rsidP="00197A74">
      <w:pPr>
        <w:pStyle w:val="af7"/>
      </w:pPr>
    </w:p>
    <w:p w14:paraId="3A476F17" w14:textId="77777777" w:rsidR="00197A74" w:rsidRDefault="00197A74" w:rsidP="00197A74">
      <w:pPr>
        <w:pStyle w:val="af7"/>
      </w:pPr>
      <w:r>
        <w:t xml:space="preserve">  public copyText(selectedText: string): void {</w:t>
      </w:r>
    </w:p>
    <w:p w14:paraId="617D9C0C" w14:textId="77777777" w:rsidR="00197A74" w:rsidRDefault="00197A74" w:rsidP="00197A74">
      <w:pPr>
        <w:pStyle w:val="af7"/>
      </w:pPr>
      <w:r>
        <w:t xml:space="preserve">    this._clipboard.copy(selectedText);</w:t>
      </w:r>
    </w:p>
    <w:p w14:paraId="2AD85845" w14:textId="77777777" w:rsidR="00197A74" w:rsidRDefault="00197A74" w:rsidP="00197A74">
      <w:pPr>
        <w:pStyle w:val="af7"/>
      </w:pPr>
      <w:r>
        <w:t xml:space="preserve">    this._snackBar.open('Текст скопирован', 'OK', { duration: 3000 });</w:t>
      </w:r>
    </w:p>
    <w:p w14:paraId="48BF15B9" w14:textId="77777777" w:rsidR="00197A74" w:rsidRDefault="00197A74" w:rsidP="00197A74">
      <w:pPr>
        <w:pStyle w:val="af7"/>
      </w:pPr>
      <w:r>
        <w:t xml:space="preserve">  }</w:t>
      </w:r>
    </w:p>
    <w:p w14:paraId="65B13F0F" w14:textId="77777777" w:rsidR="00197A74" w:rsidRDefault="00197A74" w:rsidP="00197A74">
      <w:pPr>
        <w:pStyle w:val="af7"/>
      </w:pPr>
    </w:p>
    <w:p w14:paraId="5BCD0F05" w14:textId="77777777" w:rsidR="00197A74" w:rsidRDefault="00197A74" w:rsidP="00197A74">
      <w:pPr>
        <w:pStyle w:val="af7"/>
      </w:pPr>
      <w:r>
        <w:t xml:space="preserve">  public openTranslationDialog(selectedText: string): void {</w:t>
      </w:r>
    </w:p>
    <w:p w14:paraId="64C61439" w14:textId="77777777" w:rsidR="00197A74" w:rsidRDefault="00197A74" w:rsidP="00197A74">
      <w:pPr>
        <w:pStyle w:val="af7"/>
      </w:pPr>
      <w:r>
        <w:t xml:space="preserve">    if (!selectedText) return;</w:t>
      </w:r>
    </w:p>
    <w:p w14:paraId="1E02ADA5" w14:textId="77777777" w:rsidR="00197A74" w:rsidRDefault="00197A74" w:rsidP="00197A74">
      <w:pPr>
        <w:pStyle w:val="af7"/>
      </w:pPr>
    </w:p>
    <w:p w14:paraId="67CC4BBC" w14:textId="77777777" w:rsidR="00197A74" w:rsidRDefault="00197A74" w:rsidP="00197A74">
      <w:pPr>
        <w:pStyle w:val="af7"/>
      </w:pPr>
      <w:r>
        <w:t xml:space="preserve">    this._dialog.open(TranslationDialogComponent, {</w:t>
      </w:r>
    </w:p>
    <w:p w14:paraId="23825F5D" w14:textId="77777777" w:rsidR="00197A74" w:rsidRDefault="00197A74" w:rsidP="00197A74">
      <w:pPr>
        <w:pStyle w:val="af7"/>
      </w:pPr>
      <w:r>
        <w:t xml:space="preserve">      minWidth: CONSTANTS.SIZE.TRANSLATION_DIALOG_MIN_WIDTH,</w:t>
      </w:r>
    </w:p>
    <w:p w14:paraId="5B91341F" w14:textId="77777777" w:rsidR="00197A74" w:rsidRDefault="00197A74" w:rsidP="00197A74">
      <w:pPr>
        <w:pStyle w:val="af7"/>
      </w:pPr>
      <w:r>
        <w:t xml:space="preserve">      minHeight: CONSTANTS.SIZE.TRANSLATION_DIALOG_MIN_HEIGHT,</w:t>
      </w:r>
    </w:p>
    <w:p w14:paraId="6C897216" w14:textId="77777777" w:rsidR="00197A74" w:rsidRDefault="00197A74" w:rsidP="00197A74">
      <w:pPr>
        <w:pStyle w:val="af7"/>
      </w:pPr>
      <w:r>
        <w:t xml:space="preserve">      data: {</w:t>
      </w:r>
    </w:p>
    <w:p w14:paraId="6FEA9440" w14:textId="77777777" w:rsidR="00197A74" w:rsidRDefault="00197A74" w:rsidP="00197A74">
      <w:pPr>
        <w:pStyle w:val="af7"/>
      </w:pPr>
      <w:r>
        <w:t xml:space="preserve">        sourceText: selectedText,</w:t>
      </w:r>
    </w:p>
    <w:p w14:paraId="15464893" w14:textId="77777777" w:rsidR="00197A74" w:rsidRDefault="00197A74" w:rsidP="00197A74">
      <w:pPr>
        <w:pStyle w:val="af7"/>
      </w:pPr>
      <w:r>
        <w:t xml:space="preserve">        targetLanguageCode: this.DEFAULT_TARGET_LANG_CODE,</w:t>
      </w:r>
    </w:p>
    <w:p w14:paraId="445AE37A" w14:textId="77777777" w:rsidR="00197A74" w:rsidRDefault="00197A74" w:rsidP="00197A74">
      <w:pPr>
        <w:pStyle w:val="af7"/>
      </w:pPr>
      <w:r>
        <w:t xml:space="preserve">      },</w:t>
      </w:r>
    </w:p>
    <w:p w14:paraId="6DD5A25F" w14:textId="77777777" w:rsidR="00197A74" w:rsidRDefault="00197A74" w:rsidP="00197A74">
      <w:pPr>
        <w:pStyle w:val="af7"/>
      </w:pPr>
      <w:r>
        <w:t xml:space="preserve">    });</w:t>
      </w:r>
    </w:p>
    <w:p w14:paraId="37C31BA9" w14:textId="77777777" w:rsidR="00197A74" w:rsidRDefault="00197A74" w:rsidP="00197A74">
      <w:pPr>
        <w:pStyle w:val="af7"/>
      </w:pPr>
      <w:r>
        <w:t xml:space="preserve">  }</w:t>
      </w:r>
    </w:p>
    <w:p w14:paraId="5308F3B1" w14:textId="77777777" w:rsidR="00197A74" w:rsidRDefault="00197A74" w:rsidP="00197A74">
      <w:pPr>
        <w:pStyle w:val="af7"/>
      </w:pPr>
    </w:p>
    <w:p w14:paraId="1979AA37" w14:textId="77777777" w:rsidR="00197A74" w:rsidRDefault="00197A74" w:rsidP="00197A74">
      <w:pPr>
        <w:pStyle w:val="af7"/>
      </w:pPr>
      <w:r>
        <w:t xml:space="preserve">  public openTextSummarizationDialog(selectedText: string): void {</w:t>
      </w:r>
    </w:p>
    <w:p w14:paraId="6B83BC72" w14:textId="77777777" w:rsidR="00197A74" w:rsidRDefault="00197A74" w:rsidP="00197A74">
      <w:pPr>
        <w:pStyle w:val="af7"/>
      </w:pPr>
      <w:r>
        <w:t xml:space="preserve">    if (!selectedText) return;</w:t>
      </w:r>
    </w:p>
    <w:p w14:paraId="37E151A8" w14:textId="77777777" w:rsidR="00197A74" w:rsidRDefault="00197A74" w:rsidP="00197A74">
      <w:pPr>
        <w:pStyle w:val="af7"/>
      </w:pPr>
    </w:p>
    <w:p w14:paraId="5A0677C4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library-explorer.component.html:</w:t>
      </w:r>
    </w:p>
    <w:p w14:paraId="452D7CF5" w14:textId="77777777" w:rsidR="00197A74" w:rsidRDefault="00197A74" w:rsidP="00197A74">
      <w:pPr>
        <w:pStyle w:val="af7"/>
      </w:pPr>
      <w:r>
        <w:t>&lt;div class="toolbar mat-primary" [class.handset]="isHandset()"&gt;</w:t>
      </w:r>
    </w:p>
    <w:p w14:paraId="7D1FAC46" w14:textId="77777777" w:rsidR="00197A74" w:rsidRDefault="00197A74" w:rsidP="00197A74">
      <w:pPr>
        <w:pStyle w:val="af7"/>
      </w:pPr>
      <w:r>
        <w:t xml:space="preserve">  &lt;div class="left-section"&gt;</w:t>
      </w:r>
    </w:p>
    <w:p w14:paraId="43210180" w14:textId="77777777" w:rsidR="00197A74" w:rsidRDefault="00197A74" w:rsidP="00197A74">
      <w:pPr>
        <w:pStyle w:val="af7"/>
      </w:pPr>
      <w:r>
        <w:t xml:space="preserve">    @if (isHandset()) {</w:t>
      </w:r>
    </w:p>
    <w:p w14:paraId="64435FF1" w14:textId="77777777" w:rsidR="00197A74" w:rsidRDefault="00197A74" w:rsidP="00197A74">
      <w:pPr>
        <w:pStyle w:val="af7"/>
      </w:pPr>
      <w:r>
        <w:t xml:space="preserve">      &lt;button mat-mini-fab color="primary" (click)="bookFileInput.click()"&gt;</w:t>
      </w:r>
    </w:p>
    <w:p w14:paraId="07C49598" w14:textId="77777777" w:rsidR="00197A74" w:rsidRDefault="00197A74" w:rsidP="00197A74">
      <w:pPr>
        <w:pStyle w:val="af7"/>
      </w:pPr>
      <w:r>
        <w:t xml:space="preserve">        &lt;mat-icon&gt;add&lt;/mat-icon&gt;</w:t>
      </w:r>
    </w:p>
    <w:p w14:paraId="1BAB910F" w14:textId="77777777" w:rsidR="00197A74" w:rsidRDefault="00197A74" w:rsidP="00197A74">
      <w:pPr>
        <w:pStyle w:val="af7"/>
      </w:pPr>
      <w:r>
        <w:t xml:space="preserve">      &lt;/button&gt;</w:t>
      </w:r>
    </w:p>
    <w:p w14:paraId="1FE89FB4" w14:textId="77777777" w:rsidR="00197A74" w:rsidRDefault="00197A74" w:rsidP="00197A74">
      <w:pPr>
        <w:pStyle w:val="af7"/>
      </w:pPr>
      <w:r>
        <w:t xml:space="preserve">    } @else {</w:t>
      </w:r>
    </w:p>
    <w:p w14:paraId="3A437928" w14:textId="77777777" w:rsidR="00197A74" w:rsidRDefault="00197A74" w:rsidP="00197A74">
      <w:pPr>
        <w:pStyle w:val="af7"/>
      </w:pPr>
      <w:r>
        <w:t xml:space="preserve">      &lt;button mat-flat-button (click)="bookFileInput.click()"&gt;</w:t>
      </w:r>
    </w:p>
    <w:p w14:paraId="498BD949" w14:textId="77777777" w:rsidR="00197A74" w:rsidRDefault="00197A74" w:rsidP="00197A74">
      <w:pPr>
        <w:pStyle w:val="af7"/>
      </w:pPr>
      <w:r>
        <w:t xml:space="preserve">        &lt;mat-icon&gt;add&lt;/mat-icon&gt;</w:t>
      </w:r>
    </w:p>
    <w:p w14:paraId="151B92A0" w14:textId="77777777" w:rsidR="00197A74" w:rsidRDefault="00197A74" w:rsidP="00197A74">
      <w:pPr>
        <w:pStyle w:val="af7"/>
      </w:pPr>
      <w:r>
        <w:t xml:space="preserve">        Добавить</w:t>
      </w:r>
    </w:p>
    <w:p w14:paraId="5DD4B414" w14:textId="77777777" w:rsidR="00197A74" w:rsidRDefault="00197A74" w:rsidP="00197A74">
      <w:pPr>
        <w:pStyle w:val="af7"/>
      </w:pPr>
      <w:r>
        <w:t xml:space="preserve">      &lt;/button&gt;</w:t>
      </w:r>
    </w:p>
    <w:p w14:paraId="440D46B2" w14:textId="77777777" w:rsidR="00197A74" w:rsidRDefault="00197A74" w:rsidP="00197A74">
      <w:pPr>
        <w:pStyle w:val="af7"/>
      </w:pPr>
      <w:r>
        <w:t xml:space="preserve">    }</w:t>
      </w:r>
    </w:p>
    <w:p w14:paraId="4C5DF5ED" w14:textId="77777777" w:rsidR="00197A74" w:rsidRDefault="00197A74" w:rsidP="00197A74">
      <w:pPr>
        <w:pStyle w:val="af7"/>
      </w:pPr>
      <w:r>
        <w:t xml:space="preserve">    &lt;input</w:t>
      </w:r>
    </w:p>
    <w:p w14:paraId="4BB06814" w14:textId="77777777" w:rsidR="00197A74" w:rsidRDefault="00197A74" w:rsidP="00197A74">
      <w:pPr>
        <w:pStyle w:val="af7"/>
      </w:pPr>
      <w:r>
        <w:t xml:space="preserve">      #bookFileInput</w:t>
      </w:r>
    </w:p>
    <w:p w14:paraId="49959F15" w14:textId="77777777" w:rsidR="00197A74" w:rsidRDefault="00197A74" w:rsidP="00197A74">
      <w:pPr>
        <w:pStyle w:val="af7"/>
      </w:pPr>
      <w:r>
        <w:t xml:space="preserve">      class="book-file-input"</w:t>
      </w:r>
    </w:p>
    <w:p w14:paraId="0C04BDFA" w14:textId="77777777" w:rsidR="00197A74" w:rsidRDefault="00197A74" w:rsidP="00197A74">
      <w:pPr>
        <w:pStyle w:val="af7"/>
      </w:pPr>
      <w:r>
        <w:t xml:space="preserve">      type="file"</w:t>
      </w:r>
    </w:p>
    <w:p w14:paraId="2CF8CF07" w14:textId="77777777" w:rsidR="00197A74" w:rsidRDefault="00197A74" w:rsidP="00197A74">
      <w:pPr>
        <w:pStyle w:val="af7"/>
      </w:pPr>
      <w:r>
        <w:lastRenderedPageBreak/>
        <w:t xml:space="preserve">      accept="application/pdf"</w:t>
      </w:r>
    </w:p>
    <w:p w14:paraId="602B03A7" w14:textId="77777777" w:rsidR="00197A74" w:rsidRDefault="00197A74" w:rsidP="00197A74">
      <w:pPr>
        <w:pStyle w:val="af7"/>
      </w:pPr>
      <w:r>
        <w:t xml:space="preserve">      (change)="onFileInputChange()"</w:t>
      </w:r>
    </w:p>
    <w:p w14:paraId="6D37FBC7" w14:textId="77777777" w:rsidR="00197A74" w:rsidRDefault="00197A74" w:rsidP="00197A74">
      <w:pPr>
        <w:pStyle w:val="af7"/>
      </w:pPr>
      <w:r>
        <w:t xml:space="preserve">    /&gt;</w:t>
      </w:r>
    </w:p>
    <w:p w14:paraId="17C2E088" w14:textId="77777777" w:rsidR="00197A74" w:rsidRDefault="00197A74" w:rsidP="00197A74">
      <w:pPr>
        <w:pStyle w:val="af7"/>
      </w:pPr>
      <w:r>
        <w:t xml:space="preserve">    &lt;div class="toggle-view-panel"&gt;</w:t>
      </w:r>
    </w:p>
    <w:p w14:paraId="2A2C6FCA" w14:textId="77777777" w:rsidR="00197A74" w:rsidRDefault="00197A74" w:rsidP="00197A74">
      <w:pPr>
        <w:pStyle w:val="af7"/>
      </w:pPr>
      <w:r>
        <w:t xml:space="preserve">      &lt;button mat-icon-button</w:t>
      </w:r>
    </w:p>
    <w:p w14:paraId="05C95C92" w14:textId="77777777" w:rsidR="00197A74" w:rsidRDefault="00197A74" w:rsidP="00197A74">
      <w:pPr>
        <w:pStyle w:val="af7"/>
      </w:pPr>
      <w:r>
        <w:t xml:space="preserve">              [class.active]="selectedViewMode() === ViewMode.List"</w:t>
      </w:r>
    </w:p>
    <w:p w14:paraId="18F10BC2" w14:textId="77777777" w:rsidR="00197A74" w:rsidRDefault="00197A74" w:rsidP="00197A74">
      <w:pPr>
        <w:pStyle w:val="af7"/>
      </w:pPr>
      <w:r>
        <w:t xml:space="preserve">              (click)="setViewMode(ViewMode.List)"</w:t>
      </w:r>
    </w:p>
    <w:p w14:paraId="725CC639" w14:textId="77777777" w:rsidR="00197A74" w:rsidRDefault="00197A74" w:rsidP="00197A74">
      <w:pPr>
        <w:pStyle w:val="af7"/>
      </w:pPr>
      <w:r>
        <w:t xml:space="preserve">      &gt;</w:t>
      </w:r>
    </w:p>
    <w:p w14:paraId="6C2D741D" w14:textId="77777777" w:rsidR="00197A74" w:rsidRDefault="00197A74" w:rsidP="00197A74">
      <w:pPr>
        <w:pStyle w:val="af7"/>
      </w:pPr>
      <w:r>
        <w:t xml:space="preserve">        &lt;mat-icon&gt;view_list&lt;/mat-icon&gt;</w:t>
      </w:r>
    </w:p>
    <w:p w14:paraId="26CC5CAC" w14:textId="77777777" w:rsidR="00197A74" w:rsidRDefault="00197A74" w:rsidP="00197A74">
      <w:pPr>
        <w:pStyle w:val="af7"/>
      </w:pPr>
      <w:r>
        <w:t xml:space="preserve">      &lt;/button&gt;</w:t>
      </w:r>
    </w:p>
    <w:p w14:paraId="090BE7C3" w14:textId="77777777" w:rsidR="00197A74" w:rsidRDefault="00197A74" w:rsidP="00197A74">
      <w:pPr>
        <w:pStyle w:val="af7"/>
      </w:pPr>
      <w:r>
        <w:t xml:space="preserve">      &lt;button mat-icon-button</w:t>
      </w:r>
    </w:p>
    <w:p w14:paraId="28C6DCF0" w14:textId="77777777" w:rsidR="00197A74" w:rsidRDefault="00197A74" w:rsidP="00197A74">
      <w:pPr>
        <w:pStyle w:val="af7"/>
      </w:pPr>
      <w:r>
        <w:t xml:space="preserve">              [class.active]="selectedViewMode() === ViewMode.Grid"</w:t>
      </w:r>
    </w:p>
    <w:p w14:paraId="7016A665" w14:textId="77777777" w:rsidR="00197A74" w:rsidRDefault="00197A74" w:rsidP="00197A74">
      <w:pPr>
        <w:pStyle w:val="af7"/>
      </w:pPr>
      <w:r>
        <w:t xml:space="preserve">              (click)="setViewMode(ViewMode.Grid)"</w:t>
      </w:r>
    </w:p>
    <w:p w14:paraId="2FFA6E46" w14:textId="77777777" w:rsidR="00197A74" w:rsidRDefault="00197A74" w:rsidP="00197A74">
      <w:pPr>
        <w:pStyle w:val="af7"/>
      </w:pPr>
      <w:r>
        <w:t xml:space="preserve">      &gt;</w:t>
      </w:r>
    </w:p>
    <w:p w14:paraId="35653764" w14:textId="77777777" w:rsidR="00197A74" w:rsidRDefault="00197A74" w:rsidP="00197A74">
      <w:pPr>
        <w:pStyle w:val="af7"/>
      </w:pPr>
      <w:r>
        <w:t xml:space="preserve">        &lt;mat-icon&gt;grid_view&lt;/mat-icon&gt;</w:t>
      </w:r>
    </w:p>
    <w:p w14:paraId="070AC781" w14:textId="77777777" w:rsidR="00197A74" w:rsidRDefault="00197A74" w:rsidP="00197A74">
      <w:pPr>
        <w:pStyle w:val="af7"/>
      </w:pPr>
      <w:r>
        <w:t xml:space="preserve">      &lt;/button&gt;</w:t>
      </w:r>
    </w:p>
    <w:p w14:paraId="439460FA" w14:textId="77777777" w:rsidR="00197A74" w:rsidRDefault="00197A74" w:rsidP="00197A74">
      <w:pPr>
        <w:pStyle w:val="af7"/>
      </w:pPr>
      <w:r>
        <w:t xml:space="preserve">    &lt;/div&gt;</w:t>
      </w:r>
    </w:p>
    <w:p w14:paraId="2E592ABE" w14:textId="77777777" w:rsidR="00197A74" w:rsidRDefault="00197A74" w:rsidP="00197A74">
      <w:pPr>
        <w:pStyle w:val="af7"/>
      </w:pPr>
      <w:r>
        <w:t xml:space="preserve">    &lt;app-sort-menu</w:t>
      </w:r>
    </w:p>
    <w:p w14:paraId="2DC97F49" w14:textId="77777777" w:rsidR="00197A74" w:rsidRDefault="00197A74" w:rsidP="00197A74">
      <w:pPr>
        <w:pStyle w:val="af7"/>
      </w:pPr>
      <w:r>
        <w:t xml:space="preserve">      [sortOptions]="SORT_OPTIONS"</w:t>
      </w:r>
    </w:p>
    <w:p w14:paraId="2624D934" w14:textId="77777777" w:rsidR="00197A74" w:rsidRDefault="00197A74" w:rsidP="00197A74">
      <w:pPr>
        <w:pStyle w:val="af7"/>
      </w:pPr>
      <w:r>
        <w:t xml:space="preserve">      [(sortOption)]="selectedSortOption"</w:t>
      </w:r>
    </w:p>
    <w:p w14:paraId="6EAD76E1" w14:textId="77777777" w:rsidR="00197A74" w:rsidRDefault="00197A74" w:rsidP="00197A74">
      <w:pPr>
        <w:pStyle w:val="af7"/>
      </w:pPr>
      <w:r>
        <w:t xml:space="preserve">      [(sortOrder)]="selectedSortOrder"</w:t>
      </w:r>
    </w:p>
    <w:p w14:paraId="0FB69186" w14:textId="77777777" w:rsidR="00197A74" w:rsidRDefault="00197A74" w:rsidP="00197A74">
      <w:pPr>
        <w:pStyle w:val="af7"/>
      </w:pPr>
      <w:r>
        <w:t xml:space="preserve">    &gt;</w:t>
      </w:r>
    </w:p>
    <w:p w14:paraId="69F977DA" w14:textId="77777777" w:rsidR="00197A74" w:rsidRDefault="00197A74" w:rsidP="00197A74">
      <w:pPr>
        <w:pStyle w:val="af7"/>
      </w:pPr>
      <w:r>
        <w:t xml:space="preserve">    &lt;/app-sort-menu&gt;</w:t>
      </w:r>
    </w:p>
    <w:p w14:paraId="2277CC8D" w14:textId="77777777" w:rsidR="00197A74" w:rsidRDefault="00197A74" w:rsidP="00197A74">
      <w:pPr>
        <w:pStyle w:val="af7"/>
      </w:pPr>
      <w:r>
        <w:t xml:space="preserve">  &lt;/div&gt;</w:t>
      </w:r>
    </w:p>
    <w:p w14:paraId="68EEF557" w14:textId="77777777" w:rsidR="00197A74" w:rsidRDefault="00197A74" w:rsidP="00197A74">
      <w:pPr>
        <w:pStyle w:val="af7"/>
      </w:pPr>
    </w:p>
    <w:p w14:paraId="32470CAF" w14:textId="77777777" w:rsidR="00197A74" w:rsidRDefault="00197A74" w:rsidP="00197A74">
      <w:pPr>
        <w:pStyle w:val="af7"/>
      </w:pPr>
      <w:r>
        <w:t xml:space="preserve">  &lt;div class="right-section"&gt;</w:t>
      </w:r>
    </w:p>
    <w:p w14:paraId="6ABE55A3" w14:textId="77777777" w:rsidR="00197A74" w:rsidRDefault="00197A74" w:rsidP="00197A74">
      <w:pPr>
        <w:pStyle w:val="af7"/>
      </w:pPr>
      <w:r>
        <w:t xml:space="preserve">    &lt;mat-form-field class="search-form-field"</w:t>
      </w:r>
    </w:p>
    <w:p w14:paraId="22E833AB" w14:textId="77777777" w:rsidR="00197A74" w:rsidRDefault="00197A74" w:rsidP="00197A74">
      <w:pPr>
        <w:pStyle w:val="af7"/>
      </w:pPr>
      <w:r>
        <w:t xml:space="preserve">                    appearance="outline"</w:t>
      </w:r>
    </w:p>
    <w:p w14:paraId="4112FEB6" w14:textId="77777777" w:rsidR="00197A74" w:rsidRDefault="00197A74" w:rsidP="00197A74">
      <w:pPr>
        <w:pStyle w:val="af7"/>
      </w:pPr>
      <w:r>
        <w:t xml:space="preserve">                    subscriptSizing="dynamic"</w:t>
      </w:r>
    </w:p>
    <w:p w14:paraId="10C272EC" w14:textId="77777777" w:rsidR="00197A74" w:rsidRDefault="00197A74" w:rsidP="00197A74">
      <w:pPr>
        <w:pStyle w:val="af7"/>
      </w:pPr>
      <w:r>
        <w:t xml:space="preserve">                    [@searchFocus]="isInSearchMode() &amp;&amp; !isHandset()"</w:t>
      </w:r>
    </w:p>
    <w:p w14:paraId="0EBF834E" w14:textId="77777777" w:rsidR="00197A74" w:rsidRDefault="00197A74" w:rsidP="00197A74">
      <w:pPr>
        <w:pStyle w:val="af7"/>
      </w:pPr>
      <w:r>
        <w:t xml:space="preserve">    &gt;</w:t>
      </w:r>
    </w:p>
    <w:p w14:paraId="641D0A52" w14:textId="77777777" w:rsidR="00197A74" w:rsidRDefault="00197A74" w:rsidP="00197A74">
      <w:pPr>
        <w:pStyle w:val="af7"/>
      </w:pPr>
      <w:r>
        <w:t xml:space="preserve">      &lt;input matInput</w:t>
      </w:r>
    </w:p>
    <w:p w14:paraId="4921D477" w14:textId="77777777" w:rsidR="00197A74" w:rsidRDefault="00197A74" w:rsidP="00197A74">
      <w:pPr>
        <w:pStyle w:val="af7"/>
      </w:pPr>
      <w:r>
        <w:t xml:space="preserve">             type="text"</w:t>
      </w:r>
    </w:p>
    <w:p w14:paraId="31E0A98E" w14:textId="77777777" w:rsidR="00197A74" w:rsidRDefault="00197A74" w:rsidP="00197A74">
      <w:pPr>
        <w:pStyle w:val="af7"/>
      </w:pPr>
      <w:r>
        <w:t xml:space="preserve">             placeholder="Поиск"</w:t>
      </w:r>
    </w:p>
    <w:p w14:paraId="12D57BA3" w14:textId="77777777" w:rsidR="00197A74" w:rsidRDefault="00197A74" w:rsidP="00197A74">
      <w:pPr>
        <w:pStyle w:val="af7"/>
      </w:pPr>
      <w:r>
        <w:t xml:space="preserve">             [formControl]="searchFormControl"</w:t>
      </w:r>
    </w:p>
    <w:p w14:paraId="22F4E7E5" w14:textId="77777777" w:rsidR="00197A74" w:rsidRDefault="00197A74" w:rsidP="00197A74">
      <w:pPr>
        <w:pStyle w:val="af7"/>
      </w:pPr>
      <w:r>
        <w:t xml:space="preserve">             (focus)="onSearchInputFocus()"</w:t>
      </w:r>
    </w:p>
    <w:p w14:paraId="28710134" w14:textId="77777777" w:rsidR="00197A74" w:rsidRDefault="00197A74" w:rsidP="00197A74">
      <w:pPr>
        <w:pStyle w:val="af7"/>
      </w:pPr>
      <w:r>
        <w:t xml:space="preserve">             (blur)="onSearchInputBlur()"</w:t>
      </w:r>
    </w:p>
    <w:p w14:paraId="1247E689" w14:textId="77777777" w:rsidR="00197A74" w:rsidRDefault="00197A74" w:rsidP="00197A74">
      <w:pPr>
        <w:pStyle w:val="af7"/>
      </w:pPr>
      <w:r>
        <w:t xml:space="preserve">      /&gt;</w:t>
      </w:r>
    </w:p>
    <w:p w14:paraId="6B63C38C" w14:textId="77777777" w:rsidR="00197A74" w:rsidRDefault="00197A74" w:rsidP="00197A74">
      <w:pPr>
        <w:pStyle w:val="af7"/>
      </w:pPr>
      <w:r>
        <w:t xml:space="preserve">      &lt;mat-icon matPrefix&gt;search&lt;/mat-icon&gt;</w:t>
      </w:r>
    </w:p>
    <w:p w14:paraId="6D51D163" w14:textId="77777777" w:rsidR="00197A74" w:rsidRDefault="00197A74" w:rsidP="00197A74">
      <w:pPr>
        <w:pStyle w:val="af7"/>
      </w:pPr>
      <w:r>
        <w:t xml:space="preserve">      @if (searchFormControl.value) {</w:t>
      </w:r>
    </w:p>
    <w:p w14:paraId="76DAA2CC" w14:textId="77777777" w:rsidR="00197A74" w:rsidRDefault="00197A74" w:rsidP="00197A74">
      <w:pPr>
        <w:pStyle w:val="af7"/>
      </w:pPr>
      <w:r>
        <w:t xml:space="preserve">        &lt;button mat-icon-button matSuffix (click)="searchFormControl.reset()"&gt;</w:t>
      </w:r>
    </w:p>
    <w:p w14:paraId="3CA4523D" w14:textId="77777777" w:rsidR="00197A74" w:rsidRDefault="00197A74" w:rsidP="00197A74">
      <w:pPr>
        <w:pStyle w:val="af7"/>
      </w:pPr>
      <w:r>
        <w:t xml:space="preserve">          &lt;mat-icon&gt;clear&lt;/mat-icon&gt;</w:t>
      </w:r>
    </w:p>
    <w:p w14:paraId="06F3B7D2" w14:textId="77777777" w:rsidR="00197A74" w:rsidRDefault="00197A74" w:rsidP="00197A74">
      <w:pPr>
        <w:pStyle w:val="af7"/>
      </w:pPr>
      <w:r>
        <w:t xml:space="preserve">        &lt;/button&gt;</w:t>
      </w:r>
    </w:p>
    <w:p w14:paraId="4EDF959B" w14:textId="77777777" w:rsidR="00197A74" w:rsidRDefault="00197A74" w:rsidP="00197A74">
      <w:pPr>
        <w:pStyle w:val="af7"/>
      </w:pPr>
      <w:r>
        <w:t xml:space="preserve">      }</w:t>
      </w:r>
    </w:p>
    <w:p w14:paraId="727B3C7D" w14:textId="77777777" w:rsidR="00197A74" w:rsidRDefault="00197A74" w:rsidP="00197A74">
      <w:pPr>
        <w:pStyle w:val="af7"/>
      </w:pPr>
      <w:r>
        <w:t xml:space="preserve">    &lt;/mat-form-field&gt;</w:t>
      </w:r>
    </w:p>
    <w:p w14:paraId="7CCC77CD" w14:textId="77777777" w:rsidR="00197A74" w:rsidRDefault="00197A74" w:rsidP="00197A74">
      <w:pPr>
        <w:pStyle w:val="af7"/>
      </w:pPr>
      <w:r>
        <w:t xml:space="preserve">  &lt;/div&gt;</w:t>
      </w:r>
    </w:p>
    <w:p w14:paraId="4B1CDEFF" w14:textId="77777777" w:rsidR="00197A74" w:rsidRDefault="00197A74" w:rsidP="00197A74">
      <w:pPr>
        <w:pStyle w:val="af7"/>
      </w:pPr>
      <w:r>
        <w:t>&lt;/div&gt;</w:t>
      </w:r>
    </w:p>
    <w:p w14:paraId="2DA3A94A" w14:textId="77777777" w:rsidR="00197A74" w:rsidRDefault="00197A74" w:rsidP="00197A74">
      <w:pPr>
        <w:pStyle w:val="af7"/>
      </w:pPr>
      <w:r>
        <w:t>&lt;div #viewContainer</w:t>
      </w:r>
    </w:p>
    <w:p w14:paraId="7AA24EC0" w14:textId="77777777" w:rsidR="00197A74" w:rsidRDefault="00197A74" w:rsidP="00197A74">
      <w:pPr>
        <w:pStyle w:val="af7"/>
      </w:pPr>
      <w:r>
        <w:t xml:space="preserve">     class="view-container"</w:t>
      </w:r>
    </w:p>
    <w:p w14:paraId="3FB417E8" w14:textId="77777777" w:rsidR="00197A74" w:rsidRDefault="00197A74" w:rsidP="00197A74">
      <w:pPr>
        <w:pStyle w:val="af7"/>
      </w:pPr>
      <w:r>
        <w:t xml:space="preserve">     infiniteScroll</w:t>
      </w:r>
    </w:p>
    <w:p w14:paraId="7B05F85E" w14:textId="77777777" w:rsidR="00197A74" w:rsidRDefault="00197A74" w:rsidP="00197A74">
      <w:pPr>
        <w:pStyle w:val="af7"/>
      </w:pPr>
      <w:r>
        <w:t xml:space="preserve">     [infiniteScrollDistance]="1"</w:t>
      </w:r>
    </w:p>
    <w:p w14:paraId="2F162D3A" w14:textId="77777777" w:rsidR="00197A74" w:rsidRDefault="00197A74" w:rsidP="00197A74">
      <w:pPr>
        <w:pStyle w:val="af7"/>
      </w:pPr>
      <w:r>
        <w:t xml:space="preserve">     [infiniteScrollUpDistance]="1.5"</w:t>
      </w:r>
    </w:p>
    <w:p w14:paraId="00D1E650" w14:textId="77777777" w:rsidR="00197A74" w:rsidRDefault="00197A74" w:rsidP="00197A74">
      <w:pPr>
        <w:pStyle w:val="af7"/>
      </w:pPr>
      <w:r>
        <w:t xml:space="preserve">     [infiniteScrollThrottle]="50"</w:t>
      </w:r>
    </w:p>
    <w:p w14:paraId="0F7D2F2E" w14:textId="77777777" w:rsidR="00197A74" w:rsidRDefault="00197A74" w:rsidP="00197A74">
      <w:pPr>
        <w:pStyle w:val="af7"/>
      </w:pPr>
      <w:r>
        <w:t xml:space="preserve">     [scrollWindow]="false"</w:t>
      </w:r>
    </w:p>
    <w:p w14:paraId="5087C051" w14:textId="77777777" w:rsidR="00197A74" w:rsidRDefault="00197A74" w:rsidP="00197A74">
      <w:pPr>
        <w:pStyle w:val="af7"/>
      </w:pPr>
      <w:r>
        <w:t xml:space="preserve">     (scrolled)="loadNextPage()"</w:t>
      </w:r>
    </w:p>
    <w:p w14:paraId="02E9C925" w14:textId="77777777" w:rsidR="00197A74" w:rsidRDefault="00197A74" w:rsidP="00197A74">
      <w:pPr>
        <w:pStyle w:val="af7"/>
      </w:pPr>
      <w:r>
        <w:t>&gt;</w:t>
      </w:r>
    </w:p>
    <w:p w14:paraId="5DD646D6" w14:textId="77777777" w:rsidR="00197A74" w:rsidRDefault="00197A74" w:rsidP="00197A74">
      <w:pPr>
        <w:pStyle w:val="af7"/>
      </w:pPr>
      <w:r>
        <w:t xml:space="preserve">  @if (isBooksEmpty()) {</w:t>
      </w:r>
    </w:p>
    <w:p w14:paraId="00687B01" w14:textId="77777777" w:rsidR="00197A74" w:rsidRDefault="00197A74" w:rsidP="00197A74">
      <w:pPr>
        <w:pStyle w:val="af7"/>
      </w:pPr>
      <w:r>
        <w:t xml:space="preserve">    &lt;div class="no-items"&gt;Здесь пусто :(&lt;/div&gt;</w:t>
      </w:r>
    </w:p>
    <w:p w14:paraId="43439820" w14:textId="77777777" w:rsidR="00197A74" w:rsidRDefault="00197A74" w:rsidP="00197A74">
      <w:pPr>
        <w:pStyle w:val="af7"/>
      </w:pPr>
      <w:r>
        <w:t xml:space="preserve">  }</w:t>
      </w:r>
    </w:p>
    <w:p w14:paraId="132FD766" w14:textId="77777777" w:rsidR="00197A74" w:rsidRDefault="00197A74" w:rsidP="00197A74">
      <w:pPr>
        <w:pStyle w:val="af7"/>
      </w:pPr>
      <w:r>
        <w:t xml:space="preserve">  @switch (selectedViewMode()) {</w:t>
      </w:r>
    </w:p>
    <w:p w14:paraId="2D6728C4" w14:textId="77777777" w:rsidR="00197A74" w:rsidRDefault="00197A74" w:rsidP="00197A74">
      <w:pPr>
        <w:pStyle w:val="af7"/>
      </w:pPr>
      <w:r>
        <w:t xml:space="preserve">    @case (ViewMode.List) {</w:t>
      </w:r>
    </w:p>
    <w:p w14:paraId="6993B055" w14:textId="77777777" w:rsidR="00197A74" w:rsidRDefault="00197A74" w:rsidP="00197A74">
      <w:pPr>
        <w:pStyle w:val="af7"/>
      </w:pPr>
      <w:r>
        <w:t xml:space="preserve">      &lt;app-book-list-view</w:t>
      </w:r>
    </w:p>
    <w:p w14:paraId="61E09181" w14:textId="77777777" w:rsidR="00197A74" w:rsidRDefault="00197A74" w:rsidP="00197A74">
      <w:pPr>
        <w:pStyle w:val="af7"/>
      </w:pPr>
      <w:r>
        <w:t xml:space="preserve">        [books]="books()"</w:t>
      </w:r>
    </w:p>
    <w:p w14:paraId="7F3AFFE4" w14:textId="77777777" w:rsidR="00197A74" w:rsidRDefault="00197A74" w:rsidP="00197A74">
      <w:pPr>
        <w:pStyle w:val="af7"/>
      </w:pPr>
      <w:r>
        <w:t xml:space="preserve">        (openItemEvent)="openBook($event)"</w:t>
      </w:r>
    </w:p>
    <w:p w14:paraId="1577BB9A" w14:textId="77777777" w:rsidR="00197A74" w:rsidRDefault="00197A74" w:rsidP="00197A74">
      <w:pPr>
        <w:pStyle w:val="af7"/>
      </w:pPr>
      <w:r>
        <w:t xml:space="preserve">        (infoItemEvent)="openBookInfoDialog($event)"</w:t>
      </w:r>
    </w:p>
    <w:p w14:paraId="2D64BA78" w14:textId="77777777" w:rsidR="00197A74" w:rsidRDefault="00197A74" w:rsidP="00197A74">
      <w:pPr>
        <w:pStyle w:val="af7"/>
      </w:pPr>
      <w:r>
        <w:t xml:space="preserve">        (editItemEvent)="editBook($event)"</w:t>
      </w:r>
    </w:p>
    <w:p w14:paraId="0C5257ED" w14:textId="77777777" w:rsidR="00197A74" w:rsidRDefault="00197A74" w:rsidP="00197A74">
      <w:pPr>
        <w:pStyle w:val="af7"/>
      </w:pPr>
      <w:r>
        <w:t xml:space="preserve">        (deleteItemEvent)="deleteBook($event)"</w:t>
      </w:r>
    </w:p>
    <w:p w14:paraId="4E03D9C4" w14:textId="77777777" w:rsidR="00197A74" w:rsidRDefault="00197A74" w:rsidP="00197A74">
      <w:pPr>
        <w:pStyle w:val="af7"/>
      </w:pPr>
      <w:r>
        <w:t xml:space="preserve">        (numOfVisibleItemsChangeEvent)="handleNumOfVisibleItemsChange($event)"</w:t>
      </w:r>
    </w:p>
    <w:p w14:paraId="04C616AA" w14:textId="77777777" w:rsidR="00197A74" w:rsidRDefault="00197A74" w:rsidP="00197A74">
      <w:pPr>
        <w:pStyle w:val="af7"/>
      </w:pPr>
      <w:r>
        <w:t xml:space="preserve">      &gt;</w:t>
      </w:r>
    </w:p>
    <w:p w14:paraId="3E601ECC" w14:textId="77777777" w:rsidR="00197A74" w:rsidRDefault="00197A74" w:rsidP="00197A74">
      <w:pPr>
        <w:pStyle w:val="af7"/>
      </w:pPr>
      <w:r>
        <w:t xml:space="preserve">        &lt;app-loading-spinner-overlay [loading]="isLoading()"&gt;</w:t>
      </w:r>
    </w:p>
    <w:p w14:paraId="088A43F1" w14:textId="77777777" w:rsidR="00197A74" w:rsidRDefault="00197A74" w:rsidP="00197A74">
      <w:pPr>
        <w:pStyle w:val="af7"/>
      </w:pPr>
      <w:r>
        <w:t xml:space="preserve">        &lt;/app-loading-spinner-overlay&gt;</w:t>
      </w:r>
    </w:p>
    <w:p w14:paraId="3B5D2122" w14:textId="77777777" w:rsidR="00197A74" w:rsidRDefault="00197A74" w:rsidP="00197A74">
      <w:pPr>
        <w:pStyle w:val="af7"/>
      </w:pPr>
      <w:r>
        <w:t xml:space="preserve">      &lt;/app-book-list-view&gt;</w:t>
      </w:r>
    </w:p>
    <w:p w14:paraId="7ECCF21C" w14:textId="77777777" w:rsidR="00197A74" w:rsidRDefault="00197A74" w:rsidP="00197A74">
      <w:pPr>
        <w:pStyle w:val="af7"/>
      </w:pPr>
      <w:r>
        <w:t xml:space="preserve">    }</w:t>
      </w:r>
    </w:p>
    <w:p w14:paraId="1771176F" w14:textId="77777777" w:rsidR="00197A74" w:rsidRDefault="00197A74" w:rsidP="00197A74">
      <w:pPr>
        <w:pStyle w:val="af7"/>
      </w:pPr>
      <w:r>
        <w:t xml:space="preserve">    @case (ViewMode.Grid) {</w:t>
      </w:r>
    </w:p>
    <w:p w14:paraId="689CA928" w14:textId="77777777" w:rsidR="00197A74" w:rsidRDefault="00197A74" w:rsidP="00197A74">
      <w:pPr>
        <w:pStyle w:val="af7"/>
      </w:pPr>
      <w:r>
        <w:t xml:space="preserve">      &lt;app-book-grid-view</w:t>
      </w:r>
    </w:p>
    <w:p w14:paraId="5D124756" w14:textId="77777777" w:rsidR="00197A74" w:rsidRDefault="00197A74" w:rsidP="00197A74">
      <w:pPr>
        <w:pStyle w:val="af7"/>
      </w:pPr>
      <w:r>
        <w:t xml:space="preserve">        [books]="books()"</w:t>
      </w:r>
    </w:p>
    <w:p w14:paraId="214785FC" w14:textId="77777777" w:rsidR="00197A74" w:rsidRDefault="00197A74" w:rsidP="00197A74">
      <w:pPr>
        <w:pStyle w:val="af7"/>
      </w:pPr>
      <w:r>
        <w:t xml:space="preserve">        (openItemEvent)="openBook($event)"</w:t>
      </w:r>
    </w:p>
    <w:p w14:paraId="4FEBE2EC" w14:textId="77777777" w:rsidR="00197A74" w:rsidRDefault="00197A74" w:rsidP="00197A74">
      <w:pPr>
        <w:pStyle w:val="af7"/>
      </w:pPr>
      <w:r>
        <w:t xml:space="preserve">        (infoItemEvent)="openBookInfoDialog($event)"</w:t>
      </w:r>
    </w:p>
    <w:p w14:paraId="276D516D" w14:textId="77777777" w:rsidR="00197A74" w:rsidRDefault="00197A74" w:rsidP="00197A74">
      <w:pPr>
        <w:pStyle w:val="af7"/>
      </w:pPr>
      <w:r>
        <w:lastRenderedPageBreak/>
        <w:t xml:space="preserve">        (editItemEvent)="editBook($event)"</w:t>
      </w:r>
    </w:p>
    <w:p w14:paraId="27D98656" w14:textId="77777777" w:rsidR="00197A74" w:rsidRDefault="00197A74" w:rsidP="00197A74">
      <w:pPr>
        <w:pStyle w:val="af7"/>
      </w:pPr>
      <w:r>
        <w:t xml:space="preserve">        (deleteItemEvent)="deleteBook($event)"</w:t>
      </w:r>
    </w:p>
    <w:p w14:paraId="5F034C82" w14:textId="77777777" w:rsidR="00197A74" w:rsidRDefault="00197A74" w:rsidP="00197A74">
      <w:pPr>
        <w:pStyle w:val="af7"/>
      </w:pPr>
      <w:r>
        <w:t xml:space="preserve">        (numOfVisibleItemsChangeEvent)="handleNumOfVisibleItemsChange($event)"</w:t>
      </w:r>
    </w:p>
    <w:p w14:paraId="1C9B0B11" w14:textId="77777777" w:rsidR="00197A74" w:rsidRDefault="00197A74" w:rsidP="00197A74">
      <w:pPr>
        <w:pStyle w:val="af7"/>
      </w:pPr>
      <w:r>
        <w:t xml:space="preserve">      &gt;</w:t>
      </w:r>
    </w:p>
    <w:p w14:paraId="03045DFA" w14:textId="77777777" w:rsidR="00197A74" w:rsidRDefault="00197A74" w:rsidP="00197A74">
      <w:pPr>
        <w:pStyle w:val="af7"/>
      </w:pPr>
      <w:r>
        <w:t xml:space="preserve">        &lt;app-loading-spinner-overlay [loading]="isLoading()"&gt;</w:t>
      </w:r>
    </w:p>
    <w:p w14:paraId="5995E848" w14:textId="77777777" w:rsidR="00197A74" w:rsidRDefault="00197A74" w:rsidP="00197A74">
      <w:pPr>
        <w:pStyle w:val="af7"/>
      </w:pPr>
      <w:r>
        <w:t xml:space="preserve">        &lt;/app-loading-spinner-overlay&gt;</w:t>
      </w:r>
    </w:p>
    <w:p w14:paraId="66FCEF4B" w14:textId="77777777" w:rsidR="00197A74" w:rsidRDefault="00197A74" w:rsidP="00197A74">
      <w:pPr>
        <w:pStyle w:val="af7"/>
      </w:pPr>
      <w:r>
        <w:t xml:space="preserve">      &lt;/app-book-grid-view&gt;</w:t>
      </w:r>
    </w:p>
    <w:p w14:paraId="1074F8A0" w14:textId="77777777" w:rsidR="00197A74" w:rsidRDefault="00197A74" w:rsidP="00197A74">
      <w:pPr>
        <w:pStyle w:val="af7"/>
      </w:pPr>
      <w:r>
        <w:t xml:space="preserve">    }</w:t>
      </w:r>
    </w:p>
    <w:p w14:paraId="7272C692" w14:textId="77777777" w:rsidR="00197A74" w:rsidRDefault="00197A74" w:rsidP="00197A74">
      <w:pPr>
        <w:pStyle w:val="af7"/>
      </w:pPr>
      <w:r>
        <w:t xml:space="preserve">  }</w:t>
      </w:r>
    </w:p>
    <w:p w14:paraId="3838D4F0" w14:textId="77777777" w:rsidR="00197A74" w:rsidRDefault="00197A74" w:rsidP="00197A74">
      <w:pPr>
        <w:pStyle w:val="af7"/>
      </w:pPr>
      <w:r>
        <w:t>&lt;/div&gt;</w:t>
      </w:r>
    </w:p>
    <w:p w14:paraId="19297CB3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library-explorer.component.ts:</w:t>
      </w:r>
    </w:p>
    <w:p w14:paraId="67A18E01" w14:textId="77777777" w:rsidR="00197A74" w:rsidRDefault="00197A74" w:rsidP="00197A74">
      <w:pPr>
        <w:pStyle w:val="af7"/>
      </w:pPr>
      <w:r>
        <w:t>import {</w:t>
      </w:r>
    </w:p>
    <w:p w14:paraId="3BD1B84C" w14:textId="77777777" w:rsidR="00197A74" w:rsidRDefault="00197A74" w:rsidP="00197A74">
      <w:pPr>
        <w:pStyle w:val="af7"/>
      </w:pPr>
      <w:r>
        <w:t xml:space="preserve">  ChangeDetectionStrategy,</w:t>
      </w:r>
    </w:p>
    <w:p w14:paraId="7797FFB7" w14:textId="77777777" w:rsidR="00197A74" w:rsidRDefault="00197A74" w:rsidP="00197A74">
      <w:pPr>
        <w:pStyle w:val="af7"/>
      </w:pPr>
      <w:r>
        <w:t xml:space="preserve">  Component, computed,</w:t>
      </w:r>
    </w:p>
    <w:p w14:paraId="1D3A13F5" w14:textId="77777777" w:rsidR="00197A74" w:rsidRDefault="00197A74" w:rsidP="00197A74">
      <w:pPr>
        <w:pStyle w:val="af7"/>
      </w:pPr>
      <w:r>
        <w:t xml:space="preserve">  DestroyRef,</w:t>
      </w:r>
    </w:p>
    <w:p w14:paraId="581C56E0" w14:textId="77777777" w:rsidR="00197A74" w:rsidRDefault="00197A74" w:rsidP="00197A74">
      <w:pPr>
        <w:pStyle w:val="af7"/>
      </w:pPr>
      <w:r>
        <w:t xml:space="preserve">  ElementRef,</w:t>
      </w:r>
    </w:p>
    <w:p w14:paraId="523DA40B" w14:textId="77777777" w:rsidR="00197A74" w:rsidRDefault="00197A74" w:rsidP="00197A74">
      <w:pPr>
        <w:pStyle w:val="af7"/>
      </w:pPr>
      <w:r>
        <w:t xml:space="preserve">  OnDestroy,</w:t>
      </w:r>
    </w:p>
    <w:p w14:paraId="21CB1D94" w14:textId="77777777" w:rsidR="00197A74" w:rsidRDefault="00197A74" w:rsidP="00197A74">
      <w:pPr>
        <w:pStyle w:val="af7"/>
      </w:pPr>
      <w:r>
        <w:t xml:space="preserve">  OnInit, Signal,</w:t>
      </w:r>
    </w:p>
    <w:p w14:paraId="083A799B" w14:textId="77777777" w:rsidR="00197A74" w:rsidRDefault="00197A74" w:rsidP="00197A74">
      <w:pPr>
        <w:pStyle w:val="af7"/>
      </w:pPr>
      <w:r>
        <w:t xml:space="preserve">  signal,</w:t>
      </w:r>
    </w:p>
    <w:p w14:paraId="4657E3AF" w14:textId="77777777" w:rsidR="00197A74" w:rsidRDefault="00197A74" w:rsidP="00197A74">
      <w:pPr>
        <w:pStyle w:val="af7"/>
      </w:pPr>
      <w:r>
        <w:t xml:space="preserve">  viewChild,</w:t>
      </w:r>
    </w:p>
    <w:p w14:paraId="34C68924" w14:textId="77777777" w:rsidR="00197A74" w:rsidRDefault="00197A74" w:rsidP="00197A74">
      <w:pPr>
        <w:pStyle w:val="af7"/>
      </w:pPr>
      <w:r>
        <w:t>} from '@angular/core';</w:t>
      </w:r>
    </w:p>
    <w:p w14:paraId="3F87F861" w14:textId="77777777" w:rsidR="00197A74" w:rsidRDefault="00197A74" w:rsidP="00197A74">
      <w:pPr>
        <w:pStyle w:val="af7"/>
      </w:pPr>
      <w:r>
        <w:t>import { takeUntilDestroyed, toSignal } from '@angular/core/rxjs-interop';</w:t>
      </w:r>
    </w:p>
    <w:p w14:paraId="5E5073F5" w14:textId="77777777" w:rsidR="00197A74" w:rsidRDefault="00197A74" w:rsidP="00197A74">
      <w:pPr>
        <w:pStyle w:val="af7"/>
      </w:pPr>
      <w:r>
        <w:t>import { FormControl, ReactiveFormsModule, Validators } from '@angular/forms';</w:t>
      </w:r>
    </w:p>
    <w:p w14:paraId="4F7D6C39" w14:textId="77777777" w:rsidR="00197A74" w:rsidRDefault="00197A74" w:rsidP="00197A74">
      <w:pPr>
        <w:pStyle w:val="af7"/>
      </w:pPr>
      <w:r>
        <w:t>import { MatDialog } from '@angular/material/dialog';</w:t>
      </w:r>
    </w:p>
    <w:p w14:paraId="19ADA7F7" w14:textId="77777777" w:rsidR="00197A74" w:rsidRDefault="00197A74" w:rsidP="00197A74">
      <w:pPr>
        <w:pStyle w:val="af7"/>
      </w:pPr>
      <w:r>
        <w:t>import { MatSnackBar } from '@angular/material/snack-bar';</w:t>
      </w:r>
    </w:p>
    <w:p w14:paraId="36117FBB" w14:textId="77777777" w:rsidR="00197A74" w:rsidRDefault="00197A74" w:rsidP="00197A74">
      <w:pPr>
        <w:pStyle w:val="af7"/>
      </w:pPr>
      <w:r>
        <w:t>import { Router } from '@angular/router';</w:t>
      </w:r>
    </w:p>
    <w:p w14:paraId="585DE9F8" w14:textId="77777777" w:rsidR="00197A74" w:rsidRDefault="00197A74" w:rsidP="00197A74">
      <w:pPr>
        <w:pStyle w:val="af7"/>
      </w:pPr>
      <w:r>
        <w:t>import { getBookFileType } from '@core/book-file-type';</w:t>
      </w:r>
    </w:p>
    <w:p w14:paraId="25E5C269" w14:textId="77777777" w:rsidR="00197A74" w:rsidRDefault="00197A74" w:rsidP="00197A74">
      <w:pPr>
        <w:pStyle w:val="af7"/>
      </w:pPr>
      <w:r>
        <w:t>import { SortMenuComponent, SortOption } from '@core/components/sort-menu/sort-menu.component';</w:t>
      </w:r>
    </w:p>
    <w:p w14:paraId="7A5FFE86" w14:textId="77777777" w:rsidR="00197A74" w:rsidRDefault="00197A74" w:rsidP="00197A74">
      <w:pPr>
        <w:pStyle w:val="af7"/>
      </w:pPr>
      <w:r>
        <w:t>import { CONSTANTS } from '@core/constants';</w:t>
      </w:r>
    </w:p>
    <w:p w14:paraId="4FB4465A" w14:textId="77777777" w:rsidR="00197A74" w:rsidRDefault="00197A74" w:rsidP="00197A74">
      <w:pPr>
        <w:pStyle w:val="af7"/>
      </w:pPr>
      <w:r>
        <w:t>import {</w:t>
      </w:r>
    </w:p>
    <w:p w14:paraId="51FBC548" w14:textId="77777777" w:rsidR="00197A74" w:rsidRDefault="00197A74" w:rsidP="00197A74">
      <w:pPr>
        <w:pStyle w:val="af7"/>
      </w:pPr>
      <w:r>
        <w:t xml:space="preserve">  BookEditDialogComponent,</w:t>
      </w:r>
    </w:p>
    <w:p w14:paraId="42CC4C26" w14:textId="77777777" w:rsidR="00197A74" w:rsidRDefault="00197A74" w:rsidP="00197A74">
      <w:pPr>
        <w:pStyle w:val="af7"/>
      </w:pPr>
      <w:r>
        <w:t xml:space="preserve">  BookEditDialogData,</w:t>
      </w:r>
    </w:p>
    <w:p w14:paraId="32922459" w14:textId="77777777" w:rsidR="00197A74" w:rsidRDefault="00197A74" w:rsidP="00197A74">
      <w:pPr>
        <w:pStyle w:val="af7"/>
      </w:pPr>
      <w:r>
        <w:t>} from '@core/dialogs/book-edit-dialog/book-edit-dialog.component';</w:t>
      </w:r>
    </w:p>
    <w:p w14:paraId="2B893C4E" w14:textId="77777777" w:rsidR="00197A74" w:rsidRDefault="00197A74" w:rsidP="00197A74">
      <w:pPr>
        <w:pStyle w:val="af7"/>
      </w:pPr>
      <w:r>
        <w:t>import { DeleteConfirmationDialogComponent } from '@core/dialogs/delete-confirmation-dialog/delete-confirmation-dialog.component';</w:t>
      </w:r>
    </w:p>
    <w:p w14:paraId="4ADB4B3C" w14:textId="77777777" w:rsidR="00197A74" w:rsidRDefault="00197A74" w:rsidP="00197A74">
      <w:pPr>
        <w:pStyle w:val="af7"/>
      </w:pPr>
      <w:r>
        <w:t>import {</w:t>
      </w:r>
    </w:p>
    <w:p w14:paraId="59E220E6" w14:textId="77777777" w:rsidR="00197A74" w:rsidRDefault="00197A74" w:rsidP="00197A74">
      <w:pPr>
        <w:pStyle w:val="af7"/>
      </w:pPr>
      <w:r>
        <w:t xml:space="preserve">  BookDetailsUpdateDto,</w:t>
      </w:r>
    </w:p>
    <w:p w14:paraId="53150B2B" w14:textId="77777777" w:rsidR="00197A74" w:rsidRDefault="00197A74" w:rsidP="00197A74">
      <w:pPr>
        <w:pStyle w:val="af7"/>
      </w:pPr>
      <w:r>
        <w:t xml:space="preserve">  BookDto,</w:t>
      </w:r>
    </w:p>
    <w:p w14:paraId="695A54DF" w14:textId="77777777" w:rsidR="00197A74" w:rsidRDefault="00197A74" w:rsidP="00197A74">
      <w:pPr>
        <w:pStyle w:val="af7"/>
      </w:pPr>
      <w:r>
        <w:t xml:space="preserve">  BookMetadataDto, SearchRequestDto,</w:t>
      </w:r>
    </w:p>
    <w:p w14:paraId="4976F090" w14:textId="77777777" w:rsidR="00197A74" w:rsidRDefault="00197A74" w:rsidP="00197A74">
      <w:pPr>
        <w:pStyle w:val="af7"/>
      </w:pPr>
      <w:r>
        <w:t xml:space="preserve">  SortOrder,</w:t>
      </w:r>
    </w:p>
    <w:p w14:paraId="72F7A052" w14:textId="77777777" w:rsidR="00197A74" w:rsidRDefault="00197A74" w:rsidP="00197A74">
      <w:pPr>
        <w:pStyle w:val="af7"/>
      </w:pPr>
      <w:r>
        <w:t>} from '@core/dtos/BookManager.Application.Common.DTOs';</w:t>
      </w:r>
    </w:p>
    <w:p w14:paraId="20CE6C17" w14:textId="77777777" w:rsidR="00197A74" w:rsidRDefault="00197A74" w:rsidP="00197A74">
      <w:pPr>
        <w:pStyle w:val="af7"/>
      </w:pPr>
      <w:r>
        <w:t>import { BookService } from '@core/services/book.service';</w:t>
      </w:r>
    </w:p>
    <w:p w14:paraId="2A158367" w14:textId="77777777" w:rsidR="00197A74" w:rsidRDefault="00197A74" w:rsidP="00197A74">
      <w:pPr>
        <w:pStyle w:val="af7"/>
      </w:pPr>
      <w:r>
        <w:t>import { debounceTime, finalize, map, mergeMap, Observable, of, tap } from 'rxjs';</w:t>
      </w:r>
    </w:p>
    <w:p w14:paraId="165EC01E" w14:textId="77777777" w:rsidR="00197A74" w:rsidRDefault="00197A74" w:rsidP="00197A74">
      <w:pPr>
        <w:pStyle w:val="af7"/>
      </w:pPr>
      <w:r>
        <w:t>import { MatSort } from '@angular/material/sort';</w:t>
      </w:r>
    </w:p>
    <w:p w14:paraId="4BFCED21" w14:textId="77777777" w:rsidR="00197A74" w:rsidRDefault="00197A74" w:rsidP="00197A74">
      <w:pPr>
        <w:pStyle w:val="af7"/>
      </w:pPr>
      <w:r>
        <w:t>import { MatIcon } from '@angular/material/icon';</w:t>
      </w:r>
    </w:p>
    <w:p w14:paraId="4121E79A" w14:textId="77777777" w:rsidR="00197A74" w:rsidRDefault="00197A74" w:rsidP="00197A74">
      <w:pPr>
        <w:pStyle w:val="af7"/>
      </w:pPr>
      <w:r>
        <w:t>import { MatButton, MatButtonModule, MatIconButton } from '@angular/material/button';</w:t>
      </w:r>
    </w:p>
    <w:p w14:paraId="4CBEC5E7" w14:textId="77777777" w:rsidR="00197A74" w:rsidRDefault="00197A74" w:rsidP="00197A74">
      <w:pPr>
        <w:pStyle w:val="af7"/>
      </w:pPr>
      <w:r>
        <w:t>import { MatFormField, MatPrefix, MatSuffix } from '@angular/material/form-field';</w:t>
      </w:r>
    </w:p>
    <w:p w14:paraId="4DBB0948" w14:textId="77777777" w:rsidR="00197A74" w:rsidRDefault="00197A74" w:rsidP="00197A74">
      <w:pPr>
        <w:pStyle w:val="af7"/>
      </w:pPr>
      <w:r>
        <w:t>import { MatInput } from '@angular/material/input';</w:t>
      </w:r>
    </w:p>
    <w:p w14:paraId="1B5FEB3F" w14:textId="77777777" w:rsidR="00197A74" w:rsidRDefault="00197A74" w:rsidP="00197A74">
      <w:pPr>
        <w:pStyle w:val="af7"/>
      </w:pPr>
      <w:r>
        <w:t>import { InfiniteScrollModule } from 'ngx-infinite-scroll';</w:t>
      </w:r>
    </w:p>
    <w:p w14:paraId="49D08C6E" w14:textId="77777777" w:rsidR="00197A74" w:rsidRDefault="00197A74" w:rsidP="00197A74">
      <w:pPr>
        <w:pStyle w:val="af7"/>
      </w:pPr>
      <w:r>
        <w:t>import { LoadingSpinnerOverlayComponent } from '@shared/components/loading-spinner-overlay/loading-spinner-overlay.component';</w:t>
      </w:r>
    </w:p>
    <w:p w14:paraId="60A828CF" w14:textId="77777777" w:rsidR="00197A74" w:rsidRDefault="00197A74" w:rsidP="00197A74">
      <w:pPr>
        <w:pStyle w:val="af7"/>
      </w:pPr>
      <w:r>
        <w:t>import { BookGridViewComponent } from '@core/components/book-grid-view/book-grid-view.component';</w:t>
      </w:r>
    </w:p>
    <w:p w14:paraId="2E3266AA" w14:textId="77777777" w:rsidR="00197A74" w:rsidRDefault="00197A74" w:rsidP="00197A74">
      <w:pPr>
        <w:pStyle w:val="af7"/>
      </w:pPr>
      <w:r>
        <w:t>import { BookListViewComponent } from '@core/components/book-list-view/book-list-view.component';</w:t>
      </w:r>
    </w:p>
    <w:p w14:paraId="5E995CF3" w14:textId="77777777" w:rsidR="00197A74" w:rsidRDefault="00197A74" w:rsidP="00197A74">
      <w:pPr>
        <w:pStyle w:val="af7"/>
      </w:pPr>
      <w:r>
        <w:t>import { MatLabel } from '@angular/material/select';</w:t>
      </w:r>
    </w:p>
    <w:p w14:paraId="3C8FC446" w14:textId="77777777" w:rsidR="00197A74" w:rsidRDefault="00197A74" w:rsidP="00197A74">
      <w:pPr>
        <w:pStyle w:val="af7"/>
      </w:pPr>
      <w:r>
        <w:t>import { animate, state, style, transition, trigger } from '@angular/animations';</w:t>
      </w:r>
    </w:p>
    <w:p w14:paraId="72697DC7" w14:textId="77777777" w:rsidR="00197A74" w:rsidRDefault="00197A74" w:rsidP="00197A74">
      <w:pPr>
        <w:pStyle w:val="af7"/>
      </w:pPr>
      <w:r>
        <w:t>import { BreakpointObserver, Breakpoints } from '@angular/cdk/layout';</w:t>
      </w:r>
    </w:p>
    <w:p w14:paraId="540B3F04" w14:textId="77777777" w:rsidR="00197A74" w:rsidRDefault="00197A74" w:rsidP="00197A74">
      <w:pPr>
        <w:pStyle w:val="af7"/>
      </w:pPr>
      <w:r>
        <w:t>import { AsyncPipe } from '@angular/common';</w:t>
      </w:r>
    </w:p>
    <w:p w14:paraId="4E7D62E1" w14:textId="77777777" w:rsidR="00197A74" w:rsidRDefault="00197A74" w:rsidP="00197A74">
      <w:pPr>
        <w:pStyle w:val="af7"/>
      </w:pPr>
      <w:r>
        <w:t>import { BookInfoDialogComponent } from '@core/dialogs/book-info-dialog/book-info-dialog.component';</w:t>
      </w:r>
    </w:p>
    <w:p w14:paraId="3B473731" w14:textId="77777777" w:rsidR="00197A74" w:rsidRDefault="00197A74" w:rsidP="00197A74">
      <w:pPr>
        <w:pStyle w:val="af7"/>
      </w:pPr>
    </w:p>
    <w:p w14:paraId="361D2A65" w14:textId="77777777" w:rsidR="00197A74" w:rsidRDefault="00197A74" w:rsidP="00197A74">
      <w:pPr>
        <w:pStyle w:val="af7"/>
      </w:pPr>
      <w:r>
        <w:t>enum ViewMode {</w:t>
      </w:r>
    </w:p>
    <w:p w14:paraId="17F02522" w14:textId="77777777" w:rsidR="00197A74" w:rsidRDefault="00197A74" w:rsidP="00197A74">
      <w:pPr>
        <w:pStyle w:val="af7"/>
      </w:pPr>
      <w:r>
        <w:t xml:space="preserve">  List,</w:t>
      </w:r>
    </w:p>
    <w:p w14:paraId="72CD44EB" w14:textId="77777777" w:rsidR="00197A74" w:rsidRDefault="00197A74" w:rsidP="00197A74">
      <w:pPr>
        <w:pStyle w:val="af7"/>
      </w:pPr>
      <w:r>
        <w:t xml:space="preserve">  Grid,</w:t>
      </w:r>
    </w:p>
    <w:p w14:paraId="47D9D4B8" w14:textId="77777777" w:rsidR="00197A74" w:rsidRDefault="00197A74" w:rsidP="00197A74">
      <w:pPr>
        <w:pStyle w:val="af7"/>
      </w:pPr>
      <w:r>
        <w:t>}</w:t>
      </w:r>
    </w:p>
    <w:p w14:paraId="0AC27FAC" w14:textId="77777777" w:rsidR="00197A74" w:rsidRDefault="00197A74" w:rsidP="00197A74">
      <w:pPr>
        <w:pStyle w:val="af7"/>
      </w:pPr>
    </w:p>
    <w:p w14:paraId="62A8A161" w14:textId="77777777" w:rsidR="00197A74" w:rsidRDefault="00197A74" w:rsidP="00197A74">
      <w:pPr>
        <w:pStyle w:val="af7"/>
      </w:pPr>
      <w:r>
        <w:t>@Component({</w:t>
      </w:r>
    </w:p>
    <w:p w14:paraId="7A43F368" w14:textId="77777777" w:rsidR="00197A74" w:rsidRDefault="00197A74" w:rsidP="00197A74">
      <w:pPr>
        <w:pStyle w:val="af7"/>
      </w:pPr>
      <w:r>
        <w:t xml:space="preserve">  selector: 'app-library-explorer',</w:t>
      </w:r>
    </w:p>
    <w:p w14:paraId="1BDDCF93" w14:textId="77777777" w:rsidR="00197A74" w:rsidRDefault="00197A74" w:rsidP="00197A74">
      <w:pPr>
        <w:pStyle w:val="af7"/>
      </w:pPr>
      <w:r>
        <w:t xml:space="preserve">  templateUrl: './library-explorer.component.html',</w:t>
      </w:r>
    </w:p>
    <w:p w14:paraId="2770F85F" w14:textId="77777777" w:rsidR="00197A74" w:rsidRDefault="00197A74" w:rsidP="00197A74">
      <w:pPr>
        <w:pStyle w:val="af7"/>
      </w:pPr>
      <w:r>
        <w:t xml:space="preserve">  styleUrl: './library-explorer.component.scss',</w:t>
      </w:r>
    </w:p>
    <w:p w14:paraId="33F5104E" w14:textId="77777777" w:rsidR="00197A74" w:rsidRDefault="00197A74" w:rsidP="00197A74">
      <w:pPr>
        <w:pStyle w:val="af7"/>
      </w:pPr>
      <w:r>
        <w:t xml:space="preserve">  standalone: true,</w:t>
      </w:r>
    </w:p>
    <w:p w14:paraId="5B7F583A" w14:textId="77777777" w:rsidR="00197A74" w:rsidRDefault="00197A74" w:rsidP="00197A74">
      <w:pPr>
        <w:pStyle w:val="af7"/>
      </w:pPr>
      <w:r>
        <w:t xml:space="preserve">  imports: [</w:t>
      </w:r>
    </w:p>
    <w:p w14:paraId="3F688562" w14:textId="77777777" w:rsidR="00197A74" w:rsidRDefault="00197A74" w:rsidP="00197A74">
      <w:pPr>
        <w:pStyle w:val="af7"/>
      </w:pPr>
      <w:r>
        <w:t xml:space="preserve">    InfiniteScrollModule,</w:t>
      </w:r>
    </w:p>
    <w:p w14:paraId="27D1D20D" w14:textId="77777777" w:rsidR="00197A74" w:rsidRDefault="00197A74" w:rsidP="00197A74">
      <w:pPr>
        <w:pStyle w:val="af7"/>
      </w:pPr>
      <w:r>
        <w:t xml:space="preserve">    LoadingSpinnerOverlayComponent,</w:t>
      </w:r>
    </w:p>
    <w:p w14:paraId="37740135" w14:textId="77777777" w:rsidR="00197A74" w:rsidRDefault="00197A74" w:rsidP="00197A74">
      <w:pPr>
        <w:pStyle w:val="af7"/>
      </w:pPr>
      <w:r>
        <w:t xml:space="preserve">    MatFormField,</w:t>
      </w:r>
    </w:p>
    <w:p w14:paraId="785F28D7" w14:textId="77777777" w:rsidR="00197A74" w:rsidRDefault="00197A74" w:rsidP="00197A74">
      <w:pPr>
        <w:pStyle w:val="af7"/>
      </w:pPr>
      <w:r>
        <w:t xml:space="preserve">    MatIcon,</w:t>
      </w:r>
    </w:p>
    <w:p w14:paraId="75AEB118" w14:textId="77777777" w:rsidR="00197A74" w:rsidRDefault="00197A74" w:rsidP="00197A74">
      <w:pPr>
        <w:pStyle w:val="af7"/>
      </w:pPr>
      <w:r>
        <w:t xml:space="preserve">    MatButtonModule,</w:t>
      </w:r>
    </w:p>
    <w:p w14:paraId="49CCE2A0" w14:textId="77777777" w:rsidR="00197A74" w:rsidRDefault="00197A74" w:rsidP="00197A74">
      <w:pPr>
        <w:pStyle w:val="af7"/>
      </w:pPr>
      <w:r>
        <w:lastRenderedPageBreak/>
        <w:t xml:space="preserve">    MatInput,</w:t>
      </w:r>
    </w:p>
    <w:p w14:paraId="541EE62C" w14:textId="77777777" w:rsidR="00197A74" w:rsidRDefault="00197A74" w:rsidP="00197A74">
      <w:pPr>
        <w:pStyle w:val="af7"/>
      </w:pPr>
      <w:r>
        <w:t xml:space="preserve">    MatLabel,</w:t>
      </w:r>
    </w:p>
    <w:p w14:paraId="4070FBDA" w14:textId="77777777" w:rsidR="00197A74" w:rsidRDefault="00197A74" w:rsidP="00197A74">
      <w:pPr>
        <w:pStyle w:val="af7"/>
      </w:pPr>
      <w:r>
        <w:t xml:space="preserve">    MatSort,</w:t>
      </w:r>
    </w:p>
    <w:p w14:paraId="497ABA2E" w14:textId="77777777" w:rsidR="00197A74" w:rsidRDefault="00197A74" w:rsidP="00197A74">
      <w:pPr>
        <w:pStyle w:val="af7"/>
      </w:pPr>
      <w:r>
        <w:t xml:space="preserve">    ReactiveFormsModule,</w:t>
      </w:r>
    </w:p>
    <w:p w14:paraId="04454457" w14:textId="77777777" w:rsidR="00197A74" w:rsidRDefault="00197A74" w:rsidP="00197A74">
      <w:pPr>
        <w:pStyle w:val="af7"/>
      </w:pPr>
      <w:r>
        <w:t xml:space="preserve">    SortMenuComponent,</w:t>
      </w:r>
    </w:p>
    <w:p w14:paraId="705B77F9" w14:textId="77777777" w:rsidR="00197A74" w:rsidRDefault="00197A74" w:rsidP="00197A74">
      <w:pPr>
        <w:pStyle w:val="af7"/>
      </w:pPr>
      <w:r>
        <w:t xml:space="preserve">    BookGridViewComponent,</w:t>
      </w:r>
    </w:p>
    <w:p w14:paraId="00167868" w14:textId="77777777" w:rsidR="00197A74" w:rsidRDefault="00197A74" w:rsidP="00197A74">
      <w:pPr>
        <w:pStyle w:val="af7"/>
      </w:pPr>
      <w:r>
        <w:t xml:space="preserve">    BookListViewComponent,</w:t>
      </w:r>
    </w:p>
    <w:p w14:paraId="7915E573" w14:textId="77777777" w:rsidR="00197A74" w:rsidRDefault="00197A74" w:rsidP="00197A74">
      <w:pPr>
        <w:pStyle w:val="af7"/>
      </w:pPr>
      <w:r>
        <w:t xml:space="preserve">    BookEditDialogComponent,</w:t>
      </w:r>
    </w:p>
    <w:p w14:paraId="58106B68" w14:textId="77777777" w:rsidR="00197A74" w:rsidRDefault="00197A74" w:rsidP="00197A74">
      <w:pPr>
        <w:pStyle w:val="af7"/>
      </w:pPr>
      <w:r>
        <w:t xml:space="preserve">    DeleteConfirmationDialogComponent,</w:t>
      </w:r>
    </w:p>
    <w:p w14:paraId="08F55B5D" w14:textId="77777777" w:rsidR="00197A74" w:rsidRDefault="00197A74" w:rsidP="00197A74">
      <w:pPr>
        <w:pStyle w:val="af7"/>
      </w:pPr>
      <w:r>
        <w:t xml:space="preserve">    MatPrefix,</w:t>
      </w:r>
    </w:p>
    <w:p w14:paraId="47BEA573" w14:textId="77777777" w:rsidR="00197A74" w:rsidRDefault="00197A74" w:rsidP="00197A74">
      <w:pPr>
        <w:pStyle w:val="af7"/>
      </w:pPr>
      <w:r>
        <w:t xml:space="preserve">    MatSuffix,</w:t>
      </w:r>
    </w:p>
    <w:p w14:paraId="77DDFC20" w14:textId="77777777" w:rsidR="00197A74" w:rsidRDefault="00197A74" w:rsidP="00197A74">
      <w:pPr>
        <w:pStyle w:val="af7"/>
      </w:pPr>
      <w:r>
        <w:t xml:space="preserve">    AsyncPipe,</w:t>
      </w:r>
    </w:p>
    <w:p w14:paraId="1A1E3F2E" w14:textId="77777777" w:rsidR="00197A74" w:rsidRDefault="00197A74" w:rsidP="00197A74">
      <w:pPr>
        <w:pStyle w:val="af7"/>
      </w:pPr>
      <w:r>
        <w:t xml:space="preserve">  ],</w:t>
      </w:r>
    </w:p>
    <w:p w14:paraId="156A7C63" w14:textId="77777777" w:rsidR="00197A74" w:rsidRDefault="00197A74" w:rsidP="00197A74">
      <w:pPr>
        <w:pStyle w:val="af7"/>
      </w:pPr>
      <w:r>
        <w:t xml:space="preserve">  animations: [</w:t>
      </w:r>
    </w:p>
    <w:p w14:paraId="3132B00B" w14:textId="77777777" w:rsidR="00197A74" w:rsidRDefault="00197A74" w:rsidP="00197A74">
      <w:pPr>
        <w:pStyle w:val="af7"/>
      </w:pPr>
      <w:r>
        <w:t xml:space="preserve">    trigger('searchFocus', [</w:t>
      </w:r>
    </w:p>
    <w:p w14:paraId="009853D1" w14:textId="77777777" w:rsidR="00197A74" w:rsidRDefault="00197A74" w:rsidP="00197A74">
      <w:pPr>
        <w:pStyle w:val="af7"/>
      </w:pPr>
      <w:r>
        <w:t xml:space="preserve">      state('true', style({ width: '100%' })),</w:t>
      </w:r>
    </w:p>
    <w:p w14:paraId="6ED426C8" w14:textId="77777777" w:rsidR="00197A74" w:rsidRDefault="00197A74" w:rsidP="00197A74">
      <w:pPr>
        <w:pStyle w:val="af7"/>
      </w:pPr>
      <w:r>
        <w:t xml:space="preserve">      state('false', style({ width: '240px' })),</w:t>
      </w:r>
    </w:p>
    <w:p w14:paraId="5BE0A6CA" w14:textId="77777777" w:rsidR="00197A74" w:rsidRDefault="00197A74" w:rsidP="00197A74">
      <w:pPr>
        <w:pStyle w:val="af7"/>
      </w:pPr>
      <w:r>
        <w:t xml:space="preserve">      transition('false =&gt; true', animate('400ms')),</w:t>
      </w:r>
    </w:p>
    <w:p w14:paraId="546B7A8F" w14:textId="77777777" w:rsidR="00197A74" w:rsidRDefault="00197A74" w:rsidP="00197A74">
      <w:pPr>
        <w:pStyle w:val="af7"/>
      </w:pPr>
      <w:r>
        <w:t xml:space="preserve">      transition('true =&gt; false', animate('200ms')),</w:t>
      </w:r>
    </w:p>
    <w:p w14:paraId="3A499E5C" w14:textId="77777777" w:rsidR="00197A74" w:rsidRDefault="00197A74" w:rsidP="00197A74">
      <w:pPr>
        <w:pStyle w:val="af7"/>
      </w:pPr>
      <w:r>
        <w:t xml:space="preserve">    ]),</w:t>
      </w:r>
    </w:p>
    <w:p w14:paraId="354D042B" w14:textId="77777777" w:rsidR="00197A74" w:rsidRDefault="00197A74" w:rsidP="00197A74">
      <w:pPr>
        <w:pStyle w:val="af7"/>
      </w:pPr>
      <w:r>
        <w:t xml:space="preserve">  ],</w:t>
      </w:r>
    </w:p>
    <w:p w14:paraId="66A5A9CE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7C7028E9" w14:textId="77777777" w:rsidR="00197A74" w:rsidRDefault="00197A74" w:rsidP="00197A74">
      <w:pPr>
        <w:pStyle w:val="af7"/>
      </w:pPr>
      <w:r>
        <w:t>})</w:t>
      </w:r>
    </w:p>
    <w:p w14:paraId="75DE741E" w14:textId="77777777" w:rsidR="00197A74" w:rsidRDefault="00197A74" w:rsidP="00197A74">
      <w:pPr>
        <w:pStyle w:val="af7"/>
      </w:pPr>
      <w:r>
        <w:t>export class LibraryExplorerComponent implements OnInit, OnDestroy {</w:t>
      </w:r>
    </w:p>
    <w:p w14:paraId="72199E4D" w14:textId="77777777" w:rsidR="00197A74" w:rsidRDefault="00197A74" w:rsidP="00197A74">
      <w:pPr>
        <w:pStyle w:val="af7"/>
      </w:pPr>
    </w:p>
    <w:p w14:paraId="5BDAF678" w14:textId="77777777" w:rsidR="00197A74" w:rsidRDefault="00197A74" w:rsidP="00197A74">
      <w:pPr>
        <w:pStyle w:val="af7"/>
      </w:pPr>
      <w:r>
        <w:t xml:space="preserve">  public ViewMode = ViewMode;</w:t>
      </w:r>
    </w:p>
    <w:p w14:paraId="7A2E353A" w14:textId="77777777" w:rsidR="00197A74" w:rsidRDefault="00197A74" w:rsidP="00197A74">
      <w:pPr>
        <w:pStyle w:val="af7"/>
      </w:pPr>
      <w:r>
        <w:t xml:space="preserve">  public readonly SORT_OPTIONS: SortOption[] = [</w:t>
      </w:r>
    </w:p>
    <w:p w14:paraId="59BCF7E4" w14:textId="77777777" w:rsidR="00197A74" w:rsidRDefault="00197A74" w:rsidP="00197A74">
      <w:pPr>
        <w:pStyle w:val="af7"/>
      </w:pPr>
      <w:r>
        <w:t xml:space="preserve">    { value: 'title', name: 'По названию' },</w:t>
      </w:r>
    </w:p>
    <w:p w14:paraId="417ECF8D" w14:textId="77777777" w:rsidR="00197A74" w:rsidRDefault="00197A74" w:rsidP="00197A74">
      <w:pPr>
        <w:pStyle w:val="af7"/>
      </w:pPr>
      <w:r>
        <w:t xml:space="preserve">    { value: 'isbn', name: 'По ISBN' },</w:t>
      </w:r>
    </w:p>
    <w:p w14:paraId="38ED3960" w14:textId="77777777" w:rsidR="00197A74" w:rsidRDefault="00197A74" w:rsidP="00197A74">
      <w:pPr>
        <w:pStyle w:val="af7"/>
      </w:pPr>
      <w:r>
        <w:t xml:space="preserve">    { value: 'recent_access', name: 'По посл. открытию' },</w:t>
      </w:r>
    </w:p>
    <w:p w14:paraId="7FBEF9F4" w14:textId="77777777" w:rsidR="00197A74" w:rsidRDefault="00197A74" w:rsidP="00197A74">
      <w:pPr>
        <w:pStyle w:val="af7"/>
      </w:pPr>
      <w:r>
        <w:t xml:space="preserve">  ];</w:t>
      </w:r>
    </w:p>
    <w:p w14:paraId="5C87FCED" w14:textId="77777777" w:rsidR="00197A74" w:rsidRDefault="00197A74" w:rsidP="00197A74">
      <w:pPr>
        <w:pStyle w:val="af7"/>
      </w:pPr>
      <w:r>
        <w:t xml:space="preserve">  protected readonly DEFAULT_PAGE_SIZE = CONSTANTS.PAGE_SIZE;</w:t>
      </w:r>
    </w:p>
    <w:p w14:paraId="67FEF087" w14:textId="77777777" w:rsidR="00197A74" w:rsidRDefault="00197A74" w:rsidP="00197A74">
      <w:pPr>
        <w:pStyle w:val="af7"/>
      </w:pPr>
      <w:r>
        <w:t xml:space="preserve">  protected readonly DEFAULT_SORT_OPTION = {</w:t>
      </w:r>
    </w:p>
    <w:p w14:paraId="3A5E627B" w14:textId="77777777" w:rsidR="00197A74" w:rsidRDefault="00197A74" w:rsidP="00197A74">
      <w:pPr>
        <w:pStyle w:val="af7"/>
      </w:pPr>
      <w:r>
        <w:t xml:space="preserve">    value: 'recent_access',</w:t>
      </w:r>
    </w:p>
    <w:p w14:paraId="51F4D0B0" w14:textId="77777777" w:rsidR="00197A74" w:rsidRDefault="00197A74" w:rsidP="00197A74">
      <w:pPr>
        <w:pStyle w:val="af7"/>
      </w:pPr>
      <w:r>
        <w:t xml:space="preserve">    name: 'По посл. открытию',</w:t>
      </w:r>
    </w:p>
    <w:p w14:paraId="37F6DF22" w14:textId="77777777" w:rsidR="00197A74" w:rsidRDefault="00197A74" w:rsidP="00197A74">
      <w:pPr>
        <w:pStyle w:val="af7"/>
      </w:pPr>
      <w:r>
        <w:t xml:space="preserve">  };</w:t>
      </w:r>
    </w:p>
    <w:p w14:paraId="14DAE41C" w14:textId="77777777" w:rsidR="00197A74" w:rsidRDefault="00197A74" w:rsidP="00197A74">
      <w:pPr>
        <w:pStyle w:val="af7"/>
      </w:pPr>
      <w:r>
        <w:t xml:space="preserve">  protected readonly DEFAULT_SORT_ORDER = SortOrder.Asc;</w:t>
      </w:r>
    </w:p>
    <w:p w14:paraId="2C6DC7F6" w14:textId="77777777" w:rsidR="00197A74" w:rsidRDefault="00197A74" w:rsidP="00197A74">
      <w:pPr>
        <w:pStyle w:val="af7"/>
      </w:pPr>
      <w:r>
        <w:t xml:space="preserve">  protected readonly SORT_OPTION_KEY = 'library-explorer-sort-option';</w:t>
      </w:r>
    </w:p>
    <w:p w14:paraId="0A9CEE47" w14:textId="77777777" w:rsidR="00197A74" w:rsidRDefault="00197A74" w:rsidP="00197A74">
      <w:pPr>
        <w:pStyle w:val="af7"/>
      </w:pPr>
      <w:r>
        <w:t xml:space="preserve">  protected readonly SORT_ORDER_KEY = 'library-explorer-sort-order';</w:t>
      </w:r>
    </w:p>
    <w:p w14:paraId="416DDF54" w14:textId="77777777" w:rsidR="00197A74" w:rsidRDefault="00197A74" w:rsidP="00197A74">
      <w:pPr>
        <w:pStyle w:val="af7"/>
      </w:pPr>
      <w:r>
        <w:t xml:space="preserve">  protected readonly VIEW_MODE_KEY = 'library-explorer-view-mode';</w:t>
      </w:r>
    </w:p>
    <w:p w14:paraId="2F1D6292" w14:textId="77777777" w:rsidR="00197A74" w:rsidRDefault="00197A74" w:rsidP="00197A74">
      <w:pPr>
        <w:pStyle w:val="af7"/>
      </w:pPr>
    </w:p>
    <w:p w14:paraId="155B58B4" w14:textId="77777777" w:rsidR="00197A74" w:rsidRDefault="00197A74" w:rsidP="00197A74">
      <w:pPr>
        <w:pStyle w:val="af7"/>
      </w:pPr>
      <w:r>
        <w:t xml:space="preserve">  public fileInputElement = viewChild&lt;ElementRef&lt;HTMLInputElement&gt;&gt;('bookFileInput');</w:t>
      </w:r>
    </w:p>
    <w:p w14:paraId="6C66A6D0" w14:textId="77777777" w:rsidR="00197A74" w:rsidRDefault="00197A74" w:rsidP="00197A74">
      <w:pPr>
        <w:pStyle w:val="af7"/>
      </w:pPr>
    </w:p>
    <w:p w14:paraId="391A66F5" w14:textId="77777777" w:rsidR="00197A74" w:rsidRDefault="00197A74" w:rsidP="00197A74">
      <w:pPr>
        <w:pStyle w:val="af7"/>
      </w:pPr>
      <w:r>
        <w:t xml:space="preserve">  public books = signal&lt;BookDto[]&gt;([]);</w:t>
      </w:r>
    </w:p>
    <w:p w14:paraId="44ECA656" w14:textId="77777777" w:rsidR="00197A74" w:rsidRDefault="00197A74" w:rsidP="00197A74">
      <w:pPr>
        <w:pStyle w:val="af7"/>
      </w:pPr>
      <w:r>
        <w:t xml:space="preserve">  public isBooksEmpty = computed(() =&gt; {</w:t>
      </w:r>
    </w:p>
    <w:p w14:paraId="45B60935" w14:textId="77777777" w:rsidR="00197A74" w:rsidRDefault="00197A74" w:rsidP="00197A74">
      <w:pPr>
        <w:pStyle w:val="af7"/>
      </w:pPr>
      <w:r>
        <w:t xml:space="preserve">    return this.books().length === 0;</w:t>
      </w:r>
    </w:p>
    <w:p w14:paraId="738C1988" w14:textId="77777777" w:rsidR="00197A74" w:rsidRDefault="00197A74" w:rsidP="00197A74">
      <w:pPr>
        <w:pStyle w:val="af7"/>
      </w:pPr>
      <w:r>
        <w:t xml:space="preserve">  })</w:t>
      </w:r>
    </w:p>
    <w:p w14:paraId="60BC6A18" w14:textId="77777777" w:rsidR="00197A74" w:rsidRDefault="00197A74" w:rsidP="00197A74">
      <w:pPr>
        <w:pStyle w:val="af7"/>
      </w:pPr>
    </w:p>
    <w:p w14:paraId="373F05F1" w14:textId="77777777" w:rsidR="00197A74" w:rsidRDefault="00197A74" w:rsidP="00197A74">
      <w:pPr>
        <w:pStyle w:val="af7"/>
      </w:pPr>
      <w:r>
        <w:t xml:space="preserve">  public currentPageNumber = signal&lt;number&gt;(1);</w:t>
      </w:r>
    </w:p>
    <w:p w14:paraId="07D3C59F" w14:textId="77777777" w:rsidR="00197A74" w:rsidRDefault="00197A74" w:rsidP="00197A74">
      <w:pPr>
        <w:pStyle w:val="af7"/>
      </w:pPr>
      <w:r>
        <w:t xml:space="preserve">  public pageSize = signal&lt;number&gt;(this.DEFAULT_PAGE_SIZE);</w:t>
      </w:r>
    </w:p>
    <w:p w14:paraId="62511AC9" w14:textId="77777777" w:rsidR="00197A74" w:rsidRDefault="00197A74" w:rsidP="00197A74">
      <w:pPr>
        <w:pStyle w:val="af7"/>
      </w:pPr>
      <w:r>
        <w:t xml:space="preserve">  public selectedViewMode = signal&lt;ViewMode&gt;(ViewMode.List);</w:t>
      </w:r>
    </w:p>
    <w:p w14:paraId="5C7D696F" w14:textId="77777777" w:rsidR="00197A74" w:rsidRDefault="00197A74" w:rsidP="00197A74">
      <w:pPr>
        <w:pStyle w:val="af7"/>
      </w:pPr>
    </w:p>
    <w:p w14:paraId="5242AE0D" w14:textId="77777777" w:rsidR="00197A74" w:rsidRDefault="00197A74" w:rsidP="00197A74">
      <w:pPr>
        <w:pStyle w:val="af7"/>
      </w:pPr>
      <w:r>
        <w:t xml:space="preserve">  public isLoading = signal&lt;boolean&gt;(false);</w:t>
      </w:r>
    </w:p>
    <w:p w14:paraId="631C03AF" w14:textId="77777777" w:rsidR="00197A74" w:rsidRDefault="00197A74" w:rsidP="00197A74">
      <w:pPr>
        <w:pStyle w:val="af7"/>
      </w:pPr>
    </w:p>
    <w:p w14:paraId="44C63E0B" w14:textId="77777777" w:rsidR="00197A74" w:rsidRDefault="00197A74" w:rsidP="00197A74">
      <w:pPr>
        <w:pStyle w:val="af7"/>
      </w:pPr>
      <w:r>
        <w:t xml:space="preserve">  public searchFormControl = new FormControl&lt;string | null&gt;(null, [Validators.minLength(3)]);</w:t>
      </w:r>
    </w:p>
    <w:p w14:paraId="0447144D" w14:textId="77777777" w:rsidR="00197A74" w:rsidRDefault="00197A74" w:rsidP="00197A74">
      <w:pPr>
        <w:pStyle w:val="af7"/>
      </w:pPr>
      <w:r>
        <w:t xml:space="preserve">  public isSearchInFocus = signal&lt;boolean&gt;(false);</w:t>
      </w:r>
    </w:p>
    <w:p w14:paraId="35E27B74" w14:textId="77777777" w:rsidR="00197A74" w:rsidRDefault="00197A74" w:rsidP="00197A74">
      <w:pPr>
        <w:pStyle w:val="af7"/>
      </w:pPr>
      <w:r>
        <w:t xml:space="preserve">  public isInSearchMode: Signal&lt;boolean&gt; = computed(() =&gt; {</w:t>
      </w:r>
    </w:p>
    <w:p w14:paraId="4CA6F4CB" w14:textId="77777777" w:rsidR="00197A74" w:rsidRDefault="00197A74" w:rsidP="00197A74">
      <w:pPr>
        <w:pStyle w:val="af7"/>
      </w:pPr>
      <w:r>
        <w:t xml:space="preserve">    const isInFocus = this.isSearchInFocus();</w:t>
      </w:r>
    </w:p>
    <w:p w14:paraId="3C09FFEA" w14:textId="77777777" w:rsidR="00197A74" w:rsidRDefault="00197A74" w:rsidP="00197A74">
      <w:pPr>
        <w:pStyle w:val="af7"/>
      </w:pPr>
      <w:r>
        <w:t xml:space="preserve">    return isInFocus || !!this.searchFormControl.value;</w:t>
      </w:r>
    </w:p>
    <w:p w14:paraId="66AB8A9F" w14:textId="77777777" w:rsidR="00197A74" w:rsidRDefault="00197A74" w:rsidP="00197A74">
      <w:pPr>
        <w:pStyle w:val="af7"/>
      </w:pPr>
      <w:r>
        <w:t xml:space="preserve">  });</w:t>
      </w:r>
    </w:p>
    <w:p w14:paraId="5DF1F510" w14:textId="77777777" w:rsidR="00197A74" w:rsidRDefault="00197A74" w:rsidP="00197A74">
      <w:pPr>
        <w:pStyle w:val="af7"/>
      </w:pPr>
    </w:p>
    <w:p w14:paraId="265357F5" w14:textId="77777777" w:rsidR="00197A74" w:rsidRDefault="00197A74" w:rsidP="00197A74">
      <w:pPr>
        <w:pStyle w:val="af7"/>
      </w:pPr>
      <w:r>
        <w:t xml:space="preserve">  public isHandset = toSignal(this._breakpointObserver.observe([Breakpoints.Handset])</w:t>
      </w:r>
    </w:p>
    <w:p w14:paraId="6662101E" w14:textId="77777777" w:rsidR="00197A74" w:rsidRDefault="00197A74" w:rsidP="00197A74">
      <w:pPr>
        <w:pStyle w:val="af7"/>
      </w:pPr>
      <w:r>
        <w:t xml:space="preserve">    .pipe(map((result) =&gt; result.matches)));</w:t>
      </w:r>
    </w:p>
    <w:p w14:paraId="5B113EFD" w14:textId="77777777" w:rsidR="00197A74" w:rsidRDefault="00197A74" w:rsidP="00197A74">
      <w:pPr>
        <w:pStyle w:val="af7"/>
      </w:pPr>
    </w:p>
    <w:p w14:paraId="3FAA65EC" w14:textId="77777777" w:rsidR="00197A74" w:rsidRDefault="00197A74" w:rsidP="00197A74">
      <w:pPr>
        <w:pStyle w:val="af7"/>
      </w:pPr>
      <w:r>
        <w:t xml:space="preserve">  private _selectedSortOption = this.DEFAULT_SORT_OPTION;</w:t>
      </w:r>
    </w:p>
    <w:p w14:paraId="0714EBCD" w14:textId="77777777" w:rsidR="00197A74" w:rsidRDefault="00197A74" w:rsidP="00197A74">
      <w:pPr>
        <w:pStyle w:val="af7"/>
      </w:pPr>
      <w:r>
        <w:t xml:space="preserve">  private _selectedSortOrder = this.DEFAULT_SORT_ORDER;</w:t>
      </w:r>
    </w:p>
    <w:p w14:paraId="7220766C" w14:textId="5DB80F96" w:rsidR="00197A74" w:rsidRDefault="00197A74" w:rsidP="00197A74">
      <w:pPr>
        <w:pStyle w:val="af7"/>
      </w:pPr>
      <w:r>
        <w:t xml:space="preserve">  private _pageCount = 0;</w:t>
      </w:r>
    </w:p>
    <w:p w14:paraId="626BF47C" w14:textId="77777777" w:rsidR="00197A74" w:rsidRDefault="00197A74" w:rsidP="00197A74">
      <w:pPr>
        <w:pStyle w:val="af7"/>
      </w:pPr>
    </w:p>
    <w:p w14:paraId="628F1E93" w14:textId="77777777" w:rsidR="00197A74" w:rsidRDefault="00197A74" w:rsidP="00197A74">
      <w:pPr>
        <w:pStyle w:val="af7"/>
      </w:pPr>
      <w:r>
        <w:t xml:space="preserve">  constructor(</w:t>
      </w:r>
    </w:p>
    <w:p w14:paraId="2794CBF7" w14:textId="77777777" w:rsidR="00197A74" w:rsidRDefault="00197A74" w:rsidP="00197A74">
      <w:pPr>
        <w:pStyle w:val="af7"/>
      </w:pPr>
      <w:r>
        <w:t xml:space="preserve">    private readonly _bookService: BookService,</w:t>
      </w:r>
    </w:p>
    <w:p w14:paraId="12617F0D" w14:textId="77777777" w:rsidR="00197A74" w:rsidRDefault="00197A74" w:rsidP="00197A74">
      <w:pPr>
        <w:pStyle w:val="af7"/>
      </w:pPr>
      <w:r>
        <w:t xml:space="preserve">    private readonly _dialog: MatDialog,</w:t>
      </w:r>
    </w:p>
    <w:p w14:paraId="4153D1AA" w14:textId="77777777" w:rsidR="00197A74" w:rsidRDefault="00197A74" w:rsidP="00197A74">
      <w:pPr>
        <w:pStyle w:val="af7"/>
      </w:pPr>
      <w:r>
        <w:t xml:space="preserve">    private readonly _router: Router,</w:t>
      </w:r>
    </w:p>
    <w:p w14:paraId="479F4C96" w14:textId="77777777" w:rsidR="00197A74" w:rsidRDefault="00197A74" w:rsidP="00197A74">
      <w:pPr>
        <w:pStyle w:val="af7"/>
      </w:pPr>
      <w:r>
        <w:t xml:space="preserve">    private readonly _snackBar: MatSnackBar,</w:t>
      </w:r>
    </w:p>
    <w:p w14:paraId="4549EA90" w14:textId="77777777" w:rsidR="00197A74" w:rsidRDefault="00197A74" w:rsidP="00197A74">
      <w:pPr>
        <w:pStyle w:val="af7"/>
      </w:pPr>
      <w:r>
        <w:t xml:space="preserve">    private readonly _destroyRef: DestroyRef,</w:t>
      </w:r>
    </w:p>
    <w:p w14:paraId="3FB86882" w14:textId="77777777" w:rsidR="00197A74" w:rsidRDefault="00197A74" w:rsidP="00197A74">
      <w:pPr>
        <w:pStyle w:val="af7"/>
      </w:pPr>
      <w:r>
        <w:t xml:space="preserve">    private readonly _breakpointObserver: BreakpointObserver,</w:t>
      </w:r>
    </w:p>
    <w:p w14:paraId="208E2709" w14:textId="77777777" w:rsidR="00197A74" w:rsidRDefault="00197A74" w:rsidP="00197A74">
      <w:pPr>
        <w:pStyle w:val="af7"/>
      </w:pPr>
      <w:r>
        <w:t xml:space="preserve">  ) {</w:t>
      </w:r>
    </w:p>
    <w:p w14:paraId="087C35A7" w14:textId="77777777" w:rsidR="00197A74" w:rsidRDefault="00197A74" w:rsidP="00197A74">
      <w:pPr>
        <w:pStyle w:val="af7"/>
      </w:pPr>
      <w:r>
        <w:t xml:space="preserve">  }</w:t>
      </w:r>
    </w:p>
    <w:p w14:paraId="2022EFAF" w14:textId="77777777" w:rsidR="00197A74" w:rsidRDefault="00197A74" w:rsidP="00197A74">
      <w:pPr>
        <w:pStyle w:val="af7"/>
      </w:pPr>
    </w:p>
    <w:p w14:paraId="7751BFE6" w14:textId="77777777" w:rsidR="00197A74" w:rsidRDefault="00197A74" w:rsidP="00197A74">
      <w:pPr>
        <w:pStyle w:val="af7"/>
      </w:pPr>
      <w:r>
        <w:lastRenderedPageBreak/>
        <w:t xml:space="preserve">  public ngOnInit(): void {</w:t>
      </w:r>
    </w:p>
    <w:p w14:paraId="163BC4A8" w14:textId="77777777" w:rsidR="00197A74" w:rsidRDefault="00197A74" w:rsidP="00197A74">
      <w:pPr>
        <w:pStyle w:val="af7"/>
      </w:pPr>
      <w:r>
        <w:t xml:space="preserve">    this._loadViewSettings();</w:t>
      </w:r>
    </w:p>
    <w:p w14:paraId="0DF41C4E" w14:textId="77777777" w:rsidR="00197A74" w:rsidRDefault="00197A74" w:rsidP="00197A74">
      <w:pPr>
        <w:pStyle w:val="af7"/>
      </w:pPr>
      <w:r>
        <w:t xml:space="preserve">    this._subscribeToSearchChanges();</w:t>
      </w:r>
    </w:p>
    <w:p w14:paraId="68EE8372" w14:textId="77777777" w:rsidR="00197A74" w:rsidRDefault="00197A74" w:rsidP="00197A74">
      <w:pPr>
        <w:pStyle w:val="af7"/>
      </w:pPr>
      <w:r>
        <w:t xml:space="preserve">  }</w:t>
      </w:r>
    </w:p>
    <w:p w14:paraId="2135A593" w14:textId="77777777" w:rsidR="00197A74" w:rsidRDefault="00197A74" w:rsidP="00197A74">
      <w:pPr>
        <w:pStyle w:val="af7"/>
      </w:pPr>
    </w:p>
    <w:p w14:paraId="221DC73B" w14:textId="77777777" w:rsidR="00197A74" w:rsidRDefault="00197A74" w:rsidP="00197A74">
      <w:pPr>
        <w:pStyle w:val="af7"/>
      </w:pPr>
      <w:r>
        <w:t xml:space="preserve">  public ngOnDestroy(): void {</w:t>
      </w:r>
    </w:p>
    <w:p w14:paraId="6B70D934" w14:textId="77777777" w:rsidR="00197A74" w:rsidRDefault="00197A74" w:rsidP="00197A74">
      <w:pPr>
        <w:pStyle w:val="af7"/>
      </w:pPr>
      <w:r>
        <w:t xml:space="preserve">    this._saveViewSettings();</w:t>
      </w:r>
    </w:p>
    <w:p w14:paraId="634997A0" w14:textId="77777777" w:rsidR="00197A74" w:rsidRDefault="00197A74" w:rsidP="00197A74">
      <w:pPr>
        <w:pStyle w:val="af7"/>
      </w:pPr>
      <w:r>
        <w:t xml:space="preserve">  }</w:t>
      </w:r>
    </w:p>
    <w:p w14:paraId="194AB928" w14:textId="77777777" w:rsidR="00197A74" w:rsidRDefault="00197A74" w:rsidP="00197A74">
      <w:pPr>
        <w:pStyle w:val="af7"/>
      </w:pPr>
    </w:p>
    <w:p w14:paraId="62ADF9D0" w14:textId="77777777" w:rsidR="00197A74" w:rsidRDefault="00197A74" w:rsidP="00197A74">
      <w:pPr>
        <w:pStyle w:val="af7"/>
      </w:pPr>
      <w:r>
        <w:t xml:space="preserve">  public get selectedSortOption(): SortOption {</w:t>
      </w:r>
    </w:p>
    <w:p w14:paraId="475588F0" w14:textId="77777777" w:rsidR="00197A74" w:rsidRDefault="00197A74" w:rsidP="00197A74">
      <w:pPr>
        <w:pStyle w:val="af7"/>
      </w:pPr>
      <w:r>
        <w:t xml:space="preserve">    return this._selectedSortOption;</w:t>
      </w:r>
    </w:p>
    <w:p w14:paraId="37733A00" w14:textId="77777777" w:rsidR="00197A74" w:rsidRDefault="00197A74" w:rsidP="00197A74">
      <w:pPr>
        <w:pStyle w:val="af7"/>
      </w:pPr>
      <w:r>
        <w:t xml:space="preserve">  }</w:t>
      </w:r>
    </w:p>
    <w:p w14:paraId="5A84F188" w14:textId="77777777" w:rsidR="00197A74" w:rsidRDefault="00197A74" w:rsidP="00197A74">
      <w:pPr>
        <w:pStyle w:val="af7"/>
      </w:pPr>
    </w:p>
    <w:p w14:paraId="3932DEF3" w14:textId="77777777" w:rsidR="00197A74" w:rsidRDefault="00197A74" w:rsidP="00197A74">
      <w:pPr>
        <w:pStyle w:val="af7"/>
      </w:pPr>
      <w:r>
        <w:t xml:space="preserve">  public get selectedSortOrder(): SortOrder {</w:t>
      </w:r>
    </w:p>
    <w:p w14:paraId="6F9FE35F" w14:textId="77777777" w:rsidR="00197A74" w:rsidRDefault="00197A74" w:rsidP="00197A74">
      <w:pPr>
        <w:pStyle w:val="af7"/>
      </w:pPr>
      <w:r>
        <w:t xml:space="preserve">    return this._selectedSortOrder;</w:t>
      </w:r>
    </w:p>
    <w:p w14:paraId="63E29E35" w14:textId="77777777" w:rsidR="00197A74" w:rsidRDefault="00197A74" w:rsidP="00197A74">
      <w:pPr>
        <w:pStyle w:val="af7"/>
      </w:pPr>
      <w:r>
        <w:t xml:space="preserve">  }</w:t>
      </w:r>
    </w:p>
    <w:p w14:paraId="07DC4A46" w14:textId="77777777" w:rsidR="00197A74" w:rsidRDefault="00197A74" w:rsidP="00197A74">
      <w:pPr>
        <w:pStyle w:val="af7"/>
      </w:pPr>
    </w:p>
    <w:p w14:paraId="291A0BF0" w14:textId="77777777" w:rsidR="00197A74" w:rsidRDefault="00197A74" w:rsidP="00197A74">
      <w:pPr>
        <w:pStyle w:val="af7"/>
      </w:pPr>
      <w:r>
        <w:t xml:space="preserve">  public set selectedSortOption(value: SortOption) {</w:t>
      </w:r>
    </w:p>
    <w:p w14:paraId="6748CBFA" w14:textId="77777777" w:rsidR="00197A74" w:rsidRDefault="00197A74" w:rsidP="00197A74">
      <w:pPr>
        <w:pStyle w:val="af7"/>
      </w:pPr>
      <w:r>
        <w:t xml:space="preserve">    this._selectedSortOption = value;</w:t>
      </w:r>
    </w:p>
    <w:p w14:paraId="6EC63532" w14:textId="77777777" w:rsidR="00197A74" w:rsidRDefault="00197A74" w:rsidP="00197A74">
      <w:pPr>
        <w:pStyle w:val="af7"/>
      </w:pPr>
      <w:r>
        <w:t xml:space="preserve">    this._loadPageOfBookList(1, this.pageSize() * this.currentPageNumber());</w:t>
      </w:r>
    </w:p>
    <w:p w14:paraId="44F3B746" w14:textId="77777777" w:rsidR="00197A74" w:rsidRDefault="00197A74" w:rsidP="00197A74">
      <w:pPr>
        <w:pStyle w:val="af7"/>
      </w:pPr>
      <w:r>
        <w:t xml:space="preserve">  }</w:t>
      </w:r>
    </w:p>
    <w:p w14:paraId="54CAD8DD" w14:textId="77777777" w:rsidR="00197A74" w:rsidRDefault="00197A74" w:rsidP="00197A74">
      <w:pPr>
        <w:pStyle w:val="af7"/>
      </w:pPr>
    </w:p>
    <w:p w14:paraId="04EE675D" w14:textId="77777777" w:rsidR="00197A74" w:rsidRDefault="00197A74" w:rsidP="00197A74">
      <w:pPr>
        <w:pStyle w:val="af7"/>
      </w:pPr>
      <w:r>
        <w:t xml:space="preserve">  public set selectedSortOrder(value: SortOrder) {</w:t>
      </w:r>
    </w:p>
    <w:p w14:paraId="48FFFC6E" w14:textId="77777777" w:rsidR="00197A74" w:rsidRDefault="00197A74" w:rsidP="00197A74">
      <w:pPr>
        <w:pStyle w:val="af7"/>
      </w:pPr>
      <w:r>
        <w:t xml:space="preserve">    this._selectedSortOrder = value;</w:t>
      </w:r>
    </w:p>
    <w:p w14:paraId="1F83D0CB" w14:textId="77777777" w:rsidR="00197A74" w:rsidRDefault="00197A74" w:rsidP="00197A74">
      <w:pPr>
        <w:pStyle w:val="af7"/>
      </w:pPr>
      <w:r>
        <w:t xml:space="preserve">    this._loadPageOfBookList(1, this.pageSize() * this.currentPageNumber());</w:t>
      </w:r>
    </w:p>
    <w:p w14:paraId="1EEDC481" w14:textId="77777777" w:rsidR="00197A74" w:rsidRDefault="00197A74" w:rsidP="00197A74">
      <w:pPr>
        <w:pStyle w:val="af7"/>
      </w:pPr>
      <w:r>
        <w:t xml:space="preserve">  }</w:t>
      </w:r>
    </w:p>
    <w:p w14:paraId="22984AA7" w14:textId="77777777" w:rsidR="00197A74" w:rsidRDefault="00197A74" w:rsidP="00197A74">
      <w:pPr>
        <w:pStyle w:val="af7"/>
      </w:pPr>
    </w:p>
    <w:p w14:paraId="4774AE93" w14:textId="77777777" w:rsidR="00197A74" w:rsidRDefault="00197A74" w:rsidP="00197A74">
      <w:pPr>
        <w:pStyle w:val="af7"/>
      </w:pPr>
      <w:r>
        <w:t xml:space="preserve">  public onSearchInputFocus(): void {</w:t>
      </w:r>
    </w:p>
    <w:p w14:paraId="625A294C" w14:textId="77777777" w:rsidR="00197A74" w:rsidRDefault="00197A74" w:rsidP="00197A74">
      <w:pPr>
        <w:pStyle w:val="af7"/>
      </w:pPr>
      <w:r>
        <w:t xml:space="preserve">    this.isSearchInFocus.set(true);</w:t>
      </w:r>
    </w:p>
    <w:p w14:paraId="37EF3807" w14:textId="77777777" w:rsidR="00197A74" w:rsidRDefault="00197A74" w:rsidP="00197A74">
      <w:pPr>
        <w:pStyle w:val="af7"/>
      </w:pPr>
      <w:r>
        <w:t xml:space="preserve">  }</w:t>
      </w:r>
    </w:p>
    <w:p w14:paraId="6F454233" w14:textId="77777777" w:rsidR="00197A74" w:rsidRDefault="00197A74" w:rsidP="00197A74">
      <w:pPr>
        <w:pStyle w:val="af7"/>
      </w:pPr>
    </w:p>
    <w:p w14:paraId="4F09A0AD" w14:textId="77777777" w:rsidR="00197A74" w:rsidRDefault="00197A74" w:rsidP="00197A74">
      <w:pPr>
        <w:pStyle w:val="af7"/>
      </w:pPr>
      <w:r>
        <w:t xml:space="preserve">  public onSearchInputBlur(): void {</w:t>
      </w:r>
    </w:p>
    <w:p w14:paraId="3F65FA51" w14:textId="77777777" w:rsidR="00197A74" w:rsidRDefault="00197A74" w:rsidP="00197A74">
      <w:pPr>
        <w:pStyle w:val="af7"/>
      </w:pPr>
      <w:r>
        <w:t xml:space="preserve">    this.isSearchInFocus.set(false);</w:t>
      </w:r>
    </w:p>
    <w:p w14:paraId="4640DDBA" w14:textId="77777777" w:rsidR="00197A74" w:rsidRDefault="00197A74" w:rsidP="00197A74">
      <w:pPr>
        <w:pStyle w:val="af7"/>
      </w:pPr>
      <w:r>
        <w:t xml:space="preserve">  }</w:t>
      </w:r>
    </w:p>
    <w:p w14:paraId="4186FC6A" w14:textId="77777777" w:rsidR="00197A74" w:rsidRDefault="00197A74" w:rsidP="00197A74">
      <w:pPr>
        <w:pStyle w:val="af7"/>
      </w:pPr>
    </w:p>
    <w:p w14:paraId="728E5229" w14:textId="77777777" w:rsidR="00197A74" w:rsidRDefault="00197A74" w:rsidP="00197A74">
      <w:pPr>
        <w:pStyle w:val="af7"/>
      </w:pPr>
      <w:r>
        <w:t xml:space="preserve">  public handleNumOfVisibleItemsChange(numOfVisibleItems: number) {</w:t>
      </w:r>
    </w:p>
    <w:p w14:paraId="58F2DF10" w14:textId="77777777" w:rsidR="00197A74" w:rsidRDefault="00197A74" w:rsidP="00197A74">
      <w:pPr>
        <w:pStyle w:val="af7"/>
      </w:pPr>
      <w:r>
        <w:t xml:space="preserve">    this.pageSize.set(Math.round(numOfVisibleItems * 2));</w:t>
      </w:r>
    </w:p>
    <w:p w14:paraId="78643F80" w14:textId="77777777" w:rsidR="00197A74" w:rsidRDefault="00197A74" w:rsidP="00197A74">
      <w:pPr>
        <w:pStyle w:val="af7"/>
      </w:pPr>
      <w:r>
        <w:t xml:space="preserve">    this._loadPageOfBookList(1, this.pageSize() * this.currentPageNumber());</w:t>
      </w:r>
    </w:p>
    <w:p w14:paraId="38E517C6" w14:textId="77777777" w:rsidR="00197A74" w:rsidRDefault="00197A74" w:rsidP="00197A74">
      <w:pPr>
        <w:pStyle w:val="af7"/>
      </w:pPr>
      <w:r>
        <w:t xml:space="preserve">  }</w:t>
      </w:r>
    </w:p>
    <w:p w14:paraId="47CDCD96" w14:textId="77777777" w:rsidR="00197A74" w:rsidRDefault="00197A74" w:rsidP="00197A74">
      <w:pPr>
        <w:pStyle w:val="af7"/>
      </w:pPr>
    </w:p>
    <w:p w14:paraId="3D54D859" w14:textId="77777777" w:rsidR="00197A74" w:rsidRDefault="00197A74" w:rsidP="00197A74">
      <w:pPr>
        <w:pStyle w:val="af7"/>
      </w:pPr>
      <w:r>
        <w:t xml:space="preserve">  public onFileInputChange() {</w:t>
      </w:r>
    </w:p>
    <w:p w14:paraId="7AFC9489" w14:textId="77777777" w:rsidR="00197A74" w:rsidRDefault="00197A74" w:rsidP="00197A74">
      <w:pPr>
        <w:pStyle w:val="af7"/>
      </w:pPr>
      <w:r>
        <w:t xml:space="preserve">    const files = this.fileInputElement()!.nativeElement.files!;</w:t>
      </w:r>
    </w:p>
    <w:p w14:paraId="46DB538A" w14:textId="77777777" w:rsidR="00197A74" w:rsidRDefault="00197A74" w:rsidP="00197A74">
      <w:pPr>
        <w:pStyle w:val="af7"/>
      </w:pPr>
      <w:r>
        <w:t xml:space="preserve">    const file = files[0];</w:t>
      </w:r>
    </w:p>
    <w:p w14:paraId="6720B411" w14:textId="77777777" w:rsidR="00197A74" w:rsidRDefault="00197A74" w:rsidP="00197A74">
      <w:pPr>
        <w:pStyle w:val="af7"/>
      </w:pPr>
      <w:r>
        <w:t xml:space="preserve">    if (!file || !(file instanceof File)) {</w:t>
      </w:r>
    </w:p>
    <w:p w14:paraId="6CA8CF55" w14:textId="77777777" w:rsidR="00197A74" w:rsidRDefault="00197A74" w:rsidP="00197A74">
      <w:pPr>
        <w:pStyle w:val="af7"/>
      </w:pPr>
      <w:r>
        <w:t xml:space="preserve">      return;</w:t>
      </w:r>
    </w:p>
    <w:p w14:paraId="2326E3F2" w14:textId="77777777" w:rsidR="00197A74" w:rsidRDefault="00197A74" w:rsidP="00197A74">
      <w:pPr>
        <w:pStyle w:val="af7"/>
      </w:pPr>
      <w:r>
        <w:t xml:space="preserve">    }</w:t>
      </w:r>
    </w:p>
    <w:p w14:paraId="26037C54" w14:textId="77777777" w:rsidR="00197A74" w:rsidRDefault="00197A74" w:rsidP="00197A74">
      <w:pPr>
        <w:pStyle w:val="af7"/>
      </w:pPr>
    </w:p>
    <w:p w14:paraId="6EC56BF1" w14:textId="77777777" w:rsidR="00197A74" w:rsidRDefault="00197A74" w:rsidP="00197A74">
      <w:pPr>
        <w:pStyle w:val="af7"/>
      </w:pPr>
      <w:r>
        <w:t xml:space="preserve">    this.openBookAddDialog(file);</w:t>
      </w:r>
    </w:p>
    <w:p w14:paraId="26CAFD0E" w14:textId="77777777" w:rsidR="00197A74" w:rsidRDefault="00197A74" w:rsidP="00197A74">
      <w:pPr>
        <w:pStyle w:val="af7"/>
      </w:pPr>
      <w:r>
        <w:t xml:space="preserve">  }</w:t>
      </w:r>
    </w:p>
    <w:p w14:paraId="545AC958" w14:textId="77777777" w:rsidR="00197A74" w:rsidRDefault="00197A74" w:rsidP="00197A74">
      <w:pPr>
        <w:pStyle w:val="af7"/>
      </w:pPr>
    </w:p>
    <w:p w14:paraId="39EB04D8" w14:textId="77777777" w:rsidR="00197A74" w:rsidRDefault="00197A74" w:rsidP="00197A74">
      <w:pPr>
        <w:pStyle w:val="af7"/>
      </w:pPr>
      <w:r>
        <w:t xml:space="preserve">  public setViewMode(mode: ViewMode): void {</w:t>
      </w:r>
    </w:p>
    <w:p w14:paraId="08259E13" w14:textId="77777777" w:rsidR="00197A74" w:rsidRDefault="00197A74" w:rsidP="00197A74">
      <w:pPr>
        <w:pStyle w:val="af7"/>
      </w:pPr>
      <w:r>
        <w:t xml:space="preserve">    this.selectedViewMode.set(mode);</w:t>
      </w:r>
    </w:p>
    <w:p w14:paraId="262DFCF2" w14:textId="77777777" w:rsidR="00197A74" w:rsidRDefault="00197A74" w:rsidP="00197A74">
      <w:pPr>
        <w:pStyle w:val="af7"/>
      </w:pPr>
      <w:r>
        <w:t xml:space="preserve">  }</w:t>
      </w:r>
    </w:p>
    <w:p w14:paraId="4D4D92AD" w14:textId="77777777" w:rsidR="00197A74" w:rsidRDefault="00197A74" w:rsidP="00197A74">
      <w:pPr>
        <w:pStyle w:val="af7"/>
      </w:pPr>
    </w:p>
    <w:p w14:paraId="3400CA9E" w14:textId="77777777" w:rsidR="00197A74" w:rsidRDefault="00197A74" w:rsidP="00197A74">
      <w:pPr>
        <w:pStyle w:val="af7"/>
      </w:pPr>
      <w:r>
        <w:t xml:space="preserve">  public openBookInfoDialog(book: BookDto): void {</w:t>
      </w:r>
    </w:p>
    <w:p w14:paraId="1D69EC16" w14:textId="77777777" w:rsidR="00197A74" w:rsidRDefault="00197A74" w:rsidP="00197A74">
      <w:pPr>
        <w:pStyle w:val="af7"/>
      </w:pPr>
      <w:r>
        <w:t xml:space="preserve">    this._dialog.open(BookInfoDialogComponent, {</w:t>
      </w:r>
    </w:p>
    <w:p w14:paraId="0392D5EC" w14:textId="77777777" w:rsidR="00197A74" w:rsidRDefault="00197A74" w:rsidP="00197A74">
      <w:pPr>
        <w:pStyle w:val="af7"/>
      </w:pPr>
      <w:r>
        <w:t xml:space="preserve">      width: '100vw',</w:t>
      </w:r>
    </w:p>
    <w:p w14:paraId="33256E9D" w14:textId="77777777" w:rsidR="00197A74" w:rsidRDefault="00197A74" w:rsidP="00197A74">
      <w:pPr>
        <w:pStyle w:val="af7"/>
      </w:pPr>
      <w:r>
        <w:t xml:space="preserve">      maxWidth: '100vw',</w:t>
      </w:r>
    </w:p>
    <w:p w14:paraId="3E11597F" w14:textId="77777777" w:rsidR="00197A74" w:rsidRDefault="00197A74" w:rsidP="00197A74">
      <w:pPr>
        <w:pStyle w:val="af7"/>
      </w:pPr>
      <w:r>
        <w:t xml:space="preserve">      height: '100vh',</w:t>
      </w:r>
    </w:p>
    <w:p w14:paraId="3AA33C85" w14:textId="77777777" w:rsidR="00197A74" w:rsidRDefault="00197A74" w:rsidP="00197A74">
      <w:pPr>
        <w:pStyle w:val="af7"/>
      </w:pPr>
      <w:r>
        <w:t xml:space="preserve">      maxHeight: '100vh',</w:t>
      </w:r>
    </w:p>
    <w:p w14:paraId="23559CED" w14:textId="77777777" w:rsidR="00197A74" w:rsidRDefault="00197A74" w:rsidP="00197A74">
      <w:pPr>
        <w:pStyle w:val="af7"/>
      </w:pPr>
      <w:r>
        <w:t xml:space="preserve">      panelClass: 'fullscreen',</w:t>
      </w:r>
    </w:p>
    <w:p w14:paraId="2671E513" w14:textId="77777777" w:rsidR="00197A74" w:rsidRDefault="00197A74" w:rsidP="00197A74">
      <w:pPr>
        <w:pStyle w:val="af7"/>
      </w:pPr>
      <w:r>
        <w:t xml:space="preserve">      data: {</w:t>
      </w:r>
    </w:p>
    <w:p w14:paraId="7A6DCD7C" w14:textId="77777777" w:rsidR="00197A74" w:rsidRDefault="00197A74" w:rsidP="00197A74">
      <w:pPr>
        <w:pStyle w:val="af7"/>
      </w:pPr>
      <w:r>
        <w:t xml:space="preserve">        book,</w:t>
      </w:r>
    </w:p>
    <w:p w14:paraId="6171081A" w14:textId="77777777" w:rsidR="00197A74" w:rsidRDefault="00197A74" w:rsidP="00197A74">
      <w:pPr>
        <w:pStyle w:val="af7"/>
      </w:pPr>
      <w:r>
        <w:t xml:space="preserve">      },</w:t>
      </w:r>
    </w:p>
    <w:p w14:paraId="4850C99A" w14:textId="77777777" w:rsidR="00197A74" w:rsidRDefault="00197A74" w:rsidP="00197A74">
      <w:pPr>
        <w:pStyle w:val="af7"/>
      </w:pPr>
      <w:r>
        <w:t xml:space="preserve">    });</w:t>
      </w:r>
    </w:p>
    <w:p w14:paraId="5E52F1F5" w14:textId="77777777" w:rsidR="00197A74" w:rsidRDefault="00197A74" w:rsidP="00197A74">
      <w:pPr>
        <w:pStyle w:val="af7"/>
      </w:pPr>
      <w:r>
        <w:t xml:space="preserve">  }</w:t>
      </w:r>
    </w:p>
    <w:p w14:paraId="2F193C1E" w14:textId="77777777" w:rsidR="00197A74" w:rsidRDefault="00197A74" w:rsidP="00197A74">
      <w:pPr>
        <w:pStyle w:val="af7"/>
      </w:pPr>
    </w:p>
    <w:p w14:paraId="762404E4" w14:textId="77777777" w:rsidR="00197A74" w:rsidRDefault="00197A74" w:rsidP="00197A74">
      <w:pPr>
        <w:pStyle w:val="af7"/>
      </w:pPr>
      <w:r>
        <w:t xml:space="preserve">  public openBookAddDialog(file: File): void {</w:t>
      </w:r>
    </w:p>
    <w:p w14:paraId="5EDC8F4B" w14:textId="77777777" w:rsidR="00197A74" w:rsidRDefault="00197A74" w:rsidP="00197A74">
      <w:pPr>
        <w:pStyle w:val="af7"/>
      </w:pPr>
      <w:r>
        <w:t xml:space="preserve">    this._dialog</w:t>
      </w:r>
    </w:p>
    <w:p w14:paraId="4E7222D0" w14:textId="77777777" w:rsidR="00197A74" w:rsidRDefault="00197A74" w:rsidP="00197A74">
      <w:pPr>
        <w:pStyle w:val="af7"/>
      </w:pPr>
      <w:r>
        <w:t xml:space="preserve">      .open(BookEditDialogComponent, { minWidth: CONSTANTS.SIZE.DIALOG_MIN_WIDTH })</w:t>
      </w:r>
    </w:p>
    <w:p w14:paraId="0BAE54FD" w14:textId="77777777" w:rsidR="00197A74" w:rsidRDefault="00197A74" w:rsidP="00197A74">
      <w:pPr>
        <w:pStyle w:val="af7"/>
      </w:pPr>
      <w:r>
        <w:t xml:space="preserve">      .afterClosed()</w:t>
      </w:r>
    </w:p>
    <w:p w14:paraId="39FF3611" w14:textId="77777777" w:rsidR="00197A74" w:rsidRDefault="00197A74" w:rsidP="00197A74">
      <w:pPr>
        <w:pStyle w:val="af7"/>
      </w:pPr>
      <w:r>
        <w:t xml:space="preserve">      .pipe(</w:t>
      </w:r>
    </w:p>
    <w:p w14:paraId="0ECA00F2" w14:textId="77777777" w:rsidR="00197A74" w:rsidRDefault="00197A74" w:rsidP="00197A74">
      <w:pPr>
        <w:pStyle w:val="af7"/>
      </w:pPr>
      <w:r>
        <w:t xml:space="preserve">        mergeMap((data: BookEditDialogData | undefined) =&gt; {</w:t>
      </w:r>
    </w:p>
    <w:p w14:paraId="7693046D" w14:textId="77777777" w:rsidR="00197A74" w:rsidRDefault="00197A74" w:rsidP="00197A74">
      <w:pPr>
        <w:pStyle w:val="af7"/>
      </w:pPr>
      <w:r>
        <w:t xml:space="preserve">          this.isLoading.set(true);</w:t>
      </w:r>
    </w:p>
    <w:p w14:paraId="011DB280" w14:textId="77777777" w:rsidR="00197A74" w:rsidRDefault="00197A74" w:rsidP="00197A74">
      <w:pPr>
        <w:pStyle w:val="af7"/>
      </w:pPr>
      <w:r>
        <w:t xml:space="preserve">          if (!data) return of(null);</w:t>
      </w:r>
    </w:p>
    <w:p w14:paraId="6B55975D" w14:textId="77777777" w:rsidR="00197A74" w:rsidRDefault="00197A74" w:rsidP="00197A74">
      <w:pPr>
        <w:pStyle w:val="af7"/>
      </w:pPr>
      <w:r>
        <w:t xml:space="preserve">          const bookMetadata: BookMetadataDto = {</w:t>
      </w:r>
    </w:p>
    <w:p w14:paraId="4D9CB3D6" w14:textId="77777777" w:rsidR="00197A74" w:rsidRDefault="00197A74" w:rsidP="00197A74">
      <w:pPr>
        <w:pStyle w:val="af7"/>
      </w:pPr>
      <w:r>
        <w:t xml:space="preserve">            ...data.bookDetails,</w:t>
      </w:r>
    </w:p>
    <w:p w14:paraId="0FABF116" w14:textId="77777777" w:rsidR="00197A74" w:rsidRDefault="00197A74" w:rsidP="00197A74">
      <w:pPr>
        <w:pStyle w:val="af7"/>
      </w:pPr>
      <w:r>
        <w:t xml:space="preserve">            filename: file.name,</w:t>
      </w:r>
    </w:p>
    <w:p w14:paraId="524C9263" w14:textId="77777777" w:rsidR="00197A74" w:rsidRDefault="00197A74" w:rsidP="00197A74">
      <w:pPr>
        <w:pStyle w:val="af7"/>
      </w:pPr>
      <w:r>
        <w:lastRenderedPageBreak/>
        <w:t xml:space="preserve">            fileSizeInBytes: file.size,</w:t>
      </w:r>
    </w:p>
    <w:p w14:paraId="5E98BF0C" w14:textId="77777777" w:rsidR="00197A74" w:rsidRDefault="00197A74" w:rsidP="00197A74">
      <w:pPr>
        <w:pStyle w:val="af7"/>
      </w:pPr>
      <w:r>
        <w:t xml:space="preserve">            fileType: getBookFileType(file.type),</w:t>
      </w:r>
    </w:p>
    <w:p w14:paraId="24E61C75" w14:textId="77777777" w:rsidR="00197A74" w:rsidRDefault="00197A74" w:rsidP="00197A74">
      <w:pPr>
        <w:pStyle w:val="af7"/>
      </w:pPr>
      <w:r>
        <w:t xml:space="preserve">          };</w:t>
      </w:r>
    </w:p>
    <w:p w14:paraId="2ADE79F7" w14:textId="77777777" w:rsidR="00197A74" w:rsidRDefault="00197A74" w:rsidP="00197A74">
      <w:pPr>
        <w:pStyle w:val="af7"/>
      </w:pPr>
      <w:r>
        <w:t xml:space="preserve">          return this._bookService.addBook(bookMetadata, file);</w:t>
      </w:r>
    </w:p>
    <w:p w14:paraId="33F9BAD1" w14:textId="77777777" w:rsidR="00197A74" w:rsidRDefault="00197A74" w:rsidP="00197A74">
      <w:pPr>
        <w:pStyle w:val="af7"/>
      </w:pPr>
      <w:r>
        <w:t xml:space="preserve">        }),</w:t>
      </w:r>
    </w:p>
    <w:p w14:paraId="0E80C5B6" w14:textId="77777777" w:rsidR="00197A74" w:rsidRDefault="00197A74" w:rsidP="00197A74">
      <w:pPr>
        <w:pStyle w:val="af7"/>
      </w:pPr>
      <w:r>
        <w:t xml:space="preserve">        finalize(() =&gt; {</w:t>
      </w:r>
    </w:p>
    <w:p w14:paraId="7D2D8C2A" w14:textId="77777777" w:rsidR="00197A74" w:rsidRDefault="00197A74" w:rsidP="00197A74">
      <w:pPr>
        <w:pStyle w:val="af7"/>
      </w:pPr>
      <w:r>
        <w:t xml:space="preserve">          this._resetFileInput();</w:t>
      </w:r>
    </w:p>
    <w:p w14:paraId="5767182C" w14:textId="77777777" w:rsidR="00197A74" w:rsidRDefault="00197A74" w:rsidP="00197A74">
      <w:pPr>
        <w:pStyle w:val="af7"/>
      </w:pPr>
      <w:r>
        <w:t xml:space="preserve">          this.isLoading.set(false);</w:t>
      </w:r>
    </w:p>
    <w:p w14:paraId="29174600" w14:textId="77777777" w:rsidR="00197A74" w:rsidRDefault="00197A74" w:rsidP="00197A74">
      <w:pPr>
        <w:pStyle w:val="af7"/>
      </w:pPr>
      <w:r>
        <w:t xml:space="preserve">        }),</w:t>
      </w:r>
    </w:p>
    <w:p w14:paraId="7CE524B2" w14:textId="77777777" w:rsidR="00197A74" w:rsidRDefault="00197A74" w:rsidP="00197A74">
      <w:pPr>
        <w:pStyle w:val="af7"/>
      </w:pPr>
      <w:r>
        <w:t xml:space="preserve">        takeUntilDestroyed(this._destroyRef),</w:t>
      </w:r>
    </w:p>
    <w:p w14:paraId="7DBDB16D" w14:textId="77777777" w:rsidR="00197A74" w:rsidRDefault="00197A74" w:rsidP="00197A74">
      <w:pPr>
        <w:pStyle w:val="af7"/>
      </w:pPr>
      <w:r>
        <w:t xml:space="preserve">      )</w:t>
      </w:r>
    </w:p>
    <w:p w14:paraId="714CB109" w14:textId="77777777" w:rsidR="00197A74" w:rsidRDefault="00197A74" w:rsidP="00197A74">
      <w:pPr>
        <w:pStyle w:val="af7"/>
      </w:pPr>
      <w:r>
        <w:t xml:space="preserve">      .subscribe((book) =&gt; {</w:t>
      </w:r>
    </w:p>
    <w:p w14:paraId="26308BA6" w14:textId="77777777" w:rsidR="00197A74" w:rsidRDefault="00197A74" w:rsidP="00197A74">
      <w:pPr>
        <w:pStyle w:val="af7"/>
      </w:pPr>
      <w:r>
        <w:t xml:space="preserve">        if (!book) return;</w:t>
      </w:r>
    </w:p>
    <w:p w14:paraId="2F6A3001" w14:textId="77777777" w:rsidR="00197A74" w:rsidRDefault="00197A74" w:rsidP="00197A74">
      <w:pPr>
        <w:pStyle w:val="af7"/>
      </w:pPr>
      <w:r>
        <w:t xml:space="preserve">        this._loadPageOfBookList(1, this.pageSize() * this.currentPageNumber());</w:t>
      </w:r>
    </w:p>
    <w:p w14:paraId="17C061E5" w14:textId="77777777" w:rsidR="00197A74" w:rsidRDefault="00197A74" w:rsidP="00197A74">
      <w:pPr>
        <w:pStyle w:val="af7"/>
      </w:pPr>
      <w:r>
        <w:t xml:space="preserve">        this._snackBar.open(</w:t>
      </w:r>
    </w:p>
    <w:p w14:paraId="4A784543" w14:textId="77777777" w:rsidR="00197A74" w:rsidRDefault="00197A74" w:rsidP="00197A74">
      <w:pPr>
        <w:pStyle w:val="af7"/>
      </w:pPr>
      <w:r>
        <w:t xml:space="preserve">          `Добавлена новая книга "${book.documentDetails.title}"`,</w:t>
      </w:r>
    </w:p>
    <w:p w14:paraId="03060897" w14:textId="77777777" w:rsidR="00197A74" w:rsidRDefault="00197A74" w:rsidP="00197A74">
      <w:pPr>
        <w:pStyle w:val="af7"/>
      </w:pPr>
      <w:r>
        <w:t xml:space="preserve">          'OK',</w:t>
      </w:r>
    </w:p>
    <w:p w14:paraId="198435E4" w14:textId="77777777" w:rsidR="00197A74" w:rsidRDefault="00197A74" w:rsidP="00197A74">
      <w:pPr>
        <w:pStyle w:val="af7"/>
      </w:pPr>
      <w:r>
        <w:t xml:space="preserve">          { duration: 3000 },</w:t>
      </w:r>
    </w:p>
    <w:p w14:paraId="001425AE" w14:textId="77777777" w:rsidR="00197A74" w:rsidRDefault="00197A74" w:rsidP="00197A74">
      <w:pPr>
        <w:pStyle w:val="af7"/>
      </w:pPr>
      <w:r>
        <w:t xml:space="preserve">        );</w:t>
      </w:r>
    </w:p>
    <w:p w14:paraId="1FF63105" w14:textId="77777777" w:rsidR="00197A74" w:rsidRDefault="00197A74" w:rsidP="00197A74">
      <w:pPr>
        <w:pStyle w:val="af7"/>
      </w:pPr>
      <w:r>
        <w:t xml:space="preserve">      });</w:t>
      </w:r>
    </w:p>
    <w:p w14:paraId="42C3581F" w14:textId="77777777" w:rsidR="00197A74" w:rsidRDefault="00197A74" w:rsidP="00197A74">
      <w:pPr>
        <w:pStyle w:val="af7"/>
      </w:pPr>
      <w:r>
        <w:t xml:space="preserve">  }</w:t>
      </w:r>
    </w:p>
    <w:p w14:paraId="5B18736E" w14:textId="77777777" w:rsidR="00197A74" w:rsidRDefault="00197A74" w:rsidP="00197A74">
      <w:pPr>
        <w:pStyle w:val="af7"/>
      </w:pPr>
    </w:p>
    <w:p w14:paraId="54111874" w14:textId="77777777" w:rsidR="00197A74" w:rsidRDefault="00197A74" w:rsidP="00197A74">
      <w:pPr>
        <w:pStyle w:val="af7"/>
      </w:pPr>
      <w:r>
        <w:t xml:space="preserve">  public editBook(book: BookDto): void {</w:t>
      </w:r>
    </w:p>
    <w:p w14:paraId="2EE3FDA6" w14:textId="77777777" w:rsidR="00197A74" w:rsidRDefault="00197A74" w:rsidP="00197A74">
      <w:pPr>
        <w:pStyle w:val="af7"/>
      </w:pPr>
      <w:r>
        <w:t xml:space="preserve">    const details = book.documentDetails;</w:t>
      </w:r>
    </w:p>
    <w:p w14:paraId="7B86852B" w14:textId="77777777" w:rsidR="00197A74" w:rsidRDefault="00197A74" w:rsidP="00197A74">
      <w:pPr>
        <w:pStyle w:val="af7"/>
      </w:pPr>
      <w:r>
        <w:t xml:space="preserve">    const data: BookEditDialogData = {</w:t>
      </w:r>
    </w:p>
    <w:p w14:paraId="72AFC7D7" w14:textId="77777777" w:rsidR="00197A74" w:rsidRDefault="00197A74" w:rsidP="00197A74">
      <w:pPr>
        <w:pStyle w:val="af7"/>
      </w:pPr>
      <w:r>
        <w:t xml:space="preserve">      mode: 'update',</w:t>
      </w:r>
    </w:p>
    <w:p w14:paraId="5C9281CF" w14:textId="77777777" w:rsidR="00197A74" w:rsidRDefault="00197A74" w:rsidP="00197A74">
      <w:pPr>
        <w:pStyle w:val="af7"/>
      </w:pPr>
      <w:r>
        <w:t xml:space="preserve">      bookDetails: {</w:t>
      </w:r>
    </w:p>
    <w:p w14:paraId="7B8AC207" w14:textId="77777777" w:rsidR="00197A74" w:rsidRDefault="00197A74" w:rsidP="00197A74">
      <w:pPr>
        <w:pStyle w:val="af7"/>
      </w:pPr>
      <w:r>
        <w:t xml:space="preserve">        title: details.title,</w:t>
      </w:r>
    </w:p>
    <w:p w14:paraId="154292F6" w14:textId="77777777" w:rsidR="00197A74" w:rsidRDefault="00197A74" w:rsidP="00197A74">
      <w:pPr>
        <w:pStyle w:val="af7"/>
      </w:pPr>
      <w:r>
        <w:t xml:space="preserve">        description: details.description,</w:t>
      </w:r>
    </w:p>
    <w:p w14:paraId="360CAA21" w14:textId="77777777" w:rsidR="00197A74" w:rsidRDefault="00197A74" w:rsidP="00197A74">
      <w:pPr>
        <w:pStyle w:val="af7"/>
      </w:pPr>
      <w:r>
        <w:t xml:space="preserve">        isbn: details.isbn,</w:t>
      </w:r>
    </w:p>
    <w:p w14:paraId="1EE787C3" w14:textId="77777777" w:rsidR="00197A74" w:rsidRDefault="00197A74" w:rsidP="00197A74">
      <w:pPr>
        <w:pStyle w:val="af7"/>
      </w:pPr>
      <w:r>
        <w:t xml:space="preserve">        publisherName: details.publisherName,</w:t>
      </w:r>
    </w:p>
    <w:p w14:paraId="334FFA2A" w14:textId="77777777" w:rsidR="00197A74" w:rsidRDefault="00197A74" w:rsidP="00197A74">
      <w:pPr>
        <w:pStyle w:val="af7"/>
      </w:pPr>
      <w:r>
        <w:t xml:space="preserve">        authors: details.authors,</w:t>
      </w:r>
    </w:p>
    <w:p w14:paraId="1E3CEB30" w14:textId="77777777" w:rsidR="00197A74" w:rsidRDefault="00197A74" w:rsidP="00197A74">
      <w:pPr>
        <w:pStyle w:val="af7"/>
      </w:pPr>
      <w:r>
        <w:t xml:space="preserve">        tags: details.tags,</w:t>
      </w:r>
    </w:p>
    <w:p w14:paraId="22174052" w14:textId="77777777" w:rsidR="00197A74" w:rsidRDefault="00197A74" w:rsidP="00197A74">
      <w:pPr>
        <w:pStyle w:val="af7"/>
      </w:pPr>
      <w:r>
        <w:t xml:space="preserve">      },</w:t>
      </w:r>
    </w:p>
    <w:p w14:paraId="710B3FE2" w14:textId="77777777" w:rsidR="00197A74" w:rsidRDefault="00197A74" w:rsidP="00197A74">
      <w:pPr>
        <w:pStyle w:val="af7"/>
      </w:pPr>
      <w:r>
        <w:t xml:space="preserve">    };</w:t>
      </w:r>
    </w:p>
    <w:p w14:paraId="579EC6D9" w14:textId="77777777" w:rsidR="00197A74" w:rsidRDefault="00197A74" w:rsidP="00197A74">
      <w:pPr>
        <w:pStyle w:val="af7"/>
      </w:pPr>
      <w:r>
        <w:t xml:space="preserve">    this._dialog</w:t>
      </w:r>
    </w:p>
    <w:p w14:paraId="013F5584" w14:textId="77777777" w:rsidR="00197A74" w:rsidRDefault="00197A74" w:rsidP="00197A74">
      <w:pPr>
        <w:pStyle w:val="af7"/>
      </w:pPr>
      <w:r>
        <w:t xml:space="preserve">      .open(BookEditDialogComponent, {</w:t>
      </w:r>
    </w:p>
    <w:p w14:paraId="75C064E5" w14:textId="77777777" w:rsidR="00197A74" w:rsidRDefault="00197A74" w:rsidP="00197A74">
      <w:pPr>
        <w:pStyle w:val="af7"/>
      </w:pPr>
      <w:r>
        <w:t xml:space="preserve">        data,</w:t>
      </w:r>
    </w:p>
    <w:p w14:paraId="70EB8B04" w14:textId="77777777" w:rsidR="00197A74" w:rsidRDefault="00197A74" w:rsidP="00197A74">
      <w:pPr>
        <w:pStyle w:val="af7"/>
      </w:pPr>
      <w:r>
        <w:t xml:space="preserve">        minWidth: CONSTANTS.SIZE.DIALOG_MIN_WIDTH,</w:t>
      </w:r>
    </w:p>
    <w:p w14:paraId="17411E81" w14:textId="77777777" w:rsidR="00197A74" w:rsidRDefault="00197A74" w:rsidP="00197A74">
      <w:pPr>
        <w:pStyle w:val="af7"/>
      </w:pPr>
      <w:r>
        <w:t xml:space="preserve">      })</w:t>
      </w:r>
    </w:p>
    <w:p w14:paraId="383BECB1" w14:textId="77777777" w:rsidR="00197A74" w:rsidRDefault="00197A74" w:rsidP="00197A74">
      <w:pPr>
        <w:pStyle w:val="af7"/>
      </w:pPr>
      <w:r>
        <w:t xml:space="preserve">      .afterClosed()</w:t>
      </w:r>
    </w:p>
    <w:p w14:paraId="6DF4141F" w14:textId="77777777" w:rsidR="00197A74" w:rsidRDefault="00197A74" w:rsidP="00197A74">
      <w:pPr>
        <w:pStyle w:val="af7"/>
      </w:pPr>
      <w:r>
        <w:t xml:space="preserve">      .pipe(</w:t>
      </w:r>
    </w:p>
    <w:p w14:paraId="47B4D096" w14:textId="77777777" w:rsidR="00197A74" w:rsidRDefault="00197A74" w:rsidP="00197A74">
      <w:pPr>
        <w:pStyle w:val="af7"/>
      </w:pPr>
      <w:r>
        <w:t xml:space="preserve">        mergeMap((dialogReturnData: BookEditDialogData) =&gt; {</w:t>
      </w:r>
    </w:p>
    <w:p w14:paraId="7EB2F6E9" w14:textId="77777777" w:rsidR="00197A74" w:rsidRDefault="00197A74" w:rsidP="00197A74">
      <w:pPr>
        <w:pStyle w:val="af7"/>
      </w:pPr>
      <w:r>
        <w:t xml:space="preserve">          this.isLoading.set(true);</w:t>
      </w:r>
    </w:p>
    <w:p w14:paraId="32B7427B" w14:textId="77777777" w:rsidR="00197A74" w:rsidRDefault="00197A74" w:rsidP="00197A74">
      <w:pPr>
        <w:pStyle w:val="af7"/>
      </w:pPr>
      <w:r>
        <w:t xml:space="preserve">          if (!dialogReturnData) return of(null);</w:t>
      </w:r>
    </w:p>
    <w:p w14:paraId="3B7E29A6" w14:textId="77777777" w:rsidR="00197A74" w:rsidRDefault="00197A74" w:rsidP="00197A74">
      <w:pPr>
        <w:pStyle w:val="af7"/>
      </w:pPr>
      <w:r>
        <w:t xml:space="preserve">          const modifiedDetails = dialogReturnData.bookDetails;</w:t>
      </w:r>
    </w:p>
    <w:p w14:paraId="72108B49" w14:textId="77777777" w:rsidR="00197A74" w:rsidRDefault="00197A74" w:rsidP="00197A74">
      <w:pPr>
        <w:pStyle w:val="af7"/>
      </w:pPr>
      <w:r>
        <w:t xml:space="preserve">          const request: BookDetailsUpdateDto = {</w:t>
      </w:r>
    </w:p>
    <w:p w14:paraId="7FBC6262" w14:textId="77777777" w:rsidR="00197A74" w:rsidRDefault="00197A74" w:rsidP="00197A74">
      <w:pPr>
        <w:pStyle w:val="af7"/>
      </w:pPr>
      <w:r>
        <w:t xml:space="preserve">            title: modifiedDetails.title,</w:t>
      </w:r>
    </w:p>
    <w:p w14:paraId="791734F8" w14:textId="77777777" w:rsidR="00197A74" w:rsidRDefault="00197A74" w:rsidP="00197A74">
      <w:pPr>
        <w:pStyle w:val="af7"/>
      </w:pPr>
      <w:r>
        <w:t xml:space="preserve">            isbn: modifiedDetails.isbn,</w:t>
      </w:r>
    </w:p>
    <w:p w14:paraId="0A58198A" w14:textId="77777777" w:rsidR="00197A74" w:rsidRDefault="00197A74" w:rsidP="00197A74">
      <w:pPr>
        <w:pStyle w:val="af7"/>
      </w:pPr>
      <w:r>
        <w:t xml:space="preserve">            description: modifiedDetails.description,</w:t>
      </w:r>
    </w:p>
    <w:p w14:paraId="70D877F4" w14:textId="77777777" w:rsidR="00197A74" w:rsidRDefault="00197A74" w:rsidP="00197A74">
      <w:pPr>
        <w:pStyle w:val="af7"/>
      </w:pPr>
      <w:r>
        <w:t xml:space="preserve">            publisherName: modifiedDetails.publisherName,</w:t>
      </w:r>
    </w:p>
    <w:p w14:paraId="3B7ECE04" w14:textId="77777777" w:rsidR="00197A74" w:rsidRDefault="00197A74" w:rsidP="00197A74">
      <w:pPr>
        <w:pStyle w:val="af7"/>
      </w:pPr>
      <w:r>
        <w:t xml:space="preserve">            authors: modifiedDetails.authors,</w:t>
      </w:r>
    </w:p>
    <w:p w14:paraId="0AB24B65" w14:textId="77777777" w:rsidR="00197A74" w:rsidRDefault="00197A74" w:rsidP="00197A74">
      <w:pPr>
        <w:pStyle w:val="af7"/>
      </w:pPr>
      <w:r>
        <w:t xml:space="preserve">            tags: modifiedDetails.tags,</w:t>
      </w:r>
    </w:p>
    <w:p w14:paraId="7503104B" w14:textId="77777777" w:rsidR="00197A74" w:rsidRDefault="00197A74" w:rsidP="00197A74">
      <w:pPr>
        <w:pStyle w:val="af7"/>
      </w:pPr>
      <w:r>
        <w:t xml:space="preserve">          };</w:t>
      </w:r>
    </w:p>
    <w:p w14:paraId="11950CB4" w14:textId="77777777" w:rsidR="00197A74" w:rsidRDefault="00197A74" w:rsidP="00197A74">
      <w:pPr>
        <w:pStyle w:val="af7"/>
      </w:pPr>
      <w:r>
        <w:t xml:space="preserve">          return this._bookService.updateBookDetails(</w:t>
      </w:r>
    </w:p>
    <w:p w14:paraId="1E1507D2" w14:textId="77777777" w:rsidR="00197A74" w:rsidRDefault="00197A74" w:rsidP="00197A74">
      <w:pPr>
        <w:pStyle w:val="af7"/>
      </w:pPr>
      <w:r>
        <w:t xml:space="preserve">            book.documentDetails.id,</w:t>
      </w:r>
    </w:p>
    <w:p w14:paraId="27D9C022" w14:textId="77777777" w:rsidR="00197A74" w:rsidRDefault="00197A74" w:rsidP="00197A74">
      <w:pPr>
        <w:pStyle w:val="af7"/>
      </w:pPr>
      <w:r>
        <w:t xml:space="preserve">            request,</w:t>
      </w:r>
    </w:p>
    <w:p w14:paraId="67AC9EB5" w14:textId="77777777" w:rsidR="00197A74" w:rsidRDefault="00197A74" w:rsidP="00197A74">
      <w:pPr>
        <w:pStyle w:val="af7"/>
      </w:pPr>
      <w:r>
        <w:t xml:space="preserve">          );</w:t>
      </w:r>
    </w:p>
    <w:p w14:paraId="64517518" w14:textId="77777777" w:rsidR="00197A74" w:rsidRDefault="00197A74" w:rsidP="00197A74">
      <w:pPr>
        <w:pStyle w:val="af7"/>
      </w:pPr>
      <w:r>
        <w:t xml:space="preserve">        }),</w:t>
      </w:r>
    </w:p>
    <w:p w14:paraId="240616C7" w14:textId="77777777" w:rsidR="00197A74" w:rsidRDefault="00197A74" w:rsidP="00197A74">
      <w:pPr>
        <w:pStyle w:val="af7"/>
      </w:pPr>
      <w:r>
        <w:t xml:space="preserve">        finalize(() =&gt; {</w:t>
      </w:r>
    </w:p>
    <w:p w14:paraId="18A489D7" w14:textId="77777777" w:rsidR="00197A74" w:rsidRDefault="00197A74" w:rsidP="00197A74">
      <w:pPr>
        <w:pStyle w:val="af7"/>
      </w:pPr>
      <w:r>
        <w:t xml:space="preserve">          this._resetFileInput();</w:t>
      </w:r>
    </w:p>
    <w:p w14:paraId="7B48C3C2" w14:textId="77777777" w:rsidR="00197A74" w:rsidRDefault="00197A74" w:rsidP="00197A74">
      <w:pPr>
        <w:pStyle w:val="af7"/>
      </w:pPr>
      <w:r>
        <w:t xml:space="preserve">          this.isLoading.set(false);</w:t>
      </w:r>
    </w:p>
    <w:p w14:paraId="318AF4B2" w14:textId="77777777" w:rsidR="00197A74" w:rsidRDefault="00197A74" w:rsidP="00197A74">
      <w:pPr>
        <w:pStyle w:val="af7"/>
      </w:pPr>
      <w:r>
        <w:t xml:space="preserve">        }),</w:t>
      </w:r>
    </w:p>
    <w:p w14:paraId="3ADA1706" w14:textId="77777777" w:rsidR="00197A74" w:rsidRDefault="00197A74" w:rsidP="00197A74">
      <w:pPr>
        <w:pStyle w:val="af7"/>
      </w:pPr>
      <w:r>
        <w:t xml:space="preserve">        takeUntilDestroyed(this._destroyRef),</w:t>
      </w:r>
    </w:p>
    <w:p w14:paraId="5BB20A29" w14:textId="77777777" w:rsidR="00197A74" w:rsidRDefault="00197A74" w:rsidP="00197A74">
      <w:pPr>
        <w:pStyle w:val="af7"/>
      </w:pPr>
      <w:r>
        <w:t xml:space="preserve">      )</w:t>
      </w:r>
    </w:p>
    <w:p w14:paraId="583C9D96" w14:textId="77777777" w:rsidR="00197A74" w:rsidRDefault="00197A74" w:rsidP="00197A74">
      <w:pPr>
        <w:pStyle w:val="af7"/>
      </w:pPr>
      <w:r>
        <w:t xml:space="preserve">      .subscribe((book) =&gt; {</w:t>
      </w:r>
    </w:p>
    <w:p w14:paraId="28766367" w14:textId="77777777" w:rsidR="00197A74" w:rsidRDefault="00197A74" w:rsidP="00197A74">
      <w:pPr>
        <w:pStyle w:val="af7"/>
      </w:pPr>
      <w:r>
        <w:t xml:space="preserve">        if (!book) return;</w:t>
      </w:r>
    </w:p>
    <w:p w14:paraId="60D02D13" w14:textId="77777777" w:rsidR="00197A74" w:rsidRDefault="00197A74" w:rsidP="00197A74">
      <w:pPr>
        <w:pStyle w:val="af7"/>
      </w:pPr>
      <w:r>
        <w:t xml:space="preserve">        this._loadPageOfBookList(1, this.pageSize() * this.currentPageNumber());</w:t>
      </w:r>
    </w:p>
    <w:p w14:paraId="2D5E16C2" w14:textId="77777777" w:rsidR="00197A74" w:rsidRDefault="00197A74" w:rsidP="00197A74">
      <w:pPr>
        <w:pStyle w:val="af7"/>
      </w:pPr>
      <w:r>
        <w:t xml:space="preserve">        this._snackBar.open(</w:t>
      </w:r>
    </w:p>
    <w:p w14:paraId="0D9BD6B0" w14:textId="77777777" w:rsidR="00197A74" w:rsidRDefault="00197A74" w:rsidP="00197A74">
      <w:pPr>
        <w:pStyle w:val="af7"/>
      </w:pPr>
      <w:r>
        <w:t xml:space="preserve">          `Обновлены данные о книге "${book.documentDetails.title}"`,</w:t>
      </w:r>
    </w:p>
    <w:p w14:paraId="2E87D8FB" w14:textId="77777777" w:rsidR="00197A74" w:rsidRDefault="00197A74" w:rsidP="00197A74">
      <w:pPr>
        <w:pStyle w:val="af7"/>
      </w:pPr>
      <w:r>
        <w:t xml:space="preserve">          'OK',</w:t>
      </w:r>
    </w:p>
    <w:p w14:paraId="2C9BF41F" w14:textId="77777777" w:rsidR="00197A74" w:rsidRDefault="00197A74" w:rsidP="00197A74">
      <w:pPr>
        <w:pStyle w:val="af7"/>
      </w:pPr>
      <w:r>
        <w:t xml:space="preserve">          { duration: 3000 },</w:t>
      </w:r>
    </w:p>
    <w:p w14:paraId="75F1020E" w14:textId="77777777" w:rsidR="00197A74" w:rsidRDefault="00197A74" w:rsidP="00197A74">
      <w:pPr>
        <w:pStyle w:val="af7"/>
      </w:pPr>
      <w:r>
        <w:t xml:space="preserve">        );</w:t>
      </w:r>
    </w:p>
    <w:p w14:paraId="39E8C727" w14:textId="77777777" w:rsidR="00197A74" w:rsidRDefault="00197A74" w:rsidP="00197A74">
      <w:pPr>
        <w:pStyle w:val="af7"/>
      </w:pPr>
      <w:r>
        <w:t xml:space="preserve">      });</w:t>
      </w:r>
    </w:p>
    <w:p w14:paraId="322CE495" w14:textId="77777777" w:rsidR="00197A74" w:rsidRDefault="00197A74" w:rsidP="00197A74">
      <w:pPr>
        <w:pStyle w:val="af7"/>
      </w:pPr>
      <w:r>
        <w:t xml:space="preserve">  }</w:t>
      </w:r>
    </w:p>
    <w:p w14:paraId="7F49F18E" w14:textId="77777777" w:rsidR="00197A74" w:rsidRDefault="00197A74" w:rsidP="00197A74">
      <w:pPr>
        <w:pStyle w:val="af7"/>
      </w:pPr>
    </w:p>
    <w:p w14:paraId="52C4D516" w14:textId="77777777" w:rsidR="00197A74" w:rsidRDefault="00197A74" w:rsidP="00197A74">
      <w:pPr>
        <w:pStyle w:val="af7"/>
      </w:pPr>
      <w:r>
        <w:t xml:space="preserve">  public deleteBook(book: BookDto): void {</w:t>
      </w:r>
    </w:p>
    <w:p w14:paraId="642F9A9C" w14:textId="77777777" w:rsidR="00197A74" w:rsidRDefault="00197A74" w:rsidP="00197A74">
      <w:pPr>
        <w:pStyle w:val="af7"/>
      </w:pPr>
      <w:r>
        <w:t xml:space="preserve">    const dialogRef = this._dialog.open(</w:t>
      </w:r>
    </w:p>
    <w:p w14:paraId="114B48E9" w14:textId="77777777" w:rsidR="00197A74" w:rsidRDefault="00197A74" w:rsidP="00197A74">
      <w:pPr>
        <w:pStyle w:val="af7"/>
      </w:pPr>
      <w:r>
        <w:lastRenderedPageBreak/>
        <w:t xml:space="preserve">      DeleteConfirmationDialogComponent,</w:t>
      </w:r>
    </w:p>
    <w:p w14:paraId="1038DE40" w14:textId="77777777" w:rsidR="00197A74" w:rsidRDefault="00197A74" w:rsidP="00197A74">
      <w:pPr>
        <w:pStyle w:val="af7"/>
      </w:pPr>
      <w:r>
        <w:t xml:space="preserve">      {</w:t>
      </w:r>
    </w:p>
    <w:p w14:paraId="70B2FB4A" w14:textId="77777777" w:rsidR="00197A74" w:rsidRDefault="00197A74" w:rsidP="00197A74">
      <w:pPr>
        <w:pStyle w:val="af7"/>
      </w:pPr>
      <w:r>
        <w:t xml:space="preserve">        data: {</w:t>
      </w:r>
    </w:p>
    <w:p w14:paraId="1D5F2F02" w14:textId="77777777" w:rsidR="00197A74" w:rsidRDefault="00197A74" w:rsidP="00197A74">
      <w:pPr>
        <w:pStyle w:val="af7"/>
      </w:pPr>
      <w:r>
        <w:t xml:space="preserve">          message: CONSTANTS.TEXTS.BOOK_DELETE_CONFIRMATION_MESSAGE,</w:t>
      </w:r>
    </w:p>
    <w:p w14:paraId="679B3392" w14:textId="77777777" w:rsidR="00197A74" w:rsidRDefault="00197A74" w:rsidP="00197A74">
      <w:pPr>
        <w:pStyle w:val="af7"/>
      </w:pPr>
      <w:r>
        <w:t xml:space="preserve">        },</w:t>
      </w:r>
    </w:p>
    <w:p w14:paraId="48164BB2" w14:textId="77777777" w:rsidR="00197A74" w:rsidRDefault="00197A74" w:rsidP="00197A74">
      <w:pPr>
        <w:pStyle w:val="af7"/>
      </w:pPr>
      <w:r>
        <w:t xml:space="preserve">      },</w:t>
      </w:r>
    </w:p>
    <w:p w14:paraId="1A62B579" w14:textId="77777777" w:rsidR="00197A74" w:rsidRDefault="00197A74" w:rsidP="00197A74">
      <w:pPr>
        <w:pStyle w:val="af7"/>
      </w:pPr>
      <w:r>
        <w:t xml:space="preserve">    );</w:t>
      </w:r>
    </w:p>
    <w:p w14:paraId="57D89336" w14:textId="77777777" w:rsidR="00197A74" w:rsidRDefault="00197A74" w:rsidP="00197A74">
      <w:pPr>
        <w:pStyle w:val="af7"/>
      </w:pPr>
      <w:r>
        <w:t xml:space="preserve">    dialogRef</w:t>
      </w:r>
    </w:p>
    <w:p w14:paraId="2A94578F" w14:textId="77777777" w:rsidR="00197A74" w:rsidRDefault="00197A74" w:rsidP="00197A74">
      <w:pPr>
        <w:pStyle w:val="af7"/>
      </w:pPr>
      <w:r>
        <w:t xml:space="preserve">      .afterClosed()</w:t>
      </w:r>
    </w:p>
    <w:p w14:paraId="17EFD3BB" w14:textId="77777777" w:rsidR="00197A74" w:rsidRDefault="00197A74" w:rsidP="00197A74">
      <w:pPr>
        <w:pStyle w:val="af7"/>
      </w:pPr>
      <w:r>
        <w:t xml:space="preserve">      .pipe(</w:t>
      </w:r>
    </w:p>
    <w:p w14:paraId="669A6B0C" w14:textId="77777777" w:rsidR="00197A74" w:rsidRDefault="00197A74" w:rsidP="00197A74">
      <w:pPr>
        <w:pStyle w:val="af7"/>
      </w:pPr>
      <w:r>
        <w:t xml:space="preserve">        mergeMap((isConfirmed: boolean) =&gt; {</w:t>
      </w:r>
    </w:p>
    <w:p w14:paraId="4D099B74" w14:textId="77777777" w:rsidR="00197A74" w:rsidRDefault="00197A74" w:rsidP="00197A74">
      <w:pPr>
        <w:pStyle w:val="af7"/>
      </w:pPr>
      <w:r>
        <w:t xml:space="preserve">          if (!isConfirmed) return of(null);</w:t>
      </w:r>
    </w:p>
    <w:p w14:paraId="049D80CB" w14:textId="77777777" w:rsidR="00197A74" w:rsidRDefault="00197A74" w:rsidP="00197A74">
      <w:pPr>
        <w:pStyle w:val="af7"/>
      </w:pPr>
      <w:r>
        <w:t xml:space="preserve">          return this._bookService.deleteBook(book.documentDetails.id);</w:t>
      </w:r>
    </w:p>
    <w:p w14:paraId="2962A272" w14:textId="77777777" w:rsidR="00197A74" w:rsidRDefault="00197A74" w:rsidP="00197A74">
      <w:pPr>
        <w:pStyle w:val="af7"/>
      </w:pPr>
      <w:r>
        <w:t xml:space="preserve">        }),</w:t>
      </w:r>
    </w:p>
    <w:p w14:paraId="47FEB9D1" w14:textId="77777777" w:rsidR="00197A74" w:rsidRDefault="00197A74" w:rsidP="00197A74">
      <w:pPr>
        <w:pStyle w:val="af7"/>
      </w:pPr>
      <w:r>
        <w:t xml:space="preserve">        takeUntilDestroyed(this._destroyRef),</w:t>
      </w:r>
    </w:p>
    <w:p w14:paraId="122B6EEE" w14:textId="77777777" w:rsidR="00197A74" w:rsidRDefault="00197A74" w:rsidP="00197A74">
      <w:pPr>
        <w:pStyle w:val="af7"/>
      </w:pPr>
      <w:r>
        <w:t xml:space="preserve">      )</w:t>
      </w:r>
    </w:p>
    <w:p w14:paraId="274B586F" w14:textId="77777777" w:rsidR="00197A74" w:rsidRDefault="00197A74" w:rsidP="00197A74">
      <w:pPr>
        <w:pStyle w:val="af7"/>
      </w:pPr>
      <w:r>
        <w:t xml:space="preserve">      .subscribe(() =&gt; {</w:t>
      </w:r>
    </w:p>
    <w:p w14:paraId="108C681A" w14:textId="77777777" w:rsidR="00197A74" w:rsidRDefault="00197A74" w:rsidP="00197A74">
      <w:pPr>
        <w:pStyle w:val="af7"/>
      </w:pPr>
      <w:r>
        <w:t xml:space="preserve">        this._loadPageOfBookList(1, this.pageSize() * this.currentPageNumber());</w:t>
      </w:r>
    </w:p>
    <w:p w14:paraId="758275C0" w14:textId="77777777" w:rsidR="00197A74" w:rsidRDefault="00197A74" w:rsidP="00197A74">
      <w:pPr>
        <w:pStyle w:val="af7"/>
      </w:pPr>
      <w:r>
        <w:t xml:space="preserve">        this._snackBar.open(</w:t>
      </w:r>
    </w:p>
    <w:p w14:paraId="28EC2B75" w14:textId="77777777" w:rsidR="00197A74" w:rsidRDefault="00197A74" w:rsidP="00197A74">
      <w:pPr>
        <w:pStyle w:val="af7"/>
      </w:pPr>
      <w:r>
        <w:t xml:space="preserve">          `Книга "${book.documentDetails.title} успешно удалена."`,</w:t>
      </w:r>
    </w:p>
    <w:p w14:paraId="074BDFC7" w14:textId="77777777" w:rsidR="00197A74" w:rsidRDefault="00197A74" w:rsidP="00197A74">
      <w:pPr>
        <w:pStyle w:val="af7"/>
      </w:pPr>
      <w:r>
        <w:t xml:space="preserve">          'OK',</w:t>
      </w:r>
    </w:p>
    <w:p w14:paraId="04D49895" w14:textId="77777777" w:rsidR="00197A74" w:rsidRDefault="00197A74" w:rsidP="00197A74">
      <w:pPr>
        <w:pStyle w:val="af7"/>
      </w:pPr>
      <w:r>
        <w:t xml:space="preserve">          { duration: 3000 },</w:t>
      </w:r>
    </w:p>
    <w:p w14:paraId="6AEE43F3" w14:textId="77777777" w:rsidR="00197A74" w:rsidRDefault="00197A74" w:rsidP="00197A74">
      <w:pPr>
        <w:pStyle w:val="af7"/>
      </w:pPr>
      <w:r>
        <w:t xml:space="preserve">        );</w:t>
      </w:r>
    </w:p>
    <w:p w14:paraId="51B1A77B" w14:textId="77777777" w:rsidR="00197A74" w:rsidRDefault="00197A74" w:rsidP="00197A74">
      <w:pPr>
        <w:pStyle w:val="af7"/>
      </w:pPr>
      <w:r>
        <w:t xml:space="preserve">      });</w:t>
      </w:r>
    </w:p>
    <w:p w14:paraId="2772EA3C" w14:textId="77777777" w:rsidR="00197A74" w:rsidRDefault="00197A74" w:rsidP="00197A74">
      <w:pPr>
        <w:pStyle w:val="af7"/>
      </w:pPr>
      <w:r>
        <w:t xml:space="preserve">  }</w:t>
      </w:r>
    </w:p>
    <w:p w14:paraId="7E90BD62" w14:textId="77777777" w:rsidR="00197A74" w:rsidRDefault="00197A74" w:rsidP="00197A74">
      <w:pPr>
        <w:pStyle w:val="af7"/>
      </w:pPr>
    </w:p>
    <w:p w14:paraId="11BE64A5" w14:textId="77777777" w:rsidR="00197A74" w:rsidRDefault="00197A74" w:rsidP="00197A74">
      <w:pPr>
        <w:pStyle w:val="af7"/>
      </w:pPr>
      <w:r>
        <w:t xml:space="preserve">  public async openBook(book: BookDto): Promise&lt;void&gt; {</w:t>
      </w:r>
    </w:p>
    <w:p w14:paraId="5027D426" w14:textId="77777777" w:rsidR="00197A74" w:rsidRDefault="00197A74" w:rsidP="00197A74">
      <w:pPr>
        <w:pStyle w:val="af7"/>
      </w:pPr>
      <w:r>
        <w:t xml:space="preserve">    await this._router.navigate(['viewer', book.documentDetails.id]);</w:t>
      </w:r>
    </w:p>
    <w:p w14:paraId="23029737" w14:textId="77777777" w:rsidR="00197A74" w:rsidRDefault="00197A74" w:rsidP="00197A74">
      <w:pPr>
        <w:pStyle w:val="af7"/>
      </w:pPr>
      <w:r>
        <w:t xml:space="preserve">  }</w:t>
      </w:r>
    </w:p>
    <w:p w14:paraId="356FD18D" w14:textId="77777777" w:rsidR="00197A74" w:rsidRDefault="00197A74" w:rsidP="00197A74">
      <w:pPr>
        <w:pStyle w:val="af7"/>
      </w:pPr>
    </w:p>
    <w:p w14:paraId="1DC6ED62" w14:textId="77777777" w:rsidR="00197A74" w:rsidRDefault="00197A74" w:rsidP="00197A74">
      <w:pPr>
        <w:pStyle w:val="af7"/>
      </w:pPr>
      <w:r>
        <w:t xml:space="preserve">  public loadNextPage(): void {</w:t>
      </w:r>
    </w:p>
    <w:p w14:paraId="738D964D" w14:textId="77777777" w:rsidR="00197A74" w:rsidRDefault="00197A74" w:rsidP="00197A74">
      <w:pPr>
        <w:pStyle w:val="af7"/>
      </w:pPr>
      <w:r>
        <w:t xml:space="preserve">    if (this.currentPageNumber() &gt; this._pageCount - 1) return;</w:t>
      </w:r>
    </w:p>
    <w:p w14:paraId="19CBEFAD" w14:textId="77777777" w:rsidR="00197A74" w:rsidRDefault="00197A74" w:rsidP="00197A74">
      <w:pPr>
        <w:pStyle w:val="af7"/>
      </w:pPr>
      <w:r>
        <w:t xml:space="preserve">    const nextPage = this.currentPageNumber() + 1;</w:t>
      </w:r>
    </w:p>
    <w:p w14:paraId="3FB6824F" w14:textId="77777777" w:rsidR="00197A74" w:rsidRDefault="00197A74" w:rsidP="00197A74">
      <w:pPr>
        <w:pStyle w:val="af7"/>
      </w:pPr>
      <w:r>
        <w:t xml:space="preserve">    this.currentPageNumber.set(nextPage);</w:t>
      </w:r>
    </w:p>
    <w:p w14:paraId="57B1EEF5" w14:textId="77777777" w:rsidR="00197A74" w:rsidRDefault="00197A74" w:rsidP="00197A74">
      <w:pPr>
        <w:pStyle w:val="af7"/>
      </w:pPr>
      <w:r>
        <w:t xml:space="preserve">    this._loadPageOfBookList(nextPage, this.pageSize(), false);</w:t>
      </w:r>
    </w:p>
    <w:p w14:paraId="60291A2C" w14:textId="77777777" w:rsidR="00197A74" w:rsidRDefault="00197A74" w:rsidP="00197A74">
      <w:pPr>
        <w:pStyle w:val="af7"/>
      </w:pPr>
      <w:r>
        <w:t xml:space="preserve">  }</w:t>
      </w:r>
    </w:p>
    <w:p w14:paraId="23DDFCC7" w14:textId="77777777" w:rsidR="00197A74" w:rsidRDefault="00197A74" w:rsidP="00197A74">
      <w:pPr>
        <w:pStyle w:val="af7"/>
      </w:pPr>
    </w:p>
    <w:p w14:paraId="16371C43" w14:textId="77777777" w:rsidR="00197A74" w:rsidRDefault="00197A74" w:rsidP="00197A74">
      <w:pPr>
        <w:pStyle w:val="af7"/>
      </w:pPr>
      <w:r>
        <w:t xml:space="preserve">  private _loadPageOfBookList(</w:t>
      </w:r>
    </w:p>
    <w:p w14:paraId="5B43F222" w14:textId="77777777" w:rsidR="00197A74" w:rsidRDefault="00197A74" w:rsidP="00197A74">
      <w:pPr>
        <w:pStyle w:val="af7"/>
      </w:pPr>
      <w:r>
        <w:t xml:space="preserve">    pageNumber: number,</w:t>
      </w:r>
    </w:p>
    <w:p w14:paraId="58ACDA3E" w14:textId="77777777" w:rsidR="00197A74" w:rsidRDefault="00197A74" w:rsidP="00197A74">
      <w:pPr>
        <w:pStyle w:val="af7"/>
      </w:pPr>
      <w:r>
        <w:t xml:space="preserve">    pageSize: number = this.pageSize(),</w:t>
      </w:r>
    </w:p>
    <w:p w14:paraId="7A3D58D5" w14:textId="77777777" w:rsidR="00197A74" w:rsidRDefault="00197A74" w:rsidP="00197A74">
      <w:pPr>
        <w:pStyle w:val="af7"/>
      </w:pPr>
      <w:r>
        <w:t xml:space="preserve">    shouldReset: boolean = true,</w:t>
      </w:r>
    </w:p>
    <w:p w14:paraId="1E85DB31" w14:textId="77777777" w:rsidR="00197A74" w:rsidRDefault="00197A74" w:rsidP="00197A74">
      <w:pPr>
        <w:pStyle w:val="af7"/>
      </w:pPr>
      <w:r>
        <w:t xml:space="preserve">  ): void {</w:t>
      </w:r>
    </w:p>
    <w:p w14:paraId="1036AB5D" w14:textId="77777777" w:rsidR="00197A74" w:rsidRDefault="00197A74" w:rsidP="00197A74">
      <w:pPr>
        <w:pStyle w:val="af7"/>
      </w:pPr>
      <w:r>
        <w:t xml:space="preserve">    this.isLoading.set(true);</w:t>
      </w:r>
    </w:p>
    <w:p w14:paraId="1C58C9FB" w14:textId="77777777" w:rsidR="00197A74" w:rsidRDefault="00197A74" w:rsidP="00197A74">
      <w:pPr>
        <w:pStyle w:val="af7"/>
      </w:pPr>
      <w:r>
        <w:t xml:space="preserve">    const searchValue = this.searchFormControl.value;</w:t>
      </w:r>
    </w:p>
    <w:p w14:paraId="154968B2" w14:textId="77777777" w:rsidR="00197A74" w:rsidRDefault="00197A74" w:rsidP="00197A74">
      <w:pPr>
        <w:pStyle w:val="af7"/>
      </w:pPr>
      <w:r>
        <w:t xml:space="preserve">    const page$ = !searchValue ?</w:t>
      </w:r>
    </w:p>
    <w:p w14:paraId="3C422538" w14:textId="77777777" w:rsidR="00197A74" w:rsidRDefault="00197A74" w:rsidP="00197A74">
      <w:pPr>
        <w:pStyle w:val="af7"/>
      </w:pPr>
      <w:r>
        <w:t xml:space="preserve">      this._bookService.getPage(</w:t>
      </w:r>
    </w:p>
    <w:p w14:paraId="509AA3CB" w14:textId="77777777" w:rsidR="00197A74" w:rsidRDefault="00197A74" w:rsidP="00197A74">
      <w:pPr>
        <w:pStyle w:val="af7"/>
      </w:pPr>
      <w:r>
        <w:t xml:space="preserve">        pageNumber,</w:t>
      </w:r>
    </w:p>
    <w:p w14:paraId="578A8367" w14:textId="77777777" w:rsidR="00197A74" w:rsidRDefault="00197A74" w:rsidP="00197A74">
      <w:pPr>
        <w:pStyle w:val="af7"/>
      </w:pPr>
      <w:r>
        <w:t xml:space="preserve">        pageSize,</w:t>
      </w:r>
    </w:p>
    <w:p w14:paraId="77DFEC64" w14:textId="77777777" w:rsidR="00197A74" w:rsidRDefault="00197A74" w:rsidP="00197A74">
      <w:pPr>
        <w:pStyle w:val="af7"/>
      </w:pPr>
      <w:r>
        <w:t xml:space="preserve">        this.selectedSortOption.value,</w:t>
      </w:r>
    </w:p>
    <w:p w14:paraId="647CC0B2" w14:textId="77777777" w:rsidR="00197A74" w:rsidRDefault="00197A74" w:rsidP="00197A74">
      <w:pPr>
        <w:pStyle w:val="af7"/>
      </w:pPr>
      <w:r>
        <w:t xml:space="preserve">        this.selectedSortOrder,</w:t>
      </w:r>
    </w:p>
    <w:p w14:paraId="20F95CFC" w14:textId="77777777" w:rsidR="00197A74" w:rsidRDefault="00197A74" w:rsidP="00197A74">
      <w:pPr>
        <w:pStyle w:val="af7"/>
      </w:pPr>
      <w:r>
        <w:t xml:space="preserve">      )</w:t>
      </w:r>
    </w:p>
    <w:p w14:paraId="1970EDBD" w14:textId="77777777" w:rsidR="00197A74" w:rsidRDefault="00197A74" w:rsidP="00197A74">
      <w:pPr>
        <w:pStyle w:val="af7"/>
      </w:pPr>
      <w:r>
        <w:t xml:space="preserve">      : this._bookService.searchByBookDetails(this._createSearchRequest(pageNumber, pageSize, searchValue));</w:t>
      </w:r>
    </w:p>
    <w:p w14:paraId="1C5D3C5C" w14:textId="77777777" w:rsidR="00197A74" w:rsidRDefault="00197A74" w:rsidP="00197A74">
      <w:pPr>
        <w:pStyle w:val="af7"/>
      </w:pPr>
      <w:r>
        <w:t xml:space="preserve">    page$</w:t>
      </w:r>
    </w:p>
    <w:p w14:paraId="3FE160F3" w14:textId="77777777" w:rsidR="00197A74" w:rsidRDefault="00197A74" w:rsidP="00197A74">
      <w:pPr>
        <w:pStyle w:val="af7"/>
      </w:pPr>
      <w:r>
        <w:t xml:space="preserve">      .pipe(</w:t>
      </w:r>
    </w:p>
    <w:p w14:paraId="445127B7" w14:textId="77777777" w:rsidR="00197A74" w:rsidRDefault="00197A74" w:rsidP="00197A74">
      <w:pPr>
        <w:pStyle w:val="af7"/>
      </w:pPr>
      <w:r>
        <w:t xml:space="preserve">        tap((page) =&gt; (this._pageCount = page.pageCount)),</w:t>
      </w:r>
    </w:p>
    <w:p w14:paraId="786D5E5C" w14:textId="77777777" w:rsidR="00197A74" w:rsidRDefault="00197A74" w:rsidP="00197A74">
      <w:pPr>
        <w:pStyle w:val="af7"/>
      </w:pPr>
      <w:r>
        <w:t xml:space="preserve">        finalize(() =&gt; this.isLoading.set(false)),</w:t>
      </w:r>
    </w:p>
    <w:p w14:paraId="16C9E92F" w14:textId="77777777" w:rsidR="00197A74" w:rsidRDefault="00197A74" w:rsidP="00197A74">
      <w:pPr>
        <w:pStyle w:val="af7"/>
      </w:pPr>
      <w:r>
        <w:t xml:space="preserve">      )</w:t>
      </w:r>
    </w:p>
    <w:p w14:paraId="5B0369FE" w14:textId="77777777" w:rsidR="00197A74" w:rsidRDefault="00197A74" w:rsidP="00197A74">
      <w:pPr>
        <w:pStyle w:val="af7"/>
      </w:pPr>
      <w:r>
        <w:t xml:space="preserve">      .subscribe((page) =&gt; {</w:t>
      </w:r>
    </w:p>
    <w:p w14:paraId="2D061EC6" w14:textId="77777777" w:rsidR="00197A74" w:rsidRDefault="00197A74" w:rsidP="00197A74">
      <w:pPr>
        <w:pStyle w:val="af7"/>
      </w:pPr>
      <w:r>
        <w:t xml:space="preserve">        if (!shouldReset) {</w:t>
      </w:r>
    </w:p>
    <w:p w14:paraId="5ED7622D" w14:textId="77777777" w:rsidR="00197A74" w:rsidRDefault="00197A74" w:rsidP="00197A74">
      <w:pPr>
        <w:pStyle w:val="af7"/>
      </w:pPr>
      <w:r>
        <w:t xml:space="preserve">          this.books.update((prevItems) =&gt; [...prevItems, ...page.items]);</w:t>
      </w:r>
    </w:p>
    <w:p w14:paraId="07DE46CC" w14:textId="77777777" w:rsidR="00197A74" w:rsidRDefault="00197A74" w:rsidP="00197A74">
      <w:pPr>
        <w:pStyle w:val="af7"/>
      </w:pPr>
      <w:r>
        <w:t xml:space="preserve">        } else {</w:t>
      </w:r>
    </w:p>
    <w:p w14:paraId="754EA98B" w14:textId="77777777" w:rsidR="00197A74" w:rsidRDefault="00197A74" w:rsidP="00197A74">
      <w:pPr>
        <w:pStyle w:val="af7"/>
      </w:pPr>
      <w:r>
        <w:t xml:space="preserve">          this.books.set(page.items);</w:t>
      </w:r>
    </w:p>
    <w:p w14:paraId="65CB247E" w14:textId="77777777" w:rsidR="00197A74" w:rsidRDefault="00197A74" w:rsidP="00197A74">
      <w:pPr>
        <w:pStyle w:val="af7"/>
      </w:pPr>
      <w:r>
        <w:t xml:space="preserve">        }</w:t>
      </w:r>
    </w:p>
    <w:p w14:paraId="3D43DE4D" w14:textId="77777777" w:rsidR="00197A74" w:rsidRDefault="00197A74" w:rsidP="00197A74">
      <w:pPr>
        <w:pStyle w:val="af7"/>
      </w:pPr>
      <w:r>
        <w:t xml:space="preserve">      });</w:t>
      </w:r>
    </w:p>
    <w:p w14:paraId="6FB3F25B" w14:textId="77777777" w:rsidR="00197A74" w:rsidRDefault="00197A74" w:rsidP="00197A74">
      <w:pPr>
        <w:pStyle w:val="af7"/>
      </w:pPr>
      <w:r>
        <w:t xml:space="preserve">  }</w:t>
      </w:r>
    </w:p>
    <w:p w14:paraId="65658AB6" w14:textId="77777777" w:rsidR="00197A74" w:rsidRDefault="00197A74" w:rsidP="00197A74">
      <w:pPr>
        <w:pStyle w:val="af7"/>
      </w:pPr>
    </w:p>
    <w:p w14:paraId="0387597D" w14:textId="77777777" w:rsidR="00197A74" w:rsidRDefault="00197A74" w:rsidP="00197A74">
      <w:pPr>
        <w:pStyle w:val="af7"/>
      </w:pPr>
      <w:r>
        <w:t xml:space="preserve">  private _subscribeToSearchChanges(): void {</w:t>
      </w:r>
    </w:p>
    <w:p w14:paraId="7A80BD10" w14:textId="77777777" w:rsidR="00197A74" w:rsidRDefault="00197A74" w:rsidP="00197A74">
      <w:pPr>
        <w:pStyle w:val="af7"/>
      </w:pPr>
      <w:r>
        <w:t xml:space="preserve">    this.searchFormControl.valueChanges</w:t>
      </w:r>
    </w:p>
    <w:p w14:paraId="37E218E8" w14:textId="77777777" w:rsidR="00197A74" w:rsidRDefault="00197A74" w:rsidP="00197A74">
      <w:pPr>
        <w:pStyle w:val="af7"/>
      </w:pPr>
      <w:r>
        <w:t xml:space="preserve">      .pipe(</w:t>
      </w:r>
    </w:p>
    <w:p w14:paraId="77E24D20" w14:textId="77777777" w:rsidR="00197A74" w:rsidRDefault="00197A74" w:rsidP="00197A74">
      <w:pPr>
        <w:pStyle w:val="af7"/>
      </w:pPr>
      <w:r>
        <w:t xml:space="preserve">        tap(() =&gt; this.searchFormControl.markAsTouched()),</w:t>
      </w:r>
    </w:p>
    <w:p w14:paraId="3FB5C474" w14:textId="77777777" w:rsidR="00197A74" w:rsidRDefault="00197A74" w:rsidP="00197A74">
      <w:pPr>
        <w:pStyle w:val="af7"/>
      </w:pPr>
      <w:r>
        <w:t xml:space="preserve">        debounceTime(500),</w:t>
      </w:r>
    </w:p>
    <w:p w14:paraId="3B3E6B7C" w14:textId="77777777" w:rsidR="00197A74" w:rsidRDefault="00197A74" w:rsidP="00197A74">
      <w:pPr>
        <w:pStyle w:val="af7"/>
      </w:pPr>
      <w:r>
        <w:t xml:space="preserve">        takeUntilDestroyed(this._destroyRef),</w:t>
      </w:r>
    </w:p>
    <w:p w14:paraId="64AE499D" w14:textId="77777777" w:rsidR="00197A74" w:rsidRDefault="00197A74" w:rsidP="00197A74">
      <w:pPr>
        <w:pStyle w:val="af7"/>
      </w:pPr>
      <w:r>
        <w:t xml:space="preserve">      )</w:t>
      </w:r>
    </w:p>
    <w:p w14:paraId="0D4AF683" w14:textId="77777777" w:rsidR="00197A74" w:rsidRDefault="00197A74" w:rsidP="00197A74">
      <w:pPr>
        <w:pStyle w:val="af7"/>
      </w:pPr>
      <w:r>
        <w:t xml:space="preserve">      .subscribe(() =&gt; {</w:t>
      </w:r>
    </w:p>
    <w:p w14:paraId="0FDFB757" w14:textId="77777777" w:rsidR="00197A74" w:rsidRDefault="00197A74" w:rsidP="00197A74">
      <w:pPr>
        <w:pStyle w:val="af7"/>
      </w:pPr>
      <w:r>
        <w:t xml:space="preserve">        if (this.searchFormControl.invalid) return;</w:t>
      </w:r>
    </w:p>
    <w:p w14:paraId="14893D7B" w14:textId="77777777" w:rsidR="00197A74" w:rsidRDefault="00197A74" w:rsidP="00197A74">
      <w:pPr>
        <w:pStyle w:val="af7"/>
      </w:pPr>
      <w:r>
        <w:t xml:space="preserve">        this.currentPageNumber.set(1);</w:t>
      </w:r>
    </w:p>
    <w:p w14:paraId="700845FD" w14:textId="77777777" w:rsidR="00197A74" w:rsidRDefault="00197A74" w:rsidP="00197A74">
      <w:pPr>
        <w:pStyle w:val="af7"/>
      </w:pPr>
      <w:r>
        <w:t xml:space="preserve">        this._loadPageOfBookList(1, this.pageSize());</w:t>
      </w:r>
    </w:p>
    <w:p w14:paraId="0871DE7E" w14:textId="77777777" w:rsidR="00197A74" w:rsidRDefault="00197A74" w:rsidP="00197A74">
      <w:pPr>
        <w:pStyle w:val="af7"/>
      </w:pPr>
      <w:r>
        <w:t xml:space="preserve">      });</w:t>
      </w:r>
    </w:p>
    <w:p w14:paraId="13714AB0" w14:textId="77777777" w:rsidR="00197A74" w:rsidRDefault="00197A74" w:rsidP="00197A74">
      <w:pPr>
        <w:pStyle w:val="af7"/>
      </w:pPr>
      <w:r>
        <w:lastRenderedPageBreak/>
        <w:t xml:space="preserve">  }</w:t>
      </w:r>
    </w:p>
    <w:p w14:paraId="7C4AFD47" w14:textId="77777777" w:rsidR="00197A74" w:rsidRDefault="00197A74" w:rsidP="00197A74">
      <w:pPr>
        <w:pStyle w:val="af7"/>
      </w:pPr>
    </w:p>
    <w:p w14:paraId="63E38799" w14:textId="77777777" w:rsidR="00197A74" w:rsidRDefault="00197A74" w:rsidP="00197A74">
      <w:pPr>
        <w:pStyle w:val="af7"/>
      </w:pPr>
      <w:r>
        <w:t xml:space="preserve">  private _loadViewSettings(): void {</w:t>
      </w:r>
    </w:p>
    <w:p w14:paraId="2AD5EDB2" w14:textId="77777777" w:rsidR="00197A74" w:rsidRDefault="00197A74" w:rsidP="00197A74">
      <w:pPr>
        <w:pStyle w:val="af7"/>
      </w:pPr>
      <w:r>
        <w:t xml:space="preserve">    const sortOptionName = sessionStorage.getItem(this.SORT_OPTION_KEY);</w:t>
      </w:r>
    </w:p>
    <w:p w14:paraId="6C0C9BD4" w14:textId="77777777" w:rsidR="00197A74" w:rsidRDefault="00197A74" w:rsidP="00197A74">
      <w:pPr>
        <w:pStyle w:val="af7"/>
      </w:pPr>
      <w:r>
        <w:t xml:space="preserve">    const sortOption = this.SORT_OPTIONS.find(</w:t>
      </w:r>
    </w:p>
    <w:p w14:paraId="3AC30FDF" w14:textId="77777777" w:rsidR="00197A74" w:rsidRDefault="00197A74" w:rsidP="00197A74">
      <w:pPr>
        <w:pStyle w:val="af7"/>
      </w:pPr>
      <w:r>
        <w:t xml:space="preserve">      (option) =&gt; option.name === sortOptionName,</w:t>
      </w:r>
    </w:p>
    <w:p w14:paraId="6844C197" w14:textId="77777777" w:rsidR="00197A74" w:rsidRDefault="00197A74" w:rsidP="00197A74">
      <w:pPr>
        <w:pStyle w:val="af7"/>
      </w:pPr>
      <w:r>
        <w:t xml:space="preserve">    );</w:t>
      </w:r>
    </w:p>
    <w:p w14:paraId="30C3A70E" w14:textId="77777777" w:rsidR="00197A74" w:rsidRDefault="00197A74" w:rsidP="00197A74">
      <w:pPr>
        <w:pStyle w:val="af7"/>
      </w:pPr>
      <w:r>
        <w:t xml:space="preserve">    if (sortOption) this._selectedSortOption = sortOption;</w:t>
      </w:r>
    </w:p>
    <w:p w14:paraId="5CEC9ED3" w14:textId="77777777" w:rsidR="00197A74" w:rsidRDefault="00197A74" w:rsidP="00197A74">
      <w:pPr>
        <w:pStyle w:val="af7"/>
      </w:pPr>
    </w:p>
    <w:p w14:paraId="7C95DD37" w14:textId="77777777" w:rsidR="00197A74" w:rsidRDefault="00197A74" w:rsidP="00197A74">
      <w:pPr>
        <w:pStyle w:val="af7"/>
      </w:pPr>
      <w:r>
        <w:t xml:space="preserve">    const sortOrderStringNumber = sessionStorage.getItem(this.SORT_ORDER_KEY);</w:t>
      </w:r>
    </w:p>
    <w:p w14:paraId="1C547BA5" w14:textId="77777777" w:rsidR="00197A74" w:rsidRDefault="00197A74" w:rsidP="00197A74">
      <w:pPr>
        <w:pStyle w:val="af7"/>
      </w:pPr>
      <w:r>
        <w:t xml:space="preserve">    if (sortOrderStringNumber)</w:t>
      </w:r>
    </w:p>
    <w:p w14:paraId="70183BBC" w14:textId="77777777" w:rsidR="00197A74" w:rsidRDefault="00197A74" w:rsidP="00197A74">
      <w:pPr>
        <w:pStyle w:val="af7"/>
      </w:pPr>
      <w:r>
        <w:t xml:space="preserve">      this._selectedSortOrder = parseInt(sortOrderStringNumber);</w:t>
      </w:r>
    </w:p>
    <w:p w14:paraId="6CB8907B" w14:textId="77777777" w:rsidR="00197A74" w:rsidRDefault="00197A74" w:rsidP="00197A74">
      <w:pPr>
        <w:pStyle w:val="af7"/>
      </w:pPr>
    </w:p>
    <w:p w14:paraId="7F8BC22E" w14:textId="77777777" w:rsidR="00197A74" w:rsidRDefault="00197A74" w:rsidP="00197A74">
      <w:pPr>
        <w:pStyle w:val="af7"/>
      </w:pPr>
      <w:r>
        <w:t xml:space="preserve">    const viewModeStringNumber = sessionStorage.getItem(this.VIEW_MODE_KEY);</w:t>
      </w:r>
    </w:p>
    <w:p w14:paraId="2FA55686" w14:textId="77777777" w:rsidR="00197A74" w:rsidRDefault="00197A74" w:rsidP="00197A74">
      <w:pPr>
        <w:pStyle w:val="af7"/>
      </w:pPr>
      <w:r>
        <w:t xml:space="preserve">    if (viewModeStringNumber)</w:t>
      </w:r>
    </w:p>
    <w:p w14:paraId="74F5173C" w14:textId="77777777" w:rsidR="00197A74" w:rsidRDefault="00197A74" w:rsidP="00197A74">
      <w:pPr>
        <w:pStyle w:val="af7"/>
      </w:pPr>
      <w:r>
        <w:t xml:space="preserve">      this.selectedViewMode.set(parseInt(viewModeStringNumber));</w:t>
      </w:r>
    </w:p>
    <w:p w14:paraId="798960B7" w14:textId="77777777" w:rsidR="00197A74" w:rsidRDefault="00197A74" w:rsidP="00197A74">
      <w:pPr>
        <w:pStyle w:val="af7"/>
      </w:pPr>
      <w:r>
        <w:t xml:space="preserve">  }</w:t>
      </w:r>
    </w:p>
    <w:p w14:paraId="26503981" w14:textId="77777777" w:rsidR="00197A74" w:rsidRDefault="00197A74" w:rsidP="00197A74">
      <w:pPr>
        <w:pStyle w:val="af7"/>
      </w:pPr>
    </w:p>
    <w:p w14:paraId="6EBAC86D" w14:textId="77777777" w:rsidR="00197A74" w:rsidRDefault="00197A74" w:rsidP="00197A74">
      <w:pPr>
        <w:pStyle w:val="af7"/>
      </w:pPr>
      <w:r>
        <w:t xml:space="preserve">  private _saveViewSettings(): void {</w:t>
      </w:r>
    </w:p>
    <w:p w14:paraId="0EA7F124" w14:textId="77777777" w:rsidR="00197A74" w:rsidRDefault="00197A74" w:rsidP="00197A74">
      <w:pPr>
        <w:pStyle w:val="af7"/>
      </w:pPr>
      <w:r>
        <w:t xml:space="preserve">    sessionStorage.setItem(this.SORT_OPTION_KEY, this.selectedSortOption.name);</w:t>
      </w:r>
    </w:p>
    <w:p w14:paraId="5BDAA926" w14:textId="77777777" w:rsidR="00197A74" w:rsidRDefault="00197A74" w:rsidP="00197A74">
      <w:pPr>
        <w:pStyle w:val="af7"/>
      </w:pPr>
      <w:r>
        <w:t xml:space="preserve">    sessionStorage.setItem(this.SORT_ORDER_KEY, `${this._selectedSortOrder}`);</w:t>
      </w:r>
    </w:p>
    <w:p w14:paraId="6E98040C" w14:textId="77777777" w:rsidR="00197A74" w:rsidRDefault="00197A74" w:rsidP="00197A74">
      <w:pPr>
        <w:pStyle w:val="af7"/>
      </w:pPr>
      <w:r>
        <w:t xml:space="preserve">    sessionStorage.setItem(this.VIEW_MODE_KEY, `${this.selectedViewMode()}`);</w:t>
      </w:r>
    </w:p>
    <w:p w14:paraId="58E03A1E" w14:textId="77777777" w:rsidR="00197A74" w:rsidRDefault="00197A74" w:rsidP="00197A74">
      <w:pPr>
        <w:pStyle w:val="af7"/>
      </w:pPr>
      <w:r>
        <w:t xml:space="preserve">  }</w:t>
      </w:r>
    </w:p>
    <w:p w14:paraId="2D22712F" w14:textId="77777777" w:rsidR="00197A74" w:rsidRDefault="00197A74" w:rsidP="00197A74">
      <w:pPr>
        <w:pStyle w:val="af7"/>
      </w:pPr>
    </w:p>
    <w:p w14:paraId="1D5CDB36" w14:textId="77777777" w:rsidR="00197A74" w:rsidRDefault="00197A74" w:rsidP="00197A74">
      <w:pPr>
        <w:pStyle w:val="af7"/>
      </w:pPr>
      <w:r>
        <w:t xml:space="preserve">  private _resetFileInput(): void {</w:t>
      </w:r>
    </w:p>
    <w:p w14:paraId="0E5276DE" w14:textId="77777777" w:rsidR="00197A74" w:rsidRDefault="00197A74" w:rsidP="00197A74">
      <w:pPr>
        <w:pStyle w:val="af7"/>
      </w:pPr>
      <w:r>
        <w:t xml:space="preserve">    this.fileInputElement()!.nativeElement.value = '';</w:t>
      </w:r>
    </w:p>
    <w:p w14:paraId="0CA6EABC" w14:textId="77777777" w:rsidR="00197A74" w:rsidRDefault="00197A74" w:rsidP="00197A74">
      <w:pPr>
        <w:pStyle w:val="af7"/>
      </w:pPr>
      <w:r>
        <w:t xml:space="preserve">  }</w:t>
      </w:r>
    </w:p>
    <w:p w14:paraId="7A87D7BB" w14:textId="77777777" w:rsidR="00197A74" w:rsidRDefault="00197A74" w:rsidP="00197A74">
      <w:pPr>
        <w:pStyle w:val="af7"/>
      </w:pPr>
    </w:p>
    <w:p w14:paraId="486C0BEE" w14:textId="77777777" w:rsidR="00197A74" w:rsidRDefault="00197A74" w:rsidP="00197A74">
      <w:pPr>
        <w:pStyle w:val="af7"/>
      </w:pPr>
      <w:r>
        <w:t xml:space="preserve">  private _createSearchRequest(pageNumber: number, pageSize: number, value: string): SearchRequestDto {</w:t>
      </w:r>
    </w:p>
    <w:p w14:paraId="741291FC" w14:textId="77777777" w:rsidR="00197A74" w:rsidRDefault="00197A74" w:rsidP="00197A74">
      <w:pPr>
        <w:pStyle w:val="af7"/>
      </w:pPr>
      <w:r>
        <w:t xml:space="preserve">    return {</w:t>
      </w:r>
    </w:p>
    <w:p w14:paraId="0777594D" w14:textId="77777777" w:rsidR="00197A74" w:rsidRDefault="00197A74" w:rsidP="00197A74">
      <w:pPr>
        <w:pStyle w:val="af7"/>
      </w:pPr>
      <w:r>
        <w:t xml:space="preserve">      pageNumber,</w:t>
      </w:r>
    </w:p>
    <w:p w14:paraId="08A9900E" w14:textId="77777777" w:rsidR="00197A74" w:rsidRDefault="00197A74" w:rsidP="00197A74">
      <w:pPr>
        <w:pStyle w:val="af7"/>
      </w:pPr>
      <w:r>
        <w:t xml:space="preserve">      pageSize,</w:t>
      </w:r>
    </w:p>
    <w:p w14:paraId="6C081B96" w14:textId="77777777" w:rsidR="00197A74" w:rsidRDefault="00197A74" w:rsidP="00197A74">
      <w:pPr>
        <w:pStyle w:val="af7"/>
      </w:pPr>
      <w:r>
        <w:t xml:space="preserve">      sortProperty: this._selectedSortOption.value,</w:t>
      </w:r>
    </w:p>
    <w:p w14:paraId="0E1733AB" w14:textId="77777777" w:rsidR="00197A74" w:rsidRDefault="00197A74" w:rsidP="00197A74">
      <w:pPr>
        <w:pStyle w:val="af7"/>
      </w:pPr>
      <w:r>
        <w:t xml:space="preserve">      sortOrder: this._selectedSortOrder,</w:t>
      </w:r>
    </w:p>
    <w:p w14:paraId="2B25E96F" w14:textId="77777777" w:rsidR="00197A74" w:rsidRDefault="00197A74" w:rsidP="00197A74">
      <w:pPr>
        <w:pStyle w:val="af7"/>
      </w:pPr>
      <w:r>
        <w:t xml:space="preserve">      title: value,</w:t>
      </w:r>
    </w:p>
    <w:p w14:paraId="687917A5" w14:textId="77777777" w:rsidR="00197A74" w:rsidRDefault="00197A74" w:rsidP="00197A74">
      <w:pPr>
        <w:pStyle w:val="af7"/>
      </w:pPr>
      <w:r>
        <w:t xml:space="preserve">      description: value,</w:t>
      </w:r>
    </w:p>
    <w:p w14:paraId="088D0A5C" w14:textId="77777777" w:rsidR="00197A74" w:rsidRDefault="00197A74" w:rsidP="00197A74">
      <w:pPr>
        <w:pStyle w:val="af7"/>
      </w:pPr>
      <w:r>
        <w:t xml:space="preserve">      publisherName: value,</w:t>
      </w:r>
    </w:p>
    <w:p w14:paraId="25D310BD" w14:textId="77777777" w:rsidR="00197A74" w:rsidRDefault="00197A74" w:rsidP="00197A74">
      <w:pPr>
        <w:pStyle w:val="af7"/>
      </w:pPr>
      <w:r>
        <w:t xml:space="preserve">      authors: [value],</w:t>
      </w:r>
    </w:p>
    <w:p w14:paraId="2D35E7AC" w14:textId="77777777" w:rsidR="00197A74" w:rsidRDefault="00197A74" w:rsidP="00197A74">
      <w:pPr>
        <w:pStyle w:val="af7"/>
      </w:pPr>
      <w:r>
        <w:t xml:space="preserve">    };</w:t>
      </w:r>
    </w:p>
    <w:p w14:paraId="08057021" w14:textId="77777777" w:rsidR="00197A74" w:rsidRDefault="00197A74" w:rsidP="00197A74">
      <w:pPr>
        <w:pStyle w:val="af7"/>
      </w:pPr>
      <w:r>
        <w:t xml:space="preserve">  }</w:t>
      </w:r>
    </w:p>
    <w:p w14:paraId="53AB4FC5" w14:textId="77777777" w:rsidR="00197A74" w:rsidRDefault="00197A74" w:rsidP="00197A74">
      <w:pPr>
        <w:pStyle w:val="af7"/>
      </w:pPr>
    </w:p>
    <w:p w14:paraId="48A6BB83" w14:textId="6E2011BB" w:rsidR="00197A74" w:rsidRDefault="00197A74" w:rsidP="00197A74">
      <w:pPr>
        <w:pStyle w:val="af7"/>
      </w:pPr>
      <w:r>
        <w:t>}</w:t>
      </w:r>
    </w:p>
    <w:p w14:paraId="3F747897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login.component.html:</w:t>
      </w:r>
    </w:p>
    <w:p w14:paraId="72431730" w14:textId="77777777" w:rsidR="00197A74" w:rsidRDefault="00197A74" w:rsidP="00197A74">
      <w:pPr>
        <w:pStyle w:val="af7"/>
      </w:pPr>
      <w:r>
        <w:t>&lt;div class="login-form" [formGroup]="loginForm"&gt;</w:t>
      </w:r>
    </w:p>
    <w:p w14:paraId="12DD8094" w14:textId="77777777" w:rsidR="00197A74" w:rsidRPr="00197A74" w:rsidRDefault="00197A74" w:rsidP="00197A74">
      <w:pPr>
        <w:pStyle w:val="af7"/>
        <w:rPr>
          <w:lang w:val="ru-RU"/>
        </w:rPr>
      </w:pPr>
      <w:r>
        <w:t xml:space="preserve">  </w:t>
      </w:r>
      <w:r w:rsidRPr="00197A74">
        <w:rPr>
          <w:lang w:val="ru-RU"/>
        </w:rPr>
        <w:t>&lt;</w:t>
      </w:r>
      <w:r>
        <w:t>h</w:t>
      </w:r>
      <w:r w:rsidRPr="00197A74">
        <w:rPr>
          <w:lang w:val="ru-RU"/>
        </w:rPr>
        <w:t>2&gt;Вход в персональную библиотеку&lt;/</w:t>
      </w:r>
      <w:r>
        <w:t>h</w:t>
      </w:r>
      <w:r w:rsidRPr="00197A74">
        <w:rPr>
          <w:lang w:val="ru-RU"/>
        </w:rPr>
        <w:t>2&gt;</w:t>
      </w:r>
    </w:p>
    <w:p w14:paraId="569A7638" w14:textId="77777777" w:rsidR="00197A74" w:rsidRDefault="00197A74" w:rsidP="00197A74">
      <w:pPr>
        <w:pStyle w:val="af7"/>
      </w:pPr>
      <w:r w:rsidRPr="00197A74">
        <w:rPr>
          <w:lang w:val="ru-RU"/>
        </w:rPr>
        <w:t xml:space="preserve">  </w:t>
      </w:r>
      <w:r>
        <w:t>&lt;mat-form-field&gt;</w:t>
      </w:r>
    </w:p>
    <w:p w14:paraId="7EB634FB" w14:textId="77777777" w:rsidR="00197A74" w:rsidRDefault="00197A74" w:rsidP="00197A74">
      <w:pPr>
        <w:pStyle w:val="af7"/>
      </w:pPr>
      <w:r>
        <w:t xml:space="preserve">    &lt;mat-label&gt;Пользователь&lt;/mat-label&gt;</w:t>
      </w:r>
    </w:p>
    <w:p w14:paraId="2F1B7DF1" w14:textId="77777777" w:rsidR="00197A74" w:rsidRDefault="00197A74" w:rsidP="00197A74">
      <w:pPr>
        <w:pStyle w:val="af7"/>
      </w:pPr>
      <w:r>
        <w:t xml:space="preserve">    &lt;mat-select formControlName="selectedUser"&gt;</w:t>
      </w:r>
    </w:p>
    <w:p w14:paraId="4CBB4AA9" w14:textId="77777777" w:rsidR="00197A74" w:rsidRDefault="00197A74" w:rsidP="00197A74">
      <w:pPr>
        <w:pStyle w:val="af7"/>
      </w:pPr>
      <w:r>
        <w:t xml:space="preserve">      @for (user of users(); track $index) {</w:t>
      </w:r>
    </w:p>
    <w:p w14:paraId="482C1381" w14:textId="77777777" w:rsidR="00197A74" w:rsidRDefault="00197A74" w:rsidP="00197A74">
      <w:pPr>
        <w:pStyle w:val="af7"/>
      </w:pPr>
      <w:r>
        <w:t xml:space="preserve">        &lt;mat-option [value]="user"&gt;{{ user.name }}&lt;/mat-option&gt;</w:t>
      </w:r>
    </w:p>
    <w:p w14:paraId="5DF51B18" w14:textId="77777777" w:rsidR="00197A74" w:rsidRDefault="00197A74" w:rsidP="00197A74">
      <w:pPr>
        <w:pStyle w:val="af7"/>
      </w:pPr>
      <w:r>
        <w:t xml:space="preserve">      }</w:t>
      </w:r>
    </w:p>
    <w:p w14:paraId="1F1D62C1" w14:textId="77777777" w:rsidR="00197A74" w:rsidRDefault="00197A74" w:rsidP="00197A74">
      <w:pPr>
        <w:pStyle w:val="af7"/>
      </w:pPr>
      <w:r>
        <w:t xml:space="preserve">    &lt;/mat-select&gt;</w:t>
      </w:r>
    </w:p>
    <w:p w14:paraId="45624354" w14:textId="77777777" w:rsidR="00197A74" w:rsidRDefault="00197A74" w:rsidP="00197A74">
      <w:pPr>
        <w:pStyle w:val="af7"/>
      </w:pPr>
      <w:r>
        <w:t xml:space="preserve">  &lt;/mat-form-field&gt;</w:t>
      </w:r>
    </w:p>
    <w:p w14:paraId="65BDD6B7" w14:textId="77777777" w:rsidR="00197A74" w:rsidRDefault="00197A74" w:rsidP="00197A74">
      <w:pPr>
        <w:pStyle w:val="af7"/>
      </w:pPr>
      <w:r>
        <w:t xml:space="preserve">  &lt;mat-form-field&gt;</w:t>
      </w:r>
    </w:p>
    <w:p w14:paraId="3EE30538" w14:textId="77777777" w:rsidR="00197A74" w:rsidRDefault="00197A74" w:rsidP="00197A74">
      <w:pPr>
        <w:pStyle w:val="af7"/>
      </w:pPr>
      <w:r>
        <w:t xml:space="preserve">    &lt;mat-label&gt;ПИН-код&lt;/mat-label&gt;</w:t>
      </w:r>
    </w:p>
    <w:p w14:paraId="264C0DE9" w14:textId="77777777" w:rsidR="00197A74" w:rsidRDefault="00197A74" w:rsidP="00197A74">
      <w:pPr>
        <w:pStyle w:val="af7"/>
      </w:pPr>
      <w:r>
        <w:t xml:space="preserve">    &lt;input</w:t>
      </w:r>
    </w:p>
    <w:p w14:paraId="4EBE71F2" w14:textId="77777777" w:rsidR="00197A74" w:rsidRDefault="00197A74" w:rsidP="00197A74">
      <w:pPr>
        <w:pStyle w:val="af7"/>
      </w:pPr>
      <w:r>
        <w:t xml:space="preserve">      matInput</w:t>
      </w:r>
    </w:p>
    <w:p w14:paraId="7B2623A2" w14:textId="77777777" w:rsidR="00197A74" w:rsidRDefault="00197A74" w:rsidP="00197A74">
      <w:pPr>
        <w:pStyle w:val="af7"/>
      </w:pPr>
      <w:r>
        <w:t xml:space="preserve">      type="password"</w:t>
      </w:r>
    </w:p>
    <w:p w14:paraId="0131EC13" w14:textId="77777777" w:rsidR="00197A74" w:rsidRDefault="00197A74" w:rsidP="00197A74">
      <w:pPr>
        <w:pStyle w:val="af7"/>
      </w:pPr>
      <w:r>
        <w:t xml:space="preserve">      formControlName="pinCode"</w:t>
      </w:r>
    </w:p>
    <w:p w14:paraId="733A4FDE" w14:textId="77777777" w:rsidR="00197A74" w:rsidRDefault="00197A74" w:rsidP="00197A74">
      <w:pPr>
        <w:pStyle w:val="af7"/>
      </w:pPr>
      <w:r>
        <w:t xml:space="preserve">      inputmode="numeric"</w:t>
      </w:r>
    </w:p>
    <w:p w14:paraId="1F16F5FB" w14:textId="77777777" w:rsidR="00197A74" w:rsidRDefault="00197A74" w:rsidP="00197A74">
      <w:pPr>
        <w:pStyle w:val="af7"/>
      </w:pPr>
      <w:r>
        <w:t xml:space="preserve">      minlength="4"</w:t>
      </w:r>
    </w:p>
    <w:p w14:paraId="4EE766A3" w14:textId="77777777" w:rsidR="00197A74" w:rsidRDefault="00197A74" w:rsidP="00197A74">
      <w:pPr>
        <w:pStyle w:val="af7"/>
      </w:pPr>
      <w:r>
        <w:t xml:space="preserve">      maxlength="16"</w:t>
      </w:r>
    </w:p>
    <w:p w14:paraId="1E596DDC" w14:textId="77777777" w:rsidR="00197A74" w:rsidRDefault="00197A74" w:rsidP="00197A74">
      <w:pPr>
        <w:pStyle w:val="af7"/>
      </w:pPr>
      <w:r>
        <w:t xml:space="preserve">      digitOnly</w:t>
      </w:r>
    </w:p>
    <w:p w14:paraId="67D840F3" w14:textId="77777777" w:rsidR="00197A74" w:rsidRDefault="00197A74" w:rsidP="00197A74">
      <w:pPr>
        <w:pStyle w:val="af7"/>
      </w:pPr>
      <w:r>
        <w:t xml:space="preserve">    /&gt;</w:t>
      </w:r>
    </w:p>
    <w:p w14:paraId="6E4094AC" w14:textId="77777777" w:rsidR="00197A74" w:rsidRDefault="00197A74" w:rsidP="00197A74">
      <w:pPr>
        <w:pStyle w:val="af7"/>
      </w:pPr>
      <w:r>
        <w:t xml:space="preserve">  &lt;/mat-form-field&gt;</w:t>
      </w:r>
    </w:p>
    <w:p w14:paraId="3E9487FD" w14:textId="77777777" w:rsidR="00197A74" w:rsidRDefault="00197A74" w:rsidP="00197A74">
      <w:pPr>
        <w:pStyle w:val="af7"/>
      </w:pPr>
      <w:r>
        <w:t xml:space="preserve">  &lt;button</w:t>
      </w:r>
    </w:p>
    <w:p w14:paraId="6331D857" w14:textId="77777777" w:rsidR="00197A74" w:rsidRDefault="00197A74" w:rsidP="00197A74">
      <w:pPr>
        <w:pStyle w:val="af7"/>
      </w:pPr>
      <w:r>
        <w:t xml:space="preserve">    mat-flat-button</w:t>
      </w:r>
    </w:p>
    <w:p w14:paraId="0A455CDF" w14:textId="77777777" w:rsidR="00197A74" w:rsidRDefault="00197A74" w:rsidP="00197A74">
      <w:pPr>
        <w:pStyle w:val="af7"/>
      </w:pPr>
      <w:r>
        <w:t xml:space="preserve">    color="primary"</w:t>
      </w:r>
    </w:p>
    <w:p w14:paraId="220893A2" w14:textId="77777777" w:rsidR="00197A74" w:rsidRDefault="00197A74" w:rsidP="00197A74">
      <w:pPr>
        <w:pStyle w:val="af7"/>
      </w:pPr>
      <w:r>
        <w:t xml:space="preserve">    [disabled]="loginForm.invalid || loginForm.pristine"</w:t>
      </w:r>
    </w:p>
    <w:p w14:paraId="3E145F4E" w14:textId="77777777" w:rsidR="00197A74" w:rsidRDefault="00197A74" w:rsidP="00197A74">
      <w:pPr>
        <w:pStyle w:val="af7"/>
      </w:pPr>
      <w:r>
        <w:t xml:space="preserve">    (click)="login()"</w:t>
      </w:r>
    </w:p>
    <w:p w14:paraId="2E9908AE" w14:textId="77777777" w:rsidR="00197A74" w:rsidRDefault="00197A74" w:rsidP="00197A74">
      <w:pPr>
        <w:pStyle w:val="af7"/>
      </w:pPr>
      <w:r>
        <w:t xml:space="preserve">  &gt;</w:t>
      </w:r>
    </w:p>
    <w:p w14:paraId="3FEED0C8" w14:textId="77777777" w:rsidR="00197A74" w:rsidRDefault="00197A74" w:rsidP="00197A74">
      <w:pPr>
        <w:pStyle w:val="af7"/>
      </w:pPr>
      <w:r>
        <w:t xml:space="preserve">    &lt;mat-icon&gt;login&lt;/mat-icon&gt;</w:t>
      </w:r>
    </w:p>
    <w:p w14:paraId="47CC4CC4" w14:textId="77777777" w:rsidR="00197A74" w:rsidRDefault="00197A74" w:rsidP="00197A74">
      <w:pPr>
        <w:pStyle w:val="af7"/>
      </w:pPr>
      <w:r>
        <w:t xml:space="preserve">    Войти</w:t>
      </w:r>
    </w:p>
    <w:p w14:paraId="03A9D951" w14:textId="77777777" w:rsidR="00197A74" w:rsidRDefault="00197A74" w:rsidP="00197A74">
      <w:pPr>
        <w:pStyle w:val="af7"/>
      </w:pPr>
      <w:r>
        <w:t xml:space="preserve">  &lt;/button&gt;</w:t>
      </w:r>
    </w:p>
    <w:p w14:paraId="2602B14C" w14:textId="77777777" w:rsidR="00197A74" w:rsidRDefault="00197A74" w:rsidP="00197A74">
      <w:pPr>
        <w:pStyle w:val="af7"/>
      </w:pPr>
      <w:r>
        <w:t xml:space="preserve">  &lt;button mat-flat-button color="accent" (click)="createUser()"&gt;</w:t>
      </w:r>
    </w:p>
    <w:p w14:paraId="50588547" w14:textId="77777777" w:rsidR="00197A74" w:rsidRDefault="00197A74" w:rsidP="00197A74">
      <w:pPr>
        <w:pStyle w:val="af7"/>
      </w:pPr>
      <w:r>
        <w:lastRenderedPageBreak/>
        <w:t xml:space="preserve">    &lt;mat-icon&gt;add&lt;/mat-icon&gt;</w:t>
      </w:r>
    </w:p>
    <w:p w14:paraId="6EFDD85F" w14:textId="77777777" w:rsidR="00197A74" w:rsidRPr="00197A74" w:rsidRDefault="00197A74" w:rsidP="00197A74">
      <w:pPr>
        <w:pStyle w:val="af7"/>
        <w:rPr>
          <w:lang w:val="ru-RU"/>
        </w:rPr>
      </w:pPr>
      <w:r>
        <w:t xml:space="preserve">    </w:t>
      </w:r>
      <w:r w:rsidRPr="00197A74">
        <w:rPr>
          <w:lang w:val="ru-RU"/>
        </w:rPr>
        <w:t>Создать нового пользователя</w:t>
      </w:r>
    </w:p>
    <w:p w14:paraId="1B629DB7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 xml:space="preserve">  &lt;/</w:t>
      </w:r>
      <w:r>
        <w:t>button</w:t>
      </w:r>
      <w:r w:rsidRPr="00197A74">
        <w:rPr>
          <w:lang w:val="ru-RU"/>
        </w:rPr>
        <w:t>&gt;</w:t>
      </w:r>
    </w:p>
    <w:p w14:paraId="5ED78F1F" w14:textId="58CE4ECD" w:rsidR="00197A74" w:rsidRPr="00273568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>&lt;/</w:t>
      </w:r>
      <w:r>
        <w:t>div</w:t>
      </w:r>
      <w:r w:rsidRPr="00197A74">
        <w:rPr>
          <w:lang w:val="ru-RU"/>
        </w:rPr>
        <w:t>&gt;</w:t>
      </w:r>
    </w:p>
    <w:p w14:paraId="6C0889A9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login.component.ts:</w:t>
      </w:r>
    </w:p>
    <w:p w14:paraId="1E960771" w14:textId="77777777" w:rsidR="00197A74" w:rsidRDefault="00197A74" w:rsidP="00197A74">
      <w:pPr>
        <w:pStyle w:val="af7"/>
      </w:pPr>
      <w:r>
        <w:t>import { HttpErrorResponse } from '@angular/common/http';</w:t>
      </w:r>
    </w:p>
    <w:p w14:paraId="7CA83504" w14:textId="77777777" w:rsidR="00197A74" w:rsidRDefault="00197A74" w:rsidP="00197A74">
      <w:pPr>
        <w:pStyle w:val="af7"/>
      </w:pPr>
      <w:r>
        <w:t>import { ChangeDetectionStrategy, Component, DestroyRef, OnInit, signal } from '@angular/core';</w:t>
      </w:r>
    </w:p>
    <w:p w14:paraId="5C06D8C8" w14:textId="77777777" w:rsidR="00197A74" w:rsidRDefault="00197A74" w:rsidP="00197A74">
      <w:pPr>
        <w:pStyle w:val="af7"/>
      </w:pPr>
      <w:r>
        <w:t>import { takeUntilDestroyed } from '@angular/core/rxjs-interop';</w:t>
      </w:r>
    </w:p>
    <w:p w14:paraId="0DB75417" w14:textId="77777777" w:rsidR="00197A74" w:rsidRDefault="00197A74" w:rsidP="00197A74">
      <w:pPr>
        <w:pStyle w:val="af7"/>
      </w:pPr>
      <w:r>
        <w:t>import { NonNullableFormBuilder, ReactiveFormsModule, Validators } from '@angular/forms';</w:t>
      </w:r>
    </w:p>
    <w:p w14:paraId="4D21AB41" w14:textId="77777777" w:rsidR="00197A74" w:rsidRDefault="00197A74" w:rsidP="00197A74">
      <w:pPr>
        <w:pStyle w:val="af7"/>
      </w:pPr>
      <w:r>
        <w:t>import { MatDialog } from '@angular/material/dialog';</w:t>
      </w:r>
    </w:p>
    <w:p w14:paraId="1FB3BF99" w14:textId="77777777" w:rsidR="00197A74" w:rsidRDefault="00197A74" w:rsidP="00197A74">
      <w:pPr>
        <w:pStyle w:val="af7"/>
      </w:pPr>
      <w:r>
        <w:t>import { MatSnackBar } from '@angular/material/snack-bar';</w:t>
      </w:r>
    </w:p>
    <w:p w14:paraId="4DCA0209" w14:textId="77777777" w:rsidR="00197A74" w:rsidRDefault="00197A74" w:rsidP="00197A74">
      <w:pPr>
        <w:pStyle w:val="af7"/>
      </w:pPr>
      <w:r>
        <w:t>import { Router } from '@angular/router';</w:t>
      </w:r>
    </w:p>
    <w:p w14:paraId="59BCE89D" w14:textId="77777777" w:rsidR="00197A74" w:rsidRDefault="00197A74" w:rsidP="00197A74">
      <w:pPr>
        <w:pStyle w:val="af7"/>
      </w:pPr>
      <w:r>
        <w:t>import { CONSTANTS } from '@core/constants';</w:t>
      </w:r>
    </w:p>
    <w:p w14:paraId="3F34A49B" w14:textId="77777777" w:rsidR="00197A74" w:rsidRDefault="00197A74" w:rsidP="00197A74">
      <w:pPr>
        <w:pStyle w:val="af7"/>
      </w:pPr>
      <w:r>
        <w:t>import { UserRegistrationDialogComponent } from '@core/dialogs/user-registration-dialog/user-registration-dialog.component';</w:t>
      </w:r>
    </w:p>
    <w:p w14:paraId="619B926B" w14:textId="77777777" w:rsidR="00197A74" w:rsidRDefault="00197A74" w:rsidP="00197A74">
      <w:pPr>
        <w:pStyle w:val="af7"/>
      </w:pPr>
      <w:r>
        <w:t>import { UserAddRequest, UserDto } from '@core/dtos/BookManager.Application.Common.DTOs';</w:t>
      </w:r>
    </w:p>
    <w:p w14:paraId="284CF0FC" w14:textId="77777777" w:rsidR="00197A74" w:rsidRDefault="00197A74" w:rsidP="00197A74">
      <w:pPr>
        <w:pStyle w:val="af7"/>
      </w:pPr>
      <w:r>
        <w:t>import { AuthService } from '@core/services/auth.service';</w:t>
      </w:r>
    </w:p>
    <w:p w14:paraId="2AC5AC6B" w14:textId="77777777" w:rsidR="00197A74" w:rsidRDefault="00197A74" w:rsidP="00197A74">
      <w:pPr>
        <w:pStyle w:val="af7"/>
      </w:pPr>
      <w:r>
        <w:t>import { UserService } from '@core/services/user.service';</w:t>
      </w:r>
    </w:p>
    <w:p w14:paraId="7C745989" w14:textId="77777777" w:rsidR="00197A74" w:rsidRDefault="00197A74" w:rsidP="00197A74">
      <w:pPr>
        <w:pStyle w:val="af7"/>
      </w:pPr>
      <w:r>
        <w:t>import { AuthState } from '@core/stores/auth.state';</w:t>
      </w:r>
    </w:p>
    <w:p w14:paraId="169BE6B7" w14:textId="77777777" w:rsidR="00197A74" w:rsidRDefault="00197A74" w:rsidP="00197A74">
      <w:pPr>
        <w:pStyle w:val="af7"/>
      </w:pPr>
      <w:r>
        <w:t>import { catchError, mergeMap, NEVER, Observable, throwError } from 'rxjs';</w:t>
      </w:r>
    </w:p>
    <w:p w14:paraId="75EEBD63" w14:textId="77777777" w:rsidR="00197A74" w:rsidRDefault="00197A74" w:rsidP="00197A74">
      <w:pPr>
        <w:pStyle w:val="af7"/>
      </w:pPr>
      <w:r>
        <w:t>import { DigitOnlyModule } from '@uiowa/digit-only';</w:t>
      </w:r>
    </w:p>
    <w:p w14:paraId="62E48708" w14:textId="77777777" w:rsidR="00197A74" w:rsidRDefault="00197A74" w:rsidP="00197A74">
      <w:pPr>
        <w:pStyle w:val="af7"/>
      </w:pPr>
      <w:r>
        <w:t>import { MatOption } from '@angular/material/core';</w:t>
      </w:r>
    </w:p>
    <w:p w14:paraId="741D38B6" w14:textId="77777777" w:rsidR="00197A74" w:rsidRDefault="00197A74" w:rsidP="00197A74">
      <w:pPr>
        <w:pStyle w:val="af7"/>
      </w:pPr>
      <w:r>
        <w:t>import { MatFormField, MatLabel, MatSelect } from '@angular/material/select';</w:t>
      </w:r>
    </w:p>
    <w:p w14:paraId="20159328" w14:textId="77777777" w:rsidR="00197A74" w:rsidRDefault="00197A74" w:rsidP="00197A74">
      <w:pPr>
        <w:pStyle w:val="af7"/>
      </w:pPr>
      <w:r>
        <w:t>import { MatInput } from '@angular/material/input';</w:t>
      </w:r>
    </w:p>
    <w:p w14:paraId="76BB34E1" w14:textId="77777777" w:rsidR="00197A74" w:rsidRDefault="00197A74" w:rsidP="00197A74">
      <w:pPr>
        <w:pStyle w:val="af7"/>
      </w:pPr>
      <w:r>
        <w:t>import { MatButton } from '@angular/material/button';</w:t>
      </w:r>
    </w:p>
    <w:p w14:paraId="06E8834B" w14:textId="77777777" w:rsidR="00197A74" w:rsidRDefault="00197A74" w:rsidP="00197A74">
      <w:pPr>
        <w:pStyle w:val="af7"/>
      </w:pPr>
      <w:r>
        <w:t>import { MatIcon } from '@angular/material/icon';</w:t>
      </w:r>
    </w:p>
    <w:p w14:paraId="210188EC" w14:textId="77777777" w:rsidR="00197A74" w:rsidRDefault="00197A74" w:rsidP="00197A74">
      <w:pPr>
        <w:pStyle w:val="af7"/>
      </w:pPr>
    </w:p>
    <w:p w14:paraId="52EE93CF" w14:textId="77777777" w:rsidR="00197A74" w:rsidRDefault="00197A74" w:rsidP="00197A74">
      <w:pPr>
        <w:pStyle w:val="af7"/>
      </w:pPr>
      <w:r>
        <w:t>@Component({</w:t>
      </w:r>
    </w:p>
    <w:p w14:paraId="25A95061" w14:textId="77777777" w:rsidR="00197A74" w:rsidRDefault="00197A74" w:rsidP="00197A74">
      <w:pPr>
        <w:pStyle w:val="af7"/>
      </w:pPr>
      <w:r>
        <w:t xml:space="preserve">  selector: 'app-login',</w:t>
      </w:r>
    </w:p>
    <w:p w14:paraId="6B7D6D75" w14:textId="77777777" w:rsidR="00197A74" w:rsidRDefault="00197A74" w:rsidP="00197A74">
      <w:pPr>
        <w:pStyle w:val="af7"/>
      </w:pPr>
      <w:r>
        <w:t xml:space="preserve">  templateUrl: './login.component.html',</w:t>
      </w:r>
    </w:p>
    <w:p w14:paraId="45DD01A3" w14:textId="77777777" w:rsidR="00197A74" w:rsidRDefault="00197A74" w:rsidP="00197A74">
      <w:pPr>
        <w:pStyle w:val="af7"/>
      </w:pPr>
      <w:r>
        <w:t xml:space="preserve">  styleUrl: './login.component.scss',</w:t>
      </w:r>
    </w:p>
    <w:p w14:paraId="4A94A5DA" w14:textId="77777777" w:rsidR="00197A74" w:rsidRDefault="00197A74" w:rsidP="00197A74">
      <w:pPr>
        <w:pStyle w:val="af7"/>
      </w:pPr>
      <w:r>
        <w:t xml:space="preserve">  standalone: true,</w:t>
      </w:r>
    </w:p>
    <w:p w14:paraId="43AB7BA7" w14:textId="77777777" w:rsidR="00197A74" w:rsidRDefault="00197A74" w:rsidP="00197A74">
      <w:pPr>
        <w:pStyle w:val="af7"/>
      </w:pPr>
      <w:r>
        <w:t xml:space="preserve">  imports: [</w:t>
      </w:r>
    </w:p>
    <w:p w14:paraId="24B39F3E" w14:textId="77777777" w:rsidR="00197A74" w:rsidRDefault="00197A74" w:rsidP="00197A74">
      <w:pPr>
        <w:pStyle w:val="af7"/>
      </w:pPr>
      <w:r>
        <w:t xml:space="preserve">    DigitOnlyModule,</w:t>
      </w:r>
    </w:p>
    <w:p w14:paraId="19F0E4BE" w14:textId="77777777" w:rsidR="00197A74" w:rsidRDefault="00197A74" w:rsidP="00197A74">
      <w:pPr>
        <w:pStyle w:val="af7"/>
      </w:pPr>
      <w:r>
        <w:t xml:space="preserve">    MatButton,</w:t>
      </w:r>
    </w:p>
    <w:p w14:paraId="498410FC" w14:textId="77777777" w:rsidR="00197A74" w:rsidRDefault="00197A74" w:rsidP="00197A74">
      <w:pPr>
        <w:pStyle w:val="af7"/>
      </w:pPr>
      <w:r>
        <w:t xml:space="preserve">    MatFormField,</w:t>
      </w:r>
    </w:p>
    <w:p w14:paraId="6A8C63B8" w14:textId="77777777" w:rsidR="00197A74" w:rsidRDefault="00197A74" w:rsidP="00197A74">
      <w:pPr>
        <w:pStyle w:val="af7"/>
      </w:pPr>
      <w:r>
        <w:t xml:space="preserve">    MatInput,</w:t>
      </w:r>
    </w:p>
    <w:p w14:paraId="26DA7152" w14:textId="77777777" w:rsidR="00197A74" w:rsidRDefault="00197A74" w:rsidP="00197A74">
      <w:pPr>
        <w:pStyle w:val="af7"/>
      </w:pPr>
      <w:r>
        <w:t xml:space="preserve">    MatLabel,</w:t>
      </w:r>
    </w:p>
    <w:p w14:paraId="253A2AB6" w14:textId="77777777" w:rsidR="00197A74" w:rsidRDefault="00197A74" w:rsidP="00197A74">
      <w:pPr>
        <w:pStyle w:val="af7"/>
      </w:pPr>
      <w:r>
        <w:t xml:space="preserve">    MatOption,</w:t>
      </w:r>
    </w:p>
    <w:p w14:paraId="43854C61" w14:textId="77777777" w:rsidR="00197A74" w:rsidRDefault="00197A74" w:rsidP="00197A74">
      <w:pPr>
        <w:pStyle w:val="af7"/>
      </w:pPr>
      <w:r>
        <w:t xml:space="preserve">    MatSelect,</w:t>
      </w:r>
    </w:p>
    <w:p w14:paraId="6BCFEAEB" w14:textId="77777777" w:rsidR="00197A74" w:rsidRDefault="00197A74" w:rsidP="00197A74">
      <w:pPr>
        <w:pStyle w:val="af7"/>
      </w:pPr>
      <w:r>
        <w:t xml:space="preserve">    MatIcon,</w:t>
      </w:r>
    </w:p>
    <w:p w14:paraId="227436BA" w14:textId="77777777" w:rsidR="00197A74" w:rsidRDefault="00197A74" w:rsidP="00197A74">
      <w:pPr>
        <w:pStyle w:val="af7"/>
      </w:pPr>
      <w:r>
        <w:t xml:space="preserve">    ReactiveFormsModule,</w:t>
      </w:r>
    </w:p>
    <w:p w14:paraId="5F645310" w14:textId="77777777" w:rsidR="00197A74" w:rsidRDefault="00197A74" w:rsidP="00197A74">
      <w:pPr>
        <w:pStyle w:val="af7"/>
      </w:pPr>
      <w:r>
        <w:t xml:space="preserve">    UserRegistrationDialogComponent,</w:t>
      </w:r>
    </w:p>
    <w:p w14:paraId="26D37052" w14:textId="77777777" w:rsidR="00197A74" w:rsidRDefault="00197A74" w:rsidP="00197A74">
      <w:pPr>
        <w:pStyle w:val="af7"/>
      </w:pPr>
      <w:r>
        <w:t xml:space="preserve">  ],</w:t>
      </w:r>
    </w:p>
    <w:p w14:paraId="1888B5A9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4FADCCE4" w14:textId="77777777" w:rsidR="00197A74" w:rsidRDefault="00197A74" w:rsidP="00197A74">
      <w:pPr>
        <w:pStyle w:val="af7"/>
      </w:pPr>
      <w:r>
        <w:t>})</w:t>
      </w:r>
    </w:p>
    <w:p w14:paraId="599A1F04" w14:textId="77777777" w:rsidR="00197A74" w:rsidRDefault="00197A74" w:rsidP="00197A74">
      <w:pPr>
        <w:pStyle w:val="af7"/>
      </w:pPr>
      <w:r>
        <w:t>export class LoginComponent implements OnInit {</w:t>
      </w:r>
    </w:p>
    <w:p w14:paraId="08A4D4A4" w14:textId="77777777" w:rsidR="00197A74" w:rsidRDefault="00197A74" w:rsidP="00197A74">
      <w:pPr>
        <w:pStyle w:val="af7"/>
      </w:pPr>
    </w:p>
    <w:p w14:paraId="367E588B" w14:textId="77777777" w:rsidR="00197A74" w:rsidRDefault="00197A74" w:rsidP="00197A74">
      <w:pPr>
        <w:pStyle w:val="af7"/>
      </w:pPr>
      <w:r>
        <w:t xml:space="preserve">  public users = signal&lt;UserDto[]&gt;([]);</w:t>
      </w:r>
    </w:p>
    <w:p w14:paraId="2817927B" w14:textId="77777777" w:rsidR="00197A74" w:rsidRDefault="00197A74" w:rsidP="00197A74">
      <w:pPr>
        <w:pStyle w:val="af7"/>
      </w:pPr>
    </w:p>
    <w:p w14:paraId="2B5B4530" w14:textId="77777777" w:rsidR="00197A74" w:rsidRDefault="00197A74" w:rsidP="00197A74">
      <w:pPr>
        <w:pStyle w:val="af7"/>
      </w:pPr>
      <w:r>
        <w:t xml:space="preserve">  public loginForm = this._fb.group({</w:t>
      </w:r>
    </w:p>
    <w:p w14:paraId="677A075F" w14:textId="77777777" w:rsidR="00197A74" w:rsidRDefault="00197A74" w:rsidP="00197A74">
      <w:pPr>
        <w:pStyle w:val="af7"/>
      </w:pPr>
      <w:r>
        <w:t xml:space="preserve">    selectedUser: this._fb.control&lt;UserDto | null&gt;(null, [Validators.required]),</w:t>
      </w:r>
    </w:p>
    <w:p w14:paraId="4F79A58C" w14:textId="77777777" w:rsidR="00197A74" w:rsidRDefault="00197A74" w:rsidP="00197A74">
      <w:pPr>
        <w:pStyle w:val="af7"/>
      </w:pPr>
      <w:r>
        <w:t xml:space="preserve">    pinCode: this._fb.control&lt;string | null&gt;(null, [</w:t>
      </w:r>
    </w:p>
    <w:p w14:paraId="08D0C421" w14:textId="77777777" w:rsidR="00197A74" w:rsidRDefault="00197A74" w:rsidP="00197A74">
      <w:pPr>
        <w:pStyle w:val="af7"/>
      </w:pPr>
      <w:r>
        <w:t xml:space="preserve">      Validators.required,</w:t>
      </w:r>
    </w:p>
    <w:p w14:paraId="4C00D86A" w14:textId="77777777" w:rsidR="00197A74" w:rsidRDefault="00197A74" w:rsidP="00197A74">
      <w:pPr>
        <w:pStyle w:val="af7"/>
      </w:pPr>
      <w:r>
        <w:t xml:space="preserve">      Validators.pattern(CONSTANTS.REGEX_PATTERN.PIN_CODE),</w:t>
      </w:r>
    </w:p>
    <w:p w14:paraId="577B3DB6" w14:textId="77777777" w:rsidR="00197A74" w:rsidRDefault="00197A74" w:rsidP="00197A74">
      <w:pPr>
        <w:pStyle w:val="af7"/>
      </w:pPr>
      <w:r>
        <w:t xml:space="preserve">    ]),</w:t>
      </w:r>
    </w:p>
    <w:p w14:paraId="2DFB5BD7" w14:textId="77777777" w:rsidR="00197A74" w:rsidRDefault="00197A74" w:rsidP="00197A74">
      <w:pPr>
        <w:pStyle w:val="af7"/>
      </w:pPr>
      <w:r>
        <w:t xml:space="preserve">  });</w:t>
      </w:r>
    </w:p>
    <w:p w14:paraId="1EFF1017" w14:textId="77777777" w:rsidR="00197A74" w:rsidRDefault="00197A74" w:rsidP="00197A74">
      <w:pPr>
        <w:pStyle w:val="af7"/>
      </w:pPr>
    </w:p>
    <w:p w14:paraId="3A18F2AF" w14:textId="77777777" w:rsidR="00197A74" w:rsidRDefault="00197A74" w:rsidP="00197A74">
      <w:pPr>
        <w:pStyle w:val="af7"/>
      </w:pPr>
      <w:r>
        <w:t xml:space="preserve">  constructor(</w:t>
      </w:r>
    </w:p>
    <w:p w14:paraId="6A23037B" w14:textId="77777777" w:rsidR="00197A74" w:rsidRDefault="00197A74" w:rsidP="00197A74">
      <w:pPr>
        <w:pStyle w:val="af7"/>
      </w:pPr>
      <w:r>
        <w:t xml:space="preserve">    private readonly _service: UserService,</w:t>
      </w:r>
    </w:p>
    <w:p w14:paraId="5C4972B4" w14:textId="77777777" w:rsidR="00197A74" w:rsidRDefault="00197A74" w:rsidP="00197A74">
      <w:pPr>
        <w:pStyle w:val="af7"/>
      </w:pPr>
      <w:r>
        <w:t xml:space="preserve">    private readonly _authState: AuthState,</w:t>
      </w:r>
    </w:p>
    <w:p w14:paraId="08C2483F" w14:textId="77777777" w:rsidR="00197A74" w:rsidRDefault="00197A74" w:rsidP="00197A74">
      <w:pPr>
        <w:pStyle w:val="af7"/>
      </w:pPr>
      <w:r>
        <w:t xml:space="preserve">    private readonly _authService: AuthService,</w:t>
      </w:r>
    </w:p>
    <w:p w14:paraId="205A5F19" w14:textId="77777777" w:rsidR="00197A74" w:rsidRDefault="00197A74" w:rsidP="00197A74">
      <w:pPr>
        <w:pStyle w:val="af7"/>
      </w:pPr>
      <w:r>
        <w:t xml:space="preserve">    private readonly _snackBar: MatSnackBar,</w:t>
      </w:r>
    </w:p>
    <w:p w14:paraId="45FEFD20" w14:textId="77777777" w:rsidR="00197A74" w:rsidRDefault="00197A74" w:rsidP="00197A74">
      <w:pPr>
        <w:pStyle w:val="af7"/>
      </w:pPr>
      <w:r>
        <w:t xml:space="preserve">    private readonly _dialog: MatDialog,</w:t>
      </w:r>
    </w:p>
    <w:p w14:paraId="6241938F" w14:textId="77777777" w:rsidR="00197A74" w:rsidRDefault="00197A74" w:rsidP="00197A74">
      <w:pPr>
        <w:pStyle w:val="af7"/>
      </w:pPr>
      <w:r>
        <w:t xml:space="preserve">    private readonly _fb: NonNullableFormBuilder,</w:t>
      </w:r>
    </w:p>
    <w:p w14:paraId="08C6B41D" w14:textId="77777777" w:rsidR="00197A74" w:rsidRDefault="00197A74" w:rsidP="00197A74">
      <w:pPr>
        <w:pStyle w:val="af7"/>
      </w:pPr>
      <w:r>
        <w:t xml:space="preserve">    private readonly _router: Router,</w:t>
      </w:r>
    </w:p>
    <w:p w14:paraId="49F863DF" w14:textId="77777777" w:rsidR="00197A74" w:rsidRDefault="00197A74" w:rsidP="00197A74">
      <w:pPr>
        <w:pStyle w:val="af7"/>
      </w:pPr>
      <w:r>
        <w:t xml:space="preserve">    private readonly _destroyRef: DestroyRef</w:t>
      </w:r>
    </w:p>
    <w:p w14:paraId="591C49B6" w14:textId="77777777" w:rsidR="00197A74" w:rsidRDefault="00197A74" w:rsidP="00197A74">
      <w:pPr>
        <w:pStyle w:val="af7"/>
      </w:pPr>
      <w:r>
        <w:t xml:space="preserve">  ) {}</w:t>
      </w:r>
    </w:p>
    <w:p w14:paraId="2D44B3F1" w14:textId="77777777" w:rsidR="00197A74" w:rsidRDefault="00197A74" w:rsidP="00197A74">
      <w:pPr>
        <w:pStyle w:val="af7"/>
      </w:pPr>
    </w:p>
    <w:p w14:paraId="3FB802D0" w14:textId="77777777" w:rsidR="00197A74" w:rsidRDefault="00197A74" w:rsidP="00197A74">
      <w:pPr>
        <w:pStyle w:val="af7"/>
      </w:pPr>
      <w:r>
        <w:t xml:space="preserve">  public ngOnInit(): void {</w:t>
      </w:r>
    </w:p>
    <w:p w14:paraId="1150AC5F" w14:textId="77777777" w:rsidR="00197A74" w:rsidRDefault="00197A74" w:rsidP="00197A74">
      <w:pPr>
        <w:pStyle w:val="af7"/>
      </w:pPr>
      <w:r>
        <w:t xml:space="preserve">    if (this._authState.isSignedIn()) {</w:t>
      </w:r>
    </w:p>
    <w:p w14:paraId="5EF184F0" w14:textId="77777777" w:rsidR="00197A74" w:rsidRDefault="00197A74" w:rsidP="00197A74">
      <w:pPr>
        <w:pStyle w:val="af7"/>
      </w:pPr>
      <w:r>
        <w:t xml:space="preserve">      this._routeToMainPage();</w:t>
      </w:r>
    </w:p>
    <w:p w14:paraId="7285CF84" w14:textId="77777777" w:rsidR="00197A74" w:rsidRDefault="00197A74" w:rsidP="00197A74">
      <w:pPr>
        <w:pStyle w:val="af7"/>
      </w:pPr>
      <w:r>
        <w:t xml:space="preserve">    }</w:t>
      </w:r>
    </w:p>
    <w:p w14:paraId="1276DD1D" w14:textId="77777777" w:rsidR="00197A74" w:rsidRDefault="00197A74" w:rsidP="00197A74">
      <w:pPr>
        <w:pStyle w:val="af7"/>
      </w:pPr>
      <w:r>
        <w:t xml:space="preserve">    this.loadUsers();</w:t>
      </w:r>
    </w:p>
    <w:p w14:paraId="750D5336" w14:textId="77777777" w:rsidR="00197A74" w:rsidRDefault="00197A74" w:rsidP="00197A74">
      <w:pPr>
        <w:pStyle w:val="af7"/>
      </w:pPr>
      <w:r>
        <w:t xml:space="preserve">  }</w:t>
      </w:r>
    </w:p>
    <w:p w14:paraId="1B3E28DE" w14:textId="77777777" w:rsidR="00197A74" w:rsidRDefault="00197A74" w:rsidP="00197A74">
      <w:pPr>
        <w:pStyle w:val="af7"/>
      </w:pPr>
    </w:p>
    <w:p w14:paraId="3AB29601" w14:textId="77777777" w:rsidR="00197A74" w:rsidRDefault="00197A74" w:rsidP="00197A74">
      <w:pPr>
        <w:pStyle w:val="af7"/>
      </w:pPr>
      <w:r>
        <w:lastRenderedPageBreak/>
        <w:t xml:space="preserve">  public loadUsers(): void {</w:t>
      </w:r>
    </w:p>
    <w:p w14:paraId="70317788" w14:textId="77777777" w:rsidR="00197A74" w:rsidRDefault="00197A74" w:rsidP="00197A74">
      <w:pPr>
        <w:pStyle w:val="af7"/>
      </w:pPr>
      <w:r>
        <w:t xml:space="preserve">    this._service</w:t>
      </w:r>
    </w:p>
    <w:p w14:paraId="34C38E13" w14:textId="77777777" w:rsidR="00197A74" w:rsidRDefault="00197A74" w:rsidP="00197A74">
      <w:pPr>
        <w:pStyle w:val="af7"/>
      </w:pPr>
      <w:r>
        <w:t xml:space="preserve">      .getUsers()</w:t>
      </w:r>
    </w:p>
    <w:p w14:paraId="4D2E3782" w14:textId="77777777" w:rsidR="00197A74" w:rsidRDefault="00197A74" w:rsidP="00197A74">
      <w:pPr>
        <w:pStyle w:val="af7"/>
      </w:pPr>
      <w:r>
        <w:t xml:space="preserve">      .pipe(</w:t>
      </w:r>
    </w:p>
    <w:p w14:paraId="01145072" w14:textId="77777777" w:rsidR="00197A74" w:rsidRDefault="00197A74" w:rsidP="00197A74">
      <w:pPr>
        <w:pStyle w:val="af7"/>
      </w:pPr>
      <w:r>
        <w:t xml:space="preserve">        catchError((err) =&gt; {</w:t>
      </w:r>
    </w:p>
    <w:p w14:paraId="035ECD34" w14:textId="77777777" w:rsidR="00197A74" w:rsidRPr="00197A74" w:rsidRDefault="00197A74" w:rsidP="00197A74">
      <w:pPr>
        <w:pStyle w:val="af7"/>
        <w:rPr>
          <w:lang w:val="ru-RU"/>
        </w:rPr>
      </w:pPr>
      <w:r>
        <w:t xml:space="preserve">          this</w:t>
      </w:r>
      <w:r w:rsidRPr="00197A74">
        <w:rPr>
          <w:lang w:val="ru-RU"/>
        </w:rPr>
        <w:t>._</w:t>
      </w:r>
      <w:r>
        <w:t>snackBar</w:t>
      </w:r>
      <w:r w:rsidRPr="00197A74">
        <w:rPr>
          <w:lang w:val="ru-RU"/>
        </w:rPr>
        <w:t>.</w:t>
      </w:r>
      <w:r>
        <w:t>open</w:t>
      </w:r>
      <w:r w:rsidRPr="00197A74">
        <w:rPr>
          <w:lang w:val="ru-RU"/>
        </w:rPr>
        <w:t>(</w:t>
      </w:r>
    </w:p>
    <w:p w14:paraId="66F308AD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 xml:space="preserve">            'Не удалось загрузить список пользователей.',</w:t>
      </w:r>
    </w:p>
    <w:p w14:paraId="14A0B072" w14:textId="77777777" w:rsidR="00197A74" w:rsidRDefault="00197A74" w:rsidP="00197A74">
      <w:pPr>
        <w:pStyle w:val="af7"/>
      </w:pPr>
      <w:r w:rsidRPr="00197A74">
        <w:rPr>
          <w:lang w:val="ru-RU"/>
        </w:rPr>
        <w:t xml:space="preserve">            </w:t>
      </w:r>
      <w:r>
        <w:t>'OK'</w:t>
      </w:r>
    </w:p>
    <w:p w14:paraId="739DC699" w14:textId="77777777" w:rsidR="00197A74" w:rsidRDefault="00197A74" w:rsidP="00197A74">
      <w:pPr>
        <w:pStyle w:val="af7"/>
      </w:pPr>
      <w:r>
        <w:t xml:space="preserve">          );</w:t>
      </w:r>
    </w:p>
    <w:p w14:paraId="06D8DCD6" w14:textId="77777777" w:rsidR="00197A74" w:rsidRDefault="00197A74" w:rsidP="00197A74">
      <w:pPr>
        <w:pStyle w:val="af7"/>
      </w:pPr>
      <w:r>
        <w:t xml:space="preserve">          return throwError(() =&gt; err);</w:t>
      </w:r>
    </w:p>
    <w:p w14:paraId="489CBDF5" w14:textId="77777777" w:rsidR="00197A74" w:rsidRDefault="00197A74" w:rsidP="00197A74">
      <w:pPr>
        <w:pStyle w:val="af7"/>
      </w:pPr>
      <w:r>
        <w:t xml:space="preserve">        })</w:t>
      </w:r>
    </w:p>
    <w:p w14:paraId="40302D08" w14:textId="77777777" w:rsidR="00197A74" w:rsidRDefault="00197A74" w:rsidP="00197A74">
      <w:pPr>
        <w:pStyle w:val="af7"/>
      </w:pPr>
      <w:r>
        <w:t xml:space="preserve">      )</w:t>
      </w:r>
    </w:p>
    <w:p w14:paraId="133C5B42" w14:textId="77777777" w:rsidR="00197A74" w:rsidRDefault="00197A74" w:rsidP="00197A74">
      <w:pPr>
        <w:pStyle w:val="af7"/>
      </w:pPr>
      <w:r>
        <w:t xml:space="preserve">      .subscribe((users) =&gt; {</w:t>
      </w:r>
    </w:p>
    <w:p w14:paraId="0D85B42B" w14:textId="77777777" w:rsidR="00197A74" w:rsidRDefault="00197A74" w:rsidP="00197A74">
      <w:pPr>
        <w:pStyle w:val="af7"/>
      </w:pPr>
      <w:r>
        <w:t xml:space="preserve">        this.users.set(users);</w:t>
      </w:r>
    </w:p>
    <w:p w14:paraId="5D5D8A25" w14:textId="77777777" w:rsidR="00197A74" w:rsidRDefault="00197A74" w:rsidP="00197A74">
      <w:pPr>
        <w:pStyle w:val="af7"/>
      </w:pPr>
      <w:r>
        <w:t xml:space="preserve">      });</w:t>
      </w:r>
    </w:p>
    <w:p w14:paraId="688993F1" w14:textId="77777777" w:rsidR="00197A74" w:rsidRDefault="00197A74" w:rsidP="00197A74">
      <w:pPr>
        <w:pStyle w:val="af7"/>
      </w:pPr>
      <w:r>
        <w:t xml:space="preserve">  }</w:t>
      </w:r>
    </w:p>
    <w:p w14:paraId="00FD70FA" w14:textId="77777777" w:rsidR="00197A74" w:rsidRDefault="00197A74" w:rsidP="00197A74">
      <w:pPr>
        <w:pStyle w:val="af7"/>
      </w:pPr>
    </w:p>
    <w:p w14:paraId="15E3D3EE" w14:textId="77777777" w:rsidR="00197A74" w:rsidRDefault="00197A74" w:rsidP="00197A74">
      <w:pPr>
        <w:pStyle w:val="af7"/>
      </w:pPr>
      <w:r>
        <w:t xml:space="preserve">  public login(): void {</w:t>
      </w:r>
    </w:p>
    <w:p w14:paraId="60461246" w14:textId="77777777" w:rsidR="00197A74" w:rsidRDefault="00197A74" w:rsidP="00197A74">
      <w:pPr>
        <w:pStyle w:val="af7"/>
      </w:pPr>
      <w:r>
        <w:t xml:space="preserve">    const values = this.loginForm.value;</w:t>
      </w:r>
    </w:p>
    <w:p w14:paraId="7B37F156" w14:textId="77777777" w:rsidR="00197A74" w:rsidRDefault="00197A74" w:rsidP="00197A74">
      <w:pPr>
        <w:pStyle w:val="af7"/>
      </w:pPr>
      <w:r>
        <w:t xml:space="preserve">    const username = values.selectedUser?.name;</w:t>
      </w:r>
    </w:p>
    <w:p w14:paraId="2C3279F6" w14:textId="77777777" w:rsidR="00197A74" w:rsidRDefault="00197A74" w:rsidP="00197A74">
      <w:pPr>
        <w:pStyle w:val="af7"/>
      </w:pPr>
      <w:r>
        <w:t xml:space="preserve">    const password = values.pinCode;</w:t>
      </w:r>
    </w:p>
    <w:p w14:paraId="277DA6D0" w14:textId="77777777" w:rsidR="00197A74" w:rsidRDefault="00197A74" w:rsidP="00197A74">
      <w:pPr>
        <w:pStyle w:val="af7"/>
      </w:pPr>
    </w:p>
    <w:p w14:paraId="1A75483D" w14:textId="77777777" w:rsidR="00197A74" w:rsidRDefault="00197A74" w:rsidP="00197A74">
      <w:pPr>
        <w:pStyle w:val="af7"/>
      </w:pPr>
      <w:r>
        <w:t xml:space="preserve">    if (this.loginForm.invalid) {</w:t>
      </w:r>
    </w:p>
    <w:p w14:paraId="20611B5D" w14:textId="77777777" w:rsidR="00197A74" w:rsidRDefault="00197A74" w:rsidP="00197A74">
      <w:pPr>
        <w:pStyle w:val="af7"/>
      </w:pPr>
      <w:r>
        <w:t xml:space="preserve">      this._snackBar.open('The username or password field is empty!', 'OK');</w:t>
      </w:r>
    </w:p>
    <w:p w14:paraId="48637209" w14:textId="77777777" w:rsidR="00197A74" w:rsidRDefault="00197A74" w:rsidP="00197A74">
      <w:pPr>
        <w:pStyle w:val="af7"/>
      </w:pPr>
      <w:r>
        <w:t xml:space="preserve">      return;</w:t>
      </w:r>
    </w:p>
    <w:p w14:paraId="2A1AA667" w14:textId="77777777" w:rsidR="00197A74" w:rsidRDefault="00197A74" w:rsidP="00197A74">
      <w:pPr>
        <w:pStyle w:val="af7"/>
      </w:pPr>
      <w:r>
        <w:t xml:space="preserve">    }</w:t>
      </w:r>
    </w:p>
    <w:p w14:paraId="5B6E7CCE" w14:textId="77777777" w:rsidR="00197A74" w:rsidRDefault="00197A74" w:rsidP="00197A74">
      <w:pPr>
        <w:pStyle w:val="af7"/>
      </w:pPr>
    </w:p>
    <w:p w14:paraId="38B6DE4D" w14:textId="77777777" w:rsidR="00197A74" w:rsidRDefault="00197A74" w:rsidP="00197A74">
      <w:pPr>
        <w:pStyle w:val="af7"/>
      </w:pPr>
      <w:r>
        <w:t xml:space="preserve">    if (!!username &amp;&amp; !!password) {</w:t>
      </w:r>
    </w:p>
    <w:p w14:paraId="5A7B064A" w14:textId="77777777" w:rsidR="00197A74" w:rsidRDefault="00197A74" w:rsidP="00197A74">
      <w:pPr>
        <w:pStyle w:val="af7"/>
      </w:pPr>
      <w:r>
        <w:t xml:space="preserve">      this._authService</w:t>
      </w:r>
    </w:p>
    <w:p w14:paraId="3CAD2850" w14:textId="77777777" w:rsidR="00197A74" w:rsidRDefault="00197A74" w:rsidP="00197A74">
      <w:pPr>
        <w:pStyle w:val="af7"/>
      </w:pPr>
      <w:r>
        <w:t xml:space="preserve">        .signIn(username, password)</w:t>
      </w:r>
    </w:p>
    <w:p w14:paraId="59F06053" w14:textId="77777777" w:rsidR="00197A74" w:rsidRDefault="00197A74" w:rsidP="00197A74">
      <w:pPr>
        <w:pStyle w:val="af7"/>
      </w:pPr>
      <w:r>
        <w:t xml:space="preserve">        .pipe(catchError((err) =&gt; this._handleSignInError(err)))</w:t>
      </w:r>
    </w:p>
    <w:p w14:paraId="75AC3321" w14:textId="77777777" w:rsidR="00197A74" w:rsidRDefault="00197A74" w:rsidP="00197A74">
      <w:pPr>
        <w:pStyle w:val="af7"/>
      </w:pPr>
      <w:r>
        <w:t xml:space="preserve">        .subscribe(() =&gt; {</w:t>
      </w:r>
    </w:p>
    <w:p w14:paraId="6A32772A" w14:textId="77777777" w:rsidR="00197A74" w:rsidRDefault="00197A74" w:rsidP="00197A74">
      <w:pPr>
        <w:pStyle w:val="af7"/>
      </w:pPr>
      <w:r>
        <w:t xml:space="preserve">          this._routeToMainPage();</w:t>
      </w:r>
    </w:p>
    <w:p w14:paraId="2D1281F7" w14:textId="77777777" w:rsidR="00197A74" w:rsidRDefault="00197A74" w:rsidP="00197A74">
      <w:pPr>
        <w:pStyle w:val="af7"/>
      </w:pPr>
      <w:r>
        <w:t xml:space="preserve">        });</w:t>
      </w:r>
    </w:p>
    <w:p w14:paraId="3A10B64D" w14:textId="77777777" w:rsidR="00197A74" w:rsidRDefault="00197A74" w:rsidP="00197A74">
      <w:pPr>
        <w:pStyle w:val="af7"/>
      </w:pPr>
      <w:r>
        <w:t xml:space="preserve">    }</w:t>
      </w:r>
    </w:p>
    <w:p w14:paraId="2E2E6C15" w14:textId="77777777" w:rsidR="00197A74" w:rsidRDefault="00197A74" w:rsidP="00197A74">
      <w:pPr>
        <w:pStyle w:val="af7"/>
      </w:pPr>
      <w:r>
        <w:t xml:space="preserve">  }</w:t>
      </w:r>
    </w:p>
    <w:p w14:paraId="45F53FBD" w14:textId="77777777" w:rsidR="00197A74" w:rsidRDefault="00197A74" w:rsidP="00197A74">
      <w:pPr>
        <w:pStyle w:val="af7"/>
      </w:pPr>
    </w:p>
    <w:p w14:paraId="6C9B14E4" w14:textId="77777777" w:rsidR="00197A74" w:rsidRDefault="00197A74" w:rsidP="00197A74">
      <w:pPr>
        <w:pStyle w:val="af7"/>
      </w:pPr>
      <w:r>
        <w:t xml:space="preserve">  public createUser(): void {</w:t>
      </w:r>
    </w:p>
    <w:p w14:paraId="147D69DD" w14:textId="77777777" w:rsidR="00197A74" w:rsidRDefault="00197A74" w:rsidP="00197A74">
      <w:pPr>
        <w:pStyle w:val="af7"/>
      </w:pPr>
      <w:r>
        <w:t xml:space="preserve">    const dialogRef = this._dialog.open(UserRegistrationDialogComponent);</w:t>
      </w:r>
    </w:p>
    <w:p w14:paraId="2A5300A7" w14:textId="77777777" w:rsidR="00197A74" w:rsidRDefault="00197A74" w:rsidP="00197A74">
      <w:pPr>
        <w:pStyle w:val="af7"/>
      </w:pPr>
      <w:r>
        <w:t xml:space="preserve">    dialogRef</w:t>
      </w:r>
    </w:p>
    <w:p w14:paraId="4D4CD771" w14:textId="77777777" w:rsidR="00197A74" w:rsidRDefault="00197A74" w:rsidP="00197A74">
      <w:pPr>
        <w:pStyle w:val="af7"/>
      </w:pPr>
      <w:r>
        <w:t xml:space="preserve">      .afterClosed()</w:t>
      </w:r>
    </w:p>
    <w:p w14:paraId="17F1DC8D" w14:textId="77777777" w:rsidR="00197A74" w:rsidRDefault="00197A74" w:rsidP="00197A74">
      <w:pPr>
        <w:pStyle w:val="af7"/>
      </w:pPr>
      <w:r>
        <w:t xml:space="preserve">      .pipe(</w:t>
      </w:r>
    </w:p>
    <w:p w14:paraId="34A6C02D" w14:textId="77777777" w:rsidR="00197A74" w:rsidRDefault="00197A74" w:rsidP="00197A74">
      <w:pPr>
        <w:pStyle w:val="af7"/>
      </w:pPr>
      <w:r>
        <w:t xml:space="preserve">        mergeMap((newUser: UserAddRequest | undefined) =&gt; {</w:t>
      </w:r>
    </w:p>
    <w:p w14:paraId="7C27459A" w14:textId="77777777" w:rsidR="00197A74" w:rsidRDefault="00197A74" w:rsidP="00197A74">
      <w:pPr>
        <w:pStyle w:val="af7"/>
      </w:pPr>
      <w:r>
        <w:t xml:space="preserve">          if (!newUser) return NEVER;</w:t>
      </w:r>
    </w:p>
    <w:p w14:paraId="09A61B30" w14:textId="77777777" w:rsidR="00197A74" w:rsidRDefault="00197A74" w:rsidP="00197A74">
      <w:pPr>
        <w:pStyle w:val="af7"/>
      </w:pPr>
      <w:r>
        <w:t xml:space="preserve">          return this._service.addUser(newUser);</w:t>
      </w:r>
    </w:p>
    <w:p w14:paraId="446DA5D4" w14:textId="77777777" w:rsidR="00197A74" w:rsidRDefault="00197A74" w:rsidP="00197A74">
      <w:pPr>
        <w:pStyle w:val="af7"/>
      </w:pPr>
      <w:r>
        <w:t xml:space="preserve">        }),</w:t>
      </w:r>
    </w:p>
    <w:p w14:paraId="3D7F81FE" w14:textId="77777777" w:rsidR="00197A74" w:rsidRDefault="00197A74" w:rsidP="00197A74">
      <w:pPr>
        <w:pStyle w:val="af7"/>
      </w:pPr>
      <w:r>
        <w:t xml:space="preserve">        catchError((err) =&gt; {</w:t>
      </w:r>
    </w:p>
    <w:p w14:paraId="5FAACE27" w14:textId="77777777" w:rsidR="00197A74" w:rsidRDefault="00197A74" w:rsidP="00197A74">
      <w:pPr>
        <w:pStyle w:val="af7"/>
      </w:pPr>
      <w:r>
        <w:t xml:space="preserve">          console.error(`Failed to create user: ${err}`);</w:t>
      </w:r>
    </w:p>
    <w:p w14:paraId="36B3A90D" w14:textId="77777777" w:rsidR="00197A74" w:rsidRPr="00197A74" w:rsidRDefault="00197A74" w:rsidP="00197A74">
      <w:pPr>
        <w:pStyle w:val="af7"/>
        <w:rPr>
          <w:lang w:val="ru-RU"/>
        </w:rPr>
      </w:pPr>
      <w:r>
        <w:t xml:space="preserve">          this</w:t>
      </w:r>
      <w:r w:rsidRPr="00197A74">
        <w:rPr>
          <w:lang w:val="ru-RU"/>
        </w:rPr>
        <w:t>._</w:t>
      </w:r>
      <w:r>
        <w:t>snackBar</w:t>
      </w:r>
      <w:r w:rsidRPr="00197A74">
        <w:rPr>
          <w:lang w:val="ru-RU"/>
        </w:rPr>
        <w:t>.</w:t>
      </w:r>
      <w:r>
        <w:t>open</w:t>
      </w:r>
      <w:r w:rsidRPr="00197A74">
        <w:rPr>
          <w:lang w:val="ru-RU"/>
        </w:rPr>
        <w:t>(</w:t>
      </w:r>
    </w:p>
    <w:p w14:paraId="25692D5E" w14:textId="77777777" w:rsidR="00197A74" w:rsidRPr="00197A74" w:rsidRDefault="00197A74" w:rsidP="00197A74">
      <w:pPr>
        <w:pStyle w:val="af7"/>
        <w:rPr>
          <w:lang w:val="ru-RU"/>
        </w:rPr>
      </w:pPr>
      <w:r w:rsidRPr="00197A74">
        <w:rPr>
          <w:lang w:val="ru-RU"/>
        </w:rPr>
        <w:t xml:space="preserve">            `Произошла ошибка при создании пользователя: ${</w:t>
      </w:r>
      <w:r>
        <w:t>err</w:t>
      </w:r>
      <w:r w:rsidRPr="00197A74">
        <w:rPr>
          <w:lang w:val="ru-RU"/>
        </w:rPr>
        <w:t>}`</w:t>
      </w:r>
    </w:p>
    <w:p w14:paraId="4EFE3A3A" w14:textId="77777777" w:rsidR="00197A74" w:rsidRDefault="00197A74" w:rsidP="00197A74">
      <w:pPr>
        <w:pStyle w:val="af7"/>
      </w:pPr>
      <w:r w:rsidRPr="00197A74">
        <w:rPr>
          <w:lang w:val="ru-RU"/>
        </w:rPr>
        <w:t xml:space="preserve">          </w:t>
      </w:r>
      <w:r>
        <w:t>);</w:t>
      </w:r>
    </w:p>
    <w:p w14:paraId="0A0C9D10" w14:textId="77777777" w:rsidR="00197A74" w:rsidRDefault="00197A74" w:rsidP="00197A74">
      <w:pPr>
        <w:pStyle w:val="af7"/>
      </w:pPr>
      <w:r>
        <w:t xml:space="preserve">          return throwError(() =&gt; err);</w:t>
      </w:r>
    </w:p>
    <w:p w14:paraId="20F2280F" w14:textId="77777777" w:rsidR="00197A74" w:rsidRDefault="00197A74" w:rsidP="00197A74">
      <w:pPr>
        <w:pStyle w:val="af7"/>
      </w:pPr>
      <w:r>
        <w:t xml:space="preserve">        }),</w:t>
      </w:r>
    </w:p>
    <w:p w14:paraId="04F7989A" w14:textId="77777777" w:rsidR="00197A74" w:rsidRDefault="00197A74" w:rsidP="00197A74">
      <w:pPr>
        <w:pStyle w:val="af7"/>
      </w:pPr>
      <w:r>
        <w:t xml:space="preserve">        takeUntilDestroyed(this._destroyRef)</w:t>
      </w:r>
    </w:p>
    <w:p w14:paraId="29A5F48F" w14:textId="77777777" w:rsidR="00197A74" w:rsidRDefault="00197A74" w:rsidP="00197A74">
      <w:pPr>
        <w:pStyle w:val="af7"/>
      </w:pPr>
      <w:r>
        <w:t xml:space="preserve">      )</w:t>
      </w:r>
    </w:p>
    <w:p w14:paraId="5EA3D6A8" w14:textId="77777777" w:rsidR="00197A74" w:rsidRDefault="00197A74" w:rsidP="00197A74">
      <w:pPr>
        <w:pStyle w:val="af7"/>
      </w:pPr>
      <w:r>
        <w:t xml:space="preserve">      .subscribe((user) =&gt; {</w:t>
      </w:r>
    </w:p>
    <w:p w14:paraId="4E6EDA86" w14:textId="77777777" w:rsidR="00197A74" w:rsidRDefault="00197A74" w:rsidP="00197A74">
      <w:pPr>
        <w:pStyle w:val="af7"/>
      </w:pPr>
      <w:r>
        <w:t xml:space="preserve">        this._snackBar.open(`Пользователь ${user.name} создан!`, 'OK');</w:t>
      </w:r>
    </w:p>
    <w:p w14:paraId="0DC22B50" w14:textId="77777777" w:rsidR="00197A74" w:rsidRDefault="00197A74" w:rsidP="00197A74">
      <w:pPr>
        <w:pStyle w:val="af7"/>
      </w:pPr>
      <w:r>
        <w:t xml:space="preserve">        this.loadUsers();</w:t>
      </w:r>
    </w:p>
    <w:p w14:paraId="6D044D5D" w14:textId="77777777" w:rsidR="00197A74" w:rsidRDefault="00197A74" w:rsidP="00197A74">
      <w:pPr>
        <w:pStyle w:val="af7"/>
      </w:pPr>
      <w:r>
        <w:t xml:space="preserve">      });</w:t>
      </w:r>
    </w:p>
    <w:p w14:paraId="5918D68E" w14:textId="77777777" w:rsidR="00197A74" w:rsidRDefault="00197A74" w:rsidP="00197A74">
      <w:pPr>
        <w:pStyle w:val="af7"/>
      </w:pPr>
      <w:r>
        <w:t xml:space="preserve">  }</w:t>
      </w:r>
    </w:p>
    <w:p w14:paraId="28EBE379" w14:textId="77777777" w:rsidR="00197A74" w:rsidRDefault="00197A74" w:rsidP="00197A74">
      <w:pPr>
        <w:pStyle w:val="af7"/>
      </w:pPr>
    </w:p>
    <w:p w14:paraId="7C826348" w14:textId="77777777" w:rsidR="00197A74" w:rsidRDefault="00197A74" w:rsidP="00197A74">
      <w:pPr>
        <w:pStyle w:val="af7"/>
      </w:pPr>
      <w:r>
        <w:t xml:space="preserve">  private _routeToMainPage() {</w:t>
      </w:r>
    </w:p>
    <w:p w14:paraId="3127C88E" w14:textId="77777777" w:rsidR="00197A74" w:rsidRDefault="00197A74" w:rsidP="00197A74">
      <w:pPr>
        <w:pStyle w:val="af7"/>
      </w:pPr>
      <w:r>
        <w:t xml:space="preserve">    this._router.navigate([CONSTANTS.ENDPOINTS.RECENT_BOOKS]);</w:t>
      </w:r>
    </w:p>
    <w:p w14:paraId="5E45ABC0" w14:textId="77777777" w:rsidR="00197A74" w:rsidRDefault="00197A74" w:rsidP="00197A74">
      <w:pPr>
        <w:pStyle w:val="af7"/>
      </w:pPr>
      <w:r>
        <w:t xml:space="preserve">  }</w:t>
      </w:r>
    </w:p>
    <w:p w14:paraId="31DADF7C" w14:textId="77777777" w:rsidR="00197A74" w:rsidRDefault="00197A74" w:rsidP="00197A74">
      <w:pPr>
        <w:pStyle w:val="af7"/>
      </w:pPr>
    </w:p>
    <w:p w14:paraId="34BC5FC1" w14:textId="77777777" w:rsidR="00197A74" w:rsidRDefault="00197A74" w:rsidP="00197A74">
      <w:pPr>
        <w:pStyle w:val="af7"/>
      </w:pPr>
      <w:r>
        <w:t xml:space="preserve">  private _handleSignInError(err: unknown): Observable&lt;never&gt; {</w:t>
      </w:r>
    </w:p>
    <w:p w14:paraId="39B2426F" w14:textId="77777777" w:rsidR="00197A74" w:rsidRDefault="00197A74" w:rsidP="00197A74">
      <w:pPr>
        <w:pStyle w:val="af7"/>
      </w:pPr>
      <w:r>
        <w:t xml:space="preserve">    if (err instanceof HttpErrorResponse &amp;&amp; err.status === 401) {</w:t>
      </w:r>
    </w:p>
    <w:p w14:paraId="06AB7591" w14:textId="77777777" w:rsidR="00197A74" w:rsidRDefault="00197A74" w:rsidP="00197A74">
      <w:pPr>
        <w:pStyle w:val="af7"/>
      </w:pPr>
      <w:r>
        <w:t xml:space="preserve">      const errorMessage = (err.error as Record&lt;string, string&gt;)['message'];</w:t>
      </w:r>
    </w:p>
    <w:p w14:paraId="7AC9FBF6" w14:textId="77777777" w:rsidR="00197A74" w:rsidRDefault="00197A74" w:rsidP="00197A74">
      <w:pPr>
        <w:pStyle w:val="af7"/>
      </w:pPr>
      <w:r>
        <w:t xml:space="preserve">      this.loginForm.setErrors({</w:t>
      </w:r>
    </w:p>
    <w:p w14:paraId="31D406BA" w14:textId="77777777" w:rsidR="00197A74" w:rsidRDefault="00197A74" w:rsidP="00197A74">
      <w:pPr>
        <w:pStyle w:val="af7"/>
      </w:pPr>
      <w:r>
        <w:t xml:space="preserve">        invalidUsernameOrPassword: errorMessage,</w:t>
      </w:r>
    </w:p>
    <w:p w14:paraId="2E12D8E0" w14:textId="77777777" w:rsidR="00197A74" w:rsidRDefault="00197A74" w:rsidP="00197A74">
      <w:pPr>
        <w:pStyle w:val="af7"/>
      </w:pPr>
      <w:r>
        <w:t xml:space="preserve">      });</w:t>
      </w:r>
    </w:p>
    <w:p w14:paraId="2416D1E8" w14:textId="77777777" w:rsidR="00197A74" w:rsidRDefault="00197A74" w:rsidP="00197A74">
      <w:pPr>
        <w:pStyle w:val="af7"/>
      </w:pPr>
      <w:r>
        <w:t xml:space="preserve">      this._snackBar.open(errorMessage, 'OK');</w:t>
      </w:r>
    </w:p>
    <w:p w14:paraId="1A7F8487" w14:textId="77777777" w:rsidR="00197A74" w:rsidRDefault="00197A74" w:rsidP="00197A74">
      <w:pPr>
        <w:pStyle w:val="af7"/>
      </w:pPr>
      <w:r>
        <w:t xml:space="preserve">    }</w:t>
      </w:r>
    </w:p>
    <w:p w14:paraId="290C0151" w14:textId="77777777" w:rsidR="00197A74" w:rsidRDefault="00197A74" w:rsidP="00197A74">
      <w:pPr>
        <w:pStyle w:val="af7"/>
      </w:pPr>
      <w:r>
        <w:t xml:space="preserve">    return throwError(() =&gt; err);</w:t>
      </w:r>
    </w:p>
    <w:p w14:paraId="4C9B44D6" w14:textId="77777777" w:rsidR="00197A74" w:rsidRDefault="00197A74" w:rsidP="00197A74">
      <w:pPr>
        <w:pStyle w:val="af7"/>
      </w:pPr>
      <w:r>
        <w:t xml:space="preserve">  }</w:t>
      </w:r>
    </w:p>
    <w:p w14:paraId="7BAC995C" w14:textId="77777777" w:rsidR="00197A74" w:rsidRDefault="00197A74" w:rsidP="00197A74">
      <w:pPr>
        <w:pStyle w:val="af7"/>
      </w:pPr>
    </w:p>
    <w:p w14:paraId="1A858504" w14:textId="38776083" w:rsidR="00197A74" w:rsidRDefault="00197A74" w:rsidP="00197A74">
      <w:pPr>
        <w:pStyle w:val="af7"/>
      </w:pPr>
      <w:r>
        <w:t>}</w:t>
      </w:r>
    </w:p>
    <w:p w14:paraId="0F4CA08E" w14:textId="77777777" w:rsidR="00197A74" w:rsidRPr="00273568" w:rsidRDefault="00197A74" w:rsidP="00E50616">
      <w:pPr>
        <w:pStyle w:val="affc"/>
        <w:rPr>
          <w:lang w:val="en-US"/>
        </w:rPr>
      </w:pPr>
      <w:r>
        <w:lastRenderedPageBreak/>
        <w:t>Файл</w:t>
      </w:r>
      <w:r w:rsidRPr="00273568">
        <w:rPr>
          <w:lang w:val="en-US"/>
        </w:rPr>
        <w:t xml:space="preserve"> no-connection.component.html:</w:t>
      </w:r>
    </w:p>
    <w:p w14:paraId="09B8209C" w14:textId="77777777" w:rsidR="00197A74" w:rsidRDefault="00197A74" w:rsidP="00197A74">
      <w:pPr>
        <w:pStyle w:val="af7"/>
      </w:pPr>
      <w:r>
        <w:t>&lt;h2&gt;No connection&lt;/h2&gt;</w:t>
      </w:r>
    </w:p>
    <w:p w14:paraId="44A73858" w14:textId="11785F56" w:rsidR="00197A74" w:rsidRDefault="00197A74" w:rsidP="00197A74">
      <w:pPr>
        <w:pStyle w:val="af7"/>
      </w:pPr>
      <w:r>
        <w:t>&lt;p&gt;Please, check a network connection or server availability&lt;/p&gt;</w:t>
      </w:r>
    </w:p>
    <w:p w14:paraId="795CD695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no-connection.component.ts:</w:t>
      </w:r>
    </w:p>
    <w:p w14:paraId="79A1195F" w14:textId="77777777" w:rsidR="00197A74" w:rsidRDefault="00197A74" w:rsidP="00197A74">
      <w:pPr>
        <w:pStyle w:val="af7"/>
      </w:pPr>
      <w:r>
        <w:t>import { ChangeDetectionStrategy, Component } from '@angular/core';</w:t>
      </w:r>
    </w:p>
    <w:p w14:paraId="34574C78" w14:textId="77777777" w:rsidR="00197A74" w:rsidRDefault="00197A74" w:rsidP="00197A74">
      <w:pPr>
        <w:pStyle w:val="af7"/>
      </w:pPr>
    </w:p>
    <w:p w14:paraId="141D7448" w14:textId="77777777" w:rsidR="00197A74" w:rsidRDefault="00197A74" w:rsidP="00197A74">
      <w:pPr>
        <w:pStyle w:val="af7"/>
      </w:pPr>
      <w:r>
        <w:t>@Component({</w:t>
      </w:r>
    </w:p>
    <w:p w14:paraId="4902BC15" w14:textId="77777777" w:rsidR="00197A74" w:rsidRDefault="00197A74" w:rsidP="00197A74">
      <w:pPr>
        <w:pStyle w:val="af7"/>
      </w:pPr>
      <w:r>
        <w:t xml:space="preserve">  selector: 'app-no-connection',</w:t>
      </w:r>
    </w:p>
    <w:p w14:paraId="08F647E0" w14:textId="77777777" w:rsidR="00197A74" w:rsidRDefault="00197A74" w:rsidP="00197A74">
      <w:pPr>
        <w:pStyle w:val="af7"/>
      </w:pPr>
      <w:r>
        <w:t xml:space="preserve">  standalone: true,</w:t>
      </w:r>
    </w:p>
    <w:p w14:paraId="6B301279" w14:textId="77777777" w:rsidR="00197A74" w:rsidRDefault="00197A74" w:rsidP="00197A74">
      <w:pPr>
        <w:pStyle w:val="af7"/>
      </w:pPr>
      <w:r>
        <w:t xml:space="preserve">  imports: [],</w:t>
      </w:r>
    </w:p>
    <w:p w14:paraId="2E418B58" w14:textId="77777777" w:rsidR="00197A74" w:rsidRDefault="00197A74" w:rsidP="00197A74">
      <w:pPr>
        <w:pStyle w:val="af7"/>
      </w:pPr>
      <w:r>
        <w:t xml:space="preserve">  templateUrl: './no-connection.component.html',</w:t>
      </w:r>
    </w:p>
    <w:p w14:paraId="238B6B4A" w14:textId="77777777" w:rsidR="00197A74" w:rsidRDefault="00197A74" w:rsidP="00197A74">
      <w:pPr>
        <w:pStyle w:val="af7"/>
      </w:pPr>
      <w:r>
        <w:t xml:space="preserve">  styleUrl: './no-connection.component.scss',</w:t>
      </w:r>
    </w:p>
    <w:p w14:paraId="369FB1D4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2775D17B" w14:textId="77777777" w:rsidR="00197A74" w:rsidRDefault="00197A74" w:rsidP="00197A74">
      <w:pPr>
        <w:pStyle w:val="af7"/>
      </w:pPr>
      <w:r>
        <w:t>})</w:t>
      </w:r>
    </w:p>
    <w:p w14:paraId="6DF22FC0" w14:textId="77777777" w:rsidR="00197A74" w:rsidRDefault="00197A74" w:rsidP="00197A74">
      <w:pPr>
        <w:pStyle w:val="af7"/>
      </w:pPr>
      <w:r>
        <w:t>export class NoConnectionComponent {}</w:t>
      </w:r>
    </w:p>
    <w:p w14:paraId="7F1ED14E" w14:textId="77777777" w:rsidR="00197A74" w:rsidRDefault="00197A74" w:rsidP="00197A74">
      <w:pPr>
        <w:pStyle w:val="af7"/>
      </w:pPr>
    </w:p>
    <w:p w14:paraId="5C50A794" w14:textId="77777777" w:rsidR="00197A74" w:rsidRDefault="00197A74" w:rsidP="00197A74">
      <w:pPr>
        <w:pStyle w:val="af7"/>
      </w:pPr>
      <w:r>
        <w:t>Файл recent-books.component.html:</w:t>
      </w:r>
    </w:p>
    <w:p w14:paraId="1D39B78D" w14:textId="77777777" w:rsidR="00197A74" w:rsidRDefault="00197A74" w:rsidP="00197A74">
      <w:pPr>
        <w:pStyle w:val="af7"/>
      </w:pPr>
      <w:r>
        <w:t>&lt;h1&gt;Недавние&lt;/h1&gt;</w:t>
      </w:r>
    </w:p>
    <w:p w14:paraId="4A436D72" w14:textId="77777777" w:rsidR="00197A74" w:rsidRDefault="00197A74" w:rsidP="00197A74">
      <w:pPr>
        <w:pStyle w:val="af7"/>
      </w:pPr>
      <w:r>
        <w:t>@if (mostRecentBook()) {</w:t>
      </w:r>
    </w:p>
    <w:p w14:paraId="17CA845C" w14:textId="77777777" w:rsidR="00197A74" w:rsidRDefault="00197A74" w:rsidP="00197A74">
      <w:pPr>
        <w:pStyle w:val="af7"/>
      </w:pPr>
      <w:r>
        <w:t xml:space="preserve">  &lt;div class="most-recent-book"&gt;</w:t>
      </w:r>
    </w:p>
    <w:p w14:paraId="4F447E02" w14:textId="77777777" w:rsidR="00197A74" w:rsidRDefault="00197A74" w:rsidP="00197A74">
      <w:pPr>
        <w:pStyle w:val="af7"/>
      </w:pPr>
      <w:r>
        <w:t xml:space="preserve">    &lt;div class="item"&gt;</w:t>
      </w:r>
    </w:p>
    <w:p w14:paraId="11A30299" w14:textId="77777777" w:rsidR="00197A74" w:rsidRDefault="00197A74" w:rsidP="00197A74">
      <w:pPr>
        <w:pStyle w:val="af7"/>
      </w:pPr>
      <w:r>
        <w:t xml:space="preserve">      &lt;div class="thumbnail-container"&gt;</w:t>
      </w:r>
    </w:p>
    <w:p w14:paraId="35A76254" w14:textId="77777777" w:rsidR="00197A74" w:rsidRDefault="00197A74" w:rsidP="00197A74">
      <w:pPr>
        <w:pStyle w:val="af7"/>
      </w:pPr>
      <w:r>
        <w:t xml:space="preserve">        &lt;img [src]="mostRecentBook()!.documentDetails.thumbnailUrl" alt="no-image" /&gt;</w:t>
      </w:r>
    </w:p>
    <w:p w14:paraId="7173F393" w14:textId="77777777" w:rsidR="00197A74" w:rsidRDefault="00197A74" w:rsidP="00197A74">
      <w:pPr>
        <w:pStyle w:val="af7"/>
      </w:pPr>
      <w:r>
        <w:t xml:space="preserve">      &lt;/div&gt;</w:t>
      </w:r>
    </w:p>
    <w:p w14:paraId="08543E0D" w14:textId="77777777" w:rsidR="00197A74" w:rsidRDefault="00197A74" w:rsidP="00197A74">
      <w:pPr>
        <w:pStyle w:val="af7"/>
      </w:pPr>
      <w:r>
        <w:t xml:space="preserve">      &lt;div class="info"&gt;</w:t>
      </w:r>
    </w:p>
    <w:p w14:paraId="22DD1EB7" w14:textId="77777777" w:rsidR="00197A74" w:rsidRDefault="00197A74" w:rsidP="00197A74">
      <w:pPr>
        <w:pStyle w:val="af7"/>
      </w:pPr>
      <w:r>
        <w:t xml:space="preserve">        &lt;h2 class="title"&gt;</w:t>
      </w:r>
    </w:p>
    <w:p w14:paraId="17F0097B" w14:textId="77777777" w:rsidR="00197A74" w:rsidRDefault="00197A74" w:rsidP="00197A74">
      <w:pPr>
        <w:pStyle w:val="af7"/>
      </w:pPr>
      <w:r>
        <w:t xml:space="preserve">          {{ mostRecentBook()!.documentDetails.title }}</w:t>
      </w:r>
    </w:p>
    <w:p w14:paraId="6EA87398" w14:textId="77777777" w:rsidR="00197A74" w:rsidRDefault="00197A74" w:rsidP="00197A74">
      <w:pPr>
        <w:pStyle w:val="af7"/>
      </w:pPr>
      <w:r>
        <w:t xml:space="preserve">        &lt;/h2&gt;</w:t>
      </w:r>
    </w:p>
    <w:p w14:paraId="4F678C19" w14:textId="77777777" w:rsidR="00197A74" w:rsidRDefault="00197A74" w:rsidP="00197A74">
      <w:pPr>
        <w:pStyle w:val="af7"/>
      </w:pPr>
      <w:r>
        <w:t xml:space="preserve">        @if (mostRecentBook()!.stats?.lastViewedPage) {</w:t>
      </w:r>
    </w:p>
    <w:p w14:paraId="52767AEA" w14:textId="77777777" w:rsidR="00197A74" w:rsidRDefault="00197A74" w:rsidP="00197A74">
      <w:pPr>
        <w:pStyle w:val="af7"/>
      </w:pPr>
      <w:r>
        <w:t xml:space="preserve">          &lt;div&gt;</w:t>
      </w:r>
    </w:p>
    <w:p w14:paraId="26564910" w14:textId="77777777" w:rsidR="00197A74" w:rsidRDefault="00197A74" w:rsidP="00197A74">
      <w:pPr>
        <w:pStyle w:val="af7"/>
      </w:pPr>
      <w:r>
        <w:t xml:space="preserve">            Вы остановились на странице</w:t>
      </w:r>
    </w:p>
    <w:p w14:paraId="573DAD6C" w14:textId="77777777" w:rsidR="00197A74" w:rsidRDefault="00197A74" w:rsidP="00197A74">
      <w:pPr>
        <w:pStyle w:val="af7"/>
      </w:pPr>
      <w:r>
        <w:t xml:space="preserve">            {{ mostRecentBook()!.stats?.lastViewedPage }} /</w:t>
      </w:r>
    </w:p>
    <w:p w14:paraId="7432F46E" w14:textId="77777777" w:rsidR="00197A74" w:rsidRDefault="00197A74" w:rsidP="00197A74">
      <w:pPr>
        <w:pStyle w:val="af7"/>
      </w:pPr>
      <w:r>
        <w:t xml:space="preserve">            {{ mostRecentBook()!.documentDetails.pageCount }}</w:t>
      </w:r>
    </w:p>
    <w:p w14:paraId="61D804E3" w14:textId="77777777" w:rsidR="00197A74" w:rsidRDefault="00197A74" w:rsidP="00197A74">
      <w:pPr>
        <w:pStyle w:val="af7"/>
      </w:pPr>
      <w:r>
        <w:t xml:space="preserve">          &lt;/div&gt;</w:t>
      </w:r>
    </w:p>
    <w:p w14:paraId="37406C14" w14:textId="77777777" w:rsidR="00197A74" w:rsidRDefault="00197A74" w:rsidP="00197A74">
      <w:pPr>
        <w:pStyle w:val="af7"/>
      </w:pPr>
      <w:r>
        <w:t xml:space="preserve">        }</w:t>
      </w:r>
    </w:p>
    <w:p w14:paraId="3D7F1F85" w14:textId="77777777" w:rsidR="00197A74" w:rsidRDefault="00197A74" w:rsidP="00197A74">
      <w:pPr>
        <w:pStyle w:val="af7"/>
      </w:pPr>
      <w:r>
        <w:t xml:space="preserve">      &lt;/div&gt;</w:t>
      </w:r>
    </w:p>
    <w:p w14:paraId="50E90C81" w14:textId="77777777" w:rsidR="00197A74" w:rsidRDefault="00197A74" w:rsidP="00197A74">
      <w:pPr>
        <w:pStyle w:val="af7"/>
      </w:pPr>
      <w:r>
        <w:t xml:space="preserve">      &lt;div class="spacer"&gt;&lt;/div&gt;</w:t>
      </w:r>
    </w:p>
    <w:p w14:paraId="17918CE1" w14:textId="77777777" w:rsidR="00197A74" w:rsidRDefault="00197A74" w:rsidP="00197A74">
      <w:pPr>
        <w:pStyle w:val="af7"/>
      </w:pPr>
      <w:r>
        <w:t xml:space="preserve">      &lt;button mat-flat-button (click)="openBook(mostRecentBook()!)"&gt;</w:t>
      </w:r>
    </w:p>
    <w:p w14:paraId="45D64950" w14:textId="77777777" w:rsidR="00197A74" w:rsidRDefault="00197A74" w:rsidP="00197A74">
      <w:pPr>
        <w:pStyle w:val="af7"/>
      </w:pPr>
      <w:r>
        <w:t xml:space="preserve">        Продолжить</w:t>
      </w:r>
    </w:p>
    <w:p w14:paraId="48C75708" w14:textId="77777777" w:rsidR="00197A74" w:rsidRDefault="00197A74" w:rsidP="00197A74">
      <w:pPr>
        <w:pStyle w:val="af7"/>
      </w:pPr>
      <w:r>
        <w:t xml:space="preserve">      &lt;/button&gt;</w:t>
      </w:r>
    </w:p>
    <w:p w14:paraId="2262A700" w14:textId="77777777" w:rsidR="00197A74" w:rsidRDefault="00197A74" w:rsidP="00197A74">
      <w:pPr>
        <w:pStyle w:val="af7"/>
      </w:pPr>
      <w:r>
        <w:t xml:space="preserve">    &lt;/div&gt;</w:t>
      </w:r>
    </w:p>
    <w:p w14:paraId="3DAD5D5A" w14:textId="77777777" w:rsidR="00197A74" w:rsidRDefault="00197A74" w:rsidP="00197A74">
      <w:pPr>
        <w:pStyle w:val="af7"/>
      </w:pPr>
      <w:r>
        <w:t xml:space="preserve">    @if (mostRecentBookProgressValue()) {</w:t>
      </w:r>
    </w:p>
    <w:p w14:paraId="3EE321EF" w14:textId="77777777" w:rsidR="00197A74" w:rsidRDefault="00197A74" w:rsidP="00197A74">
      <w:pPr>
        <w:pStyle w:val="af7"/>
      </w:pPr>
      <w:r>
        <w:t xml:space="preserve">      &lt;mat-progress-bar</w:t>
      </w:r>
    </w:p>
    <w:p w14:paraId="2A99984E" w14:textId="77777777" w:rsidR="00197A74" w:rsidRDefault="00197A74" w:rsidP="00197A74">
      <w:pPr>
        <w:pStyle w:val="af7"/>
      </w:pPr>
      <w:r>
        <w:t xml:space="preserve">        [value]="mostRecentBookProgressValue()"</w:t>
      </w:r>
    </w:p>
    <w:p w14:paraId="6174B0F1" w14:textId="77777777" w:rsidR="00197A74" w:rsidRDefault="00197A74" w:rsidP="00197A74">
      <w:pPr>
        <w:pStyle w:val="af7"/>
      </w:pPr>
      <w:r>
        <w:t xml:space="preserve">      &gt;&lt;/mat-progress-bar&gt;</w:t>
      </w:r>
    </w:p>
    <w:p w14:paraId="54B4E7C3" w14:textId="77777777" w:rsidR="00197A74" w:rsidRDefault="00197A74" w:rsidP="00197A74">
      <w:pPr>
        <w:pStyle w:val="af7"/>
      </w:pPr>
      <w:r>
        <w:t xml:space="preserve">    }</w:t>
      </w:r>
    </w:p>
    <w:p w14:paraId="3B2C185B" w14:textId="77777777" w:rsidR="00197A74" w:rsidRDefault="00197A74" w:rsidP="00197A74">
      <w:pPr>
        <w:pStyle w:val="af7"/>
      </w:pPr>
      <w:r>
        <w:t xml:space="preserve">  &lt;/div&gt;</w:t>
      </w:r>
    </w:p>
    <w:p w14:paraId="25AF1FD8" w14:textId="77777777" w:rsidR="00197A74" w:rsidRDefault="00197A74" w:rsidP="00197A74">
      <w:pPr>
        <w:pStyle w:val="af7"/>
      </w:pPr>
      <w:r>
        <w:t>}</w:t>
      </w:r>
    </w:p>
    <w:p w14:paraId="4A657191" w14:textId="77777777" w:rsidR="00197A74" w:rsidRDefault="00197A74" w:rsidP="00197A74">
      <w:pPr>
        <w:pStyle w:val="af7"/>
      </w:pPr>
      <w:r>
        <w:t>@if (isBooksEmpty()) {</w:t>
      </w:r>
    </w:p>
    <w:p w14:paraId="30C2A82F" w14:textId="77777777" w:rsidR="00197A74" w:rsidRDefault="00197A74" w:rsidP="00197A74">
      <w:pPr>
        <w:pStyle w:val="af7"/>
      </w:pPr>
      <w:r>
        <w:t xml:space="preserve">  &lt;span class="no-items"&gt;Пусто&lt;/span&gt;</w:t>
      </w:r>
    </w:p>
    <w:p w14:paraId="36BAEB1E" w14:textId="77777777" w:rsidR="00197A74" w:rsidRDefault="00197A74" w:rsidP="00197A74">
      <w:pPr>
        <w:pStyle w:val="af7"/>
      </w:pPr>
      <w:r>
        <w:t>}</w:t>
      </w:r>
    </w:p>
    <w:p w14:paraId="3BDAA1C9" w14:textId="77777777" w:rsidR="00197A74" w:rsidRDefault="00197A74" w:rsidP="00197A74">
      <w:pPr>
        <w:pStyle w:val="af7"/>
      </w:pPr>
      <w:r>
        <w:t>&lt;app-book-list-view</w:t>
      </w:r>
    </w:p>
    <w:p w14:paraId="4D7D6539" w14:textId="77777777" w:rsidR="00197A74" w:rsidRDefault="00197A74" w:rsidP="00197A74">
      <w:pPr>
        <w:pStyle w:val="af7"/>
      </w:pPr>
      <w:r>
        <w:t xml:space="preserve">  [books]="otherBooks()"</w:t>
      </w:r>
    </w:p>
    <w:p w14:paraId="5EA1274D" w14:textId="77777777" w:rsidR="00197A74" w:rsidRDefault="00197A74" w:rsidP="00197A74">
      <w:pPr>
        <w:pStyle w:val="af7"/>
      </w:pPr>
      <w:r>
        <w:t xml:space="preserve">  [showEditButton]="false"</w:t>
      </w:r>
    </w:p>
    <w:p w14:paraId="676DAEE1" w14:textId="77777777" w:rsidR="00197A74" w:rsidRDefault="00197A74" w:rsidP="00197A74">
      <w:pPr>
        <w:pStyle w:val="af7"/>
      </w:pPr>
      <w:r>
        <w:t xml:space="preserve">  [showDeleteButton]="false"</w:t>
      </w:r>
    </w:p>
    <w:p w14:paraId="75DADBE1" w14:textId="77777777" w:rsidR="00197A74" w:rsidRDefault="00197A74" w:rsidP="00197A74">
      <w:pPr>
        <w:pStyle w:val="af7"/>
      </w:pPr>
      <w:r>
        <w:t xml:space="preserve">  (openItemEvent)="openBook($event)"</w:t>
      </w:r>
    </w:p>
    <w:p w14:paraId="6BE99C85" w14:textId="638BCF05" w:rsidR="00197A74" w:rsidRDefault="00197A74" w:rsidP="00197A74">
      <w:pPr>
        <w:pStyle w:val="af7"/>
      </w:pPr>
      <w:r>
        <w:t>&gt;&lt;/app-book-list-view&gt;</w:t>
      </w:r>
    </w:p>
    <w:p w14:paraId="451B9948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recent-books.component.ts:</w:t>
      </w:r>
    </w:p>
    <w:p w14:paraId="4ED43818" w14:textId="77777777" w:rsidR="00197A74" w:rsidRDefault="00197A74" w:rsidP="00197A74">
      <w:pPr>
        <w:pStyle w:val="af7"/>
      </w:pPr>
      <w:r>
        <w:t>import {</w:t>
      </w:r>
    </w:p>
    <w:p w14:paraId="3E78E1DC" w14:textId="77777777" w:rsidR="00197A74" w:rsidRDefault="00197A74" w:rsidP="00197A74">
      <w:pPr>
        <w:pStyle w:val="af7"/>
      </w:pPr>
      <w:r>
        <w:t xml:space="preserve">  ChangeDetectionStrategy,</w:t>
      </w:r>
    </w:p>
    <w:p w14:paraId="3E7D9967" w14:textId="77777777" w:rsidR="00197A74" w:rsidRDefault="00197A74" w:rsidP="00197A74">
      <w:pPr>
        <w:pStyle w:val="af7"/>
      </w:pPr>
      <w:r>
        <w:t xml:space="preserve">  Component,</w:t>
      </w:r>
    </w:p>
    <w:p w14:paraId="7372CE25" w14:textId="77777777" w:rsidR="00197A74" w:rsidRDefault="00197A74" w:rsidP="00197A74">
      <w:pPr>
        <w:pStyle w:val="af7"/>
      </w:pPr>
      <w:r>
        <w:t xml:space="preserve">  OnInit,</w:t>
      </w:r>
    </w:p>
    <w:p w14:paraId="165B5775" w14:textId="77777777" w:rsidR="00197A74" w:rsidRDefault="00197A74" w:rsidP="00197A74">
      <w:pPr>
        <w:pStyle w:val="af7"/>
      </w:pPr>
      <w:r>
        <w:t xml:space="preserve">  computed,</w:t>
      </w:r>
    </w:p>
    <w:p w14:paraId="4936DA47" w14:textId="77777777" w:rsidR="00197A74" w:rsidRDefault="00197A74" w:rsidP="00197A74">
      <w:pPr>
        <w:pStyle w:val="af7"/>
      </w:pPr>
      <w:r>
        <w:t xml:space="preserve">  signal,</w:t>
      </w:r>
    </w:p>
    <w:p w14:paraId="5860A72A" w14:textId="77777777" w:rsidR="00197A74" w:rsidRDefault="00197A74" w:rsidP="00197A74">
      <w:pPr>
        <w:pStyle w:val="af7"/>
      </w:pPr>
      <w:r>
        <w:t>} from '@angular/core';</w:t>
      </w:r>
    </w:p>
    <w:p w14:paraId="0EF9DA24" w14:textId="77777777" w:rsidR="00197A74" w:rsidRDefault="00197A74" w:rsidP="00197A74">
      <w:pPr>
        <w:pStyle w:val="af7"/>
      </w:pPr>
      <w:r>
        <w:t>import { Router } from '@angular/router';</w:t>
      </w:r>
    </w:p>
    <w:p w14:paraId="22324F6D" w14:textId="77777777" w:rsidR="00197A74" w:rsidRDefault="00197A74" w:rsidP="00197A74">
      <w:pPr>
        <w:pStyle w:val="af7"/>
      </w:pPr>
      <w:r>
        <w:t>import {</w:t>
      </w:r>
    </w:p>
    <w:p w14:paraId="7F1DD2D9" w14:textId="77777777" w:rsidR="00197A74" w:rsidRDefault="00197A74" w:rsidP="00197A74">
      <w:pPr>
        <w:pStyle w:val="af7"/>
      </w:pPr>
      <w:r>
        <w:t xml:space="preserve">  BookDto,</w:t>
      </w:r>
    </w:p>
    <w:p w14:paraId="362ECF43" w14:textId="77777777" w:rsidR="00197A74" w:rsidRDefault="00197A74" w:rsidP="00197A74">
      <w:pPr>
        <w:pStyle w:val="af7"/>
      </w:pPr>
      <w:r>
        <w:t xml:space="preserve">  SortOrder,</w:t>
      </w:r>
    </w:p>
    <w:p w14:paraId="3CD1FDB4" w14:textId="77777777" w:rsidR="00197A74" w:rsidRDefault="00197A74" w:rsidP="00197A74">
      <w:pPr>
        <w:pStyle w:val="af7"/>
      </w:pPr>
      <w:r>
        <w:t>} from '@core/dtos/BookManager.Application.Common.DTOs';</w:t>
      </w:r>
    </w:p>
    <w:p w14:paraId="5EFEBD5A" w14:textId="77777777" w:rsidR="00197A74" w:rsidRDefault="00197A74" w:rsidP="00197A74">
      <w:pPr>
        <w:pStyle w:val="af7"/>
      </w:pPr>
      <w:r>
        <w:t>import { BookService } from '@core/services/book.service';</w:t>
      </w:r>
    </w:p>
    <w:p w14:paraId="6DB3132A" w14:textId="77777777" w:rsidR="00197A74" w:rsidRDefault="00197A74" w:rsidP="00197A74">
      <w:pPr>
        <w:pStyle w:val="af7"/>
      </w:pPr>
      <w:r>
        <w:t>import { MatButton } from '@angular/material/button';</w:t>
      </w:r>
    </w:p>
    <w:p w14:paraId="09F31A90" w14:textId="77777777" w:rsidR="00197A74" w:rsidRDefault="00197A74" w:rsidP="00197A74">
      <w:pPr>
        <w:pStyle w:val="af7"/>
      </w:pPr>
      <w:r>
        <w:lastRenderedPageBreak/>
        <w:t>import { MatProgressBar } from '@angular/material/progress-bar';</w:t>
      </w:r>
    </w:p>
    <w:p w14:paraId="4E4EB3CB" w14:textId="77777777" w:rsidR="00197A74" w:rsidRDefault="00197A74" w:rsidP="00197A74">
      <w:pPr>
        <w:pStyle w:val="af7"/>
      </w:pPr>
      <w:r>
        <w:t>import { NgOptimizedImage } from '@angular/common';</w:t>
      </w:r>
    </w:p>
    <w:p w14:paraId="3C545667" w14:textId="77777777" w:rsidR="00197A74" w:rsidRDefault="00197A74" w:rsidP="00197A74">
      <w:pPr>
        <w:pStyle w:val="af7"/>
      </w:pPr>
      <w:r>
        <w:t>import { BookListViewComponent } from '@core/components/book-list-view/book-list-view.component';</w:t>
      </w:r>
    </w:p>
    <w:p w14:paraId="0A83773A" w14:textId="77777777" w:rsidR="00197A74" w:rsidRDefault="00197A74" w:rsidP="00197A74">
      <w:pPr>
        <w:pStyle w:val="af7"/>
      </w:pPr>
    </w:p>
    <w:p w14:paraId="70819C52" w14:textId="77777777" w:rsidR="00197A74" w:rsidRDefault="00197A74" w:rsidP="00197A74">
      <w:pPr>
        <w:pStyle w:val="af7"/>
      </w:pPr>
      <w:r>
        <w:t>@Component({</w:t>
      </w:r>
    </w:p>
    <w:p w14:paraId="3756F518" w14:textId="77777777" w:rsidR="00197A74" w:rsidRDefault="00197A74" w:rsidP="00197A74">
      <w:pPr>
        <w:pStyle w:val="af7"/>
      </w:pPr>
      <w:r>
        <w:t xml:space="preserve">  selector: 'app-recent-books',</w:t>
      </w:r>
    </w:p>
    <w:p w14:paraId="1E056493" w14:textId="77777777" w:rsidR="00197A74" w:rsidRDefault="00197A74" w:rsidP="00197A74">
      <w:pPr>
        <w:pStyle w:val="af7"/>
      </w:pPr>
      <w:r>
        <w:t xml:space="preserve">  templateUrl: './recent-books.component.html',</w:t>
      </w:r>
    </w:p>
    <w:p w14:paraId="4FF0207C" w14:textId="77777777" w:rsidR="00197A74" w:rsidRDefault="00197A74" w:rsidP="00197A74">
      <w:pPr>
        <w:pStyle w:val="af7"/>
      </w:pPr>
      <w:r>
        <w:t xml:space="preserve">  styleUrl: './recent-books.component.scss',</w:t>
      </w:r>
    </w:p>
    <w:p w14:paraId="4A1B2105" w14:textId="77777777" w:rsidR="00197A74" w:rsidRDefault="00197A74" w:rsidP="00197A74">
      <w:pPr>
        <w:pStyle w:val="af7"/>
      </w:pPr>
      <w:r>
        <w:t xml:space="preserve">  standalone: true,</w:t>
      </w:r>
    </w:p>
    <w:p w14:paraId="0DCE8CD8" w14:textId="77777777" w:rsidR="00197A74" w:rsidRDefault="00197A74" w:rsidP="00197A74">
      <w:pPr>
        <w:pStyle w:val="af7"/>
      </w:pPr>
      <w:r>
        <w:t xml:space="preserve">  imports: [</w:t>
      </w:r>
    </w:p>
    <w:p w14:paraId="47FDEDA5" w14:textId="77777777" w:rsidR="00197A74" w:rsidRDefault="00197A74" w:rsidP="00197A74">
      <w:pPr>
        <w:pStyle w:val="af7"/>
      </w:pPr>
      <w:r>
        <w:t xml:space="preserve">    MatButton,</w:t>
      </w:r>
    </w:p>
    <w:p w14:paraId="7392AF1A" w14:textId="77777777" w:rsidR="00197A74" w:rsidRDefault="00197A74" w:rsidP="00197A74">
      <w:pPr>
        <w:pStyle w:val="af7"/>
      </w:pPr>
      <w:r>
        <w:t xml:space="preserve">    MatProgressBar,</w:t>
      </w:r>
    </w:p>
    <w:p w14:paraId="5D546251" w14:textId="77777777" w:rsidR="00197A74" w:rsidRDefault="00197A74" w:rsidP="00197A74">
      <w:pPr>
        <w:pStyle w:val="af7"/>
      </w:pPr>
      <w:r>
        <w:t xml:space="preserve">    NgOptimizedImage,</w:t>
      </w:r>
    </w:p>
    <w:p w14:paraId="094CB098" w14:textId="77777777" w:rsidR="00197A74" w:rsidRDefault="00197A74" w:rsidP="00197A74">
      <w:pPr>
        <w:pStyle w:val="af7"/>
      </w:pPr>
      <w:r>
        <w:t xml:space="preserve">    BookListViewComponent,</w:t>
      </w:r>
    </w:p>
    <w:p w14:paraId="5E1F71A9" w14:textId="77777777" w:rsidR="00197A74" w:rsidRDefault="00197A74" w:rsidP="00197A74">
      <w:pPr>
        <w:pStyle w:val="af7"/>
      </w:pPr>
      <w:r>
        <w:t xml:space="preserve">  ],</w:t>
      </w:r>
    </w:p>
    <w:p w14:paraId="7758544E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12A73477" w14:textId="77777777" w:rsidR="00197A74" w:rsidRDefault="00197A74" w:rsidP="00197A74">
      <w:pPr>
        <w:pStyle w:val="af7"/>
      </w:pPr>
      <w:r>
        <w:t>})</w:t>
      </w:r>
    </w:p>
    <w:p w14:paraId="33948416" w14:textId="77777777" w:rsidR="00197A74" w:rsidRDefault="00197A74" w:rsidP="00197A74">
      <w:pPr>
        <w:pStyle w:val="af7"/>
      </w:pPr>
      <w:r>
        <w:t>export class RecentBooksComponent implements OnInit {</w:t>
      </w:r>
    </w:p>
    <w:p w14:paraId="639C0513" w14:textId="77777777" w:rsidR="00197A74" w:rsidRDefault="00197A74" w:rsidP="00197A74">
      <w:pPr>
        <w:pStyle w:val="af7"/>
      </w:pPr>
    </w:p>
    <w:p w14:paraId="737B95DF" w14:textId="77777777" w:rsidR="00197A74" w:rsidRDefault="00197A74" w:rsidP="00197A74">
      <w:pPr>
        <w:pStyle w:val="af7"/>
      </w:pPr>
      <w:r>
        <w:t xml:space="preserve">  public otherBooks = signal&lt;BookDto[]&gt;([]);</w:t>
      </w:r>
    </w:p>
    <w:p w14:paraId="67318265" w14:textId="77777777" w:rsidR="00197A74" w:rsidRDefault="00197A74" w:rsidP="00197A74">
      <w:pPr>
        <w:pStyle w:val="af7"/>
      </w:pPr>
      <w:r>
        <w:t xml:space="preserve">  public mostRecentBook = signal&lt;BookDto | null&gt;(null);</w:t>
      </w:r>
    </w:p>
    <w:p w14:paraId="71645C97" w14:textId="77777777" w:rsidR="00197A74" w:rsidRDefault="00197A74" w:rsidP="00197A74">
      <w:pPr>
        <w:pStyle w:val="af7"/>
      </w:pPr>
      <w:r>
        <w:t xml:space="preserve">  public isBooksEmpty = computed(() =&gt; {</w:t>
      </w:r>
    </w:p>
    <w:p w14:paraId="32410F62" w14:textId="77777777" w:rsidR="00197A74" w:rsidRDefault="00197A74" w:rsidP="00197A74">
      <w:pPr>
        <w:pStyle w:val="af7"/>
      </w:pPr>
      <w:r>
        <w:t xml:space="preserve">    return this.otherBooks().length === 0;</w:t>
      </w:r>
    </w:p>
    <w:p w14:paraId="04F7E644" w14:textId="77777777" w:rsidR="00197A74" w:rsidRDefault="00197A74" w:rsidP="00197A74">
      <w:pPr>
        <w:pStyle w:val="af7"/>
      </w:pPr>
      <w:r>
        <w:t xml:space="preserve">  })</w:t>
      </w:r>
    </w:p>
    <w:p w14:paraId="35497301" w14:textId="77777777" w:rsidR="00197A74" w:rsidRDefault="00197A74" w:rsidP="00197A74">
      <w:pPr>
        <w:pStyle w:val="af7"/>
      </w:pPr>
    </w:p>
    <w:p w14:paraId="5DCDBEF5" w14:textId="77777777" w:rsidR="00197A74" w:rsidRDefault="00197A74" w:rsidP="00197A74">
      <w:pPr>
        <w:pStyle w:val="af7"/>
      </w:pPr>
      <w:r>
        <w:t xml:space="preserve">  protected readonly DEFAULT_PAGE_SIZE = 5;</w:t>
      </w:r>
    </w:p>
    <w:p w14:paraId="3923B5CA" w14:textId="77777777" w:rsidR="00197A74" w:rsidRDefault="00197A74" w:rsidP="00197A74">
      <w:pPr>
        <w:pStyle w:val="af7"/>
      </w:pPr>
      <w:r>
        <w:t xml:space="preserve">  protected readonly DEFAULT_PAGE_NUMBER = 0;</w:t>
      </w:r>
    </w:p>
    <w:p w14:paraId="2A01D8BB" w14:textId="77777777" w:rsidR="00197A74" w:rsidRDefault="00197A74" w:rsidP="00197A74">
      <w:pPr>
        <w:pStyle w:val="af7"/>
      </w:pPr>
      <w:r>
        <w:t xml:space="preserve">  protected readonly SORT_BY = 'recent_access';</w:t>
      </w:r>
    </w:p>
    <w:p w14:paraId="23E44950" w14:textId="77777777" w:rsidR="00197A74" w:rsidRDefault="00197A74" w:rsidP="00197A74">
      <w:pPr>
        <w:pStyle w:val="af7"/>
      </w:pPr>
      <w:r>
        <w:t xml:space="preserve">  protected readonly SORT_ORDER = SortOrder.Desc;</w:t>
      </w:r>
    </w:p>
    <w:p w14:paraId="07DD5191" w14:textId="77777777" w:rsidR="00197A74" w:rsidRDefault="00197A74" w:rsidP="00197A74">
      <w:pPr>
        <w:pStyle w:val="af7"/>
      </w:pPr>
    </w:p>
    <w:p w14:paraId="508ED070" w14:textId="77777777" w:rsidR="00197A74" w:rsidRDefault="00197A74" w:rsidP="00197A74">
      <w:pPr>
        <w:pStyle w:val="af7"/>
      </w:pPr>
      <w:r>
        <w:t xml:space="preserve">  public mostRecentBookProgressValue = computed(() =&gt; {</w:t>
      </w:r>
    </w:p>
    <w:p w14:paraId="11DF2B56" w14:textId="77777777" w:rsidR="00197A74" w:rsidRDefault="00197A74" w:rsidP="00197A74">
      <w:pPr>
        <w:pStyle w:val="af7"/>
      </w:pPr>
      <w:r>
        <w:t xml:space="preserve">    const mostRecentBook = this.mostRecentBook();</w:t>
      </w:r>
    </w:p>
    <w:p w14:paraId="398E4321" w14:textId="77777777" w:rsidR="00197A74" w:rsidRDefault="00197A74" w:rsidP="00197A74">
      <w:pPr>
        <w:pStyle w:val="af7"/>
      </w:pPr>
      <w:r>
        <w:t xml:space="preserve">    if (!mostRecentBook) return 0;</w:t>
      </w:r>
    </w:p>
    <w:p w14:paraId="21B22E5E" w14:textId="77777777" w:rsidR="00197A74" w:rsidRDefault="00197A74" w:rsidP="00197A74">
      <w:pPr>
        <w:pStyle w:val="af7"/>
      </w:pPr>
      <w:r>
        <w:t xml:space="preserve">    const pageCount = mostRecentBook?.documentDetails.pageCount ?? 0;</w:t>
      </w:r>
    </w:p>
    <w:p w14:paraId="4BA99CC5" w14:textId="77777777" w:rsidR="00197A74" w:rsidRDefault="00197A74" w:rsidP="00197A74">
      <w:pPr>
        <w:pStyle w:val="af7"/>
      </w:pPr>
      <w:r>
        <w:t xml:space="preserve">    const pageNumber = mostRecentBook.stats?.lastViewedPage ?? 0;</w:t>
      </w:r>
    </w:p>
    <w:p w14:paraId="44F01C7D" w14:textId="77777777" w:rsidR="00197A74" w:rsidRDefault="00197A74" w:rsidP="00197A74">
      <w:pPr>
        <w:pStyle w:val="af7"/>
      </w:pPr>
      <w:r>
        <w:t xml:space="preserve">    return Math.round((pageNumber / pageCount) * 100);</w:t>
      </w:r>
    </w:p>
    <w:p w14:paraId="4A81C8F7" w14:textId="77777777" w:rsidR="00197A74" w:rsidRDefault="00197A74" w:rsidP="00197A74">
      <w:pPr>
        <w:pStyle w:val="af7"/>
      </w:pPr>
      <w:r>
        <w:t xml:space="preserve">  });</w:t>
      </w:r>
    </w:p>
    <w:p w14:paraId="70079899" w14:textId="77777777" w:rsidR="00197A74" w:rsidRDefault="00197A74" w:rsidP="00197A74">
      <w:pPr>
        <w:pStyle w:val="af7"/>
      </w:pPr>
    </w:p>
    <w:p w14:paraId="6E7622DC" w14:textId="77777777" w:rsidR="00197A74" w:rsidRDefault="00197A74" w:rsidP="00197A74">
      <w:pPr>
        <w:pStyle w:val="af7"/>
      </w:pPr>
      <w:r>
        <w:t xml:space="preserve">  constructor(</w:t>
      </w:r>
    </w:p>
    <w:p w14:paraId="452446BC" w14:textId="77777777" w:rsidR="00197A74" w:rsidRDefault="00197A74" w:rsidP="00197A74">
      <w:pPr>
        <w:pStyle w:val="af7"/>
      </w:pPr>
      <w:r>
        <w:t xml:space="preserve">    private readonly _service: BookService,</w:t>
      </w:r>
    </w:p>
    <w:p w14:paraId="1BBA7B08" w14:textId="77777777" w:rsidR="00197A74" w:rsidRDefault="00197A74" w:rsidP="00197A74">
      <w:pPr>
        <w:pStyle w:val="af7"/>
      </w:pPr>
      <w:r>
        <w:t xml:space="preserve">    private readonly _router: Router</w:t>
      </w:r>
    </w:p>
    <w:p w14:paraId="5C0EA87D" w14:textId="77777777" w:rsidR="00197A74" w:rsidRDefault="00197A74" w:rsidP="00197A74">
      <w:pPr>
        <w:pStyle w:val="af7"/>
      </w:pPr>
      <w:r>
        <w:t xml:space="preserve">  ) {}</w:t>
      </w:r>
    </w:p>
    <w:p w14:paraId="3962A14C" w14:textId="77777777" w:rsidR="00197A74" w:rsidRDefault="00197A74" w:rsidP="00197A74">
      <w:pPr>
        <w:pStyle w:val="af7"/>
      </w:pPr>
    </w:p>
    <w:p w14:paraId="17D2AAF1" w14:textId="77777777" w:rsidR="00197A74" w:rsidRDefault="00197A74" w:rsidP="00197A74">
      <w:pPr>
        <w:pStyle w:val="af7"/>
      </w:pPr>
      <w:r>
        <w:t xml:space="preserve">  public ngOnInit(): void {</w:t>
      </w:r>
    </w:p>
    <w:p w14:paraId="07F49A39" w14:textId="77777777" w:rsidR="00197A74" w:rsidRDefault="00197A74" w:rsidP="00197A74">
      <w:pPr>
        <w:pStyle w:val="af7"/>
      </w:pPr>
      <w:r>
        <w:t xml:space="preserve">    this._loadBooks();</w:t>
      </w:r>
    </w:p>
    <w:p w14:paraId="4DCD38CD" w14:textId="77777777" w:rsidR="00197A74" w:rsidRDefault="00197A74" w:rsidP="00197A74">
      <w:pPr>
        <w:pStyle w:val="af7"/>
      </w:pPr>
      <w:r>
        <w:t xml:space="preserve">  }</w:t>
      </w:r>
    </w:p>
    <w:p w14:paraId="5508DDDF" w14:textId="77777777" w:rsidR="00197A74" w:rsidRDefault="00197A74" w:rsidP="00197A74">
      <w:pPr>
        <w:pStyle w:val="af7"/>
      </w:pPr>
    </w:p>
    <w:p w14:paraId="5034A634" w14:textId="77777777" w:rsidR="00197A74" w:rsidRDefault="00197A74" w:rsidP="00197A74">
      <w:pPr>
        <w:pStyle w:val="af7"/>
      </w:pPr>
      <w:r>
        <w:t xml:space="preserve">  public openBook(book: BookDto): void {</w:t>
      </w:r>
    </w:p>
    <w:p w14:paraId="0ED8EBD7" w14:textId="77777777" w:rsidR="00197A74" w:rsidRDefault="00197A74" w:rsidP="00197A74">
      <w:pPr>
        <w:pStyle w:val="af7"/>
      </w:pPr>
      <w:r>
        <w:t xml:space="preserve">    this._router.navigate(['viewer', book.documentDetails.id]);</w:t>
      </w:r>
    </w:p>
    <w:p w14:paraId="32DC4D81" w14:textId="77777777" w:rsidR="00197A74" w:rsidRDefault="00197A74" w:rsidP="00197A74">
      <w:pPr>
        <w:pStyle w:val="af7"/>
      </w:pPr>
      <w:r>
        <w:t xml:space="preserve">  }</w:t>
      </w:r>
    </w:p>
    <w:p w14:paraId="489622C2" w14:textId="77777777" w:rsidR="00197A74" w:rsidRDefault="00197A74" w:rsidP="00197A74">
      <w:pPr>
        <w:pStyle w:val="af7"/>
      </w:pPr>
    </w:p>
    <w:p w14:paraId="42C03E99" w14:textId="77777777" w:rsidR="00197A74" w:rsidRDefault="00197A74" w:rsidP="00197A74">
      <w:pPr>
        <w:pStyle w:val="af7"/>
      </w:pPr>
      <w:r>
        <w:t xml:space="preserve">  private _loadBooks(): void {</w:t>
      </w:r>
    </w:p>
    <w:p w14:paraId="642E506B" w14:textId="77777777" w:rsidR="00197A74" w:rsidRDefault="00197A74" w:rsidP="00197A74">
      <w:pPr>
        <w:pStyle w:val="af7"/>
      </w:pPr>
      <w:r>
        <w:t xml:space="preserve">    this._service</w:t>
      </w:r>
    </w:p>
    <w:p w14:paraId="5FCFF4BB" w14:textId="77777777" w:rsidR="00197A74" w:rsidRDefault="00197A74" w:rsidP="00197A74">
      <w:pPr>
        <w:pStyle w:val="af7"/>
      </w:pPr>
      <w:r>
        <w:t xml:space="preserve">      .getPage(</w:t>
      </w:r>
    </w:p>
    <w:p w14:paraId="47EC9E4C" w14:textId="77777777" w:rsidR="00197A74" w:rsidRDefault="00197A74" w:rsidP="00197A74">
      <w:pPr>
        <w:pStyle w:val="af7"/>
      </w:pPr>
      <w:r>
        <w:t xml:space="preserve">        this.DEFAULT_PAGE_NUMBER,</w:t>
      </w:r>
    </w:p>
    <w:p w14:paraId="5B81A6D2" w14:textId="77777777" w:rsidR="00197A74" w:rsidRDefault="00197A74" w:rsidP="00197A74">
      <w:pPr>
        <w:pStyle w:val="af7"/>
      </w:pPr>
      <w:r>
        <w:t xml:space="preserve">        this.DEFAULT_PAGE_SIZE,</w:t>
      </w:r>
    </w:p>
    <w:p w14:paraId="17E99EA2" w14:textId="77777777" w:rsidR="00197A74" w:rsidRDefault="00197A74" w:rsidP="00197A74">
      <w:pPr>
        <w:pStyle w:val="af7"/>
      </w:pPr>
      <w:r>
        <w:t xml:space="preserve">        this.SORT_BY,</w:t>
      </w:r>
    </w:p>
    <w:p w14:paraId="7877663E" w14:textId="77777777" w:rsidR="00197A74" w:rsidRDefault="00197A74" w:rsidP="00197A74">
      <w:pPr>
        <w:pStyle w:val="af7"/>
      </w:pPr>
      <w:r>
        <w:t xml:space="preserve">        this.SORT_ORDER</w:t>
      </w:r>
    </w:p>
    <w:p w14:paraId="179A5DF9" w14:textId="77777777" w:rsidR="00197A74" w:rsidRDefault="00197A74" w:rsidP="00197A74">
      <w:pPr>
        <w:pStyle w:val="af7"/>
      </w:pPr>
      <w:r>
        <w:t xml:space="preserve">      )</w:t>
      </w:r>
    </w:p>
    <w:p w14:paraId="1813E044" w14:textId="77777777" w:rsidR="00197A74" w:rsidRDefault="00197A74" w:rsidP="00197A74">
      <w:pPr>
        <w:pStyle w:val="af7"/>
      </w:pPr>
      <w:r>
        <w:t xml:space="preserve">      .subscribe((page) =&gt; {</w:t>
      </w:r>
    </w:p>
    <w:p w14:paraId="4D8F5D21" w14:textId="77777777" w:rsidR="00197A74" w:rsidRDefault="00197A74" w:rsidP="00197A74">
      <w:pPr>
        <w:pStyle w:val="af7"/>
      </w:pPr>
      <w:r>
        <w:t xml:space="preserve">        this.otherBooks.set(page.items.slice(1));</w:t>
      </w:r>
    </w:p>
    <w:p w14:paraId="0FF49F52" w14:textId="77777777" w:rsidR="00197A74" w:rsidRDefault="00197A74" w:rsidP="00197A74">
      <w:pPr>
        <w:pStyle w:val="af7"/>
      </w:pPr>
      <w:r>
        <w:t xml:space="preserve">        this.mostRecentBook.set(page.items[0]);</w:t>
      </w:r>
    </w:p>
    <w:p w14:paraId="3690C895" w14:textId="77777777" w:rsidR="00197A74" w:rsidRDefault="00197A74" w:rsidP="00197A74">
      <w:pPr>
        <w:pStyle w:val="af7"/>
      </w:pPr>
      <w:r>
        <w:t xml:space="preserve">      });</w:t>
      </w:r>
    </w:p>
    <w:p w14:paraId="6B6BD404" w14:textId="77777777" w:rsidR="00197A74" w:rsidRDefault="00197A74" w:rsidP="00197A74">
      <w:pPr>
        <w:pStyle w:val="af7"/>
      </w:pPr>
      <w:r>
        <w:t xml:space="preserve">  }</w:t>
      </w:r>
    </w:p>
    <w:p w14:paraId="22B1A021" w14:textId="77777777" w:rsidR="00197A74" w:rsidRDefault="00197A74" w:rsidP="00197A74">
      <w:pPr>
        <w:pStyle w:val="af7"/>
      </w:pPr>
    </w:p>
    <w:p w14:paraId="541A042C" w14:textId="1122ED09" w:rsidR="00197A74" w:rsidRDefault="00197A74" w:rsidP="00197A74">
      <w:pPr>
        <w:pStyle w:val="af7"/>
      </w:pPr>
      <w:r>
        <w:t>}</w:t>
      </w:r>
    </w:p>
    <w:p w14:paraId="051EE694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auth-http-client.ts:</w:t>
      </w:r>
    </w:p>
    <w:p w14:paraId="0D806009" w14:textId="77777777" w:rsidR="00197A74" w:rsidRDefault="00197A74" w:rsidP="00197A74">
      <w:pPr>
        <w:pStyle w:val="af7"/>
      </w:pPr>
      <w:r>
        <w:t>import { HttpBackend, HttpClient } from '@angular/common/http';</w:t>
      </w:r>
    </w:p>
    <w:p w14:paraId="10F0E974" w14:textId="77777777" w:rsidR="00197A74" w:rsidRDefault="00197A74" w:rsidP="00197A74">
      <w:pPr>
        <w:pStyle w:val="af7"/>
      </w:pPr>
      <w:r>
        <w:t>import { InjectionToken, Provider } from '@angular/core';</w:t>
      </w:r>
    </w:p>
    <w:p w14:paraId="0538B2C1" w14:textId="77777777" w:rsidR="00197A74" w:rsidRDefault="00197A74" w:rsidP="00197A74">
      <w:pPr>
        <w:pStyle w:val="af7"/>
      </w:pPr>
    </w:p>
    <w:p w14:paraId="6B2E3EA6" w14:textId="77777777" w:rsidR="00197A74" w:rsidRDefault="00197A74" w:rsidP="00197A74">
      <w:pPr>
        <w:pStyle w:val="af7"/>
      </w:pPr>
      <w:r>
        <w:t>export const AUTH_HTTP_CLIENT = new InjectionToken&lt;HttpClient&gt;(</w:t>
      </w:r>
    </w:p>
    <w:p w14:paraId="68264A68" w14:textId="77777777" w:rsidR="00197A74" w:rsidRDefault="00197A74" w:rsidP="00197A74">
      <w:pPr>
        <w:pStyle w:val="af7"/>
      </w:pPr>
      <w:r>
        <w:t xml:space="preserve">  'A http client without interceptors'</w:t>
      </w:r>
    </w:p>
    <w:p w14:paraId="20016B66" w14:textId="77777777" w:rsidR="00197A74" w:rsidRDefault="00197A74" w:rsidP="00197A74">
      <w:pPr>
        <w:pStyle w:val="af7"/>
      </w:pPr>
      <w:r>
        <w:t>);</w:t>
      </w:r>
    </w:p>
    <w:p w14:paraId="7181E5F1" w14:textId="77777777" w:rsidR="00197A74" w:rsidRDefault="00197A74" w:rsidP="00197A74">
      <w:pPr>
        <w:pStyle w:val="af7"/>
      </w:pPr>
    </w:p>
    <w:p w14:paraId="1F5F501B" w14:textId="77777777" w:rsidR="00197A74" w:rsidRDefault="00197A74" w:rsidP="00197A74">
      <w:pPr>
        <w:pStyle w:val="af7"/>
      </w:pPr>
      <w:r>
        <w:t>export function provideAuthHttpClient(): Provider {</w:t>
      </w:r>
    </w:p>
    <w:p w14:paraId="2690D189" w14:textId="77777777" w:rsidR="00197A74" w:rsidRDefault="00197A74" w:rsidP="00197A74">
      <w:pPr>
        <w:pStyle w:val="af7"/>
      </w:pPr>
      <w:r>
        <w:lastRenderedPageBreak/>
        <w:t xml:space="preserve">  return {</w:t>
      </w:r>
    </w:p>
    <w:p w14:paraId="1CC33150" w14:textId="77777777" w:rsidR="00197A74" w:rsidRDefault="00197A74" w:rsidP="00197A74">
      <w:pPr>
        <w:pStyle w:val="af7"/>
      </w:pPr>
      <w:r>
        <w:t xml:space="preserve">    provide: AUTH_HTTP_CLIENT,</w:t>
      </w:r>
    </w:p>
    <w:p w14:paraId="07479AEA" w14:textId="77777777" w:rsidR="00197A74" w:rsidRDefault="00197A74" w:rsidP="00197A74">
      <w:pPr>
        <w:pStyle w:val="af7"/>
      </w:pPr>
      <w:r>
        <w:t xml:space="preserve">    deps: [HttpBackend],</w:t>
      </w:r>
    </w:p>
    <w:p w14:paraId="610EB61B" w14:textId="77777777" w:rsidR="00197A74" w:rsidRDefault="00197A74" w:rsidP="00197A74">
      <w:pPr>
        <w:pStyle w:val="af7"/>
      </w:pPr>
      <w:r>
        <w:t xml:space="preserve">    useFactory: (httpBackend: HttpBackend) =&gt; new HttpClient(httpBackend),</w:t>
      </w:r>
    </w:p>
    <w:p w14:paraId="0C6D255E" w14:textId="77777777" w:rsidR="00197A74" w:rsidRDefault="00197A74" w:rsidP="00197A74">
      <w:pPr>
        <w:pStyle w:val="af7"/>
      </w:pPr>
      <w:r>
        <w:t xml:space="preserve">  };</w:t>
      </w:r>
    </w:p>
    <w:p w14:paraId="61BE1B02" w14:textId="3FF4130F" w:rsidR="00197A74" w:rsidRDefault="00197A74" w:rsidP="00197A74">
      <w:pPr>
        <w:pStyle w:val="af7"/>
      </w:pPr>
      <w:r>
        <w:t>}</w:t>
      </w:r>
    </w:p>
    <w:p w14:paraId="551EF916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auth.service.ts:</w:t>
      </w:r>
    </w:p>
    <w:p w14:paraId="2046A746" w14:textId="77777777" w:rsidR="00197A74" w:rsidRDefault="00197A74" w:rsidP="00197A74">
      <w:pPr>
        <w:pStyle w:val="af7"/>
      </w:pPr>
      <w:r>
        <w:t>import { HttpClient, HttpErrorResponse } from '@angular/common/http';</w:t>
      </w:r>
    </w:p>
    <w:p w14:paraId="518BD995" w14:textId="77777777" w:rsidR="00197A74" w:rsidRDefault="00197A74" w:rsidP="00197A74">
      <w:pPr>
        <w:pStyle w:val="af7"/>
      </w:pPr>
      <w:r>
        <w:t>import { Inject, Injectable } from '@angular/core';</w:t>
      </w:r>
    </w:p>
    <w:p w14:paraId="7D2708F5" w14:textId="77777777" w:rsidR="00197A74" w:rsidRDefault="00197A74" w:rsidP="00197A74">
      <w:pPr>
        <w:pStyle w:val="af7"/>
      </w:pPr>
      <w:r>
        <w:t>import { CONSTANTS } from '@core/constants';</w:t>
      </w:r>
    </w:p>
    <w:p w14:paraId="5D8FAB6B" w14:textId="77777777" w:rsidR="00197A74" w:rsidRDefault="00197A74" w:rsidP="00197A74">
      <w:pPr>
        <w:pStyle w:val="af7"/>
      </w:pPr>
      <w:r>
        <w:t>import {</w:t>
      </w:r>
    </w:p>
    <w:p w14:paraId="6BB010FE" w14:textId="77777777" w:rsidR="00197A74" w:rsidRDefault="00197A74" w:rsidP="00197A74">
      <w:pPr>
        <w:pStyle w:val="af7"/>
      </w:pPr>
      <w:r>
        <w:t xml:space="preserve">  AuthenticationResponseDto,</w:t>
      </w:r>
    </w:p>
    <w:p w14:paraId="5C88DA68" w14:textId="77777777" w:rsidR="00197A74" w:rsidRDefault="00197A74" w:rsidP="00197A74">
      <w:pPr>
        <w:pStyle w:val="af7"/>
      </w:pPr>
      <w:r>
        <w:t xml:space="preserve">  AuthenticationStatus,</w:t>
      </w:r>
    </w:p>
    <w:p w14:paraId="092FA49F" w14:textId="77777777" w:rsidR="00197A74" w:rsidRDefault="00197A74" w:rsidP="00197A74">
      <w:pPr>
        <w:pStyle w:val="af7"/>
      </w:pPr>
      <w:r>
        <w:t>} from '@core/dtos/BookManager.Application.Common.DTOs';</w:t>
      </w:r>
    </w:p>
    <w:p w14:paraId="03CB1D44" w14:textId="77777777" w:rsidR="00197A74" w:rsidRDefault="00197A74" w:rsidP="00197A74">
      <w:pPr>
        <w:pStyle w:val="af7"/>
      </w:pPr>
      <w:r>
        <w:t>import { AUTH_HTTP_CLIENT } from '@core/providers/auth-http-client';</w:t>
      </w:r>
    </w:p>
    <w:p w14:paraId="222E6158" w14:textId="77777777" w:rsidR="00197A74" w:rsidRDefault="00197A74" w:rsidP="00197A74">
      <w:pPr>
        <w:pStyle w:val="af7"/>
      </w:pPr>
      <w:r>
        <w:t>import { AuthState } from '@core/stores/auth.state';</w:t>
      </w:r>
    </w:p>
    <w:p w14:paraId="685923D0" w14:textId="77777777" w:rsidR="00197A74" w:rsidRDefault="00197A74" w:rsidP="00197A74">
      <w:pPr>
        <w:pStyle w:val="af7"/>
      </w:pPr>
      <w:r>
        <w:t>import { BehaviorSubject, Observable, catchError, map, of, tap } from 'rxjs';</w:t>
      </w:r>
    </w:p>
    <w:p w14:paraId="3EBFE144" w14:textId="77777777" w:rsidR="00197A74" w:rsidRDefault="00197A74" w:rsidP="00197A74">
      <w:pPr>
        <w:pStyle w:val="af7"/>
      </w:pPr>
      <w:r>
        <w:t>import { environment } from '../../../environments/environment';</w:t>
      </w:r>
    </w:p>
    <w:p w14:paraId="6231CD76" w14:textId="77777777" w:rsidR="00197A74" w:rsidRDefault="00197A74" w:rsidP="00197A74">
      <w:pPr>
        <w:pStyle w:val="af7"/>
      </w:pPr>
    </w:p>
    <w:p w14:paraId="2BA406F4" w14:textId="77777777" w:rsidR="00197A74" w:rsidRDefault="00197A74" w:rsidP="00197A74">
      <w:pPr>
        <w:pStyle w:val="af7"/>
      </w:pPr>
      <w:r>
        <w:t>@Injectable({</w:t>
      </w:r>
    </w:p>
    <w:p w14:paraId="4EAB855F" w14:textId="77777777" w:rsidR="00197A74" w:rsidRDefault="00197A74" w:rsidP="00197A74">
      <w:pPr>
        <w:pStyle w:val="af7"/>
      </w:pPr>
      <w:r>
        <w:t xml:space="preserve">  providedIn: 'root',</w:t>
      </w:r>
    </w:p>
    <w:p w14:paraId="25287956" w14:textId="77777777" w:rsidR="00197A74" w:rsidRDefault="00197A74" w:rsidP="00197A74">
      <w:pPr>
        <w:pStyle w:val="af7"/>
      </w:pPr>
      <w:r>
        <w:t>})</w:t>
      </w:r>
    </w:p>
    <w:p w14:paraId="1CC39A55" w14:textId="77777777" w:rsidR="00197A74" w:rsidRDefault="00197A74" w:rsidP="00197A74">
      <w:pPr>
        <w:pStyle w:val="af7"/>
      </w:pPr>
      <w:r>
        <w:t>export class AuthService {</w:t>
      </w:r>
    </w:p>
    <w:p w14:paraId="17046A4D" w14:textId="77777777" w:rsidR="00197A74" w:rsidRDefault="00197A74" w:rsidP="00197A74">
      <w:pPr>
        <w:pStyle w:val="af7"/>
      </w:pPr>
    </w:p>
    <w:p w14:paraId="1F6EC106" w14:textId="77777777" w:rsidR="00197A74" w:rsidRDefault="00197A74" w:rsidP="00197A74">
      <w:pPr>
        <w:pStyle w:val="af7"/>
      </w:pPr>
      <w:r>
        <w:t xml:space="preserve">  private static readonly URL =</w:t>
      </w:r>
    </w:p>
    <w:p w14:paraId="76EFCDBB" w14:textId="77777777" w:rsidR="00197A74" w:rsidRDefault="00197A74" w:rsidP="00197A74">
      <w:pPr>
        <w:pStyle w:val="af7"/>
      </w:pPr>
      <w:r>
        <w:t xml:space="preserve">    environment.BASE_URL + '/' + CONSTANTS.SERVER_URL.AUTH.PATH;</w:t>
      </w:r>
    </w:p>
    <w:p w14:paraId="68B474DE" w14:textId="77777777" w:rsidR="00197A74" w:rsidRDefault="00197A74" w:rsidP="00197A74">
      <w:pPr>
        <w:pStyle w:val="af7"/>
      </w:pPr>
    </w:p>
    <w:p w14:paraId="6DF46540" w14:textId="77777777" w:rsidR="00197A74" w:rsidRDefault="00197A74" w:rsidP="00197A74">
      <w:pPr>
        <w:pStyle w:val="af7"/>
      </w:pPr>
      <w:r>
        <w:t xml:space="preserve">  public isSignedIn$ = new BehaviorSubject&lt;boolean&gt;(false);</w:t>
      </w:r>
    </w:p>
    <w:p w14:paraId="53DD4B13" w14:textId="77777777" w:rsidR="00197A74" w:rsidRDefault="00197A74" w:rsidP="00197A74">
      <w:pPr>
        <w:pStyle w:val="af7"/>
      </w:pPr>
    </w:p>
    <w:p w14:paraId="6B95F76F" w14:textId="77777777" w:rsidR="00197A74" w:rsidRDefault="00197A74" w:rsidP="00197A74">
      <w:pPr>
        <w:pStyle w:val="af7"/>
      </w:pPr>
      <w:r>
        <w:t xml:space="preserve">  constructor(</w:t>
      </w:r>
    </w:p>
    <w:p w14:paraId="73424DDD" w14:textId="77777777" w:rsidR="00197A74" w:rsidRDefault="00197A74" w:rsidP="00197A74">
      <w:pPr>
        <w:pStyle w:val="af7"/>
      </w:pPr>
      <w:r>
        <w:t xml:space="preserve">    private readonly _state: AuthState,</w:t>
      </w:r>
    </w:p>
    <w:p w14:paraId="51B210E5" w14:textId="77777777" w:rsidR="00197A74" w:rsidRDefault="00197A74" w:rsidP="00197A74">
      <w:pPr>
        <w:pStyle w:val="af7"/>
      </w:pPr>
      <w:r>
        <w:t xml:space="preserve">    private readonly _httpClient: HttpClient,</w:t>
      </w:r>
    </w:p>
    <w:p w14:paraId="373EF38A" w14:textId="77777777" w:rsidR="00197A74" w:rsidRDefault="00197A74" w:rsidP="00197A74">
      <w:pPr>
        <w:pStyle w:val="af7"/>
      </w:pPr>
      <w:r>
        <w:t xml:space="preserve">    @Inject(AUTH_HTTP_CLIENT) private readonly _authHttpClient: HttpClient</w:t>
      </w:r>
    </w:p>
    <w:p w14:paraId="0511C084" w14:textId="77777777" w:rsidR="00197A74" w:rsidRDefault="00197A74" w:rsidP="00197A74">
      <w:pPr>
        <w:pStyle w:val="af7"/>
      </w:pPr>
      <w:r>
        <w:t xml:space="preserve">  ) {}</w:t>
      </w:r>
    </w:p>
    <w:p w14:paraId="15133117" w14:textId="77777777" w:rsidR="00197A74" w:rsidRDefault="00197A74" w:rsidP="00197A74">
      <w:pPr>
        <w:pStyle w:val="af7"/>
      </w:pPr>
    </w:p>
    <w:p w14:paraId="1C4F0E7B" w14:textId="77777777" w:rsidR="00197A74" w:rsidRDefault="00197A74" w:rsidP="00197A74">
      <w:pPr>
        <w:pStyle w:val="af7"/>
      </w:pPr>
      <w:r>
        <w:t xml:space="preserve">  public signIn(name: string, pinCode: string): Observable&lt;void&gt; {</w:t>
      </w:r>
    </w:p>
    <w:p w14:paraId="1FEB5755" w14:textId="77777777" w:rsidR="00197A74" w:rsidRDefault="00197A74" w:rsidP="00197A74">
      <w:pPr>
        <w:pStyle w:val="af7"/>
      </w:pPr>
      <w:r>
        <w:t xml:space="preserve">    return this._authHttpClient</w:t>
      </w:r>
    </w:p>
    <w:p w14:paraId="228218C5" w14:textId="77777777" w:rsidR="00197A74" w:rsidRDefault="00197A74" w:rsidP="00197A74">
      <w:pPr>
        <w:pStyle w:val="af7"/>
      </w:pPr>
      <w:r>
        <w:t xml:space="preserve">      .post&lt;AuthenticationResponseDto&gt;(</w:t>
      </w:r>
    </w:p>
    <w:p w14:paraId="73FCFC94" w14:textId="77777777" w:rsidR="00197A74" w:rsidRDefault="00197A74" w:rsidP="00197A74">
      <w:pPr>
        <w:pStyle w:val="af7"/>
      </w:pPr>
      <w:r>
        <w:t xml:space="preserve">        AuthService.URL + '/' + CONSTANTS.SERVER_URL.AUTH.SIGN_IN,</w:t>
      </w:r>
    </w:p>
    <w:p w14:paraId="4B72B0C0" w14:textId="77777777" w:rsidR="00197A74" w:rsidRDefault="00197A74" w:rsidP="00197A74">
      <w:pPr>
        <w:pStyle w:val="af7"/>
      </w:pPr>
      <w:r>
        <w:t xml:space="preserve">        {</w:t>
      </w:r>
    </w:p>
    <w:p w14:paraId="09F3A0AD" w14:textId="77777777" w:rsidR="00197A74" w:rsidRDefault="00197A74" w:rsidP="00197A74">
      <w:pPr>
        <w:pStyle w:val="af7"/>
      </w:pPr>
      <w:r>
        <w:t xml:space="preserve">          name,</w:t>
      </w:r>
    </w:p>
    <w:p w14:paraId="6267C80A" w14:textId="77777777" w:rsidR="00197A74" w:rsidRDefault="00197A74" w:rsidP="00197A74">
      <w:pPr>
        <w:pStyle w:val="af7"/>
      </w:pPr>
      <w:r>
        <w:t xml:space="preserve">          pinCode,</w:t>
      </w:r>
    </w:p>
    <w:p w14:paraId="42721481" w14:textId="77777777" w:rsidR="00197A74" w:rsidRDefault="00197A74" w:rsidP="00197A74">
      <w:pPr>
        <w:pStyle w:val="af7"/>
      </w:pPr>
      <w:r>
        <w:t xml:space="preserve">        },</w:t>
      </w:r>
    </w:p>
    <w:p w14:paraId="2D896FC8" w14:textId="77777777" w:rsidR="00197A74" w:rsidRDefault="00197A74" w:rsidP="00197A74">
      <w:pPr>
        <w:pStyle w:val="af7"/>
      </w:pPr>
      <w:r>
        <w:t xml:space="preserve">        { withCredentials: true }</w:t>
      </w:r>
    </w:p>
    <w:p w14:paraId="0C921A1C" w14:textId="77777777" w:rsidR="00197A74" w:rsidRDefault="00197A74" w:rsidP="00197A74">
      <w:pPr>
        <w:pStyle w:val="af7"/>
      </w:pPr>
      <w:r>
        <w:t xml:space="preserve">      )</w:t>
      </w:r>
    </w:p>
    <w:p w14:paraId="5C005E77" w14:textId="77777777" w:rsidR="00197A74" w:rsidRDefault="00197A74" w:rsidP="00197A74">
      <w:pPr>
        <w:pStyle w:val="af7"/>
      </w:pPr>
      <w:r>
        <w:t xml:space="preserve">      .pipe(</w:t>
      </w:r>
    </w:p>
    <w:p w14:paraId="1534E136" w14:textId="77777777" w:rsidR="00197A74" w:rsidRDefault="00197A74" w:rsidP="00197A74">
      <w:pPr>
        <w:pStyle w:val="af7"/>
      </w:pPr>
      <w:r>
        <w:t xml:space="preserve">        map((token) =&gt; {</w:t>
      </w:r>
    </w:p>
    <w:p w14:paraId="28B09043" w14:textId="77777777" w:rsidR="00197A74" w:rsidRDefault="00197A74" w:rsidP="00197A74">
      <w:pPr>
        <w:pStyle w:val="af7"/>
      </w:pPr>
      <w:r>
        <w:t xml:space="preserve">          if (token.accessToken) {</w:t>
      </w:r>
    </w:p>
    <w:p w14:paraId="189B244C" w14:textId="77777777" w:rsidR="00197A74" w:rsidRDefault="00197A74" w:rsidP="00197A74">
      <w:pPr>
        <w:pStyle w:val="af7"/>
      </w:pPr>
      <w:r>
        <w:t xml:space="preserve">            this._state.accessToken = token.accessToken;</w:t>
      </w:r>
    </w:p>
    <w:p w14:paraId="12CC35CE" w14:textId="77777777" w:rsidR="00197A74" w:rsidRDefault="00197A74" w:rsidP="00197A74">
      <w:pPr>
        <w:pStyle w:val="af7"/>
      </w:pPr>
      <w:r>
        <w:t xml:space="preserve">            this.isSignedIn$.next(true);</w:t>
      </w:r>
    </w:p>
    <w:p w14:paraId="3F38CA2C" w14:textId="77777777" w:rsidR="00197A74" w:rsidRDefault="00197A74" w:rsidP="00197A74">
      <w:pPr>
        <w:pStyle w:val="af7"/>
      </w:pPr>
      <w:r>
        <w:t xml:space="preserve">          }</w:t>
      </w:r>
    </w:p>
    <w:p w14:paraId="00B0C584" w14:textId="77777777" w:rsidR="00197A74" w:rsidRDefault="00197A74" w:rsidP="00197A74">
      <w:pPr>
        <w:pStyle w:val="af7"/>
      </w:pPr>
      <w:r>
        <w:t xml:space="preserve">        })</w:t>
      </w:r>
    </w:p>
    <w:p w14:paraId="18961007" w14:textId="77777777" w:rsidR="00197A74" w:rsidRDefault="00197A74" w:rsidP="00197A74">
      <w:pPr>
        <w:pStyle w:val="af7"/>
      </w:pPr>
      <w:r>
        <w:t xml:space="preserve">      );</w:t>
      </w:r>
    </w:p>
    <w:p w14:paraId="4FF1A36D" w14:textId="77777777" w:rsidR="00197A74" w:rsidRDefault="00197A74" w:rsidP="00197A74">
      <w:pPr>
        <w:pStyle w:val="af7"/>
      </w:pPr>
      <w:r>
        <w:t xml:space="preserve">  }</w:t>
      </w:r>
    </w:p>
    <w:p w14:paraId="04176B80" w14:textId="77777777" w:rsidR="00197A74" w:rsidRDefault="00197A74" w:rsidP="00197A74">
      <w:pPr>
        <w:pStyle w:val="af7"/>
      </w:pPr>
    </w:p>
    <w:p w14:paraId="1183AFAC" w14:textId="77777777" w:rsidR="00197A74" w:rsidRDefault="00197A74" w:rsidP="00197A74">
      <w:pPr>
        <w:pStyle w:val="af7"/>
      </w:pPr>
      <w:r>
        <w:t xml:space="preserve">  public refreshToken(): Observable&lt;boolean&gt; {</w:t>
      </w:r>
    </w:p>
    <w:p w14:paraId="03F7065F" w14:textId="77777777" w:rsidR="00197A74" w:rsidRDefault="00197A74" w:rsidP="00197A74">
      <w:pPr>
        <w:pStyle w:val="af7"/>
      </w:pPr>
      <w:r>
        <w:t xml:space="preserve">    return this._authHttpClient</w:t>
      </w:r>
    </w:p>
    <w:p w14:paraId="36BC166C" w14:textId="77777777" w:rsidR="00197A74" w:rsidRDefault="00197A74" w:rsidP="00197A74">
      <w:pPr>
        <w:pStyle w:val="af7"/>
      </w:pPr>
      <w:r>
        <w:t xml:space="preserve">      .post&lt;AuthenticationResponseDto&gt;(</w:t>
      </w:r>
    </w:p>
    <w:p w14:paraId="68B4F1A4" w14:textId="77777777" w:rsidR="00197A74" w:rsidRDefault="00197A74" w:rsidP="00197A74">
      <w:pPr>
        <w:pStyle w:val="af7"/>
      </w:pPr>
      <w:r>
        <w:t xml:space="preserve">        AuthService.URL + '/' + CONSTANTS.SERVER_URL.AUTH.REFRESH_TOKEN,</w:t>
      </w:r>
    </w:p>
    <w:p w14:paraId="00A71A91" w14:textId="77777777" w:rsidR="00197A74" w:rsidRDefault="00197A74" w:rsidP="00197A74">
      <w:pPr>
        <w:pStyle w:val="af7"/>
      </w:pPr>
      <w:r>
        <w:t xml:space="preserve">        undefined,</w:t>
      </w:r>
    </w:p>
    <w:p w14:paraId="25B2D510" w14:textId="77777777" w:rsidR="00197A74" w:rsidRDefault="00197A74" w:rsidP="00197A74">
      <w:pPr>
        <w:pStyle w:val="af7"/>
      </w:pPr>
      <w:r>
        <w:t xml:space="preserve">        {</w:t>
      </w:r>
    </w:p>
    <w:p w14:paraId="58A49CFB" w14:textId="77777777" w:rsidR="00197A74" w:rsidRDefault="00197A74" w:rsidP="00197A74">
      <w:pPr>
        <w:pStyle w:val="af7"/>
      </w:pPr>
      <w:r>
        <w:t xml:space="preserve">          // A refreshToken is stored in http only cookie</w:t>
      </w:r>
    </w:p>
    <w:p w14:paraId="3E272A2E" w14:textId="77777777" w:rsidR="00197A74" w:rsidRDefault="00197A74" w:rsidP="00197A74">
      <w:pPr>
        <w:pStyle w:val="af7"/>
      </w:pPr>
      <w:r>
        <w:t xml:space="preserve">          withCredentials: true,</w:t>
      </w:r>
    </w:p>
    <w:p w14:paraId="7F89F289" w14:textId="77777777" w:rsidR="00197A74" w:rsidRDefault="00197A74" w:rsidP="00197A74">
      <w:pPr>
        <w:pStyle w:val="af7"/>
      </w:pPr>
      <w:r>
        <w:t xml:space="preserve">        }</w:t>
      </w:r>
    </w:p>
    <w:p w14:paraId="6A2A6B14" w14:textId="77777777" w:rsidR="00197A74" w:rsidRDefault="00197A74" w:rsidP="00197A74">
      <w:pPr>
        <w:pStyle w:val="af7"/>
      </w:pPr>
      <w:r>
        <w:t xml:space="preserve">      )</w:t>
      </w:r>
    </w:p>
    <w:p w14:paraId="785ABB19" w14:textId="77777777" w:rsidR="00197A74" w:rsidRDefault="00197A74" w:rsidP="00197A74">
      <w:pPr>
        <w:pStyle w:val="af7"/>
      </w:pPr>
      <w:r>
        <w:t xml:space="preserve">      .pipe(</w:t>
      </w:r>
    </w:p>
    <w:p w14:paraId="4BC8B04F" w14:textId="77777777" w:rsidR="00197A74" w:rsidRDefault="00197A74" w:rsidP="00197A74">
      <w:pPr>
        <w:pStyle w:val="af7"/>
      </w:pPr>
      <w:r>
        <w:t xml:space="preserve">        map((response) =&gt; {</w:t>
      </w:r>
    </w:p>
    <w:p w14:paraId="6D2094D9" w14:textId="77777777" w:rsidR="00197A74" w:rsidRDefault="00197A74" w:rsidP="00197A74">
      <w:pPr>
        <w:pStyle w:val="af7"/>
      </w:pPr>
      <w:r>
        <w:t xml:space="preserve">          if (</w:t>
      </w:r>
    </w:p>
    <w:p w14:paraId="15FB33FB" w14:textId="77777777" w:rsidR="00197A74" w:rsidRDefault="00197A74" w:rsidP="00197A74">
      <w:pPr>
        <w:pStyle w:val="af7"/>
      </w:pPr>
      <w:r>
        <w:t xml:space="preserve">            response.status === AuthenticationStatus.Success &amp;&amp;</w:t>
      </w:r>
    </w:p>
    <w:p w14:paraId="6105F46E" w14:textId="77777777" w:rsidR="00197A74" w:rsidRDefault="00197A74" w:rsidP="00197A74">
      <w:pPr>
        <w:pStyle w:val="af7"/>
      </w:pPr>
      <w:r>
        <w:t xml:space="preserve">            response.accessToken</w:t>
      </w:r>
    </w:p>
    <w:p w14:paraId="3C7F0E68" w14:textId="77777777" w:rsidR="00197A74" w:rsidRDefault="00197A74" w:rsidP="00197A74">
      <w:pPr>
        <w:pStyle w:val="af7"/>
      </w:pPr>
      <w:r>
        <w:t xml:space="preserve">          ) {</w:t>
      </w:r>
    </w:p>
    <w:p w14:paraId="71587B94" w14:textId="77777777" w:rsidR="00197A74" w:rsidRDefault="00197A74" w:rsidP="00197A74">
      <w:pPr>
        <w:pStyle w:val="af7"/>
      </w:pPr>
      <w:r>
        <w:t xml:space="preserve">            this._state.accessToken = response.accessToken;</w:t>
      </w:r>
    </w:p>
    <w:p w14:paraId="6A89C7C3" w14:textId="77777777" w:rsidR="00197A74" w:rsidRDefault="00197A74" w:rsidP="00197A74">
      <w:pPr>
        <w:pStyle w:val="af7"/>
      </w:pPr>
      <w:r>
        <w:t xml:space="preserve">            this.isSignedIn$.next(true);</w:t>
      </w:r>
    </w:p>
    <w:p w14:paraId="42C16C5D" w14:textId="77777777" w:rsidR="00197A74" w:rsidRDefault="00197A74" w:rsidP="00197A74">
      <w:pPr>
        <w:pStyle w:val="af7"/>
      </w:pPr>
      <w:r>
        <w:t xml:space="preserve">          }</w:t>
      </w:r>
    </w:p>
    <w:p w14:paraId="1167148A" w14:textId="77777777" w:rsidR="00197A74" w:rsidRDefault="00197A74" w:rsidP="00197A74">
      <w:pPr>
        <w:pStyle w:val="af7"/>
      </w:pPr>
      <w:r>
        <w:t xml:space="preserve">          return response.status === AuthenticationStatus.Success;</w:t>
      </w:r>
    </w:p>
    <w:p w14:paraId="3A8BA310" w14:textId="77777777" w:rsidR="00197A74" w:rsidRDefault="00197A74" w:rsidP="00197A74">
      <w:pPr>
        <w:pStyle w:val="af7"/>
      </w:pPr>
      <w:r>
        <w:lastRenderedPageBreak/>
        <w:t xml:space="preserve">        }),</w:t>
      </w:r>
    </w:p>
    <w:p w14:paraId="19FB67BE" w14:textId="77777777" w:rsidR="00197A74" w:rsidRDefault="00197A74" w:rsidP="00197A74">
      <w:pPr>
        <w:pStyle w:val="af7"/>
      </w:pPr>
      <w:r>
        <w:t xml:space="preserve">        catchError((err) =&gt; {</w:t>
      </w:r>
    </w:p>
    <w:p w14:paraId="5CC7B013" w14:textId="77777777" w:rsidR="00197A74" w:rsidRDefault="00197A74" w:rsidP="00197A74">
      <w:pPr>
        <w:pStyle w:val="af7"/>
      </w:pPr>
      <w:r>
        <w:t xml:space="preserve">          if (err instanceof HttpErrorResponse) {</w:t>
      </w:r>
    </w:p>
    <w:p w14:paraId="73BAB0C0" w14:textId="77777777" w:rsidR="00197A74" w:rsidRDefault="00197A74" w:rsidP="00197A74">
      <w:pPr>
        <w:pStyle w:val="af7"/>
      </w:pPr>
      <w:r>
        <w:t xml:space="preserve">            console.log(err.message);</w:t>
      </w:r>
    </w:p>
    <w:p w14:paraId="5C1BAC83" w14:textId="77777777" w:rsidR="00197A74" w:rsidRDefault="00197A74" w:rsidP="00197A74">
      <w:pPr>
        <w:pStyle w:val="af7"/>
      </w:pPr>
      <w:r>
        <w:t xml:space="preserve">          }</w:t>
      </w:r>
    </w:p>
    <w:p w14:paraId="2CB5F3AF" w14:textId="77777777" w:rsidR="00197A74" w:rsidRDefault="00197A74" w:rsidP="00197A74">
      <w:pPr>
        <w:pStyle w:val="af7"/>
      </w:pPr>
      <w:r>
        <w:t xml:space="preserve">          return of(false);</w:t>
      </w:r>
    </w:p>
    <w:p w14:paraId="5B524F19" w14:textId="77777777" w:rsidR="00197A74" w:rsidRDefault="00197A74" w:rsidP="00197A74">
      <w:pPr>
        <w:pStyle w:val="af7"/>
      </w:pPr>
      <w:r>
        <w:t xml:space="preserve">        })</w:t>
      </w:r>
    </w:p>
    <w:p w14:paraId="7FB159B4" w14:textId="77777777" w:rsidR="00197A74" w:rsidRDefault="00197A74" w:rsidP="00197A74">
      <w:pPr>
        <w:pStyle w:val="af7"/>
      </w:pPr>
      <w:r>
        <w:t xml:space="preserve">      );</w:t>
      </w:r>
    </w:p>
    <w:p w14:paraId="51CB569C" w14:textId="77777777" w:rsidR="00197A74" w:rsidRDefault="00197A74" w:rsidP="00197A74">
      <w:pPr>
        <w:pStyle w:val="af7"/>
      </w:pPr>
      <w:r>
        <w:t xml:space="preserve">  }</w:t>
      </w:r>
    </w:p>
    <w:p w14:paraId="00C68135" w14:textId="77777777" w:rsidR="00197A74" w:rsidRDefault="00197A74" w:rsidP="00197A74">
      <w:pPr>
        <w:pStyle w:val="af7"/>
      </w:pPr>
    </w:p>
    <w:p w14:paraId="5A577C42" w14:textId="77777777" w:rsidR="00197A74" w:rsidRDefault="00197A74" w:rsidP="00197A74">
      <w:pPr>
        <w:pStyle w:val="af7"/>
      </w:pPr>
      <w:r>
        <w:t xml:space="preserve">  public signOut(): Observable&lt;void&gt; {</w:t>
      </w:r>
    </w:p>
    <w:p w14:paraId="6946DE0C" w14:textId="77777777" w:rsidR="00197A74" w:rsidRDefault="00197A74" w:rsidP="00197A74">
      <w:pPr>
        <w:pStyle w:val="af7"/>
      </w:pPr>
      <w:r>
        <w:t xml:space="preserve">    return this._httpClient</w:t>
      </w:r>
    </w:p>
    <w:p w14:paraId="5EC15124" w14:textId="77777777" w:rsidR="00197A74" w:rsidRDefault="00197A74" w:rsidP="00197A74">
      <w:pPr>
        <w:pStyle w:val="af7"/>
      </w:pPr>
      <w:r>
        <w:t xml:space="preserve">      .post&lt;void&gt;(</w:t>
      </w:r>
    </w:p>
    <w:p w14:paraId="3952C9AA" w14:textId="77777777" w:rsidR="00197A74" w:rsidRDefault="00197A74" w:rsidP="00197A74">
      <w:pPr>
        <w:pStyle w:val="af7"/>
      </w:pPr>
      <w:r>
        <w:t xml:space="preserve">        AuthService.URL + '/' + CONSTANTS.SERVER_URL.AUTH.SIGN_OUT,</w:t>
      </w:r>
    </w:p>
    <w:p w14:paraId="380F54B4" w14:textId="77777777" w:rsidR="00197A74" w:rsidRDefault="00197A74" w:rsidP="00197A74">
      <w:pPr>
        <w:pStyle w:val="af7"/>
      </w:pPr>
      <w:r>
        <w:t xml:space="preserve">        undefined,</w:t>
      </w:r>
    </w:p>
    <w:p w14:paraId="3F313DFB" w14:textId="77777777" w:rsidR="00197A74" w:rsidRDefault="00197A74" w:rsidP="00197A74">
      <w:pPr>
        <w:pStyle w:val="af7"/>
      </w:pPr>
      <w:r>
        <w:t xml:space="preserve">        {</w:t>
      </w:r>
    </w:p>
    <w:p w14:paraId="5F238FB0" w14:textId="77777777" w:rsidR="00197A74" w:rsidRDefault="00197A74" w:rsidP="00197A74">
      <w:pPr>
        <w:pStyle w:val="af7"/>
      </w:pPr>
      <w:r>
        <w:t xml:space="preserve">          withCredentials: true,</w:t>
      </w:r>
    </w:p>
    <w:p w14:paraId="724C340B" w14:textId="77777777" w:rsidR="00197A74" w:rsidRDefault="00197A74" w:rsidP="00197A74">
      <w:pPr>
        <w:pStyle w:val="af7"/>
      </w:pPr>
      <w:r>
        <w:t xml:space="preserve">        }</w:t>
      </w:r>
    </w:p>
    <w:p w14:paraId="7075736B" w14:textId="77777777" w:rsidR="00197A74" w:rsidRDefault="00197A74" w:rsidP="00197A74">
      <w:pPr>
        <w:pStyle w:val="af7"/>
      </w:pPr>
      <w:r>
        <w:t xml:space="preserve">      )</w:t>
      </w:r>
    </w:p>
    <w:p w14:paraId="64D9BF96" w14:textId="77777777" w:rsidR="00197A74" w:rsidRDefault="00197A74" w:rsidP="00197A74">
      <w:pPr>
        <w:pStyle w:val="af7"/>
      </w:pPr>
      <w:r>
        <w:t xml:space="preserve">      .pipe(</w:t>
      </w:r>
    </w:p>
    <w:p w14:paraId="1097D71B" w14:textId="77777777" w:rsidR="00197A74" w:rsidRDefault="00197A74" w:rsidP="00197A74">
      <w:pPr>
        <w:pStyle w:val="af7"/>
      </w:pPr>
      <w:r>
        <w:t xml:space="preserve">        tap(() =&gt; {</w:t>
      </w:r>
    </w:p>
    <w:p w14:paraId="2C23D2B8" w14:textId="77777777" w:rsidR="00197A74" w:rsidRDefault="00197A74" w:rsidP="00197A74">
      <w:pPr>
        <w:pStyle w:val="af7"/>
      </w:pPr>
      <w:r>
        <w:t xml:space="preserve">          this.clearAccessToken();</w:t>
      </w:r>
    </w:p>
    <w:p w14:paraId="7557A140" w14:textId="77777777" w:rsidR="00197A74" w:rsidRDefault="00197A74" w:rsidP="00197A74">
      <w:pPr>
        <w:pStyle w:val="af7"/>
      </w:pPr>
      <w:r>
        <w:t xml:space="preserve">        })</w:t>
      </w:r>
    </w:p>
    <w:p w14:paraId="3DD20E3C" w14:textId="77777777" w:rsidR="00197A74" w:rsidRDefault="00197A74" w:rsidP="00197A74">
      <w:pPr>
        <w:pStyle w:val="af7"/>
      </w:pPr>
      <w:r>
        <w:t xml:space="preserve">      );</w:t>
      </w:r>
    </w:p>
    <w:p w14:paraId="3E78E28C" w14:textId="77777777" w:rsidR="00197A74" w:rsidRDefault="00197A74" w:rsidP="00197A74">
      <w:pPr>
        <w:pStyle w:val="af7"/>
      </w:pPr>
      <w:r>
        <w:t xml:space="preserve">  }</w:t>
      </w:r>
    </w:p>
    <w:p w14:paraId="3E97EB07" w14:textId="77777777" w:rsidR="00197A74" w:rsidRDefault="00197A74" w:rsidP="00197A74">
      <w:pPr>
        <w:pStyle w:val="af7"/>
      </w:pPr>
    </w:p>
    <w:p w14:paraId="65204109" w14:textId="77777777" w:rsidR="00197A74" w:rsidRDefault="00197A74" w:rsidP="00197A74">
      <w:pPr>
        <w:pStyle w:val="af7"/>
      </w:pPr>
      <w:r>
        <w:t xml:space="preserve">  public clearAccessToken(): void {</w:t>
      </w:r>
    </w:p>
    <w:p w14:paraId="216BD9C7" w14:textId="77777777" w:rsidR="00197A74" w:rsidRDefault="00197A74" w:rsidP="00197A74">
      <w:pPr>
        <w:pStyle w:val="af7"/>
      </w:pPr>
      <w:r>
        <w:t xml:space="preserve">    this._state.accessToken = null;</w:t>
      </w:r>
    </w:p>
    <w:p w14:paraId="418E6329" w14:textId="77777777" w:rsidR="00197A74" w:rsidRDefault="00197A74" w:rsidP="00197A74">
      <w:pPr>
        <w:pStyle w:val="af7"/>
      </w:pPr>
      <w:r>
        <w:t xml:space="preserve">  }</w:t>
      </w:r>
    </w:p>
    <w:p w14:paraId="0E7EFAC2" w14:textId="77777777" w:rsidR="00197A74" w:rsidRDefault="00197A74" w:rsidP="00197A74">
      <w:pPr>
        <w:pStyle w:val="af7"/>
      </w:pPr>
    </w:p>
    <w:p w14:paraId="52A10028" w14:textId="3FF46011" w:rsidR="00197A74" w:rsidRDefault="00197A74" w:rsidP="00197A74">
      <w:pPr>
        <w:pStyle w:val="af7"/>
      </w:pPr>
      <w:r>
        <w:t>}</w:t>
      </w:r>
    </w:p>
    <w:p w14:paraId="058FE5DC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book-collection.service.ts:</w:t>
      </w:r>
    </w:p>
    <w:p w14:paraId="7C71EEE7" w14:textId="77777777" w:rsidR="00197A74" w:rsidRDefault="00197A74" w:rsidP="00197A74">
      <w:pPr>
        <w:pStyle w:val="af7"/>
      </w:pPr>
      <w:r>
        <w:t>import { Injectable } from '@angular/core';</w:t>
      </w:r>
    </w:p>
    <w:p w14:paraId="39E706C9" w14:textId="77777777" w:rsidR="00197A74" w:rsidRDefault="00197A74" w:rsidP="00197A74">
      <w:pPr>
        <w:pStyle w:val="af7"/>
      </w:pPr>
      <w:r>
        <w:t>import { HttpClient } from '@angular/common/http';</w:t>
      </w:r>
    </w:p>
    <w:p w14:paraId="6EFC1207" w14:textId="77777777" w:rsidR="00197A74" w:rsidRDefault="00197A74" w:rsidP="00197A74">
      <w:pPr>
        <w:pStyle w:val="af7"/>
      </w:pPr>
      <w:r>
        <w:t>import { environment } from '../../../environments/environment.development';</w:t>
      </w:r>
    </w:p>
    <w:p w14:paraId="574C7B8C" w14:textId="77777777" w:rsidR="00197A74" w:rsidRDefault="00197A74" w:rsidP="00197A74">
      <w:pPr>
        <w:pStyle w:val="af7"/>
      </w:pPr>
      <w:r>
        <w:t>import { Observable } from 'rxjs';</w:t>
      </w:r>
    </w:p>
    <w:p w14:paraId="2C2C7E01" w14:textId="77777777" w:rsidR="00197A74" w:rsidRDefault="00197A74" w:rsidP="00197A74">
      <w:pPr>
        <w:pStyle w:val="af7"/>
      </w:pPr>
      <w:r>
        <w:t>import { BookCollectionDto, BookCollectionModRequest } from '@core/dtos/BookManager.Application.Common.DTOs';</w:t>
      </w:r>
    </w:p>
    <w:p w14:paraId="41EAC587" w14:textId="77777777" w:rsidR="00197A74" w:rsidRDefault="00197A74" w:rsidP="00197A74">
      <w:pPr>
        <w:pStyle w:val="af7"/>
      </w:pPr>
    </w:p>
    <w:p w14:paraId="66A8ABB9" w14:textId="77777777" w:rsidR="00197A74" w:rsidRDefault="00197A74" w:rsidP="00197A74">
      <w:pPr>
        <w:pStyle w:val="af7"/>
      </w:pPr>
      <w:r>
        <w:t>@Injectable({</w:t>
      </w:r>
    </w:p>
    <w:p w14:paraId="6FD0D6AF" w14:textId="77777777" w:rsidR="00197A74" w:rsidRDefault="00197A74" w:rsidP="00197A74">
      <w:pPr>
        <w:pStyle w:val="af7"/>
      </w:pPr>
      <w:r>
        <w:t xml:space="preserve">  providedIn: 'root',</w:t>
      </w:r>
    </w:p>
    <w:p w14:paraId="39C8E8CB" w14:textId="77777777" w:rsidR="00197A74" w:rsidRDefault="00197A74" w:rsidP="00197A74">
      <w:pPr>
        <w:pStyle w:val="af7"/>
      </w:pPr>
      <w:r>
        <w:t>})</w:t>
      </w:r>
    </w:p>
    <w:p w14:paraId="6B9778E7" w14:textId="77777777" w:rsidR="00197A74" w:rsidRDefault="00197A74" w:rsidP="00197A74">
      <w:pPr>
        <w:pStyle w:val="af7"/>
      </w:pPr>
      <w:r>
        <w:t>export class BookCollectionService {</w:t>
      </w:r>
    </w:p>
    <w:p w14:paraId="2D0628DC" w14:textId="77777777" w:rsidR="00197A74" w:rsidRDefault="00197A74" w:rsidP="00197A74">
      <w:pPr>
        <w:pStyle w:val="af7"/>
      </w:pPr>
    </w:p>
    <w:p w14:paraId="605A4BF9" w14:textId="77777777" w:rsidR="00197A74" w:rsidRDefault="00197A74" w:rsidP="00197A74">
      <w:pPr>
        <w:pStyle w:val="af7"/>
      </w:pPr>
      <w:r>
        <w:t xml:space="preserve">  private readonly _url: string = `${environment.BASE_URL}/book-collections`;</w:t>
      </w:r>
    </w:p>
    <w:p w14:paraId="03217750" w14:textId="77777777" w:rsidR="00197A74" w:rsidRDefault="00197A74" w:rsidP="00197A74">
      <w:pPr>
        <w:pStyle w:val="af7"/>
      </w:pPr>
    </w:p>
    <w:p w14:paraId="35EAE219" w14:textId="77777777" w:rsidR="00197A74" w:rsidRDefault="00197A74" w:rsidP="00197A74">
      <w:pPr>
        <w:pStyle w:val="af7"/>
      </w:pPr>
      <w:r>
        <w:t xml:space="preserve">  constructor(</w:t>
      </w:r>
    </w:p>
    <w:p w14:paraId="0EF0AF1B" w14:textId="77777777" w:rsidR="00197A74" w:rsidRDefault="00197A74" w:rsidP="00197A74">
      <w:pPr>
        <w:pStyle w:val="af7"/>
      </w:pPr>
      <w:r>
        <w:t xml:space="preserve">    private readonly _httpClient: HttpClient,</w:t>
      </w:r>
    </w:p>
    <w:p w14:paraId="427A5701" w14:textId="77777777" w:rsidR="00197A74" w:rsidRDefault="00197A74" w:rsidP="00197A74">
      <w:pPr>
        <w:pStyle w:val="af7"/>
      </w:pPr>
      <w:r>
        <w:t xml:space="preserve">  ) {</w:t>
      </w:r>
    </w:p>
    <w:p w14:paraId="6A68A40B" w14:textId="77777777" w:rsidR="00197A74" w:rsidRDefault="00197A74" w:rsidP="00197A74">
      <w:pPr>
        <w:pStyle w:val="af7"/>
      </w:pPr>
      <w:r>
        <w:t xml:space="preserve">  }</w:t>
      </w:r>
    </w:p>
    <w:p w14:paraId="4B6A1C4D" w14:textId="77777777" w:rsidR="00197A74" w:rsidRDefault="00197A74" w:rsidP="00197A74">
      <w:pPr>
        <w:pStyle w:val="af7"/>
      </w:pPr>
    </w:p>
    <w:p w14:paraId="40CC9BCD" w14:textId="77777777" w:rsidR="00197A74" w:rsidRDefault="00197A74" w:rsidP="00197A74">
      <w:pPr>
        <w:pStyle w:val="af7"/>
      </w:pPr>
      <w:r>
        <w:t xml:space="preserve">  public getAll(): Observable&lt;BookCollectionDto[]&gt; {</w:t>
      </w:r>
    </w:p>
    <w:p w14:paraId="0481DB8C" w14:textId="77777777" w:rsidR="00197A74" w:rsidRDefault="00197A74" w:rsidP="00197A74">
      <w:pPr>
        <w:pStyle w:val="af7"/>
      </w:pPr>
      <w:r>
        <w:t xml:space="preserve">    return this._httpClient.get&lt;BookCollectionDto[]&gt;(this._url);</w:t>
      </w:r>
    </w:p>
    <w:p w14:paraId="04D035B2" w14:textId="77777777" w:rsidR="00197A74" w:rsidRDefault="00197A74" w:rsidP="00197A74">
      <w:pPr>
        <w:pStyle w:val="af7"/>
      </w:pPr>
      <w:r>
        <w:t xml:space="preserve">  }</w:t>
      </w:r>
    </w:p>
    <w:p w14:paraId="42A8AB1B" w14:textId="77777777" w:rsidR="00197A74" w:rsidRDefault="00197A74" w:rsidP="00197A74">
      <w:pPr>
        <w:pStyle w:val="af7"/>
      </w:pPr>
    </w:p>
    <w:p w14:paraId="5BB9028C" w14:textId="77777777" w:rsidR="00197A74" w:rsidRDefault="00197A74" w:rsidP="00197A74">
      <w:pPr>
        <w:pStyle w:val="af7"/>
      </w:pPr>
      <w:r>
        <w:t xml:space="preserve">  public create(request: BookCollectionModRequest): Observable&lt;BookCollectionDto&gt; {</w:t>
      </w:r>
    </w:p>
    <w:p w14:paraId="63A3A999" w14:textId="77777777" w:rsidR="00197A74" w:rsidRDefault="00197A74" w:rsidP="00197A74">
      <w:pPr>
        <w:pStyle w:val="af7"/>
      </w:pPr>
      <w:r>
        <w:t xml:space="preserve">    return this._httpClient.post&lt;BookCollectionDto&gt;(this._url, request);</w:t>
      </w:r>
    </w:p>
    <w:p w14:paraId="18AE2C46" w14:textId="77777777" w:rsidR="00197A74" w:rsidRDefault="00197A74" w:rsidP="00197A74">
      <w:pPr>
        <w:pStyle w:val="af7"/>
      </w:pPr>
      <w:r>
        <w:t xml:space="preserve">  }</w:t>
      </w:r>
    </w:p>
    <w:p w14:paraId="6CE53D2A" w14:textId="77777777" w:rsidR="00197A74" w:rsidRDefault="00197A74" w:rsidP="00197A74">
      <w:pPr>
        <w:pStyle w:val="af7"/>
      </w:pPr>
    </w:p>
    <w:p w14:paraId="316855E4" w14:textId="77777777" w:rsidR="00197A74" w:rsidRDefault="00197A74" w:rsidP="00197A74">
      <w:pPr>
        <w:pStyle w:val="af7"/>
      </w:pPr>
      <w:r>
        <w:t xml:space="preserve">  public update(id: string, request: BookCollectionModRequest): Observable&lt;BookCollectionDto&gt; {</w:t>
      </w:r>
    </w:p>
    <w:p w14:paraId="0AB3D962" w14:textId="77777777" w:rsidR="00197A74" w:rsidRDefault="00197A74" w:rsidP="00197A74">
      <w:pPr>
        <w:pStyle w:val="af7"/>
      </w:pPr>
      <w:r>
        <w:t xml:space="preserve">    return this._httpClient.put&lt;BookCollectionDto&gt;(`${this._url}/${id}`, request);</w:t>
      </w:r>
    </w:p>
    <w:p w14:paraId="30A73801" w14:textId="77777777" w:rsidR="00197A74" w:rsidRDefault="00197A74" w:rsidP="00197A74">
      <w:pPr>
        <w:pStyle w:val="af7"/>
      </w:pPr>
      <w:r>
        <w:t xml:space="preserve">  }</w:t>
      </w:r>
    </w:p>
    <w:p w14:paraId="1A1C4912" w14:textId="77777777" w:rsidR="00197A74" w:rsidRDefault="00197A74" w:rsidP="00197A74">
      <w:pPr>
        <w:pStyle w:val="af7"/>
      </w:pPr>
    </w:p>
    <w:p w14:paraId="4A2BEEB0" w14:textId="77777777" w:rsidR="00197A74" w:rsidRDefault="00197A74" w:rsidP="00197A74">
      <w:pPr>
        <w:pStyle w:val="af7"/>
      </w:pPr>
      <w:r>
        <w:t xml:space="preserve">  public delete(id: string): Observable&lt;void&gt; {</w:t>
      </w:r>
    </w:p>
    <w:p w14:paraId="1270A3CB" w14:textId="77777777" w:rsidR="00197A74" w:rsidRDefault="00197A74" w:rsidP="00197A74">
      <w:pPr>
        <w:pStyle w:val="af7"/>
      </w:pPr>
      <w:r>
        <w:t xml:space="preserve">    return this._httpClient.delete&lt;void&gt;(`${this._url}/${id}`);</w:t>
      </w:r>
    </w:p>
    <w:p w14:paraId="06484BA9" w14:textId="77777777" w:rsidR="00197A74" w:rsidRDefault="00197A74" w:rsidP="00197A74">
      <w:pPr>
        <w:pStyle w:val="af7"/>
      </w:pPr>
      <w:r>
        <w:t xml:space="preserve">  }</w:t>
      </w:r>
    </w:p>
    <w:p w14:paraId="1E8B4C9E" w14:textId="77777777" w:rsidR="00197A74" w:rsidRDefault="00197A74" w:rsidP="00197A74">
      <w:pPr>
        <w:pStyle w:val="af7"/>
      </w:pPr>
    </w:p>
    <w:p w14:paraId="64E6461F" w14:textId="75D5F9E9" w:rsidR="00197A74" w:rsidRDefault="00197A74" w:rsidP="00197A74">
      <w:pPr>
        <w:pStyle w:val="af7"/>
      </w:pPr>
      <w:r>
        <w:t>}</w:t>
      </w:r>
    </w:p>
    <w:p w14:paraId="711D0334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book.service.ts:</w:t>
      </w:r>
    </w:p>
    <w:p w14:paraId="0110C9F8" w14:textId="77777777" w:rsidR="00197A74" w:rsidRDefault="00197A74" w:rsidP="00197A74">
      <w:pPr>
        <w:pStyle w:val="af7"/>
      </w:pPr>
      <w:r>
        <w:t>import { HttpClient, HttpParams } from '@angular/common/http';</w:t>
      </w:r>
    </w:p>
    <w:p w14:paraId="7C20EE1B" w14:textId="77777777" w:rsidR="00197A74" w:rsidRDefault="00197A74" w:rsidP="00197A74">
      <w:pPr>
        <w:pStyle w:val="af7"/>
      </w:pPr>
      <w:r>
        <w:t>import { Injectable } from '@angular/core';</w:t>
      </w:r>
    </w:p>
    <w:p w14:paraId="165B78CC" w14:textId="77777777" w:rsidR="00197A74" w:rsidRDefault="00197A74" w:rsidP="00197A74">
      <w:pPr>
        <w:pStyle w:val="af7"/>
      </w:pPr>
      <w:r>
        <w:t>import {</w:t>
      </w:r>
    </w:p>
    <w:p w14:paraId="4E35FA35" w14:textId="77777777" w:rsidR="00197A74" w:rsidRDefault="00197A74" w:rsidP="00197A74">
      <w:pPr>
        <w:pStyle w:val="af7"/>
      </w:pPr>
      <w:r>
        <w:t xml:space="preserve">  BookDetailsUpdateDto,</w:t>
      </w:r>
    </w:p>
    <w:p w14:paraId="07CCA3C4" w14:textId="77777777" w:rsidR="00197A74" w:rsidRDefault="00197A74" w:rsidP="00197A74">
      <w:pPr>
        <w:pStyle w:val="af7"/>
      </w:pPr>
      <w:r>
        <w:t xml:space="preserve">  BookDto,</w:t>
      </w:r>
    </w:p>
    <w:p w14:paraId="50B347E1" w14:textId="77777777" w:rsidR="00197A74" w:rsidRDefault="00197A74" w:rsidP="00197A74">
      <w:pPr>
        <w:pStyle w:val="af7"/>
      </w:pPr>
      <w:r>
        <w:lastRenderedPageBreak/>
        <w:t xml:space="preserve">  BookMetadataDto,</w:t>
      </w:r>
    </w:p>
    <w:p w14:paraId="08D96CFE" w14:textId="77777777" w:rsidR="00197A74" w:rsidRDefault="00197A74" w:rsidP="00197A74">
      <w:pPr>
        <w:pStyle w:val="af7"/>
      </w:pPr>
      <w:r>
        <w:t xml:space="preserve">  LastViewedPageUpdateRequest,</w:t>
      </w:r>
    </w:p>
    <w:p w14:paraId="1836EF1E" w14:textId="77777777" w:rsidR="00197A74" w:rsidRDefault="00197A74" w:rsidP="00197A74">
      <w:pPr>
        <w:pStyle w:val="af7"/>
      </w:pPr>
      <w:r>
        <w:t xml:space="preserve">  PageDto,</w:t>
      </w:r>
    </w:p>
    <w:p w14:paraId="0E801723" w14:textId="77777777" w:rsidR="00197A74" w:rsidRDefault="00197A74" w:rsidP="00197A74">
      <w:pPr>
        <w:pStyle w:val="af7"/>
      </w:pPr>
      <w:r>
        <w:t xml:space="preserve">  SearchRequestDto,</w:t>
      </w:r>
    </w:p>
    <w:p w14:paraId="630446E5" w14:textId="77777777" w:rsidR="00197A74" w:rsidRDefault="00197A74" w:rsidP="00197A74">
      <w:pPr>
        <w:pStyle w:val="af7"/>
      </w:pPr>
      <w:r>
        <w:t xml:space="preserve">  SortOrder,</w:t>
      </w:r>
    </w:p>
    <w:p w14:paraId="3620AD56" w14:textId="77777777" w:rsidR="00197A74" w:rsidRDefault="00197A74" w:rsidP="00197A74">
      <w:pPr>
        <w:pStyle w:val="af7"/>
      </w:pPr>
      <w:r>
        <w:t>} from '@core/dtos/BookManager.Application.Common.DTOs';</w:t>
      </w:r>
    </w:p>
    <w:p w14:paraId="1EA69688" w14:textId="77777777" w:rsidR="00197A74" w:rsidRDefault="00197A74" w:rsidP="00197A74">
      <w:pPr>
        <w:pStyle w:val="af7"/>
      </w:pPr>
      <w:r>
        <w:t>import { Observable } from 'rxjs';</w:t>
      </w:r>
    </w:p>
    <w:p w14:paraId="77E9B486" w14:textId="77777777" w:rsidR="00197A74" w:rsidRDefault="00197A74" w:rsidP="00197A74">
      <w:pPr>
        <w:pStyle w:val="af7"/>
      </w:pPr>
      <w:r>
        <w:t>import { environment } from '../../../environments/environment.development';</w:t>
      </w:r>
    </w:p>
    <w:p w14:paraId="5BBF5FB4" w14:textId="77777777" w:rsidR="00197A74" w:rsidRDefault="00197A74" w:rsidP="00197A74">
      <w:pPr>
        <w:pStyle w:val="af7"/>
      </w:pPr>
    </w:p>
    <w:p w14:paraId="57C7734D" w14:textId="77777777" w:rsidR="00197A74" w:rsidRDefault="00197A74" w:rsidP="00197A74">
      <w:pPr>
        <w:pStyle w:val="af7"/>
      </w:pPr>
      <w:r>
        <w:t>@Injectable({</w:t>
      </w:r>
    </w:p>
    <w:p w14:paraId="199F34EE" w14:textId="77777777" w:rsidR="00197A74" w:rsidRDefault="00197A74" w:rsidP="00197A74">
      <w:pPr>
        <w:pStyle w:val="af7"/>
      </w:pPr>
      <w:r>
        <w:t xml:space="preserve">  providedIn: 'root',</w:t>
      </w:r>
    </w:p>
    <w:p w14:paraId="0BBE4DC7" w14:textId="77777777" w:rsidR="00197A74" w:rsidRDefault="00197A74" w:rsidP="00197A74">
      <w:pPr>
        <w:pStyle w:val="af7"/>
      </w:pPr>
      <w:r>
        <w:t>})</w:t>
      </w:r>
    </w:p>
    <w:p w14:paraId="1EBA916E" w14:textId="77777777" w:rsidR="00197A74" w:rsidRDefault="00197A74" w:rsidP="00197A74">
      <w:pPr>
        <w:pStyle w:val="af7"/>
      </w:pPr>
      <w:r>
        <w:t>export class BookService {</w:t>
      </w:r>
    </w:p>
    <w:p w14:paraId="7669DD08" w14:textId="77777777" w:rsidR="00197A74" w:rsidRDefault="00197A74" w:rsidP="00197A74">
      <w:pPr>
        <w:pStyle w:val="af7"/>
      </w:pPr>
    </w:p>
    <w:p w14:paraId="56518553" w14:textId="77777777" w:rsidR="00197A74" w:rsidRDefault="00197A74" w:rsidP="00197A74">
      <w:pPr>
        <w:pStyle w:val="af7"/>
      </w:pPr>
      <w:r>
        <w:t xml:space="preserve">  private readonly _url: string = `${environment.BASE_URL}/books`;</w:t>
      </w:r>
    </w:p>
    <w:p w14:paraId="1074A017" w14:textId="77777777" w:rsidR="00197A74" w:rsidRDefault="00197A74" w:rsidP="00197A74">
      <w:pPr>
        <w:pStyle w:val="af7"/>
      </w:pPr>
    </w:p>
    <w:p w14:paraId="652E4B26" w14:textId="77777777" w:rsidR="00197A74" w:rsidRDefault="00197A74" w:rsidP="00197A74">
      <w:pPr>
        <w:pStyle w:val="af7"/>
      </w:pPr>
      <w:r>
        <w:t xml:space="preserve">  constructor(private readonly _httpClient: HttpClient) {</w:t>
      </w:r>
    </w:p>
    <w:p w14:paraId="3C05E4DF" w14:textId="77777777" w:rsidR="00197A74" w:rsidRDefault="00197A74" w:rsidP="00197A74">
      <w:pPr>
        <w:pStyle w:val="af7"/>
      </w:pPr>
      <w:r>
        <w:t xml:space="preserve">  }</w:t>
      </w:r>
    </w:p>
    <w:p w14:paraId="492A0059" w14:textId="77777777" w:rsidR="00197A74" w:rsidRDefault="00197A74" w:rsidP="00197A74">
      <w:pPr>
        <w:pStyle w:val="af7"/>
      </w:pPr>
    </w:p>
    <w:p w14:paraId="6B5C3F28" w14:textId="77777777" w:rsidR="00197A74" w:rsidRDefault="00197A74" w:rsidP="00197A74">
      <w:pPr>
        <w:pStyle w:val="af7"/>
      </w:pPr>
      <w:r>
        <w:t xml:space="preserve">  public getPage(</w:t>
      </w:r>
    </w:p>
    <w:p w14:paraId="4CEFBFCA" w14:textId="77777777" w:rsidR="00197A74" w:rsidRDefault="00197A74" w:rsidP="00197A74">
      <w:pPr>
        <w:pStyle w:val="af7"/>
      </w:pPr>
      <w:r>
        <w:t xml:space="preserve">    pageNumber: number,</w:t>
      </w:r>
    </w:p>
    <w:p w14:paraId="249D95B5" w14:textId="77777777" w:rsidR="00197A74" w:rsidRDefault="00197A74" w:rsidP="00197A74">
      <w:pPr>
        <w:pStyle w:val="af7"/>
      </w:pPr>
      <w:r>
        <w:t xml:space="preserve">    pageSize: number,</w:t>
      </w:r>
    </w:p>
    <w:p w14:paraId="4C84F4C1" w14:textId="77777777" w:rsidR="00197A74" w:rsidRDefault="00197A74" w:rsidP="00197A74">
      <w:pPr>
        <w:pStyle w:val="af7"/>
      </w:pPr>
      <w:r>
        <w:t xml:space="preserve">    sortBy?: string,</w:t>
      </w:r>
    </w:p>
    <w:p w14:paraId="23AE6C34" w14:textId="77777777" w:rsidR="00197A74" w:rsidRDefault="00197A74" w:rsidP="00197A74">
      <w:pPr>
        <w:pStyle w:val="af7"/>
      </w:pPr>
      <w:r>
        <w:t xml:space="preserve">    sortOrder?: SortOrder,</w:t>
      </w:r>
    </w:p>
    <w:p w14:paraId="7579C36E" w14:textId="77777777" w:rsidR="00197A74" w:rsidRDefault="00197A74" w:rsidP="00197A74">
      <w:pPr>
        <w:pStyle w:val="af7"/>
      </w:pPr>
      <w:r>
        <w:t xml:space="preserve">  ): Observable&lt;PageDto&lt;BookDto&gt;&gt; {</w:t>
      </w:r>
    </w:p>
    <w:p w14:paraId="5B4B4A2C" w14:textId="77777777" w:rsidR="00197A74" w:rsidRDefault="00197A74" w:rsidP="00197A74">
      <w:pPr>
        <w:pStyle w:val="af7"/>
      </w:pPr>
      <w:r>
        <w:t xml:space="preserve">    let queryParams = new HttpParams({ fromObject: { pageNumber, pageSize } });</w:t>
      </w:r>
    </w:p>
    <w:p w14:paraId="72695385" w14:textId="77777777" w:rsidR="00197A74" w:rsidRDefault="00197A74" w:rsidP="00197A74">
      <w:pPr>
        <w:pStyle w:val="af7"/>
      </w:pPr>
      <w:r>
        <w:t xml:space="preserve">    if (sortBy) queryParams = queryParams.append('sortBy', sortBy);</w:t>
      </w:r>
    </w:p>
    <w:p w14:paraId="4DB617D7" w14:textId="77777777" w:rsidR="00197A74" w:rsidRDefault="00197A74" w:rsidP="00197A74">
      <w:pPr>
        <w:pStyle w:val="af7"/>
      </w:pPr>
      <w:r>
        <w:t xml:space="preserve">    if (sortOrder) queryParams = queryParams.append('sortOrder', sortOrder);</w:t>
      </w:r>
    </w:p>
    <w:p w14:paraId="5DBD7D21" w14:textId="77777777" w:rsidR="00197A74" w:rsidRDefault="00197A74" w:rsidP="00197A74">
      <w:pPr>
        <w:pStyle w:val="af7"/>
      </w:pPr>
      <w:r>
        <w:t xml:space="preserve">    return this._httpClient.get&lt;PageDto&lt;BookDto&gt;&gt;(this._url, {</w:t>
      </w:r>
    </w:p>
    <w:p w14:paraId="497635A7" w14:textId="77777777" w:rsidR="00197A74" w:rsidRDefault="00197A74" w:rsidP="00197A74">
      <w:pPr>
        <w:pStyle w:val="af7"/>
      </w:pPr>
      <w:r>
        <w:t xml:space="preserve">      params: queryParams,</w:t>
      </w:r>
    </w:p>
    <w:p w14:paraId="56F51944" w14:textId="77777777" w:rsidR="00197A74" w:rsidRDefault="00197A74" w:rsidP="00197A74">
      <w:pPr>
        <w:pStyle w:val="af7"/>
      </w:pPr>
      <w:r>
        <w:t xml:space="preserve">    });</w:t>
      </w:r>
    </w:p>
    <w:p w14:paraId="13D71821" w14:textId="77777777" w:rsidR="00197A74" w:rsidRDefault="00197A74" w:rsidP="00197A74">
      <w:pPr>
        <w:pStyle w:val="af7"/>
      </w:pPr>
      <w:r>
        <w:t xml:space="preserve">  }</w:t>
      </w:r>
    </w:p>
    <w:p w14:paraId="3DC555F9" w14:textId="77777777" w:rsidR="00197A74" w:rsidRDefault="00197A74" w:rsidP="00197A74">
      <w:pPr>
        <w:pStyle w:val="af7"/>
      </w:pPr>
    </w:p>
    <w:p w14:paraId="567FFCD5" w14:textId="77777777" w:rsidR="00197A74" w:rsidRDefault="00197A74" w:rsidP="00197A74">
      <w:pPr>
        <w:pStyle w:val="af7"/>
      </w:pPr>
      <w:r>
        <w:t xml:space="preserve">  public getBookById(id: string): Observable&lt;BookDto&gt; {</w:t>
      </w:r>
    </w:p>
    <w:p w14:paraId="07136D3F" w14:textId="77777777" w:rsidR="00197A74" w:rsidRDefault="00197A74" w:rsidP="00197A74">
      <w:pPr>
        <w:pStyle w:val="af7"/>
      </w:pPr>
      <w:r>
        <w:t xml:space="preserve">    return this._httpClient.get&lt;BookDto&gt;(`${this._url}/${id}`);</w:t>
      </w:r>
    </w:p>
    <w:p w14:paraId="0F52B2A7" w14:textId="77777777" w:rsidR="00197A74" w:rsidRDefault="00197A74" w:rsidP="00197A74">
      <w:pPr>
        <w:pStyle w:val="af7"/>
      </w:pPr>
      <w:r>
        <w:t xml:space="preserve">  }</w:t>
      </w:r>
    </w:p>
    <w:p w14:paraId="729C5CF3" w14:textId="77777777" w:rsidR="00197A74" w:rsidRDefault="00197A74" w:rsidP="00197A74">
      <w:pPr>
        <w:pStyle w:val="af7"/>
      </w:pPr>
    </w:p>
    <w:p w14:paraId="73A6BD87" w14:textId="77777777" w:rsidR="00197A74" w:rsidRDefault="00197A74" w:rsidP="00197A74">
      <w:pPr>
        <w:pStyle w:val="af7"/>
      </w:pPr>
      <w:r>
        <w:t xml:space="preserve">  public addBook(</w:t>
      </w:r>
    </w:p>
    <w:p w14:paraId="5EC1C992" w14:textId="77777777" w:rsidR="00197A74" w:rsidRDefault="00197A74" w:rsidP="00197A74">
      <w:pPr>
        <w:pStyle w:val="af7"/>
      </w:pPr>
      <w:r>
        <w:t xml:space="preserve">    bookMetadata: BookMetadataDto,</w:t>
      </w:r>
    </w:p>
    <w:p w14:paraId="4B5EC4AC" w14:textId="77777777" w:rsidR="00197A74" w:rsidRDefault="00197A74" w:rsidP="00197A74">
      <w:pPr>
        <w:pStyle w:val="af7"/>
      </w:pPr>
      <w:r>
        <w:t xml:space="preserve">    file: File,</w:t>
      </w:r>
    </w:p>
    <w:p w14:paraId="0DABE423" w14:textId="77777777" w:rsidR="00197A74" w:rsidRDefault="00197A74" w:rsidP="00197A74">
      <w:pPr>
        <w:pStyle w:val="af7"/>
      </w:pPr>
      <w:r>
        <w:t xml:space="preserve">  ): Observable&lt;BookDto&gt; {</w:t>
      </w:r>
    </w:p>
    <w:p w14:paraId="165BCA8A" w14:textId="77777777" w:rsidR="00197A74" w:rsidRDefault="00197A74" w:rsidP="00197A74">
      <w:pPr>
        <w:pStyle w:val="af7"/>
      </w:pPr>
      <w:r>
        <w:t xml:space="preserve">    const formData = new FormData();</w:t>
      </w:r>
    </w:p>
    <w:p w14:paraId="5A75CFF8" w14:textId="77777777" w:rsidR="00197A74" w:rsidRDefault="00197A74" w:rsidP="00197A74">
      <w:pPr>
        <w:pStyle w:val="af7"/>
      </w:pPr>
      <w:r>
        <w:t xml:space="preserve">    formData.append('bookMetadata', JSON.stringify(bookMetadata));</w:t>
      </w:r>
    </w:p>
    <w:p w14:paraId="74B85401" w14:textId="77777777" w:rsidR="00197A74" w:rsidRDefault="00197A74" w:rsidP="00197A74">
      <w:pPr>
        <w:pStyle w:val="af7"/>
      </w:pPr>
      <w:r>
        <w:t xml:space="preserve">    formData.append('file', file);</w:t>
      </w:r>
    </w:p>
    <w:p w14:paraId="5E7B8E51" w14:textId="77777777" w:rsidR="00197A74" w:rsidRDefault="00197A74" w:rsidP="00197A74">
      <w:pPr>
        <w:pStyle w:val="af7"/>
      </w:pPr>
      <w:r>
        <w:t xml:space="preserve">    return this._httpClient.post&lt;BookDto&gt;(`${this._url}`, formData);</w:t>
      </w:r>
    </w:p>
    <w:p w14:paraId="450F9F41" w14:textId="77777777" w:rsidR="00197A74" w:rsidRDefault="00197A74" w:rsidP="00197A74">
      <w:pPr>
        <w:pStyle w:val="af7"/>
      </w:pPr>
      <w:r>
        <w:t xml:space="preserve">  }</w:t>
      </w:r>
    </w:p>
    <w:p w14:paraId="035D54B0" w14:textId="77777777" w:rsidR="00197A74" w:rsidRDefault="00197A74" w:rsidP="00197A74">
      <w:pPr>
        <w:pStyle w:val="af7"/>
      </w:pPr>
    </w:p>
    <w:p w14:paraId="2E868FC6" w14:textId="77777777" w:rsidR="00197A74" w:rsidRDefault="00197A74" w:rsidP="00197A74">
      <w:pPr>
        <w:pStyle w:val="af7"/>
      </w:pPr>
      <w:r>
        <w:t xml:space="preserve">  public updateBookDetails(</w:t>
      </w:r>
    </w:p>
    <w:p w14:paraId="7B465C5E" w14:textId="77777777" w:rsidR="00197A74" w:rsidRDefault="00197A74" w:rsidP="00197A74">
      <w:pPr>
        <w:pStyle w:val="af7"/>
      </w:pPr>
      <w:r>
        <w:t xml:space="preserve">    id: string,</w:t>
      </w:r>
    </w:p>
    <w:p w14:paraId="55528040" w14:textId="77777777" w:rsidR="00197A74" w:rsidRDefault="00197A74" w:rsidP="00197A74">
      <w:pPr>
        <w:pStyle w:val="af7"/>
      </w:pPr>
      <w:r>
        <w:t xml:space="preserve">    details: BookDetailsUpdateDto,</w:t>
      </w:r>
    </w:p>
    <w:p w14:paraId="590F0C10" w14:textId="77777777" w:rsidR="00197A74" w:rsidRDefault="00197A74" w:rsidP="00197A74">
      <w:pPr>
        <w:pStyle w:val="af7"/>
      </w:pPr>
      <w:r>
        <w:t xml:space="preserve">  ): Observable&lt;BookDto&gt; {</w:t>
      </w:r>
    </w:p>
    <w:p w14:paraId="314EA279" w14:textId="77777777" w:rsidR="00197A74" w:rsidRDefault="00197A74" w:rsidP="00197A74">
      <w:pPr>
        <w:pStyle w:val="af7"/>
      </w:pPr>
      <w:r>
        <w:t xml:space="preserve">    return this._httpClient.put&lt;BookDto&gt;(`${this._url}/${id}`, details);</w:t>
      </w:r>
    </w:p>
    <w:p w14:paraId="30BBBB93" w14:textId="77777777" w:rsidR="00197A74" w:rsidRDefault="00197A74" w:rsidP="00197A74">
      <w:pPr>
        <w:pStyle w:val="af7"/>
      </w:pPr>
      <w:r>
        <w:t xml:space="preserve">  }</w:t>
      </w:r>
    </w:p>
    <w:p w14:paraId="2D17B20C" w14:textId="77777777" w:rsidR="00197A74" w:rsidRDefault="00197A74" w:rsidP="00197A74">
      <w:pPr>
        <w:pStyle w:val="af7"/>
      </w:pPr>
    </w:p>
    <w:p w14:paraId="01164051" w14:textId="77777777" w:rsidR="00197A74" w:rsidRDefault="00197A74" w:rsidP="00197A74">
      <w:pPr>
        <w:pStyle w:val="af7"/>
      </w:pPr>
      <w:r>
        <w:t xml:space="preserve">  public updateTotalTime(</w:t>
      </w:r>
    </w:p>
    <w:p w14:paraId="4DAE219E" w14:textId="77777777" w:rsidR="00197A74" w:rsidRDefault="00197A74" w:rsidP="00197A74">
      <w:pPr>
        <w:pStyle w:val="af7"/>
      </w:pPr>
      <w:r>
        <w:t xml:space="preserve">    bookId: string,</w:t>
      </w:r>
    </w:p>
    <w:p w14:paraId="2C4C7B19" w14:textId="77777777" w:rsidR="00197A74" w:rsidRDefault="00197A74" w:rsidP="00197A74">
      <w:pPr>
        <w:pStyle w:val="af7"/>
      </w:pPr>
      <w:r>
        <w:t xml:space="preserve">    totalTimeSeconds: number,</w:t>
      </w:r>
    </w:p>
    <w:p w14:paraId="0D1B4514" w14:textId="77777777" w:rsidR="00197A74" w:rsidRDefault="00197A74" w:rsidP="00197A74">
      <w:pPr>
        <w:pStyle w:val="af7"/>
      </w:pPr>
      <w:r>
        <w:t xml:space="preserve">  ): Observable&lt;void&gt; {</w:t>
      </w:r>
    </w:p>
    <w:p w14:paraId="6A35BF51" w14:textId="77777777" w:rsidR="00197A74" w:rsidRDefault="00197A74" w:rsidP="00197A74">
      <w:pPr>
        <w:pStyle w:val="af7"/>
      </w:pPr>
      <w:r>
        <w:t xml:space="preserve">    return this._httpClient.post&lt;void&gt;(</w:t>
      </w:r>
    </w:p>
    <w:p w14:paraId="2AF98954" w14:textId="77777777" w:rsidR="00197A74" w:rsidRDefault="00197A74" w:rsidP="00197A74">
      <w:pPr>
        <w:pStyle w:val="af7"/>
      </w:pPr>
      <w:r>
        <w:t xml:space="preserve">      `${this._url}/${bookId}/update-total-time`,</w:t>
      </w:r>
    </w:p>
    <w:p w14:paraId="42161B81" w14:textId="77777777" w:rsidR="00197A74" w:rsidRDefault="00197A74" w:rsidP="00197A74">
      <w:pPr>
        <w:pStyle w:val="af7"/>
      </w:pPr>
      <w:r>
        <w:t xml:space="preserve">      { seconds: totalTimeSeconds },</w:t>
      </w:r>
    </w:p>
    <w:p w14:paraId="652A0259" w14:textId="77777777" w:rsidR="00197A74" w:rsidRDefault="00197A74" w:rsidP="00197A74">
      <w:pPr>
        <w:pStyle w:val="af7"/>
      </w:pPr>
      <w:r>
        <w:t xml:space="preserve">    );</w:t>
      </w:r>
    </w:p>
    <w:p w14:paraId="17A8EC0C" w14:textId="77777777" w:rsidR="00197A74" w:rsidRDefault="00197A74" w:rsidP="00197A74">
      <w:pPr>
        <w:pStyle w:val="af7"/>
      </w:pPr>
      <w:r>
        <w:t xml:space="preserve">  }</w:t>
      </w:r>
    </w:p>
    <w:p w14:paraId="4674486C" w14:textId="77777777" w:rsidR="00197A74" w:rsidRDefault="00197A74" w:rsidP="00197A74">
      <w:pPr>
        <w:pStyle w:val="af7"/>
      </w:pPr>
    </w:p>
    <w:p w14:paraId="760B3CAF" w14:textId="77777777" w:rsidR="00197A74" w:rsidRDefault="00197A74" w:rsidP="00197A74">
      <w:pPr>
        <w:pStyle w:val="af7"/>
      </w:pPr>
      <w:r>
        <w:t xml:space="preserve">  public deleteBook(id: string): Observable&lt;void&gt; {</w:t>
      </w:r>
    </w:p>
    <w:p w14:paraId="28240388" w14:textId="77777777" w:rsidR="00197A74" w:rsidRDefault="00197A74" w:rsidP="00197A74">
      <w:pPr>
        <w:pStyle w:val="af7"/>
      </w:pPr>
      <w:r>
        <w:t xml:space="preserve">    return this._httpClient.delete&lt;void&gt;(`${this._url}/${id}`);</w:t>
      </w:r>
    </w:p>
    <w:p w14:paraId="08A838EC" w14:textId="77777777" w:rsidR="00197A74" w:rsidRDefault="00197A74" w:rsidP="00197A74">
      <w:pPr>
        <w:pStyle w:val="af7"/>
      </w:pPr>
      <w:r>
        <w:t xml:space="preserve">  }</w:t>
      </w:r>
    </w:p>
    <w:p w14:paraId="389C7845" w14:textId="77777777" w:rsidR="00197A74" w:rsidRDefault="00197A74" w:rsidP="00197A74">
      <w:pPr>
        <w:pStyle w:val="af7"/>
      </w:pPr>
    </w:p>
    <w:p w14:paraId="65BED44B" w14:textId="77777777" w:rsidR="00197A74" w:rsidRDefault="00197A74" w:rsidP="00197A74">
      <w:pPr>
        <w:pStyle w:val="af7"/>
      </w:pPr>
      <w:r>
        <w:t xml:space="preserve">  public updateLastViewedPage(</w:t>
      </w:r>
    </w:p>
    <w:p w14:paraId="64E32A4B" w14:textId="77777777" w:rsidR="00197A74" w:rsidRDefault="00197A74" w:rsidP="00197A74">
      <w:pPr>
        <w:pStyle w:val="af7"/>
      </w:pPr>
      <w:r>
        <w:t xml:space="preserve">    id: string,</w:t>
      </w:r>
    </w:p>
    <w:p w14:paraId="79DA7268" w14:textId="77777777" w:rsidR="00197A74" w:rsidRDefault="00197A74" w:rsidP="00197A74">
      <w:pPr>
        <w:pStyle w:val="af7"/>
      </w:pPr>
      <w:r>
        <w:t xml:space="preserve">    pageNumber: number,</w:t>
      </w:r>
    </w:p>
    <w:p w14:paraId="4C6406F4" w14:textId="77777777" w:rsidR="00197A74" w:rsidRDefault="00197A74" w:rsidP="00197A74">
      <w:pPr>
        <w:pStyle w:val="af7"/>
      </w:pPr>
      <w:r>
        <w:t xml:space="preserve">  ): Observable&lt;void&gt; {</w:t>
      </w:r>
    </w:p>
    <w:p w14:paraId="346B8C31" w14:textId="77777777" w:rsidR="00197A74" w:rsidRDefault="00197A74" w:rsidP="00197A74">
      <w:pPr>
        <w:pStyle w:val="af7"/>
      </w:pPr>
      <w:r>
        <w:t xml:space="preserve">    return this._httpClient.post&lt;void&gt;(`${this._url}/${id}/last-viewed-page`, {</w:t>
      </w:r>
    </w:p>
    <w:p w14:paraId="1CEE0D91" w14:textId="77777777" w:rsidR="00197A74" w:rsidRDefault="00197A74" w:rsidP="00197A74">
      <w:pPr>
        <w:pStyle w:val="af7"/>
      </w:pPr>
      <w:r>
        <w:t xml:space="preserve">      pageNumber,</w:t>
      </w:r>
    </w:p>
    <w:p w14:paraId="738B3E60" w14:textId="77777777" w:rsidR="00197A74" w:rsidRDefault="00197A74" w:rsidP="00197A74">
      <w:pPr>
        <w:pStyle w:val="af7"/>
      </w:pPr>
      <w:r>
        <w:t xml:space="preserve">    } as LastViewedPageUpdateRequest);</w:t>
      </w:r>
    </w:p>
    <w:p w14:paraId="3FE4ECC0" w14:textId="77777777" w:rsidR="00197A74" w:rsidRDefault="00197A74" w:rsidP="00197A74">
      <w:pPr>
        <w:pStyle w:val="af7"/>
      </w:pPr>
      <w:r>
        <w:t xml:space="preserve">  }</w:t>
      </w:r>
    </w:p>
    <w:p w14:paraId="4C5B4F9A" w14:textId="77777777" w:rsidR="00197A74" w:rsidRDefault="00197A74" w:rsidP="00197A74">
      <w:pPr>
        <w:pStyle w:val="af7"/>
      </w:pPr>
    </w:p>
    <w:p w14:paraId="66099638" w14:textId="77777777" w:rsidR="00197A74" w:rsidRDefault="00197A74" w:rsidP="00197A74">
      <w:pPr>
        <w:pStyle w:val="af7"/>
      </w:pPr>
      <w:r>
        <w:t xml:space="preserve">  public getBookDownloadUrl(id: string): URL {</w:t>
      </w:r>
    </w:p>
    <w:p w14:paraId="18D4C2EE" w14:textId="77777777" w:rsidR="00197A74" w:rsidRDefault="00197A74" w:rsidP="00197A74">
      <w:pPr>
        <w:pStyle w:val="af7"/>
      </w:pPr>
      <w:r>
        <w:lastRenderedPageBreak/>
        <w:t xml:space="preserve">    return new URL(`${this._url}/download/${id}`);</w:t>
      </w:r>
    </w:p>
    <w:p w14:paraId="3546DD1C" w14:textId="77777777" w:rsidR="00197A74" w:rsidRDefault="00197A74" w:rsidP="00197A74">
      <w:pPr>
        <w:pStyle w:val="af7"/>
      </w:pPr>
      <w:r>
        <w:t xml:space="preserve">  }</w:t>
      </w:r>
    </w:p>
    <w:p w14:paraId="7A9D3AEF" w14:textId="77777777" w:rsidR="00197A74" w:rsidRDefault="00197A74" w:rsidP="00197A74">
      <w:pPr>
        <w:pStyle w:val="af7"/>
      </w:pPr>
    </w:p>
    <w:p w14:paraId="7CEAD2C4" w14:textId="77777777" w:rsidR="00197A74" w:rsidRDefault="00197A74" w:rsidP="00197A74">
      <w:pPr>
        <w:pStyle w:val="af7"/>
      </w:pPr>
      <w:r>
        <w:t xml:space="preserve">  public searchByBookDetails(request: SearchRequestDto): Observable&lt;PageDto&lt;BookDto&gt;&gt; {</w:t>
      </w:r>
    </w:p>
    <w:p w14:paraId="57A4916D" w14:textId="77777777" w:rsidR="00197A74" w:rsidRDefault="00197A74" w:rsidP="00197A74">
      <w:pPr>
        <w:pStyle w:val="af7"/>
      </w:pPr>
      <w:r>
        <w:t xml:space="preserve">    return this._httpClient.post&lt;PageDto&lt;BookDto&gt;&gt;(`${this._url}/search`, request);</w:t>
      </w:r>
    </w:p>
    <w:p w14:paraId="5F6BF5E9" w14:textId="77777777" w:rsidR="00197A74" w:rsidRDefault="00197A74" w:rsidP="00197A74">
      <w:pPr>
        <w:pStyle w:val="af7"/>
      </w:pPr>
      <w:r>
        <w:t xml:space="preserve">  }</w:t>
      </w:r>
    </w:p>
    <w:p w14:paraId="0057F3A4" w14:textId="2CE15283" w:rsidR="00197A74" w:rsidRDefault="00197A74" w:rsidP="00197A74">
      <w:pPr>
        <w:pStyle w:val="af7"/>
      </w:pPr>
      <w:r>
        <w:t>}</w:t>
      </w:r>
    </w:p>
    <w:p w14:paraId="492A8EBA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dictionary.service.ts:</w:t>
      </w:r>
    </w:p>
    <w:p w14:paraId="00B25F99" w14:textId="77777777" w:rsidR="00197A74" w:rsidRDefault="00197A74" w:rsidP="00197A74">
      <w:pPr>
        <w:pStyle w:val="af7"/>
      </w:pPr>
      <w:r>
        <w:t>import { Injectable } from '@angular/core';</w:t>
      </w:r>
    </w:p>
    <w:p w14:paraId="560A3344" w14:textId="77777777" w:rsidR="00197A74" w:rsidRDefault="00197A74" w:rsidP="00197A74">
      <w:pPr>
        <w:pStyle w:val="af7"/>
      </w:pPr>
      <w:r>
        <w:t>import { HttpClient, HttpParams } from '@angular/common/http';</w:t>
      </w:r>
    </w:p>
    <w:p w14:paraId="605DAADE" w14:textId="77777777" w:rsidR="00197A74" w:rsidRDefault="00197A74" w:rsidP="00197A74">
      <w:pPr>
        <w:pStyle w:val="af7"/>
      </w:pPr>
      <w:r>
        <w:t>import { Observable } from 'rxjs';</w:t>
      </w:r>
    </w:p>
    <w:p w14:paraId="0470F2EC" w14:textId="77777777" w:rsidR="00197A74" w:rsidRDefault="00197A74" w:rsidP="00197A74">
      <w:pPr>
        <w:pStyle w:val="af7"/>
      </w:pPr>
      <w:r>
        <w:t>import { WordDto } from '@core/dtos/BookManager.Application.Common.DTOs';</w:t>
      </w:r>
    </w:p>
    <w:p w14:paraId="7C240D44" w14:textId="77777777" w:rsidR="00197A74" w:rsidRDefault="00197A74" w:rsidP="00197A74">
      <w:pPr>
        <w:pStyle w:val="af7"/>
      </w:pPr>
      <w:r>
        <w:t>import { environment } from '../../../environments/environment';</w:t>
      </w:r>
    </w:p>
    <w:p w14:paraId="0E1DD920" w14:textId="77777777" w:rsidR="00197A74" w:rsidRDefault="00197A74" w:rsidP="00197A74">
      <w:pPr>
        <w:pStyle w:val="af7"/>
      </w:pPr>
    </w:p>
    <w:p w14:paraId="2A1F5800" w14:textId="77777777" w:rsidR="00197A74" w:rsidRDefault="00197A74" w:rsidP="00197A74">
      <w:pPr>
        <w:pStyle w:val="af7"/>
      </w:pPr>
      <w:r>
        <w:t>@Injectable({</w:t>
      </w:r>
    </w:p>
    <w:p w14:paraId="0F7FB465" w14:textId="77777777" w:rsidR="00197A74" w:rsidRDefault="00197A74" w:rsidP="00197A74">
      <w:pPr>
        <w:pStyle w:val="af7"/>
      </w:pPr>
      <w:r>
        <w:t xml:space="preserve">  providedIn: 'root',</w:t>
      </w:r>
    </w:p>
    <w:p w14:paraId="3138499B" w14:textId="77777777" w:rsidR="00197A74" w:rsidRDefault="00197A74" w:rsidP="00197A74">
      <w:pPr>
        <w:pStyle w:val="af7"/>
      </w:pPr>
      <w:r>
        <w:t>})</w:t>
      </w:r>
    </w:p>
    <w:p w14:paraId="576C7AA7" w14:textId="77777777" w:rsidR="00197A74" w:rsidRDefault="00197A74" w:rsidP="00197A74">
      <w:pPr>
        <w:pStyle w:val="af7"/>
      </w:pPr>
      <w:r>
        <w:t>export class DictionaryService {</w:t>
      </w:r>
    </w:p>
    <w:p w14:paraId="77AA2D1C" w14:textId="77777777" w:rsidR="00197A74" w:rsidRDefault="00197A74" w:rsidP="00197A74">
      <w:pPr>
        <w:pStyle w:val="af7"/>
      </w:pPr>
    </w:p>
    <w:p w14:paraId="56918035" w14:textId="77777777" w:rsidR="00197A74" w:rsidRDefault="00197A74" w:rsidP="00197A74">
      <w:pPr>
        <w:pStyle w:val="af7"/>
      </w:pPr>
      <w:r>
        <w:t xml:space="preserve">  private readonly _url = `${environment.BASE_URL}/word-dictionary`;</w:t>
      </w:r>
    </w:p>
    <w:p w14:paraId="26F066F8" w14:textId="77777777" w:rsidR="00197A74" w:rsidRDefault="00197A74" w:rsidP="00197A74">
      <w:pPr>
        <w:pStyle w:val="af7"/>
      </w:pPr>
    </w:p>
    <w:p w14:paraId="6FAAF947" w14:textId="77777777" w:rsidR="00197A74" w:rsidRDefault="00197A74" w:rsidP="00197A74">
      <w:pPr>
        <w:pStyle w:val="af7"/>
      </w:pPr>
      <w:r>
        <w:t xml:space="preserve">  constructor(</w:t>
      </w:r>
    </w:p>
    <w:p w14:paraId="0D2A1A0C" w14:textId="77777777" w:rsidR="00197A74" w:rsidRDefault="00197A74" w:rsidP="00197A74">
      <w:pPr>
        <w:pStyle w:val="af7"/>
      </w:pPr>
      <w:r>
        <w:t xml:space="preserve">    private readonly _httpClient: HttpClient,</w:t>
      </w:r>
    </w:p>
    <w:p w14:paraId="2335FE93" w14:textId="77777777" w:rsidR="00197A74" w:rsidRDefault="00197A74" w:rsidP="00197A74">
      <w:pPr>
        <w:pStyle w:val="af7"/>
      </w:pPr>
      <w:r>
        <w:t xml:space="preserve">  ) {</w:t>
      </w:r>
    </w:p>
    <w:p w14:paraId="69741A6D" w14:textId="77777777" w:rsidR="00197A74" w:rsidRDefault="00197A74" w:rsidP="00197A74">
      <w:pPr>
        <w:pStyle w:val="af7"/>
      </w:pPr>
      <w:r>
        <w:t xml:space="preserve">  }</w:t>
      </w:r>
    </w:p>
    <w:p w14:paraId="2626BD50" w14:textId="77777777" w:rsidR="00197A74" w:rsidRDefault="00197A74" w:rsidP="00197A74">
      <w:pPr>
        <w:pStyle w:val="af7"/>
      </w:pPr>
    </w:p>
    <w:p w14:paraId="37396740" w14:textId="77777777" w:rsidR="00197A74" w:rsidRDefault="00197A74" w:rsidP="00197A74">
      <w:pPr>
        <w:pStyle w:val="af7"/>
      </w:pPr>
      <w:r>
        <w:t xml:space="preserve">  public listThirdPartyProviders(): Observable&lt;string[]&gt; {</w:t>
      </w:r>
    </w:p>
    <w:p w14:paraId="303ADD24" w14:textId="77777777" w:rsidR="00197A74" w:rsidRDefault="00197A74" w:rsidP="00197A74">
      <w:pPr>
        <w:pStyle w:val="af7"/>
      </w:pPr>
      <w:r>
        <w:t xml:space="preserve">    return this._httpClient.get&lt;string[]&gt;(`${this._url}/list-third-party-providers`);</w:t>
      </w:r>
    </w:p>
    <w:p w14:paraId="5D426E37" w14:textId="77777777" w:rsidR="00197A74" w:rsidRDefault="00197A74" w:rsidP="00197A74">
      <w:pPr>
        <w:pStyle w:val="af7"/>
      </w:pPr>
      <w:r>
        <w:t xml:space="preserve">  }</w:t>
      </w:r>
    </w:p>
    <w:p w14:paraId="588B2067" w14:textId="77777777" w:rsidR="00197A74" w:rsidRDefault="00197A74" w:rsidP="00197A74">
      <w:pPr>
        <w:pStyle w:val="af7"/>
      </w:pPr>
    </w:p>
    <w:p w14:paraId="6C66E2E3" w14:textId="77777777" w:rsidR="00197A74" w:rsidRDefault="00197A74" w:rsidP="00197A74">
      <w:pPr>
        <w:pStyle w:val="af7"/>
      </w:pPr>
      <w:r>
        <w:t xml:space="preserve">  public find(word: string): Observable&lt;WordDto[]&gt; {</w:t>
      </w:r>
    </w:p>
    <w:p w14:paraId="421B05A4" w14:textId="77777777" w:rsidR="00197A74" w:rsidRDefault="00197A74" w:rsidP="00197A74">
      <w:pPr>
        <w:pStyle w:val="af7"/>
      </w:pPr>
      <w:r>
        <w:t xml:space="preserve">    const url = `${this._url}/${word}`;</w:t>
      </w:r>
    </w:p>
    <w:p w14:paraId="21B44311" w14:textId="77777777" w:rsidR="00197A74" w:rsidRDefault="00197A74" w:rsidP="00197A74">
      <w:pPr>
        <w:pStyle w:val="af7"/>
      </w:pPr>
      <w:r>
        <w:t xml:space="preserve">    return this._httpClient.get&lt;WordDto[]&gt;(url);</w:t>
      </w:r>
    </w:p>
    <w:p w14:paraId="1B7D9887" w14:textId="77777777" w:rsidR="00197A74" w:rsidRDefault="00197A74" w:rsidP="00197A74">
      <w:pPr>
        <w:pStyle w:val="af7"/>
      </w:pPr>
      <w:r>
        <w:t xml:space="preserve">  }</w:t>
      </w:r>
    </w:p>
    <w:p w14:paraId="3C51331B" w14:textId="77777777" w:rsidR="00197A74" w:rsidRDefault="00197A74" w:rsidP="00197A74">
      <w:pPr>
        <w:pStyle w:val="af7"/>
      </w:pPr>
    </w:p>
    <w:p w14:paraId="12227844" w14:textId="77777777" w:rsidR="00197A74" w:rsidRDefault="00197A74" w:rsidP="00197A74">
      <w:pPr>
        <w:pStyle w:val="af7"/>
      </w:pPr>
      <w:r>
        <w:t xml:space="preserve">  public findInExtDict(word: string, providerName: string): Observable&lt;WordDto[]&gt; {</w:t>
      </w:r>
    </w:p>
    <w:p w14:paraId="4F6C79EE" w14:textId="77777777" w:rsidR="00197A74" w:rsidRDefault="00197A74" w:rsidP="00197A74">
      <w:pPr>
        <w:pStyle w:val="af7"/>
      </w:pPr>
      <w:r>
        <w:t xml:space="preserve">    const url = `${this._url}/third-party-dictionary/${word}`;</w:t>
      </w:r>
    </w:p>
    <w:p w14:paraId="0F8E8644" w14:textId="77777777" w:rsidR="00197A74" w:rsidRDefault="00197A74" w:rsidP="00197A74">
      <w:pPr>
        <w:pStyle w:val="af7"/>
      </w:pPr>
      <w:r>
        <w:t xml:space="preserve">    const params = new HttpParams().set('providerName', providerName);</w:t>
      </w:r>
    </w:p>
    <w:p w14:paraId="69C19A45" w14:textId="77777777" w:rsidR="00197A74" w:rsidRDefault="00197A74" w:rsidP="00197A74">
      <w:pPr>
        <w:pStyle w:val="af7"/>
      </w:pPr>
      <w:r>
        <w:t xml:space="preserve">    return this._httpClient.get&lt;WordDto[]&gt;(url, { params });</w:t>
      </w:r>
    </w:p>
    <w:p w14:paraId="4348326A" w14:textId="77777777" w:rsidR="00197A74" w:rsidRDefault="00197A74" w:rsidP="00197A74">
      <w:pPr>
        <w:pStyle w:val="af7"/>
      </w:pPr>
      <w:r>
        <w:t xml:space="preserve">  }</w:t>
      </w:r>
    </w:p>
    <w:p w14:paraId="43C2F52F" w14:textId="77777777" w:rsidR="00197A74" w:rsidRDefault="00197A74" w:rsidP="00197A74">
      <w:pPr>
        <w:pStyle w:val="af7"/>
      </w:pPr>
    </w:p>
    <w:p w14:paraId="2944DC66" w14:textId="77777777" w:rsidR="00197A74" w:rsidRDefault="00197A74" w:rsidP="00197A74">
      <w:pPr>
        <w:pStyle w:val="af7"/>
      </w:pPr>
      <w:r>
        <w:t xml:space="preserve">  public addWord(word: WordDto): Observable&lt;WordDto&gt; {</w:t>
      </w:r>
    </w:p>
    <w:p w14:paraId="51C8041A" w14:textId="77777777" w:rsidR="00197A74" w:rsidRDefault="00197A74" w:rsidP="00197A74">
      <w:pPr>
        <w:pStyle w:val="af7"/>
      </w:pPr>
      <w:r>
        <w:t xml:space="preserve">    return this._httpClient.post&lt;WordDto&gt;(this._url, word);</w:t>
      </w:r>
    </w:p>
    <w:p w14:paraId="01524B7E" w14:textId="77777777" w:rsidR="00197A74" w:rsidRDefault="00197A74" w:rsidP="00197A74">
      <w:pPr>
        <w:pStyle w:val="af7"/>
      </w:pPr>
      <w:r>
        <w:t xml:space="preserve">  }</w:t>
      </w:r>
    </w:p>
    <w:p w14:paraId="4D26BF6B" w14:textId="77777777" w:rsidR="00197A74" w:rsidRDefault="00197A74" w:rsidP="00197A74">
      <w:pPr>
        <w:pStyle w:val="af7"/>
      </w:pPr>
    </w:p>
    <w:p w14:paraId="628A50E0" w14:textId="77777777" w:rsidR="00197A74" w:rsidRDefault="00197A74" w:rsidP="00197A74">
      <w:pPr>
        <w:pStyle w:val="af7"/>
      </w:pPr>
      <w:r>
        <w:t xml:space="preserve">  public updateWord(word: string, updateRequest: WordDto): Observable&lt;WordDto&gt; {</w:t>
      </w:r>
    </w:p>
    <w:p w14:paraId="6F4D80FB" w14:textId="77777777" w:rsidR="00197A74" w:rsidRDefault="00197A74" w:rsidP="00197A74">
      <w:pPr>
        <w:pStyle w:val="af7"/>
      </w:pPr>
      <w:r>
        <w:t xml:space="preserve">    return this._httpClient.put&lt;WordDto&gt;(`${this._url}/${word}`, updateRequest);</w:t>
      </w:r>
    </w:p>
    <w:p w14:paraId="0B5A14B3" w14:textId="77777777" w:rsidR="00197A74" w:rsidRDefault="00197A74" w:rsidP="00197A74">
      <w:pPr>
        <w:pStyle w:val="af7"/>
      </w:pPr>
      <w:r>
        <w:t xml:space="preserve">  }</w:t>
      </w:r>
    </w:p>
    <w:p w14:paraId="19D8BFB7" w14:textId="77777777" w:rsidR="00197A74" w:rsidRDefault="00197A74" w:rsidP="00197A74">
      <w:pPr>
        <w:pStyle w:val="af7"/>
      </w:pPr>
    </w:p>
    <w:p w14:paraId="2B3F9B29" w14:textId="77777777" w:rsidR="00197A74" w:rsidRDefault="00197A74" w:rsidP="00197A74">
      <w:pPr>
        <w:pStyle w:val="af7"/>
      </w:pPr>
      <w:r>
        <w:t xml:space="preserve">  public deleteWord(word: string): Observable&lt;void&gt; {</w:t>
      </w:r>
    </w:p>
    <w:p w14:paraId="423038E7" w14:textId="77777777" w:rsidR="00197A74" w:rsidRDefault="00197A74" w:rsidP="00197A74">
      <w:pPr>
        <w:pStyle w:val="af7"/>
      </w:pPr>
      <w:r>
        <w:t xml:space="preserve">    return this._httpClient.delete&lt;void&gt;(`${this._url}/${word}`);</w:t>
      </w:r>
    </w:p>
    <w:p w14:paraId="4F03DAEC" w14:textId="77777777" w:rsidR="00197A74" w:rsidRDefault="00197A74" w:rsidP="00197A74">
      <w:pPr>
        <w:pStyle w:val="af7"/>
      </w:pPr>
      <w:r>
        <w:t xml:space="preserve">  }</w:t>
      </w:r>
    </w:p>
    <w:p w14:paraId="61F263E1" w14:textId="77777777" w:rsidR="00197A74" w:rsidRDefault="00197A74" w:rsidP="00197A74">
      <w:pPr>
        <w:pStyle w:val="af7"/>
      </w:pPr>
    </w:p>
    <w:p w14:paraId="1BE0889B" w14:textId="1C25A774" w:rsidR="00197A74" w:rsidRDefault="00197A74" w:rsidP="00197A74">
      <w:pPr>
        <w:pStyle w:val="af7"/>
      </w:pPr>
      <w:r>
        <w:t>}</w:t>
      </w:r>
    </w:p>
    <w:p w14:paraId="0FE55410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text-processing.service.ts:</w:t>
      </w:r>
    </w:p>
    <w:p w14:paraId="6BD6B4AA" w14:textId="77777777" w:rsidR="00197A74" w:rsidRDefault="00197A74" w:rsidP="00197A74">
      <w:pPr>
        <w:pStyle w:val="af7"/>
      </w:pPr>
      <w:r>
        <w:t>import { HttpClient } from '@angular/common/http';</w:t>
      </w:r>
    </w:p>
    <w:p w14:paraId="26DDC935" w14:textId="77777777" w:rsidR="00197A74" w:rsidRDefault="00197A74" w:rsidP="00197A74">
      <w:pPr>
        <w:pStyle w:val="af7"/>
      </w:pPr>
      <w:r>
        <w:t>import { Injectable, signal } from '@angular/core';</w:t>
      </w:r>
    </w:p>
    <w:p w14:paraId="257CBC04" w14:textId="77777777" w:rsidR="00197A74" w:rsidRDefault="00197A74" w:rsidP="00197A74">
      <w:pPr>
        <w:pStyle w:val="af7"/>
      </w:pPr>
      <w:r>
        <w:t>import {</w:t>
      </w:r>
    </w:p>
    <w:p w14:paraId="3D459D0D" w14:textId="77777777" w:rsidR="00197A74" w:rsidRDefault="00197A74" w:rsidP="00197A74">
      <w:pPr>
        <w:pStyle w:val="af7"/>
      </w:pPr>
      <w:r>
        <w:t xml:space="preserve">  DetectLanguageRequestDto,</w:t>
      </w:r>
    </w:p>
    <w:p w14:paraId="32A6CD05" w14:textId="77777777" w:rsidR="00197A74" w:rsidRDefault="00197A74" w:rsidP="00197A74">
      <w:pPr>
        <w:pStyle w:val="af7"/>
      </w:pPr>
      <w:r>
        <w:t xml:space="preserve">  DetectLanguageResponseDto,</w:t>
      </w:r>
    </w:p>
    <w:p w14:paraId="441415BA" w14:textId="77777777" w:rsidR="00197A74" w:rsidRDefault="00197A74" w:rsidP="00197A74">
      <w:pPr>
        <w:pStyle w:val="af7"/>
      </w:pPr>
      <w:r>
        <w:t xml:space="preserve">  LanguageDto, TextSummarizationRequestDto, TextSummarizationResponseDto,</w:t>
      </w:r>
    </w:p>
    <w:p w14:paraId="51926366" w14:textId="77777777" w:rsidR="00197A74" w:rsidRDefault="00197A74" w:rsidP="00197A74">
      <w:pPr>
        <w:pStyle w:val="af7"/>
      </w:pPr>
      <w:r>
        <w:t xml:space="preserve">  TranslationRequestDto,</w:t>
      </w:r>
    </w:p>
    <w:p w14:paraId="77FC304B" w14:textId="77777777" w:rsidR="00197A74" w:rsidRDefault="00197A74" w:rsidP="00197A74">
      <w:pPr>
        <w:pStyle w:val="af7"/>
      </w:pPr>
      <w:r>
        <w:t xml:space="preserve">  TranslationResponseDto,</w:t>
      </w:r>
    </w:p>
    <w:p w14:paraId="20D5B132" w14:textId="77777777" w:rsidR="00197A74" w:rsidRDefault="00197A74" w:rsidP="00197A74">
      <w:pPr>
        <w:pStyle w:val="af7"/>
      </w:pPr>
      <w:r>
        <w:t>} from '@core/dtos/BookManager.Application.Common.DTOs';</w:t>
      </w:r>
    </w:p>
    <w:p w14:paraId="40FBA00F" w14:textId="77777777" w:rsidR="00197A74" w:rsidRDefault="00197A74" w:rsidP="00197A74">
      <w:pPr>
        <w:pStyle w:val="af7"/>
      </w:pPr>
      <w:r>
        <w:t>import { Observable } from 'rxjs';</w:t>
      </w:r>
    </w:p>
    <w:p w14:paraId="10383193" w14:textId="77777777" w:rsidR="00197A74" w:rsidRDefault="00197A74" w:rsidP="00197A74">
      <w:pPr>
        <w:pStyle w:val="af7"/>
      </w:pPr>
      <w:r>
        <w:t>import { environment } from '../../../environments/environment';</w:t>
      </w:r>
    </w:p>
    <w:p w14:paraId="56D28AE0" w14:textId="77777777" w:rsidR="00197A74" w:rsidRDefault="00197A74" w:rsidP="00197A74">
      <w:pPr>
        <w:pStyle w:val="af7"/>
      </w:pPr>
    </w:p>
    <w:p w14:paraId="66268F3C" w14:textId="77777777" w:rsidR="00197A74" w:rsidRDefault="00197A74" w:rsidP="00197A74">
      <w:pPr>
        <w:pStyle w:val="af7"/>
      </w:pPr>
      <w:r>
        <w:t>@Injectable({</w:t>
      </w:r>
    </w:p>
    <w:p w14:paraId="7051E528" w14:textId="77777777" w:rsidR="00197A74" w:rsidRDefault="00197A74" w:rsidP="00197A74">
      <w:pPr>
        <w:pStyle w:val="af7"/>
      </w:pPr>
      <w:r>
        <w:t xml:space="preserve">  providedIn: 'root',</w:t>
      </w:r>
    </w:p>
    <w:p w14:paraId="10D1331C" w14:textId="77777777" w:rsidR="00197A74" w:rsidRDefault="00197A74" w:rsidP="00197A74">
      <w:pPr>
        <w:pStyle w:val="af7"/>
      </w:pPr>
      <w:r>
        <w:t>})</w:t>
      </w:r>
    </w:p>
    <w:p w14:paraId="44A26B26" w14:textId="77777777" w:rsidR="00197A74" w:rsidRDefault="00197A74" w:rsidP="00197A74">
      <w:pPr>
        <w:pStyle w:val="af7"/>
      </w:pPr>
      <w:r>
        <w:t>export class TextProcessingService {</w:t>
      </w:r>
    </w:p>
    <w:p w14:paraId="25F57091" w14:textId="77777777" w:rsidR="00197A74" w:rsidRDefault="00197A74" w:rsidP="00197A74">
      <w:pPr>
        <w:pStyle w:val="af7"/>
      </w:pPr>
    </w:p>
    <w:p w14:paraId="53EC2365" w14:textId="77777777" w:rsidR="00197A74" w:rsidRDefault="00197A74" w:rsidP="00197A74">
      <w:pPr>
        <w:pStyle w:val="af7"/>
      </w:pPr>
      <w:r>
        <w:t xml:space="preserve">  private readonly _url: string = `${environment.BASE_URL}/text-processing`;</w:t>
      </w:r>
    </w:p>
    <w:p w14:paraId="2516C6CA" w14:textId="77777777" w:rsidR="00197A74" w:rsidRDefault="00197A74" w:rsidP="00197A74">
      <w:pPr>
        <w:pStyle w:val="af7"/>
      </w:pPr>
    </w:p>
    <w:p w14:paraId="75D4F8D7" w14:textId="77777777" w:rsidR="00197A74" w:rsidRDefault="00197A74" w:rsidP="00197A74">
      <w:pPr>
        <w:pStyle w:val="af7"/>
      </w:pPr>
      <w:r>
        <w:t xml:space="preserve">  public availableLanguages = signal&lt;LanguageDto[]&gt;([]);</w:t>
      </w:r>
    </w:p>
    <w:p w14:paraId="065B388F" w14:textId="77777777" w:rsidR="00197A74" w:rsidRDefault="00197A74" w:rsidP="00197A74">
      <w:pPr>
        <w:pStyle w:val="af7"/>
      </w:pPr>
    </w:p>
    <w:p w14:paraId="74958184" w14:textId="77777777" w:rsidR="00197A74" w:rsidRDefault="00197A74" w:rsidP="00197A74">
      <w:pPr>
        <w:pStyle w:val="af7"/>
      </w:pPr>
      <w:r>
        <w:t xml:space="preserve">  constructor(private readonly _client: HttpClient) {</w:t>
      </w:r>
    </w:p>
    <w:p w14:paraId="26968E4E" w14:textId="77777777" w:rsidR="00197A74" w:rsidRDefault="00197A74" w:rsidP="00197A74">
      <w:pPr>
        <w:pStyle w:val="af7"/>
      </w:pPr>
      <w:r>
        <w:t xml:space="preserve">    this._loadLanguages();</w:t>
      </w:r>
    </w:p>
    <w:p w14:paraId="78DE08CB" w14:textId="77777777" w:rsidR="00197A74" w:rsidRDefault="00197A74" w:rsidP="00197A74">
      <w:pPr>
        <w:pStyle w:val="af7"/>
      </w:pPr>
      <w:r>
        <w:t xml:space="preserve">  }</w:t>
      </w:r>
    </w:p>
    <w:p w14:paraId="7904585E" w14:textId="77777777" w:rsidR="00197A74" w:rsidRDefault="00197A74" w:rsidP="00197A74">
      <w:pPr>
        <w:pStyle w:val="af7"/>
      </w:pPr>
    </w:p>
    <w:p w14:paraId="36BEFB78" w14:textId="77777777" w:rsidR="00197A74" w:rsidRDefault="00197A74" w:rsidP="00197A74">
      <w:pPr>
        <w:pStyle w:val="af7"/>
      </w:pPr>
      <w:r>
        <w:t xml:space="preserve">  public listLanguages(): Observable&lt;LanguageDto[]&gt; {</w:t>
      </w:r>
    </w:p>
    <w:p w14:paraId="57C20508" w14:textId="77777777" w:rsidR="00197A74" w:rsidRDefault="00197A74" w:rsidP="00197A74">
      <w:pPr>
        <w:pStyle w:val="af7"/>
      </w:pPr>
      <w:r>
        <w:t xml:space="preserve">    return this._client.get&lt;LanguageDto[]&gt;(`${this._url}/list-languages`);</w:t>
      </w:r>
    </w:p>
    <w:p w14:paraId="4947E6F6" w14:textId="77777777" w:rsidR="00197A74" w:rsidRDefault="00197A74" w:rsidP="00197A74">
      <w:pPr>
        <w:pStyle w:val="af7"/>
      </w:pPr>
      <w:r>
        <w:t xml:space="preserve">  }</w:t>
      </w:r>
    </w:p>
    <w:p w14:paraId="66744A26" w14:textId="77777777" w:rsidR="00197A74" w:rsidRDefault="00197A74" w:rsidP="00197A74">
      <w:pPr>
        <w:pStyle w:val="af7"/>
      </w:pPr>
    </w:p>
    <w:p w14:paraId="164D8B65" w14:textId="77777777" w:rsidR="00197A74" w:rsidRDefault="00197A74" w:rsidP="00197A74">
      <w:pPr>
        <w:pStyle w:val="af7"/>
      </w:pPr>
      <w:r>
        <w:t xml:space="preserve">  public translate(</w:t>
      </w:r>
    </w:p>
    <w:p w14:paraId="37E95146" w14:textId="77777777" w:rsidR="00197A74" w:rsidRDefault="00197A74" w:rsidP="00197A74">
      <w:pPr>
        <w:pStyle w:val="af7"/>
      </w:pPr>
      <w:r>
        <w:t xml:space="preserve">    request: TranslationRequestDto</w:t>
      </w:r>
    </w:p>
    <w:p w14:paraId="0CDFAB05" w14:textId="77777777" w:rsidR="00197A74" w:rsidRDefault="00197A74" w:rsidP="00197A74">
      <w:pPr>
        <w:pStyle w:val="af7"/>
      </w:pPr>
      <w:r>
        <w:t xml:space="preserve">  ): Observable&lt;TranslationResponseDto&gt; {</w:t>
      </w:r>
    </w:p>
    <w:p w14:paraId="7BB0A851" w14:textId="77777777" w:rsidR="00197A74" w:rsidRDefault="00197A74" w:rsidP="00197A74">
      <w:pPr>
        <w:pStyle w:val="af7"/>
      </w:pPr>
      <w:r>
        <w:t xml:space="preserve">    return this._client.post&lt;TranslationResponseDto&gt;(</w:t>
      </w:r>
    </w:p>
    <w:p w14:paraId="433632E5" w14:textId="77777777" w:rsidR="00197A74" w:rsidRDefault="00197A74" w:rsidP="00197A74">
      <w:pPr>
        <w:pStyle w:val="af7"/>
      </w:pPr>
      <w:r>
        <w:t xml:space="preserve">      `${this._url}/translate`,</w:t>
      </w:r>
    </w:p>
    <w:p w14:paraId="114B649E" w14:textId="77777777" w:rsidR="00197A74" w:rsidRDefault="00197A74" w:rsidP="00197A74">
      <w:pPr>
        <w:pStyle w:val="af7"/>
      </w:pPr>
      <w:r>
        <w:t xml:space="preserve">      request</w:t>
      </w:r>
    </w:p>
    <w:p w14:paraId="145FCAAE" w14:textId="77777777" w:rsidR="00197A74" w:rsidRDefault="00197A74" w:rsidP="00197A74">
      <w:pPr>
        <w:pStyle w:val="af7"/>
      </w:pPr>
      <w:r>
        <w:t xml:space="preserve">    );</w:t>
      </w:r>
    </w:p>
    <w:p w14:paraId="39EF416A" w14:textId="77777777" w:rsidR="00197A74" w:rsidRDefault="00197A74" w:rsidP="00197A74">
      <w:pPr>
        <w:pStyle w:val="af7"/>
      </w:pPr>
      <w:r>
        <w:t xml:space="preserve">  }</w:t>
      </w:r>
    </w:p>
    <w:p w14:paraId="2AAD4EEF" w14:textId="77777777" w:rsidR="00197A74" w:rsidRDefault="00197A74" w:rsidP="00197A74">
      <w:pPr>
        <w:pStyle w:val="af7"/>
      </w:pPr>
    </w:p>
    <w:p w14:paraId="55B9EEFB" w14:textId="77777777" w:rsidR="00197A74" w:rsidRDefault="00197A74" w:rsidP="00197A74">
      <w:pPr>
        <w:pStyle w:val="af7"/>
      </w:pPr>
      <w:r>
        <w:t xml:space="preserve">  public detectLanguage(</w:t>
      </w:r>
    </w:p>
    <w:p w14:paraId="5911E9F3" w14:textId="77777777" w:rsidR="00197A74" w:rsidRDefault="00197A74" w:rsidP="00197A74">
      <w:pPr>
        <w:pStyle w:val="af7"/>
      </w:pPr>
      <w:r>
        <w:t xml:space="preserve">    request: DetectLanguageRequestDto</w:t>
      </w:r>
    </w:p>
    <w:p w14:paraId="1F48F628" w14:textId="77777777" w:rsidR="00197A74" w:rsidRDefault="00197A74" w:rsidP="00197A74">
      <w:pPr>
        <w:pStyle w:val="af7"/>
      </w:pPr>
      <w:r>
        <w:t xml:space="preserve">  ): Observable&lt;DetectLanguageResponseDto&gt; {</w:t>
      </w:r>
    </w:p>
    <w:p w14:paraId="4D181F11" w14:textId="77777777" w:rsidR="00197A74" w:rsidRDefault="00197A74" w:rsidP="00197A74">
      <w:pPr>
        <w:pStyle w:val="af7"/>
      </w:pPr>
      <w:r>
        <w:t xml:space="preserve">    return this._client.post&lt;DetectLanguageResponseDto&gt;(</w:t>
      </w:r>
    </w:p>
    <w:p w14:paraId="316CB468" w14:textId="77777777" w:rsidR="00197A74" w:rsidRDefault="00197A74" w:rsidP="00197A74">
      <w:pPr>
        <w:pStyle w:val="af7"/>
      </w:pPr>
      <w:r>
        <w:t xml:space="preserve">      `${this._url}/detect-language`,</w:t>
      </w:r>
    </w:p>
    <w:p w14:paraId="3251BC78" w14:textId="77777777" w:rsidR="00197A74" w:rsidRDefault="00197A74" w:rsidP="00197A74">
      <w:pPr>
        <w:pStyle w:val="af7"/>
      </w:pPr>
      <w:r>
        <w:t xml:space="preserve">      request</w:t>
      </w:r>
    </w:p>
    <w:p w14:paraId="04B81466" w14:textId="77777777" w:rsidR="00197A74" w:rsidRDefault="00197A74" w:rsidP="00197A74">
      <w:pPr>
        <w:pStyle w:val="af7"/>
      </w:pPr>
      <w:r>
        <w:t xml:space="preserve">    );</w:t>
      </w:r>
    </w:p>
    <w:p w14:paraId="24F34780" w14:textId="77777777" w:rsidR="00197A74" w:rsidRDefault="00197A74" w:rsidP="00197A74">
      <w:pPr>
        <w:pStyle w:val="af7"/>
      </w:pPr>
      <w:r>
        <w:t xml:space="preserve">  }</w:t>
      </w:r>
    </w:p>
    <w:p w14:paraId="240AC70E" w14:textId="77777777" w:rsidR="00197A74" w:rsidRDefault="00197A74" w:rsidP="00197A74">
      <w:pPr>
        <w:pStyle w:val="af7"/>
      </w:pPr>
    </w:p>
    <w:p w14:paraId="4C83177C" w14:textId="77777777" w:rsidR="00197A74" w:rsidRDefault="00197A74" w:rsidP="00197A74">
      <w:pPr>
        <w:pStyle w:val="af7"/>
      </w:pPr>
      <w:r>
        <w:t xml:space="preserve">  public summarizeText(request: TextSummarizationRequestDto): Observable&lt;TextSummarizationResponseDto&gt; {</w:t>
      </w:r>
    </w:p>
    <w:p w14:paraId="5C28E11D" w14:textId="77777777" w:rsidR="00197A74" w:rsidRDefault="00197A74" w:rsidP="00197A74">
      <w:pPr>
        <w:pStyle w:val="af7"/>
      </w:pPr>
      <w:r>
        <w:t xml:space="preserve">    return this._client.post&lt;TextSummarizationResponseDto&gt;(`${this._url}/summarize-text`, request);</w:t>
      </w:r>
    </w:p>
    <w:p w14:paraId="2750F30C" w14:textId="77777777" w:rsidR="00197A74" w:rsidRDefault="00197A74" w:rsidP="00197A74">
      <w:pPr>
        <w:pStyle w:val="af7"/>
      </w:pPr>
      <w:r>
        <w:t xml:space="preserve">  }</w:t>
      </w:r>
    </w:p>
    <w:p w14:paraId="6788E135" w14:textId="77777777" w:rsidR="00197A74" w:rsidRDefault="00197A74" w:rsidP="00197A74">
      <w:pPr>
        <w:pStyle w:val="af7"/>
      </w:pPr>
    </w:p>
    <w:p w14:paraId="0934A3E5" w14:textId="77777777" w:rsidR="00197A74" w:rsidRDefault="00197A74" w:rsidP="00197A74">
      <w:pPr>
        <w:pStyle w:val="af7"/>
      </w:pPr>
      <w:r>
        <w:t xml:space="preserve">  private _loadLanguages(): void {</w:t>
      </w:r>
    </w:p>
    <w:p w14:paraId="43804269" w14:textId="77777777" w:rsidR="00197A74" w:rsidRDefault="00197A74" w:rsidP="00197A74">
      <w:pPr>
        <w:pStyle w:val="af7"/>
      </w:pPr>
      <w:r>
        <w:t xml:space="preserve">    this.listLanguages().subscribe((languages) =&gt; {</w:t>
      </w:r>
    </w:p>
    <w:p w14:paraId="2A809528" w14:textId="77777777" w:rsidR="00197A74" w:rsidRDefault="00197A74" w:rsidP="00197A74">
      <w:pPr>
        <w:pStyle w:val="af7"/>
      </w:pPr>
      <w:r>
        <w:t xml:space="preserve">      this.availableLanguages.set(languages);</w:t>
      </w:r>
    </w:p>
    <w:p w14:paraId="21E6DF4C" w14:textId="77777777" w:rsidR="00197A74" w:rsidRDefault="00197A74" w:rsidP="00197A74">
      <w:pPr>
        <w:pStyle w:val="af7"/>
      </w:pPr>
      <w:r>
        <w:t xml:space="preserve">    });</w:t>
      </w:r>
    </w:p>
    <w:p w14:paraId="31113031" w14:textId="77777777" w:rsidR="00197A74" w:rsidRDefault="00197A74" w:rsidP="00197A74">
      <w:pPr>
        <w:pStyle w:val="af7"/>
      </w:pPr>
      <w:r>
        <w:t xml:space="preserve">  }</w:t>
      </w:r>
    </w:p>
    <w:p w14:paraId="7B728982" w14:textId="77777777" w:rsidR="00197A74" w:rsidRDefault="00197A74" w:rsidP="00197A74">
      <w:pPr>
        <w:pStyle w:val="af7"/>
      </w:pPr>
    </w:p>
    <w:p w14:paraId="7CF659D8" w14:textId="083A66A6" w:rsidR="00197A74" w:rsidRDefault="00197A74" w:rsidP="00197A74">
      <w:pPr>
        <w:pStyle w:val="af7"/>
      </w:pPr>
      <w:r>
        <w:t>}</w:t>
      </w:r>
    </w:p>
    <w:p w14:paraId="11E1A297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user.service.ts:</w:t>
      </w:r>
    </w:p>
    <w:p w14:paraId="18273CB8" w14:textId="77777777" w:rsidR="00197A74" w:rsidRDefault="00197A74" w:rsidP="00197A74">
      <w:pPr>
        <w:pStyle w:val="af7"/>
      </w:pPr>
      <w:r>
        <w:t>import { HttpClient } from '@angular/common/http';</w:t>
      </w:r>
    </w:p>
    <w:p w14:paraId="34512BB9" w14:textId="77777777" w:rsidR="00197A74" w:rsidRDefault="00197A74" w:rsidP="00197A74">
      <w:pPr>
        <w:pStyle w:val="af7"/>
      </w:pPr>
      <w:r>
        <w:t>import { Injectable } from '@angular/core';</w:t>
      </w:r>
    </w:p>
    <w:p w14:paraId="2907199F" w14:textId="77777777" w:rsidR="00197A74" w:rsidRDefault="00197A74" w:rsidP="00197A74">
      <w:pPr>
        <w:pStyle w:val="af7"/>
      </w:pPr>
      <w:r>
        <w:t>import {</w:t>
      </w:r>
    </w:p>
    <w:p w14:paraId="106EB232" w14:textId="77777777" w:rsidR="00197A74" w:rsidRDefault="00197A74" w:rsidP="00197A74">
      <w:pPr>
        <w:pStyle w:val="af7"/>
      </w:pPr>
      <w:r>
        <w:t xml:space="preserve">  UserAddRequest,</w:t>
      </w:r>
    </w:p>
    <w:p w14:paraId="01B6DBF2" w14:textId="77777777" w:rsidR="00197A74" w:rsidRDefault="00197A74" w:rsidP="00197A74">
      <w:pPr>
        <w:pStyle w:val="af7"/>
      </w:pPr>
      <w:r>
        <w:t xml:space="preserve">  UserDto,</w:t>
      </w:r>
    </w:p>
    <w:p w14:paraId="5F2073BB" w14:textId="77777777" w:rsidR="00197A74" w:rsidRDefault="00197A74" w:rsidP="00197A74">
      <w:pPr>
        <w:pStyle w:val="af7"/>
      </w:pPr>
      <w:r>
        <w:t>} from '@core/dtos/BookManager.Application.Common.DTOs';</w:t>
      </w:r>
    </w:p>
    <w:p w14:paraId="7B04BC33" w14:textId="77777777" w:rsidR="00197A74" w:rsidRDefault="00197A74" w:rsidP="00197A74">
      <w:pPr>
        <w:pStyle w:val="af7"/>
      </w:pPr>
      <w:r>
        <w:t>import { Observable } from 'rxjs';</w:t>
      </w:r>
    </w:p>
    <w:p w14:paraId="7FB4FD9D" w14:textId="77777777" w:rsidR="00197A74" w:rsidRDefault="00197A74" w:rsidP="00197A74">
      <w:pPr>
        <w:pStyle w:val="af7"/>
      </w:pPr>
      <w:r>
        <w:t>import { environment } from '../../../environments/environment.development';</w:t>
      </w:r>
    </w:p>
    <w:p w14:paraId="5D72716F" w14:textId="77777777" w:rsidR="00197A74" w:rsidRDefault="00197A74" w:rsidP="00197A74">
      <w:pPr>
        <w:pStyle w:val="af7"/>
      </w:pPr>
    </w:p>
    <w:p w14:paraId="0A76A3D7" w14:textId="77777777" w:rsidR="00197A74" w:rsidRDefault="00197A74" w:rsidP="00197A74">
      <w:pPr>
        <w:pStyle w:val="af7"/>
      </w:pPr>
      <w:r>
        <w:t>@Injectable({</w:t>
      </w:r>
    </w:p>
    <w:p w14:paraId="047833E5" w14:textId="77777777" w:rsidR="00197A74" w:rsidRDefault="00197A74" w:rsidP="00197A74">
      <w:pPr>
        <w:pStyle w:val="af7"/>
      </w:pPr>
      <w:r>
        <w:t xml:space="preserve">  providedIn: 'root',</w:t>
      </w:r>
    </w:p>
    <w:p w14:paraId="126B81EE" w14:textId="77777777" w:rsidR="00197A74" w:rsidRDefault="00197A74" w:rsidP="00197A74">
      <w:pPr>
        <w:pStyle w:val="af7"/>
      </w:pPr>
      <w:r>
        <w:t>})</w:t>
      </w:r>
    </w:p>
    <w:p w14:paraId="4164419B" w14:textId="77777777" w:rsidR="00197A74" w:rsidRDefault="00197A74" w:rsidP="00197A74">
      <w:pPr>
        <w:pStyle w:val="af7"/>
      </w:pPr>
      <w:r>
        <w:t>export class UserService {</w:t>
      </w:r>
    </w:p>
    <w:p w14:paraId="3E35AF5A" w14:textId="77777777" w:rsidR="00197A74" w:rsidRDefault="00197A74" w:rsidP="00197A74">
      <w:pPr>
        <w:pStyle w:val="af7"/>
      </w:pPr>
    </w:p>
    <w:p w14:paraId="2C94D395" w14:textId="77777777" w:rsidR="00197A74" w:rsidRDefault="00197A74" w:rsidP="00197A74">
      <w:pPr>
        <w:pStyle w:val="af7"/>
      </w:pPr>
      <w:r>
        <w:t xml:space="preserve">  private readonly _url: string = `${environment.BASE_URL}/users`;</w:t>
      </w:r>
    </w:p>
    <w:p w14:paraId="6485C455" w14:textId="77777777" w:rsidR="00197A74" w:rsidRDefault="00197A74" w:rsidP="00197A74">
      <w:pPr>
        <w:pStyle w:val="af7"/>
      </w:pPr>
    </w:p>
    <w:p w14:paraId="7AC9DC79" w14:textId="77777777" w:rsidR="00197A74" w:rsidRDefault="00197A74" w:rsidP="00197A74">
      <w:pPr>
        <w:pStyle w:val="af7"/>
      </w:pPr>
      <w:r>
        <w:t xml:space="preserve">  constructor(private readonly _httpClient: HttpClient) {}</w:t>
      </w:r>
    </w:p>
    <w:p w14:paraId="2D1C07DE" w14:textId="77777777" w:rsidR="00197A74" w:rsidRDefault="00197A74" w:rsidP="00197A74">
      <w:pPr>
        <w:pStyle w:val="af7"/>
      </w:pPr>
    </w:p>
    <w:p w14:paraId="27669782" w14:textId="77777777" w:rsidR="00197A74" w:rsidRDefault="00197A74" w:rsidP="00197A74">
      <w:pPr>
        <w:pStyle w:val="af7"/>
      </w:pPr>
      <w:r>
        <w:t xml:space="preserve">  public getUsers(): Observable&lt;UserDto[]&gt; {</w:t>
      </w:r>
    </w:p>
    <w:p w14:paraId="25CF111F" w14:textId="77777777" w:rsidR="00197A74" w:rsidRDefault="00197A74" w:rsidP="00197A74">
      <w:pPr>
        <w:pStyle w:val="af7"/>
      </w:pPr>
      <w:r>
        <w:t xml:space="preserve">    return this._httpClient.get&lt;UserDto[]&gt;(this._url);</w:t>
      </w:r>
    </w:p>
    <w:p w14:paraId="13D0A343" w14:textId="77777777" w:rsidR="00197A74" w:rsidRDefault="00197A74" w:rsidP="00197A74">
      <w:pPr>
        <w:pStyle w:val="af7"/>
      </w:pPr>
      <w:r>
        <w:t xml:space="preserve">  }</w:t>
      </w:r>
    </w:p>
    <w:p w14:paraId="46140261" w14:textId="77777777" w:rsidR="00197A74" w:rsidRDefault="00197A74" w:rsidP="00197A74">
      <w:pPr>
        <w:pStyle w:val="af7"/>
      </w:pPr>
    </w:p>
    <w:p w14:paraId="08AC1031" w14:textId="77777777" w:rsidR="00197A74" w:rsidRDefault="00197A74" w:rsidP="00197A74">
      <w:pPr>
        <w:pStyle w:val="af7"/>
      </w:pPr>
      <w:r>
        <w:t xml:space="preserve">  public addUser(request: UserAddRequest): Observable&lt;UserDto&gt; {</w:t>
      </w:r>
    </w:p>
    <w:p w14:paraId="4BF5F02E" w14:textId="77777777" w:rsidR="00197A74" w:rsidRDefault="00197A74" w:rsidP="00197A74">
      <w:pPr>
        <w:pStyle w:val="af7"/>
      </w:pPr>
      <w:r>
        <w:t xml:space="preserve">    return this._httpClient.post&lt;UserDto&gt;(this._url, request);</w:t>
      </w:r>
    </w:p>
    <w:p w14:paraId="350C0062" w14:textId="77777777" w:rsidR="00197A74" w:rsidRDefault="00197A74" w:rsidP="00197A74">
      <w:pPr>
        <w:pStyle w:val="af7"/>
      </w:pPr>
      <w:r>
        <w:t xml:space="preserve">  }</w:t>
      </w:r>
    </w:p>
    <w:p w14:paraId="28778A1E" w14:textId="77777777" w:rsidR="00197A74" w:rsidRDefault="00197A74" w:rsidP="00197A74">
      <w:pPr>
        <w:pStyle w:val="af7"/>
      </w:pPr>
    </w:p>
    <w:p w14:paraId="0CFA6490" w14:textId="77777777" w:rsidR="00197A74" w:rsidRDefault="00197A74" w:rsidP="00197A74">
      <w:pPr>
        <w:pStyle w:val="af7"/>
      </w:pPr>
      <w:r>
        <w:t xml:space="preserve">  public updateUser(id: string, request: UserAddRequest): Observable&lt;UserDto&gt; {</w:t>
      </w:r>
    </w:p>
    <w:p w14:paraId="7CF09C9C" w14:textId="77777777" w:rsidR="00197A74" w:rsidRDefault="00197A74" w:rsidP="00197A74">
      <w:pPr>
        <w:pStyle w:val="af7"/>
      </w:pPr>
      <w:r>
        <w:t xml:space="preserve">    return this._httpClient.put&lt;UserDto&gt;(`${this._url}/${id}`, request);</w:t>
      </w:r>
    </w:p>
    <w:p w14:paraId="35B504A2" w14:textId="77777777" w:rsidR="00197A74" w:rsidRDefault="00197A74" w:rsidP="00197A74">
      <w:pPr>
        <w:pStyle w:val="af7"/>
      </w:pPr>
      <w:r>
        <w:t xml:space="preserve">  }</w:t>
      </w:r>
    </w:p>
    <w:p w14:paraId="7C7F8D58" w14:textId="77777777" w:rsidR="00197A74" w:rsidRDefault="00197A74" w:rsidP="00197A74">
      <w:pPr>
        <w:pStyle w:val="af7"/>
      </w:pPr>
    </w:p>
    <w:p w14:paraId="445E68A6" w14:textId="77777777" w:rsidR="00197A74" w:rsidRDefault="00197A74" w:rsidP="00197A74">
      <w:pPr>
        <w:pStyle w:val="af7"/>
      </w:pPr>
      <w:r>
        <w:t xml:space="preserve">  public deleteUser(id: string): Observable&lt;void&gt; {</w:t>
      </w:r>
    </w:p>
    <w:p w14:paraId="74E16F8F" w14:textId="77777777" w:rsidR="00197A74" w:rsidRDefault="00197A74" w:rsidP="00197A74">
      <w:pPr>
        <w:pStyle w:val="af7"/>
      </w:pPr>
      <w:r>
        <w:t xml:space="preserve">    return this._httpClient.delete&lt;void&gt;(`${this._url}/${id}`);</w:t>
      </w:r>
    </w:p>
    <w:p w14:paraId="0781B731" w14:textId="77777777" w:rsidR="00197A74" w:rsidRDefault="00197A74" w:rsidP="00197A74">
      <w:pPr>
        <w:pStyle w:val="af7"/>
      </w:pPr>
      <w:r>
        <w:t xml:space="preserve">  }</w:t>
      </w:r>
    </w:p>
    <w:p w14:paraId="165D7831" w14:textId="77777777" w:rsidR="00197A74" w:rsidRDefault="00197A74" w:rsidP="00197A74">
      <w:pPr>
        <w:pStyle w:val="af7"/>
      </w:pPr>
    </w:p>
    <w:p w14:paraId="1AD8BBC8" w14:textId="77777777" w:rsidR="00197A74" w:rsidRDefault="00197A74" w:rsidP="00197A74">
      <w:pPr>
        <w:pStyle w:val="af7"/>
      </w:pPr>
      <w:r>
        <w:lastRenderedPageBreak/>
        <w:t>}</w:t>
      </w:r>
    </w:p>
    <w:p w14:paraId="07A8A22E" w14:textId="77777777" w:rsidR="00197A74" w:rsidRDefault="00197A74" w:rsidP="00197A74">
      <w:pPr>
        <w:pStyle w:val="af7"/>
      </w:pPr>
    </w:p>
    <w:p w14:paraId="6B626CDD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auth.state.ts:</w:t>
      </w:r>
    </w:p>
    <w:p w14:paraId="39F7564B" w14:textId="77777777" w:rsidR="00197A74" w:rsidRDefault="00197A74" w:rsidP="00197A74">
      <w:pPr>
        <w:pStyle w:val="af7"/>
      </w:pPr>
      <w:r>
        <w:t>import { Injectable, computed, signal } from '@angular/core';</w:t>
      </w:r>
    </w:p>
    <w:p w14:paraId="60B64666" w14:textId="77777777" w:rsidR="00197A74" w:rsidRDefault="00197A74" w:rsidP="00197A74">
      <w:pPr>
        <w:pStyle w:val="af7"/>
      </w:pPr>
    </w:p>
    <w:p w14:paraId="4BB79803" w14:textId="77777777" w:rsidR="00197A74" w:rsidRDefault="00197A74" w:rsidP="00197A74">
      <w:pPr>
        <w:pStyle w:val="af7"/>
      </w:pPr>
      <w:r>
        <w:t>@Injectable({</w:t>
      </w:r>
    </w:p>
    <w:p w14:paraId="5D4F8693" w14:textId="77777777" w:rsidR="00197A74" w:rsidRDefault="00197A74" w:rsidP="00197A74">
      <w:pPr>
        <w:pStyle w:val="af7"/>
      </w:pPr>
      <w:r>
        <w:t xml:space="preserve">  providedIn: 'root',</w:t>
      </w:r>
    </w:p>
    <w:p w14:paraId="4EEAAD49" w14:textId="77777777" w:rsidR="00197A74" w:rsidRDefault="00197A74" w:rsidP="00197A74">
      <w:pPr>
        <w:pStyle w:val="af7"/>
      </w:pPr>
      <w:r>
        <w:t>})</w:t>
      </w:r>
    </w:p>
    <w:p w14:paraId="1C06BB57" w14:textId="77777777" w:rsidR="00197A74" w:rsidRDefault="00197A74" w:rsidP="00197A74">
      <w:pPr>
        <w:pStyle w:val="af7"/>
      </w:pPr>
      <w:r>
        <w:t>export class AuthState {</w:t>
      </w:r>
    </w:p>
    <w:p w14:paraId="494DA8B6" w14:textId="77777777" w:rsidR="00197A74" w:rsidRDefault="00197A74" w:rsidP="00197A74">
      <w:pPr>
        <w:pStyle w:val="af7"/>
      </w:pPr>
    </w:p>
    <w:p w14:paraId="434E191F" w14:textId="77777777" w:rsidR="00197A74" w:rsidRDefault="00197A74" w:rsidP="00197A74">
      <w:pPr>
        <w:pStyle w:val="af7"/>
      </w:pPr>
      <w:r>
        <w:t xml:space="preserve">  public isSignedIn = computed&lt;boolean&gt;(() =&gt; this._signedIn());</w:t>
      </w:r>
    </w:p>
    <w:p w14:paraId="26268D49" w14:textId="77777777" w:rsidR="00197A74" w:rsidRDefault="00197A74" w:rsidP="00197A74">
      <w:pPr>
        <w:pStyle w:val="af7"/>
      </w:pPr>
    </w:p>
    <w:p w14:paraId="3006E6E3" w14:textId="77777777" w:rsidR="00197A74" w:rsidRDefault="00197A74" w:rsidP="00197A74">
      <w:pPr>
        <w:pStyle w:val="af7"/>
      </w:pPr>
      <w:r>
        <w:t xml:space="preserve">  private _signedIn = signal(false);</w:t>
      </w:r>
    </w:p>
    <w:p w14:paraId="13D4633E" w14:textId="77777777" w:rsidR="00197A74" w:rsidRDefault="00197A74" w:rsidP="00197A74">
      <w:pPr>
        <w:pStyle w:val="af7"/>
      </w:pPr>
      <w:r>
        <w:t xml:space="preserve">  private _accessToken = signal&lt;string | null&gt;(null);</w:t>
      </w:r>
    </w:p>
    <w:p w14:paraId="55EFEDA8" w14:textId="77777777" w:rsidR="00197A74" w:rsidRDefault="00197A74" w:rsidP="00197A74">
      <w:pPr>
        <w:pStyle w:val="af7"/>
      </w:pPr>
    </w:p>
    <w:p w14:paraId="707D1F58" w14:textId="77777777" w:rsidR="00197A74" w:rsidRDefault="00197A74" w:rsidP="00197A74">
      <w:pPr>
        <w:pStyle w:val="af7"/>
      </w:pPr>
      <w:r>
        <w:t xml:space="preserve">  public get accessToken(): string | null {</w:t>
      </w:r>
    </w:p>
    <w:p w14:paraId="0B286098" w14:textId="77777777" w:rsidR="00197A74" w:rsidRDefault="00197A74" w:rsidP="00197A74">
      <w:pPr>
        <w:pStyle w:val="af7"/>
      </w:pPr>
      <w:r>
        <w:t xml:space="preserve">    return this._accessToken();</w:t>
      </w:r>
    </w:p>
    <w:p w14:paraId="270E50CE" w14:textId="77777777" w:rsidR="00197A74" w:rsidRDefault="00197A74" w:rsidP="00197A74">
      <w:pPr>
        <w:pStyle w:val="af7"/>
      </w:pPr>
      <w:r>
        <w:t xml:space="preserve">  }</w:t>
      </w:r>
    </w:p>
    <w:p w14:paraId="6B3EC168" w14:textId="77777777" w:rsidR="00197A74" w:rsidRDefault="00197A74" w:rsidP="00197A74">
      <w:pPr>
        <w:pStyle w:val="af7"/>
      </w:pPr>
    </w:p>
    <w:p w14:paraId="618E9310" w14:textId="77777777" w:rsidR="00197A74" w:rsidRDefault="00197A74" w:rsidP="00197A74">
      <w:pPr>
        <w:pStyle w:val="af7"/>
      </w:pPr>
      <w:r>
        <w:t xml:space="preserve">  public set accessToken(value: string | null) {</w:t>
      </w:r>
    </w:p>
    <w:p w14:paraId="35ACB663" w14:textId="77777777" w:rsidR="00197A74" w:rsidRDefault="00197A74" w:rsidP="00197A74">
      <w:pPr>
        <w:pStyle w:val="af7"/>
      </w:pPr>
      <w:r>
        <w:t xml:space="preserve">    this._accessToken.set(value);</w:t>
      </w:r>
    </w:p>
    <w:p w14:paraId="3DDDCB2F" w14:textId="77777777" w:rsidR="00197A74" w:rsidRDefault="00197A74" w:rsidP="00197A74">
      <w:pPr>
        <w:pStyle w:val="af7"/>
      </w:pPr>
      <w:r>
        <w:t xml:space="preserve">    this._signedIn.set(!!value);</w:t>
      </w:r>
    </w:p>
    <w:p w14:paraId="00C88E0A" w14:textId="77777777" w:rsidR="00197A74" w:rsidRDefault="00197A74" w:rsidP="00197A74">
      <w:pPr>
        <w:pStyle w:val="af7"/>
      </w:pPr>
      <w:r>
        <w:t xml:space="preserve">  }</w:t>
      </w:r>
    </w:p>
    <w:p w14:paraId="28FDBF72" w14:textId="77777777" w:rsidR="00197A74" w:rsidRDefault="00197A74" w:rsidP="00197A74">
      <w:pPr>
        <w:pStyle w:val="af7"/>
      </w:pPr>
    </w:p>
    <w:p w14:paraId="68F9CF76" w14:textId="431D120F" w:rsidR="00197A74" w:rsidRDefault="00197A74" w:rsidP="00197A74">
      <w:pPr>
        <w:pStyle w:val="af7"/>
      </w:pPr>
      <w:r>
        <w:t>}</w:t>
      </w:r>
    </w:p>
    <w:p w14:paraId="5298DB23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loading-spinner-overlay.component.html:</w:t>
      </w:r>
    </w:p>
    <w:p w14:paraId="4D1BBA36" w14:textId="77777777" w:rsidR="00197A74" w:rsidRDefault="00197A74" w:rsidP="00197A74">
      <w:pPr>
        <w:pStyle w:val="af7"/>
      </w:pPr>
      <w:r>
        <w:t>@if (loading()) {</w:t>
      </w:r>
    </w:p>
    <w:p w14:paraId="3BC3840E" w14:textId="77777777" w:rsidR="00197A74" w:rsidRDefault="00197A74" w:rsidP="00197A74">
      <w:pPr>
        <w:pStyle w:val="af7"/>
      </w:pPr>
      <w:r>
        <w:t xml:space="preserve">  &lt;div class="loading-overlay"&gt;</w:t>
      </w:r>
    </w:p>
    <w:p w14:paraId="56ADF024" w14:textId="77777777" w:rsidR="00197A74" w:rsidRDefault="00197A74" w:rsidP="00197A74">
      <w:pPr>
        <w:pStyle w:val="af7"/>
      </w:pPr>
      <w:r>
        <w:t xml:space="preserve">    &lt;mat-progress-spinner color="primary" mode="indeterminate"&gt;&lt;/mat-progress-spinner&gt;</w:t>
      </w:r>
    </w:p>
    <w:p w14:paraId="69E273DC" w14:textId="77777777" w:rsidR="00197A74" w:rsidRDefault="00197A74" w:rsidP="00197A74">
      <w:pPr>
        <w:pStyle w:val="af7"/>
      </w:pPr>
      <w:r>
        <w:t xml:space="preserve">  &lt;/div&gt;</w:t>
      </w:r>
    </w:p>
    <w:p w14:paraId="2F83B682" w14:textId="77777777" w:rsidR="00197A74" w:rsidRDefault="00197A74" w:rsidP="00197A74">
      <w:pPr>
        <w:pStyle w:val="af7"/>
      </w:pPr>
      <w:r>
        <w:t>}</w:t>
      </w:r>
    </w:p>
    <w:p w14:paraId="5251CBB3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loading-spinner-overlay.component.ts:</w:t>
      </w:r>
    </w:p>
    <w:p w14:paraId="270077EF" w14:textId="77777777" w:rsidR="00197A74" w:rsidRDefault="00197A74" w:rsidP="00197A74">
      <w:pPr>
        <w:pStyle w:val="af7"/>
      </w:pPr>
      <w:r>
        <w:t>import { ChangeDetectionStrategy, Component, input } from '@angular/core';</w:t>
      </w:r>
    </w:p>
    <w:p w14:paraId="5805C07F" w14:textId="77777777" w:rsidR="00197A74" w:rsidRDefault="00197A74" w:rsidP="00197A74">
      <w:pPr>
        <w:pStyle w:val="af7"/>
      </w:pPr>
      <w:r>
        <w:t>import { MatProgressSpinner } from '@angular/material/progress-spinner';</w:t>
      </w:r>
    </w:p>
    <w:p w14:paraId="6FB6BC93" w14:textId="77777777" w:rsidR="00197A74" w:rsidRDefault="00197A74" w:rsidP="00197A74">
      <w:pPr>
        <w:pStyle w:val="af7"/>
      </w:pPr>
    </w:p>
    <w:p w14:paraId="506D3795" w14:textId="77777777" w:rsidR="00197A74" w:rsidRDefault="00197A74" w:rsidP="00197A74">
      <w:pPr>
        <w:pStyle w:val="af7"/>
      </w:pPr>
      <w:r>
        <w:t>@Component({</w:t>
      </w:r>
    </w:p>
    <w:p w14:paraId="08FA236D" w14:textId="77777777" w:rsidR="00197A74" w:rsidRDefault="00197A74" w:rsidP="00197A74">
      <w:pPr>
        <w:pStyle w:val="af7"/>
      </w:pPr>
      <w:r>
        <w:t xml:space="preserve">  selector: 'app-loading-spinner-overlay',</w:t>
      </w:r>
    </w:p>
    <w:p w14:paraId="7F2DCD55" w14:textId="77777777" w:rsidR="00197A74" w:rsidRDefault="00197A74" w:rsidP="00197A74">
      <w:pPr>
        <w:pStyle w:val="af7"/>
      </w:pPr>
      <w:r>
        <w:t xml:space="preserve">  standalone: true,</w:t>
      </w:r>
    </w:p>
    <w:p w14:paraId="1B2B33B0" w14:textId="77777777" w:rsidR="00197A74" w:rsidRDefault="00197A74" w:rsidP="00197A74">
      <w:pPr>
        <w:pStyle w:val="af7"/>
      </w:pPr>
      <w:r>
        <w:t xml:space="preserve">  imports: [MatProgressSpinner],</w:t>
      </w:r>
    </w:p>
    <w:p w14:paraId="636A9983" w14:textId="77777777" w:rsidR="00197A74" w:rsidRDefault="00197A74" w:rsidP="00197A74">
      <w:pPr>
        <w:pStyle w:val="af7"/>
      </w:pPr>
      <w:r>
        <w:t xml:space="preserve">  templateUrl: './loading-spinner-overlay.component.html',</w:t>
      </w:r>
    </w:p>
    <w:p w14:paraId="0B9027BC" w14:textId="77777777" w:rsidR="00197A74" w:rsidRDefault="00197A74" w:rsidP="00197A74">
      <w:pPr>
        <w:pStyle w:val="af7"/>
      </w:pPr>
      <w:r>
        <w:t xml:space="preserve">  styleUrl: './loading-spinner-overlay.component.scss',</w:t>
      </w:r>
    </w:p>
    <w:p w14:paraId="3451156A" w14:textId="77777777" w:rsidR="00197A74" w:rsidRDefault="00197A74" w:rsidP="00197A74">
      <w:pPr>
        <w:pStyle w:val="af7"/>
      </w:pPr>
      <w:r>
        <w:t xml:space="preserve">  changeDetection: ChangeDetectionStrategy.OnPush,</w:t>
      </w:r>
    </w:p>
    <w:p w14:paraId="25AF4D3D" w14:textId="77777777" w:rsidR="00197A74" w:rsidRDefault="00197A74" w:rsidP="00197A74">
      <w:pPr>
        <w:pStyle w:val="af7"/>
      </w:pPr>
      <w:r>
        <w:t>})</w:t>
      </w:r>
    </w:p>
    <w:p w14:paraId="5132ECCF" w14:textId="77777777" w:rsidR="00197A74" w:rsidRDefault="00197A74" w:rsidP="00197A74">
      <w:pPr>
        <w:pStyle w:val="af7"/>
      </w:pPr>
      <w:r>
        <w:t>export class LoadingSpinnerOverlayComponent {</w:t>
      </w:r>
    </w:p>
    <w:p w14:paraId="29B39E43" w14:textId="77777777" w:rsidR="00197A74" w:rsidRDefault="00197A74" w:rsidP="00197A74">
      <w:pPr>
        <w:pStyle w:val="af7"/>
      </w:pPr>
    </w:p>
    <w:p w14:paraId="6ACB3ABE" w14:textId="77777777" w:rsidR="00197A74" w:rsidRDefault="00197A74" w:rsidP="00197A74">
      <w:pPr>
        <w:pStyle w:val="af7"/>
      </w:pPr>
      <w:r>
        <w:t xml:space="preserve">  public loading = input.required&lt;boolean&gt;();</w:t>
      </w:r>
    </w:p>
    <w:p w14:paraId="11997307" w14:textId="77777777" w:rsidR="00197A74" w:rsidRDefault="00197A74" w:rsidP="00197A74">
      <w:pPr>
        <w:pStyle w:val="af7"/>
      </w:pPr>
    </w:p>
    <w:p w14:paraId="629B14BA" w14:textId="2E079B0E" w:rsidR="00197A74" w:rsidRDefault="00197A74" w:rsidP="00197A74">
      <w:pPr>
        <w:pStyle w:val="af7"/>
      </w:pPr>
      <w:r>
        <w:t>}</w:t>
      </w:r>
    </w:p>
    <w:p w14:paraId="29AFBB39" w14:textId="77777777" w:rsidR="00197A74" w:rsidRPr="00273568" w:rsidRDefault="00197A74" w:rsidP="00E50616">
      <w:pPr>
        <w:pStyle w:val="affc"/>
        <w:rPr>
          <w:lang w:val="en-US"/>
        </w:rPr>
      </w:pPr>
      <w:r>
        <w:t>Файл</w:t>
      </w:r>
      <w:r w:rsidRPr="00273568">
        <w:rPr>
          <w:lang w:val="en-US"/>
        </w:rPr>
        <w:t xml:space="preserve"> index.html:</w:t>
      </w:r>
    </w:p>
    <w:p w14:paraId="55AE32F4" w14:textId="77777777" w:rsidR="00197A74" w:rsidRDefault="00197A74" w:rsidP="00197A74">
      <w:pPr>
        <w:pStyle w:val="af7"/>
      </w:pPr>
      <w:r>
        <w:t>&lt;!DOCTYPE html&gt;</w:t>
      </w:r>
    </w:p>
    <w:p w14:paraId="16E58BCA" w14:textId="77777777" w:rsidR="00197A74" w:rsidRDefault="00197A74" w:rsidP="00197A74">
      <w:pPr>
        <w:pStyle w:val="af7"/>
      </w:pPr>
      <w:r>
        <w:t>&lt;html lang="en"&gt;</w:t>
      </w:r>
    </w:p>
    <w:p w14:paraId="7F30935B" w14:textId="77777777" w:rsidR="00197A74" w:rsidRDefault="00197A74" w:rsidP="00197A74">
      <w:pPr>
        <w:pStyle w:val="af7"/>
      </w:pPr>
      <w:r>
        <w:t xml:space="preserve">  &lt;head&gt;</w:t>
      </w:r>
    </w:p>
    <w:p w14:paraId="0591F523" w14:textId="77777777" w:rsidR="00197A74" w:rsidRDefault="00197A74" w:rsidP="00197A74">
      <w:pPr>
        <w:pStyle w:val="af7"/>
      </w:pPr>
      <w:r>
        <w:t xml:space="preserve">    &lt;meta charset="utf-8" /&gt;</w:t>
      </w:r>
    </w:p>
    <w:p w14:paraId="4B75E28E" w14:textId="77777777" w:rsidR="00197A74" w:rsidRDefault="00197A74" w:rsidP="00197A74">
      <w:pPr>
        <w:pStyle w:val="af7"/>
      </w:pPr>
      <w:r>
        <w:t xml:space="preserve">    &lt;title&gt;App&lt;/title&gt;</w:t>
      </w:r>
    </w:p>
    <w:p w14:paraId="04814D30" w14:textId="77777777" w:rsidR="00197A74" w:rsidRDefault="00197A74" w:rsidP="00197A74">
      <w:pPr>
        <w:pStyle w:val="af7"/>
      </w:pPr>
      <w:r>
        <w:t xml:space="preserve">    &lt;base href="/" /&gt;</w:t>
      </w:r>
    </w:p>
    <w:p w14:paraId="6F7AD79E" w14:textId="77777777" w:rsidR="00197A74" w:rsidRDefault="00197A74" w:rsidP="00197A74">
      <w:pPr>
        <w:pStyle w:val="af7"/>
      </w:pPr>
      <w:r>
        <w:t xml:space="preserve">    &lt;meta name="viewport" content="width=device-width, initial-scale=1" /&gt;</w:t>
      </w:r>
    </w:p>
    <w:p w14:paraId="56AEB68B" w14:textId="77777777" w:rsidR="00197A74" w:rsidRDefault="00197A74" w:rsidP="00197A74">
      <w:pPr>
        <w:pStyle w:val="af7"/>
      </w:pPr>
      <w:r>
        <w:t xml:space="preserve">    &lt;link</w:t>
      </w:r>
    </w:p>
    <w:p w14:paraId="079DCCF0" w14:textId="77777777" w:rsidR="00197A74" w:rsidRDefault="00197A74" w:rsidP="00197A74">
      <w:pPr>
        <w:pStyle w:val="af7"/>
      </w:pPr>
      <w:r>
        <w:t xml:space="preserve">      href="https://fonts.googleapis.com/css2?family=Roboto:wght@300;400;500&amp;display=swap"</w:t>
      </w:r>
    </w:p>
    <w:p w14:paraId="4BCBCFE1" w14:textId="77777777" w:rsidR="00197A74" w:rsidRDefault="00197A74" w:rsidP="00197A74">
      <w:pPr>
        <w:pStyle w:val="af7"/>
      </w:pPr>
      <w:r>
        <w:t xml:space="preserve">      rel="stylesheet"</w:t>
      </w:r>
    </w:p>
    <w:p w14:paraId="64F2C985" w14:textId="77777777" w:rsidR="00197A74" w:rsidRDefault="00197A74" w:rsidP="00197A74">
      <w:pPr>
        <w:pStyle w:val="af7"/>
      </w:pPr>
      <w:r>
        <w:t xml:space="preserve">    /&gt;</w:t>
      </w:r>
    </w:p>
    <w:p w14:paraId="5129EAE7" w14:textId="77777777" w:rsidR="00197A74" w:rsidRDefault="00197A74" w:rsidP="00197A74">
      <w:pPr>
        <w:pStyle w:val="af7"/>
      </w:pPr>
      <w:r>
        <w:t xml:space="preserve">    &lt;link</w:t>
      </w:r>
    </w:p>
    <w:p w14:paraId="502575DC" w14:textId="77777777" w:rsidR="00197A74" w:rsidRDefault="00197A74" w:rsidP="00197A74">
      <w:pPr>
        <w:pStyle w:val="af7"/>
      </w:pPr>
      <w:r>
        <w:t xml:space="preserve">      href="https://fonts.googleapis.com/icon?family=Material+Icons"</w:t>
      </w:r>
    </w:p>
    <w:p w14:paraId="48275FE0" w14:textId="77777777" w:rsidR="00197A74" w:rsidRDefault="00197A74" w:rsidP="00197A74">
      <w:pPr>
        <w:pStyle w:val="af7"/>
      </w:pPr>
      <w:r>
        <w:t xml:space="preserve">      rel="stylesheet"</w:t>
      </w:r>
    </w:p>
    <w:p w14:paraId="2995DDE2" w14:textId="77777777" w:rsidR="00197A74" w:rsidRDefault="00197A74" w:rsidP="00197A74">
      <w:pPr>
        <w:pStyle w:val="af7"/>
      </w:pPr>
      <w:r>
        <w:t xml:space="preserve">    /&gt;</w:t>
      </w:r>
    </w:p>
    <w:p w14:paraId="756DE1D8" w14:textId="77777777" w:rsidR="00197A74" w:rsidRDefault="00197A74" w:rsidP="00197A74">
      <w:pPr>
        <w:pStyle w:val="af7"/>
      </w:pPr>
      <w:r>
        <w:t xml:space="preserve">  &lt;/head&gt;</w:t>
      </w:r>
    </w:p>
    <w:p w14:paraId="137E04E5" w14:textId="77777777" w:rsidR="00197A74" w:rsidRDefault="00197A74" w:rsidP="00197A74">
      <w:pPr>
        <w:pStyle w:val="af7"/>
      </w:pPr>
      <w:r>
        <w:t xml:space="preserve">  &lt;body class="mat-typography"&gt;</w:t>
      </w:r>
    </w:p>
    <w:p w14:paraId="648E8E8B" w14:textId="77777777" w:rsidR="00197A74" w:rsidRDefault="00197A74" w:rsidP="00197A74">
      <w:pPr>
        <w:pStyle w:val="af7"/>
      </w:pPr>
      <w:r>
        <w:t xml:space="preserve">    &lt;app-root&gt;&lt;/app-root&gt;</w:t>
      </w:r>
    </w:p>
    <w:p w14:paraId="4BFF6408" w14:textId="77777777" w:rsidR="00197A74" w:rsidRDefault="00197A74" w:rsidP="00197A74">
      <w:pPr>
        <w:pStyle w:val="af7"/>
      </w:pPr>
      <w:r>
        <w:t xml:space="preserve">  &lt;/body&gt;</w:t>
      </w:r>
    </w:p>
    <w:p w14:paraId="07D70B2B" w14:textId="094C3AAE" w:rsidR="00197A74" w:rsidRPr="00CE4EC3" w:rsidRDefault="00197A74" w:rsidP="00197A74">
      <w:pPr>
        <w:pStyle w:val="af7"/>
      </w:pPr>
      <w:r>
        <w:t>&lt;/html&gt;</w:t>
      </w:r>
    </w:p>
    <w:sectPr w:rsidR="00197A74" w:rsidRPr="00CE4EC3" w:rsidSect="006025FD">
      <w:headerReference w:type="default" r:id="rId66"/>
      <w:pgSz w:w="11907" w:h="16840" w:code="9"/>
      <w:pgMar w:top="851" w:right="567" w:bottom="1418" w:left="1559" w:header="312" w:footer="284" w:gutter="0"/>
      <w:cols w:space="720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31" w:author="Валерий Кандаулов" w:date="2024-05-24T16:46:00Z" w:initials="ВК">
    <w:p w14:paraId="4CC6553E" w14:textId="20A71606" w:rsidR="002D3D56" w:rsidRPr="002D3D56" w:rsidRDefault="002D3D56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Вроде в конце первого раздела есть блок про Приоритеты выполнения работ и состав реализуемых функций. Надо проверить в методичке</w:t>
      </w:r>
    </w:p>
  </w:comment>
  <w:comment w:id="32" w:author="An Nguyen" w:date="2024-05-31T13:47:00Z" w:initials="AN">
    <w:p w14:paraId="7D0762CC" w14:textId="7252C6A4" w:rsidR="005672CC" w:rsidRPr="005672CC" w:rsidRDefault="005672CC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Не требуется</w:t>
      </w:r>
    </w:p>
  </w:comment>
  <w:comment w:id="35" w:author="Валерий Кандаулов" w:date="2024-05-24T16:47:00Z" w:initials="ВК">
    <w:p w14:paraId="55F00F21" w14:textId="22914341" w:rsidR="002D3D56" w:rsidRPr="002D3D56" w:rsidRDefault="002D3D56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Добавить раздел с выбором СУБД и их кратким описанием</w:t>
      </w:r>
    </w:p>
  </w:comment>
  <w:comment w:id="37" w:author="Валерий Кандаулов" w:date="2024-05-24T16:45:00Z" w:initials="ВК">
    <w:p w14:paraId="3DF01957" w14:textId="5B330A8D" w:rsidR="002D3D56" w:rsidRPr="002D3D56" w:rsidRDefault="002D3D56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Всем таблицам в «свойства таблицы» поставить что 1 строка – заголовка и должна повторяться</w:t>
      </w:r>
    </w:p>
  </w:comment>
  <w:comment w:id="38" w:author="Валерий Кандаулов" w:date="2024-05-24T16:48:00Z" w:initials="ВК">
    <w:p w14:paraId="0079226D" w14:textId="77777777" w:rsidR="00AB4705" w:rsidRPr="002D3D56" w:rsidRDefault="00AB4705" w:rsidP="00AB4705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на схеме таблиц больше чем расписано</w:t>
      </w:r>
    </w:p>
  </w:comment>
  <w:comment w:id="63" w:author="Валерий Кандаулов" w:date="2024-05-24T16:43:00Z" w:initials="ВК">
    <w:p w14:paraId="5B812EE9" w14:textId="6DC6EEE4" w:rsidR="002D3D56" w:rsidRPr="002D3D56" w:rsidRDefault="002D3D56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Раздел с руководством пользователя \ пользовательским интерфейсом</w:t>
      </w:r>
    </w:p>
  </w:comment>
  <w:comment w:id="72" w:author="Валерий Кандаулов" w:date="2024-05-24T16:49:00Z" w:initials="ВК">
    <w:p w14:paraId="73CB2E8C" w14:textId="77777777" w:rsidR="00412978" w:rsidRPr="002D3D56" w:rsidRDefault="00412978" w:rsidP="00412978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Не забыть</w:t>
      </w:r>
    </w:p>
  </w:comment>
  <w:comment w:id="74" w:author="Валерий Кандаулов" w:date="2024-05-24T16:49:00Z" w:initials="ВК">
    <w:p w14:paraId="03B768B8" w14:textId="77777777" w:rsidR="00412978" w:rsidRPr="002D3D56" w:rsidRDefault="00412978" w:rsidP="00412978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Не забыть</w:t>
      </w:r>
    </w:p>
  </w:comment>
  <w:comment w:id="75" w:author="Валерий Кандаулов" w:date="2024-05-24T16:41:00Z" w:initials="ВК">
    <w:p w14:paraId="1BA91D47" w14:textId="3E468EA3" w:rsidR="00463B37" w:rsidRPr="00463B37" w:rsidRDefault="00463B37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При проведении ручного тестирования использовалась методология черного ящика</w:t>
      </w:r>
    </w:p>
  </w:comment>
  <w:comment w:id="83" w:author="Валерий Кандаулов" w:date="2024-05-24T16:44:00Z" w:initials="ВК">
    <w:p w14:paraId="053C9290" w14:textId="61A742BE" w:rsidR="002D3D56" w:rsidRPr="002D3D56" w:rsidRDefault="002D3D56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Рекомендую по таблицам. Также по рисункам</w:t>
      </w:r>
    </w:p>
  </w:comment>
  <w:comment w:id="123" w:author="Валерий Кандаулов" w:date="2024-05-24T16:44:00Z" w:initials="ВК">
    <w:p w14:paraId="43548111" w14:textId="77777777" w:rsidR="002D3D56" w:rsidRDefault="002D3D56">
      <w:pPr>
        <w:pStyle w:val="aff0"/>
        <w:rPr>
          <w:lang w:val="ru-RU"/>
        </w:rPr>
      </w:pPr>
      <w:r>
        <w:rPr>
          <w:rStyle w:val="aff"/>
        </w:rPr>
        <w:annotationRef/>
      </w:r>
      <w:r>
        <w:rPr>
          <w:lang w:val="ru-RU"/>
        </w:rPr>
        <w:t>Надо 75% страницы</w:t>
      </w:r>
    </w:p>
    <w:p w14:paraId="5EFD267B" w14:textId="463D939B" w:rsidR="002D3D56" w:rsidRPr="002D3D56" w:rsidRDefault="002D3D56">
      <w:pPr>
        <w:pStyle w:val="aff0"/>
        <w:rPr>
          <w:lang w:val="ru-RU"/>
        </w:rPr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CC6553E" w15:done="1"/>
  <w15:commentEx w15:paraId="7D0762CC" w15:paraIdParent="4CC6553E" w15:done="1"/>
  <w15:commentEx w15:paraId="55F00F21" w15:done="1"/>
  <w15:commentEx w15:paraId="3DF01957" w15:done="1"/>
  <w15:commentEx w15:paraId="0079226D" w15:done="1"/>
  <w15:commentEx w15:paraId="5B812EE9" w15:done="1"/>
  <w15:commentEx w15:paraId="73CB2E8C" w15:done="1"/>
  <w15:commentEx w15:paraId="03B768B8" w15:done="1"/>
  <w15:commentEx w15:paraId="1BA91D47" w15:done="1"/>
  <w15:commentEx w15:paraId="053C9290" w15:done="1"/>
  <w15:commentEx w15:paraId="5EFD267B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10905EF" w16cex:dateUtc="2024-05-31T09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CC6553E" w16cid:durableId="6BBAB1DB"/>
  <w16cid:commentId w16cid:paraId="7D0762CC" w16cid:durableId="310905EF"/>
  <w16cid:commentId w16cid:paraId="55F00F21" w16cid:durableId="10CB4403"/>
  <w16cid:commentId w16cid:paraId="3DF01957" w16cid:durableId="575158DE"/>
  <w16cid:commentId w16cid:paraId="0079226D" w16cid:durableId="24D85668"/>
  <w16cid:commentId w16cid:paraId="5B812EE9" w16cid:durableId="07B98392"/>
  <w16cid:commentId w16cid:paraId="73CB2E8C" w16cid:durableId="52576551"/>
  <w16cid:commentId w16cid:paraId="03B768B8" w16cid:durableId="2C928E2D"/>
  <w16cid:commentId w16cid:paraId="1BA91D47" w16cid:durableId="23ECD191"/>
  <w16cid:commentId w16cid:paraId="053C9290" w16cid:durableId="28F36283"/>
  <w16cid:commentId w16cid:paraId="5EFD267B" w16cid:durableId="4028DA4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0EBC14" w14:textId="77777777" w:rsidR="009C6B0C" w:rsidRDefault="009C6B0C">
      <w:r>
        <w:separator/>
      </w:r>
    </w:p>
  </w:endnote>
  <w:endnote w:type="continuationSeparator" w:id="0">
    <w:p w14:paraId="111DC3D4" w14:textId="77777777" w:rsidR="009C6B0C" w:rsidRDefault="009C6B0C">
      <w:r>
        <w:continuationSeparator/>
      </w:r>
    </w:p>
  </w:endnote>
  <w:endnote w:type="continuationNotice" w:id="1">
    <w:p w14:paraId="794173E4" w14:textId="77777777" w:rsidR="009C6B0C" w:rsidRDefault="009C6B0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ГОСТ тип А">
    <w:altName w:val="Calibri"/>
    <w:charset w:val="CC"/>
    <w:family w:val="swiss"/>
    <w:pitch w:val="variable"/>
    <w:sig w:usb0="00000287" w:usb1="00000000" w:usb2="00000000" w:usb3="00000000" w:csb0="0000009F" w:csb1="00000000"/>
  </w:font>
  <w:font w:name="OpenSymbol">
    <w:altName w:val="Segoe UI Symbol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ISOCPEUR">
    <w:altName w:val="Cambria"/>
    <w:charset w:val="00"/>
    <w:family w:val="swiss"/>
    <w:pitch w:val="variable"/>
    <w:sig w:usb0="00000287" w:usb1="00000000" w:usb2="00000000" w:usb3="00000000" w:csb0="0000009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AF8164" w14:textId="02FA4D28" w:rsidR="00463B37" w:rsidRPr="00236446" w:rsidRDefault="00463B37" w:rsidP="00315372">
    <w:pPr>
      <w:pStyle w:val="a8"/>
      <w:ind w:firstLine="0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43F538" w14:textId="77777777" w:rsidR="009C6B0C" w:rsidRDefault="009C6B0C">
      <w:r>
        <w:separator/>
      </w:r>
    </w:p>
  </w:footnote>
  <w:footnote w:type="continuationSeparator" w:id="0">
    <w:p w14:paraId="3A96B6A0" w14:textId="77777777" w:rsidR="009C6B0C" w:rsidRDefault="009C6B0C">
      <w:r>
        <w:continuationSeparator/>
      </w:r>
    </w:p>
  </w:footnote>
  <w:footnote w:type="continuationNotice" w:id="1">
    <w:p w14:paraId="79F6EC2C" w14:textId="77777777" w:rsidR="009C6B0C" w:rsidRDefault="009C6B0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978ECE" w14:textId="47B797CD" w:rsidR="00463B37" w:rsidRDefault="00463B37">
    <w:pPr>
      <w:pStyle w:val="a6"/>
    </w:pPr>
    <w:r>
      <w:rPr>
        <w:noProof/>
        <w:sz w:val="20"/>
        <w:lang w:val="ru-RU" w:eastAsia="ru-RU" w:bidi="ar-SA"/>
      </w:rPr>
      <mc:AlternateContent>
        <mc:Choice Requires="wpg">
          <w:drawing>
            <wp:anchor distT="0" distB="0" distL="114300" distR="114300" simplePos="0" relativeHeight="251658240" behindDoc="1" locked="0" layoutInCell="0" allowOverlap="1" wp14:anchorId="480DDE85" wp14:editId="662CCF87">
              <wp:simplePos x="0" y="0"/>
              <wp:positionH relativeFrom="page">
                <wp:posOffset>358486</wp:posOffset>
              </wp:positionH>
              <wp:positionV relativeFrom="page">
                <wp:posOffset>199159</wp:posOffset>
              </wp:positionV>
              <wp:extent cx="7016400" cy="10333270"/>
              <wp:effectExtent l="19050" t="19050" r="13335" b="30480"/>
              <wp:wrapNone/>
              <wp:docPr id="215199824" name="Group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16400" cy="10333270"/>
                        <a:chOff x="573" y="284"/>
                        <a:chExt cx="11049" cy="16273"/>
                      </a:xfrm>
                    </wpg:grpSpPr>
                    <wpg:grpSp>
                      <wpg:cNvPr id="953218043" name="Group 230"/>
                      <wpg:cNvGrpSpPr>
                        <a:grpSpLocks/>
                      </wpg:cNvGrpSpPr>
                      <wpg:grpSpPr bwMode="auto">
                        <a:xfrm>
                          <a:off x="573" y="8557"/>
                          <a:ext cx="561" cy="7998"/>
                          <a:chOff x="3194" y="6929"/>
                          <a:chExt cx="561" cy="8155"/>
                        </a:xfrm>
                      </wpg:grpSpPr>
                      <wpg:grpSp>
                        <wpg:cNvPr id="707940505" name="Group 231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2114848264" name="Text Box 2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3A15F2E" w14:textId="77777777" w:rsidR="00463B37" w:rsidRPr="00F80575" w:rsidRDefault="00463B37" w:rsidP="00A6612D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  <w:t>Инв. № подп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25375158" name="Text Box 2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EBFDFBA" w14:textId="77777777" w:rsidR="00463B37" w:rsidRPr="00F80575" w:rsidRDefault="00463B37" w:rsidP="00A6612D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87860488" name="Text Box 2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4DFD4DA" w14:textId="77777777" w:rsidR="00463B37" w:rsidRPr="00F80575" w:rsidRDefault="00463B37" w:rsidP="00A6612D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1339153" name="Text Box 2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D6AFA1" w14:textId="77777777" w:rsidR="00463B37" w:rsidRPr="00F80575" w:rsidRDefault="00463B37" w:rsidP="00A6612D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90673427" name="Text Box 2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16A2F18" w14:textId="77777777" w:rsidR="00463B37" w:rsidRPr="00F80575" w:rsidRDefault="00463B37" w:rsidP="00A6612D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1587344487" name="Group 237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285200449" name="Text Box 2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8E6668" w14:textId="77777777" w:rsidR="00463B37" w:rsidRPr="00F80575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91782554" name="Text Box 2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6A87C4" w14:textId="77777777" w:rsidR="00463B37" w:rsidRPr="00F80575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1865386" name="Text Box 2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B699456" w14:textId="77777777" w:rsidR="00463B37" w:rsidRPr="00F80575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374843103" name="Text Box 2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4F22A3B" w14:textId="77777777" w:rsidR="00463B37" w:rsidRPr="00F80575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41726124" name="Text Box 2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248475" w14:textId="77777777" w:rsidR="00463B37" w:rsidRPr="00F80575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712140841" name="Rectangle 243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296235102" name="Group 244"/>
                      <wpg:cNvGrpSpPr>
                        <a:grpSpLocks/>
                      </wpg:cNvGrpSpPr>
                      <wpg:grpSpPr bwMode="auto">
                        <a:xfrm>
                          <a:off x="1134" y="14323"/>
                          <a:ext cx="10488" cy="2234"/>
                          <a:chOff x="1418" y="13317"/>
                          <a:chExt cx="10488" cy="2278"/>
                        </a:xfrm>
                      </wpg:grpSpPr>
                      <wps:wsp>
                        <wps:cNvPr id="1699050867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1418" y="13317"/>
                            <a:ext cx="10488" cy="22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523748941" name="Group 246"/>
                        <wpg:cNvGrpSpPr>
                          <a:grpSpLocks/>
                        </wpg:cNvGrpSpPr>
                        <wpg:grpSpPr bwMode="auto">
                          <a:xfrm>
                            <a:off x="1421" y="13319"/>
                            <a:ext cx="10485" cy="2276"/>
                            <a:chOff x="1135" y="11238"/>
                            <a:chExt cx="10485" cy="2276"/>
                          </a:xfrm>
                        </wpg:grpSpPr>
                        <wpg:grpSp>
                          <wpg:cNvPr id="1521843522" name="Group 247"/>
                          <wpg:cNvGrpSpPr>
                            <a:grpSpLocks/>
                          </wpg:cNvGrpSpPr>
                          <wpg:grpSpPr bwMode="auto">
                            <a:xfrm>
                              <a:off x="4817" y="11251"/>
                              <a:ext cx="6803" cy="2251"/>
                              <a:chOff x="4667" y="12863"/>
                              <a:chExt cx="6803" cy="2251"/>
                            </a:xfrm>
                          </wpg:grpSpPr>
                          <wpg:grpSp>
                            <wpg:cNvPr id="410608918" name="Group 248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29" y="13705"/>
                                <a:ext cx="2841" cy="563"/>
                                <a:chOff x="6360" y="12805"/>
                                <a:chExt cx="2841" cy="563"/>
                              </a:xfrm>
                            </wpg:grpSpPr>
                            <wps:wsp>
                              <wps:cNvPr id="958513493" name="Text Box 24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365" y="12806"/>
                                  <a:ext cx="848" cy="2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F50C555" w14:textId="77777777" w:rsidR="00463B37" w:rsidRPr="00F80575" w:rsidRDefault="00463B37" w:rsidP="00EA2EE1">
                                    <w:pPr>
                                      <w:pStyle w:val="9"/>
                                      <w:jc w:val="center"/>
                                    </w:pPr>
                                    <w:r w:rsidRPr="00F80575"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82373788" name="Text Box 25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18" y="12805"/>
                                  <a:ext cx="852" cy="2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0F5A223" w14:textId="7F5A0E4A" w:rsidR="00463B37" w:rsidRPr="0075551D" w:rsidRDefault="00463B37" w:rsidP="00EA2EE1">
                                    <w:pPr>
                                      <w:pStyle w:val="9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466128" name="Text Box 2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70" y="12806"/>
                                  <a:ext cx="1131" cy="2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A6164D1" w14:textId="292DC005" w:rsidR="00463B37" w:rsidRPr="0026165B" w:rsidRDefault="00463B37" w:rsidP="00EA2EE1">
                                    <w:pPr>
                                      <w:pStyle w:val="9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Листов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574133677" name="Text Box 2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23" y="13077"/>
                                  <a:ext cx="84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79DFAA7" w14:textId="2750F609" w:rsidR="00463B37" w:rsidRPr="003107D4" w:rsidRDefault="00463B37" w:rsidP="003107D4">
                                    <w:pPr>
                                      <w:pStyle w:val="a4"/>
                                      <w:ind w:firstLine="0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  <w:r w:rsidRPr="003107D4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fldChar w:fldCharType="begin"/>
                                    </w:r>
                                    <w:r w:rsidRPr="003107D4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instrText>PAGE   \* MERGEFORMAT</w:instrText>
                                    </w:r>
                                    <w:r w:rsidRPr="003107D4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fldChar w:fldCharType="separate"/>
                                    </w:r>
                                    <w:r w:rsidR="002D3D5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lang w:val="ru-RU"/>
                                      </w:rPr>
                                      <w:t>6</w:t>
                                    </w:r>
                                    <w:r w:rsidRPr="003107D4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fldChar w:fldCharType="end"/>
                                    </w:r>
                                  </w:p>
                                  <w:p w14:paraId="2B18421E" w14:textId="4B55A655" w:rsidR="00463B37" w:rsidRPr="00F80575" w:rsidRDefault="00463B37" w:rsidP="006964EF">
                                    <w:pPr>
                                      <w:pStyle w:val="a4"/>
                                      <w:ind w:firstLine="0"/>
                                      <w:jc w:val="both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762390848" name="Text Box 25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70" y="13072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02C4FC2" w14:textId="3752D677" w:rsidR="00463B37" w:rsidRPr="003107D4" w:rsidRDefault="00463B37" w:rsidP="003107D4">
                                    <w:pPr>
                                      <w:pStyle w:val="a4"/>
                                      <w:ind w:firstLine="0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instrText xml:space="preserve"> NUMPAGES  \# "0"  \* MERGEFORMAT </w:instrTex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fldChar w:fldCharType="separate"/>
                                    </w:r>
                                    <w:r w:rsidR="002D3D5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lang w:val="ru-RU"/>
                                      </w:rPr>
                                      <w:t>37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118090909" name="Group 25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60" y="13084"/>
                                  <a:ext cx="848" cy="284"/>
                                  <a:chOff x="6125" y="9275"/>
                                  <a:chExt cx="850" cy="284"/>
                                </a:xfrm>
                              </wpg:grpSpPr>
                              <wps:wsp>
                                <wps:cNvPr id="870698203" name="Text Box 25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25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7B30F0F" w14:textId="7AAFCF3C" w:rsidR="00463B37" w:rsidRPr="00CF32D9" w:rsidRDefault="00463B37" w:rsidP="006773D3">
                                      <w:pPr>
                                        <w:pStyle w:val="a4"/>
                                        <w:ind w:firstLine="0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770627187" name="Text Box 25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09" y="9276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1CD612E" w14:textId="77777777" w:rsidR="00463B37" w:rsidRPr="00F80575" w:rsidRDefault="00463B37">
                                      <w:pPr>
                                        <w:pStyle w:val="a4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57431714" name="Text Box 25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692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3C002B0" w14:textId="77777777" w:rsidR="00463B37" w:rsidRPr="00F80575" w:rsidRDefault="00463B37">
                                      <w:pPr>
                                        <w:pStyle w:val="a4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1156841039" name="Text Box 25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635" y="14264"/>
                                <a:ext cx="2835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FF57C5" w14:textId="269D549F" w:rsidR="00463B37" w:rsidRPr="00CF32D9" w:rsidRDefault="00463B37" w:rsidP="00D5706C">
                                  <w:pPr>
                                    <w:pStyle w:val="200"/>
                                    <w:jc w:val="center"/>
                                  </w:pPr>
                                  <w:r w:rsidRPr="00CF32D9">
                                    <w:t>ЦИСТбв-</w:t>
                                  </w:r>
                                  <w:r>
                                    <w:t>5</w:t>
                                  </w:r>
                                  <w:r w:rsidRPr="00CF32D9"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741636662" name="Text Box 25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67" y="13708"/>
                                <a:ext cx="3962" cy="140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dk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26726B" w14:textId="2624A531" w:rsidR="00463B37" w:rsidRPr="00DF7813" w:rsidRDefault="00463B37" w:rsidP="00315372">
                                  <w:pPr>
                                    <w:pStyle w:val="200"/>
                                    <w:jc w:val="center"/>
                                    <w:rPr>
                                      <w:sz w:val="36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DF7813">
                                    <w:rPr>
                                      <w:sz w:val="36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Интеллектуальный помощник для работы с электронной библиотекой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57869834" name="Text Box 26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86" y="12863"/>
                                <a:ext cx="6783" cy="8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30E87F" w14:textId="0450CFDB" w:rsidR="00463B37" w:rsidRPr="000007C3" w:rsidRDefault="00463B37" w:rsidP="00315372">
                                  <w:pPr>
                                    <w:pStyle w:val="200"/>
                                    <w:jc w:val="center"/>
                                  </w:pPr>
                                  <w:r>
                                    <w:t>ВКР</w:t>
                                  </w:r>
                                  <w:r w:rsidRPr="000007C3">
                                    <w:t>-УлГТУ-09.03.02-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17/1175-2024</w:t>
                                  </w:r>
                                  <w:r>
                                    <w:t xml:space="preserve"> ПЗ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0562600" name="Group 261"/>
                          <wpg:cNvGrpSpPr>
                            <a:grpSpLocks/>
                          </wpg:cNvGrpSpPr>
                          <wpg:grpSpPr bwMode="auto">
                            <a:xfrm>
                              <a:off x="1135" y="11238"/>
                              <a:ext cx="3685" cy="2276"/>
                              <a:chOff x="3028" y="10033"/>
                              <a:chExt cx="3685" cy="2276"/>
                            </a:xfrm>
                          </wpg:grpSpPr>
                          <wpg:grpSp>
                            <wpg:cNvPr id="767735748" name="Group 26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31" y="10611"/>
                                <a:ext cx="3682" cy="1698"/>
                                <a:chOff x="3314" y="10611"/>
                                <a:chExt cx="3682" cy="1698"/>
                              </a:xfrm>
                            </wpg:grpSpPr>
                            <wpg:grpSp>
                              <wpg:cNvPr id="1413931691" name="Group 2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611"/>
                                  <a:ext cx="3679" cy="283"/>
                                  <a:chOff x="3332" y="11722"/>
                                  <a:chExt cx="3678" cy="286"/>
                                </a:xfrm>
                              </wpg:grpSpPr>
                              <wps:wsp>
                                <wps:cNvPr id="87924889" name="Text Box 26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9DDB658" w14:textId="14C557D9" w:rsidR="00463B37" w:rsidRPr="00F80575" w:rsidRDefault="00463B37" w:rsidP="00366285">
                                      <w:pPr>
                                        <w:pStyle w:val="a4"/>
                                        <w:ind w:firstLine="0"/>
                                        <w:jc w:val="both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  <w:lang w:val="ru-RU"/>
                                        </w:rPr>
                                        <w:t>Л</w:t>
                                      </w:r>
                                      <w:r w:rsidRPr="00F80575"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</w:rPr>
                                        <w:t>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714929278" name="Text Box 26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80771C7" w14:textId="77777777" w:rsidR="00463B37" w:rsidRPr="00F80575" w:rsidRDefault="00463B37" w:rsidP="002C0896">
                                      <w:pPr>
                                        <w:pStyle w:val="a4"/>
                                        <w:ind w:firstLine="0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</w:rPr>
                                      </w:pPr>
                                      <w:r w:rsidRPr="00F80575"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816782370" name="Text Box 26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B8731B4" w14:textId="681CABB4" w:rsidR="00463B37" w:rsidRPr="00366285" w:rsidRDefault="00463B37" w:rsidP="00647EF1">
                                      <w:pPr>
                                        <w:pStyle w:val="a4"/>
                                        <w:ind w:firstLine="0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  <w:lang w:val="ru-RU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394173067" name="Text Box 26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3" y="11724"/>
                                    <a:ext cx="85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CC1AE26" w14:textId="77777777" w:rsidR="00463B37" w:rsidRPr="00F80575" w:rsidRDefault="00463B37" w:rsidP="002C0896">
                                      <w:pPr>
                                        <w:pStyle w:val="a4"/>
                                        <w:ind w:firstLine="0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</w:rPr>
                                      </w:pPr>
                                      <w:r w:rsidRPr="00F80575"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</w:rPr>
                                        <w:t>Подп</w:t>
                                      </w:r>
                                      <w:r w:rsidRPr="00F80575"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051908175" name="Text Box 26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2"/>
                                    <a:ext cx="56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6141CCA" w14:textId="78B0C7AD" w:rsidR="00463B37" w:rsidRPr="00B93461" w:rsidRDefault="00463B37" w:rsidP="002C0896">
                                      <w:pPr>
                                        <w:pStyle w:val="a4"/>
                                        <w:ind w:firstLine="0"/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GOST type A" w:hAnsi="GOST type A"/>
                                          <w:i/>
                                          <w:iCs/>
                                          <w:noProof w:val="0"/>
                                          <w:lang w:val="ru-RU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654827447" name="Group 26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907"/>
                                  <a:ext cx="3682" cy="1402"/>
                                  <a:chOff x="2358" y="10607"/>
                                  <a:chExt cx="3682" cy="1402"/>
                                </a:xfrm>
                              </wpg:grpSpPr>
                              <wpg:grpSp>
                                <wpg:cNvPr id="1457395086" name="Group 27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358" y="10609"/>
                                    <a:ext cx="3681" cy="1400"/>
                                    <a:chOff x="2924" y="10616"/>
                                    <a:chExt cx="3681" cy="1400"/>
                                  </a:xfrm>
                                </wpg:grpSpPr>
                                <wpg:grpSp>
                                  <wpg:cNvPr id="1559807254" name="Group 27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4" y="10616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338503626" name="Text Box 2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476285E" w14:textId="6431D12A" w:rsidR="00463B37" w:rsidRPr="00F80575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left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  <w:lang w:val="ru-RU"/>
                                            </w:rPr>
                                          </w:pPr>
                                          <w:r w:rsidRPr="00F80575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>Нгуен Х.А.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47396045" name="Text Box 2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8E54985" w14:textId="77777777" w:rsidR="00463B37" w:rsidRPr="00F80575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left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  <w:r w:rsidRPr="00F80575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  <w:t>Разраб</w:t>
                                          </w:r>
                                          <w:r w:rsidRPr="00F80575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23518520" name="Text Box 27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E62E005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94695376" name="Text Box 27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0E23BC8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57129719" name="Group 27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0895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13045492" name="Text Box 27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BF35165" w14:textId="0C863722" w:rsidR="00463B37" w:rsidRPr="00681277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both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  <w:lang w:val="ru-RU"/>
                                            </w:rPr>
                                            <w:t>Кандаулов В.М.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18796943" name="Text Box 27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D88CF3B" w14:textId="77777777" w:rsidR="00463B37" w:rsidRPr="00F80575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left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  <w:r w:rsidRPr="00F80575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  <w:t>Пров</w:t>
                                          </w:r>
                                          <w:r w:rsidRPr="00F80575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34023899" name="Text Box 27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7FB76F6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3957578" name="Text Box 28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23D9F88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651187122" name="Group 28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174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230794652" name="Text Box 28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2DE3487" w14:textId="76E68D39" w:rsidR="00463B37" w:rsidRPr="006A348C" w:rsidRDefault="00463B37" w:rsidP="006A348C">
                                          <w:pPr>
                                            <w:pStyle w:val="a4"/>
                                            <w:ind w:firstLine="0"/>
                                            <w:jc w:val="both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lang w:val="ru-RU"/>
                                            </w:rPr>
                                            <w:t xml:space="preserve"> Шикина В.Е.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49490398" name="Text Box 28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AF6E5E4" w14:textId="1949ADC5" w:rsidR="00463B37" w:rsidRPr="006A348C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left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  <w:lang w:val="ru-RU"/>
                                            </w:rPr>
                                            <w:t>Консульт.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56728994" name="Text Box 28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2D7C89B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149825270" name="Text Box 28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09F18FF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04444787" name="Group 28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449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904138558" name="Text Box 28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5557F8C" w14:textId="50DCDFE7" w:rsidR="00463B37" w:rsidRPr="00EF444B" w:rsidRDefault="00463B37" w:rsidP="00EF444B">
                                          <w:pPr>
                                            <w:pStyle w:val="a4"/>
                                            <w:ind w:firstLine="0"/>
                                            <w:jc w:val="both"/>
                                            <w:rPr>
                                              <w:rFonts w:ascii="GOST type A" w:hAnsi="GOST type A"/>
                                              <w:i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72351948" name="Text Box 28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23F558C" w14:textId="77777777" w:rsidR="00463B37" w:rsidRPr="00F80575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left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  <w:r w:rsidRPr="00F80575"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  <w:t>Н.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113294" name="Text Box 28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3D6083F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96321608" name="Text Box 29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2BE5DE3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981501188" name="Group 291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727"/>
                                      <a:ext cx="3669" cy="289"/>
                                      <a:chOff x="2196" y="10914"/>
                                      <a:chExt cx="3672" cy="292"/>
                                    </a:xfrm>
                                  </wpg:grpSpPr>
                                  <wps:wsp>
                                    <wps:cNvPr id="1096246438" name="Text Box 29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2EBA743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77826668" name="Text Box 29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562B6D5" w14:textId="21FAEEEF" w:rsidR="00463B37" w:rsidRPr="006A348C" w:rsidRDefault="00463B37" w:rsidP="00315372">
                                          <w:pPr>
                                            <w:pStyle w:val="a4"/>
                                            <w:ind w:firstLine="0"/>
                                            <w:jc w:val="left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  <w:lang w:val="ru-RU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3600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84142341" name="Text Box 29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4"/>
                                        <a:ext cx="851" cy="292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5616269" w14:textId="77777777" w:rsidR="00463B37" w:rsidRPr="00ED428B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color w:val="FFFFFF" w:themeColor="background1"/>
                                              <w14:textFill>
                                                <w14:noFill/>
                                              </w14:textFill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334618191" name="Text Box 29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6"/>
                                        <a:ext cx="55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08B1C52" w14:textId="77777777" w:rsidR="00463B37" w:rsidRPr="00F80575" w:rsidRDefault="00463B37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885305070" name="Line 296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473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893808029" name="Line 297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040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645962288" name="Line 298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322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41547709" name="Line 299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62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75885247" name="Line 300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36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821328312" name="Group 30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28" y="10033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533434527" name="Group 30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3"/>
                                  <a:ext cx="3682" cy="565"/>
                                  <a:chOff x="1240" y="9793"/>
                                  <a:chExt cx="3685" cy="572"/>
                                </a:xfrm>
                              </wpg:grpSpPr>
                              <wpg:grpSp>
                                <wpg:cNvPr id="1736209852" name="Group 30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7"/>
                                    <a:chOff x="3332" y="11725"/>
                                    <a:chExt cx="3681" cy="287"/>
                                  </a:xfrm>
                                </wpg:grpSpPr>
                                <wps:wsp>
                                  <wps:cNvPr id="938166441" name="Text Box 30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3F8DE2C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415868012" name="Text Box 30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7227CC5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349681901" name="Text Box 30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6686FE6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950836277" name="Text Box 30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85" y="11729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D8AB5D3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311310087" name="Text Box 30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04BB045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265834336" name="Group 30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94828000" name="Text Box 31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A3F9954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062323871" name="Text Box 31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659E67D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8737284" name="Text Box 31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DB4A187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442960268" name="Text Box 31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021A280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1788755611" name="Text Box 31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8B1BE84" w14:textId="77777777" w:rsidR="00463B37" w:rsidRPr="00F80575" w:rsidRDefault="00463B37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64472651" name="Line 3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770089008" name="Line 3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1675379" name="Line 3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50912833" name="Line 3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14438244" name="Line 31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44410797" name="Line 3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0DDE85" id="Group 229" o:spid="_x0000_s1026" style="position:absolute;left:0;text-align:left;margin-left:28.25pt;margin-top:15.7pt;width:552.45pt;height:813.65pt;z-index:-251658240;mso-position-horizontal-relative:page;mso-position-vertical-relative:page" coordorigin="573,284" coordsize="11049,16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" o:allowincell="f">
              <v:group id="Group 230" o:spid="_x0000_s1027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">
                <v:group id="Group 231" o:spid="_x0000_s1028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2" o:spid="_x0000_s102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" strokeweight="2.25pt">
                    <v:textbox style="layout-flow:vertical;mso-layout-flow-alt:bottom-to-top" inset="0,0,0,0">
                      <w:txbxContent>
                        <w:p w14:paraId="43A15F2E" w14:textId="77777777" w:rsidR="00463B37" w:rsidRPr="00F80575" w:rsidRDefault="00463B37" w:rsidP="00A6612D">
                          <w:pPr>
                            <w:pStyle w:val="a4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  <w:r w:rsidRPr="00F80575">
                            <w:rPr>
                              <w:rFonts w:ascii="GOST type A" w:hAnsi="GOST type A"/>
                              <w:i/>
                              <w:iCs/>
                            </w:rPr>
                            <w:t>Инв. № подп</w:t>
                          </w:r>
                        </w:p>
                      </w:txbxContent>
                    </v:textbox>
                  </v:shape>
                  <v:shape id="Text Box 233" o:spid="_x0000_s103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" strokeweight="2.25pt">
                    <v:textbox style="layout-flow:vertical;mso-layout-flow-alt:bottom-to-top" inset="0,0,0,0">
                      <w:txbxContent>
                        <w:p w14:paraId="7EBFDFBA" w14:textId="77777777" w:rsidR="00463B37" w:rsidRPr="00F80575" w:rsidRDefault="00463B37" w:rsidP="00A6612D">
                          <w:pPr>
                            <w:pStyle w:val="a4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  <w:r w:rsidRPr="00F80575">
                            <w:rPr>
                              <w:rFonts w:ascii="GOST type A" w:hAnsi="GOST type A"/>
                              <w:i/>
                              <w:iCs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  <v:shape id="Text Box 234" o:spid="_x0000_s103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" strokeweight="2.25pt">
                    <v:textbox style="layout-flow:vertical;mso-layout-flow-alt:bottom-to-top" inset="0,0,0,0">
                      <w:txbxContent>
                        <w:p w14:paraId="14DFD4DA" w14:textId="77777777" w:rsidR="00463B37" w:rsidRPr="00F80575" w:rsidRDefault="00463B37" w:rsidP="00A6612D">
                          <w:pPr>
                            <w:pStyle w:val="a4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  <w:r w:rsidRPr="00F80575">
                            <w:rPr>
                              <w:rFonts w:ascii="GOST type A" w:hAnsi="GOST type A"/>
                              <w:i/>
                              <w:iCs/>
                            </w:rPr>
                            <w:t>Взам. инв. №</w:t>
                          </w:r>
                        </w:p>
                      </w:txbxContent>
                    </v:textbox>
                  </v:shape>
                  <v:shape id="Text Box 235" o:spid="_x0000_s103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" strokeweight="2.25pt">
                    <v:textbox style="layout-flow:vertical;mso-layout-flow-alt:bottom-to-top" inset="0,0,0,0">
                      <w:txbxContent>
                        <w:p w14:paraId="08D6AFA1" w14:textId="77777777" w:rsidR="00463B37" w:rsidRPr="00F80575" w:rsidRDefault="00463B37" w:rsidP="00A6612D">
                          <w:pPr>
                            <w:pStyle w:val="a4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  <w:r w:rsidRPr="00F80575">
                            <w:rPr>
                              <w:rFonts w:ascii="GOST type A" w:hAnsi="GOST type A"/>
                              <w:i/>
                              <w:iCs/>
                            </w:rPr>
                            <w:t>Инв. № дубл.</w:t>
                          </w:r>
                        </w:p>
                      </w:txbxContent>
                    </v:textbox>
                  </v:shape>
                  <v:shape id="Text Box 236" o:spid="_x0000_s103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" strokeweight="2.25pt">
                    <v:textbox style="layout-flow:vertical;mso-layout-flow-alt:bottom-to-top" inset="0,0,0,0">
                      <w:txbxContent>
                        <w:p w14:paraId="716A2F18" w14:textId="77777777" w:rsidR="00463B37" w:rsidRPr="00F80575" w:rsidRDefault="00463B37" w:rsidP="00A6612D">
                          <w:pPr>
                            <w:pStyle w:val="a4"/>
                            <w:ind w:firstLine="0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  <w:r w:rsidRPr="00F80575">
                            <w:rPr>
                              <w:rFonts w:ascii="GOST type A" w:hAnsi="GOST type A"/>
                              <w:i/>
                              <w:iCs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</v:group>
                <v:group id="Group 237" o:spid="_x0000_s1034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">
                  <v:shape id="Text Box 238" o:spid="_x0000_s103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" strokeweight="2.25pt">
                    <v:textbox style="layout-flow:vertical;mso-layout-flow-alt:bottom-to-top" inset="0,0,0,0">
                      <w:txbxContent>
                        <w:p w14:paraId="698E6668" w14:textId="77777777" w:rsidR="00463B37" w:rsidRPr="00F80575" w:rsidRDefault="00463B37">
                          <w:pPr>
                            <w:pStyle w:val="a4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</w:p>
                      </w:txbxContent>
                    </v:textbox>
                  </v:shape>
                  <v:shape id="Text Box 239" o:spid="_x0000_s103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" strokeweight="2.25pt">
                    <v:textbox style="layout-flow:vertical;mso-layout-flow-alt:bottom-to-top" inset="0,0,0,0">
                      <w:txbxContent>
                        <w:p w14:paraId="4C6A87C4" w14:textId="77777777" w:rsidR="00463B37" w:rsidRPr="00F80575" w:rsidRDefault="00463B37">
                          <w:pPr>
                            <w:pStyle w:val="a4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</w:p>
                      </w:txbxContent>
                    </v:textbox>
                  </v:shape>
                  <v:shape id="Text Box 240" o:spid="_x0000_s103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14:paraId="1B699456" w14:textId="77777777" w:rsidR="00463B37" w:rsidRPr="00F80575" w:rsidRDefault="00463B37">
                          <w:pPr>
                            <w:pStyle w:val="a4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</w:p>
                      </w:txbxContent>
                    </v:textbox>
                  </v:shape>
                  <v:shape id="Text Box 241" o:spid="_x0000_s103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" strokeweight="2.25pt">
                    <v:textbox style="layout-flow:vertical;mso-layout-flow-alt:bottom-to-top" inset="0,0,0,0">
                      <w:txbxContent>
                        <w:p w14:paraId="24F22A3B" w14:textId="77777777" w:rsidR="00463B37" w:rsidRPr="00F80575" w:rsidRDefault="00463B37">
                          <w:pPr>
                            <w:pStyle w:val="a4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</w:p>
                      </w:txbxContent>
                    </v:textbox>
                  </v:shape>
                  <v:shape id="Text Box 242" o:spid="_x0000_s103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" strokeweight="2.25pt">
                    <v:textbox style="layout-flow:vertical;mso-layout-flow-alt:bottom-to-top" inset="0,0,0,0">
                      <w:txbxContent>
                        <w:p w14:paraId="4A248475" w14:textId="77777777" w:rsidR="00463B37" w:rsidRPr="00F80575" w:rsidRDefault="00463B37">
                          <w:pPr>
                            <w:pStyle w:val="a4"/>
                            <w:rPr>
                              <w:rFonts w:ascii="GOST type A" w:hAnsi="GOST type A"/>
                              <w:i/>
                              <w:iCs/>
                            </w:rPr>
                          </w:pPr>
                        </w:p>
                      </w:txbxContent>
                    </v:textbox>
                  </v:shape>
                </v:group>
              </v:group>
              <v:rect id="Rectangle 243" o:spid="_x0000_s1040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" filled="f" strokeweight="2.25pt">
                <v:textbox inset="0,0,0,0"/>
              </v:rect>
              <v:group id="Group 244" o:spid="_x0000_s1041" style="position:absolute;left:1134;top:14323;width:10488;height:2234" coordorigin="1418,13317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">
                <v:rect id="Rectangle 245" o:spid="_x0000_s1042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" strokeweight="2.25pt">
                  <v:textbox inset="0,0,0,0"/>
                </v:rect>
                <v:group id="Group 246" o:spid="_x0000_s1043" style="position:absolute;left:1421;top:13319;width:10485;height:2276" coordorigin="1135,11238" coordsize="10485,2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">
                  <v:group id="Group 247" o:spid="_x0000_s1044" style="position:absolute;left:4817;top:11251;width:6803;height:2251" coordorigin="4667,12863" coordsize="6803,2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">
                    <v:group id="Group 248" o:spid="_x0000_s1045" style="position:absolute;left:8629;top:13705;width:2841;height:563" coordorigin="6360,12805" coordsize="2841,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">
                      <v:shape id="Text Box 249" o:spid="_x0000_s1046" type="#_x0000_t202" style="position:absolute;left:6365;top:12806;width:848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" strokeweight="2.25pt">
                        <v:textbox inset="0,0,0,0">
                          <w:txbxContent>
                            <w:p w14:paraId="1F50C555" w14:textId="77777777" w:rsidR="00463B37" w:rsidRPr="00F80575" w:rsidRDefault="00463B37" w:rsidP="00EA2EE1">
                              <w:pPr>
                                <w:pStyle w:val="9"/>
                                <w:jc w:val="center"/>
                              </w:pPr>
                              <w:r w:rsidRPr="00F80575"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250" o:spid="_x0000_s1047" type="#_x0000_t202" style="position:absolute;left:7218;top:12805;width:852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" strokeweight="2.25pt">
                        <v:textbox inset="0,0,0,0">
                          <w:txbxContent>
                            <w:p w14:paraId="70F5A223" w14:textId="7F5A0E4A" w:rsidR="00463B37" w:rsidRPr="0075551D" w:rsidRDefault="00463B37" w:rsidP="00EA2EE1">
                              <w:pPr>
                                <w:pStyle w:val="9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251" o:spid="_x0000_s1048" type="#_x0000_t202" style="position:absolute;left:8070;top:12806;width:1131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" strokeweight="2.25pt">
                        <v:textbox inset="0,0,0,0">
                          <w:txbxContent>
                            <w:p w14:paraId="0A6164D1" w14:textId="292DC005" w:rsidR="00463B37" w:rsidRPr="0026165B" w:rsidRDefault="00463B37" w:rsidP="00EA2EE1">
                              <w:pPr>
                                <w:pStyle w:val="9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v:textbox>
                      </v:shape>
                      <v:shape id="Text Box 252" o:spid="_x0000_s1049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" strokeweight="2.25pt">
                        <v:textbox inset="0,0,0,0">
                          <w:txbxContent>
                            <w:p w14:paraId="279DFAA7" w14:textId="2750F609" w:rsidR="00463B37" w:rsidRPr="003107D4" w:rsidRDefault="00463B37" w:rsidP="003107D4">
                              <w:pPr>
                                <w:pStyle w:val="a4"/>
                                <w:ind w:firstLine="0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</w:pPr>
                              <w:r w:rsidRPr="003107D4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fldChar w:fldCharType="begin"/>
                              </w:r>
                              <w:r w:rsidRPr="003107D4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instrText>PAGE   \* MERGEFORMAT</w:instrText>
                              </w:r>
                              <w:r w:rsidRPr="003107D4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fldChar w:fldCharType="separate"/>
                              </w:r>
                              <w:r w:rsidR="002D3D56">
                                <w:rPr>
                                  <w:rFonts w:ascii="GOST type A" w:hAnsi="GOST type A"/>
                                  <w:i/>
                                  <w:iCs/>
                                  <w:lang w:val="ru-RU"/>
                                </w:rPr>
                                <w:t>6</w:t>
                              </w:r>
                              <w:r w:rsidRPr="003107D4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fldChar w:fldCharType="end"/>
                              </w:r>
                            </w:p>
                            <w:p w14:paraId="2B18421E" w14:textId="4B55A655" w:rsidR="00463B37" w:rsidRPr="00F80575" w:rsidRDefault="00463B37" w:rsidP="006964EF">
                              <w:pPr>
                                <w:pStyle w:val="a4"/>
                                <w:ind w:firstLine="0"/>
                                <w:jc w:val="both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</w:pPr>
                            </w:p>
                          </w:txbxContent>
                        </v:textbox>
                      </v:shape>
                      <v:shape id="Text Box 253" o:spid="_x0000_s1050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" strokeweight="2.25pt">
                        <v:textbox inset="0,0,0,0">
                          <w:txbxContent>
                            <w:p w14:paraId="002C4FC2" w14:textId="3752D677" w:rsidR="00463B37" w:rsidRPr="003107D4" w:rsidRDefault="00463B37" w:rsidP="003107D4">
                              <w:pPr>
                                <w:pStyle w:val="a4"/>
                                <w:ind w:firstLine="0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fldChar w:fldCharType="begin"/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instrText xml:space="preserve"> NUMPAGES  \# "0"  \* MERGEFORMAT </w:instrTex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fldChar w:fldCharType="separate"/>
                              </w:r>
                              <w:r w:rsidR="002D3D56">
                                <w:rPr>
                                  <w:rFonts w:ascii="GOST type A" w:hAnsi="GOST type A"/>
                                  <w:i/>
                                  <w:iCs/>
                                  <w:lang w:val="ru-RU"/>
                                </w:rPr>
                                <w:t>37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  <v:group id="Group 254" o:spid="_x0000_s1051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">
                        <v:shape id="Text Box 255" o:spid="_x0000_s1052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" strokeweight="1pt">
                          <v:textbox inset="0,0,0,0">
                            <w:txbxContent>
                              <w:p w14:paraId="77B30F0F" w14:textId="7AAFCF3C" w:rsidR="00463B37" w:rsidRPr="00CF32D9" w:rsidRDefault="00463B37" w:rsidP="006773D3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i/>
                                    <w:iCs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shape>
                        <v:shape id="Text Box 256" o:spid="_x0000_s1053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" strokeweight="1pt">
                          <v:textbox inset="0,0,0,0">
                            <w:txbxContent>
                              <w:p w14:paraId="11CD612E" w14:textId="77777777" w:rsidR="00463B37" w:rsidRPr="00F80575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257" o:spid="_x0000_s1054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" strokeweight="1pt">
                          <v:textbox inset="0,0,0,0">
                            <w:txbxContent>
                              <w:p w14:paraId="53C002B0" w14:textId="77777777" w:rsidR="00463B37" w:rsidRPr="00F80575" w:rsidRDefault="00463B37">
                                <w:pPr>
                                  <w:pStyle w:val="a4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shape id="Text Box 258" o:spid="_x0000_s1055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" strokeweight="2.25pt">
                      <v:textbox inset="0,0,0,0">
                        <w:txbxContent>
                          <w:p w14:paraId="4AFF57C5" w14:textId="269D549F" w:rsidR="00463B37" w:rsidRPr="00CF32D9" w:rsidRDefault="00463B37" w:rsidP="00D5706C">
                            <w:pPr>
                              <w:pStyle w:val="200"/>
                              <w:jc w:val="center"/>
                            </w:pPr>
                            <w:r w:rsidRPr="00CF32D9">
                              <w:t>ЦИСТбв-</w:t>
                            </w:r>
                            <w:r>
                              <w:t>5</w:t>
                            </w:r>
                            <w:r w:rsidRPr="00CF32D9">
                              <w:t>1</w:t>
                            </w:r>
                          </w:p>
                        </w:txbxContent>
                      </v:textbox>
                    </v:shape>
                    <v:shape id="Text Box 259" o:spid="_x0000_s1056" type="#_x0000_t202" style="position:absolute;left:4667;top:13708;width:3962;height:1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" filled="f" strokecolor="black [3200]" strokeweight="2.25pt">
                      <v:textbox inset="0,0,0,0">
                        <w:txbxContent>
                          <w:p w14:paraId="1026726B" w14:textId="2624A531" w:rsidR="00463B37" w:rsidRPr="00DF7813" w:rsidRDefault="00463B37" w:rsidP="00315372">
                            <w:pPr>
                              <w:pStyle w:val="200"/>
                              <w:jc w:val="center"/>
                              <w:rPr>
                                <w:sz w:val="36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F7813">
                              <w:rPr>
                                <w:sz w:val="36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Интеллектуальный помощник для работы с электронной библиотекой</w:t>
                            </w:r>
                          </w:p>
                        </w:txbxContent>
                      </v:textbox>
                    </v:shape>
                    <v:shape id="Text Box 260" o:spid="_x0000_s1057" type="#_x0000_t202" style="position:absolute;left:4686;top:12863;width:6783;height: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" filled="f" stroked="f">
                      <v:textbox inset="0,0,0,0">
                        <w:txbxContent>
                          <w:p w14:paraId="5530E87F" w14:textId="0450CFDB" w:rsidR="00463B37" w:rsidRPr="000007C3" w:rsidRDefault="00463B37" w:rsidP="00315372">
                            <w:pPr>
                              <w:pStyle w:val="200"/>
                              <w:jc w:val="center"/>
                            </w:pPr>
                            <w:r>
                              <w:t>ВКР</w:t>
                            </w:r>
                            <w:r w:rsidRPr="000007C3">
                              <w:t>-УлГТУ-09.03.02-</w:t>
                            </w:r>
                            <w:r>
                              <w:rPr>
                                <w:lang w:val="en-US"/>
                              </w:rPr>
                              <w:t>17/1175-2024</w:t>
                            </w:r>
                            <w:r>
                              <w:t xml:space="preserve"> ПЗ</w:t>
                            </w:r>
                          </w:p>
                        </w:txbxContent>
                      </v:textbox>
                    </v:shape>
                  </v:group>
                  <v:group id="Group 261" o:spid="_x0000_s1058" style="position:absolute;left:1135;top:11238;width:3685;height:2276" coordorigin="3028,10033" coordsize="3685,2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">
                    <v:group id="Group 262" o:spid="_x0000_s1059" style="position:absolute;left:3031;top:10611;width:3682;height:1698" coordorigin="3314,10611" coordsize="3682,1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">
                      <v:group id="Group 263" o:spid="_x0000_s1060" style="position:absolute;left:3314;top:10611;width:3679;height:283" coordorigin="3332,11722" coordsize="3678,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">
                        <v:shape id="Text Box 264" o:spid="_x0000_s106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" strokeweight="2.25pt">
                          <v:textbox inset="0,0,0,0">
                            <w:txbxContent>
                              <w:p w14:paraId="49DDB658" w14:textId="14C557D9" w:rsidR="00463B37" w:rsidRPr="00F80575" w:rsidRDefault="00463B37" w:rsidP="00366285">
                                <w:pPr>
                                  <w:pStyle w:val="a4"/>
                                  <w:ind w:firstLine="0"/>
                                  <w:jc w:val="both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  <w:lang w:val="ru-RU"/>
                                  </w:rPr>
                                  <w:t>Л</w:t>
                                </w:r>
                                <w:proofErr w:type="spellStart"/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  <w:t>ит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  <v:shape id="Text Box 265" o:spid="_x0000_s106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" strokeweight="2.25pt">
                          <v:textbox inset="0,0,0,0">
                            <w:txbxContent>
                              <w:p w14:paraId="480771C7" w14:textId="77777777" w:rsidR="00463B37" w:rsidRPr="00F80575" w:rsidRDefault="00463B37" w:rsidP="002C0896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</w:pPr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266" o:spid="_x0000_s106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" strokeweight="2.25pt">
                          <v:textbox inset="0,0,0,0">
                            <w:txbxContent>
                              <w:p w14:paraId="2B8731B4" w14:textId="681CABB4" w:rsidR="00463B37" w:rsidRPr="00366285" w:rsidRDefault="00463B37" w:rsidP="00647EF1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  <w:lang w:val="ru-RU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shape>
                        <v:shape id="Text Box 267" o:spid="_x0000_s1064" type="#_x0000_t202" style="position:absolute;left:5593;top:11724;width:85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" strokeweight="2.25pt">
                          <v:textbox inset="0,0,0,0">
                            <w:txbxContent>
                              <w:p w14:paraId="6CC1AE26" w14:textId="77777777" w:rsidR="00463B37" w:rsidRPr="00F80575" w:rsidRDefault="00463B37" w:rsidP="002C0896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</w:pPr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</w:rPr>
                                  <w:t>Подп</w:t>
                                </w:r>
                                <w:r w:rsidRPr="00F80575"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268" o:spid="_x0000_s1065" type="#_x0000_t202" style="position:absolute;left:6446;top:11722;width:5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" strokeweight="2.25pt">
                          <v:textbox inset="0,0,0,0">
                            <w:txbxContent>
                              <w:p w14:paraId="66141CCA" w14:textId="78B0C7AD" w:rsidR="00463B37" w:rsidRPr="00B93461" w:rsidRDefault="00463B37" w:rsidP="002C0896">
                                <w:pPr>
                                  <w:pStyle w:val="a4"/>
                                  <w:ind w:firstLine="0"/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i/>
                                    <w:iCs/>
                                    <w:noProof w:val="0"/>
                                    <w:lang w:val="ru-RU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269" o:spid="_x0000_s1066" style="position:absolute;left:3314;top:10907;width:3682;height:1402" coordorigin="2358,10607" coordsize="3682,1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">
                        <v:group id="Group 270" o:spid="_x0000_s1067" style="position:absolute;left:2358;top:10609;width:3681;height:1400" coordorigin="2924,10616" coordsize="3681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">
                          <v:group id="Group 271" o:spid="_x0000_s1068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">
                            <v:shape id="Text Box 272" o:spid="_x0000_s106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" strokeweight="1pt">
                              <v:textbox inset="1mm,0,0,0">
                                <w:txbxContent>
                                  <w:p w14:paraId="4476285E" w14:textId="6431D12A" w:rsidR="00463B37" w:rsidRPr="00F80575" w:rsidRDefault="00463B37" w:rsidP="00315372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F80575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Нгуен</w:t>
                                    </w:r>
                                    <w:proofErr w:type="spellEnd"/>
                                    <w:r w:rsidRPr="00F80575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 xml:space="preserve"> Х.А.</w:t>
                                    </w:r>
                                  </w:p>
                                </w:txbxContent>
                              </v:textbox>
                            </v:shape>
                            <v:shape id="Text Box 273" o:spid="_x0000_s107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" strokeweight="1pt">
                              <v:textbox inset="1mm,0,0,0">
                                <w:txbxContent>
                                  <w:p w14:paraId="48E54985" w14:textId="77777777" w:rsidR="00463B37" w:rsidRPr="00F80575" w:rsidRDefault="00463B37" w:rsidP="00315372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r w:rsidRPr="00F80575"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  <w:t>Разраб</w:t>
                                    </w:r>
                                    <w:r w:rsidRPr="00F80575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274" o:spid="_x0000_s107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" strokeweight="1pt">
                              <v:textbox inset="0,0,0,0">
                                <w:txbxContent>
                                  <w:p w14:paraId="4E62E005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75" o:spid="_x0000_s107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" strokeweight="1pt">
                              <v:textbox inset="0,0,0,0">
                                <w:txbxContent>
                                  <w:p w14:paraId="20E23BC8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76" o:spid="_x0000_s1073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">
                            <v:shape id="Text Box 277" o:spid="_x0000_s1074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" strokeweight="1pt">
                              <v:textbox inset="1mm,0,0,0">
                                <w:txbxContent>
                                  <w:p w14:paraId="2BF35165" w14:textId="0C863722" w:rsidR="00463B37" w:rsidRPr="00681277" w:rsidRDefault="00463B37" w:rsidP="00315372">
                                    <w:pPr>
                                      <w:pStyle w:val="a4"/>
                                      <w:ind w:firstLine="0"/>
                                      <w:jc w:val="both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t>Кандаулов В.М.</w:t>
                                    </w:r>
                                  </w:p>
                                </w:txbxContent>
                              </v:textbox>
                            </v:shape>
                            <v:shape id="Text Box 278" o:spid="_x0000_s107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" strokeweight="1pt">
                              <v:textbox inset="1mm,0,0,0">
                                <w:txbxContent>
                                  <w:p w14:paraId="2D88CF3B" w14:textId="77777777" w:rsidR="00463B37" w:rsidRPr="00F80575" w:rsidRDefault="00463B37" w:rsidP="00315372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r w:rsidRPr="00F80575"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  <w:t>Пров</w:t>
                                    </w:r>
                                    <w:r w:rsidRPr="00F80575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279" o:spid="_x0000_s107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" strokeweight="1pt">
                              <v:textbox inset="0,0,0,0">
                                <w:txbxContent>
                                  <w:p w14:paraId="57FB76F6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80" o:spid="_x0000_s107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" strokeweight="1pt">
                              <v:textbox inset="0,0,0,0">
                                <w:txbxContent>
                                  <w:p w14:paraId="223D9F88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81" o:spid="_x0000_s1078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">
                            <v:shape id="Text Box 282" o:spid="_x0000_s107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" strokeweight="1pt">
                              <v:textbox inset="0,0,0,0">
                                <w:txbxContent>
                                  <w:p w14:paraId="62DE3487" w14:textId="76E68D39" w:rsidR="00463B37" w:rsidRPr="006A348C" w:rsidRDefault="00463B37" w:rsidP="006A348C">
                                    <w:pPr>
                                      <w:pStyle w:val="a4"/>
                                      <w:ind w:firstLine="0"/>
                                      <w:jc w:val="both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lang w:val="ru-RU"/>
                                      </w:rPr>
                                      <w:t xml:space="preserve"> Шикина В.Е.</w:t>
                                    </w:r>
                                  </w:p>
                                </w:txbxContent>
                              </v:textbox>
                            </v:shape>
                            <v:shape id="Text Box 283" o:spid="_x0000_s108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" strokeweight="1pt">
                              <v:textbox inset="1mm,0,0,0">
                                <w:txbxContent>
                                  <w:p w14:paraId="5AF6E5E4" w14:textId="1949ADC5" w:rsidR="00463B37" w:rsidRPr="006A348C" w:rsidRDefault="00463B37" w:rsidP="00315372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t>Консульт</w:t>
                                    </w:r>
                                    <w:proofErr w:type="spellEnd"/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284" o:spid="_x0000_s108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" strokeweight="1pt">
                              <v:textbox inset="0,0,0,0">
                                <w:txbxContent>
                                  <w:p w14:paraId="02D7C89B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85" o:spid="_x0000_s108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" strokeweight="1pt">
                              <v:textbox inset="0,0,0,0">
                                <w:txbxContent>
                                  <w:p w14:paraId="109F18FF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86" o:spid="_x0000_s1083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">
                            <v:shape id="Text Box 287" o:spid="_x0000_s1084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" strokeweight="1pt">
                              <v:textbox inset="0,0,0,0">
                                <w:txbxContent>
                                  <w:p w14:paraId="75557F8C" w14:textId="50DCDFE7" w:rsidR="00463B37" w:rsidRPr="00EF444B" w:rsidRDefault="00463B37" w:rsidP="00EF444B">
                                    <w:pPr>
                                      <w:pStyle w:val="a4"/>
                                      <w:ind w:firstLine="0"/>
                                      <w:jc w:val="both"/>
                                      <w:rPr>
                                        <w:rFonts w:ascii="GOST type A" w:hAnsi="GOST type A"/>
                                        <w:i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288" o:spid="_x0000_s108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" strokeweight="1pt">
                              <v:textbox inset="1mm,0,0,0">
                                <w:txbxContent>
                                  <w:p w14:paraId="023F558C" w14:textId="77777777" w:rsidR="00463B37" w:rsidRPr="00F80575" w:rsidRDefault="00463B37" w:rsidP="00315372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r w:rsidRPr="00F80575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 xml:space="preserve">Н. </w:t>
                                    </w:r>
                                    <w:proofErr w:type="spellStart"/>
                                    <w:r w:rsidRPr="00F80575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контр</w:t>
                                    </w:r>
                                    <w:proofErr w:type="spellEnd"/>
                                    <w:r w:rsidRPr="00F80575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289" o:spid="_x0000_s108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" strokeweight="1pt">
                              <v:textbox inset="0,0,0,0">
                                <w:txbxContent>
                                  <w:p w14:paraId="63D6083F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90" o:spid="_x0000_s108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" strokeweight="1pt">
                              <v:textbox inset="0,0,0,0">
                                <w:txbxContent>
                                  <w:p w14:paraId="22BE5DE3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291" o:spid="_x0000_s1088" style="position:absolute;left:2925;top:11727;width:3669;height:289" coordorigin="2196,10914" coordsize="3672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">
                            <v:shape id="Text Box 292" o:spid="_x0000_s108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" strokeweight="1pt">
                              <v:textbox inset="0,0,0,0">
                                <w:txbxContent>
                                  <w:p w14:paraId="22EBA743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93" o:spid="_x0000_s109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" strokeweight="1pt">
                              <v:textbox inset="1mm,0,0,0">
                                <w:txbxContent>
                                  <w:p w14:paraId="5562B6D5" w14:textId="21FAEEEF" w:rsidR="00463B37" w:rsidRPr="006A348C" w:rsidRDefault="00463B37" w:rsidP="00315372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94" o:spid="_x0000_s1091" type="#_x0000_t202" style="position:absolute;left:4461;top:10914;width:851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" strokeweight="1pt">
                              <v:textbox inset="0,0,0,0">
                                <w:txbxContent>
                                  <w:p w14:paraId="55616269" w14:textId="77777777" w:rsidR="00463B37" w:rsidRPr="00ED428B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color w:val="FFFFFF" w:themeColor="background1"/>
                                        <w14:textFill>
                                          <w14:noFill/>
                                        </w14:textFill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295" o:spid="_x0000_s1092" type="#_x0000_t202" style="position:absolute;left:5311;top:10916;width:55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" strokeweight="1pt">
                              <v:textbox inset="0,0,0,0">
                                <w:txbxContent>
                                  <w:p w14:paraId="408B1C52" w14:textId="77777777" w:rsidR="00463B37" w:rsidRPr="00F80575" w:rsidRDefault="00463B37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296" o:spid="_x0000_s1093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" strokeweight="2.25pt"/>
                        <v:line id="Line 297" o:spid="_x0000_s1094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" strokeweight="2.25pt"/>
                        <v:line id="Line 298" o:spid="_x0000_s1095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" strokeweight="2.25pt"/>
                        <v:line id="Line 299" o:spid="_x0000_s1096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" strokeweight="2.25pt"/>
                        <v:line id="Line 300" o:spid="_x0000_s1097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" strokeweight="2.25pt"/>
                      </v:group>
                    </v:group>
                    <v:group id="Group 301" o:spid="_x0000_s1098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">
                      <v:group id="Group 302" o:spid="_x0000_s1099" style="position:absolute;left:3034;top:9493;width:3682;height:565" coordorigin="1240,9793" coordsize="3685,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">
                        <v:group id="Group 303" o:spid="_x0000_s1100" style="position:absolute;left:1240;top:10078;width:3685;height:287" coordorigin="3332,11725" coordsize="3681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">
                          <v:shape id="Text Box 304" o:spid="_x0000_s110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" strokeweight="1pt">
                            <v:textbox inset="0,0,0,0">
                              <w:txbxContent>
                                <w:p w14:paraId="73F8DE2C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05" o:spid="_x0000_s110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" strokeweight="1pt">
                            <v:textbox inset="0,0,0,0">
                              <w:txbxContent>
                                <w:p w14:paraId="47227CC5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06" o:spid="_x0000_s110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" strokeweight="1pt">
                            <v:textbox inset="0,0,0,0">
                              <w:txbxContent>
                                <w:p w14:paraId="16686FE6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07" o:spid="_x0000_s1104" type="#_x0000_t202" style="position:absolute;left:5585;top:11729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" strokeweight="1pt">
                            <v:textbox inset="0,0,0,0">
                              <w:txbxContent>
                                <w:p w14:paraId="7D8AB5D3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08" o:spid="_x0000_s110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" strokeweight="1pt">
                            <v:textbox inset="0,0,0,0">
                              <w:txbxContent>
                                <w:p w14:paraId="204BB045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309" o:spid="_x0000_s1106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">
                          <v:shape id="Text Box 310" o:spid="_x0000_s110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" strokeweight="1pt">
                            <v:textbox inset="0,0,0,0">
                              <w:txbxContent>
                                <w:p w14:paraId="6A3F9954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11" o:spid="_x0000_s110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" strokeweight="1pt">
                            <v:textbox inset="0,0,0,0">
                              <w:txbxContent>
                                <w:p w14:paraId="4659E67D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12" o:spid="_x0000_s110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" strokeweight="1pt">
                            <v:textbox inset="0,0,0,0">
                              <w:txbxContent>
                                <w:p w14:paraId="5DB4A187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13" o:spid="_x0000_s111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" strokeweight="1pt">
                            <v:textbox inset="0,0,0,0">
                              <w:txbxContent>
                                <w:p w14:paraId="7021A280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314" o:spid="_x0000_s111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" strokeweight="1pt">
                            <v:textbox inset="0,0,0,0">
                              <w:txbxContent>
                                <w:p w14:paraId="78B1BE84" w14:textId="77777777" w:rsidR="00463B37" w:rsidRPr="00F80575" w:rsidRDefault="00463B37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315" o:spid="_x0000_s1112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" strokeweight="2.25pt"/>
                      <v:line id="Line 316" o:spid="_x0000_s1113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" strokeweight="2.25pt"/>
                      <v:line id="Line 317" o:spid="_x0000_s1114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" strokeweight="2.25pt"/>
                      <v:line id="Line 318" o:spid="_x0000_s1115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" strokeweight="2.25pt"/>
                      <v:line id="Line 319" o:spid="_x0000_s1116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" strokeweight="2.25pt"/>
                      <v:line id="Line 320" o:spid="_x0000_s1117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" strokeweight="2.25pt"/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B606F2" w14:textId="5638AA72" w:rsidR="00463B37" w:rsidRPr="00951B53" w:rsidRDefault="00463B37" w:rsidP="00150307">
    <w:pPr>
      <w:pStyle w:val="a6"/>
    </w:pPr>
    <w:r w:rsidRPr="00951B53">
      <w:rPr>
        <w:noProof/>
        <w:sz w:val="20"/>
        <w:lang w:val="ru-RU" w:eastAsia="ru-RU" w:bidi="ar-SA"/>
      </w:rPr>
      <mc:AlternateContent>
        <mc:Choice Requires="wpg">
          <w:drawing>
            <wp:anchor distT="0" distB="0" distL="114300" distR="114300" simplePos="0" relativeHeight="251658241" behindDoc="1" locked="0" layoutInCell="0" allowOverlap="1" wp14:anchorId="5B7B49E4" wp14:editId="7325AA40">
              <wp:simplePos x="0" y="0"/>
              <wp:positionH relativeFrom="page">
                <wp:posOffset>718820</wp:posOffset>
              </wp:positionH>
              <wp:positionV relativeFrom="page">
                <wp:posOffset>198120</wp:posOffset>
              </wp:positionV>
              <wp:extent cx="6660000" cy="10332000"/>
              <wp:effectExtent l="19050" t="19050" r="26670" b="12700"/>
              <wp:wrapNone/>
              <wp:docPr id="1778814741" name="Group 4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0000" cy="10332000"/>
                        <a:chOff x="1134" y="284"/>
                        <a:chExt cx="10489" cy="16271"/>
                      </a:xfrm>
                    </wpg:grpSpPr>
                    <wps:wsp>
                      <wps:cNvPr id="570941425" name="Rectangle 427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875659675" name="Group 428"/>
                      <wpg:cNvGrpSpPr>
                        <a:grpSpLocks/>
                      </wpg:cNvGrpSpPr>
                      <wpg:grpSpPr bwMode="auto">
                        <a:xfrm>
                          <a:off x="1134" y="15717"/>
                          <a:ext cx="10489" cy="837"/>
                          <a:chOff x="1140" y="12894"/>
                          <a:chExt cx="10489" cy="853"/>
                        </a:xfrm>
                      </wpg:grpSpPr>
                      <wps:wsp>
                        <wps:cNvPr id="295185257" name="Rectangle 429"/>
                        <wps:cNvSpPr>
                          <a:spLocks noChangeArrowheads="1"/>
                        </wps:cNvSpPr>
                        <wps:spPr bwMode="auto">
                          <a:xfrm>
                            <a:off x="1140" y="12894"/>
                            <a:ext cx="10488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88543292" name="Group 430"/>
                        <wpg:cNvGrpSpPr>
                          <a:grpSpLocks/>
                        </wpg:cNvGrpSpPr>
                        <wpg:grpSpPr bwMode="auto">
                          <a:xfrm>
                            <a:off x="1143" y="12894"/>
                            <a:ext cx="10486" cy="853"/>
                            <a:chOff x="989" y="11410"/>
                            <a:chExt cx="10486" cy="853"/>
                          </a:xfrm>
                        </wpg:grpSpPr>
                        <wpg:grpSp>
                          <wpg:cNvPr id="2035685019" name="Group 431"/>
                          <wpg:cNvGrpSpPr>
                            <a:grpSpLocks/>
                          </wpg:cNvGrpSpPr>
                          <wpg:grpSpPr bwMode="auto">
                            <a:xfrm>
                              <a:off x="10908" y="11410"/>
                              <a:ext cx="567" cy="853"/>
                              <a:chOff x="9096" y="9973"/>
                              <a:chExt cx="851" cy="853"/>
                            </a:xfrm>
                          </wpg:grpSpPr>
                          <wps:wsp>
                            <wps:cNvPr id="1150378425" name="Text Box 43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6" y="9973"/>
                                <a:ext cx="850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9CFD58" w14:textId="77777777" w:rsidR="00463B37" w:rsidRPr="00315372" w:rsidRDefault="00463B37" w:rsidP="00460AAE">
                                  <w:pPr>
                                    <w:pStyle w:val="a4"/>
                                    <w:ind w:firstLine="0"/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noProof w:val="0"/>
                                      <w:lang w:val="ru-RU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15924611" name="Text Box 4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7" y="10259"/>
                                <a:ext cx="850" cy="5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AFDB34" w14:textId="5A053F88" w:rsidR="00463B37" w:rsidRPr="00562CA6" w:rsidRDefault="00463B37" w:rsidP="00460AAE">
                                  <w:pPr>
                                    <w:pStyle w:val="9"/>
                                    <w:jc w:val="center"/>
                                    <w:rPr>
                                      <w:sz w:val="28"/>
                                      <w:szCs w:val="40"/>
                                      <w:lang w:val="ru-RU"/>
                                    </w:rPr>
                                  </w:pPr>
                                  <w:r w:rsidRPr="00562CA6">
                                    <w:rPr>
                                      <w:sz w:val="28"/>
                                      <w:szCs w:val="40"/>
                                      <w:lang w:val="ru-RU"/>
                                    </w:rPr>
                                    <w:fldChar w:fldCharType="begin"/>
                                  </w:r>
                                  <w:r w:rsidRPr="00562CA6">
                                    <w:rPr>
                                      <w:sz w:val="28"/>
                                      <w:szCs w:val="40"/>
                                      <w:lang w:val="ru-RU"/>
                                    </w:rPr>
                                    <w:instrText xml:space="preserve"> PAGE   \* MERGEFORMAT </w:instrText>
                                  </w:r>
                                  <w:r w:rsidRPr="00562CA6">
                                    <w:rPr>
                                      <w:sz w:val="28"/>
                                      <w:szCs w:val="40"/>
                                      <w:lang w:val="ru-RU"/>
                                    </w:rPr>
                                    <w:fldChar w:fldCharType="separate"/>
                                  </w:r>
                                  <w:r w:rsidR="002D3D56">
                                    <w:rPr>
                                      <w:sz w:val="28"/>
                                      <w:szCs w:val="40"/>
                                      <w:lang w:val="ru-RU"/>
                                    </w:rPr>
                                    <w:t>31</w:t>
                                  </w:r>
                                  <w:r w:rsidRPr="00562CA6">
                                    <w:rPr>
                                      <w:sz w:val="28"/>
                                      <w:szCs w:val="4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wpg:grpSp>
                        <wps:wsp>
                          <wps:cNvPr id="574094549" name="Text Box 4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2" y="11413"/>
                              <a:ext cx="6236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09B8D8" w14:textId="4B7138C8" w:rsidR="00463B37" w:rsidRPr="004F36C6" w:rsidRDefault="00463B37" w:rsidP="004F36C6">
                                <w:pPr>
                                  <w:pStyle w:val="200"/>
                                  <w:jc w:val="center"/>
                                </w:pPr>
                                <w:r>
                                  <w:t>ВКР</w:t>
                                </w:r>
                                <w:r w:rsidRPr="000007C3">
                                  <w:t>-УлГТУ-09.03.02-</w:t>
                                </w:r>
                                <w:r>
                                  <w:rPr>
                                    <w:lang w:val="en-US"/>
                                  </w:rPr>
                                  <w:t>17/1175-2024</w:t>
                                </w:r>
                                <w:r>
                                  <w:t xml:space="preserve"> ПЗ</w:t>
                                </w:r>
                              </w:p>
                            </w:txbxContent>
                          </wps:txbx>
                          <wps:bodyPr rot="0" vert="horz" wrap="square" lIns="18000" tIns="10800" rIns="18000" bIns="10800" anchor="t" anchorCtr="0" upright="1">
                            <a:noAutofit/>
                          </wps:bodyPr>
                        </wps:wsp>
                        <wpg:grpSp>
                          <wpg:cNvPr id="1196837993" name="Group 435"/>
                          <wpg:cNvGrpSpPr>
                            <a:grpSpLocks/>
                          </wpg:cNvGrpSpPr>
                          <wpg:grpSpPr bwMode="auto">
                            <a:xfrm>
                              <a:off x="989" y="11413"/>
                              <a:ext cx="3683" cy="850"/>
                              <a:chOff x="1248" y="9691"/>
                              <a:chExt cx="3683" cy="861"/>
                            </a:xfrm>
                          </wpg:grpSpPr>
                          <wpg:grpSp>
                            <wpg:cNvPr id="1470755366" name="Group 43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10272"/>
                                <a:ext cx="3682" cy="280"/>
                                <a:chOff x="3332" y="11725"/>
                                <a:chExt cx="3681" cy="283"/>
                              </a:xfrm>
                            </wpg:grpSpPr>
                            <wps:wsp>
                              <wps:cNvPr id="2061798950" name="Text Box 43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32" y="11725"/>
                                  <a:ext cx="39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0501C6" w14:textId="77777777" w:rsidR="00463B37" w:rsidRPr="00BC0C52" w:rsidRDefault="00463B37" w:rsidP="00460AAE">
                                    <w:pPr>
                                      <w:pStyle w:val="a4"/>
                                      <w:ind w:firstLine="0"/>
                                      <w:jc w:val="both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081603013" name="Text Box 43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95" y="11725"/>
                                  <a:ext cx="1304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321D177" w14:textId="77777777" w:rsidR="00463B37" w:rsidRPr="00E438E6" w:rsidRDefault="00463B37" w:rsidP="00460AAE">
                                    <w:pPr>
                                      <w:pStyle w:val="9"/>
                                    </w:pPr>
                                    <w:r w:rsidRPr="00E438E6"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005531177" name="Text Box 4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8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36D6F1D" w14:textId="77777777" w:rsidR="00463B37" w:rsidRPr="00E94929" w:rsidRDefault="00463B37" w:rsidP="00460AAE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t>Изм.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538541031" name="Text Box 44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97" y="11725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4C7DCF" w14:textId="77777777" w:rsidR="00463B37" w:rsidRPr="00E438E6" w:rsidRDefault="00463B37" w:rsidP="00460AAE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r w:rsidRPr="00E438E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</w:rPr>
                                      <w:t>Подп</w:t>
                                    </w:r>
                                    <w:r w:rsidRPr="00E438E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035624954" name="Text Box 44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46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983499E" w14:textId="77777777" w:rsidR="00463B37" w:rsidRPr="000E02AA" w:rsidRDefault="00463B37" w:rsidP="00460AAE">
                                    <w:pPr>
                                      <w:pStyle w:val="a4"/>
                                      <w:ind w:firstLine="0"/>
                                      <w:jc w:val="left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  <w:lang w:val="ru-RU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59715646" name="Group 442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9691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630232943" name="Group 44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457930525" name="Group 4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1683586560" name="Text Box 44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CABD698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8126745" name="Text Box 44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7542E6E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926469338" name="Text Box 44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386080E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398909851" name="Text Box 44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7EFCF9D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094566173" name="Text Box 44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5FC7B4D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10397217" name="Group 45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700078464" name="Text Box 45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212F477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1045948794" name="Text Box 45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C395B9C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14343513" name="Text Box 45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F7C5C77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28323999" name="Text Box 45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0F4378C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1617176315" name="Text Box 45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403A225" w14:textId="77777777" w:rsidR="00463B37" w:rsidRPr="00E438E6" w:rsidRDefault="00463B37" w:rsidP="00460AAE">
                                        <w:pPr>
                                          <w:pStyle w:val="a4"/>
                                          <w:rPr>
                                            <w:rFonts w:ascii="GOST type A" w:hAnsi="GOST type A"/>
                                            <w:i/>
                                            <w:iCs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224329646" name="Line 4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5493868" name="Line 4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0675346" name="Line 4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0849320" name="Line 4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82011217" name="Line 4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78914305" name="Line 46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7B49E4" id="Group 413" o:spid="_x0000_s1118" style="position:absolute;left:0;text-align:left;margin-left:56.6pt;margin-top:15.6pt;width:524.4pt;height:813.55pt;z-index:-251658239;mso-position-horizontal-relative:page;mso-position-vertical-relative:page" coordorigin="1134,284" coordsize="1048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" o:allowincell="f">
              <v:rect id="Rectangle 427" o:spid="_x0000_s1119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" strokeweight="2.25pt"/>
              <v:group id="Group 428" o:spid="_x0000_s1120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">
                <v:rect id="Rectangle 429" o:spid="_x0000_s1121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" strokeweight="2.25pt"/>
                <v:group id="Group 430" o:spid="_x0000_s1122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">
                  <v:group id="Group 431" o:spid="_x0000_s1123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32" o:spid="_x0000_s1124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" strokeweight="2.25pt">
                      <v:textbox inset=".5mm,.3mm,.5mm,.3mm">
                        <w:txbxContent>
                          <w:p w14:paraId="2E9CFD58" w14:textId="77777777" w:rsidR="00463B37" w:rsidRPr="00315372" w:rsidRDefault="00463B37" w:rsidP="00460AAE">
                            <w:pPr>
                              <w:pStyle w:val="a4"/>
                              <w:ind w:firstLine="0"/>
                              <w:rPr>
                                <w:rFonts w:ascii="GOST type A" w:hAnsi="GOST type A"/>
                                <w:i/>
                                <w:iCs/>
                                <w:noProof w:val="0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noProof w:val="0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433" o:spid="_x0000_s1125" type="#_x0000_t202" style="position:absolute;left:9097;top:10259;width:850;height: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" strokeweight="2.25pt">
                      <v:textbox inset="0,0,0,0">
                        <w:txbxContent>
                          <w:p w14:paraId="57AFDB34" w14:textId="5A053F88" w:rsidR="00463B37" w:rsidRPr="00562CA6" w:rsidRDefault="00463B37" w:rsidP="00460AAE">
                            <w:pPr>
                              <w:pStyle w:val="9"/>
                              <w:jc w:val="center"/>
                              <w:rPr>
                                <w:sz w:val="28"/>
                                <w:szCs w:val="40"/>
                                <w:lang w:val="ru-RU"/>
                              </w:rPr>
                            </w:pPr>
                            <w:r w:rsidRPr="00562CA6">
                              <w:rPr>
                                <w:sz w:val="28"/>
                                <w:szCs w:val="40"/>
                                <w:lang w:val="ru-RU"/>
                              </w:rPr>
                              <w:fldChar w:fldCharType="begin"/>
                            </w:r>
                            <w:r w:rsidRPr="00562CA6">
                              <w:rPr>
                                <w:sz w:val="28"/>
                                <w:szCs w:val="40"/>
                                <w:lang w:val="ru-RU"/>
                              </w:rPr>
                              <w:instrText xml:space="preserve"> PAGE   \* MERGEFORMAT </w:instrText>
                            </w:r>
                            <w:r w:rsidRPr="00562CA6">
                              <w:rPr>
                                <w:sz w:val="28"/>
                                <w:szCs w:val="40"/>
                                <w:lang w:val="ru-RU"/>
                              </w:rPr>
                              <w:fldChar w:fldCharType="separate"/>
                            </w:r>
                            <w:r w:rsidR="002D3D56">
                              <w:rPr>
                                <w:sz w:val="28"/>
                                <w:szCs w:val="40"/>
                                <w:lang w:val="ru-RU"/>
                              </w:rPr>
                              <w:t>31</w:t>
                            </w:r>
                            <w:r w:rsidRPr="00562CA6">
                              <w:rPr>
                                <w:sz w:val="28"/>
                                <w:szCs w:val="40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v:group>
                  <v:shape id="Text Box 434" o:spid="_x0000_s1126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" strokeweight="2.25pt">
                    <v:textbox inset=".5mm,.3mm,.5mm,.3mm">
                      <w:txbxContent>
                        <w:p w14:paraId="1809B8D8" w14:textId="4B7138C8" w:rsidR="00463B37" w:rsidRPr="004F36C6" w:rsidRDefault="00463B37" w:rsidP="004F36C6">
                          <w:pPr>
                            <w:pStyle w:val="200"/>
                            <w:jc w:val="center"/>
                          </w:pPr>
                          <w:r>
                            <w:t>ВКР</w:t>
                          </w:r>
                          <w:r w:rsidRPr="000007C3">
                            <w:t>-УлГТУ-09.03.02-</w:t>
                          </w:r>
                          <w:r>
                            <w:rPr>
                              <w:lang w:val="en-US"/>
                            </w:rPr>
                            <w:t>17/1175-2024</w:t>
                          </w:r>
                          <w:r>
                            <w:t xml:space="preserve"> ПЗ</w:t>
                          </w:r>
                        </w:p>
                      </w:txbxContent>
                    </v:textbox>
                  </v:shape>
                  <v:group id="Group 435" o:spid="_x0000_s1127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">
                    <v:group id="Group 436" o:spid="_x0000_s1128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">
                      <v:shape id="Text Box 437" o:spid="_x0000_s112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" strokeweight="2.25pt">
                        <v:textbox inset=".5mm,.3mm,.5mm,.3mm">
                          <w:txbxContent>
                            <w:p w14:paraId="480501C6" w14:textId="77777777" w:rsidR="00463B37" w:rsidRPr="00BC0C52" w:rsidRDefault="00463B37" w:rsidP="00460AAE">
                              <w:pPr>
                                <w:pStyle w:val="a4"/>
                                <w:ind w:firstLine="0"/>
                                <w:jc w:val="both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438" o:spid="_x0000_s113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" strokeweight="2.25pt">
                        <v:textbox inset=".5mm,.3mm,.5mm,.3mm">
                          <w:txbxContent>
                            <w:p w14:paraId="0321D177" w14:textId="77777777" w:rsidR="00463B37" w:rsidRPr="00E438E6" w:rsidRDefault="00463B37" w:rsidP="00460AAE">
                              <w:pPr>
                                <w:pStyle w:val="9"/>
                              </w:pPr>
                              <w:r w:rsidRPr="00E438E6"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439" o:spid="_x0000_s113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" strokeweight="2.25pt">
                        <v:textbox inset=".5mm,.3mm,.5mm,.3mm">
                          <w:txbxContent>
                            <w:p w14:paraId="436D6F1D" w14:textId="77777777" w:rsidR="00463B37" w:rsidRPr="00E94929" w:rsidRDefault="00463B37" w:rsidP="00460AAE">
                              <w:pPr>
                                <w:pStyle w:val="a4"/>
                                <w:ind w:firstLine="0"/>
                                <w:jc w:val="left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v:textbox>
                      </v:shape>
                      <v:shape id="Text Box 440" o:spid="_x0000_s113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" strokeweight="2.25pt">
                        <v:textbox inset=".5mm,.3mm,.5mm,.3mm">
                          <w:txbxContent>
                            <w:p w14:paraId="584C7DCF" w14:textId="77777777" w:rsidR="00463B37" w:rsidRPr="00E438E6" w:rsidRDefault="00463B37" w:rsidP="00460AAE">
                              <w:pPr>
                                <w:pStyle w:val="a4"/>
                                <w:ind w:firstLine="0"/>
                                <w:jc w:val="left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</w:pPr>
                              <w:r w:rsidRPr="00E438E6">
                                <w:rPr>
                                  <w:rFonts w:ascii="GOST type A" w:hAnsi="GOST type A"/>
                                  <w:i/>
                                  <w:iCs/>
                                </w:rPr>
                                <w:t>Подп</w:t>
                              </w:r>
                              <w:r w:rsidRPr="00E438E6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441" o:spid="_x0000_s113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" strokeweight="2.25pt">
                        <v:textbox inset=".5mm,.3mm,.5mm,.3mm">
                          <w:txbxContent>
                            <w:p w14:paraId="0983499E" w14:textId="77777777" w:rsidR="00463B37" w:rsidRPr="000E02AA" w:rsidRDefault="00463B37" w:rsidP="00460AAE">
                              <w:pPr>
                                <w:pStyle w:val="a4"/>
                                <w:ind w:firstLine="0"/>
                                <w:jc w:val="left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442" o:spid="_x0000_s1134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">
                      <v:group id="Group 443" o:spid="_x0000_s1135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">
                        <v:group id="Group 444" o:spid="_x0000_s1136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">
                          <v:shape id="Text Box 445" o:spid="_x0000_s113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" strokeweight="1pt">
                            <v:textbox inset=".5mm,.3mm,.5mm,.3mm">
                              <w:txbxContent>
                                <w:p w14:paraId="0CABD698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46" o:spid="_x0000_s113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" strokeweight="1pt">
                            <v:textbox inset=".5mm,.3mm,.5mm,.3mm">
                              <w:txbxContent>
                                <w:p w14:paraId="37542E6E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47" o:spid="_x0000_s113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" strokeweight="1pt">
                            <v:textbox inset=".5mm,.3mm,.5mm,.3mm">
                              <w:txbxContent>
                                <w:p w14:paraId="3386080E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48" o:spid="_x0000_s114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" strokeweight="1pt">
                            <v:textbox inset=".5mm,.3mm,.5mm,.3mm">
                              <w:txbxContent>
                                <w:p w14:paraId="37EFCF9D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49" o:spid="_x0000_s114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" strokeweight="1pt">
                            <v:textbox inset=".5mm,.3mm,.5mm,.3mm">
                              <w:txbxContent>
                                <w:p w14:paraId="05FC7B4D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450" o:spid="_x0000_s1142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">
                          <v:shape id="Text Box 451" o:spid="_x0000_s1143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" strokeweight="1pt">
                            <v:textbox inset=".5mm,.3mm,.5mm,.3mm">
                              <w:txbxContent>
                                <w:p w14:paraId="4212F477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52" o:spid="_x0000_s1144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" strokeweight="1pt">
                            <v:textbox inset=".5mm,.3mm,.5mm,.3mm">
                              <w:txbxContent>
                                <w:p w14:paraId="6C395B9C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453" o:spid="_x0000_s1145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" strokeweight="1pt">
                            <v:textbox inset=".5mm,.3mm,.5mm,.3mm">
                              <w:txbxContent>
                                <w:p w14:paraId="6F7C5C77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roundrect id="Text Box 454" o:spid="_x0000_s1146" style="position:absolute;left:5597;top:11725;width:850;height:28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" strokeweight="1pt">
                            <v:stroke joinstyle="miter"/>
                            <v:textbox inset=".5mm,.3mm,.5mm,.3mm">
                              <w:txbxContent>
                                <w:p w14:paraId="10F4378C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oundrect>
                          <v:shape id="Text Box 455" o:spid="_x0000_s1147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" strokeweight="1pt">
                            <v:textbox inset=".5mm,.3mm,.5mm,.3mm">
                              <w:txbxContent>
                                <w:p w14:paraId="0403A225" w14:textId="77777777" w:rsidR="00463B37" w:rsidRPr="00E438E6" w:rsidRDefault="00463B37" w:rsidP="00460AAE">
                                  <w:pPr>
                                    <w:pStyle w:val="a4"/>
                                    <w:rPr>
                                      <w:rFonts w:ascii="GOST type A" w:hAnsi="GOST type A"/>
                                      <w:i/>
                                      <w:iCs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456" o:spid="_x0000_s1148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" strokeweight="2.25pt"/>
                      <v:line id="Line 457" o:spid="_x0000_s1149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" strokeweight="2.25pt"/>
                      <v:line id="Line 458" o:spid="_x0000_s1150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" strokeweight="2.25pt"/>
                      <v:line id="Line 459" o:spid="_x0000_s1151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" strokeweight="2.25pt"/>
                      <v:line id="Line 460" o:spid="_x0000_s1152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" strokeweight="2.25pt"/>
                      <v:line id="Line 461" o:spid="_x0000_s1153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" strokeweight="2.25pt"/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7" type="#_x0000_t75" style="width:16.3pt;height:17.45pt;visibility:visible;mso-wrap-style:square" o:bullet="t">
        <v:imagedata r:id="rId1" o:title=""/>
      </v:shape>
    </w:pict>
  </w:numPicBullet>
  <w:abstractNum w:abstractNumId="0" w15:restartNumberingAfterBreak="0">
    <w:nsid w:val="090A6F37"/>
    <w:multiLevelType w:val="hybridMultilevel"/>
    <w:tmpl w:val="AED23910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690ED3"/>
    <w:multiLevelType w:val="hybridMultilevel"/>
    <w:tmpl w:val="509E0FCE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A21042"/>
    <w:multiLevelType w:val="hybridMultilevel"/>
    <w:tmpl w:val="EB10858E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A7035A"/>
    <w:multiLevelType w:val="hybridMultilevel"/>
    <w:tmpl w:val="C956A2C0"/>
    <w:lvl w:ilvl="0" w:tplc="31A626DA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BF5B2D"/>
    <w:multiLevelType w:val="hybridMultilevel"/>
    <w:tmpl w:val="DAD6D16A"/>
    <w:lvl w:ilvl="0" w:tplc="5B7653E2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B3DF6"/>
    <w:multiLevelType w:val="hybridMultilevel"/>
    <w:tmpl w:val="6DD4FD28"/>
    <w:lvl w:ilvl="0" w:tplc="35C0656E">
      <w:start w:val="1"/>
      <w:numFmt w:val="bullet"/>
      <w:lvlText w:val=""/>
      <w:lvlJc w:val="left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BF1357"/>
    <w:multiLevelType w:val="hybridMultilevel"/>
    <w:tmpl w:val="4CEEAD2A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B44C24"/>
    <w:multiLevelType w:val="hybridMultilevel"/>
    <w:tmpl w:val="73B45680"/>
    <w:lvl w:ilvl="0" w:tplc="199A8CFC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E3B6BB3"/>
    <w:multiLevelType w:val="multilevel"/>
    <w:tmpl w:val="1B16A0FE"/>
    <w:styleLink w:val="WW8Num2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25137F7D"/>
    <w:multiLevelType w:val="hybridMultilevel"/>
    <w:tmpl w:val="A5288D66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8822EC2"/>
    <w:multiLevelType w:val="hybridMultilevel"/>
    <w:tmpl w:val="FC8E6E30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9442FF4"/>
    <w:multiLevelType w:val="hybridMultilevel"/>
    <w:tmpl w:val="A11E908C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C7E710D"/>
    <w:multiLevelType w:val="hybridMultilevel"/>
    <w:tmpl w:val="8DE4EC72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1DD0CC9"/>
    <w:multiLevelType w:val="hybridMultilevel"/>
    <w:tmpl w:val="75828D84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3740713"/>
    <w:multiLevelType w:val="multilevel"/>
    <w:tmpl w:val="21E486D4"/>
    <w:styleLink w:val="WW8Num1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8B1987"/>
    <w:multiLevelType w:val="hybridMultilevel"/>
    <w:tmpl w:val="E60C0650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D9C02EB"/>
    <w:multiLevelType w:val="hybridMultilevel"/>
    <w:tmpl w:val="98DA72B4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10E1BE8"/>
    <w:multiLevelType w:val="hybridMultilevel"/>
    <w:tmpl w:val="0F8CAB60"/>
    <w:lvl w:ilvl="0" w:tplc="0C127E4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721612"/>
    <w:multiLevelType w:val="hybridMultilevel"/>
    <w:tmpl w:val="ECDE93E0"/>
    <w:lvl w:ilvl="0" w:tplc="61289DF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16D4379"/>
    <w:multiLevelType w:val="hybridMultilevel"/>
    <w:tmpl w:val="5CDCE75A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45F30CF"/>
    <w:multiLevelType w:val="hybridMultilevel"/>
    <w:tmpl w:val="4A565204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D160F78"/>
    <w:multiLevelType w:val="hybridMultilevel"/>
    <w:tmpl w:val="4C2A4B36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09516436">
    <w:abstractNumId w:val="8"/>
  </w:num>
  <w:num w:numId="2" w16cid:durableId="889922998">
    <w:abstractNumId w:val="14"/>
  </w:num>
  <w:num w:numId="3" w16cid:durableId="8017654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82581307">
    <w:abstractNumId w:val="19"/>
  </w:num>
  <w:num w:numId="5" w16cid:durableId="304893910">
    <w:abstractNumId w:val="18"/>
  </w:num>
  <w:num w:numId="6" w16cid:durableId="1688023623">
    <w:abstractNumId w:val="7"/>
  </w:num>
  <w:num w:numId="7" w16cid:durableId="1512909529">
    <w:abstractNumId w:val="17"/>
  </w:num>
  <w:num w:numId="8" w16cid:durableId="586572705">
    <w:abstractNumId w:val="16"/>
  </w:num>
  <w:num w:numId="9" w16cid:durableId="1299990733">
    <w:abstractNumId w:val="9"/>
  </w:num>
  <w:num w:numId="10" w16cid:durableId="943877544">
    <w:abstractNumId w:val="13"/>
  </w:num>
  <w:num w:numId="11" w16cid:durableId="167333124">
    <w:abstractNumId w:val="20"/>
  </w:num>
  <w:num w:numId="12" w16cid:durableId="1083258924">
    <w:abstractNumId w:val="15"/>
  </w:num>
  <w:num w:numId="13" w16cid:durableId="1551185256">
    <w:abstractNumId w:val="5"/>
  </w:num>
  <w:num w:numId="14" w16cid:durableId="1192457923">
    <w:abstractNumId w:val="1"/>
  </w:num>
  <w:num w:numId="15" w16cid:durableId="1790276659">
    <w:abstractNumId w:val="10"/>
  </w:num>
  <w:num w:numId="16" w16cid:durableId="1104304567">
    <w:abstractNumId w:val="11"/>
  </w:num>
  <w:num w:numId="17" w16cid:durableId="936137030">
    <w:abstractNumId w:val="0"/>
  </w:num>
  <w:num w:numId="18" w16cid:durableId="1026364852">
    <w:abstractNumId w:val="12"/>
  </w:num>
  <w:num w:numId="19" w16cid:durableId="921530251">
    <w:abstractNumId w:val="6"/>
  </w:num>
  <w:num w:numId="20" w16cid:durableId="1755126464">
    <w:abstractNumId w:val="2"/>
  </w:num>
  <w:num w:numId="21" w16cid:durableId="1882476397">
    <w:abstractNumId w:val="21"/>
  </w:num>
  <w:num w:numId="22" w16cid:durableId="852064833">
    <w:abstractNumId w:val="3"/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Валерий Кандаулов">
    <w15:presenceInfo w15:providerId="Windows Live" w15:userId="48bce3dad5cc017f"/>
  </w15:person>
  <w15:person w15:author="An Nguyen">
    <w15:presenceInfo w15:providerId="Windows Live" w15:userId="390e0f972c56a3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attachedTemplate r:id="rId1"/>
  <w:defaultTabStop w:val="720"/>
  <w:drawingGridHorizontalSpacing w:val="284"/>
  <w:drawingGridVerticalSpacing w:val="284"/>
  <w:doNotUseMarginsForDrawingGridOrigin/>
  <w:drawingGridVerticalOrigin w:val="198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01B7"/>
    <w:rsid w:val="000003EE"/>
    <w:rsid w:val="000007C3"/>
    <w:rsid w:val="00000A19"/>
    <w:rsid w:val="00002A15"/>
    <w:rsid w:val="00002F07"/>
    <w:rsid w:val="000079A6"/>
    <w:rsid w:val="000109B1"/>
    <w:rsid w:val="00011BA3"/>
    <w:rsid w:val="00013855"/>
    <w:rsid w:val="00015F64"/>
    <w:rsid w:val="00016B1D"/>
    <w:rsid w:val="00020BFA"/>
    <w:rsid w:val="0002254B"/>
    <w:rsid w:val="00022B09"/>
    <w:rsid w:val="000247DD"/>
    <w:rsid w:val="00024B8D"/>
    <w:rsid w:val="00025959"/>
    <w:rsid w:val="00025E33"/>
    <w:rsid w:val="000263CA"/>
    <w:rsid w:val="00030FE0"/>
    <w:rsid w:val="00031259"/>
    <w:rsid w:val="00031265"/>
    <w:rsid w:val="00031B1A"/>
    <w:rsid w:val="00031BE6"/>
    <w:rsid w:val="0003206D"/>
    <w:rsid w:val="00032A67"/>
    <w:rsid w:val="00034823"/>
    <w:rsid w:val="000351E7"/>
    <w:rsid w:val="00035332"/>
    <w:rsid w:val="00037FD5"/>
    <w:rsid w:val="00040558"/>
    <w:rsid w:val="0004366C"/>
    <w:rsid w:val="000461DD"/>
    <w:rsid w:val="00046228"/>
    <w:rsid w:val="00046849"/>
    <w:rsid w:val="00046882"/>
    <w:rsid w:val="00050BBF"/>
    <w:rsid w:val="00050CFA"/>
    <w:rsid w:val="00051F10"/>
    <w:rsid w:val="00052924"/>
    <w:rsid w:val="00052A3B"/>
    <w:rsid w:val="00053053"/>
    <w:rsid w:val="00053E77"/>
    <w:rsid w:val="00054C71"/>
    <w:rsid w:val="000555B6"/>
    <w:rsid w:val="000555DC"/>
    <w:rsid w:val="00056291"/>
    <w:rsid w:val="000575C6"/>
    <w:rsid w:val="000603A0"/>
    <w:rsid w:val="0006080B"/>
    <w:rsid w:val="00062871"/>
    <w:rsid w:val="000628F7"/>
    <w:rsid w:val="00063583"/>
    <w:rsid w:val="00064711"/>
    <w:rsid w:val="00065082"/>
    <w:rsid w:val="00065DC3"/>
    <w:rsid w:val="000664E8"/>
    <w:rsid w:val="00067408"/>
    <w:rsid w:val="00071BC4"/>
    <w:rsid w:val="00071CB4"/>
    <w:rsid w:val="000724DC"/>
    <w:rsid w:val="00072F5A"/>
    <w:rsid w:val="00073D75"/>
    <w:rsid w:val="00074150"/>
    <w:rsid w:val="00074ABB"/>
    <w:rsid w:val="00075F08"/>
    <w:rsid w:val="00076409"/>
    <w:rsid w:val="00077197"/>
    <w:rsid w:val="000778C6"/>
    <w:rsid w:val="00077DA0"/>
    <w:rsid w:val="00080554"/>
    <w:rsid w:val="00083A39"/>
    <w:rsid w:val="000852A2"/>
    <w:rsid w:val="00085C23"/>
    <w:rsid w:val="00086150"/>
    <w:rsid w:val="000862AF"/>
    <w:rsid w:val="0008685A"/>
    <w:rsid w:val="00090A14"/>
    <w:rsid w:val="00090C81"/>
    <w:rsid w:val="00090C93"/>
    <w:rsid w:val="000914C7"/>
    <w:rsid w:val="000916A7"/>
    <w:rsid w:val="0009282C"/>
    <w:rsid w:val="00092F08"/>
    <w:rsid w:val="00093BB6"/>
    <w:rsid w:val="00094AFE"/>
    <w:rsid w:val="00095FB5"/>
    <w:rsid w:val="00096027"/>
    <w:rsid w:val="00096AE9"/>
    <w:rsid w:val="000A1184"/>
    <w:rsid w:val="000A1C40"/>
    <w:rsid w:val="000A2F8A"/>
    <w:rsid w:val="000A4B9F"/>
    <w:rsid w:val="000A57D1"/>
    <w:rsid w:val="000B19FD"/>
    <w:rsid w:val="000B64E8"/>
    <w:rsid w:val="000B745A"/>
    <w:rsid w:val="000C077B"/>
    <w:rsid w:val="000C1F37"/>
    <w:rsid w:val="000C4345"/>
    <w:rsid w:val="000D13D5"/>
    <w:rsid w:val="000D1B1B"/>
    <w:rsid w:val="000D37BD"/>
    <w:rsid w:val="000D42E0"/>
    <w:rsid w:val="000D4D20"/>
    <w:rsid w:val="000D6132"/>
    <w:rsid w:val="000D70FD"/>
    <w:rsid w:val="000E0223"/>
    <w:rsid w:val="000E02AA"/>
    <w:rsid w:val="000E0EA6"/>
    <w:rsid w:val="000E1852"/>
    <w:rsid w:val="000E2953"/>
    <w:rsid w:val="000E4407"/>
    <w:rsid w:val="000E4C99"/>
    <w:rsid w:val="000E52B4"/>
    <w:rsid w:val="000E64A9"/>
    <w:rsid w:val="000E668D"/>
    <w:rsid w:val="000E732D"/>
    <w:rsid w:val="000E7BB5"/>
    <w:rsid w:val="000F0737"/>
    <w:rsid w:val="000F221E"/>
    <w:rsid w:val="000F2E06"/>
    <w:rsid w:val="000F59B5"/>
    <w:rsid w:val="000F5FC5"/>
    <w:rsid w:val="000F6C7C"/>
    <w:rsid w:val="001007FA"/>
    <w:rsid w:val="00101F31"/>
    <w:rsid w:val="0010220E"/>
    <w:rsid w:val="001023AE"/>
    <w:rsid w:val="0010367E"/>
    <w:rsid w:val="00104A11"/>
    <w:rsid w:val="00104DBF"/>
    <w:rsid w:val="00105053"/>
    <w:rsid w:val="0010577C"/>
    <w:rsid w:val="0010705C"/>
    <w:rsid w:val="00107B1E"/>
    <w:rsid w:val="00107BBA"/>
    <w:rsid w:val="001101D0"/>
    <w:rsid w:val="001104E7"/>
    <w:rsid w:val="0011050B"/>
    <w:rsid w:val="00112089"/>
    <w:rsid w:val="00115425"/>
    <w:rsid w:val="0011567C"/>
    <w:rsid w:val="001217B2"/>
    <w:rsid w:val="00124CAF"/>
    <w:rsid w:val="00125811"/>
    <w:rsid w:val="001272F3"/>
    <w:rsid w:val="0012733A"/>
    <w:rsid w:val="001273A9"/>
    <w:rsid w:val="00127C98"/>
    <w:rsid w:val="001320F7"/>
    <w:rsid w:val="0013377B"/>
    <w:rsid w:val="00135A06"/>
    <w:rsid w:val="00136317"/>
    <w:rsid w:val="001366F3"/>
    <w:rsid w:val="00136D66"/>
    <w:rsid w:val="00136E98"/>
    <w:rsid w:val="00140184"/>
    <w:rsid w:val="00140D03"/>
    <w:rsid w:val="0014171D"/>
    <w:rsid w:val="00144C45"/>
    <w:rsid w:val="00146393"/>
    <w:rsid w:val="00146ABC"/>
    <w:rsid w:val="001475E6"/>
    <w:rsid w:val="00147E9E"/>
    <w:rsid w:val="00150307"/>
    <w:rsid w:val="00150787"/>
    <w:rsid w:val="00150924"/>
    <w:rsid w:val="0015150A"/>
    <w:rsid w:val="00152348"/>
    <w:rsid w:val="0016126E"/>
    <w:rsid w:val="00162256"/>
    <w:rsid w:val="00163AD4"/>
    <w:rsid w:val="00163FD4"/>
    <w:rsid w:val="001648F9"/>
    <w:rsid w:val="001649BD"/>
    <w:rsid w:val="001653B2"/>
    <w:rsid w:val="00165503"/>
    <w:rsid w:val="0016603C"/>
    <w:rsid w:val="00166E09"/>
    <w:rsid w:val="00167136"/>
    <w:rsid w:val="00167B78"/>
    <w:rsid w:val="001704A4"/>
    <w:rsid w:val="00171369"/>
    <w:rsid w:val="00171C23"/>
    <w:rsid w:val="00172570"/>
    <w:rsid w:val="00173035"/>
    <w:rsid w:val="00173172"/>
    <w:rsid w:val="001745F7"/>
    <w:rsid w:val="00175C54"/>
    <w:rsid w:val="00177381"/>
    <w:rsid w:val="00177EDF"/>
    <w:rsid w:val="00180378"/>
    <w:rsid w:val="00180F99"/>
    <w:rsid w:val="00184A19"/>
    <w:rsid w:val="00185425"/>
    <w:rsid w:val="00185FDA"/>
    <w:rsid w:val="00186665"/>
    <w:rsid w:val="001875AA"/>
    <w:rsid w:val="00190C2D"/>
    <w:rsid w:val="00190E9A"/>
    <w:rsid w:val="00190F74"/>
    <w:rsid w:val="001915F8"/>
    <w:rsid w:val="00191DF4"/>
    <w:rsid w:val="00192F3D"/>
    <w:rsid w:val="00194195"/>
    <w:rsid w:val="00194907"/>
    <w:rsid w:val="00196345"/>
    <w:rsid w:val="00196EF3"/>
    <w:rsid w:val="0019706E"/>
    <w:rsid w:val="00197A74"/>
    <w:rsid w:val="001A0814"/>
    <w:rsid w:val="001A0D2F"/>
    <w:rsid w:val="001A4429"/>
    <w:rsid w:val="001A5193"/>
    <w:rsid w:val="001A58B9"/>
    <w:rsid w:val="001A5E6C"/>
    <w:rsid w:val="001A6291"/>
    <w:rsid w:val="001B0145"/>
    <w:rsid w:val="001B10B8"/>
    <w:rsid w:val="001B125D"/>
    <w:rsid w:val="001B148A"/>
    <w:rsid w:val="001B687D"/>
    <w:rsid w:val="001B6882"/>
    <w:rsid w:val="001B73A1"/>
    <w:rsid w:val="001C0202"/>
    <w:rsid w:val="001C02A4"/>
    <w:rsid w:val="001C10F2"/>
    <w:rsid w:val="001C3D26"/>
    <w:rsid w:val="001C45A1"/>
    <w:rsid w:val="001C5267"/>
    <w:rsid w:val="001C6252"/>
    <w:rsid w:val="001C7CC5"/>
    <w:rsid w:val="001D1151"/>
    <w:rsid w:val="001D1563"/>
    <w:rsid w:val="001D2C71"/>
    <w:rsid w:val="001D2D60"/>
    <w:rsid w:val="001D45B9"/>
    <w:rsid w:val="001D62A0"/>
    <w:rsid w:val="001D6447"/>
    <w:rsid w:val="001D6973"/>
    <w:rsid w:val="001E3BA3"/>
    <w:rsid w:val="001E3CA8"/>
    <w:rsid w:val="001E3D5F"/>
    <w:rsid w:val="001E4AF7"/>
    <w:rsid w:val="001E6336"/>
    <w:rsid w:val="001F059A"/>
    <w:rsid w:val="001F09BB"/>
    <w:rsid w:val="001F1246"/>
    <w:rsid w:val="001F34C7"/>
    <w:rsid w:val="001F4A1D"/>
    <w:rsid w:val="001F4DE9"/>
    <w:rsid w:val="001F53ED"/>
    <w:rsid w:val="001F704F"/>
    <w:rsid w:val="002002CE"/>
    <w:rsid w:val="002006C5"/>
    <w:rsid w:val="0020530E"/>
    <w:rsid w:val="002058D8"/>
    <w:rsid w:val="00205B41"/>
    <w:rsid w:val="0020607E"/>
    <w:rsid w:val="0020731D"/>
    <w:rsid w:val="0020746A"/>
    <w:rsid w:val="00207AF8"/>
    <w:rsid w:val="00207D2E"/>
    <w:rsid w:val="002103CD"/>
    <w:rsid w:val="002107C7"/>
    <w:rsid w:val="00210AF3"/>
    <w:rsid w:val="0021174D"/>
    <w:rsid w:val="00211A83"/>
    <w:rsid w:val="002122EB"/>
    <w:rsid w:val="002127BF"/>
    <w:rsid w:val="002143F5"/>
    <w:rsid w:val="00215C0E"/>
    <w:rsid w:val="002167B0"/>
    <w:rsid w:val="00216A42"/>
    <w:rsid w:val="00216F94"/>
    <w:rsid w:val="00216FD0"/>
    <w:rsid w:val="0022012F"/>
    <w:rsid w:val="00220134"/>
    <w:rsid w:val="0022056B"/>
    <w:rsid w:val="00221C27"/>
    <w:rsid w:val="00224FE2"/>
    <w:rsid w:val="00225042"/>
    <w:rsid w:val="00226106"/>
    <w:rsid w:val="00227AE6"/>
    <w:rsid w:val="00227F97"/>
    <w:rsid w:val="00230DB3"/>
    <w:rsid w:val="002316C0"/>
    <w:rsid w:val="00231E1F"/>
    <w:rsid w:val="00232209"/>
    <w:rsid w:val="00232290"/>
    <w:rsid w:val="002322CE"/>
    <w:rsid w:val="00232C2D"/>
    <w:rsid w:val="00233984"/>
    <w:rsid w:val="00233B9A"/>
    <w:rsid w:val="002359E7"/>
    <w:rsid w:val="00235D78"/>
    <w:rsid w:val="00236446"/>
    <w:rsid w:val="002375E1"/>
    <w:rsid w:val="002378AF"/>
    <w:rsid w:val="00240804"/>
    <w:rsid w:val="00241B30"/>
    <w:rsid w:val="002423A4"/>
    <w:rsid w:val="00242758"/>
    <w:rsid w:val="00242E69"/>
    <w:rsid w:val="002434C1"/>
    <w:rsid w:val="0024397C"/>
    <w:rsid w:val="00244959"/>
    <w:rsid w:val="00251D90"/>
    <w:rsid w:val="0025333A"/>
    <w:rsid w:val="002537E8"/>
    <w:rsid w:val="00253ACC"/>
    <w:rsid w:val="00253CB9"/>
    <w:rsid w:val="002559E0"/>
    <w:rsid w:val="00256425"/>
    <w:rsid w:val="00256DED"/>
    <w:rsid w:val="00257372"/>
    <w:rsid w:val="0025753F"/>
    <w:rsid w:val="002600B1"/>
    <w:rsid w:val="0026165B"/>
    <w:rsid w:val="00262065"/>
    <w:rsid w:val="002621FC"/>
    <w:rsid w:val="0026283A"/>
    <w:rsid w:val="00264BC5"/>
    <w:rsid w:val="00266B54"/>
    <w:rsid w:val="00266D52"/>
    <w:rsid w:val="00272F70"/>
    <w:rsid w:val="00273568"/>
    <w:rsid w:val="00273784"/>
    <w:rsid w:val="0027731E"/>
    <w:rsid w:val="00281F80"/>
    <w:rsid w:val="00282550"/>
    <w:rsid w:val="002843E4"/>
    <w:rsid w:val="00284777"/>
    <w:rsid w:val="00284989"/>
    <w:rsid w:val="00284CE1"/>
    <w:rsid w:val="0028500F"/>
    <w:rsid w:val="00290407"/>
    <w:rsid w:val="00290B5E"/>
    <w:rsid w:val="00290DE0"/>
    <w:rsid w:val="00291A18"/>
    <w:rsid w:val="00293239"/>
    <w:rsid w:val="00294235"/>
    <w:rsid w:val="0029428E"/>
    <w:rsid w:val="00295016"/>
    <w:rsid w:val="002960C9"/>
    <w:rsid w:val="002976C1"/>
    <w:rsid w:val="00297B01"/>
    <w:rsid w:val="00297E2A"/>
    <w:rsid w:val="002A01EE"/>
    <w:rsid w:val="002A1AA1"/>
    <w:rsid w:val="002A432B"/>
    <w:rsid w:val="002A5785"/>
    <w:rsid w:val="002A6272"/>
    <w:rsid w:val="002A6787"/>
    <w:rsid w:val="002A67D7"/>
    <w:rsid w:val="002A6D11"/>
    <w:rsid w:val="002A771A"/>
    <w:rsid w:val="002B1039"/>
    <w:rsid w:val="002B1A5D"/>
    <w:rsid w:val="002B24FF"/>
    <w:rsid w:val="002B2D00"/>
    <w:rsid w:val="002B303C"/>
    <w:rsid w:val="002B567C"/>
    <w:rsid w:val="002B67D5"/>
    <w:rsid w:val="002B6808"/>
    <w:rsid w:val="002B6BC5"/>
    <w:rsid w:val="002B6C3D"/>
    <w:rsid w:val="002B7EF0"/>
    <w:rsid w:val="002C0896"/>
    <w:rsid w:val="002C148D"/>
    <w:rsid w:val="002C25F4"/>
    <w:rsid w:val="002C378A"/>
    <w:rsid w:val="002C3EEE"/>
    <w:rsid w:val="002C412B"/>
    <w:rsid w:val="002C445D"/>
    <w:rsid w:val="002C44B7"/>
    <w:rsid w:val="002C4E96"/>
    <w:rsid w:val="002C6E7B"/>
    <w:rsid w:val="002D0A0E"/>
    <w:rsid w:val="002D3002"/>
    <w:rsid w:val="002D3791"/>
    <w:rsid w:val="002D380C"/>
    <w:rsid w:val="002D3D56"/>
    <w:rsid w:val="002D50AC"/>
    <w:rsid w:val="002E18A4"/>
    <w:rsid w:val="002E5127"/>
    <w:rsid w:val="002E6C3E"/>
    <w:rsid w:val="002E74C8"/>
    <w:rsid w:val="002F14C4"/>
    <w:rsid w:val="002F1CDD"/>
    <w:rsid w:val="002F2D39"/>
    <w:rsid w:val="002F34EB"/>
    <w:rsid w:val="002F40CC"/>
    <w:rsid w:val="002F5D01"/>
    <w:rsid w:val="002F657D"/>
    <w:rsid w:val="002F733D"/>
    <w:rsid w:val="002F7B35"/>
    <w:rsid w:val="0030040B"/>
    <w:rsid w:val="003004DB"/>
    <w:rsid w:val="00300A82"/>
    <w:rsid w:val="00300C57"/>
    <w:rsid w:val="00300F12"/>
    <w:rsid w:val="003022AF"/>
    <w:rsid w:val="003030CF"/>
    <w:rsid w:val="0030331E"/>
    <w:rsid w:val="00304B75"/>
    <w:rsid w:val="00304D6D"/>
    <w:rsid w:val="00304F98"/>
    <w:rsid w:val="003051B0"/>
    <w:rsid w:val="0030589D"/>
    <w:rsid w:val="003066BD"/>
    <w:rsid w:val="00307083"/>
    <w:rsid w:val="003107D4"/>
    <w:rsid w:val="00310C24"/>
    <w:rsid w:val="0031233D"/>
    <w:rsid w:val="003132AF"/>
    <w:rsid w:val="00314C95"/>
    <w:rsid w:val="00315372"/>
    <w:rsid w:val="00316659"/>
    <w:rsid w:val="00316B79"/>
    <w:rsid w:val="00317081"/>
    <w:rsid w:val="003203A0"/>
    <w:rsid w:val="00321A7D"/>
    <w:rsid w:val="00321C8C"/>
    <w:rsid w:val="00322B72"/>
    <w:rsid w:val="003240AE"/>
    <w:rsid w:val="003243F4"/>
    <w:rsid w:val="00324B80"/>
    <w:rsid w:val="00325042"/>
    <w:rsid w:val="00325120"/>
    <w:rsid w:val="00325FA7"/>
    <w:rsid w:val="00326600"/>
    <w:rsid w:val="00326790"/>
    <w:rsid w:val="003300F1"/>
    <w:rsid w:val="003306F8"/>
    <w:rsid w:val="00332539"/>
    <w:rsid w:val="00333385"/>
    <w:rsid w:val="003350C0"/>
    <w:rsid w:val="003370BD"/>
    <w:rsid w:val="0033764D"/>
    <w:rsid w:val="00337A67"/>
    <w:rsid w:val="00340721"/>
    <w:rsid w:val="00340772"/>
    <w:rsid w:val="00342F30"/>
    <w:rsid w:val="003446A0"/>
    <w:rsid w:val="00345738"/>
    <w:rsid w:val="00345AFA"/>
    <w:rsid w:val="00346E7F"/>
    <w:rsid w:val="003502E3"/>
    <w:rsid w:val="00351A5A"/>
    <w:rsid w:val="00352212"/>
    <w:rsid w:val="00352FF8"/>
    <w:rsid w:val="00355301"/>
    <w:rsid w:val="00355D21"/>
    <w:rsid w:val="0035763D"/>
    <w:rsid w:val="00357FD4"/>
    <w:rsid w:val="003607E0"/>
    <w:rsid w:val="00360A53"/>
    <w:rsid w:val="00361D5B"/>
    <w:rsid w:val="0036275B"/>
    <w:rsid w:val="00364630"/>
    <w:rsid w:val="00366285"/>
    <w:rsid w:val="0036789B"/>
    <w:rsid w:val="00370956"/>
    <w:rsid w:val="00371228"/>
    <w:rsid w:val="00371B7A"/>
    <w:rsid w:val="00371CD7"/>
    <w:rsid w:val="00372B32"/>
    <w:rsid w:val="00372D8D"/>
    <w:rsid w:val="00373B82"/>
    <w:rsid w:val="00375803"/>
    <w:rsid w:val="003776D8"/>
    <w:rsid w:val="00377742"/>
    <w:rsid w:val="003807F4"/>
    <w:rsid w:val="00381399"/>
    <w:rsid w:val="00386717"/>
    <w:rsid w:val="003907A8"/>
    <w:rsid w:val="00390F5F"/>
    <w:rsid w:val="00392823"/>
    <w:rsid w:val="003A03A9"/>
    <w:rsid w:val="003A0C98"/>
    <w:rsid w:val="003A2515"/>
    <w:rsid w:val="003A2E95"/>
    <w:rsid w:val="003A41B8"/>
    <w:rsid w:val="003A4D77"/>
    <w:rsid w:val="003A5046"/>
    <w:rsid w:val="003A5088"/>
    <w:rsid w:val="003A62F2"/>
    <w:rsid w:val="003A6F9B"/>
    <w:rsid w:val="003B2C5E"/>
    <w:rsid w:val="003B3DD8"/>
    <w:rsid w:val="003B48FD"/>
    <w:rsid w:val="003B611D"/>
    <w:rsid w:val="003B6C90"/>
    <w:rsid w:val="003B7EF4"/>
    <w:rsid w:val="003C0838"/>
    <w:rsid w:val="003C1367"/>
    <w:rsid w:val="003C212D"/>
    <w:rsid w:val="003C3886"/>
    <w:rsid w:val="003C3AB0"/>
    <w:rsid w:val="003C5081"/>
    <w:rsid w:val="003C5A8D"/>
    <w:rsid w:val="003C644A"/>
    <w:rsid w:val="003C6F0D"/>
    <w:rsid w:val="003D1DEE"/>
    <w:rsid w:val="003D2392"/>
    <w:rsid w:val="003D27ED"/>
    <w:rsid w:val="003D30E4"/>
    <w:rsid w:val="003D3CF1"/>
    <w:rsid w:val="003D3EF1"/>
    <w:rsid w:val="003D4133"/>
    <w:rsid w:val="003D4843"/>
    <w:rsid w:val="003D52C6"/>
    <w:rsid w:val="003D795C"/>
    <w:rsid w:val="003E18EF"/>
    <w:rsid w:val="003E1D89"/>
    <w:rsid w:val="003E2682"/>
    <w:rsid w:val="003E2B47"/>
    <w:rsid w:val="003E771F"/>
    <w:rsid w:val="003F0DB0"/>
    <w:rsid w:val="003F0E86"/>
    <w:rsid w:val="003F11AD"/>
    <w:rsid w:val="003F1614"/>
    <w:rsid w:val="003F5195"/>
    <w:rsid w:val="003F6982"/>
    <w:rsid w:val="00400200"/>
    <w:rsid w:val="00400A83"/>
    <w:rsid w:val="00401055"/>
    <w:rsid w:val="00401DB8"/>
    <w:rsid w:val="00402520"/>
    <w:rsid w:val="0040287C"/>
    <w:rsid w:val="00403FBD"/>
    <w:rsid w:val="004048E6"/>
    <w:rsid w:val="0040611D"/>
    <w:rsid w:val="00406465"/>
    <w:rsid w:val="004067BB"/>
    <w:rsid w:val="00406B1C"/>
    <w:rsid w:val="00406DE8"/>
    <w:rsid w:val="004077BC"/>
    <w:rsid w:val="0041058B"/>
    <w:rsid w:val="00410622"/>
    <w:rsid w:val="00410BE3"/>
    <w:rsid w:val="00410DED"/>
    <w:rsid w:val="00411D12"/>
    <w:rsid w:val="00411FE1"/>
    <w:rsid w:val="00412978"/>
    <w:rsid w:val="00414570"/>
    <w:rsid w:val="0041477E"/>
    <w:rsid w:val="004166B9"/>
    <w:rsid w:val="00420639"/>
    <w:rsid w:val="00421074"/>
    <w:rsid w:val="00421496"/>
    <w:rsid w:val="004240B9"/>
    <w:rsid w:val="00424F1A"/>
    <w:rsid w:val="00424F22"/>
    <w:rsid w:val="00426709"/>
    <w:rsid w:val="00426CB1"/>
    <w:rsid w:val="00426FF7"/>
    <w:rsid w:val="004276D2"/>
    <w:rsid w:val="00430838"/>
    <w:rsid w:val="00430B5D"/>
    <w:rsid w:val="00433938"/>
    <w:rsid w:val="004342DD"/>
    <w:rsid w:val="0043472C"/>
    <w:rsid w:val="00435060"/>
    <w:rsid w:val="00435950"/>
    <w:rsid w:val="00440AB1"/>
    <w:rsid w:val="0044111F"/>
    <w:rsid w:val="004433CB"/>
    <w:rsid w:val="00445498"/>
    <w:rsid w:val="00447080"/>
    <w:rsid w:val="0044780B"/>
    <w:rsid w:val="0045044C"/>
    <w:rsid w:val="00453381"/>
    <w:rsid w:val="0045602B"/>
    <w:rsid w:val="00456B48"/>
    <w:rsid w:val="00457C0A"/>
    <w:rsid w:val="00460AAE"/>
    <w:rsid w:val="00461235"/>
    <w:rsid w:val="004613BF"/>
    <w:rsid w:val="004614F6"/>
    <w:rsid w:val="004625C3"/>
    <w:rsid w:val="004626AA"/>
    <w:rsid w:val="004636A0"/>
    <w:rsid w:val="00463B37"/>
    <w:rsid w:val="004640EE"/>
    <w:rsid w:val="00466835"/>
    <w:rsid w:val="004712BE"/>
    <w:rsid w:val="00473578"/>
    <w:rsid w:val="00473BB3"/>
    <w:rsid w:val="00473F47"/>
    <w:rsid w:val="00474E72"/>
    <w:rsid w:val="0047558E"/>
    <w:rsid w:val="00477C6A"/>
    <w:rsid w:val="00480580"/>
    <w:rsid w:val="004808C2"/>
    <w:rsid w:val="00481497"/>
    <w:rsid w:val="00481994"/>
    <w:rsid w:val="00481C61"/>
    <w:rsid w:val="00481DC3"/>
    <w:rsid w:val="00482581"/>
    <w:rsid w:val="00482EAF"/>
    <w:rsid w:val="004833EC"/>
    <w:rsid w:val="00484991"/>
    <w:rsid w:val="0048526D"/>
    <w:rsid w:val="004859E6"/>
    <w:rsid w:val="00486230"/>
    <w:rsid w:val="00487932"/>
    <w:rsid w:val="00491D9F"/>
    <w:rsid w:val="004920D1"/>
    <w:rsid w:val="0049396E"/>
    <w:rsid w:val="00494747"/>
    <w:rsid w:val="00494F1A"/>
    <w:rsid w:val="00495483"/>
    <w:rsid w:val="0049784C"/>
    <w:rsid w:val="004A2296"/>
    <w:rsid w:val="004A3840"/>
    <w:rsid w:val="004A3CFC"/>
    <w:rsid w:val="004A4760"/>
    <w:rsid w:val="004A54BE"/>
    <w:rsid w:val="004A7372"/>
    <w:rsid w:val="004A78D1"/>
    <w:rsid w:val="004B01DE"/>
    <w:rsid w:val="004B1D1E"/>
    <w:rsid w:val="004B2588"/>
    <w:rsid w:val="004B4265"/>
    <w:rsid w:val="004B501B"/>
    <w:rsid w:val="004B5F36"/>
    <w:rsid w:val="004C00AD"/>
    <w:rsid w:val="004C0CB4"/>
    <w:rsid w:val="004C2ECA"/>
    <w:rsid w:val="004C6689"/>
    <w:rsid w:val="004C759A"/>
    <w:rsid w:val="004D095E"/>
    <w:rsid w:val="004D0DFD"/>
    <w:rsid w:val="004D1328"/>
    <w:rsid w:val="004D1A59"/>
    <w:rsid w:val="004D25B7"/>
    <w:rsid w:val="004D282B"/>
    <w:rsid w:val="004D397B"/>
    <w:rsid w:val="004D4624"/>
    <w:rsid w:val="004D4F19"/>
    <w:rsid w:val="004E0758"/>
    <w:rsid w:val="004E0FD4"/>
    <w:rsid w:val="004E194C"/>
    <w:rsid w:val="004E2627"/>
    <w:rsid w:val="004E2AF6"/>
    <w:rsid w:val="004E4C51"/>
    <w:rsid w:val="004E58BC"/>
    <w:rsid w:val="004F1001"/>
    <w:rsid w:val="004F21BB"/>
    <w:rsid w:val="004F2389"/>
    <w:rsid w:val="004F26E3"/>
    <w:rsid w:val="004F36C6"/>
    <w:rsid w:val="004F4878"/>
    <w:rsid w:val="004F5C81"/>
    <w:rsid w:val="004F6619"/>
    <w:rsid w:val="00500E21"/>
    <w:rsid w:val="0050164C"/>
    <w:rsid w:val="00506A88"/>
    <w:rsid w:val="0050711E"/>
    <w:rsid w:val="00507799"/>
    <w:rsid w:val="00507F5B"/>
    <w:rsid w:val="0051128E"/>
    <w:rsid w:val="00512037"/>
    <w:rsid w:val="00512156"/>
    <w:rsid w:val="005129D6"/>
    <w:rsid w:val="00513AC5"/>
    <w:rsid w:val="00516FB5"/>
    <w:rsid w:val="00517023"/>
    <w:rsid w:val="00520F38"/>
    <w:rsid w:val="005246DE"/>
    <w:rsid w:val="00524B1C"/>
    <w:rsid w:val="005253FB"/>
    <w:rsid w:val="00526776"/>
    <w:rsid w:val="005273C8"/>
    <w:rsid w:val="005276DC"/>
    <w:rsid w:val="0053156C"/>
    <w:rsid w:val="005318E2"/>
    <w:rsid w:val="00532347"/>
    <w:rsid w:val="00533A64"/>
    <w:rsid w:val="005353D0"/>
    <w:rsid w:val="00535CA3"/>
    <w:rsid w:val="00535E61"/>
    <w:rsid w:val="00536605"/>
    <w:rsid w:val="0053678A"/>
    <w:rsid w:val="00536C81"/>
    <w:rsid w:val="00540926"/>
    <w:rsid w:val="00541446"/>
    <w:rsid w:val="005415B5"/>
    <w:rsid w:val="00541F85"/>
    <w:rsid w:val="005421B1"/>
    <w:rsid w:val="00543CE5"/>
    <w:rsid w:val="00546020"/>
    <w:rsid w:val="00547AA7"/>
    <w:rsid w:val="005500BA"/>
    <w:rsid w:val="00551235"/>
    <w:rsid w:val="00551DB5"/>
    <w:rsid w:val="005528AD"/>
    <w:rsid w:val="00552B07"/>
    <w:rsid w:val="00554659"/>
    <w:rsid w:val="005557D1"/>
    <w:rsid w:val="00557020"/>
    <w:rsid w:val="005573DA"/>
    <w:rsid w:val="00557A03"/>
    <w:rsid w:val="00560405"/>
    <w:rsid w:val="005607A0"/>
    <w:rsid w:val="00561E82"/>
    <w:rsid w:val="00562CA6"/>
    <w:rsid w:val="00566E95"/>
    <w:rsid w:val="005670C1"/>
    <w:rsid w:val="005672CC"/>
    <w:rsid w:val="00570916"/>
    <w:rsid w:val="0057117B"/>
    <w:rsid w:val="00571E85"/>
    <w:rsid w:val="005722D3"/>
    <w:rsid w:val="0057293B"/>
    <w:rsid w:val="00572C72"/>
    <w:rsid w:val="00572CDA"/>
    <w:rsid w:val="00573080"/>
    <w:rsid w:val="005769D8"/>
    <w:rsid w:val="00576DDA"/>
    <w:rsid w:val="00577018"/>
    <w:rsid w:val="00581DDC"/>
    <w:rsid w:val="00581EEA"/>
    <w:rsid w:val="005828DB"/>
    <w:rsid w:val="00582F28"/>
    <w:rsid w:val="00583EC4"/>
    <w:rsid w:val="00585089"/>
    <w:rsid w:val="00585A23"/>
    <w:rsid w:val="00585A49"/>
    <w:rsid w:val="005870EF"/>
    <w:rsid w:val="00587953"/>
    <w:rsid w:val="00592333"/>
    <w:rsid w:val="00593392"/>
    <w:rsid w:val="0059481B"/>
    <w:rsid w:val="0059546C"/>
    <w:rsid w:val="005954D7"/>
    <w:rsid w:val="00596A8A"/>
    <w:rsid w:val="005A0B09"/>
    <w:rsid w:val="005A1248"/>
    <w:rsid w:val="005A18F8"/>
    <w:rsid w:val="005A1D1B"/>
    <w:rsid w:val="005A2867"/>
    <w:rsid w:val="005A3510"/>
    <w:rsid w:val="005A3E40"/>
    <w:rsid w:val="005A586C"/>
    <w:rsid w:val="005A6BAF"/>
    <w:rsid w:val="005A71F6"/>
    <w:rsid w:val="005A7861"/>
    <w:rsid w:val="005A7E0E"/>
    <w:rsid w:val="005B237B"/>
    <w:rsid w:val="005B2577"/>
    <w:rsid w:val="005B28DF"/>
    <w:rsid w:val="005B2ED5"/>
    <w:rsid w:val="005B5D65"/>
    <w:rsid w:val="005B6C6A"/>
    <w:rsid w:val="005B6E9B"/>
    <w:rsid w:val="005B7E6C"/>
    <w:rsid w:val="005C102C"/>
    <w:rsid w:val="005C2960"/>
    <w:rsid w:val="005C4BC5"/>
    <w:rsid w:val="005C662C"/>
    <w:rsid w:val="005C711D"/>
    <w:rsid w:val="005D0BA0"/>
    <w:rsid w:val="005D16EE"/>
    <w:rsid w:val="005D1EBC"/>
    <w:rsid w:val="005D2343"/>
    <w:rsid w:val="005D29C2"/>
    <w:rsid w:val="005D42D8"/>
    <w:rsid w:val="005D6517"/>
    <w:rsid w:val="005D6A31"/>
    <w:rsid w:val="005D6AE1"/>
    <w:rsid w:val="005E018B"/>
    <w:rsid w:val="005E0312"/>
    <w:rsid w:val="005E088D"/>
    <w:rsid w:val="005E0DBA"/>
    <w:rsid w:val="005E1B7A"/>
    <w:rsid w:val="005E26DA"/>
    <w:rsid w:val="005E31F5"/>
    <w:rsid w:val="005E4F1A"/>
    <w:rsid w:val="005E5742"/>
    <w:rsid w:val="005E60F2"/>
    <w:rsid w:val="005E70EA"/>
    <w:rsid w:val="005F01B7"/>
    <w:rsid w:val="005F02AE"/>
    <w:rsid w:val="005F1A77"/>
    <w:rsid w:val="005F25DF"/>
    <w:rsid w:val="005F2833"/>
    <w:rsid w:val="005F47E8"/>
    <w:rsid w:val="005F4BCC"/>
    <w:rsid w:val="005F4EF6"/>
    <w:rsid w:val="005F5BBD"/>
    <w:rsid w:val="005F6669"/>
    <w:rsid w:val="00600515"/>
    <w:rsid w:val="00600BFE"/>
    <w:rsid w:val="00600F59"/>
    <w:rsid w:val="006020DB"/>
    <w:rsid w:val="0060226A"/>
    <w:rsid w:val="006025D0"/>
    <w:rsid w:val="006025FD"/>
    <w:rsid w:val="00604EFC"/>
    <w:rsid w:val="00605E72"/>
    <w:rsid w:val="006073C8"/>
    <w:rsid w:val="00611EA4"/>
    <w:rsid w:val="00613EFE"/>
    <w:rsid w:val="00615A8A"/>
    <w:rsid w:val="006163BE"/>
    <w:rsid w:val="00616EAE"/>
    <w:rsid w:val="0062046C"/>
    <w:rsid w:val="00621BF4"/>
    <w:rsid w:val="0062335A"/>
    <w:rsid w:val="00623658"/>
    <w:rsid w:val="00625116"/>
    <w:rsid w:val="006262D5"/>
    <w:rsid w:val="00630EF6"/>
    <w:rsid w:val="00631538"/>
    <w:rsid w:val="00634EE9"/>
    <w:rsid w:val="006361FC"/>
    <w:rsid w:val="0063661B"/>
    <w:rsid w:val="006376A0"/>
    <w:rsid w:val="0063799F"/>
    <w:rsid w:val="0064037C"/>
    <w:rsid w:val="006413F0"/>
    <w:rsid w:val="0064142B"/>
    <w:rsid w:val="0064192F"/>
    <w:rsid w:val="00643A4C"/>
    <w:rsid w:val="0064420B"/>
    <w:rsid w:val="00646059"/>
    <w:rsid w:val="00646A6D"/>
    <w:rsid w:val="00647EF1"/>
    <w:rsid w:val="00650DE2"/>
    <w:rsid w:val="006516B1"/>
    <w:rsid w:val="00651C82"/>
    <w:rsid w:val="00652BFE"/>
    <w:rsid w:val="0065388C"/>
    <w:rsid w:val="00653941"/>
    <w:rsid w:val="00653F85"/>
    <w:rsid w:val="00654B6F"/>
    <w:rsid w:val="00654BF4"/>
    <w:rsid w:val="00654C79"/>
    <w:rsid w:val="00654EAF"/>
    <w:rsid w:val="00662632"/>
    <w:rsid w:val="00663094"/>
    <w:rsid w:val="006650F9"/>
    <w:rsid w:val="006660DD"/>
    <w:rsid w:val="00666407"/>
    <w:rsid w:val="00666B21"/>
    <w:rsid w:val="00671DD0"/>
    <w:rsid w:val="0067281A"/>
    <w:rsid w:val="00672BAA"/>
    <w:rsid w:val="00672C36"/>
    <w:rsid w:val="00673C49"/>
    <w:rsid w:val="006747C1"/>
    <w:rsid w:val="006755A9"/>
    <w:rsid w:val="00676AFE"/>
    <w:rsid w:val="006773D3"/>
    <w:rsid w:val="00681277"/>
    <w:rsid w:val="0068246C"/>
    <w:rsid w:val="00682A83"/>
    <w:rsid w:val="00683898"/>
    <w:rsid w:val="00684096"/>
    <w:rsid w:val="006844F3"/>
    <w:rsid w:val="0068523A"/>
    <w:rsid w:val="00685F23"/>
    <w:rsid w:val="006912CC"/>
    <w:rsid w:val="006920C9"/>
    <w:rsid w:val="00693EF3"/>
    <w:rsid w:val="00694D06"/>
    <w:rsid w:val="00695188"/>
    <w:rsid w:val="00695E6B"/>
    <w:rsid w:val="006964EF"/>
    <w:rsid w:val="006969A0"/>
    <w:rsid w:val="00696C0F"/>
    <w:rsid w:val="006A072D"/>
    <w:rsid w:val="006A1235"/>
    <w:rsid w:val="006A155A"/>
    <w:rsid w:val="006A1F46"/>
    <w:rsid w:val="006A23EA"/>
    <w:rsid w:val="006A2551"/>
    <w:rsid w:val="006A348C"/>
    <w:rsid w:val="006A4845"/>
    <w:rsid w:val="006A51BC"/>
    <w:rsid w:val="006A599A"/>
    <w:rsid w:val="006A5A6F"/>
    <w:rsid w:val="006A5CEC"/>
    <w:rsid w:val="006A67EA"/>
    <w:rsid w:val="006A7D8F"/>
    <w:rsid w:val="006A7D9C"/>
    <w:rsid w:val="006B008C"/>
    <w:rsid w:val="006B16CD"/>
    <w:rsid w:val="006B18F6"/>
    <w:rsid w:val="006B1C39"/>
    <w:rsid w:val="006B1ED9"/>
    <w:rsid w:val="006B1F28"/>
    <w:rsid w:val="006B3554"/>
    <w:rsid w:val="006B3A6C"/>
    <w:rsid w:val="006B4793"/>
    <w:rsid w:val="006B640A"/>
    <w:rsid w:val="006B6F89"/>
    <w:rsid w:val="006C035F"/>
    <w:rsid w:val="006C069A"/>
    <w:rsid w:val="006C2205"/>
    <w:rsid w:val="006C2F54"/>
    <w:rsid w:val="006C5A23"/>
    <w:rsid w:val="006C5AB2"/>
    <w:rsid w:val="006C77E6"/>
    <w:rsid w:val="006C78E4"/>
    <w:rsid w:val="006D26F2"/>
    <w:rsid w:val="006D4EDA"/>
    <w:rsid w:val="006D6FED"/>
    <w:rsid w:val="006E190A"/>
    <w:rsid w:val="006E23E6"/>
    <w:rsid w:val="006E3455"/>
    <w:rsid w:val="006E38DE"/>
    <w:rsid w:val="006E3FA9"/>
    <w:rsid w:val="006E50ED"/>
    <w:rsid w:val="006E5D27"/>
    <w:rsid w:val="006E7CDE"/>
    <w:rsid w:val="006F1B04"/>
    <w:rsid w:val="006F27C4"/>
    <w:rsid w:val="006F2A51"/>
    <w:rsid w:val="006F52FE"/>
    <w:rsid w:val="006F5D27"/>
    <w:rsid w:val="006F6949"/>
    <w:rsid w:val="00700698"/>
    <w:rsid w:val="007006A1"/>
    <w:rsid w:val="00702FEB"/>
    <w:rsid w:val="007032A5"/>
    <w:rsid w:val="007039BB"/>
    <w:rsid w:val="00704C5C"/>
    <w:rsid w:val="007052AF"/>
    <w:rsid w:val="007067A9"/>
    <w:rsid w:val="00706BA6"/>
    <w:rsid w:val="00707203"/>
    <w:rsid w:val="00707382"/>
    <w:rsid w:val="00707F66"/>
    <w:rsid w:val="00711C39"/>
    <w:rsid w:val="00714AF9"/>
    <w:rsid w:val="00714DAF"/>
    <w:rsid w:val="00720F27"/>
    <w:rsid w:val="00721E4F"/>
    <w:rsid w:val="00722396"/>
    <w:rsid w:val="007223FC"/>
    <w:rsid w:val="00722C27"/>
    <w:rsid w:val="00722F1B"/>
    <w:rsid w:val="0072404A"/>
    <w:rsid w:val="00725514"/>
    <w:rsid w:val="00725C89"/>
    <w:rsid w:val="007277EC"/>
    <w:rsid w:val="007337CD"/>
    <w:rsid w:val="007351F6"/>
    <w:rsid w:val="007379E6"/>
    <w:rsid w:val="00740B0A"/>
    <w:rsid w:val="007429F1"/>
    <w:rsid w:val="00742E13"/>
    <w:rsid w:val="00744716"/>
    <w:rsid w:val="00745523"/>
    <w:rsid w:val="00746A0A"/>
    <w:rsid w:val="00746AF6"/>
    <w:rsid w:val="00746B1B"/>
    <w:rsid w:val="007479D0"/>
    <w:rsid w:val="00750B54"/>
    <w:rsid w:val="00752473"/>
    <w:rsid w:val="0075551D"/>
    <w:rsid w:val="007562CD"/>
    <w:rsid w:val="007564D5"/>
    <w:rsid w:val="00757589"/>
    <w:rsid w:val="00761024"/>
    <w:rsid w:val="0076161C"/>
    <w:rsid w:val="00761D17"/>
    <w:rsid w:val="00762929"/>
    <w:rsid w:val="00762E00"/>
    <w:rsid w:val="0076410D"/>
    <w:rsid w:val="0076442E"/>
    <w:rsid w:val="007649CD"/>
    <w:rsid w:val="007651A6"/>
    <w:rsid w:val="007659C5"/>
    <w:rsid w:val="007671FC"/>
    <w:rsid w:val="007703A7"/>
    <w:rsid w:val="0077042F"/>
    <w:rsid w:val="00771BE6"/>
    <w:rsid w:val="007723B9"/>
    <w:rsid w:val="007724E1"/>
    <w:rsid w:val="00772A7B"/>
    <w:rsid w:val="007731F1"/>
    <w:rsid w:val="007735C3"/>
    <w:rsid w:val="00773AAF"/>
    <w:rsid w:val="007755A9"/>
    <w:rsid w:val="00780D3F"/>
    <w:rsid w:val="0078215C"/>
    <w:rsid w:val="00782B03"/>
    <w:rsid w:val="00783D01"/>
    <w:rsid w:val="0078539B"/>
    <w:rsid w:val="00786351"/>
    <w:rsid w:val="00786755"/>
    <w:rsid w:val="007874CF"/>
    <w:rsid w:val="0079002A"/>
    <w:rsid w:val="00790A28"/>
    <w:rsid w:val="00795982"/>
    <w:rsid w:val="00796E1C"/>
    <w:rsid w:val="007A0FD4"/>
    <w:rsid w:val="007A172B"/>
    <w:rsid w:val="007A2182"/>
    <w:rsid w:val="007A5D9E"/>
    <w:rsid w:val="007A6192"/>
    <w:rsid w:val="007A7C44"/>
    <w:rsid w:val="007A7F41"/>
    <w:rsid w:val="007B4D2B"/>
    <w:rsid w:val="007C030E"/>
    <w:rsid w:val="007C1061"/>
    <w:rsid w:val="007C1CDB"/>
    <w:rsid w:val="007C221A"/>
    <w:rsid w:val="007C3B0D"/>
    <w:rsid w:val="007C4D47"/>
    <w:rsid w:val="007C652D"/>
    <w:rsid w:val="007C6D31"/>
    <w:rsid w:val="007C7047"/>
    <w:rsid w:val="007C77F6"/>
    <w:rsid w:val="007D1632"/>
    <w:rsid w:val="007D2151"/>
    <w:rsid w:val="007D285D"/>
    <w:rsid w:val="007D2EE3"/>
    <w:rsid w:val="007D36D8"/>
    <w:rsid w:val="007D6290"/>
    <w:rsid w:val="007D6D59"/>
    <w:rsid w:val="007D7233"/>
    <w:rsid w:val="007E0190"/>
    <w:rsid w:val="007E02B7"/>
    <w:rsid w:val="007E3695"/>
    <w:rsid w:val="007E37F1"/>
    <w:rsid w:val="007E3B69"/>
    <w:rsid w:val="007E3E52"/>
    <w:rsid w:val="007E528F"/>
    <w:rsid w:val="007F0929"/>
    <w:rsid w:val="007F0C64"/>
    <w:rsid w:val="007F1111"/>
    <w:rsid w:val="007F13E9"/>
    <w:rsid w:val="007F1F69"/>
    <w:rsid w:val="007F1FA1"/>
    <w:rsid w:val="007F2751"/>
    <w:rsid w:val="007F47F6"/>
    <w:rsid w:val="007F688C"/>
    <w:rsid w:val="007F6D6F"/>
    <w:rsid w:val="007F729E"/>
    <w:rsid w:val="008004A9"/>
    <w:rsid w:val="00800BFD"/>
    <w:rsid w:val="008019AC"/>
    <w:rsid w:val="008036DA"/>
    <w:rsid w:val="008039FE"/>
    <w:rsid w:val="00803F11"/>
    <w:rsid w:val="00804A4A"/>
    <w:rsid w:val="00805908"/>
    <w:rsid w:val="00805A4E"/>
    <w:rsid w:val="00807615"/>
    <w:rsid w:val="00812C37"/>
    <w:rsid w:val="00814DEB"/>
    <w:rsid w:val="008158D6"/>
    <w:rsid w:val="00816E40"/>
    <w:rsid w:val="008177BF"/>
    <w:rsid w:val="00817B40"/>
    <w:rsid w:val="00820038"/>
    <w:rsid w:val="008207C6"/>
    <w:rsid w:val="008218DF"/>
    <w:rsid w:val="00821F2E"/>
    <w:rsid w:val="008236F8"/>
    <w:rsid w:val="00825CA6"/>
    <w:rsid w:val="00825E5C"/>
    <w:rsid w:val="00826897"/>
    <w:rsid w:val="008272F4"/>
    <w:rsid w:val="0082791C"/>
    <w:rsid w:val="00830083"/>
    <w:rsid w:val="00831F45"/>
    <w:rsid w:val="00832355"/>
    <w:rsid w:val="00834C59"/>
    <w:rsid w:val="0083577A"/>
    <w:rsid w:val="00835E4D"/>
    <w:rsid w:val="008360FC"/>
    <w:rsid w:val="00837F38"/>
    <w:rsid w:val="00840395"/>
    <w:rsid w:val="00840985"/>
    <w:rsid w:val="0084274A"/>
    <w:rsid w:val="00843411"/>
    <w:rsid w:val="00843C50"/>
    <w:rsid w:val="008457FF"/>
    <w:rsid w:val="00847C82"/>
    <w:rsid w:val="00850E87"/>
    <w:rsid w:val="00853047"/>
    <w:rsid w:val="0085404A"/>
    <w:rsid w:val="008544C8"/>
    <w:rsid w:val="00855C97"/>
    <w:rsid w:val="008567F6"/>
    <w:rsid w:val="00856801"/>
    <w:rsid w:val="0085715A"/>
    <w:rsid w:val="00857599"/>
    <w:rsid w:val="008610D8"/>
    <w:rsid w:val="008618F5"/>
    <w:rsid w:val="00861B2A"/>
    <w:rsid w:val="0086264C"/>
    <w:rsid w:val="0086349C"/>
    <w:rsid w:val="00864066"/>
    <w:rsid w:val="00866423"/>
    <w:rsid w:val="00866C6B"/>
    <w:rsid w:val="0087012A"/>
    <w:rsid w:val="0087135F"/>
    <w:rsid w:val="00871D19"/>
    <w:rsid w:val="00872BD8"/>
    <w:rsid w:val="008733E2"/>
    <w:rsid w:val="00873956"/>
    <w:rsid w:val="008739FA"/>
    <w:rsid w:val="00873A83"/>
    <w:rsid w:val="00875546"/>
    <w:rsid w:val="00877691"/>
    <w:rsid w:val="00877A26"/>
    <w:rsid w:val="00881AE0"/>
    <w:rsid w:val="008821CE"/>
    <w:rsid w:val="00882738"/>
    <w:rsid w:val="00883050"/>
    <w:rsid w:val="00883370"/>
    <w:rsid w:val="00884F23"/>
    <w:rsid w:val="00885C65"/>
    <w:rsid w:val="00886947"/>
    <w:rsid w:val="00887B70"/>
    <w:rsid w:val="00890648"/>
    <w:rsid w:val="00890E17"/>
    <w:rsid w:val="00891505"/>
    <w:rsid w:val="00891DB0"/>
    <w:rsid w:val="00896003"/>
    <w:rsid w:val="0089729D"/>
    <w:rsid w:val="008972EA"/>
    <w:rsid w:val="008A2256"/>
    <w:rsid w:val="008A4743"/>
    <w:rsid w:val="008A57E0"/>
    <w:rsid w:val="008A584B"/>
    <w:rsid w:val="008A6286"/>
    <w:rsid w:val="008B15AE"/>
    <w:rsid w:val="008B2E8E"/>
    <w:rsid w:val="008B48CA"/>
    <w:rsid w:val="008B4A49"/>
    <w:rsid w:val="008B4F6B"/>
    <w:rsid w:val="008B6AA4"/>
    <w:rsid w:val="008B6B97"/>
    <w:rsid w:val="008B6D8F"/>
    <w:rsid w:val="008C33DD"/>
    <w:rsid w:val="008C47AF"/>
    <w:rsid w:val="008C7245"/>
    <w:rsid w:val="008D0A34"/>
    <w:rsid w:val="008D128F"/>
    <w:rsid w:val="008D21F7"/>
    <w:rsid w:val="008D39BB"/>
    <w:rsid w:val="008D5B1F"/>
    <w:rsid w:val="008D5EAA"/>
    <w:rsid w:val="008E144B"/>
    <w:rsid w:val="008E299B"/>
    <w:rsid w:val="008E2D17"/>
    <w:rsid w:val="008E2F1F"/>
    <w:rsid w:val="008E3EC6"/>
    <w:rsid w:val="008E7D6E"/>
    <w:rsid w:val="008F015A"/>
    <w:rsid w:val="008F125B"/>
    <w:rsid w:val="008F3018"/>
    <w:rsid w:val="008F3187"/>
    <w:rsid w:val="008F4C66"/>
    <w:rsid w:val="008F5786"/>
    <w:rsid w:val="008F6CF4"/>
    <w:rsid w:val="008F76DB"/>
    <w:rsid w:val="00900B7E"/>
    <w:rsid w:val="009038A6"/>
    <w:rsid w:val="00903CD8"/>
    <w:rsid w:val="00903E7F"/>
    <w:rsid w:val="0090509B"/>
    <w:rsid w:val="00906015"/>
    <w:rsid w:val="00906973"/>
    <w:rsid w:val="009114DB"/>
    <w:rsid w:val="00911FE3"/>
    <w:rsid w:val="00912308"/>
    <w:rsid w:val="0091266E"/>
    <w:rsid w:val="00913C32"/>
    <w:rsid w:val="00914B06"/>
    <w:rsid w:val="00915574"/>
    <w:rsid w:val="009163F3"/>
    <w:rsid w:val="00916CAF"/>
    <w:rsid w:val="00917C6C"/>
    <w:rsid w:val="00920B45"/>
    <w:rsid w:val="00921789"/>
    <w:rsid w:val="00922236"/>
    <w:rsid w:val="00925A62"/>
    <w:rsid w:val="00925DC7"/>
    <w:rsid w:val="00930BA4"/>
    <w:rsid w:val="00933A81"/>
    <w:rsid w:val="00934F08"/>
    <w:rsid w:val="00935FFD"/>
    <w:rsid w:val="00936569"/>
    <w:rsid w:val="00936BDC"/>
    <w:rsid w:val="0093755B"/>
    <w:rsid w:val="00937643"/>
    <w:rsid w:val="00941F26"/>
    <w:rsid w:val="009424E7"/>
    <w:rsid w:val="009425FB"/>
    <w:rsid w:val="00942913"/>
    <w:rsid w:val="00943551"/>
    <w:rsid w:val="00944C5C"/>
    <w:rsid w:val="00945BBB"/>
    <w:rsid w:val="00945BDB"/>
    <w:rsid w:val="009460AB"/>
    <w:rsid w:val="00951B53"/>
    <w:rsid w:val="009524DD"/>
    <w:rsid w:val="009545E8"/>
    <w:rsid w:val="00954B04"/>
    <w:rsid w:val="00956B65"/>
    <w:rsid w:val="00960144"/>
    <w:rsid w:val="009605D2"/>
    <w:rsid w:val="0096096D"/>
    <w:rsid w:val="00961F5B"/>
    <w:rsid w:val="00962B10"/>
    <w:rsid w:val="00963CE3"/>
    <w:rsid w:val="009644B0"/>
    <w:rsid w:val="00965E1E"/>
    <w:rsid w:val="00966DAC"/>
    <w:rsid w:val="00972288"/>
    <w:rsid w:val="00974766"/>
    <w:rsid w:val="009748FA"/>
    <w:rsid w:val="00976540"/>
    <w:rsid w:val="00976CCA"/>
    <w:rsid w:val="00983780"/>
    <w:rsid w:val="0098588C"/>
    <w:rsid w:val="00985AB6"/>
    <w:rsid w:val="00985CE7"/>
    <w:rsid w:val="00986ABA"/>
    <w:rsid w:val="00986CE4"/>
    <w:rsid w:val="009874D7"/>
    <w:rsid w:val="00987FA2"/>
    <w:rsid w:val="00991B8A"/>
    <w:rsid w:val="009929F1"/>
    <w:rsid w:val="009937D8"/>
    <w:rsid w:val="00994035"/>
    <w:rsid w:val="009945AA"/>
    <w:rsid w:val="009A0223"/>
    <w:rsid w:val="009A0842"/>
    <w:rsid w:val="009A0A3F"/>
    <w:rsid w:val="009A0B40"/>
    <w:rsid w:val="009A43A8"/>
    <w:rsid w:val="009A49DD"/>
    <w:rsid w:val="009A5A5F"/>
    <w:rsid w:val="009A7F96"/>
    <w:rsid w:val="009B01EE"/>
    <w:rsid w:val="009B27B2"/>
    <w:rsid w:val="009B3135"/>
    <w:rsid w:val="009B4D89"/>
    <w:rsid w:val="009B744F"/>
    <w:rsid w:val="009C0309"/>
    <w:rsid w:val="009C0AF1"/>
    <w:rsid w:val="009C0C46"/>
    <w:rsid w:val="009C0C96"/>
    <w:rsid w:val="009C1A16"/>
    <w:rsid w:val="009C236E"/>
    <w:rsid w:val="009C4D48"/>
    <w:rsid w:val="009C6B0C"/>
    <w:rsid w:val="009D007F"/>
    <w:rsid w:val="009D29DE"/>
    <w:rsid w:val="009D63DA"/>
    <w:rsid w:val="009E02FF"/>
    <w:rsid w:val="009E0820"/>
    <w:rsid w:val="009E0A7C"/>
    <w:rsid w:val="009E0C26"/>
    <w:rsid w:val="009E3916"/>
    <w:rsid w:val="009E4CA2"/>
    <w:rsid w:val="009E7064"/>
    <w:rsid w:val="009E70A0"/>
    <w:rsid w:val="009F03CC"/>
    <w:rsid w:val="009F0A23"/>
    <w:rsid w:val="009F1162"/>
    <w:rsid w:val="009F19EC"/>
    <w:rsid w:val="009F22CF"/>
    <w:rsid w:val="009F38AB"/>
    <w:rsid w:val="009F42ED"/>
    <w:rsid w:val="009F4862"/>
    <w:rsid w:val="009F5401"/>
    <w:rsid w:val="009F6722"/>
    <w:rsid w:val="00A01B6C"/>
    <w:rsid w:val="00A03305"/>
    <w:rsid w:val="00A05387"/>
    <w:rsid w:val="00A06925"/>
    <w:rsid w:val="00A113C6"/>
    <w:rsid w:val="00A13AF2"/>
    <w:rsid w:val="00A14A3A"/>
    <w:rsid w:val="00A14DC1"/>
    <w:rsid w:val="00A14DD1"/>
    <w:rsid w:val="00A21849"/>
    <w:rsid w:val="00A21C00"/>
    <w:rsid w:val="00A22C82"/>
    <w:rsid w:val="00A23142"/>
    <w:rsid w:val="00A25A28"/>
    <w:rsid w:val="00A25D4C"/>
    <w:rsid w:val="00A264DD"/>
    <w:rsid w:val="00A271E8"/>
    <w:rsid w:val="00A27357"/>
    <w:rsid w:val="00A301DF"/>
    <w:rsid w:val="00A31723"/>
    <w:rsid w:val="00A3286C"/>
    <w:rsid w:val="00A335E3"/>
    <w:rsid w:val="00A340DA"/>
    <w:rsid w:val="00A34B46"/>
    <w:rsid w:val="00A36B02"/>
    <w:rsid w:val="00A420A0"/>
    <w:rsid w:val="00A446AD"/>
    <w:rsid w:val="00A44935"/>
    <w:rsid w:val="00A4536D"/>
    <w:rsid w:val="00A454F0"/>
    <w:rsid w:val="00A45B49"/>
    <w:rsid w:val="00A4688E"/>
    <w:rsid w:val="00A52491"/>
    <w:rsid w:val="00A533D7"/>
    <w:rsid w:val="00A55C8C"/>
    <w:rsid w:val="00A60619"/>
    <w:rsid w:val="00A60A9C"/>
    <w:rsid w:val="00A6195D"/>
    <w:rsid w:val="00A63BE4"/>
    <w:rsid w:val="00A63D82"/>
    <w:rsid w:val="00A65737"/>
    <w:rsid w:val="00A6612D"/>
    <w:rsid w:val="00A66719"/>
    <w:rsid w:val="00A66BA2"/>
    <w:rsid w:val="00A66C09"/>
    <w:rsid w:val="00A728F9"/>
    <w:rsid w:val="00A7311E"/>
    <w:rsid w:val="00A742E0"/>
    <w:rsid w:val="00A74AE1"/>
    <w:rsid w:val="00A76007"/>
    <w:rsid w:val="00A7714C"/>
    <w:rsid w:val="00A817D4"/>
    <w:rsid w:val="00A82C5F"/>
    <w:rsid w:val="00A84EF0"/>
    <w:rsid w:val="00A86A14"/>
    <w:rsid w:val="00A9031A"/>
    <w:rsid w:val="00A92DD5"/>
    <w:rsid w:val="00A9312C"/>
    <w:rsid w:val="00A94004"/>
    <w:rsid w:val="00A94746"/>
    <w:rsid w:val="00A953F4"/>
    <w:rsid w:val="00A95EA2"/>
    <w:rsid w:val="00A96CF2"/>
    <w:rsid w:val="00A974E0"/>
    <w:rsid w:val="00AA0BC5"/>
    <w:rsid w:val="00AA22A9"/>
    <w:rsid w:val="00AA2E31"/>
    <w:rsid w:val="00AA3514"/>
    <w:rsid w:val="00AA4008"/>
    <w:rsid w:val="00AA49AB"/>
    <w:rsid w:val="00AA6D1F"/>
    <w:rsid w:val="00AA6E35"/>
    <w:rsid w:val="00AA6E49"/>
    <w:rsid w:val="00AA7845"/>
    <w:rsid w:val="00AB28C0"/>
    <w:rsid w:val="00AB2960"/>
    <w:rsid w:val="00AB4705"/>
    <w:rsid w:val="00AB72F5"/>
    <w:rsid w:val="00AC1111"/>
    <w:rsid w:val="00AC2827"/>
    <w:rsid w:val="00AC479C"/>
    <w:rsid w:val="00AC5204"/>
    <w:rsid w:val="00AC5407"/>
    <w:rsid w:val="00AC581D"/>
    <w:rsid w:val="00AC6B66"/>
    <w:rsid w:val="00AD0A09"/>
    <w:rsid w:val="00AD0AC2"/>
    <w:rsid w:val="00AD0B0D"/>
    <w:rsid w:val="00AD1D3D"/>
    <w:rsid w:val="00AD1E18"/>
    <w:rsid w:val="00AD2293"/>
    <w:rsid w:val="00AD4254"/>
    <w:rsid w:val="00AE0382"/>
    <w:rsid w:val="00AE039D"/>
    <w:rsid w:val="00AE53D6"/>
    <w:rsid w:val="00AE601E"/>
    <w:rsid w:val="00AF507F"/>
    <w:rsid w:val="00AF574E"/>
    <w:rsid w:val="00AF658F"/>
    <w:rsid w:val="00AF67F8"/>
    <w:rsid w:val="00B0085E"/>
    <w:rsid w:val="00B03BB1"/>
    <w:rsid w:val="00B041C8"/>
    <w:rsid w:val="00B1070A"/>
    <w:rsid w:val="00B10C60"/>
    <w:rsid w:val="00B10FE4"/>
    <w:rsid w:val="00B1133A"/>
    <w:rsid w:val="00B1154D"/>
    <w:rsid w:val="00B12317"/>
    <w:rsid w:val="00B12A08"/>
    <w:rsid w:val="00B130B1"/>
    <w:rsid w:val="00B134B4"/>
    <w:rsid w:val="00B1359B"/>
    <w:rsid w:val="00B137A6"/>
    <w:rsid w:val="00B14185"/>
    <w:rsid w:val="00B16F31"/>
    <w:rsid w:val="00B2158A"/>
    <w:rsid w:val="00B2260D"/>
    <w:rsid w:val="00B231A9"/>
    <w:rsid w:val="00B2410E"/>
    <w:rsid w:val="00B252C6"/>
    <w:rsid w:val="00B266FD"/>
    <w:rsid w:val="00B27928"/>
    <w:rsid w:val="00B30125"/>
    <w:rsid w:val="00B3100D"/>
    <w:rsid w:val="00B3405F"/>
    <w:rsid w:val="00B348F5"/>
    <w:rsid w:val="00B36145"/>
    <w:rsid w:val="00B3707A"/>
    <w:rsid w:val="00B43309"/>
    <w:rsid w:val="00B44C98"/>
    <w:rsid w:val="00B4633A"/>
    <w:rsid w:val="00B46C0F"/>
    <w:rsid w:val="00B4734F"/>
    <w:rsid w:val="00B479E7"/>
    <w:rsid w:val="00B52156"/>
    <w:rsid w:val="00B527F3"/>
    <w:rsid w:val="00B53110"/>
    <w:rsid w:val="00B548BC"/>
    <w:rsid w:val="00B5597A"/>
    <w:rsid w:val="00B56565"/>
    <w:rsid w:val="00B60C38"/>
    <w:rsid w:val="00B63101"/>
    <w:rsid w:val="00B638FC"/>
    <w:rsid w:val="00B6399A"/>
    <w:rsid w:val="00B64B68"/>
    <w:rsid w:val="00B64DBA"/>
    <w:rsid w:val="00B65B0C"/>
    <w:rsid w:val="00B677D0"/>
    <w:rsid w:val="00B679A6"/>
    <w:rsid w:val="00B67E3B"/>
    <w:rsid w:val="00B70E39"/>
    <w:rsid w:val="00B710E6"/>
    <w:rsid w:val="00B713E6"/>
    <w:rsid w:val="00B747FE"/>
    <w:rsid w:val="00B751F7"/>
    <w:rsid w:val="00B75800"/>
    <w:rsid w:val="00B779D2"/>
    <w:rsid w:val="00B77AE2"/>
    <w:rsid w:val="00B814C8"/>
    <w:rsid w:val="00B81601"/>
    <w:rsid w:val="00B82339"/>
    <w:rsid w:val="00B82AAE"/>
    <w:rsid w:val="00B84CF6"/>
    <w:rsid w:val="00B84EDA"/>
    <w:rsid w:val="00B85A02"/>
    <w:rsid w:val="00B860C3"/>
    <w:rsid w:val="00B8610C"/>
    <w:rsid w:val="00B870FB"/>
    <w:rsid w:val="00B87303"/>
    <w:rsid w:val="00B911A4"/>
    <w:rsid w:val="00B9330B"/>
    <w:rsid w:val="00B93461"/>
    <w:rsid w:val="00B94A10"/>
    <w:rsid w:val="00B94C2D"/>
    <w:rsid w:val="00B96B23"/>
    <w:rsid w:val="00B9732A"/>
    <w:rsid w:val="00BA0256"/>
    <w:rsid w:val="00BA0928"/>
    <w:rsid w:val="00BA0D82"/>
    <w:rsid w:val="00BA1BCA"/>
    <w:rsid w:val="00BA2F26"/>
    <w:rsid w:val="00BA5BD2"/>
    <w:rsid w:val="00BA5C6B"/>
    <w:rsid w:val="00BA5FF3"/>
    <w:rsid w:val="00BA6BD6"/>
    <w:rsid w:val="00BA6F68"/>
    <w:rsid w:val="00BA73A5"/>
    <w:rsid w:val="00BB1368"/>
    <w:rsid w:val="00BB206D"/>
    <w:rsid w:val="00BB3694"/>
    <w:rsid w:val="00BB3A95"/>
    <w:rsid w:val="00BB3B74"/>
    <w:rsid w:val="00BB3CAC"/>
    <w:rsid w:val="00BB3EC2"/>
    <w:rsid w:val="00BB4F7D"/>
    <w:rsid w:val="00BB6EE2"/>
    <w:rsid w:val="00BB7709"/>
    <w:rsid w:val="00BC0C52"/>
    <w:rsid w:val="00BC1F55"/>
    <w:rsid w:val="00BC3157"/>
    <w:rsid w:val="00BC4227"/>
    <w:rsid w:val="00BC55D8"/>
    <w:rsid w:val="00BC57BC"/>
    <w:rsid w:val="00BC5FF7"/>
    <w:rsid w:val="00BC6BB9"/>
    <w:rsid w:val="00BC6BD3"/>
    <w:rsid w:val="00BC70E5"/>
    <w:rsid w:val="00BD16A8"/>
    <w:rsid w:val="00BD22B6"/>
    <w:rsid w:val="00BD29AD"/>
    <w:rsid w:val="00BD5FD2"/>
    <w:rsid w:val="00BD6F0C"/>
    <w:rsid w:val="00BD75FD"/>
    <w:rsid w:val="00BD7D19"/>
    <w:rsid w:val="00BE00C1"/>
    <w:rsid w:val="00BE02D9"/>
    <w:rsid w:val="00BE0F98"/>
    <w:rsid w:val="00BE10B5"/>
    <w:rsid w:val="00BE1925"/>
    <w:rsid w:val="00BE1F1A"/>
    <w:rsid w:val="00BE3C3C"/>
    <w:rsid w:val="00BE531E"/>
    <w:rsid w:val="00BE5598"/>
    <w:rsid w:val="00BE5F48"/>
    <w:rsid w:val="00BE6D38"/>
    <w:rsid w:val="00BE7D99"/>
    <w:rsid w:val="00BF0030"/>
    <w:rsid w:val="00BF025A"/>
    <w:rsid w:val="00BF20DA"/>
    <w:rsid w:val="00BF4C9C"/>
    <w:rsid w:val="00BF4F3E"/>
    <w:rsid w:val="00BF6199"/>
    <w:rsid w:val="00BF6BE8"/>
    <w:rsid w:val="00C0093B"/>
    <w:rsid w:val="00C01B5E"/>
    <w:rsid w:val="00C02233"/>
    <w:rsid w:val="00C0510A"/>
    <w:rsid w:val="00C06892"/>
    <w:rsid w:val="00C06A70"/>
    <w:rsid w:val="00C100ED"/>
    <w:rsid w:val="00C118BD"/>
    <w:rsid w:val="00C1238D"/>
    <w:rsid w:val="00C125B7"/>
    <w:rsid w:val="00C12B37"/>
    <w:rsid w:val="00C14413"/>
    <w:rsid w:val="00C14D7E"/>
    <w:rsid w:val="00C14F15"/>
    <w:rsid w:val="00C15EAB"/>
    <w:rsid w:val="00C16336"/>
    <w:rsid w:val="00C17A3C"/>
    <w:rsid w:val="00C17BAD"/>
    <w:rsid w:val="00C20F80"/>
    <w:rsid w:val="00C24604"/>
    <w:rsid w:val="00C25F16"/>
    <w:rsid w:val="00C31B02"/>
    <w:rsid w:val="00C331EE"/>
    <w:rsid w:val="00C33E52"/>
    <w:rsid w:val="00C352EF"/>
    <w:rsid w:val="00C35B11"/>
    <w:rsid w:val="00C35F30"/>
    <w:rsid w:val="00C3655D"/>
    <w:rsid w:val="00C3663F"/>
    <w:rsid w:val="00C373BA"/>
    <w:rsid w:val="00C37D2E"/>
    <w:rsid w:val="00C37DE5"/>
    <w:rsid w:val="00C41372"/>
    <w:rsid w:val="00C41713"/>
    <w:rsid w:val="00C41C2B"/>
    <w:rsid w:val="00C428B3"/>
    <w:rsid w:val="00C429CA"/>
    <w:rsid w:val="00C44F59"/>
    <w:rsid w:val="00C45AD2"/>
    <w:rsid w:val="00C45D3E"/>
    <w:rsid w:val="00C47504"/>
    <w:rsid w:val="00C47D48"/>
    <w:rsid w:val="00C5253D"/>
    <w:rsid w:val="00C54096"/>
    <w:rsid w:val="00C54A06"/>
    <w:rsid w:val="00C54B1F"/>
    <w:rsid w:val="00C56A8D"/>
    <w:rsid w:val="00C61BB9"/>
    <w:rsid w:val="00C626F1"/>
    <w:rsid w:val="00C627C8"/>
    <w:rsid w:val="00C633F7"/>
    <w:rsid w:val="00C6486F"/>
    <w:rsid w:val="00C668A8"/>
    <w:rsid w:val="00C67B60"/>
    <w:rsid w:val="00C67F35"/>
    <w:rsid w:val="00C70489"/>
    <w:rsid w:val="00C709EA"/>
    <w:rsid w:val="00C713E0"/>
    <w:rsid w:val="00C73B69"/>
    <w:rsid w:val="00C74FC3"/>
    <w:rsid w:val="00C75C5D"/>
    <w:rsid w:val="00C76123"/>
    <w:rsid w:val="00C76394"/>
    <w:rsid w:val="00C807CF"/>
    <w:rsid w:val="00C83725"/>
    <w:rsid w:val="00C84485"/>
    <w:rsid w:val="00C87229"/>
    <w:rsid w:val="00C9263D"/>
    <w:rsid w:val="00C92698"/>
    <w:rsid w:val="00C93240"/>
    <w:rsid w:val="00C952F0"/>
    <w:rsid w:val="00C958B1"/>
    <w:rsid w:val="00C97778"/>
    <w:rsid w:val="00CA062B"/>
    <w:rsid w:val="00CA09A5"/>
    <w:rsid w:val="00CA1106"/>
    <w:rsid w:val="00CA1978"/>
    <w:rsid w:val="00CA1E4C"/>
    <w:rsid w:val="00CA1FDA"/>
    <w:rsid w:val="00CA2C45"/>
    <w:rsid w:val="00CA4817"/>
    <w:rsid w:val="00CA4ED2"/>
    <w:rsid w:val="00CA5250"/>
    <w:rsid w:val="00CA53B5"/>
    <w:rsid w:val="00CA6A3C"/>
    <w:rsid w:val="00CA74A2"/>
    <w:rsid w:val="00CA7E86"/>
    <w:rsid w:val="00CB0E83"/>
    <w:rsid w:val="00CB14D8"/>
    <w:rsid w:val="00CB23F3"/>
    <w:rsid w:val="00CB3225"/>
    <w:rsid w:val="00CB44AF"/>
    <w:rsid w:val="00CB4DD9"/>
    <w:rsid w:val="00CB5055"/>
    <w:rsid w:val="00CB5D7D"/>
    <w:rsid w:val="00CB5DF9"/>
    <w:rsid w:val="00CB6A6A"/>
    <w:rsid w:val="00CB7132"/>
    <w:rsid w:val="00CB72A6"/>
    <w:rsid w:val="00CC1105"/>
    <w:rsid w:val="00CC11D7"/>
    <w:rsid w:val="00CC2B3F"/>
    <w:rsid w:val="00CC30D6"/>
    <w:rsid w:val="00CC5EF1"/>
    <w:rsid w:val="00CC6715"/>
    <w:rsid w:val="00CC68B1"/>
    <w:rsid w:val="00CD0B54"/>
    <w:rsid w:val="00CD3FF6"/>
    <w:rsid w:val="00CD40AB"/>
    <w:rsid w:val="00CD5ADE"/>
    <w:rsid w:val="00CD7D8F"/>
    <w:rsid w:val="00CD7F91"/>
    <w:rsid w:val="00CE0855"/>
    <w:rsid w:val="00CE13FB"/>
    <w:rsid w:val="00CE190F"/>
    <w:rsid w:val="00CE2489"/>
    <w:rsid w:val="00CE2D2E"/>
    <w:rsid w:val="00CE3259"/>
    <w:rsid w:val="00CE3545"/>
    <w:rsid w:val="00CE3CA7"/>
    <w:rsid w:val="00CE4EC3"/>
    <w:rsid w:val="00CE55E1"/>
    <w:rsid w:val="00CE5669"/>
    <w:rsid w:val="00CE5808"/>
    <w:rsid w:val="00CE5E0F"/>
    <w:rsid w:val="00CF007B"/>
    <w:rsid w:val="00CF28AD"/>
    <w:rsid w:val="00CF2DC4"/>
    <w:rsid w:val="00CF32D9"/>
    <w:rsid w:val="00CF4CB3"/>
    <w:rsid w:val="00CF5240"/>
    <w:rsid w:val="00CF53C0"/>
    <w:rsid w:val="00CF7FD6"/>
    <w:rsid w:val="00D007E6"/>
    <w:rsid w:val="00D012BD"/>
    <w:rsid w:val="00D0229E"/>
    <w:rsid w:val="00D0520B"/>
    <w:rsid w:val="00D0573E"/>
    <w:rsid w:val="00D06684"/>
    <w:rsid w:val="00D10753"/>
    <w:rsid w:val="00D1154F"/>
    <w:rsid w:val="00D122AE"/>
    <w:rsid w:val="00D14958"/>
    <w:rsid w:val="00D167E2"/>
    <w:rsid w:val="00D16B1A"/>
    <w:rsid w:val="00D20004"/>
    <w:rsid w:val="00D2083D"/>
    <w:rsid w:val="00D2135A"/>
    <w:rsid w:val="00D221BE"/>
    <w:rsid w:val="00D23576"/>
    <w:rsid w:val="00D238F0"/>
    <w:rsid w:val="00D23E5A"/>
    <w:rsid w:val="00D23F13"/>
    <w:rsid w:val="00D2586D"/>
    <w:rsid w:val="00D26F6A"/>
    <w:rsid w:val="00D30187"/>
    <w:rsid w:val="00D3323A"/>
    <w:rsid w:val="00D35D58"/>
    <w:rsid w:val="00D36437"/>
    <w:rsid w:val="00D366B4"/>
    <w:rsid w:val="00D36B58"/>
    <w:rsid w:val="00D426DE"/>
    <w:rsid w:val="00D441DC"/>
    <w:rsid w:val="00D44896"/>
    <w:rsid w:val="00D44D5E"/>
    <w:rsid w:val="00D44E85"/>
    <w:rsid w:val="00D45F05"/>
    <w:rsid w:val="00D4615B"/>
    <w:rsid w:val="00D470C8"/>
    <w:rsid w:val="00D475FB"/>
    <w:rsid w:val="00D47903"/>
    <w:rsid w:val="00D47B95"/>
    <w:rsid w:val="00D5329B"/>
    <w:rsid w:val="00D536FD"/>
    <w:rsid w:val="00D53881"/>
    <w:rsid w:val="00D54385"/>
    <w:rsid w:val="00D54564"/>
    <w:rsid w:val="00D5459E"/>
    <w:rsid w:val="00D5706C"/>
    <w:rsid w:val="00D574F9"/>
    <w:rsid w:val="00D57E04"/>
    <w:rsid w:val="00D60421"/>
    <w:rsid w:val="00D6253F"/>
    <w:rsid w:val="00D642C6"/>
    <w:rsid w:val="00D64BEF"/>
    <w:rsid w:val="00D64EAD"/>
    <w:rsid w:val="00D65932"/>
    <w:rsid w:val="00D659AE"/>
    <w:rsid w:val="00D66ED3"/>
    <w:rsid w:val="00D71FEC"/>
    <w:rsid w:val="00D7595C"/>
    <w:rsid w:val="00D762C4"/>
    <w:rsid w:val="00D7665D"/>
    <w:rsid w:val="00D76983"/>
    <w:rsid w:val="00D769A7"/>
    <w:rsid w:val="00D775F1"/>
    <w:rsid w:val="00D829DE"/>
    <w:rsid w:val="00D82CED"/>
    <w:rsid w:val="00D854F9"/>
    <w:rsid w:val="00D87B6F"/>
    <w:rsid w:val="00D902CE"/>
    <w:rsid w:val="00D91C86"/>
    <w:rsid w:val="00D922BE"/>
    <w:rsid w:val="00D93A52"/>
    <w:rsid w:val="00D9500B"/>
    <w:rsid w:val="00D95653"/>
    <w:rsid w:val="00D96603"/>
    <w:rsid w:val="00DA0CB7"/>
    <w:rsid w:val="00DA0CE6"/>
    <w:rsid w:val="00DA1E93"/>
    <w:rsid w:val="00DA2A3D"/>
    <w:rsid w:val="00DA2D8B"/>
    <w:rsid w:val="00DA5219"/>
    <w:rsid w:val="00DA72E7"/>
    <w:rsid w:val="00DB3427"/>
    <w:rsid w:val="00DB6F8F"/>
    <w:rsid w:val="00DC018B"/>
    <w:rsid w:val="00DC076B"/>
    <w:rsid w:val="00DC12E2"/>
    <w:rsid w:val="00DC160A"/>
    <w:rsid w:val="00DC3A19"/>
    <w:rsid w:val="00DC3D75"/>
    <w:rsid w:val="00DC46A0"/>
    <w:rsid w:val="00DC6755"/>
    <w:rsid w:val="00DC6B80"/>
    <w:rsid w:val="00DC6EB4"/>
    <w:rsid w:val="00DD244B"/>
    <w:rsid w:val="00DD3AF7"/>
    <w:rsid w:val="00DD4BFD"/>
    <w:rsid w:val="00DD77A2"/>
    <w:rsid w:val="00DD789B"/>
    <w:rsid w:val="00DD7F70"/>
    <w:rsid w:val="00DE04DA"/>
    <w:rsid w:val="00DE0745"/>
    <w:rsid w:val="00DE0AEE"/>
    <w:rsid w:val="00DE1D2A"/>
    <w:rsid w:val="00DE2773"/>
    <w:rsid w:val="00DE6C06"/>
    <w:rsid w:val="00DF0D52"/>
    <w:rsid w:val="00DF2531"/>
    <w:rsid w:val="00DF2CD1"/>
    <w:rsid w:val="00DF4342"/>
    <w:rsid w:val="00DF4B2F"/>
    <w:rsid w:val="00DF7813"/>
    <w:rsid w:val="00DF7ECA"/>
    <w:rsid w:val="00E047B6"/>
    <w:rsid w:val="00E0631B"/>
    <w:rsid w:val="00E06F21"/>
    <w:rsid w:val="00E07D83"/>
    <w:rsid w:val="00E07E78"/>
    <w:rsid w:val="00E10273"/>
    <w:rsid w:val="00E11DBC"/>
    <w:rsid w:val="00E11E56"/>
    <w:rsid w:val="00E12D8B"/>
    <w:rsid w:val="00E135F3"/>
    <w:rsid w:val="00E140B0"/>
    <w:rsid w:val="00E14B93"/>
    <w:rsid w:val="00E16CA3"/>
    <w:rsid w:val="00E16E60"/>
    <w:rsid w:val="00E20466"/>
    <w:rsid w:val="00E21A35"/>
    <w:rsid w:val="00E21BB8"/>
    <w:rsid w:val="00E21F8D"/>
    <w:rsid w:val="00E22770"/>
    <w:rsid w:val="00E227C7"/>
    <w:rsid w:val="00E22CE1"/>
    <w:rsid w:val="00E23821"/>
    <w:rsid w:val="00E24A52"/>
    <w:rsid w:val="00E250C7"/>
    <w:rsid w:val="00E26201"/>
    <w:rsid w:val="00E279D0"/>
    <w:rsid w:val="00E304B4"/>
    <w:rsid w:val="00E30F85"/>
    <w:rsid w:val="00E32658"/>
    <w:rsid w:val="00E32D5C"/>
    <w:rsid w:val="00E339E8"/>
    <w:rsid w:val="00E347E1"/>
    <w:rsid w:val="00E36A66"/>
    <w:rsid w:val="00E3737B"/>
    <w:rsid w:val="00E41135"/>
    <w:rsid w:val="00E41C49"/>
    <w:rsid w:val="00E42025"/>
    <w:rsid w:val="00E438E6"/>
    <w:rsid w:val="00E43E61"/>
    <w:rsid w:val="00E443A8"/>
    <w:rsid w:val="00E44CB9"/>
    <w:rsid w:val="00E45395"/>
    <w:rsid w:val="00E4549E"/>
    <w:rsid w:val="00E46423"/>
    <w:rsid w:val="00E50616"/>
    <w:rsid w:val="00E5425C"/>
    <w:rsid w:val="00E55E8B"/>
    <w:rsid w:val="00E566B5"/>
    <w:rsid w:val="00E57068"/>
    <w:rsid w:val="00E60139"/>
    <w:rsid w:val="00E61B94"/>
    <w:rsid w:val="00E622AA"/>
    <w:rsid w:val="00E63221"/>
    <w:rsid w:val="00E6433C"/>
    <w:rsid w:val="00E64AA1"/>
    <w:rsid w:val="00E6641D"/>
    <w:rsid w:val="00E6661B"/>
    <w:rsid w:val="00E702EA"/>
    <w:rsid w:val="00E71C83"/>
    <w:rsid w:val="00E72B12"/>
    <w:rsid w:val="00E72C63"/>
    <w:rsid w:val="00E742DF"/>
    <w:rsid w:val="00E7556A"/>
    <w:rsid w:val="00E7626A"/>
    <w:rsid w:val="00E764F5"/>
    <w:rsid w:val="00E8065D"/>
    <w:rsid w:val="00E813C3"/>
    <w:rsid w:val="00E8149D"/>
    <w:rsid w:val="00E81F23"/>
    <w:rsid w:val="00E83D23"/>
    <w:rsid w:val="00E842C6"/>
    <w:rsid w:val="00E87306"/>
    <w:rsid w:val="00E873BB"/>
    <w:rsid w:val="00E87912"/>
    <w:rsid w:val="00E90145"/>
    <w:rsid w:val="00E904C6"/>
    <w:rsid w:val="00E90E7E"/>
    <w:rsid w:val="00E90F01"/>
    <w:rsid w:val="00E91710"/>
    <w:rsid w:val="00E93A21"/>
    <w:rsid w:val="00E94410"/>
    <w:rsid w:val="00E94929"/>
    <w:rsid w:val="00E94DAC"/>
    <w:rsid w:val="00E955F7"/>
    <w:rsid w:val="00E979AB"/>
    <w:rsid w:val="00EA0B4B"/>
    <w:rsid w:val="00EA2724"/>
    <w:rsid w:val="00EA2EE1"/>
    <w:rsid w:val="00EA4AC8"/>
    <w:rsid w:val="00EA4C44"/>
    <w:rsid w:val="00EA5283"/>
    <w:rsid w:val="00EA6DC5"/>
    <w:rsid w:val="00EB059B"/>
    <w:rsid w:val="00EB1D96"/>
    <w:rsid w:val="00EB3753"/>
    <w:rsid w:val="00EB3C9C"/>
    <w:rsid w:val="00EB3F8A"/>
    <w:rsid w:val="00EB4205"/>
    <w:rsid w:val="00EB4A2B"/>
    <w:rsid w:val="00EB5AA7"/>
    <w:rsid w:val="00EB62ED"/>
    <w:rsid w:val="00EB6BB7"/>
    <w:rsid w:val="00EC0DB1"/>
    <w:rsid w:val="00EC1716"/>
    <w:rsid w:val="00EC2F5E"/>
    <w:rsid w:val="00EC40BC"/>
    <w:rsid w:val="00EC45D2"/>
    <w:rsid w:val="00EC4918"/>
    <w:rsid w:val="00EC6C7E"/>
    <w:rsid w:val="00EC7374"/>
    <w:rsid w:val="00ED115C"/>
    <w:rsid w:val="00ED20E1"/>
    <w:rsid w:val="00ED2221"/>
    <w:rsid w:val="00ED428B"/>
    <w:rsid w:val="00EE01B5"/>
    <w:rsid w:val="00EE1120"/>
    <w:rsid w:val="00EE14FA"/>
    <w:rsid w:val="00EE1D02"/>
    <w:rsid w:val="00EE1EFF"/>
    <w:rsid w:val="00EE20ED"/>
    <w:rsid w:val="00EE29B4"/>
    <w:rsid w:val="00EE45E5"/>
    <w:rsid w:val="00EE6EB4"/>
    <w:rsid w:val="00EE7FB4"/>
    <w:rsid w:val="00EF17D1"/>
    <w:rsid w:val="00EF2C02"/>
    <w:rsid w:val="00EF3E30"/>
    <w:rsid w:val="00EF42E1"/>
    <w:rsid w:val="00EF444B"/>
    <w:rsid w:val="00EF4860"/>
    <w:rsid w:val="00EF5090"/>
    <w:rsid w:val="00EF5DC4"/>
    <w:rsid w:val="00F0036D"/>
    <w:rsid w:val="00F00CAD"/>
    <w:rsid w:val="00F01696"/>
    <w:rsid w:val="00F0199B"/>
    <w:rsid w:val="00F01E45"/>
    <w:rsid w:val="00F034D7"/>
    <w:rsid w:val="00F0405C"/>
    <w:rsid w:val="00F04578"/>
    <w:rsid w:val="00F05466"/>
    <w:rsid w:val="00F057B9"/>
    <w:rsid w:val="00F0692C"/>
    <w:rsid w:val="00F06EEB"/>
    <w:rsid w:val="00F071B5"/>
    <w:rsid w:val="00F1073B"/>
    <w:rsid w:val="00F10C63"/>
    <w:rsid w:val="00F111D9"/>
    <w:rsid w:val="00F12B50"/>
    <w:rsid w:val="00F13326"/>
    <w:rsid w:val="00F1336C"/>
    <w:rsid w:val="00F14223"/>
    <w:rsid w:val="00F15CF7"/>
    <w:rsid w:val="00F21A58"/>
    <w:rsid w:val="00F21BEA"/>
    <w:rsid w:val="00F2225E"/>
    <w:rsid w:val="00F2247E"/>
    <w:rsid w:val="00F2323C"/>
    <w:rsid w:val="00F2760F"/>
    <w:rsid w:val="00F27E37"/>
    <w:rsid w:val="00F3005F"/>
    <w:rsid w:val="00F313FD"/>
    <w:rsid w:val="00F3158C"/>
    <w:rsid w:val="00F3261A"/>
    <w:rsid w:val="00F3447C"/>
    <w:rsid w:val="00F352FD"/>
    <w:rsid w:val="00F366E0"/>
    <w:rsid w:val="00F366E4"/>
    <w:rsid w:val="00F36E6D"/>
    <w:rsid w:val="00F372E7"/>
    <w:rsid w:val="00F37EFA"/>
    <w:rsid w:val="00F40C50"/>
    <w:rsid w:val="00F40DFF"/>
    <w:rsid w:val="00F41DE3"/>
    <w:rsid w:val="00F42184"/>
    <w:rsid w:val="00F42F07"/>
    <w:rsid w:val="00F43341"/>
    <w:rsid w:val="00F43F4D"/>
    <w:rsid w:val="00F44C49"/>
    <w:rsid w:val="00F458F4"/>
    <w:rsid w:val="00F4622D"/>
    <w:rsid w:val="00F47FA9"/>
    <w:rsid w:val="00F50DDB"/>
    <w:rsid w:val="00F52AA6"/>
    <w:rsid w:val="00F56B07"/>
    <w:rsid w:val="00F57237"/>
    <w:rsid w:val="00F61471"/>
    <w:rsid w:val="00F61737"/>
    <w:rsid w:val="00F61806"/>
    <w:rsid w:val="00F61B5B"/>
    <w:rsid w:val="00F625EB"/>
    <w:rsid w:val="00F63CFF"/>
    <w:rsid w:val="00F646B5"/>
    <w:rsid w:val="00F64DF7"/>
    <w:rsid w:val="00F65C8E"/>
    <w:rsid w:val="00F66465"/>
    <w:rsid w:val="00F67946"/>
    <w:rsid w:val="00F67E42"/>
    <w:rsid w:val="00F733E8"/>
    <w:rsid w:val="00F73850"/>
    <w:rsid w:val="00F7396D"/>
    <w:rsid w:val="00F75E5C"/>
    <w:rsid w:val="00F80575"/>
    <w:rsid w:val="00F81231"/>
    <w:rsid w:val="00F820BA"/>
    <w:rsid w:val="00F829F0"/>
    <w:rsid w:val="00F84C81"/>
    <w:rsid w:val="00F84E96"/>
    <w:rsid w:val="00F8579B"/>
    <w:rsid w:val="00F862D3"/>
    <w:rsid w:val="00F863AB"/>
    <w:rsid w:val="00F86688"/>
    <w:rsid w:val="00F90434"/>
    <w:rsid w:val="00F9202F"/>
    <w:rsid w:val="00F92E56"/>
    <w:rsid w:val="00F9377C"/>
    <w:rsid w:val="00F940F1"/>
    <w:rsid w:val="00F96FE8"/>
    <w:rsid w:val="00F97DF4"/>
    <w:rsid w:val="00FA04E2"/>
    <w:rsid w:val="00FA1B4C"/>
    <w:rsid w:val="00FA2216"/>
    <w:rsid w:val="00FA2980"/>
    <w:rsid w:val="00FA2E56"/>
    <w:rsid w:val="00FA3484"/>
    <w:rsid w:val="00FA48EB"/>
    <w:rsid w:val="00FA5100"/>
    <w:rsid w:val="00FA534D"/>
    <w:rsid w:val="00FA6C28"/>
    <w:rsid w:val="00FA6D43"/>
    <w:rsid w:val="00FA7A66"/>
    <w:rsid w:val="00FA7B2B"/>
    <w:rsid w:val="00FA7C7A"/>
    <w:rsid w:val="00FB0545"/>
    <w:rsid w:val="00FB0ACB"/>
    <w:rsid w:val="00FB0F6C"/>
    <w:rsid w:val="00FB17F5"/>
    <w:rsid w:val="00FB188A"/>
    <w:rsid w:val="00FB191E"/>
    <w:rsid w:val="00FB36B8"/>
    <w:rsid w:val="00FB46BA"/>
    <w:rsid w:val="00FB472A"/>
    <w:rsid w:val="00FB4EFA"/>
    <w:rsid w:val="00FB4FDC"/>
    <w:rsid w:val="00FB6099"/>
    <w:rsid w:val="00FB638F"/>
    <w:rsid w:val="00FB727E"/>
    <w:rsid w:val="00FB79F8"/>
    <w:rsid w:val="00FB7EC0"/>
    <w:rsid w:val="00FC0793"/>
    <w:rsid w:val="00FC4AFA"/>
    <w:rsid w:val="00FC5A74"/>
    <w:rsid w:val="00FC5B79"/>
    <w:rsid w:val="00FC671B"/>
    <w:rsid w:val="00FD0462"/>
    <w:rsid w:val="00FD0498"/>
    <w:rsid w:val="00FD0CF2"/>
    <w:rsid w:val="00FD2B42"/>
    <w:rsid w:val="00FD353E"/>
    <w:rsid w:val="00FD368B"/>
    <w:rsid w:val="00FD3E65"/>
    <w:rsid w:val="00FD4E9F"/>
    <w:rsid w:val="00FD73EF"/>
    <w:rsid w:val="00FD7788"/>
    <w:rsid w:val="00FE1B9D"/>
    <w:rsid w:val="00FE2B4A"/>
    <w:rsid w:val="00FE3182"/>
    <w:rsid w:val="00FE40BF"/>
    <w:rsid w:val="00FE5C5A"/>
    <w:rsid w:val="00FF035B"/>
    <w:rsid w:val="00FF0B0C"/>
    <w:rsid w:val="00FF10BB"/>
    <w:rsid w:val="00FF21E0"/>
    <w:rsid w:val="00FF2DA2"/>
    <w:rsid w:val="00FF313C"/>
    <w:rsid w:val="00FF430D"/>
    <w:rsid w:val="00FF5759"/>
    <w:rsid w:val="00FF5983"/>
    <w:rsid w:val="00FF6F00"/>
    <w:rsid w:val="00FF7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6DBBA8C"/>
  <w15:chartTrackingRefBased/>
  <w15:docId w15:val="{CDB967A8-247E-480E-845A-69CABA5E5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72D8D"/>
    <w:pPr>
      <w:suppressAutoHyphens/>
      <w:autoSpaceDN w:val="0"/>
      <w:spacing w:line="360" w:lineRule="auto"/>
      <w:ind w:firstLine="709"/>
      <w:jc w:val="both"/>
    </w:pPr>
    <w:rPr>
      <w:rFonts w:eastAsia="NSimSun" w:cs="Lucida Sans"/>
      <w:kern w:val="3"/>
      <w:sz w:val="28"/>
      <w:szCs w:val="24"/>
      <w:lang w:eastAsia="zh-CN" w:bidi="hi-IN"/>
    </w:rPr>
  </w:style>
  <w:style w:type="paragraph" w:styleId="1">
    <w:name w:val="heading 1"/>
    <w:basedOn w:val="a0"/>
    <w:next w:val="a0"/>
    <w:link w:val="10"/>
    <w:uiPriority w:val="9"/>
    <w:qFormat/>
    <w:rsid w:val="00F67E42"/>
    <w:pPr>
      <w:keepNext/>
      <w:pageBreakBefore/>
      <w:spacing w:before="240" w:after="240"/>
      <w:ind w:firstLine="0"/>
      <w:jc w:val="center"/>
      <w:outlineLvl w:val="0"/>
    </w:pPr>
    <w:rPr>
      <w:b/>
      <w:caps/>
      <w:sz w:val="32"/>
    </w:rPr>
  </w:style>
  <w:style w:type="paragraph" w:styleId="2">
    <w:name w:val="heading 2"/>
    <w:basedOn w:val="a0"/>
    <w:next w:val="a0"/>
    <w:link w:val="20"/>
    <w:uiPriority w:val="9"/>
    <w:qFormat/>
    <w:rsid w:val="00890648"/>
    <w:pPr>
      <w:keepNext/>
      <w:spacing w:before="120" w:after="120"/>
      <w:outlineLvl w:val="1"/>
    </w:pPr>
    <w:rPr>
      <w:rFonts w:cs="Arial"/>
      <w:b/>
      <w:bCs/>
      <w:iCs/>
      <w:sz w:val="30"/>
      <w:szCs w:val="28"/>
    </w:rPr>
  </w:style>
  <w:style w:type="paragraph" w:styleId="3">
    <w:name w:val="heading 3"/>
    <w:basedOn w:val="a0"/>
    <w:next w:val="a0"/>
    <w:link w:val="30"/>
    <w:uiPriority w:val="9"/>
    <w:qFormat/>
    <w:rsid w:val="00816E40"/>
    <w:pPr>
      <w:keepNext/>
      <w:spacing w:before="120" w:after="120"/>
      <w:jc w:val="left"/>
      <w:outlineLvl w:val="2"/>
    </w:pPr>
    <w:rPr>
      <w:rFonts w:cs="Arial"/>
      <w:b/>
      <w:bCs/>
      <w:i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link w:val="Standard0"/>
    <w:uiPriority w:val="99"/>
    <w:rsid w:val="001C6252"/>
    <w:pPr>
      <w:suppressAutoHyphens/>
      <w:autoSpaceDN w:val="0"/>
      <w:spacing w:line="360" w:lineRule="auto"/>
    </w:pPr>
    <w:rPr>
      <w:kern w:val="3"/>
      <w:sz w:val="28"/>
      <w:szCs w:val="24"/>
      <w:lang w:eastAsia="zh-CN" w:bidi="hi-IN"/>
    </w:rPr>
  </w:style>
  <w:style w:type="paragraph" w:customStyle="1" w:styleId="a4">
    <w:name w:val="Штамп"/>
    <w:basedOn w:val="a0"/>
    <w:link w:val="a5"/>
    <w:pPr>
      <w:jc w:val="center"/>
    </w:pPr>
    <w:rPr>
      <w:noProof/>
      <w:sz w:val="18"/>
    </w:rPr>
  </w:style>
  <w:style w:type="paragraph" w:styleId="a6">
    <w:name w:val="header"/>
    <w:basedOn w:val="a0"/>
    <w:link w:val="a7"/>
    <w:uiPriority w:val="99"/>
    <w:pPr>
      <w:tabs>
        <w:tab w:val="center" w:pos="4153"/>
        <w:tab w:val="right" w:pos="8306"/>
      </w:tabs>
    </w:pPr>
  </w:style>
  <w:style w:type="paragraph" w:styleId="a8">
    <w:name w:val="footer"/>
    <w:basedOn w:val="a0"/>
    <w:link w:val="a9"/>
    <w:uiPriority w:val="99"/>
    <w:pPr>
      <w:tabs>
        <w:tab w:val="center" w:pos="4153"/>
        <w:tab w:val="right" w:pos="8306"/>
      </w:tabs>
    </w:pPr>
  </w:style>
  <w:style w:type="paragraph" w:styleId="aa">
    <w:name w:val="Body Text"/>
    <w:basedOn w:val="a0"/>
    <w:semiHidden/>
  </w:style>
  <w:style w:type="paragraph" w:customStyle="1" w:styleId="ab">
    <w:name w:val="Формула"/>
    <w:basedOn w:val="a0"/>
    <w:next w:val="a0"/>
    <w:pPr>
      <w:spacing w:before="60" w:after="60"/>
      <w:ind w:left="567"/>
    </w:pPr>
  </w:style>
  <w:style w:type="paragraph" w:styleId="ac">
    <w:name w:val="caption"/>
    <w:basedOn w:val="a0"/>
    <w:next w:val="a0"/>
    <w:qFormat/>
    <w:rsid w:val="00FF6F00"/>
    <w:pPr>
      <w:ind w:firstLine="0"/>
      <w:jc w:val="center"/>
    </w:pPr>
  </w:style>
  <w:style w:type="paragraph" w:customStyle="1" w:styleId="ad">
    <w:name w:val="Таблица"/>
    <w:basedOn w:val="a0"/>
    <w:pPr>
      <w:jc w:val="center"/>
    </w:pPr>
    <w:rPr>
      <w:sz w:val="24"/>
    </w:rPr>
  </w:style>
  <w:style w:type="paragraph" w:customStyle="1" w:styleId="Textbody">
    <w:name w:val="Text body"/>
    <w:basedOn w:val="Standard"/>
    <w:link w:val="Textbody0"/>
    <w:rsid w:val="001C6252"/>
    <w:pPr>
      <w:spacing w:after="140"/>
    </w:pPr>
  </w:style>
  <w:style w:type="paragraph" w:customStyle="1" w:styleId="Textbodyindent">
    <w:name w:val="Text body indent"/>
    <w:basedOn w:val="Standard"/>
    <w:uiPriority w:val="99"/>
    <w:rsid w:val="001C6252"/>
    <w:pPr>
      <w:spacing w:after="120" w:line="276" w:lineRule="auto"/>
      <w:ind w:left="283"/>
    </w:pPr>
    <w:rPr>
      <w:rFonts w:ascii="Calibri" w:eastAsia="Calibri" w:hAnsi="Calibri" w:cs="Calibri"/>
      <w:sz w:val="22"/>
      <w:szCs w:val="22"/>
    </w:rPr>
  </w:style>
  <w:style w:type="character" w:customStyle="1" w:styleId="10">
    <w:name w:val="Заголовок 1 Знак"/>
    <w:basedOn w:val="a1"/>
    <w:link w:val="1"/>
    <w:uiPriority w:val="9"/>
    <w:rsid w:val="00C47504"/>
    <w:rPr>
      <w:rFonts w:eastAsia="NSimSun" w:cs="Lucida Sans"/>
      <w:b/>
      <w:caps/>
      <w:kern w:val="3"/>
      <w:sz w:val="32"/>
      <w:szCs w:val="24"/>
      <w:lang w:eastAsia="zh-CN" w:bidi="hi-IN"/>
    </w:rPr>
  </w:style>
  <w:style w:type="character" w:customStyle="1" w:styleId="20">
    <w:name w:val="Заголовок 2 Знак"/>
    <w:basedOn w:val="a1"/>
    <w:link w:val="2"/>
    <w:uiPriority w:val="9"/>
    <w:rsid w:val="00890648"/>
    <w:rPr>
      <w:rFonts w:eastAsia="NSimSun" w:cs="Arial"/>
      <w:b/>
      <w:bCs/>
      <w:iCs/>
      <w:kern w:val="3"/>
      <w:sz w:val="30"/>
      <w:szCs w:val="28"/>
      <w:lang w:eastAsia="zh-CN" w:bidi="hi-IN"/>
    </w:rPr>
  </w:style>
  <w:style w:type="character" w:customStyle="1" w:styleId="30">
    <w:name w:val="Заголовок 3 Знак"/>
    <w:basedOn w:val="a1"/>
    <w:link w:val="3"/>
    <w:uiPriority w:val="9"/>
    <w:rsid w:val="00816E40"/>
    <w:rPr>
      <w:rFonts w:eastAsia="NSimSun" w:cs="Arial"/>
      <w:b/>
      <w:bCs/>
      <w:i/>
      <w:kern w:val="3"/>
      <w:sz w:val="28"/>
      <w:szCs w:val="26"/>
      <w:lang w:eastAsia="zh-CN" w:bidi="hi-IN"/>
    </w:rPr>
  </w:style>
  <w:style w:type="character" w:styleId="ae">
    <w:name w:val="Hyperlink"/>
    <w:basedOn w:val="a1"/>
    <w:uiPriority w:val="99"/>
    <w:unhideWhenUsed/>
    <w:rsid w:val="00CA1978"/>
    <w:rPr>
      <w:color w:val="0563C1"/>
      <w:u w:val="single"/>
    </w:rPr>
  </w:style>
  <w:style w:type="character" w:styleId="af">
    <w:name w:val="FollowedHyperlink"/>
    <w:basedOn w:val="a1"/>
    <w:uiPriority w:val="99"/>
    <w:semiHidden/>
    <w:unhideWhenUsed/>
    <w:rsid w:val="00CA1978"/>
    <w:rPr>
      <w:color w:val="954F72" w:themeColor="followedHyperlink"/>
      <w:u w:val="single"/>
    </w:rPr>
  </w:style>
  <w:style w:type="paragraph" w:customStyle="1" w:styleId="msonormal0">
    <w:name w:val="msonormal"/>
    <w:basedOn w:val="a0"/>
    <w:uiPriority w:val="99"/>
    <w:semiHidden/>
    <w:rsid w:val="00CA1978"/>
    <w:pPr>
      <w:suppressAutoHyphens w:val="0"/>
      <w:autoSpaceDN/>
      <w:spacing w:before="100" w:beforeAutospacing="1" w:after="100" w:afterAutospacing="1"/>
    </w:pPr>
    <w:rPr>
      <w:rFonts w:eastAsia="Times New Roman" w:cs="Times New Roman"/>
      <w:kern w:val="0"/>
      <w:lang w:val="ru-RU" w:eastAsia="ru-RU" w:bidi="ar-SA"/>
    </w:rPr>
  </w:style>
  <w:style w:type="paragraph" w:styleId="af0">
    <w:name w:val="Normal (Web)"/>
    <w:basedOn w:val="a0"/>
    <w:uiPriority w:val="99"/>
    <w:semiHidden/>
    <w:unhideWhenUsed/>
    <w:rsid w:val="00CA1978"/>
    <w:pPr>
      <w:suppressAutoHyphens w:val="0"/>
      <w:autoSpaceDN/>
      <w:spacing w:before="100" w:beforeAutospacing="1" w:after="100" w:afterAutospacing="1"/>
    </w:pPr>
    <w:rPr>
      <w:rFonts w:eastAsia="Times New Roman" w:cs="Times New Roman"/>
      <w:kern w:val="0"/>
      <w:lang w:val="ru-RU" w:eastAsia="ru-RU" w:bidi="ar-SA"/>
    </w:rPr>
  </w:style>
  <w:style w:type="paragraph" w:styleId="11">
    <w:name w:val="index 1"/>
    <w:basedOn w:val="a0"/>
    <w:next w:val="a0"/>
    <w:autoRedefine/>
    <w:uiPriority w:val="99"/>
    <w:semiHidden/>
    <w:unhideWhenUsed/>
    <w:rsid w:val="00CA1978"/>
    <w:pPr>
      <w:ind w:left="280" w:hanging="280"/>
    </w:pPr>
    <w:rPr>
      <w:rFonts w:cs="Mangal"/>
    </w:rPr>
  </w:style>
  <w:style w:type="paragraph" w:styleId="12">
    <w:name w:val="toc 1"/>
    <w:basedOn w:val="a0"/>
    <w:next w:val="a0"/>
    <w:autoRedefine/>
    <w:uiPriority w:val="39"/>
    <w:unhideWhenUsed/>
    <w:rsid w:val="0025333A"/>
    <w:pPr>
      <w:spacing w:after="100"/>
      <w:ind w:firstLine="0"/>
    </w:pPr>
    <w:rPr>
      <w:rFonts w:cs="Mangal"/>
      <w:caps/>
      <w:szCs w:val="21"/>
    </w:rPr>
  </w:style>
  <w:style w:type="paragraph" w:styleId="21">
    <w:name w:val="toc 2"/>
    <w:basedOn w:val="a0"/>
    <w:next w:val="a0"/>
    <w:autoRedefine/>
    <w:uiPriority w:val="39"/>
    <w:unhideWhenUsed/>
    <w:rsid w:val="0025333A"/>
    <w:pPr>
      <w:spacing w:after="100"/>
      <w:ind w:left="284" w:firstLine="0"/>
    </w:pPr>
    <w:rPr>
      <w:rFonts w:cs="Mangal"/>
    </w:rPr>
  </w:style>
  <w:style w:type="paragraph" w:styleId="31">
    <w:name w:val="toc 3"/>
    <w:basedOn w:val="a0"/>
    <w:next w:val="a0"/>
    <w:autoRedefine/>
    <w:uiPriority w:val="39"/>
    <w:unhideWhenUsed/>
    <w:rsid w:val="000E2953"/>
    <w:pPr>
      <w:tabs>
        <w:tab w:val="right" w:leader="dot" w:pos="9770"/>
      </w:tabs>
      <w:spacing w:after="100"/>
      <w:ind w:left="480" w:firstLine="229"/>
    </w:pPr>
    <w:rPr>
      <w:rFonts w:cs="Mangal"/>
      <w:szCs w:val="21"/>
    </w:rPr>
  </w:style>
  <w:style w:type="paragraph" w:styleId="af1">
    <w:name w:val="TOC Heading"/>
    <w:basedOn w:val="1"/>
    <w:next w:val="a0"/>
    <w:uiPriority w:val="39"/>
    <w:unhideWhenUsed/>
    <w:qFormat/>
    <w:rsid w:val="00CA1978"/>
    <w:pPr>
      <w:keepLines/>
      <w:pageBreakBefore w:val="0"/>
      <w:suppressAutoHyphens w:val="0"/>
      <w:spacing w:after="0" w:line="254" w:lineRule="auto"/>
    </w:pPr>
    <w:rPr>
      <w:rFonts w:ascii="Calibri Light" w:hAnsi="Calibri Light"/>
      <w:b w:val="0"/>
      <w:i/>
      <w:color w:val="2F5496"/>
      <w:szCs w:val="32"/>
    </w:rPr>
  </w:style>
  <w:style w:type="paragraph" w:customStyle="1" w:styleId="Heading">
    <w:name w:val="Heading"/>
    <w:basedOn w:val="Standard"/>
    <w:next w:val="Textbody"/>
    <w:uiPriority w:val="99"/>
    <w:semiHidden/>
    <w:rsid w:val="00CA1978"/>
    <w:pPr>
      <w:keepNext/>
      <w:spacing w:before="240" w:after="120"/>
    </w:pPr>
    <w:rPr>
      <w:rFonts w:ascii="Liberation Sans" w:eastAsia="Microsoft YaHei" w:hAnsi="Liberation Sans" w:cs="Lucida Sans"/>
      <w:szCs w:val="28"/>
    </w:rPr>
  </w:style>
  <w:style w:type="paragraph" w:customStyle="1" w:styleId="Index">
    <w:name w:val="Index"/>
    <w:basedOn w:val="Standard"/>
    <w:uiPriority w:val="99"/>
    <w:semiHidden/>
    <w:rsid w:val="00CA1978"/>
    <w:pPr>
      <w:suppressLineNumbers/>
    </w:pPr>
    <w:rPr>
      <w:rFonts w:cs="Lucida Sans"/>
      <w:sz w:val="24"/>
    </w:rPr>
  </w:style>
  <w:style w:type="paragraph" w:styleId="af2">
    <w:name w:val="index heading"/>
    <w:basedOn w:val="Heading"/>
    <w:semiHidden/>
    <w:unhideWhenUsed/>
    <w:rsid w:val="00CA1978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af2"/>
    <w:uiPriority w:val="99"/>
    <w:semiHidden/>
    <w:rsid w:val="00CA1978"/>
  </w:style>
  <w:style w:type="paragraph" w:customStyle="1" w:styleId="Contents1">
    <w:name w:val="Contents 1"/>
    <w:basedOn w:val="Index"/>
    <w:uiPriority w:val="99"/>
    <w:semiHidden/>
    <w:rsid w:val="00CA1978"/>
    <w:pPr>
      <w:tabs>
        <w:tab w:val="right" w:leader="dot" w:pos="9972"/>
      </w:tabs>
    </w:pPr>
  </w:style>
  <w:style w:type="paragraph" w:customStyle="1" w:styleId="13">
    <w:name w:val="Обычный (веб)1"/>
    <w:basedOn w:val="Standard"/>
    <w:uiPriority w:val="99"/>
    <w:semiHidden/>
    <w:rsid w:val="00CA1978"/>
    <w:pPr>
      <w:suppressAutoHyphens w:val="0"/>
      <w:spacing w:before="280" w:after="280"/>
    </w:pPr>
    <w:rPr>
      <w:rFonts w:eastAsia="Calibri"/>
    </w:rPr>
  </w:style>
  <w:style w:type="paragraph" w:customStyle="1" w:styleId="Contents2">
    <w:name w:val="Contents 2"/>
    <w:basedOn w:val="Index"/>
    <w:uiPriority w:val="99"/>
    <w:semiHidden/>
    <w:rsid w:val="00CA1978"/>
    <w:pPr>
      <w:tabs>
        <w:tab w:val="right" w:leader="dot" w:pos="9972"/>
      </w:tabs>
      <w:ind w:left="283"/>
    </w:pPr>
  </w:style>
  <w:style w:type="paragraph" w:customStyle="1" w:styleId="HeaderandFooter">
    <w:name w:val="Header and Footer"/>
    <w:basedOn w:val="Standard"/>
    <w:uiPriority w:val="99"/>
    <w:semiHidden/>
    <w:rsid w:val="00CA1978"/>
    <w:pPr>
      <w:suppressLineNumbers/>
      <w:tabs>
        <w:tab w:val="center" w:pos="4986"/>
        <w:tab w:val="right" w:pos="9972"/>
      </w:tabs>
    </w:pPr>
  </w:style>
  <w:style w:type="paragraph" w:customStyle="1" w:styleId="TableContents">
    <w:name w:val="Table Contents"/>
    <w:basedOn w:val="Standard"/>
    <w:uiPriority w:val="99"/>
    <w:semiHidden/>
    <w:rsid w:val="00CA1978"/>
    <w:pPr>
      <w:widowControl w:val="0"/>
      <w:suppressLineNumbers/>
    </w:pPr>
  </w:style>
  <w:style w:type="character" w:customStyle="1" w:styleId="Code">
    <w:name w:val="Code Знак"/>
    <w:basedOn w:val="a1"/>
    <w:link w:val="Code0"/>
    <w:semiHidden/>
    <w:locked/>
    <w:rsid w:val="00CA1978"/>
    <w:rPr>
      <w:rFonts w:ascii="JetBrains Mono" w:hAnsi="JetBrains Mono"/>
      <w:szCs w:val="28"/>
      <w:shd w:val="clear" w:color="auto" w:fill="FFFFFF"/>
      <w:lang w:val="ru-RU"/>
    </w:rPr>
  </w:style>
  <w:style w:type="paragraph" w:customStyle="1" w:styleId="Code0">
    <w:name w:val="Code"/>
    <w:link w:val="Code"/>
    <w:semiHidden/>
    <w:qFormat/>
    <w:rsid w:val="00CA1978"/>
    <w:pPr>
      <w:shd w:val="clear" w:color="auto" w:fill="FFFFFF"/>
      <w:autoSpaceDN w:val="0"/>
      <w:spacing w:line="360" w:lineRule="auto"/>
    </w:pPr>
    <w:rPr>
      <w:rFonts w:ascii="JetBrains Mono" w:hAnsi="JetBrains Mono"/>
      <w:szCs w:val="28"/>
      <w:lang w:val="ru-RU"/>
    </w:rPr>
  </w:style>
  <w:style w:type="character" w:customStyle="1" w:styleId="a9">
    <w:name w:val="Нижний колонтитул Знак"/>
    <w:basedOn w:val="a1"/>
    <w:link w:val="a8"/>
    <w:uiPriority w:val="99"/>
    <w:rsid w:val="00CA1978"/>
    <w:rPr>
      <w:rFonts w:ascii="ГОСТ тип А" w:hAnsi="ГОСТ тип А"/>
      <w:i/>
      <w:sz w:val="28"/>
      <w:lang w:val="ru-RU" w:eastAsia="ru-RU"/>
    </w:rPr>
  </w:style>
  <w:style w:type="character" w:customStyle="1" w:styleId="a7">
    <w:name w:val="Верхний колонтитул Знак"/>
    <w:basedOn w:val="a1"/>
    <w:link w:val="a6"/>
    <w:uiPriority w:val="99"/>
    <w:rsid w:val="00CA1978"/>
    <w:rPr>
      <w:rFonts w:ascii="ГОСТ тип А" w:hAnsi="ГОСТ тип А"/>
      <w:i/>
      <w:sz w:val="28"/>
      <w:lang w:val="ru-RU" w:eastAsia="ru-RU"/>
    </w:rPr>
  </w:style>
  <w:style w:type="character" w:customStyle="1" w:styleId="WW8Num2z0">
    <w:name w:val="WW8Num2z0"/>
    <w:rsid w:val="00CA1978"/>
    <w:rPr>
      <w:rFonts w:ascii="Symbol" w:eastAsia="Symbol" w:hAnsi="Symbol" w:cs="Symbol" w:hint="default"/>
    </w:rPr>
  </w:style>
  <w:style w:type="character" w:customStyle="1" w:styleId="Internetlink">
    <w:name w:val="Internet link"/>
    <w:rsid w:val="00CA1978"/>
    <w:rPr>
      <w:color w:val="000080"/>
      <w:u w:val="single"/>
    </w:rPr>
  </w:style>
  <w:style w:type="character" w:customStyle="1" w:styleId="IndexLink">
    <w:name w:val="Index Link"/>
    <w:rsid w:val="00CA1978"/>
  </w:style>
  <w:style w:type="character" w:customStyle="1" w:styleId="NumberingSymbols">
    <w:name w:val="Numbering Symbols"/>
    <w:rsid w:val="00CA1978"/>
  </w:style>
  <w:style w:type="character" w:customStyle="1" w:styleId="BulletSymbols">
    <w:name w:val="Bullet Symbols"/>
    <w:rsid w:val="00CA1978"/>
    <w:rPr>
      <w:rFonts w:ascii="OpenSymbol" w:eastAsia="OpenSymbol" w:hAnsi="OpenSymbol" w:cs="OpenSymbol" w:hint="default"/>
    </w:rPr>
  </w:style>
  <w:style w:type="paragraph" w:styleId="af3">
    <w:name w:val="List"/>
    <w:basedOn w:val="Textbody"/>
    <w:semiHidden/>
    <w:unhideWhenUsed/>
    <w:rsid w:val="00CA1978"/>
    <w:rPr>
      <w:rFonts w:cs="Lucida Sans"/>
      <w:sz w:val="24"/>
    </w:rPr>
  </w:style>
  <w:style w:type="paragraph" w:styleId="af4">
    <w:name w:val="List Paragraph"/>
    <w:basedOn w:val="Standard"/>
    <w:link w:val="af5"/>
    <w:uiPriority w:val="99"/>
    <w:qFormat/>
    <w:rsid w:val="00A76007"/>
    <w:pPr>
      <w:suppressAutoHyphens w:val="0"/>
      <w:ind w:left="425"/>
      <w:jc w:val="both"/>
    </w:pPr>
    <w:rPr>
      <w:rFonts w:eastAsia="Calibri"/>
      <w:szCs w:val="22"/>
    </w:rPr>
  </w:style>
  <w:style w:type="numbering" w:customStyle="1" w:styleId="WW8Num2">
    <w:name w:val="WW8Num2"/>
    <w:rsid w:val="00CA1978"/>
    <w:pPr>
      <w:numPr>
        <w:numId w:val="1"/>
      </w:numPr>
    </w:pPr>
  </w:style>
  <w:style w:type="numbering" w:customStyle="1" w:styleId="WW8Num15">
    <w:name w:val="WW8Num15"/>
    <w:rsid w:val="00CA1978"/>
    <w:pPr>
      <w:numPr>
        <w:numId w:val="2"/>
      </w:numPr>
    </w:pPr>
  </w:style>
  <w:style w:type="character" w:customStyle="1" w:styleId="14">
    <w:name w:val="Неразрешенное упоминание1"/>
    <w:basedOn w:val="a1"/>
    <w:uiPriority w:val="99"/>
    <w:semiHidden/>
    <w:unhideWhenUsed/>
    <w:rsid w:val="004F2389"/>
    <w:rPr>
      <w:color w:val="605E5C"/>
      <w:shd w:val="clear" w:color="auto" w:fill="E1DFDD"/>
    </w:rPr>
  </w:style>
  <w:style w:type="paragraph" w:customStyle="1" w:styleId="af6">
    <w:name w:val="Чертежный"/>
    <w:rsid w:val="00C33E52"/>
    <w:pPr>
      <w:jc w:val="both"/>
    </w:pPr>
    <w:rPr>
      <w:rFonts w:ascii="ISOCPEUR" w:hAnsi="ISOCPEUR"/>
      <w:i/>
      <w:sz w:val="28"/>
      <w:lang w:val="uk-UA" w:eastAsia="ru-RU"/>
    </w:rPr>
  </w:style>
  <w:style w:type="paragraph" w:styleId="4">
    <w:name w:val="toc 4"/>
    <w:basedOn w:val="a0"/>
    <w:next w:val="a0"/>
    <w:autoRedefine/>
    <w:uiPriority w:val="39"/>
    <w:semiHidden/>
    <w:unhideWhenUsed/>
    <w:rsid w:val="005A7E0E"/>
    <w:pPr>
      <w:spacing w:after="100"/>
      <w:ind w:left="840"/>
    </w:pPr>
    <w:rPr>
      <w:rFonts w:cs="Mangal"/>
    </w:rPr>
  </w:style>
  <w:style w:type="paragraph" w:styleId="5">
    <w:name w:val="toc 5"/>
    <w:basedOn w:val="a0"/>
    <w:next w:val="a0"/>
    <w:autoRedefine/>
    <w:uiPriority w:val="39"/>
    <w:semiHidden/>
    <w:unhideWhenUsed/>
    <w:rsid w:val="005A7E0E"/>
    <w:pPr>
      <w:spacing w:after="100"/>
      <w:ind w:left="1120"/>
    </w:pPr>
    <w:rPr>
      <w:rFonts w:cs="Mangal"/>
    </w:rPr>
  </w:style>
  <w:style w:type="paragraph" w:customStyle="1" w:styleId="9">
    <w:name w:val="ГОСТ 9пт"/>
    <w:basedOn w:val="a4"/>
    <w:link w:val="90"/>
    <w:qFormat/>
    <w:rsid w:val="00315372"/>
    <w:pPr>
      <w:spacing w:line="240" w:lineRule="auto"/>
      <w:ind w:firstLine="0"/>
      <w:jc w:val="left"/>
    </w:pPr>
    <w:rPr>
      <w:rFonts w:ascii="GOST type A" w:hAnsi="GOST type A"/>
      <w:i/>
      <w:iCs/>
    </w:rPr>
  </w:style>
  <w:style w:type="paragraph" w:customStyle="1" w:styleId="200">
    <w:name w:val="ГОСТ 20пт"/>
    <w:basedOn w:val="a4"/>
    <w:link w:val="201"/>
    <w:qFormat/>
    <w:rsid w:val="00315372"/>
    <w:pPr>
      <w:spacing w:before="160" w:line="240" w:lineRule="auto"/>
      <w:ind w:firstLine="0"/>
      <w:jc w:val="both"/>
    </w:pPr>
    <w:rPr>
      <w:rFonts w:ascii="GOST type A" w:hAnsi="GOST type A"/>
      <w:i/>
      <w:iCs/>
      <w:noProof w:val="0"/>
      <w:sz w:val="40"/>
      <w:szCs w:val="32"/>
      <w:lang w:val="ru-RU"/>
    </w:rPr>
  </w:style>
  <w:style w:type="character" w:customStyle="1" w:styleId="a5">
    <w:name w:val="Штамп Знак"/>
    <w:basedOn w:val="a1"/>
    <w:link w:val="a4"/>
    <w:rsid w:val="00803F11"/>
    <w:rPr>
      <w:rFonts w:eastAsia="NSimSun" w:cs="Lucida Sans"/>
      <w:noProof/>
      <w:kern w:val="3"/>
      <w:sz w:val="18"/>
      <w:szCs w:val="24"/>
      <w:lang w:eastAsia="zh-CN" w:bidi="hi-IN"/>
    </w:rPr>
  </w:style>
  <w:style w:type="character" w:customStyle="1" w:styleId="90">
    <w:name w:val="ГОСТ 9пт Знак"/>
    <w:basedOn w:val="a5"/>
    <w:link w:val="9"/>
    <w:rsid w:val="00315372"/>
    <w:rPr>
      <w:rFonts w:ascii="GOST type A" w:eastAsia="NSimSun" w:hAnsi="GOST type A" w:cs="Lucida Sans"/>
      <w:i/>
      <w:iCs/>
      <w:noProof/>
      <w:kern w:val="3"/>
      <w:sz w:val="18"/>
      <w:szCs w:val="24"/>
      <w:lang w:eastAsia="zh-CN" w:bidi="hi-IN"/>
    </w:rPr>
  </w:style>
  <w:style w:type="character" w:customStyle="1" w:styleId="201">
    <w:name w:val="ГОСТ 20пт Знак"/>
    <w:basedOn w:val="a5"/>
    <w:link w:val="200"/>
    <w:rsid w:val="00315372"/>
    <w:rPr>
      <w:rFonts w:ascii="GOST type A" w:eastAsia="NSimSun" w:hAnsi="GOST type A" w:cs="Lucida Sans"/>
      <w:i/>
      <w:iCs/>
      <w:noProof/>
      <w:kern w:val="3"/>
      <w:sz w:val="40"/>
      <w:szCs w:val="32"/>
      <w:lang w:val="ru-RU" w:eastAsia="zh-CN" w:bidi="hi-IN"/>
    </w:rPr>
  </w:style>
  <w:style w:type="paragraph" w:customStyle="1" w:styleId="af7">
    <w:name w:val="Программный код"/>
    <w:basedOn w:val="a0"/>
    <w:link w:val="af8"/>
    <w:autoRedefine/>
    <w:qFormat/>
    <w:rsid w:val="007052AF"/>
    <w:pPr>
      <w:spacing w:line="216" w:lineRule="auto"/>
      <w:ind w:firstLine="0"/>
      <w:jc w:val="left"/>
    </w:pPr>
    <w:rPr>
      <w:noProof/>
      <w:sz w:val="18"/>
    </w:rPr>
  </w:style>
  <w:style w:type="character" w:customStyle="1" w:styleId="af8">
    <w:name w:val="Программный код Знак"/>
    <w:basedOn w:val="a1"/>
    <w:link w:val="af7"/>
    <w:rsid w:val="007052AF"/>
    <w:rPr>
      <w:rFonts w:eastAsia="NSimSun" w:cs="Lucida Sans"/>
      <w:noProof/>
      <w:kern w:val="3"/>
      <w:sz w:val="18"/>
      <w:szCs w:val="24"/>
      <w:lang w:eastAsia="zh-CN" w:bidi="hi-IN"/>
    </w:rPr>
  </w:style>
  <w:style w:type="table" w:styleId="af9">
    <w:name w:val="Table Grid"/>
    <w:basedOn w:val="a2"/>
    <w:uiPriority w:val="39"/>
    <w:rsid w:val="00BE3C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a">
    <w:name w:val="Таблица содержание"/>
    <w:basedOn w:val="Textbody"/>
    <w:link w:val="afb"/>
    <w:qFormat/>
    <w:rsid w:val="00FC4AFA"/>
    <w:pPr>
      <w:spacing w:after="0" w:line="276" w:lineRule="auto"/>
      <w:jc w:val="both"/>
    </w:pPr>
    <w:rPr>
      <w:sz w:val="24"/>
      <w:lang w:val="ru-RU"/>
    </w:rPr>
  </w:style>
  <w:style w:type="character" w:customStyle="1" w:styleId="Standard0">
    <w:name w:val="Standard Знак"/>
    <w:basedOn w:val="a1"/>
    <w:link w:val="Standard"/>
    <w:uiPriority w:val="99"/>
    <w:rsid w:val="00FC4AFA"/>
    <w:rPr>
      <w:kern w:val="3"/>
      <w:sz w:val="28"/>
      <w:szCs w:val="24"/>
      <w:lang w:eastAsia="zh-CN" w:bidi="hi-IN"/>
    </w:rPr>
  </w:style>
  <w:style w:type="character" w:customStyle="1" w:styleId="Textbody0">
    <w:name w:val="Text body Знак"/>
    <w:basedOn w:val="Standard0"/>
    <w:link w:val="Textbody"/>
    <w:rsid w:val="00FC4AFA"/>
    <w:rPr>
      <w:kern w:val="3"/>
      <w:sz w:val="28"/>
      <w:szCs w:val="24"/>
      <w:lang w:eastAsia="zh-CN" w:bidi="hi-IN"/>
    </w:rPr>
  </w:style>
  <w:style w:type="character" w:customStyle="1" w:styleId="afb">
    <w:name w:val="Таблица содержание Знак"/>
    <w:basedOn w:val="Textbody0"/>
    <w:link w:val="afa"/>
    <w:rsid w:val="00FC4AFA"/>
    <w:rPr>
      <w:kern w:val="3"/>
      <w:sz w:val="24"/>
      <w:szCs w:val="24"/>
      <w:lang w:val="ru-RU" w:eastAsia="zh-CN" w:bidi="hi-IN"/>
    </w:rPr>
  </w:style>
  <w:style w:type="paragraph" w:customStyle="1" w:styleId="15">
    <w:name w:val="Заголовок1"/>
    <w:basedOn w:val="a0"/>
    <w:next w:val="aa"/>
    <w:rsid w:val="00196EF3"/>
    <w:pPr>
      <w:keepNext/>
      <w:widowControl w:val="0"/>
      <w:suppressAutoHyphens w:val="0"/>
      <w:autoSpaceDN/>
      <w:spacing w:before="240" w:after="120" w:line="420" w:lineRule="auto"/>
      <w:ind w:firstLine="720"/>
    </w:pPr>
    <w:rPr>
      <w:rFonts w:ascii="Arial" w:eastAsia="Lucida Sans Unicode" w:hAnsi="Arial" w:cs="Tahoma"/>
      <w:kern w:val="0"/>
      <w:szCs w:val="28"/>
      <w:lang w:val="ru-RU" w:eastAsia="ar-SA" w:bidi="ar-SA"/>
    </w:rPr>
  </w:style>
  <w:style w:type="paragraph" w:customStyle="1" w:styleId="afc">
    <w:name w:val="Титульный лист"/>
    <w:basedOn w:val="a0"/>
    <w:link w:val="afd"/>
    <w:qFormat/>
    <w:rsid w:val="00196EF3"/>
    <w:pPr>
      <w:spacing w:line="240" w:lineRule="auto"/>
      <w:ind w:firstLine="0"/>
      <w:jc w:val="left"/>
    </w:pPr>
    <w:rPr>
      <w:sz w:val="24"/>
      <w:lang w:val="ru-RU"/>
    </w:rPr>
  </w:style>
  <w:style w:type="character" w:customStyle="1" w:styleId="afd">
    <w:name w:val="Титульный лист Знак"/>
    <w:basedOn w:val="a1"/>
    <w:link w:val="afc"/>
    <w:rsid w:val="00196EF3"/>
    <w:rPr>
      <w:rFonts w:eastAsia="NSimSun" w:cs="Lucida Sans"/>
      <w:kern w:val="3"/>
      <w:sz w:val="24"/>
      <w:szCs w:val="24"/>
      <w:lang w:val="ru-RU" w:eastAsia="zh-CN" w:bidi="hi-IN"/>
    </w:rPr>
  </w:style>
  <w:style w:type="paragraph" w:styleId="afe">
    <w:name w:val="No Spacing"/>
    <w:uiPriority w:val="1"/>
    <w:qFormat/>
    <w:rsid w:val="00BA5C6B"/>
    <w:pPr>
      <w:suppressAutoHyphens/>
      <w:autoSpaceDN w:val="0"/>
      <w:ind w:firstLine="709"/>
      <w:jc w:val="both"/>
    </w:pPr>
    <w:rPr>
      <w:rFonts w:eastAsia="NSimSun" w:cs="Mangal"/>
      <w:kern w:val="3"/>
      <w:sz w:val="28"/>
      <w:szCs w:val="24"/>
      <w:lang w:eastAsia="zh-CN" w:bidi="hi-IN"/>
    </w:rPr>
  </w:style>
  <w:style w:type="paragraph" w:customStyle="1" w:styleId="Default">
    <w:name w:val="Default"/>
    <w:rsid w:val="00406DE8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val="ru-RU" w:eastAsia="ru-RU"/>
    </w:rPr>
  </w:style>
  <w:style w:type="paragraph" w:customStyle="1" w:styleId="-">
    <w:name w:val="-Список"/>
    <w:basedOn w:val="af4"/>
    <w:link w:val="-0"/>
    <w:qFormat/>
    <w:rsid w:val="00572CDA"/>
    <w:pPr>
      <w:autoSpaceDN/>
      <w:ind w:left="1287"/>
      <w:contextualSpacing/>
    </w:pPr>
    <w:rPr>
      <w:rFonts w:eastAsia="Times New Roman"/>
      <w:b/>
      <w:kern w:val="0"/>
      <w:sz w:val="24"/>
      <w:szCs w:val="24"/>
      <w:lang w:val="ru-RU" w:eastAsia="ru-RU" w:bidi="ar-SA"/>
    </w:rPr>
  </w:style>
  <w:style w:type="character" w:customStyle="1" w:styleId="-0">
    <w:name w:val="-Список Знак"/>
    <w:basedOn w:val="a1"/>
    <w:link w:val="-"/>
    <w:rsid w:val="00572CDA"/>
    <w:rPr>
      <w:b/>
      <w:sz w:val="24"/>
      <w:szCs w:val="24"/>
      <w:lang w:val="ru-RU" w:eastAsia="ru-RU"/>
    </w:rPr>
  </w:style>
  <w:style w:type="table" w:customStyle="1" w:styleId="16">
    <w:name w:val="Сетка таблицы1"/>
    <w:basedOn w:val="a2"/>
    <w:next w:val="af9"/>
    <w:uiPriority w:val="39"/>
    <w:rsid w:val="005D29C2"/>
    <w:rPr>
      <w:rFonts w:asciiTheme="minorHAnsi" w:eastAsiaTheme="minorHAnsi" w:hAnsiTheme="minorHAnsi" w:cstheme="minorBid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0"/>
    <w:uiPriority w:val="1"/>
    <w:qFormat/>
    <w:rsid w:val="005D29C2"/>
    <w:pPr>
      <w:widowControl w:val="0"/>
      <w:suppressAutoHyphens w:val="0"/>
      <w:autoSpaceDE w:val="0"/>
      <w:spacing w:line="276" w:lineRule="auto"/>
      <w:ind w:firstLine="0"/>
      <w:jc w:val="left"/>
    </w:pPr>
    <w:rPr>
      <w:rFonts w:eastAsia="Times New Roman" w:cs="Times New Roman"/>
      <w:kern w:val="0"/>
      <w:sz w:val="24"/>
      <w:szCs w:val="22"/>
      <w:lang w:val="ru-RU" w:eastAsia="en-US" w:bidi="ar-SA"/>
    </w:rPr>
  </w:style>
  <w:style w:type="character" w:styleId="aff">
    <w:name w:val="annotation reference"/>
    <w:basedOn w:val="a1"/>
    <w:uiPriority w:val="99"/>
    <w:semiHidden/>
    <w:unhideWhenUsed/>
    <w:rsid w:val="00463B37"/>
    <w:rPr>
      <w:sz w:val="16"/>
      <w:szCs w:val="16"/>
    </w:rPr>
  </w:style>
  <w:style w:type="paragraph" w:styleId="aff0">
    <w:name w:val="annotation text"/>
    <w:basedOn w:val="a0"/>
    <w:link w:val="aff1"/>
    <w:uiPriority w:val="99"/>
    <w:semiHidden/>
    <w:unhideWhenUsed/>
    <w:rsid w:val="00463B37"/>
    <w:pPr>
      <w:spacing w:line="240" w:lineRule="auto"/>
    </w:pPr>
    <w:rPr>
      <w:rFonts w:cs="Mangal"/>
      <w:sz w:val="20"/>
      <w:szCs w:val="18"/>
    </w:rPr>
  </w:style>
  <w:style w:type="character" w:customStyle="1" w:styleId="aff1">
    <w:name w:val="Текст примечания Знак"/>
    <w:basedOn w:val="a1"/>
    <w:link w:val="aff0"/>
    <w:uiPriority w:val="99"/>
    <w:semiHidden/>
    <w:rsid w:val="00463B37"/>
    <w:rPr>
      <w:rFonts w:eastAsia="NSimSun" w:cs="Mangal"/>
      <w:kern w:val="3"/>
      <w:szCs w:val="18"/>
      <w:lang w:eastAsia="zh-CN" w:bidi="hi-IN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463B37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463B37"/>
    <w:rPr>
      <w:rFonts w:eastAsia="NSimSun" w:cs="Mangal"/>
      <w:b/>
      <w:bCs/>
      <w:kern w:val="3"/>
      <w:szCs w:val="18"/>
      <w:lang w:eastAsia="zh-CN" w:bidi="hi-IN"/>
    </w:rPr>
  </w:style>
  <w:style w:type="paragraph" w:styleId="aff4">
    <w:name w:val="Balloon Text"/>
    <w:basedOn w:val="a0"/>
    <w:link w:val="aff5"/>
    <w:uiPriority w:val="99"/>
    <w:semiHidden/>
    <w:unhideWhenUsed/>
    <w:rsid w:val="00463B37"/>
    <w:pPr>
      <w:spacing w:line="240" w:lineRule="auto"/>
    </w:pPr>
    <w:rPr>
      <w:rFonts w:ascii="Segoe UI" w:hAnsi="Segoe UI" w:cs="Mangal"/>
      <w:sz w:val="18"/>
      <w:szCs w:val="16"/>
    </w:rPr>
  </w:style>
  <w:style w:type="character" w:customStyle="1" w:styleId="aff5">
    <w:name w:val="Текст выноски Знак"/>
    <w:basedOn w:val="a1"/>
    <w:link w:val="aff4"/>
    <w:uiPriority w:val="99"/>
    <w:semiHidden/>
    <w:rsid w:val="00463B37"/>
    <w:rPr>
      <w:rFonts w:ascii="Segoe UI" w:eastAsia="NSimSun" w:hAnsi="Segoe UI" w:cs="Mangal"/>
      <w:kern w:val="3"/>
      <w:sz w:val="18"/>
      <w:szCs w:val="16"/>
      <w:lang w:eastAsia="zh-CN" w:bidi="hi-IN"/>
    </w:rPr>
  </w:style>
  <w:style w:type="character" w:styleId="aff6">
    <w:name w:val="Unresolved Mention"/>
    <w:basedOn w:val="a1"/>
    <w:uiPriority w:val="99"/>
    <w:semiHidden/>
    <w:unhideWhenUsed/>
    <w:rsid w:val="00A03305"/>
    <w:rPr>
      <w:color w:val="605E5C"/>
      <w:shd w:val="clear" w:color="auto" w:fill="E1DFDD"/>
    </w:rPr>
  </w:style>
  <w:style w:type="paragraph" w:customStyle="1" w:styleId="a">
    <w:name w:val="Список ГОСТ"/>
    <w:basedOn w:val="af4"/>
    <w:link w:val="aff7"/>
    <w:autoRedefine/>
    <w:qFormat/>
    <w:rsid w:val="00E250C7"/>
    <w:pPr>
      <w:numPr>
        <w:numId w:val="22"/>
      </w:numPr>
      <w:ind w:left="1276" w:hanging="425"/>
    </w:pPr>
    <w:rPr>
      <w:lang w:val="ru-RU"/>
    </w:rPr>
  </w:style>
  <w:style w:type="character" w:customStyle="1" w:styleId="af5">
    <w:name w:val="Абзац списка Знак"/>
    <w:basedOn w:val="Standard0"/>
    <w:link w:val="af4"/>
    <w:uiPriority w:val="99"/>
    <w:rsid w:val="0085404A"/>
    <w:rPr>
      <w:rFonts w:eastAsia="Calibri"/>
      <w:kern w:val="3"/>
      <w:sz w:val="28"/>
      <w:szCs w:val="22"/>
      <w:lang w:eastAsia="zh-CN" w:bidi="hi-IN"/>
    </w:rPr>
  </w:style>
  <w:style w:type="character" w:customStyle="1" w:styleId="aff7">
    <w:name w:val="Список ГОСТ Знак"/>
    <w:basedOn w:val="af5"/>
    <w:link w:val="a"/>
    <w:rsid w:val="00E250C7"/>
    <w:rPr>
      <w:rFonts w:eastAsia="Calibri"/>
      <w:kern w:val="3"/>
      <w:sz w:val="28"/>
      <w:szCs w:val="22"/>
      <w:lang w:val="ru-RU" w:eastAsia="zh-CN" w:bidi="hi-IN"/>
    </w:rPr>
  </w:style>
  <w:style w:type="paragraph" w:customStyle="1" w:styleId="aff8">
    <w:name w:val="Рисунок"/>
    <w:basedOn w:val="a0"/>
    <w:link w:val="aff9"/>
    <w:qFormat/>
    <w:rsid w:val="0012733A"/>
    <w:pPr>
      <w:suppressAutoHyphens w:val="0"/>
      <w:autoSpaceDN/>
      <w:ind w:firstLine="0"/>
      <w:jc w:val="center"/>
    </w:pPr>
    <w:rPr>
      <w:rFonts w:eastAsia="Times New Roman" w:cs="Times New Roman"/>
      <w:noProof/>
      <w:kern w:val="0"/>
      <w:lang w:val="ru-RU" w:eastAsia="ru-RU" w:bidi="ar-SA"/>
    </w:rPr>
  </w:style>
  <w:style w:type="character" w:customStyle="1" w:styleId="aff9">
    <w:name w:val="Рисунок Знак"/>
    <w:basedOn w:val="a1"/>
    <w:link w:val="aff8"/>
    <w:rsid w:val="0012733A"/>
    <w:rPr>
      <w:noProof/>
      <w:sz w:val="28"/>
      <w:szCs w:val="24"/>
      <w:lang w:val="ru-RU" w:eastAsia="ru-RU"/>
    </w:rPr>
  </w:style>
  <w:style w:type="paragraph" w:customStyle="1" w:styleId="affa">
    <w:name w:val="Команда"/>
    <w:basedOn w:val="a0"/>
    <w:link w:val="affb"/>
    <w:autoRedefine/>
    <w:qFormat/>
    <w:rsid w:val="007052AF"/>
    <w:rPr>
      <w:i/>
      <w:iCs/>
      <w:noProof/>
    </w:rPr>
  </w:style>
  <w:style w:type="character" w:customStyle="1" w:styleId="affb">
    <w:name w:val="Команда Знак"/>
    <w:basedOn w:val="a1"/>
    <w:link w:val="affa"/>
    <w:rsid w:val="007052AF"/>
    <w:rPr>
      <w:rFonts w:eastAsia="NSimSun" w:cs="Lucida Sans"/>
      <w:i/>
      <w:iCs/>
      <w:noProof/>
      <w:kern w:val="3"/>
      <w:sz w:val="28"/>
      <w:szCs w:val="24"/>
      <w:lang w:eastAsia="zh-CN" w:bidi="hi-IN"/>
    </w:rPr>
  </w:style>
  <w:style w:type="paragraph" w:customStyle="1" w:styleId="affc">
    <w:name w:val="Назв. файла с кодом"/>
    <w:basedOn w:val="a0"/>
    <w:link w:val="affd"/>
    <w:autoRedefine/>
    <w:qFormat/>
    <w:rsid w:val="00E50616"/>
    <w:pPr>
      <w:spacing w:before="120"/>
    </w:pPr>
    <w:rPr>
      <w:noProof/>
      <w:lang w:val="ru-RU"/>
    </w:rPr>
  </w:style>
  <w:style w:type="character" w:customStyle="1" w:styleId="affd">
    <w:name w:val="Назв. файла с кодом Знак"/>
    <w:basedOn w:val="a1"/>
    <w:link w:val="affc"/>
    <w:rsid w:val="00E50616"/>
    <w:rPr>
      <w:rFonts w:eastAsia="NSimSun" w:cs="Lucida Sans"/>
      <w:noProof/>
      <w:kern w:val="3"/>
      <w:sz w:val="28"/>
      <w:szCs w:val="24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88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8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63" Type="http://schemas.openxmlformats.org/officeDocument/2006/relationships/hyperlink" Target="https://learn.microsoft.com/en-us/windows/wsl/about" TargetMode="External"/><Relationship Id="rId68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9" Type="http://schemas.openxmlformats.org/officeDocument/2006/relationships/image" Target="media/image17.jpeg"/><Relationship Id="rId11" Type="http://schemas.openxmlformats.org/officeDocument/2006/relationships/image" Target="media/image3.jpe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jpeg"/><Relationship Id="rId53" Type="http://schemas.openxmlformats.org/officeDocument/2006/relationships/image" Target="media/image41.png"/><Relationship Id="rId58" Type="http://schemas.openxmlformats.org/officeDocument/2006/relationships/hyperlink" Target="https://material.angular.io/components/categories" TargetMode="External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hyperlink" Target="https://docs.docker.com/guides" TargetMode="External"/><Relationship Id="rId19" Type="http://schemas.openxmlformats.org/officeDocument/2006/relationships/image" Target="media/image7.jpeg"/><Relationship Id="rId14" Type="http://schemas.microsoft.com/office/2011/relationships/commentsExtended" Target="commentsExtended.xml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image" Target="media/image44.jpeg"/><Relationship Id="rId64" Type="http://schemas.openxmlformats.org/officeDocument/2006/relationships/hyperlink" Target="https://yandex.cloud/ru/docs/foundation-models/concepts/yandexgpt/tokens?utm_referrer=https%3A%2F%2Fwww.google.com%2F" TargetMode="External"/><Relationship Id="rId69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9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59" Type="http://schemas.openxmlformats.org/officeDocument/2006/relationships/hyperlink" Target="https://angular.io/docs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8.jpeg"/><Relationship Id="rId41" Type="http://schemas.openxmlformats.org/officeDocument/2006/relationships/image" Target="media/image29.jpeg"/><Relationship Id="rId54" Type="http://schemas.openxmlformats.org/officeDocument/2006/relationships/image" Target="media/image42.png"/><Relationship Id="rId62" Type="http://schemas.openxmlformats.org/officeDocument/2006/relationships/hyperlink" Target="https://learn.microsoft.com/en-us/ef/cor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16/09/relationships/commentsIds" Target="commentsIds.xml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jpeg"/><Relationship Id="rId31" Type="http://schemas.openxmlformats.org/officeDocument/2006/relationships/image" Target="media/image19.jpe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hyperlink" Target="https://learn.microsoft.com/en-us/aspnet/core/?view=aspnetcore-7.0" TargetMode="External"/><Relationship Id="rId65" Type="http://schemas.openxmlformats.org/officeDocument/2006/relationships/hyperlink" Target="https://learn.microsoft.com/en-us/dotnet/csharp/tour-of-csharp/overview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comments" Target="comments.xml"/><Relationship Id="rId18" Type="http://schemas.openxmlformats.org/officeDocument/2006/relationships/image" Target="media/image6.jpeg"/><Relationship Id="rId39" Type="http://schemas.openxmlformats.org/officeDocument/2006/relationships/image" Target="media/image27.jpeg"/><Relationship Id="rId34" Type="http://schemas.openxmlformats.org/officeDocument/2006/relationships/image" Target="media/image22.jpeg"/><Relationship Id="rId50" Type="http://schemas.openxmlformats.org/officeDocument/2006/relationships/image" Target="media/image38.jpeg"/><Relationship Id="rId55" Type="http://schemas.openxmlformats.org/officeDocument/2006/relationships/image" Target="media/image4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\OneDrive\Univer\&#1055;&#1088;&#1086;&#1080;&#1079;&#1074;&#1086;&#1076;&#1089;&#1090;&#1074;&#1077;&#1085;&#1085;&#1072;&#1103;%20&#1087;&#1088;&#1072;&#1082;&#1090;&#1080;&#1082;&#1072;\&#1064;&#1072;&#1073;&#1083;&#1086;&#1085;%20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19A4F-B904-4C73-830D-FC74A67E3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ГОСТ.dot</Template>
  <TotalTime>11362</TotalTime>
  <Pages>165</Pages>
  <Words>45736</Words>
  <Characters>260698</Characters>
  <Application>Microsoft Office Word</Application>
  <DocSecurity>0</DocSecurity>
  <Lines>2172</Lines>
  <Paragraphs>611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для создания отчетов по ГОСТу</vt:lpstr>
    </vt:vector>
  </TitlesOfParts>
  <Company>Авиационная корпорация "Рубин"</Company>
  <LinksUpToDate>false</LinksUpToDate>
  <CharactersWithSpaces>305823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для создания отчетов по ГОСТу</dc:title>
  <dc:subject/>
  <dc:creator>An Nguyen</dc:creator>
  <cp:keywords/>
  <cp:lastModifiedBy>An Nguyen</cp:lastModifiedBy>
  <cp:revision>1875</cp:revision>
  <cp:lastPrinted>2024-06-03T08:16:00Z</cp:lastPrinted>
  <dcterms:created xsi:type="dcterms:W3CDTF">2023-06-27T12:22:00Z</dcterms:created>
  <dcterms:modified xsi:type="dcterms:W3CDTF">2024-06-05T14:23:00Z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омер документа">
    <vt:lpwstr>XXX-XXX-XXXX</vt:lpwstr>
  </property>
</Properties>
</file>