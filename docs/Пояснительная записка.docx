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0F5D21" w14:textId="6C4B31A7" w:rsidR="00406DE8" w:rsidRPr="00E45395" w:rsidRDefault="00406DE8" w:rsidP="00E45395">
      <w:pPr>
        <w:spacing w:line="240" w:lineRule="auto"/>
        <w:ind w:firstLine="0"/>
        <w:jc w:val="center"/>
        <w:rPr>
          <w:rFonts w:cs="Times New Roman"/>
          <w:b/>
          <w:bCs/>
          <w:sz w:val="24"/>
          <w:lang w:val="ru-RU"/>
        </w:rPr>
      </w:pPr>
      <w:r w:rsidRPr="00E45395">
        <w:rPr>
          <w:rFonts w:cs="Times New Roman"/>
          <w:b/>
          <w:bCs/>
          <w:sz w:val="24"/>
          <w:lang w:val="ru-RU"/>
        </w:rPr>
        <w:t xml:space="preserve">МИНИСТЕРСТВО </w:t>
      </w:r>
      <w:r w:rsidR="006B640A" w:rsidRPr="00E45395">
        <w:rPr>
          <w:rFonts w:cs="Times New Roman"/>
          <w:b/>
          <w:bCs/>
          <w:sz w:val="24"/>
          <w:lang w:val="ru-RU"/>
        </w:rPr>
        <w:t xml:space="preserve">ОБРАЗОВАНИЯ И </w:t>
      </w:r>
      <w:r w:rsidR="00E30F85" w:rsidRPr="00E45395">
        <w:rPr>
          <w:rFonts w:cs="Times New Roman"/>
          <w:b/>
          <w:bCs/>
          <w:sz w:val="24"/>
          <w:lang w:val="ru-RU"/>
        </w:rPr>
        <w:t xml:space="preserve">НАУКИ </w:t>
      </w:r>
      <w:r w:rsidRPr="00E45395">
        <w:rPr>
          <w:rFonts w:cs="Times New Roman"/>
          <w:b/>
          <w:bCs/>
          <w:sz w:val="24"/>
          <w:lang w:val="ru-RU"/>
        </w:rPr>
        <w:t>РОССИЙСКОЙ ФЕДЕРАЦИИ</w:t>
      </w:r>
    </w:p>
    <w:p w14:paraId="24749A60" w14:textId="2A09707E" w:rsidR="00406DE8" w:rsidRPr="00E45395" w:rsidRDefault="00406DE8" w:rsidP="00E279D0">
      <w:pPr>
        <w:spacing w:after="220" w:line="240" w:lineRule="auto"/>
        <w:ind w:firstLine="0"/>
        <w:jc w:val="center"/>
        <w:rPr>
          <w:rFonts w:cs="Times New Roman"/>
          <w:sz w:val="24"/>
          <w:lang w:val="ru-RU"/>
        </w:rPr>
      </w:pPr>
      <w:r w:rsidRPr="00E45395">
        <w:rPr>
          <w:rFonts w:cs="Times New Roman"/>
          <w:sz w:val="24"/>
          <w:lang w:val="ru-RU"/>
        </w:rPr>
        <w:t xml:space="preserve">федеральное государственное бюджетное образовательное учреждение </w:t>
      </w:r>
      <w:r w:rsidRPr="00E45395">
        <w:rPr>
          <w:rFonts w:cs="Times New Roman"/>
          <w:sz w:val="24"/>
          <w:lang w:val="ru-RU"/>
        </w:rPr>
        <w:br/>
        <w:t>высшего образования</w:t>
      </w:r>
    </w:p>
    <w:p w14:paraId="28531132" w14:textId="77777777" w:rsidR="00406DE8" w:rsidRPr="00E45395" w:rsidRDefault="00406DE8" w:rsidP="00E45395">
      <w:pPr>
        <w:spacing w:line="240" w:lineRule="auto"/>
        <w:ind w:firstLine="0"/>
        <w:jc w:val="center"/>
        <w:rPr>
          <w:rFonts w:cs="Times New Roman"/>
          <w:b/>
          <w:bCs/>
          <w:sz w:val="24"/>
          <w:lang w:val="ru-RU"/>
        </w:rPr>
      </w:pPr>
      <w:r w:rsidRPr="00E45395">
        <w:rPr>
          <w:rFonts w:cs="Times New Roman"/>
          <w:b/>
          <w:bCs/>
          <w:sz w:val="24"/>
          <w:lang w:val="ru-RU"/>
        </w:rPr>
        <w:t>«УЛЬЯНОВСКИЙ ГОСУДАРСТВЕННЫЙ ТЕХНИЧЕСКИЙ УНИВЕРСИТЕТ»</w:t>
      </w:r>
    </w:p>
    <w:p w14:paraId="15C7671C" w14:textId="77777777" w:rsidR="00406DE8" w:rsidRPr="00FF21E0" w:rsidRDefault="00406DE8" w:rsidP="00D441DC">
      <w:pPr>
        <w:spacing w:line="240" w:lineRule="auto"/>
        <w:ind w:firstLine="0"/>
        <w:rPr>
          <w:rFonts w:cs="Times New Roman"/>
          <w:sz w:val="22"/>
          <w:szCs w:val="22"/>
          <w:lang w:val="ru-RU"/>
        </w:rPr>
      </w:pPr>
    </w:p>
    <w:p w14:paraId="354DC64E" w14:textId="77777777" w:rsidR="00E30F85" w:rsidRPr="003C212D" w:rsidRDefault="00E30F85" w:rsidP="00E30F85">
      <w:pPr>
        <w:widowControl w:val="0"/>
        <w:tabs>
          <w:tab w:val="left" w:pos="4755"/>
          <w:tab w:val="left" w:pos="5172"/>
          <w:tab w:val="left" w:pos="9357"/>
        </w:tabs>
        <w:autoSpaceDE w:val="0"/>
        <w:spacing w:before="1"/>
        <w:ind w:right="63" w:firstLine="0"/>
        <w:rPr>
          <w:b/>
          <w:i/>
          <w:szCs w:val="22"/>
          <w:lang w:val="ru-RU" w:bidi="ru-RU"/>
        </w:rPr>
      </w:pPr>
      <w:r w:rsidRPr="003C212D">
        <w:rPr>
          <w:szCs w:val="22"/>
          <w:lang w:val="ru-RU" w:bidi="ru-RU"/>
        </w:rPr>
        <w:t>Факультет</w:t>
      </w:r>
      <w:r w:rsidRPr="003C212D">
        <w:rPr>
          <w:spacing w:val="-1"/>
          <w:szCs w:val="22"/>
          <w:u w:val="single"/>
          <w:lang w:val="ru-RU" w:bidi="ru-RU"/>
        </w:rPr>
        <w:t xml:space="preserve"> </w:t>
      </w:r>
      <w:r w:rsidRPr="003C212D">
        <w:rPr>
          <w:i/>
          <w:szCs w:val="22"/>
          <w:u w:val="single"/>
          <w:lang w:val="ru-RU" w:bidi="ru-RU"/>
        </w:rPr>
        <w:t>ИСТ</w:t>
      </w:r>
      <w:r w:rsidRPr="003C212D">
        <w:rPr>
          <w:i/>
          <w:szCs w:val="22"/>
          <w:u w:val="single"/>
          <w:lang w:val="ru-RU" w:bidi="ru-RU"/>
        </w:rPr>
        <w:tab/>
      </w:r>
      <w:r w:rsidRPr="003C212D">
        <w:rPr>
          <w:i/>
          <w:szCs w:val="22"/>
          <w:lang w:val="ru-RU" w:bidi="ru-RU"/>
        </w:rPr>
        <w:tab/>
      </w:r>
      <w:r w:rsidRPr="003C212D">
        <w:rPr>
          <w:szCs w:val="22"/>
          <w:lang w:val="ru-RU" w:bidi="ru-RU"/>
        </w:rPr>
        <w:t>Кафедра</w:t>
      </w:r>
      <w:r w:rsidRPr="003C212D">
        <w:rPr>
          <w:spacing w:val="69"/>
          <w:szCs w:val="22"/>
          <w:u w:val="single"/>
          <w:lang w:val="ru-RU" w:bidi="ru-RU"/>
        </w:rPr>
        <w:t xml:space="preserve"> </w:t>
      </w:r>
      <w:r w:rsidRPr="003C212D">
        <w:rPr>
          <w:i/>
          <w:szCs w:val="22"/>
          <w:u w:val="single"/>
          <w:lang w:val="ru-RU" w:bidi="ru-RU"/>
        </w:rPr>
        <w:t>ИВК</w:t>
      </w:r>
      <w:r w:rsidRPr="003C212D">
        <w:rPr>
          <w:i/>
          <w:szCs w:val="22"/>
          <w:u w:val="single"/>
          <w:lang w:val="ru-RU" w:bidi="ru-RU"/>
        </w:rPr>
        <w:tab/>
      </w:r>
    </w:p>
    <w:p w14:paraId="7DE6E4A5" w14:textId="77777777" w:rsidR="003C212D" w:rsidRPr="003C212D" w:rsidRDefault="003C212D" w:rsidP="00C428B3">
      <w:pPr>
        <w:widowControl w:val="0"/>
        <w:autoSpaceDE w:val="0"/>
        <w:spacing w:before="93" w:line="276" w:lineRule="auto"/>
        <w:ind w:left="5806" w:firstLine="6"/>
        <w:rPr>
          <w:b/>
          <w:szCs w:val="22"/>
          <w:lang w:val="ru-RU" w:bidi="ru-RU"/>
        </w:rPr>
      </w:pPr>
      <w:r w:rsidRPr="003C212D">
        <w:rPr>
          <w:szCs w:val="22"/>
          <w:lang w:val="ru-RU" w:bidi="ru-RU"/>
        </w:rPr>
        <w:t>К ЗАЩИТЕ ДОПУСТИТЬ</w:t>
      </w:r>
    </w:p>
    <w:p w14:paraId="1DDE8022" w14:textId="77777777" w:rsidR="003C212D" w:rsidRPr="003C212D" w:rsidRDefault="003C212D" w:rsidP="00C428B3">
      <w:pPr>
        <w:widowControl w:val="0"/>
        <w:autoSpaceDE w:val="0"/>
        <w:spacing w:before="7" w:line="276" w:lineRule="auto"/>
        <w:ind w:left="5789" w:firstLine="6"/>
        <w:rPr>
          <w:b/>
          <w:szCs w:val="22"/>
          <w:lang w:val="ru-RU" w:bidi="ru-RU"/>
        </w:rPr>
      </w:pPr>
      <w:r w:rsidRPr="003C212D">
        <w:rPr>
          <w:szCs w:val="22"/>
          <w:lang w:val="ru-RU" w:bidi="ru-RU"/>
        </w:rPr>
        <w:t>Зав. кафедрой</w:t>
      </w:r>
    </w:p>
    <w:p w14:paraId="7BE66B4B" w14:textId="77777777" w:rsidR="003C212D" w:rsidRPr="003C212D" w:rsidRDefault="003C212D" w:rsidP="00C428B3">
      <w:pPr>
        <w:widowControl w:val="0"/>
        <w:autoSpaceDE w:val="0"/>
        <w:spacing w:before="5" w:line="240" w:lineRule="auto"/>
        <w:ind w:firstLine="6"/>
        <w:rPr>
          <w:rFonts w:eastAsia="Calibri"/>
          <w:b/>
          <w:sz w:val="16"/>
          <w:szCs w:val="28"/>
          <w:lang w:val="ru-RU" w:bidi="ru-RU"/>
        </w:rPr>
      </w:pPr>
    </w:p>
    <w:p w14:paraId="51AF1F5F" w14:textId="77777777" w:rsidR="003C212D" w:rsidRPr="003C212D" w:rsidRDefault="003C212D" w:rsidP="00C428B3">
      <w:pPr>
        <w:widowControl w:val="0"/>
        <w:tabs>
          <w:tab w:val="left" w:pos="7053"/>
          <w:tab w:val="left" w:pos="9790"/>
        </w:tabs>
        <w:autoSpaceDE w:val="0"/>
        <w:spacing w:before="92" w:line="240" w:lineRule="auto"/>
        <w:ind w:left="5791" w:firstLine="6"/>
        <w:rPr>
          <w:b/>
          <w:szCs w:val="22"/>
          <w:lang w:val="ru-RU" w:bidi="ru-RU"/>
        </w:rPr>
      </w:pPr>
      <w:r w:rsidRPr="003C212D">
        <w:rPr>
          <w:szCs w:val="22"/>
          <w:u w:val="single"/>
          <w:lang w:val="ru-RU" w:bidi="ru-RU"/>
        </w:rPr>
        <w:t xml:space="preserve"> </w:t>
      </w:r>
      <w:r w:rsidRPr="003C212D">
        <w:rPr>
          <w:szCs w:val="22"/>
          <w:u w:val="single"/>
          <w:lang w:val="ru-RU" w:bidi="ru-RU"/>
        </w:rPr>
        <w:tab/>
      </w:r>
      <w:r w:rsidRPr="003C212D">
        <w:rPr>
          <w:szCs w:val="22"/>
          <w:lang w:val="ru-RU" w:bidi="ru-RU"/>
        </w:rPr>
        <w:t>/</w:t>
      </w:r>
      <w:r w:rsidRPr="003C212D">
        <w:rPr>
          <w:szCs w:val="22"/>
          <w:u w:val="single"/>
          <w:lang w:val="ru-RU" w:bidi="ru-RU"/>
        </w:rPr>
        <w:t xml:space="preserve"> С.К. Киселев</w:t>
      </w:r>
      <w:r w:rsidRPr="003C212D">
        <w:rPr>
          <w:szCs w:val="22"/>
          <w:u w:val="single"/>
          <w:lang w:val="ru-RU" w:bidi="ru-RU"/>
        </w:rPr>
        <w:tab/>
      </w:r>
      <w:r w:rsidRPr="003C212D">
        <w:rPr>
          <w:szCs w:val="22"/>
          <w:lang w:val="ru-RU" w:bidi="ru-RU"/>
        </w:rPr>
        <w:t>/</w:t>
      </w:r>
    </w:p>
    <w:p w14:paraId="4653548E" w14:textId="77777777" w:rsidR="003C212D" w:rsidRPr="00FB79F8" w:rsidRDefault="003C212D" w:rsidP="00C428B3">
      <w:pPr>
        <w:widowControl w:val="0"/>
        <w:tabs>
          <w:tab w:val="left" w:pos="7481"/>
        </w:tabs>
        <w:autoSpaceDE w:val="0"/>
        <w:spacing w:before="30" w:line="240" w:lineRule="auto"/>
        <w:ind w:left="6132" w:firstLine="6"/>
        <w:rPr>
          <w:b/>
          <w:sz w:val="18"/>
          <w:szCs w:val="22"/>
          <w:lang w:val="ru-RU" w:bidi="ru-RU"/>
        </w:rPr>
      </w:pPr>
      <w:r w:rsidRPr="00FB79F8">
        <w:rPr>
          <w:sz w:val="18"/>
          <w:szCs w:val="22"/>
          <w:lang w:val="ru-RU" w:bidi="ru-RU"/>
        </w:rPr>
        <w:t>подпись</w:t>
      </w:r>
      <w:r w:rsidRPr="00FB79F8">
        <w:rPr>
          <w:sz w:val="18"/>
          <w:szCs w:val="22"/>
          <w:lang w:val="ru-RU" w:bidi="ru-RU"/>
        </w:rPr>
        <w:tab/>
        <w:t>инициалы,</w:t>
      </w:r>
      <w:r w:rsidRPr="00FB79F8">
        <w:rPr>
          <w:spacing w:val="-1"/>
          <w:sz w:val="18"/>
          <w:szCs w:val="22"/>
          <w:lang w:val="ru-RU" w:bidi="ru-RU"/>
        </w:rPr>
        <w:t xml:space="preserve"> </w:t>
      </w:r>
      <w:r w:rsidRPr="00FB79F8">
        <w:rPr>
          <w:sz w:val="18"/>
          <w:szCs w:val="22"/>
          <w:lang w:val="ru-RU" w:bidi="ru-RU"/>
        </w:rPr>
        <w:t>фамилия</w:t>
      </w:r>
    </w:p>
    <w:p w14:paraId="41C34488" w14:textId="22A292E3" w:rsidR="003C212D" w:rsidRPr="003C212D" w:rsidRDefault="003C212D" w:rsidP="003C212D">
      <w:pPr>
        <w:widowControl w:val="0"/>
        <w:tabs>
          <w:tab w:val="left" w:pos="6429"/>
          <w:tab w:val="left" w:pos="8818"/>
          <w:tab w:val="left" w:pos="9552"/>
        </w:tabs>
        <w:autoSpaceDE w:val="0"/>
        <w:spacing w:before="49"/>
        <w:ind w:left="5763" w:firstLine="6"/>
        <w:rPr>
          <w:b/>
          <w:szCs w:val="22"/>
          <w:lang w:val="ru-RU" w:bidi="ru-RU"/>
        </w:rPr>
      </w:pPr>
      <w:r w:rsidRPr="00FB79F8">
        <w:rPr>
          <w:szCs w:val="22"/>
          <w:lang w:val="ru-RU" w:bidi="ru-RU"/>
        </w:rPr>
        <w:t>«</w:t>
      </w:r>
      <w:r w:rsidRPr="00FB79F8">
        <w:rPr>
          <w:szCs w:val="22"/>
          <w:u w:val="single"/>
          <w:lang w:val="ru-RU" w:bidi="ru-RU"/>
        </w:rPr>
        <w:t xml:space="preserve"> </w:t>
      </w:r>
      <w:r w:rsidRPr="00FB79F8">
        <w:rPr>
          <w:szCs w:val="22"/>
          <w:u w:val="single"/>
          <w:lang w:val="ru-RU" w:bidi="ru-RU"/>
        </w:rPr>
        <w:tab/>
      </w:r>
      <w:r w:rsidRPr="00FB79F8">
        <w:rPr>
          <w:szCs w:val="22"/>
          <w:lang w:val="ru-RU" w:bidi="ru-RU"/>
        </w:rPr>
        <w:t>»</w:t>
      </w:r>
      <w:r w:rsidRPr="00FB79F8">
        <w:rPr>
          <w:szCs w:val="22"/>
          <w:u w:val="single"/>
          <w:lang w:val="ru-RU" w:bidi="ru-RU"/>
        </w:rPr>
        <w:t xml:space="preserve"> </w:t>
      </w:r>
      <w:r w:rsidRPr="00FB79F8">
        <w:rPr>
          <w:szCs w:val="22"/>
          <w:u w:val="single"/>
          <w:lang w:val="ru-RU" w:bidi="ru-RU"/>
        </w:rPr>
        <w:tab/>
      </w:r>
      <w:r w:rsidRPr="00FB79F8">
        <w:rPr>
          <w:szCs w:val="22"/>
          <w:lang w:val="ru-RU" w:bidi="ru-RU"/>
        </w:rPr>
        <w:t>20</w:t>
      </w:r>
      <w:r w:rsidRPr="00FB79F8">
        <w:rPr>
          <w:szCs w:val="22"/>
          <w:u w:val="single"/>
          <w:lang w:val="ru-RU" w:bidi="ru-RU"/>
        </w:rPr>
        <w:t xml:space="preserve"> 2</w:t>
      </w:r>
      <w:r>
        <w:rPr>
          <w:szCs w:val="22"/>
          <w:u w:val="single"/>
          <w:lang w:val="ru-RU" w:bidi="ru-RU"/>
        </w:rPr>
        <w:t>4</w:t>
      </w:r>
      <w:r w:rsidRPr="00FB79F8">
        <w:rPr>
          <w:szCs w:val="22"/>
          <w:u w:val="single"/>
          <w:lang w:val="ru-RU" w:bidi="ru-RU"/>
        </w:rPr>
        <w:tab/>
      </w:r>
      <w:r w:rsidRPr="00FB79F8">
        <w:rPr>
          <w:szCs w:val="22"/>
          <w:lang w:val="ru-RU" w:bidi="ru-RU"/>
        </w:rPr>
        <w:t>г.</w:t>
      </w:r>
    </w:p>
    <w:p w14:paraId="6A6C8CB5" w14:textId="51C89498" w:rsidR="003C212D" w:rsidRPr="00937643" w:rsidRDefault="003C212D" w:rsidP="003C212D">
      <w:pPr>
        <w:widowControl w:val="0"/>
        <w:autoSpaceDE w:val="0"/>
        <w:spacing w:line="278" w:lineRule="auto"/>
        <w:ind w:right="567" w:firstLine="0"/>
        <w:jc w:val="center"/>
        <w:rPr>
          <w:b/>
          <w:bCs/>
          <w:sz w:val="44"/>
          <w:szCs w:val="22"/>
          <w:lang w:val="ru-RU" w:bidi="ru-RU"/>
        </w:rPr>
      </w:pPr>
      <w:r w:rsidRPr="00FB79F8">
        <w:rPr>
          <w:b/>
          <w:bCs/>
          <w:sz w:val="44"/>
          <w:szCs w:val="22"/>
          <w:lang w:val="ru-RU" w:bidi="ru-RU"/>
        </w:rPr>
        <w:t>ВЫПУСКНАЯ</w:t>
      </w:r>
      <w:r w:rsidRPr="00937643">
        <w:rPr>
          <w:b/>
          <w:bCs/>
          <w:sz w:val="44"/>
          <w:szCs w:val="22"/>
          <w:lang w:val="ru-RU" w:bidi="ru-RU"/>
        </w:rPr>
        <w:t xml:space="preserve"> </w:t>
      </w:r>
      <w:r w:rsidRPr="00FB79F8">
        <w:rPr>
          <w:b/>
          <w:bCs/>
          <w:sz w:val="44"/>
          <w:szCs w:val="22"/>
          <w:lang w:val="ru-RU" w:bidi="ru-RU"/>
        </w:rPr>
        <w:t>КВАЛИФИКАЦИОННАЯ РАБОТА</w:t>
      </w:r>
    </w:p>
    <w:p w14:paraId="0F76EB69" w14:textId="77777777" w:rsidR="003C212D" w:rsidRPr="003C212D" w:rsidRDefault="003C212D" w:rsidP="00D441DC">
      <w:pPr>
        <w:autoSpaceDE w:val="0"/>
        <w:adjustRightInd w:val="0"/>
        <w:spacing w:line="240" w:lineRule="auto"/>
        <w:ind w:firstLine="0"/>
        <w:rPr>
          <w:rFonts w:cs="Times New Roman"/>
          <w:b/>
          <w:sz w:val="16"/>
          <w:szCs w:val="16"/>
          <w:lang w:val="ru-RU"/>
        </w:rPr>
      </w:pPr>
    </w:p>
    <w:p w14:paraId="3AC3F1BA" w14:textId="59BAA1F9" w:rsidR="00406DE8" w:rsidRPr="00D47903" w:rsidRDefault="00406DE8" w:rsidP="00F1336C">
      <w:pPr>
        <w:tabs>
          <w:tab w:val="left" w:pos="5103"/>
        </w:tabs>
        <w:autoSpaceDE w:val="0"/>
        <w:adjustRightInd w:val="0"/>
        <w:ind w:firstLine="0"/>
        <w:rPr>
          <w:rFonts w:cs="Times New Roman"/>
          <w:szCs w:val="28"/>
          <w:lang w:val="ru-RU"/>
        </w:rPr>
      </w:pPr>
      <w:r w:rsidRPr="00D47903">
        <w:rPr>
          <w:rFonts w:cs="Times New Roman"/>
          <w:szCs w:val="28"/>
          <w:lang w:val="ru-RU"/>
        </w:rPr>
        <w:t>Тема</w:t>
      </w:r>
      <w:r w:rsidR="00D47903" w:rsidRPr="00D47903">
        <w:rPr>
          <w:rFonts w:cs="Times New Roman"/>
          <w:szCs w:val="28"/>
          <w:lang w:val="ru-RU"/>
        </w:rPr>
        <w:t xml:space="preserve"> </w:t>
      </w:r>
      <w:r w:rsidR="00D47903" w:rsidRPr="00D47903">
        <w:rPr>
          <w:rFonts w:cs="Times New Roman"/>
          <w:i/>
          <w:iCs/>
          <w:szCs w:val="28"/>
          <w:u w:val="single"/>
          <w:lang w:val="ru-RU"/>
        </w:rPr>
        <w:t>Интеллектуальный помощник для работы с электронной библиотекой</w:t>
      </w:r>
    </w:p>
    <w:p w14:paraId="1F73A3B5" w14:textId="6A8B93E5" w:rsidR="00406DE8" w:rsidRPr="00FE5C5A" w:rsidRDefault="00406DE8" w:rsidP="00D441DC">
      <w:pPr>
        <w:spacing w:line="240" w:lineRule="auto"/>
        <w:ind w:firstLine="0"/>
        <w:rPr>
          <w:rFonts w:cs="Times New Roman"/>
          <w:lang w:val="ru-RU"/>
        </w:rPr>
      </w:pPr>
      <w:r w:rsidRPr="00FE5C5A">
        <w:rPr>
          <w:rFonts w:cs="Times New Roman"/>
          <w:szCs w:val="28"/>
          <w:lang w:val="ru-RU"/>
        </w:rPr>
        <w:t>Обучающийся</w:t>
      </w:r>
      <w:r w:rsidR="006E3FA9">
        <w:rPr>
          <w:rFonts w:cs="Times New Roman"/>
          <w:szCs w:val="28"/>
          <w:lang w:val="ru-RU"/>
        </w:rPr>
        <w:tab/>
      </w:r>
      <w:r w:rsidR="004A7372">
        <w:rPr>
          <w:rFonts w:cs="Times New Roman"/>
          <w:szCs w:val="28"/>
          <w:lang w:val="ru-RU"/>
        </w:rPr>
        <w:tab/>
      </w:r>
      <w:r w:rsidR="00A65737" w:rsidRPr="00FE5C5A">
        <w:rPr>
          <w:rFonts w:cs="Times New Roman"/>
          <w:lang w:val="ru-RU"/>
        </w:rPr>
        <w:t xml:space="preserve"> </w:t>
      </w:r>
      <w:r w:rsidRPr="00FE5C5A">
        <w:rPr>
          <w:rFonts w:cs="Times New Roman"/>
          <w:lang w:val="ru-RU"/>
        </w:rPr>
        <w:t>__</w:t>
      </w:r>
      <w:r w:rsidR="00A65737" w:rsidRPr="00FE5C5A">
        <w:rPr>
          <w:rFonts w:cs="Times New Roman"/>
          <w:lang w:val="ru-RU"/>
        </w:rPr>
        <w:t>______</w:t>
      </w:r>
      <w:r w:rsidRPr="00FE5C5A">
        <w:rPr>
          <w:rFonts w:cs="Times New Roman"/>
          <w:lang w:val="ru-RU"/>
        </w:rPr>
        <w:t>____</w:t>
      </w:r>
      <w:r w:rsidR="00F1336C" w:rsidRPr="00FE5C5A">
        <w:rPr>
          <w:rFonts w:cs="Times New Roman"/>
          <w:lang w:val="ru-RU"/>
        </w:rPr>
        <w:t>__________</w:t>
      </w:r>
      <w:r w:rsidRPr="00FE5C5A">
        <w:rPr>
          <w:rFonts w:cs="Times New Roman"/>
          <w:lang w:val="ru-RU"/>
        </w:rPr>
        <w:t>/</w:t>
      </w:r>
      <w:r w:rsidR="006E3FA9" w:rsidRPr="006E3FA9">
        <w:rPr>
          <w:rFonts w:cs="Times New Roman"/>
          <w:i/>
          <w:iCs/>
          <w:u w:val="single"/>
          <w:lang w:val="ru-RU"/>
        </w:rPr>
        <w:t xml:space="preserve"> </w:t>
      </w:r>
      <w:r w:rsidR="006E3FA9">
        <w:rPr>
          <w:rFonts w:cs="Times New Roman"/>
          <w:i/>
          <w:iCs/>
          <w:u w:val="single"/>
          <w:lang w:val="ru-RU"/>
        </w:rPr>
        <w:tab/>
      </w:r>
      <w:r w:rsidR="006E3FA9" w:rsidRPr="006E3FA9">
        <w:rPr>
          <w:rFonts w:cs="Times New Roman"/>
          <w:i/>
          <w:iCs/>
          <w:u w:val="single"/>
          <w:lang w:val="ru-RU"/>
        </w:rPr>
        <w:t>Х.А. Нгуен</w:t>
      </w:r>
      <w:r w:rsidR="006E3FA9">
        <w:rPr>
          <w:rFonts w:cs="Times New Roman"/>
          <w:i/>
          <w:iCs/>
          <w:u w:val="single"/>
          <w:lang w:val="ru-RU"/>
        </w:rPr>
        <w:tab/>
      </w:r>
      <w:r w:rsidR="006E3FA9">
        <w:rPr>
          <w:rFonts w:cs="Times New Roman"/>
          <w:i/>
          <w:iCs/>
          <w:u w:val="single"/>
          <w:lang w:val="ru-RU"/>
        </w:rPr>
        <w:tab/>
      </w:r>
      <w:r w:rsidR="006E3FA9">
        <w:rPr>
          <w:rFonts w:cs="Times New Roman"/>
          <w:i/>
          <w:iCs/>
          <w:u w:val="single"/>
          <w:lang w:val="ru-RU"/>
        </w:rPr>
        <w:tab/>
      </w:r>
    </w:p>
    <w:p w14:paraId="325C1EFC" w14:textId="3DF7A301" w:rsidR="00406DE8" w:rsidRDefault="006A7D8F" w:rsidP="00F1336C">
      <w:pPr>
        <w:tabs>
          <w:tab w:val="left" w:pos="-4678"/>
        </w:tabs>
        <w:spacing w:line="240" w:lineRule="auto"/>
        <w:ind w:firstLine="4111"/>
        <w:rPr>
          <w:rFonts w:cs="Times New Roman"/>
          <w:sz w:val="20"/>
          <w:szCs w:val="20"/>
          <w:lang w:val="ru-RU"/>
        </w:rPr>
      </w:pPr>
      <w:r>
        <w:rPr>
          <w:rFonts w:cs="Times New Roman"/>
          <w:sz w:val="20"/>
          <w:szCs w:val="20"/>
          <w:lang w:val="ru-RU"/>
        </w:rPr>
        <w:t>п</w:t>
      </w:r>
      <w:r w:rsidR="00406DE8" w:rsidRPr="00406DE8">
        <w:rPr>
          <w:rFonts w:cs="Times New Roman"/>
          <w:sz w:val="20"/>
          <w:szCs w:val="20"/>
          <w:lang w:val="ru-RU"/>
        </w:rPr>
        <w:t>одпись</w:t>
      </w:r>
      <w:r>
        <w:rPr>
          <w:rFonts w:cs="Times New Roman"/>
          <w:sz w:val="20"/>
          <w:szCs w:val="20"/>
          <w:lang w:val="ru-RU"/>
        </w:rPr>
        <w:tab/>
      </w:r>
      <w:r>
        <w:rPr>
          <w:rFonts w:cs="Times New Roman"/>
          <w:sz w:val="20"/>
          <w:szCs w:val="20"/>
          <w:lang w:val="ru-RU"/>
        </w:rPr>
        <w:tab/>
      </w:r>
      <w:r>
        <w:rPr>
          <w:rFonts w:cs="Times New Roman"/>
          <w:sz w:val="20"/>
          <w:szCs w:val="20"/>
          <w:lang w:val="ru-RU"/>
        </w:rPr>
        <w:tab/>
      </w:r>
      <w:r w:rsidR="00075F08">
        <w:rPr>
          <w:rFonts w:cs="Times New Roman"/>
          <w:sz w:val="20"/>
          <w:szCs w:val="20"/>
          <w:lang w:val="ru-RU"/>
        </w:rPr>
        <w:t xml:space="preserve">         </w:t>
      </w:r>
      <w:r w:rsidR="00406DE8" w:rsidRPr="00406DE8">
        <w:rPr>
          <w:rFonts w:cs="Times New Roman"/>
          <w:sz w:val="20"/>
          <w:szCs w:val="20"/>
          <w:lang w:val="ru-RU"/>
        </w:rPr>
        <w:t>инициалы, фамилия</w:t>
      </w:r>
    </w:p>
    <w:p w14:paraId="45EE1EC8" w14:textId="77777777" w:rsidR="00F1336C" w:rsidRPr="00406DE8" w:rsidRDefault="00F1336C" w:rsidP="00F1336C">
      <w:pPr>
        <w:tabs>
          <w:tab w:val="left" w:pos="-4678"/>
        </w:tabs>
        <w:spacing w:line="240" w:lineRule="auto"/>
        <w:ind w:firstLine="0"/>
        <w:rPr>
          <w:rFonts w:cs="Times New Roman"/>
          <w:sz w:val="20"/>
          <w:szCs w:val="20"/>
          <w:lang w:val="ru-RU"/>
        </w:rPr>
      </w:pPr>
    </w:p>
    <w:p w14:paraId="131D8749" w14:textId="510EA325" w:rsidR="00406DE8" w:rsidRPr="00C14F15" w:rsidRDefault="00406DE8" w:rsidP="00D441DC">
      <w:pPr>
        <w:spacing w:line="240" w:lineRule="auto"/>
        <w:ind w:firstLine="0"/>
        <w:rPr>
          <w:rFonts w:cs="Times New Roman"/>
          <w:szCs w:val="28"/>
          <w:lang w:val="ru-RU"/>
        </w:rPr>
      </w:pPr>
      <w:r w:rsidRPr="00FE5C5A">
        <w:rPr>
          <w:rFonts w:cs="Times New Roman"/>
          <w:szCs w:val="28"/>
          <w:lang w:val="ru-RU"/>
        </w:rPr>
        <w:t xml:space="preserve">Обозначение </w:t>
      </w:r>
      <w:r w:rsidR="004A7372">
        <w:rPr>
          <w:rFonts w:cs="Times New Roman"/>
          <w:szCs w:val="28"/>
          <w:lang w:val="ru-RU"/>
        </w:rPr>
        <w:t>работы</w:t>
      </w:r>
      <w:r w:rsidR="004A7372">
        <w:rPr>
          <w:rFonts w:cs="Times New Roman"/>
          <w:lang w:val="ru-RU"/>
        </w:rPr>
        <w:tab/>
        <w:t xml:space="preserve"> </w:t>
      </w:r>
      <w:r w:rsidR="004A7372" w:rsidRPr="00494F1A">
        <w:rPr>
          <w:i/>
          <w:iCs/>
          <w:u w:val="single"/>
          <w:lang w:val="ru-RU"/>
        </w:rPr>
        <w:t>ВКР-УлГТУ-09.03.02-17/1175-2024</w:t>
      </w:r>
      <w:r w:rsidR="00FF7C13" w:rsidRPr="00FE5C5A">
        <w:rPr>
          <w:rFonts w:cs="Times New Roman"/>
          <w:lang w:val="ru-RU"/>
        </w:rPr>
        <w:t xml:space="preserve"> </w:t>
      </w:r>
      <w:r w:rsidRPr="00FE5C5A">
        <w:rPr>
          <w:rFonts w:cs="Times New Roman"/>
          <w:szCs w:val="28"/>
          <w:lang w:val="ru-RU"/>
        </w:rPr>
        <w:t>Группа</w:t>
      </w:r>
      <w:r w:rsidRPr="00FE5C5A">
        <w:rPr>
          <w:rFonts w:cs="Times New Roman"/>
          <w:lang w:val="ru-RU"/>
        </w:rPr>
        <w:t xml:space="preserve"> </w:t>
      </w:r>
      <w:r w:rsidR="00C14F15" w:rsidRPr="00C14F15">
        <w:rPr>
          <w:rFonts w:cs="Times New Roman"/>
          <w:i/>
          <w:iCs/>
          <w:szCs w:val="28"/>
          <w:u w:val="single"/>
          <w:lang w:val="ru-RU"/>
        </w:rPr>
        <w:t>ЦИСТбв-51</w:t>
      </w:r>
      <w:r w:rsidR="00C14F15" w:rsidRPr="00C14F15">
        <w:rPr>
          <w:rFonts w:cs="Times New Roman"/>
          <w:szCs w:val="28"/>
          <w:lang w:val="ru-RU"/>
        </w:rPr>
        <w:t xml:space="preserve"> </w:t>
      </w:r>
    </w:p>
    <w:p w14:paraId="7E2B4EEA" w14:textId="77777777" w:rsidR="00406DE8" w:rsidRPr="00406DE8" w:rsidRDefault="00406DE8" w:rsidP="00D441DC">
      <w:pPr>
        <w:spacing w:line="240" w:lineRule="auto"/>
        <w:ind w:firstLine="0"/>
        <w:rPr>
          <w:rFonts w:cs="Times New Roman"/>
          <w:sz w:val="20"/>
          <w:szCs w:val="20"/>
          <w:lang w:val="ru-RU"/>
        </w:rPr>
      </w:pPr>
    </w:p>
    <w:p w14:paraId="723DCD66" w14:textId="71A9CB55" w:rsidR="002B303C" w:rsidRDefault="00406DE8" w:rsidP="00D441DC">
      <w:pPr>
        <w:spacing w:line="240" w:lineRule="auto"/>
        <w:ind w:firstLine="0"/>
        <w:rPr>
          <w:i/>
          <w:szCs w:val="28"/>
          <w:u w:val="single"/>
          <w:lang w:val="ru-RU" w:bidi="ru-RU"/>
        </w:rPr>
      </w:pPr>
      <w:r w:rsidRPr="002B303C">
        <w:rPr>
          <w:rFonts w:cs="Times New Roman"/>
          <w:szCs w:val="28"/>
          <w:lang w:val="ru-RU"/>
        </w:rPr>
        <w:t xml:space="preserve">Направление подготовки </w:t>
      </w:r>
      <w:r w:rsidR="00457C0A" w:rsidRPr="00457C0A">
        <w:rPr>
          <w:i/>
          <w:szCs w:val="28"/>
          <w:u w:val="single"/>
          <w:lang w:val="ru-RU" w:bidi="ru-RU"/>
        </w:rPr>
        <w:t>09.03.02 «Информационные системы и технологии</w:t>
      </w:r>
      <w:r w:rsidR="002B303C">
        <w:rPr>
          <w:i/>
          <w:szCs w:val="28"/>
          <w:u w:val="single"/>
          <w:lang w:val="ru-RU" w:bidi="ru-RU"/>
        </w:rPr>
        <w:t>»</w:t>
      </w:r>
    </w:p>
    <w:p w14:paraId="59D806A7" w14:textId="2DCED13D" w:rsidR="00406DE8" w:rsidRPr="00406DE8" w:rsidRDefault="00406DE8" w:rsidP="002B303C">
      <w:pPr>
        <w:spacing w:line="240" w:lineRule="auto"/>
        <w:ind w:firstLine="4820"/>
        <w:rPr>
          <w:rFonts w:cs="Times New Roman"/>
          <w:sz w:val="20"/>
          <w:szCs w:val="20"/>
          <w:lang w:val="ru-RU"/>
        </w:rPr>
      </w:pPr>
      <w:r w:rsidRPr="00406DE8">
        <w:rPr>
          <w:rFonts w:cs="Times New Roman"/>
          <w:sz w:val="20"/>
          <w:szCs w:val="20"/>
          <w:lang w:val="ru-RU"/>
        </w:rPr>
        <w:t>код, наименование</w:t>
      </w:r>
    </w:p>
    <w:p w14:paraId="4F842C8D" w14:textId="5190BA6C" w:rsidR="00406DE8" w:rsidRPr="002B303C" w:rsidRDefault="00406DE8" w:rsidP="00D441DC">
      <w:pPr>
        <w:spacing w:line="240" w:lineRule="auto"/>
        <w:ind w:firstLine="0"/>
        <w:rPr>
          <w:rFonts w:cs="Times New Roman"/>
          <w:szCs w:val="28"/>
          <w:lang w:val="ru-RU"/>
        </w:rPr>
      </w:pPr>
      <w:r w:rsidRPr="002B303C">
        <w:rPr>
          <w:rFonts w:cs="Times New Roman"/>
          <w:szCs w:val="28"/>
          <w:lang w:val="ru-RU"/>
        </w:rPr>
        <w:t>______________________________________________________________________</w:t>
      </w:r>
    </w:p>
    <w:p w14:paraId="1CAE0F0B" w14:textId="77777777" w:rsidR="00406DE8" w:rsidRPr="00406DE8" w:rsidRDefault="00406DE8" w:rsidP="00D441DC">
      <w:pPr>
        <w:spacing w:line="240" w:lineRule="auto"/>
        <w:ind w:firstLine="0"/>
        <w:rPr>
          <w:rFonts w:cs="Times New Roman"/>
          <w:sz w:val="20"/>
          <w:szCs w:val="20"/>
          <w:lang w:val="ru-RU"/>
        </w:rPr>
      </w:pPr>
    </w:p>
    <w:p w14:paraId="5C83C919" w14:textId="56E02C23" w:rsidR="00406DE8" w:rsidRPr="00072F5A" w:rsidRDefault="00406DE8" w:rsidP="00390F5F">
      <w:pPr>
        <w:spacing w:line="276" w:lineRule="auto"/>
        <w:ind w:firstLine="0"/>
        <w:rPr>
          <w:rFonts w:cs="Times New Roman"/>
          <w:sz w:val="22"/>
          <w:szCs w:val="22"/>
          <w:lang w:val="ru-RU"/>
        </w:rPr>
      </w:pPr>
      <w:r w:rsidRPr="00390F5F">
        <w:rPr>
          <w:rFonts w:cs="Times New Roman"/>
          <w:szCs w:val="28"/>
          <w:lang w:val="ru-RU"/>
        </w:rPr>
        <w:t>Руководитель ВКР</w:t>
      </w:r>
      <w:r w:rsidR="00390F5F">
        <w:rPr>
          <w:rFonts w:cs="Times New Roman"/>
          <w:szCs w:val="28"/>
          <w:lang w:val="ru-RU"/>
        </w:rPr>
        <w:tab/>
      </w:r>
      <w:r w:rsidR="00390F5F">
        <w:rPr>
          <w:rFonts w:cs="Times New Roman"/>
          <w:szCs w:val="28"/>
          <w:lang w:val="ru-RU"/>
        </w:rPr>
        <w:tab/>
      </w:r>
      <w:r w:rsidR="00062871" w:rsidRPr="00062871">
        <w:rPr>
          <w:szCs w:val="22"/>
          <w:u w:val="single"/>
          <w:lang w:val="ru-RU" w:bidi="ru-RU"/>
        </w:rPr>
        <w:tab/>
      </w:r>
      <w:r w:rsidR="007C221A">
        <w:rPr>
          <w:szCs w:val="22"/>
          <w:u w:val="single"/>
          <w:lang w:val="ru-RU" w:bidi="ru-RU"/>
        </w:rPr>
        <w:tab/>
      </w:r>
      <w:r w:rsidR="007C221A">
        <w:rPr>
          <w:szCs w:val="22"/>
          <w:u w:val="single"/>
          <w:lang w:val="ru-RU" w:bidi="ru-RU"/>
        </w:rPr>
        <w:tab/>
      </w:r>
      <w:r w:rsidR="00062871">
        <w:rPr>
          <w:szCs w:val="22"/>
          <w:u w:val="single"/>
          <w:lang w:val="ru-RU" w:bidi="ru-RU"/>
        </w:rPr>
        <w:tab/>
      </w:r>
      <w:r w:rsidR="00976540" w:rsidRPr="00390F5F">
        <w:rPr>
          <w:rFonts w:cs="Times New Roman"/>
          <w:lang w:val="ru-RU"/>
        </w:rPr>
        <w:t>/</w:t>
      </w:r>
      <w:r w:rsidR="00062871" w:rsidRPr="00062871">
        <w:rPr>
          <w:szCs w:val="22"/>
          <w:u w:val="single"/>
          <w:lang w:val="ru-RU" w:bidi="ru-RU"/>
        </w:rPr>
        <w:t xml:space="preserve"> </w:t>
      </w:r>
      <w:r w:rsidR="005B5D65">
        <w:rPr>
          <w:szCs w:val="22"/>
          <w:u w:val="single"/>
          <w:lang w:val="ru-RU" w:bidi="ru-RU"/>
        </w:rPr>
        <w:tab/>
      </w:r>
      <w:r w:rsidR="00062871">
        <w:rPr>
          <w:i/>
          <w:szCs w:val="22"/>
          <w:u w:val="single"/>
          <w:lang w:val="ru-RU" w:bidi="ru-RU"/>
        </w:rPr>
        <w:t>В</w:t>
      </w:r>
      <w:r w:rsidR="00062871" w:rsidRPr="00062871">
        <w:rPr>
          <w:i/>
          <w:szCs w:val="22"/>
          <w:u w:val="single"/>
          <w:lang w:val="ru-RU" w:bidi="ru-RU"/>
        </w:rPr>
        <w:t>.</w:t>
      </w:r>
      <w:r w:rsidR="00062871">
        <w:rPr>
          <w:i/>
          <w:szCs w:val="22"/>
          <w:u w:val="single"/>
          <w:lang w:val="ru-RU" w:bidi="ru-RU"/>
        </w:rPr>
        <w:t>М</w:t>
      </w:r>
      <w:r w:rsidR="00062871" w:rsidRPr="00062871">
        <w:rPr>
          <w:i/>
          <w:szCs w:val="22"/>
          <w:u w:val="single"/>
          <w:lang w:val="ru-RU" w:bidi="ru-RU"/>
        </w:rPr>
        <w:t>.</w:t>
      </w:r>
      <w:r w:rsidR="00062871">
        <w:rPr>
          <w:i/>
          <w:szCs w:val="22"/>
          <w:u w:val="single"/>
          <w:lang w:val="ru-RU" w:bidi="ru-RU"/>
        </w:rPr>
        <w:t xml:space="preserve"> Кандаулов</w:t>
      </w:r>
      <w:r w:rsidR="002B303C">
        <w:rPr>
          <w:i/>
          <w:szCs w:val="22"/>
          <w:u w:val="single"/>
          <w:lang w:val="ru-RU" w:bidi="ru-RU"/>
        </w:rPr>
        <w:t xml:space="preserve">         </w:t>
      </w:r>
      <w:r w:rsidR="00062871" w:rsidRPr="00062871">
        <w:rPr>
          <w:i/>
          <w:szCs w:val="22"/>
          <w:u w:val="single"/>
          <w:lang w:val="ru-RU" w:bidi="ru-RU"/>
        </w:rPr>
        <w:t xml:space="preserve"> </w:t>
      </w:r>
      <w:r w:rsidR="00976540" w:rsidRPr="00390F5F">
        <w:rPr>
          <w:rFonts w:cs="Times New Roman"/>
          <w:lang w:val="ru-RU"/>
        </w:rPr>
        <w:t>/</w:t>
      </w:r>
    </w:p>
    <w:p w14:paraId="3BCFA8D7" w14:textId="61D8DD5B" w:rsidR="00406DE8" w:rsidRDefault="00406DE8" w:rsidP="007C221A">
      <w:pPr>
        <w:tabs>
          <w:tab w:val="left" w:pos="-4678"/>
        </w:tabs>
        <w:spacing w:line="240" w:lineRule="auto"/>
        <w:ind w:firstLine="4395"/>
        <w:rPr>
          <w:rFonts w:cs="Times New Roman"/>
          <w:sz w:val="20"/>
          <w:szCs w:val="20"/>
          <w:lang w:val="ru-RU"/>
        </w:rPr>
      </w:pPr>
      <w:r w:rsidRPr="00406DE8">
        <w:rPr>
          <w:rFonts w:cs="Times New Roman"/>
          <w:sz w:val="20"/>
          <w:szCs w:val="20"/>
          <w:lang w:val="ru-RU"/>
        </w:rPr>
        <w:t>подпись, дата</w:t>
      </w:r>
      <w:r w:rsidRPr="00406DE8">
        <w:rPr>
          <w:rFonts w:cs="Times New Roman"/>
          <w:sz w:val="20"/>
          <w:szCs w:val="20"/>
          <w:lang w:val="ru-RU"/>
        </w:rPr>
        <w:tab/>
      </w:r>
      <w:r w:rsidR="007C221A">
        <w:rPr>
          <w:rFonts w:cs="Times New Roman"/>
          <w:sz w:val="20"/>
          <w:szCs w:val="20"/>
          <w:lang w:val="ru-RU"/>
        </w:rPr>
        <w:tab/>
      </w:r>
      <w:r w:rsidRPr="00406DE8">
        <w:rPr>
          <w:rFonts w:cs="Times New Roman"/>
          <w:sz w:val="20"/>
          <w:szCs w:val="20"/>
          <w:lang w:val="ru-RU"/>
        </w:rPr>
        <w:tab/>
        <w:t>инициалы, фамилия</w:t>
      </w:r>
    </w:p>
    <w:p w14:paraId="353A27FE" w14:textId="77777777" w:rsidR="007C221A" w:rsidRPr="00406DE8" w:rsidRDefault="007C221A" w:rsidP="007C221A">
      <w:pPr>
        <w:tabs>
          <w:tab w:val="left" w:pos="-4678"/>
        </w:tabs>
        <w:spacing w:line="240" w:lineRule="auto"/>
        <w:ind w:firstLine="0"/>
        <w:rPr>
          <w:rFonts w:cs="Times New Roman"/>
          <w:sz w:val="20"/>
          <w:szCs w:val="20"/>
          <w:lang w:val="ru-RU"/>
        </w:rPr>
      </w:pPr>
    </w:p>
    <w:p w14:paraId="288D10E1" w14:textId="77777777" w:rsidR="00406DE8" w:rsidRPr="00390F5F" w:rsidRDefault="00406DE8" w:rsidP="002B303C">
      <w:pPr>
        <w:tabs>
          <w:tab w:val="left" w:pos="-4678"/>
        </w:tabs>
        <w:ind w:firstLine="0"/>
        <w:rPr>
          <w:rFonts w:cs="Times New Roman"/>
          <w:szCs w:val="28"/>
          <w:lang w:val="ru-RU"/>
        </w:rPr>
      </w:pPr>
      <w:r w:rsidRPr="00390F5F">
        <w:rPr>
          <w:rFonts w:cs="Times New Roman"/>
          <w:szCs w:val="28"/>
          <w:lang w:val="ru-RU"/>
        </w:rPr>
        <w:t>Консультанты:</w:t>
      </w:r>
    </w:p>
    <w:p w14:paraId="46CD5A3C" w14:textId="1B33F826" w:rsidR="00406DE8" w:rsidRPr="007C221A" w:rsidRDefault="00390F5F" w:rsidP="007C221A">
      <w:pPr>
        <w:spacing w:line="276" w:lineRule="auto"/>
        <w:ind w:firstLine="0"/>
        <w:rPr>
          <w:rFonts w:cs="Times New Roman"/>
          <w:sz w:val="22"/>
          <w:szCs w:val="22"/>
          <w:lang w:val="ru-RU"/>
        </w:rPr>
      </w:pPr>
      <w:r w:rsidRPr="00390F5F">
        <w:rPr>
          <w:rFonts w:cs="Times New Roman"/>
          <w:i/>
          <w:iCs/>
          <w:szCs w:val="28"/>
          <w:u w:val="single"/>
          <w:lang w:val="ru-RU"/>
        </w:rPr>
        <w:t>экономический раздел</w:t>
      </w:r>
      <w:r w:rsidRPr="00390F5F">
        <w:rPr>
          <w:rFonts w:cs="Times New Roman"/>
          <w:szCs w:val="28"/>
          <w:lang w:val="ru-RU"/>
        </w:rPr>
        <w:tab/>
      </w:r>
      <w:r w:rsidRPr="00390F5F">
        <w:rPr>
          <w:rFonts w:cs="Times New Roman"/>
          <w:szCs w:val="28"/>
          <w:lang w:val="ru-RU"/>
        </w:rPr>
        <w:tab/>
      </w:r>
      <w:r w:rsidR="007C221A" w:rsidRPr="00062871">
        <w:rPr>
          <w:szCs w:val="22"/>
          <w:u w:val="single"/>
          <w:lang w:val="ru-RU" w:bidi="ru-RU"/>
        </w:rPr>
        <w:tab/>
      </w:r>
      <w:r w:rsidR="007C221A">
        <w:rPr>
          <w:szCs w:val="22"/>
          <w:u w:val="single"/>
          <w:lang w:val="ru-RU" w:bidi="ru-RU"/>
        </w:rPr>
        <w:tab/>
      </w:r>
      <w:r w:rsidR="007C221A">
        <w:rPr>
          <w:szCs w:val="22"/>
          <w:u w:val="single"/>
          <w:lang w:val="ru-RU" w:bidi="ru-RU"/>
        </w:rPr>
        <w:tab/>
      </w:r>
      <w:r w:rsidR="007C221A">
        <w:rPr>
          <w:szCs w:val="22"/>
          <w:u w:val="single"/>
          <w:lang w:val="ru-RU" w:bidi="ru-RU"/>
        </w:rPr>
        <w:tab/>
      </w:r>
      <w:r w:rsidR="007C221A" w:rsidRPr="00390F5F">
        <w:rPr>
          <w:rFonts w:cs="Times New Roman"/>
          <w:lang w:val="ru-RU"/>
        </w:rPr>
        <w:t>/</w:t>
      </w:r>
      <w:r w:rsidR="007C221A" w:rsidRPr="00062871">
        <w:rPr>
          <w:szCs w:val="22"/>
          <w:u w:val="single"/>
          <w:lang w:val="ru-RU" w:bidi="ru-RU"/>
        </w:rPr>
        <w:t xml:space="preserve"> </w:t>
      </w:r>
      <w:r w:rsidR="007C221A">
        <w:rPr>
          <w:szCs w:val="22"/>
          <w:u w:val="single"/>
          <w:lang w:val="ru-RU" w:bidi="ru-RU"/>
        </w:rPr>
        <w:tab/>
      </w:r>
      <w:r w:rsidR="00600515">
        <w:rPr>
          <w:i/>
          <w:szCs w:val="22"/>
          <w:u w:val="single"/>
          <w:lang w:val="ru-RU" w:bidi="ru-RU"/>
        </w:rPr>
        <w:t>М</w:t>
      </w:r>
      <w:r w:rsidR="007C221A" w:rsidRPr="00062871">
        <w:rPr>
          <w:i/>
          <w:szCs w:val="22"/>
          <w:u w:val="single"/>
          <w:lang w:val="ru-RU" w:bidi="ru-RU"/>
        </w:rPr>
        <w:t>.</w:t>
      </w:r>
      <w:r w:rsidR="00600515">
        <w:rPr>
          <w:i/>
          <w:szCs w:val="22"/>
          <w:u w:val="single"/>
          <w:lang w:val="ru-RU" w:bidi="ru-RU"/>
        </w:rPr>
        <w:t>В</w:t>
      </w:r>
      <w:r w:rsidR="007C221A" w:rsidRPr="00062871">
        <w:rPr>
          <w:i/>
          <w:szCs w:val="22"/>
          <w:u w:val="single"/>
          <w:lang w:val="ru-RU" w:bidi="ru-RU"/>
        </w:rPr>
        <w:t>.</w:t>
      </w:r>
      <w:r w:rsidR="007C221A">
        <w:rPr>
          <w:i/>
          <w:szCs w:val="22"/>
          <w:u w:val="single"/>
          <w:lang w:val="ru-RU" w:bidi="ru-RU"/>
        </w:rPr>
        <w:t xml:space="preserve"> </w:t>
      </w:r>
      <w:r w:rsidR="00600515">
        <w:rPr>
          <w:i/>
          <w:szCs w:val="22"/>
          <w:u w:val="single"/>
          <w:lang w:val="ru-RU" w:bidi="ru-RU"/>
        </w:rPr>
        <w:t>Рыбкина</w:t>
      </w:r>
      <w:r w:rsidR="00600515">
        <w:rPr>
          <w:i/>
          <w:szCs w:val="22"/>
          <w:u w:val="single"/>
          <w:lang w:val="ru-RU" w:bidi="ru-RU"/>
        </w:rPr>
        <w:tab/>
        <w:t xml:space="preserve">      </w:t>
      </w:r>
      <w:r w:rsidR="007C221A" w:rsidRPr="00390F5F">
        <w:rPr>
          <w:rFonts w:cs="Times New Roman"/>
          <w:lang w:val="ru-RU"/>
        </w:rPr>
        <w:t>/</w:t>
      </w:r>
    </w:p>
    <w:p w14:paraId="4F0B891C" w14:textId="7E1AD4A0" w:rsidR="00406DE8" w:rsidRPr="00406DE8" w:rsidRDefault="00406DE8" w:rsidP="00052A3B">
      <w:pPr>
        <w:tabs>
          <w:tab w:val="left" w:pos="-4678"/>
        </w:tabs>
        <w:spacing w:line="240" w:lineRule="auto"/>
        <w:ind w:firstLine="284"/>
        <w:rPr>
          <w:rFonts w:cs="Times New Roman"/>
          <w:sz w:val="20"/>
          <w:szCs w:val="20"/>
          <w:lang w:val="ru-RU"/>
        </w:rPr>
      </w:pPr>
      <w:r w:rsidRPr="00406DE8">
        <w:rPr>
          <w:rFonts w:cs="Times New Roman"/>
          <w:sz w:val="20"/>
          <w:szCs w:val="20"/>
          <w:lang w:val="ru-RU"/>
        </w:rPr>
        <w:t>наименование раздела</w:t>
      </w:r>
      <w:r w:rsidR="00873A83">
        <w:rPr>
          <w:rFonts w:cs="Times New Roman"/>
          <w:sz w:val="20"/>
          <w:szCs w:val="20"/>
          <w:lang w:val="ru-RU"/>
        </w:rPr>
        <w:tab/>
      </w:r>
      <w:r w:rsidR="00873A83">
        <w:rPr>
          <w:rFonts w:cs="Times New Roman"/>
          <w:sz w:val="20"/>
          <w:szCs w:val="20"/>
          <w:lang w:val="ru-RU"/>
        </w:rPr>
        <w:tab/>
      </w:r>
      <w:r w:rsidR="003F1614">
        <w:rPr>
          <w:rFonts w:cs="Times New Roman"/>
          <w:sz w:val="20"/>
          <w:szCs w:val="20"/>
          <w:lang w:val="ru-RU"/>
        </w:rPr>
        <w:tab/>
      </w:r>
      <w:r w:rsidR="007C221A">
        <w:rPr>
          <w:rFonts w:cs="Times New Roman"/>
          <w:sz w:val="20"/>
          <w:szCs w:val="20"/>
          <w:lang w:val="ru-RU"/>
        </w:rPr>
        <w:t xml:space="preserve">  </w:t>
      </w:r>
      <w:r w:rsidRPr="00406DE8">
        <w:rPr>
          <w:rFonts w:cs="Times New Roman"/>
          <w:sz w:val="20"/>
          <w:szCs w:val="20"/>
          <w:lang w:val="ru-RU"/>
        </w:rPr>
        <w:t>подпись, дата</w:t>
      </w:r>
      <w:r w:rsidRPr="00406DE8">
        <w:rPr>
          <w:rFonts w:cs="Times New Roman"/>
          <w:sz w:val="20"/>
          <w:szCs w:val="20"/>
          <w:lang w:val="ru-RU"/>
        </w:rPr>
        <w:tab/>
      </w:r>
      <w:r w:rsidRPr="00406DE8">
        <w:rPr>
          <w:rFonts w:cs="Times New Roman"/>
          <w:sz w:val="20"/>
          <w:szCs w:val="20"/>
          <w:lang w:val="ru-RU"/>
        </w:rPr>
        <w:tab/>
      </w:r>
      <w:r w:rsidR="007C221A">
        <w:rPr>
          <w:rFonts w:cs="Times New Roman"/>
          <w:sz w:val="20"/>
          <w:szCs w:val="20"/>
          <w:lang w:val="ru-RU"/>
        </w:rPr>
        <w:tab/>
      </w:r>
      <w:r w:rsidRPr="00406DE8">
        <w:rPr>
          <w:rFonts w:cs="Times New Roman"/>
          <w:sz w:val="20"/>
          <w:szCs w:val="20"/>
          <w:lang w:val="ru-RU"/>
        </w:rPr>
        <w:t>инициалы, фамилия</w:t>
      </w:r>
    </w:p>
    <w:p w14:paraId="4470EA43" w14:textId="77777777" w:rsidR="00406DE8" w:rsidRPr="00873A83" w:rsidRDefault="00406DE8" w:rsidP="00D441DC">
      <w:pPr>
        <w:spacing w:line="240" w:lineRule="auto"/>
        <w:ind w:firstLine="0"/>
        <w:rPr>
          <w:rFonts w:cs="Times New Roman"/>
          <w:sz w:val="22"/>
          <w:szCs w:val="22"/>
          <w:lang w:val="ru-RU"/>
        </w:rPr>
      </w:pPr>
    </w:p>
    <w:p w14:paraId="3AD7DD1D" w14:textId="77777777" w:rsidR="00406DE8" w:rsidRDefault="00406DE8" w:rsidP="00873A83">
      <w:pPr>
        <w:spacing w:line="240" w:lineRule="auto"/>
        <w:ind w:firstLine="0"/>
        <w:rPr>
          <w:rFonts w:cs="Times New Roman"/>
          <w:sz w:val="22"/>
          <w:szCs w:val="22"/>
          <w:lang w:val="ru-RU"/>
        </w:rPr>
      </w:pPr>
    </w:p>
    <w:p w14:paraId="0B387911" w14:textId="77777777" w:rsidR="006A7D8F" w:rsidRDefault="006A7D8F" w:rsidP="00873A83">
      <w:pPr>
        <w:spacing w:line="240" w:lineRule="auto"/>
        <w:ind w:firstLine="0"/>
        <w:rPr>
          <w:rFonts w:cs="Times New Roman"/>
          <w:sz w:val="22"/>
          <w:szCs w:val="22"/>
          <w:lang w:val="ru-RU"/>
        </w:rPr>
      </w:pPr>
    </w:p>
    <w:p w14:paraId="66D8944A" w14:textId="77777777" w:rsidR="006A7D8F" w:rsidRPr="00873A83" w:rsidRDefault="006A7D8F" w:rsidP="00873A83">
      <w:pPr>
        <w:spacing w:line="240" w:lineRule="auto"/>
        <w:ind w:firstLine="0"/>
        <w:rPr>
          <w:rFonts w:cs="Times New Roman"/>
          <w:sz w:val="22"/>
          <w:szCs w:val="22"/>
          <w:lang w:val="ru-RU"/>
        </w:rPr>
      </w:pPr>
    </w:p>
    <w:p w14:paraId="0C88A714" w14:textId="77777777" w:rsidR="00830083" w:rsidRDefault="00830083" w:rsidP="00EC7374">
      <w:pPr>
        <w:ind w:firstLine="0"/>
        <w:jc w:val="center"/>
        <w:rPr>
          <w:rFonts w:cs="Times New Roman"/>
          <w:szCs w:val="28"/>
          <w:lang w:val="ru-RU"/>
        </w:rPr>
      </w:pPr>
    </w:p>
    <w:p w14:paraId="179736EE" w14:textId="77777777" w:rsidR="00830083" w:rsidRDefault="00830083" w:rsidP="00EC7374">
      <w:pPr>
        <w:ind w:firstLine="0"/>
        <w:jc w:val="center"/>
        <w:rPr>
          <w:rFonts w:cs="Times New Roman"/>
          <w:szCs w:val="28"/>
          <w:lang w:val="ru-RU"/>
        </w:rPr>
      </w:pPr>
    </w:p>
    <w:p w14:paraId="200A8B1D" w14:textId="77777777" w:rsidR="00830083" w:rsidRDefault="00830083" w:rsidP="00EC7374">
      <w:pPr>
        <w:ind w:firstLine="0"/>
        <w:jc w:val="center"/>
        <w:rPr>
          <w:rFonts w:cs="Times New Roman"/>
          <w:szCs w:val="28"/>
          <w:lang w:val="ru-RU"/>
        </w:rPr>
      </w:pPr>
    </w:p>
    <w:p w14:paraId="1C643F18" w14:textId="1F2315DD" w:rsidR="008D0A34" w:rsidRPr="00830083" w:rsidRDefault="00406DE8" w:rsidP="00EC7374">
      <w:pPr>
        <w:ind w:firstLine="0"/>
        <w:jc w:val="center"/>
        <w:rPr>
          <w:rFonts w:cs="Times New Roman"/>
          <w:szCs w:val="28"/>
          <w:lang w:val="ru-RU"/>
        </w:rPr>
      </w:pPr>
      <w:r w:rsidRPr="00830083">
        <w:rPr>
          <w:rFonts w:cs="Times New Roman"/>
          <w:szCs w:val="28"/>
          <w:lang w:val="ru-RU"/>
        </w:rPr>
        <w:t>Ульяновск</w:t>
      </w:r>
      <w:r w:rsidR="00EC7374" w:rsidRPr="00830083">
        <w:rPr>
          <w:rFonts w:cs="Times New Roman"/>
          <w:szCs w:val="28"/>
          <w:lang w:val="ru-RU"/>
        </w:rPr>
        <w:t xml:space="preserve">, </w:t>
      </w:r>
      <w:r w:rsidRPr="00830083">
        <w:rPr>
          <w:rFonts w:cs="Times New Roman"/>
          <w:szCs w:val="28"/>
          <w:lang w:val="ru-RU"/>
        </w:rPr>
        <w:t>2024</w:t>
      </w:r>
    </w:p>
    <w:p w14:paraId="7910C1F6" w14:textId="1E2C1667" w:rsidR="00406DE8" w:rsidRPr="008D0A34" w:rsidRDefault="00406DE8" w:rsidP="008D0A34">
      <w:pPr>
        <w:ind w:firstLine="0"/>
        <w:rPr>
          <w:rFonts w:cs="Times New Roman"/>
          <w:sz w:val="22"/>
          <w:szCs w:val="22"/>
          <w:lang w:val="ru-RU"/>
        </w:rPr>
      </w:pPr>
      <w:r w:rsidRPr="00406DE8">
        <w:rPr>
          <w:rFonts w:cs="Times New Roman"/>
          <w:lang w:val="ru-RU"/>
        </w:rPr>
        <w:br w:type="page"/>
      </w:r>
      <w:bookmarkStart w:id="0" w:name="_Toc385924534"/>
    </w:p>
    <w:bookmarkEnd w:id="0"/>
    <w:p w14:paraId="4D3715DB" w14:textId="77777777" w:rsidR="00406DE8" w:rsidRPr="00E45395" w:rsidRDefault="00406DE8" w:rsidP="00D441DC">
      <w:pPr>
        <w:spacing w:line="240" w:lineRule="auto"/>
        <w:ind w:firstLine="0"/>
        <w:jc w:val="center"/>
        <w:rPr>
          <w:rFonts w:cs="Times New Roman"/>
          <w:b/>
          <w:bCs/>
          <w:sz w:val="24"/>
          <w:lang w:val="ru-RU"/>
        </w:rPr>
      </w:pPr>
      <w:r w:rsidRPr="00E45395">
        <w:rPr>
          <w:rFonts w:cs="Times New Roman"/>
          <w:b/>
          <w:bCs/>
          <w:sz w:val="24"/>
          <w:lang w:val="ru-RU"/>
        </w:rPr>
        <w:lastRenderedPageBreak/>
        <w:t>МИНИСТЕРСТВО ОБРАЗОВАНИЯ И НАУКИ РОССИЙСКОЙ ФЕДЕРАЦИИ</w:t>
      </w:r>
    </w:p>
    <w:p w14:paraId="554E59CF" w14:textId="77777777" w:rsidR="00406DE8" w:rsidRPr="00E45395" w:rsidRDefault="00406DE8" w:rsidP="00E279D0">
      <w:pPr>
        <w:spacing w:after="220" w:line="240" w:lineRule="auto"/>
        <w:ind w:firstLine="0"/>
        <w:jc w:val="center"/>
        <w:rPr>
          <w:rFonts w:cs="Times New Roman"/>
          <w:sz w:val="24"/>
          <w:lang w:val="ru-RU"/>
        </w:rPr>
      </w:pPr>
      <w:r w:rsidRPr="00E45395">
        <w:rPr>
          <w:rFonts w:cs="Times New Roman"/>
          <w:sz w:val="24"/>
          <w:lang w:val="ru-RU"/>
        </w:rPr>
        <w:t xml:space="preserve">федеральное государственное бюджетное образовательное учреждение </w:t>
      </w:r>
      <w:r w:rsidRPr="00E45395">
        <w:rPr>
          <w:rFonts w:cs="Times New Roman"/>
          <w:sz w:val="24"/>
          <w:lang w:val="ru-RU"/>
        </w:rPr>
        <w:br/>
        <w:t>высшего профессионального образования</w:t>
      </w:r>
    </w:p>
    <w:p w14:paraId="39D83F94" w14:textId="77777777" w:rsidR="00406DE8" w:rsidRPr="00E45395" w:rsidRDefault="00406DE8" w:rsidP="00D441DC">
      <w:pPr>
        <w:spacing w:line="240" w:lineRule="auto"/>
        <w:ind w:firstLine="0"/>
        <w:jc w:val="center"/>
        <w:rPr>
          <w:rFonts w:cs="Times New Roman"/>
          <w:b/>
          <w:bCs/>
          <w:sz w:val="24"/>
          <w:lang w:val="ru-RU"/>
        </w:rPr>
      </w:pPr>
      <w:r w:rsidRPr="00E45395">
        <w:rPr>
          <w:rFonts w:cs="Times New Roman"/>
          <w:b/>
          <w:bCs/>
          <w:sz w:val="24"/>
          <w:lang w:val="ru-RU"/>
        </w:rPr>
        <w:t>«УЛЬЯНОВСКИЙ ГОСУДАРСТВЕННЫЙ ТЕХНИЧЕСКИЙ УНИВЕРСИТЕТ»</w:t>
      </w:r>
    </w:p>
    <w:p w14:paraId="380BE164" w14:textId="77777777" w:rsidR="00406DE8" w:rsidRPr="00406DE8" w:rsidRDefault="00406DE8" w:rsidP="00D441DC">
      <w:pPr>
        <w:spacing w:line="240" w:lineRule="auto"/>
        <w:ind w:firstLine="0"/>
        <w:rPr>
          <w:rFonts w:cs="Times New Roman"/>
          <w:lang w:val="ru-RU"/>
        </w:rPr>
      </w:pPr>
    </w:p>
    <w:p w14:paraId="049039A9" w14:textId="77777777" w:rsidR="00FF2DA2" w:rsidRPr="00FF2DA2" w:rsidRDefault="00FF2DA2" w:rsidP="00FF2DA2">
      <w:pPr>
        <w:ind w:firstLine="0"/>
        <w:rPr>
          <w:b/>
          <w:lang w:val="ru-RU"/>
        </w:rPr>
      </w:pPr>
      <w:r w:rsidRPr="00FF2DA2">
        <w:rPr>
          <w:rFonts w:eastAsia="Arial"/>
          <w:sz w:val="26"/>
          <w:lang w:val="ru-RU"/>
        </w:rPr>
        <w:t xml:space="preserve">Факультет </w:t>
      </w:r>
      <w:r w:rsidRPr="00FF2DA2">
        <w:rPr>
          <w:i/>
          <w:u w:val="single" w:color="000000"/>
          <w:lang w:val="ru-RU"/>
        </w:rPr>
        <w:t xml:space="preserve"> ИСТ                                       </w:t>
      </w:r>
      <w:r w:rsidRPr="00FF2DA2">
        <w:rPr>
          <w:rFonts w:eastAsia="Arial"/>
          <w:sz w:val="26"/>
          <w:lang w:val="ru-RU"/>
        </w:rPr>
        <w:t xml:space="preserve">  Кафедра </w:t>
      </w:r>
      <w:r w:rsidRPr="00FF2DA2">
        <w:rPr>
          <w:i/>
          <w:u w:val="single" w:color="000000"/>
          <w:lang w:val="ru-RU"/>
        </w:rPr>
        <w:t xml:space="preserve"> ИВК                                  </w:t>
      </w:r>
      <w:r w:rsidRPr="00FF2DA2">
        <w:rPr>
          <w:rFonts w:eastAsia="Arial"/>
          <w:color w:val="FFFFFF"/>
          <w:sz w:val="26"/>
          <w:lang w:val="ru-RU"/>
        </w:rPr>
        <w:t>.</w:t>
      </w:r>
      <w:r w:rsidRPr="00FF2DA2">
        <w:rPr>
          <w:rFonts w:eastAsia="Arial"/>
          <w:sz w:val="2"/>
          <w:lang w:val="ru-RU"/>
        </w:rPr>
        <w:t xml:space="preserve"> </w:t>
      </w:r>
    </w:p>
    <w:p w14:paraId="2C00CA2F" w14:textId="3A09FB78" w:rsidR="00FF2DA2" w:rsidRPr="00FF2DA2" w:rsidRDefault="00FF2DA2" w:rsidP="00FF2DA2">
      <w:pPr>
        <w:spacing w:after="68" w:line="249" w:lineRule="auto"/>
        <w:ind w:left="-5" w:right="54" w:hanging="10"/>
        <w:rPr>
          <w:b/>
          <w:lang w:val="ru-RU"/>
        </w:rPr>
      </w:pPr>
      <w:r w:rsidRPr="00FF2DA2">
        <w:rPr>
          <w:rFonts w:eastAsia="Arial"/>
          <w:sz w:val="26"/>
          <w:lang w:val="ru-RU"/>
        </w:rPr>
        <w:t xml:space="preserve">Направление подготовки </w:t>
      </w:r>
      <w:r w:rsidR="008457FF">
        <w:rPr>
          <w:i/>
          <w:u w:val="single" w:color="000000"/>
          <w:lang w:val="ru-RU"/>
        </w:rPr>
        <w:t>И</w:t>
      </w:r>
      <w:r w:rsidRPr="00FF2DA2">
        <w:rPr>
          <w:i/>
          <w:u w:val="single" w:color="000000"/>
          <w:lang w:val="ru-RU"/>
        </w:rPr>
        <w:t>нформационные системы и технологии</w:t>
      </w:r>
      <w:r w:rsidRPr="00FF2DA2">
        <w:rPr>
          <w:rFonts w:eastAsia="Arial"/>
          <w:i/>
          <w:sz w:val="26"/>
          <w:u w:val="single" w:color="000000"/>
          <w:lang w:val="ru-RU"/>
        </w:rPr>
        <w:t xml:space="preserve">            </w:t>
      </w:r>
      <w:r w:rsidRPr="00FF2DA2">
        <w:rPr>
          <w:rFonts w:eastAsia="Arial"/>
          <w:color w:val="FFFFFF"/>
          <w:sz w:val="16"/>
          <w:lang w:val="ru-RU"/>
        </w:rPr>
        <w:t>.</w:t>
      </w:r>
      <w:r w:rsidRPr="00FF2DA2">
        <w:rPr>
          <w:rFonts w:eastAsia="Arial"/>
          <w:sz w:val="26"/>
          <w:lang w:val="ru-RU"/>
        </w:rPr>
        <w:t xml:space="preserve"> 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079"/>
        <w:gridCol w:w="4666"/>
      </w:tblGrid>
      <w:tr w:rsidR="00706BA6" w:rsidRPr="004F0071" w14:paraId="30482B95" w14:textId="1D1A61AE" w:rsidTr="003A62F2">
        <w:tc>
          <w:tcPr>
            <w:tcW w:w="5079" w:type="dxa"/>
          </w:tcPr>
          <w:p w14:paraId="270BB9DB" w14:textId="77777777" w:rsidR="00706BA6" w:rsidRPr="00FF2DA2" w:rsidRDefault="00706BA6" w:rsidP="00D441DC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lang w:val="ru-RU" w:eastAsia="ar-SA"/>
              </w:rPr>
            </w:pPr>
          </w:p>
        </w:tc>
        <w:tc>
          <w:tcPr>
            <w:tcW w:w="4666" w:type="dxa"/>
            <w:hideMark/>
          </w:tcPr>
          <w:p w14:paraId="07E5D503" w14:textId="77777777" w:rsidR="00706BA6" w:rsidRPr="00C428B3" w:rsidRDefault="00706BA6" w:rsidP="00D441DC">
            <w:pPr>
              <w:spacing w:line="240" w:lineRule="auto"/>
              <w:ind w:firstLine="0"/>
              <w:rPr>
                <w:rFonts w:cs="Times New Roman"/>
                <w:szCs w:val="28"/>
                <w:lang w:val="ru-RU"/>
              </w:rPr>
            </w:pPr>
          </w:p>
          <w:p w14:paraId="17298E63" w14:textId="77777777" w:rsidR="00706BA6" w:rsidRPr="00C428B3" w:rsidRDefault="00706BA6" w:rsidP="00D441DC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C428B3">
              <w:rPr>
                <w:rFonts w:cs="Times New Roman"/>
                <w:szCs w:val="28"/>
              </w:rPr>
              <w:t>УТВЕРЖДАЮ</w:t>
            </w:r>
          </w:p>
        </w:tc>
      </w:tr>
      <w:tr w:rsidR="00706BA6" w:rsidRPr="004F0071" w14:paraId="6C93E1A7" w14:textId="6ECB87E3" w:rsidTr="003A62F2">
        <w:tc>
          <w:tcPr>
            <w:tcW w:w="5079" w:type="dxa"/>
          </w:tcPr>
          <w:p w14:paraId="5BBCAEC5" w14:textId="77777777" w:rsidR="00706BA6" w:rsidRPr="000E732D" w:rsidRDefault="00706BA6" w:rsidP="00D441DC">
            <w:pPr>
              <w:spacing w:line="240" w:lineRule="auto"/>
              <w:ind w:firstLine="0"/>
              <w:rPr>
                <w:rFonts w:cs="Times New Roman"/>
                <w:b/>
                <w:sz w:val="22"/>
                <w:szCs w:val="22"/>
                <w:vertAlign w:val="superscript"/>
                <w:lang w:eastAsia="ar-SA"/>
              </w:rPr>
            </w:pPr>
          </w:p>
        </w:tc>
        <w:tc>
          <w:tcPr>
            <w:tcW w:w="4666" w:type="dxa"/>
            <w:hideMark/>
          </w:tcPr>
          <w:p w14:paraId="7089ABE2" w14:textId="77777777" w:rsidR="00706BA6" w:rsidRPr="00C428B3" w:rsidRDefault="00706BA6" w:rsidP="00D441DC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C428B3">
              <w:rPr>
                <w:rFonts w:cs="Times New Roman"/>
                <w:szCs w:val="28"/>
              </w:rPr>
              <w:t>Зав. кафедрой</w:t>
            </w:r>
          </w:p>
        </w:tc>
      </w:tr>
      <w:tr w:rsidR="00284CE1" w:rsidRPr="004F0071" w14:paraId="1DD036F5" w14:textId="6E34117C" w:rsidTr="003A62F2">
        <w:trPr>
          <w:trHeight w:val="171"/>
        </w:trPr>
        <w:tc>
          <w:tcPr>
            <w:tcW w:w="5079" w:type="dxa"/>
          </w:tcPr>
          <w:p w14:paraId="0044BAE2" w14:textId="77777777" w:rsidR="00284CE1" w:rsidRPr="000E732D" w:rsidRDefault="00284CE1" w:rsidP="00284CE1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lang w:eastAsia="ar-SA"/>
              </w:rPr>
            </w:pPr>
          </w:p>
        </w:tc>
        <w:tc>
          <w:tcPr>
            <w:tcW w:w="4666" w:type="dxa"/>
            <w:hideMark/>
          </w:tcPr>
          <w:p w14:paraId="67C22347" w14:textId="375EF99D" w:rsidR="00284CE1" w:rsidRPr="00C428B3" w:rsidRDefault="00284CE1" w:rsidP="00284CE1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C428B3">
              <w:rPr>
                <w:rFonts w:cs="Times New Roman"/>
                <w:szCs w:val="28"/>
              </w:rPr>
              <w:t>__________/____________________ /</w:t>
            </w:r>
          </w:p>
        </w:tc>
      </w:tr>
      <w:tr w:rsidR="00284CE1" w:rsidRPr="004F0071" w14:paraId="28EFF40F" w14:textId="4ACB9234" w:rsidTr="003A62F2">
        <w:tc>
          <w:tcPr>
            <w:tcW w:w="5079" w:type="dxa"/>
          </w:tcPr>
          <w:p w14:paraId="57D926E6" w14:textId="77777777" w:rsidR="00284CE1" w:rsidRPr="000E732D" w:rsidRDefault="00284CE1" w:rsidP="00284CE1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vertAlign w:val="superscript"/>
                <w:lang w:eastAsia="ar-SA"/>
              </w:rPr>
            </w:pPr>
          </w:p>
        </w:tc>
        <w:tc>
          <w:tcPr>
            <w:tcW w:w="4666" w:type="dxa"/>
            <w:hideMark/>
          </w:tcPr>
          <w:p w14:paraId="40B633D9" w14:textId="1D84A4A7" w:rsidR="00284CE1" w:rsidRPr="00541446" w:rsidRDefault="00541446" w:rsidP="00284CE1">
            <w:pPr>
              <w:spacing w:line="240" w:lineRule="auto"/>
              <w:ind w:firstLine="370"/>
              <w:rPr>
                <w:rFonts w:cs="Times New Roman"/>
                <w:sz w:val="20"/>
                <w:szCs w:val="20"/>
                <w:vertAlign w:val="superscript"/>
                <w:lang w:val="ru-RU" w:eastAsia="ar-SA"/>
              </w:rPr>
            </w:pPr>
            <w:r>
              <w:rPr>
                <w:rFonts w:cs="Times New Roman"/>
                <w:sz w:val="20"/>
                <w:szCs w:val="20"/>
                <w:lang w:val="ru-RU"/>
              </w:rPr>
              <w:t>подпись</w:t>
            </w:r>
            <w:r w:rsidR="00284CE1" w:rsidRPr="000E732D">
              <w:rPr>
                <w:rFonts w:cs="Times New Roman"/>
                <w:sz w:val="20"/>
                <w:szCs w:val="20"/>
              </w:rPr>
              <w:t xml:space="preserve">                    </w:t>
            </w:r>
            <w:r>
              <w:rPr>
                <w:rFonts w:cs="Times New Roman"/>
                <w:sz w:val="20"/>
                <w:szCs w:val="20"/>
                <w:lang w:val="ru-RU"/>
              </w:rPr>
              <w:t>инициалы</w:t>
            </w:r>
            <w:r w:rsidR="00284CE1" w:rsidRPr="000E732D">
              <w:rPr>
                <w:rFonts w:cs="Times New Roman"/>
                <w:sz w:val="20"/>
                <w:szCs w:val="20"/>
              </w:rPr>
              <w:t xml:space="preserve">, </w:t>
            </w:r>
            <w:r>
              <w:rPr>
                <w:rFonts w:cs="Times New Roman"/>
                <w:sz w:val="20"/>
                <w:szCs w:val="20"/>
                <w:lang w:val="ru-RU"/>
              </w:rPr>
              <w:t>фамилия</w:t>
            </w:r>
          </w:p>
        </w:tc>
      </w:tr>
      <w:tr w:rsidR="00284CE1" w:rsidRPr="004F0071" w14:paraId="644B3EE4" w14:textId="742A32E8" w:rsidTr="003A62F2">
        <w:tc>
          <w:tcPr>
            <w:tcW w:w="5079" w:type="dxa"/>
          </w:tcPr>
          <w:p w14:paraId="1872B054" w14:textId="77777777" w:rsidR="00284CE1" w:rsidRPr="000E732D" w:rsidRDefault="00284CE1" w:rsidP="00284CE1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vertAlign w:val="superscript"/>
                <w:lang w:eastAsia="ar-SA"/>
              </w:rPr>
            </w:pPr>
          </w:p>
        </w:tc>
        <w:tc>
          <w:tcPr>
            <w:tcW w:w="4666" w:type="dxa"/>
            <w:hideMark/>
          </w:tcPr>
          <w:p w14:paraId="02E347EF" w14:textId="2668DA8D" w:rsidR="00284CE1" w:rsidRPr="00205B41" w:rsidRDefault="00284CE1" w:rsidP="00284CE1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205B41">
              <w:rPr>
                <w:rFonts w:cs="Times New Roman"/>
                <w:szCs w:val="28"/>
              </w:rPr>
              <w:t>«___»_________________ 20</w:t>
            </w:r>
            <w:r w:rsidRPr="00205B41">
              <w:rPr>
                <w:rFonts w:cs="Times New Roman"/>
                <w:szCs w:val="28"/>
                <w:lang w:val="ru-RU"/>
              </w:rPr>
              <w:t>24</w:t>
            </w:r>
            <w:r w:rsidRPr="00205B41">
              <w:rPr>
                <w:rFonts w:cs="Times New Roman"/>
                <w:szCs w:val="28"/>
              </w:rPr>
              <w:t xml:space="preserve"> г.</w:t>
            </w:r>
            <w:r w:rsidRPr="00205B41">
              <w:rPr>
                <w:rFonts w:cs="Times New Roman"/>
                <w:szCs w:val="28"/>
              </w:rPr>
              <w:tab/>
            </w:r>
          </w:p>
        </w:tc>
      </w:tr>
    </w:tbl>
    <w:p w14:paraId="35B88AF8" w14:textId="77777777" w:rsidR="00406DE8" w:rsidRPr="004F0071" w:rsidRDefault="00406DE8" w:rsidP="00D441DC">
      <w:pPr>
        <w:spacing w:line="240" w:lineRule="auto"/>
        <w:ind w:firstLine="0"/>
        <w:rPr>
          <w:rFonts w:cs="Times New Roman"/>
          <w:b/>
        </w:rPr>
      </w:pPr>
    </w:p>
    <w:p w14:paraId="03B82A48" w14:textId="77777777" w:rsidR="00406DE8" w:rsidRPr="004F0071" w:rsidRDefault="00406DE8" w:rsidP="00D441DC">
      <w:pPr>
        <w:spacing w:line="240" w:lineRule="auto"/>
        <w:ind w:firstLine="0"/>
        <w:rPr>
          <w:rFonts w:cs="Times New Roman"/>
          <w:b/>
        </w:rPr>
      </w:pPr>
    </w:p>
    <w:p w14:paraId="16ECC5CD" w14:textId="77777777" w:rsidR="00FF2DA2" w:rsidRPr="00AB5C09" w:rsidRDefault="00FF2DA2" w:rsidP="00FF2DA2">
      <w:pPr>
        <w:jc w:val="center"/>
        <w:rPr>
          <w:b/>
        </w:rPr>
      </w:pPr>
      <w:r w:rsidRPr="00AB5C09">
        <w:rPr>
          <w:rFonts w:eastAsia="Arial"/>
        </w:rPr>
        <w:t xml:space="preserve">ЗАДАНИЕ </w:t>
      </w:r>
    </w:p>
    <w:p w14:paraId="146CF981" w14:textId="2E0BED56" w:rsidR="00FF2DA2" w:rsidRPr="00FF2DA2" w:rsidRDefault="00541446" w:rsidP="00FF2DA2">
      <w:pPr>
        <w:jc w:val="center"/>
        <w:rPr>
          <w:b/>
          <w:bCs/>
        </w:rPr>
      </w:pPr>
      <w:r>
        <w:rPr>
          <w:rFonts w:eastAsia="Arial"/>
          <w:b/>
          <w:bCs/>
          <w:lang w:val="ru-RU"/>
        </w:rPr>
        <w:t>на выпускную</w:t>
      </w:r>
      <w:r w:rsidR="00FF2DA2" w:rsidRPr="00FF2DA2">
        <w:rPr>
          <w:rFonts w:eastAsia="Arial"/>
          <w:b/>
          <w:bCs/>
        </w:rPr>
        <w:t xml:space="preserve"> </w:t>
      </w:r>
      <w:r>
        <w:rPr>
          <w:rFonts w:eastAsia="Arial"/>
          <w:b/>
          <w:bCs/>
          <w:lang w:val="ru-RU"/>
        </w:rPr>
        <w:t>квалификационную работу</w:t>
      </w:r>
    </w:p>
    <w:p w14:paraId="5EBF3B38" w14:textId="77777777" w:rsidR="00406DE8" w:rsidRPr="00406DE8" w:rsidRDefault="00406DE8" w:rsidP="00D441DC">
      <w:pPr>
        <w:spacing w:line="240" w:lineRule="auto"/>
        <w:ind w:firstLine="0"/>
        <w:rPr>
          <w:rFonts w:cs="Times New Roman"/>
          <w:lang w:val="ru-RU"/>
        </w:rPr>
      </w:pPr>
    </w:p>
    <w:p w14:paraId="694FBFEA" w14:textId="61631F69" w:rsidR="00406DE8" w:rsidRPr="00954B04" w:rsidRDefault="00406DE8" w:rsidP="00D441DC">
      <w:pPr>
        <w:pStyle w:val="15"/>
        <w:spacing w:before="0" w:after="0" w:line="240" w:lineRule="auto"/>
        <w:ind w:firstLine="0"/>
        <w:rPr>
          <w:rFonts w:ascii="Times New Roman" w:hAnsi="Times New Roman" w:cs="Times New Roman"/>
        </w:rPr>
      </w:pPr>
      <w:r w:rsidRPr="00954B04">
        <w:rPr>
          <w:rFonts w:ascii="Times New Roman" w:hAnsi="Times New Roman" w:cs="Times New Roman"/>
        </w:rPr>
        <w:t xml:space="preserve">обучающемуся </w:t>
      </w:r>
      <w:r w:rsidR="003004DB" w:rsidRPr="00954B04">
        <w:rPr>
          <w:rFonts w:ascii="Times New Roman" w:hAnsi="Times New Roman" w:cs="Times New Roman"/>
          <w:i/>
          <w:iCs/>
          <w:u w:val="single"/>
        </w:rPr>
        <w:t xml:space="preserve">       Нгуену Хыу Ану</w:t>
      </w:r>
      <w:r w:rsidR="00BE0F98">
        <w:rPr>
          <w:rFonts w:ascii="Times New Roman" w:hAnsi="Times New Roman" w:cs="Times New Roman"/>
          <w:i/>
          <w:iCs/>
          <w:u w:val="single"/>
        </w:rPr>
        <w:t xml:space="preserve">     </w:t>
      </w:r>
      <w:r w:rsidR="003004DB" w:rsidRPr="00954B04">
        <w:rPr>
          <w:rFonts w:ascii="Times New Roman" w:hAnsi="Times New Roman" w:cs="Times New Roman"/>
          <w:i/>
          <w:iCs/>
          <w:u w:val="single"/>
        </w:rPr>
        <w:t xml:space="preserve"> </w:t>
      </w:r>
      <w:r w:rsidR="003004DB" w:rsidRPr="00954B04">
        <w:rPr>
          <w:rFonts w:ascii="Times New Roman" w:hAnsi="Times New Roman" w:cs="Times New Roman"/>
          <w:i/>
          <w:iCs/>
        </w:rPr>
        <w:t xml:space="preserve"> </w:t>
      </w:r>
      <w:r w:rsidRPr="00954B04">
        <w:rPr>
          <w:rFonts w:ascii="Times New Roman" w:hAnsi="Times New Roman" w:cs="Times New Roman"/>
        </w:rPr>
        <w:t>курса</w:t>
      </w:r>
      <w:r w:rsidR="0006080B">
        <w:rPr>
          <w:rFonts w:ascii="Times New Roman" w:hAnsi="Times New Roman" w:cs="Times New Roman"/>
        </w:rPr>
        <w:t xml:space="preserve"> </w:t>
      </w:r>
      <w:r w:rsidR="003004DB" w:rsidRPr="00954B04">
        <w:rPr>
          <w:rFonts w:ascii="Times New Roman" w:hAnsi="Times New Roman" w:cs="Times New Roman"/>
          <w:i/>
          <w:iCs/>
          <w:u w:val="single"/>
        </w:rPr>
        <w:t xml:space="preserve"> 5 </w:t>
      </w:r>
      <w:r w:rsidR="0006080B" w:rsidRPr="0006080B">
        <w:rPr>
          <w:rFonts w:ascii="Times New Roman" w:hAnsi="Times New Roman" w:cs="Times New Roman"/>
        </w:rPr>
        <w:t xml:space="preserve"> </w:t>
      </w:r>
      <w:r w:rsidRPr="00954B04">
        <w:rPr>
          <w:rFonts w:ascii="Times New Roman" w:hAnsi="Times New Roman" w:cs="Times New Roman"/>
        </w:rPr>
        <w:t>группы</w:t>
      </w:r>
      <w:r w:rsidR="0006080B">
        <w:rPr>
          <w:rFonts w:ascii="Times New Roman" w:hAnsi="Times New Roman" w:cs="Times New Roman"/>
        </w:rPr>
        <w:t xml:space="preserve"> </w:t>
      </w:r>
      <w:r w:rsidR="003004DB" w:rsidRPr="00954B04">
        <w:rPr>
          <w:rFonts w:ascii="Times New Roman" w:hAnsi="Times New Roman" w:cs="Times New Roman"/>
          <w:i/>
          <w:iCs/>
          <w:u w:val="single"/>
        </w:rPr>
        <w:t xml:space="preserve"> ЦИСТбв-51</w:t>
      </w:r>
    </w:p>
    <w:p w14:paraId="3382556A" w14:textId="0C783DC5" w:rsidR="00406DE8" w:rsidRPr="009B744F" w:rsidRDefault="00406DE8" w:rsidP="006C77E6">
      <w:pPr>
        <w:pStyle w:val="aa"/>
        <w:spacing w:line="240" w:lineRule="auto"/>
        <w:ind w:firstLine="2268"/>
        <w:rPr>
          <w:rFonts w:cs="Times New Roman"/>
          <w:sz w:val="22"/>
          <w:szCs w:val="22"/>
          <w:lang w:val="ru-RU" w:eastAsia="ar-SA"/>
        </w:rPr>
      </w:pPr>
      <w:r w:rsidRPr="006C77E6">
        <w:rPr>
          <w:rFonts w:cs="Times New Roman"/>
          <w:sz w:val="20"/>
          <w:szCs w:val="20"/>
          <w:lang w:val="ru-RU" w:eastAsia="ar-SA"/>
        </w:rPr>
        <w:t>фамилия, имя, отчество</w:t>
      </w:r>
    </w:p>
    <w:p w14:paraId="2A13A272" w14:textId="77777777" w:rsidR="00406DE8" w:rsidRPr="00406DE8" w:rsidRDefault="00406DE8" w:rsidP="00D441DC">
      <w:pPr>
        <w:spacing w:line="240" w:lineRule="auto"/>
        <w:ind w:firstLine="0"/>
        <w:rPr>
          <w:rFonts w:cs="Times New Roman"/>
          <w:szCs w:val="28"/>
          <w:lang w:val="ru-RU"/>
        </w:rPr>
      </w:pPr>
      <w:r w:rsidRPr="00406DE8">
        <w:rPr>
          <w:rFonts w:cs="Times New Roman"/>
          <w:lang w:val="ru-RU"/>
        </w:rPr>
        <w:t xml:space="preserve"> </w:t>
      </w:r>
    </w:p>
    <w:p w14:paraId="03F5B54B" w14:textId="77777777" w:rsidR="006B4793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6B4793">
        <w:rPr>
          <w:szCs w:val="28"/>
          <w:lang w:val="ru-RU"/>
        </w:rPr>
        <w:t>Тема</w:t>
      </w:r>
      <w:r w:rsidR="000B745A" w:rsidRPr="006B4793">
        <w:rPr>
          <w:szCs w:val="28"/>
          <w:lang w:val="ru-RU"/>
        </w:rPr>
        <w:t xml:space="preserve"> работы</w:t>
      </w:r>
      <w:r w:rsidR="004C00AD" w:rsidRPr="006B4793">
        <w:rPr>
          <w:szCs w:val="28"/>
          <w:lang w:val="ru-RU"/>
        </w:rPr>
        <w:t xml:space="preserve"> </w:t>
      </w:r>
      <w:r w:rsidR="004C00AD" w:rsidRPr="006B4793">
        <w:rPr>
          <w:i/>
          <w:iCs/>
          <w:szCs w:val="28"/>
          <w:u w:val="single"/>
          <w:lang w:val="ru-RU"/>
        </w:rPr>
        <w:t>Интеллектуальный помощник для работы с электронной библиотекой</w:t>
      </w:r>
      <w:r w:rsidR="006B4793">
        <w:rPr>
          <w:i/>
          <w:iCs/>
          <w:szCs w:val="28"/>
          <w:u w:val="single"/>
          <w:lang w:val="ru-RU"/>
        </w:rPr>
        <w:br/>
      </w:r>
      <w:r w:rsidRPr="006B4793">
        <w:rPr>
          <w:szCs w:val="28"/>
          <w:lang w:val="ru-RU"/>
        </w:rPr>
        <w:t>утверждена приказом по университету</w:t>
      </w:r>
      <w:r w:rsidR="005D42D8" w:rsidRPr="006B4793">
        <w:rPr>
          <w:szCs w:val="28"/>
          <w:lang w:val="ru-RU"/>
        </w:rPr>
        <w:t xml:space="preserve"> №_______</w:t>
      </w:r>
      <w:r w:rsidRPr="006B4793">
        <w:rPr>
          <w:szCs w:val="28"/>
          <w:lang w:val="ru-RU"/>
        </w:rPr>
        <w:t xml:space="preserve"> от «__</w:t>
      </w:r>
      <w:r w:rsidR="007D36D8" w:rsidRPr="006B4793">
        <w:rPr>
          <w:szCs w:val="28"/>
          <w:lang w:val="ru-RU"/>
        </w:rPr>
        <w:t>_» _</w:t>
      </w:r>
      <w:r w:rsidRPr="006B4793">
        <w:rPr>
          <w:szCs w:val="28"/>
          <w:lang w:val="ru-RU"/>
        </w:rPr>
        <w:t>_____________ 20</w:t>
      </w:r>
      <w:r w:rsidR="007D36D8" w:rsidRPr="006B4793">
        <w:rPr>
          <w:szCs w:val="28"/>
          <w:lang w:val="ru-RU"/>
        </w:rPr>
        <w:t>24</w:t>
      </w:r>
      <w:r w:rsidRPr="006B4793">
        <w:rPr>
          <w:szCs w:val="28"/>
          <w:lang w:val="ru-RU"/>
        </w:rPr>
        <w:t xml:space="preserve"> г.</w:t>
      </w:r>
    </w:p>
    <w:p w14:paraId="0D349733" w14:textId="77777777" w:rsidR="006B4793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6B4793">
        <w:rPr>
          <w:szCs w:val="28"/>
          <w:lang w:val="ru-RU"/>
        </w:rPr>
        <w:t>Срок сдачи обучающимся законченной ВКР</w:t>
      </w:r>
      <w:r w:rsidR="005D42D8" w:rsidRPr="006B4793">
        <w:rPr>
          <w:szCs w:val="28"/>
          <w:lang w:val="ru-RU"/>
        </w:rPr>
        <w:t xml:space="preserve"> «</w:t>
      </w:r>
      <w:r w:rsidR="005D42D8" w:rsidRPr="006B4793">
        <w:rPr>
          <w:i/>
          <w:iCs/>
          <w:szCs w:val="28"/>
          <w:u w:val="single"/>
          <w:lang w:val="ru-RU"/>
        </w:rPr>
        <w:t>22</w:t>
      </w:r>
      <w:r w:rsidR="005D42D8" w:rsidRPr="006B4793">
        <w:rPr>
          <w:szCs w:val="28"/>
          <w:lang w:val="ru-RU"/>
        </w:rPr>
        <w:t>»</w:t>
      </w:r>
      <w:r w:rsidR="005D42D8" w:rsidRPr="006B4793">
        <w:rPr>
          <w:i/>
          <w:iCs/>
          <w:szCs w:val="28"/>
          <w:u w:val="single"/>
          <w:lang w:val="ru-RU"/>
        </w:rPr>
        <w:t xml:space="preserve"> июня </w:t>
      </w:r>
      <w:r w:rsidR="005D42D8" w:rsidRPr="006B4793">
        <w:rPr>
          <w:szCs w:val="28"/>
          <w:lang w:val="ru-RU"/>
        </w:rPr>
        <w:t>20</w:t>
      </w:r>
      <w:r w:rsidR="005D42D8" w:rsidRPr="006B4793">
        <w:rPr>
          <w:szCs w:val="28"/>
          <w:u w:val="single"/>
          <w:lang w:val="ru-RU"/>
        </w:rPr>
        <w:t>24</w:t>
      </w:r>
      <w:r w:rsidR="005D42D8" w:rsidRPr="006B4793">
        <w:rPr>
          <w:szCs w:val="28"/>
          <w:lang w:val="ru-RU"/>
        </w:rPr>
        <w:t xml:space="preserve"> г.</w:t>
      </w:r>
    </w:p>
    <w:p w14:paraId="5AA93F34" w14:textId="77777777" w:rsidR="006B4793" w:rsidRPr="006B4793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6B4793">
        <w:rPr>
          <w:szCs w:val="28"/>
          <w:lang w:val="ru-RU"/>
        </w:rPr>
        <w:t xml:space="preserve">Исходные данные к </w:t>
      </w:r>
      <w:r w:rsidR="00085C23" w:rsidRPr="006B4793">
        <w:rPr>
          <w:szCs w:val="28"/>
          <w:lang w:val="ru-RU"/>
        </w:rPr>
        <w:t>работе</w:t>
      </w:r>
      <w:r w:rsidR="005D42D8" w:rsidRPr="006B4793">
        <w:rPr>
          <w:szCs w:val="28"/>
          <w:lang w:val="ru-RU"/>
        </w:rPr>
        <w:t xml:space="preserve"> </w:t>
      </w:r>
      <w:r w:rsidR="005D42D8" w:rsidRPr="006B4793">
        <w:rPr>
          <w:i/>
          <w:iCs/>
          <w:szCs w:val="28"/>
          <w:u w:val="single"/>
          <w:lang w:val="ru-RU"/>
        </w:rPr>
        <w:t>разработать</w:t>
      </w:r>
      <w:r w:rsidR="00566E95" w:rsidRPr="006B4793">
        <w:rPr>
          <w:i/>
          <w:iCs/>
          <w:szCs w:val="28"/>
          <w:u w:val="single"/>
          <w:lang w:val="ru-RU"/>
        </w:rPr>
        <w:t xml:space="preserve"> систему</w:t>
      </w:r>
      <w:r w:rsidR="005D42D8" w:rsidRPr="006B4793">
        <w:rPr>
          <w:szCs w:val="28"/>
          <w:u w:val="single"/>
          <w:lang w:val="ru-RU"/>
        </w:rPr>
        <w:t xml:space="preserve"> </w:t>
      </w:r>
      <w:r w:rsidR="005D42D8" w:rsidRPr="006B4793">
        <w:rPr>
          <w:i/>
          <w:iCs/>
          <w:szCs w:val="28"/>
          <w:u w:val="single"/>
          <w:lang w:val="ru-RU"/>
        </w:rPr>
        <w:t>персональн</w:t>
      </w:r>
      <w:r w:rsidR="00566E95" w:rsidRPr="006B4793">
        <w:rPr>
          <w:i/>
          <w:iCs/>
          <w:szCs w:val="28"/>
          <w:u w:val="single"/>
          <w:lang w:val="ru-RU"/>
        </w:rPr>
        <w:t>ой</w:t>
      </w:r>
      <w:r w:rsidR="005D42D8" w:rsidRPr="006B4793">
        <w:rPr>
          <w:i/>
          <w:iCs/>
          <w:szCs w:val="28"/>
          <w:u w:val="single"/>
          <w:lang w:val="ru-RU"/>
        </w:rPr>
        <w:t xml:space="preserve"> электронн</w:t>
      </w:r>
      <w:r w:rsidR="00566E95" w:rsidRPr="006B4793">
        <w:rPr>
          <w:i/>
          <w:iCs/>
          <w:szCs w:val="28"/>
          <w:u w:val="single"/>
          <w:lang w:val="ru-RU"/>
        </w:rPr>
        <w:t>ой</w:t>
      </w:r>
      <w:r w:rsidR="005D42D8" w:rsidRPr="006B4793">
        <w:rPr>
          <w:i/>
          <w:iCs/>
          <w:szCs w:val="28"/>
          <w:u w:val="single"/>
          <w:lang w:val="ru-RU"/>
        </w:rPr>
        <w:t xml:space="preserve"> библиотек</w:t>
      </w:r>
      <w:r w:rsidR="00566E95" w:rsidRPr="006B4793">
        <w:rPr>
          <w:i/>
          <w:iCs/>
          <w:szCs w:val="28"/>
          <w:u w:val="single"/>
          <w:lang w:val="ru-RU"/>
        </w:rPr>
        <w:t>и</w:t>
      </w:r>
      <w:r w:rsidR="005D42D8" w:rsidRPr="006B4793">
        <w:rPr>
          <w:i/>
          <w:iCs/>
          <w:szCs w:val="28"/>
          <w:u w:val="single"/>
          <w:lang w:val="ru-RU"/>
        </w:rPr>
        <w:t xml:space="preserve"> </w:t>
      </w:r>
      <w:r w:rsidR="00566E95" w:rsidRPr="006B4793">
        <w:rPr>
          <w:i/>
          <w:iCs/>
          <w:szCs w:val="28"/>
          <w:u w:val="single"/>
          <w:lang w:val="ru-RU"/>
        </w:rPr>
        <w:t>работающей</w:t>
      </w:r>
      <w:r w:rsidR="005D42D8" w:rsidRPr="006B4793">
        <w:rPr>
          <w:i/>
          <w:iCs/>
          <w:szCs w:val="28"/>
          <w:u w:val="single"/>
          <w:lang w:val="ru-RU"/>
        </w:rPr>
        <w:t xml:space="preserve"> </w:t>
      </w:r>
      <w:r w:rsidR="00566E95" w:rsidRPr="006B4793">
        <w:rPr>
          <w:i/>
          <w:iCs/>
          <w:szCs w:val="28"/>
          <w:u w:val="single"/>
          <w:lang w:val="ru-RU"/>
        </w:rPr>
        <w:t>в</w:t>
      </w:r>
      <w:r w:rsidR="005D42D8" w:rsidRPr="006B4793">
        <w:rPr>
          <w:i/>
          <w:iCs/>
          <w:szCs w:val="28"/>
          <w:u w:val="single"/>
          <w:lang w:val="ru-RU"/>
        </w:rPr>
        <w:t xml:space="preserve"> локальной сети</w:t>
      </w:r>
    </w:p>
    <w:p w14:paraId="56BA6C04" w14:textId="77777777" w:rsidR="006B4793" w:rsidRPr="006B4793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6B4793">
        <w:rPr>
          <w:szCs w:val="28"/>
          <w:lang w:val="ru-RU"/>
        </w:rPr>
        <w:t xml:space="preserve">Содержание пояснительной записки </w:t>
      </w:r>
      <w:r w:rsidR="00FA3484" w:rsidRPr="006B4793">
        <w:rPr>
          <w:i/>
          <w:iCs/>
          <w:szCs w:val="28"/>
          <w:u w:val="single"/>
          <w:lang w:val="ru-RU"/>
        </w:rPr>
        <w:t>задание на создание системы; информационное, алгоритмическое, программное обеспечение системы; тестирование системы</w:t>
      </w:r>
    </w:p>
    <w:p w14:paraId="39E59323" w14:textId="0067C256" w:rsidR="00B3707A" w:rsidRPr="00B3707A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6B4793">
        <w:rPr>
          <w:szCs w:val="28"/>
          <w:lang w:val="ru-RU"/>
        </w:rPr>
        <w:t>Перечень графического материала (с точным указанием обязательных чертежей)</w:t>
      </w:r>
      <w:r w:rsidR="006B4793" w:rsidRPr="006B4793">
        <w:rPr>
          <w:szCs w:val="28"/>
          <w:lang w:val="ru-RU"/>
        </w:rPr>
        <w:t xml:space="preserve"> </w:t>
      </w:r>
      <w:r w:rsidR="00400200" w:rsidRPr="00400200">
        <w:rPr>
          <w:i/>
          <w:iCs/>
          <w:szCs w:val="28"/>
          <w:u w:val="single"/>
          <w:lang w:val="ru-RU"/>
        </w:rPr>
        <w:t>схема алгоритм</w:t>
      </w:r>
      <w:r w:rsidR="00400200">
        <w:rPr>
          <w:i/>
          <w:iCs/>
          <w:szCs w:val="28"/>
          <w:u w:val="single"/>
          <w:lang w:val="ru-RU"/>
        </w:rPr>
        <w:t>а</w:t>
      </w:r>
      <w:r w:rsidR="00400200" w:rsidRPr="00400200">
        <w:rPr>
          <w:i/>
          <w:iCs/>
          <w:szCs w:val="28"/>
          <w:u w:val="single"/>
          <w:lang w:val="ru-RU"/>
        </w:rPr>
        <w:t xml:space="preserve"> обмена информацией между серверной частью и API </w:t>
      </w:r>
      <w:r w:rsidR="00400200">
        <w:rPr>
          <w:i/>
          <w:iCs/>
          <w:szCs w:val="28"/>
          <w:u w:val="single"/>
          <w:lang w:val="ru-RU"/>
        </w:rPr>
        <w:t xml:space="preserve">ИИ, схема </w:t>
      </w:r>
      <w:r w:rsidR="00AA4008" w:rsidRPr="00AA4008">
        <w:rPr>
          <w:i/>
          <w:iCs/>
          <w:szCs w:val="28"/>
          <w:u w:val="single"/>
          <w:lang w:val="ru-RU"/>
        </w:rPr>
        <w:t>алгоритм</w:t>
      </w:r>
      <w:r w:rsidR="009605D2">
        <w:rPr>
          <w:i/>
          <w:iCs/>
          <w:szCs w:val="28"/>
          <w:u w:val="single"/>
          <w:lang w:val="ru-RU"/>
        </w:rPr>
        <w:t>а</w:t>
      </w:r>
      <w:r w:rsidR="00AA4008" w:rsidRPr="00AA4008">
        <w:rPr>
          <w:i/>
          <w:iCs/>
          <w:szCs w:val="28"/>
          <w:u w:val="single"/>
          <w:lang w:val="ru-RU"/>
        </w:rPr>
        <w:t xml:space="preserve"> добавлени</w:t>
      </w:r>
      <w:r w:rsidR="00F66465">
        <w:rPr>
          <w:i/>
          <w:iCs/>
          <w:szCs w:val="28"/>
          <w:u w:val="single"/>
          <w:lang w:val="ru-RU"/>
        </w:rPr>
        <w:t>я</w:t>
      </w:r>
      <w:r w:rsidR="00AA4008" w:rsidRPr="00AA4008">
        <w:rPr>
          <w:i/>
          <w:iCs/>
          <w:szCs w:val="28"/>
          <w:u w:val="single"/>
          <w:lang w:val="ru-RU"/>
        </w:rPr>
        <w:t xml:space="preserve"> электронной книги в библиотеку</w:t>
      </w:r>
      <w:r w:rsidR="00400200" w:rsidRPr="00400200">
        <w:rPr>
          <w:i/>
          <w:iCs/>
          <w:szCs w:val="28"/>
          <w:u w:val="single"/>
          <w:lang w:val="ru-RU"/>
        </w:rPr>
        <w:t>.</w:t>
      </w:r>
    </w:p>
    <w:p w14:paraId="3C35287D" w14:textId="5E5F12C2" w:rsidR="00B3707A" w:rsidRPr="00FB79F8" w:rsidRDefault="00B3707A">
      <w:pPr>
        <w:suppressAutoHyphens w:val="0"/>
        <w:autoSpaceDN/>
        <w:spacing w:line="240" w:lineRule="auto"/>
        <w:ind w:firstLine="0"/>
        <w:jc w:val="left"/>
        <w:rPr>
          <w:rFonts w:eastAsia="Calibri" w:cs="Times New Roman"/>
          <w:i/>
          <w:iCs/>
          <w:szCs w:val="28"/>
          <w:u w:val="single"/>
          <w:lang w:val="ru-RU"/>
        </w:rPr>
      </w:pPr>
      <w:r w:rsidRPr="00FB79F8">
        <w:rPr>
          <w:i/>
          <w:iCs/>
          <w:szCs w:val="28"/>
          <w:u w:val="single"/>
          <w:lang w:val="ru-RU"/>
        </w:rPr>
        <w:br w:type="page"/>
      </w:r>
    </w:p>
    <w:p w14:paraId="35D243F6" w14:textId="1BFFA83B" w:rsidR="00406DE8" w:rsidRPr="00B3707A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B3707A">
        <w:rPr>
          <w:szCs w:val="28"/>
          <w:lang w:val="ru-RU"/>
        </w:rPr>
        <w:lastRenderedPageBreak/>
        <w:t>Календарный график работы над ВКР на весь период (с указанием сроков выполнения и содержания отдельных этапов)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9"/>
        <w:gridCol w:w="6481"/>
        <w:gridCol w:w="2342"/>
      </w:tblGrid>
      <w:tr w:rsidR="00406DE8" w:rsidRPr="004F0071" w14:paraId="6D6787CB" w14:textId="77777777" w:rsidTr="00463B37">
        <w:tc>
          <w:tcPr>
            <w:tcW w:w="1101" w:type="dxa"/>
          </w:tcPr>
          <w:p w14:paraId="5E860D28" w14:textId="77777777" w:rsidR="00406DE8" w:rsidRPr="00D71FEC" w:rsidRDefault="00406DE8" w:rsidP="00273784">
            <w:pPr>
              <w:pStyle w:val="afa"/>
              <w:jc w:val="center"/>
            </w:pPr>
            <w:r w:rsidRPr="00D71FEC">
              <w:t>№ этапа</w:t>
            </w:r>
          </w:p>
        </w:tc>
        <w:tc>
          <w:tcPr>
            <w:tcW w:w="6662" w:type="dxa"/>
          </w:tcPr>
          <w:p w14:paraId="57B39ABC" w14:textId="77777777" w:rsidR="00406DE8" w:rsidRPr="00D71FEC" w:rsidRDefault="00406DE8" w:rsidP="00273784">
            <w:pPr>
              <w:pStyle w:val="afa"/>
              <w:jc w:val="center"/>
            </w:pPr>
            <w:r w:rsidRPr="00D71FEC">
              <w:t>Содержание этапа</w:t>
            </w:r>
          </w:p>
        </w:tc>
        <w:tc>
          <w:tcPr>
            <w:tcW w:w="2374" w:type="dxa"/>
          </w:tcPr>
          <w:p w14:paraId="20440B05" w14:textId="77777777" w:rsidR="00406DE8" w:rsidRPr="00D71FEC" w:rsidRDefault="00406DE8" w:rsidP="00273784">
            <w:pPr>
              <w:pStyle w:val="afa"/>
              <w:jc w:val="center"/>
            </w:pPr>
            <w:r w:rsidRPr="00D71FEC">
              <w:t>Срок выполнения</w:t>
            </w:r>
          </w:p>
        </w:tc>
      </w:tr>
      <w:tr w:rsidR="00406DE8" w:rsidRPr="004F0071" w14:paraId="643CA7B8" w14:textId="77777777" w:rsidTr="00463B37">
        <w:tc>
          <w:tcPr>
            <w:tcW w:w="1101" w:type="dxa"/>
          </w:tcPr>
          <w:p w14:paraId="37D173CD" w14:textId="7B12E31E" w:rsidR="00406DE8" w:rsidRPr="006A1F46" w:rsidRDefault="00DD244B" w:rsidP="00273784">
            <w:pPr>
              <w:pStyle w:val="afa"/>
            </w:pPr>
            <w:r>
              <w:t>1</w:t>
            </w:r>
          </w:p>
        </w:tc>
        <w:tc>
          <w:tcPr>
            <w:tcW w:w="6662" w:type="dxa"/>
          </w:tcPr>
          <w:p w14:paraId="79545F74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2374" w:type="dxa"/>
          </w:tcPr>
          <w:p w14:paraId="34DED921" w14:textId="77777777" w:rsidR="00406DE8" w:rsidRPr="006A1F46" w:rsidRDefault="00406DE8" w:rsidP="00273784">
            <w:pPr>
              <w:pStyle w:val="afa"/>
            </w:pPr>
          </w:p>
        </w:tc>
      </w:tr>
      <w:tr w:rsidR="00406DE8" w:rsidRPr="004F0071" w14:paraId="20D64DBA" w14:textId="77777777" w:rsidTr="00463B37">
        <w:tc>
          <w:tcPr>
            <w:tcW w:w="1101" w:type="dxa"/>
          </w:tcPr>
          <w:p w14:paraId="05FB2ACB" w14:textId="1E9FFE0C" w:rsidR="00406DE8" w:rsidRPr="006A1F46" w:rsidRDefault="00DD244B" w:rsidP="00273784">
            <w:pPr>
              <w:pStyle w:val="afa"/>
            </w:pPr>
            <w:r>
              <w:t>2</w:t>
            </w:r>
          </w:p>
        </w:tc>
        <w:tc>
          <w:tcPr>
            <w:tcW w:w="6662" w:type="dxa"/>
          </w:tcPr>
          <w:p w14:paraId="0FA56545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2374" w:type="dxa"/>
          </w:tcPr>
          <w:p w14:paraId="572AD265" w14:textId="77777777" w:rsidR="00406DE8" w:rsidRPr="006A1F46" w:rsidRDefault="00406DE8" w:rsidP="00273784">
            <w:pPr>
              <w:pStyle w:val="afa"/>
            </w:pPr>
          </w:p>
        </w:tc>
      </w:tr>
      <w:tr w:rsidR="00406DE8" w:rsidRPr="004F0071" w14:paraId="76F55F26" w14:textId="77777777" w:rsidTr="00463B37">
        <w:tc>
          <w:tcPr>
            <w:tcW w:w="1101" w:type="dxa"/>
          </w:tcPr>
          <w:p w14:paraId="587094A9" w14:textId="7AE1C77B" w:rsidR="00406DE8" w:rsidRPr="006A1F46" w:rsidRDefault="00DD244B" w:rsidP="00273784">
            <w:pPr>
              <w:pStyle w:val="afa"/>
            </w:pPr>
            <w:r>
              <w:t>3</w:t>
            </w:r>
          </w:p>
        </w:tc>
        <w:tc>
          <w:tcPr>
            <w:tcW w:w="6662" w:type="dxa"/>
          </w:tcPr>
          <w:p w14:paraId="72040B28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2374" w:type="dxa"/>
          </w:tcPr>
          <w:p w14:paraId="202CEFB9" w14:textId="77777777" w:rsidR="00406DE8" w:rsidRPr="006A1F46" w:rsidRDefault="00406DE8" w:rsidP="00273784">
            <w:pPr>
              <w:pStyle w:val="afa"/>
            </w:pPr>
          </w:p>
        </w:tc>
      </w:tr>
      <w:tr w:rsidR="00406DE8" w:rsidRPr="004F0071" w14:paraId="5CFAE054" w14:textId="77777777" w:rsidTr="00463B37">
        <w:tc>
          <w:tcPr>
            <w:tcW w:w="1101" w:type="dxa"/>
          </w:tcPr>
          <w:p w14:paraId="3E5037EE" w14:textId="42AEB192" w:rsidR="00406DE8" w:rsidRPr="006A1F46" w:rsidRDefault="00DD244B" w:rsidP="00273784">
            <w:pPr>
              <w:pStyle w:val="afa"/>
            </w:pPr>
            <w:r>
              <w:t>4</w:t>
            </w:r>
          </w:p>
        </w:tc>
        <w:tc>
          <w:tcPr>
            <w:tcW w:w="6662" w:type="dxa"/>
          </w:tcPr>
          <w:p w14:paraId="267E7A82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2374" w:type="dxa"/>
          </w:tcPr>
          <w:p w14:paraId="5D2E86EB" w14:textId="77777777" w:rsidR="00406DE8" w:rsidRPr="006A1F46" w:rsidRDefault="00406DE8" w:rsidP="00273784">
            <w:pPr>
              <w:pStyle w:val="afa"/>
            </w:pPr>
          </w:p>
        </w:tc>
      </w:tr>
      <w:tr w:rsidR="00406DE8" w:rsidRPr="004F0071" w14:paraId="6F6CFCE1" w14:textId="77777777" w:rsidTr="00463B37">
        <w:tc>
          <w:tcPr>
            <w:tcW w:w="1101" w:type="dxa"/>
          </w:tcPr>
          <w:p w14:paraId="1F7CD321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6662" w:type="dxa"/>
          </w:tcPr>
          <w:p w14:paraId="12BC5FF3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2374" w:type="dxa"/>
          </w:tcPr>
          <w:p w14:paraId="5FB9A147" w14:textId="77777777" w:rsidR="00406DE8" w:rsidRPr="006A1F46" w:rsidRDefault="00406DE8" w:rsidP="00273784">
            <w:pPr>
              <w:pStyle w:val="afa"/>
            </w:pPr>
          </w:p>
        </w:tc>
      </w:tr>
    </w:tbl>
    <w:p w14:paraId="5C8D58CA" w14:textId="778899B2" w:rsidR="00406DE8" w:rsidRPr="00B3707A" w:rsidRDefault="00406DE8" w:rsidP="00297B01">
      <w:pPr>
        <w:pStyle w:val="af4"/>
        <w:numPr>
          <w:ilvl w:val="0"/>
          <w:numId w:val="7"/>
        </w:numPr>
        <w:spacing w:before="140" w:line="240" w:lineRule="auto"/>
        <w:ind w:left="426" w:hanging="426"/>
        <w:rPr>
          <w:sz w:val="36"/>
          <w:szCs w:val="32"/>
        </w:rPr>
      </w:pPr>
      <w:r w:rsidRPr="00B3707A">
        <w:t>Консультанты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4"/>
        <w:gridCol w:w="3437"/>
        <w:gridCol w:w="1842"/>
        <w:gridCol w:w="1979"/>
      </w:tblGrid>
      <w:tr w:rsidR="00406DE8" w:rsidRPr="004F0071" w14:paraId="53B3A6B3" w14:textId="77777777" w:rsidTr="003E2B47">
        <w:trPr>
          <w:jc w:val="center"/>
        </w:trPr>
        <w:tc>
          <w:tcPr>
            <w:tcW w:w="2654" w:type="dxa"/>
            <w:vMerge w:val="restart"/>
            <w:vAlign w:val="center"/>
          </w:tcPr>
          <w:p w14:paraId="359416D9" w14:textId="77777777" w:rsidR="00406DE8" w:rsidRPr="006A1F46" w:rsidRDefault="00406DE8" w:rsidP="00273784">
            <w:pPr>
              <w:pStyle w:val="afa"/>
              <w:jc w:val="center"/>
            </w:pPr>
            <w:r w:rsidRPr="006A1F46">
              <w:t>Раздел</w:t>
            </w:r>
          </w:p>
        </w:tc>
        <w:tc>
          <w:tcPr>
            <w:tcW w:w="3437" w:type="dxa"/>
            <w:vMerge w:val="restart"/>
            <w:vAlign w:val="center"/>
          </w:tcPr>
          <w:p w14:paraId="0D3D5807" w14:textId="77777777" w:rsidR="00406DE8" w:rsidRPr="006A1F46" w:rsidRDefault="00406DE8" w:rsidP="00273784">
            <w:pPr>
              <w:pStyle w:val="afa"/>
              <w:jc w:val="center"/>
            </w:pPr>
            <w:r w:rsidRPr="006A1F46">
              <w:t>Ф.И.О. консультанта</w:t>
            </w:r>
          </w:p>
        </w:tc>
        <w:tc>
          <w:tcPr>
            <w:tcW w:w="3821" w:type="dxa"/>
            <w:gridSpan w:val="2"/>
          </w:tcPr>
          <w:p w14:paraId="0566CC2E" w14:textId="77777777" w:rsidR="00406DE8" w:rsidRPr="006A1F46" w:rsidRDefault="00406DE8" w:rsidP="00273784">
            <w:pPr>
              <w:pStyle w:val="afa"/>
              <w:jc w:val="center"/>
            </w:pPr>
            <w:r w:rsidRPr="006A1F46">
              <w:t>Подпись, дата</w:t>
            </w:r>
          </w:p>
        </w:tc>
      </w:tr>
      <w:tr w:rsidR="00406DE8" w:rsidRPr="004F0071" w14:paraId="13C5FA49" w14:textId="77777777" w:rsidTr="003E2B47">
        <w:trPr>
          <w:jc w:val="center"/>
        </w:trPr>
        <w:tc>
          <w:tcPr>
            <w:tcW w:w="2654" w:type="dxa"/>
            <w:vMerge/>
          </w:tcPr>
          <w:p w14:paraId="2E0EFE64" w14:textId="77777777" w:rsidR="00406DE8" w:rsidRPr="006A1F46" w:rsidRDefault="00406DE8" w:rsidP="00273784">
            <w:pPr>
              <w:pStyle w:val="afa"/>
              <w:jc w:val="center"/>
            </w:pPr>
          </w:p>
        </w:tc>
        <w:tc>
          <w:tcPr>
            <w:tcW w:w="3437" w:type="dxa"/>
            <w:vMerge/>
          </w:tcPr>
          <w:p w14:paraId="1042023F" w14:textId="77777777" w:rsidR="00406DE8" w:rsidRPr="006A1F46" w:rsidRDefault="00406DE8" w:rsidP="00273784">
            <w:pPr>
              <w:pStyle w:val="afa"/>
              <w:jc w:val="center"/>
            </w:pPr>
          </w:p>
        </w:tc>
        <w:tc>
          <w:tcPr>
            <w:tcW w:w="1842" w:type="dxa"/>
          </w:tcPr>
          <w:p w14:paraId="4F5CDC0A" w14:textId="77777777" w:rsidR="00406DE8" w:rsidRPr="006A1F46" w:rsidRDefault="00406DE8" w:rsidP="00273784">
            <w:pPr>
              <w:pStyle w:val="afa"/>
              <w:jc w:val="center"/>
            </w:pPr>
            <w:r w:rsidRPr="006A1F46">
              <w:t>Задание выдал</w:t>
            </w:r>
          </w:p>
        </w:tc>
        <w:tc>
          <w:tcPr>
            <w:tcW w:w="1979" w:type="dxa"/>
          </w:tcPr>
          <w:p w14:paraId="38724B78" w14:textId="77777777" w:rsidR="00406DE8" w:rsidRPr="006A1F46" w:rsidRDefault="00406DE8" w:rsidP="00273784">
            <w:pPr>
              <w:pStyle w:val="afa"/>
              <w:jc w:val="center"/>
            </w:pPr>
            <w:r w:rsidRPr="006A1F46">
              <w:t>Задание принял</w:t>
            </w:r>
          </w:p>
        </w:tc>
      </w:tr>
      <w:tr w:rsidR="00406DE8" w:rsidRPr="004F0071" w14:paraId="01C72D6C" w14:textId="77777777" w:rsidTr="003E2B47">
        <w:trPr>
          <w:jc w:val="center"/>
        </w:trPr>
        <w:tc>
          <w:tcPr>
            <w:tcW w:w="2654" w:type="dxa"/>
          </w:tcPr>
          <w:p w14:paraId="2D1F8522" w14:textId="3A7E5726" w:rsidR="00406DE8" w:rsidRPr="00BE0F98" w:rsidRDefault="000B745A" w:rsidP="00273784">
            <w:pPr>
              <w:pStyle w:val="afa"/>
              <w:rPr>
                <w:i/>
                <w:iCs/>
              </w:rPr>
            </w:pPr>
            <w:r w:rsidRPr="00BE0F98">
              <w:rPr>
                <w:i/>
                <w:iCs/>
              </w:rPr>
              <w:t>Экономический</w:t>
            </w:r>
          </w:p>
        </w:tc>
        <w:tc>
          <w:tcPr>
            <w:tcW w:w="3437" w:type="dxa"/>
          </w:tcPr>
          <w:p w14:paraId="2D432F30" w14:textId="4C105CA2" w:rsidR="00406DE8" w:rsidRPr="006A1F46" w:rsidRDefault="00083A39" w:rsidP="00273784">
            <w:pPr>
              <w:pStyle w:val="afa"/>
            </w:pPr>
            <w:r>
              <w:t>Рыбкина М.В.</w:t>
            </w:r>
          </w:p>
        </w:tc>
        <w:tc>
          <w:tcPr>
            <w:tcW w:w="1842" w:type="dxa"/>
          </w:tcPr>
          <w:p w14:paraId="05760302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1979" w:type="dxa"/>
          </w:tcPr>
          <w:p w14:paraId="1B5E0A8B" w14:textId="77777777" w:rsidR="00406DE8" w:rsidRPr="006A1F46" w:rsidRDefault="00406DE8" w:rsidP="00273784">
            <w:pPr>
              <w:pStyle w:val="afa"/>
            </w:pPr>
          </w:p>
        </w:tc>
      </w:tr>
      <w:tr w:rsidR="00406DE8" w:rsidRPr="004F0071" w14:paraId="469FAEA7" w14:textId="77777777" w:rsidTr="003E2B47">
        <w:trPr>
          <w:jc w:val="center"/>
        </w:trPr>
        <w:tc>
          <w:tcPr>
            <w:tcW w:w="2654" w:type="dxa"/>
          </w:tcPr>
          <w:p w14:paraId="5126412E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3437" w:type="dxa"/>
          </w:tcPr>
          <w:p w14:paraId="439F5D5A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1842" w:type="dxa"/>
          </w:tcPr>
          <w:p w14:paraId="53CD15CB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1979" w:type="dxa"/>
          </w:tcPr>
          <w:p w14:paraId="7DC9ED40" w14:textId="77777777" w:rsidR="00406DE8" w:rsidRPr="006A1F46" w:rsidRDefault="00406DE8" w:rsidP="00273784">
            <w:pPr>
              <w:pStyle w:val="afa"/>
            </w:pPr>
          </w:p>
        </w:tc>
      </w:tr>
      <w:tr w:rsidR="00406DE8" w:rsidRPr="004F0071" w14:paraId="0136E5F2" w14:textId="77777777" w:rsidTr="003E2B47">
        <w:trPr>
          <w:jc w:val="center"/>
        </w:trPr>
        <w:tc>
          <w:tcPr>
            <w:tcW w:w="2654" w:type="dxa"/>
          </w:tcPr>
          <w:p w14:paraId="76FC26FD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3437" w:type="dxa"/>
          </w:tcPr>
          <w:p w14:paraId="4270AE72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1842" w:type="dxa"/>
          </w:tcPr>
          <w:p w14:paraId="77E13309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1979" w:type="dxa"/>
          </w:tcPr>
          <w:p w14:paraId="156FE87E" w14:textId="77777777" w:rsidR="00406DE8" w:rsidRPr="006A1F46" w:rsidRDefault="00406DE8" w:rsidP="00273784">
            <w:pPr>
              <w:pStyle w:val="afa"/>
            </w:pPr>
          </w:p>
        </w:tc>
      </w:tr>
      <w:tr w:rsidR="00406DE8" w:rsidRPr="004F0071" w14:paraId="56B0989E" w14:textId="77777777" w:rsidTr="003E2B47">
        <w:trPr>
          <w:jc w:val="center"/>
        </w:trPr>
        <w:tc>
          <w:tcPr>
            <w:tcW w:w="2654" w:type="dxa"/>
          </w:tcPr>
          <w:p w14:paraId="322022EC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3437" w:type="dxa"/>
          </w:tcPr>
          <w:p w14:paraId="15E87F72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1842" w:type="dxa"/>
          </w:tcPr>
          <w:p w14:paraId="136DF0E0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1979" w:type="dxa"/>
          </w:tcPr>
          <w:p w14:paraId="7BBE82E5" w14:textId="77777777" w:rsidR="00406DE8" w:rsidRPr="006A1F46" w:rsidRDefault="00406DE8" w:rsidP="00273784">
            <w:pPr>
              <w:pStyle w:val="afa"/>
            </w:pPr>
          </w:p>
        </w:tc>
      </w:tr>
      <w:tr w:rsidR="00406DE8" w:rsidRPr="004F0071" w14:paraId="16A2BA2F" w14:textId="77777777" w:rsidTr="003E2B47">
        <w:trPr>
          <w:jc w:val="center"/>
        </w:trPr>
        <w:tc>
          <w:tcPr>
            <w:tcW w:w="2654" w:type="dxa"/>
          </w:tcPr>
          <w:p w14:paraId="4FDBCC93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3437" w:type="dxa"/>
          </w:tcPr>
          <w:p w14:paraId="3E4401D0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1842" w:type="dxa"/>
          </w:tcPr>
          <w:p w14:paraId="52065D4E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1979" w:type="dxa"/>
          </w:tcPr>
          <w:p w14:paraId="593663E2" w14:textId="77777777" w:rsidR="00406DE8" w:rsidRPr="006A1F46" w:rsidRDefault="00406DE8" w:rsidP="00273784">
            <w:pPr>
              <w:pStyle w:val="afa"/>
            </w:pPr>
          </w:p>
        </w:tc>
      </w:tr>
      <w:tr w:rsidR="00406DE8" w:rsidRPr="004F0071" w14:paraId="3D7083FA" w14:textId="77777777" w:rsidTr="003E2B47">
        <w:trPr>
          <w:jc w:val="center"/>
        </w:trPr>
        <w:tc>
          <w:tcPr>
            <w:tcW w:w="2654" w:type="dxa"/>
          </w:tcPr>
          <w:p w14:paraId="7BCD51D2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3437" w:type="dxa"/>
          </w:tcPr>
          <w:p w14:paraId="0EC8E0B3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1842" w:type="dxa"/>
          </w:tcPr>
          <w:p w14:paraId="4B60ECCC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1979" w:type="dxa"/>
          </w:tcPr>
          <w:p w14:paraId="606929AC" w14:textId="77777777" w:rsidR="00406DE8" w:rsidRPr="006A1F46" w:rsidRDefault="00406DE8" w:rsidP="00273784">
            <w:pPr>
              <w:pStyle w:val="afa"/>
            </w:pPr>
          </w:p>
        </w:tc>
      </w:tr>
    </w:tbl>
    <w:p w14:paraId="2083D527" w14:textId="77777777" w:rsidR="00406DE8" w:rsidRPr="00BE0F98" w:rsidRDefault="00406DE8" w:rsidP="00D441DC">
      <w:pPr>
        <w:spacing w:line="240" w:lineRule="auto"/>
        <w:ind w:firstLine="0"/>
        <w:rPr>
          <w:rFonts w:cs="Times New Roman"/>
          <w:szCs w:val="28"/>
        </w:rPr>
      </w:pPr>
    </w:p>
    <w:p w14:paraId="336667F8" w14:textId="1CC49038" w:rsidR="00406DE8" w:rsidRPr="00B3707A" w:rsidRDefault="00EC6C7E" w:rsidP="00297B01">
      <w:pPr>
        <w:pStyle w:val="af4"/>
        <w:numPr>
          <w:ilvl w:val="0"/>
          <w:numId w:val="7"/>
        </w:numPr>
        <w:spacing w:line="240" w:lineRule="auto"/>
        <w:ind w:left="426" w:hanging="426"/>
        <w:rPr>
          <w:szCs w:val="28"/>
        </w:rPr>
      </w:pPr>
      <w:r w:rsidRPr="00B3707A">
        <w:rPr>
          <w:szCs w:val="28"/>
          <w:lang w:val="ru-RU"/>
        </w:rPr>
        <w:t>Дата выдачи задания</w:t>
      </w:r>
      <w:r w:rsidR="00406DE8" w:rsidRPr="00B3707A">
        <w:rPr>
          <w:szCs w:val="28"/>
          <w:lang w:val="ru-RU"/>
        </w:rPr>
        <w:t xml:space="preserve"> «_</w:t>
      </w:r>
      <w:r w:rsidR="00092F08" w:rsidRPr="00B3707A">
        <w:rPr>
          <w:szCs w:val="28"/>
          <w:lang w:val="ru-RU"/>
        </w:rPr>
        <w:t>__</w:t>
      </w:r>
      <w:r w:rsidR="00406DE8" w:rsidRPr="00B3707A">
        <w:rPr>
          <w:szCs w:val="28"/>
          <w:lang w:val="ru-RU"/>
        </w:rPr>
        <w:t>_»_________________ 20</w:t>
      </w:r>
      <w:r w:rsidR="003607E0" w:rsidRPr="00B3707A">
        <w:rPr>
          <w:szCs w:val="28"/>
          <w:lang w:val="ru-RU"/>
        </w:rPr>
        <w:t>24</w:t>
      </w:r>
      <w:r w:rsidR="00406DE8" w:rsidRPr="00B3707A">
        <w:rPr>
          <w:szCs w:val="28"/>
          <w:lang w:val="ru-RU"/>
        </w:rPr>
        <w:t xml:space="preserve"> г.</w:t>
      </w:r>
      <w:r w:rsidR="00406DE8" w:rsidRPr="00B3707A">
        <w:rPr>
          <w:szCs w:val="28"/>
          <w:lang w:val="ru-RU"/>
        </w:rPr>
        <w:tab/>
      </w:r>
    </w:p>
    <w:p w14:paraId="7AAF6257" w14:textId="33B7A5A2" w:rsidR="00406DE8" w:rsidRPr="00BE0F98" w:rsidRDefault="00406DE8" w:rsidP="00A44935">
      <w:pPr>
        <w:spacing w:before="240" w:line="240" w:lineRule="auto"/>
        <w:ind w:firstLine="426"/>
        <w:rPr>
          <w:rFonts w:cs="Times New Roman"/>
          <w:szCs w:val="28"/>
          <w:lang w:val="ru-RU"/>
        </w:rPr>
      </w:pPr>
      <w:r w:rsidRPr="00BE0F98">
        <w:rPr>
          <w:rFonts w:cs="Times New Roman"/>
          <w:szCs w:val="28"/>
          <w:lang w:val="ru-RU"/>
        </w:rPr>
        <w:t>Руководитель_________________________</w:t>
      </w:r>
      <w:r w:rsidR="00A44935" w:rsidRPr="00BE0F98">
        <w:rPr>
          <w:rFonts w:cs="Times New Roman"/>
          <w:szCs w:val="28"/>
          <w:lang w:val="ru-RU"/>
        </w:rPr>
        <w:t>__</w:t>
      </w:r>
      <w:r w:rsidRPr="00BE0F98">
        <w:rPr>
          <w:rFonts w:cs="Times New Roman"/>
          <w:szCs w:val="28"/>
          <w:lang w:val="ru-RU"/>
        </w:rPr>
        <w:t>___/_________/</w:t>
      </w:r>
      <w:r w:rsidR="00B3707A" w:rsidRPr="00B3707A">
        <w:rPr>
          <w:rFonts w:cs="Times New Roman"/>
          <w:i/>
          <w:iCs/>
          <w:szCs w:val="28"/>
          <w:u w:val="single"/>
          <w:lang w:val="ru-RU"/>
        </w:rPr>
        <w:t xml:space="preserve"> В.М.</w:t>
      </w:r>
      <w:r w:rsidR="004077BC">
        <w:rPr>
          <w:rFonts w:cs="Times New Roman"/>
          <w:i/>
          <w:iCs/>
          <w:szCs w:val="28"/>
          <w:u w:val="single"/>
          <w:lang w:val="ru-RU"/>
        </w:rPr>
        <w:t xml:space="preserve"> </w:t>
      </w:r>
      <w:r w:rsidR="00B3707A" w:rsidRPr="00B3707A">
        <w:rPr>
          <w:rFonts w:cs="Times New Roman"/>
          <w:i/>
          <w:iCs/>
          <w:szCs w:val="28"/>
          <w:u w:val="single"/>
          <w:lang w:val="ru-RU"/>
        </w:rPr>
        <w:t>Кандаулов</w:t>
      </w:r>
      <w:r w:rsidR="00B3707A" w:rsidRPr="00B3707A">
        <w:rPr>
          <w:rFonts w:cs="Times New Roman"/>
          <w:szCs w:val="28"/>
          <w:u w:val="single"/>
          <w:lang w:val="ru-RU"/>
        </w:rPr>
        <w:t xml:space="preserve"> </w:t>
      </w:r>
      <w:r w:rsidR="00F2323C" w:rsidRPr="00B3707A">
        <w:rPr>
          <w:rFonts w:cs="Times New Roman"/>
          <w:szCs w:val="28"/>
          <w:u w:val="single"/>
          <w:lang w:val="ru-RU"/>
        </w:rPr>
        <w:t>/</w:t>
      </w:r>
    </w:p>
    <w:p w14:paraId="355CAE39" w14:textId="51032D27" w:rsidR="00406DE8" w:rsidRPr="00F2323C" w:rsidRDefault="00406DE8" w:rsidP="00A44935">
      <w:pPr>
        <w:spacing w:line="240" w:lineRule="auto"/>
        <w:ind w:firstLine="2268"/>
        <w:rPr>
          <w:rFonts w:cs="Times New Roman"/>
          <w:sz w:val="20"/>
          <w:szCs w:val="20"/>
          <w:lang w:val="ru-RU"/>
        </w:rPr>
      </w:pPr>
      <w:r w:rsidRPr="00F2323C">
        <w:rPr>
          <w:rFonts w:cs="Times New Roman"/>
          <w:sz w:val="20"/>
          <w:szCs w:val="20"/>
          <w:lang w:val="ru-RU"/>
        </w:rPr>
        <w:t xml:space="preserve">должность, учёная степень, ученое звание        </w:t>
      </w:r>
      <w:r w:rsidR="00F2323C">
        <w:rPr>
          <w:rFonts w:cs="Times New Roman"/>
          <w:sz w:val="20"/>
          <w:szCs w:val="20"/>
          <w:lang w:val="ru-RU"/>
        </w:rPr>
        <w:t xml:space="preserve"> </w:t>
      </w:r>
      <w:r w:rsidR="00A44935">
        <w:rPr>
          <w:rFonts w:cs="Times New Roman"/>
          <w:sz w:val="20"/>
          <w:szCs w:val="20"/>
          <w:lang w:val="ru-RU"/>
        </w:rPr>
        <w:t xml:space="preserve">     </w:t>
      </w:r>
      <w:r w:rsidRPr="00F2323C">
        <w:rPr>
          <w:rFonts w:cs="Times New Roman"/>
          <w:sz w:val="20"/>
          <w:szCs w:val="20"/>
          <w:lang w:val="ru-RU"/>
        </w:rPr>
        <w:t>подпись           инициалы, фамилия</w:t>
      </w:r>
    </w:p>
    <w:p w14:paraId="3F949C0C" w14:textId="77777777" w:rsidR="00406DE8" w:rsidRPr="005D42D8" w:rsidRDefault="00406DE8" w:rsidP="00D441DC">
      <w:pPr>
        <w:spacing w:line="240" w:lineRule="auto"/>
        <w:ind w:firstLine="0"/>
        <w:rPr>
          <w:rFonts w:cs="Times New Roman"/>
          <w:szCs w:val="28"/>
          <w:lang w:val="ru-RU"/>
        </w:rPr>
      </w:pPr>
    </w:p>
    <w:p w14:paraId="43333BF2" w14:textId="77777777" w:rsidR="00406DE8" w:rsidRPr="005D42D8" w:rsidRDefault="00406DE8" w:rsidP="00D441DC">
      <w:pPr>
        <w:spacing w:line="240" w:lineRule="auto"/>
        <w:ind w:firstLine="0"/>
        <w:rPr>
          <w:rFonts w:cs="Times New Roman"/>
          <w:szCs w:val="28"/>
          <w:lang w:val="ru-RU"/>
        </w:rPr>
      </w:pPr>
    </w:p>
    <w:p w14:paraId="03C9A126" w14:textId="2759FE36" w:rsidR="00096027" w:rsidRPr="005D42D8" w:rsidRDefault="00406DE8" w:rsidP="00A44935">
      <w:pPr>
        <w:spacing w:line="240" w:lineRule="auto"/>
        <w:ind w:firstLine="426"/>
        <w:rPr>
          <w:rFonts w:cs="Times New Roman"/>
          <w:szCs w:val="28"/>
          <w:lang w:val="ru-RU"/>
        </w:rPr>
      </w:pPr>
      <w:r w:rsidRPr="005D42D8">
        <w:rPr>
          <w:rFonts w:cs="Times New Roman"/>
          <w:szCs w:val="28"/>
          <w:lang w:val="ru-RU"/>
        </w:rPr>
        <w:t>Задание принял к исполнению</w:t>
      </w:r>
      <w:r w:rsidR="00A44935">
        <w:rPr>
          <w:rFonts w:cs="Times New Roman"/>
          <w:szCs w:val="28"/>
          <w:lang w:val="ru-RU"/>
        </w:rPr>
        <w:t xml:space="preserve">     </w:t>
      </w:r>
      <w:r w:rsidRPr="005D42D8">
        <w:rPr>
          <w:rFonts w:cs="Times New Roman"/>
          <w:szCs w:val="28"/>
          <w:lang w:val="ru-RU"/>
        </w:rPr>
        <w:t xml:space="preserve"> _________________</w:t>
      </w:r>
      <w:r w:rsidR="00096027" w:rsidRPr="005D42D8">
        <w:rPr>
          <w:rFonts w:cs="Times New Roman"/>
          <w:szCs w:val="28"/>
          <w:lang w:val="ru-RU"/>
        </w:rPr>
        <w:t xml:space="preserve">_____ </w:t>
      </w:r>
      <w:r w:rsidRPr="005D42D8">
        <w:rPr>
          <w:rFonts w:cs="Times New Roman"/>
          <w:szCs w:val="28"/>
          <w:lang w:val="ru-RU"/>
        </w:rPr>
        <w:t>/</w:t>
      </w:r>
      <w:r w:rsidR="00FA7C7A" w:rsidRPr="00FA7C7A">
        <w:rPr>
          <w:rFonts w:cs="Times New Roman"/>
          <w:i/>
          <w:iCs/>
          <w:szCs w:val="28"/>
          <w:u w:val="single"/>
          <w:lang w:val="ru-RU"/>
        </w:rPr>
        <w:t xml:space="preserve"> Х.А. Нгуен </w:t>
      </w:r>
      <w:r w:rsidR="004077BC">
        <w:rPr>
          <w:rFonts w:cs="Times New Roman"/>
          <w:i/>
          <w:iCs/>
          <w:szCs w:val="28"/>
          <w:u w:val="single"/>
          <w:lang w:val="ru-RU"/>
        </w:rPr>
        <w:t xml:space="preserve"> </w:t>
      </w:r>
      <w:r w:rsidR="00FA7C7A" w:rsidRPr="00FA7C7A">
        <w:rPr>
          <w:rFonts w:cs="Times New Roman"/>
          <w:i/>
          <w:iCs/>
          <w:szCs w:val="28"/>
          <w:u w:val="single"/>
          <w:lang w:val="ru-RU"/>
        </w:rPr>
        <w:t xml:space="preserve">       </w:t>
      </w:r>
      <w:r w:rsidRPr="00FA7C7A">
        <w:rPr>
          <w:rFonts w:cs="Times New Roman"/>
          <w:szCs w:val="28"/>
          <w:u w:val="single"/>
          <w:lang w:val="ru-RU"/>
        </w:rPr>
        <w:t>/</w:t>
      </w:r>
    </w:p>
    <w:p w14:paraId="1F8F869C" w14:textId="5C377D37" w:rsidR="00406DE8" w:rsidRPr="00F2323C" w:rsidRDefault="00406DE8" w:rsidP="00A44935">
      <w:pPr>
        <w:spacing w:line="240" w:lineRule="auto"/>
        <w:ind w:firstLine="5103"/>
        <w:rPr>
          <w:rFonts w:cs="Times New Roman"/>
          <w:sz w:val="20"/>
          <w:szCs w:val="20"/>
          <w:lang w:val="ru-RU"/>
        </w:rPr>
      </w:pPr>
      <w:r w:rsidRPr="00F2323C">
        <w:rPr>
          <w:rFonts w:cs="Times New Roman"/>
          <w:bCs/>
          <w:kern w:val="2"/>
          <w:sz w:val="20"/>
          <w:szCs w:val="20"/>
          <w:lang w:val="ru-RU"/>
        </w:rPr>
        <w:t>подпись обучающегося</w:t>
      </w:r>
      <w:r w:rsidRPr="00F2323C">
        <w:rPr>
          <w:rFonts w:cs="Times New Roman"/>
          <w:b/>
          <w:bCs/>
          <w:i/>
          <w:kern w:val="2"/>
          <w:sz w:val="20"/>
          <w:szCs w:val="20"/>
          <w:lang w:val="ru-RU"/>
        </w:rPr>
        <w:t xml:space="preserve">              </w:t>
      </w:r>
      <w:r w:rsidR="008B4F6B" w:rsidRPr="00F2323C">
        <w:rPr>
          <w:rFonts w:cs="Times New Roman"/>
          <w:b/>
          <w:bCs/>
          <w:i/>
          <w:kern w:val="2"/>
          <w:sz w:val="20"/>
          <w:szCs w:val="20"/>
          <w:lang w:val="ru-RU"/>
        </w:rPr>
        <w:t xml:space="preserve">  </w:t>
      </w:r>
      <w:r w:rsidRPr="00F2323C">
        <w:rPr>
          <w:rFonts w:cs="Times New Roman"/>
          <w:sz w:val="20"/>
          <w:szCs w:val="20"/>
          <w:lang w:val="ru-RU"/>
        </w:rPr>
        <w:t>инициалы, фамилия</w:t>
      </w:r>
    </w:p>
    <w:p w14:paraId="602BE463" w14:textId="77777777" w:rsidR="00406DE8" w:rsidRPr="00F2323C" w:rsidRDefault="00406DE8" w:rsidP="00D441DC">
      <w:pPr>
        <w:spacing w:line="240" w:lineRule="auto"/>
        <w:ind w:firstLine="0"/>
        <w:rPr>
          <w:rFonts w:cs="Times New Roman"/>
          <w:b/>
          <w:bCs/>
          <w:kern w:val="2"/>
          <w:sz w:val="22"/>
          <w:szCs w:val="22"/>
          <w:lang w:val="ru-RU"/>
        </w:rPr>
      </w:pPr>
      <w:r w:rsidRPr="00F2323C">
        <w:rPr>
          <w:rFonts w:cs="Times New Roman"/>
          <w:b/>
          <w:bCs/>
          <w:kern w:val="2"/>
          <w:sz w:val="22"/>
          <w:szCs w:val="22"/>
          <w:lang w:val="ru-RU"/>
        </w:rPr>
        <w:tab/>
      </w:r>
      <w:r w:rsidRPr="00F2323C">
        <w:rPr>
          <w:rFonts w:cs="Times New Roman"/>
          <w:b/>
          <w:bCs/>
          <w:kern w:val="2"/>
          <w:sz w:val="22"/>
          <w:szCs w:val="22"/>
          <w:lang w:val="ru-RU"/>
        </w:rPr>
        <w:tab/>
        <w:t xml:space="preserve">    </w:t>
      </w:r>
      <w:r w:rsidRPr="00F2323C">
        <w:rPr>
          <w:rFonts w:cs="Times New Roman"/>
          <w:b/>
          <w:bCs/>
          <w:kern w:val="2"/>
          <w:sz w:val="22"/>
          <w:szCs w:val="22"/>
          <w:lang w:val="ru-RU"/>
        </w:rPr>
        <w:tab/>
      </w:r>
      <w:r w:rsidRPr="00F2323C">
        <w:rPr>
          <w:rFonts w:cs="Times New Roman"/>
          <w:b/>
          <w:bCs/>
          <w:kern w:val="2"/>
          <w:sz w:val="22"/>
          <w:szCs w:val="22"/>
          <w:lang w:val="ru-RU"/>
        </w:rPr>
        <w:tab/>
      </w:r>
    </w:p>
    <w:p w14:paraId="0EE5A261" w14:textId="77777777" w:rsidR="00406DE8" w:rsidRPr="00406DE8" w:rsidRDefault="00406DE8" w:rsidP="00D441DC">
      <w:pPr>
        <w:spacing w:line="240" w:lineRule="auto"/>
        <w:ind w:firstLine="0"/>
        <w:rPr>
          <w:rFonts w:cs="Times New Roman"/>
          <w:lang w:val="ru-RU"/>
        </w:rPr>
      </w:pPr>
    </w:p>
    <w:p w14:paraId="29C2FDDA" w14:textId="5FEAA0B1" w:rsidR="001653B2" w:rsidRPr="008004A9" w:rsidRDefault="001653B2" w:rsidP="001653B2">
      <w:pPr>
        <w:pStyle w:val="aa"/>
        <w:ind w:firstLine="0"/>
        <w:rPr>
          <w:sz w:val="24"/>
          <w:szCs w:val="22"/>
          <w:lang w:val="ru-RU"/>
        </w:rPr>
        <w:sectPr w:rsidR="001653B2" w:rsidRPr="008004A9" w:rsidSect="009A49DD">
          <w:footerReference w:type="default" r:id="rId8"/>
          <w:type w:val="continuous"/>
          <w:pgSz w:w="11907" w:h="16840" w:code="9"/>
          <w:pgMar w:top="851" w:right="567" w:bottom="1134" w:left="1418" w:header="284" w:footer="284" w:gutter="0"/>
          <w:cols w:space="720"/>
        </w:sectPr>
      </w:pPr>
    </w:p>
    <w:sdt>
      <w:sdtPr>
        <w:rPr>
          <w:b w:val="0"/>
          <w:bCs w:val="0"/>
          <w:sz w:val="28"/>
          <w:lang w:val="ru-RU"/>
        </w:rPr>
        <w:id w:val="-750111908"/>
        <w:docPartObj>
          <w:docPartGallery w:val="Table of Contents"/>
          <w:docPartUnique/>
        </w:docPartObj>
      </w:sdtPr>
      <w:sdtContent>
        <w:p w14:paraId="3DA24E28" w14:textId="455BC005" w:rsidR="002143F5" w:rsidRPr="000A4B9F" w:rsidRDefault="002143F5" w:rsidP="00377742">
          <w:pPr>
            <w:pStyle w:val="ac"/>
            <w:spacing w:before="240" w:after="240"/>
            <w:rPr>
              <w:caps/>
              <w:sz w:val="32"/>
              <w:szCs w:val="32"/>
              <w:lang w:val="ru-RU"/>
            </w:rPr>
          </w:pPr>
          <w:r w:rsidRPr="000A4B9F">
            <w:rPr>
              <w:caps/>
              <w:sz w:val="32"/>
              <w:szCs w:val="32"/>
              <w:lang w:val="ru-RU"/>
            </w:rPr>
            <w:t>Содержание</w:t>
          </w:r>
        </w:p>
        <w:p w14:paraId="761365F9" w14:textId="580DA3B1" w:rsidR="005672CC" w:rsidRDefault="0025333A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055567" w:history="1">
            <w:r w:rsidR="005672CC" w:rsidRPr="00F566B6">
              <w:rPr>
                <w:rStyle w:val="ae"/>
                <w:noProof/>
                <w:shd w:val="clear" w:color="auto" w:fill="FFFFFF"/>
                <w:lang w:val="ru-RU"/>
              </w:rPr>
              <w:t>CПИСОК ИСПОЛЬЗОВАННЫХ ОБОЗНАЧЕНИЙ, СОКРАЩЕНИЙ И ТЕРМИНОВ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_Toc168055567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7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613BE988" w14:textId="708809C1" w:rsidR="005672CC" w:rsidRDefault="00000000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68" w:history="1">
            <w:r w:rsidR="005672CC" w:rsidRPr="00F566B6">
              <w:rPr>
                <w:rStyle w:val="ae"/>
                <w:noProof/>
                <w:shd w:val="clear" w:color="auto" w:fill="FFFFFF"/>
                <w:lang w:val="ru-RU"/>
              </w:rPr>
              <w:t>ВВЕДЕНИЕ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_Toc168055568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8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527AEBC9" w14:textId="55BE7957" w:rsidR="005672CC" w:rsidRDefault="00000000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69" w:history="1">
            <w:r w:rsidR="005672CC" w:rsidRPr="00F566B6">
              <w:rPr>
                <w:rStyle w:val="ae"/>
                <w:noProof/>
                <w:lang w:val="ru-RU"/>
              </w:rPr>
              <w:t>1 ТЕХНИЧЕСКОЕ ЗАДАНИЕ НА СОЗДАНИЕ СИСТЕМЫ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_Toc168055569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10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50B44EA4" w14:textId="1B6E365A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70" w:history="1">
            <w:r w:rsidR="005672CC" w:rsidRPr="00F566B6">
              <w:rPr>
                <w:rStyle w:val="ae"/>
                <w:noProof/>
                <w:lang w:val="ru-RU"/>
              </w:rPr>
              <w:t>1.1 Назначение и цели создания системы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_Toc168055570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10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3039D481" w14:textId="68905A4D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71" w:history="1">
            <w:r w:rsidR="005672CC" w:rsidRPr="00F566B6">
              <w:rPr>
                <w:rStyle w:val="ae"/>
                <w:noProof/>
                <w:lang w:val="ru-RU"/>
              </w:rPr>
              <w:t>1.2 Характеристика объекта автоматизации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_Toc168055571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10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359A140F" w14:textId="677A3BF6" w:rsidR="005672CC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72" w:history="1">
            <w:r w:rsidR="005672CC" w:rsidRPr="00F566B6">
              <w:rPr>
                <w:rStyle w:val="ae"/>
                <w:noProof/>
                <w:lang w:val="ru-RU"/>
              </w:rPr>
              <w:t>1.2.1 Общее описание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_Toc168055572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10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730049F4" w14:textId="304CFA46" w:rsidR="005672CC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73" w:history="1">
            <w:r w:rsidR="005672CC" w:rsidRPr="00F566B6">
              <w:rPr>
                <w:rStyle w:val="ae"/>
                <w:noProof/>
                <w:lang w:val="ru-RU"/>
              </w:rPr>
              <w:t>1.2.2 Состав и порядок функционирования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_Toc168055573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10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6D2212EB" w14:textId="44307FE5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74" w:history="1">
            <w:r w:rsidR="005672CC" w:rsidRPr="00F566B6">
              <w:rPr>
                <w:rStyle w:val="ae"/>
                <w:noProof/>
                <w:lang w:val="ru-RU"/>
              </w:rPr>
              <w:t>1.3 Общие требования к системе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_Toc168055574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11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4F3CB62F" w14:textId="41FAC26A" w:rsidR="005672CC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75" w:history="1">
            <w:r w:rsidR="005672CC" w:rsidRPr="00F566B6">
              <w:rPr>
                <w:rStyle w:val="ae"/>
                <w:noProof/>
                <w:lang w:val="ru-RU"/>
              </w:rPr>
              <w:t>1.3.1 Требования к структуре и функционированию системы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_Toc168055575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11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672609CE" w14:textId="51136EF3" w:rsidR="005672CC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76" w:history="1">
            <w:r w:rsidR="005672CC" w:rsidRPr="00F566B6">
              <w:rPr>
                <w:rStyle w:val="ae"/>
                <w:noProof/>
                <w:lang w:val="ru-RU"/>
              </w:rPr>
              <w:t>1.3.2 Дополнительные требования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_Toc168055576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12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395310C8" w14:textId="585C4D67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77" w:history="1">
            <w:r w:rsidR="005672CC" w:rsidRPr="00F566B6">
              <w:rPr>
                <w:rStyle w:val="ae"/>
                <w:noProof/>
                <w:lang w:val="ru-RU"/>
              </w:rPr>
              <w:t>1.4 Требования к функциям, выполняемым системой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_Toc168055577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12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42B7A68B" w14:textId="32294480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78" w:history="1">
            <w:r w:rsidR="005672CC" w:rsidRPr="00F566B6">
              <w:rPr>
                <w:rStyle w:val="ae"/>
                <w:noProof/>
                <w:lang w:val="ru-RU"/>
              </w:rPr>
              <w:t>1.5 Требования к видам обеспечения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_Toc168055578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12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1A7CECD4" w14:textId="52DED243" w:rsidR="005672CC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79" w:history="1">
            <w:r w:rsidR="005672CC" w:rsidRPr="00F566B6">
              <w:rPr>
                <w:rStyle w:val="ae"/>
                <w:noProof/>
                <w:lang w:val="ru-RU"/>
              </w:rPr>
              <w:t>1.5.1 Требования к информационному обеспечению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_Toc168055579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12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45963BAF" w14:textId="28A2F94C" w:rsidR="005672CC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80" w:history="1">
            <w:r w:rsidR="005672CC" w:rsidRPr="00F566B6">
              <w:rPr>
                <w:rStyle w:val="ae"/>
                <w:noProof/>
                <w:lang w:val="ru-RU"/>
              </w:rPr>
              <w:t>1.5.2 Требования к алгоритмическому обеспечению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_Toc168055580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13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2F7C8B08" w14:textId="38A4E89B" w:rsidR="005672CC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81" w:history="1">
            <w:r w:rsidR="005672CC" w:rsidRPr="00F566B6">
              <w:rPr>
                <w:rStyle w:val="ae"/>
                <w:noProof/>
                <w:lang w:val="ru-RU"/>
              </w:rPr>
              <w:t>1.5.3 Требования к программному обеспечению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_Toc168055581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13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57EE7F4E" w14:textId="54B891D8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82" w:history="1">
            <w:r w:rsidR="005672CC" w:rsidRPr="00F566B6">
              <w:rPr>
                <w:rStyle w:val="ae"/>
                <w:noProof/>
                <w:lang w:val="ru-RU"/>
              </w:rPr>
              <w:t>1.6 Анализ аналогичных разработок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_Toc168055582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14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7396C586" w14:textId="63156F8E" w:rsidR="005672CC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83" w:history="1">
            <w:r w:rsidR="005672CC" w:rsidRPr="00F566B6">
              <w:rPr>
                <w:rStyle w:val="ae"/>
                <w:noProof/>
                <w:lang w:val="ru-RU"/>
              </w:rPr>
              <w:t xml:space="preserve">1.6.1 </w:t>
            </w:r>
            <w:r w:rsidR="005672CC" w:rsidRPr="00F566B6">
              <w:rPr>
                <w:rStyle w:val="ae"/>
                <w:noProof/>
              </w:rPr>
              <w:t>Calibre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_Toc168055583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14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7A249EFC" w14:textId="6EB5B1B3" w:rsidR="005672CC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84" w:history="1">
            <w:r w:rsidR="005672CC" w:rsidRPr="00F566B6">
              <w:rPr>
                <w:rStyle w:val="ae"/>
                <w:noProof/>
                <w:lang w:val="ru-RU"/>
              </w:rPr>
              <w:t xml:space="preserve">1.6.2 </w:t>
            </w:r>
            <w:r w:rsidR="005672CC" w:rsidRPr="00F566B6">
              <w:rPr>
                <w:rStyle w:val="ae"/>
                <w:noProof/>
              </w:rPr>
              <w:t>Kavita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_Toc168055584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15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69F42CBE" w14:textId="2E812031" w:rsidR="005672CC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85" w:history="1">
            <w:r w:rsidR="005672CC" w:rsidRPr="00F566B6">
              <w:rPr>
                <w:rStyle w:val="ae"/>
                <w:noProof/>
                <w:lang w:val="ru-RU"/>
              </w:rPr>
              <w:t xml:space="preserve">1.6.3 </w:t>
            </w:r>
            <w:r w:rsidR="005672CC" w:rsidRPr="00F566B6">
              <w:rPr>
                <w:rStyle w:val="ae"/>
                <w:noProof/>
              </w:rPr>
              <w:t>Koodo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_Toc168055585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16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57657753" w14:textId="63FD9061" w:rsidR="005672CC" w:rsidRDefault="00000000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86" w:history="1">
            <w:r w:rsidR="005672CC" w:rsidRPr="00F566B6">
              <w:rPr>
                <w:rStyle w:val="ae"/>
                <w:noProof/>
                <w:lang w:val="ru-RU"/>
              </w:rPr>
              <w:t>2 Информационное обеспечение системы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_Toc168055586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18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6A9F801E" w14:textId="6BCFECFA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87" w:history="1">
            <w:r w:rsidR="005672CC" w:rsidRPr="00F566B6">
              <w:rPr>
                <w:rStyle w:val="ae"/>
                <w:noProof/>
                <w:lang w:val="ru-RU"/>
              </w:rPr>
              <w:t>2.1 Выбор средств управления данными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_Toc168055587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18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0402FE5B" w14:textId="34483FDF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88" w:history="1">
            <w:r w:rsidR="005672CC" w:rsidRPr="00F566B6">
              <w:rPr>
                <w:rStyle w:val="ae"/>
                <w:noProof/>
                <w:lang w:val="ru-RU"/>
              </w:rPr>
              <w:t>2.2 Проектирование базы данных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_Toc168055588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20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01E49B6A" w14:textId="23503FC1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89" w:history="1">
            <w:r w:rsidR="005672CC" w:rsidRPr="00F566B6">
              <w:rPr>
                <w:rStyle w:val="ae"/>
                <w:noProof/>
                <w:lang w:val="ru-RU"/>
              </w:rPr>
              <w:t>2.3 Организация сбора, передачи, обработки и выдачи информации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_Toc168055589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24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3A2AE762" w14:textId="7A0654FE" w:rsidR="005672CC" w:rsidRDefault="00000000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90" w:history="1">
            <w:r w:rsidR="005672CC" w:rsidRPr="00F566B6">
              <w:rPr>
                <w:rStyle w:val="ae"/>
                <w:noProof/>
                <w:lang w:val="ru-RU"/>
              </w:rPr>
              <w:t>3 Алгоритмическое обеспечение системы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_Toc168055590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25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1AFB6516" w14:textId="7427AC35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91" w:history="1">
            <w:r w:rsidR="005672CC" w:rsidRPr="00F566B6">
              <w:rPr>
                <w:rStyle w:val="ae"/>
                <w:noProof/>
                <w:lang w:val="ru-RU"/>
              </w:rPr>
              <w:t xml:space="preserve">3.1 Алгоритм обмена информации между приложением и </w:t>
            </w:r>
            <w:r w:rsidR="005672CC" w:rsidRPr="00F566B6">
              <w:rPr>
                <w:rStyle w:val="ae"/>
                <w:noProof/>
              </w:rPr>
              <w:t>API</w:t>
            </w:r>
            <w:r w:rsidR="005672CC" w:rsidRPr="00F566B6">
              <w:rPr>
                <w:rStyle w:val="ae"/>
                <w:noProof/>
                <w:lang w:val="ru-RU"/>
              </w:rPr>
              <w:t xml:space="preserve"> искусственного интеллекта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_Toc168055591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25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3961B63D" w14:textId="57213A01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92" w:history="1">
            <w:r w:rsidR="005672CC" w:rsidRPr="00F566B6">
              <w:rPr>
                <w:rStyle w:val="ae"/>
                <w:noProof/>
                <w:lang w:val="ru-RU"/>
              </w:rPr>
              <w:t>3.2 Алгоритм добавления электронной книги в систему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_Toc168055592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25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7499134E" w14:textId="145C1FB7" w:rsidR="005672CC" w:rsidRDefault="00000000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93" w:history="1">
            <w:r w:rsidR="005672CC" w:rsidRPr="00F566B6">
              <w:rPr>
                <w:rStyle w:val="ae"/>
                <w:noProof/>
                <w:lang w:val="ru-RU"/>
              </w:rPr>
              <w:t>4 Программное обеспечение системы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_Toc168055593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26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2F868CAD" w14:textId="5584E731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94" w:history="1">
            <w:r w:rsidR="005672CC" w:rsidRPr="00F566B6">
              <w:rPr>
                <w:rStyle w:val="ae"/>
                <w:noProof/>
                <w:lang w:val="ru-RU"/>
              </w:rPr>
              <w:t>4.1 Структура программного обеспечения и функции его компонентов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_Toc168055594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26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57CF8DB5" w14:textId="6806E35F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95" w:history="1">
            <w:r w:rsidR="005672CC" w:rsidRPr="00F566B6">
              <w:rPr>
                <w:rStyle w:val="ae"/>
                <w:noProof/>
                <w:lang w:val="ru-RU"/>
              </w:rPr>
              <w:t>4.2 Выбор компонентов программного обеспечения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_Toc168055595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26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507C2FD2" w14:textId="79746229" w:rsidR="005672CC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96" w:history="1">
            <w:r w:rsidR="005672CC" w:rsidRPr="00F566B6">
              <w:rPr>
                <w:rStyle w:val="ae"/>
                <w:noProof/>
                <w:lang w:val="ru-RU"/>
              </w:rPr>
              <w:t>4.2.1 Клиентская операционная система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_Toc168055596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26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474367AD" w14:textId="47FFA502" w:rsidR="005672CC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97" w:history="1">
            <w:r w:rsidR="005672CC" w:rsidRPr="00F566B6">
              <w:rPr>
                <w:rStyle w:val="ae"/>
                <w:noProof/>
                <w:lang w:val="ru-RU"/>
              </w:rPr>
              <w:t>4.2.2 Инструментальное средство разработки и язык программирования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_Toc168055597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27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7FED3042" w14:textId="1B163E68" w:rsidR="005672CC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98" w:history="1">
            <w:r w:rsidR="005672CC" w:rsidRPr="00F566B6">
              <w:rPr>
                <w:rStyle w:val="ae"/>
                <w:noProof/>
                <w:lang w:val="ru-RU"/>
              </w:rPr>
              <w:t>4.2.3 Вспомогательное программное обеспечение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_Toc168055598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27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49616111" w14:textId="067A2361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599" w:history="1">
            <w:r w:rsidR="005672CC" w:rsidRPr="00F566B6">
              <w:rPr>
                <w:rStyle w:val="ae"/>
                <w:noProof/>
                <w:lang w:val="ru-RU"/>
              </w:rPr>
              <w:t>4.3 Разработка прикладного программного обеспечения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_Toc168055599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28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37D5A437" w14:textId="7635FDDF" w:rsidR="005672CC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00" w:history="1">
            <w:r w:rsidR="005672CC" w:rsidRPr="00F566B6">
              <w:rPr>
                <w:rStyle w:val="ae"/>
                <w:noProof/>
                <w:lang w:val="ru-RU"/>
              </w:rPr>
              <w:t>4.3.1 Структура прикладного программного обеспечения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_Toc168055600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28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1A09A00F" w14:textId="0D3F4A93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01" w:history="1">
            <w:r w:rsidR="005672CC" w:rsidRPr="00F566B6">
              <w:rPr>
                <w:rStyle w:val="ae"/>
                <w:noProof/>
                <w:lang w:val="ru-RU"/>
              </w:rPr>
              <w:t>4.4 Особенности реализации, эксплуатации и сопровождения системы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_Toc168055601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30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7E4E1D43" w14:textId="33889310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02" w:history="1">
            <w:r w:rsidR="005672CC" w:rsidRPr="00F566B6">
              <w:rPr>
                <w:rStyle w:val="ae"/>
                <w:noProof/>
                <w:lang w:val="ru-RU"/>
              </w:rPr>
              <w:t>4.5 Руководство пользователя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_Toc168055602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31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15C58DED" w14:textId="2C1A747F" w:rsidR="005672CC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03" w:history="1">
            <w:r w:rsidR="005672CC" w:rsidRPr="00F566B6">
              <w:rPr>
                <w:rStyle w:val="ae"/>
                <w:noProof/>
                <w:lang w:val="ru-RU"/>
              </w:rPr>
              <w:t>4.5.1 Требования к условиям эксплуатации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_Toc168055603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31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56E276DE" w14:textId="19B8849B" w:rsidR="005672CC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04" w:history="1">
            <w:r w:rsidR="005672CC" w:rsidRPr="00F566B6">
              <w:rPr>
                <w:rStyle w:val="ae"/>
                <w:noProof/>
                <w:lang w:val="ru-RU"/>
              </w:rPr>
              <w:t>4.5.2 Инсталляция и настройка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_Toc168055604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31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48F6FE36" w14:textId="70C0C1EB" w:rsidR="005672CC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05" w:history="1">
            <w:r w:rsidR="005672CC" w:rsidRPr="00F566B6">
              <w:rPr>
                <w:rStyle w:val="ae"/>
                <w:noProof/>
                <w:lang w:val="ru-RU"/>
              </w:rPr>
              <w:t>4.5.3 Порядок и особенности работы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_Toc168055605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33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4683361C" w14:textId="792E7413" w:rsidR="005672CC" w:rsidRDefault="00000000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06" w:history="1">
            <w:r w:rsidR="005672CC" w:rsidRPr="00F566B6">
              <w:rPr>
                <w:rStyle w:val="ae"/>
                <w:noProof/>
                <w:lang w:val="ru-RU"/>
              </w:rPr>
              <w:t>5 ТЕСТИРОВАНИЕ СИСТЕМЫ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_Toc168055606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35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32BF9781" w14:textId="48D531EF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07" w:history="1">
            <w:r w:rsidR="005672CC" w:rsidRPr="00F566B6">
              <w:rPr>
                <w:rStyle w:val="ae"/>
                <w:noProof/>
                <w:lang w:val="ru-RU"/>
              </w:rPr>
              <w:t>5.1 Условия и порядок тестирования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_Toc168055607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37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7B2406B4" w14:textId="71F90A51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08" w:history="1">
            <w:r w:rsidR="005672CC" w:rsidRPr="00F566B6">
              <w:rPr>
                <w:rStyle w:val="ae"/>
                <w:noProof/>
                <w:lang w:val="ru-RU"/>
              </w:rPr>
              <w:t>5.2 Исходные данные для контрольных примеров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_Toc168055608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37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3022153D" w14:textId="3C525AE7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09" w:history="1">
            <w:r w:rsidR="005672CC" w:rsidRPr="00F566B6">
              <w:rPr>
                <w:rStyle w:val="ae"/>
                <w:noProof/>
                <w:lang w:val="ru-RU"/>
              </w:rPr>
              <w:t>5.3 Результаты тестирования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_Toc168055609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37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269583BA" w14:textId="627629DE" w:rsidR="005672CC" w:rsidRDefault="00000000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10" w:history="1">
            <w:r w:rsidR="005672CC" w:rsidRPr="00F566B6">
              <w:rPr>
                <w:rStyle w:val="ae"/>
                <w:noProof/>
                <w:lang w:val="ru-RU"/>
              </w:rPr>
              <w:t>6 ЭКОНОМИЧЕСКАЯ ЧАСТЬ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_Toc168055610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38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50EB43BF" w14:textId="003E966D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11" w:history="1">
            <w:r w:rsidR="005672CC" w:rsidRPr="00F566B6">
              <w:rPr>
                <w:rStyle w:val="ae"/>
                <w:noProof/>
                <w:lang w:val="ru-RU" w:eastAsia="en-US"/>
              </w:rPr>
              <w:t>6.1 Расчет показателя трудоёмкости для программного продукта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_Toc168055611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38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6C92D3AC" w14:textId="78D11FDE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12" w:history="1">
            <w:r w:rsidR="005672CC" w:rsidRPr="00F566B6">
              <w:rPr>
                <w:rStyle w:val="ae"/>
                <w:noProof/>
                <w:lang w:eastAsia="en-US"/>
              </w:rPr>
              <w:t xml:space="preserve">6.2 Расчет </w:t>
            </w:r>
            <w:r w:rsidR="005672CC" w:rsidRPr="00F566B6">
              <w:rPr>
                <w:rStyle w:val="ae"/>
                <w:noProof/>
              </w:rPr>
              <w:t>затрат</w:t>
            </w:r>
            <w:r w:rsidR="005672CC" w:rsidRPr="00F566B6">
              <w:rPr>
                <w:rStyle w:val="ae"/>
                <w:noProof/>
                <w:lang w:eastAsia="en-US"/>
              </w:rPr>
              <w:t xml:space="preserve"> на материальные ресурсы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_Toc168055612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39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57CF4CCB" w14:textId="0D65F96B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13" w:history="1">
            <w:r w:rsidR="005672CC" w:rsidRPr="00F566B6">
              <w:rPr>
                <w:rStyle w:val="ae"/>
                <w:noProof/>
                <w:lang w:val="ru-RU" w:eastAsia="en-US"/>
              </w:rPr>
              <w:t>6.3 Расчёт затрат на разработку системы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_Toc168055613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40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46C1E362" w14:textId="345415AA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14" w:history="1">
            <w:r w:rsidR="005672CC" w:rsidRPr="00F566B6">
              <w:rPr>
                <w:rStyle w:val="ae"/>
                <w:noProof/>
                <w:lang w:val="ru-RU" w:eastAsia="en-US"/>
              </w:rPr>
              <w:t>6.4 Расчёт затрат на оплату труда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_Toc168055614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40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173D0610" w14:textId="3C2B117D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15" w:history="1">
            <w:r w:rsidR="005672CC" w:rsidRPr="00F566B6">
              <w:rPr>
                <w:rStyle w:val="ae"/>
                <w:noProof/>
                <w:lang w:val="ru-RU" w:eastAsia="en-US"/>
              </w:rPr>
              <w:t>6.5 Расчет отчислений на социальные нужды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_Toc168055615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41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1B1E5707" w14:textId="27AFC580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16" w:history="1">
            <w:r w:rsidR="005672CC" w:rsidRPr="00F566B6">
              <w:rPr>
                <w:rStyle w:val="ae"/>
                <w:noProof/>
                <w:lang w:eastAsia="en-US"/>
              </w:rPr>
              <w:t xml:space="preserve">6.5 </w:t>
            </w:r>
            <w:r w:rsidR="005672CC" w:rsidRPr="00F566B6">
              <w:rPr>
                <w:rStyle w:val="ae"/>
                <w:noProof/>
                <w:lang w:val="ru-RU"/>
              </w:rPr>
              <w:t>Себестоимость</w:t>
            </w:r>
            <w:r w:rsidR="005672CC" w:rsidRPr="00F566B6">
              <w:rPr>
                <w:rStyle w:val="ae"/>
                <w:noProof/>
                <w:lang w:eastAsia="en-US"/>
              </w:rPr>
              <w:t xml:space="preserve"> </w:t>
            </w:r>
            <w:r w:rsidR="005672CC" w:rsidRPr="00F566B6">
              <w:rPr>
                <w:rStyle w:val="ae"/>
                <w:noProof/>
                <w:lang w:val="ru-RU" w:eastAsia="en-US"/>
              </w:rPr>
              <w:t>проекта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_Toc168055616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41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75FD5865" w14:textId="3FBE55FF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17" w:history="1">
            <w:r w:rsidR="005672CC" w:rsidRPr="00F566B6">
              <w:rPr>
                <w:rStyle w:val="ae"/>
                <w:noProof/>
                <w:lang w:val="ru-RU" w:eastAsia="en-US"/>
              </w:rPr>
              <w:t>6.6 Расчёт плановой прибыли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_Toc168055617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41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13350505" w14:textId="65B106C2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18" w:history="1">
            <w:r w:rsidR="005672CC" w:rsidRPr="00F566B6">
              <w:rPr>
                <w:rStyle w:val="ae"/>
                <w:noProof/>
                <w:lang w:val="ru-RU" w:eastAsia="en-US"/>
              </w:rPr>
              <w:t xml:space="preserve">6.7 Определение экономической </w:t>
            </w:r>
            <w:r w:rsidR="005672CC" w:rsidRPr="00F566B6">
              <w:rPr>
                <w:rStyle w:val="ae"/>
                <w:noProof/>
                <w:lang w:val="ru-RU"/>
              </w:rPr>
              <w:t>эффективности</w:t>
            </w:r>
            <w:r w:rsidR="005672CC" w:rsidRPr="00F566B6">
              <w:rPr>
                <w:rStyle w:val="ae"/>
                <w:noProof/>
                <w:lang w:val="ru-RU" w:eastAsia="en-US"/>
              </w:rPr>
              <w:t xml:space="preserve"> проекта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_Toc168055618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43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740E3AB3" w14:textId="1F70F1EA" w:rsidR="005672CC" w:rsidRDefault="0000000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19" w:history="1">
            <w:r w:rsidR="005672CC" w:rsidRPr="00F566B6">
              <w:rPr>
                <w:rStyle w:val="ae"/>
                <w:noProof/>
                <w:lang w:val="ru-RU" w:eastAsia="en-US"/>
              </w:rPr>
              <w:t>6.8 Выводы по технико-экономическому анализу и обоснованию проекта разработки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_Toc168055619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43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60EED378" w14:textId="63B27E4B" w:rsidR="005672CC" w:rsidRDefault="00000000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20" w:history="1">
            <w:r w:rsidR="005672CC" w:rsidRPr="00F566B6">
              <w:rPr>
                <w:rStyle w:val="ae"/>
                <w:noProof/>
                <w:lang w:val="ru-RU"/>
              </w:rPr>
              <w:t>ЗАКЛЮЧЕНИЕ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_Toc168055620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44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453398E8" w14:textId="33168D50" w:rsidR="005672CC" w:rsidRDefault="00000000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21" w:history="1">
            <w:r w:rsidR="005672CC" w:rsidRPr="00F566B6">
              <w:rPr>
                <w:rStyle w:val="ae"/>
                <w:noProof/>
                <w:lang w:val="ru-RU"/>
              </w:rPr>
              <w:t>СПИСОК ИСПОЛЬЗОВАННЫХ ИСТОЧНИКОВ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_Toc168055621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45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677DCEDA" w14:textId="4A74C3FA" w:rsidR="005672CC" w:rsidRDefault="00000000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055622" w:history="1">
            <w:r w:rsidR="005672CC" w:rsidRPr="00F566B6">
              <w:rPr>
                <w:rStyle w:val="ae"/>
                <w:noProof/>
                <w:lang w:val="ru-RU"/>
              </w:rPr>
              <w:t>ПРИЛОЖЕНИЕ А</w:t>
            </w:r>
            <w:r w:rsidR="005672CC">
              <w:rPr>
                <w:noProof/>
                <w:webHidden/>
              </w:rPr>
              <w:tab/>
            </w:r>
            <w:r w:rsidR="005672CC">
              <w:rPr>
                <w:noProof/>
                <w:webHidden/>
              </w:rPr>
              <w:fldChar w:fldCharType="begin"/>
            </w:r>
            <w:r w:rsidR="005672CC">
              <w:rPr>
                <w:noProof/>
                <w:webHidden/>
              </w:rPr>
              <w:instrText xml:space="preserve"> PAGEREF _Toc168055622 \h </w:instrText>
            </w:r>
            <w:r w:rsidR="005672CC">
              <w:rPr>
                <w:noProof/>
                <w:webHidden/>
              </w:rPr>
            </w:r>
            <w:r w:rsidR="005672CC">
              <w:rPr>
                <w:noProof/>
                <w:webHidden/>
              </w:rPr>
              <w:fldChar w:fldCharType="separate"/>
            </w:r>
            <w:r w:rsidR="005672CC">
              <w:rPr>
                <w:noProof/>
                <w:webHidden/>
              </w:rPr>
              <w:t>46</w:t>
            </w:r>
            <w:r w:rsidR="005672CC">
              <w:rPr>
                <w:noProof/>
                <w:webHidden/>
              </w:rPr>
              <w:fldChar w:fldCharType="end"/>
            </w:r>
          </w:hyperlink>
        </w:p>
        <w:p w14:paraId="4A5A1282" w14:textId="6075617A" w:rsidR="00166E09" w:rsidRDefault="0025333A" w:rsidP="007D285D">
          <w:pPr>
            <w:sectPr w:rsidR="00166E09" w:rsidSect="0089729D">
              <w:headerReference w:type="default" r:id="rId9"/>
              <w:pgSz w:w="11907" w:h="16840" w:code="9"/>
              <w:pgMar w:top="709" w:right="567" w:bottom="2835" w:left="1560" w:header="312" w:footer="284" w:gutter="0"/>
              <w:cols w:space="720"/>
              <w:docGrid w:linePitch="381"/>
            </w:sectPr>
          </w:pPr>
          <w:r>
            <w:rPr>
              <w:rFonts w:cs="Mangal"/>
              <w:szCs w:val="21"/>
            </w:rPr>
            <w:fldChar w:fldCharType="end"/>
          </w:r>
        </w:p>
      </w:sdtContent>
    </w:sdt>
    <w:p w14:paraId="302B078F" w14:textId="1B6AE837" w:rsidR="00B252C6" w:rsidRDefault="00B252C6" w:rsidP="00B252C6">
      <w:pPr>
        <w:pStyle w:val="1"/>
        <w:rPr>
          <w:shd w:val="clear" w:color="auto" w:fill="FFFFFF"/>
          <w:lang w:val="ru-RU"/>
        </w:rPr>
      </w:pPr>
      <w:bookmarkStart w:id="1" w:name="_Toc168055567"/>
      <w:bookmarkStart w:id="2" w:name="_Toc139287411"/>
      <w:bookmarkStart w:id="3" w:name="_Toc139370995"/>
      <w:bookmarkStart w:id="4" w:name="_Toc156840814"/>
      <w:r>
        <w:rPr>
          <w:shd w:val="clear" w:color="auto" w:fill="FFFFFF"/>
          <w:lang w:val="ru-RU"/>
        </w:rPr>
        <w:lastRenderedPageBreak/>
        <w:t>CПИСОК ИСПОЛЬЗОВАННЫХ ОБОЗНАЧЕНИЙ, СОКРАЩЕНИЙ И ТЕРМИНОВ</w:t>
      </w:r>
      <w:bookmarkEnd w:id="1"/>
    </w:p>
    <w:p w14:paraId="4B9B9954" w14:textId="6986A95C" w:rsidR="0064420B" w:rsidRDefault="0064420B" w:rsidP="00B252C6">
      <w:pPr>
        <w:rPr>
          <w:lang w:val="ru-RU"/>
        </w:rPr>
      </w:pPr>
      <w:r>
        <w:rPr>
          <w:lang w:val="ru-RU"/>
        </w:rPr>
        <w:t>ИИ – искусственный интеллект.</w:t>
      </w:r>
    </w:p>
    <w:p w14:paraId="7DCDCDB1" w14:textId="3B948413" w:rsidR="00B252C6" w:rsidRDefault="00B252C6" w:rsidP="00B252C6">
      <w:pPr>
        <w:rPr>
          <w:lang w:val="ru-RU"/>
        </w:rPr>
      </w:pPr>
      <w:r>
        <w:rPr>
          <w:lang w:val="ru-RU"/>
        </w:rPr>
        <w:t>СУБД – система управления базами данных</w:t>
      </w:r>
      <w:r w:rsidR="008D128F">
        <w:rPr>
          <w:lang w:val="ru-RU"/>
        </w:rPr>
        <w:t>.</w:t>
      </w:r>
    </w:p>
    <w:p w14:paraId="7FC543CF" w14:textId="4AB4E254" w:rsidR="00352212" w:rsidRDefault="00352212" w:rsidP="00B252C6">
      <w:pPr>
        <w:rPr>
          <w:lang w:val="ru-RU"/>
        </w:rPr>
      </w:pPr>
      <w:r>
        <w:rPr>
          <w:lang w:val="ru-RU"/>
        </w:rPr>
        <w:t>ПО – программное обеспечение.</w:t>
      </w:r>
    </w:p>
    <w:p w14:paraId="4F658F63" w14:textId="350FD614" w:rsidR="0064420B" w:rsidRPr="00C41C2B" w:rsidRDefault="00C41C2B" w:rsidP="0064420B">
      <w:pPr>
        <w:rPr>
          <w:lang w:val="ru-RU"/>
        </w:rPr>
      </w:pPr>
      <w:r>
        <w:rPr>
          <w:lang w:val="ru-RU"/>
        </w:rPr>
        <w:t>Фреймворк (</w:t>
      </w:r>
      <w:r>
        <w:t>Software</w:t>
      </w:r>
      <w:r w:rsidRPr="00C41C2B">
        <w:rPr>
          <w:lang w:val="ru-RU"/>
        </w:rPr>
        <w:t xml:space="preserve"> </w:t>
      </w:r>
      <w:r>
        <w:t>Framework</w:t>
      </w:r>
      <w:r w:rsidRPr="00C41C2B">
        <w:rPr>
          <w:lang w:val="ru-RU"/>
        </w:rPr>
        <w:t xml:space="preserve">) </w:t>
      </w:r>
      <w:r>
        <w:rPr>
          <w:lang w:val="ru-RU"/>
        </w:rPr>
        <w:t>–</w:t>
      </w:r>
      <w:r w:rsidRPr="00C41C2B">
        <w:rPr>
          <w:lang w:val="ru-RU"/>
        </w:rPr>
        <w:t xml:space="preserve"> </w:t>
      </w:r>
      <w:r>
        <w:rPr>
          <w:lang w:val="ru-RU"/>
        </w:rPr>
        <w:t>программная платформа, определяющая структуры программного обеспечения.</w:t>
      </w:r>
    </w:p>
    <w:p w14:paraId="78A37236" w14:textId="5A5D69ED" w:rsidR="00C06892" w:rsidRPr="00C41C2B" w:rsidRDefault="00C06892" w:rsidP="00B252C6">
      <w:pPr>
        <w:rPr>
          <w:lang w:val="ru-RU"/>
        </w:rPr>
      </w:pPr>
      <w:r>
        <w:t>API</w:t>
      </w:r>
      <w:r w:rsidRPr="00C41C2B">
        <w:rPr>
          <w:lang w:val="ru-RU"/>
        </w:rPr>
        <w:t xml:space="preserve"> – </w:t>
      </w:r>
      <w:r>
        <w:rPr>
          <w:lang w:val="ru-RU"/>
        </w:rPr>
        <w:t>интерфейс</w:t>
      </w:r>
      <w:r w:rsidRPr="00C41C2B">
        <w:rPr>
          <w:lang w:val="ru-RU"/>
        </w:rPr>
        <w:t xml:space="preserve"> </w:t>
      </w:r>
      <w:r>
        <w:rPr>
          <w:lang w:val="ru-RU"/>
        </w:rPr>
        <w:t>программирования</w:t>
      </w:r>
      <w:r w:rsidRPr="00C41C2B">
        <w:rPr>
          <w:lang w:val="ru-RU"/>
        </w:rPr>
        <w:t xml:space="preserve"> </w:t>
      </w:r>
      <w:r>
        <w:rPr>
          <w:lang w:val="ru-RU"/>
        </w:rPr>
        <w:t>приложения</w:t>
      </w:r>
      <w:r w:rsidRPr="00C41C2B">
        <w:rPr>
          <w:lang w:val="ru-RU"/>
        </w:rPr>
        <w:t xml:space="preserve"> (</w:t>
      </w:r>
      <w:r>
        <w:t>Application</w:t>
      </w:r>
      <w:r w:rsidRPr="00C41C2B">
        <w:rPr>
          <w:lang w:val="ru-RU"/>
        </w:rPr>
        <w:t xml:space="preserve"> </w:t>
      </w:r>
      <w:r>
        <w:t>Programming</w:t>
      </w:r>
      <w:r w:rsidRPr="00C41C2B">
        <w:rPr>
          <w:lang w:val="ru-RU"/>
        </w:rPr>
        <w:t xml:space="preserve"> </w:t>
      </w:r>
      <w:r>
        <w:t>Interface</w:t>
      </w:r>
      <w:r w:rsidRPr="00C41C2B">
        <w:rPr>
          <w:lang w:val="ru-RU"/>
        </w:rPr>
        <w:t>).</w:t>
      </w:r>
    </w:p>
    <w:p w14:paraId="5B58E9D9" w14:textId="11BADD39" w:rsidR="00B252C6" w:rsidRDefault="00B252C6" w:rsidP="00B252C6">
      <w:pPr>
        <w:rPr>
          <w:lang w:val="ru-RU"/>
        </w:rPr>
      </w:pPr>
      <w:r w:rsidRPr="00B252C6">
        <w:rPr>
          <w:lang w:val="ru-RU"/>
        </w:rPr>
        <w:t>.</w:t>
      </w:r>
      <w:r w:rsidRPr="00900B7E">
        <w:t>NET</w:t>
      </w:r>
      <w:r w:rsidR="00615A8A" w:rsidRPr="00615A8A">
        <w:rPr>
          <w:lang w:val="ru-RU"/>
        </w:rPr>
        <w:t xml:space="preserve"> </w:t>
      </w:r>
      <w:r w:rsidR="00615A8A">
        <w:t>Core</w:t>
      </w:r>
      <w:r w:rsidRPr="00B252C6">
        <w:rPr>
          <w:lang w:val="ru-RU"/>
        </w:rPr>
        <w:t xml:space="preserve"> –</w:t>
      </w:r>
      <w:r w:rsidR="00615A8A">
        <w:rPr>
          <w:lang w:val="ru-RU"/>
        </w:rPr>
        <w:t xml:space="preserve"> модульная</w:t>
      </w:r>
      <w:r w:rsidRPr="00B252C6">
        <w:rPr>
          <w:lang w:val="ru-RU"/>
        </w:rPr>
        <w:t xml:space="preserve"> </w:t>
      </w:r>
      <w:r>
        <w:rPr>
          <w:lang w:val="ru-RU"/>
        </w:rPr>
        <w:t>платформа</w:t>
      </w:r>
      <w:r w:rsidRPr="00B252C6">
        <w:rPr>
          <w:lang w:val="ru-RU"/>
        </w:rPr>
        <w:t xml:space="preserve"> </w:t>
      </w:r>
      <w:r w:rsidR="00615A8A">
        <w:rPr>
          <w:lang w:val="ru-RU"/>
        </w:rPr>
        <w:t xml:space="preserve">для </w:t>
      </w:r>
      <w:r>
        <w:rPr>
          <w:lang w:val="ru-RU"/>
        </w:rPr>
        <w:t>разработки</w:t>
      </w:r>
      <w:r w:rsidR="00615A8A">
        <w:rPr>
          <w:lang w:val="ru-RU"/>
        </w:rPr>
        <w:t xml:space="preserve"> программного обеспечения с открытым исходным кодом</w:t>
      </w:r>
      <w:r w:rsidR="00F862D3">
        <w:rPr>
          <w:lang w:val="ru-RU"/>
        </w:rPr>
        <w:t>.</w:t>
      </w:r>
    </w:p>
    <w:p w14:paraId="7D100F0F" w14:textId="0AB7BCD0" w:rsidR="00B252C6" w:rsidRPr="00463B37" w:rsidRDefault="008733E2" w:rsidP="00AD2293">
      <w:pPr>
        <w:rPr>
          <w:lang w:val="ru-RU"/>
        </w:rPr>
      </w:pPr>
      <w:r>
        <w:rPr>
          <w:lang w:val="ru-RU"/>
        </w:rPr>
        <w:t>С</w:t>
      </w:r>
      <w:r w:rsidRPr="008733E2">
        <w:rPr>
          <w:lang w:val="ru-RU"/>
        </w:rPr>
        <w:t xml:space="preserve"># </w:t>
      </w:r>
      <w:r w:rsidRPr="00B252C6">
        <w:rPr>
          <w:lang w:val="ru-RU"/>
        </w:rPr>
        <w:t xml:space="preserve">– </w:t>
      </w:r>
      <w:r w:rsidR="00E873BB">
        <w:rPr>
          <w:lang w:val="ru-RU"/>
        </w:rPr>
        <w:t xml:space="preserve">объектно-ориентированный </w:t>
      </w:r>
      <w:r>
        <w:rPr>
          <w:lang w:val="ru-RU"/>
        </w:rPr>
        <w:t>язык програм</w:t>
      </w:r>
      <w:r w:rsidR="005D2343">
        <w:rPr>
          <w:lang w:val="ru-RU"/>
        </w:rPr>
        <w:t>м</w:t>
      </w:r>
      <w:r>
        <w:rPr>
          <w:lang w:val="ru-RU"/>
        </w:rPr>
        <w:t>иров</w:t>
      </w:r>
      <w:r w:rsidR="00520F38">
        <w:rPr>
          <w:lang w:val="ru-RU"/>
        </w:rPr>
        <w:t>ан</w:t>
      </w:r>
      <w:r>
        <w:rPr>
          <w:lang w:val="ru-RU"/>
        </w:rPr>
        <w:t>ия</w:t>
      </w:r>
      <w:r w:rsidR="00E873BB">
        <w:rPr>
          <w:lang w:val="ru-RU"/>
        </w:rPr>
        <w:t xml:space="preserve"> общего назначения</w:t>
      </w:r>
      <w:r w:rsidR="00B4633A">
        <w:rPr>
          <w:lang w:val="ru-RU"/>
        </w:rPr>
        <w:t>, разработанный</w:t>
      </w:r>
      <w:r w:rsidR="00666407">
        <w:rPr>
          <w:lang w:val="ru-RU"/>
        </w:rPr>
        <w:t xml:space="preserve"> компанией</w:t>
      </w:r>
      <w:r w:rsidR="00B4633A">
        <w:rPr>
          <w:lang w:val="ru-RU"/>
        </w:rPr>
        <w:t xml:space="preserve"> </w:t>
      </w:r>
      <w:r w:rsidR="00B4633A">
        <w:t>Microsoft</w:t>
      </w:r>
      <w:r w:rsidRPr="00E873BB">
        <w:rPr>
          <w:lang w:val="ru-RU"/>
        </w:rPr>
        <w:t>.</w:t>
      </w:r>
    </w:p>
    <w:p w14:paraId="38446067" w14:textId="31BA413B" w:rsidR="00E26201" w:rsidRPr="00E26201" w:rsidRDefault="00E26201" w:rsidP="00AD2293">
      <w:pPr>
        <w:rPr>
          <w:lang w:val="ru-RU"/>
        </w:rPr>
      </w:pPr>
      <w:r>
        <w:t>DTO</w:t>
      </w:r>
      <w:r w:rsidRPr="00E26201">
        <w:rPr>
          <w:lang w:val="ru-RU"/>
        </w:rPr>
        <w:t xml:space="preserve"> (</w:t>
      </w:r>
      <w:r>
        <w:t>Data</w:t>
      </w:r>
      <w:r w:rsidRPr="00E26201">
        <w:rPr>
          <w:lang w:val="ru-RU"/>
        </w:rPr>
        <w:t xml:space="preserve"> </w:t>
      </w:r>
      <w:r>
        <w:t>Transfer</w:t>
      </w:r>
      <w:r w:rsidRPr="00E26201">
        <w:rPr>
          <w:lang w:val="ru-RU"/>
        </w:rPr>
        <w:t xml:space="preserve"> </w:t>
      </w:r>
      <w:r>
        <w:t>Object</w:t>
      </w:r>
      <w:r w:rsidRPr="00E26201">
        <w:rPr>
          <w:lang w:val="ru-RU"/>
        </w:rPr>
        <w:t xml:space="preserve">) – </w:t>
      </w:r>
      <w:r>
        <w:rPr>
          <w:lang w:val="ru-RU"/>
        </w:rPr>
        <w:t>объект</w:t>
      </w:r>
      <w:r w:rsidRPr="00E26201">
        <w:rPr>
          <w:lang w:val="ru-RU"/>
        </w:rPr>
        <w:t xml:space="preserve"> </w:t>
      </w:r>
      <w:r>
        <w:rPr>
          <w:lang w:val="ru-RU"/>
        </w:rPr>
        <w:t>переноса</w:t>
      </w:r>
      <w:r w:rsidRPr="00E26201">
        <w:rPr>
          <w:lang w:val="ru-RU"/>
        </w:rPr>
        <w:t xml:space="preserve"> </w:t>
      </w:r>
      <w:r>
        <w:rPr>
          <w:lang w:val="ru-RU"/>
        </w:rPr>
        <w:t>данных, нужная для передачи информации.</w:t>
      </w:r>
    </w:p>
    <w:p w14:paraId="6D404A73" w14:textId="45D31B27" w:rsidR="00B252C6" w:rsidRPr="00167B78" w:rsidRDefault="00B252C6" w:rsidP="00AD2293">
      <w:pPr>
        <w:rPr>
          <w:lang w:val="ru-RU"/>
        </w:rPr>
      </w:pPr>
      <w:r>
        <w:t>UML</w:t>
      </w:r>
      <w:r w:rsidRPr="00941F26">
        <w:rPr>
          <w:lang w:val="ru-RU"/>
        </w:rPr>
        <w:t xml:space="preserve"> – </w:t>
      </w:r>
      <w:r>
        <w:rPr>
          <w:lang w:val="ru-RU"/>
        </w:rPr>
        <w:t>аббревиатура</w:t>
      </w:r>
      <w:r w:rsidRPr="00941F26">
        <w:rPr>
          <w:lang w:val="ru-RU"/>
        </w:rPr>
        <w:t xml:space="preserve"> </w:t>
      </w:r>
      <w:r>
        <w:rPr>
          <w:lang w:val="ru-RU"/>
        </w:rPr>
        <w:t>от</w:t>
      </w:r>
      <w:r w:rsidRPr="00941F26">
        <w:rPr>
          <w:lang w:val="ru-RU"/>
        </w:rPr>
        <w:t xml:space="preserve"> </w:t>
      </w:r>
      <w:r>
        <w:t>Unified</w:t>
      </w:r>
      <w:r w:rsidRPr="00941F26">
        <w:rPr>
          <w:lang w:val="ru-RU"/>
        </w:rPr>
        <w:t xml:space="preserve"> </w:t>
      </w:r>
      <w:r>
        <w:t>Modeling</w:t>
      </w:r>
      <w:r w:rsidRPr="00941F26">
        <w:rPr>
          <w:lang w:val="ru-RU"/>
        </w:rPr>
        <w:t xml:space="preserve"> </w:t>
      </w:r>
      <w:r>
        <w:t>Language</w:t>
      </w:r>
      <w:r w:rsidRPr="00941F26">
        <w:rPr>
          <w:lang w:val="ru-RU"/>
        </w:rPr>
        <w:t xml:space="preserve">, </w:t>
      </w:r>
      <w:r>
        <w:rPr>
          <w:lang w:val="ru-RU"/>
        </w:rPr>
        <w:t>язык</w:t>
      </w:r>
      <w:r w:rsidRPr="00941F26">
        <w:rPr>
          <w:lang w:val="ru-RU"/>
        </w:rPr>
        <w:t xml:space="preserve"> </w:t>
      </w:r>
      <w:r>
        <w:rPr>
          <w:lang w:val="ru-RU"/>
        </w:rPr>
        <w:t>графический описания</w:t>
      </w:r>
      <w:r w:rsidRPr="00941F26">
        <w:rPr>
          <w:lang w:val="ru-RU"/>
        </w:rPr>
        <w:t xml:space="preserve"> </w:t>
      </w:r>
      <w:r>
        <w:rPr>
          <w:lang w:val="ru-RU"/>
        </w:rPr>
        <w:t>для объектного моделирования в области разработки программного обеспечения, моделирования бизнес процессов, системного проектирования и отображения организационных структур</w:t>
      </w:r>
      <w:r w:rsidR="00F862D3">
        <w:rPr>
          <w:lang w:val="ru-RU"/>
        </w:rPr>
        <w:t>.</w:t>
      </w:r>
    </w:p>
    <w:p w14:paraId="75754D7F" w14:textId="56750C98" w:rsidR="00B252C6" w:rsidRDefault="00B252C6">
      <w:pPr>
        <w:suppressAutoHyphens w:val="0"/>
        <w:autoSpaceDN/>
        <w:spacing w:line="240" w:lineRule="auto"/>
        <w:ind w:firstLine="0"/>
        <w:jc w:val="left"/>
        <w:rPr>
          <w:b/>
          <w:caps/>
          <w:sz w:val="32"/>
          <w:shd w:val="clear" w:color="auto" w:fill="FFFFFF"/>
          <w:lang w:val="ru-RU"/>
        </w:rPr>
      </w:pPr>
    </w:p>
    <w:p w14:paraId="58D52342" w14:textId="03CD48FA" w:rsidR="00CA1978" w:rsidRPr="00D91C86" w:rsidRDefault="00D91C86" w:rsidP="009874D7">
      <w:pPr>
        <w:pStyle w:val="1"/>
        <w:rPr>
          <w:sz w:val="36"/>
          <w:shd w:val="clear" w:color="auto" w:fill="FFFFFF"/>
          <w:lang w:val="ru-RU"/>
        </w:rPr>
      </w:pPr>
      <w:bookmarkStart w:id="5" w:name="_Toc168055568"/>
      <w:r>
        <w:rPr>
          <w:shd w:val="clear" w:color="auto" w:fill="FFFFFF"/>
          <w:lang w:val="ru-RU"/>
        </w:rPr>
        <w:lastRenderedPageBreak/>
        <w:t>ВВЕДЕНИЕ</w:t>
      </w:r>
      <w:bookmarkEnd w:id="2"/>
      <w:bookmarkEnd w:id="3"/>
      <w:bookmarkEnd w:id="4"/>
      <w:bookmarkEnd w:id="5"/>
    </w:p>
    <w:p w14:paraId="25475E22" w14:textId="73E191A0" w:rsidR="00672C36" w:rsidRPr="00FB79F8" w:rsidRDefault="00B81601" w:rsidP="0022012F">
      <w:pPr>
        <w:suppressAutoHyphens w:val="0"/>
        <w:rPr>
          <w:rFonts w:cs="Times New Roman"/>
          <w:color w:val="222222"/>
          <w:szCs w:val="28"/>
          <w:shd w:val="clear" w:color="auto" w:fill="FFFFFF"/>
          <w:lang w:val="ru-RU"/>
        </w:rPr>
      </w:pPr>
      <w:r>
        <w:rPr>
          <w:rFonts w:cs="Times New Roman"/>
          <w:color w:val="222222"/>
          <w:szCs w:val="28"/>
          <w:shd w:val="clear" w:color="auto" w:fill="FFFFFF"/>
          <w:lang w:val="ru-RU"/>
        </w:rPr>
        <w:t>В современном мире набирает</w:t>
      </w:r>
      <w:r w:rsidR="00EB1D96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всю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большую популярность искусственный интеллект</w:t>
      </w:r>
      <w:r w:rsidR="005D6A31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(ИИ)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>. Его</w:t>
      </w:r>
      <w:r w:rsidR="00EB1D96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практически можно встретить во многих отраслях деятельности, таких как </w:t>
      </w:r>
      <w:r w:rsidR="00E622AA">
        <w:rPr>
          <w:rFonts w:cs="Times New Roman"/>
          <w:color w:val="222222"/>
          <w:szCs w:val="28"/>
          <w:shd w:val="clear" w:color="auto" w:fill="FFFFFF"/>
          <w:lang w:val="ru-RU"/>
        </w:rPr>
        <w:t>финансы</w:t>
      </w:r>
      <w:r w:rsidR="00EB1D96">
        <w:rPr>
          <w:rFonts w:cs="Times New Roman"/>
          <w:color w:val="222222"/>
          <w:szCs w:val="28"/>
          <w:shd w:val="clear" w:color="auto" w:fill="FFFFFF"/>
          <w:lang w:val="ru-RU"/>
        </w:rPr>
        <w:t>,</w:t>
      </w:r>
      <w:r w:rsidR="00E622A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промышленность, торговле, образование</w:t>
      </w:r>
      <w:r w:rsidR="00FB79F8" w:rsidRPr="00FB79F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>системы безопасности</w:t>
      </w:r>
      <w:r w:rsidR="00101F31">
        <w:rPr>
          <w:rFonts w:cs="Times New Roman"/>
          <w:color w:val="222222"/>
          <w:szCs w:val="28"/>
          <w:shd w:val="clear" w:color="auto" w:fill="FFFFFF"/>
          <w:lang w:val="ru-RU"/>
        </w:rPr>
        <w:t>, робототехника</w:t>
      </w:r>
      <w:r w:rsidR="00E622A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и т.п.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В быту можно встретить в обработке фотоизображений, распознаваний образов</w:t>
      </w:r>
      <w:r w:rsidR="00F97DF4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на фото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>,</w:t>
      </w:r>
      <w:r w:rsidR="00F97DF4" w:rsidRPr="00F97DF4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F97DF4">
        <w:rPr>
          <w:rFonts w:cs="Times New Roman"/>
          <w:color w:val="222222"/>
          <w:szCs w:val="28"/>
          <w:shd w:val="clear" w:color="auto" w:fill="FFFFFF"/>
          <w:lang w:val="ru-RU"/>
        </w:rPr>
        <w:t>улучшение и восстановление качества фотоизображений, и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2A5785" w:rsidRPr="00D0229E">
        <w:rPr>
          <w:lang w:val="ru-RU"/>
        </w:rPr>
        <w:t>транскрипци</w:t>
      </w:r>
      <w:r w:rsidR="00D0229E" w:rsidRPr="00D0229E">
        <w:rPr>
          <w:lang w:val="ru-RU"/>
        </w:rPr>
        <w:t>я</w:t>
      </w:r>
      <w:r w:rsidR="00D0229E">
        <w:rPr>
          <w:lang w:val="ru-RU"/>
        </w:rPr>
        <w:t xml:space="preserve"> или </w:t>
      </w:r>
      <w:r w:rsidR="002A5785" w:rsidRPr="00D0229E">
        <w:rPr>
          <w:lang w:val="ru-RU"/>
        </w:rPr>
        <w:t>перевод</w:t>
      </w:r>
      <w:r w:rsidR="00D0229E">
        <w:rPr>
          <w:lang w:val="ru-RU"/>
        </w:rPr>
        <w:t xml:space="preserve"> с одного естественного языка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на другой.</w:t>
      </w:r>
      <w:r w:rsidR="00FE1B9D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>Всё благодаря развити</w:t>
      </w:r>
      <w:r w:rsidR="004C2ECA">
        <w:rPr>
          <w:rFonts w:cs="Times New Roman"/>
          <w:color w:val="222222"/>
          <w:szCs w:val="28"/>
          <w:shd w:val="clear" w:color="auto" w:fill="FFFFFF"/>
          <w:lang w:val="ru-RU"/>
        </w:rPr>
        <w:t>ю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мощностей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F97DF4">
        <w:rPr>
          <w:rFonts w:cs="Times New Roman"/>
          <w:color w:val="222222"/>
          <w:szCs w:val="28"/>
          <w:shd w:val="clear" w:color="auto" w:fill="FFFFFF"/>
          <w:lang w:val="ru-RU"/>
        </w:rPr>
        <w:t>компьютерной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техники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>, увеличение количества транзисторов на кристаллах интегральных схем, а также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появлени</w:t>
      </w:r>
      <w:r w:rsidR="004C2ECA">
        <w:rPr>
          <w:rFonts w:cs="Times New Roman"/>
          <w:color w:val="222222"/>
          <w:szCs w:val="28"/>
          <w:shd w:val="clear" w:color="auto" w:fill="FFFFFF"/>
          <w:lang w:val="ru-RU"/>
        </w:rPr>
        <w:t>и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искусственных нейронных сетей</w:t>
      </w:r>
      <w:r w:rsidR="00725C8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и</w:t>
      </w:r>
      <w:r w:rsidR="00B231A9" w:rsidRPr="00B231A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B231A9">
        <w:rPr>
          <w:rFonts w:cs="Times New Roman"/>
          <w:color w:val="222222"/>
          <w:szCs w:val="28"/>
          <w:shd w:val="clear" w:color="auto" w:fill="FFFFFF"/>
          <w:lang w:val="ru-RU"/>
        </w:rPr>
        <w:t>генеративных ИИ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>. Также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F15CF7">
        <w:rPr>
          <w:rFonts w:cs="Times New Roman"/>
          <w:color w:val="222222"/>
          <w:szCs w:val="28"/>
          <w:shd w:val="clear" w:color="auto" w:fill="FFFFFF"/>
          <w:lang w:val="ru-RU"/>
        </w:rPr>
        <w:t>популярности</w:t>
      </w:r>
      <w:r w:rsidR="0044780B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ИИ</w:t>
      </w:r>
      <w:r w:rsidR="00F15CF7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>способствовало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появление чат-бота на базе</w:t>
      </w:r>
      <w:r w:rsidR="00F15CF7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больших языковых моделей</w:t>
      </w:r>
      <w:r w:rsidR="00D426DE" w:rsidRPr="00D426DE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D426DE">
        <w:rPr>
          <w:rFonts w:cs="Times New Roman"/>
          <w:color w:val="222222"/>
          <w:szCs w:val="28"/>
          <w:shd w:val="clear" w:color="auto" w:fill="FFFFFF"/>
        </w:rPr>
        <w:t>LLM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FB79F8">
        <w:rPr>
          <w:rFonts w:cs="Times New Roman"/>
          <w:color w:val="222222"/>
          <w:szCs w:val="28"/>
          <w:shd w:val="clear" w:color="auto" w:fill="FFFFFF"/>
        </w:rPr>
        <w:t>ChatGPT</w:t>
      </w:r>
      <w:r w:rsidR="00F15CF7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от компании </w:t>
      </w:r>
      <w:r w:rsidR="00F15CF7">
        <w:rPr>
          <w:rFonts w:cs="Times New Roman"/>
          <w:color w:val="222222"/>
          <w:szCs w:val="28"/>
          <w:shd w:val="clear" w:color="auto" w:fill="FFFFFF"/>
        </w:rPr>
        <w:t>OpenAI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>.</w:t>
      </w:r>
    </w:p>
    <w:p w14:paraId="7EEF4591" w14:textId="3DEB5D78" w:rsidR="00B231A9" w:rsidRDefault="00FE1B9D" w:rsidP="0022012F">
      <w:pPr>
        <w:suppressAutoHyphens w:val="0"/>
        <w:rPr>
          <w:rFonts w:cs="Times New Roman"/>
          <w:color w:val="222222"/>
          <w:szCs w:val="28"/>
          <w:shd w:val="clear" w:color="auto" w:fill="FFFFFF"/>
          <w:lang w:val="ru-RU"/>
        </w:rPr>
      </w:pPr>
      <w:r>
        <w:rPr>
          <w:rFonts w:cs="Times New Roman"/>
          <w:color w:val="222222"/>
          <w:szCs w:val="28"/>
          <w:shd w:val="clear" w:color="auto" w:fill="FFFFFF"/>
          <w:lang w:val="ru-RU"/>
        </w:rPr>
        <w:t>На данном этапе развития ИИ</w:t>
      </w:r>
      <w:r w:rsidRPr="00FE1B9D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>может использоваться в качестве инструмента автоматизации некоторых процессов.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В некоторых сферах деятельности</w:t>
      </w:r>
      <w:r w:rsidR="00240804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она может полностью заменить человека, в основном это сфера предоставления услуг конечным потребителям</w:t>
      </w:r>
      <w:r w:rsidR="00BC70E5" w:rsidRPr="00BC70E5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</w:t>
      </w:r>
      <w:r w:rsidR="00BC70E5">
        <w:rPr>
          <w:rFonts w:cs="Times New Roman"/>
          <w:color w:val="222222"/>
          <w:szCs w:val="28"/>
          <w:shd w:val="clear" w:color="auto" w:fill="FFFFFF"/>
          <w:lang w:val="ru-RU"/>
        </w:rPr>
        <w:t>такие как кассиры, банковские служащие, официанты и т.</w:t>
      </w:r>
      <w:r w:rsidR="000A1184">
        <w:rPr>
          <w:rFonts w:cs="Times New Roman"/>
          <w:color w:val="222222"/>
          <w:szCs w:val="28"/>
          <w:shd w:val="clear" w:color="auto" w:fill="FFFFFF"/>
          <w:lang w:val="ru-RU"/>
        </w:rPr>
        <w:t>п</w:t>
      </w:r>
      <w:r w:rsidR="00240804">
        <w:rPr>
          <w:rFonts w:cs="Times New Roman"/>
          <w:color w:val="222222"/>
          <w:szCs w:val="28"/>
          <w:shd w:val="clear" w:color="auto" w:fill="FFFFFF"/>
          <w:lang w:val="ru-RU"/>
        </w:rPr>
        <w:t>.</w:t>
      </w:r>
      <w:r w:rsidR="003E1D89" w:rsidRPr="003E1D8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3E1D8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Также ИИ может использоваться в качестве автопилота транспортных средств, и самый известный пример — это электромобили от американской компаний </w:t>
      </w:r>
      <w:r w:rsidR="003E1D89">
        <w:rPr>
          <w:rFonts w:cs="Times New Roman"/>
          <w:color w:val="222222"/>
          <w:szCs w:val="28"/>
          <w:shd w:val="clear" w:color="auto" w:fill="FFFFFF"/>
        </w:rPr>
        <w:t>Tesla</w:t>
      </w:r>
      <w:r w:rsidR="003E1D89" w:rsidRPr="003E1D89">
        <w:rPr>
          <w:rFonts w:cs="Times New Roman"/>
          <w:color w:val="222222"/>
          <w:szCs w:val="28"/>
          <w:shd w:val="clear" w:color="auto" w:fill="FFFFFF"/>
          <w:lang w:val="ru-RU"/>
        </w:rPr>
        <w:t>.</w:t>
      </w:r>
      <w:r w:rsidR="003E1D8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В военном деле ИИ используется для управления дронами</w:t>
      </w:r>
      <w:r w:rsidR="005E0312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</w:t>
      </w:r>
      <w:r w:rsidR="003E1D89">
        <w:rPr>
          <w:rFonts w:cs="Times New Roman"/>
          <w:color w:val="222222"/>
          <w:szCs w:val="28"/>
          <w:shd w:val="clear" w:color="auto" w:fill="FFFFFF"/>
          <w:lang w:val="ru-RU"/>
        </w:rPr>
        <w:t>робот</w:t>
      </w:r>
      <w:r w:rsidR="00F84E96">
        <w:rPr>
          <w:rFonts w:cs="Times New Roman"/>
          <w:color w:val="222222"/>
          <w:szCs w:val="28"/>
          <w:shd w:val="clear" w:color="auto" w:fill="FFFFFF"/>
          <w:lang w:val="ru-RU"/>
        </w:rPr>
        <w:t>ами</w:t>
      </w:r>
      <w:r w:rsidR="003E1D89">
        <w:rPr>
          <w:rFonts w:cs="Times New Roman"/>
          <w:color w:val="222222"/>
          <w:szCs w:val="28"/>
          <w:shd w:val="clear" w:color="auto" w:fill="FFFFFF"/>
          <w:lang w:val="ru-RU"/>
        </w:rPr>
        <w:t>-сапёр</w:t>
      </w:r>
      <w:r w:rsidR="00F84E96">
        <w:rPr>
          <w:rFonts w:cs="Times New Roman"/>
          <w:color w:val="222222"/>
          <w:szCs w:val="28"/>
          <w:shd w:val="clear" w:color="auto" w:fill="FFFFFF"/>
          <w:lang w:val="ru-RU"/>
        </w:rPr>
        <w:t>ами</w:t>
      </w:r>
      <w:r w:rsidR="005E0312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и автономными комплексами вооружения</w:t>
      </w:r>
      <w:r w:rsidR="003E1D89">
        <w:rPr>
          <w:rFonts w:cs="Times New Roman"/>
          <w:color w:val="222222"/>
          <w:szCs w:val="28"/>
          <w:shd w:val="clear" w:color="auto" w:fill="FFFFFF"/>
          <w:lang w:val="ru-RU"/>
        </w:rPr>
        <w:t>.</w:t>
      </w:r>
      <w:r w:rsidR="00B231A9" w:rsidRPr="00B231A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</w:p>
    <w:p w14:paraId="06B6D558" w14:textId="3A9464E2" w:rsidR="00B81601" w:rsidRPr="000D1B1B" w:rsidRDefault="00B231A9" w:rsidP="0022012F">
      <w:pPr>
        <w:suppressAutoHyphens w:val="0"/>
        <w:rPr>
          <w:rFonts w:cs="Times New Roman"/>
          <w:color w:val="222222"/>
          <w:szCs w:val="28"/>
          <w:shd w:val="clear" w:color="auto" w:fill="FFFFFF"/>
          <w:lang w:val="ru-RU"/>
        </w:rPr>
      </w:pPr>
      <w:r>
        <w:rPr>
          <w:rFonts w:cs="Times New Roman"/>
          <w:color w:val="222222"/>
          <w:szCs w:val="28"/>
          <w:shd w:val="clear" w:color="auto" w:fill="FFFFFF"/>
          <w:lang w:val="ru-RU"/>
        </w:rPr>
        <w:t xml:space="preserve">В сфере разработки программного обеспечения </w:t>
      </w:r>
      <w:r w:rsidR="005A0B09">
        <w:rPr>
          <w:rFonts w:cs="Times New Roman"/>
          <w:color w:val="222222"/>
          <w:szCs w:val="28"/>
          <w:shd w:val="clear" w:color="auto" w:fill="FFFFFF"/>
          <w:lang w:val="ru-RU"/>
        </w:rPr>
        <w:t>искусственный интеллект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в основном на базе нейронных сетей, помогают в написании кода и быстрого поиска нужной информации. Такие ИИ-ассистенты не могут полностью заменить программиста человека, так как код всё также нужно </w:t>
      </w:r>
      <w:r w:rsidR="00B77AE2">
        <w:rPr>
          <w:rFonts w:cs="Times New Roman"/>
          <w:color w:val="222222"/>
          <w:szCs w:val="28"/>
          <w:shd w:val="clear" w:color="auto" w:fill="FFFFFF"/>
          <w:lang w:val="ru-RU"/>
        </w:rPr>
        <w:t>анализировать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на</w:t>
      </w:r>
      <w:r w:rsidR="0036789B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корректность работы логики в предметной области и</w:t>
      </w:r>
      <w:r w:rsidR="0008685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на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ошибки, особенно связанные с кибербезопасностью. В основном публичные ИИ-инструменты, такие как </w:t>
      </w:r>
      <w:r w:rsidR="003E771F">
        <w:rPr>
          <w:rFonts w:cs="Times New Roman"/>
          <w:color w:val="222222"/>
          <w:szCs w:val="28"/>
          <w:shd w:val="clear" w:color="auto" w:fill="FFFFFF"/>
        </w:rPr>
        <w:t>GitHub</w:t>
      </w:r>
      <w:r w:rsidRPr="00B231A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</w:rPr>
        <w:t>Copilot</w:t>
      </w:r>
      <w:r w:rsidRPr="00B231A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</w:t>
      </w:r>
      <w:r w:rsidR="000D1B1B">
        <w:rPr>
          <w:rFonts w:cs="Times New Roman"/>
          <w:color w:val="222222"/>
          <w:szCs w:val="28"/>
          <w:shd w:val="clear" w:color="auto" w:fill="FFFFFF"/>
          <w:lang w:val="ru-RU"/>
        </w:rPr>
        <w:t>обучающиеся на коде опубликованные в открытом доступе, у которых в большинстве случаев не было проведено ревью кода (</w:t>
      </w:r>
      <w:r w:rsidR="000D1B1B">
        <w:rPr>
          <w:rFonts w:cs="Times New Roman"/>
          <w:color w:val="222222"/>
          <w:szCs w:val="28"/>
          <w:shd w:val="clear" w:color="auto" w:fill="FFFFFF"/>
        </w:rPr>
        <w:t>code</w:t>
      </w:r>
      <w:r w:rsidR="000D1B1B" w:rsidRPr="000D1B1B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0D1B1B">
        <w:rPr>
          <w:rFonts w:cs="Times New Roman"/>
          <w:color w:val="222222"/>
          <w:szCs w:val="28"/>
          <w:shd w:val="clear" w:color="auto" w:fill="FFFFFF"/>
        </w:rPr>
        <w:t>review</w:t>
      </w:r>
      <w:r w:rsidR="000D1B1B" w:rsidRPr="0008685A">
        <w:rPr>
          <w:rFonts w:cs="Times New Roman"/>
          <w:color w:val="222222"/>
          <w:szCs w:val="28"/>
          <w:shd w:val="clear" w:color="auto" w:fill="FFFFFF"/>
          <w:lang w:val="ru-RU"/>
        </w:rPr>
        <w:t>)</w:t>
      </w:r>
      <w:r w:rsidR="0008685A" w:rsidRPr="0008685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</w:t>
      </w:r>
      <w:r w:rsidR="0008685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может </w:t>
      </w:r>
      <w:r w:rsidR="003E771F">
        <w:rPr>
          <w:rFonts w:cs="Times New Roman"/>
          <w:color w:val="222222"/>
          <w:szCs w:val="28"/>
          <w:shd w:val="clear" w:color="auto" w:fill="FFFFFF"/>
          <w:lang w:val="ru-RU"/>
        </w:rPr>
        <w:t>генерировать</w:t>
      </w:r>
      <w:r w:rsidR="0008685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устаревший код</w:t>
      </w:r>
      <w:r w:rsidR="003E771F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так как код используемых библиотек может </w:t>
      </w:r>
      <w:r w:rsidR="003E771F">
        <w:rPr>
          <w:rFonts w:cs="Times New Roman"/>
          <w:color w:val="222222"/>
          <w:szCs w:val="28"/>
          <w:shd w:val="clear" w:color="auto" w:fill="FFFFFF"/>
          <w:lang w:val="ru-RU"/>
        </w:rPr>
        <w:lastRenderedPageBreak/>
        <w:t>измениться</w:t>
      </w:r>
      <w:r w:rsidR="005A0B0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со временем</w:t>
      </w:r>
      <w:r w:rsidR="0008685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и</w:t>
      </w:r>
      <w:r w:rsidR="0008685A" w:rsidRPr="0008685A">
        <w:rPr>
          <w:rFonts w:cs="Times New Roman"/>
          <w:color w:val="222222"/>
          <w:szCs w:val="28"/>
          <w:shd w:val="clear" w:color="auto" w:fill="FFFFFF"/>
          <w:lang w:val="ru-RU"/>
        </w:rPr>
        <w:t>/</w:t>
      </w:r>
      <w:r w:rsidR="0008685A">
        <w:rPr>
          <w:rFonts w:cs="Times New Roman"/>
          <w:color w:val="222222"/>
          <w:szCs w:val="28"/>
          <w:shd w:val="clear" w:color="auto" w:fill="FFFFFF"/>
          <w:lang w:val="ru-RU"/>
        </w:rPr>
        <w:t>или</w:t>
      </w:r>
      <w:r w:rsidR="003E771F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генерировать</w:t>
      </w:r>
      <w:r w:rsidR="0008685A" w:rsidRPr="0008685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08685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код с </w:t>
      </w:r>
      <w:r w:rsidR="003E771F">
        <w:rPr>
          <w:rFonts w:cs="Times New Roman"/>
          <w:color w:val="222222"/>
          <w:szCs w:val="28"/>
          <w:shd w:val="clear" w:color="auto" w:fill="FFFFFF"/>
          <w:lang w:val="ru-RU"/>
        </w:rPr>
        <w:t>неявными уязвимостями, связанные с безопасностью</w:t>
      </w:r>
      <w:r w:rsidR="000D1B1B">
        <w:rPr>
          <w:rFonts w:cs="Times New Roman"/>
          <w:color w:val="222222"/>
          <w:szCs w:val="28"/>
          <w:shd w:val="clear" w:color="auto" w:fill="FFFFFF"/>
          <w:lang w:val="ru-RU"/>
        </w:rPr>
        <w:t>.</w:t>
      </w:r>
    </w:p>
    <w:p w14:paraId="65368567" w14:textId="55E5F978" w:rsidR="00585A49" w:rsidRDefault="00585A49" w:rsidP="0022012F">
      <w:pPr>
        <w:suppressAutoHyphens w:val="0"/>
        <w:rPr>
          <w:rFonts w:cs="Times New Roman"/>
          <w:color w:val="222222"/>
          <w:szCs w:val="28"/>
          <w:shd w:val="clear" w:color="auto" w:fill="FFFFFF"/>
          <w:lang w:val="ru-RU"/>
        </w:rPr>
      </w:pPr>
      <w:r>
        <w:rPr>
          <w:rFonts w:cs="Times New Roman"/>
          <w:color w:val="222222"/>
          <w:szCs w:val="28"/>
          <w:shd w:val="clear" w:color="auto" w:fill="FFFFFF"/>
          <w:lang w:val="ru-RU"/>
        </w:rPr>
        <w:t>Из основных недостатков искусственного интеллекта являются</w:t>
      </w:r>
    </w:p>
    <w:p w14:paraId="11918991" w14:textId="34E846E5" w:rsidR="00585A49" w:rsidRPr="00585A49" w:rsidRDefault="00585A49" w:rsidP="00297B01">
      <w:pPr>
        <w:pStyle w:val="af4"/>
        <w:numPr>
          <w:ilvl w:val="0"/>
          <w:numId w:val="8"/>
        </w:numPr>
        <w:ind w:left="1134" w:hanging="425"/>
        <w:rPr>
          <w:color w:val="222222"/>
          <w:szCs w:val="28"/>
          <w:shd w:val="clear" w:color="auto" w:fill="FFFFFF"/>
          <w:lang w:val="ru-RU"/>
        </w:rPr>
      </w:pPr>
      <w:r>
        <w:rPr>
          <w:color w:val="222222"/>
          <w:szCs w:val="28"/>
          <w:shd w:val="clear" w:color="auto" w:fill="FFFFFF"/>
          <w:lang w:val="ru-RU"/>
        </w:rPr>
        <w:t>Б</w:t>
      </w:r>
      <w:r w:rsidRPr="00585A49">
        <w:rPr>
          <w:color w:val="222222"/>
          <w:szCs w:val="28"/>
          <w:shd w:val="clear" w:color="auto" w:fill="FFFFFF"/>
          <w:lang w:val="ru-RU"/>
        </w:rPr>
        <w:t xml:space="preserve">езопасность и конфиденциальность данных: </w:t>
      </w:r>
      <w:r>
        <w:rPr>
          <w:color w:val="222222"/>
          <w:szCs w:val="28"/>
          <w:shd w:val="clear" w:color="auto" w:fill="FFFFFF"/>
          <w:lang w:val="ru-RU"/>
        </w:rPr>
        <w:t>и</w:t>
      </w:r>
      <w:r w:rsidRPr="00585A49">
        <w:rPr>
          <w:color w:val="222222"/>
          <w:szCs w:val="28"/>
          <w:shd w:val="clear" w:color="auto" w:fill="FFFFFF"/>
          <w:lang w:val="ru-RU"/>
        </w:rPr>
        <w:t>спользование ИИ может создать уязвимости в системах безопасности и привести к утечкам конфиденциальной информации.</w:t>
      </w:r>
    </w:p>
    <w:p w14:paraId="17573F4B" w14:textId="169932FF" w:rsidR="00585A49" w:rsidRPr="00585A49" w:rsidRDefault="00585A49" w:rsidP="00297B01">
      <w:pPr>
        <w:pStyle w:val="af4"/>
        <w:numPr>
          <w:ilvl w:val="0"/>
          <w:numId w:val="8"/>
        </w:numPr>
        <w:ind w:left="709"/>
        <w:rPr>
          <w:color w:val="222222"/>
          <w:szCs w:val="28"/>
          <w:shd w:val="clear" w:color="auto" w:fill="FFFFFF"/>
          <w:lang w:val="ru-RU"/>
        </w:rPr>
      </w:pPr>
      <w:r>
        <w:rPr>
          <w:color w:val="222222"/>
          <w:szCs w:val="28"/>
          <w:shd w:val="clear" w:color="auto" w:fill="FFFFFF"/>
          <w:lang w:val="ru-RU"/>
        </w:rPr>
        <w:t>П</w:t>
      </w:r>
      <w:r w:rsidRPr="00585A49">
        <w:rPr>
          <w:color w:val="222222"/>
          <w:szCs w:val="28"/>
          <w:shd w:val="clear" w:color="auto" w:fill="FFFFFF"/>
          <w:lang w:val="ru-RU"/>
        </w:rPr>
        <w:t xml:space="preserve">отеря рабочих мест: </w:t>
      </w:r>
      <w:r>
        <w:rPr>
          <w:color w:val="222222"/>
          <w:szCs w:val="28"/>
          <w:shd w:val="clear" w:color="auto" w:fill="FFFFFF"/>
          <w:lang w:val="ru-RU"/>
        </w:rPr>
        <w:t>а</w:t>
      </w:r>
      <w:r w:rsidRPr="00585A49">
        <w:rPr>
          <w:color w:val="222222"/>
          <w:szCs w:val="28"/>
          <w:shd w:val="clear" w:color="auto" w:fill="FFFFFF"/>
          <w:lang w:val="ru-RU"/>
        </w:rPr>
        <w:t>втоматизация процессов с использованием ИИ может привести к сокращению рабочих мест, особенно в тех сферах, где задачи могут быть легко автоматизированы.</w:t>
      </w:r>
    </w:p>
    <w:p w14:paraId="0923DBE5" w14:textId="77777777" w:rsidR="00585A49" w:rsidRPr="00585A49" w:rsidRDefault="00585A49" w:rsidP="00297B01">
      <w:pPr>
        <w:pStyle w:val="af4"/>
        <w:numPr>
          <w:ilvl w:val="0"/>
          <w:numId w:val="8"/>
        </w:numPr>
        <w:ind w:left="709"/>
        <w:rPr>
          <w:color w:val="222222"/>
          <w:szCs w:val="28"/>
          <w:shd w:val="clear" w:color="auto" w:fill="FFFFFF"/>
          <w:lang w:val="ru-RU"/>
        </w:rPr>
      </w:pPr>
      <w:r w:rsidRPr="00585A49">
        <w:rPr>
          <w:color w:val="222222"/>
          <w:szCs w:val="28"/>
          <w:shd w:val="clear" w:color="auto" w:fill="FFFFFF"/>
          <w:lang w:val="ru-RU"/>
        </w:rPr>
        <w:t>Предвзятость и дискриминация: ИИ может унаследовать предвзятость из данных, на которых он обучается, что может привести к несправедливым или дискриминационным решениям.</w:t>
      </w:r>
    </w:p>
    <w:p w14:paraId="3FB783C8" w14:textId="37C885CF" w:rsidR="00585A49" w:rsidRPr="00585A49" w:rsidRDefault="00585A49" w:rsidP="00297B01">
      <w:pPr>
        <w:pStyle w:val="af4"/>
        <w:numPr>
          <w:ilvl w:val="0"/>
          <w:numId w:val="8"/>
        </w:numPr>
        <w:ind w:left="709"/>
        <w:rPr>
          <w:color w:val="222222"/>
          <w:szCs w:val="28"/>
          <w:shd w:val="clear" w:color="auto" w:fill="FFFFFF"/>
          <w:lang w:val="ru-RU"/>
        </w:rPr>
      </w:pPr>
      <w:r w:rsidRPr="00585A49">
        <w:rPr>
          <w:color w:val="222222"/>
          <w:szCs w:val="28"/>
          <w:shd w:val="clear" w:color="auto" w:fill="FFFFFF"/>
          <w:lang w:val="ru-RU"/>
        </w:rPr>
        <w:t xml:space="preserve">Ответственность и прозрачность: </w:t>
      </w:r>
      <w:r>
        <w:rPr>
          <w:color w:val="222222"/>
          <w:szCs w:val="28"/>
          <w:shd w:val="clear" w:color="auto" w:fill="FFFFFF"/>
          <w:lang w:val="ru-RU"/>
        </w:rPr>
        <w:t>в</w:t>
      </w:r>
      <w:r w:rsidRPr="00585A49">
        <w:rPr>
          <w:color w:val="222222"/>
          <w:szCs w:val="28"/>
          <w:shd w:val="clear" w:color="auto" w:fill="FFFFFF"/>
          <w:lang w:val="ru-RU"/>
        </w:rPr>
        <w:t xml:space="preserve"> некоторых случаях сложно объяснить, почему ИИ принял определенное решение, что затрудняет определение ответственности в случае ошибок или несправедливых действий.</w:t>
      </w:r>
    </w:p>
    <w:p w14:paraId="7E477435" w14:textId="0D27536A" w:rsidR="00585A49" w:rsidRPr="00585A49" w:rsidRDefault="00585A49" w:rsidP="00297B01">
      <w:pPr>
        <w:pStyle w:val="af4"/>
        <w:numPr>
          <w:ilvl w:val="0"/>
          <w:numId w:val="8"/>
        </w:numPr>
        <w:ind w:left="709"/>
        <w:rPr>
          <w:color w:val="222222"/>
          <w:szCs w:val="28"/>
          <w:shd w:val="clear" w:color="auto" w:fill="FFFFFF"/>
          <w:lang w:val="ru-RU"/>
        </w:rPr>
      </w:pPr>
      <w:r w:rsidRPr="00585A49">
        <w:rPr>
          <w:color w:val="222222"/>
          <w:szCs w:val="28"/>
          <w:shd w:val="clear" w:color="auto" w:fill="FFFFFF"/>
          <w:lang w:val="ru-RU"/>
        </w:rPr>
        <w:t xml:space="preserve">Этические вопросы: </w:t>
      </w:r>
      <w:r>
        <w:rPr>
          <w:color w:val="222222"/>
          <w:szCs w:val="28"/>
          <w:shd w:val="clear" w:color="auto" w:fill="FFFFFF"/>
          <w:lang w:val="ru-RU"/>
        </w:rPr>
        <w:t>и</w:t>
      </w:r>
      <w:r w:rsidRPr="00585A49">
        <w:rPr>
          <w:color w:val="222222"/>
          <w:szCs w:val="28"/>
          <w:shd w:val="clear" w:color="auto" w:fill="FFFFFF"/>
          <w:lang w:val="ru-RU"/>
        </w:rPr>
        <w:t>спользование ИИ вызывает много этических вопросов, включая проблемы конфиденциальности, принципа справедливости и вопросы о том, кто несет ответственность за действия ИИ.</w:t>
      </w:r>
    </w:p>
    <w:p w14:paraId="3F9F6959" w14:textId="77777777" w:rsidR="00DC3D75" w:rsidRPr="00DC3D75" w:rsidRDefault="00585A49" w:rsidP="00297B01">
      <w:pPr>
        <w:pStyle w:val="af4"/>
        <w:numPr>
          <w:ilvl w:val="0"/>
          <w:numId w:val="8"/>
        </w:numPr>
        <w:ind w:left="709"/>
        <w:rPr>
          <w:shd w:val="clear" w:color="auto" w:fill="FFFFFF"/>
          <w:lang w:val="ru-RU"/>
        </w:rPr>
      </w:pPr>
      <w:r w:rsidRPr="00585A49">
        <w:rPr>
          <w:color w:val="222222"/>
          <w:szCs w:val="28"/>
          <w:shd w:val="clear" w:color="auto" w:fill="FFFFFF"/>
          <w:lang w:val="ru-RU"/>
        </w:rPr>
        <w:t xml:space="preserve">Угроза безопасности: </w:t>
      </w:r>
      <w:r>
        <w:rPr>
          <w:color w:val="222222"/>
          <w:szCs w:val="28"/>
          <w:shd w:val="clear" w:color="auto" w:fill="FFFFFF"/>
          <w:lang w:val="ru-RU"/>
        </w:rPr>
        <w:t>р</w:t>
      </w:r>
      <w:r w:rsidRPr="00585A49">
        <w:rPr>
          <w:color w:val="222222"/>
          <w:szCs w:val="28"/>
          <w:shd w:val="clear" w:color="auto" w:fill="FFFFFF"/>
          <w:lang w:val="ru-RU"/>
        </w:rPr>
        <w:t>азвитие ИИ также может создать новые угрозы для безопасности, такие как создание автономных систем, способных принимать вредные решения.</w:t>
      </w:r>
    </w:p>
    <w:p w14:paraId="03AF2F52" w14:textId="3C4116B0" w:rsidR="002C412B" w:rsidRPr="00B252C6" w:rsidRDefault="00233B9A" w:rsidP="00B252C6">
      <w:pPr>
        <w:suppressAutoHyphens w:val="0"/>
        <w:rPr>
          <w:rFonts w:cs="Times New Roman"/>
          <w:color w:val="222222"/>
          <w:szCs w:val="28"/>
          <w:shd w:val="clear" w:color="auto" w:fill="FFFFFF"/>
          <w:lang w:val="ru-RU"/>
        </w:rPr>
      </w:pPr>
      <w:r>
        <w:rPr>
          <w:rFonts w:cs="Times New Roman"/>
          <w:color w:val="222222"/>
          <w:szCs w:val="28"/>
          <w:shd w:val="clear" w:color="auto" w:fill="FFFFFF"/>
          <w:lang w:val="ru-RU"/>
        </w:rPr>
        <w:t xml:space="preserve">Цель данной дипломной работы является </w:t>
      </w:r>
      <w:r w:rsidR="00CA1978">
        <w:rPr>
          <w:rFonts w:cs="Times New Roman"/>
          <w:color w:val="222222"/>
          <w:szCs w:val="28"/>
          <w:shd w:val="clear" w:color="auto" w:fill="FFFFFF"/>
          <w:lang w:val="ru-RU"/>
        </w:rPr>
        <w:t>получение навыков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разработки</w:t>
      </w:r>
      <w:r w:rsidR="00CA197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прикладного </w:t>
      </w:r>
      <w:r w:rsidR="00E764F5">
        <w:rPr>
          <w:rFonts w:cs="Times New Roman"/>
          <w:color w:val="222222"/>
          <w:szCs w:val="28"/>
          <w:shd w:val="clear" w:color="auto" w:fill="FFFFFF"/>
          <w:lang w:val="ru-RU"/>
        </w:rPr>
        <w:t>обеспечения</w:t>
      </w:r>
      <w:r w:rsidR="00CA197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>навыков работы с</w:t>
      </w:r>
      <w:r w:rsidR="00CA197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современн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>ыми</w:t>
      </w:r>
      <w:r w:rsidR="00CA197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инструмент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>ами</w:t>
      </w:r>
      <w:r w:rsidR="00CA197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разработки, </w:t>
      </w:r>
      <w:r w:rsidR="00DC3D75">
        <w:rPr>
          <w:rFonts w:cs="Times New Roman"/>
          <w:color w:val="222222"/>
          <w:szCs w:val="28"/>
          <w:shd w:val="clear" w:color="auto" w:fill="FFFFFF"/>
          <w:lang w:val="ru-RU"/>
        </w:rPr>
        <w:t>интеграции искусственного интеллекта в информационную систему</w:t>
      </w:r>
      <w:r w:rsidR="00CA1978">
        <w:rPr>
          <w:rFonts w:cs="Times New Roman"/>
          <w:color w:val="222222"/>
          <w:szCs w:val="28"/>
          <w:shd w:val="clear" w:color="auto" w:fill="FFFFFF"/>
          <w:lang w:val="ru-RU"/>
        </w:rPr>
        <w:t>.</w:t>
      </w:r>
    </w:p>
    <w:p w14:paraId="72A08FD6" w14:textId="77777777" w:rsidR="003807F4" w:rsidRPr="00167B78" w:rsidRDefault="003807F4" w:rsidP="001C3D26">
      <w:pPr>
        <w:rPr>
          <w:lang w:val="ru-RU"/>
        </w:rPr>
      </w:pPr>
    </w:p>
    <w:p w14:paraId="36265F19" w14:textId="77777777" w:rsidR="00CA1978" w:rsidRPr="00167B78" w:rsidRDefault="00CA1978" w:rsidP="00CA1978">
      <w:pPr>
        <w:pStyle w:val="Textbody"/>
        <w:spacing w:line="240" w:lineRule="auto"/>
        <w:rPr>
          <w:rFonts w:ascii="Open Sans" w:hAnsi="Open Sans" w:cs="Open Sans"/>
          <w:b/>
          <w:bCs/>
          <w:color w:val="222222"/>
          <w:shd w:val="clear" w:color="auto" w:fill="FFFFFF"/>
          <w:lang w:val="ru-RU"/>
        </w:rPr>
      </w:pPr>
    </w:p>
    <w:p w14:paraId="58933BE9" w14:textId="7A6F68A2" w:rsidR="00CA1978" w:rsidRPr="00CA1978" w:rsidRDefault="00CA1978" w:rsidP="00CA1978">
      <w:pPr>
        <w:rPr>
          <w:rFonts w:eastAsia="Times New Roman"/>
          <w:lang w:val="ru-RU"/>
        </w:rPr>
      </w:pPr>
    </w:p>
    <w:p w14:paraId="236E4265" w14:textId="2132C68C" w:rsidR="00CA1978" w:rsidRDefault="00920B45" w:rsidP="00920B45">
      <w:pPr>
        <w:pStyle w:val="1"/>
        <w:ind w:left="720"/>
        <w:jc w:val="both"/>
        <w:rPr>
          <w:rFonts w:eastAsia="Microsoft YaHei"/>
          <w:lang w:val="ru-RU"/>
        </w:rPr>
      </w:pPr>
      <w:bookmarkStart w:id="6" w:name="_Toc168055569"/>
      <w:r>
        <w:rPr>
          <w:lang w:val="ru-RU"/>
        </w:rPr>
        <w:lastRenderedPageBreak/>
        <w:t xml:space="preserve">1 </w:t>
      </w:r>
      <w:r w:rsidR="00E63221">
        <w:rPr>
          <w:lang w:val="ru-RU"/>
        </w:rPr>
        <w:t>ТЕХНИЧЕСКОЕ ЗАДАНИЕ НА СОЗДАНИЕ СИСТЕМЫ</w:t>
      </w:r>
      <w:bookmarkEnd w:id="6"/>
    </w:p>
    <w:p w14:paraId="64046435" w14:textId="2563FC7F" w:rsidR="00BA5C6B" w:rsidRDefault="00D012BD" w:rsidP="00D012BD">
      <w:pPr>
        <w:pStyle w:val="2"/>
        <w:jc w:val="left"/>
        <w:rPr>
          <w:lang w:val="ru-RU"/>
        </w:rPr>
      </w:pPr>
      <w:bookmarkStart w:id="7" w:name="_Toc168055570"/>
      <w:bookmarkStart w:id="8" w:name="_Toc139287414"/>
      <w:bookmarkStart w:id="9" w:name="_Toc139370998"/>
      <w:bookmarkStart w:id="10" w:name="_Toc156840817"/>
      <w:r>
        <w:rPr>
          <w:lang w:val="ru-RU"/>
        </w:rPr>
        <w:t xml:space="preserve">1.1 </w:t>
      </w:r>
      <w:r w:rsidR="00BA5C6B">
        <w:rPr>
          <w:lang w:val="ru-RU"/>
        </w:rPr>
        <w:t>Назначение</w:t>
      </w:r>
      <w:r w:rsidR="000724DC">
        <w:rPr>
          <w:lang w:val="ru-RU"/>
        </w:rPr>
        <w:t xml:space="preserve"> и цели</w:t>
      </w:r>
      <w:r w:rsidR="00CA6A3C">
        <w:rPr>
          <w:lang w:val="ru-RU"/>
        </w:rPr>
        <w:t xml:space="preserve"> создания</w:t>
      </w:r>
      <w:r w:rsidR="00BA5C6B">
        <w:rPr>
          <w:lang w:val="ru-RU"/>
        </w:rPr>
        <w:t xml:space="preserve"> системы</w:t>
      </w:r>
      <w:bookmarkEnd w:id="7"/>
    </w:p>
    <w:p w14:paraId="68E18609" w14:textId="77777777" w:rsidR="009929F1" w:rsidRPr="00FB79F8" w:rsidRDefault="00A14DC1" w:rsidP="00BA5C6B">
      <w:pPr>
        <w:rPr>
          <w:lang w:val="ru-RU"/>
        </w:rPr>
      </w:pPr>
      <w:r>
        <w:rPr>
          <w:lang w:val="ru-RU"/>
        </w:rPr>
        <w:t>Назначение</w:t>
      </w:r>
      <w:r w:rsidR="00262065">
        <w:rPr>
          <w:lang w:val="ru-RU"/>
        </w:rPr>
        <w:t xml:space="preserve">м </w:t>
      </w:r>
      <w:r>
        <w:rPr>
          <w:lang w:val="ru-RU"/>
        </w:rPr>
        <w:t>системы</w:t>
      </w:r>
      <w:r w:rsidR="009929F1" w:rsidRPr="009929F1">
        <w:rPr>
          <w:lang w:val="ru-RU"/>
        </w:rPr>
        <w:t>:</w:t>
      </w:r>
    </w:p>
    <w:p w14:paraId="5C7CB5F5" w14:textId="49862B91" w:rsidR="009929F1" w:rsidRDefault="009929F1" w:rsidP="009929F1">
      <w:pPr>
        <w:rPr>
          <w:lang w:val="ru-RU"/>
        </w:rPr>
      </w:pPr>
      <w:r>
        <w:rPr>
          <w:lang w:val="ru-RU"/>
        </w:rPr>
        <w:t xml:space="preserve">Система предназначена для </w:t>
      </w:r>
      <w:r w:rsidR="00983780">
        <w:rPr>
          <w:lang w:val="ru-RU"/>
        </w:rPr>
        <w:t>хранения</w:t>
      </w:r>
      <w:r w:rsidR="00466835">
        <w:rPr>
          <w:lang w:val="ru-RU"/>
        </w:rPr>
        <w:t xml:space="preserve"> </w:t>
      </w:r>
      <w:r w:rsidR="00115425">
        <w:rPr>
          <w:lang w:val="ru-RU"/>
        </w:rPr>
        <w:t>электронны</w:t>
      </w:r>
      <w:r w:rsidR="00D14958">
        <w:rPr>
          <w:lang w:val="ru-RU"/>
        </w:rPr>
        <w:t>х</w:t>
      </w:r>
      <w:r w:rsidR="00466835">
        <w:rPr>
          <w:lang w:val="ru-RU"/>
        </w:rPr>
        <w:t xml:space="preserve"> книг</w:t>
      </w:r>
      <w:r w:rsidR="00796E1C">
        <w:rPr>
          <w:lang w:val="ru-RU"/>
        </w:rPr>
        <w:t xml:space="preserve">, в основном технической литературы, а также других </w:t>
      </w:r>
      <w:r w:rsidR="00A14DC1">
        <w:rPr>
          <w:lang w:val="ru-RU"/>
        </w:rPr>
        <w:t>документов</w:t>
      </w:r>
      <w:r w:rsidR="00D14958">
        <w:rPr>
          <w:lang w:val="ru-RU"/>
        </w:rPr>
        <w:t xml:space="preserve"> в едином хранилище с возможностью их просмотра, редактирования </w:t>
      </w:r>
      <w:r w:rsidR="00D642C6">
        <w:rPr>
          <w:lang w:val="ru-RU"/>
        </w:rPr>
        <w:t>описания</w:t>
      </w:r>
      <w:r w:rsidR="00D14958">
        <w:rPr>
          <w:lang w:val="ru-RU"/>
        </w:rPr>
        <w:t xml:space="preserve"> </w:t>
      </w:r>
      <w:r w:rsidR="00410BE3">
        <w:rPr>
          <w:lang w:val="ru-RU"/>
        </w:rPr>
        <w:t>книг</w:t>
      </w:r>
      <w:r w:rsidR="00D14958">
        <w:rPr>
          <w:lang w:val="ru-RU"/>
        </w:rPr>
        <w:t>, отслеживания активности пользователя</w:t>
      </w:r>
      <w:r w:rsidR="000555DC">
        <w:rPr>
          <w:lang w:val="ru-RU"/>
        </w:rPr>
        <w:t xml:space="preserve"> при работе с документами</w:t>
      </w:r>
      <w:r w:rsidR="00A14DC1">
        <w:rPr>
          <w:lang w:val="ru-RU"/>
        </w:rPr>
        <w:t>.</w:t>
      </w:r>
    </w:p>
    <w:p w14:paraId="35EC2EC1" w14:textId="08666D53" w:rsidR="00BA5C6B" w:rsidRDefault="0028500F" w:rsidP="009929F1">
      <w:pPr>
        <w:rPr>
          <w:lang w:val="ru-RU"/>
        </w:rPr>
      </w:pPr>
      <w:r>
        <w:rPr>
          <w:lang w:val="ru-RU"/>
        </w:rPr>
        <w:t>Место</w:t>
      </w:r>
      <w:r w:rsidR="004F6619">
        <w:rPr>
          <w:lang w:val="ru-RU"/>
        </w:rPr>
        <w:t>м</w:t>
      </w:r>
      <w:r>
        <w:rPr>
          <w:lang w:val="ru-RU"/>
        </w:rPr>
        <w:t xml:space="preserve"> внедрения </w:t>
      </w:r>
      <w:r w:rsidR="004F6619">
        <w:rPr>
          <w:lang w:val="ru-RU"/>
        </w:rPr>
        <w:t xml:space="preserve">является </w:t>
      </w:r>
      <w:r>
        <w:rPr>
          <w:lang w:val="ru-RU"/>
        </w:rPr>
        <w:t>внутренняя локальная сеть пользователя.</w:t>
      </w:r>
    </w:p>
    <w:p w14:paraId="552AD256" w14:textId="249596D3" w:rsidR="0028500F" w:rsidRDefault="0028500F" w:rsidP="00BA5C6B">
      <w:pPr>
        <w:rPr>
          <w:lang w:val="ru-RU"/>
        </w:rPr>
      </w:pPr>
      <w:r>
        <w:rPr>
          <w:lang w:val="ru-RU"/>
        </w:rPr>
        <w:t>Цель создания системы</w:t>
      </w:r>
      <w:r w:rsidRPr="0028500F">
        <w:rPr>
          <w:lang w:val="ru-RU"/>
        </w:rPr>
        <w:t>:</w:t>
      </w:r>
    </w:p>
    <w:p w14:paraId="21CA70B0" w14:textId="3581758F" w:rsidR="0028500F" w:rsidRDefault="00A76007" w:rsidP="00F646B5">
      <w:pPr>
        <w:pStyle w:val="a"/>
      </w:pPr>
      <w:r>
        <w:t>уменьшение времени доступа</w:t>
      </w:r>
      <w:r w:rsidR="002843E4">
        <w:t xml:space="preserve"> </w:t>
      </w:r>
      <w:r w:rsidR="00783D01">
        <w:t>к работе</w:t>
      </w:r>
      <w:r w:rsidR="00227AE6">
        <w:t xml:space="preserve"> с</w:t>
      </w:r>
      <w:r w:rsidR="002843E4">
        <w:t xml:space="preserve"> </w:t>
      </w:r>
      <w:r w:rsidR="0028500F">
        <w:t>электронны</w:t>
      </w:r>
      <w:r w:rsidR="002843E4">
        <w:t>м</w:t>
      </w:r>
      <w:r w:rsidR="00227AE6">
        <w:t>и</w:t>
      </w:r>
      <w:r w:rsidR="0028500F">
        <w:t xml:space="preserve"> книг</w:t>
      </w:r>
      <w:r w:rsidR="002843E4">
        <w:t>ам</w:t>
      </w:r>
      <w:r w:rsidR="00227AE6">
        <w:t>и</w:t>
      </w:r>
      <w:r w:rsidR="0028500F">
        <w:t xml:space="preserve"> и документ</w:t>
      </w:r>
      <w:r w:rsidR="002843E4">
        <w:t>ам</w:t>
      </w:r>
      <w:r w:rsidR="00227AE6">
        <w:t>и</w:t>
      </w:r>
      <w:r w:rsidR="00000A19" w:rsidRPr="00000A19">
        <w:t>;</w:t>
      </w:r>
    </w:p>
    <w:p w14:paraId="1F765371" w14:textId="121AA06C" w:rsidR="002843E4" w:rsidRPr="0028500F" w:rsidRDefault="00FD353E" w:rsidP="00F646B5">
      <w:pPr>
        <w:pStyle w:val="a"/>
      </w:pPr>
      <w:r>
        <w:t>снижение</w:t>
      </w:r>
      <w:r w:rsidR="002843E4">
        <w:t xml:space="preserve"> нагрузки на дисковые системы устройств пользовател</w:t>
      </w:r>
      <w:r w:rsidR="00A76007">
        <w:t>я</w:t>
      </w:r>
      <w:r w:rsidR="002843E4">
        <w:t>.</w:t>
      </w:r>
    </w:p>
    <w:p w14:paraId="4D15C509" w14:textId="2B94CEE6" w:rsidR="00A340DA" w:rsidRDefault="00A340DA" w:rsidP="009929F1">
      <w:pPr>
        <w:pStyle w:val="2"/>
        <w:spacing w:after="120"/>
        <w:rPr>
          <w:lang w:val="ru-RU"/>
        </w:rPr>
      </w:pPr>
      <w:bookmarkStart w:id="11" w:name="_Toc168055571"/>
      <w:r>
        <w:rPr>
          <w:lang w:val="ru-RU"/>
        </w:rPr>
        <w:t xml:space="preserve">1.2 </w:t>
      </w:r>
      <w:r w:rsidR="00DC6B80">
        <w:rPr>
          <w:lang w:val="ru-RU"/>
        </w:rPr>
        <w:t>Характеристика объекта автоматизации</w:t>
      </w:r>
      <w:bookmarkEnd w:id="11"/>
    </w:p>
    <w:p w14:paraId="15ABB405" w14:textId="5DE4E956" w:rsidR="009929F1" w:rsidRPr="009929F1" w:rsidRDefault="009929F1" w:rsidP="009929F1">
      <w:pPr>
        <w:rPr>
          <w:lang w:val="ru-RU"/>
        </w:rPr>
      </w:pPr>
      <w:r>
        <w:rPr>
          <w:lang w:val="ru-RU"/>
        </w:rPr>
        <w:t>Объектом автоматизации является</w:t>
      </w:r>
      <w:r w:rsidR="00783D01">
        <w:rPr>
          <w:lang w:val="ru-RU"/>
        </w:rPr>
        <w:t xml:space="preserve"> </w:t>
      </w:r>
      <w:r w:rsidR="007731F1">
        <w:rPr>
          <w:lang w:val="ru-RU"/>
        </w:rPr>
        <w:t>не</w:t>
      </w:r>
      <w:r w:rsidR="00783D01">
        <w:rPr>
          <w:lang w:val="ru-RU"/>
        </w:rPr>
        <w:t>автоматизированное</w:t>
      </w:r>
      <w:r w:rsidR="007731F1">
        <w:rPr>
          <w:lang w:val="ru-RU"/>
        </w:rPr>
        <w:t xml:space="preserve"> рабочее место читателя</w:t>
      </w:r>
      <w:r>
        <w:rPr>
          <w:lang w:val="ru-RU"/>
        </w:rPr>
        <w:t xml:space="preserve"> в локальной сети.</w:t>
      </w:r>
    </w:p>
    <w:p w14:paraId="5B719877" w14:textId="2A640F6A" w:rsidR="00124CAF" w:rsidRDefault="00124CAF" w:rsidP="00B82AAE">
      <w:pPr>
        <w:pStyle w:val="3"/>
        <w:rPr>
          <w:lang w:val="ru-RU"/>
        </w:rPr>
      </w:pPr>
      <w:bookmarkStart w:id="12" w:name="_Toc168055572"/>
      <w:r>
        <w:rPr>
          <w:lang w:val="ru-RU"/>
        </w:rPr>
        <w:t>1.2.1 Общее описание</w:t>
      </w:r>
      <w:bookmarkEnd w:id="12"/>
    </w:p>
    <w:p w14:paraId="0BF675FB" w14:textId="3658502D" w:rsidR="00124CAF" w:rsidRPr="004A3840" w:rsidRDefault="004A3840" w:rsidP="00124CAF">
      <w:pPr>
        <w:rPr>
          <w:lang w:val="ru-RU"/>
        </w:rPr>
      </w:pPr>
      <w:r>
        <w:rPr>
          <w:lang w:val="ru-RU"/>
        </w:rPr>
        <w:t>Объектом автоматизации нынешней системы является процесс работы с файлами книг и документов. Доступ к файлам можно получить только внутри локальной сети</w:t>
      </w:r>
      <w:r w:rsidR="001E3D5F">
        <w:rPr>
          <w:lang w:val="ru-RU"/>
        </w:rPr>
        <w:t xml:space="preserve"> </w:t>
      </w:r>
      <w:r w:rsidR="00481DC3">
        <w:rPr>
          <w:lang w:val="ru-RU"/>
        </w:rPr>
        <w:t>на</w:t>
      </w:r>
      <w:r w:rsidR="001E3D5F">
        <w:rPr>
          <w:lang w:val="ru-RU"/>
        </w:rPr>
        <w:t xml:space="preserve"> сетевом хранилище</w:t>
      </w:r>
      <w:r w:rsidR="00C331EE">
        <w:rPr>
          <w:lang w:val="ru-RU"/>
        </w:rPr>
        <w:t xml:space="preserve"> по протоколу </w:t>
      </w:r>
      <w:r w:rsidR="00C331EE">
        <w:t>SMB</w:t>
      </w:r>
      <w:r w:rsidR="00481DC3">
        <w:rPr>
          <w:lang w:val="ru-RU"/>
        </w:rPr>
        <w:t xml:space="preserve">, организованный </w:t>
      </w:r>
      <w:r w:rsidR="00F071B5">
        <w:rPr>
          <w:lang w:val="ru-RU"/>
        </w:rPr>
        <w:t xml:space="preserve">с помощью программного обеспечения </w:t>
      </w:r>
      <w:r w:rsidR="00481DC3">
        <w:rPr>
          <w:lang w:val="ru-RU"/>
        </w:rPr>
        <w:t>роутер</w:t>
      </w:r>
      <w:r w:rsidR="00F071B5">
        <w:rPr>
          <w:lang w:val="ru-RU"/>
        </w:rPr>
        <w:t>а</w:t>
      </w:r>
      <w:r>
        <w:rPr>
          <w:lang w:val="ru-RU"/>
        </w:rPr>
        <w:t>.</w:t>
      </w:r>
    </w:p>
    <w:p w14:paraId="089FB0BB" w14:textId="2137C6A3" w:rsidR="00022B09" w:rsidRDefault="00022B09" w:rsidP="00022B09">
      <w:pPr>
        <w:pStyle w:val="3"/>
        <w:rPr>
          <w:lang w:val="ru-RU"/>
        </w:rPr>
      </w:pPr>
      <w:bookmarkStart w:id="13" w:name="_Toc168055573"/>
      <w:r>
        <w:rPr>
          <w:lang w:val="ru-RU"/>
        </w:rPr>
        <w:t>1.2.2 Состав и порядок функционирования</w:t>
      </w:r>
      <w:bookmarkEnd w:id="13"/>
    </w:p>
    <w:p w14:paraId="1B519ACE" w14:textId="5493F0D4" w:rsidR="00022B09" w:rsidRDefault="00C331EE" w:rsidP="00022B09">
      <w:pPr>
        <w:rPr>
          <w:lang w:val="ru-RU"/>
        </w:rPr>
      </w:pPr>
      <w:r>
        <w:rPr>
          <w:lang w:val="ru-RU"/>
        </w:rPr>
        <w:t>Функционирование системы включает в себя набор следующи</w:t>
      </w:r>
      <w:r w:rsidR="007F6D6F">
        <w:rPr>
          <w:lang w:val="ru-RU"/>
        </w:rPr>
        <w:t>х</w:t>
      </w:r>
      <w:r>
        <w:rPr>
          <w:lang w:val="ru-RU"/>
        </w:rPr>
        <w:t xml:space="preserve"> процессов</w:t>
      </w:r>
      <w:r w:rsidRPr="00C331EE">
        <w:rPr>
          <w:lang w:val="ru-RU"/>
        </w:rPr>
        <w:t>:</w:t>
      </w:r>
    </w:p>
    <w:p w14:paraId="72666A5D" w14:textId="38C26FD7" w:rsidR="00C331EE" w:rsidRDefault="00C331EE" w:rsidP="00F646B5">
      <w:pPr>
        <w:pStyle w:val="a"/>
      </w:pPr>
      <w:r>
        <w:t>реализация общего доступа к хранилищу</w:t>
      </w:r>
      <w:r w:rsidR="00600F59">
        <w:t xml:space="preserve"> с книгами</w:t>
      </w:r>
      <w:r w:rsidRPr="00C331EE">
        <w:t>;</w:t>
      </w:r>
    </w:p>
    <w:p w14:paraId="2F8EFBC3" w14:textId="0F032B23" w:rsidR="00C331EE" w:rsidRDefault="00C331EE" w:rsidP="00F646B5">
      <w:pPr>
        <w:pStyle w:val="a"/>
      </w:pPr>
      <w:r>
        <w:t>отслеживание прогресса чтения</w:t>
      </w:r>
      <w:r w:rsidR="00E6641D">
        <w:t xml:space="preserve"> для каждой книги</w:t>
      </w:r>
      <w:r w:rsidR="001E3BA3">
        <w:t xml:space="preserve"> для каждого пользователя</w:t>
      </w:r>
      <w:r w:rsidRPr="00906015">
        <w:t>;</w:t>
      </w:r>
    </w:p>
    <w:p w14:paraId="5E54EC8B" w14:textId="61E2C218" w:rsidR="00C331EE" w:rsidRDefault="00A271E8" w:rsidP="00F646B5">
      <w:pPr>
        <w:pStyle w:val="a"/>
      </w:pPr>
      <w:r>
        <w:t>перевод выделенной части текста книги</w:t>
      </w:r>
      <w:r w:rsidRPr="00A271E8">
        <w:t>;</w:t>
      </w:r>
    </w:p>
    <w:p w14:paraId="6F07726C" w14:textId="24502F00" w:rsidR="00A271E8" w:rsidRDefault="00A271E8" w:rsidP="00F646B5">
      <w:pPr>
        <w:pStyle w:val="a"/>
      </w:pPr>
      <w:r>
        <w:t>обобщение выделенной части текста</w:t>
      </w:r>
      <w:r w:rsidR="00E6433C">
        <w:t xml:space="preserve"> документа</w:t>
      </w:r>
      <w:r>
        <w:t>.</w:t>
      </w:r>
    </w:p>
    <w:p w14:paraId="290D2FED" w14:textId="503830C5" w:rsidR="002A67D7" w:rsidRPr="00E36A66" w:rsidRDefault="00E36A66" w:rsidP="002A67D7">
      <w:pPr>
        <w:pStyle w:val="af4"/>
        <w:ind w:left="709"/>
        <w:rPr>
          <w:lang w:val="ru-RU"/>
        </w:rPr>
      </w:pPr>
      <w:r>
        <w:rPr>
          <w:lang w:val="ru-RU"/>
        </w:rPr>
        <w:lastRenderedPageBreak/>
        <w:t>Алгоритм работы</w:t>
      </w:r>
      <w:r w:rsidRPr="00E36A66">
        <w:rPr>
          <w:lang w:val="ru-RU"/>
        </w:rPr>
        <w:t xml:space="preserve"> </w:t>
      </w:r>
      <w:r>
        <w:rPr>
          <w:lang w:val="ru-RU"/>
        </w:rPr>
        <w:t>с файлами</w:t>
      </w:r>
      <w:r w:rsidR="005C662C">
        <w:rPr>
          <w:lang w:val="ru-RU"/>
        </w:rPr>
        <w:t xml:space="preserve"> электронных</w:t>
      </w:r>
      <w:r>
        <w:rPr>
          <w:lang w:val="ru-RU"/>
        </w:rPr>
        <w:t xml:space="preserve"> книг</w:t>
      </w:r>
      <w:r w:rsidR="00C352EF">
        <w:rPr>
          <w:lang w:val="ru-RU"/>
        </w:rPr>
        <w:t xml:space="preserve"> </w:t>
      </w:r>
      <w:r>
        <w:rPr>
          <w:lang w:val="ru-RU"/>
        </w:rPr>
        <w:t>следующий</w:t>
      </w:r>
      <w:r w:rsidRPr="00E36A66">
        <w:rPr>
          <w:lang w:val="ru-RU"/>
        </w:rPr>
        <w:t>:</w:t>
      </w:r>
    </w:p>
    <w:p w14:paraId="5556F883" w14:textId="4EB69844" w:rsidR="00E36A66" w:rsidRPr="00FB79F8" w:rsidRDefault="00E36A66" w:rsidP="00F646B5">
      <w:pPr>
        <w:pStyle w:val="a"/>
      </w:pPr>
      <w:r>
        <w:t>откры</w:t>
      </w:r>
      <w:r w:rsidR="008B6AA4">
        <w:t>ть</w:t>
      </w:r>
      <w:r>
        <w:t xml:space="preserve"> сетевой</w:t>
      </w:r>
      <w:r w:rsidR="00386717" w:rsidRPr="00386717">
        <w:t xml:space="preserve"> </w:t>
      </w:r>
      <w:r w:rsidR="00386717">
        <w:t>общий</w:t>
      </w:r>
      <w:r>
        <w:t xml:space="preserve"> диск через</w:t>
      </w:r>
      <w:r w:rsidR="00906015">
        <w:t xml:space="preserve"> любой</w:t>
      </w:r>
      <w:r>
        <w:t xml:space="preserve"> файловый менеджер</w:t>
      </w:r>
      <w:r w:rsidR="00906015">
        <w:t xml:space="preserve"> поддерживающий протокол обмена данными SMB</w:t>
      </w:r>
      <w:r w:rsidRPr="00E36A66">
        <w:t>;</w:t>
      </w:r>
    </w:p>
    <w:p w14:paraId="2DBAC258" w14:textId="5B948BB2" w:rsidR="00E36A66" w:rsidRDefault="00B94C2D" w:rsidP="00F646B5">
      <w:pPr>
        <w:pStyle w:val="a"/>
      </w:pPr>
      <w:r>
        <w:t>найти</w:t>
      </w:r>
      <w:r w:rsidR="006E7CDE">
        <w:t xml:space="preserve"> опреде</w:t>
      </w:r>
      <w:r w:rsidR="007649CD">
        <w:t>ленн</w:t>
      </w:r>
      <w:r w:rsidR="002537E8">
        <w:t>ый</w:t>
      </w:r>
      <w:r w:rsidR="006E190A">
        <w:t xml:space="preserve"> файл книги</w:t>
      </w:r>
      <w:r w:rsidR="006E190A" w:rsidRPr="006E7CDE">
        <w:t>;</w:t>
      </w:r>
    </w:p>
    <w:p w14:paraId="5C36F302" w14:textId="0951F58A" w:rsidR="008B6AA4" w:rsidRDefault="008B6AA4" w:rsidP="00F646B5">
      <w:pPr>
        <w:pStyle w:val="a"/>
      </w:pPr>
      <w:r>
        <w:t>открыть файл книги в любом удобном для пользователя программы для просмотра документ</w:t>
      </w:r>
      <w:r w:rsidR="00D23F13">
        <w:t>а</w:t>
      </w:r>
      <w:r w:rsidRPr="008B6AA4">
        <w:t>;</w:t>
      </w:r>
    </w:p>
    <w:p w14:paraId="33BCDC10" w14:textId="39B25022" w:rsidR="006E7CDE" w:rsidRPr="00C37DE5" w:rsidRDefault="008B6AA4" w:rsidP="00F646B5">
      <w:pPr>
        <w:pStyle w:val="a"/>
      </w:pPr>
      <w:r>
        <w:t>читать, находя</w:t>
      </w:r>
      <w:r w:rsidR="006E190A">
        <w:t xml:space="preserve"> неизвестные слова записываем</w:t>
      </w:r>
      <w:r w:rsidR="006E7CDE">
        <w:t xml:space="preserve"> </w:t>
      </w:r>
      <w:r w:rsidR="006E190A">
        <w:t>их</w:t>
      </w:r>
      <w:r w:rsidR="006E7CDE">
        <w:t xml:space="preserve"> и</w:t>
      </w:r>
      <w:r w:rsidR="00EA2724">
        <w:t xml:space="preserve"> по необходимости</w:t>
      </w:r>
      <w:r w:rsidR="006E7CDE">
        <w:t xml:space="preserve"> </w:t>
      </w:r>
      <w:r>
        <w:t xml:space="preserve">делается </w:t>
      </w:r>
      <w:r w:rsidR="006E7CDE">
        <w:t>перевод</w:t>
      </w:r>
      <w:r w:rsidR="00050CFA">
        <w:t xml:space="preserve"> </w:t>
      </w:r>
      <w:r w:rsidR="00EA2724">
        <w:t xml:space="preserve">через любые сторонние </w:t>
      </w:r>
      <w:r>
        <w:t>(веб-)</w:t>
      </w:r>
      <w:r w:rsidR="00EA2724">
        <w:t>сервисы.</w:t>
      </w:r>
    </w:p>
    <w:p w14:paraId="119DD57A" w14:textId="3EFAE64B" w:rsidR="00CA1978" w:rsidRDefault="00B4734F" w:rsidP="00B638FC">
      <w:pPr>
        <w:pStyle w:val="2"/>
        <w:rPr>
          <w:lang w:val="ru-RU"/>
        </w:rPr>
      </w:pPr>
      <w:bookmarkStart w:id="14" w:name="_Toc168055574"/>
      <w:r>
        <w:rPr>
          <w:lang w:val="ru-RU"/>
        </w:rPr>
        <w:t>1</w:t>
      </w:r>
      <w:r w:rsidR="000555B6" w:rsidRPr="00371B7A">
        <w:rPr>
          <w:lang w:val="ru-RU"/>
        </w:rPr>
        <w:t>.</w:t>
      </w:r>
      <w:r w:rsidR="00A340DA">
        <w:rPr>
          <w:lang w:val="ru-RU"/>
        </w:rPr>
        <w:t>3</w:t>
      </w:r>
      <w:r w:rsidR="000555B6" w:rsidRPr="00371B7A">
        <w:rPr>
          <w:lang w:val="ru-RU"/>
        </w:rPr>
        <w:t xml:space="preserve"> </w:t>
      </w:r>
      <w:r w:rsidR="00A340DA">
        <w:rPr>
          <w:lang w:val="ru-RU"/>
        </w:rPr>
        <w:t>Общие</w:t>
      </w:r>
      <w:r w:rsidR="00F36E6D">
        <w:rPr>
          <w:lang w:val="ru-RU"/>
        </w:rPr>
        <w:t xml:space="preserve"> </w:t>
      </w:r>
      <w:bookmarkEnd w:id="8"/>
      <w:bookmarkEnd w:id="9"/>
      <w:bookmarkEnd w:id="10"/>
      <w:r w:rsidR="00A340DA">
        <w:rPr>
          <w:lang w:val="ru-RU"/>
        </w:rPr>
        <w:t>требования к системе</w:t>
      </w:r>
      <w:bookmarkEnd w:id="14"/>
    </w:p>
    <w:p w14:paraId="47B2C0FB" w14:textId="6F6BB3B3" w:rsidR="00BA6F68" w:rsidRDefault="00BA6F68" w:rsidP="00D0573E">
      <w:pPr>
        <w:pStyle w:val="3"/>
        <w:rPr>
          <w:lang w:val="ru-RU"/>
        </w:rPr>
      </w:pPr>
      <w:bookmarkStart w:id="15" w:name="_Toc168055575"/>
      <w:r>
        <w:rPr>
          <w:lang w:val="ru-RU"/>
        </w:rPr>
        <w:t>1.</w:t>
      </w:r>
      <w:r w:rsidR="00D0573E">
        <w:rPr>
          <w:lang w:val="ru-RU"/>
        </w:rPr>
        <w:t>3.1</w:t>
      </w:r>
      <w:r>
        <w:rPr>
          <w:lang w:val="ru-RU"/>
        </w:rPr>
        <w:t xml:space="preserve"> Требования к структуре и функционированию системы</w:t>
      </w:r>
      <w:bookmarkEnd w:id="15"/>
    </w:p>
    <w:p w14:paraId="152393AD" w14:textId="64969C61" w:rsidR="00BB3CAC" w:rsidRPr="00BB3CAC" w:rsidRDefault="00BB3CAC" w:rsidP="00BB3CAC">
      <w:pPr>
        <w:rPr>
          <w:shd w:val="clear" w:color="auto" w:fill="FFFFFF"/>
          <w:lang w:val="ru-RU" w:eastAsia="en-US"/>
        </w:rPr>
      </w:pPr>
      <w:r w:rsidRPr="00BB3CAC">
        <w:rPr>
          <w:lang w:val="ru-RU"/>
        </w:rPr>
        <w:t>Система должна представлять собой программн</w:t>
      </w:r>
      <w:r>
        <w:rPr>
          <w:lang w:val="ru-RU"/>
        </w:rPr>
        <w:t>ый</w:t>
      </w:r>
      <w:r w:rsidRPr="00BB3CAC">
        <w:rPr>
          <w:lang w:val="ru-RU"/>
        </w:rPr>
        <w:t xml:space="preserve"> комплекс</w:t>
      </w:r>
      <w:r w:rsidRPr="00BB3CAC">
        <w:rPr>
          <w:shd w:val="clear" w:color="auto" w:fill="FFFFFF"/>
          <w:lang w:val="ru-RU" w:eastAsia="en-US"/>
        </w:rPr>
        <w:t>, в состав которого должны входить следующие подсистемы:</w:t>
      </w:r>
    </w:p>
    <w:p w14:paraId="427B6556" w14:textId="50A0D448" w:rsidR="00BB3CAC" w:rsidRPr="00BB3CAC" w:rsidRDefault="00BB3CAC" w:rsidP="00F646B5">
      <w:pPr>
        <w:pStyle w:val="a"/>
        <w:rPr>
          <w:b/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 xml:space="preserve">подсистема </w:t>
      </w:r>
      <w:r w:rsidR="007B4D2B">
        <w:rPr>
          <w:shd w:val="clear" w:color="auto" w:fill="FFFFFF"/>
          <w:lang w:eastAsia="en-US"/>
        </w:rPr>
        <w:t>сервера</w:t>
      </w:r>
      <w:r>
        <w:rPr>
          <w:shd w:val="clear" w:color="auto" w:fill="FFFFFF"/>
          <w:lang w:eastAsia="en-US"/>
        </w:rPr>
        <w:t>;</w:t>
      </w:r>
    </w:p>
    <w:p w14:paraId="76C8F5FF" w14:textId="3CF7C0ED" w:rsidR="00BB3CAC" w:rsidRPr="007B4D2B" w:rsidRDefault="00BB3CAC" w:rsidP="00F646B5">
      <w:pPr>
        <w:pStyle w:val="a"/>
        <w:rPr>
          <w:b/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>подсистема клиент</w:t>
      </w:r>
      <w:r w:rsidR="007B4D2B">
        <w:rPr>
          <w:shd w:val="clear" w:color="auto" w:fill="FFFFFF"/>
          <w:lang w:eastAsia="en-US"/>
        </w:rPr>
        <w:t>а</w:t>
      </w:r>
      <w:r>
        <w:rPr>
          <w:shd w:val="clear" w:color="auto" w:fill="FFFFFF"/>
          <w:lang w:eastAsia="en-US"/>
        </w:rPr>
        <w:t>.</w:t>
      </w:r>
    </w:p>
    <w:p w14:paraId="3F5D1A00" w14:textId="4F515E7A" w:rsidR="007B4D2B" w:rsidRPr="007B4D2B" w:rsidRDefault="007B4D2B" w:rsidP="007B4D2B">
      <w:pPr>
        <w:pStyle w:val="aa"/>
        <w:widowControl w:val="0"/>
        <w:autoSpaceDE w:val="0"/>
        <w:ind w:left="709" w:right="140" w:firstLine="0"/>
        <w:contextualSpacing/>
        <w:rPr>
          <w:bCs/>
          <w:szCs w:val="28"/>
          <w:shd w:val="clear" w:color="auto" w:fill="FFFFFF"/>
          <w:lang w:val="ru-RU" w:eastAsia="en-US"/>
        </w:rPr>
      </w:pPr>
      <w:r>
        <w:rPr>
          <w:bCs/>
          <w:szCs w:val="28"/>
          <w:shd w:val="clear" w:color="auto" w:fill="FFFFFF"/>
          <w:lang w:val="ru-RU" w:eastAsia="en-US"/>
        </w:rPr>
        <w:t>Подсистема серверной части должна состоять из следующих компонентов</w:t>
      </w:r>
      <w:r w:rsidRPr="007B4D2B">
        <w:rPr>
          <w:bCs/>
          <w:szCs w:val="28"/>
          <w:shd w:val="clear" w:color="auto" w:fill="FFFFFF"/>
          <w:lang w:val="ru-RU" w:eastAsia="en-US"/>
        </w:rPr>
        <w:t>:</w:t>
      </w:r>
    </w:p>
    <w:p w14:paraId="551162F6" w14:textId="78F99302" w:rsidR="007B4D2B" w:rsidRPr="00DC46A0" w:rsidRDefault="007B4D2B" w:rsidP="00F646B5">
      <w:pPr>
        <w:pStyle w:val="a"/>
        <w:rPr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 xml:space="preserve">учёт списка </w:t>
      </w:r>
      <w:r w:rsidR="00F56B07">
        <w:rPr>
          <w:shd w:val="clear" w:color="auto" w:fill="FFFFFF"/>
          <w:lang w:eastAsia="en-US"/>
        </w:rPr>
        <w:t>электронных книг</w:t>
      </w:r>
      <w:r w:rsidR="00DC46A0" w:rsidRPr="00DC46A0">
        <w:rPr>
          <w:shd w:val="clear" w:color="auto" w:fill="FFFFFF"/>
          <w:lang w:eastAsia="en-US"/>
        </w:rPr>
        <w:t>;</w:t>
      </w:r>
    </w:p>
    <w:p w14:paraId="01BAFD9A" w14:textId="33F2BF5F" w:rsidR="00DC46A0" w:rsidRPr="00DC46A0" w:rsidRDefault="00DC46A0" w:rsidP="00F646B5">
      <w:pPr>
        <w:pStyle w:val="a"/>
        <w:rPr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>учёт списка пользователей</w:t>
      </w:r>
      <w:r w:rsidRPr="00DC46A0">
        <w:rPr>
          <w:shd w:val="clear" w:color="auto" w:fill="FFFFFF"/>
          <w:lang w:eastAsia="en-US"/>
        </w:rPr>
        <w:t>;</w:t>
      </w:r>
    </w:p>
    <w:p w14:paraId="54FC1AAA" w14:textId="7A9E1F4A" w:rsidR="00DC46A0" w:rsidRPr="00DC46A0" w:rsidRDefault="00517023" w:rsidP="00F646B5">
      <w:pPr>
        <w:pStyle w:val="a"/>
        <w:rPr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>учёт (трекинг)</w:t>
      </w:r>
      <w:r w:rsidR="00DC46A0">
        <w:rPr>
          <w:shd w:val="clear" w:color="auto" w:fill="FFFFFF"/>
          <w:lang w:eastAsia="en-US"/>
        </w:rPr>
        <w:t xml:space="preserve"> взаимодействия пользователя с книгами.</w:t>
      </w:r>
    </w:p>
    <w:p w14:paraId="1BA9EEC7" w14:textId="7D70D811" w:rsidR="00BB3CAC" w:rsidRPr="007B4D2B" w:rsidRDefault="00BB3CAC" w:rsidP="00BB3CAC">
      <w:pPr>
        <w:rPr>
          <w:shd w:val="clear" w:color="auto" w:fill="FFFFFF"/>
          <w:lang w:val="ru-RU" w:eastAsia="en-US"/>
        </w:rPr>
      </w:pPr>
      <w:r>
        <w:rPr>
          <w:shd w:val="clear" w:color="auto" w:fill="FFFFFF"/>
          <w:lang w:val="ru-RU" w:eastAsia="en-US"/>
        </w:rPr>
        <w:t>Пользовательский интерфейс подсистемы клиентской части программного обеспечения должен состоять из</w:t>
      </w:r>
      <w:r w:rsidRPr="00BB3CAC">
        <w:rPr>
          <w:shd w:val="clear" w:color="auto" w:fill="FFFFFF"/>
          <w:lang w:val="ru-RU" w:eastAsia="en-US"/>
        </w:rPr>
        <w:t>:</w:t>
      </w:r>
    </w:p>
    <w:p w14:paraId="339ACEFC" w14:textId="5D461F15" w:rsidR="00BB3CAC" w:rsidRPr="00424F22" w:rsidRDefault="00BB3CAC" w:rsidP="00F646B5">
      <w:pPr>
        <w:pStyle w:val="a"/>
        <w:rPr>
          <w:shd w:val="clear" w:color="auto" w:fill="FFFFFF"/>
          <w:lang w:eastAsia="en-US"/>
        </w:rPr>
      </w:pPr>
      <w:r w:rsidRPr="00424F22">
        <w:rPr>
          <w:shd w:val="clear" w:color="auto" w:fill="FFFFFF"/>
          <w:lang w:eastAsia="en-US"/>
        </w:rPr>
        <w:t xml:space="preserve">страница </w:t>
      </w:r>
      <w:r w:rsidR="000351E7">
        <w:rPr>
          <w:shd w:val="clear" w:color="auto" w:fill="FFFFFF"/>
          <w:lang w:eastAsia="en-US"/>
        </w:rPr>
        <w:t>аутентификации</w:t>
      </w:r>
      <w:r w:rsidR="006413F0">
        <w:rPr>
          <w:shd w:val="clear" w:color="auto" w:fill="FFFFFF"/>
          <w:lang w:eastAsia="en-US"/>
        </w:rPr>
        <w:t xml:space="preserve"> (ввода логина и пароля)</w:t>
      </w:r>
      <w:r w:rsidRPr="006413F0">
        <w:rPr>
          <w:shd w:val="clear" w:color="auto" w:fill="FFFFFF"/>
          <w:lang w:eastAsia="en-US"/>
        </w:rPr>
        <w:t>;</w:t>
      </w:r>
    </w:p>
    <w:p w14:paraId="41A728C5" w14:textId="094EC70B" w:rsidR="00BB3CAC" w:rsidRDefault="00BB3CAC" w:rsidP="00F646B5">
      <w:pPr>
        <w:pStyle w:val="a"/>
        <w:rPr>
          <w:shd w:val="clear" w:color="auto" w:fill="FFFFFF"/>
          <w:lang w:eastAsia="en-US"/>
        </w:rPr>
      </w:pPr>
      <w:r w:rsidRPr="00424F22">
        <w:rPr>
          <w:shd w:val="clear" w:color="auto" w:fill="FFFFFF"/>
          <w:lang w:eastAsia="en-US"/>
        </w:rPr>
        <w:t xml:space="preserve">страница списка </w:t>
      </w:r>
      <w:r w:rsidR="00CA1106">
        <w:rPr>
          <w:shd w:val="clear" w:color="auto" w:fill="FFFFFF"/>
          <w:lang w:eastAsia="en-US"/>
        </w:rPr>
        <w:t>электронных книг</w:t>
      </w:r>
      <w:r w:rsidRPr="00424F22">
        <w:rPr>
          <w:shd w:val="clear" w:color="auto" w:fill="FFFFFF"/>
          <w:lang w:eastAsia="en-US"/>
        </w:rPr>
        <w:t>;</w:t>
      </w:r>
    </w:p>
    <w:p w14:paraId="76938F65" w14:textId="7640A6B1" w:rsidR="006413F0" w:rsidRPr="00E45395" w:rsidRDefault="006413F0" w:rsidP="00F646B5">
      <w:pPr>
        <w:pStyle w:val="a"/>
        <w:rPr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>страница списка коллекции электронных книг</w:t>
      </w:r>
      <w:r w:rsidRPr="006413F0">
        <w:rPr>
          <w:shd w:val="clear" w:color="auto" w:fill="FFFFFF"/>
          <w:lang w:eastAsia="en-US"/>
        </w:rPr>
        <w:t>;</w:t>
      </w:r>
    </w:p>
    <w:p w14:paraId="67AC6DBE" w14:textId="3151C03D" w:rsidR="00180378" w:rsidRPr="00180378" w:rsidRDefault="00BB3CAC" w:rsidP="00F646B5">
      <w:pPr>
        <w:pStyle w:val="a"/>
      </w:pPr>
      <w:r w:rsidRPr="00424F22">
        <w:rPr>
          <w:shd w:val="clear" w:color="auto" w:fill="FFFFFF"/>
          <w:lang w:eastAsia="en-US"/>
        </w:rPr>
        <w:t>страница просмотра</w:t>
      </w:r>
      <w:r w:rsidR="00CA1106">
        <w:rPr>
          <w:shd w:val="clear" w:color="auto" w:fill="FFFFFF"/>
          <w:lang w:eastAsia="en-US"/>
        </w:rPr>
        <w:t xml:space="preserve"> </w:t>
      </w:r>
      <w:r w:rsidR="000E0223">
        <w:rPr>
          <w:shd w:val="clear" w:color="auto" w:fill="FFFFFF"/>
          <w:lang w:eastAsia="en-US"/>
        </w:rPr>
        <w:t xml:space="preserve">электронной </w:t>
      </w:r>
      <w:r w:rsidR="00CA1106">
        <w:rPr>
          <w:shd w:val="clear" w:color="auto" w:fill="FFFFFF"/>
          <w:lang w:eastAsia="en-US"/>
        </w:rPr>
        <w:t>книг</w:t>
      </w:r>
      <w:r w:rsidR="000E0223">
        <w:rPr>
          <w:shd w:val="clear" w:color="auto" w:fill="FFFFFF"/>
          <w:lang w:eastAsia="en-US"/>
        </w:rPr>
        <w:t>и</w:t>
      </w:r>
      <w:r w:rsidR="00180378" w:rsidRPr="00180378">
        <w:rPr>
          <w:shd w:val="clear" w:color="auto" w:fill="FFFFFF"/>
          <w:lang w:eastAsia="en-US"/>
        </w:rPr>
        <w:t>.</w:t>
      </w:r>
    </w:p>
    <w:p w14:paraId="5B23AC10" w14:textId="5B5504F7" w:rsidR="00630EF6" w:rsidRPr="00180378" w:rsidRDefault="007B4D2B" w:rsidP="00180378">
      <w:pPr>
        <w:pStyle w:val="af4"/>
        <w:ind w:left="709"/>
        <w:rPr>
          <w:lang w:val="ru-RU"/>
        </w:rPr>
      </w:pPr>
      <w:r w:rsidRPr="00180378">
        <w:rPr>
          <w:lang w:val="ru-RU"/>
        </w:rPr>
        <w:t>Требования к режимам функционирования системы предполагают:</w:t>
      </w:r>
    </w:p>
    <w:p w14:paraId="77297C89" w14:textId="760F0156" w:rsidR="007B4D2B" w:rsidRPr="007B4D2B" w:rsidRDefault="007B4D2B" w:rsidP="00F646B5">
      <w:pPr>
        <w:pStyle w:val="a"/>
      </w:pPr>
      <w:r w:rsidRPr="007B4D2B">
        <w:t xml:space="preserve">обеспечения </w:t>
      </w:r>
      <w:r w:rsidR="00E813C3">
        <w:t>аутентификации и авторизации</w:t>
      </w:r>
      <w:r w:rsidRPr="007B4D2B">
        <w:t>;</w:t>
      </w:r>
    </w:p>
    <w:p w14:paraId="496928BA" w14:textId="29FADCEB" w:rsidR="007B4D2B" w:rsidRPr="007B4D2B" w:rsidRDefault="007B4D2B" w:rsidP="00F646B5">
      <w:pPr>
        <w:pStyle w:val="a"/>
      </w:pPr>
      <w:r w:rsidRPr="007B4D2B">
        <w:t>обеспечение корректной работы на нескольких устройствах;</w:t>
      </w:r>
    </w:p>
    <w:p w14:paraId="05D5818A" w14:textId="0443D129" w:rsidR="007B4D2B" w:rsidRPr="007B4D2B" w:rsidRDefault="007B4D2B" w:rsidP="00F646B5">
      <w:pPr>
        <w:pStyle w:val="a"/>
      </w:pPr>
      <w:r w:rsidRPr="007B4D2B">
        <w:lastRenderedPageBreak/>
        <w:t>обеспечение корректной работы отслеживания активности пользователя;</w:t>
      </w:r>
    </w:p>
    <w:p w14:paraId="14A9D50B" w14:textId="1F623199" w:rsidR="007B4D2B" w:rsidRDefault="007B4D2B" w:rsidP="00F646B5">
      <w:pPr>
        <w:pStyle w:val="a"/>
      </w:pPr>
      <w:r w:rsidRPr="007B4D2B">
        <w:t xml:space="preserve">обеспечение </w:t>
      </w:r>
      <w:r w:rsidR="00304B75">
        <w:t>хранения</w:t>
      </w:r>
      <w:r w:rsidRPr="007B4D2B">
        <w:t xml:space="preserve"> файлов </w:t>
      </w:r>
      <w:r w:rsidR="00F56B07">
        <w:t>электронных книг</w:t>
      </w:r>
      <w:r w:rsidRPr="007B4D2B">
        <w:t>.</w:t>
      </w:r>
    </w:p>
    <w:p w14:paraId="6325552A" w14:textId="1114D400" w:rsidR="00EA4C44" w:rsidRDefault="00EA4C44" w:rsidP="00EA4C44">
      <w:pPr>
        <w:pStyle w:val="af4"/>
        <w:ind w:left="709"/>
      </w:pPr>
      <w:r>
        <w:rPr>
          <w:lang w:val="ru-RU"/>
        </w:rPr>
        <w:t>Перспективы развития системы предполагают</w:t>
      </w:r>
      <w:r w:rsidRPr="001648F9">
        <w:rPr>
          <w:lang w:val="ru-RU"/>
        </w:rPr>
        <w:t>:</w:t>
      </w:r>
    </w:p>
    <w:p w14:paraId="2F229B80" w14:textId="5C1A2B21" w:rsidR="00554659" w:rsidRPr="007E3B69" w:rsidRDefault="008F015A" w:rsidP="00F646B5">
      <w:pPr>
        <w:pStyle w:val="a"/>
      </w:pPr>
      <w:r>
        <w:t xml:space="preserve">возможность </w:t>
      </w:r>
      <w:r w:rsidR="00554659">
        <w:t>поддержк</w:t>
      </w:r>
      <w:r>
        <w:t>и</w:t>
      </w:r>
      <w:r w:rsidR="001648F9">
        <w:t xml:space="preserve"> просмотра</w:t>
      </w:r>
      <w:r w:rsidR="00554659">
        <w:t xml:space="preserve"> </w:t>
      </w:r>
      <w:r>
        <w:t xml:space="preserve">электронных </w:t>
      </w:r>
      <w:r w:rsidR="00554659">
        <w:t>книг</w:t>
      </w:r>
      <w:r>
        <w:t xml:space="preserve"> других форматов по типу DJVU</w:t>
      </w:r>
      <w:r w:rsidRPr="008F015A">
        <w:t xml:space="preserve">, </w:t>
      </w:r>
      <w:r>
        <w:t>EPUB</w:t>
      </w:r>
      <w:r w:rsidRPr="008F015A">
        <w:t xml:space="preserve"> </w:t>
      </w:r>
      <w:r>
        <w:t>и т.д.</w:t>
      </w:r>
      <w:r w:rsidR="00554659" w:rsidRPr="001648F9">
        <w:t>;</w:t>
      </w:r>
    </w:p>
    <w:p w14:paraId="6D063A35" w14:textId="4C21D0AC" w:rsidR="00EA4C44" w:rsidRDefault="00EA4C44" w:rsidP="00F646B5">
      <w:pPr>
        <w:pStyle w:val="a"/>
      </w:pPr>
      <w:r>
        <w:t>возможность преобразование</w:t>
      </w:r>
      <w:r w:rsidR="005A18F8">
        <w:t xml:space="preserve"> файла электронной</w:t>
      </w:r>
      <w:r>
        <w:t xml:space="preserve"> книги в другой</w:t>
      </w:r>
      <w:r w:rsidR="00232290">
        <w:t xml:space="preserve"> файловы</w:t>
      </w:r>
      <w:r w:rsidR="007429F1">
        <w:t>й</w:t>
      </w:r>
      <w:r>
        <w:t xml:space="preserve"> формат</w:t>
      </w:r>
      <w:r w:rsidRPr="00EA4C44">
        <w:t>;</w:t>
      </w:r>
    </w:p>
    <w:p w14:paraId="7AC601CC" w14:textId="5DB6EFED" w:rsidR="00EA4C44" w:rsidRPr="00A953F4" w:rsidRDefault="00EA4C44" w:rsidP="00F646B5">
      <w:pPr>
        <w:pStyle w:val="a"/>
      </w:pPr>
      <w:r>
        <w:t>возможность нахождения данных о книге</w:t>
      </w:r>
      <w:r w:rsidR="00A953F4" w:rsidRPr="00A953F4">
        <w:t>;</w:t>
      </w:r>
    </w:p>
    <w:p w14:paraId="02B154C3" w14:textId="4CD6467D" w:rsidR="00A953F4" w:rsidRPr="00903CD8" w:rsidRDefault="00903CD8" w:rsidP="00F646B5">
      <w:pPr>
        <w:pStyle w:val="a"/>
      </w:pPr>
      <w:r>
        <w:t xml:space="preserve">возможность отображения </w:t>
      </w:r>
      <w:r w:rsidR="00A953F4" w:rsidRPr="00903CD8">
        <w:t>совет</w:t>
      </w:r>
      <w:r>
        <w:t>ов</w:t>
      </w:r>
      <w:r w:rsidR="00A953F4" w:rsidRPr="00903CD8">
        <w:t xml:space="preserve"> и рекомендации;</w:t>
      </w:r>
    </w:p>
    <w:p w14:paraId="7BF5CB44" w14:textId="1EFF89EE" w:rsidR="00A953F4" w:rsidRPr="00903CD8" w:rsidRDefault="00903CD8" w:rsidP="00F646B5">
      <w:pPr>
        <w:pStyle w:val="a"/>
      </w:pPr>
      <w:r>
        <w:t>улучшени</w:t>
      </w:r>
      <w:r w:rsidR="00CA062B">
        <w:t>е</w:t>
      </w:r>
      <w:r>
        <w:t xml:space="preserve"> </w:t>
      </w:r>
      <w:r w:rsidR="00A953F4" w:rsidRPr="00903CD8">
        <w:t>удобств</w:t>
      </w:r>
      <w:r>
        <w:t>а</w:t>
      </w:r>
      <w:r w:rsidR="00A953F4" w:rsidRPr="00903CD8">
        <w:t xml:space="preserve"> чтения.</w:t>
      </w:r>
    </w:p>
    <w:p w14:paraId="528F68E6" w14:textId="631609F1" w:rsidR="00630EF6" w:rsidRDefault="00630EF6" w:rsidP="00630EF6">
      <w:pPr>
        <w:pStyle w:val="3"/>
        <w:rPr>
          <w:lang w:val="ru-RU"/>
        </w:rPr>
      </w:pPr>
      <w:bookmarkStart w:id="16" w:name="_Toc168055576"/>
      <w:r>
        <w:rPr>
          <w:lang w:val="ru-RU"/>
        </w:rPr>
        <w:t>1.3.2 Дополнительные требования</w:t>
      </w:r>
      <w:bookmarkEnd w:id="16"/>
    </w:p>
    <w:p w14:paraId="6DE6F363" w14:textId="77777777" w:rsidR="00C06A70" w:rsidRPr="00C06A70" w:rsidRDefault="00C06A70" w:rsidP="00C06A70">
      <w:pPr>
        <w:rPr>
          <w:shd w:val="clear" w:color="auto" w:fill="FFFFFF"/>
          <w:lang w:val="ru-RU" w:eastAsia="en-US"/>
        </w:rPr>
      </w:pPr>
      <w:r w:rsidRPr="00C06A70">
        <w:rPr>
          <w:shd w:val="clear" w:color="auto" w:fill="FFFFFF"/>
          <w:lang w:val="ru-RU" w:eastAsia="en-US"/>
        </w:rPr>
        <w:t>Техническое обслуживание и администрирование программного обеспечения должно выполняться специалистами, имеющими соответствующую квалификацию и навыки выполнения работ.</w:t>
      </w:r>
    </w:p>
    <w:p w14:paraId="50140F61" w14:textId="77777777" w:rsidR="00C06A70" w:rsidRPr="00C06A70" w:rsidRDefault="00C06A70" w:rsidP="00C06A70">
      <w:pPr>
        <w:rPr>
          <w:shd w:val="clear" w:color="auto" w:fill="FFFFFF"/>
          <w:lang w:val="ru-RU" w:eastAsia="en-US"/>
        </w:rPr>
      </w:pPr>
      <w:r w:rsidRPr="00C06A70">
        <w:rPr>
          <w:shd w:val="clear" w:color="auto" w:fill="FFFFFF"/>
          <w:lang w:val="ru-RU" w:eastAsia="en-US"/>
        </w:rPr>
        <w:t>Система является свободно распространяемой и не требует лицензии.</w:t>
      </w:r>
    </w:p>
    <w:p w14:paraId="6A94B998" w14:textId="3798A422" w:rsidR="00EA5283" w:rsidRDefault="00EA5283" w:rsidP="00EA5283">
      <w:pPr>
        <w:pStyle w:val="2"/>
        <w:rPr>
          <w:lang w:val="ru-RU"/>
        </w:rPr>
      </w:pPr>
      <w:bookmarkStart w:id="17" w:name="_Toc168055577"/>
      <w:r>
        <w:rPr>
          <w:lang w:val="ru-RU"/>
        </w:rPr>
        <w:t xml:space="preserve">1.4 </w:t>
      </w:r>
      <w:r w:rsidRPr="00EA5283">
        <w:rPr>
          <w:lang w:val="ru-RU"/>
        </w:rPr>
        <w:t>Требования к функциям, выполняемым системой</w:t>
      </w:r>
      <w:bookmarkEnd w:id="17"/>
    </w:p>
    <w:p w14:paraId="62D4988E" w14:textId="299E5BEB" w:rsidR="00EA5283" w:rsidRPr="00FB79F8" w:rsidRDefault="00C331EE" w:rsidP="00EA5283">
      <w:pPr>
        <w:rPr>
          <w:lang w:val="ru-RU"/>
        </w:rPr>
      </w:pPr>
      <w:r>
        <w:rPr>
          <w:lang w:val="ru-RU"/>
        </w:rPr>
        <w:t>В системе должны быть реализованы следующие функции</w:t>
      </w:r>
      <w:r w:rsidRPr="00C331EE">
        <w:rPr>
          <w:lang w:val="ru-RU"/>
        </w:rPr>
        <w:t>:</w:t>
      </w:r>
    </w:p>
    <w:p w14:paraId="18031B66" w14:textId="41B32C25" w:rsidR="00C331EE" w:rsidRPr="001A0D2F" w:rsidRDefault="00C06A70" w:rsidP="00F646B5">
      <w:pPr>
        <w:pStyle w:val="a"/>
      </w:pPr>
      <w:r w:rsidRPr="001A0D2F">
        <w:t>ф</w:t>
      </w:r>
      <w:r w:rsidR="00C331EE" w:rsidRPr="001A0D2F">
        <w:t>ункция</w:t>
      </w:r>
      <w:r w:rsidRPr="001A0D2F">
        <w:t xml:space="preserve"> предоставления списка документов;</w:t>
      </w:r>
    </w:p>
    <w:p w14:paraId="4A6ECC09" w14:textId="424D9931" w:rsidR="001A0D2F" w:rsidRPr="001A0D2F" w:rsidRDefault="001A0D2F" w:rsidP="00F646B5">
      <w:pPr>
        <w:pStyle w:val="a"/>
      </w:pPr>
      <w:r w:rsidRPr="001A0D2F">
        <w:t>функция просмотра документа</w:t>
      </w:r>
      <w:r w:rsidRPr="00EA4C44">
        <w:t>;</w:t>
      </w:r>
    </w:p>
    <w:p w14:paraId="4068D893" w14:textId="5DB59250" w:rsidR="001A0D2F" w:rsidRPr="007006A1" w:rsidRDefault="001A0D2F" w:rsidP="00F646B5">
      <w:pPr>
        <w:pStyle w:val="a"/>
      </w:pPr>
      <w:r w:rsidRPr="001A0D2F">
        <w:t>функция перевода текста</w:t>
      </w:r>
      <w:r w:rsidR="007006A1">
        <w:t>;</w:t>
      </w:r>
    </w:p>
    <w:p w14:paraId="3252BB15" w14:textId="44BD94B7" w:rsidR="007006A1" w:rsidRPr="001A0D2F" w:rsidRDefault="007006A1" w:rsidP="00F646B5">
      <w:pPr>
        <w:pStyle w:val="a"/>
      </w:pPr>
      <w:r>
        <w:t>функция нахождения определения выбранного слова</w:t>
      </w:r>
      <w:r w:rsidRPr="008B6AA4">
        <w:t>;</w:t>
      </w:r>
    </w:p>
    <w:p w14:paraId="628E3502" w14:textId="51DD31F3" w:rsidR="00C06A70" w:rsidRPr="001A0D2F" w:rsidRDefault="001A0D2F" w:rsidP="001A0D2F">
      <w:pPr>
        <w:rPr>
          <w:b/>
          <w:lang w:val="ru-RU"/>
        </w:rPr>
      </w:pPr>
      <w:r w:rsidRPr="001A0D2F">
        <w:rPr>
          <w:lang w:val="ru-RU"/>
        </w:rPr>
        <w:t>Первоочередность реализации функций указана по порядку.</w:t>
      </w:r>
    </w:p>
    <w:p w14:paraId="25344E4A" w14:textId="3C5DC381" w:rsidR="001B10B8" w:rsidRPr="005D29C2" w:rsidRDefault="001B10B8" w:rsidP="001B10B8">
      <w:pPr>
        <w:pStyle w:val="2"/>
        <w:rPr>
          <w:lang w:val="ru-RU"/>
        </w:rPr>
      </w:pPr>
      <w:bookmarkStart w:id="18" w:name="_Toc168055578"/>
      <w:r w:rsidRPr="001B10B8">
        <w:rPr>
          <w:lang w:val="ru-RU"/>
        </w:rPr>
        <w:t>1.5 Требования к видам обеспечения</w:t>
      </w:r>
      <w:bookmarkEnd w:id="18"/>
    </w:p>
    <w:p w14:paraId="7907A7E5" w14:textId="3F043DF5" w:rsidR="001B10B8" w:rsidRDefault="001B10B8" w:rsidP="001B10B8">
      <w:pPr>
        <w:pStyle w:val="3"/>
        <w:rPr>
          <w:lang w:val="ru-RU"/>
        </w:rPr>
      </w:pPr>
      <w:bookmarkStart w:id="19" w:name="_Toc168055579"/>
      <w:r w:rsidRPr="001B10B8">
        <w:rPr>
          <w:lang w:val="ru-RU"/>
        </w:rPr>
        <w:t>1.5.1 Требования к информационному обеспечению</w:t>
      </w:r>
      <w:bookmarkEnd w:id="19"/>
    </w:p>
    <w:p w14:paraId="203D23A9" w14:textId="77777777" w:rsidR="00C06A70" w:rsidRPr="00C06A70" w:rsidRDefault="00C06A70" w:rsidP="00C06A70">
      <w:pPr>
        <w:rPr>
          <w:b/>
          <w:lang w:val="ru-RU"/>
        </w:rPr>
      </w:pPr>
      <w:r w:rsidRPr="00C06A70">
        <w:rPr>
          <w:lang w:val="ru-RU"/>
        </w:rPr>
        <w:t>В системе должны быть предусмотрены следующие требования:</w:t>
      </w:r>
    </w:p>
    <w:p w14:paraId="59918899" w14:textId="3E777AC0" w:rsidR="00C06A70" w:rsidRPr="00C12B37" w:rsidRDefault="00C06A70" w:rsidP="00F646B5">
      <w:pPr>
        <w:pStyle w:val="a"/>
        <w:rPr>
          <w:b/>
        </w:rPr>
      </w:pPr>
      <w:r w:rsidRPr="00C12B37">
        <w:t>наличие систем</w:t>
      </w:r>
      <w:r w:rsidR="00572CDA" w:rsidRPr="00C12B37">
        <w:t>ы</w:t>
      </w:r>
      <w:r w:rsidRPr="00C12B37">
        <w:t xml:space="preserve"> управления базами данных PostgreSQL;</w:t>
      </w:r>
    </w:p>
    <w:p w14:paraId="6B167181" w14:textId="69ABE2C1" w:rsidR="00386717" w:rsidRPr="00572CDA" w:rsidRDefault="0085715A" w:rsidP="00F646B5">
      <w:pPr>
        <w:pStyle w:val="a"/>
        <w:rPr>
          <w:b/>
        </w:rPr>
      </w:pPr>
      <w:r>
        <w:rPr>
          <w:bCs/>
        </w:rPr>
        <w:lastRenderedPageBreak/>
        <w:t xml:space="preserve">реализация средств </w:t>
      </w:r>
      <w:r w:rsidR="005D6517">
        <w:rPr>
          <w:bCs/>
        </w:rPr>
        <w:t>контроля вводимых данных</w:t>
      </w:r>
      <w:r w:rsidR="005D6517" w:rsidRPr="005D6517">
        <w:rPr>
          <w:bCs/>
        </w:rPr>
        <w:t>;</w:t>
      </w:r>
    </w:p>
    <w:p w14:paraId="00C48C95" w14:textId="6B740741" w:rsidR="001B10B8" w:rsidRPr="00BD5FD2" w:rsidRDefault="00572CDA" w:rsidP="00F646B5">
      <w:pPr>
        <w:pStyle w:val="a"/>
        <w:rPr>
          <w:b/>
        </w:rPr>
      </w:pPr>
      <w:r>
        <w:t>требования к архивации и шифровании отсутствуют.</w:t>
      </w:r>
    </w:p>
    <w:p w14:paraId="0FFD2149" w14:textId="5CF81DC8" w:rsidR="001B10B8" w:rsidRDefault="001B10B8" w:rsidP="001B10B8">
      <w:pPr>
        <w:pStyle w:val="3"/>
        <w:rPr>
          <w:lang w:val="ru-RU"/>
        </w:rPr>
      </w:pPr>
      <w:bookmarkStart w:id="20" w:name="_Toc168055580"/>
      <w:r w:rsidRPr="001B10B8">
        <w:rPr>
          <w:lang w:val="ru-RU"/>
        </w:rPr>
        <w:t>1.5.2 Требования к алгоритмическому обеспечению</w:t>
      </w:r>
      <w:bookmarkEnd w:id="20"/>
    </w:p>
    <w:p w14:paraId="19DAB758" w14:textId="1DAE6929" w:rsidR="001B10B8" w:rsidRDefault="00C626F1" w:rsidP="001B10B8">
      <w:pPr>
        <w:rPr>
          <w:lang w:val="ru-RU"/>
        </w:rPr>
      </w:pPr>
      <w:r>
        <w:rPr>
          <w:lang w:val="ru-RU"/>
        </w:rPr>
        <w:t xml:space="preserve">Необходимо реализовать алгоритм обмена информацией между серверной частью и </w:t>
      </w:r>
      <w:r>
        <w:t>API</w:t>
      </w:r>
      <w:r w:rsidRPr="00C626F1">
        <w:rPr>
          <w:lang w:val="ru-RU"/>
        </w:rPr>
        <w:t xml:space="preserve"> </w:t>
      </w:r>
      <w:r>
        <w:rPr>
          <w:lang w:val="ru-RU"/>
        </w:rPr>
        <w:t>искусственного интеллекта.</w:t>
      </w:r>
    </w:p>
    <w:p w14:paraId="260E7076" w14:textId="5A6C22DC" w:rsidR="00C626F1" w:rsidRPr="00C626F1" w:rsidRDefault="00C626F1" w:rsidP="001B10B8">
      <w:pPr>
        <w:rPr>
          <w:lang w:val="ru-RU"/>
        </w:rPr>
      </w:pPr>
      <w:r>
        <w:rPr>
          <w:lang w:val="ru-RU"/>
        </w:rPr>
        <w:t>Необходимо реализовать алгоритм добавлени</w:t>
      </w:r>
      <w:r w:rsidR="002A432B">
        <w:rPr>
          <w:lang w:val="ru-RU"/>
        </w:rPr>
        <w:t>я</w:t>
      </w:r>
      <w:r w:rsidR="00693EF3">
        <w:rPr>
          <w:lang w:val="ru-RU"/>
        </w:rPr>
        <w:t xml:space="preserve"> электронной</w:t>
      </w:r>
      <w:r>
        <w:rPr>
          <w:lang w:val="ru-RU"/>
        </w:rPr>
        <w:t xml:space="preserve"> книги в </w:t>
      </w:r>
      <w:r w:rsidR="00693EF3">
        <w:rPr>
          <w:lang w:val="ru-RU"/>
        </w:rPr>
        <w:t xml:space="preserve">электронную </w:t>
      </w:r>
      <w:r>
        <w:rPr>
          <w:lang w:val="ru-RU"/>
        </w:rPr>
        <w:t>библиотеку.</w:t>
      </w:r>
    </w:p>
    <w:p w14:paraId="39753EFB" w14:textId="72F2412A" w:rsidR="001B10B8" w:rsidRDefault="001B10B8" w:rsidP="001B10B8">
      <w:pPr>
        <w:pStyle w:val="3"/>
        <w:rPr>
          <w:lang w:val="ru-RU"/>
        </w:rPr>
      </w:pPr>
      <w:bookmarkStart w:id="21" w:name="_Toc168055581"/>
      <w:r w:rsidRPr="001B10B8">
        <w:rPr>
          <w:lang w:val="ru-RU"/>
        </w:rPr>
        <w:t>1.5.3 Требования к программному обеспечению</w:t>
      </w:r>
      <w:bookmarkEnd w:id="21"/>
    </w:p>
    <w:p w14:paraId="62092B11" w14:textId="0510B8AD" w:rsidR="00572CDA" w:rsidRPr="00C626F1" w:rsidRDefault="00572CDA" w:rsidP="00572CDA">
      <w:pPr>
        <w:rPr>
          <w:b/>
          <w:lang w:val="ru-RU"/>
        </w:rPr>
      </w:pPr>
      <w:r>
        <w:rPr>
          <w:lang w:val="ru-RU"/>
        </w:rPr>
        <w:t>Требования</w:t>
      </w:r>
      <w:r w:rsidRPr="00C626F1">
        <w:rPr>
          <w:lang w:val="ru-RU"/>
        </w:rPr>
        <w:t xml:space="preserve"> к </w:t>
      </w:r>
      <w:r>
        <w:rPr>
          <w:lang w:val="ru-RU"/>
        </w:rPr>
        <w:t>организации интерфейса</w:t>
      </w:r>
      <w:r w:rsidRPr="00C626F1">
        <w:rPr>
          <w:lang w:val="ru-RU"/>
        </w:rPr>
        <w:t>:</w:t>
      </w:r>
    </w:p>
    <w:p w14:paraId="14C60ADD" w14:textId="77777777" w:rsidR="00572CDA" w:rsidRPr="00386717" w:rsidRDefault="00572CDA" w:rsidP="00873956">
      <w:pPr>
        <w:pStyle w:val="a"/>
        <w:rPr>
          <w:b/>
          <w:lang w:eastAsia="en-US"/>
        </w:rPr>
      </w:pPr>
      <w:r w:rsidRPr="00572CDA">
        <w:rPr>
          <w:lang w:eastAsia="en-US"/>
        </w:rPr>
        <w:t>пользовательский интерфейс должен быть удобен, интуитивно понятен и прост в использовании;</w:t>
      </w:r>
    </w:p>
    <w:p w14:paraId="6D3850A3" w14:textId="0E09D35A" w:rsidR="00386717" w:rsidRPr="00654C79" w:rsidRDefault="00325042" w:rsidP="00873956">
      <w:pPr>
        <w:pStyle w:val="a"/>
        <w:rPr>
          <w:b/>
          <w:lang w:eastAsia="en-US"/>
        </w:rPr>
      </w:pPr>
      <w:r>
        <w:rPr>
          <w:lang w:eastAsia="en-US"/>
        </w:rPr>
        <w:t xml:space="preserve">на </w:t>
      </w:r>
      <w:r w:rsidR="00386717">
        <w:rPr>
          <w:lang w:eastAsia="en-US"/>
        </w:rPr>
        <w:t>главн</w:t>
      </w:r>
      <w:r>
        <w:rPr>
          <w:lang w:eastAsia="en-US"/>
        </w:rPr>
        <w:t xml:space="preserve">ой странице </w:t>
      </w:r>
      <w:r w:rsidR="00386717">
        <w:rPr>
          <w:lang w:eastAsia="en-US"/>
        </w:rPr>
        <w:t>расположить список недавно открытых</w:t>
      </w:r>
      <w:r w:rsidR="00654C79">
        <w:rPr>
          <w:lang w:eastAsia="en-US"/>
        </w:rPr>
        <w:t xml:space="preserve"> электронных</w:t>
      </w:r>
      <w:r w:rsidR="00386717">
        <w:rPr>
          <w:lang w:eastAsia="en-US"/>
        </w:rPr>
        <w:t xml:space="preserve"> книг</w:t>
      </w:r>
      <w:r w:rsidR="00654C79">
        <w:rPr>
          <w:lang w:eastAsia="en-US"/>
        </w:rPr>
        <w:t>,</w:t>
      </w:r>
      <w:r>
        <w:rPr>
          <w:lang w:eastAsia="en-US"/>
        </w:rPr>
        <w:t xml:space="preserve"> кнопка добавления </w:t>
      </w:r>
      <w:r w:rsidR="00654C79">
        <w:rPr>
          <w:lang w:eastAsia="en-US"/>
        </w:rPr>
        <w:t xml:space="preserve">новых </w:t>
      </w:r>
      <w:r>
        <w:rPr>
          <w:lang w:eastAsia="en-US"/>
        </w:rPr>
        <w:t>книг</w:t>
      </w:r>
      <w:r w:rsidR="00654C79">
        <w:rPr>
          <w:lang w:eastAsia="en-US"/>
        </w:rPr>
        <w:t xml:space="preserve"> из системы пользователя, сортировка книг по разным критериям, поиск по разным критериям</w:t>
      </w:r>
      <w:r w:rsidR="00386717" w:rsidRPr="00386717">
        <w:rPr>
          <w:lang w:eastAsia="en-US"/>
        </w:rPr>
        <w:t>;</w:t>
      </w:r>
    </w:p>
    <w:p w14:paraId="440D847C" w14:textId="3EC23E08" w:rsidR="00654C79" w:rsidRPr="00386717" w:rsidRDefault="00654C79" w:rsidP="00873956">
      <w:pPr>
        <w:pStyle w:val="a"/>
        <w:rPr>
          <w:b/>
          <w:lang w:eastAsia="en-US"/>
        </w:rPr>
      </w:pPr>
      <w:r>
        <w:rPr>
          <w:lang w:eastAsia="en-US"/>
        </w:rPr>
        <w:t>на страниц</w:t>
      </w:r>
      <w:r w:rsidR="0068523A">
        <w:rPr>
          <w:lang w:eastAsia="en-US"/>
        </w:rPr>
        <w:t>е</w:t>
      </w:r>
      <w:r>
        <w:rPr>
          <w:lang w:eastAsia="en-US"/>
        </w:rPr>
        <w:t xml:space="preserve"> аутентификации пользователя расположить ввод пользователя и пароля в виде ПИН-кода, кнопка входа</w:t>
      </w:r>
      <w:r w:rsidR="0068523A" w:rsidRPr="0068523A">
        <w:rPr>
          <w:lang w:eastAsia="en-US"/>
        </w:rPr>
        <w:t xml:space="preserve"> </w:t>
      </w:r>
      <w:r w:rsidR="0068523A">
        <w:rPr>
          <w:lang w:eastAsia="en-US"/>
        </w:rPr>
        <w:t>в систему</w:t>
      </w:r>
      <w:r>
        <w:rPr>
          <w:lang w:eastAsia="en-US"/>
        </w:rPr>
        <w:t>, кнопка регистрации нового пользователя</w:t>
      </w:r>
      <w:r w:rsidRPr="00654C79">
        <w:rPr>
          <w:lang w:eastAsia="en-US"/>
        </w:rPr>
        <w:t>;</w:t>
      </w:r>
    </w:p>
    <w:p w14:paraId="338B406D" w14:textId="13E3C957" w:rsidR="00386717" w:rsidRPr="0068523A" w:rsidRDefault="00325042" w:rsidP="00873956">
      <w:pPr>
        <w:pStyle w:val="a"/>
        <w:rPr>
          <w:b/>
          <w:lang w:eastAsia="en-US"/>
        </w:rPr>
      </w:pPr>
      <w:r>
        <w:rPr>
          <w:bCs/>
          <w:lang w:eastAsia="en-US"/>
        </w:rPr>
        <w:t>на странице просмотра книги должно быть кнопки навигации по разным страницам, управляющие элементы изменения масштаба, возможность выделять текст</w:t>
      </w:r>
      <w:r w:rsidR="00654C79">
        <w:rPr>
          <w:bCs/>
          <w:lang w:eastAsia="en-US"/>
        </w:rPr>
        <w:t>, копирование в буфер обмена выделенного текста, также возможность нахождения перевода выделенного текста, нахождение определения выделенного текста</w:t>
      </w:r>
      <w:r w:rsidR="0068523A" w:rsidRPr="0068523A">
        <w:rPr>
          <w:bCs/>
          <w:lang w:eastAsia="en-US"/>
        </w:rPr>
        <w:t>;</w:t>
      </w:r>
    </w:p>
    <w:p w14:paraId="7399CEF9" w14:textId="0FCC96BC" w:rsidR="00F646B5" w:rsidRPr="00F646B5" w:rsidRDefault="0068523A" w:rsidP="00873956">
      <w:pPr>
        <w:pStyle w:val="a"/>
        <w:rPr>
          <w:bCs/>
          <w:lang w:eastAsia="en-US"/>
        </w:rPr>
      </w:pPr>
      <w:r>
        <w:rPr>
          <w:bCs/>
          <w:lang w:eastAsia="en-US"/>
        </w:rPr>
        <w:t>страница редактирования метаданных книги таких как название, теги, описание.</w:t>
      </w:r>
    </w:p>
    <w:p w14:paraId="3B07FE1B" w14:textId="77777777" w:rsidR="00F646B5" w:rsidRPr="00F646B5" w:rsidRDefault="00F646B5" w:rsidP="00F646B5">
      <w:pPr>
        <w:rPr>
          <w:bCs/>
          <w:lang w:eastAsia="en-US"/>
        </w:rPr>
      </w:pPr>
    </w:p>
    <w:p w14:paraId="38474058" w14:textId="4340F038" w:rsidR="00F372E7" w:rsidRDefault="00F372E7" w:rsidP="00F372E7">
      <w:pPr>
        <w:pStyle w:val="2"/>
        <w:rPr>
          <w:lang w:val="ru-RU"/>
        </w:rPr>
      </w:pPr>
      <w:bookmarkStart w:id="22" w:name="_Toc168055582"/>
      <w:r>
        <w:rPr>
          <w:lang w:val="ru-RU"/>
        </w:rPr>
        <w:lastRenderedPageBreak/>
        <w:t xml:space="preserve">1.6 </w:t>
      </w:r>
      <w:r w:rsidRPr="00F372E7">
        <w:rPr>
          <w:lang w:val="ru-RU"/>
        </w:rPr>
        <w:t>Анализ аналогичных разработок</w:t>
      </w:r>
      <w:bookmarkEnd w:id="22"/>
    </w:p>
    <w:p w14:paraId="370ADB1C" w14:textId="72BEABAB" w:rsidR="00C12B37" w:rsidRPr="00C12B37" w:rsidRDefault="00C12B37" w:rsidP="00676AFE">
      <w:pPr>
        <w:rPr>
          <w:szCs w:val="30"/>
          <w:lang w:val="ru-RU"/>
        </w:rPr>
      </w:pPr>
      <w:r w:rsidRPr="00C12B37">
        <w:rPr>
          <w:szCs w:val="30"/>
          <w:lang w:val="ru-RU"/>
        </w:rPr>
        <w:t>Существует некоторое количество</w:t>
      </w:r>
      <w:r>
        <w:rPr>
          <w:szCs w:val="30"/>
          <w:lang w:val="ru-RU"/>
        </w:rPr>
        <w:t xml:space="preserve"> систем</w:t>
      </w:r>
      <w:r w:rsidRPr="00C12B37">
        <w:rPr>
          <w:szCs w:val="30"/>
          <w:lang w:val="ru-RU"/>
        </w:rPr>
        <w:t>, выполняющих схожие разрабатываемой задачи.</w:t>
      </w:r>
      <w:r>
        <w:rPr>
          <w:szCs w:val="30"/>
          <w:lang w:val="ru-RU"/>
        </w:rPr>
        <w:t xml:space="preserve"> Их основной функционал направлен на предоставление электронной библиотеки и возможности их чтения.</w:t>
      </w:r>
    </w:p>
    <w:p w14:paraId="251232C6" w14:textId="2DFC201F" w:rsidR="00F44C49" w:rsidRPr="0086264C" w:rsidRDefault="00816E40" w:rsidP="00816E40">
      <w:pPr>
        <w:pStyle w:val="3"/>
        <w:rPr>
          <w:lang w:val="ru-RU"/>
        </w:rPr>
      </w:pPr>
      <w:bookmarkStart w:id="23" w:name="_Toc168055583"/>
      <w:r w:rsidRPr="0086264C">
        <w:rPr>
          <w:lang w:val="ru-RU"/>
        </w:rPr>
        <w:t xml:space="preserve">1.6.1 </w:t>
      </w:r>
      <w:r>
        <w:t>Calibre</w:t>
      </w:r>
      <w:bookmarkEnd w:id="23"/>
    </w:p>
    <w:p w14:paraId="70555BC7" w14:textId="74597C28" w:rsidR="009545E8" w:rsidRDefault="008B4A49" w:rsidP="00816E40">
      <w:pPr>
        <w:rPr>
          <w:lang w:val="ru-RU"/>
        </w:rPr>
      </w:pPr>
      <w:r>
        <w:t>Calibre</w:t>
      </w:r>
      <w:r w:rsidRPr="008B4A49">
        <w:rPr>
          <w:lang w:val="ru-RU"/>
        </w:rPr>
        <w:t xml:space="preserve"> – </w:t>
      </w:r>
      <w:r>
        <w:rPr>
          <w:lang w:val="ru-RU"/>
        </w:rPr>
        <w:t>кроссплатформенное, свободное и отрытое программное обеспечение для чтения и хранения</w:t>
      </w:r>
      <w:r w:rsidR="00925DC7" w:rsidRPr="00925DC7">
        <w:rPr>
          <w:lang w:val="ru-RU"/>
        </w:rPr>
        <w:t xml:space="preserve"> </w:t>
      </w:r>
      <w:r w:rsidR="00925DC7">
        <w:rPr>
          <w:lang w:val="ru-RU"/>
        </w:rPr>
        <w:t>электронных книг</w:t>
      </w:r>
      <w:r>
        <w:rPr>
          <w:lang w:val="ru-RU"/>
        </w:rPr>
        <w:t xml:space="preserve"> в электронной библиотеке</w:t>
      </w:r>
      <w:r w:rsidR="00925DC7">
        <w:rPr>
          <w:lang w:val="ru-RU"/>
        </w:rPr>
        <w:t xml:space="preserve"> для</w:t>
      </w:r>
      <w:r w:rsidR="00C41C2B" w:rsidRPr="00C41C2B">
        <w:rPr>
          <w:lang w:val="ru-RU"/>
        </w:rPr>
        <w:t xml:space="preserve"> </w:t>
      </w:r>
      <w:r w:rsidR="00C41C2B">
        <w:rPr>
          <w:lang w:val="ru-RU"/>
        </w:rPr>
        <w:t>настольных систем на базе</w:t>
      </w:r>
      <w:r w:rsidR="00925DC7">
        <w:rPr>
          <w:lang w:val="ru-RU"/>
        </w:rPr>
        <w:t xml:space="preserve"> </w:t>
      </w:r>
      <w:r w:rsidR="00925DC7">
        <w:t>Windows</w:t>
      </w:r>
      <w:r w:rsidR="00925DC7" w:rsidRPr="00925DC7">
        <w:rPr>
          <w:lang w:val="ru-RU"/>
        </w:rPr>
        <w:t xml:space="preserve">, </w:t>
      </w:r>
      <w:r w:rsidR="00925DC7">
        <w:t>MacOS</w:t>
      </w:r>
      <w:r w:rsidR="00925DC7" w:rsidRPr="00925DC7">
        <w:rPr>
          <w:lang w:val="ru-RU"/>
        </w:rPr>
        <w:t xml:space="preserve"> </w:t>
      </w:r>
      <w:r w:rsidR="00925DC7">
        <w:rPr>
          <w:lang w:val="ru-RU"/>
        </w:rPr>
        <w:t xml:space="preserve">и </w:t>
      </w:r>
      <w:r w:rsidR="00925DC7">
        <w:t>Linux</w:t>
      </w:r>
      <w:r>
        <w:rPr>
          <w:lang w:val="ru-RU"/>
        </w:rPr>
        <w:t>, разработанное в 2006 году.</w:t>
      </w:r>
      <w:r w:rsidR="00C41C2B">
        <w:rPr>
          <w:lang w:val="ru-RU"/>
        </w:rPr>
        <w:t xml:space="preserve"> В данный момент продолжает поддерживаться.</w:t>
      </w:r>
      <w:r>
        <w:rPr>
          <w:lang w:val="ru-RU"/>
        </w:rPr>
        <w:t xml:space="preserve"> Распространяется под лицензией </w:t>
      </w:r>
      <w:r>
        <w:t>GNU</w:t>
      </w:r>
      <w:r w:rsidRPr="008B4A49">
        <w:rPr>
          <w:lang w:val="ru-RU"/>
        </w:rPr>
        <w:t xml:space="preserve"> </w:t>
      </w:r>
      <w:r>
        <w:t>GPL</w:t>
      </w:r>
      <w:r>
        <w:rPr>
          <w:lang w:val="ru-RU"/>
        </w:rPr>
        <w:t xml:space="preserve"> версии </w:t>
      </w:r>
      <w:r w:rsidR="00C41C2B">
        <w:rPr>
          <w:lang w:val="ru-RU"/>
        </w:rPr>
        <w:t>3</w:t>
      </w:r>
      <w:r w:rsidRPr="008B4A49">
        <w:rPr>
          <w:lang w:val="ru-RU"/>
        </w:rPr>
        <w:t>.</w:t>
      </w:r>
      <w:r>
        <w:rPr>
          <w:lang w:val="ru-RU"/>
        </w:rPr>
        <w:t xml:space="preserve"> Последняя версия программы – 7.9.0 (19 апреля 2024). Обладает довольно большим функционалом</w:t>
      </w:r>
      <w:r w:rsidR="00925DC7" w:rsidRPr="00925DC7">
        <w:rPr>
          <w:lang w:val="ru-RU"/>
        </w:rPr>
        <w:t xml:space="preserve">: </w:t>
      </w:r>
      <w:r w:rsidR="00925DC7">
        <w:rPr>
          <w:lang w:val="ru-RU"/>
        </w:rPr>
        <w:t xml:space="preserve">можно конвертировать книги в разные форматы, собирать статьи с новостных сайтов и создавать из них электронную книгу, </w:t>
      </w:r>
      <w:r w:rsidR="00355301">
        <w:rPr>
          <w:lang w:val="ru-RU"/>
        </w:rPr>
        <w:t xml:space="preserve">возможность </w:t>
      </w:r>
      <w:r w:rsidR="00925DC7">
        <w:rPr>
          <w:lang w:val="ru-RU"/>
        </w:rPr>
        <w:t>искать электронные книги на разных сайтах магазинах и т.п</w:t>
      </w:r>
      <w:r>
        <w:rPr>
          <w:lang w:val="ru-RU"/>
        </w:rPr>
        <w:t>.</w:t>
      </w:r>
      <w:r w:rsidR="00673C49" w:rsidRPr="00673C49">
        <w:rPr>
          <w:lang w:val="ru-RU"/>
        </w:rPr>
        <w:t xml:space="preserve"> </w:t>
      </w:r>
      <w:r w:rsidR="00673C49">
        <w:rPr>
          <w:lang w:val="ru-RU"/>
        </w:rPr>
        <w:t xml:space="preserve">Большая часть кода программы написана на языке программирования </w:t>
      </w:r>
      <w:r w:rsidR="00673C49">
        <w:t>Python</w:t>
      </w:r>
      <w:r w:rsidR="00C41C2B" w:rsidRPr="00C41C2B">
        <w:rPr>
          <w:lang w:val="ru-RU"/>
        </w:rPr>
        <w:t xml:space="preserve"> </w:t>
      </w:r>
      <w:r w:rsidR="00C41C2B">
        <w:rPr>
          <w:lang w:val="ru-RU"/>
        </w:rPr>
        <w:t xml:space="preserve">и с помощью фреймворка </w:t>
      </w:r>
      <w:r w:rsidR="00355301">
        <w:t>Py</w:t>
      </w:r>
      <w:r w:rsidR="00C41C2B">
        <w:t>Q</w:t>
      </w:r>
      <w:r w:rsidR="00355301">
        <w:t>t</w:t>
      </w:r>
      <w:r w:rsidR="00673C49" w:rsidRPr="00673C49">
        <w:rPr>
          <w:lang w:val="ru-RU"/>
        </w:rPr>
        <w:t>.</w:t>
      </w:r>
      <w:r>
        <w:rPr>
          <w:lang w:val="ru-RU"/>
        </w:rPr>
        <w:t xml:space="preserve"> Визуальное представление программы </w:t>
      </w:r>
      <w:r>
        <w:t>Calibre</w:t>
      </w:r>
      <w:r>
        <w:rPr>
          <w:lang w:val="ru-RU"/>
        </w:rPr>
        <w:t xml:space="preserve"> представлена на рисунке 1.</w:t>
      </w:r>
    </w:p>
    <w:p w14:paraId="4C900660" w14:textId="40AF3AC9" w:rsidR="00925DC7" w:rsidRPr="002600B1" w:rsidRDefault="00925DC7" w:rsidP="002600B1">
      <w:pPr>
        <w:suppressAutoHyphens w:val="0"/>
        <w:autoSpaceDN/>
        <w:spacing w:line="240" w:lineRule="auto"/>
        <w:ind w:firstLine="0"/>
        <w:jc w:val="center"/>
        <w:rPr>
          <w:lang w:val="ru-RU"/>
        </w:rPr>
      </w:pPr>
      <w:r w:rsidRPr="00925DC7">
        <w:rPr>
          <w:rFonts w:eastAsia="Times New Roman" w:cs="Times New Roman"/>
          <w:noProof/>
          <w:kern w:val="0"/>
          <w:sz w:val="24"/>
          <w:lang w:val="ru-RU" w:eastAsia="ru-RU" w:bidi="ar-SA"/>
        </w:rPr>
        <w:drawing>
          <wp:inline distT="0" distB="0" distL="0" distR="0" wp14:anchorId="6A835CE7" wp14:editId="6A9BC865">
            <wp:extent cx="5839475" cy="2689860"/>
            <wp:effectExtent l="0" t="0" r="8890" b="0"/>
            <wp:docPr id="22639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9" cy="271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C8B6" w14:textId="69FDEE97" w:rsidR="00925DC7" w:rsidRPr="005D29C2" w:rsidRDefault="00925DC7" w:rsidP="002600B1">
      <w:pPr>
        <w:spacing w:before="12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 – Окно программы </w:t>
      </w:r>
      <w:r>
        <w:t>Calibre</w:t>
      </w:r>
    </w:p>
    <w:p w14:paraId="7FDDE7AB" w14:textId="0F9F85DC" w:rsidR="00925DC7" w:rsidRDefault="00925DC7" w:rsidP="00673C49">
      <w:pPr>
        <w:pStyle w:val="3"/>
        <w:rPr>
          <w:lang w:val="ru-RU"/>
        </w:rPr>
      </w:pPr>
      <w:bookmarkStart w:id="24" w:name="_Toc168055584"/>
      <w:r w:rsidRPr="005D29C2">
        <w:rPr>
          <w:lang w:val="ru-RU"/>
        </w:rPr>
        <w:lastRenderedPageBreak/>
        <w:t xml:space="preserve">1.6.2 </w:t>
      </w:r>
      <w:r>
        <w:t>Kavita</w:t>
      </w:r>
      <w:bookmarkEnd w:id="24"/>
    </w:p>
    <w:p w14:paraId="178C65B4" w14:textId="6A5831DB" w:rsidR="00673C49" w:rsidRPr="00C41C2B" w:rsidRDefault="00673C49" w:rsidP="00C41C2B">
      <w:pPr>
        <w:rPr>
          <w:lang w:val="ru-RU"/>
        </w:rPr>
      </w:pPr>
      <w:r>
        <w:t>Kavita</w:t>
      </w:r>
      <w:r w:rsidRPr="00673C49">
        <w:rPr>
          <w:lang w:val="ru-RU"/>
        </w:rPr>
        <w:t xml:space="preserve"> </w:t>
      </w:r>
      <w:r>
        <w:rPr>
          <w:lang w:val="ru-RU"/>
        </w:rPr>
        <w:t xml:space="preserve">– открытое программное обеспечение для чтения и хранения книг в электронной библиотеке, созданное в 2020 году. Сделана в виде </w:t>
      </w:r>
      <w:r>
        <w:t>web</w:t>
      </w:r>
      <w:r>
        <w:rPr>
          <w:lang w:val="ru-RU"/>
        </w:rPr>
        <w:t>-приложения</w:t>
      </w:r>
      <w:r w:rsidR="00C41C2B">
        <w:rPr>
          <w:lang w:val="ru-RU"/>
        </w:rPr>
        <w:t>.</w:t>
      </w:r>
      <w:r>
        <w:rPr>
          <w:lang w:val="ru-RU"/>
        </w:rPr>
        <w:t xml:space="preserve"> Написана на </w:t>
      </w:r>
      <w:r w:rsidR="00C41C2B">
        <w:rPr>
          <w:lang w:val="ru-RU"/>
        </w:rPr>
        <w:t xml:space="preserve">языках программирования </w:t>
      </w:r>
      <w:r w:rsidR="00C41C2B">
        <w:t>C</w:t>
      </w:r>
      <w:r w:rsidR="00C41C2B" w:rsidRPr="00C41C2B">
        <w:rPr>
          <w:lang w:val="ru-RU"/>
        </w:rPr>
        <w:t xml:space="preserve"># </w:t>
      </w:r>
      <w:r w:rsidR="00C41C2B">
        <w:rPr>
          <w:lang w:val="ru-RU"/>
        </w:rPr>
        <w:t xml:space="preserve">и </w:t>
      </w:r>
      <w:r w:rsidR="00C41C2B">
        <w:t>Typescript</w:t>
      </w:r>
      <w:r w:rsidR="00C41C2B" w:rsidRPr="00C41C2B">
        <w:rPr>
          <w:lang w:val="ru-RU"/>
        </w:rPr>
        <w:t xml:space="preserve"> </w:t>
      </w:r>
      <w:r w:rsidR="00C41C2B">
        <w:rPr>
          <w:lang w:val="ru-RU"/>
        </w:rPr>
        <w:t>с помощью</w:t>
      </w:r>
      <w:r w:rsidR="00C41C2B" w:rsidRPr="00C41C2B">
        <w:rPr>
          <w:lang w:val="ru-RU"/>
        </w:rPr>
        <w:t xml:space="preserve"> </w:t>
      </w:r>
      <w:r w:rsidR="00C41C2B">
        <w:rPr>
          <w:lang w:val="ru-RU"/>
        </w:rPr>
        <w:t>фреймворко</w:t>
      </w:r>
      <w:r w:rsidR="00A25D4C">
        <w:rPr>
          <w:lang w:val="ru-RU"/>
        </w:rPr>
        <w:t>в</w:t>
      </w:r>
      <w:r w:rsidR="00C41C2B">
        <w:rPr>
          <w:lang w:val="ru-RU"/>
        </w:rPr>
        <w:t xml:space="preserve"> </w:t>
      </w:r>
      <w:r w:rsidR="00C41C2B">
        <w:t>ASP</w:t>
      </w:r>
      <w:r w:rsidR="00C41C2B" w:rsidRPr="00C41C2B">
        <w:rPr>
          <w:lang w:val="ru-RU"/>
        </w:rPr>
        <w:t>.</w:t>
      </w:r>
      <w:r w:rsidR="00C41C2B">
        <w:t>NET</w:t>
      </w:r>
      <w:r w:rsidR="00C41C2B" w:rsidRPr="00C41C2B">
        <w:rPr>
          <w:lang w:val="ru-RU"/>
        </w:rPr>
        <w:t xml:space="preserve"> </w:t>
      </w:r>
      <w:r w:rsidR="00C41C2B">
        <w:rPr>
          <w:lang w:val="ru-RU"/>
        </w:rPr>
        <w:t xml:space="preserve">и </w:t>
      </w:r>
      <w:r w:rsidR="00C41C2B">
        <w:t>Angular</w:t>
      </w:r>
      <w:r w:rsidR="00C41C2B" w:rsidRPr="00C41C2B">
        <w:rPr>
          <w:lang w:val="ru-RU"/>
        </w:rPr>
        <w:t>.</w:t>
      </w:r>
      <w:r w:rsidR="00074ABB">
        <w:rPr>
          <w:lang w:val="ru-RU"/>
        </w:rPr>
        <w:t xml:space="preserve"> На данный момент ещё находится в разработке. Последняя версия – 0.8.1 (23 апреля 2024).</w:t>
      </w:r>
      <w:r w:rsidR="00C41C2B">
        <w:rPr>
          <w:lang w:val="ru-RU"/>
        </w:rPr>
        <w:t xml:space="preserve"> Исходный код программы распространяется под лицензией </w:t>
      </w:r>
      <w:r w:rsidR="00C41C2B">
        <w:t>GNU</w:t>
      </w:r>
      <w:r w:rsidR="00C41C2B" w:rsidRPr="00C41C2B">
        <w:rPr>
          <w:lang w:val="ru-RU"/>
        </w:rPr>
        <w:t xml:space="preserve"> </w:t>
      </w:r>
      <w:r w:rsidR="00C41C2B">
        <w:t>GPL</w:t>
      </w:r>
      <w:r w:rsidR="00C41C2B" w:rsidRPr="00C41C2B">
        <w:rPr>
          <w:lang w:val="ru-RU"/>
        </w:rPr>
        <w:t xml:space="preserve"> </w:t>
      </w:r>
      <w:r w:rsidR="00C41C2B">
        <w:rPr>
          <w:lang w:val="ru-RU"/>
        </w:rPr>
        <w:t xml:space="preserve">версии 3. Визуальное представление программы </w:t>
      </w:r>
      <w:r w:rsidR="00C41C2B">
        <w:t>Kavita</w:t>
      </w:r>
      <w:r w:rsidR="00C41C2B">
        <w:rPr>
          <w:lang w:val="ru-RU"/>
        </w:rPr>
        <w:t xml:space="preserve"> изображена на рисунке 2.</w:t>
      </w:r>
    </w:p>
    <w:p w14:paraId="40A33025" w14:textId="5BC74EB5" w:rsidR="00673C49" w:rsidRPr="00673C49" w:rsidRDefault="00673C49" w:rsidP="008A4743">
      <w:pPr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val="ru-RU" w:eastAsia="ru-RU" w:bidi="ar-SA"/>
        </w:rPr>
      </w:pPr>
      <w:r w:rsidRPr="00673C49">
        <w:rPr>
          <w:rFonts w:eastAsia="Times New Roman" w:cs="Times New Roman"/>
          <w:noProof/>
          <w:kern w:val="0"/>
          <w:sz w:val="24"/>
          <w:lang w:val="ru-RU" w:eastAsia="ru-RU" w:bidi="ar-SA"/>
        </w:rPr>
        <w:drawing>
          <wp:inline distT="0" distB="0" distL="0" distR="0" wp14:anchorId="0508E0C2" wp14:editId="3B3DF3D6">
            <wp:extent cx="6046682" cy="2903396"/>
            <wp:effectExtent l="0" t="0" r="0" b="0"/>
            <wp:docPr id="11140866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98" cy="291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27DB" w14:textId="6AB2C558" w:rsidR="00673C49" w:rsidRPr="005D29C2" w:rsidRDefault="00074ABB" w:rsidP="00074ABB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2 – Веб-страница программы </w:t>
      </w:r>
      <w:r>
        <w:t>Kavita</w:t>
      </w:r>
    </w:p>
    <w:p w14:paraId="445042D2" w14:textId="56D39806" w:rsidR="00861B2A" w:rsidRPr="005D29C2" w:rsidRDefault="00185425" w:rsidP="0068523A">
      <w:pPr>
        <w:pStyle w:val="3"/>
        <w:rPr>
          <w:lang w:val="ru-RU"/>
        </w:rPr>
      </w:pPr>
      <w:r w:rsidRPr="005D29C2">
        <w:rPr>
          <w:lang w:val="ru-RU"/>
        </w:rPr>
        <w:br w:type="page"/>
      </w:r>
      <w:bookmarkStart w:id="25" w:name="_Toc168055585"/>
      <w:r w:rsidR="00861B2A" w:rsidRPr="005D29C2">
        <w:rPr>
          <w:lang w:val="ru-RU"/>
        </w:rPr>
        <w:lastRenderedPageBreak/>
        <w:t xml:space="preserve">1.6.3 </w:t>
      </w:r>
      <w:r w:rsidR="00861B2A">
        <w:t>Koodo</w:t>
      </w:r>
      <w:bookmarkEnd w:id="25"/>
    </w:p>
    <w:p w14:paraId="0603506E" w14:textId="7F0EC268" w:rsidR="008A4743" w:rsidRPr="008A4743" w:rsidRDefault="008A4743" w:rsidP="008A4743">
      <w:pPr>
        <w:rPr>
          <w:lang w:val="ru-RU"/>
        </w:rPr>
      </w:pPr>
      <w:r>
        <w:t>Koodo</w:t>
      </w:r>
      <w:r w:rsidRPr="008A4743">
        <w:rPr>
          <w:lang w:val="ru-RU"/>
        </w:rPr>
        <w:t xml:space="preserve"> – </w:t>
      </w:r>
      <w:r>
        <w:rPr>
          <w:lang w:val="ru-RU"/>
        </w:rPr>
        <w:t xml:space="preserve">свободное программное обеспечение для чтения и хранения книг, разработанная в 2020 году. Написана на языке программирования </w:t>
      </w:r>
      <w:r>
        <w:t>JavaScript</w:t>
      </w:r>
      <w:r>
        <w:rPr>
          <w:lang w:val="ru-RU"/>
        </w:rPr>
        <w:t xml:space="preserve"> с использованием фреймворка </w:t>
      </w:r>
      <w:r>
        <w:t>React</w:t>
      </w:r>
      <w:r>
        <w:rPr>
          <w:lang w:val="ru-RU"/>
        </w:rPr>
        <w:t>.</w:t>
      </w:r>
      <w:r w:rsidRPr="008A4743">
        <w:rPr>
          <w:lang w:val="ru-RU"/>
        </w:rPr>
        <w:t xml:space="preserve"> </w:t>
      </w:r>
      <w:r>
        <w:rPr>
          <w:lang w:val="ru-RU"/>
        </w:rPr>
        <w:t>Распространяется в виде настольного приложения</w:t>
      </w:r>
      <w:r w:rsidR="00A63BE4" w:rsidRPr="00A63BE4">
        <w:rPr>
          <w:lang w:val="ru-RU"/>
        </w:rPr>
        <w:t xml:space="preserve"> </w:t>
      </w:r>
      <w:r w:rsidR="00A63BE4">
        <w:rPr>
          <w:lang w:val="ru-RU"/>
        </w:rPr>
        <w:t>на базе</w:t>
      </w:r>
      <w:r w:rsidR="00A63BE4" w:rsidRPr="00A63BE4">
        <w:rPr>
          <w:lang w:val="ru-RU"/>
        </w:rPr>
        <w:t xml:space="preserve"> </w:t>
      </w:r>
      <w:r w:rsidR="00A63BE4">
        <w:t>Electron</w:t>
      </w:r>
      <w:r>
        <w:rPr>
          <w:lang w:val="ru-RU"/>
        </w:rPr>
        <w:t xml:space="preserve"> и может работать как веб-приложение. Исходный код распространяется под лицензией </w:t>
      </w:r>
      <w:r>
        <w:t>AGPL</w:t>
      </w:r>
      <w:r>
        <w:rPr>
          <w:lang w:val="ru-RU"/>
        </w:rPr>
        <w:t xml:space="preserve"> версии</w:t>
      </w:r>
      <w:r w:rsidRPr="008A4743">
        <w:rPr>
          <w:lang w:val="ru-RU"/>
        </w:rPr>
        <w:t xml:space="preserve"> 3</w:t>
      </w:r>
      <w:r>
        <w:rPr>
          <w:lang w:val="ru-RU"/>
        </w:rPr>
        <w:t xml:space="preserve">. Последняя версия – 1.6.6 (6 апреля 2024). Визуальное представление программы </w:t>
      </w:r>
      <w:r>
        <w:t>Koodo</w:t>
      </w:r>
      <w:r w:rsidRPr="008A4743">
        <w:rPr>
          <w:lang w:val="ru-RU"/>
        </w:rPr>
        <w:t xml:space="preserve"> </w:t>
      </w:r>
      <w:r>
        <w:rPr>
          <w:lang w:val="ru-RU"/>
        </w:rPr>
        <w:t>изображена на рисунке 3.</w:t>
      </w:r>
    </w:p>
    <w:p w14:paraId="390318DB" w14:textId="61564AA6" w:rsidR="00861B2A" w:rsidRDefault="00861B2A" w:rsidP="00861B2A">
      <w:pPr>
        <w:ind w:firstLine="0"/>
        <w:jc w:val="center"/>
      </w:pPr>
      <w:r>
        <w:rPr>
          <w:noProof/>
          <w:lang w:val="ru-RU" w:eastAsia="ru-RU" w:bidi="ar-SA"/>
        </w:rPr>
        <w:drawing>
          <wp:inline distT="0" distB="0" distL="0" distR="0" wp14:anchorId="467AA835" wp14:editId="2FB11B28">
            <wp:extent cx="4176777" cy="3015564"/>
            <wp:effectExtent l="0" t="0" r="0" b="0"/>
            <wp:docPr id="2133177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77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3236" cy="304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F634" w14:textId="78E0EF0B" w:rsidR="00321C8C" w:rsidRPr="0086264C" w:rsidRDefault="00321C8C" w:rsidP="00861B2A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3 – Страница программы </w:t>
      </w:r>
      <w:r>
        <w:t>Kodoo</w:t>
      </w:r>
    </w:p>
    <w:p w14:paraId="4BEAE941" w14:textId="77777777" w:rsidR="00333385" w:rsidRDefault="00333385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DC5E220" w14:textId="32567C44" w:rsidR="000E52B4" w:rsidRPr="000E52B4" w:rsidRDefault="000E52B4" w:rsidP="000E52B4">
      <w:pPr>
        <w:rPr>
          <w:lang w:val="ru-RU"/>
        </w:rPr>
      </w:pPr>
      <w:r>
        <w:rPr>
          <w:lang w:val="ru-RU"/>
        </w:rPr>
        <w:lastRenderedPageBreak/>
        <w:t>Сравнительный анализ аналогичных программных систем с разрабатываемым продуктом приведена в таблице 1</w:t>
      </w:r>
      <w:r w:rsidR="00C3655D">
        <w:rPr>
          <w:lang w:val="ru-RU"/>
        </w:rPr>
        <w:t>.1</w:t>
      </w:r>
      <w:r>
        <w:rPr>
          <w:lang w:val="ru-RU"/>
        </w:rPr>
        <w:t>.</w:t>
      </w:r>
    </w:p>
    <w:p w14:paraId="1F9942D3" w14:textId="2A130F07" w:rsidR="000E52B4" w:rsidRDefault="000E52B4" w:rsidP="000E52B4">
      <w:pPr>
        <w:ind w:firstLine="0"/>
        <w:rPr>
          <w:lang w:val="ru-RU"/>
        </w:rPr>
      </w:pPr>
      <w:r>
        <w:rPr>
          <w:lang w:val="ru-RU"/>
        </w:rPr>
        <w:t>Таблица №1</w:t>
      </w:r>
      <w:r w:rsidR="00F61471">
        <w:rPr>
          <w:lang w:val="ru-RU"/>
        </w:rPr>
        <w:t>.1</w:t>
      </w:r>
      <w:r>
        <w:rPr>
          <w:lang w:val="ru-RU"/>
        </w:rPr>
        <w:t xml:space="preserve"> - </w:t>
      </w:r>
      <w:commentRangeStart w:id="26"/>
      <w:commentRangeStart w:id="27"/>
      <w:r>
        <w:rPr>
          <w:lang w:val="ru-RU"/>
        </w:rPr>
        <w:t xml:space="preserve">Сравнительный анализ аналогичных </w:t>
      </w:r>
      <w:commentRangeEnd w:id="26"/>
      <w:r w:rsidR="002D3D56">
        <w:rPr>
          <w:rStyle w:val="aff"/>
          <w:rFonts w:cs="Mangal"/>
        </w:rPr>
        <w:commentReference w:id="26"/>
      </w:r>
      <w:commentRangeEnd w:id="27"/>
      <w:r w:rsidR="005672CC">
        <w:rPr>
          <w:rStyle w:val="aff"/>
          <w:rFonts w:cs="Mangal"/>
        </w:rPr>
        <w:commentReference w:id="27"/>
      </w:r>
      <w:r>
        <w:rPr>
          <w:lang w:val="ru-RU"/>
        </w:rPr>
        <w:t>программных продуктов</w:t>
      </w:r>
    </w:p>
    <w:tbl>
      <w:tblPr>
        <w:tblStyle w:val="af9"/>
        <w:tblW w:w="9776" w:type="dxa"/>
        <w:tblLook w:val="04A0" w:firstRow="1" w:lastRow="0" w:firstColumn="1" w:lastColumn="0" w:noHBand="0" w:noVBand="1"/>
      </w:tblPr>
      <w:tblGrid>
        <w:gridCol w:w="2666"/>
        <w:gridCol w:w="1582"/>
        <w:gridCol w:w="1701"/>
        <w:gridCol w:w="1701"/>
        <w:gridCol w:w="2126"/>
      </w:tblGrid>
      <w:tr w:rsidR="000E52B4" w14:paraId="23B4FEDA" w14:textId="77777777" w:rsidTr="00463B37">
        <w:tc>
          <w:tcPr>
            <w:tcW w:w="2666" w:type="dxa"/>
          </w:tcPr>
          <w:p w14:paraId="55A56A53" w14:textId="77777777" w:rsidR="000E52B4" w:rsidRPr="00DD4BFD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DD4BFD">
              <w:rPr>
                <w:b/>
                <w:bCs/>
              </w:rPr>
              <w:t>Название программного продукта</w:t>
            </w:r>
          </w:p>
        </w:tc>
        <w:tc>
          <w:tcPr>
            <w:tcW w:w="1582" w:type="dxa"/>
          </w:tcPr>
          <w:p w14:paraId="45ECCB8B" w14:textId="77777777" w:rsidR="000E52B4" w:rsidRPr="00DD4BFD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DD4BFD">
              <w:rPr>
                <w:b/>
                <w:bCs/>
              </w:rPr>
              <w:t>Calibre</w:t>
            </w:r>
          </w:p>
        </w:tc>
        <w:tc>
          <w:tcPr>
            <w:tcW w:w="1701" w:type="dxa"/>
          </w:tcPr>
          <w:p w14:paraId="284961B9" w14:textId="77777777" w:rsidR="000E52B4" w:rsidRPr="008A4743" w:rsidRDefault="000E52B4" w:rsidP="00463B37">
            <w:pPr>
              <w:pStyle w:val="afa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Kavita</w:t>
            </w:r>
          </w:p>
        </w:tc>
        <w:tc>
          <w:tcPr>
            <w:tcW w:w="1701" w:type="dxa"/>
          </w:tcPr>
          <w:p w14:paraId="2236C1F6" w14:textId="77777777" w:rsidR="000E52B4" w:rsidRPr="008A4743" w:rsidRDefault="000E52B4" w:rsidP="00463B37">
            <w:pPr>
              <w:pStyle w:val="afa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Koodo</w:t>
            </w:r>
          </w:p>
        </w:tc>
        <w:tc>
          <w:tcPr>
            <w:tcW w:w="2126" w:type="dxa"/>
          </w:tcPr>
          <w:p w14:paraId="29BBC659" w14:textId="77777777" w:rsidR="000E52B4" w:rsidRPr="00DD4BFD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DD4BFD">
              <w:rPr>
                <w:b/>
                <w:bCs/>
              </w:rPr>
              <w:t>Разработанный программный продукт</w:t>
            </w:r>
          </w:p>
        </w:tc>
      </w:tr>
      <w:tr w:rsidR="000E52B4" w14:paraId="194D4A2F" w14:textId="77777777" w:rsidTr="00463B37">
        <w:tc>
          <w:tcPr>
            <w:tcW w:w="2666" w:type="dxa"/>
          </w:tcPr>
          <w:p w14:paraId="71A1C5B6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Многопользовательская система</w:t>
            </w:r>
          </w:p>
        </w:tc>
        <w:tc>
          <w:tcPr>
            <w:tcW w:w="1582" w:type="dxa"/>
          </w:tcPr>
          <w:p w14:paraId="662AD31F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-</w:t>
            </w:r>
          </w:p>
        </w:tc>
        <w:tc>
          <w:tcPr>
            <w:tcW w:w="1701" w:type="dxa"/>
          </w:tcPr>
          <w:p w14:paraId="13F23DC8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+</w:t>
            </w:r>
          </w:p>
        </w:tc>
        <w:tc>
          <w:tcPr>
            <w:tcW w:w="1701" w:type="dxa"/>
          </w:tcPr>
          <w:p w14:paraId="4F38DC40" w14:textId="77777777" w:rsidR="000E52B4" w:rsidRPr="008A4743" w:rsidRDefault="000E52B4" w:rsidP="00463B37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26" w:type="dxa"/>
          </w:tcPr>
          <w:p w14:paraId="53665EBD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+</w:t>
            </w:r>
          </w:p>
        </w:tc>
      </w:tr>
      <w:tr w:rsidR="000E52B4" w14:paraId="576F7BD3" w14:textId="77777777" w:rsidTr="00463B37">
        <w:trPr>
          <w:trHeight w:val="658"/>
        </w:trPr>
        <w:tc>
          <w:tcPr>
            <w:tcW w:w="2666" w:type="dxa"/>
          </w:tcPr>
          <w:p w14:paraId="7DF17770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Веб-интерфейс</w:t>
            </w:r>
          </w:p>
        </w:tc>
        <w:tc>
          <w:tcPr>
            <w:tcW w:w="1582" w:type="dxa"/>
          </w:tcPr>
          <w:p w14:paraId="33800371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-</w:t>
            </w:r>
          </w:p>
        </w:tc>
        <w:tc>
          <w:tcPr>
            <w:tcW w:w="1701" w:type="dxa"/>
          </w:tcPr>
          <w:p w14:paraId="5110D45A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+</w:t>
            </w:r>
          </w:p>
        </w:tc>
        <w:tc>
          <w:tcPr>
            <w:tcW w:w="1701" w:type="dxa"/>
          </w:tcPr>
          <w:p w14:paraId="0DAF536B" w14:textId="77777777" w:rsidR="000E52B4" w:rsidRPr="008A4743" w:rsidRDefault="000E52B4" w:rsidP="00463B37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126" w:type="dxa"/>
          </w:tcPr>
          <w:p w14:paraId="1A1FF7BB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+</w:t>
            </w:r>
          </w:p>
        </w:tc>
      </w:tr>
      <w:tr w:rsidR="000E52B4" w14:paraId="77910067" w14:textId="77777777" w:rsidTr="00463B37">
        <w:trPr>
          <w:trHeight w:val="658"/>
        </w:trPr>
        <w:tc>
          <w:tcPr>
            <w:tcW w:w="2666" w:type="dxa"/>
          </w:tcPr>
          <w:p w14:paraId="6AEE4503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Настольное приложение</w:t>
            </w:r>
          </w:p>
        </w:tc>
        <w:tc>
          <w:tcPr>
            <w:tcW w:w="1582" w:type="dxa"/>
          </w:tcPr>
          <w:p w14:paraId="51DA6B7D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+</w:t>
            </w:r>
          </w:p>
        </w:tc>
        <w:tc>
          <w:tcPr>
            <w:tcW w:w="1701" w:type="dxa"/>
          </w:tcPr>
          <w:p w14:paraId="435A8DBA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-</w:t>
            </w:r>
          </w:p>
        </w:tc>
        <w:tc>
          <w:tcPr>
            <w:tcW w:w="1701" w:type="dxa"/>
          </w:tcPr>
          <w:p w14:paraId="03FBE0F4" w14:textId="77777777" w:rsidR="000E52B4" w:rsidRPr="008A4743" w:rsidRDefault="000E52B4" w:rsidP="00463B37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126" w:type="dxa"/>
          </w:tcPr>
          <w:p w14:paraId="70F1B5F2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+</w:t>
            </w:r>
          </w:p>
          <w:p w14:paraId="03DE05CB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(в виде PWA)</w:t>
            </w:r>
          </w:p>
        </w:tc>
      </w:tr>
      <w:tr w:rsidR="000E52B4" w14:paraId="3C899DEA" w14:textId="77777777" w:rsidTr="00463B37">
        <w:trPr>
          <w:trHeight w:val="658"/>
        </w:trPr>
        <w:tc>
          <w:tcPr>
            <w:tcW w:w="2666" w:type="dxa"/>
          </w:tcPr>
          <w:p w14:paraId="10C97073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Трекинг проведенного времени</w:t>
            </w:r>
          </w:p>
        </w:tc>
        <w:tc>
          <w:tcPr>
            <w:tcW w:w="1582" w:type="dxa"/>
          </w:tcPr>
          <w:p w14:paraId="1AEB972A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-</w:t>
            </w:r>
          </w:p>
        </w:tc>
        <w:tc>
          <w:tcPr>
            <w:tcW w:w="1701" w:type="dxa"/>
          </w:tcPr>
          <w:p w14:paraId="5B12E040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-</w:t>
            </w:r>
          </w:p>
        </w:tc>
        <w:tc>
          <w:tcPr>
            <w:tcW w:w="1701" w:type="dxa"/>
          </w:tcPr>
          <w:p w14:paraId="7E31E7B7" w14:textId="77777777" w:rsidR="000E52B4" w:rsidRPr="008A4743" w:rsidRDefault="000E52B4" w:rsidP="00463B37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26" w:type="dxa"/>
          </w:tcPr>
          <w:p w14:paraId="5B9349F8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+</w:t>
            </w:r>
          </w:p>
        </w:tc>
      </w:tr>
      <w:tr w:rsidR="000E52B4" w14:paraId="0B60C2D6" w14:textId="77777777" w:rsidTr="00463B37">
        <w:trPr>
          <w:trHeight w:val="658"/>
        </w:trPr>
        <w:tc>
          <w:tcPr>
            <w:tcW w:w="2666" w:type="dxa"/>
          </w:tcPr>
          <w:p w14:paraId="067BE64A" w14:textId="0F885B64" w:rsidR="000E52B4" w:rsidRPr="006D26F2" w:rsidRDefault="006D26F2" w:rsidP="00463B37">
            <w:pPr>
              <w:pStyle w:val="afa"/>
              <w:jc w:val="center"/>
            </w:pPr>
            <w:r>
              <w:t>Краткий пересказ выделенного текста</w:t>
            </w:r>
          </w:p>
        </w:tc>
        <w:tc>
          <w:tcPr>
            <w:tcW w:w="1582" w:type="dxa"/>
          </w:tcPr>
          <w:p w14:paraId="5A3E54E9" w14:textId="7D26C911" w:rsidR="000E52B4" w:rsidRPr="006D26F2" w:rsidRDefault="006D26F2" w:rsidP="00463B37">
            <w:pPr>
              <w:pStyle w:val="afa"/>
              <w:jc w:val="center"/>
            </w:pPr>
            <w:r>
              <w:t>-</w:t>
            </w:r>
          </w:p>
        </w:tc>
        <w:tc>
          <w:tcPr>
            <w:tcW w:w="1701" w:type="dxa"/>
          </w:tcPr>
          <w:p w14:paraId="244C590B" w14:textId="53FC84CA" w:rsidR="000E52B4" w:rsidRPr="006D26F2" w:rsidRDefault="006D26F2" w:rsidP="00463B37">
            <w:pPr>
              <w:pStyle w:val="afa"/>
              <w:jc w:val="center"/>
            </w:pPr>
            <w:r>
              <w:t>-</w:t>
            </w:r>
          </w:p>
        </w:tc>
        <w:tc>
          <w:tcPr>
            <w:tcW w:w="1701" w:type="dxa"/>
          </w:tcPr>
          <w:p w14:paraId="2000D224" w14:textId="197F1DB7" w:rsidR="000E52B4" w:rsidRPr="006D26F2" w:rsidRDefault="006D26F2" w:rsidP="00463B37">
            <w:pPr>
              <w:pStyle w:val="afa"/>
              <w:jc w:val="center"/>
            </w:pPr>
            <w:r>
              <w:t>-</w:t>
            </w:r>
          </w:p>
        </w:tc>
        <w:tc>
          <w:tcPr>
            <w:tcW w:w="2126" w:type="dxa"/>
          </w:tcPr>
          <w:p w14:paraId="5A8A6C12" w14:textId="3CA3B146" w:rsidR="000E52B4" w:rsidRPr="006D26F2" w:rsidRDefault="006D26F2" w:rsidP="00463B37">
            <w:pPr>
              <w:pStyle w:val="afa"/>
              <w:jc w:val="center"/>
            </w:pPr>
            <w:r>
              <w:t>+</w:t>
            </w:r>
          </w:p>
        </w:tc>
      </w:tr>
      <w:tr w:rsidR="00463B37" w14:paraId="7772344D" w14:textId="77777777" w:rsidTr="00463B37">
        <w:trPr>
          <w:trHeight w:val="658"/>
        </w:trPr>
        <w:tc>
          <w:tcPr>
            <w:tcW w:w="2666" w:type="dxa"/>
          </w:tcPr>
          <w:p w14:paraId="69A86A6F" w14:textId="3DE73E84" w:rsidR="00463B37" w:rsidRPr="006D26F2" w:rsidRDefault="006D26F2" w:rsidP="00463B37">
            <w:pPr>
              <w:pStyle w:val="afa"/>
              <w:jc w:val="center"/>
            </w:pPr>
            <w:r>
              <w:t>Встроенный словарь</w:t>
            </w:r>
          </w:p>
        </w:tc>
        <w:tc>
          <w:tcPr>
            <w:tcW w:w="1582" w:type="dxa"/>
          </w:tcPr>
          <w:p w14:paraId="7D08135D" w14:textId="0E6DDCDD" w:rsidR="00463B37" w:rsidRPr="006D26F2" w:rsidRDefault="006D26F2" w:rsidP="00463B37">
            <w:pPr>
              <w:pStyle w:val="afa"/>
              <w:jc w:val="center"/>
            </w:pPr>
            <w:r>
              <w:t>+</w:t>
            </w:r>
          </w:p>
        </w:tc>
        <w:tc>
          <w:tcPr>
            <w:tcW w:w="1701" w:type="dxa"/>
          </w:tcPr>
          <w:p w14:paraId="39DBDE55" w14:textId="27BEC7CE" w:rsidR="00463B37" w:rsidRPr="006D26F2" w:rsidRDefault="006D26F2" w:rsidP="00463B37">
            <w:pPr>
              <w:pStyle w:val="afa"/>
              <w:jc w:val="center"/>
            </w:pPr>
            <w:r>
              <w:t>-</w:t>
            </w:r>
          </w:p>
        </w:tc>
        <w:tc>
          <w:tcPr>
            <w:tcW w:w="1701" w:type="dxa"/>
          </w:tcPr>
          <w:p w14:paraId="42ED2CFC" w14:textId="5D03E22E" w:rsidR="00463B37" w:rsidRPr="006D26F2" w:rsidRDefault="006D26F2" w:rsidP="00463B37">
            <w:pPr>
              <w:pStyle w:val="afa"/>
              <w:jc w:val="center"/>
            </w:pPr>
            <w:r>
              <w:t>-</w:t>
            </w:r>
          </w:p>
        </w:tc>
        <w:tc>
          <w:tcPr>
            <w:tcW w:w="2126" w:type="dxa"/>
          </w:tcPr>
          <w:p w14:paraId="1FE38BAD" w14:textId="7908EF53" w:rsidR="00463B37" w:rsidRPr="006D26F2" w:rsidRDefault="006D26F2" w:rsidP="00463B37">
            <w:pPr>
              <w:pStyle w:val="afa"/>
              <w:jc w:val="center"/>
            </w:pPr>
            <w:r>
              <w:t>+</w:t>
            </w:r>
          </w:p>
        </w:tc>
      </w:tr>
      <w:tr w:rsidR="006D26F2" w14:paraId="6CE65DB0" w14:textId="77777777" w:rsidTr="00463B37">
        <w:trPr>
          <w:trHeight w:val="658"/>
        </w:trPr>
        <w:tc>
          <w:tcPr>
            <w:tcW w:w="2666" w:type="dxa"/>
          </w:tcPr>
          <w:p w14:paraId="0C101140" w14:textId="4A47264B" w:rsidR="006D26F2" w:rsidRDefault="006D26F2" w:rsidP="006D26F2">
            <w:pPr>
              <w:pStyle w:val="afa"/>
              <w:jc w:val="center"/>
            </w:pPr>
            <w:r>
              <w:t>Лицензия исходного кода программы</w:t>
            </w:r>
          </w:p>
        </w:tc>
        <w:tc>
          <w:tcPr>
            <w:tcW w:w="1582" w:type="dxa"/>
          </w:tcPr>
          <w:p w14:paraId="5F727C38" w14:textId="2694F5A5" w:rsidR="006D26F2" w:rsidRDefault="006D26F2" w:rsidP="006D26F2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GPL 3.0</w:t>
            </w:r>
          </w:p>
        </w:tc>
        <w:tc>
          <w:tcPr>
            <w:tcW w:w="1701" w:type="dxa"/>
          </w:tcPr>
          <w:p w14:paraId="4614647C" w14:textId="3BA09215" w:rsidR="006D26F2" w:rsidRDefault="006D26F2" w:rsidP="006D26F2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GPL 3.0</w:t>
            </w:r>
          </w:p>
        </w:tc>
        <w:tc>
          <w:tcPr>
            <w:tcW w:w="1701" w:type="dxa"/>
          </w:tcPr>
          <w:p w14:paraId="175FB15B" w14:textId="1C1221D8" w:rsidR="006D26F2" w:rsidRDefault="006D26F2" w:rsidP="006D26F2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AGPL 3.0</w:t>
            </w:r>
          </w:p>
        </w:tc>
        <w:tc>
          <w:tcPr>
            <w:tcW w:w="2126" w:type="dxa"/>
          </w:tcPr>
          <w:p w14:paraId="4D23AE66" w14:textId="7EA91C34" w:rsidR="006D26F2" w:rsidRDefault="006D26F2" w:rsidP="006D26F2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MIT</w:t>
            </w:r>
          </w:p>
        </w:tc>
      </w:tr>
    </w:tbl>
    <w:p w14:paraId="5FF7582D" w14:textId="77777777" w:rsidR="000E52B4" w:rsidRPr="005D29C2" w:rsidRDefault="000E52B4" w:rsidP="00861B2A">
      <w:pPr>
        <w:ind w:firstLine="0"/>
        <w:jc w:val="center"/>
        <w:rPr>
          <w:lang w:val="ru-RU"/>
        </w:rPr>
      </w:pPr>
    </w:p>
    <w:p w14:paraId="39A91666" w14:textId="2DE0D245" w:rsidR="00CA1978" w:rsidRDefault="00F44C49" w:rsidP="00F44C49">
      <w:pPr>
        <w:pStyle w:val="1"/>
        <w:rPr>
          <w:lang w:val="ru-RU"/>
        </w:rPr>
      </w:pPr>
      <w:bookmarkStart w:id="28" w:name="_Toc168055586"/>
      <w:r w:rsidRPr="00F44C49">
        <w:rPr>
          <w:lang w:val="ru-RU"/>
        </w:rPr>
        <w:lastRenderedPageBreak/>
        <w:t>2 Информационное обеспечение системы</w:t>
      </w:r>
      <w:bookmarkEnd w:id="28"/>
    </w:p>
    <w:p w14:paraId="45F1599A" w14:textId="70F53A19" w:rsidR="00F44C49" w:rsidRDefault="00F44C49" w:rsidP="00F44C49">
      <w:pPr>
        <w:pStyle w:val="2"/>
        <w:rPr>
          <w:lang w:val="ru-RU"/>
        </w:rPr>
      </w:pPr>
      <w:bookmarkStart w:id="29" w:name="_Toc168055587"/>
      <w:r w:rsidRPr="00F44C49">
        <w:rPr>
          <w:lang w:val="ru-RU"/>
        </w:rPr>
        <w:t>2.1 Выбор средств управления данными</w:t>
      </w:r>
      <w:bookmarkEnd w:id="29"/>
    </w:p>
    <w:p w14:paraId="059E7F65" w14:textId="71714A55" w:rsidR="00112089" w:rsidRDefault="00112089" w:rsidP="00112089">
      <w:pPr>
        <w:rPr>
          <w:lang w:val="ru-RU"/>
        </w:rPr>
      </w:pPr>
      <w:r>
        <w:rPr>
          <w:lang w:val="ru-RU"/>
        </w:rPr>
        <w:t>На данный момент существуют множество систем управлений баз данных (СУБД). Одними из популярных СУБД</w:t>
      </w:r>
      <w:r w:rsidRPr="00112089">
        <w:rPr>
          <w:lang w:val="ru-RU"/>
        </w:rPr>
        <w:t xml:space="preserve"> </w:t>
      </w:r>
      <w:r>
        <w:rPr>
          <w:lang w:val="ru-RU"/>
        </w:rPr>
        <w:t>на 2023 год</w:t>
      </w:r>
      <w:r w:rsidRPr="00112089">
        <w:rPr>
          <w:lang w:val="ru-RU"/>
        </w:rPr>
        <w:t xml:space="preserve"> </w:t>
      </w:r>
      <w:r>
        <w:rPr>
          <w:lang w:val="ru-RU"/>
        </w:rPr>
        <w:t>считаются</w:t>
      </w:r>
      <w:r w:rsidRPr="00112089">
        <w:rPr>
          <w:lang w:val="ru-RU"/>
        </w:rPr>
        <w:t xml:space="preserve"> </w:t>
      </w:r>
      <w:r>
        <w:rPr>
          <w:lang w:val="ru-RU"/>
        </w:rPr>
        <w:t>исходя опроса</w:t>
      </w:r>
      <w:r w:rsidRPr="00112089">
        <w:rPr>
          <w:lang w:val="ru-RU"/>
        </w:rPr>
        <w:t xml:space="preserve"> 76634</w:t>
      </w:r>
      <w:r>
        <w:rPr>
          <w:lang w:val="ru-RU"/>
        </w:rPr>
        <w:t xml:space="preserve"> </w:t>
      </w:r>
      <w:r w:rsidR="00B30125">
        <w:rPr>
          <w:lang w:val="ru-RU"/>
        </w:rPr>
        <w:t xml:space="preserve">всех </w:t>
      </w:r>
      <w:r>
        <w:rPr>
          <w:lang w:val="ru-RU"/>
        </w:rPr>
        <w:t xml:space="preserve">участников на сайте </w:t>
      </w:r>
      <w:r>
        <w:t>Stack</w:t>
      </w:r>
      <w:r w:rsidR="0004366C">
        <w:t>O</w:t>
      </w:r>
      <w:r>
        <w:t>verflow</w:t>
      </w:r>
      <w:r w:rsidRPr="00112089">
        <w:rPr>
          <w:lang w:val="ru-RU"/>
        </w:rPr>
        <w:t>:</w:t>
      </w:r>
    </w:p>
    <w:p w14:paraId="6A9A4B7D" w14:textId="6E04E5B6" w:rsidR="00112089" w:rsidRPr="00112089" w:rsidRDefault="00112089" w:rsidP="00BC5FF7">
      <w:pPr>
        <w:pStyle w:val="a"/>
      </w:pPr>
      <w:commentRangeStart w:id="30"/>
      <w:r>
        <w:t>PostgreSQL (45,55%)</w:t>
      </w:r>
      <w:r w:rsidRPr="00112089">
        <w:t>.</w:t>
      </w:r>
    </w:p>
    <w:p w14:paraId="168FB2A9" w14:textId="2EF0FC1E" w:rsidR="00112089" w:rsidRPr="00112089" w:rsidRDefault="00112089" w:rsidP="00BC5FF7">
      <w:pPr>
        <w:pStyle w:val="a"/>
      </w:pPr>
      <w:r>
        <w:t>MySQL</w:t>
      </w:r>
      <w:r w:rsidRPr="00112089">
        <w:t xml:space="preserve"> (41</w:t>
      </w:r>
      <w:r>
        <w:t>,</w:t>
      </w:r>
      <w:r w:rsidRPr="00112089">
        <w:t>09</w:t>
      </w:r>
      <w:r>
        <w:t>%)</w:t>
      </w:r>
      <w:r w:rsidRPr="00112089">
        <w:t>.</w:t>
      </w:r>
    </w:p>
    <w:p w14:paraId="215D2ADD" w14:textId="624FEAD6" w:rsidR="00112089" w:rsidRPr="00112089" w:rsidRDefault="00112089" w:rsidP="00BC5FF7">
      <w:pPr>
        <w:pStyle w:val="a"/>
      </w:pPr>
      <w:r>
        <w:t>SQLite (30,9%)</w:t>
      </w:r>
      <w:r w:rsidRPr="00112089">
        <w:t>.</w:t>
      </w:r>
    </w:p>
    <w:p w14:paraId="303B95C2" w14:textId="5DA34DCC" w:rsidR="00112089" w:rsidRDefault="00112089" w:rsidP="00BC5FF7">
      <w:pPr>
        <w:pStyle w:val="a"/>
      </w:pPr>
      <w:r>
        <w:t>MongoDB (25,52%).</w:t>
      </w:r>
    </w:p>
    <w:p w14:paraId="1D068815" w14:textId="24B07B8C" w:rsidR="00112089" w:rsidRDefault="00112089" w:rsidP="00BC5FF7">
      <w:pPr>
        <w:pStyle w:val="a"/>
      </w:pPr>
      <w:r>
        <w:t>Microsoft SQL Server (25,45%).</w:t>
      </w:r>
      <w:commentRangeEnd w:id="30"/>
      <w:r w:rsidR="002D3D56">
        <w:rPr>
          <w:rStyle w:val="aff"/>
          <w:rFonts w:eastAsia="NSimSun" w:cs="Mangal"/>
        </w:rPr>
        <w:commentReference w:id="30"/>
      </w:r>
    </w:p>
    <w:p w14:paraId="41F7AF79" w14:textId="1AB4B35F" w:rsidR="00112089" w:rsidRDefault="00DC6755" w:rsidP="00112089">
      <w:pPr>
        <w:rPr>
          <w:lang w:val="ru-RU"/>
        </w:rPr>
      </w:pPr>
      <w:r>
        <w:rPr>
          <w:lang w:val="ru-RU"/>
        </w:rPr>
        <w:t>П</w:t>
      </w:r>
      <w:r w:rsidR="00112089">
        <w:rPr>
          <w:lang w:val="ru-RU"/>
        </w:rPr>
        <w:t>роцент</w:t>
      </w:r>
      <w:r>
        <w:rPr>
          <w:lang w:val="ru-RU"/>
        </w:rPr>
        <w:t>ы</w:t>
      </w:r>
      <w:r w:rsidR="00112089">
        <w:rPr>
          <w:lang w:val="ru-RU"/>
        </w:rPr>
        <w:t xml:space="preserve"> обозначают</w:t>
      </w:r>
      <w:r>
        <w:rPr>
          <w:lang w:val="ru-RU"/>
        </w:rPr>
        <w:t xml:space="preserve"> количество людей желающих пользоваться данными СУБД и тех людей, которые пользовались ими в течени</w:t>
      </w:r>
      <w:r w:rsidR="000F5FC5">
        <w:rPr>
          <w:lang w:val="ru-RU"/>
        </w:rPr>
        <w:t>и</w:t>
      </w:r>
      <w:r>
        <w:rPr>
          <w:lang w:val="ru-RU"/>
        </w:rPr>
        <w:t xml:space="preserve"> последнего года.</w:t>
      </w:r>
    </w:p>
    <w:p w14:paraId="7EE53D49" w14:textId="24472BA3" w:rsidR="00A974E0" w:rsidRDefault="00C627C8" w:rsidP="00A974E0">
      <w:pPr>
        <w:rPr>
          <w:lang w:val="ru-RU"/>
        </w:rPr>
      </w:pPr>
      <w:r>
        <w:rPr>
          <w:lang w:val="ru-RU"/>
        </w:rPr>
        <w:t xml:space="preserve">Множество из этих </w:t>
      </w:r>
      <w:r w:rsidR="00DE6C06">
        <w:rPr>
          <w:lang w:val="ru-RU"/>
        </w:rPr>
        <w:t xml:space="preserve">решений </w:t>
      </w:r>
      <w:r>
        <w:rPr>
          <w:lang w:val="ru-RU"/>
        </w:rPr>
        <w:t>являются реляционными</w:t>
      </w:r>
      <w:r w:rsidR="00DE6C06">
        <w:rPr>
          <w:lang w:val="ru-RU"/>
        </w:rPr>
        <w:t xml:space="preserve"> СУБД</w:t>
      </w:r>
      <w:r w:rsidRPr="00C627C8">
        <w:rPr>
          <w:lang w:val="ru-RU"/>
        </w:rPr>
        <w:t xml:space="preserve"> </w:t>
      </w:r>
      <w:r>
        <w:rPr>
          <w:lang w:val="ru-RU"/>
        </w:rPr>
        <w:t xml:space="preserve">и поддерживают язык запросов </w:t>
      </w:r>
      <w:r>
        <w:t>SQL</w:t>
      </w:r>
      <w:r>
        <w:rPr>
          <w:lang w:val="ru-RU"/>
        </w:rPr>
        <w:t xml:space="preserve"> для </w:t>
      </w:r>
      <w:r w:rsidR="00945BDB">
        <w:rPr>
          <w:lang w:val="ru-RU"/>
        </w:rPr>
        <w:t>записи</w:t>
      </w:r>
      <w:r>
        <w:rPr>
          <w:lang w:val="ru-RU"/>
        </w:rPr>
        <w:t xml:space="preserve"> и </w:t>
      </w:r>
      <w:r w:rsidR="00945BDB">
        <w:rPr>
          <w:lang w:val="ru-RU"/>
        </w:rPr>
        <w:t xml:space="preserve">чтения </w:t>
      </w:r>
      <w:r>
        <w:rPr>
          <w:lang w:val="ru-RU"/>
        </w:rPr>
        <w:t>данных.</w:t>
      </w:r>
      <w:r w:rsidR="00C54096">
        <w:rPr>
          <w:lang w:val="ru-RU"/>
        </w:rPr>
        <w:t xml:space="preserve"> Существуют также и </w:t>
      </w:r>
      <w:r w:rsidR="00C54096">
        <w:t>NoSQL</w:t>
      </w:r>
      <w:r w:rsidR="00C54096" w:rsidRPr="00C54096">
        <w:rPr>
          <w:lang w:val="ru-RU"/>
        </w:rPr>
        <w:t xml:space="preserve"> </w:t>
      </w:r>
      <w:r w:rsidR="00C54096">
        <w:rPr>
          <w:lang w:val="ru-RU"/>
        </w:rPr>
        <w:t xml:space="preserve">системы, такие как </w:t>
      </w:r>
      <w:r w:rsidR="00C54096">
        <w:t>MongoDB</w:t>
      </w:r>
      <w:r w:rsidR="00C54096">
        <w:rPr>
          <w:lang w:val="ru-RU"/>
        </w:rPr>
        <w:t>, в котором данные хранятся</w:t>
      </w:r>
      <w:r w:rsidR="0030040B">
        <w:rPr>
          <w:lang w:val="ru-RU"/>
        </w:rPr>
        <w:t xml:space="preserve"> в</w:t>
      </w:r>
      <w:r w:rsidR="0030040B" w:rsidRPr="0030040B">
        <w:rPr>
          <w:lang w:val="ru-RU"/>
        </w:rPr>
        <w:t xml:space="preserve"> </w:t>
      </w:r>
      <w:r w:rsidR="0030040B">
        <w:rPr>
          <w:lang w:val="ru-RU"/>
        </w:rPr>
        <w:t>виде документов</w:t>
      </w:r>
      <w:r w:rsidR="00C54096">
        <w:rPr>
          <w:lang w:val="ru-RU"/>
        </w:rPr>
        <w:t xml:space="preserve"> формат</w:t>
      </w:r>
      <w:r w:rsidR="0030040B">
        <w:rPr>
          <w:lang w:val="ru-RU"/>
        </w:rPr>
        <w:t>а</w:t>
      </w:r>
      <w:r w:rsidR="00C54096">
        <w:rPr>
          <w:lang w:val="ru-RU"/>
        </w:rPr>
        <w:t xml:space="preserve"> </w:t>
      </w:r>
      <w:r w:rsidR="00C54096">
        <w:t>BSON</w:t>
      </w:r>
      <w:r w:rsidR="00C54096" w:rsidRPr="00C54096">
        <w:rPr>
          <w:lang w:val="ru-RU"/>
        </w:rPr>
        <w:t xml:space="preserve"> </w:t>
      </w:r>
      <w:r w:rsidR="00C54096">
        <w:rPr>
          <w:lang w:val="ru-RU"/>
        </w:rPr>
        <w:t xml:space="preserve">(бинарный </w:t>
      </w:r>
      <w:r w:rsidR="00C54096">
        <w:t>JSON</w:t>
      </w:r>
      <w:r w:rsidR="00C54096" w:rsidRPr="00C54096">
        <w:rPr>
          <w:lang w:val="ru-RU"/>
        </w:rPr>
        <w:t>)</w:t>
      </w:r>
      <w:r w:rsidR="00C54096">
        <w:rPr>
          <w:lang w:val="ru-RU"/>
        </w:rPr>
        <w:t>.</w:t>
      </w:r>
      <w:r w:rsidR="00FB7EC0">
        <w:rPr>
          <w:lang w:val="ru-RU"/>
        </w:rPr>
        <w:t xml:space="preserve"> </w:t>
      </w:r>
      <w:r w:rsidR="0030040B">
        <w:rPr>
          <w:lang w:val="ru-RU"/>
        </w:rPr>
        <w:t>Набор полей в документах не имеют четкой структуры и</w:t>
      </w:r>
      <w:r w:rsidR="0030040B" w:rsidRPr="0030040B">
        <w:rPr>
          <w:lang w:val="ru-RU"/>
        </w:rPr>
        <w:t xml:space="preserve"> </w:t>
      </w:r>
      <w:r w:rsidR="0030040B">
        <w:rPr>
          <w:lang w:val="ru-RU"/>
        </w:rPr>
        <w:t>одно и тоже поле может иметь значения разных типов.</w:t>
      </w:r>
      <w:r w:rsidR="007C77F6" w:rsidRPr="007C77F6">
        <w:rPr>
          <w:lang w:val="ru-RU"/>
        </w:rPr>
        <w:t xml:space="preserve"> </w:t>
      </w:r>
      <w:r w:rsidR="007C77F6">
        <w:rPr>
          <w:lang w:val="ru-RU"/>
        </w:rPr>
        <w:t>Он хорошо подходит для хранения плохо структурированной информации</w:t>
      </w:r>
      <w:r w:rsidR="005B237B">
        <w:rPr>
          <w:lang w:val="ru-RU"/>
        </w:rPr>
        <w:t>, а также для</w:t>
      </w:r>
      <w:r w:rsidR="0078539B">
        <w:rPr>
          <w:lang w:val="ru-RU"/>
        </w:rPr>
        <w:t xml:space="preserve"> быстрого</w:t>
      </w:r>
      <w:r w:rsidR="005B237B">
        <w:rPr>
          <w:lang w:val="ru-RU"/>
        </w:rPr>
        <w:t xml:space="preserve"> прототипирования программных систем.</w:t>
      </w:r>
      <w:r w:rsidR="006A2551" w:rsidRPr="006A2551">
        <w:rPr>
          <w:lang w:val="ru-RU"/>
        </w:rPr>
        <w:t xml:space="preserve"> </w:t>
      </w:r>
      <w:r w:rsidR="006A2551">
        <w:rPr>
          <w:lang w:val="ru-RU"/>
        </w:rPr>
        <w:t>Запросы осуществляются через драйвер, которая по сути является библиотекой. Эта СУБД официально поддерживает все основные популярные языки программирования, а также существуют драйверы, написанные и поддерживаемые сообществом открытого программного обеспечения.</w:t>
      </w:r>
      <w:r w:rsidR="00B9732A">
        <w:rPr>
          <w:lang w:val="ru-RU"/>
        </w:rPr>
        <w:t xml:space="preserve"> Имеет лицензию </w:t>
      </w:r>
      <w:r w:rsidR="00B9732A">
        <w:t>Server</w:t>
      </w:r>
      <w:r w:rsidR="00B9732A" w:rsidRPr="00B9732A">
        <w:rPr>
          <w:lang w:val="ru-RU"/>
        </w:rPr>
        <w:t xml:space="preserve"> </w:t>
      </w:r>
      <w:r w:rsidR="00B9732A">
        <w:t>Side</w:t>
      </w:r>
      <w:r w:rsidR="006A2551">
        <w:rPr>
          <w:lang w:val="ru-RU"/>
        </w:rPr>
        <w:t xml:space="preserve"> </w:t>
      </w:r>
      <w:r w:rsidR="00B9732A">
        <w:t>Public</w:t>
      </w:r>
      <w:r w:rsidR="00B9732A" w:rsidRPr="00B9732A">
        <w:rPr>
          <w:lang w:val="ru-RU"/>
        </w:rPr>
        <w:t xml:space="preserve"> </w:t>
      </w:r>
      <w:r w:rsidR="00B9732A">
        <w:t>License</w:t>
      </w:r>
      <w:r w:rsidR="00B9732A" w:rsidRPr="00B9732A">
        <w:rPr>
          <w:lang w:val="ru-RU"/>
        </w:rPr>
        <w:t>.</w:t>
      </w:r>
    </w:p>
    <w:p w14:paraId="62B0C157" w14:textId="1E71B474" w:rsidR="00FB7EC0" w:rsidRPr="00FB7EC0" w:rsidRDefault="00FB7EC0" w:rsidP="00A974E0">
      <w:pPr>
        <w:rPr>
          <w:lang w:val="ru-RU"/>
        </w:rPr>
      </w:pPr>
      <w:r>
        <w:rPr>
          <w:lang w:val="ru-RU"/>
        </w:rPr>
        <w:t xml:space="preserve">Из </w:t>
      </w:r>
      <w:r>
        <w:t>NoSQL</w:t>
      </w:r>
      <w:r>
        <w:rPr>
          <w:lang w:val="ru-RU"/>
        </w:rPr>
        <w:t xml:space="preserve"> БД</w:t>
      </w:r>
      <w:r w:rsidRPr="00FB7EC0">
        <w:rPr>
          <w:lang w:val="ru-RU"/>
        </w:rPr>
        <w:t xml:space="preserve"> </w:t>
      </w:r>
      <w:r>
        <w:rPr>
          <w:lang w:val="ru-RU"/>
        </w:rPr>
        <w:t xml:space="preserve">можно считать СУБД </w:t>
      </w:r>
      <w:r>
        <w:t>Redis</w:t>
      </w:r>
      <w:r>
        <w:rPr>
          <w:lang w:val="ru-RU"/>
        </w:rPr>
        <w:t>, которая позволяет</w:t>
      </w:r>
      <w:r w:rsidR="00CB23F3">
        <w:rPr>
          <w:lang w:val="ru-RU"/>
        </w:rPr>
        <w:t xml:space="preserve"> довольно</w:t>
      </w:r>
      <w:r>
        <w:rPr>
          <w:lang w:val="ru-RU"/>
        </w:rPr>
        <w:t xml:space="preserve"> быстро записать и считывать данные. Она хранит </w:t>
      </w:r>
      <w:r w:rsidR="0016126E">
        <w:rPr>
          <w:lang w:val="ru-RU"/>
        </w:rPr>
        <w:t>всю информацию</w:t>
      </w:r>
      <w:r>
        <w:rPr>
          <w:lang w:val="ru-RU"/>
        </w:rPr>
        <w:t xml:space="preserve"> в оперативной памяти (</w:t>
      </w:r>
      <w:r>
        <w:t>in</w:t>
      </w:r>
      <w:r w:rsidRPr="00FB7EC0">
        <w:rPr>
          <w:lang w:val="ru-RU"/>
        </w:rPr>
        <w:t>-</w:t>
      </w:r>
      <w:r>
        <w:t>memory</w:t>
      </w:r>
      <w:r w:rsidRPr="00FB7EC0">
        <w:rPr>
          <w:lang w:val="ru-RU"/>
        </w:rPr>
        <w:t xml:space="preserve"> </w:t>
      </w:r>
      <w:r>
        <w:t>database</w:t>
      </w:r>
      <w:r w:rsidRPr="00FB7EC0">
        <w:rPr>
          <w:lang w:val="ru-RU"/>
        </w:rPr>
        <w:t>)</w:t>
      </w:r>
      <w:r>
        <w:rPr>
          <w:lang w:val="ru-RU"/>
        </w:rPr>
        <w:t>. В основном используется как брокер сообщений между сервисами системы. В данной работе она не подходит, так как у нас только один сервер.</w:t>
      </w:r>
    </w:p>
    <w:p w14:paraId="02DDB1FA" w14:textId="6900017A" w:rsidR="00C627C8" w:rsidRDefault="00A974E0" w:rsidP="00112089">
      <w:pPr>
        <w:rPr>
          <w:lang w:val="ru-RU"/>
        </w:rPr>
      </w:pPr>
      <w:r>
        <w:rPr>
          <w:lang w:val="ru-RU"/>
        </w:rPr>
        <w:lastRenderedPageBreak/>
        <w:t xml:space="preserve">Также есть вариант использования файловой СУБД </w:t>
      </w:r>
      <w:r>
        <w:t>SQLite</w:t>
      </w:r>
      <w:r>
        <w:rPr>
          <w:lang w:val="ru-RU"/>
        </w:rPr>
        <w:t>, но так как в системе может работать несколько пользователей одновременно, этот вариант не является оптимальным в данной задаче. Из плюсов установка самой СУБД не требуется, так как он обычно поставляется вместе программным продуктом в виде сторонней библиотеки. В основном она используется в системах на стороне клиента.</w:t>
      </w:r>
    </w:p>
    <w:p w14:paraId="3D517AAA" w14:textId="469A6644" w:rsidR="00831F45" w:rsidRDefault="00831F45" w:rsidP="00112089">
      <w:pPr>
        <w:rPr>
          <w:lang w:val="ru-RU"/>
        </w:rPr>
      </w:pPr>
      <w:r>
        <w:rPr>
          <w:lang w:val="ru-RU"/>
        </w:rPr>
        <w:t>Одной из самой популярной</w:t>
      </w:r>
      <w:r w:rsidR="009C4D48">
        <w:rPr>
          <w:lang w:val="ru-RU"/>
        </w:rPr>
        <w:t xml:space="preserve"> реляционн</w:t>
      </w:r>
      <w:r w:rsidR="00856801">
        <w:rPr>
          <w:lang w:val="ru-RU"/>
        </w:rPr>
        <w:t>ой</w:t>
      </w:r>
      <w:r>
        <w:rPr>
          <w:lang w:val="ru-RU"/>
        </w:rPr>
        <w:t xml:space="preserve"> СУБД является </w:t>
      </w:r>
      <w:r>
        <w:t>MySQL</w:t>
      </w:r>
      <w:r w:rsidR="009C4D48" w:rsidRPr="009C4D48">
        <w:rPr>
          <w:lang w:val="ru-RU"/>
        </w:rPr>
        <w:t xml:space="preserve">, </w:t>
      </w:r>
      <w:r w:rsidR="009C4D48">
        <w:rPr>
          <w:lang w:val="ru-RU"/>
        </w:rPr>
        <w:t>разработанная в 1995</w:t>
      </w:r>
      <w:r w:rsidR="00780D3F">
        <w:rPr>
          <w:lang w:val="ru-RU"/>
        </w:rPr>
        <w:t xml:space="preserve"> году</w:t>
      </w:r>
      <w:r w:rsidR="009C4D48">
        <w:rPr>
          <w:lang w:val="ru-RU"/>
        </w:rPr>
        <w:t xml:space="preserve"> компанией </w:t>
      </w:r>
      <w:r w:rsidR="009C4D48">
        <w:t>Sun</w:t>
      </w:r>
      <w:r w:rsidR="009C4D48" w:rsidRPr="009C4D48">
        <w:rPr>
          <w:lang w:val="ru-RU"/>
        </w:rPr>
        <w:t xml:space="preserve"> </w:t>
      </w:r>
      <w:r w:rsidR="009C4D48">
        <w:t>Microsystems</w:t>
      </w:r>
      <w:r w:rsidRPr="00831F45">
        <w:rPr>
          <w:lang w:val="ru-RU"/>
        </w:rPr>
        <w:t>.</w:t>
      </w:r>
      <w:r w:rsidR="009C4D48" w:rsidRPr="009C4D48">
        <w:rPr>
          <w:lang w:val="ru-RU"/>
        </w:rPr>
        <w:t xml:space="preserve"> </w:t>
      </w:r>
      <w:r w:rsidR="009C4D48">
        <w:rPr>
          <w:lang w:val="ru-RU"/>
        </w:rPr>
        <w:t xml:space="preserve">На данный момент компания </w:t>
      </w:r>
      <w:r w:rsidR="009C4D48">
        <w:t>Sun</w:t>
      </w:r>
      <w:r w:rsidR="009C4D48" w:rsidRPr="009C4D48">
        <w:rPr>
          <w:lang w:val="ru-RU"/>
        </w:rPr>
        <w:t xml:space="preserve"> </w:t>
      </w:r>
      <w:r w:rsidR="009C4D48">
        <w:t>Microsystems</w:t>
      </w:r>
      <w:r w:rsidR="007C1CDB">
        <w:rPr>
          <w:lang w:val="ru-RU"/>
        </w:rPr>
        <w:t xml:space="preserve"> </w:t>
      </w:r>
      <w:r w:rsidR="009C4D48">
        <w:rPr>
          <w:lang w:val="ru-RU"/>
        </w:rPr>
        <w:t xml:space="preserve">поглощена </w:t>
      </w:r>
      <w:r w:rsidR="009C4D48">
        <w:t>Oracle</w:t>
      </w:r>
      <w:r w:rsidR="009C4D48" w:rsidRPr="009C4D48">
        <w:rPr>
          <w:lang w:val="ru-RU"/>
        </w:rPr>
        <w:t xml:space="preserve"> </w:t>
      </w:r>
      <w:r w:rsidR="009C4D48">
        <w:t>Corporation</w:t>
      </w:r>
      <w:r w:rsidR="007C1CDB">
        <w:rPr>
          <w:lang w:val="ru-RU"/>
        </w:rPr>
        <w:t xml:space="preserve"> в 2010=ых</w:t>
      </w:r>
      <w:r w:rsidR="009C4D48">
        <w:rPr>
          <w:lang w:val="ru-RU"/>
        </w:rPr>
        <w:t xml:space="preserve">. </w:t>
      </w:r>
      <w:r w:rsidR="007C1CDB">
        <w:rPr>
          <w:lang w:val="ru-RU"/>
        </w:rPr>
        <w:t>Имеется</w:t>
      </w:r>
      <w:r w:rsidR="009C4D48">
        <w:rPr>
          <w:lang w:val="ru-RU"/>
        </w:rPr>
        <w:t xml:space="preserve"> </w:t>
      </w:r>
      <w:r w:rsidR="009C4D48">
        <w:t>open</w:t>
      </w:r>
      <w:r w:rsidR="009C4D48" w:rsidRPr="009C4D48">
        <w:rPr>
          <w:lang w:val="ru-RU"/>
        </w:rPr>
        <w:t>-</w:t>
      </w:r>
      <w:r w:rsidR="009C4D48">
        <w:t>source</w:t>
      </w:r>
      <w:r w:rsidR="00052924" w:rsidRPr="00052924">
        <w:rPr>
          <w:lang w:val="ru-RU"/>
        </w:rPr>
        <w:t xml:space="preserve">, </w:t>
      </w:r>
      <w:r w:rsidR="00052924">
        <w:rPr>
          <w:lang w:val="ru-RU"/>
        </w:rPr>
        <w:t xml:space="preserve">называемой </w:t>
      </w:r>
      <w:r w:rsidR="00052924">
        <w:t>MySQL</w:t>
      </w:r>
      <w:r w:rsidR="00052924" w:rsidRPr="00052924">
        <w:rPr>
          <w:lang w:val="ru-RU"/>
        </w:rPr>
        <w:t xml:space="preserve"> </w:t>
      </w:r>
      <w:r w:rsidR="00052924">
        <w:t>Community</w:t>
      </w:r>
      <w:r w:rsidR="00052924" w:rsidRPr="00052924">
        <w:rPr>
          <w:lang w:val="ru-RU"/>
        </w:rPr>
        <w:t xml:space="preserve"> </w:t>
      </w:r>
      <w:r w:rsidR="00052924">
        <w:t>Edition</w:t>
      </w:r>
      <w:r w:rsidR="00052924" w:rsidRPr="00052924">
        <w:rPr>
          <w:lang w:val="ru-RU"/>
        </w:rPr>
        <w:t>,</w:t>
      </w:r>
      <w:r w:rsidR="009C4D48">
        <w:rPr>
          <w:lang w:val="ru-RU"/>
        </w:rPr>
        <w:t xml:space="preserve"> </w:t>
      </w:r>
      <w:r w:rsidR="007C1CDB">
        <w:rPr>
          <w:lang w:val="ru-RU"/>
        </w:rPr>
        <w:t>и</w:t>
      </w:r>
      <w:r w:rsidR="009C4D48">
        <w:rPr>
          <w:lang w:val="ru-RU"/>
        </w:rPr>
        <w:t xml:space="preserve"> коммерческ</w:t>
      </w:r>
      <w:r w:rsidR="007C1CDB">
        <w:rPr>
          <w:lang w:val="ru-RU"/>
        </w:rPr>
        <w:t>и</w:t>
      </w:r>
      <w:r w:rsidR="00052924">
        <w:rPr>
          <w:lang w:val="ru-RU"/>
        </w:rPr>
        <w:t>е</w:t>
      </w:r>
      <w:r w:rsidR="007C1CDB">
        <w:rPr>
          <w:lang w:val="ru-RU"/>
        </w:rPr>
        <w:t xml:space="preserve"> </w:t>
      </w:r>
      <w:r w:rsidR="009C4D48">
        <w:rPr>
          <w:lang w:val="ru-RU"/>
        </w:rPr>
        <w:t>платн</w:t>
      </w:r>
      <w:r w:rsidR="00052924">
        <w:rPr>
          <w:lang w:val="ru-RU"/>
        </w:rPr>
        <w:t>ые версии с технической поддержкой</w:t>
      </w:r>
      <w:r w:rsidR="009C4D48" w:rsidRPr="009C4D48">
        <w:rPr>
          <w:lang w:val="ru-RU"/>
        </w:rPr>
        <w:t>.</w:t>
      </w:r>
      <w:r w:rsidR="00052924">
        <w:rPr>
          <w:lang w:val="ru-RU"/>
        </w:rPr>
        <w:t xml:space="preserve"> Также существуют форки (производные проекты), такие как </w:t>
      </w:r>
      <w:r w:rsidR="00052924">
        <w:t>MariaDB</w:t>
      </w:r>
      <w:r w:rsidR="00EA6DC5">
        <w:rPr>
          <w:lang w:val="ru-RU"/>
        </w:rPr>
        <w:t xml:space="preserve"> и </w:t>
      </w:r>
      <w:r w:rsidR="00EA6DC5">
        <w:t>Percona</w:t>
      </w:r>
      <w:r w:rsidR="00EA6DC5">
        <w:rPr>
          <w:lang w:val="ru-RU"/>
        </w:rPr>
        <w:t>.</w:t>
      </w:r>
      <w:r w:rsidR="009C4D48" w:rsidRPr="009C4D48">
        <w:rPr>
          <w:lang w:val="ru-RU"/>
        </w:rPr>
        <w:t xml:space="preserve"> </w:t>
      </w:r>
      <w:r w:rsidR="009C4D48">
        <w:rPr>
          <w:lang w:val="ru-RU"/>
        </w:rPr>
        <w:t>Широко применяется в малом бизнесе.</w:t>
      </w:r>
      <w:r w:rsidR="008019AC">
        <w:rPr>
          <w:lang w:val="ru-RU"/>
        </w:rPr>
        <w:t xml:space="preserve"> Поддерживает все операционные системы.</w:t>
      </w:r>
    </w:p>
    <w:p w14:paraId="7B4BC739" w14:textId="276A54FF" w:rsidR="0041058B" w:rsidRPr="008019AC" w:rsidRDefault="0041058B" w:rsidP="00112089">
      <w:pPr>
        <w:rPr>
          <w:lang w:val="ru-RU"/>
        </w:rPr>
      </w:pPr>
      <w:r>
        <w:rPr>
          <w:lang w:val="ru-RU"/>
        </w:rPr>
        <w:t>Другой</w:t>
      </w:r>
      <w:r w:rsidRPr="0041058B">
        <w:rPr>
          <w:lang w:val="ru-RU"/>
        </w:rPr>
        <w:t xml:space="preserve"> </w:t>
      </w:r>
      <w:r>
        <w:rPr>
          <w:lang w:val="ru-RU"/>
        </w:rPr>
        <w:t>популярной СУБД</w:t>
      </w:r>
      <w:r w:rsidR="003A03A9">
        <w:rPr>
          <w:lang w:val="ru-RU"/>
        </w:rPr>
        <w:t xml:space="preserve"> является</w:t>
      </w:r>
      <w:r w:rsidR="00840985" w:rsidRPr="00840985">
        <w:rPr>
          <w:lang w:val="ru-RU"/>
        </w:rPr>
        <w:t xml:space="preserve"> </w:t>
      </w:r>
      <w:r w:rsidR="00840985">
        <w:t>Microsoft</w:t>
      </w:r>
      <w:r>
        <w:rPr>
          <w:lang w:val="ru-RU"/>
        </w:rPr>
        <w:t xml:space="preserve"> </w:t>
      </w:r>
      <w:r>
        <w:t>SQL</w:t>
      </w:r>
      <w:r w:rsidRPr="0041058B">
        <w:rPr>
          <w:lang w:val="ru-RU"/>
        </w:rPr>
        <w:t xml:space="preserve"> </w:t>
      </w:r>
      <w:r>
        <w:t>Server</w:t>
      </w:r>
      <w:r w:rsidRPr="0041058B">
        <w:rPr>
          <w:lang w:val="ru-RU"/>
        </w:rPr>
        <w:t>.</w:t>
      </w:r>
      <w:r w:rsidR="003A03A9" w:rsidRPr="003A03A9">
        <w:rPr>
          <w:lang w:val="ru-RU"/>
        </w:rPr>
        <w:t xml:space="preserve"> </w:t>
      </w:r>
      <w:r w:rsidR="003A03A9">
        <w:rPr>
          <w:lang w:val="ru-RU"/>
        </w:rPr>
        <w:t>Является проприетарной, то есть исходный код СУБД закрыт. Ранее она была имела только платные выпуски (</w:t>
      </w:r>
      <w:r w:rsidR="003A03A9">
        <w:t>edition</w:t>
      </w:r>
      <w:r w:rsidR="003A03A9" w:rsidRPr="003A03A9">
        <w:rPr>
          <w:lang w:val="ru-RU"/>
        </w:rPr>
        <w:t>)</w:t>
      </w:r>
      <w:r w:rsidR="003A03A9">
        <w:rPr>
          <w:lang w:val="ru-RU"/>
        </w:rPr>
        <w:t xml:space="preserve">, но недавно появились ещё и бесплатные выпуски, такие как </w:t>
      </w:r>
      <w:r w:rsidR="003A03A9">
        <w:t>Express</w:t>
      </w:r>
      <w:r w:rsidR="003A03A9" w:rsidRPr="003A03A9">
        <w:rPr>
          <w:lang w:val="ru-RU"/>
        </w:rPr>
        <w:t xml:space="preserve"> </w:t>
      </w:r>
      <w:r w:rsidR="003A03A9">
        <w:rPr>
          <w:lang w:val="ru-RU"/>
        </w:rPr>
        <w:t xml:space="preserve">и </w:t>
      </w:r>
      <w:r w:rsidR="003A03A9">
        <w:t>Developer</w:t>
      </w:r>
      <w:r w:rsidR="003A03A9">
        <w:rPr>
          <w:lang w:val="ru-RU"/>
        </w:rPr>
        <w:t>.</w:t>
      </w:r>
      <w:r w:rsidR="008019AC">
        <w:rPr>
          <w:lang w:val="ru-RU"/>
        </w:rPr>
        <w:t xml:space="preserve"> Эти варианты обладают не всеми возможностями представленные в платных выпусках.</w:t>
      </w:r>
      <w:r w:rsidR="008019AC" w:rsidRPr="008019AC">
        <w:rPr>
          <w:lang w:val="ru-RU"/>
        </w:rPr>
        <w:t xml:space="preserve"> </w:t>
      </w:r>
      <w:r w:rsidR="008019AC">
        <w:t>Developer</w:t>
      </w:r>
      <w:r w:rsidR="008019AC" w:rsidRPr="008019AC">
        <w:rPr>
          <w:lang w:val="ru-RU"/>
        </w:rPr>
        <w:t xml:space="preserve"> </w:t>
      </w:r>
      <w:r w:rsidR="008019AC">
        <w:rPr>
          <w:lang w:val="ru-RU"/>
        </w:rPr>
        <w:t xml:space="preserve">версия в основном предназначена только для разработки и тестирования </w:t>
      </w:r>
      <w:r w:rsidR="00DA5219">
        <w:rPr>
          <w:lang w:val="ru-RU"/>
        </w:rPr>
        <w:t>программных</w:t>
      </w:r>
      <w:r w:rsidR="00DA5219" w:rsidRPr="00DA5219">
        <w:rPr>
          <w:lang w:val="ru-RU"/>
        </w:rPr>
        <w:t xml:space="preserve"> </w:t>
      </w:r>
      <w:r w:rsidR="008019AC">
        <w:rPr>
          <w:lang w:val="ru-RU"/>
        </w:rPr>
        <w:t xml:space="preserve">систем. Выпуск </w:t>
      </w:r>
      <w:r w:rsidR="008019AC">
        <w:t>Express</w:t>
      </w:r>
      <w:r w:rsidR="008019AC" w:rsidRPr="008019AC">
        <w:rPr>
          <w:lang w:val="ru-RU"/>
        </w:rPr>
        <w:t xml:space="preserve"> </w:t>
      </w:r>
      <w:r w:rsidR="008019AC">
        <w:rPr>
          <w:lang w:val="ru-RU"/>
        </w:rPr>
        <w:t>исходя из раздела про выпуски</w:t>
      </w:r>
      <w:r w:rsidR="008019AC" w:rsidRPr="008019AC">
        <w:rPr>
          <w:lang w:val="ru-RU"/>
        </w:rPr>
        <w:t xml:space="preserve"> </w:t>
      </w:r>
      <w:r w:rsidR="008019AC">
        <w:rPr>
          <w:lang w:val="ru-RU"/>
        </w:rPr>
        <w:t>в документации к</w:t>
      </w:r>
      <w:r w:rsidR="008019AC" w:rsidRPr="008019AC">
        <w:rPr>
          <w:lang w:val="ru-RU"/>
        </w:rPr>
        <w:t xml:space="preserve"> </w:t>
      </w:r>
      <w:r w:rsidR="008019AC">
        <w:t>SQL</w:t>
      </w:r>
      <w:r w:rsidR="008019AC" w:rsidRPr="008019AC">
        <w:rPr>
          <w:lang w:val="ru-RU"/>
        </w:rPr>
        <w:t xml:space="preserve"> </w:t>
      </w:r>
      <w:r w:rsidR="008019AC">
        <w:t>Server</w:t>
      </w:r>
      <w:r w:rsidR="008019AC">
        <w:rPr>
          <w:lang w:val="ru-RU"/>
        </w:rPr>
        <w:t xml:space="preserve"> (</w:t>
      </w:r>
      <w:r w:rsidR="008019AC" w:rsidRPr="008019AC">
        <w:rPr>
          <w:lang w:val="ru-RU"/>
        </w:rPr>
        <w:t>https://learn.microsoft.com/en-us/sql/sql-server/editions-and-components-of-sql-server-2022?view=sql-server-ver16</w:t>
      </w:r>
      <w:r w:rsidR="008019AC">
        <w:rPr>
          <w:lang w:val="ru-RU"/>
        </w:rPr>
        <w:t xml:space="preserve">) предназначена для </w:t>
      </w:r>
      <w:r w:rsidR="00481497">
        <w:rPr>
          <w:lang w:val="ru-RU"/>
        </w:rPr>
        <w:t xml:space="preserve">программных систем </w:t>
      </w:r>
      <w:r w:rsidR="008019AC">
        <w:rPr>
          <w:lang w:val="ru-RU"/>
        </w:rPr>
        <w:t>малых размеров</w:t>
      </w:r>
      <w:r w:rsidR="00411D12">
        <w:rPr>
          <w:lang w:val="ru-RU"/>
        </w:rPr>
        <w:t xml:space="preserve"> и имеет некоторые ограничения.</w:t>
      </w:r>
    </w:p>
    <w:p w14:paraId="707FA883" w14:textId="2B1F4A8D" w:rsidR="00491D9F" w:rsidRDefault="00E32658" w:rsidP="00EF2C02">
      <w:pPr>
        <w:rPr>
          <w:rFonts w:cs="Arial"/>
          <w:b/>
          <w:bCs/>
          <w:iCs/>
          <w:sz w:val="30"/>
          <w:szCs w:val="28"/>
          <w:lang w:val="ru-RU"/>
        </w:rPr>
      </w:pPr>
      <w:r>
        <w:rPr>
          <w:lang w:val="ru-RU"/>
        </w:rPr>
        <w:t>В данной работе</w:t>
      </w:r>
      <w:r w:rsidR="007A7C44">
        <w:rPr>
          <w:lang w:val="ru-RU"/>
        </w:rPr>
        <w:t xml:space="preserve"> была выбрана</w:t>
      </w:r>
      <w:r>
        <w:rPr>
          <w:lang w:val="ru-RU"/>
        </w:rPr>
        <w:t xml:space="preserve"> </w:t>
      </w:r>
      <w:r w:rsidR="00704C5C">
        <w:rPr>
          <w:lang w:val="ru-RU"/>
        </w:rPr>
        <w:t>реляционная</w:t>
      </w:r>
      <w:r>
        <w:rPr>
          <w:lang w:val="ru-RU"/>
        </w:rPr>
        <w:t xml:space="preserve"> СУБД </w:t>
      </w:r>
      <w:r>
        <w:t>PostgreSQL</w:t>
      </w:r>
      <w:r>
        <w:rPr>
          <w:lang w:val="ru-RU"/>
        </w:rPr>
        <w:t>, так как он</w:t>
      </w:r>
      <w:r w:rsidR="00654EAF">
        <w:rPr>
          <w:lang w:val="ru-RU"/>
        </w:rPr>
        <w:t>а</w:t>
      </w:r>
      <w:r>
        <w:rPr>
          <w:lang w:val="ru-RU"/>
        </w:rPr>
        <w:t xml:space="preserve"> является наиболее популярным среди разработчиков</w:t>
      </w:r>
      <w:r w:rsidR="00105053" w:rsidRPr="00105053">
        <w:rPr>
          <w:lang w:val="ru-RU"/>
        </w:rPr>
        <w:t xml:space="preserve"> </w:t>
      </w:r>
      <w:r w:rsidR="00105053">
        <w:rPr>
          <w:lang w:val="ru-RU"/>
        </w:rPr>
        <w:t>программного обеспечения</w:t>
      </w:r>
      <w:r w:rsidR="00F01696" w:rsidRPr="00F01696">
        <w:rPr>
          <w:lang w:val="ru-RU"/>
        </w:rPr>
        <w:t xml:space="preserve">, </w:t>
      </w:r>
      <w:r w:rsidR="0053156C">
        <w:rPr>
          <w:lang w:val="ru-RU"/>
        </w:rPr>
        <w:t>а следовательно,</w:t>
      </w:r>
      <w:r w:rsidR="00F01696">
        <w:rPr>
          <w:lang w:val="ru-RU"/>
        </w:rPr>
        <w:t xml:space="preserve"> существуют множество уже решенных проблем</w:t>
      </w:r>
      <w:r w:rsidR="00FC5A74">
        <w:rPr>
          <w:lang w:val="ru-RU"/>
        </w:rPr>
        <w:t xml:space="preserve"> и других ресурсов</w:t>
      </w:r>
      <w:r w:rsidR="002A6D11">
        <w:rPr>
          <w:lang w:val="ru-RU"/>
        </w:rPr>
        <w:t>, также</w:t>
      </w:r>
      <w:r>
        <w:rPr>
          <w:lang w:val="ru-RU"/>
        </w:rPr>
        <w:t xml:space="preserve"> обладает довольно хорошей документацией</w:t>
      </w:r>
      <w:r w:rsidR="002A6D11">
        <w:rPr>
          <w:lang w:val="ru-RU"/>
        </w:rPr>
        <w:t xml:space="preserve"> и</w:t>
      </w:r>
      <w:r w:rsidR="00704C5C">
        <w:rPr>
          <w:lang w:val="ru-RU"/>
        </w:rPr>
        <w:t xml:space="preserve"> относительно</w:t>
      </w:r>
      <w:r w:rsidR="002A6D11">
        <w:rPr>
          <w:lang w:val="ru-RU"/>
        </w:rPr>
        <w:t xml:space="preserve"> быстрее </w:t>
      </w:r>
      <w:r w:rsidR="002A6D11">
        <w:t>MongoDB</w:t>
      </w:r>
      <w:r w:rsidR="002A6D11" w:rsidRPr="002A6D11">
        <w:rPr>
          <w:lang w:val="ru-RU"/>
        </w:rPr>
        <w:t xml:space="preserve">, </w:t>
      </w:r>
      <w:r w:rsidR="002A6D11">
        <w:rPr>
          <w:lang w:val="ru-RU"/>
        </w:rPr>
        <w:t xml:space="preserve">исходя </w:t>
      </w:r>
      <w:r w:rsidR="00EB3F8A">
        <w:rPr>
          <w:lang w:val="ru-RU"/>
        </w:rPr>
        <w:t xml:space="preserve">отчёта по проведению теста производительности между </w:t>
      </w:r>
      <w:r w:rsidR="00EB3F8A">
        <w:t>PostgreSQL</w:t>
      </w:r>
      <w:r w:rsidR="00EB3F8A" w:rsidRPr="00EB3F8A">
        <w:rPr>
          <w:lang w:val="ru-RU"/>
        </w:rPr>
        <w:t xml:space="preserve"> </w:t>
      </w:r>
      <w:r w:rsidR="00EB3F8A">
        <w:rPr>
          <w:lang w:val="ru-RU"/>
        </w:rPr>
        <w:t xml:space="preserve">и </w:t>
      </w:r>
      <w:r w:rsidR="00EB3F8A">
        <w:t>MongoDB</w:t>
      </w:r>
      <w:r w:rsidR="00EB3F8A">
        <w:rPr>
          <w:lang w:val="ru-RU"/>
        </w:rPr>
        <w:t xml:space="preserve">, компанией </w:t>
      </w:r>
      <w:r w:rsidR="002A6D11">
        <w:t>Enterpri</w:t>
      </w:r>
      <w:r w:rsidR="00572C72">
        <w:t>s</w:t>
      </w:r>
      <w:r w:rsidR="002A6D11">
        <w:t>eDB</w:t>
      </w:r>
      <w:r w:rsidR="00180F99">
        <w:rPr>
          <w:lang w:val="ru-RU"/>
        </w:rPr>
        <w:t xml:space="preserve"> </w:t>
      </w:r>
      <w:r w:rsidR="002A6D11" w:rsidRPr="00EB3F8A">
        <w:rPr>
          <w:lang w:val="ru-RU"/>
        </w:rPr>
        <w:t>(</w:t>
      </w:r>
      <w:r w:rsidR="002A6D11">
        <w:rPr>
          <w:lang w:val="ru-RU"/>
        </w:rPr>
        <w:t>Ссылка</w:t>
      </w:r>
      <w:r w:rsidR="002A6D11" w:rsidRPr="00EB3F8A">
        <w:rPr>
          <w:lang w:val="ru-RU"/>
        </w:rPr>
        <w:t xml:space="preserve">: </w:t>
      </w:r>
      <w:r w:rsidR="00A03305" w:rsidRPr="00A03305">
        <w:t>https</w:t>
      </w:r>
      <w:r w:rsidR="00A03305" w:rsidRPr="00A03305">
        <w:rPr>
          <w:lang w:val="ru-RU"/>
        </w:rPr>
        <w:t>://</w:t>
      </w:r>
      <w:r w:rsidR="00A03305" w:rsidRPr="00A03305">
        <w:t>info</w:t>
      </w:r>
      <w:r w:rsidR="00A03305" w:rsidRPr="00A03305">
        <w:rPr>
          <w:lang w:val="ru-RU"/>
        </w:rPr>
        <w:t>.</w:t>
      </w:r>
      <w:r w:rsidR="00A03305" w:rsidRPr="00A03305">
        <w:t>enterprisedb</w:t>
      </w:r>
      <w:r w:rsidR="00A03305" w:rsidRPr="00A03305">
        <w:rPr>
          <w:lang w:val="ru-RU"/>
        </w:rPr>
        <w:t>.</w:t>
      </w:r>
      <w:r w:rsidR="00A03305" w:rsidRPr="00A03305">
        <w:t>com</w:t>
      </w:r>
      <w:r w:rsidR="00A03305" w:rsidRPr="00A03305">
        <w:rPr>
          <w:lang w:val="ru-RU"/>
        </w:rPr>
        <w:t>/</w:t>
      </w:r>
      <w:r w:rsidR="00A03305" w:rsidRPr="00A03305">
        <w:t>rs</w:t>
      </w:r>
      <w:r w:rsidR="00A03305" w:rsidRPr="00A03305">
        <w:rPr>
          <w:lang w:val="ru-RU"/>
        </w:rPr>
        <w:t>/069-</w:t>
      </w:r>
      <w:r w:rsidR="00A03305" w:rsidRPr="00A03305">
        <w:t>ALB</w:t>
      </w:r>
      <w:r w:rsidR="00A03305" w:rsidRPr="00A03305">
        <w:rPr>
          <w:lang w:val="ru-RU"/>
        </w:rPr>
        <w:t>-</w:t>
      </w:r>
      <w:r w:rsidR="00A03305" w:rsidRPr="00A03305">
        <w:rPr>
          <w:lang w:val="ru-RU"/>
        </w:rPr>
        <w:lastRenderedPageBreak/>
        <w:t>339/</w:t>
      </w:r>
      <w:r w:rsidR="00A03305" w:rsidRPr="00A03305">
        <w:t>images</w:t>
      </w:r>
      <w:r w:rsidR="00A03305" w:rsidRPr="00A03305">
        <w:rPr>
          <w:lang w:val="ru-RU"/>
        </w:rPr>
        <w:t>/</w:t>
      </w:r>
      <w:r w:rsidR="00A03305" w:rsidRPr="00A03305">
        <w:t>PostgreSQL</w:t>
      </w:r>
      <w:r w:rsidR="00A03305" w:rsidRPr="00A03305">
        <w:rPr>
          <w:lang w:val="ru-RU"/>
        </w:rPr>
        <w:t>_</w:t>
      </w:r>
      <w:r w:rsidR="00A03305" w:rsidRPr="00A03305">
        <w:t>MongoDB</w:t>
      </w:r>
      <w:r w:rsidR="00A03305" w:rsidRPr="00A03305">
        <w:rPr>
          <w:lang w:val="ru-RU"/>
        </w:rPr>
        <w:t>_</w:t>
      </w:r>
      <w:r w:rsidR="00A03305" w:rsidRPr="00A03305">
        <w:t>Benchmark</w:t>
      </w:r>
      <w:r w:rsidR="00A03305" w:rsidRPr="00A03305">
        <w:rPr>
          <w:lang w:val="ru-RU"/>
        </w:rPr>
        <w:t>-</w:t>
      </w:r>
      <w:r w:rsidR="00A03305" w:rsidRPr="00A03305">
        <w:t>WhitepaperFinal</w:t>
      </w:r>
      <w:r w:rsidR="00A03305" w:rsidRPr="00A03305">
        <w:rPr>
          <w:lang w:val="ru-RU"/>
        </w:rPr>
        <w:t>.</w:t>
      </w:r>
      <w:r w:rsidR="00A03305" w:rsidRPr="00A03305">
        <w:t>pd</w:t>
      </w:r>
      <w:r w:rsidR="0049784C">
        <w:t>f</w:t>
      </w:r>
      <w:r w:rsidR="0049784C" w:rsidRPr="0049784C">
        <w:rPr>
          <w:lang w:val="ru-RU"/>
        </w:rPr>
        <w:t>).</w:t>
      </w:r>
      <w:r w:rsidR="00A03305">
        <w:rPr>
          <w:lang w:val="ru-RU"/>
        </w:rPr>
        <w:t xml:space="preserve"> Если сравнивать с </w:t>
      </w:r>
      <w:r w:rsidR="00A03305">
        <w:t>MySQL</w:t>
      </w:r>
      <w:r w:rsidR="00AC479C" w:rsidRPr="00AC479C">
        <w:rPr>
          <w:lang w:val="ru-RU"/>
        </w:rPr>
        <w:t xml:space="preserve"> </w:t>
      </w:r>
      <w:r w:rsidR="00AC479C">
        <w:t>PostgreSQL</w:t>
      </w:r>
      <w:r w:rsidR="00AC479C" w:rsidRPr="00AC479C">
        <w:rPr>
          <w:lang w:val="ru-RU"/>
        </w:rPr>
        <w:t xml:space="preserve"> </w:t>
      </w:r>
      <w:r w:rsidR="00AC479C">
        <w:rPr>
          <w:lang w:val="ru-RU"/>
        </w:rPr>
        <w:t>имеет больше типов данных</w:t>
      </w:r>
      <w:r w:rsidR="00494747">
        <w:rPr>
          <w:lang w:val="ru-RU"/>
        </w:rPr>
        <w:t xml:space="preserve"> для колонок</w:t>
      </w:r>
      <w:r w:rsidR="00AC479C">
        <w:rPr>
          <w:lang w:val="ru-RU"/>
        </w:rPr>
        <w:t xml:space="preserve"> таки</w:t>
      </w:r>
      <w:r w:rsidR="008A584B">
        <w:rPr>
          <w:lang w:val="ru-RU"/>
        </w:rPr>
        <w:t>е</w:t>
      </w:r>
      <w:r w:rsidR="00AC479C">
        <w:rPr>
          <w:lang w:val="ru-RU"/>
        </w:rPr>
        <w:t xml:space="preserve"> как массив, </w:t>
      </w:r>
      <w:r w:rsidR="00AC479C">
        <w:t>JSON</w:t>
      </w:r>
      <w:r w:rsidR="00AC479C">
        <w:rPr>
          <w:lang w:val="ru-RU"/>
        </w:rPr>
        <w:t>, перечисления</w:t>
      </w:r>
      <w:r w:rsidR="00C0093B">
        <w:rPr>
          <w:lang w:val="ru-RU"/>
        </w:rPr>
        <w:t xml:space="preserve"> (</w:t>
      </w:r>
      <w:r w:rsidR="00C0093B">
        <w:t>enum</w:t>
      </w:r>
      <w:r w:rsidR="00C0093B" w:rsidRPr="00EC0DB1">
        <w:rPr>
          <w:lang w:val="ru-RU"/>
        </w:rPr>
        <w:t>)</w:t>
      </w:r>
      <w:r w:rsidR="00AC479C">
        <w:rPr>
          <w:lang w:val="ru-RU"/>
        </w:rPr>
        <w:t xml:space="preserve"> и т.п</w:t>
      </w:r>
      <w:r w:rsidR="00A03305" w:rsidRPr="00AC479C">
        <w:rPr>
          <w:lang w:val="ru-RU"/>
        </w:rPr>
        <w:t>.</w:t>
      </w:r>
      <w:r w:rsidR="00053053" w:rsidRPr="00EB3F8A">
        <w:rPr>
          <w:lang w:val="ru-RU"/>
        </w:rPr>
        <w:t xml:space="preserve"> </w:t>
      </w:r>
      <w:r w:rsidR="00053053">
        <w:rPr>
          <w:lang w:val="ru-RU"/>
        </w:rPr>
        <w:t>Последняя версия</w:t>
      </w:r>
      <w:r w:rsidR="00456B48" w:rsidRPr="007C1CDB">
        <w:rPr>
          <w:lang w:val="ru-RU"/>
        </w:rPr>
        <w:t xml:space="preserve"> </w:t>
      </w:r>
      <w:r w:rsidR="00456B48">
        <w:t>PostgreSQL</w:t>
      </w:r>
      <w:r w:rsidR="00456B48" w:rsidRPr="007C1CDB">
        <w:rPr>
          <w:lang w:val="ru-RU"/>
        </w:rPr>
        <w:t xml:space="preserve"> </w:t>
      </w:r>
      <w:r w:rsidR="00053053">
        <w:rPr>
          <w:lang w:val="ru-RU"/>
        </w:rPr>
        <w:t xml:space="preserve">– 16. Распространяется под лицензией </w:t>
      </w:r>
      <w:r w:rsidR="006920C9">
        <w:t>PostgreSQL</w:t>
      </w:r>
      <w:r w:rsidR="006920C9" w:rsidRPr="006920C9">
        <w:rPr>
          <w:lang w:val="ru-RU"/>
        </w:rPr>
        <w:t xml:space="preserve"> </w:t>
      </w:r>
      <w:r w:rsidR="006920C9">
        <w:t>License</w:t>
      </w:r>
      <w:r w:rsidR="006920C9" w:rsidRPr="006920C9">
        <w:rPr>
          <w:lang w:val="ru-RU"/>
        </w:rPr>
        <w:t xml:space="preserve">, </w:t>
      </w:r>
      <w:r w:rsidR="006920C9">
        <w:rPr>
          <w:lang w:val="ru-RU"/>
        </w:rPr>
        <w:t xml:space="preserve">которая является </w:t>
      </w:r>
      <w:r w:rsidR="006920C9">
        <w:t>open</w:t>
      </w:r>
      <w:r w:rsidR="006920C9" w:rsidRPr="006920C9">
        <w:rPr>
          <w:lang w:val="ru-RU"/>
        </w:rPr>
        <w:t>-</w:t>
      </w:r>
      <w:r w:rsidR="006920C9">
        <w:t>source</w:t>
      </w:r>
      <w:r w:rsidR="006920C9" w:rsidRPr="006920C9">
        <w:rPr>
          <w:lang w:val="ru-RU"/>
        </w:rPr>
        <w:t xml:space="preserve"> </w:t>
      </w:r>
      <w:r w:rsidR="006920C9">
        <w:rPr>
          <w:lang w:val="ru-RU"/>
        </w:rPr>
        <w:t xml:space="preserve">лицензией, схожая с </w:t>
      </w:r>
      <w:r w:rsidR="006920C9">
        <w:t>BSD</w:t>
      </w:r>
      <w:r w:rsidR="006920C9" w:rsidRPr="006920C9">
        <w:rPr>
          <w:lang w:val="ru-RU"/>
        </w:rPr>
        <w:t xml:space="preserve"> </w:t>
      </w:r>
      <w:r w:rsidR="006920C9">
        <w:rPr>
          <w:lang w:val="ru-RU"/>
        </w:rPr>
        <w:t xml:space="preserve">и </w:t>
      </w:r>
      <w:r w:rsidR="006920C9">
        <w:t>MIT</w:t>
      </w:r>
      <w:r w:rsidR="006920C9" w:rsidRPr="006920C9">
        <w:rPr>
          <w:lang w:val="ru-RU"/>
        </w:rPr>
        <w:t xml:space="preserve"> </w:t>
      </w:r>
      <w:r w:rsidR="006920C9">
        <w:rPr>
          <w:lang w:val="ru-RU"/>
        </w:rPr>
        <w:t>лицензией.</w:t>
      </w:r>
    </w:p>
    <w:p w14:paraId="01F79556" w14:textId="08639CB6" w:rsidR="00040558" w:rsidRDefault="00040558" w:rsidP="00040558">
      <w:pPr>
        <w:pStyle w:val="2"/>
        <w:rPr>
          <w:lang w:val="ru-RU"/>
        </w:rPr>
      </w:pPr>
      <w:bookmarkStart w:id="31" w:name="_Toc168055588"/>
      <w:r w:rsidRPr="00040558">
        <w:rPr>
          <w:lang w:val="ru-RU"/>
        </w:rPr>
        <w:t>2.2 Проектирование базы данных</w:t>
      </w:r>
      <w:bookmarkEnd w:id="31"/>
    </w:p>
    <w:p w14:paraId="5B2922F7" w14:textId="49CDDEAE" w:rsidR="00040558" w:rsidRPr="00190F74" w:rsidRDefault="00847C82" w:rsidP="00040558">
      <w:pPr>
        <w:rPr>
          <w:lang w:val="ru-RU"/>
        </w:rPr>
      </w:pPr>
      <w:r>
        <w:rPr>
          <w:lang w:val="ru-RU"/>
        </w:rPr>
        <w:t xml:space="preserve">Диаграмма базы данных представлена на рисунке </w:t>
      </w:r>
      <w:r w:rsidR="00E07D83">
        <w:rPr>
          <w:lang w:val="ru-RU"/>
        </w:rPr>
        <w:t>2.1</w:t>
      </w:r>
      <w:r>
        <w:rPr>
          <w:lang w:val="ru-RU"/>
        </w:rPr>
        <w:t>.</w:t>
      </w:r>
    </w:p>
    <w:p w14:paraId="6E0F4BA9" w14:textId="622053AA" w:rsidR="00190F74" w:rsidRDefault="00A25A28" w:rsidP="00A25A28">
      <w:pPr>
        <w:ind w:firstLine="0"/>
        <w:jc w:val="center"/>
      </w:pPr>
      <w:r>
        <w:rPr>
          <w:noProof/>
          <w:lang w:val="ru-RU" w:eastAsia="ru-RU" w:bidi="ar-SA"/>
        </w:rPr>
        <w:drawing>
          <wp:inline distT="0" distB="0" distL="0" distR="0" wp14:anchorId="513BD13B" wp14:editId="5C2A9D7B">
            <wp:extent cx="4304301" cy="5318760"/>
            <wp:effectExtent l="0" t="0" r="1270" b="0"/>
            <wp:docPr id="153385520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455" cy="535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0A7CC" w14:textId="035529F9" w:rsidR="00190F74" w:rsidRPr="00463B37" w:rsidRDefault="00190F74" w:rsidP="000852A2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E07D83">
        <w:rPr>
          <w:lang w:val="ru-RU"/>
        </w:rPr>
        <w:t>2.1</w:t>
      </w:r>
      <w:r>
        <w:rPr>
          <w:lang w:val="ru-RU"/>
        </w:rPr>
        <w:t xml:space="preserve"> – </w:t>
      </w:r>
      <w:r w:rsidR="00B82339">
        <w:rPr>
          <w:lang w:val="ru-RU"/>
        </w:rPr>
        <w:t>Схема</w:t>
      </w:r>
      <w:r>
        <w:rPr>
          <w:lang w:val="ru-RU"/>
        </w:rPr>
        <w:t xml:space="preserve"> базы данных</w:t>
      </w:r>
    </w:p>
    <w:p w14:paraId="5F7E352D" w14:textId="736DCE6A" w:rsidR="00A25A28" w:rsidRDefault="00D5329B" w:rsidP="00050BBF">
      <w:pPr>
        <w:rPr>
          <w:lang w:val="ru-RU"/>
        </w:rPr>
      </w:pPr>
      <w:r>
        <w:rPr>
          <w:lang w:val="ru-RU"/>
        </w:rPr>
        <w:t>Основной сущностью в данной предметной области является «Книга» (</w:t>
      </w:r>
      <w:r>
        <w:t>Book</w:t>
      </w:r>
      <w:r w:rsidRPr="004626AA">
        <w:rPr>
          <w:lang w:val="ru-RU"/>
        </w:rPr>
        <w:t>)</w:t>
      </w:r>
      <w:r w:rsidRPr="005D1EBC">
        <w:rPr>
          <w:lang w:val="ru-RU"/>
        </w:rPr>
        <w:t>.</w:t>
      </w:r>
      <w:r w:rsidR="00050BBF" w:rsidRPr="00050BBF">
        <w:rPr>
          <w:lang w:val="ru-RU"/>
        </w:rPr>
        <w:t xml:space="preserve"> </w:t>
      </w:r>
      <w:r w:rsidR="00A25A28">
        <w:rPr>
          <w:lang w:val="ru-RU"/>
        </w:rPr>
        <w:t>Атрибуты сущности отображены в таблице 2</w:t>
      </w:r>
      <w:r w:rsidR="002375E1">
        <w:rPr>
          <w:lang w:val="ru-RU"/>
        </w:rPr>
        <w:t>.1</w:t>
      </w:r>
      <w:r w:rsidR="00A25A28">
        <w:rPr>
          <w:lang w:val="ru-RU"/>
        </w:rPr>
        <w:t>.</w:t>
      </w:r>
    </w:p>
    <w:p w14:paraId="76A098A6" w14:textId="77777777" w:rsidR="00191DF4" w:rsidRDefault="00191DF4" w:rsidP="00A25A28">
      <w:pPr>
        <w:ind w:firstLine="0"/>
        <w:rPr>
          <w:lang w:val="ru-RU"/>
        </w:rPr>
      </w:pPr>
    </w:p>
    <w:p w14:paraId="50AABA05" w14:textId="06193FA4" w:rsidR="00A25A28" w:rsidRPr="00EF4860" w:rsidRDefault="00A25A28" w:rsidP="00A25A28">
      <w:pPr>
        <w:ind w:firstLine="0"/>
        <w:rPr>
          <w:lang w:val="ru-RU"/>
        </w:rPr>
      </w:pPr>
      <w:r>
        <w:rPr>
          <w:lang w:val="ru-RU"/>
        </w:rPr>
        <w:lastRenderedPageBreak/>
        <w:t>Таблица 2</w:t>
      </w:r>
      <w:r w:rsidR="002375E1">
        <w:rPr>
          <w:lang w:val="ru-RU"/>
        </w:rPr>
        <w:t>.1</w:t>
      </w:r>
      <w:r>
        <w:rPr>
          <w:lang w:val="ru-RU"/>
        </w:rPr>
        <w:t xml:space="preserve"> – Атрибуты сущности </w:t>
      </w:r>
      <w:r w:rsidR="00EF4860">
        <w:rPr>
          <w:lang w:val="ru-RU"/>
        </w:rPr>
        <w:t>«</w:t>
      </w:r>
      <w:r>
        <w:t>Book</w:t>
      </w:r>
      <w:r w:rsidR="00EF4860">
        <w:rPr>
          <w:lang w:val="ru-RU"/>
        </w:rPr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3147"/>
        <w:gridCol w:w="2126"/>
        <w:gridCol w:w="3964"/>
      </w:tblGrid>
      <w:tr w:rsidR="00A25A28" w14:paraId="10F61720" w14:textId="77777777" w:rsidTr="0030589D">
        <w:trPr>
          <w:tblHeader/>
        </w:trPr>
        <w:tc>
          <w:tcPr>
            <w:tcW w:w="534" w:type="dxa"/>
          </w:tcPr>
          <w:p w14:paraId="526FFC7B" w14:textId="54B96E97" w:rsidR="00A25A28" w:rsidRPr="00A25A28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№</w:t>
            </w:r>
          </w:p>
        </w:tc>
        <w:tc>
          <w:tcPr>
            <w:tcW w:w="3147" w:type="dxa"/>
          </w:tcPr>
          <w:p w14:paraId="2D35E229" w14:textId="6AD44280" w:rsidR="00A25A28" w:rsidRPr="00A25A28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commentRangeStart w:id="32"/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2126" w:type="dxa"/>
          </w:tcPr>
          <w:p w14:paraId="073212D1" w14:textId="7D935D81" w:rsidR="00A25A28" w:rsidRPr="00A25A28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3964" w:type="dxa"/>
          </w:tcPr>
          <w:p w14:paraId="2708A030" w14:textId="56F8313D" w:rsidR="00A25A28" w:rsidRPr="00A25A28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  <w:commentRangeEnd w:id="32"/>
            <w:r w:rsidR="002D3D56">
              <w:rPr>
                <w:rStyle w:val="aff"/>
                <w:rFonts w:eastAsia="NSimSun" w:cs="Mangal"/>
                <w:lang w:val="en-US"/>
              </w:rPr>
              <w:commentReference w:id="32"/>
            </w:r>
          </w:p>
        </w:tc>
      </w:tr>
      <w:tr w:rsidR="00A25A28" w14:paraId="36D7DBE7" w14:textId="77777777" w:rsidTr="0030589D">
        <w:tc>
          <w:tcPr>
            <w:tcW w:w="534" w:type="dxa"/>
          </w:tcPr>
          <w:p w14:paraId="4BE1D741" w14:textId="55B9D73D" w:rsidR="00A25A28" w:rsidRPr="00A25A28" w:rsidRDefault="00A25A28" w:rsidP="00A25A28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147" w:type="dxa"/>
          </w:tcPr>
          <w:p w14:paraId="320BAE08" w14:textId="442489BA" w:rsidR="00A25A28" w:rsidRPr="00A25A28" w:rsidRDefault="00A25A28" w:rsidP="00A25A28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Id (</w:t>
            </w:r>
            <w:r>
              <w:t>ИД)</w:t>
            </w:r>
          </w:p>
        </w:tc>
        <w:tc>
          <w:tcPr>
            <w:tcW w:w="2126" w:type="dxa"/>
          </w:tcPr>
          <w:p w14:paraId="05204572" w14:textId="055E5297" w:rsidR="00A25A28" w:rsidRPr="00A25A28" w:rsidRDefault="00A25A28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3964" w:type="dxa"/>
          </w:tcPr>
          <w:p w14:paraId="4214E667" w14:textId="7B31BD3A" w:rsidR="00A25A28" w:rsidRPr="00A25A28" w:rsidRDefault="00A25A28" w:rsidP="00A25A28">
            <w:pPr>
              <w:pStyle w:val="afa"/>
              <w:spacing w:before="120" w:after="120"/>
              <w:jc w:val="center"/>
            </w:pPr>
            <w:r>
              <w:t>Идентификатор (ИД)</w:t>
            </w:r>
          </w:p>
        </w:tc>
      </w:tr>
      <w:tr w:rsidR="00A25A28" w14:paraId="7B0132BB" w14:textId="77777777" w:rsidTr="0030589D">
        <w:tc>
          <w:tcPr>
            <w:tcW w:w="534" w:type="dxa"/>
          </w:tcPr>
          <w:p w14:paraId="73843B7F" w14:textId="78043501" w:rsidR="00A25A28" w:rsidRDefault="00A25A28" w:rsidP="00A25A28">
            <w:pPr>
              <w:pStyle w:val="afa"/>
              <w:spacing w:before="120" w:after="120"/>
              <w:jc w:val="center"/>
            </w:pPr>
            <w:r>
              <w:t>2</w:t>
            </w:r>
          </w:p>
        </w:tc>
        <w:tc>
          <w:tcPr>
            <w:tcW w:w="3147" w:type="dxa"/>
          </w:tcPr>
          <w:p w14:paraId="32EB6DF9" w14:textId="3006242D" w:rsidR="00A25A28" w:rsidRPr="00A25A28" w:rsidRDefault="00A25A28" w:rsidP="00A25A28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Title (</w:t>
            </w:r>
            <w:r>
              <w:t>Название книги)</w:t>
            </w:r>
          </w:p>
        </w:tc>
        <w:tc>
          <w:tcPr>
            <w:tcW w:w="2126" w:type="dxa"/>
          </w:tcPr>
          <w:p w14:paraId="0CE6C699" w14:textId="1B534986" w:rsidR="00A25A28" w:rsidRPr="00554659" w:rsidRDefault="00A25A28" w:rsidP="00A25A28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string?</w:t>
            </w:r>
          </w:p>
        </w:tc>
        <w:tc>
          <w:tcPr>
            <w:tcW w:w="3964" w:type="dxa"/>
          </w:tcPr>
          <w:p w14:paraId="0C5D8698" w14:textId="7096C393" w:rsidR="00A25A28" w:rsidRDefault="00A25A28" w:rsidP="00A25A28">
            <w:pPr>
              <w:pStyle w:val="afa"/>
              <w:spacing w:before="120" w:after="120"/>
              <w:jc w:val="center"/>
            </w:pPr>
            <w:r>
              <w:t>Название книги</w:t>
            </w:r>
          </w:p>
        </w:tc>
      </w:tr>
      <w:tr w:rsidR="00A25A28" w:rsidRPr="00F646B5" w14:paraId="0260F0D3" w14:textId="77777777" w:rsidTr="0030589D">
        <w:tc>
          <w:tcPr>
            <w:tcW w:w="534" w:type="dxa"/>
          </w:tcPr>
          <w:p w14:paraId="4A4AADAE" w14:textId="2EDC5DB9" w:rsidR="00A25A28" w:rsidRPr="00A25A28" w:rsidRDefault="00A25A28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47" w:type="dxa"/>
          </w:tcPr>
          <w:p w14:paraId="2DF5BFC2" w14:textId="75052A3A" w:rsidR="00A25A28" w:rsidRDefault="00A25A28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Isbn</w:t>
            </w:r>
          </w:p>
        </w:tc>
        <w:tc>
          <w:tcPr>
            <w:tcW w:w="2126" w:type="dxa"/>
          </w:tcPr>
          <w:p w14:paraId="47CA3D42" w14:textId="02D7ADD7" w:rsidR="00A25A28" w:rsidRPr="00A25A28" w:rsidRDefault="00A25A28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string?</w:t>
            </w:r>
          </w:p>
        </w:tc>
        <w:tc>
          <w:tcPr>
            <w:tcW w:w="3964" w:type="dxa"/>
          </w:tcPr>
          <w:p w14:paraId="349CE744" w14:textId="52AC1632" w:rsidR="00A25A28" w:rsidRPr="00A25A28" w:rsidRDefault="00A25A28" w:rsidP="00A25A28">
            <w:pPr>
              <w:pStyle w:val="afa"/>
              <w:spacing w:before="120" w:after="120"/>
              <w:jc w:val="center"/>
            </w:pPr>
            <w:r>
              <w:t xml:space="preserve">Уникальный ИД книги в формате </w:t>
            </w:r>
            <w:r>
              <w:rPr>
                <w:lang w:val="en-US"/>
              </w:rPr>
              <w:t>EAN</w:t>
            </w:r>
            <w:r w:rsidRPr="00A25A28">
              <w:t xml:space="preserve">-11 </w:t>
            </w:r>
            <w:r>
              <w:t>или</w:t>
            </w:r>
            <w:r w:rsidRPr="00A25A28">
              <w:t xml:space="preserve"> </w:t>
            </w:r>
            <w:r>
              <w:rPr>
                <w:lang w:val="en-US"/>
              </w:rPr>
              <w:t>EAN</w:t>
            </w:r>
            <w:r w:rsidRPr="00A25A28">
              <w:t>-13</w:t>
            </w:r>
          </w:p>
        </w:tc>
      </w:tr>
      <w:tr w:rsidR="00725514" w:rsidRPr="00A25A28" w14:paraId="7D937A69" w14:textId="77777777" w:rsidTr="0030589D">
        <w:tc>
          <w:tcPr>
            <w:tcW w:w="534" w:type="dxa"/>
          </w:tcPr>
          <w:p w14:paraId="7CB99A0F" w14:textId="3126B3B9" w:rsidR="00725514" w:rsidRDefault="00725514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47" w:type="dxa"/>
          </w:tcPr>
          <w:p w14:paraId="77581BC5" w14:textId="52E989F7" w:rsidR="00725514" w:rsidRPr="00725514" w:rsidRDefault="00725514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PublisherName</w:t>
            </w:r>
          </w:p>
        </w:tc>
        <w:tc>
          <w:tcPr>
            <w:tcW w:w="2126" w:type="dxa"/>
          </w:tcPr>
          <w:p w14:paraId="0A2E4B2E" w14:textId="2CAF5CDB" w:rsidR="00725514" w:rsidRPr="00725514" w:rsidRDefault="00725514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string?</w:t>
            </w:r>
          </w:p>
        </w:tc>
        <w:tc>
          <w:tcPr>
            <w:tcW w:w="3964" w:type="dxa"/>
          </w:tcPr>
          <w:p w14:paraId="2D06EBDE" w14:textId="708B5219" w:rsidR="00725514" w:rsidRDefault="00EE14FA" w:rsidP="00A25A28">
            <w:pPr>
              <w:pStyle w:val="afa"/>
              <w:spacing w:before="120" w:after="120"/>
              <w:jc w:val="center"/>
            </w:pPr>
            <w:r>
              <w:t>Название компании издателя</w:t>
            </w:r>
          </w:p>
        </w:tc>
      </w:tr>
      <w:tr w:rsidR="00EE14FA" w:rsidRPr="00A25A28" w14:paraId="6930F0B7" w14:textId="77777777" w:rsidTr="0030589D">
        <w:tc>
          <w:tcPr>
            <w:tcW w:w="534" w:type="dxa"/>
          </w:tcPr>
          <w:p w14:paraId="1CB0E870" w14:textId="158F811D" w:rsidR="00EE14FA" w:rsidRPr="00EE14FA" w:rsidRDefault="00EE14FA" w:rsidP="00A25A28">
            <w:pPr>
              <w:pStyle w:val="afa"/>
              <w:spacing w:before="120" w:after="120"/>
              <w:jc w:val="center"/>
            </w:pPr>
            <w:r>
              <w:t>5</w:t>
            </w:r>
          </w:p>
        </w:tc>
        <w:tc>
          <w:tcPr>
            <w:tcW w:w="3147" w:type="dxa"/>
          </w:tcPr>
          <w:p w14:paraId="49D1E1D6" w14:textId="2C9550CB" w:rsidR="00EE14FA" w:rsidRPr="00EE14FA" w:rsidRDefault="00EE14FA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126" w:type="dxa"/>
          </w:tcPr>
          <w:p w14:paraId="13D19DB8" w14:textId="20BAA5EE" w:rsidR="00EE14FA" w:rsidRDefault="00EE14FA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string?</w:t>
            </w:r>
          </w:p>
        </w:tc>
        <w:tc>
          <w:tcPr>
            <w:tcW w:w="3964" w:type="dxa"/>
          </w:tcPr>
          <w:p w14:paraId="6B9C608D" w14:textId="1D71E212" w:rsidR="00EE14FA" w:rsidRDefault="00EE14FA" w:rsidP="00A25A28">
            <w:pPr>
              <w:pStyle w:val="afa"/>
              <w:spacing w:before="120" w:after="120"/>
              <w:jc w:val="center"/>
            </w:pPr>
            <w:r>
              <w:t>Описания</w:t>
            </w:r>
          </w:p>
        </w:tc>
      </w:tr>
      <w:tr w:rsidR="00A25A28" w:rsidRPr="00A25A28" w14:paraId="3BFF3022" w14:textId="77777777" w:rsidTr="0030589D">
        <w:tc>
          <w:tcPr>
            <w:tcW w:w="534" w:type="dxa"/>
          </w:tcPr>
          <w:p w14:paraId="65533B4B" w14:textId="169C8D84" w:rsidR="00A25A28" w:rsidRPr="00EE14FA" w:rsidRDefault="00EE14FA" w:rsidP="00A25A28">
            <w:pPr>
              <w:pStyle w:val="afa"/>
              <w:spacing w:before="120" w:after="120"/>
              <w:jc w:val="center"/>
            </w:pPr>
            <w:r>
              <w:t>6</w:t>
            </w:r>
          </w:p>
        </w:tc>
        <w:tc>
          <w:tcPr>
            <w:tcW w:w="3147" w:type="dxa"/>
          </w:tcPr>
          <w:p w14:paraId="45168E41" w14:textId="5A5916FB" w:rsidR="00A25A28" w:rsidRDefault="00554659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Filename</w:t>
            </w:r>
          </w:p>
        </w:tc>
        <w:tc>
          <w:tcPr>
            <w:tcW w:w="2126" w:type="dxa"/>
          </w:tcPr>
          <w:p w14:paraId="0D5C1D92" w14:textId="609112B6" w:rsidR="00A25A28" w:rsidRPr="00554659" w:rsidRDefault="00554659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964" w:type="dxa"/>
          </w:tcPr>
          <w:p w14:paraId="21E7283B" w14:textId="5ED24645" w:rsidR="00A25A28" w:rsidRDefault="00554659" w:rsidP="00A25A28">
            <w:pPr>
              <w:pStyle w:val="afa"/>
              <w:spacing w:before="120" w:after="120"/>
              <w:jc w:val="center"/>
            </w:pPr>
            <w:r>
              <w:t>Имя файла документа</w:t>
            </w:r>
            <w:r w:rsidR="00725514">
              <w:t>, обязателен</w:t>
            </w:r>
          </w:p>
        </w:tc>
      </w:tr>
      <w:tr w:rsidR="00554659" w:rsidRPr="00A25A28" w14:paraId="3B6110EB" w14:textId="77777777" w:rsidTr="0030589D">
        <w:tc>
          <w:tcPr>
            <w:tcW w:w="534" w:type="dxa"/>
          </w:tcPr>
          <w:p w14:paraId="0B522454" w14:textId="50C80AC7" w:rsidR="00554659" w:rsidRPr="00EE14FA" w:rsidRDefault="00EE14FA" w:rsidP="00A25A28">
            <w:pPr>
              <w:pStyle w:val="afa"/>
              <w:spacing w:before="120" w:after="120"/>
              <w:jc w:val="center"/>
            </w:pPr>
            <w:r>
              <w:t>7</w:t>
            </w:r>
          </w:p>
        </w:tc>
        <w:tc>
          <w:tcPr>
            <w:tcW w:w="3147" w:type="dxa"/>
          </w:tcPr>
          <w:p w14:paraId="694851ED" w14:textId="24DEAF07" w:rsidR="00554659" w:rsidRPr="00554659" w:rsidRDefault="00554659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FileType</w:t>
            </w:r>
          </w:p>
        </w:tc>
        <w:tc>
          <w:tcPr>
            <w:tcW w:w="2126" w:type="dxa"/>
          </w:tcPr>
          <w:p w14:paraId="167BDFC5" w14:textId="01CEBBFC" w:rsidR="00554659" w:rsidRPr="00554659" w:rsidRDefault="00554659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BookFileType</w:t>
            </w:r>
          </w:p>
        </w:tc>
        <w:tc>
          <w:tcPr>
            <w:tcW w:w="3964" w:type="dxa"/>
          </w:tcPr>
          <w:p w14:paraId="294446E9" w14:textId="5183D7F2" w:rsidR="00554659" w:rsidRPr="00554659" w:rsidRDefault="00554659" w:rsidP="00A25A28">
            <w:pPr>
              <w:pStyle w:val="afa"/>
              <w:spacing w:before="120" w:after="120"/>
              <w:jc w:val="center"/>
            </w:pPr>
            <w:r>
              <w:t>Тип файла документа</w:t>
            </w:r>
            <w:r w:rsidR="00725514">
              <w:t>, обязателен</w:t>
            </w:r>
          </w:p>
        </w:tc>
      </w:tr>
      <w:tr w:rsidR="00554659" w:rsidRPr="00A25A28" w14:paraId="54AF739D" w14:textId="77777777" w:rsidTr="0030589D">
        <w:tc>
          <w:tcPr>
            <w:tcW w:w="534" w:type="dxa"/>
          </w:tcPr>
          <w:p w14:paraId="1D069F7A" w14:textId="633E4C7E" w:rsidR="00554659" w:rsidRPr="00EE14FA" w:rsidRDefault="00EE14FA" w:rsidP="00A25A28">
            <w:pPr>
              <w:pStyle w:val="afa"/>
              <w:spacing w:before="120" w:after="120"/>
              <w:jc w:val="center"/>
            </w:pPr>
            <w:r>
              <w:t>8</w:t>
            </w:r>
          </w:p>
        </w:tc>
        <w:tc>
          <w:tcPr>
            <w:tcW w:w="3147" w:type="dxa"/>
          </w:tcPr>
          <w:p w14:paraId="2220CFCF" w14:textId="1425B3AB" w:rsidR="00554659" w:rsidRP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FileSize</w:t>
            </w:r>
          </w:p>
        </w:tc>
        <w:tc>
          <w:tcPr>
            <w:tcW w:w="2126" w:type="dxa"/>
          </w:tcPr>
          <w:p w14:paraId="5FD0EC6C" w14:textId="5F8350AE" w:rsidR="00554659" w:rsidRP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3964" w:type="dxa"/>
          </w:tcPr>
          <w:p w14:paraId="6D0ADC39" w14:textId="6D25B61A" w:rsidR="00554659" w:rsidRDefault="00812C37" w:rsidP="00A25A28">
            <w:pPr>
              <w:pStyle w:val="afa"/>
              <w:spacing w:before="120" w:after="120"/>
              <w:jc w:val="center"/>
            </w:pPr>
            <w:r>
              <w:t>Размер файла, обязателен</w:t>
            </w:r>
          </w:p>
        </w:tc>
      </w:tr>
      <w:tr w:rsidR="00812C37" w:rsidRPr="00A25A28" w14:paraId="501A7A11" w14:textId="77777777" w:rsidTr="0030589D">
        <w:tc>
          <w:tcPr>
            <w:tcW w:w="534" w:type="dxa"/>
          </w:tcPr>
          <w:p w14:paraId="621317AE" w14:textId="22C9CD4C" w:rsidR="00812C37" w:rsidRDefault="00812C37" w:rsidP="00A25A28">
            <w:pPr>
              <w:pStyle w:val="afa"/>
              <w:spacing w:before="120" w:after="120"/>
              <w:jc w:val="center"/>
            </w:pPr>
            <w:r>
              <w:t>9</w:t>
            </w:r>
          </w:p>
        </w:tc>
        <w:tc>
          <w:tcPr>
            <w:tcW w:w="3147" w:type="dxa"/>
          </w:tcPr>
          <w:p w14:paraId="11805338" w14:textId="052C33DA" w:rsidR="00812C37" w:rsidRP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Authors</w:t>
            </w:r>
          </w:p>
        </w:tc>
        <w:tc>
          <w:tcPr>
            <w:tcW w:w="2126" w:type="dxa"/>
          </w:tcPr>
          <w:p w14:paraId="03053921" w14:textId="36006D5E" w:rsid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string[]?</w:t>
            </w:r>
          </w:p>
        </w:tc>
        <w:tc>
          <w:tcPr>
            <w:tcW w:w="3964" w:type="dxa"/>
          </w:tcPr>
          <w:p w14:paraId="7A6D59C9" w14:textId="001D8927" w:rsidR="00812C37" w:rsidRDefault="00812C37" w:rsidP="00A25A28">
            <w:pPr>
              <w:pStyle w:val="afa"/>
              <w:spacing w:before="120" w:after="120"/>
              <w:jc w:val="center"/>
            </w:pPr>
            <w:r>
              <w:t>Список авторов</w:t>
            </w:r>
          </w:p>
        </w:tc>
      </w:tr>
      <w:tr w:rsidR="00812C37" w:rsidRPr="00A25A28" w14:paraId="144F6B91" w14:textId="77777777" w:rsidTr="0030589D">
        <w:tc>
          <w:tcPr>
            <w:tcW w:w="534" w:type="dxa"/>
          </w:tcPr>
          <w:p w14:paraId="560A6B37" w14:textId="7E76097D" w:rsidR="00812C37" w:rsidRDefault="00812C37" w:rsidP="00A25A28">
            <w:pPr>
              <w:pStyle w:val="afa"/>
              <w:spacing w:before="120" w:after="120"/>
              <w:jc w:val="center"/>
            </w:pPr>
            <w:r>
              <w:t>10</w:t>
            </w:r>
          </w:p>
        </w:tc>
        <w:tc>
          <w:tcPr>
            <w:tcW w:w="3147" w:type="dxa"/>
          </w:tcPr>
          <w:p w14:paraId="68C01397" w14:textId="177C8437" w:rsidR="00812C37" w:rsidRP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Tags</w:t>
            </w:r>
          </w:p>
        </w:tc>
        <w:tc>
          <w:tcPr>
            <w:tcW w:w="2126" w:type="dxa"/>
          </w:tcPr>
          <w:p w14:paraId="2BBC764D" w14:textId="2EC45B98" w:rsid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string[]?</w:t>
            </w:r>
          </w:p>
        </w:tc>
        <w:tc>
          <w:tcPr>
            <w:tcW w:w="3964" w:type="dxa"/>
          </w:tcPr>
          <w:p w14:paraId="781337C5" w14:textId="783EE61D" w:rsidR="00812C37" w:rsidRDefault="00812C37" w:rsidP="00A25A28">
            <w:pPr>
              <w:pStyle w:val="afa"/>
              <w:spacing w:before="120" w:after="120"/>
              <w:jc w:val="center"/>
            </w:pPr>
            <w:r>
              <w:t>Теги книги</w:t>
            </w:r>
          </w:p>
        </w:tc>
      </w:tr>
      <w:tr w:rsidR="00812C37" w:rsidRPr="00A25A28" w14:paraId="7385EDEF" w14:textId="77777777" w:rsidTr="0030589D">
        <w:tc>
          <w:tcPr>
            <w:tcW w:w="534" w:type="dxa"/>
          </w:tcPr>
          <w:p w14:paraId="36CD7E5E" w14:textId="22B6374B" w:rsidR="00812C37" w:rsidRDefault="00812C37" w:rsidP="00A25A28">
            <w:pPr>
              <w:pStyle w:val="afa"/>
              <w:spacing w:before="120" w:after="120"/>
              <w:jc w:val="center"/>
            </w:pPr>
            <w:r>
              <w:t>11</w:t>
            </w:r>
          </w:p>
        </w:tc>
        <w:tc>
          <w:tcPr>
            <w:tcW w:w="3147" w:type="dxa"/>
          </w:tcPr>
          <w:p w14:paraId="0475AA28" w14:textId="31DD2022" w:rsid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PageCount</w:t>
            </w:r>
          </w:p>
        </w:tc>
        <w:tc>
          <w:tcPr>
            <w:tcW w:w="2126" w:type="dxa"/>
          </w:tcPr>
          <w:p w14:paraId="310D6805" w14:textId="165588A9" w:rsid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int?</w:t>
            </w:r>
          </w:p>
        </w:tc>
        <w:tc>
          <w:tcPr>
            <w:tcW w:w="3964" w:type="dxa"/>
          </w:tcPr>
          <w:p w14:paraId="6A5C5717" w14:textId="621532A6" w:rsidR="00812C37" w:rsidRDefault="00812C37" w:rsidP="00A25A28">
            <w:pPr>
              <w:pStyle w:val="afa"/>
              <w:spacing w:before="120" w:after="120"/>
              <w:jc w:val="center"/>
            </w:pPr>
            <w:r>
              <w:t>Количество страниц</w:t>
            </w:r>
          </w:p>
        </w:tc>
      </w:tr>
      <w:tr w:rsidR="00232C2D" w:rsidRPr="00F646B5" w14:paraId="10EBC049" w14:textId="77777777" w:rsidTr="0030589D">
        <w:tc>
          <w:tcPr>
            <w:tcW w:w="534" w:type="dxa"/>
          </w:tcPr>
          <w:p w14:paraId="1E7D6D8D" w14:textId="0A90026A" w:rsidR="00232C2D" w:rsidRDefault="00232C2D" w:rsidP="00A25A28">
            <w:pPr>
              <w:pStyle w:val="afa"/>
              <w:spacing w:before="120" w:after="120"/>
              <w:jc w:val="center"/>
            </w:pPr>
            <w:r>
              <w:t>12</w:t>
            </w:r>
          </w:p>
        </w:tc>
        <w:tc>
          <w:tcPr>
            <w:tcW w:w="3147" w:type="dxa"/>
          </w:tcPr>
          <w:p w14:paraId="4CE0885F" w14:textId="70DE09CA" w:rsidR="00232C2D" w:rsidRPr="00232C2D" w:rsidRDefault="00232C2D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BookCollections</w:t>
            </w:r>
          </w:p>
        </w:tc>
        <w:tc>
          <w:tcPr>
            <w:tcW w:w="2126" w:type="dxa"/>
          </w:tcPr>
          <w:p w14:paraId="5CDC8FA8" w14:textId="0E8DD65C" w:rsidR="00232C2D" w:rsidRDefault="00232C2D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ICollection&lt;BookCollection&gt;</w:t>
            </w:r>
          </w:p>
        </w:tc>
        <w:tc>
          <w:tcPr>
            <w:tcW w:w="3964" w:type="dxa"/>
          </w:tcPr>
          <w:p w14:paraId="1480167F" w14:textId="234E5B35" w:rsidR="00232C2D" w:rsidRDefault="00232C2D" w:rsidP="00A25A28">
            <w:pPr>
              <w:pStyle w:val="afa"/>
              <w:spacing w:before="120" w:after="120"/>
              <w:jc w:val="center"/>
            </w:pPr>
            <w:r>
              <w:t>Список коллекции в которых эта книга входит</w:t>
            </w:r>
          </w:p>
        </w:tc>
      </w:tr>
    </w:tbl>
    <w:p w14:paraId="7C5DFE69" w14:textId="27F54BD5" w:rsidR="00A25A28" w:rsidRDefault="00EF4860" w:rsidP="00BC3157">
      <w:pPr>
        <w:spacing w:before="120"/>
        <w:rPr>
          <w:lang w:val="ru-RU"/>
        </w:rPr>
      </w:pPr>
      <w:r>
        <w:rPr>
          <w:lang w:val="ru-RU"/>
        </w:rPr>
        <w:t>Атрибуты сущности «Коллекции книг» (</w:t>
      </w:r>
      <w:r>
        <w:t>BookCollection</w:t>
      </w:r>
      <w:r>
        <w:rPr>
          <w:lang w:val="ru-RU"/>
        </w:rPr>
        <w:t>)</w:t>
      </w:r>
      <w:r w:rsidRPr="00EF4860">
        <w:rPr>
          <w:lang w:val="ru-RU"/>
        </w:rPr>
        <w:t xml:space="preserve"> </w:t>
      </w:r>
      <w:r>
        <w:rPr>
          <w:lang w:val="ru-RU"/>
        </w:rPr>
        <w:t xml:space="preserve">отображены в таблице </w:t>
      </w:r>
      <w:r w:rsidR="002375E1">
        <w:rPr>
          <w:lang w:val="ru-RU"/>
        </w:rPr>
        <w:t>2.2</w:t>
      </w:r>
      <w:r>
        <w:rPr>
          <w:lang w:val="ru-RU"/>
        </w:rPr>
        <w:t>.</w:t>
      </w:r>
    </w:p>
    <w:p w14:paraId="6C32ACA4" w14:textId="48BC97D2" w:rsidR="00EF4860" w:rsidRDefault="00EF4860" w:rsidP="00A25A28">
      <w:pPr>
        <w:ind w:firstLine="0"/>
        <w:rPr>
          <w:lang w:val="ru-RU"/>
        </w:rPr>
      </w:pPr>
      <w:r>
        <w:rPr>
          <w:lang w:val="ru-RU"/>
        </w:rPr>
        <w:t xml:space="preserve">Таблица </w:t>
      </w:r>
      <w:r w:rsidR="002375E1">
        <w:rPr>
          <w:lang w:val="ru-RU"/>
        </w:rPr>
        <w:t>2.2</w:t>
      </w:r>
      <w:r>
        <w:rPr>
          <w:lang w:val="ru-RU"/>
        </w:rPr>
        <w:t xml:space="preserve"> – Атрибуты сущности «</w:t>
      </w:r>
      <w:r>
        <w:t>BookCollection</w:t>
      </w:r>
      <w:r>
        <w:rPr>
          <w:lang w:val="ru-RU"/>
        </w:rPr>
        <w:t>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2126"/>
        <w:gridCol w:w="3963"/>
      </w:tblGrid>
      <w:tr w:rsidR="00EF4860" w:rsidRPr="00A25A28" w14:paraId="4D5DA587" w14:textId="77777777" w:rsidTr="00355301">
        <w:trPr>
          <w:tblHeader/>
        </w:trPr>
        <w:tc>
          <w:tcPr>
            <w:tcW w:w="562" w:type="dxa"/>
          </w:tcPr>
          <w:p w14:paraId="0191339B" w14:textId="77777777" w:rsidR="00EF4860" w:rsidRPr="00A25A28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3A7579E1" w14:textId="77777777" w:rsidR="00EF4860" w:rsidRPr="00A25A28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2126" w:type="dxa"/>
          </w:tcPr>
          <w:p w14:paraId="47D18BE6" w14:textId="77777777" w:rsidR="00EF4860" w:rsidRPr="00A25A28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3963" w:type="dxa"/>
          </w:tcPr>
          <w:p w14:paraId="4CF0CFB8" w14:textId="77777777" w:rsidR="00EF4860" w:rsidRPr="00A25A28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</w:p>
        </w:tc>
      </w:tr>
      <w:tr w:rsidR="00EF4860" w:rsidRPr="00A25A28" w14:paraId="4567B0B8" w14:textId="77777777" w:rsidTr="00463B37">
        <w:tc>
          <w:tcPr>
            <w:tcW w:w="562" w:type="dxa"/>
          </w:tcPr>
          <w:p w14:paraId="1CA40429" w14:textId="77777777" w:rsidR="00EF4860" w:rsidRPr="00A25A28" w:rsidRDefault="00EF4860" w:rsidP="00463B37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5B4063BF" w14:textId="77777777" w:rsidR="00EF4860" w:rsidRPr="00A25A28" w:rsidRDefault="00EF4860" w:rsidP="00463B37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Id (</w:t>
            </w:r>
            <w:r>
              <w:t>ИД)</w:t>
            </w:r>
          </w:p>
        </w:tc>
        <w:tc>
          <w:tcPr>
            <w:tcW w:w="2126" w:type="dxa"/>
          </w:tcPr>
          <w:p w14:paraId="503F81D5" w14:textId="77777777" w:rsidR="00EF4860" w:rsidRPr="00A25A28" w:rsidRDefault="00EF4860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3963" w:type="dxa"/>
          </w:tcPr>
          <w:p w14:paraId="2F64B45A" w14:textId="77777777" w:rsidR="00EF4860" w:rsidRPr="00A25A28" w:rsidRDefault="00EF4860" w:rsidP="00463B37">
            <w:pPr>
              <w:pStyle w:val="afa"/>
              <w:spacing w:before="120" w:after="120"/>
              <w:jc w:val="center"/>
            </w:pPr>
            <w:r>
              <w:t>Идентификатор (ИД)</w:t>
            </w:r>
          </w:p>
        </w:tc>
      </w:tr>
      <w:tr w:rsidR="00EF4860" w:rsidRPr="00A25A28" w14:paraId="00D2D145" w14:textId="77777777" w:rsidTr="00463B37">
        <w:tc>
          <w:tcPr>
            <w:tcW w:w="562" w:type="dxa"/>
          </w:tcPr>
          <w:p w14:paraId="07F62421" w14:textId="5788C8B6" w:rsidR="00EF4860" w:rsidRDefault="00EF4860" w:rsidP="00463B37">
            <w:pPr>
              <w:pStyle w:val="afa"/>
              <w:spacing w:before="120" w:after="120"/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08D4AD08" w14:textId="70430E4E" w:rsidR="00EF4860" w:rsidRPr="00EF4860" w:rsidRDefault="00EF4860" w:rsidP="00463B37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Name (</w:t>
            </w:r>
            <w:r>
              <w:t>Название коллекции)</w:t>
            </w:r>
          </w:p>
        </w:tc>
        <w:tc>
          <w:tcPr>
            <w:tcW w:w="2126" w:type="dxa"/>
          </w:tcPr>
          <w:p w14:paraId="61FEB15E" w14:textId="1007AB6A" w:rsidR="00EF4860" w:rsidRDefault="00EF4860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963" w:type="dxa"/>
          </w:tcPr>
          <w:p w14:paraId="02E75C76" w14:textId="5E8B7D53" w:rsidR="00EF4860" w:rsidRDefault="00EF4860" w:rsidP="00463B37">
            <w:pPr>
              <w:pStyle w:val="afa"/>
              <w:spacing w:before="120" w:after="120"/>
              <w:jc w:val="center"/>
            </w:pPr>
            <w:r>
              <w:t>Название коллекции</w:t>
            </w:r>
          </w:p>
        </w:tc>
      </w:tr>
      <w:tr w:rsidR="002375E1" w:rsidRPr="00A25A28" w14:paraId="67160C41" w14:textId="77777777" w:rsidTr="00463B37">
        <w:tc>
          <w:tcPr>
            <w:tcW w:w="562" w:type="dxa"/>
          </w:tcPr>
          <w:p w14:paraId="1C19B88D" w14:textId="53E119BD" w:rsidR="002375E1" w:rsidRDefault="002375E1" w:rsidP="00463B37">
            <w:pPr>
              <w:pStyle w:val="afa"/>
              <w:spacing w:before="120" w:after="120"/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21C9BBE9" w14:textId="283B3B41" w:rsidR="002375E1" w:rsidRPr="002375E1" w:rsidRDefault="002375E1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Books</w:t>
            </w:r>
          </w:p>
        </w:tc>
        <w:tc>
          <w:tcPr>
            <w:tcW w:w="2126" w:type="dxa"/>
          </w:tcPr>
          <w:p w14:paraId="533AA672" w14:textId="5D833954" w:rsidR="002375E1" w:rsidRDefault="002375E1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ICollection&lt;Book&gt;</w:t>
            </w:r>
          </w:p>
        </w:tc>
        <w:tc>
          <w:tcPr>
            <w:tcW w:w="3963" w:type="dxa"/>
          </w:tcPr>
          <w:p w14:paraId="0C10443A" w14:textId="2DD95421" w:rsidR="002375E1" w:rsidRDefault="002375E1" w:rsidP="00463B37">
            <w:pPr>
              <w:pStyle w:val="afa"/>
              <w:spacing w:before="120" w:after="120"/>
              <w:jc w:val="center"/>
            </w:pPr>
            <w:r>
              <w:t>Список книг в кол</w:t>
            </w:r>
            <w:r w:rsidR="005B6E9B">
              <w:t>л</w:t>
            </w:r>
            <w:r>
              <w:t>екции</w:t>
            </w:r>
          </w:p>
        </w:tc>
      </w:tr>
      <w:tr w:rsidR="000664E8" w:rsidRPr="00A25A28" w14:paraId="69491DE9" w14:textId="77777777" w:rsidTr="00463B37">
        <w:tc>
          <w:tcPr>
            <w:tcW w:w="562" w:type="dxa"/>
          </w:tcPr>
          <w:p w14:paraId="7609BEC2" w14:textId="4B49B515" w:rsidR="000664E8" w:rsidRDefault="002375E1" w:rsidP="00463B37">
            <w:pPr>
              <w:pStyle w:val="afa"/>
              <w:spacing w:before="120" w:after="120"/>
              <w:jc w:val="center"/>
            </w:pPr>
            <w:r>
              <w:t>4</w:t>
            </w:r>
          </w:p>
        </w:tc>
        <w:tc>
          <w:tcPr>
            <w:tcW w:w="3119" w:type="dxa"/>
          </w:tcPr>
          <w:p w14:paraId="6EE81FCB" w14:textId="05F61DCD" w:rsidR="000664E8" w:rsidRPr="000664E8" w:rsidRDefault="000664E8" w:rsidP="00463B37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CreatedAt</w:t>
            </w:r>
            <w:r>
              <w:t xml:space="preserve"> </w:t>
            </w:r>
            <w:r>
              <w:rPr>
                <w:lang w:val="en-US"/>
              </w:rPr>
              <w:t>(</w:t>
            </w:r>
            <w:r>
              <w:t>Когда было создано)</w:t>
            </w:r>
          </w:p>
        </w:tc>
        <w:tc>
          <w:tcPr>
            <w:tcW w:w="2126" w:type="dxa"/>
          </w:tcPr>
          <w:p w14:paraId="5A18B0BF" w14:textId="1CAFAD6D" w:rsidR="000664E8" w:rsidRDefault="000664E8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Instant</w:t>
            </w:r>
          </w:p>
        </w:tc>
        <w:tc>
          <w:tcPr>
            <w:tcW w:w="3963" w:type="dxa"/>
          </w:tcPr>
          <w:p w14:paraId="00416EED" w14:textId="05EC96FA" w:rsidR="000664E8" w:rsidRDefault="000664E8" w:rsidP="00463B37">
            <w:pPr>
              <w:pStyle w:val="afa"/>
              <w:spacing w:before="120" w:after="120"/>
              <w:jc w:val="center"/>
            </w:pPr>
            <w:r>
              <w:t>Время создание записи</w:t>
            </w:r>
          </w:p>
        </w:tc>
      </w:tr>
    </w:tbl>
    <w:p w14:paraId="01EB9118" w14:textId="2F1C5E1C" w:rsidR="000664E8" w:rsidRDefault="00972288" w:rsidP="00757589">
      <w:pPr>
        <w:spacing w:before="120"/>
        <w:rPr>
          <w:lang w:val="ru-RU"/>
        </w:rPr>
      </w:pPr>
      <w:r>
        <w:rPr>
          <w:lang w:val="ru-RU"/>
        </w:rPr>
        <w:t>Сущность «Текст книги» (</w:t>
      </w:r>
      <w:r>
        <w:t>BookText</w:t>
      </w:r>
      <w:r w:rsidRPr="00972288">
        <w:rPr>
          <w:lang w:val="ru-RU"/>
        </w:rPr>
        <w:t>)</w:t>
      </w:r>
      <w:r>
        <w:rPr>
          <w:lang w:val="ru-RU"/>
        </w:rPr>
        <w:t xml:space="preserve"> нужна для поиска по текстам книг (</w:t>
      </w:r>
      <w:r>
        <w:t>full</w:t>
      </w:r>
      <w:r w:rsidRPr="00972288">
        <w:rPr>
          <w:lang w:val="ru-RU"/>
        </w:rPr>
        <w:t>-</w:t>
      </w:r>
      <w:r>
        <w:t>text</w:t>
      </w:r>
      <w:r w:rsidRPr="00972288">
        <w:rPr>
          <w:lang w:val="ru-RU"/>
        </w:rPr>
        <w:t xml:space="preserve"> </w:t>
      </w:r>
      <w:r>
        <w:t>search</w:t>
      </w:r>
      <w:r w:rsidRPr="00972288">
        <w:rPr>
          <w:lang w:val="ru-RU"/>
        </w:rPr>
        <w:t>)</w:t>
      </w:r>
      <w:r>
        <w:rPr>
          <w:lang w:val="ru-RU"/>
        </w:rPr>
        <w:t>.</w:t>
      </w:r>
      <w:r w:rsidRPr="00972288">
        <w:rPr>
          <w:lang w:val="ru-RU"/>
        </w:rPr>
        <w:t xml:space="preserve"> </w:t>
      </w:r>
      <w:r w:rsidR="000664E8">
        <w:rPr>
          <w:lang w:val="ru-RU"/>
        </w:rPr>
        <w:t xml:space="preserve">Атрибуты сущности </w:t>
      </w:r>
      <w:r>
        <w:rPr>
          <w:lang w:val="ru-RU"/>
        </w:rPr>
        <w:t xml:space="preserve">приведены </w:t>
      </w:r>
      <w:r w:rsidR="000664E8">
        <w:rPr>
          <w:lang w:val="ru-RU"/>
        </w:rPr>
        <w:t xml:space="preserve">в таблице </w:t>
      </w:r>
      <w:r w:rsidR="002375E1">
        <w:rPr>
          <w:lang w:val="ru-RU"/>
        </w:rPr>
        <w:t>2.3</w:t>
      </w:r>
      <w:r w:rsidR="000664E8">
        <w:rPr>
          <w:lang w:val="ru-RU"/>
        </w:rPr>
        <w:t>.</w:t>
      </w:r>
    </w:p>
    <w:p w14:paraId="4529F646" w14:textId="31208C8C" w:rsidR="000664E8" w:rsidRDefault="000664E8" w:rsidP="000664E8">
      <w:pPr>
        <w:ind w:firstLine="0"/>
      </w:pPr>
      <w:r>
        <w:rPr>
          <w:lang w:val="ru-RU"/>
        </w:rPr>
        <w:lastRenderedPageBreak/>
        <w:t xml:space="preserve">Таблица </w:t>
      </w:r>
      <w:r w:rsidR="002375E1">
        <w:rPr>
          <w:lang w:val="ru-RU"/>
        </w:rPr>
        <w:t>2.3</w:t>
      </w:r>
      <w:r>
        <w:rPr>
          <w:lang w:val="ru-RU"/>
        </w:rPr>
        <w:t xml:space="preserve"> – Атрибуты сущности «</w:t>
      </w:r>
      <w:r>
        <w:t>BookText</w:t>
      </w:r>
      <w:r>
        <w:rPr>
          <w:lang w:val="ru-RU"/>
        </w:rPr>
        <w:t>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0664E8" w:rsidRPr="00A25A28" w14:paraId="372A9247" w14:textId="77777777" w:rsidTr="00355301">
        <w:trPr>
          <w:tblHeader/>
        </w:trPr>
        <w:tc>
          <w:tcPr>
            <w:tcW w:w="562" w:type="dxa"/>
          </w:tcPr>
          <w:p w14:paraId="35E21949" w14:textId="77777777" w:rsidR="000664E8" w:rsidRPr="00A25A28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3DF0D146" w14:textId="77777777" w:rsidR="000664E8" w:rsidRPr="00A25A28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5A993668" w14:textId="77777777" w:rsidR="000664E8" w:rsidRPr="00A25A28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42C914AA" w14:textId="77777777" w:rsidR="000664E8" w:rsidRPr="00A25A28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</w:p>
        </w:tc>
      </w:tr>
      <w:tr w:rsidR="000664E8" w:rsidRPr="00A25A28" w14:paraId="624CEF12" w14:textId="77777777" w:rsidTr="000664E8">
        <w:tc>
          <w:tcPr>
            <w:tcW w:w="562" w:type="dxa"/>
          </w:tcPr>
          <w:p w14:paraId="773A836F" w14:textId="77777777" w:rsidR="000664E8" w:rsidRPr="00A25A28" w:rsidRDefault="000664E8" w:rsidP="00463B37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1AD12AC5" w14:textId="77777777" w:rsidR="000664E8" w:rsidRPr="00A25A28" w:rsidRDefault="000664E8" w:rsidP="00463B37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Id (</w:t>
            </w:r>
            <w:r>
              <w:t>ИД)</w:t>
            </w:r>
          </w:p>
        </w:tc>
        <w:tc>
          <w:tcPr>
            <w:tcW w:w="1559" w:type="dxa"/>
          </w:tcPr>
          <w:p w14:paraId="65627B57" w14:textId="77777777" w:rsidR="000664E8" w:rsidRPr="00A25A28" w:rsidRDefault="000664E8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4530" w:type="dxa"/>
          </w:tcPr>
          <w:p w14:paraId="0E22A627" w14:textId="77777777" w:rsidR="000664E8" w:rsidRPr="00A25A28" w:rsidRDefault="000664E8" w:rsidP="00463B37">
            <w:pPr>
              <w:pStyle w:val="afa"/>
              <w:spacing w:before="120" w:after="120"/>
              <w:jc w:val="center"/>
            </w:pPr>
            <w:r>
              <w:t>Идентификатор (ИД)</w:t>
            </w:r>
          </w:p>
        </w:tc>
      </w:tr>
      <w:tr w:rsidR="000664E8" w:rsidRPr="00A25A28" w14:paraId="6463FADB" w14:textId="77777777" w:rsidTr="000664E8">
        <w:tc>
          <w:tcPr>
            <w:tcW w:w="562" w:type="dxa"/>
          </w:tcPr>
          <w:p w14:paraId="7F69C0C8" w14:textId="291408A5" w:rsidR="000664E8" w:rsidRPr="000664E8" w:rsidRDefault="000664E8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9" w:type="dxa"/>
          </w:tcPr>
          <w:p w14:paraId="1715AA7A" w14:textId="6CE3216E" w:rsidR="000664E8" w:rsidRPr="000664E8" w:rsidRDefault="000664E8" w:rsidP="00463B37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Text (</w:t>
            </w:r>
            <w:r>
              <w:t>Текст)</w:t>
            </w:r>
          </w:p>
        </w:tc>
        <w:tc>
          <w:tcPr>
            <w:tcW w:w="1559" w:type="dxa"/>
          </w:tcPr>
          <w:p w14:paraId="3539BA80" w14:textId="5F6517A9" w:rsidR="000664E8" w:rsidRPr="000664E8" w:rsidRDefault="000664E8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30" w:type="dxa"/>
          </w:tcPr>
          <w:p w14:paraId="02B4927A" w14:textId="41CFC8EB" w:rsidR="000664E8" w:rsidRDefault="000664E8" w:rsidP="00463B37">
            <w:pPr>
              <w:pStyle w:val="afa"/>
              <w:spacing w:before="120" w:after="120"/>
              <w:jc w:val="center"/>
            </w:pPr>
            <w:r>
              <w:t>Часть текста книги</w:t>
            </w:r>
          </w:p>
        </w:tc>
      </w:tr>
      <w:tr w:rsidR="000664E8" w:rsidRPr="00F646B5" w14:paraId="121E9FE2" w14:textId="77777777" w:rsidTr="000664E8">
        <w:tc>
          <w:tcPr>
            <w:tcW w:w="562" w:type="dxa"/>
          </w:tcPr>
          <w:p w14:paraId="5ADDF5C3" w14:textId="3BE85687" w:rsidR="000664E8" w:rsidRPr="000664E8" w:rsidRDefault="000664E8" w:rsidP="00463B37">
            <w:pPr>
              <w:pStyle w:val="afa"/>
              <w:spacing w:before="120" w:after="120"/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102A261D" w14:textId="017137A4" w:rsidR="000664E8" w:rsidRPr="000664E8" w:rsidRDefault="000664E8" w:rsidP="00463B37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PageNumber (</w:t>
            </w:r>
            <w:r>
              <w:t>Номер страницы)</w:t>
            </w:r>
          </w:p>
        </w:tc>
        <w:tc>
          <w:tcPr>
            <w:tcW w:w="1559" w:type="dxa"/>
          </w:tcPr>
          <w:p w14:paraId="3C04EC12" w14:textId="024E0C65" w:rsidR="000664E8" w:rsidRDefault="000664E8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int?</w:t>
            </w:r>
          </w:p>
        </w:tc>
        <w:tc>
          <w:tcPr>
            <w:tcW w:w="4530" w:type="dxa"/>
          </w:tcPr>
          <w:p w14:paraId="23E13799" w14:textId="128D9A4A" w:rsidR="000664E8" w:rsidRDefault="000664E8" w:rsidP="00463B37">
            <w:pPr>
              <w:pStyle w:val="afa"/>
              <w:spacing w:before="120" w:after="120"/>
              <w:jc w:val="center"/>
            </w:pPr>
            <w:r>
              <w:t>Номер страницы книги на котором расположена часть текста книги</w:t>
            </w:r>
          </w:p>
        </w:tc>
      </w:tr>
      <w:tr w:rsidR="000664E8" w:rsidRPr="00F646B5" w14:paraId="3306B0CD" w14:textId="77777777" w:rsidTr="000664E8">
        <w:tc>
          <w:tcPr>
            <w:tcW w:w="562" w:type="dxa"/>
          </w:tcPr>
          <w:p w14:paraId="69F56818" w14:textId="22B97354" w:rsidR="000664E8" w:rsidRDefault="000664E8" w:rsidP="00463B37">
            <w:pPr>
              <w:pStyle w:val="afa"/>
              <w:spacing w:before="120" w:after="120"/>
              <w:jc w:val="center"/>
            </w:pPr>
            <w:r>
              <w:t>4</w:t>
            </w:r>
          </w:p>
        </w:tc>
        <w:tc>
          <w:tcPr>
            <w:tcW w:w="3119" w:type="dxa"/>
          </w:tcPr>
          <w:p w14:paraId="06A75B3B" w14:textId="3F25B9E2" w:rsidR="000664E8" w:rsidRDefault="000664E8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BookDocumentId</w:t>
            </w:r>
          </w:p>
        </w:tc>
        <w:tc>
          <w:tcPr>
            <w:tcW w:w="1559" w:type="dxa"/>
          </w:tcPr>
          <w:p w14:paraId="5D63993C" w14:textId="5C3E15CB" w:rsidR="000664E8" w:rsidRPr="000664E8" w:rsidRDefault="000664E8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4530" w:type="dxa"/>
          </w:tcPr>
          <w:p w14:paraId="50FA727B" w14:textId="65A1DB1A" w:rsidR="000664E8" w:rsidRPr="000664E8" w:rsidRDefault="000664E8" w:rsidP="00463B37">
            <w:pPr>
              <w:pStyle w:val="afa"/>
              <w:spacing w:before="120" w:after="120"/>
              <w:jc w:val="center"/>
            </w:pPr>
            <w:r>
              <w:t>Внешний ключ к сущности «Книга»</w:t>
            </w:r>
          </w:p>
        </w:tc>
      </w:tr>
    </w:tbl>
    <w:p w14:paraId="4E1F667C" w14:textId="05FB7F70" w:rsidR="004433CB" w:rsidRDefault="004433CB" w:rsidP="004E194C">
      <w:pPr>
        <w:spacing w:before="120"/>
        <w:rPr>
          <w:lang w:val="ru-RU"/>
        </w:rPr>
      </w:pPr>
      <w:r>
        <w:rPr>
          <w:lang w:val="ru-RU"/>
        </w:rPr>
        <w:t>Сущность «Статистика пользователя» (</w:t>
      </w:r>
      <w:r>
        <w:t>BookUserStats</w:t>
      </w:r>
      <w:r>
        <w:rPr>
          <w:lang w:val="ru-RU"/>
        </w:rPr>
        <w:t>) показывает количество времени, который провёл пользователь с определенной книгой, на какой странице он остановился и когда последний раз её открывал.</w:t>
      </w:r>
      <w:r w:rsidR="00256DED">
        <w:rPr>
          <w:lang w:val="ru-RU"/>
        </w:rPr>
        <w:t xml:space="preserve"> Все её атрибуты</w:t>
      </w:r>
      <w:r w:rsidRPr="00EF4860">
        <w:rPr>
          <w:lang w:val="ru-RU"/>
        </w:rPr>
        <w:t xml:space="preserve"> </w:t>
      </w:r>
      <w:r w:rsidR="00F06EEB">
        <w:rPr>
          <w:lang w:val="ru-RU"/>
        </w:rPr>
        <w:t>представлены</w:t>
      </w:r>
      <w:r>
        <w:rPr>
          <w:lang w:val="ru-RU"/>
        </w:rPr>
        <w:t xml:space="preserve"> в таблице </w:t>
      </w:r>
      <w:r w:rsidR="002375E1">
        <w:rPr>
          <w:lang w:val="ru-RU"/>
        </w:rPr>
        <w:t>2.4</w:t>
      </w:r>
      <w:r>
        <w:rPr>
          <w:lang w:val="ru-RU"/>
        </w:rPr>
        <w:t>.</w:t>
      </w:r>
    </w:p>
    <w:p w14:paraId="25AB891A" w14:textId="40AC680D" w:rsidR="004433CB" w:rsidRPr="00256DED" w:rsidRDefault="004433CB" w:rsidP="004433CB">
      <w:pPr>
        <w:ind w:firstLine="0"/>
        <w:rPr>
          <w:lang w:val="ru-RU"/>
        </w:rPr>
      </w:pPr>
      <w:r>
        <w:rPr>
          <w:lang w:val="ru-RU"/>
        </w:rPr>
        <w:t>Таблица</w:t>
      </w:r>
      <w:r w:rsidR="002359E7">
        <w:rPr>
          <w:lang w:val="ru-RU"/>
        </w:rPr>
        <w:t xml:space="preserve"> </w:t>
      </w:r>
      <w:r w:rsidR="002375E1">
        <w:rPr>
          <w:lang w:val="ru-RU"/>
        </w:rPr>
        <w:t>2.4</w:t>
      </w:r>
      <w:r>
        <w:rPr>
          <w:lang w:val="ru-RU"/>
        </w:rPr>
        <w:t xml:space="preserve"> – Атрибуты сущности «</w:t>
      </w:r>
      <w:r w:rsidR="00256DED">
        <w:t>BookUserStats</w:t>
      </w:r>
      <w:r>
        <w:rPr>
          <w:lang w:val="ru-RU"/>
        </w:rPr>
        <w:t>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256DED" w:rsidRPr="00A25A28" w14:paraId="45CEC407" w14:textId="77777777" w:rsidTr="00355301">
        <w:trPr>
          <w:tblHeader/>
        </w:trPr>
        <w:tc>
          <w:tcPr>
            <w:tcW w:w="562" w:type="dxa"/>
          </w:tcPr>
          <w:p w14:paraId="26AB1351" w14:textId="77777777" w:rsidR="00256DED" w:rsidRPr="00A25A28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0C10DF79" w14:textId="77777777" w:rsidR="00256DED" w:rsidRPr="00A25A28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7E59DEA6" w14:textId="77777777" w:rsidR="00256DED" w:rsidRPr="00A25A28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58BF8143" w14:textId="77777777" w:rsidR="00256DED" w:rsidRPr="00A25A28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</w:p>
        </w:tc>
      </w:tr>
      <w:tr w:rsidR="00256DED" w:rsidRPr="00A25A28" w14:paraId="0E14830A" w14:textId="77777777" w:rsidTr="00463B37">
        <w:tc>
          <w:tcPr>
            <w:tcW w:w="562" w:type="dxa"/>
          </w:tcPr>
          <w:p w14:paraId="28430E78" w14:textId="77777777" w:rsidR="00256DED" w:rsidRPr="00A25A28" w:rsidRDefault="00256DED" w:rsidP="00463B37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2F8EE7D6" w14:textId="08A02D6A" w:rsidR="00256DED" w:rsidRPr="00A25A28" w:rsidRDefault="00256DED" w:rsidP="00463B37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BookId (</w:t>
            </w:r>
            <w:r>
              <w:t>ИД книги)</w:t>
            </w:r>
          </w:p>
        </w:tc>
        <w:tc>
          <w:tcPr>
            <w:tcW w:w="1559" w:type="dxa"/>
          </w:tcPr>
          <w:p w14:paraId="1860D935" w14:textId="77777777" w:rsidR="00256DED" w:rsidRPr="00A25A28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4530" w:type="dxa"/>
          </w:tcPr>
          <w:p w14:paraId="56797F46" w14:textId="4D81AA66" w:rsidR="00256DED" w:rsidRPr="00A25A28" w:rsidRDefault="00256DED" w:rsidP="00463B37">
            <w:pPr>
              <w:pStyle w:val="afa"/>
              <w:spacing w:before="120" w:after="120"/>
              <w:jc w:val="center"/>
            </w:pPr>
            <w:r>
              <w:t>Идентификатор книги</w:t>
            </w:r>
          </w:p>
        </w:tc>
      </w:tr>
      <w:tr w:rsidR="00256DED" w:rsidRPr="00A25A28" w14:paraId="7F2D9245" w14:textId="77777777" w:rsidTr="00463B37">
        <w:tc>
          <w:tcPr>
            <w:tcW w:w="562" w:type="dxa"/>
          </w:tcPr>
          <w:p w14:paraId="22A75449" w14:textId="12515210" w:rsidR="00256DED" w:rsidRDefault="00256DED" w:rsidP="00463B37">
            <w:pPr>
              <w:pStyle w:val="afa"/>
              <w:spacing w:before="120" w:after="120"/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08592A79" w14:textId="04094DD7" w:rsidR="00256DED" w:rsidRPr="00256DED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UserId</w:t>
            </w:r>
            <w:r>
              <w:t xml:space="preserve"> (ИД пользователя)</w:t>
            </w:r>
          </w:p>
        </w:tc>
        <w:tc>
          <w:tcPr>
            <w:tcW w:w="1559" w:type="dxa"/>
          </w:tcPr>
          <w:p w14:paraId="5FBF0F0A" w14:textId="153DB6A4" w:rsidR="00256DED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4530" w:type="dxa"/>
          </w:tcPr>
          <w:p w14:paraId="3FB0DD7B" w14:textId="771B1225" w:rsidR="00256DED" w:rsidRDefault="00256DED" w:rsidP="00463B37">
            <w:pPr>
              <w:pStyle w:val="afa"/>
              <w:spacing w:before="120" w:after="120"/>
              <w:jc w:val="center"/>
            </w:pPr>
            <w:r>
              <w:t>Идентификатор пользователя</w:t>
            </w:r>
          </w:p>
        </w:tc>
      </w:tr>
      <w:tr w:rsidR="00256DED" w:rsidRPr="00F646B5" w14:paraId="5C674D1D" w14:textId="77777777" w:rsidTr="00463B37">
        <w:tc>
          <w:tcPr>
            <w:tcW w:w="562" w:type="dxa"/>
          </w:tcPr>
          <w:p w14:paraId="2B9EF49A" w14:textId="02064A06" w:rsidR="00256DED" w:rsidRDefault="00256DED" w:rsidP="00463B37">
            <w:pPr>
              <w:pStyle w:val="afa"/>
              <w:spacing w:before="120" w:after="120"/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0C1A746A" w14:textId="2B45545F" w:rsidR="00256DED" w:rsidRPr="00256DED" w:rsidRDefault="00256DED" w:rsidP="00463B37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RecentAccess (</w:t>
            </w:r>
            <w:r>
              <w:t>Последнее время доступа)</w:t>
            </w:r>
          </w:p>
        </w:tc>
        <w:tc>
          <w:tcPr>
            <w:tcW w:w="1559" w:type="dxa"/>
          </w:tcPr>
          <w:p w14:paraId="6DF0D062" w14:textId="45109B38" w:rsidR="00256DED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Instant</w:t>
            </w:r>
          </w:p>
        </w:tc>
        <w:tc>
          <w:tcPr>
            <w:tcW w:w="4530" w:type="dxa"/>
          </w:tcPr>
          <w:p w14:paraId="4A77438D" w14:textId="3FF9598F" w:rsidR="00256DED" w:rsidRPr="00256DED" w:rsidRDefault="00256DED" w:rsidP="00463B37">
            <w:pPr>
              <w:pStyle w:val="afa"/>
              <w:spacing w:before="120" w:after="120"/>
              <w:jc w:val="center"/>
            </w:pPr>
            <w:r>
              <w:t>Последнее время, когда пользователь открывал книгу</w:t>
            </w:r>
          </w:p>
        </w:tc>
      </w:tr>
      <w:tr w:rsidR="00256DED" w:rsidRPr="00F646B5" w14:paraId="48A4415A" w14:textId="77777777" w:rsidTr="00463B37">
        <w:tc>
          <w:tcPr>
            <w:tcW w:w="562" w:type="dxa"/>
          </w:tcPr>
          <w:p w14:paraId="250280AE" w14:textId="606BEF30" w:rsidR="00256DED" w:rsidRDefault="00256DED" w:rsidP="00463B37">
            <w:pPr>
              <w:pStyle w:val="afa"/>
              <w:spacing w:before="120" w:after="120"/>
              <w:jc w:val="center"/>
            </w:pPr>
            <w:r>
              <w:t>4</w:t>
            </w:r>
          </w:p>
        </w:tc>
        <w:tc>
          <w:tcPr>
            <w:tcW w:w="3119" w:type="dxa"/>
          </w:tcPr>
          <w:p w14:paraId="6C0F6BD9" w14:textId="721EBF87" w:rsidR="00256DED" w:rsidRPr="00256DED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TotalReadingTime</w:t>
            </w:r>
          </w:p>
        </w:tc>
        <w:tc>
          <w:tcPr>
            <w:tcW w:w="1559" w:type="dxa"/>
          </w:tcPr>
          <w:p w14:paraId="26A95F77" w14:textId="4CB09880" w:rsidR="00256DED" w:rsidRPr="00256DED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4530" w:type="dxa"/>
          </w:tcPr>
          <w:p w14:paraId="4AC026FB" w14:textId="653AC4EF" w:rsidR="00256DED" w:rsidRDefault="00256DED" w:rsidP="00463B37">
            <w:pPr>
              <w:pStyle w:val="afa"/>
              <w:spacing w:before="120" w:after="120"/>
              <w:jc w:val="center"/>
            </w:pPr>
            <w:r>
              <w:t>Общее проведенное время с книгой в секундах</w:t>
            </w:r>
          </w:p>
        </w:tc>
      </w:tr>
      <w:tr w:rsidR="00256DED" w:rsidRPr="00F646B5" w14:paraId="30A6B8DD" w14:textId="77777777" w:rsidTr="00463B37">
        <w:tc>
          <w:tcPr>
            <w:tcW w:w="562" w:type="dxa"/>
          </w:tcPr>
          <w:p w14:paraId="4B8A92AA" w14:textId="070EB647" w:rsidR="00256DED" w:rsidRDefault="00256DED" w:rsidP="00463B37">
            <w:pPr>
              <w:pStyle w:val="afa"/>
              <w:spacing w:before="120" w:after="120"/>
              <w:jc w:val="center"/>
            </w:pPr>
            <w:r>
              <w:t>5</w:t>
            </w:r>
          </w:p>
        </w:tc>
        <w:tc>
          <w:tcPr>
            <w:tcW w:w="3119" w:type="dxa"/>
          </w:tcPr>
          <w:p w14:paraId="1E296FCF" w14:textId="0650EE10" w:rsidR="00256DED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LastViewedPage</w:t>
            </w:r>
          </w:p>
        </w:tc>
        <w:tc>
          <w:tcPr>
            <w:tcW w:w="1559" w:type="dxa"/>
          </w:tcPr>
          <w:p w14:paraId="36B308D4" w14:textId="3C47D4E0" w:rsidR="00256DED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int?</w:t>
            </w:r>
          </w:p>
        </w:tc>
        <w:tc>
          <w:tcPr>
            <w:tcW w:w="4530" w:type="dxa"/>
          </w:tcPr>
          <w:p w14:paraId="0D668270" w14:textId="4B6521D7" w:rsidR="00256DED" w:rsidRDefault="00256DED" w:rsidP="00463B37">
            <w:pPr>
              <w:pStyle w:val="afa"/>
              <w:spacing w:before="120" w:after="120"/>
              <w:jc w:val="center"/>
            </w:pPr>
            <w:r>
              <w:t xml:space="preserve">Номер </w:t>
            </w:r>
            <w:r w:rsidR="0009282C">
              <w:t>страницы,</w:t>
            </w:r>
            <w:r>
              <w:t xml:space="preserve"> на котором остановился пользователь</w:t>
            </w:r>
          </w:p>
        </w:tc>
      </w:tr>
    </w:tbl>
    <w:p w14:paraId="0EADEAC0" w14:textId="38B6B976" w:rsidR="002375E1" w:rsidRDefault="002375E1" w:rsidP="002375E1">
      <w:pPr>
        <w:spacing w:before="120"/>
        <w:rPr>
          <w:lang w:val="ru-RU"/>
        </w:rPr>
      </w:pPr>
      <w:r>
        <w:rPr>
          <w:lang w:val="ru-RU"/>
        </w:rPr>
        <w:t>Атрибуты сущности «Словарного слова» (</w:t>
      </w:r>
      <w:r>
        <w:t>DictionaryWord</w:t>
      </w:r>
      <w:r w:rsidRPr="002375E1">
        <w:rPr>
          <w:lang w:val="ru-RU"/>
        </w:rPr>
        <w:t xml:space="preserve">) </w:t>
      </w:r>
      <w:r>
        <w:rPr>
          <w:lang w:val="ru-RU"/>
        </w:rPr>
        <w:t>отбражена в таблице 2.</w:t>
      </w:r>
      <w:r w:rsidR="00AB4705">
        <w:rPr>
          <w:lang w:val="ru-RU"/>
        </w:rPr>
        <w:t>5</w:t>
      </w:r>
      <w:r>
        <w:rPr>
          <w:lang w:val="ru-RU"/>
        </w:rPr>
        <w:t>.</w:t>
      </w:r>
    </w:p>
    <w:p w14:paraId="61ADC473" w14:textId="1B6A0BBA" w:rsidR="002375E1" w:rsidRDefault="002375E1" w:rsidP="00F06EEB">
      <w:pPr>
        <w:ind w:firstLine="0"/>
      </w:pPr>
      <w:r>
        <w:rPr>
          <w:lang w:val="ru-RU"/>
        </w:rPr>
        <w:t>Таблица 2.</w:t>
      </w:r>
      <w:r w:rsidR="00AB4705">
        <w:rPr>
          <w:lang w:val="ru-RU"/>
        </w:rPr>
        <w:t>5</w:t>
      </w:r>
      <w:r>
        <w:rPr>
          <w:lang w:val="ru-RU"/>
        </w:rPr>
        <w:t xml:space="preserve"> – Атрибуты сущности «</w:t>
      </w:r>
      <w:r>
        <w:t>DictionaryWord</w:t>
      </w:r>
      <w:r>
        <w:rPr>
          <w:lang w:val="ru-RU"/>
        </w:rPr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464"/>
        <w:gridCol w:w="3217"/>
        <w:gridCol w:w="1559"/>
        <w:gridCol w:w="4531"/>
      </w:tblGrid>
      <w:tr w:rsidR="0029428E" w:rsidRPr="00A25A28" w14:paraId="6FCCF0DF" w14:textId="77777777" w:rsidTr="0029428E">
        <w:trPr>
          <w:tblHeader/>
        </w:trPr>
        <w:tc>
          <w:tcPr>
            <w:tcW w:w="464" w:type="dxa"/>
          </w:tcPr>
          <w:p w14:paraId="569F44E0" w14:textId="77777777" w:rsidR="002375E1" w:rsidRPr="00A25A28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№</w:t>
            </w:r>
          </w:p>
        </w:tc>
        <w:tc>
          <w:tcPr>
            <w:tcW w:w="3217" w:type="dxa"/>
          </w:tcPr>
          <w:p w14:paraId="372219BF" w14:textId="77777777" w:rsidR="002375E1" w:rsidRPr="00A25A28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32427C18" w14:textId="77777777" w:rsidR="002375E1" w:rsidRPr="00A25A28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4531" w:type="dxa"/>
          </w:tcPr>
          <w:p w14:paraId="3B9F780A" w14:textId="77777777" w:rsidR="002375E1" w:rsidRPr="00A25A28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</w:p>
        </w:tc>
      </w:tr>
      <w:tr w:rsidR="0029428E" w:rsidRPr="00F646B5" w14:paraId="7C10F4D0" w14:textId="77777777" w:rsidTr="0029428E">
        <w:tc>
          <w:tcPr>
            <w:tcW w:w="464" w:type="dxa"/>
          </w:tcPr>
          <w:p w14:paraId="244181AA" w14:textId="77777777" w:rsidR="002375E1" w:rsidRPr="00A25A28" w:rsidRDefault="002375E1" w:rsidP="00707BEB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217" w:type="dxa"/>
          </w:tcPr>
          <w:p w14:paraId="00182AE8" w14:textId="47B58769" w:rsidR="002375E1" w:rsidRPr="002375E1" w:rsidRDefault="002375E1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Word</w:t>
            </w:r>
          </w:p>
        </w:tc>
        <w:tc>
          <w:tcPr>
            <w:tcW w:w="1559" w:type="dxa"/>
          </w:tcPr>
          <w:p w14:paraId="3A32B915" w14:textId="45CB9BBA" w:rsidR="002375E1" w:rsidRPr="00A25A28" w:rsidRDefault="002375E1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31" w:type="dxa"/>
          </w:tcPr>
          <w:p w14:paraId="46F33A50" w14:textId="7272929A" w:rsidR="002375E1" w:rsidRPr="002375E1" w:rsidRDefault="002375E1" w:rsidP="00707BEB">
            <w:pPr>
              <w:pStyle w:val="afa"/>
              <w:spacing w:before="120" w:after="120"/>
              <w:jc w:val="center"/>
            </w:pPr>
            <w:r>
              <w:t>Само слово</w:t>
            </w:r>
            <w:r w:rsidRPr="002375E1">
              <w:t>;</w:t>
            </w:r>
            <w:r>
              <w:t xml:space="preserve"> используется в качестве основного ключа</w:t>
            </w:r>
            <w:r w:rsidRPr="002375E1">
              <w:t xml:space="preserve"> </w:t>
            </w:r>
            <w:r>
              <w:t>таблицы</w:t>
            </w:r>
          </w:p>
        </w:tc>
      </w:tr>
      <w:tr w:rsidR="0029428E" w:rsidRPr="002375E1" w14:paraId="61DC881C" w14:textId="77777777" w:rsidTr="0029428E">
        <w:tc>
          <w:tcPr>
            <w:tcW w:w="464" w:type="dxa"/>
          </w:tcPr>
          <w:p w14:paraId="644BEB61" w14:textId="645E8578" w:rsidR="002375E1" w:rsidRDefault="002375E1" w:rsidP="00707BEB">
            <w:pPr>
              <w:pStyle w:val="afa"/>
              <w:spacing w:before="120" w:after="120"/>
              <w:jc w:val="center"/>
            </w:pPr>
            <w:r>
              <w:t>2</w:t>
            </w:r>
          </w:p>
        </w:tc>
        <w:tc>
          <w:tcPr>
            <w:tcW w:w="3217" w:type="dxa"/>
          </w:tcPr>
          <w:p w14:paraId="4F91E06C" w14:textId="22E2197F" w:rsidR="002375E1" w:rsidRPr="002375E1" w:rsidRDefault="002375E1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Transcription</w:t>
            </w:r>
          </w:p>
        </w:tc>
        <w:tc>
          <w:tcPr>
            <w:tcW w:w="1559" w:type="dxa"/>
          </w:tcPr>
          <w:p w14:paraId="2A5B7690" w14:textId="7D9134BA" w:rsidR="002375E1" w:rsidRPr="002375E1" w:rsidRDefault="002375E1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string?</w:t>
            </w:r>
          </w:p>
        </w:tc>
        <w:tc>
          <w:tcPr>
            <w:tcW w:w="4531" w:type="dxa"/>
          </w:tcPr>
          <w:p w14:paraId="11E0384C" w14:textId="588B42BC" w:rsidR="002375E1" w:rsidRDefault="002375E1" w:rsidP="00707BEB">
            <w:pPr>
              <w:pStyle w:val="afa"/>
              <w:spacing w:before="120" w:after="120"/>
              <w:jc w:val="center"/>
            </w:pPr>
            <w:r>
              <w:t>Транскрипция слова, необязателен</w:t>
            </w:r>
          </w:p>
        </w:tc>
      </w:tr>
      <w:tr w:rsidR="0029428E" w:rsidRPr="002375E1" w14:paraId="096D1D9E" w14:textId="77777777" w:rsidTr="0029428E">
        <w:tc>
          <w:tcPr>
            <w:tcW w:w="464" w:type="dxa"/>
          </w:tcPr>
          <w:p w14:paraId="15FDBF54" w14:textId="1823946F" w:rsidR="002375E1" w:rsidRPr="002375E1" w:rsidRDefault="002375E1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3217" w:type="dxa"/>
          </w:tcPr>
          <w:p w14:paraId="42A1B934" w14:textId="1D932F15" w:rsidR="002375E1" w:rsidRPr="002375E1" w:rsidRDefault="002375E1" w:rsidP="00707BEB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LanguageCode</w:t>
            </w:r>
          </w:p>
        </w:tc>
        <w:tc>
          <w:tcPr>
            <w:tcW w:w="1559" w:type="dxa"/>
          </w:tcPr>
          <w:p w14:paraId="514AE8DD" w14:textId="51A56055" w:rsidR="002375E1" w:rsidRDefault="002375E1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string?</w:t>
            </w:r>
          </w:p>
        </w:tc>
        <w:tc>
          <w:tcPr>
            <w:tcW w:w="4531" w:type="dxa"/>
          </w:tcPr>
          <w:p w14:paraId="41D4527B" w14:textId="6E80A6C8" w:rsidR="002375E1" w:rsidRDefault="002375E1" w:rsidP="00707BEB">
            <w:pPr>
              <w:pStyle w:val="afa"/>
              <w:spacing w:before="120" w:after="120"/>
              <w:jc w:val="center"/>
            </w:pPr>
            <w:r>
              <w:t>Кода языка, необязателен</w:t>
            </w:r>
          </w:p>
        </w:tc>
      </w:tr>
      <w:tr w:rsidR="0029428E" w:rsidRPr="00F646B5" w14:paraId="113CAF48" w14:textId="77777777" w:rsidTr="0029428E">
        <w:tc>
          <w:tcPr>
            <w:tcW w:w="464" w:type="dxa"/>
          </w:tcPr>
          <w:p w14:paraId="6CAA9126" w14:textId="601D0517" w:rsidR="002375E1" w:rsidRPr="002375E1" w:rsidRDefault="002375E1" w:rsidP="00707BEB">
            <w:pPr>
              <w:pStyle w:val="afa"/>
              <w:spacing w:before="120" w:after="120"/>
              <w:jc w:val="center"/>
            </w:pPr>
            <w:r>
              <w:t>4</w:t>
            </w:r>
          </w:p>
        </w:tc>
        <w:tc>
          <w:tcPr>
            <w:tcW w:w="3217" w:type="dxa"/>
          </w:tcPr>
          <w:p w14:paraId="668F52B7" w14:textId="03DA0F1E" w:rsidR="002375E1" w:rsidRPr="0029428E" w:rsidRDefault="0029428E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Aliases</w:t>
            </w:r>
          </w:p>
        </w:tc>
        <w:tc>
          <w:tcPr>
            <w:tcW w:w="1559" w:type="dxa"/>
          </w:tcPr>
          <w:p w14:paraId="236536AF" w14:textId="413EA93A" w:rsidR="002375E1" w:rsidRPr="0029428E" w:rsidRDefault="0029428E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ICollection&lt;DictionaryWordAlias&gt;</w:t>
            </w:r>
          </w:p>
        </w:tc>
        <w:tc>
          <w:tcPr>
            <w:tcW w:w="4531" w:type="dxa"/>
          </w:tcPr>
          <w:p w14:paraId="7CEFA93E" w14:textId="47B75784" w:rsidR="002375E1" w:rsidRDefault="0029428E" w:rsidP="00707BEB">
            <w:pPr>
              <w:pStyle w:val="afa"/>
              <w:spacing w:before="120" w:after="120"/>
              <w:jc w:val="center"/>
            </w:pPr>
            <w:r>
              <w:t>Список слов в альтернативной форме</w:t>
            </w:r>
          </w:p>
        </w:tc>
      </w:tr>
      <w:tr w:rsidR="0029428E" w:rsidRPr="0029428E" w14:paraId="636D3B84" w14:textId="77777777" w:rsidTr="0029428E">
        <w:tc>
          <w:tcPr>
            <w:tcW w:w="464" w:type="dxa"/>
          </w:tcPr>
          <w:p w14:paraId="63A10660" w14:textId="7091150F" w:rsidR="0029428E" w:rsidRDefault="0029428E" w:rsidP="00707BEB">
            <w:pPr>
              <w:pStyle w:val="afa"/>
              <w:spacing w:before="120" w:after="120"/>
              <w:jc w:val="center"/>
            </w:pPr>
            <w:r>
              <w:t>5</w:t>
            </w:r>
          </w:p>
        </w:tc>
        <w:tc>
          <w:tcPr>
            <w:tcW w:w="3217" w:type="dxa"/>
          </w:tcPr>
          <w:p w14:paraId="337E8F0E" w14:textId="1FA1D06A" w:rsidR="0029428E" w:rsidRPr="0029428E" w:rsidRDefault="0029428E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Definition</w:t>
            </w:r>
          </w:p>
        </w:tc>
        <w:tc>
          <w:tcPr>
            <w:tcW w:w="1559" w:type="dxa"/>
          </w:tcPr>
          <w:p w14:paraId="1942E16F" w14:textId="2F615436" w:rsidR="0029428E" w:rsidRDefault="0029428E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ICollection&lt;DictionaryWordDefinition&gt;</w:t>
            </w:r>
          </w:p>
        </w:tc>
        <w:tc>
          <w:tcPr>
            <w:tcW w:w="4531" w:type="dxa"/>
          </w:tcPr>
          <w:p w14:paraId="35CF0E88" w14:textId="668149B0" w:rsidR="0029428E" w:rsidRDefault="0029428E" w:rsidP="00707BEB">
            <w:pPr>
              <w:pStyle w:val="afa"/>
              <w:spacing w:before="120" w:after="120"/>
              <w:jc w:val="center"/>
            </w:pPr>
            <w:r>
              <w:t>Список определении этого слова</w:t>
            </w:r>
          </w:p>
        </w:tc>
      </w:tr>
    </w:tbl>
    <w:p w14:paraId="446F3E00" w14:textId="28109FAD" w:rsidR="002375E1" w:rsidRDefault="00541F85" w:rsidP="00541F85">
      <w:pPr>
        <w:spacing w:before="120"/>
        <w:rPr>
          <w:lang w:val="ru-RU"/>
        </w:rPr>
      </w:pPr>
      <w:r>
        <w:rPr>
          <w:lang w:val="ru-RU"/>
        </w:rPr>
        <w:t>Сущность «Альтернативная форма слова»</w:t>
      </w:r>
      <w:r w:rsidRPr="00541F85">
        <w:rPr>
          <w:lang w:val="ru-RU"/>
        </w:rPr>
        <w:t xml:space="preserve"> </w:t>
      </w:r>
      <w:r>
        <w:rPr>
          <w:lang w:val="ru-RU"/>
        </w:rPr>
        <w:t>(</w:t>
      </w:r>
      <w:r>
        <w:t>DictionaryWordAlias</w:t>
      </w:r>
      <w:r>
        <w:rPr>
          <w:lang w:val="ru-RU"/>
        </w:rPr>
        <w:t>) имеет зависимость многие к одному к сущности «</w:t>
      </w:r>
      <w:r w:rsidR="005F1A77">
        <w:rPr>
          <w:lang w:val="ru-RU"/>
        </w:rPr>
        <w:t>Словарное слово</w:t>
      </w:r>
      <w:r>
        <w:rPr>
          <w:lang w:val="ru-RU"/>
        </w:rPr>
        <w:t xml:space="preserve">» и само по себе не может существовать. </w:t>
      </w:r>
      <w:r w:rsidR="00AB4705">
        <w:rPr>
          <w:lang w:val="ru-RU"/>
        </w:rPr>
        <w:t>Атрибуты сущности представлена на рисунке 2.6.</w:t>
      </w:r>
    </w:p>
    <w:p w14:paraId="5CFD1A7A" w14:textId="7FC3F3B9" w:rsidR="00AB4705" w:rsidRDefault="00AB4705" w:rsidP="00F06EEB">
      <w:pPr>
        <w:ind w:firstLine="0"/>
      </w:pPr>
      <w:r>
        <w:rPr>
          <w:lang w:val="ru-RU"/>
        </w:rPr>
        <w:t>Таблица 2.6 – Атрибуты сущности «</w:t>
      </w:r>
      <w:r>
        <w:t>DictionaryWordAlias</w:t>
      </w:r>
      <w:r>
        <w:rPr>
          <w:lang w:val="ru-RU"/>
        </w:rPr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464"/>
        <w:gridCol w:w="3217"/>
        <w:gridCol w:w="1559"/>
        <w:gridCol w:w="4531"/>
      </w:tblGrid>
      <w:tr w:rsidR="00551235" w:rsidRPr="00A25A28" w14:paraId="34B4B084" w14:textId="77777777" w:rsidTr="00707BEB">
        <w:trPr>
          <w:tblHeader/>
        </w:trPr>
        <w:tc>
          <w:tcPr>
            <w:tcW w:w="464" w:type="dxa"/>
          </w:tcPr>
          <w:p w14:paraId="257ED666" w14:textId="77777777" w:rsidR="00551235" w:rsidRPr="00A25A28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№</w:t>
            </w:r>
          </w:p>
        </w:tc>
        <w:tc>
          <w:tcPr>
            <w:tcW w:w="3217" w:type="dxa"/>
          </w:tcPr>
          <w:p w14:paraId="0DF3CC5E" w14:textId="77777777" w:rsidR="00551235" w:rsidRPr="00A25A28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5CF3E64C" w14:textId="77777777" w:rsidR="00551235" w:rsidRPr="00A25A28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4531" w:type="dxa"/>
          </w:tcPr>
          <w:p w14:paraId="13D6DBA3" w14:textId="77777777" w:rsidR="00551235" w:rsidRPr="00A25A28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</w:p>
        </w:tc>
      </w:tr>
      <w:tr w:rsidR="00551235" w:rsidRPr="00F646B5" w14:paraId="515B77D7" w14:textId="77777777" w:rsidTr="00707BEB">
        <w:tc>
          <w:tcPr>
            <w:tcW w:w="464" w:type="dxa"/>
          </w:tcPr>
          <w:p w14:paraId="12E4898E" w14:textId="77777777" w:rsidR="00551235" w:rsidRPr="00A25A28" w:rsidRDefault="00551235" w:rsidP="00707BEB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217" w:type="dxa"/>
          </w:tcPr>
          <w:p w14:paraId="647DB8A4" w14:textId="683E896C" w:rsidR="00551235" w:rsidRPr="002375E1" w:rsidRDefault="0055123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Alias</w:t>
            </w:r>
          </w:p>
        </w:tc>
        <w:tc>
          <w:tcPr>
            <w:tcW w:w="1559" w:type="dxa"/>
          </w:tcPr>
          <w:p w14:paraId="4621644A" w14:textId="77777777" w:rsidR="00551235" w:rsidRPr="00A25A28" w:rsidRDefault="0055123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31" w:type="dxa"/>
          </w:tcPr>
          <w:p w14:paraId="0A113644" w14:textId="40218FC8" w:rsidR="00551235" w:rsidRPr="002375E1" w:rsidRDefault="00551235" w:rsidP="00707BEB">
            <w:pPr>
              <w:pStyle w:val="afa"/>
              <w:spacing w:before="120" w:after="120"/>
              <w:jc w:val="center"/>
            </w:pPr>
            <w:r>
              <w:t>Альтернативное форма слова</w:t>
            </w:r>
            <w:r w:rsidRPr="002375E1">
              <w:t>;</w:t>
            </w:r>
            <w:r>
              <w:t xml:space="preserve"> используется в качестве основного ключа</w:t>
            </w:r>
            <w:r w:rsidRPr="002375E1">
              <w:t xml:space="preserve"> </w:t>
            </w:r>
            <w:r>
              <w:t>таблицы</w:t>
            </w:r>
          </w:p>
        </w:tc>
      </w:tr>
    </w:tbl>
    <w:p w14:paraId="002F2865" w14:textId="598BA849" w:rsidR="00551235" w:rsidRDefault="005F1A77" w:rsidP="005F1A77">
      <w:pPr>
        <w:spacing w:before="120"/>
        <w:rPr>
          <w:lang w:val="ru-RU"/>
        </w:rPr>
      </w:pPr>
      <w:r>
        <w:rPr>
          <w:lang w:val="ru-RU"/>
        </w:rPr>
        <w:t>Также как с сущностью «Альтернативная форма слова»</w:t>
      </w:r>
      <w:r w:rsidR="00E87912">
        <w:rPr>
          <w:lang w:val="ru-RU"/>
        </w:rPr>
        <w:t xml:space="preserve"> сущность «Определени</w:t>
      </w:r>
      <w:r w:rsidR="00E7626A">
        <w:rPr>
          <w:lang w:val="ru-RU"/>
        </w:rPr>
        <w:t>е</w:t>
      </w:r>
      <w:r w:rsidR="00E87912">
        <w:rPr>
          <w:lang w:val="ru-RU"/>
        </w:rPr>
        <w:t xml:space="preserve"> слова» (</w:t>
      </w:r>
      <w:r w:rsidR="00E87912">
        <w:t>DictionaryWordDefinition</w:t>
      </w:r>
      <w:r w:rsidR="00E87912">
        <w:rPr>
          <w:lang w:val="ru-RU"/>
        </w:rPr>
        <w:t>)</w:t>
      </w:r>
      <w:r>
        <w:rPr>
          <w:lang w:val="ru-RU"/>
        </w:rPr>
        <w:t xml:space="preserve"> имеет зависимость многие к одному от сущности «Словарное слово» и само по себе не может существо</w:t>
      </w:r>
      <w:r w:rsidR="00FE40BF">
        <w:rPr>
          <w:lang w:val="ru-RU"/>
        </w:rPr>
        <w:t>в</w:t>
      </w:r>
      <w:r>
        <w:rPr>
          <w:lang w:val="ru-RU"/>
        </w:rPr>
        <w:t xml:space="preserve">ать. </w:t>
      </w:r>
      <w:r w:rsidR="00173172">
        <w:rPr>
          <w:lang w:val="ru-RU"/>
        </w:rPr>
        <w:t>Атрибуты сущности представлена на рисунке 2.7.</w:t>
      </w:r>
    </w:p>
    <w:p w14:paraId="3F2B7D28" w14:textId="04B06FF6" w:rsidR="00173172" w:rsidRDefault="00173172" w:rsidP="00F06EEB">
      <w:pPr>
        <w:ind w:firstLine="0"/>
        <w:rPr>
          <w:lang w:val="ru-RU"/>
        </w:rPr>
      </w:pPr>
      <w:r>
        <w:rPr>
          <w:lang w:val="ru-RU"/>
        </w:rPr>
        <w:t>Таблица 2.7 – Атрибуты сущности «</w:t>
      </w:r>
      <w:r>
        <w:t>DictionaryWordDefinition</w:t>
      </w:r>
      <w:r>
        <w:rPr>
          <w:lang w:val="ru-RU"/>
        </w:rPr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464"/>
        <w:gridCol w:w="3217"/>
        <w:gridCol w:w="1559"/>
        <w:gridCol w:w="4531"/>
      </w:tblGrid>
      <w:tr w:rsidR="00173172" w:rsidRPr="00A25A28" w14:paraId="48913C21" w14:textId="77777777" w:rsidTr="00707BEB">
        <w:trPr>
          <w:tblHeader/>
        </w:trPr>
        <w:tc>
          <w:tcPr>
            <w:tcW w:w="464" w:type="dxa"/>
          </w:tcPr>
          <w:p w14:paraId="77ADB3D9" w14:textId="77777777" w:rsidR="00173172" w:rsidRPr="00A25A28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№</w:t>
            </w:r>
          </w:p>
        </w:tc>
        <w:tc>
          <w:tcPr>
            <w:tcW w:w="3217" w:type="dxa"/>
          </w:tcPr>
          <w:p w14:paraId="5DD97195" w14:textId="77777777" w:rsidR="00173172" w:rsidRPr="00A25A28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79E754BD" w14:textId="77777777" w:rsidR="00173172" w:rsidRPr="00A25A28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4531" w:type="dxa"/>
          </w:tcPr>
          <w:p w14:paraId="3AAAE147" w14:textId="77777777" w:rsidR="00173172" w:rsidRPr="00A25A28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</w:p>
        </w:tc>
      </w:tr>
      <w:tr w:rsidR="00173172" w:rsidRPr="00173172" w14:paraId="56F76F1C" w14:textId="77777777" w:rsidTr="00707BEB">
        <w:tc>
          <w:tcPr>
            <w:tcW w:w="464" w:type="dxa"/>
          </w:tcPr>
          <w:p w14:paraId="06BCA7F1" w14:textId="77777777" w:rsidR="00173172" w:rsidRPr="00A25A28" w:rsidRDefault="00173172" w:rsidP="00707BEB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217" w:type="dxa"/>
          </w:tcPr>
          <w:p w14:paraId="0E8375E3" w14:textId="3CD77901" w:rsidR="00173172" w:rsidRPr="002375E1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559" w:type="dxa"/>
          </w:tcPr>
          <w:p w14:paraId="644E34D1" w14:textId="0FBC3BC0" w:rsidR="00173172" w:rsidRPr="009F4862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4531" w:type="dxa"/>
          </w:tcPr>
          <w:p w14:paraId="274D2E56" w14:textId="5E32B2A9" w:rsidR="00173172" w:rsidRPr="009F4862" w:rsidRDefault="009F4862" w:rsidP="00707BEB">
            <w:pPr>
              <w:pStyle w:val="afa"/>
              <w:spacing w:before="120" w:after="120"/>
              <w:jc w:val="center"/>
            </w:pPr>
            <w:r>
              <w:t>Уникальный идентификатор, основный ключ</w:t>
            </w:r>
          </w:p>
        </w:tc>
      </w:tr>
      <w:tr w:rsidR="009F4862" w:rsidRPr="00173172" w14:paraId="5FEFE478" w14:textId="77777777" w:rsidTr="00707BEB">
        <w:tc>
          <w:tcPr>
            <w:tcW w:w="464" w:type="dxa"/>
          </w:tcPr>
          <w:p w14:paraId="0ED1409B" w14:textId="111CBB6B" w:rsidR="009F4862" w:rsidRDefault="009F4862" w:rsidP="00707BEB">
            <w:pPr>
              <w:pStyle w:val="afa"/>
              <w:spacing w:before="120" w:after="120"/>
              <w:jc w:val="center"/>
            </w:pPr>
            <w:r>
              <w:t>2</w:t>
            </w:r>
          </w:p>
        </w:tc>
        <w:tc>
          <w:tcPr>
            <w:tcW w:w="3217" w:type="dxa"/>
          </w:tcPr>
          <w:p w14:paraId="0CA82C4A" w14:textId="3FACA7E2" w:rsidR="009F4862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PartOfSpeech</w:t>
            </w:r>
          </w:p>
        </w:tc>
        <w:tc>
          <w:tcPr>
            <w:tcW w:w="1559" w:type="dxa"/>
          </w:tcPr>
          <w:p w14:paraId="2AB7CC48" w14:textId="3AA00F8A" w:rsidR="009F4862" w:rsidRPr="009F4862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string?</w:t>
            </w:r>
          </w:p>
        </w:tc>
        <w:tc>
          <w:tcPr>
            <w:tcW w:w="4531" w:type="dxa"/>
          </w:tcPr>
          <w:p w14:paraId="68249EE0" w14:textId="670EA876" w:rsidR="009F4862" w:rsidRDefault="009F4862" w:rsidP="00707BEB">
            <w:pPr>
              <w:pStyle w:val="afa"/>
              <w:spacing w:before="120" w:after="120"/>
              <w:jc w:val="center"/>
            </w:pPr>
            <w:r>
              <w:t>Часть речи, необязательно</w:t>
            </w:r>
          </w:p>
        </w:tc>
      </w:tr>
      <w:tr w:rsidR="009F4862" w:rsidRPr="00F646B5" w14:paraId="2CA26EF5" w14:textId="77777777" w:rsidTr="00707BEB">
        <w:tc>
          <w:tcPr>
            <w:tcW w:w="464" w:type="dxa"/>
          </w:tcPr>
          <w:p w14:paraId="2F4401A7" w14:textId="6E87729C" w:rsidR="009F4862" w:rsidRDefault="009F4862" w:rsidP="00707BEB">
            <w:pPr>
              <w:pStyle w:val="afa"/>
              <w:spacing w:before="120" w:after="120"/>
              <w:jc w:val="center"/>
            </w:pPr>
            <w:r>
              <w:t>3</w:t>
            </w:r>
          </w:p>
        </w:tc>
        <w:tc>
          <w:tcPr>
            <w:tcW w:w="3217" w:type="dxa"/>
          </w:tcPr>
          <w:p w14:paraId="5F00435A" w14:textId="76BF354F" w:rsidR="009F4862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SubjectName</w:t>
            </w:r>
          </w:p>
        </w:tc>
        <w:tc>
          <w:tcPr>
            <w:tcW w:w="1559" w:type="dxa"/>
          </w:tcPr>
          <w:p w14:paraId="2824ABD0" w14:textId="539CE45A" w:rsidR="009F4862" w:rsidRPr="009F4862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string?</w:t>
            </w:r>
          </w:p>
        </w:tc>
        <w:tc>
          <w:tcPr>
            <w:tcW w:w="4531" w:type="dxa"/>
          </w:tcPr>
          <w:p w14:paraId="21E0156B" w14:textId="0BB34591" w:rsidR="009F4862" w:rsidRPr="009F4862" w:rsidRDefault="009F4862" w:rsidP="00707BEB">
            <w:pPr>
              <w:pStyle w:val="afa"/>
              <w:spacing w:before="120" w:after="120"/>
              <w:jc w:val="center"/>
            </w:pPr>
            <w:r>
              <w:t>Имя деятельности, где используется определение</w:t>
            </w:r>
            <w:r w:rsidRPr="009F4862">
              <w:t>;</w:t>
            </w:r>
            <w:r>
              <w:t xml:space="preserve"> необязательно</w:t>
            </w:r>
          </w:p>
        </w:tc>
      </w:tr>
      <w:tr w:rsidR="009F4862" w:rsidRPr="009F4862" w14:paraId="6689DE76" w14:textId="77777777" w:rsidTr="00707BEB">
        <w:tc>
          <w:tcPr>
            <w:tcW w:w="464" w:type="dxa"/>
          </w:tcPr>
          <w:p w14:paraId="2180EC52" w14:textId="522845EF" w:rsidR="009F4862" w:rsidRDefault="009F4862" w:rsidP="00707BEB">
            <w:pPr>
              <w:pStyle w:val="afa"/>
              <w:spacing w:before="120" w:after="120"/>
              <w:jc w:val="center"/>
            </w:pPr>
            <w:r>
              <w:t>4</w:t>
            </w:r>
          </w:p>
        </w:tc>
        <w:tc>
          <w:tcPr>
            <w:tcW w:w="3217" w:type="dxa"/>
          </w:tcPr>
          <w:p w14:paraId="69F6D297" w14:textId="103E7736" w:rsidR="009F4862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Definition</w:t>
            </w:r>
          </w:p>
        </w:tc>
        <w:tc>
          <w:tcPr>
            <w:tcW w:w="1559" w:type="dxa"/>
          </w:tcPr>
          <w:p w14:paraId="3CF9CBAA" w14:textId="5DD80D5F" w:rsidR="009F4862" w:rsidRPr="009F4862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31" w:type="dxa"/>
          </w:tcPr>
          <w:p w14:paraId="5607064F" w14:textId="71574822" w:rsidR="009F4862" w:rsidRDefault="009F4862" w:rsidP="00707BEB">
            <w:pPr>
              <w:pStyle w:val="afa"/>
              <w:spacing w:before="120" w:after="120"/>
              <w:jc w:val="center"/>
            </w:pPr>
            <w:r>
              <w:t>Само определение слова</w:t>
            </w:r>
          </w:p>
        </w:tc>
      </w:tr>
    </w:tbl>
    <w:p w14:paraId="7DB2784C" w14:textId="36CEAF97" w:rsidR="00AB4705" w:rsidRDefault="00AB4705" w:rsidP="00AB4705">
      <w:pPr>
        <w:spacing w:before="120"/>
        <w:rPr>
          <w:lang w:val="ru-RU"/>
        </w:rPr>
      </w:pPr>
      <w:commentRangeStart w:id="33"/>
      <w:r>
        <w:rPr>
          <w:lang w:val="ru-RU"/>
        </w:rPr>
        <w:t>Атрибуты сущности</w:t>
      </w:r>
      <w:r w:rsidRPr="0009282C">
        <w:rPr>
          <w:lang w:val="ru-RU"/>
        </w:rPr>
        <w:t xml:space="preserve"> </w:t>
      </w:r>
      <w:r>
        <w:rPr>
          <w:lang w:val="ru-RU"/>
        </w:rPr>
        <w:t>«Пользователь» (</w:t>
      </w:r>
      <w:r>
        <w:t>User</w:t>
      </w:r>
      <w:r w:rsidRPr="0009282C">
        <w:rPr>
          <w:lang w:val="ru-RU"/>
        </w:rPr>
        <w:t xml:space="preserve">) </w:t>
      </w:r>
      <w:r>
        <w:rPr>
          <w:lang w:val="ru-RU"/>
        </w:rPr>
        <w:t xml:space="preserve">отображены в таблице </w:t>
      </w:r>
      <w:commentRangeEnd w:id="33"/>
      <w:r>
        <w:rPr>
          <w:rStyle w:val="aff"/>
          <w:rFonts w:cs="Mangal"/>
        </w:rPr>
        <w:commentReference w:id="33"/>
      </w:r>
      <w:r w:rsidR="002359E7">
        <w:rPr>
          <w:lang w:val="ru-RU"/>
        </w:rPr>
        <w:t>2.8</w:t>
      </w:r>
      <w:r>
        <w:rPr>
          <w:lang w:val="ru-RU"/>
        </w:rPr>
        <w:t>.</w:t>
      </w:r>
    </w:p>
    <w:p w14:paraId="42BDFCC9" w14:textId="70F1BB6E" w:rsidR="00AB4705" w:rsidRDefault="00AB4705" w:rsidP="00AB4705">
      <w:pPr>
        <w:ind w:firstLine="0"/>
        <w:rPr>
          <w:lang w:val="ru-RU"/>
        </w:rPr>
      </w:pPr>
      <w:r>
        <w:rPr>
          <w:lang w:val="ru-RU"/>
        </w:rPr>
        <w:lastRenderedPageBreak/>
        <w:t xml:space="preserve">Таблица </w:t>
      </w:r>
      <w:r w:rsidR="002359E7">
        <w:rPr>
          <w:lang w:val="ru-RU"/>
        </w:rPr>
        <w:t>2.8</w:t>
      </w:r>
      <w:r>
        <w:rPr>
          <w:lang w:val="ru-RU"/>
        </w:rPr>
        <w:t xml:space="preserve"> – Атрибуты сущности «Пользователь»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AB4705" w:rsidRPr="00A25A28" w14:paraId="50BC3A5A" w14:textId="77777777" w:rsidTr="00707BEB">
        <w:trPr>
          <w:tblHeader/>
        </w:trPr>
        <w:tc>
          <w:tcPr>
            <w:tcW w:w="562" w:type="dxa"/>
          </w:tcPr>
          <w:p w14:paraId="0D978A8E" w14:textId="77777777" w:rsidR="00AB4705" w:rsidRPr="00A25A28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09AB33C5" w14:textId="77777777" w:rsidR="00AB4705" w:rsidRPr="00A25A28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07EDB94D" w14:textId="77777777" w:rsidR="00AB4705" w:rsidRPr="00A25A28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45EA834F" w14:textId="77777777" w:rsidR="00AB4705" w:rsidRPr="00A25A28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</w:p>
        </w:tc>
      </w:tr>
      <w:tr w:rsidR="00AB4705" w:rsidRPr="0009282C" w14:paraId="43B1883B" w14:textId="77777777" w:rsidTr="00707BEB">
        <w:tc>
          <w:tcPr>
            <w:tcW w:w="562" w:type="dxa"/>
          </w:tcPr>
          <w:p w14:paraId="60176190" w14:textId="77777777" w:rsidR="00AB4705" w:rsidRPr="00A25A28" w:rsidRDefault="00AB4705" w:rsidP="00707BEB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7C06CD77" w14:textId="77777777" w:rsidR="00AB4705" w:rsidRPr="00A25A28" w:rsidRDefault="00AB4705" w:rsidP="00707BEB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Id (</w:t>
            </w:r>
            <w:r>
              <w:t>ИД)</w:t>
            </w:r>
          </w:p>
        </w:tc>
        <w:tc>
          <w:tcPr>
            <w:tcW w:w="1559" w:type="dxa"/>
          </w:tcPr>
          <w:p w14:paraId="2C054D9C" w14:textId="77777777" w:rsidR="00AB4705" w:rsidRPr="00A25A28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4530" w:type="dxa"/>
          </w:tcPr>
          <w:p w14:paraId="627F2B6B" w14:textId="77777777" w:rsidR="00AB4705" w:rsidRPr="0009282C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t>Идентификатор пользователя</w:t>
            </w:r>
          </w:p>
        </w:tc>
      </w:tr>
      <w:tr w:rsidR="00AB4705" w:rsidRPr="00355301" w14:paraId="5E676F5B" w14:textId="77777777" w:rsidTr="00707BEB">
        <w:tc>
          <w:tcPr>
            <w:tcW w:w="562" w:type="dxa"/>
          </w:tcPr>
          <w:p w14:paraId="0CC4098B" w14:textId="77777777" w:rsidR="00AB4705" w:rsidRDefault="00AB4705" w:rsidP="00707BEB">
            <w:pPr>
              <w:pStyle w:val="afa"/>
              <w:spacing w:before="120" w:after="120"/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57AEBF42" w14:textId="77777777" w:rsidR="00AB4705" w:rsidRPr="0009282C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559" w:type="dxa"/>
          </w:tcPr>
          <w:p w14:paraId="65EC35CB" w14:textId="77777777" w:rsidR="00AB4705" w:rsidRPr="0009282C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30" w:type="dxa"/>
          </w:tcPr>
          <w:p w14:paraId="31D89F63" w14:textId="77777777" w:rsidR="00AB4705" w:rsidRPr="00355301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t>Имя пользователя</w:t>
            </w:r>
          </w:p>
        </w:tc>
      </w:tr>
      <w:tr w:rsidR="00AB4705" w:rsidRPr="00F646B5" w14:paraId="0F148006" w14:textId="77777777" w:rsidTr="00707BEB">
        <w:tc>
          <w:tcPr>
            <w:tcW w:w="562" w:type="dxa"/>
          </w:tcPr>
          <w:p w14:paraId="4127E075" w14:textId="77777777" w:rsidR="00AB4705" w:rsidRPr="00355301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19" w:type="dxa"/>
          </w:tcPr>
          <w:p w14:paraId="31DABFA6" w14:textId="77777777" w:rsidR="00AB4705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NormalizedUserName</w:t>
            </w:r>
          </w:p>
        </w:tc>
        <w:tc>
          <w:tcPr>
            <w:tcW w:w="1559" w:type="dxa"/>
          </w:tcPr>
          <w:p w14:paraId="2FF7004C" w14:textId="77777777" w:rsidR="00AB4705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30" w:type="dxa"/>
          </w:tcPr>
          <w:p w14:paraId="31D337E8" w14:textId="77777777" w:rsidR="00AB4705" w:rsidRDefault="00AB4705" w:rsidP="00707BEB">
            <w:pPr>
              <w:pStyle w:val="afa"/>
              <w:spacing w:before="120" w:after="120"/>
              <w:jc w:val="center"/>
            </w:pPr>
            <w:r>
              <w:t>Имя пользователя записанная заглавными буквами</w:t>
            </w:r>
          </w:p>
        </w:tc>
      </w:tr>
      <w:tr w:rsidR="00AB4705" w:rsidRPr="0009282C" w14:paraId="2823CCEB" w14:textId="77777777" w:rsidTr="00707BEB">
        <w:tc>
          <w:tcPr>
            <w:tcW w:w="562" w:type="dxa"/>
          </w:tcPr>
          <w:p w14:paraId="20801743" w14:textId="77777777" w:rsidR="00AB4705" w:rsidRDefault="00AB4705" w:rsidP="00707BEB">
            <w:pPr>
              <w:pStyle w:val="afa"/>
              <w:spacing w:before="120" w:after="120"/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6D0917D7" w14:textId="77777777" w:rsidR="00AB4705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PasswordHash</w:t>
            </w:r>
          </w:p>
        </w:tc>
        <w:tc>
          <w:tcPr>
            <w:tcW w:w="1559" w:type="dxa"/>
          </w:tcPr>
          <w:p w14:paraId="10E47D48" w14:textId="77777777" w:rsidR="00AB4705" w:rsidRPr="0009282C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30" w:type="dxa"/>
          </w:tcPr>
          <w:p w14:paraId="28A6F578" w14:textId="77777777" w:rsidR="00AB4705" w:rsidRPr="0009282C" w:rsidRDefault="00AB4705" w:rsidP="00707BEB">
            <w:pPr>
              <w:pStyle w:val="afa"/>
              <w:spacing w:before="120" w:after="120"/>
              <w:jc w:val="center"/>
            </w:pPr>
            <w:r>
              <w:t>Хеш пин-кода пользователя</w:t>
            </w:r>
          </w:p>
        </w:tc>
      </w:tr>
    </w:tbl>
    <w:p w14:paraId="71FDACF9" w14:textId="77777777" w:rsidR="002375E1" w:rsidRDefault="002375E1" w:rsidP="00474E72">
      <w:pPr>
        <w:ind w:firstLine="0"/>
        <w:rPr>
          <w:lang w:val="ru-RU"/>
        </w:rPr>
      </w:pPr>
    </w:p>
    <w:p w14:paraId="19A1C2B4" w14:textId="3E53DC39" w:rsidR="00040558" w:rsidRDefault="00040558" w:rsidP="00DF4B2F">
      <w:pPr>
        <w:pStyle w:val="2"/>
        <w:rPr>
          <w:lang w:val="ru-RU"/>
        </w:rPr>
      </w:pPr>
      <w:bookmarkStart w:id="34" w:name="_Toc168055589"/>
      <w:r w:rsidRPr="00040558">
        <w:rPr>
          <w:lang w:val="ru-RU"/>
        </w:rPr>
        <w:t>2.</w:t>
      </w:r>
      <w:r w:rsidR="00DF2531">
        <w:rPr>
          <w:lang w:val="ru-RU"/>
        </w:rPr>
        <w:t>3</w:t>
      </w:r>
      <w:r w:rsidRPr="00040558">
        <w:rPr>
          <w:lang w:val="ru-RU"/>
        </w:rPr>
        <w:t xml:space="preserve"> Организация сбора, передачи, обработки и выдачи информации</w:t>
      </w:r>
      <w:bookmarkEnd w:id="34"/>
    </w:p>
    <w:p w14:paraId="7C4743F5" w14:textId="29A2CBF2" w:rsidR="00040558" w:rsidRDefault="008E299B" w:rsidP="00040558">
      <w:pPr>
        <w:rPr>
          <w:lang w:val="ru-RU"/>
        </w:rPr>
      </w:pPr>
      <w:r>
        <w:rPr>
          <w:lang w:val="ru-RU"/>
        </w:rPr>
        <w:t>Сбор информации осуществляется путём ввода данных пользователем через веб-</w:t>
      </w:r>
      <w:r w:rsidR="00453381">
        <w:rPr>
          <w:lang w:val="ru-RU"/>
        </w:rPr>
        <w:t>интерфейс</w:t>
      </w:r>
      <w:r>
        <w:rPr>
          <w:lang w:val="ru-RU"/>
        </w:rPr>
        <w:t xml:space="preserve"> системы. Выдача списка книг и их просмотр также производится через веб-</w:t>
      </w:r>
      <w:r w:rsidR="00453381">
        <w:rPr>
          <w:lang w:val="ru-RU"/>
        </w:rPr>
        <w:t>интерфейс</w:t>
      </w:r>
      <w:r>
        <w:rPr>
          <w:lang w:val="ru-RU"/>
        </w:rPr>
        <w:t>. Обеспечение достоверности информации и регламентные процедуры обслуживания не требуется.</w:t>
      </w:r>
    </w:p>
    <w:p w14:paraId="21C8E084" w14:textId="48238693" w:rsidR="003A41B8" w:rsidRDefault="003A41B8" w:rsidP="003A41B8">
      <w:pPr>
        <w:pStyle w:val="1"/>
        <w:rPr>
          <w:lang w:val="ru-RU"/>
        </w:rPr>
      </w:pPr>
      <w:bookmarkStart w:id="35" w:name="_Toc168055590"/>
      <w:r>
        <w:rPr>
          <w:lang w:val="ru-RU"/>
        </w:rPr>
        <w:lastRenderedPageBreak/>
        <w:t>3 Алгоритмическое обеспечение системы</w:t>
      </w:r>
      <w:bookmarkEnd w:id="35"/>
    </w:p>
    <w:p w14:paraId="45FDBA19" w14:textId="3CAFB95F" w:rsidR="003A41B8" w:rsidRDefault="003A41B8" w:rsidP="003A41B8">
      <w:pPr>
        <w:pStyle w:val="2"/>
        <w:rPr>
          <w:lang w:val="ru-RU"/>
        </w:rPr>
      </w:pPr>
      <w:bookmarkStart w:id="36" w:name="_Toc168055591"/>
      <w:r>
        <w:rPr>
          <w:lang w:val="ru-RU"/>
        </w:rPr>
        <w:t xml:space="preserve">3.1 Алгоритм обмена информации между </w:t>
      </w:r>
      <w:r w:rsidR="002B6C3D">
        <w:rPr>
          <w:lang w:val="ru-RU"/>
        </w:rPr>
        <w:t>приложением</w:t>
      </w:r>
      <w:r>
        <w:rPr>
          <w:lang w:val="ru-RU"/>
        </w:rPr>
        <w:t xml:space="preserve"> и </w:t>
      </w:r>
      <w:r>
        <w:t>API</w:t>
      </w:r>
      <w:r w:rsidRPr="003A41B8">
        <w:rPr>
          <w:lang w:val="ru-RU"/>
        </w:rPr>
        <w:t xml:space="preserve"> </w:t>
      </w:r>
      <w:r w:rsidR="00D54564">
        <w:rPr>
          <w:lang w:val="ru-RU"/>
        </w:rPr>
        <w:t>искусственного интеллекта</w:t>
      </w:r>
      <w:bookmarkEnd w:id="36"/>
    </w:p>
    <w:p w14:paraId="7211D7F6" w14:textId="0D5D5BCF" w:rsidR="003A41B8" w:rsidRPr="002B6C3D" w:rsidRDefault="002B6C3D" w:rsidP="003A41B8">
      <w:pPr>
        <w:rPr>
          <w:lang w:val="ru-RU"/>
        </w:rPr>
      </w:pPr>
      <w:r>
        <w:rPr>
          <w:lang w:val="ru-RU"/>
        </w:rPr>
        <w:t>Общая характеристика</w:t>
      </w:r>
      <w:r w:rsidRPr="002B6C3D">
        <w:rPr>
          <w:lang w:val="ru-RU"/>
        </w:rPr>
        <w:t xml:space="preserve">: </w:t>
      </w:r>
      <w:r>
        <w:rPr>
          <w:lang w:val="ru-RU"/>
        </w:rPr>
        <w:t xml:space="preserve">алгоритм предназначен для обмена информация между разрабатываемой системой и облачной службой Яндекса с заранее обученной моделью нейронной сети, который обобщает переданный текст. </w:t>
      </w:r>
      <w:r w:rsidR="006A5A6F">
        <w:rPr>
          <w:lang w:val="ru-RU"/>
        </w:rPr>
        <w:t>Вызывается конечным пользователем системы</w:t>
      </w:r>
      <w:r w:rsidR="00B747FE">
        <w:rPr>
          <w:lang w:val="ru-RU"/>
        </w:rPr>
        <w:t xml:space="preserve"> через веб-интерфейс на странице просмотра</w:t>
      </w:r>
      <w:r w:rsidR="003350C0">
        <w:rPr>
          <w:lang w:val="ru-RU"/>
        </w:rPr>
        <w:t xml:space="preserve"> книги</w:t>
      </w:r>
      <w:r w:rsidR="006A5A6F">
        <w:rPr>
          <w:lang w:val="ru-RU"/>
        </w:rPr>
        <w:t xml:space="preserve">. </w:t>
      </w:r>
      <w:r>
        <w:rPr>
          <w:lang w:val="ru-RU"/>
        </w:rPr>
        <w:t>Протокол обмена данными</w:t>
      </w:r>
      <w:r w:rsidRPr="002B6C3D">
        <w:rPr>
          <w:lang w:val="ru-RU"/>
        </w:rPr>
        <w:t xml:space="preserve"> </w:t>
      </w:r>
      <w:r>
        <w:rPr>
          <w:lang w:val="ru-RU"/>
        </w:rPr>
        <w:t>между двумя система</w:t>
      </w:r>
      <w:r w:rsidR="006A5A6F">
        <w:rPr>
          <w:lang w:val="ru-RU"/>
        </w:rPr>
        <w:t>ми</w:t>
      </w:r>
      <w:r>
        <w:rPr>
          <w:lang w:val="ru-RU"/>
        </w:rPr>
        <w:t xml:space="preserve"> – </w:t>
      </w:r>
      <w:r>
        <w:t>HTTPS</w:t>
      </w:r>
      <w:r w:rsidRPr="002B6C3D">
        <w:rPr>
          <w:lang w:val="ru-RU"/>
        </w:rPr>
        <w:t>.</w:t>
      </w:r>
    </w:p>
    <w:p w14:paraId="61B3837C" w14:textId="0E9E628A" w:rsidR="002B6C3D" w:rsidRDefault="002B6C3D" w:rsidP="003A41B8">
      <w:pPr>
        <w:rPr>
          <w:lang w:val="ru-RU"/>
        </w:rPr>
      </w:pPr>
      <w:r>
        <w:rPr>
          <w:lang w:val="ru-RU"/>
        </w:rPr>
        <w:t>Результат выполнения</w:t>
      </w:r>
      <w:r w:rsidRPr="002B6C3D">
        <w:rPr>
          <w:lang w:val="ru-RU"/>
        </w:rPr>
        <w:t xml:space="preserve">: </w:t>
      </w:r>
      <w:r>
        <w:rPr>
          <w:lang w:val="ru-RU"/>
        </w:rPr>
        <w:t>список строк обобщения, переданного на вход текста.</w:t>
      </w:r>
    </w:p>
    <w:p w14:paraId="0A484723" w14:textId="72F78499" w:rsidR="006A5A6F" w:rsidRPr="00BC5FF7" w:rsidRDefault="006A5A6F" w:rsidP="003A41B8">
      <w:pPr>
        <w:rPr>
          <w:lang w:val="ru-RU"/>
        </w:rPr>
      </w:pPr>
      <w:r>
        <w:rPr>
          <w:lang w:val="ru-RU"/>
        </w:rPr>
        <w:t>Логическое описание</w:t>
      </w:r>
      <w:r w:rsidRPr="006A5A6F">
        <w:rPr>
          <w:lang w:val="ru-RU"/>
        </w:rPr>
        <w:t xml:space="preserve">: </w:t>
      </w:r>
      <w:r>
        <w:rPr>
          <w:lang w:val="ru-RU"/>
        </w:rPr>
        <w:t xml:space="preserve">схема алгоритма </w:t>
      </w:r>
      <w:r w:rsidR="00BC5FF7">
        <w:rPr>
          <w:lang w:val="ru-RU"/>
        </w:rPr>
        <w:t>изображена на рисунке 3.1.</w:t>
      </w:r>
    </w:p>
    <w:p w14:paraId="0518E9D4" w14:textId="7C7D6FDF" w:rsidR="003A41B8" w:rsidRPr="0084274A" w:rsidRDefault="003A41B8" w:rsidP="003A41B8">
      <w:pPr>
        <w:pStyle w:val="2"/>
        <w:rPr>
          <w:lang w:val="ru-RU"/>
        </w:rPr>
      </w:pPr>
      <w:bookmarkStart w:id="37" w:name="_Toc168055592"/>
      <w:r>
        <w:rPr>
          <w:lang w:val="ru-RU"/>
        </w:rPr>
        <w:t xml:space="preserve">3.2 Алгоритм </w:t>
      </w:r>
      <w:r w:rsidR="00CB5055">
        <w:rPr>
          <w:lang w:val="ru-RU"/>
        </w:rPr>
        <w:t>добавления</w:t>
      </w:r>
      <w:r w:rsidR="00DE0745">
        <w:rPr>
          <w:lang w:val="ru-RU"/>
        </w:rPr>
        <w:t xml:space="preserve"> электронной</w:t>
      </w:r>
      <w:r w:rsidR="00CB5055">
        <w:rPr>
          <w:lang w:val="ru-RU"/>
        </w:rPr>
        <w:t xml:space="preserve"> книги в </w:t>
      </w:r>
      <w:bookmarkEnd w:id="37"/>
      <w:r w:rsidR="0084274A">
        <w:rPr>
          <w:lang w:val="ru-RU"/>
        </w:rPr>
        <w:t>библиотеку</w:t>
      </w:r>
    </w:p>
    <w:p w14:paraId="10B3027E" w14:textId="69A50CA5" w:rsidR="006A5A6F" w:rsidRDefault="006A5A6F" w:rsidP="006A5A6F">
      <w:pPr>
        <w:rPr>
          <w:lang w:val="ru-RU"/>
        </w:rPr>
      </w:pPr>
      <w:r>
        <w:rPr>
          <w:lang w:val="ru-RU"/>
        </w:rPr>
        <w:t>Общая характеристика</w:t>
      </w:r>
      <w:r w:rsidRPr="006A5A6F">
        <w:rPr>
          <w:lang w:val="ru-RU"/>
        </w:rPr>
        <w:t xml:space="preserve">: </w:t>
      </w:r>
      <w:r>
        <w:rPr>
          <w:lang w:val="ru-RU"/>
        </w:rPr>
        <w:t xml:space="preserve">алгоритм предназначен для добавления записи об электронной книге СУБД, а также сохранения файла на дисковую систему, и дальнейшей индексации всего текста книги. </w:t>
      </w:r>
      <w:r w:rsidR="00D45F05">
        <w:rPr>
          <w:lang w:val="ru-RU"/>
        </w:rPr>
        <w:t>Выполняется,</w:t>
      </w:r>
      <w:r>
        <w:rPr>
          <w:lang w:val="ru-RU"/>
        </w:rPr>
        <w:t xml:space="preserve"> когда пользователь добавляет свою копию электронной книги в систему</w:t>
      </w:r>
      <w:r w:rsidR="00D45F05">
        <w:rPr>
          <w:lang w:val="ru-RU"/>
        </w:rPr>
        <w:t xml:space="preserve"> через веб-интерфейс</w:t>
      </w:r>
      <w:r w:rsidR="002C3EEE">
        <w:rPr>
          <w:lang w:val="ru-RU"/>
        </w:rPr>
        <w:t xml:space="preserve"> на странице списка книг</w:t>
      </w:r>
      <w:r w:rsidR="006844F3">
        <w:rPr>
          <w:lang w:val="ru-RU"/>
        </w:rPr>
        <w:t xml:space="preserve"> через диалоговое окно редактирования книги</w:t>
      </w:r>
      <w:r>
        <w:rPr>
          <w:lang w:val="ru-RU"/>
        </w:rPr>
        <w:t>.</w:t>
      </w:r>
    </w:p>
    <w:p w14:paraId="4B586FA2" w14:textId="6E6958AB" w:rsidR="002C3EEE" w:rsidRDefault="002C3EEE" w:rsidP="002C3EEE">
      <w:pPr>
        <w:rPr>
          <w:lang w:val="ru-RU"/>
        </w:rPr>
      </w:pPr>
      <w:r>
        <w:rPr>
          <w:lang w:val="ru-RU"/>
        </w:rPr>
        <w:t>Результат выполнения</w:t>
      </w:r>
      <w:r w:rsidRPr="002B6C3D">
        <w:rPr>
          <w:lang w:val="ru-RU"/>
        </w:rPr>
        <w:t>:</w:t>
      </w:r>
      <w:r w:rsidR="001A5E6C">
        <w:rPr>
          <w:lang w:val="ru-RU"/>
        </w:rPr>
        <w:t xml:space="preserve"> объект класса</w:t>
      </w:r>
      <w:r w:rsidR="001A5E6C" w:rsidRPr="001A5E6C">
        <w:rPr>
          <w:lang w:val="ru-RU"/>
        </w:rPr>
        <w:t xml:space="preserve"> </w:t>
      </w:r>
      <w:r w:rsidR="00BC5FF7">
        <w:rPr>
          <w:lang w:val="ru-RU"/>
        </w:rPr>
        <w:t>«</w:t>
      </w:r>
      <w:r w:rsidR="001A5E6C">
        <w:t>BookDto</w:t>
      </w:r>
      <w:r w:rsidR="00BC5FF7">
        <w:rPr>
          <w:lang w:val="ru-RU"/>
        </w:rPr>
        <w:t>»</w:t>
      </w:r>
      <w:r>
        <w:rPr>
          <w:lang w:val="ru-RU"/>
        </w:rPr>
        <w:t xml:space="preserve">, </w:t>
      </w:r>
      <w:r w:rsidR="001A5E6C">
        <w:rPr>
          <w:lang w:val="ru-RU"/>
        </w:rPr>
        <w:t>добавленная в базу данных</w:t>
      </w:r>
      <w:r>
        <w:rPr>
          <w:lang w:val="ru-RU"/>
        </w:rPr>
        <w:t>.</w:t>
      </w:r>
    </w:p>
    <w:p w14:paraId="1ABF6DEC" w14:textId="73C54BBD" w:rsidR="002C3EEE" w:rsidRPr="006A5A6F" w:rsidRDefault="002C3EEE" w:rsidP="002C3EEE">
      <w:pPr>
        <w:rPr>
          <w:lang w:val="ru-RU"/>
        </w:rPr>
      </w:pPr>
      <w:r>
        <w:rPr>
          <w:lang w:val="ru-RU"/>
        </w:rPr>
        <w:t>Логическое описание</w:t>
      </w:r>
      <w:r w:rsidRPr="006A5A6F">
        <w:rPr>
          <w:lang w:val="ru-RU"/>
        </w:rPr>
        <w:t xml:space="preserve">: </w:t>
      </w:r>
      <w:r>
        <w:rPr>
          <w:lang w:val="ru-RU"/>
        </w:rPr>
        <w:t xml:space="preserve">схема алгоритма </w:t>
      </w:r>
      <w:r w:rsidR="00BC5FF7">
        <w:rPr>
          <w:lang w:val="ru-RU"/>
        </w:rPr>
        <w:t>изображена на рисунке 3.</w:t>
      </w:r>
      <w:r w:rsidR="00BC5FF7">
        <w:rPr>
          <w:lang w:val="ru-RU"/>
        </w:rPr>
        <w:t>2.</w:t>
      </w:r>
    </w:p>
    <w:p w14:paraId="564FB826" w14:textId="77777777" w:rsidR="002C3EEE" w:rsidRPr="006A5A6F" w:rsidRDefault="002C3EEE" w:rsidP="002C3EEE">
      <w:pPr>
        <w:ind w:firstLine="0"/>
        <w:rPr>
          <w:lang w:val="ru-RU"/>
        </w:rPr>
      </w:pPr>
    </w:p>
    <w:p w14:paraId="7603DEED" w14:textId="44E33693" w:rsidR="00CA1978" w:rsidRDefault="005A7861" w:rsidP="00207D2E">
      <w:pPr>
        <w:pStyle w:val="1"/>
        <w:rPr>
          <w:lang w:val="ru-RU"/>
        </w:rPr>
      </w:pPr>
      <w:bookmarkStart w:id="38" w:name="_Toc137779098"/>
      <w:bookmarkStart w:id="39" w:name="_Toc139287416"/>
      <w:bookmarkStart w:id="40" w:name="_Toc139371000"/>
      <w:bookmarkStart w:id="41" w:name="_Toc156840819"/>
      <w:bookmarkStart w:id="42" w:name="_Toc168055593"/>
      <w:r w:rsidRPr="005A7861">
        <w:rPr>
          <w:lang w:val="ru-RU"/>
        </w:rPr>
        <w:lastRenderedPageBreak/>
        <w:t>4</w:t>
      </w:r>
      <w:r w:rsidR="004C0CB4" w:rsidRPr="004C0CB4">
        <w:rPr>
          <w:lang w:val="ru-RU"/>
        </w:rPr>
        <w:t xml:space="preserve"> </w:t>
      </w:r>
      <w:bookmarkEnd w:id="38"/>
      <w:bookmarkEnd w:id="39"/>
      <w:bookmarkEnd w:id="40"/>
      <w:bookmarkEnd w:id="41"/>
      <w:r w:rsidR="00C92698" w:rsidRPr="00C92698">
        <w:rPr>
          <w:lang w:val="ru-RU"/>
        </w:rPr>
        <w:t>Программное обеспечение системы</w:t>
      </w:r>
      <w:bookmarkEnd w:id="42"/>
    </w:p>
    <w:p w14:paraId="26674D86" w14:textId="434BA09E" w:rsidR="004C759A" w:rsidRPr="00463B37" w:rsidRDefault="005A7861" w:rsidP="00746A0A">
      <w:pPr>
        <w:pStyle w:val="2"/>
        <w:rPr>
          <w:lang w:val="ru-RU"/>
        </w:rPr>
      </w:pPr>
      <w:bookmarkStart w:id="43" w:name="_Toc168055594"/>
      <w:r w:rsidRPr="005A7861">
        <w:rPr>
          <w:lang w:val="ru-RU"/>
        </w:rPr>
        <w:t>4</w:t>
      </w:r>
      <w:r w:rsidR="004C759A">
        <w:rPr>
          <w:lang w:val="ru-RU"/>
        </w:rPr>
        <w:t xml:space="preserve">.1 </w:t>
      </w:r>
      <w:r w:rsidR="00746A0A" w:rsidRPr="00746A0A">
        <w:rPr>
          <w:lang w:val="ru-RU"/>
        </w:rPr>
        <w:t>Структура программного обеспечения и функции его компонентов</w:t>
      </w:r>
      <w:bookmarkEnd w:id="43"/>
    </w:p>
    <w:p w14:paraId="2E1E83A4" w14:textId="227508E9" w:rsidR="005A7861" w:rsidRPr="00FB0ACB" w:rsidRDefault="005A7861" w:rsidP="005A7861">
      <w:pPr>
        <w:rPr>
          <w:lang w:val="ru-RU"/>
        </w:rPr>
      </w:pPr>
      <w:r>
        <w:rPr>
          <w:lang w:val="ru-RU"/>
        </w:rPr>
        <w:t>Система создаётся для использования на настольных системах пользователей,</w:t>
      </w:r>
      <w:r w:rsidR="00FB0ACB" w:rsidRPr="00FB0ACB">
        <w:rPr>
          <w:lang w:val="ru-RU"/>
        </w:rPr>
        <w:t xml:space="preserve"> </w:t>
      </w:r>
      <w:r w:rsidR="00FB0ACB">
        <w:rPr>
          <w:lang w:val="ru-RU"/>
        </w:rPr>
        <w:t>а</w:t>
      </w:r>
      <w:r>
        <w:rPr>
          <w:lang w:val="ru-RU"/>
        </w:rPr>
        <w:t xml:space="preserve"> также возможна работа на мобильных устройствах</w:t>
      </w:r>
      <w:r w:rsidR="00FB0ACB">
        <w:rPr>
          <w:lang w:val="ru-RU"/>
        </w:rPr>
        <w:t>.</w:t>
      </w:r>
    </w:p>
    <w:p w14:paraId="4E37CC60" w14:textId="2A773984" w:rsidR="0010577C" w:rsidRDefault="005A7861" w:rsidP="00F366E4">
      <w:pPr>
        <w:pStyle w:val="2"/>
        <w:rPr>
          <w:lang w:val="ru-RU"/>
        </w:rPr>
      </w:pPr>
      <w:bookmarkStart w:id="44" w:name="_Toc137779102"/>
      <w:bookmarkStart w:id="45" w:name="_Toc139287420"/>
      <w:bookmarkStart w:id="46" w:name="_Toc139371004"/>
      <w:bookmarkStart w:id="47" w:name="_Toc156840823"/>
      <w:bookmarkStart w:id="48" w:name="_Toc168055595"/>
      <w:bookmarkStart w:id="49" w:name="_Toc137779101"/>
      <w:bookmarkStart w:id="50" w:name="_Toc139287419"/>
      <w:bookmarkStart w:id="51" w:name="_Toc139371003"/>
      <w:bookmarkStart w:id="52" w:name="_Toc156840822"/>
      <w:r w:rsidRPr="005A7861">
        <w:rPr>
          <w:lang w:val="ru-RU"/>
        </w:rPr>
        <w:t>4</w:t>
      </w:r>
      <w:r w:rsidR="0010577C">
        <w:rPr>
          <w:lang w:val="ru-RU"/>
        </w:rPr>
        <w:t>.</w:t>
      </w:r>
      <w:r w:rsidR="00BF20DA">
        <w:rPr>
          <w:lang w:val="ru-RU"/>
        </w:rPr>
        <w:t>2</w:t>
      </w:r>
      <w:r w:rsidR="0010577C" w:rsidRPr="00C9263D">
        <w:rPr>
          <w:lang w:val="ru-RU"/>
        </w:rPr>
        <w:t xml:space="preserve"> </w:t>
      </w:r>
      <w:bookmarkEnd w:id="44"/>
      <w:bookmarkEnd w:id="45"/>
      <w:bookmarkEnd w:id="46"/>
      <w:bookmarkEnd w:id="47"/>
      <w:r w:rsidR="0010577C" w:rsidRPr="0010577C">
        <w:rPr>
          <w:lang w:val="ru-RU"/>
        </w:rPr>
        <w:t>Выбор компонентов программного обеспечения</w:t>
      </w:r>
      <w:bookmarkEnd w:id="48"/>
    </w:p>
    <w:p w14:paraId="4DA85651" w14:textId="22BF385E" w:rsidR="0010577C" w:rsidRDefault="0010577C" w:rsidP="0010577C">
      <w:pPr>
        <w:pStyle w:val="Textbody"/>
        <w:spacing w:after="0"/>
        <w:ind w:firstLine="709"/>
        <w:jc w:val="both"/>
        <w:rPr>
          <w:lang w:val="ru-RU"/>
        </w:rPr>
      </w:pPr>
      <w:r>
        <w:rPr>
          <w:lang w:val="ru-RU"/>
        </w:rPr>
        <w:t>В качестве основной</w:t>
      </w:r>
      <w:r w:rsidR="00FB0ACB">
        <w:rPr>
          <w:lang w:val="ru-RU"/>
        </w:rPr>
        <w:t xml:space="preserve"> встраиваемой</w:t>
      </w:r>
      <w:r>
        <w:rPr>
          <w:lang w:val="ru-RU"/>
        </w:rPr>
        <w:t xml:space="preserve"> среды разработки (</w:t>
      </w:r>
      <w:r>
        <w:t>IDE</w:t>
      </w:r>
      <w:r w:rsidRPr="008D39BB">
        <w:rPr>
          <w:lang w:val="ru-RU"/>
        </w:rPr>
        <w:t>)</w:t>
      </w:r>
      <w:r>
        <w:rPr>
          <w:lang w:val="ru-RU"/>
        </w:rPr>
        <w:t xml:space="preserve"> используется </w:t>
      </w:r>
      <w:r w:rsidR="006163BE">
        <w:t>JetBrains</w:t>
      </w:r>
      <w:r w:rsidR="006163BE" w:rsidRPr="006163BE">
        <w:rPr>
          <w:lang w:val="ru-RU"/>
        </w:rPr>
        <w:t xml:space="preserve"> </w:t>
      </w:r>
      <w:r w:rsidR="006163BE">
        <w:t>Rider</w:t>
      </w:r>
      <w:r w:rsidR="006163BE">
        <w:rPr>
          <w:lang w:val="ru-RU"/>
        </w:rPr>
        <w:t>.</w:t>
      </w:r>
      <w:r>
        <w:rPr>
          <w:lang w:val="ru-RU"/>
        </w:rPr>
        <w:t xml:space="preserve"> </w:t>
      </w:r>
    </w:p>
    <w:p w14:paraId="4E043A4A" w14:textId="04796493" w:rsidR="0010577C" w:rsidRPr="00096AE9" w:rsidRDefault="0010577C" w:rsidP="0010577C">
      <w:pPr>
        <w:pStyle w:val="Textbody"/>
        <w:spacing w:after="0"/>
        <w:ind w:firstLine="709"/>
        <w:jc w:val="both"/>
        <w:rPr>
          <w:lang w:val="ru-RU"/>
        </w:rPr>
      </w:pPr>
      <w:r>
        <w:rPr>
          <w:lang w:val="ru-RU"/>
        </w:rPr>
        <w:t xml:space="preserve">Для работы серверной части требуется среда исполнения </w:t>
      </w:r>
      <w:r w:rsidRPr="00573080">
        <w:rPr>
          <w:lang w:val="ru-RU"/>
        </w:rPr>
        <w:t>.</w:t>
      </w:r>
      <w:r>
        <w:rPr>
          <w:lang w:val="ru-RU"/>
        </w:rPr>
        <w:t xml:space="preserve">NET версии </w:t>
      </w:r>
      <w:r w:rsidR="00883370">
        <w:rPr>
          <w:lang w:val="ru-RU"/>
        </w:rPr>
        <w:t>8</w:t>
      </w:r>
      <w:r>
        <w:rPr>
          <w:lang w:val="ru-RU"/>
        </w:rPr>
        <w:t xml:space="preserve"> и выше. Далее перечислены сторонние пакеты серверной части</w:t>
      </w:r>
      <w:r w:rsidRPr="00096AE9">
        <w:rPr>
          <w:lang w:val="ru-RU"/>
        </w:rPr>
        <w:t>:</w:t>
      </w:r>
    </w:p>
    <w:p w14:paraId="133D130F" w14:textId="76B29DB6" w:rsidR="0010577C" w:rsidRDefault="00A66BA2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</w:pPr>
      <w:r>
        <w:rPr>
          <w:lang w:val="ru-RU"/>
        </w:rPr>
        <w:t>веб</w:t>
      </w:r>
      <w:r w:rsidRPr="00BA6BD6">
        <w:t>-</w:t>
      </w:r>
      <w:r w:rsidR="0010577C">
        <w:rPr>
          <w:lang w:val="ru-RU"/>
        </w:rPr>
        <w:t>фреймворк</w:t>
      </w:r>
      <w:r w:rsidR="0010577C" w:rsidRPr="00BA6BD6">
        <w:t xml:space="preserve"> </w:t>
      </w:r>
      <w:r w:rsidR="0010577C">
        <w:t>ASP.NET Core;</w:t>
      </w:r>
    </w:p>
    <w:p w14:paraId="0E906A6B" w14:textId="28955D5A" w:rsidR="00096AE9" w:rsidRDefault="00C67B60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>
        <w:rPr>
          <w:lang w:val="ru-RU"/>
        </w:rPr>
        <w:t>пакет</w:t>
      </w:r>
      <w:r w:rsidR="0010577C">
        <w:rPr>
          <w:lang w:val="ru-RU"/>
        </w:rPr>
        <w:t xml:space="preserve"> для работы с СУБД </w:t>
      </w:r>
      <w:r w:rsidR="0010577C">
        <w:t>Entity</w:t>
      </w:r>
      <w:r w:rsidR="0010577C" w:rsidRPr="00F04578">
        <w:rPr>
          <w:lang w:val="ru-RU"/>
        </w:rPr>
        <w:t xml:space="preserve"> </w:t>
      </w:r>
      <w:r w:rsidR="0010577C">
        <w:rPr>
          <w:lang w:val="ru-RU"/>
        </w:rPr>
        <w:t>Framework</w:t>
      </w:r>
      <w:r w:rsidR="005B6C6A" w:rsidRPr="005B6C6A">
        <w:rPr>
          <w:lang w:val="ru-RU"/>
        </w:rPr>
        <w:t xml:space="preserve"> </w:t>
      </w:r>
      <w:r w:rsidR="005B6C6A">
        <w:t>Core</w:t>
      </w:r>
      <w:r w:rsidRPr="00C67B60">
        <w:rPr>
          <w:lang w:val="ru-RU"/>
        </w:rPr>
        <w:t>;</w:t>
      </w:r>
    </w:p>
    <w:p w14:paraId="75FE935F" w14:textId="57FB39E1" w:rsidR="005B6C6A" w:rsidRDefault="005B6C6A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>
        <w:rPr>
          <w:lang w:val="ru-RU"/>
        </w:rPr>
        <w:t xml:space="preserve">пакет-драйвер для работы СУБД </w:t>
      </w:r>
      <w:r>
        <w:t>PostgreSQL</w:t>
      </w:r>
      <w:r w:rsidRPr="005B6C6A">
        <w:rPr>
          <w:lang w:val="ru-RU"/>
        </w:rPr>
        <w:t xml:space="preserve"> </w:t>
      </w:r>
      <w:r>
        <w:t>Npgsql</w:t>
      </w:r>
      <w:r w:rsidRPr="005B6C6A">
        <w:rPr>
          <w:lang w:val="ru-RU"/>
        </w:rPr>
        <w:t>;</w:t>
      </w:r>
    </w:p>
    <w:p w14:paraId="2EF9CE3B" w14:textId="79366306" w:rsidR="00C67B60" w:rsidRPr="00BA6BD6" w:rsidRDefault="00C67B60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>
        <w:rPr>
          <w:lang w:val="ru-RU"/>
        </w:rPr>
        <w:t xml:space="preserve">пакет для работы с </w:t>
      </w:r>
      <w:r w:rsidR="005246DE">
        <w:rPr>
          <w:lang w:val="ru-RU"/>
        </w:rPr>
        <w:t xml:space="preserve">облачным </w:t>
      </w:r>
      <w:r>
        <w:rPr>
          <w:lang w:val="ru-RU"/>
        </w:rPr>
        <w:t>сервисом</w:t>
      </w:r>
      <w:r w:rsidR="005246DE">
        <w:rPr>
          <w:lang w:val="ru-RU"/>
        </w:rPr>
        <w:t xml:space="preserve"> Яндекс</w:t>
      </w:r>
      <w:r>
        <w:rPr>
          <w:lang w:val="ru-RU"/>
        </w:rPr>
        <w:t xml:space="preserve"> </w:t>
      </w:r>
      <w:r>
        <w:t>Yandex</w:t>
      </w:r>
      <w:r w:rsidRPr="00FB0ACB">
        <w:rPr>
          <w:lang w:val="ru-RU"/>
        </w:rPr>
        <w:t>.</w:t>
      </w:r>
      <w:r>
        <w:t>Cloud</w:t>
      </w:r>
      <w:r w:rsidRPr="00FB0ACB">
        <w:rPr>
          <w:lang w:val="ru-RU"/>
        </w:rPr>
        <w:t>;</w:t>
      </w:r>
    </w:p>
    <w:p w14:paraId="48038520" w14:textId="6984E293" w:rsidR="00BA6BD6" w:rsidRDefault="00BA6BD6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>
        <w:rPr>
          <w:lang w:val="ru-RU"/>
        </w:rPr>
        <w:t xml:space="preserve">пакет для работы с </w:t>
      </w:r>
      <w:r>
        <w:t>PDF</w:t>
      </w:r>
      <w:r>
        <w:rPr>
          <w:lang w:val="ru-RU"/>
        </w:rPr>
        <w:t xml:space="preserve"> файлами </w:t>
      </w:r>
      <w:r>
        <w:t>PdfPig</w:t>
      </w:r>
      <w:r>
        <w:rPr>
          <w:lang w:val="ru-RU"/>
        </w:rPr>
        <w:t>.</w:t>
      </w:r>
    </w:p>
    <w:p w14:paraId="19F61D6B" w14:textId="12DEF602" w:rsidR="0010577C" w:rsidRDefault="0010577C" w:rsidP="004D4624">
      <w:pPr>
        <w:rPr>
          <w:lang w:val="ru-RU"/>
        </w:rPr>
      </w:pPr>
      <w:r>
        <w:rPr>
          <w:lang w:val="ru-RU"/>
        </w:rPr>
        <w:t xml:space="preserve">Для работы клиентской части нужен веб-сервер </w:t>
      </w:r>
      <w:r>
        <w:t>Nginx</w:t>
      </w:r>
      <w:r>
        <w:rPr>
          <w:lang w:val="ru-RU"/>
        </w:rPr>
        <w:t xml:space="preserve"> или </w:t>
      </w:r>
      <w:r>
        <w:t>Apache</w:t>
      </w:r>
      <w:r>
        <w:rPr>
          <w:lang w:val="ru-RU"/>
        </w:rPr>
        <w:t xml:space="preserve">. В основном клиентская часть тестировалась на </w:t>
      </w:r>
      <w:r>
        <w:t>Nginx</w:t>
      </w:r>
      <w:r>
        <w:rPr>
          <w:lang w:val="ru-RU"/>
        </w:rPr>
        <w:t>. Также</w:t>
      </w:r>
      <w:r w:rsidRPr="00F81231">
        <w:rPr>
          <w:lang w:val="ru-RU"/>
        </w:rPr>
        <w:t xml:space="preserve"> </w:t>
      </w:r>
      <w:r>
        <w:rPr>
          <w:lang w:val="ru-RU"/>
        </w:rPr>
        <w:t>как и с серверной частью использовались следующие сторонние пакеты</w:t>
      </w:r>
      <w:r w:rsidRPr="00426CB1">
        <w:rPr>
          <w:lang w:val="ru-RU"/>
        </w:rPr>
        <w:t>:</w:t>
      </w:r>
    </w:p>
    <w:p w14:paraId="11D35D2D" w14:textId="548C4AAA" w:rsidR="0010577C" w:rsidRPr="00426CB1" w:rsidRDefault="006A51BC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  <w:rPr>
          <w:lang w:val="ru-RU"/>
        </w:rPr>
      </w:pPr>
      <w:r>
        <w:rPr>
          <w:lang w:val="ru-RU"/>
        </w:rPr>
        <w:t>веб-</w:t>
      </w:r>
      <w:r w:rsidR="0010577C">
        <w:rPr>
          <w:lang w:val="ru-RU"/>
        </w:rPr>
        <w:t xml:space="preserve">фреймворк </w:t>
      </w:r>
      <w:r w:rsidR="0010577C">
        <w:t>Angular</w:t>
      </w:r>
      <w:r w:rsidR="0010577C">
        <w:rPr>
          <w:lang w:val="ru-RU"/>
        </w:rPr>
        <w:t xml:space="preserve"> 1</w:t>
      </w:r>
      <w:r w:rsidR="00A7714C">
        <w:t>7</w:t>
      </w:r>
      <w:r w:rsidR="0010577C">
        <w:t>;</w:t>
      </w:r>
    </w:p>
    <w:p w14:paraId="41E476A8" w14:textId="4FD1BB0B" w:rsidR="0087012A" w:rsidRPr="001366F3" w:rsidRDefault="00BA6BD6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</w:pPr>
      <w:r>
        <w:rPr>
          <w:lang w:val="ru-RU"/>
        </w:rPr>
        <w:t>пакет</w:t>
      </w:r>
      <w:r w:rsidRPr="00985CE7">
        <w:t xml:space="preserve"> </w:t>
      </w:r>
      <w:r w:rsidR="0010577C">
        <w:t>UI</w:t>
      </w:r>
      <w:r w:rsidR="00BB3EC2" w:rsidRPr="00A82C5F">
        <w:t>-</w:t>
      </w:r>
      <w:r w:rsidR="0010577C">
        <w:rPr>
          <w:lang w:val="ru-RU"/>
        </w:rPr>
        <w:t>компонентов</w:t>
      </w:r>
      <w:r w:rsidR="0010577C" w:rsidRPr="00426709">
        <w:t xml:space="preserve"> </w:t>
      </w:r>
      <w:r w:rsidR="0010577C">
        <w:t>Angular</w:t>
      </w:r>
      <w:r w:rsidR="0010577C" w:rsidRPr="00426709">
        <w:t xml:space="preserve"> </w:t>
      </w:r>
      <w:r w:rsidR="0010577C">
        <w:t>Material</w:t>
      </w:r>
      <w:r w:rsidR="00C54B1F" w:rsidRPr="00C54B1F">
        <w:t xml:space="preserve"> 17</w:t>
      </w:r>
      <w:r w:rsidR="0010577C">
        <w:t>;</w:t>
      </w:r>
    </w:p>
    <w:p w14:paraId="48424244" w14:textId="2A8B20C7" w:rsidR="001366F3" w:rsidRPr="001366F3" w:rsidRDefault="001366F3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  <w:rPr>
          <w:lang w:val="ru-RU"/>
        </w:rPr>
      </w:pPr>
      <w:r>
        <w:rPr>
          <w:lang w:val="ru-RU"/>
        </w:rPr>
        <w:t>пакет для работы со временем</w:t>
      </w:r>
      <w:r w:rsidRPr="001366F3">
        <w:rPr>
          <w:lang w:val="ru-RU"/>
        </w:rPr>
        <w:t>/</w:t>
      </w:r>
      <w:r>
        <w:rPr>
          <w:lang w:val="ru-RU"/>
        </w:rPr>
        <w:t xml:space="preserve">датами </w:t>
      </w:r>
      <w:r>
        <w:t>date</w:t>
      </w:r>
      <w:r w:rsidRPr="001366F3">
        <w:rPr>
          <w:lang w:val="ru-RU"/>
        </w:rPr>
        <w:t>-</w:t>
      </w:r>
      <w:r>
        <w:t>fns</w:t>
      </w:r>
      <w:r w:rsidRPr="001366F3">
        <w:rPr>
          <w:lang w:val="ru-RU"/>
        </w:rPr>
        <w:t>;</w:t>
      </w:r>
    </w:p>
    <w:p w14:paraId="5F3A1663" w14:textId="3C5DA1FA" w:rsidR="00BA6BD6" w:rsidRPr="00BA6BD6" w:rsidRDefault="00BA6BD6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  <w:rPr>
          <w:lang w:val="ru-RU"/>
        </w:rPr>
      </w:pPr>
      <w:r>
        <w:rPr>
          <w:lang w:val="ru-RU"/>
        </w:rPr>
        <w:t xml:space="preserve">пакет для </w:t>
      </w:r>
      <w:r w:rsidR="00985CE7">
        <w:rPr>
          <w:lang w:val="ru-RU"/>
        </w:rPr>
        <w:t xml:space="preserve">просмотра </w:t>
      </w:r>
      <w:r>
        <w:t>PDF</w:t>
      </w:r>
      <w:r>
        <w:rPr>
          <w:lang w:val="ru-RU"/>
        </w:rPr>
        <w:t xml:space="preserve"> </w:t>
      </w:r>
      <w:r w:rsidR="00985CE7">
        <w:rPr>
          <w:lang w:val="ru-RU"/>
        </w:rPr>
        <w:t xml:space="preserve">документов </w:t>
      </w:r>
      <w:r w:rsidR="00985CE7">
        <w:t>ngx</w:t>
      </w:r>
      <w:r w:rsidR="00985CE7" w:rsidRPr="00985CE7">
        <w:rPr>
          <w:lang w:val="ru-RU"/>
        </w:rPr>
        <w:t>-</w:t>
      </w:r>
      <w:r w:rsidR="00985CE7">
        <w:t>extended</w:t>
      </w:r>
      <w:r w:rsidR="00985CE7" w:rsidRPr="00985CE7">
        <w:rPr>
          <w:lang w:val="ru-RU"/>
        </w:rPr>
        <w:t>-</w:t>
      </w:r>
      <w:r w:rsidR="00985CE7">
        <w:t>pdf</w:t>
      </w:r>
      <w:r w:rsidR="00985CE7" w:rsidRPr="00985CE7">
        <w:rPr>
          <w:lang w:val="ru-RU"/>
        </w:rPr>
        <w:t>-</w:t>
      </w:r>
      <w:r w:rsidR="00985CE7">
        <w:t>viewer</w:t>
      </w:r>
      <w:r w:rsidR="00AA0BC5">
        <w:rPr>
          <w:lang w:val="ru-RU"/>
        </w:rPr>
        <w:t xml:space="preserve"> в </w:t>
      </w:r>
      <w:r w:rsidR="00AA0BC5">
        <w:t>Angular</w:t>
      </w:r>
      <w:r w:rsidR="00AA0BC5">
        <w:rPr>
          <w:lang w:val="ru-RU"/>
        </w:rPr>
        <w:t xml:space="preserve"> (сам</w:t>
      </w:r>
      <w:r w:rsidR="00AA0BC5" w:rsidRPr="00AA0BC5">
        <w:rPr>
          <w:lang w:val="ru-RU"/>
        </w:rPr>
        <w:t xml:space="preserve"> </w:t>
      </w:r>
      <w:r w:rsidR="00AA0BC5">
        <w:rPr>
          <w:lang w:val="ru-RU"/>
        </w:rPr>
        <w:t>этот пакет является «оберткой» над</w:t>
      </w:r>
      <w:r w:rsidR="00AA0BC5" w:rsidRPr="00AA0BC5">
        <w:rPr>
          <w:lang w:val="ru-RU"/>
        </w:rPr>
        <w:t xml:space="preserve"> </w:t>
      </w:r>
      <w:r w:rsidR="00AA0BC5">
        <w:rPr>
          <w:lang w:val="ru-RU"/>
        </w:rPr>
        <w:t xml:space="preserve">другим пакетом </w:t>
      </w:r>
      <w:r w:rsidR="00AA0BC5">
        <w:t>pdf</w:t>
      </w:r>
      <w:r w:rsidR="00AA0BC5" w:rsidRPr="00AA0BC5">
        <w:rPr>
          <w:lang w:val="ru-RU"/>
        </w:rPr>
        <w:t>.</w:t>
      </w:r>
      <w:r w:rsidR="00AA0BC5">
        <w:t>js</w:t>
      </w:r>
      <w:r w:rsidR="00AA0BC5" w:rsidRPr="00AA0BC5">
        <w:rPr>
          <w:lang w:val="ru-RU"/>
        </w:rPr>
        <w:t>)</w:t>
      </w:r>
      <w:r w:rsidR="00985CE7" w:rsidRPr="00C54B1F">
        <w:rPr>
          <w:lang w:val="ru-RU"/>
        </w:rPr>
        <w:t>.</w:t>
      </w:r>
    </w:p>
    <w:p w14:paraId="69024480" w14:textId="61674026" w:rsidR="00E14B93" w:rsidRPr="00D14958" w:rsidRDefault="00F3447C" w:rsidP="00E14B93">
      <w:pPr>
        <w:pStyle w:val="3"/>
        <w:rPr>
          <w:lang w:val="ru-RU"/>
        </w:rPr>
      </w:pPr>
      <w:bookmarkStart w:id="53" w:name="_Toc168055596"/>
      <w:r>
        <w:rPr>
          <w:lang w:val="ru-RU"/>
        </w:rPr>
        <w:t>4</w:t>
      </w:r>
      <w:r w:rsidR="00E14B93" w:rsidRPr="00E14B93">
        <w:rPr>
          <w:lang w:val="ru-RU"/>
        </w:rPr>
        <w:t xml:space="preserve">.2.1 </w:t>
      </w:r>
      <w:r w:rsidR="008F5786">
        <w:rPr>
          <w:lang w:val="ru-RU"/>
        </w:rPr>
        <w:t xml:space="preserve">Клиентская </w:t>
      </w:r>
      <w:r w:rsidR="007E3E52">
        <w:rPr>
          <w:lang w:val="ru-RU"/>
        </w:rPr>
        <w:t>о</w:t>
      </w:r>
      <w:r w:rsidR="00653941">
        <w:rPr>
          <w:lang w:val="ru-RU"/>
        </w:rPr>
        <w:t>п</w:t>
      </w:r>
      <w:r w:rsidR="00C74FC3">
        <w:rPr>
          <w:lang w:val="ru-RU"/>
        </w:rPr>
        <w:t>ерационная</w:t>
      </w:r>
      <w:r w:rsidR="00E14B93" w:rsidRPr="00E14B93">
        <w:rPr>
          <w:lang w:val="ru-RU"/>
        </w:rPr>
        <w:t xml:space="preserve"> система</w:t>
      </w:r>
      <w:bookmarkEnd w:id="53"/>
    </w:p>
    <w:p w14:paraId="0044D69A" w14:textId="1AF7556A" w:rsidR="00173035" w:rsidRDefault="000E668D" w:rsidP="00173035">
      <w:pPr>
        <w:rPr>
          <w:lang w:val="ru-RU"/>
        </w:rPr>
      </w:pPr>
      <w:r>
        <w:rPr>
          <w:lang w:val="ru-RU"/>
        </w:rPr>
        <w:t xml:space="preserve">Так как разрабатываемое решение представляет собой веб-приложение, то </w:t>
      </w:r>
      <w:r w:rsidR="008F5786">
        <w:rPr>
          <w:lang w:val="ru-RU"/>
        </w:rPr>
        <w:t xml:space="preserve">клиентская </w:t>
      </w:r>
      <w:r>
        <w:rPr>
          <w:lang w:val="ru-RU"/>
        </w:rPr>
        <w:t>операционная система может быть люб</w:t>
      </w:r>
      <w:r w:rsidR="006E50ED">
        <w:rPr>
          <w:lang w:val="ru-RU"/>
        </w:rPr>
        <w:t>ой, которая поддерживает любой современный браузер</w:t>
      </w:r>
      <w:r>
        <w:rPr>
          <w:lang w:val="ru-RU"/>
        </w:rPr>
        <w:t>.</w:t>
      </w:r>
    </w:p>
    <w:p w14:paraId="172B1460" w14:textId="50CFDBB4" w:rsidR="00173035" w:rsidRPr="00D14958" w:rsidRDefault="00B677D0" w:rsidP="00A4536D">
      <w:pPr>
        <w:pStyle w:val="3"/>
        <w:rPr>
          <w:lang w:val="ru-RU"/>
        </w:rPr>
      </w:pPr>
      <w:bookmarkStart w:id="54" w:name="_Toc168055597"/>
      <w:r>
        <w:rPr>
          <w:lang w:val="ru-RU"/>
        </w:rPr>
        <w:lastRenderedPageBreak/>
        <w:t>4</w:t>
      </w:r>
      <w:r w:rsidR="00173035" w:rsidRPr="00173035">
        <w:rPr>
          <w:lang w:val="ru-RU"/>
        </w:rPr>
        <w:t>.2.2 Инструментальное средство разработки и язык программирования</w:t>
      </w:r>
      <w:bookmarkEnd w:id="54"/>
    </w:p>
    <w:p w14:paraId="408D6CB5" w14:textId="53CAD896" w:rsidR="009424E7" w:rsidRPr="009424E7" w:rsidRDefault="009424E7" w:rsidP="009424E7">
      <w:pPr>
        <w:rPr>
          <w:b/>
          <w:lang w:val="ru-RU"/>
        </w:rPr>
      </w:pPr>
      <w:r w:rsidRPr="009424E7">
        <w:rPr>
          <w:lang w:val="ru-RU"/>
        </w:rPr>
        <w:t>Исходя из требований к разрабатываемой системе, которые были зафиксированы в техническом задании в качестве языка программирования был</w:t>
      </w:r>
      <w:r>
        <w:rPr>
          <w:lang w:val="ru-RU"/>
        </w:rPr>
        <w:t>и</w:t>
      </w:r>
      <w:r w:rsidRPr="009424E7">
        <w:rPr>
          <w:lang w:val="ru-RU"/>
        </w:rPr>
        <w:t xml:space="preserve"> выбран</w:t>
      </w:r>
      <w:r>
        <w:rPr>
          <w:lang w:val="ru-RU"/>
        </w:rPr>
        <w:t>ы</w:t>
      </w:r>
      <w:r w:rsidRPr="009424E7">
        <w:rPr>
          <w:lang w:val="ru-RU"/>
        </w:rPr>
        <w:t xml:space="preserve"> </w:t>
      </w:r>
      <w:r>
        <w:rPr>
          <w:lang w:val="ru-RU"/>
        </w:rPr>
        <w:t>С</w:t>
      </w:r>
      <w:r w:rsidRPr="009424E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TypeScript</w:t>
      </w:r>
      <w:r w:rsidRPr="009424E7">
        <w:rPr>
          <w:lang w:val="ru-RU"/>
        </w:rPr>
        <w:t>.</w:t>
      </w:r>
    </w:p>
    <w:p w14:paraId="350322F9" w14:textId="5F08A3DF" w:rsidR="00A4536D" w:rsidRPr="00463B37" w:rsidRDefault="009424E7" w:rsidP="00A4536D">
      <w:pPr>
        <w:rPr>
          <w:lang w:val="ru-RU"/>
        </w:rPr>
      </w:pPr>
      <w:r>
        <w:t>C</w:t>
      </w:r>
      <w:r w:rsidRPr="00683898">
        <w:rPr>
          <w:lang w:val="ru-RU"/>
        </w:rPr>
        <w:t>#</w:t>
      </w:r>
      <w:r w:rsidR="00906973">
        <w:rPr>
          <w:lang w:val="ru-RU"/>
        </w:rPr>
        <w:t xml:space="preserve"> - это кросс-платформенный</w:t>
      </w:r>
      <w:r w:rsidR="00906973" w:rsidRPr="00906973">
        <w:rPr>
          <w:lang w:val="ru-RU"/>
        </w:rPr>
        <w:t xml:space="preserve"> </w:t>
      </w:r>
      <w:r w:rsidR="00906973">
        <w:rPr>
          <w:lang w:val="ru-RU"/>
        </w:rPr>
        <w:t>язык программирования</w:t>
      </w:r>
      <w:r w:rsidR="00B36145">
        <w:rPr>
          <w:lang w:val="ru-RU"/>
        </w:rPr>
        <w:t xml:space="preserve"> (ЯП)</w:t>
      </w:r>
      <w:r w:rsidR="00906973">
        <w:rPr>
          <w:lang w:val="ru-RU"/>
        </w:rPr>
        <w:t xml:space="preserve"> общего назначения, который работает в бесплатной, кросс-платформенной среде </w:t>
      </w:r>
      <w:r w:rsidR="00906973" w:rsidRPr="00906973">
        <w:rPr>
          <w:lang w:val="ru-RU"/>
        </w:rPr>
        <w:t>.</w:t>
      </w:r>
      <w:r w:rsidR="00906973">
        <w:t>NET</w:t>
      </w:r>
      <w:r w:rsidR="003066BD">
        <w:rPr>
          <w:lang w:val="ru-RU"/>
        </w:rPr>
        <w:t>, разработанная компани</w:t>
      </w:r>
      <w:r w:rsidR="00576DDA">
        <w:rPr>
          <w:lang w:val="ru-RU"/>
        </w:rPr>
        <w:t>ей</w:t>
      </w:r>
      <w:r w:rsidR="003066BD">
        <w:rPr>
          <w:lang w:val="ru-RU"/>
        </w:rPr>
        <w:t xml:space="preserve"> </w:t>
      </w:r>
      <w:r w:rsidR="003066BD">
        <w:t>Microsoft</w:t>
      </w:r>
      <w:r w:rsidR="00906973">
        <w:rPr>
          <w:lang w:val="ru-RU"/>
        </w:rPr>
        <w:t xml:space="preserve"> </w:t>
      </w:r>
      <w:r w:rsidR="00906973" w:rsidRPr="00906973">
        <w:rPr>
          <w:lang w:val="ru-RU"/>
        </w:rPr>
        <w:t>[</w:t>
      </w:r>
      <w:r w:rsidR="00D95653" w:rsidRPr="0041058B">
        <w:rPr>
          <w:lang w:val="ru-RU"/>
        </w:rPr>
        <w:t>7</w:t>
      </w:r>
      <w:r w:rsidR="00906973" w:rsidRPr="00906973">
        <w:rPr>
          <w:lang w:val="ru-RU"/>
        </w:rPr>
        <w:t>]</w:t>
      </w:r>
      <w:r w:rsidR="00906973">
        <w:rPr>
          <w:lang w:val="ru-RU"/>
        </w:rPr>
        <w:t>.</w:t>
      </w:r>
      <w:r w:rsidR="00351A5A">
        <w:rPr>
          <w:lang w:val="ru-RU"/>
        </w:rPr>
        <w:t xml:space="preserve"> Синтаксис языка схож с языком программирования </w:t>
      </w:r>
      <w:r w:rsidR="00351A5A">
        <w:t>Java</w:t>
      </w:r>
      <w:r w:rsidR="00351A5A" w:rsidRPr="00B36145">
        <w:rPr>
          <w:lang w:val="ru-RU"/>
        </w:rPr>
        <w:t>.</w:t>
      </w:r>
      <w:r w:rsidR="00906973">
        <w:rPr>
          <w:lang w:val="ru-RU"/>
        </w:rPr>
        <w:t xml:space="preserve"> Написанный</w:t>
      </w:r>
      <w:r w:rsidR="00906973" w:rsidRPr="00906973">
        <w:rPr>
          <w:lang w:val="ru-RU"/>
        </w:rPr>
        <w:t xml:space="preserve"> </w:t>
      </w:r>
      <w:r w:rsidR="00906973">
        <w:rPr>
          <w:lang w:val="ru-RU"/>
        </w:rPr>
        <w:t>код</w:t>
      </w:r>
      <w:r w:rsidR="00031265">
        <w:rPr>
          <w:lang w:val="ru-RU"/>
        </w:rPr>
        <w:t xml:space="preserve"> на </w:t>
      </w:r>
      <w:r w:rsidR="00031265">
        <w:t>C</w:t>
      </w:r>
      <w:r w:rsidR="00031265" w:rsidRPr="00031265">
        <w:rPr>
          <w:lang w:val="ru-RU"/>
        </w:rPr>
        <w:t>#</w:t>
      </w:r>
      <w:r w:rsidR="00906973">
        <w:rPr>
          <w:lang w:val="ru-RU"/>
        </w:rPr>
        <w:t xml:space="preserve"> компилируется в промежуточный язык </w:t>
      </w:r>
      <w:r w:rsidR="00906973">
        <w:t>IL</w:t>
      </w:r>
      <w:r w:rsidR="00906973">
        <w:rPr>
          <w:lang w:val="ru-RU"/>
        </w:rPr>
        <w:t xml:space="preserve"> (</w:t>
      </w:r>
      <w:r w:rsidR="00906973">
        <w:t>Intermediate</w:t>
      </w:r>
      <w:r w:rsidR="00906973" w:rsidRPr="00906973">
        <w:rPr>
          <w:lang w:val="ru-RU"/>
        </w:rPr>
        <w:t xml:space="preserve"> </w:t>
      </w:r>
      <w:r w:rsidR="00906973">
        <w:t>Language</w:t>
      </w:r>
      <w:r w:rsidR="00906973" w:rsidRPr="00906973">
        <w:rPr>
          <w:lang w:val="ru-RU"/>
        </w:rPr>
        <w:t xml:space="preserve">), </w:t>
      </w:r>
      <w:r w:rsidR="00906973">
        <w:rPr>
          <w:lang w:val="ru-RU"/>
        </w:rPr>
        <w:t xml:space="preserve">который затем запускается в </w:t>
      </w:r>
      <w:r w:rsidR="00906973">
        <w:t>runtime</w:t>
      </w:r>
      <w:r w:rsidR="00906973" w:rsidRPr="00906973">
        <w:rPr>
          <w:lang w:val="ru-RU"/>
        </w:rPr>
        <w:t>-</w:t>
      </w:r>
      <w:r w:rsidR="00906973">
        <w:rPr>
          <w:lang w:val="ru-RU"/>
        </w:rPr>
        <w:t xml:space="preserve">среде </w:t>
      </w:r>
      <w:r w:rsidR="00906973" w:rsidRPr="00906973">
        <w:rPr>
          <w:lang w:val="ru-RU"/>
        </w:rPr>
        <w:t>.</w:t>
      </w:r>
      <w:r w:rsidR="00906973">
        <w:t>NET</w:t>
      </w:r>
      <w:r w:rsidR="00906973">
        <w:rPr>
          <w:lang w:val="ru-RU"/>
        </w:rPr>
        <w:t xml:space="preserve">. Среда может на лету компилировать часть </w:t>
      </w:r>
      <w:r w:rsidR="00906973">
        <w:t>IL</w:t>
      </w:r>
      <w:r w:rsidR="00906973">
        <w:rPr>
          <w:lang w:val="ru-RU"/>
        </w:rPr>
        <w:t xml:space="preserve"> код</w:t>
      </w:r>
      <w:r w:rsidR="00906973" w:rsidRPr="00906973">
        <w:rPr>
          <w:lang w:val="ru-RU"/>
        </w:rPr>
        <w:t xml:space="preserve"> </w:t>
      </w:r>
      <w:r w:rsidR="00906973">
        <w:rPr>
          <w:lang w:val="ru-RU"/>
        </w:rPr>
        <w:t>в нативный машинный код</w:t>
      </w:r>
      <w:r w:rsidR="00AA49AB">
        <w:rPr>
          <w:lang w:val="ru-RU"/>
        </w:rPr>
        <w:t xml:space="preserve"> (</w:t>
      </w:r>
      <w:r w:rsidR="00AA49AB">
        <w:t>JIT</w:t>
      </w:r>
      <w:r w:rsidR="00AA49AB" w:rsidRPr="00AA49AB">
        <w:rPr>
          <w:lang w:val="ru-RU"/>
        </w:rPr>
        <w:t>-</w:t>
      </w:r>
      <w:r w:rsidR="00AA49AB">
        <w:rPr>
          <w:lang w:val="ru-RU"/>
        </w:rPr>
        <w:t>компиляция)</w:t>
      </w:r>
      <w:r w:rsidR="00906973">
        <w:rPr>
          <w:lang w:val="ru-RU"/>
        </w:rPr>
        <w:t>.</w:t>
      </w:r>
      <w:r w:rsidR="00685F23">
        <w:rPr>
          <w:lang w:val="ru-RU"/>
        </w:rPr>
        <w:t xml:space="preserve"> С версии </w:t>
      </w:r>
      <w:r w:rsidR="00685F23" w:rsidRPr="00685F23">
        <w:rPr>
          <w:lang w:val="ru-RU"/>
        </w:rPr>
        <w:t>.</w:t>
      </w:r>
      <w:r w:rsidR="00685F23">
        <w:t>NET</w:t>
      </w:r>
      <w:r w:rsidR="00685F23" w:rsidRPr="00685F23">
        <w:rPr>
          <w:lang w:val="ru-RU"/>
        </w:rPr>
        <w:t xml:space="preserve"> 8 </w:t>
      </w:r>
      <w:r w:rsidR="00685F23">
        <w:rPr>
          <w:lang w:val="ru-RU"/>
        </w:rPr>
        <w:t>появилась</w:t>
      </w:r>
      <w:r w:rsidR="00685F23" w:rsidRPr="00685F23">
        <w:rPr>
          <w:lang w:val="ru-RU"/>
        </w:rPr>
        <w:t xml:space="preserve"> </w:t>
      </w:r>
      <w:r w:rsidR="00685F23">
        <w:rPr>
          <w:lang w:val="ru-RU"/>
        </w:rPr>
        <w:t>возможность статической (</w:t>
      </w:r>
      <w:r w:rsidR="00685F23">
        <w:t>AOT</w:t>
      </w:r>
      <w:r w:rsidR="00685F23" w:rsidRPr="00685F23">
        <w:rPr>
          <w:lang w:val="ru-RU"/>
        </w:rPr>
        <w:t xml:space="preserve">, </w:t>
      </w:r>
      <w:r w:rsidR="00685F23">
        <w:t>Ahead</w:t>
      </w:r>
      <w:r w:rsidR="00685F23" w:rsidRPr="00685F23">
        <w:rPr>
          <w:lang w:val="ru-RU"/>
        </w:rPr>
        <w:t>-</w:t>
      </w:r>
      <w:r w:rsidR="00685F23">
        <w:t>of</w:t>
      </w:r>
      <w:r w:rsidR="00685F23" w:rsidRPr="00685F23">
        <w:rPr>
          <w:lang w:val="ru-RU"/>
        </w:rPr>
        <w:t>-</w:t>
      </w:r>
      <w:r w:rsidR="00685F23">
        <w:t>time</w:t>
      </w:r>
      <w:r w:rsidR="00685F23" w:rsidRPr="00685F23">
        <w:rPr>
          <w:lang w:val="ru-RU"/>
        </w:rPr>
        <w:t>)</w:t>
      </w:r>
      <w:r w:rsidR="00685F23">
        <w:rPr>
          <w:lang w:val="ru-RU"/>
        </w:rPr>
        <w:t xml:space="preserve"> компиляции</w:t>
      </w:r>
      <w:r w:rsidR="00C20F80" w:rsidRPr="00C20F80">
        <w:rPr>
          <w:lang w:val="ru-RU"/>
        </w:rPr>
        <w:t xml:space="preserve">, </w:t>
      </w:r>
      <w:r w:rsidR="00C20F80">
        <w:rPr>
          <w:lang w:val="ru-RU"/>
        </w:rPr>
        <w:t>которая значительно снижает время запуска приложения.</w:t>
      </w:r>
    </w:p>
    <w:p w14:paraId="1E44FDAE" w14:textId="20BC7946" w:rsidR="00351A5A" w:rsidRDefault="00351A5A" w:rsidP="00A4536D">
      <w:pPr>
        <w:rPr>
          <w:lang w:val="ru-RU"/>
        </w:rPr>
      </w:pPr>
      <w:r>
        <w:t>TypeScript</w:t>
      </w:r>
      <w:r w:rsidRPr="00351A5A">
        <w:rPr>
          <w:lang w:val="ru-RU"/>
        </w:rPr>
        <w:t xml:space="preserve"> </w:t>
      </w:r>
      <w:r>
        <w:rPr>
          <w:lang w:val="ru-RU"/>
        </w:rPr>
        <w:t>–</w:t>
      </w:r>
      <w:r w:rsidRPr="00351A5A">
        <w:rPr>
          <w:lang w:val="ru-RU"/>
        </w:rPr>
        <w:t xml:space="preserve"> </w:t>
      </w:r>
      <w:r>
        <w:rPr>
          <w:lang w:val="ru-RU"/>
        </w:rPr>
        <w:t>это типизированный</w:t>
      </w:r>
      <w:r w:rsidR="00B36145">
        <w:rPr>
          <w:lang w:val="ru-RU"/>
        </w:rPr>
        <w:t xml:space="preserve"> высоко-уровневый интерпретируемый</w:t>
      </w:r>
      <w:r w:rsidRPr="00351A5A">
        <w:rPr>
          <w:lang w:val="ru-RU"/>
        </w:rPr>
        <w:t xml:space="preserve"> </w:t>
      </w:r>
      <w:r>
        <w:rPr>
          <w:lang w:val="ru-RU"/>
        </w:rPr>
        <w:t xml:space="preserve">язык программирования общего назначения, также </w:t>
      </w:r>
      <w:r w:rsidR="00E90145">
        <w:rPr>
          <w:lang w:val="ru-RU"/>
        </w:rPr>
        <w:t>разработанная</w:t>
      </w:r>
      <w:r>
        <w:rPr>
          <w:lang w:val="ru-RU"/>
        </w:rPr>
        <w:t xml:space="preserve"> компанией </w:t>
      </w:r>
      <w:r>
        <w:t>Microsoft</w:t>
      </w:r>
      <w:r w:rsidR="00B36145" w:rsidRPr="00B36145">
        <w:rPr>
          <w:lang w:val="ru-RU"/>
        </w:rPr>
        <w:t>,</w:t>
      </w:r>
      <w:r w:rsidR="007651A6">
        <w:rPr>
          <w:lang w:val="ru-RU"/>
        </w:rPr>
        <w:t xml:space="preserve"> и</w:t>
      </w:r>
      <w:r w:rsidR="00B36145" w:rsidRPr="00B36145">
        <w:rPr>
          <w:lang w:val="ru-RU"/>
        </w:rPr>
        <w:t xml:space="preserve"> </w:t>
      </w:r>
      <w:r w:rsidR="00B36145">
        <w:rPr>
          <w:lang w:val="ru-RU"/>
        </w:rPr>
        <w:t>явля</w:t>
      </w:r>
      <w:r w:rsidR="007651A6">
        <w:rPr>
          <w:lang w:val="ru-RU"/>
        </w:rPr>
        <w:t>ющийся</w:t>
      </w:r>
      <w:r w:rsidR="00B36145">
        <w:rPr>
          <w:lang w:val="ru-RU"/>
        </w:rPr>
        <w:t xml:space="preserve"> надмножеством ЯП </w:t>
      </w:r>
      <w:r w:rsidR="00B36145">
        <w:t>JavaScript</w:t>
      </w:r>
      <w:r w:rsidR="00B36145" w:rsidRPr="00B36145">
        <w:rPr>
          <w:lang w:val="ru-RU"/>
        </w:rPr>
        <w:t xml:space="preserve">. </w:t>
      </w:r>
      <w:r w:rsidR="00B36145">
        <w:rPr>
          <w:lang w:val="ru-RU"/>
        </w:rPr>
        <w:t xml:space="preserve">Код </w:t>
      </w:r>
      <w:r w:rsidR="00B36145">
        <w:t>TypeScript</w:t>
      </w:r>
      <w:r w:rsidR="00B36145" w:rsidRPr="00B36145">
        <w:rPr>
          <w:lang w:val="ru-RU"/>
        </w:rPr>
        <w:t xml:space="preserve"> </w:t>
      </w:r>
      <w:r w:rsidR="00B36145">
        <w:rPr>
          <w:lang w:val="ru-RU"/>
        </w:rPr>
        <w:t xml:space="preserve">в конечном итоге компилируется в код на </w:t>
      </w:r>
      <w:r w:rsidR="00B36145">
        <w:t>JavaScript</w:t>
      </w:r>
      <w:r w:rsidR="001B0145">
        <w:rPr>
          <w:lang w:val="ru-RU"/>
        </w:rPr>
        <w:t xml:space="preserve">. Этот код затем выполняется в движке </w:t>
      </w:r>
      <w:r w:rsidR="001B0145">
        <w:t>JavaScript</w:t>
      </w:r>
      <w:r w:rsidR="001B0145" w:rsidRPr="001B0145">
        <w:rPr>
          <w:lang w:val="ru-RU"/>
        </w:rPr>
        <w:t xml:space="preserve">, </w:t>
      </w:r>
      <w:r w:rsidR="001B0145">
        <w:rPr>
          <w:lang w:val="ru-RU"/>
        </w:rPr>
        <w:t xml:space="preserve">который обычно встроен во всех современных веб-браузерах, а также может </w:t>
      </w:r>
      <w:r w:rsidR="009A49DD">
        <w:rPr>
          <w:lang w:val="ru-RU"/>
        </w:rPr>
        <w:t>представлена</w:t>
      </w:r>
      <w:r w:rsidR="001B0145">
        <w:rPr>
          <w:lang w:val="ru-RU"/>
        </w:rPr>
        <w:t xml:space="preserve"> в виде</w:t>
      </w:r>
      <w:r w:rsidR="001B0145" w:rsidRPr="001B0145">
        <w:rPr>
          <w:lang w:val="ru-RU"/>
        </w:rPr>
        <w:t xml:space="preserve"> </w:t>
      </w:r>
      <w:r w:rsidR="001B0145">
        <w:rPr>
          <w:lang w:val="ru-RU"/>
        </w:rPr>
        <w:t xml:space="preserve">отдельной программы как </w:t>
      </w:r>
      <w:r w:rsidR="001B0145">
        <w:t>NodeJS</w:t>
      </w:r>
      <w:r w:rsidR="001B0145" w:rsidRPr="001B0145">
        <w:rPr>
          <w:lang w:val="ru-RU"/>
        </w:rPr>
        <w:t xml:space="preserve"> </w:t>
      </w:r>
      <w:r w:rsidR="001B0145">
        <w:rPr>
          <w:lang w:val="ru-RU"/>
        </w:rPr>
        <w:t xml:space="preserve">или </w:t>
      </w:r>
      <w:r w:rsidR="001B0145">
        <w:t>Deno</w:t>
      </w:r>
      <w:r w:rsidR="001B0145" w:rsidRPr="001B0145">
        <w:rPr>
          <w:lang w:val="ru-RU"/>
        </w:rPr>
        <w:t>.</w:t>
      </w:r>
    </w:p>
    <w:p w14:paraId="538FEE40" w14:textId="5A706662" w:rsidR="00031265" w:rsidRPr="00CD5ADE" w:rsidRDefault="00031265" w:rsidP="00A4536D">
      <w:pPr>
        <w:rPr>
          <w:lang w:val="ru-RU"/>
        </w:rPr>
      </w:pPr>
      <w:r>
        <w:rPr>
          <w:lang w:val="ru-RU"/>
        </w:rPr>
        <w:t xml:space="preserve">В качестве интегрированной среды разработки был выбран </w:t>
      </w:r>
      <w:r>
        <w:t>Jet</w:t>
      </w:r>
      <w:r w:rsidR="00CD5ADE">
        <w:t>B</w:t>
      </w:r>
      <w:r>
        <w:t>rains</w:t>
      </w:r>
      <w:r w:rsidRPr="00031265">
        <w:rPr>
          <w:lang w:val="ru-RU"/>
        </w:rPr>
        <w:t xml:space="preserve"> </w:t>
      </w:r>
      <w:r>
        <w:t>Rider</w:t>
      </w:r>
      <w:r w:rsidRPr="00031265">
        <w:rPr>
          <w:lang w:val="ru-RU"/>
        </w:rPr>
        <w:t xml:space="preserve">, </w:t>
      </w:r>
      <w:r>
        <w:rPr>
          <w:lang w:val="ru-RU"/>
        </w:rPr>
        <w:t>который</w:t>
      </w:r>
      <w:r w:rsidR="00FF430D">
        <w:rPr>
          <w:lang w:val="ru-RU"/>
        </w:rPr>
        <w:t xml:space="preserve"> имеет большое количество</w:t>
      </w:r>
      <w:r>
        <w:rPr>
          <w:lang w:val="ru-RU"/>
        </w:rPr>
        <w:t xml:space="preserve"> возможност</w:t>
      </w:r>
      <w:r w:rsidR="00FF430D">
        <w:rPr>
          <w:lang w:val="ru-RU"/>
        </w:rPr>
        <w:t>ей</w:t>
      </w:r>
      <w:r>
        <w:rPr>
          <w:lang w:val="ru-RU"/>
        </w:rPr>
        <w:t xml:space="preserve"> рефакторинга (преобразования в определенный вид) кода</w:t>
      </w:r>
      <w:r w:rsidR="00FF430D">
        <w:rPr>
          <w:lang w:val="ru-RU"/>
        </w:rPr>
        <w:t>,</w:t>
      </w:r>
      <w:r w:rsidR="00CD5ADE">
        <w:rPr>
          <w:lang w:val="ru-RU"/>
        </w:rPr>
        <w:t xml:space="preserve"> </w:t>
      </w:r>
      <w:r w:rsidR="00FF430D">
        <w:rPr>
          <w:lang w:val="ru-RU"/>
        </w:rPr>
        <w:t>предоставляет</w:t>
      </w:r>
      <w:r>
        <w:rPr>
          <w:lang w:val="ru-RU"/>
        </w:rPr>
        <w:t xml:space="preserve"> удобство разработки</w:t>
      </w:r>
      <w:r w:rsidR="00CD5ADE">
        <w:rPr>
          <w:lang w:val="ru-RU"/>
        </w:rPr>
        <w:t xml:space="preserve"> </w:t>
      </w:r>
      <w:r w:rsidR="00FF430D">
        <w:rPr>
          <w:lang w:val="ru-RU"/>
        </w:rPr>
        <w:t xml:space="preserve">и </w:t>
      </w:r>
      <w:r w:rsidR="00CD5ADE">
        <w:rPr>
          <w:lang w:val="ru-RU"/>
        </w:rPr>
        <w:t xml:space="preserve">отладки кода. В основном предназначен для разработки проектов на </w:t>
      </w:r>
      <w:r w:rsidR="00CD5ADE">
        <w:t>C</w:t>
      </w:r>
      <w:r w:rsidR="00CD5ADE" w:rsidRPr="00CD5ADE">
        <w:rPr>
          <w:lang w:val="ru-RU"/>
        </w:rPr>
        <w:t xml:space="preserve">#, </w:t>
      </w:r>
      <w:r w:rsidR="00CD5ADE">
        <w:rPr>
          <w:lang w:val="ru-RU"/>
        </w:rPr>
        <w:t xml:space="preserve">но также представляет возможность писать веб-приложения с использованием ЯП </w:t>
      </w:r>
      <w:r w:rsidR="00CD5ADE">
        <w:t>Java</w:t>
      </w:r>
      <w:r w:rsidR="00DC3A19">
        <w:t>S</w:t>
      </w:r>
      <w:r w:rsidR="00CD5ADE">
        <w:t>cript</w:t>
      </w:r>
      <w:r w:rsidR="00CD5ADE" w:rsidRPr="00CD5ADE">
        <w:rPr>
          <w:lang w:val="ru-RU"/>
        </w:rPr>
        <w:t>/</w:t>
      </w:r>
      <w:r w:rsidR="00CD5ADE">
        <w:t>Type</w:t>
      </w:r>
      <w:r w:rsidR="00DC3A19">
        <w:t>S</w:t>
      </w:r>
      <w:r w:rsidR="00CD5ADE">
        <w:t>cript</w:t>
      </w:r>
      <w:r w:rsidR="00CD5ADE">
        <w:rPr>
          <w:lang w:val="ru-RU"/>
        </w:rPr>
        <w:t>, а также язык</w:t>
      </w:r>
      <w:r w:rsidR="00DC3A19">
        <w:rPr>
          <w:lang w:val="ru-RU"/>
        </w:rPr>
        <w:t>а</w:t>
      </w:r>
      <w:r w:rsidR="00CD5ADE">
        <w:rPr>
          <w:lang w:val="ru-RU"/>
        </w:rPr>
        <w:t xml:space="preserve"> разметки</w:t>
      </w:r>
      <w:r w:rsidR="00CB44AF">
        <w:rPr>
          <w:lang w:val="ru-RU"/>
        </w:rPr>
        <w:t xml:space="preserve"> интерфейса</w:t>
      </w:r>
      <w:r w:rsidR="00CD5ADE">
        <w:rPr>
          <w:lang w:val="ru-RU"/>
        </w:rPr>
        <w:t xml:space="preserve"> </w:t>
      </w:r>
      <w:r w:rsidR="00CD5ADE">
        <w:t>HTML</w:t>
      </w:r>
      <w:r w:rsidR="00CD5ADE" w:rsidRPr="00CD5ADE">
        <w:rPr>
          <w:lang w:val="ru-RU"/>
        </w:rPr>
        <w:t xml:space="preserve"> </w:t>
      </w:r>
      <w:r w:rsidR="00CD5ADE">
        <w:rPr>
          <w:lang w:val="ru-RU"/>
        </w:rPr>
        <w:t xml:space="preserve">и стилей </w:t>
      </w:r>
      <w:r w:rsidR="00CD5ADE">
        <w:t>CSS</w:t>
      </w:r>
      <w:r w:rsidR="00CB44AF" w:rsidRPr="00CB44AF">
        <w:rPr>
          <w:lang w:val="ru-RU"/>
        </w:rPr>
        <w:t>/</w:t>
      </w:r>
      <w:r w:rsidR="00CB44AF">
        <w:t>SASS</w:t>
      </w:r>
      <w:r w:rsidR="00CB44AF" w:rsidRPr="00CB44AF">
        <w:rPr>
          <w:lang w:val="ru-RU"/>
        </w:rPr>
        <w:t>/</w:t>
      </w:r>
      <w:r w:rsidR="00CB44AF">
        <w:t>LESS</w:t>
      </w:r>
      <w:r w:rsidR="00CD5ADE">
        <w:rPr>
          <w:lang w:val="ru-RU"/>
        </w:rPr>
        <w:t xml:space="preserve">. Также имеет возможность </w:t>
      </w:r>
      <w:r w:rsidR="00A82C5F">
        <w:rPr>
          <w:lang w:val="ru-RU"/>
        </w:rPr>
        <w:t xml:space="preserve">для </w:t>
      </w:r>
      <w:r w:rsidR="00CD5ADE">
        <w:rPr>
          <w:lang w:val="ru-RU"/>
        </w:rPr>
        <w:t>работы почти со всеми СУБД.</w:t>
      </w:r>
      <w:r w:rsidR="00C70489">
        <w:rPr>
          <w:lang w:val="ru-RU"/>
        </w:rPr>
        <w:t xml:space="preserve"> Имеет систему расширений, который дополняет функционал среды разработки.</w:t>
      </w:r>
    </w:p>
    <w:p w14:paraId="60E52A02" w14:textId="3A11929B" w:rsidR="00BD7D19" w:rsidRDefault="00A21C00" w:rsidP="00FA6D43">
      <w:pPr>
        <w:pStyle w:val="3"/>
        <w:rPr>
          <w:lang w:val="ru-RU"/>
        </w:rPr>
      </w:pPr>
      <w:bookmarkStart w:id="55" w:name="_Toc168055598"/>
      <w:r>
        <w:rPr>
          <w:lang w:val="ru-RU"/>
        </w:rPr>
        <w:lastRenderedPageBreak/>
        <w:t>4</w:t>
      </w:r>
      <w:r w:rsidR="00BD7D19" w:rsidRPr="00D14958">
        <w:rPr>
          <w:lang w:val="ru-RU"/>
        </w:rPr>
        <w:t xml:space="preserve">.2.3 </w:t>
      </w:r>
      <w:r w:rsidR="00EE1120">
        <w:rPr>
          <w:lang w:val="ru-RU"/>
        </w:rPr>
        <w:t>Вспомогательное программное обеспечение</w:t>
      </w:r>
      <w:bookmarkEnd w:id="55"/>
    </w:p>
    <w:p w14:paraId="5BE059A5" w14:textId="6B41EBBF" w:rsidR="000D6132" w:rsidRDefault="009E02FF" w:rsidP="000D6132">
      <w:pPr>
        <w:rPr>
          <w:lang w:val="ru-RU"/>
        </w:rPr>
      </w:pPr>
      <w:r>
        <w:rPr>
          <w:lang w:val="ru-RU"/>
        </w:rPr>
        <w:t>Для работы с</w:t>
      </w:r>
      <w:r w:rsidR="008039FE">
        <w:rPr>
          <w:lang w:val="ru-RU"/>
        </w:rPr>
        <w:t xml:space="preserve"> данной</w:t>
      </w:r>
      <w:r>
        <w:rPr>
          <w:lang w:val="ru-RU"/>
        </w:rPr>
        <w:t xml:space="preserve"> системой требуется </w:t>
      </w:r>
      <w:r w:rsidR="008039FE">
        <w:rPr>
          <w:lang w:val="ru-RU"/>
        </w:rPr>
        <w:t xml:space="preserve">сервисы Яндекса и </w:t>
      </w:r>
      <w:r w:rsidR="008039FE">
        <w:t>Merriam</w:t>
      </w:r>
      <w:r w:rsidR="008039FE" w:rsidRPr="008039FE">
        <w:rPr>
          <w:lang w:val="ru-RU"/>
        </w:rPr>
        <w:t>-</w:t>
      </w:r>
      <w:r w:rsidR="008039FE">
        <w:t>Webster</w:t>
      </w:r>
      <w:r>
        <w:rPr>
          <w:lang w:val="ru-RU"/>
        </w:rPr>
        <w:t>.</w:t>
      </w:r>
    </w:p>
    <w:p w14:paraId="3AC7244E" w14:textId="239260B0" w:rsidR="00AA6E35" w:rsidRPr="00463B37" w:rsidRDefault="00D3323A" w:rsidP="00FB17F5">
      <w:pPr>
        <w:pStyle w:val="2"/>
        <w:rPr>
          <w:lang w:val="ru-RU"/>
        </w:rPr>
      </w:pPr>
      <w:bookmarkStart w:id="56" w:name="_Toc168055599"/>
      <w:r>
        <w:rPr>
          <w:lang w:val="ru-RU"/>
        </w:rPr>
        <w:t>4</w:t>
      </w:r>
      <w:r w:rsidR="00A94004">
        <w:rPr>
          <w:lang w:val="ru-RU"/>
        </w:rPr>
        <w:t xml:space="preserve">.3 </w:t>
      </w:r>
      <w:r w:rsidR="00A94004" w:rsidRPr="00A94004">
        <w:rPr>
          <w:lang w:val="ru-RU"/>
        </w:rPr>
        <w:t>Разработка прикладного программного обеспечения</w:t>
      </w:r>
      <w:bookmarkEnd w:id="56"/>
    </w:p>
    <w:p w14:paraId="2B7E20CB" w14:textId="0EB6120F" w:rsidR="00AA6E49" w:rsidRDefault="00AA6E49" w:rsidP="00AA6E49">
      <w:pPr>
        <w:rPr>
          <w:lang w:val="ru-RU"/>
        </w:rPr>
      </w:pPr>
      <w:bookmarkStart w:id="57" w:name="_Toc168055600"/>
      <w:r>
        <w:rPr>
          <w:lang w:val="ru-RU"/>
        </w:rPr>
        <w:t>Весь код разрабатываемой системы, серверной и клиентской части, находится в одном репозитории.</w:t>
      </w:r>
    </w:p>
    <w:p w14:paraId="309DADF0" w14:textId="20E0D475" w:rsidR="00AA6E35" w:rsidRDefault="00D3323A" w:rsidP="0057117B">
      <w:pPr>
        <w:pStyle w:val="3"/>
        <w:rPr>
          <w:lang w:val="ru-RU"/>
        </w:rPr>
      </w:pPr>
      <w:r>
        <w:rPr>
          <w:lang w:val="ru-RU"/>
        </w:rPr>
        <w:t>4</w:t>
      </w:r>
      <w:r w:rsidR="00AA6E35">
        <w:rPr>
          <w:lang w:val="ru-RU"/>
        </w:rPr>
        <w:t xml:space="preserve">.3.1 </w:t>
      </w:r>
      <w:r w:rsidR="00AA6E35" w:rsidRPr="00AA6E35">
        <w:rPr>
          <w:lang w:val="ru-RU"/>
        </w:rPr>
        <w:t>Структура прикладного программного обеспечения</w:t>
      </w:r>
      <w:bookmarkEnd w:id="57"/>
      <w:r w:rsidR="00435950">
        <w:rPr>
          <w:lang w:val="ru-RU"/>
        </w:rPr>
        <w:t xml:space="preserve"> серверной части</w:t>
      </w:r>
    </w:p>
    <w:p w14:paraId="043C8F70" w14:textId="3ACA236C" w:rsidR="00B1070A" w:rsidRPr="00AA6E49" w:rsidRDefault="00C75C5D" w:rsidP="00B1070A">
      <w:pPr>
        <w:rPr>
          <w:lang w:val="ru-RU"/>
        </w:rPr>
      </w:pPr>
      <w:r>
        <w:rPr>
          <w:lang w:val="ru-RU"/>
        </w:rPr>
        <w:t xml:space="preserve">Клиентская часть находится в директории </w:t>
      </w:r>
      <w:r w:rsidR="00855C97" w:rsidRPr="00855C97">
        <w:rPr>
          <w:lang w:val="ru-RU"/>
        </w:rPr>
        <w:t>“</w:t>
      </w:r>
      <w:r w:rsidR="00855C97">
        <w:t>web</w:t>
      </w:r>
      <w:r w:rsidR="00855C97" w:rsidRPr="00855C97">
        <w:rPr>
          <w:lang w:val="ru-RU"/>
        </w:rPr>
        <w:t>”</w:t>
      </w:r>
      <w:r w:rsidR="00855C97">
        <w:rPr>
          <w:lang w:val="ru-RU"/>
        </w:rPr>
        <w:t xml:space="preserve">, а код серверной части находится в директории </w:t>
      </w:r>
      <w:r w:rsidR="00855C97" w:rsidRPr="00855C97">
        <w:rPr>
          <w:lang w:val="ru-RU"/>
        </w:rPr>
        <w:t>“</w:t>
      </w:r>
      <w:r w:rsidR="00855C97">
        <w:t>src</w:t>
      </w:r>
      <w:r w:rsidR="00855C97" w:rsidRPr="00855C97">
        <w:rPr>
          <w:lang w:val="ru-RU"/>
        </w:rPr>
        <w:t xml:space="preserve">”. </w:t>
      </w:r>
      <w:r w:rsidR="00855C97">
        <w:rPr>
          <w:lang w:val="ru-RU"/>
        </w:rPr>
        <w:t xml:space="preserve">Структура </w:t>
      </w:r>
      <w:r w:rsidR="002378AF">
        <w:rPr>
          <w:lang w:val="ru-RU"/>
        </w:rPr>
        <w:t>решения</w:t>
      </w:r>
      <w:r w:rsidR="00855C97">
        <w:rPr>
          <w:lang w:val="ru-RU"/>
        </w:rPr>
        <w:t xml:space="preserve"> серверной части изображена на рисунке </w:t>
      </w:r>
      <w:r w:rsidR="00AD0B0D">
        <w:rPr>
          <w:lang w:val="ru-RU"/>
        </w:rPr>
        <w:t>4.1</w:t>
      </w:r>
      <w:r w:rsidR="00855C97" w:rsidRPr="00AA6E49">
        <w:rPr>
          <w:lang w:val="ru-RU"/>
        </w:rPr>
        <w:t>.</w:t>
      </w:r>
    </w:p>
    <w:p w14:paraId="384C24DF" w14:textId="7D5F5F41" w:rsidR="00855C97" w:rsidRPr="00855C97" w:rsidRDefault="00855C97" w:rsidP="008039FE">
      <w:pPr>
        <w:pStyle w:val="aff8"/>
      </w:pPr>
      <w:r w:rsidRPr="00855C97">
        <w:lastRenderedPageBreak/>
        <w:drawing>
          <wp:inline distT="0" distB="0" distL="0" distR="0" wp14:anchorId="416EC918" wp14:editId="74D3C229">
            <wp:extent cx="2574874" cy="4754880"/>
            <wp:effectExtent l="0" t="0" r="0" b="7620"/>
            <wp:docPr id="16533866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257" cy="477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7243" w14:textId="144E72DF" w:rsidR="00855C97" w:rsidRDefault="00855C97" w:rsidP="008039FE">
      <w:pPr>
        <w:pStyle w:val="aff8"/>
      </w:pPr>
      <w:r>
        <w:t xml:space="preserve">Рисунок </w:t>
      </w:r>
      <w:r w:rsidR="00AD0B0D">
        <w:t>4.1</w:t>
      </w:r>
      <w:r w:rsidRPr="00855C97">
        <w:t xml:space="preserve"> - </w:t>
      </w:r>
      <w:r>
        <w:t>Структура серверной части</w:t>
      </w:r>
    </w:p>
    <w:p w14:paraId="18153F37" w14:textId="5BC6EE39" w:rsidR="00FD368B" w:rsidRDefault="00FD368B" w:rsidP="00400A83">
      <w:pPr>
        <w:rPr>
          <w:lang w:val="ru-RU"/>
        </w:rPr>
      </w:pPr>
      <w:r>
        <w:rPr>
          <w:lang w:val="ru-RU"/>
        </w:rPr>
        <w:t xml:space="preserve">Существуют 4 проекта </w:t>
      </w:r>
      <w:r>
        <w:t>C</w:t>
      </w:r>
      <w:r w:rsidRPr="00FD368B">
        <w:rPr>
          <w:lang w:val="ru-RU"/>
        </w:rPr>
        <w:t xml:space="preserve">#, </w:t>
      </w:r>
      <w:r>
        <w:rPr>
          <w:lang w:val="ru-RU"/>
        </w:rPr>
        <w:t xml:space="preserve">каждый из проектов содержит файл с расширением </w:t>
      </w:r>
      <w:r>
        <w:t>csproj</w:t>
      </w:r>
      <w:r w:rsidRPr="00FD368B">
        <w:rPr>
          <w:lang w:val="ru-RU"/>
        </w:rPr>
        <w:t xml:space="preserve">, </w:t>
      </w:r>
      <w:r>
        <w:rPr>
          <w:lang w:val="ru-RU"/>
        </w:rPr>
        <w:t xml:space="preserve">который представляет собой </w:t>
      </w:r>
      <w:r>
        <w:t>XML</w:t>
      </w:r>
      <w:r>
        <w:rPr>
          <w:lang w:val="ru-RU"/>
        </w:rPr>
        <w:t xml:space="preserve"> файл, описывающий</w:t>
      </w:r>
      <w:r w:rsidR="006D4EDA">
        <w:rPr>
          <w:lang w:val="ru-RU"/>
        </w:rPr>
        <w:t xml:space="preserve"> настройки сборки</w:t>
      </w:r>
      <w:r>
        <w:rPr>
          <w:lang w:val="ru-RU"/>
        </w:rPr>
        <w:t xml:space="preserve"> проект</w:t>
      </w:r>
      <w:r w:rsidR="006D4EDA">
        <w:rPr>
          <w:lang w:val="ru-RU"/>
        </w:rPr>
        <w:t>а, пакеты от третьих лиц и другие внешние зависимости</w:t>
      </w:r>
      <w:r w:rsidRPr="00FD368B">
        <w:rPr>
          <w:lang w:val="ru-RU"/>
        </w:rPr>
        <w:t>.</w:t>
      </w:r>
    </w:p>
    <w:p w14:paraId="67B55F08" w14:textId="5D0F8D53" w:rsidR="00652BFE" w:rsidRDefault="00400A83" w:rsidP="00E7556A">
      <w:pPr>
        <w:rPr>
          <w:lang w:val="ru-RU"/>
        </w:rPr>
      </w:pPr>
      <w:r>
        <w:rPr>
          <w:lang w:val="ru-RU"/>
        </w:rPr>
        <w:t>Проект «</w:t>
      </w:r>
      <w:r>
        <w:t>Domain</w:t>
      </w:r>
      <w:r>
        <w:rPr>
          <w:lang w:val="ru-RU"/>
        </w:rPr>
        <w:t>»</w:t>
      </w:r>
      <w:r w:rsidR="00DF2CD1">
        <w:rPr>
          <w:lang w:val="ru-RU"/>
        </w:rPr>
        <w:t xml:space="preserve"> («Домен»)</w:t>
      </w:r>
      <w:r w:rsidRPr="00400A83">
        <w:rPr>
          <w:lang w:val="ru-RU"/>
        </w:rPr>
        <w:t xml:space="preserve"> </w:t>
      </w:r>
      <w:r>
        <w:rPr>
          <w:lang w:val="ru-RU"/>
        </w:rPr>
        <w:t>содержит классы</w:t>
      </w:r>
      <w:r w:rsidR="005F47E8">
        <w:rPr>
          <w:lang w:val="ru-RU"/>
        </w:rPr>
        <w:t xml:space="preserve"> (в директории «</w:t>
      </w:r>
      <w:r w:rsidR="005F47E8">
        <w:t>Entities</w:t>
      </w:r>
      <w:r w:rsidR="005F47E8">
        <w:rPr>
          <w:lang w:val="ru-RU"/>
        </w:rPr>
        <w:t>»)</w:t>
      </w:r>
      <w:r>
        <w:rPr>
          <w:lang w:val="ru-RU"/>
        </w:rPr>
        <w:t xml:space="preserve"> и перечисления</w:t>
      </w:r>
      <w:r w:rsidR="005F47E8" w:rsidRPr="005F47E8">
        <w:rPr>
          <w:lang w:val="ru-RU"/>
        </w:rPr>
        <w:t xml:space="preserve"> (</w:t>
      </w:r>
      <w:r w:rsidR="005F47E8">
        <w:rPr>
          <w:lang w:val="ru-RU"/>
        </w:rPr>
        <w:t>в директории «</w:t>
      </w:r>
      <w:r w:rsidR="005F47E8">
        <w:t>Enums</w:t>
      </w:r>
      <w:r w:rsidR="005F47E8">
        <w:rPr>
          <w:lang w:val="ru-RU"/>
        </w:rPr>
        <w:t>»</w:t>
      </w:r>
      <w:r w:rsidR="005F47E8" w:rsidRPr="005F47E8">
        <w:rPr>
          <w:lang w:val="ru-RU"/>
        </w:rPr>
        <w:t>)</w:t>
      </w:r>
      <w:r>
        <w:rPr>
          <w:lang w:val="ru-RU"/>
        </w:rPr>
        <w:t xml:space="preserve"> относящийся к предметной области разрабатываемой системы.</w:t>
      </w:r>
      <w:r w:rsidR="00211A83" w:rsidRPr="00211A83">
        <w:rPr>
          <w:lang w:val="ru-RU"/>
        </w:rPr>
        <w:t xml:space="preserve"> </w:t>
      </w:r>
      <w:r w:rsidR="00211A83">
        <w:rPr>
          <w:lang w:val="ru-RU"/>
        </w:rPr>
        <w:t>Не имеет зависимостей от проектов внутри системы.</w:t>
      </w:r>
    </w:p>
    <w:p w14:paraId="7A25146E" w14:textId="1E5C4E41" w:rsidR="00652BFE" w:rsidRPr="0022056B" w:rsidRDefault="00652BFE" w:rsidP="00400A83">
      <w:pPr>
        <w:rPr>
          <w:lang w:val="ru-RU"/>
        </w:rPr>
      </w:pPr>
      <w:r>
        <w:rPr>
          <w:lang w:val="ru-RU"/>
        </w:rPr>
        <w:t>Проект «</w:t>
      </w:r>
      <w:r>
        <w:t>Application</w:t>
      </w:r>
      <w:r>
        <w:rPr>
          <w:lang w:val="ru-RU"/>
        </w:rPr>
        <w:t>»</w:t>
      </w:r>
      <w:r w:rsidR="00DF2CD1">
        <w:rPr>
          <w:lang w:val="ru-RU"/>
        </w:rPr>
        <w:t xml:space="preserve"> («Приложение»)</w:t>
      </w:r>
      <w:r>
        <w:rPr>
          <w:lang w:val="ru-RU"/>
        </w:rPr>
        <w:t xml:space="preserve"> содержит бизнес-логику и обеспечивает работу с</w:t>
      </w:r>
      <w:r w:rsidR="00CC30D6">
        <w:rPr>
          <w:lang w:val="ru-RU"/>
        </w:rPr>
        <w:t>о</w:t>
      </w:r>
      <w:r w:rsidRPr="00652BFE">
        <w:rPr>
          <w:lang w:val="ru-RU"/>
        </w:rPr>
        <w:t xml:space="preserve"> </w:t>
      </w:r>
      <w:r w:rsidR="00613EFE">
        <w:rPr>
          <w:lang w:val="ru-RU"/>
        </w:rPr>
        <w:t>слоем хранения данных</w:t>
      </w:r>
      <w:r w:rsidR="00046882">
        <w:rPr>
          <w:lang w:val="ru-RU"/>
        </w:rPr>
        <w:t xml:space="preserve"> (</w:t>
      </w:r>
      <w:r w:rsidR="00046882">
        <w:t>Persistence</w:t>
      </w:r>
      <w:r w:rsidR="00046882" w:rsidRPr="00046882">
        <w:rPr>
          <w:lang w:val="ru-RU"/>
        </w:rPr>
        <w:t xml:space="preserve"> </w:t>
      </w:r>
      <w:r w:rsidR="00046882">
        <w:t>layer</w:t>
      </w:r>
      <w:r w:rsidR="00046882" w:rsidRPr="00046882">
        <w:rPr>
          <w:lang w:val="ru-RU"/>
        </w:rPr>
        <w:t>)</w:t>
      </w:r>
      <w:r w:rsidR="00DF2CD1">
        <w:rPr>
          <w:lang w:val="ru-RU"/>
        </w:rPr>
        <w:t>. Имеет внешнюю зависимость от «</w:t>
      </w:r>
      <w:r w:rsidR="00DF2CD1">
        <w:t>Domain</w:t>
      </w:r>
      <w:r w:rsidR="00DF2CD1">
        <w:rPr>
          <w:lang w:val="ru-RU"/>
        </w:rPr>
        <w:t>» проекта.</w:t>
      </w:r>
      <w:r w:rsidR="00AB72F5" w:rsidRPr="00AB72F5">
        <w:rPr>
          <w:lang w:val="ru-RU"/>
        </w:rPr>
        <w:t xml:space="preserve"> </w:t>
      </w:r>
      <w:r w:rsidR="00AB72F5">
        <w:rPr>
          <w:lang w:val="ru-RU"/>
        </w:rPr>
        <w:t>В директории «</w:t>
      </w:r>
      <w:r w:rsidR="00AB72F5">
        <w:t>Common</w:t>
      </w:r>
      <w:r w:rsidR="00AB72F5">
        <w:rPr>
          <w:lang w:val="ru-RU"/>
        </w:rPr>
        <w:t>»</w:t>
      </w:r>
      <w:r w:rsidR="00AB72F5" w:rsidRPr="00AB72F5">
        <w:rPr>
          <w:lang w:val="ru-RU"/>
        </w:rPr>
        <w:t xml:space="preserve"> </w:t>
      </w:r>
      <w:r w:rsidR="00AB72F5">
        <w:rPr>
          <w:lang w:val="ru-RU"/>
        </w:rPr>
        <w:t xml:space="preserve">содержатся </w:t>
      </w:r>
      <w:r w:rsidR="00AB72F5">
        <w:t>DTO</w:t>
      </w:r>
      <w:r w:rsidR="005C4BC5">
        <w:rPr>
          <w:lang w:val="ru-RU"/>
        </w:rPr>
        <w:t xml:space="preserve"> (</w:t>
      </w:r>
      <w:r w:rsidR="005C4BC5">
        <w:t>Data</w:t>
      </w:r>
      <w:r w:rsidR="005C4BC5" w:rsidRPr="005C4BC5">
        <w:rPr>
          <w:lang w:val="ru-RU"/>
        </w:rPr>
        <w:t xml:space="preserve"> </w:t>
      </w:r>
      <w:r w:rsidR="005C4BC5">
        <w:t>Transfer</w:t>
      </w:r>
      <w:r w:rsidR="005C4BC5" w:rsidRPr="005C4BC5">
        <w:rPr>
          <w:lang w:val="ru-RU"/>
        </w:rPr>
        <w:t xml:space="preserve"> </w:t>
      </w:r>
      <w:r w:rsidR="005C4BC5">
        <w:t>Object</w:t>
      </w:r>
      <w:r w:rsidR="005C4BC5" w:rsidRPr="005C4BC5">
        <w:rPr>
          <w:lang w:val="ru-RU"/>
        </w:rPr>
        <w:t xml:space="preserve">) </w:t>
      </w:r>
      <w:r w:rsidR="00AB72F5">
        <w:rPr>
          <w:lang w:val="ru-RU"/>
        </w:rPr>
        <w:t>классы, интерфейсы сервисных классов, статический класс констант, классы настроек конфигурации. В директории «</w:t>
      </w:r>
      <w:r w:rsidR="00AB72F5">
        <w:t>Persistence</w:t>
      </w:r>
      <w:r w:rsidR="00AB72F5">
        <w:rPr>
          <w:lang w:val="ru-RU"/>
        </w:rPr>
        <w:t>»</w:t>
      </w:r>
      <w:r w:rsidR="00AB72F5" w:rsidRPr="00AB72F5">
        <w:rPr>
          <w:lang w:val="ru-RU"/>
        </w:rPr>
        <w:t xml:space="preserve"> </w:t>
      </w:r>
      <w:r w:rsidR="00AB72F5">
        <w:rPr>
          <w:lang w:val="ru-RU"/>
        </w:rPr>
        <w:t>хранятся классы и интерфейсы, относящийся к работе с хранилищем данных и СУБД.</w:t>
      </w:r>
      <w:r w:rsidR="0022056B" w:rsidRPr="0022056B">
        <w:rPr>
          <w:lang w:val="ru-RU"/>
        </w:rPr>
        <w:t xml:space="preserve"> </w:t>
      </w:r>
      <w:r w:rsidR="0022056B">
        <w:rPr>
          <w:lang w:val="ru-RU"/>
        </w:rPr>
        <w:t>Директория «</w:t>
      </w:r>
      <w:r w:rsidR="0022056B">
        <w:t>Validators</w:t>
      </w:r>
      <w:r w:rsidR="0022056B">
        <w:rPr>
          <w:lang w:val="ru-RU"/>
        </w:rPr>
        <w:t>»</w:t>
      </w:r>
      <w:r w:rsidR="0022056B" w:rsidRPr="0022056B">
        <w:rPr>
          <w:lang w:val="ru-RU"/>
        </w:rPr>
        <w:t xml:space="preserve"> </w:t>
      </w:r>
      <w:r w:rsidR="0022056B">
        <w:rPr>
          <w:lang w:val="ru-RU"/>
        </w:rPr>
        <w:t xml:space="preserve">содержит классы валидаторы, которые </w:t>
      </w:r>
      <w:r w:rsidR="0022056B">
        <w:rPr>
          <w:lang w:val="ru-RU"/>
        </w:rPr>
        <w:lastRenderedPageBreak/>
        <w:t>проверяют корректность введенных пользователем полей объектов определенных классов. В директории «</w:t>
      </w:r>
      <w:r w:rsidR="0022056B">
        <w:t>Indexing</w:t>
      </w:r>
      <w:r w:rsidR="0022056B">
        <w:rPr>
          <w:lang w:val="ru-RU"/>
        </w:rPr>
        <w:t>» содержит классы относящийся к индексированию текста книг и их сохранения в базу данных.</w:t>
      </w:r>
    </w:p>
    <w:p w14:paraId="72DA7B1C" w14:textId="76C2D206" w:rsidR="00652BFE" w:rsidRDefault="00652BFE" w:rsidP="00400A83">
      <w:pPr>
        <w:rPr>
          <w:lang w:val="ru-RU"/>
        </w:rPr>
      </w:pPr>
      <w:r>
        <w:rPr>
          <w:lang w:val="ru-RU"/>
        </w:rPr>
        <w:t>Проект «</w:t>
      </w:r>
      <w:r>
        <w:t>Api</w:t>
      </w:r>
      <w:r>
        <w:rPr>
          <w:lang w:val="ru-RU"/>
        </w:rPr>
        <w:t>» представляет собой</w:t>
      </w:r>
      <w:r w:rsidR="00DF2CD1">
        <w:rPr>
          <w:lang w:val="ru-RU"/>
        </w:rPr>
        <w:t xml:space="preserve"> </w:t>
      </w:r>
      <w:r w:rsidR="00DF2CD1">
        <w:t>ASP</w:t>
      </w:r>
      <w:r w:rsidR="00DF2CD1" w:rsidRPr="00DF2CD1">
        <w:rPr>
          <w:lang w:val="ru-RU"/>
        </w:rPr>
        <w:t>.</w:t>
      </w:r>
      <w:r w:rsidR="00DF2CD1">
        <w:t>NET</w:t>
      </w:r>
      <w:r>
        <w:rPr>
          <w:lang w:val="ru-RU"/>
        </w:rPr>
        <w:t xml:space="preserve"> </w:t>
      </w:r>
      <w:r>
        <w:t>Web</w:t>
      </w:r>
      <w:r w:rsidRPr="00652BFE">
        <w:rPr>
          <w:lang w:val="ru-RU"/>
        </w:rPr>
        <w:t xml:space="preserve"> </w:t>
      </w:r>
      <w:r>
        <w:t>API</w:t>
      </w:r>
      <w:r w:rsidRPr="00652BFE">
        <w:rPr>
          <w:lang w:val="ru-RU"/>
        </w:rPr>
        <w:t xml:space="preserve"> </w:t>
      </w:r>
      <w:r>
        <w:rPr>
          <w:lang w:val="ru-RU"/>
        </w:rPr>
        <w:t>приложение</w:t>
      </w:r>
      <w:r w:rsidR="00DF2CD1" w:rsidRPr="00DF2CD1">
        <w:rPr>
          <w:lang w:val="ru-RU"/>
        </w:rPr>
        <w:t>,</w:t>
      </w:r>
      <w:r w:rsidR="00DF2CD1">
        <w:rPr>
          <w:lang w:val="ru-RU"/>
        </w:rPr>
        <w:t xml:space="preserve"> </w:t>
      </w:r>
      <w:r w:rsidR="00FB17F5">
        <w:rPr>
          <w:lang w:val="ru-RU"/>
        </w:rPr>
        <w:t>по сути,</w:t>
      </w:r>
      <w:r w:rsidR="00DF2CD1">
        <w:rPr>
          <w:lang w:val="ru-RU"/>
        </w:rPr>
        <w:t xml:space="preserve"> представляющее собой</w:t>
      </w:r>
      <w:r w:rsidR="00DF2CD1" w:rsidRPr="00DF2CD1">
        <w:rPr>
          <w:lang w:val="ru-RU"/>
        </w:rPr>
        <w:t xml:space="preserve"> </w:t>
      </w:r>
      <w:r w:rsidR="00DF2CD1">
        <w:t>HTTP</w:t>
      </w:r>
      <w:r w:rsidR="005E0DBA" w:rsidRPr="005E0DBA">
        <w:rPr>
          <w:lang w:val="ru-RU"/>
        </w:rPr>
        <w:t xml:space="preserve"> </w:t>
      </w:r>
      <w:r w:rsidR="00DF2CD1">
        <w:rPr>
          <w:lang w:val="ru-RU"/>
        </w:rPr>
        <w:t>сервер, который</w:t>
      </w:r>
      <w:r w:rsidR="00DF2CD1" w:rsidRPr="00DF2CD1">
        <w:rPr>
          <w:lang w:val="ru-RU"/>
        </w:rPr>
        <w:t xml:space="preserve"> </w:t>
      </w:r>
      <w:r w:rsidR="00DF2CD1">
        <w:rPr>
          <w:lang w:val="ru-RU"/>
        </w:rPr>
        <w:t xml:space="preserve">производит обмен информацией в </w:t>
      </w:r>
      <w:commentRangeStart w:id="58"/>
      <w:r w:rsidR="00DF2CD1">
        <w:rPr>
          <w:lang w:val="ru-RU"/>
        </w:rPr>
        <w:t xml:space="preserve">формате </w:t>
      </w:r>
      <w:r w:rsidR="00DF2CD1">
        <w:t>JSON</w:t>
      </w:r>
      <w:r w:rsidR="00DF2CD1" w:rsidRPr="00DF2CD1">
        <w:rPr>
          <w:lang w:val="ru-RU"/>
        </w:rPr>
        <w:t xml:space="preserve"> </w:t>
      </w:r>
      <w:r w:rsidR="00DF2CD1">
        <w:rPr>
          <w:lang w:val="ru-RU"/>
        </w:rPr>
        <w:t>между клиентами.</w:t>
      </w:r>
      <w:r w:rsidR="00D44D5E" w:rsidRPr="00D44D5E">
        <w:rPr>
          <w:lang w:val="ru-RU"/>
        </w:rPr>
        <w:t xml:space="preserve"> </w:t>
      </w:r>
      <w:r w:rsidR="00D44D5E">
        <w:rPr>
          <w:lang w:val="ru-RU"/>
        </w:rPr>
        <w:t>Представляет собой слой представления.</w:t>
      </w:r>
      <w:r w:rsidR="00613EFE" w:rsidRPr="00613EFE">
        <w:rPr>
          <w:lang w:val="ru-RU"/>
        </w:rPr>
        <w:t xml:space="preserve"> </w:t>
      </w:r>
      <w:r w:rsidR="00613EFE">
        <w:rPr>
          <w:lang w:val="ru-RU"/>
        </w:rPr>
        <w:t>Имеет зависимость</w:t>
      </w:r>
      <w:r w:rsidR="005415B5" w:rsidRPr="00AB72F5">
        <w:rPr>
          <w:lang w:val="ru-RU"/>
        </w:rPr>
        <w:t xml:space="preserve"> </w:t>
      </w:r>
      <w:r w:rsidR="005415B5">
        <w:rPr>
          <w:lang w:val="ru-RU"/>
        </w:rPr>
        <w:t>от проекта «</w:t>
      </w:r>
      <w:r w:rsidR="005415B5">
        <w:t>Application</w:t>
      </w:r>
      <w:r w:rsidR="005415B5">
        <w:rPr>
          <w:lang w:val="ru-RU"/>
        </w:rPr>
        <w:t>»</w:t>
      </w:r>
      <w:r w:rsidR="00FB17F5" w:rsidRPr="00AB72F5">
        <w:rPr>
          <w:lang w:val="ru-RU"/>
        </w:rPr>
        <w:t>.</w:t>
      </w:r>
    </w:p>
    <w:p w14:paraId="1B7F1D56" w14:textId="6444BD15" w:rsidR="005828DB" w:rsidRDefault="00FA2E56" w:rsidP="005722D3">
      <w:pPr>
        <w:rPr>
          <w:lang w:val="ru-RU"/>
        </w:rPr>
      </w:pPr>
      <w:r>
        <w:rPr>
          <w:lang w:val="ru-RU"/>
        </w:rPr>
        <w:t>Проект «</w:t>
      </w:r>
      <w:r>
        <w:t>Testing</w:t>
      </w:r>
      <w:r>
        <w:rPr>
          <w:lang w:val="ru-RU"/>
        </w:rPr>
        <w:t>» содержит код теста серверной части приложения и имеет зависимость от проекта «</w:t>
      </w:r>
      <w:r>
        <w:t>Api</w:t>
      </w:r>
      <w:r>
        <w:rPr>
          <w:lang w:val="ru-RU"/>
        </w:rPr>
        <w:t>»</w:t>
      </w:r>
      <w:r w:rsidRPr="00FA2E56">
        <w:rPr>
          <w:lang w:val="ru-RU"/>
        </w:rPr>
        <w:t>.</w:t>
      </w:r>
      <w:bookmarkEnd w:id="49"/>
      <w:bookmarkEnd w:id="50"/>
      <w:bookmarkEnd w:id="51"/>
      <w:bookmarkEnd w:id="52"/>
      <w:commentRangeEnd w:id="58"/>
      <w:r w:rsidR="002D3D56">
        <w:rPr>
          <w:rStyle w:val="aff"/>
          <w:rFonts w:cs="Mangal"/>
        </w:rPr>
        <w:commentReference w:id="58"/>
      </w:r>
    </w:p>
    <w:p w14:paraId="234A0D9B" w14:textId="63553BC5" w:rsidR="00D44D5E" w:rsidRPr="00557A03" w:rsidRDefault="00D44D5E" w:rsidP="005722D3">
      <w:pPr>
        <w:rPr>
          <w:lang w:val="ru-RU"/>
        </w:rPr>
      </w:pPr>
      <w:r>
        <w:rPr>
          <w:lang w:val="ru-RU"/>
        </w:rPr>
        <w:t>Такая структура проекта позволяет легко масштабировать</w:t>
      </w:r>
      <w:r w:rsidR="00557A03" w:rsidRPr="00557A03">
        <w:rPr>
          <w:lang w:val="ru-RU"/>
        </w:rPr>
        <w:t xml:space="preserve">, </w:t>
      </w:r>
      <w:r w:rsidR="00557A03">
        <w:rPr>
          <w:lang w:val="ru-RU"/>
        </w:rPr>
        <w:t>то есть позволяет легко добавлять или изменять определенный функционал, и также</w:t>
      </w:r>
      <w:r>
        <w:rPr>
          <w:lang w:val="ru-RU"/>
        </w:rPr>
        <w:t xml:space="preserve"> тестировать отдельные части программы.</w:t>
      </w:r>
    </w:p>
    <w:p w14:paraId="687E2AE7" w14:textId="77777777" w:rsidR="007C7047" w:rsidRDefault="007C7047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9EDA8DA" w14:textId="7EAFBF56" w:rsidR="005A3510" w:rsidRDefault="005A3510" w:rsidP="005A3510">
      <w:pPr>
        <w:pStyle w:val="3"/>
        <w:rPr>
          <w:lang w:val="ru-RU"/>
        </w:rPr>
      </w:pPr>
      <w:r>
        <w:rPr>
          <w:lang w:val="ru-RU"/>
        </w:rPr>
        <w:lastRenderedPageBreak/>
        <w:t>4.3.</w:t>
      </w:r>
      <w:r>
        <w:rPr>
          <w:lang w:val="ru-RU"/>
        </w:rPr>
        <w:t>2</w:t>
      </w:r>
      <w:r>
        <w:rPr>
          <w:lang w:val="ru-RU"/>
        </w:rPr>
        <w:t xml:space="preserve"> </w:t>
      </w:r>
      <w:r w:rsidRPr="00AA6E35">
        <w:rPr>
          <w:lang w:val="ru-RU"/>
        </w:rPr>
        <w:t>Структура прикладного программного обеспечения</w:t>
      </w:r>
      <w:r>
        <w:rPr>
          <w:lang w:val="ru-RU"/>
        </w:rPr>
        <w:t xml:space="preserve"> </w:t>
      </w:r>
      <w:r w:rsidR="002D0A0E">
        <w:rPr>
          <w:lang w:val="ru-RU"/>
        </w:rPr>
        <w:t>клиентской</w:t>
      </w:r>
      <w:r>
        <w:rPr>
          <w:lang w:val="ru-RU"/>
        </w:rPr>
        <w:t xml:space="preserve"> части</w:t>
      </w:r>
    </w:p>
    <w:p w14:paraId="2126D62F" w14:textId="6100774D" w:rsidR="00AD0B0D" w:rsidRDefault="00AD0B0D" w:rsidP="005722D3">
      <w:pPr>
        <w:rPr>
          <w:lang w:val="ru-RU"/>
        </w:rPr>
      </w:pPr>
      <w:r>
        <w:rPr>
          <w:lang w:val="ru-RU"/>
        </w:rPr>
        <w:t xml:space="preserve">Далее на рисунке 4.2 изображена структура директории клиентской части </w:t>
      </w:r>
      <w:r>
        <w:t>TypeScript</w:t>
      </w:r>
      <w:r>
        <w:rPr>
          <w:lang w:val="ru-RU"/>
        </w:rPr>
        <w:t xml:space="preserve"> проекта.</w:t>
      </w:r>
    </w:p>
    <w:p w14:paraId="6CA57208" w14:textId="443793BE" w:rsidR="0022056B" w:rsidRPr="0022056B" w:rsidRDefault="0033764D" w:rsidP="008039FE">
      <w:pPr>
        <w:pStyle w:val="aff8"/>
      </w:pPr>
      <w:r w:rsidRPr="0033764D">
        <w:drawing>
          <wp:inline distT="0" distB="0" distL="0" distR="0" wp14:anchorId="15AABE49" wp14:editId="141D544C">
            <wp:extent cx="3446145" cy="6106504"/>
            <wp:effectExtent l="0" t="0" r="1905" b="8890"/>
            <wp:docPr id="1454508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816" cy="610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2340" w14:textId="324D8493" w:rsidR="00AD0B0D" w:rsidRPr="00AD0B0D" w:rsidRDefault="00AD0B0D" w:rsidP="008039FE">
      <w:pPr>
        <w:pStyle w:val="aff8"/>
      </w:pPr>
      <w:r>
        <w:t>Рисунок 4.2 – Структура клиентской части проекта</w:t>
      </w:r>
    </w:p>
    <w:p w14:paraId="695361AB" w14:textId="72F69081" w:rsidR="00E10273" w:rsidRDefault="00E10273" w:rsidP="00031BE6">
      <w:pPr>
        <w:pStyle w:val="2"/>
        <w:rPr>
          <w:lang w:val="ru-RU"/>
        </w:rPr>
      </w:pPr>
      <w:bookmarkStart w:id="59" w:name="_Toc168055601"/>
      <w:r w:rsidRPr="00E10273">
        <w:rPr>
          <w:lang w:val="ru-RU"/>
        </w:rPr>
        <w:t xml:space="preserve">4.4 </w:t>
      </w:r>
      <w:r>
        <w:rPr>
          <w:lang w:val="ru-RU"/>
        </w:rPr>
        <w:t xml:space="preserve">Особенности реализации, </w:t>
      </w:r>
      <w:r w:rsidR="00031BE6">
        <w:rPr>
          <w:lang w:val="ru-RU"/>
        </w:rPr>
        <w:t>эксплуатации и сопровождения системы</w:t>
      </w:r>
      <w:bookmarkEnd w:id="59"/>
    </w:p>
    <w:p w14:paraId="07F8E28E" w14:textId="75AC63D7" w:rsidR="00031BE6" w:rsidRDefault="00031BE6" w:rsidP="00031BE6">
      <w:pPr>
        <w:rPr>
          <w:lang w:val="ru-RU"/>
        </w:rPr>
      </w:pPr>
      <w:r>
        <w:rPr>
          <w:lang w:val="ru-RU"/>
        </w:rPr>
        <w:t>Сложность реализации системы можно оценить, как высокую.</w:t>
      </w:r>
    </w:p>
    <w:p w14:paraId="20F1B1CC" w14:textId="77777777" w:rsidR="00AF658F" w:rsidRDefault="00031BE6" w:rsidP="00031BE6">
      <w:pPr>
        <w:rPr>
          <w:lang w:val="ru-RU"/>
        </w:rPr>
      </w:pPr>
      <w:r>
        <w:rPr>
          <w:lang w:val="ru-RU"/>
        </w:rPr>
        <w:lastRenderedPageBreak/>
        <w:t xml:space="preserve">Разработчику системы необходимо </w:t>
      </w:r>
      <w:r w:rsidR="007D6D59">
        <w:rPr>
          <w:lang w:val="ru-RU"/>
        </w:rPr>
        <w:t xml:space="preserve">иметь базовые знания </w:t>
      </w:r>
      <w:r>
        <w:rPr>
          <w:lang w:val="ru-RU"/>
        </w:rPr>
        <w:t>язык</w:t>
      </w:r>
      <w:r w:rsidR="007D6D59">
        <w:rPr>
          <w:lang w:val="ru-RU"/>
        </w:rPr>
        <w:t>а</w:t>
      </w:r>
      <w:r>
        <w:rPr>
          <w:lang w:val="ru-RU"/>
        </w:rPr>
        <w:t xml:space="preserve"> программирования </w:t>
      </w:r>
      <w:r>
        <w:t>C</w:t>
      </w:r>
      <w:r w:rsidRPr="00031BE6">
        <w:rPr>
          <w:lang w:val="ru-RU"/>
        </w:rPr>
        <w:t>#</w:t>
      </w:r>
      <w:r w:rsidR="00557A03">
        <w:rPr>
          <w:lang w:val="ru-RU"/>
        </w:rPr>
        <w:t xml:space="preserve"> и </w:t>
      </w:r>
      <w:r>
        <w:t>TypeScript</w:t>
      </w:r>
      <w:r w:rsidR="00557A03">
        <w:rPr>
          <w:lang w:val="ru-RU"/>
        </w:rPr>
        <w:t>,</w:t>
      </w:r>
      <w:r w:rsidR="00402520">
        <w:rPr>
          <w:lang w:val="ru-RU"/>
        </w:rPr>
        <w:t xml:space="preserve"> и</w:t>
      </w:r>
      <w:r>
        <w:rPr>
          <w:lang w:val="ru-RU"/>
        </w:rPr>
        <w:t xml:space="preserve"> как работать со сторонними библиотеками такими как </w:t>
      </w:r>
      <w:r>
        <w:t>ASP</w:t>
      </w:r>
      <w:r w:rsidRPr="00031BE6">
        <w:rPr>
          <w:lang w:val="ru-RU"/>
        </w:rPr>
        <w:t>.</w:t>
      </w:r>
      <w:r>
        <w:t>NET</w:t>
      </w:r>
      <w:r w:rsidRPr="00031BE6">
        <w:rPr>
          <w:lang w:val="ru-RU"/>
        </w:rPr>
        <w:t xml:space="preserve">, </w:t>
      </w:r>
      <w:r>
        <w:t>Entity</w:t>
      </w:r>
      <w:r w:rsidRPr="00031BE6">
        <w:rPr>
          <w:lang w:val="ru-RU"/>
        </w:rPr>
        <w:t xml:space="preserve"> </w:t>
      </w:r>
      <w:r>
        <w:t>Framework</w:t>
      </w:r>
      <w:r w:rsidRPr="00031BE6">
        <w:rPr>
          <w:lang w:val="ru-RU"/>
        </w:rPr>
        <w:t xml:space="preserve"> </w:t>
      </w:r>
      <w:r>
        <w:rPr>
          <w:lang w:val="ru-RU"/>
        </w:rPr>
        <w:t>и</w:t>
      </w:r>
      <w:r w:rsidRPr="00031BE6">
        <w:rPr>
          <w:lang w:val="ru-RU"/>
        </w:rPr>
        <w:t xml:space="preserve"> </w:t>
      </w:r>
      <w:r>
        <w:t>Angular</w:t>
      </w:r>
      <w:r w:rsidRPr="00031BE6">
        <w:rPr>
          <w:lang w:val="ru-RU"/>
        </w:rPr>
        <w:t>.</w:t>
      </w:r>
      <w:r>
        <w:rPr>
          <w:lang w:val="ru-RU"/>
        </w:rPr>
        <w:t xml:space="preserve"> Также разработчик должен уметь работать с</w:t>
      </w:r>
      <w:r w:rsidRPr="00031BE6">
        <w:rPr>
          <w:lang w:val="ru-RU"/>
        </w:rPr>
        <w:t xml:space="preserve"> </w:t>
      </w:r>
      <w:r>
        <w:rPr>
          <w:lang w:val="ru-RU"/>
        </w:rPr>
        <w:t xml:space="preserve">языком разметки </w:t>
      </w:r>
      <w:r>
        <w:t>HTML</w:t>
      </w:r>
      <w:r w:rsidRPr="00031BE6">
        <w:rPr>
          <w:lang w:val="ru-RU"/>
        </w:rPr>
        <w:t xml:space="preserve"> </w:t>
      </w:r>
      <w:r>
        <w:rPr>
          <w:lang w:val="ru-RU"/>
        </w:rPr>
        <w:t>для описания интерфейса и</w:t>
      </w:r>
      <w:r w:rsidRPr="00031BE6">
        <w:rPr>
          <w:lang w:val="ru-RU"/>
        </w:rPr>
        <w:t xml:space="preserve"> </w:t>
      </w:r>
      <w:r>
        <w:rPr>
          <w:lang w:val="ru-RU"/>
        </w:rPr>
        <w:t xml:space="preserve">языком описания стилей </w:t>
      </w:r>
      <w:r>
        <w:t>CSS</w:t>
      </w:r>
      <w:r w:rsidRPr="00031BE6">
        <w:rPr>
          <w:lang w:val="ru-RU"/>
        </w:rPr>
        <w:t>.</w:t>
      </w:r>
      <w:r w:rsidR="007D6D59">
        <w:rPr>
          <w:lang w:val="ru-RU"/>
        </w:rPr>
        <w:t xml:space="preserve"> </w:t>
      </w:r>
    </w:p>
    <w:p w14:paraId="3352E8F8" w14:textId="637BD6F0" w:rsidR="00031BE6" w:rsidRPr="007D6D59" w:rsidRDefault="007D6D59" w:rsidP="00031BE6">
      <w:pPr>
        <w:rPr>
          <w:lang w:val="ru-RU"/>
        </w:rPr>
      </w:pPr>
      <w:r>
        <w:rPr>
          <w:lang w:val="ru-RU"/>
        </w:rPr>
        <w:t xml:space="preserve">Также от разработчика требуется умение работы с программной </w:t>
      </w:r>
      <w:r w:rsidR="0050711E">
        <w:rPr>
          <w:lang w:val="ru-RU"/>
        </w:rPr>
        <w:t>платформой</w:t>
      </w:r>
      <w:r>
        <w:rPr>
          <w:lang w:val="ru-RU"/>
        </w:rPr>
        <w:t xml:space="preserve"> </w:t>
      </w:r>
      <w:r>
        <w:t>Docker</w:t>
      </w:r>
      <w:r w:rsidR="00FB191E">
        <w:rPr>
          <w:lang w:val="ru-RU"/>
        </w:rPr>
        <w:t>,</w:t>
      </w:r>
      <w:r w:rsidR="00076409">
        <w:rPr>
          <w:lang w:val="ru-RU"/>
        </w:rPr>
        <w:t xml:space="preserve"> которая</w:t>
      </w:r>
      <w:r w:rsidR="00FB191E">
        <w:rPr>
          <w:lang w:val="ru-RU"/>
        </w:rPr>
        <w:t xml:space="preserve"> предназначе</w:t>
      </w:r>
      <w:r w:rsidR="00076409">
        <w:rPr>
          <w:lang w:val="ru-RU"/>
        </w:rPr>
        <w:t>на</w:t>
      </w:r>
      <w:r w:rsidRPr="007D6D59">
        <w:rPr>
          <w:lang w:val="ru-RU"/>
        </w:rPr>
        <w:t xml:space="preserve"> </w:t>
      </w:r>
      <w:r>
        <w:rPr>
          <w:lang w:val="ru-RU"/>
        </w:rPr>
        <w:t xml:space="preserve">для выполнения </w:t>
      </w:r>
      <w:r w:rsidR="00FB191E">
        <w:rPr>
          <w:lang w:val="ru-RU"/>
        </w:rPr>
        <w:t>приложени</w:t>
      </w:r>
      <w:r w:rsidR="00A06925">
        <w:rPr>
          <w:lang w:val="ru-RU"/>
        </w:rPr>
        <w:t>и</w:t>
      </w:r>
      <w:r w:rsidR="00FB191E">
        <w:rPr>
          <w:lang w:val="ru-RU"/>
        </w:rPr>
        <w:t xml:space="preserve"> </w:t>
      </w:r>
      <w:r>
        <w:rPr>
          <w:lang w:val="ru-RU"/>
        </w:rPr>
        <w:t xml:space="preserve">в </w:t>
      </w:r>
      <w:r w:rsidR="00F7396D">
        <w:rPr>
          <w:lang w:val="ru-RU"/>
        </w:rPr>
        <w:t>рабочей среде</w:t>
      </w:r>
      <w:r w:rsidR="00290DE0">
        <w:rPr>
          <w:lang w:val="ru-RU"/>
        </w:rPr>
        <w:t xml:space="preserve"> (</w:t>
      </w:r>
      <w:r w:rsidR="00290DE0">
        <w:t>production</w:t>
      </w:r>
      <w:r w:rsidR="00290DE0" w:rsidRPr="00290DE0">
        <w:rPr>
          <w:lang w:val="ru-RU"/>
        </w:rPr>
        <w:t>)</w:t>
      </w:r>
      <w:r>
        <w:rPr>
          <w:lang w:val="ru-RU"/>
        </w:rPr>
        <w:t>.</w:t>
      </w:r>
    </w:p>
    <w:p w14:paraId="5F84605F" w14:textId="400C7AC6" w:rsidR="00C97778" w:rsidRDefault="00C97778" w:rsidP="00E250C7">
      <w:pPr>
        <w:pStyle w:val="2"/>
        <w:rPr>
          <w:lang w:val="ru-RU"/>
        </w:rPr>
      </w:pPr>
      <w:bookmarkStart w:id="60" w:name="_Toc168055602"/>
      <w:r>
        <w:rPr>
          <w:lang w:val="ru-RU"/>
        </w:rPr>
        <w:t>4.5 Руководство пользователя</w:t>
      </w:r>
      <w:bookmarkEnd w:id="60"/>
    </w:p>
    <w:p w14:paraId="4E49DCF9" w14:textId="657ECE48" w:rsidR="00C97778" w:rsidRDefault="00C97778" w:rsidP="00E250C7">
      <w:pPr>
        <w:pStyle w:val="3"/>
        <w:rPr>
          <w:lang w:val="ru-RU"/>
        </w:rPr>
      </w:pPr>
      <w:bookmarkStart w:id="61" w:name="_Toc168055603"/>
      <w:r>
        <w:rPr>
          <w:lang w:val="ru-RU"/>
        </w:rPr>
        <w:t>4.5.1 Требования к условиям эксплуатации</w:t>
      </w:r>
      <w:bookmarkEnd w:id="61"/>
    </w:p>
    <w:p w14:paraId="6BA65A37" w14:textId="148A64CB" w:rsidR="00E250C7" w:rsidRDefault="003776D8" w:rsidP="00E250C7">
      <w:pPr>
        <w:rPr>
          <w:lang w:val="ru-RU"/>
        </w:rPr>
      </w:pPr>
      <w:r>
        <w:rPr>
          <w:lang w:val="ru-RU"/>
        </w:rPr>
        <w:t xml:space="preserve">От пользователя системы требуется </w:t>
      </w:r>
      <w:r w:rsidR="00224FE2">
        <w:rPr>
          <w:lang w:val="ru-RU"/>
        </w:rPr>
        <w:t>базовый опыт работы с любым современным веб-браузером.</w:t>
      </w:r>
    </w:p>
    <w:p w14:paraId="3961C8B7" w14:textId="4F0C421F" w:rsidR="00F0199B" w:rsidRDefault="00F0199B" w:rsidP="00F0199B">
      <w:pPr>
        <w:pStyle w:val="3"/>
        <w:rPr>
          <w:lang w:val="ru-RU"/>
        </w:rPr>
      </w:pPr>
      <w:bookmarkStart w:id="62" w:name="_Toc168055604"/>
      <w:r>
        <w:rPr>
          <w:lang w:val="ru-RU"/>
        </w:rPr>
        <w:t>4.5.2 Инсталляция и настройка</w:t>
      </w:r>
      <w:bookmarkEnd w:id="62"/>
    </w:p>
    <w:p w14:paraId="6371D9B2" w14:textId="232B47CD" w:rsidR="00F0199B" w:rsidRPr="00AF658F" w:rsidRDefault="00F0199B" w:rsidP="00E250C7">
      <w:pPr>
        <w:rPr>
          <w:lang w:val="ru-RU"/>
        </w:rPr>
      </w:pPr>
      <w:r>
        <w:rPr>
          <w:lang w:val="ru-RU"/>
        </w:rPr>
        <w:t>Для серверной части приложения потребуется</w:t>
      </w:r>
      <w:r w:rsidRPr="00F0199B">
        <w:rPr>
          <w:lang w:val="ru-RU"/>
        </w:rPr>
        <w:t xml:space="preserve"> </w:t>
      </w:r>
      <w:r>
        <w:rPr>
          <w:lang w:val="ru-RU"/>
        </w:rPr>
        <w:t xml:space="preserve">платформа для запуска </w:t>
      </w:r>
      <w:r w:rsidR="001007FA">
        <w:rPr>
          <w:lang w:val="ru-RU"/>
        </w:rPr>
        <w:t>программ</w:t>
      </w:r>
      <w:r>
        <w:rPr>
          <w:lang w:val="ru-RU"/>
        </w:rPr>
        <w:t xml:space="preserve"> в виде «контейнеров» </w:t>
      </w:r>
      <w:r>
        <w:t>Docker</w:t>
      </w:r>
      <w:r w:rsidR="00526776">
        <w:rPr>
          <w:lang w:val="ru-RU"/>
        </w:rPr>
        <w:t xml:space="preserve"> и СУБД </w:t>
      </w:r>
      <w:r w:rsidR="00526776">
        <w:t>PostgreSQL</w:t>
      </w:r>
      <w:r w:rsidR="00526776" w:rsidRPr="00526776">
        <w:rPr>
          <w:lang w:val="ru-RU"/>
        </w:rPr>
        <w:t xml:space="preserve"> 16</w:t>
      </w:r>
      <w:r w:rsidR="00264BC5" w:rsidRPr="00264BC5">
        <w:rPr>
          <w:lang w:val="ru-RU"/>
        </w:rPr>
        <w:t xml:space="preserve">, </w:t>
      </w:r>
      <w:r w:rsidR="00264BC5">
        <w:rPr>
          <w:lang w:val="ru-RU"/>
        </w:rPr>
        <w:t xml:space="preserve">а также </w:t>
      </w:r>
      <w:r w:rsidR="00264BC5">
        <w:t>API</w:t>
      </w:r>
      <w:r w:rsidR="00264BC5">
        <w:rPr>
          <w:lang w:val="ru-RU"/>
        </w:rPr>
        <w:t>-ключи для доступа к</w:t>
      </w:r>
      <w:r w:rsidR="00264BC5" w:rsidRPr="00264BC5">
        <w:rPr>
          <w:lang w:val="ru-RU"/>
        </w:rPr>
        <w:t xml:space="preserve"> </w:t>
      </w:r>
      <w:r w:rsidR="00264BC5">
        <w:rPr>
          <w:lang w:val="ru-RU"/>
        </w:rPr>
        <w:t xml:space="preserve">веб-сервису словаря </w:t>
      </w:r>
      <w:r w:rsidR="00264BC5">
        <w:t>Merriam</w:t>
      </w:r>
      <w:r w:rsidR="00264BC5" w:rsidRPr="00264BC5">
        <w:rPr>
          <w:lang w:val="ru-RU"/>
        </w:rPr>
        <w:t xml:space="preserve"> </w:t>
      </w:r>
      <w:r w:rsidR="00264BC5">
        <w:t>Webster</w:t>
      </w:r>
      <w:r w:rsidR="00264BC5">
        <w:rPr>
          <w:lang w:val="ru-RU"/>
        </w:rPr>
        <w:t xml:space="preserve"> и к облачной платформе </w:t>
      </w:r>
      <w:r w:rsidR="00AF658F">
        <w:rPr>
          <w:lang w:val="ru-RU"/>
        </w:rPr>
        <w:t xml:space="preserve">от </w:t>
      </w:r>
      <w:r w:rsidR="00264BC5">
        <w:rPr>
          <w:lang w:val="ru-RU"/>
        </w:rPr>
        <w:t>Яндекс</w:t>
      </w:r>
      <w:r w:rsidR="00AF658F">
        <w:rPr>
          <w:lang w:val="ru-RU"/>
        </w:rPr>
        <w:t>а</w:t>
      </w:r>
      <w:r w:rsidR="00264BC5">
        <w:rPr>
          <w:lang w:val="ru-RU"/>
        </w:rPr>
        <w:t>.</w:t>
      </w:r>
    </w:p>
    <w:p w14:paraId="7FEF2DD6" w14:textId="2CD353E7" w:rsidR="00596A8A" w:rsidRPr="00F646B5" w:rsidRDefault="001007FA" w:rsidP="00E250C7">
      <w:pPr>
        <w:rPr>
          <w:lang w:val="ru-RU"/>
        </w:rPr>
      </w:pPr>
      <w:r>
        <w:t>Docker</w:t>
      </w:r>
      <w:r w:rsidRPr="001007FA">
        <w:rPr>
          <w:lang w:val="ru-RU"/>
        </w:rPr>
        <w:t xml:space="preserve"> </w:t>
      </w:r>
      <w:r>
        <w:rPr>
          <w:lang w:val="ru-RU"/>
        </w:rPr>
        <w:t>это открытая платформа для разработки, передачи, и запуска приложений. Он позволяет отделить приложение от инфраструктуры для того, чтобы передать программную систему конечному пользователю. Под инфраструктурой подразумевается вспомогательные программное обеспечение</w:t>
      </w:r>
      <w:r w:rsidR="0026283A" w:rsidRPr="0026283A">
        <w:rPr>
          <w:lang w:val="ru-RU"/>
        </w:rPr>
        <w:t xml:space="preserve"> </w:t>
      </w:r>
      <w:r w:rsidR="0026283A">
        <w:rPr>
          <w:lang w:val="ru-RU"/>
        </w:rPr>
        <w:t>или библиотеки</w:t>
      </w:r>
      <w:r>
        <w:rPr>
          <w:lang w:val="ru-RU"/>
        </w:rPr>
        <w:t>, которое требуется для работы программы, будь то</w:t>
      </w:r>
      <w:r w:rsidRPr="001007FA">
        <w:rPr>
          <w:lang w:val="ru-RU"/>
        </w:rPr>
        <w:t xml:space="preserve"> </w:t>
      </w:r>
      <w:r>
        <w:rPr>
          <w:lang w:val="ru-RU"/>
        </w:rPr>
        <w:t xml:space="preserve">среда выполнения </w:t>
      </w:r>
      <w:r w:rsidRPr="001007FA">
        <w:rPr>
          <w:lang w:val="ru-RU"/>
        </w:rPr>
        <w:t>.</w:t>
      </w:r>
      <w:r>
        <w:t>NET</w:t>
      </w:r>
      <w:r w:rsidRPr="001007FA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NodeJS</w:t>
      </w:r>
      <w:r w:rsidR="0026283A">
        <w:rPr>
          <w:lang w:val="ru-RU"/>
        </w:rPr>
        <w:t xml:space="preserve">, библиотека </w:t>
      </w:r>
      <w:r w:rsidR="0026283A">
        <w:t>OpenSSL</w:t>
      </w:r>
      <w:r w:rsidR="0026283A" w:rsidRPr="0026283A">
        <w:rPr>
          <w:lang w:val="ru-RU"/>
        </w:rPr>
        <w:t xml:space="preserve"> </w:t>
      </w:r>
      <w:r w:rsidR="0026283A">
        <w:rPr>
          <w:lang w:val="ru-RU"/>
        </w:rPr>
        <w:t>и т.п</w:t>
      </w:r>
      <w:r w:rsidRPr="001007FA">
        <w:rPr>
          <w:lang w:val="ru-RU"/>
        </w:rPr>
        <w:t xml:space="preserve">. </w:t>
      </w:r>
      <w:r>
        <w:rPr>
          <w:lang w:val="ru-RU"/>
        </w:rPr>
        <w:t xml:space="preserve">Приложение в </w:t>
      </w:r>
      <w:r>
        <w:t>Docker</w:t>
      </w:r>
      <w:r>
        <w:rPr>
          <w:lang w:val="ru-RU"/>
        </w:rPr>
        <w:t xml:space="preserve"> распространяется в виде «образов» (</w:t>
      </w:r>
      <w:r>
        <w:t>images</w:t>
      </w:r>
      <w:r w:rsidRPr="001007FA">
        <w:rPr>
          <w:lang w:val="ru-RU"/>
        </w:rPr>
        <w:t xml:space="preserve">). </w:t>
      </w:r>
      <w:r>
        <w:rPr>
          <w:lang w:val="ru-RU"/>
        </w:rPr>
        <w:t xml:space="preserve">Образ </w:t>
      </w:r>
      <w:r>
        <w:t>Docker</w:t>
      </w:r>
      <w:r w:rsidRPr="001007FA">
        <w:rPr>
          <w:lang w:val="ru-RU"/>
        </w:rPr>
        <w:t xml:space="preserve"> </w:t>
      </w:r>
      <w:r>
        <w:rPr>
          <w:lang w:val="ru-RU"/>
        </w:rPr>
        <w:t>это</w:t>
      </w:r>
      <w:r w:rsidR="00FD0462">
        <w:rPr>
          <w:lang w:val="ru-RU"/>
        </w:rPr>
        <w:t xml:space="preserve"> </w:t>
      </w:r>
      <w:r>
        <w:rPr>
          <w:lang w:val="ru-RU"/>
        </w:rPr>
        <w:t>стандартизированный пакет, в котором находятся файлы программного обеспечения и его вспомогательные библиотеки, необходимые для корректной работы приложения.</w:t>
      </w:r>
      <w:r w:rsidR="00FD0462">
        <w:rPr>
          <w:lang w:val="ru-RU"/>
        </w:rPr>
        <w:t xml:space="preserve"> Собранный образ является неизменяемым</w:t>
      </w:r>
      <w:r w:rsidR="00D775F1">
        <w:rPr>
          <w:lang w:val="ru-RU"/>
        </w:rPr>
        <w:t xml:space="preserve"> и состоит из слоёв (</w:t>
      </w:r>
      <w:r w:rsidR="00D775F1">
        <w:t>layer</w:t>
      </w:r>
      <w:r w:rsidR="00D775F1">
        <w:rPr>
          <w:lang w:val="ru-RU"/>
        </w:rPr>
        <w:t>)</w:t>
      </w:r>
      <w:r w:rsidR="00FD0462">
        <w:rPr>
          <w:lang w:val="ru-RU"/>
        </w:rPr>
        <w:t>.</w:t>
      </w:r>
      <w:r w:rsidR="00FC0793">
        <w:rPr>
          <w:lang w:val="ru-RU"/>
        </w:rPr>
        <w:t xml:space="preserve"> Образ может быт</w:t>
      </w:r>
      <w:r w:rsidR="003C1367">
        <w:rPr>
          <w:lang w:val="ru-RU"/>
        </w:rPr>
        <w:t>ь</w:t>
      </w:r>
      <w:r w:rsidR="00FC0793">
        <w:rPr>
          <w:lang w:val="ru-RU"/>
        </w:rPr>
        <w:t xml:space="preserve"> </w:t>
      </w:r>
      <w:r w:rsidR="003C1367">
        <w:rPr>
          <w:lang w:val="ru-RU"/>
        </w:rPr>
        <w:t xml:space="preserve">построен на базе </w:t>
      </w:r>
      <w:r w:rsidR="00FC0793">
        <w:rPr>
          <w:lang w:val="ru-RU"/>
        </w:rPr>
        <w:t xml:space="preserve">другого образа, который может </w:t>
      </w:r>
      <w:r w:rsidR="00FC0793">
        <w:rPr>
          <w:lang w:val="ru-RU"/>
        </w:rPr>
        <w:lastRenderedPageBreak/>
        <w:t xml:space="preserve">содержать необходимые для определенного проекта пакеты, такие как </w:t>
      </w:r>
      <w:r w:rsidR="00FC0793">
        <w:t>Nginx</w:t>
      </w:r>
      <w:r w:rsidR="00FC0793">
        <w:rPr>
          <w:lang w:val="ru-RU"/>
        </w:rPr>
        <w:t>. Все эти пакеты могут находится локально, либо в общем официальном реестре образо</w:t>
      </w:r>
      <w:r w:rsidR="00CE3259">
        <w:rPr>
          <w:lang w:val="ru-RU"/>
        </w:rPr>
        <w:t>в</w:t>
      </w:r>
      <w:r w:rsidR="00FC0793" w:rsidRPr="00FC0793">
        <w:rPr>
          <w:lang w:val="ru-RU"/>
        </w:rPr>
        <w:t xml:space="preserve"> </w:t>
      </w:r>
      <w:r w:rsidR="00FC0793">
        <w:t>Docker</w:t>
      </w:r>
      <w:r w:rsidR="00FC0793" w:rsidRPr="00FC0793">
        <w:rPr>
          <w:lang w:val="ru-RU"/>
        </w:rPr>
        <w:t xml:space="preserve"> </w:t>
      </w:r>
      <w:r w:rsidR="00FC0793">
        <w:t>Hub</w:t>
      </w:r>
      <w:r w:rsidR="00596A8A">
        <w:rPr>
          <w:lang w:val="ru-RU"/>
        </w:rPr>
        <w:t>.</w:t>
      </w:r>
      <w:r w:rsidR="00D775F1">
        <w:rPr>
          <w:lang w:val="ru-RU"/>
        </w:rPr>
        <w:t xml:space="preserve"> </w:t>
      </w:r>
      <w:r w:rsidR="00B3100D" w:rsidRPr="00F646B5">
        <w:rPr>
          <w:lang w:val="ru-RU"/>
        </w:rPr>
        <w:t>[5]</w:t>
      </w:r>
    </w:p>
    <w:p w14:paraId="7C9FC2A8" w14:textId="0496724F" w:rsidR="00E21A35" w:rsidRPr="00E21A35" w:rsidRDefault="00D775F1" w:rsidP="00E250C7">
      <w:pPr>
        <w:rPr>
          <w:lang w:val="ru-RU"/>
        </w:rPr>
      </w:pPr>
      <w:r>
        <w:t>Docker</w:t>
      </w:r>
      <w:r w:rsidR="00596A8A">
        <w:rPr>
          <w:lang w:val="ru-RU"/>
        </w:rPr>
        <w:t xml:space="preserve"> берёт</w:t>
      </w:r>
      <w:r>
        <w:rPr>
          <w:lang w:val="ru-RU"/>
        </w:rPr>
        <w:t xml:space="preserve"> образ</w:t>
      </w:r>
      <w:r w:rsidR="00596A8A">
        <w:rPr>
          <w:lang w:val="ru-RU"/>
        </w:rPr>
        <w:t xml:space="preserve"> и запускает их </w:t>
      </w:r>
      <w:r>
        <w:rPr>
          <w:lang w:val="ru-RU"/>
        </w:rPr>
        <w:t>в виде «контейнеров» (</w:t>
      </w:r>
      <w:r>
        <w:t>containers</w:t>
      </w:r>
      <w:r>
        <w:rPr>
          <w:lang w:val="ru-RU"/>
        </w:rPr>
        <w:t>), который по сути является изолированным процессом в операционной системе</w:t>
      </w:r>
      <w:r w:rsidRPr="00D775F1">
        <w:rPr>
          <w:lang w:val="ru-RU"/>
        </w:rPr>
        <w:t>.</w:t>
      </w:r>
      <w:r>
        <w:rPr>
          <w:lang w:val="ru-RU"/>
        </w:rPr>
        <w:t xml:space="preserve"> </w:t>
      </w:r>
      <w:r>
        <w:t>Docker</w:t>
      </w:r>
      <w:r w:rsidRPr="00F7396D">
        <w:rPr>
          <w:lang w:val="ru-RU"/>
        </w:rPr>
        <w:t xml:space="preserve"> </w:t>
      </w:r>
      <w:r>
        <w:rPr>
          <w:lang w:val="ru-RU"/>
        </w:rPr>
        <w:t xml:space="preserve">эмулирует операционную систему для контейнеров, используя ядро </w:t>
      </w:r>
      <w:r w:rsidR="00F7396D">
        <w:t>Linux</w:t>
      </w:r>
      <w:r w:rsidR="00F7396D">
        <w:rPr>
          <w:lang w:val="ru-RU"/>
        </w:rPr>
        <w:t xml:space="preserve">, которое работает </w:t>
      </w:r>
      <w:r w:rsidR="00E566B5">
        <w:rPr>
          <w:lang w:val="ru-RU"/>
        </w:rPr>
        <w:t>в</w:t>
      </w:r>
      <w:r w:rsidR="00F7396D">
        <w:rPr>
          <w:lang w:val="ru-RU"/>
        </w:rPr>
        <w:t xml:space="preserve"> </w:t>
      </w:r>
      <w:r w:rsidR="002D50AC">
        <w:rPr>
          <w:lang w:val="ru-RU"/>
        </w:rPr>
        <w:t>основной</w:t>
      </w:r>
      <w:r w:rsidR="001D45B9">
        <w:rPr>
          <w:lang w:val="ru-RU"/>
        </w:rPr>
        <w:t xml:space="preserve"> </w:t>
      </w:r>
      <w:r w:rsidR="002D50AC">
        <w:rPr>
          <w:lang w:val="ru-RU"/>
        </w:rPr>
        <w:t>операционной системе (</w:t>
      </w:r>
      <w:r w:rsidR="002D50AC">
        <w:t>host</w:t>
      </w:r>
      <w:r w:rsidR="002D50AC" w:rsidRPr="002D50AC">
        <w:rPr>
          <w:lang w:val="ru-RU"/>
        </w:rPr>
        <w:t xml:space="preserve"> </w:t>
      </w:r>
      <w:r w:rsidR="002D50AC">
        <w:t>OS</w:t>
      </w:r>
      <w:r w:rsidR="002D50AC" w:rsidRPr="002D50AC">
        <w:rPr>
          <w:lang w:val="ru-RU"/>
        </w:rPr>
        <w:t>)</w:t>
      </w:r>
      <w:r w:rsidR="00F7396D" w:rsidRPr="00F7396D">
        <w:rPr>
          <w:lang w:val="ru-RU"/>
        </w:rPr>
        <w:t>.</w:t>
      </w:r>
      <w:r w:rsidR="00E21A35">
        <w:rPr>
          <w:lang w:val="ru-RU"/>
        </w:rPr>
        <w:t xml:space="preserve"> И в этом</w:t>
      </w:r>
      <w:r w:rsidR="00E21A35" w:rsidRPr="00E21A35">
        <w:rPr>
          <w:lang w:val="ru-RU"/>
        </w:rPr>
        <w:t xml:space="preserve"> </w:t>
      </w:r>
      <w:r w:rsidR="00E21A35">
        <w:rPr>
          <w:lang w:val="ru-RU"/>
        </w:rPr>
        <w:t>заключается отличие от</w:t>
      </w:r>
      <w:r w:rsidR="00E21A35" w:rsidRPr="00E21A35">
        <w:rPr>
          <w:lang w:val="ru-RU"/>
        </w:rPr>
        <w:t xml:space="preserve"> </w:t>
      </w:r>
      <w:r w:rsidR="00E21A35">
        <w:rPr>
          <w:lang w:val="ru-RU"/>
        </w:rPr>
        <w:t>виртуальных машин, где эмулируется целая компьютерная система.</w:t>
      </w:r>
      <w:r w:rsidR="005A3E40" w:rsidRPr="005A3E40">
        <w:rPr>
          <w:lang w:val="ru-RU"/>
        </w:rPr>
        <w:t xml:space="preserve"> </w:t>
      </w:r>
    </w:p>
    <w:p w14:paraId="35EEBCF2" w14:textId="79E92EAC" w:rsidR="001007FA" w:rsidRPr="00E21A35" w:rsidRDefault="005A3E40" w:rsidP="00E250C7">
      <w:pPr>
        <w:rPr>
          <w:lang w:val="ru-RU"/>
        </w:rPr>
      </w:pPr>
      <w:r>
        <w:rPr>
          <w:lang w:val="ru-RU"/>
        </w:rPr>
        <w:t xml:space="preserve">Если </w:t>
      </w:r>
      <w:r>
        <w:t>Docker</w:t>
      </w:r>
      <w:r w:rsidRPr="005A3E40">
        <w:rPr>
          <w:lang w:val="ru-RU"/>
        </w:rPr>
        <w:t xml:space="preserve"> </w:t>
      </w:r>
      <w:r>
        <w:rPr>
          <w:lang w:val="ru-RU"/>
        </w:rPr>
        <w:t xml:space="preserve">нужно запустить в ОС </w:t>
      </w:r>
      <w:r>
        <w:t>Windows</w:t>
      </w:r>
      <w:r>
        <w:rPr>
          <w:lang w:val="ru-RU"/>
        </w:rPr>
        <w:t xml:space="preserve">, то для этого потребуется подсистема </w:t>
      </w:r>
      <w:r>
        <w:t>Windows</w:t>
      </w:r>
      <w:r w:rsidRPr="005A3E40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Linux</w:t>
      </w:r>
      <w:r w:rsidRPr="005A3E40">
        <w:rPr>
          <w:lang w:val="ru-RU"/>
        </w:rPr>
        <w:t xml:space="preserve"> (</w:t>
      </w:r>
      <w:r>
        <w:t>WSL</w:t>
      </w:r>
      <w:r w:rsidRPr="00BE02D9">
        <w:rPr>
          <w:lang w:val="ru-RU"/>
        </w:rPr>
        <w:t>)</w:t>
      </w:r>
      <w:r w:rsidR="00BE02D9" w:rsidRPr="00BE02D9">
        <w:rPr>
          <w:lang w:val="ru-RU"/>
        </w:rPr>
        <w:t xml:space="preserve">, </w:t>
      </w:r>
      <w:r w:rsidR="00BE02D9">
        <w:rPr>
          <w:lang w:val="ru-RU"/>
        </w:rPr>
        <w:t>который запускает</w:t>
      </w:r>
      <w:r w:rsidR="00EB059B">
        <w:rPr>
          <w:lang w:val="ru-RU"/>
        </w:rPr>
        <w:t xml:space="preserve"> среду </w:t>
      </w:r>
      <w:r w:rsidR="00EB059B">
        <w:t>Linux</w:t>
      </w:r>
      <w:r w:rsidR="00EB059B" w:rsidRPr="00EB059B">
        <w:rPr>
          <w:lang w:val="ru-RU"/>
        </w:rPr>
        <w:t xml:space="preserve"> (</w:t>
      </w:r>
      <w:r w:rsidR="00EB059B">
        <w:t>Linux</w:t>
      </w:r>
      <w:r w:rsidR="00EB059B" w:rsidRPr="00EB059B">
        <w:rPr>
          <w:lang w:val="ru-RU"/>
        </w:rPr>
        <w:t xml:space="preserve"> </w:t>
      </w:r>
      <w:r w:rsidR="00EB059B">
        <w:t>environment</w:t>
      </w:r>
      <w:r w:rsidR="00EB059B" w:rsidRPr="00EB059B">
        <w:rPr>
          <w:lang w:val="ru-RU"/>
        </w:rPr>
        <w:t>)</w:t>
      </w:r>
      <w:r w:rsidR="00482581" w:rsidRPr="00482581">
        <w:rPr>
          <w:lang w:val="ru-RU"/>
        </w:rPr>
        <w:t xml:space="preserve"> </w:t>
      </w:r>
      <w:r w:rsidR="00482581">
        <w:rPr>
          <w:lang w:val="ru-RU"/>
        </w:rPr>
        <w:t xml:space="preserve">на машине с </w:t>
      </w:r>
      <w:r w:rsidR="00482581">
        <w:t>Windows</w:t>
      </w:r>
      <w:r w:rsidR="00E21A35" w:rsidRPr="00E21A35">
        <w:rPr>
          <w:lang w:val="ru-RU"/>
        </w:rPr>
        <w:t xml:space="preserve">, </w:t>
      </w:r>
      <w:r w:rsidR="00E21A35">
        <w:rPr>
          <w:lang w:val="ru-RU"/>
        </w:rPr>
        <w:t>без необходимости в отдельной виртуальной машине или</w:t>
      </w:r>
      <w:r w:rsidR="00E21A35" w:rsidRPr="00E21A35">
        <w:rPr>
          <w:lang w:val="ru-RU"/>
        </w:rPr>
        <w:t xml:space="preserve"> </w:t>
      </w:r>
      <w:r w:rsidR="00E21A35">
        <w:t>dual</w:t>
      </w:r>
      <w:r w:rsidR="00E21A35" w:rsidRPr="00E21A35">
        <w:rPr>
          <w:lang w:val="ru-RU"/>
        </w:rPr>
        <w:t xml:space="preserve"> </w:t>
      </w:r>
      <w:r w:rsidR="00E21A35">
        <w:t>booting</w:t>
      </w:r>
      <w:r w:rsidR="00E21A35" w:rsidRPr="00E21A35">
        <w:rPr>
          <w:lang w:val="ru-RU"/>
        </w:rPr>
        <w:t xml:space="preserve"> (</w:t>
      </w:r>
      <w:r w:rsidR="00E21A35">
        <w:rPr>
          <w:lang w:val="ru-RU"/>
        </w:rPr>
        <w:t xml:space="preserve">компьютерная система на котором установлены </w:t>
      </w:r>
      <w:r w:rsidR="00E21A35">
        <w:t>Windows</w:t>
      </w:r>
      <w:r w:rsidR="00E21A35" w:rsidRPr="00E21A35">
        <w:rPr>
          <w:lang w:val="ru-RU"/>
        </w:rPr>
        <w:t xml:space="preserve"> </w:t>
      </w:r>
      <w:r w:rsidR="00E21A35">
        <w:rPr>
          <w:lang w:val="ru-RU"/>
        </w:rPr>
        <w:t xml:space="preserve">и </w:t>
      </w:r>
      <w:r w:rsidR="00E21A35">
        <w:t>Linux</w:t>
      </w:r>
      <w:r w:rsidR="00E21A35" w:rsidRPr="00E21A35">
        <w:rPr>
          <w:lang w:val="ru-RU"/>
        </w:rPr>
        <w:t xml:space="preserve"> </w:t>
      </w:r>
      <w:r w:rsidR="00E21A35">
        <w:rPr>
          <w:lang w:val="ru-RU"/>
        </w:rPr>
        <w:t>на отдельных физических</w:t>
      </w:r>
      <w:r w:rsidR="00E21A35" w:rsidRPr="00F111D9">
        <w:rPr>
          <w:lang w:val="ru-RU"/>
        </w:rPr>
        <w:t>/</w:t>
      </w:r>
      <w:r w:rsidR="00E21A35">
        <w:rPr>
          <w:lang w:val="ru-RU"/>
        </w:rPr>
        <w:t xml:space="preserve">логических </w:t>
      </w:r>
      <w:r w:rsidR="00F111D9">
        <w:rPr>
          <w:lang w:val="ru-RU"/>
        </w:rPr>
        <w:t>разделах дисков</w:t>
      </w:r>
      <w:r w:rsidR="00E21A35" w:rsidRPr="00E21A35">
        <w:rPr>
          <w:lang w:val="ru-RU"/>
        </w:rPr>
        <w:t>)</w:t>
      </w:r>
      <w:r w:rsidR="00E21A35">
        <w:rPr>
          <w:lang w:val="ru-RU"/>
        </w:rPr>
        <w:t>.</w:t>
      </w:r>
      <w:r w:rsidR="00E21A35" w:rsidRPr="00E21A35">
        <w:rPr>
          <w:lang w:val="ru-RU"/>
        </w:rPr>
        <w:t xml:space="preserve"> [7]</w:t>
      </w:r>
    </w:p>
    <w:p w14:paraId="54CBE318" w14:textId="64144295" w:rsidR="00FC0793" w:rsidRDefault="00FC0793" w:rsidP="00E250C7">
      <w:r>
        <w:rPr>
          <w:lang w:val="ru-RU"/>
        </w:rPr>
        <w:t>Для создания образа серверной части приложения</w:t>
      </w:r>
      <w:r w:rsidR="00F111D9">
        <w:rPr>
          <w:lang w:val="ru-RU"/>
        </w:rPr>
        <w:t xml:space="preserve"> потребуется файл </w:t>
      </w:r>
      <w:r w:rsidR="00F111D9">
        <w:t>Dockerfile</w:t>
      </w:r>
      <w:r w:rsidR="00F111D9" w:rsidRPr="00F111D9">
        <w:rPr>
          <w:lang w:val="ru-RU"/>
        </w:rPr>
        <w:t xml:space="preserve">, </w:t>
      </w:r>
      <w:r w:rsidR="00F111D9">
        <w:rPr>
          <w:lang w:val="ru-RU"/>
        </w:rPr>
        <w:t xml:space="preserve">который содержит последовательность инструкции для сборки образа </w:t>
      </w:r>
      <w:r w:rsidR="00F111D9">
        <w:t>Docker</w:t>
      </w:r>
      <w:r w:rsidR="00EB059B" w:rsidRPr="00EB059B">
        <w:rPr>
          <w:lang w:val="ru-RU"/>
        </w:rPr>
        <w:t>.</w:t>
      </w:r>
      <w:r w:rsidR="009A43A8" w:rsidRPr="009A43A8">
        <w:rPr>
          <w:lang w:val="ru-RU"/>
        </w:rPr>
        <w:t xml:space="preserve"> </w:t>
      </w:r>
      <w:r w:rsidR="009A43A8">
        <w:t>Docker</w:t>
      </w:r>
      <w:r w:rsidR="00A533D7">
        <w:t>file</w:t>
      </w:r>
      <w:r w:rsidR="009A43A8" w:rsidRPr="009A43A8">
        <w:rPr>
          <w:lang w:val="ru-RU"/>
        </w:rPr>
        <w:t xml:space="preserve"> </w:t>
      </w:r>
      <w:r w:rsidR="009A43A8">
        <w:rPr>
          <w:lang w:val="ru-RU"/>
        </w:rPr>
        <w:t xml:space="preserve">серверной части содержит </w:t>
      </w:r>
      <w:r w:rsidR="00A533D7">
        <w:rPr>
          <w:lang w:val="ru-RU"/>
        </w:rPr>
        <w:t>текст</w:t>
      </w:r>
      <w:r w:rsidR="009A43A8" w:rsidRPr="009A43A8">
        <w:rPr>
          <w:lang w:val="ru-RU"/>
        </w:rPr>
        <w:t xml:space="preserve"> </w:t>
      </w:r>
      <w:r w:rsidR="009A43A8">
        <w:rPr>
          <w:lang w:val="ru-RU"/>
        </w:rPr>
        <w:t>на рисунке 4.</w:t>
      </w:r>
      <w:r w:rsidR="00FB472A">
        <w:rPr>
          <w:lang w:val="ru-RU"/>
        </w:rPr>
        <w:t>3</w:t>
      </w:r>
      <w:r w:rsidR="009A43A8">
        <w:rPr>
          <w:lang w:val="ru-RU"/>
        </w:rPr>
        <w:t>.</w:t>
      </w:r>
    </w:p>
    <w:p w14:paraId="6E9A21C2" w14:textId="42872021" w:rsidR="00662632" w:rsidRPr="00662632" w:rsidRDefault="00662632" w:rsidP="00662632">
      <w:pPr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val="ru-RU" w:eastAsia="ru-RU" w:bidi="ar-SA"/>
        </w:rPr>
      </w:pPr>
      <w:r w:rsidRPr="00662632">
        <w:rPr>
          <w:rFonts w:eastAsia="Times New Roman" w:cs="Times New Roman"/>
          <w:noProof/>
          <w:kern w:val="0"/>
          <w:sz w:val="24"/>
          <w:lang w:val="ru-RU" w:eastAsia="ru-RU" w:bidi="ar-SA"/>
        </w:rPr>
        <w:lastRenderedPageBreak/>
        <w:drawing>
          <wp:inline distT="0" distB="0" distL="0" distR="0" wp14:anchorId="1DC6CC59" wp14:editId="0455D192">
            <wp:extent cx="4625340" cy="4035895"/>
            <wp:effectExtent l="0" t="0" r="3810" b="3175"/>
            <wp:docPr id="1002987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8" cy="403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F74B" w14:textId="79A1C039" w:rsidR="00966DAC" w:rsidRPr="0060226A" w:rsidRDefault="00966DAC" w:rsidP="00662632">
      <w:pPr>
        <w:ind w:firstLine="0"/>
        <w:jc w:val="center"/>
        <w:rPr>
          <w:lang w:val="ru-RU"/>
        </w:rPr>
      </w:pPr>
      <w:r>
        <w:rPr>
          <w:lang w:val="ru-RU"/>
        </w:rPr>
        <w:t>Рисунок 4.</w:t>
      </w:r>
      <w:r w:rsidR="00FB472A">
        <w:rPr>
          <w:lang w:val="ru-RU"/>
        </w:rPr>
        <w:t>3</w:t>
      </w:r>
      <w:r>
        <w:rPr>
          <w:lang w:val="ru-RU"/>
        </w:rPr>
        <w:t xml:space="preserve"> – Текст </w:t>
      </w:r>
      <w:r>
        <w:t>Dockerfile</w:t>
      </w:r>
    </w:p>
    <w:p w14:paraId="4417C0CB" w14:textId="66334BBE" w:rsidR="00381399" w:rsidRPr="00F646B5" w:rsidRDefault="0060226A" w:rsidP="00381399">
      <w:pPr>
        <w:rPr>
          <w:lang w:val="ru-RU"/>
        </w:rPr>
      </w:pPr>
      <w:r>
        <w:rPr>
          <w:lang w:val="ru-RU"/>
        </w:rPr>
        <w:t xml:space="preserve">Затем нужно запустить следующую команду находясь в директории с файлом </w:t>
      </w:r>
      <w:r>
        <w:t>Dockerfile</w:t>
      </w:r>
      <w:r w:rsidRPr="0060226A">
        <w:rPr>
          <w:lang w:val="ru-RU"/>
        </w:rPr>
        <w:t>:</w:t>
      </w:r>
    </w:p>
    <w:p w14:paraId="2EDBE79F" w14:textId="2AC6D318" w:rsidR="0060226A" w:rsidRPr="00E8065D" w:rsidRDefault="0060226A" w:rsidP="00381399">
      <w:pPr>
        <w:rPr>
          <w:i/>
          <w:iCs/>
        </w:rPr>
      </w:pPr>
      <w:r w:rsidRPr="00E8065D">
        <w:rPr>
          <w:i/>
          <w:iCs/>
        </w:rPr>
        <w:t>docker build -t libmgr-server .</w:t>
      </w:r>
    </w:p>
    <w:p w14:paraId="6BE25220" w14:textId="1B65F98A" w:rsidR="00E61B94" w:rsidRPr="00BF4F3E" w:rsidRDefault="0060226A" w:rsidP="0060226A">
      <w:pPr>
        <w:rPr>
          <w:lang w:val="ru-RU"/>
        </w:rPr>
      </w:pPr>
      <w:r>
        <w:rPr>
          <w:lang w:val="ru-RU"/>
        </w:rPr>
        <w:t>Аргумент «</w:t>
      </w:r>
      <w:r w:rsidRPr="0060226A">
        <w:rPr>
          <w:lang w:val="ru-RU"/>
        </w:rPr>
        <w:t>-</w:t>
      </w:r>
      <w:r>
        <w:t>t</w:t>
      </w:r>
      <w:r>
        <w:rPr>
          <w:lang w:val="ru-RU"/>
        </w:rPr>
        <w:t xml:space="preserve">» отвечает за задание имени образа, не является обязательным. Под символом «.» точка подразумевается рабочая директория в котором находится пользователь в командном интерпретаторе. Если бы </w:t>
      </w:r>
      <w:r>
        <w:t>Dockerfile</w:t>
      </w:r>
      <w:r w:rsidRPr="0060226A">
        <w:rPr>
          <w:lang w:val="ru-RU"/>
        </w:rPr>
        <w:t xml:space="preserve"> </w:t>
      </w:r>
      <w:r>
        <w:rPr>
          <w:lang w:val="ru-RU"/>
        </w:rPr>
        <w:t>находился в другой директории, то нужно было бы задать путь до директории, где этот файл</w:t>
      </w:r>
      <w:r w:rsidR="00E11E56">
        <w:rPr>
          <w:lang w:val="ru-RU"/>
        </w:rPr>
        <w:t xml:space="preserve"> расположен</w:t>
      </w:r>
      <w:r>
        <w:rPr>
          <w:lang w:val="ru-RU"/>
        </w:rPr>
        <w:t>.</w:t>
      </w:r>
      <w:r w:rsidR="00E61B94" w:rsidRPr="00E61B94">
        <w:rPr>
          <w:lang w:val="ru-RU"/>
        </w:rPr>
        <w:t xml:space="preserve"> </w:t>
      </w:r>
      <w:r w:rsidR="00BF4F3E">
        <w:rPr>
          <w:lang w:val="ru-RU"/>
        </w:rPr>
        <w:t xml:space="preserve">Также можно запустить скрипт </w:t>
      </w:r>
      <w:r w:rsidR="00BF4F3E">
        <w:t>PowerShell</w:t>
      </w:r>
      <w:r w:rsidR="00BF4F3E" w:rsidRPr="00BF4F3E">
        <w:rPr>
          <w:lang w:val="ru-RU"/>
        </w:rPr>
        <w:t xml:space="preserve"> </w:t>
      </w:r>
      <w:r w:rsidR="00BF4F3E">
        <w:rPr>
          <w:lang w:val="ru-RU"/>
        </w:rPr>
        <w:t>«</w:t>
      </w:r>
      <w:r w:rsidR="00BF4F3E">
        <w:t>build</w:t>
      </w:r>
      <w:r w:rsidR="00BF4F3E" w:rsidRPr="00BF4F3E">
        <w:rPr>
          <w:lang w:val="ru-RU"/>
        </w:rPr>
        <w:t>-</w:t>
      </w:r>
      <w:r w:rsidR="00BF4F3E">
        <w:t>docker</w:t>
      </w:r>
      <w:r w:rsidR="00BF4F3E" w:rsidRPr="00BF4F3E">
        <w:rPr>
          <w:lang w:val="ru-RU"/>
        </w:rPr>
        <w:t>-</w:t>
      </w:r>
      <w:r w:rsidR="00BF4F3E">
        <w:t>image</w:t>
      </w:r>
      <w:r w:rsidR="00BF4F3E" w:rsidRPr="00BF4F3E">
        <w:rPr>
          <w:lang w:val="ru-RU"/>
        </w:rPr>
        <w:t>.</w:t>
      </w:r>
      <w:r w:rsidR="00BF4F3E">
        <w:t>ps</w:t>
      </w:r>
      <w:r w:rsidR="00BF4F3E" w:rsidRPr="00BF4F3E">
        <w:rPr>
          <w:lang w:val="ru-RU"/>
        </w:rPr>
        <w:t>1</w:t>
      </w:r>
      <w:r w:rsidR="00BF4F3E">
        <w:rPr>
          <w:lang w:val="ru-RU"/>
        </w:rPr>
        <w:t>»</w:t>
      </w:r>
      <w:r w:rsidR="00BF4F3E" w:rsidRPr="00BF4F3E">
        <w:rPr>
          <w:lang w:val="ru-RU"/>
        </w:rPr>
        <w:t xml:space="preserve"> </w:t>
      </w:r>
      <w:r w:rsidR="00BF4F3E">
        <w:rPr>
          <w:lang w:val="ru-RU"/>
        </w:rPr>
        <w:t>в директории «</w:t>
      </w:r>
      <w:r w:rsidR="00BF4F3E">
        <w:t>scripts</w:t>
      </w:r>
      <w:r w:rsidR="00BF4F3E">
        <w:rPr>
          <w:lang w:val="ru-RU"/>
        </w:rPr>
        <w:t>»</w:t>
      </w:r>
      <w:r w:rsidR="00BF4F3E" w:rsidRPr="00BF4F3E">
        <w:rPr>
          <w:lang w:val="ru-RU"/>
        </w:rPr>
        <w:t xml:space="preserve"> </w:t>
      </w:r>
      <w:r w:rsidR="00BF4F3E">
        <w:rPr>
          <w:lang w:val="ru-RU"/>
        </w:rPr>
        <w:t>в корневой директории проекта.</w:t>
      </w:r>
    </w:p>
    <w:p w14:paraId="117E8713" w14:textId="3DAF5468" w:rsidR="00E60139" w:rsidRPr="00E61B94" w:rsidRDefault="00E61B94" w:rsidP="0060226A">
      <w:pPr>
        <w:rPr>
          <w:lang w:val="ru-RU"/>
        </w:rPr>
      </w:pPr>
      <w:r>
        <w:rPr>
          <w:lang w:val="ru-RU"/>
        </w:rPr>
        <w:t>При запуске образа приложения необходимо указать ему переменные окружения (</w:t>
      </w:r>
      <w:r>
        <w:t>environment</w:t>
      </w:r>
      <w:r w:rsidRPr="00E61B94">
        <w:rPr>
          <w:lang w:val="ru-RU"/>
        </w:rPr>
        <w:t xml:space="preserve"> </w:t>
      </w:r>
      <w:r>
        <w:t>variables</w:t>
      </w:r>
      <w:r w:rsidRPr="00E61B94">
        <w:rPr>
          <w:lang w:val="ru-RU"/>
        </w:rPr>
        <w:t xml:space="preserve">), </w:t>
      </w:r>
      <w:r>
        <w:rPr>
          <w:lang w:val="ru-RU"/>
        </w:rPr>
        <w:t>в котором будет</w:t>
      </w:r>
      <w:r w:rsidRPr="00E61B94">
        <w:rPr>
          <w:lang w:val="ru-RU"/>
        </w:rPr>
        <w:t xml:space="preserve"> </w:t>
      </w:r>
      <w:r>
        <w:rPr>
          <w:lang w:val="ru-RU"/>
        </w:rPr>
        <w:t>содержать переменные с паролем пользователя «</w:t>
      </w:r>
      <w:r>
        <w:t>an</w:t>
      </w:r>
      <w:r>
        <w:rPr>
          <w:lang w:val="ru-RU"/>
        </w:rPr>
        <w:t>» для доступа к СУБД</w:t>
      </w:r>
      <w:r w:rsidRPr="00E61B94">
        <w:rPr>
          <w:lang w:val="ru-RU"/>
        </w:rPr>
        <w:t>.</w:t>
      </w:r>
    </w:p>
    <w:p w14:paraId="1776E031" w14:textId="5581C2DA" w:rsidR="00031BE6" w:rsidRDefault="00F0199B" w:rsidP="00F0199B">
      <w:pPr>
        <w:pStyle w:val="3"/>
        <w:rPr>
          <w:lang w:val="ru-RU"/>
        </w:rPr>
      </w:pPr>
      <w:bookmarkStart w:id="63" w:name="_Toc168055605"/>
      <w:r>
        <w:rPr>
          <w:lang w:val="ru-RU"/>
        </w:rPr>
        <w:t>4.5.3 Порядок и особенности работы</w:t>
      </w:r>
      <w:bookmarkEnd w:id="63"/>
    </w:p>
    <w:p w14:paraId="13C754E4" w14:textId="77777777" w:rsidR="001B687D" w:rsidRDefault="00F7396D" w:rsidP="00F7396D">
      <w:pPr>
        <w:rPr>
          <w:lang w:val="ru-RU"/>
        </w:rPr>
      </w:pPr>
      <w:r>
        <w:rPr>
          <w:lang w:val="ru-RU"/>
        </w:rPr>
        <w:t>При переходе на веб-страницу приложения, система перенаправит на страницу аутентификации</w:t>
      </w:r>
      <w:r w:rsidR="001B687D">
        <w:rPr>
          <w:lang w:val="ru-RU"/>
        </w:rPr>
        <w:t xml:space="preserve"> (рисунок 4.4)</w:t>
      </w:r>
      <w:r>
        <w:rPr>
          <w:lang w:val="ru-RU"/>
        </w:rPr>
        <w:t xml:space="preserve">. </w:t>
      </w:r>
    </w:p>
    <w:p w14:paraId="0BF21FBC" w14:textId="77777777" w:rsidR="001B687D" w:rsidRPr="00D82CED" w:rsidRDefault="001B687D" w:rsidP="002C4E96">
      <w:pPr>
        <w:pStyle w:val="aff8"/>
      </w:pPr>
      <w:r w:rsidRPr="00D82CED">
        <w:lastRenderedPageBreak/>
        <w:drawing>
          <wp:inline distT="0" distB="0" distL="0" distR="0" wp14:anchorId="4FA47A60" wp14:editId="73F7839F">
            <wp:extent cx="3980367" cy="3238500"/>
            <wp:effectExtent l="0" t="0" r="1270" b="0"/>
            <wp:docPr id="8994868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130" cy="3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33B4" w14:textId="77777777" w:rsidR="001B687D" w:rsidRDefault="001B687D" w:rsidP="002C4E96">
      <w:pPr>
        <w:pStyle w:val="aff8"/>
      </w:pPr>
      <w:r>
        <w:t>Рисунок 4.4 – Страница аутентификации</w:t>
      </w:r>
    </w:p>
    <w:p w14:paraId="34099577" w14:textId="315C55C7" w:rsidR="00F7396D" w:rsidRDefault="00F7396D" w:rsidP="00F7396D">
      <w:pPr>
        <w:rPr>
          <w:lang w:val="ru-RU"/>
        </w:rPr>
      </w:pPr>
      <w:r>
        <w:rPr>
          <w:lang w:val="ru-RU"/>
        </w:rPr>
        <w:t xml:space="preserve">Далее нужно создать аккаунт пользователя. </w:t>
      </w:r>
      <w:r w:rsidR="00231E1F">
        <w:rPr>
          <w:lang w:val="ru-RU"/>
        </w:rPr>
        <w:t xml:space="preserve">Для этого необходимо </w:t>
      </w:r>
      <w:r>
        <w:rPr>
          <w:lang w:val="ru-RU"/>
        </w:rPr>
        <w:t>нажать на кнопку «Создать</w:t>
      </w:r>
      <w:r w:rsidR="00D82CED" w:rsidRPr="001B687D">
        <w:rPr>
          <w:lang w:val="ru-RU"/>
        </w:rPr>
        <w:t xml:space="preserve"> </w:t>
      </w:r>
      <w:r w:rsidR="00D82CED">
        <w:rPr>
          <w:lang w:val="ru-RU"/>
        </w:rPr>
        <w:t>нового</w:t>
      </w:r>
      <w:r>
        <w:rPr>
          <w:lang w:val="ru-RU"/>
        </w:rPr>
        <w:t xml:space="preserve"> пользователя»</w:t>
      </w:r>
      <w:r w:rsidR="00231E1F">
        <w:rPr>
          <w:lang w:val="ru-RU"/>
        </w:rPr>
        <w:t xml:space="preserve">. Страница откроет диалоговое окно, на котором нужно ввести </w:t>
      </w:r>
      <w:r w:rsidR="00E06F21">
        <w:rPr>
          <w:lang w:val="ru-RU"/>
        </w:rPr>
        <w:t>и</w:t>
      </w:r>
      <w:r w:rsidR="00231E1F">
        <w:rPr>
          <w:lang w:val="ru-RU"/>
        </w:rPr>
        <w:t>мя пользователя и ПИН-код. ПИН-код</w:t>
      </w:r>
      <w:r w:rsidR="00095FB5">
        <w:rPr>
          <w:lang w:val="ru-RU"/>
        </w:rPr>
        <w:t xml:space="preserve"> пользователя</w:t>
      </w:r>
      <w:r w:rsidR="0062335A">
        <w:rPr>
          <w:lang w:val="ru-RU"/>
        </w:rPr>
        <w:t xml:space="preserve"> должен иметь длину в интервале от 4 до 12</w:t>
      </w:r>
      <w:r w:rsidR="005421B1">
        <w:rPr>
          <w:lang w:val="ru-RU"/>
        </w:rPr>
        <w:t xml:space="preserve"> цифр</w:t>
      </w:r>
      <w:r w:rsidR="00231E1F">
        <w:rPr>
          <w:lang w:val="ru-RU"/>
        </w:rPr>
        <w:t xml:space="preserve">. </w:t>
      </w:r>
      <w:r w:rsidR="00653F85">
        <w:rPr>
          <w:lang w:val="ru-RU"/>
        </w:rPr>
        <w:t xml:space="preserve">Диалоговое </w:t>
      </w:r>
      <w:r w:rsidR="00231E1F">
        <w:rPr>
          <w:lang w:val="ru-RU"/>
        </w:rPr>
        <w:t>окно создания аккаунта пользователя изображена на рисунке 4.</w:t>
      </w:r>
      <w:r w:rsidR="00653F85">
        <w:rPr>
          <w:lang w:val="ru-RU"/>
        </w:rPr>
        <w:t>5</w:t>
      </w:r>
      <w:r w:rsidR="00231E1F">
        <w:rPr>
          <w:lang w:val="ru-RU"/>
        </w:rPr>
        <w:t>.</w:t>
      </w:r>
    </w:p>
    <w:p w14:paraId="787A38BB" w14:textId="6B77C2D2" w:rsidR="00231E1F" w:rsidRPr="00037FD5" w:rsidRDefault="00037FD5" w:rsidP="002C4E96">
      <w:pPr>
        <w:pStyle w:val="aff8"/>
      </w:pPr>
      <w:r w:rsidRPr="00037FD5">
        <w:drawing>
          <wp:inline distT="0" distB="0" distL="0" distR="0" wp14:anchorId="5A5BD9BF" wp14:editId="4C9CB2DC">
            <wp:extent cx="2246255" cy="1965960"/>
            <wp:effectExtent l="0" t="0" r="1905" b="0"/>
            <wp:docPr id="173930238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464" cy="196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2CCD7" w14:textId="2D24DE99" w:rsidR="00231E1F" w:rsidRDefault="00231E1F" w:rsidP="002C4E96">
      <w:pPr>
        <w:pStyle w:val="aff8"/>
      </w:pPr>
      <w:r>
        <w:t>Рисунок 4.</w:t>
      </w:r>
      <w:r w:rsidR="00FB472A">
        <w:t>5</w:t>
      </w:r>
      <w:r>
        <w:t xml:space="preserve"> – Диалоговое окно создани</w:t>
      </w:r>
      <w:r w:rsidR="000C1F37">
        <w:t xml:space="preserve">я </w:t>
      </w:r>
      <w:r>
        <w:t>аккаунта пользователя</w:t>
      </w:r>
    </w:p>
    <w:p w14:paraId="6782BE1E" w14:textId="672272D1" w:rsidR="00526776" w:rsidRDefault="001F34C7" w:rsidP="001B687D">
      <w:pPr>
        <w:rPr>
          <w:lang w:val="ru-RU"/>
        </w:rPr>
      </w:pPr>
      <w:r>
        <w:rPr>
          <w:lang w:val="ru-RU"/>
        </w:rPr>
        <w:t>После ввода данных в поля, нужно нажать на кнопку «Создать». После этого окно должно закрыться и вывести сообщение об успешности создания в нижней части приложения, как на рисунке 4.6.</w:t>
      </w:r>
    </w:p>
    <w:p w14:paraId="5A6CAB6D" w14:textId="21CDD5F8" w:rsidR="004F5C81" w:rsidRPr="007A172B" w:rsidRDefault="007A172B" w:rsidP="002C4E96">
      <w:pPr>
        <w:pStyle w:val="aff8"/>
      </w:pPr>
      <w:r w:rsidRPr="007A172B">
        <w:lastRenderedPageBreak/>
        <w:drawing>
          <wp:inline distT="0" distB="0" distL="0" distR="0" wp14:anchorId="2A30FBEE" wp14:editId="4CC46B7E">
            <wp:extent cx="4693920" cy="807720"/>
            <wp:effectExtent l="0" t="0" r="0" b="0"/>
            <wp:docPr id="146098102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2ED9B" w14:textId="690C2583" w:rsidR="004F5C81" w:rsidRDefault="004F5C81" w:rsidP="002C4E96">
      <w:pPr>
        <w:pStyle w:val="aff8"/>
      </w:pPr>
      <w:r>
        <w:t>Рисунок 4.6 – Вывод сообщения об успешности создания пользователя</w:t>
      </w:r>
    </w:p>
    <w:p w14:paraId="6FB6341D" w14:textId="27617A56" w:rsidR="00526776" w:rsidRDefault="00430B5D" w:rsidP="00430B5D">
      <w:pPr>
        <w:rPr>
          <w:lang w:val="ru-RU"/>
        </w:rPr>
      </w:pPr>
      <w:r>
        <w:rPr>
          <w:lang w:val="ru-RU"/>
        </w:rPr>
        <w:t xml:space="preserve">Подтверждение аккаунта пользователя не требуется. Дальше пользователь должен </w:t>
      </w:r>
      <w:r w:rsidR="00C373BA">
        <w:rPr>
          <w:lang w:val="ru-RU"/>
        </w:rPr>
        <w:t>выбрать</w:t>
      </w:r>
      <w:r>
        <w:rPr>
          <w:lang w:val="ru-RU"/>
        </w:rPr>
        <w:t xml:space="preserve"> собственное имя пользователя и</w:t>
      </w:r>
      <w:r w:rsidR="00C373BA">
        <w:rPr>
          <w:lang w:val="ru-RU"/>
        </w:rPr>
        <w:t xml:space="preserve"> ввести</w:t>
      </w:r>
      <w:r>
        <w:rPr>
          <w:lang w:val="ru-RU"/>
        </w:rPr>
        <w:t xml:space="preserve"> ПИН-код (рисунок 4.7)</w:t>
      </w:r>
      <w:r w:rsidR="0020530E">
        <w:rPr>
          <w:lang w:val="ru-RU"/>
        </w:rPr>
        <w:t>.</w:t>
      </w:r>
    </w:p>
    <w:p w14:paraId="71899CFF" w14:textId="22B0041A" w:rsidR="00CB4DD9" w:rsidRPr="00CB4DD9" w:rsidRDefault="00CB4DD9" w:rsidP="002C4E96">
      <w:pPr>
        <w:pStyle w:val="aff8"/>
      </w:pPr>
      <w:r w:rsidRPr="00CB4DD9">
        <w:drawing>
          <wp:inline distT="0" distB="0" distL="0" distR="0" wp14:anchorId="61400EEE" wp14:editId="3D0EBF3A">
            <wp:extent cx="3742994" cy="3489960"/>
            <wp:effectExtent l="0" t="0" r="0" b="0"/>
            <wp:docPr id="11231946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119" cy="349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30A2" w14:textId="1C01F971" w:rsidR="009B01EE" w:rsidRDefault="009B01EE" w:rsidP="002C4E96">
      <w:pPr>
        <w:pStyle w:val="aff8"/>
      </w:pPr>
      <w:r>
        <w:t xml:space="preserve">Рисунок 4.7 – Ввод имени пользователя и </w:t>
      </w:r>
      <w:r w:rsidR="00DE1D2A">
        <w:t>ПИН-кода</w:t>
      </w:r>
    </w:p>
    <w:p w14:paraId="7A3DFEFF" w14:textId="0B4466BC" w:rsidR="00CB4DD9" w:rsidRDefault="00CB4DD9" w:rsidP="00CB4DD9">
      <w:r>
        <w:rPr>
          <w:lang w:val="ru-RU"/>
        </w:rPr>
        <w:t>После этого кнопка «Войти» станет активным и далее нажимаем на него. После этого откроется страница с недавними открытыми книгами</w:t>
      </w:r>
      <w:r w:rsidR="002F40CC">
        <w:rPr>
          <w:lang w:val="ru-RU"/>
        </w:rPr>
        <w:t xml:space="preserve"> (рисунок 4.8)</w:t>
      </w:r>
      <w:r>
        <w:rPr>
          <w:lang w:val="ru-RU"/>
        </w:rPr>
        <w:t>.</w:t>
      </w:r>
    </w:p>
    <w:p w14:paraId="217E4406" w14:textId="4CDCE98B" w:rsidR="00002F07" w:rsidRDefault="00002F07" w:rsidP="002C4E96">
      <w:pPr>
        <w:pStyle w:val="aff8"/>
      </w:pPr>
      <w:r>
        <w:drawing>
          <wp:inline distT="0" distB="0" distL="0" distR="0" wp14:anchorId="51F8676A" wp14:editId="36BF84A8">
            <wp:extent cx="5116506" cy="1653540"/>
            <wp:effectExtent l="0" t="0" r="8255" b="3810"/>
            <wp:docPr id="888604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047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9223" cy="16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1484" w14:textId="339A9BA4" w:rsidR="00002F07" w:rsidRDefault="00002F07" w:rsidP="002C4E96">
      <w:pPr>
        <w:pStyle w:val="aff8"/>
      </w:pPr>
      <w:r>
        <w:t>Рисунок 4.8 – Страница недавно открытых книг (пустой)</w:t>
      </w:r>
    </w:p>
    <w:p w14:paraId="24E5FB9B" w14:textId="10641D2C" w:rsidR="00074150" w:rsidRDefault="006E3455" w:rsidP="006E3455">
      <w:pPr>
        <w:rPr>
          <w:lang w:val="ru-RU"/>
        </w:rPr>
      </w:pPr>
      <w:r>
        <w:rPr>
          <w:lang w:val="ru-RU"/>
        </w:rPr>
        <w:t>После входа в систему, в</w:t>
      </w:r>
      <w:r w:rsidR="00074150">
        <w:rPr>
          <w:lang w:val="ru-RU"/>
        </w:rPr>
        <w:t xml:space="preserve"> левой части приложения появится панель навигации.</w:t>
      </w:r>
      <w:r w:rsidR="004920D1">
        <w:rPr>
          <w:lang w:val="ru-RU"/>
        </w:rPr>
        <w:t xml:space="preserve"> Её </w:t>
      </w:r>
      <w:r w:rsidR="006A23EA">
        <w:rPr>
          <w:lang w:val="ru-RU"/>
        </w:rPr>
        <w:t>можно раскрыть,</w:t>
      </w:r>
      <w:r w:rsidR="004920D1">
        <w:rPr>
          <w:lang w:val="ru-RU"/>
        </w:rPr>
        <w:t xml:space="preserve"> нажав на кнопку с иконкой в виде трёх полос (рисунок 4.9).</w:t>
      </w:r>
    </w:p>
    <w:p w14:paraId="14165279" w14:textId="12DDAF5B" w:rsidR="006A23EA" w:rsidRPr="006A23EA" w:rsidRDefault="006A23EA" w:rsidP="002C4E96">
      <w:pPr>
        <w:pStyle w:val="aff8"/>
      </w:pPr>
      <w:r w:rsidRPr="006A23EA">
        <w:lastRenderedPageBreak/>
        <w:drawing>
          <wp:inline distT="0" distB="0" distL="0" distR="0" wp14:anchorId="1F3A2125" wp14:editId="5A1521E9">
            <wp:extent cx="3421380" cy="4003652"/>
            <wp:effectExtent l="0" t="0" r="7620" b="0"/>
            <wp:docPr id="123072689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895" cy="400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233B" w14:textId="7AD4DE4D" w:rsidR="006A23EA" w:rsidRDefault="006A23EA" w:rsidP="002C4E96">
      <w:pPr>
        <w:pStyle w:val="aff8"/>
      </w:pPr>
      <w:r>
        <w:t>Рисунок 4.9 – Раскрытая панель навигации</w:t>
      </w:r>
    </w:p>
    <w:p w14:paraId="523A2367" w14:textId="0B774680" w:rsidR="006A23EA" w:rsidRDefault="006A23EA" w:rsidP="009E3916">
      <w:pPr>
        <w:rPr>
          <w:lang w:val="ru-RU"/>
        </w:rPr>
      </w:pPr>
      <w:r>
        <w:rPr>
          <w:lang w:val="ru-RU"/>
        </w:rPr>
        <w:t>Также при наведении на кнопки навигации в «скрытом состоянии» будет появляется блок с надписью назначения кнопки</w:t>
      </w:r>
      <w:r w:rsidR="002F733D">
        <w:rPr>
          <w:lang w:val="ru-RU"/>
        </w:rPr>
        <w:t xml:space="preserve"> (рисунок 4.10)</w:t>
      </w:r>
      <w:r>
        <w:rPr>
          <w:lang w:val="ru-RU"/>
        </w:rPr>
        <w:t>.</w:t>
      </w:r>
    </w:p>
    <w:p w14:paraId="726CB312" w14:textId="0CA2D261" w:rsidR="006A23EA" w:rsidRPr="006A23EA" w:rsidRDefault="006A23EA" w:rsidP="002C4E96">
      <w:pPr>
        <w:pStyle w:val="aff8"/>
      </w:pPr>
      <w:r w:rsidRPr="006A23EA">
        <w:drawing>
          <wp:inline distT="0" distB="0" distL="0" distR="0" wp14:anchorId="67C457E4" wp14:editId="2354F0B3">
            <wp:extent cx="2369820" cy="2545080"/>
            <wp:effectExtent l="0" t="0" r="0" b="7620"/>
            <wp:docPr id="67269185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29CB0" w14:textId="11551FE9" w:rsidR="006A23EA" w:rsidRDefault="002F733D" w:rsidP="002C4E96">
      <w:pPr>
        <w:pStyle w:val="aff8"/>
      </w:pPr>
      <w:r>
        <w:t>Рисунок 4.10 – Надпись рядом кнопкой навигации</w:t>
      </w:r>
    </w:p>
    <w:p w14:paraId="39C66EB6" w14:textId="4D333C1C" w:rsidR="009E3916" w:rsidRDefault="006E3455" w:rsidP="001745F7">
      <w:pPr>
        <w:rPr>
          <w:lang w:val="ru-RU"/>
        </w:rPr>
      </w:pPr>
      <w:r>
        <w:rPr>
          <w:lang w:val="ru-RU"/>
        </w:rPr>
        <w:t xml:space="preserve">Для добавления файла электронной книги нужно перейти </w:t>
      </w:r>
      <w:r w:rsidR="001745F7">
        <w:rPr>
          <w:lang w:val="ru-RU"/>
        </w:rPr>
        <w:t>на страницу со списком электронных книг нажав на кнопку с иконкой в виде «документа» (рисунок 4.11).</w:t>
      </w:r>
    </w:p>
    <w:p w14:paraId="563798D2" w14:textId="60ACCE60" w:rsidR="005557D1" w:rsidRPr="005557D1" w:rsidRDefault="005557D1" w:rsidP="002C4E96">
      <w:pPr>
        <w:pStyle w:val="aff8"/>
      </w:pPr>
      <w:r w:rsidRPr="005557D1">
        <w:lastRenderedPageBreak/>
        <w:drawing>
          <wp:inline distT="0" distB="0" distL="0" distR="0" wp14:anchorId="3C81AF87" wp14:editId="0249F7E1">
            <wp:extent cx="883920" cy="1463607"/>
            <wp:effectExtent l="0" t="0" r="0" b="3810"/>
            <wp:docPr id="25035145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04" cy="146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E2A2" w14:textId="06DCA0C6" w:rsidR="001745F7" w:rsidRDefault="001745F7" w:rsidP="002C4E96">
      <w:pPr>
        <w:pStyle w:val="aff8"/>
      </w:pPr>
      <w:r>
        <w:t>Рисунок 4.11 – Кнопка для перехода на страницу со списком электронных книг</w:t>
      </w:r>
    </w:p>
    <w:p w14:paraId="11D4200B" w14:textId="69653F53" w:rsidR="005557D1" w:rsidRDefault="005557D1" w:rsidP="005557D1">
      <w:pPr>
        <w:rPr>
          <w:lang w:val="ru-RU"/>
        </w:rPr>
      </w:pPr>
      <w:r>
        <w:rPr>
          <w:lang w:val="ru-RU"/>
        </w:rPr>
        <w:t>Далее откроется страница со списком электронных книг, пока что пустая</w:t>
      </w:r>
      <w:r w:rsidR="00CA53B5">
        <w:rPr>
          <w:lang w:val="ru-RU"/>
        </w:rPr>
        <w:t>, изображенная на рисунке 4.12</w:t>
      </w:r>
      <w:r>
        <w:rPr>
          <w:lang w:val="ru-RU"/>
        </w:rPr>
        <w:t>.</w:t>
      </w:r>
    </w:p>
    <w:p w14:paraId="3117E0F2" w14:textId="257D0F63" w:rsidR="00CA53B5" w:rsidRDefault="00CA53B5" w:rsidP="002C4E96">
      <w:pPr>
        <w:pStyle w:val="aff8"/>
      </w:pPr>
      <w:r>
        <w:drawing>
          <wp:inline distT="0" distB="0" distL="0" distR="0" wp14:anchorId="49C414DE" wp14:editId="6E2EB9BD">
            <wp:extent cx="5130508" cy="2674620"/>
            <wp:effectExtent l="0" t="0" r="0" b="0"/>
            <wp:docPr id="1336856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562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4414" cy="268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3272" w14:textId="7C3C108B" w:rsidR="00CA53B5" w:rsidRDefault="00CA53B5" w:rsidP="002C4E96">
      <w:pPr>
        <w:pStyle w:val="aff8"/>
      </w:pPr>
      <w:r>
        <w:t>Рисунок 4.12 – Страница со списком книг (пустая)</w:t>
      </w:r>
    </w:p>
    <w:p w14:paraId="590426D1" w14:textId="4DCB1C91" w:rsidR="004C6689" w:rsidRDefault="00CA53B5" w:rsidP="002C4E96">
      <w:pPr>
        <w:rPr>
          <w:lang w:val="ru-RU"/>
        </w:rPr>
      </w:pPr>
      <w:r>
        <w:rPr>
          <w:lang w:val="ru-RU"/>
        </w:rPr>
        <w:t>Эта страница состоит из двух частей верхняя панель управления списком книг и основная часть со списком всех книг.</w:t>
      </w:r>
      <w:r w:rsidR="004C6689">
        <w:rPr>
          <w:lang w:val="ru-RU"/>
        </w:rPr>
        <w:t xml:space="preserve"> В верхней панели нужно нажать на кнопку «Добавить» и затем откроется диалоговое окно выбора файла электронной книги (рисунок 4.13).</w:t>
      </w:r>
    </w:p>
    <w:p w14:paraId="1D6F52CD" w14:textId="049D24B4" w:rsidR="00961F5B" w:rsidRPr="00961F5B" w:rsidRDefault="00961F5B" w:rsidP="002C4E96">
      <w:pPr>
        <w:pStyle w:val="aff8"/>
      </w:pPr>
      <w:r w:rsidRPr="00961F5B">
        <w:lastRenderedPageBreak/>
        <w:drawing>
          <wp:inline distT="0" distB="0" distL="0" distR="0" wp14:anchorId="1AE34F8B" wp14:editId="240DDF3E">
            <wp:extent cx="4449814" cy="2674620"/>
            <wp:effectExtent l="0" t="0" r="8255" b="0"/>
            <wp:docPr id="75767804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605" cy="267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8237E" w14:textId="47932419" w:rsidR="004C6689" w:rsidRDefault="004C6689" w:rsidP="002C4E96">
      <w:pPr>
        <w:pStyle w:val="aff8"/>
      </w:pPr>
      <w:r>
        <w:t>Рисунок 4.13 – Диалоговое окно выбора файла</w:t>
      </w:r>
    </w:p>
    <w:p w14:paraId="74358DB9" w14:textId="7E4AA3C9" w:rsidR="00F940F1" w:rsidRDefault="004C6689" w:rsidP="00CA53B5">
      <w:pPr>
        <w:rPr>
          <w:lang w:val="ru-RU"/>
        </w:rPr>
      </w:pPr>
      <w:r>
        <w:rPr>
          <w:lang w:val="ru-RU"/>
        </w:rPr>
        <w:t xml:space="preserve">Затем после выбора файла, откроется окно для ввода информации о книге, такие как название книги, описание, </w:t>
      </w:r>
      <w:r>
        <w:t>ISBN</w:t>
      </w:r>
      <w:r w:rsidRPr="004C6689">
        <w:rPr>
          <w:lang w:val="ru-RU"/>
        </w:rPr>
        <w:t>,</w:t>
      </w:r>
      <w:r>
        <w:rPr>
          <w:lang w:val="ru-RU"/>
        </w:rPr>
        <w:t xml:space="preserve"> авторы выбранной книги</w:t>
      </w:r>
      <w:r w:rsidRPr="004C6689">
        <w:rPr>
          <w:lang w:val="ru-RU"/>
        </w:rPr>
        <w:t>.</w:t>
      </w:r>
      <w:r w:rsidR="000D70FD">
        <w:rPr>
          <w:lang w:val="ru-RU"/>
        </w:rPr>
        <w:t xml:space="preserve"> Ввод всех этих данных не обязателен. Название книги и его авторов могут быть заполнены на стороне сервера.</w:t>
      </w:r>
      <w:r>
        <w:rPr>
          <w:lang w:val="ru-RU"/>
        </w:rPr>
        <w:t xml:space="preserve"> </w:t>
      </w:r>
      <w:r w:rsidR="000D70FD">
        <w:rPr>
          <w:lang w:val="ru-RU"/>
        </w:rPr>
        <w:t xml:space="preserve">Окно ввода данных о книге </w:t>
      </w:r>
      <w:r>
        <w:rPr>
          <w:lang w:val="ru-RU"/>
        </w:rPr>
        <w:t>изображен</w:t>
      </w:r>
      <w:r w:rsidR="000D70FD">
        <w:rPr>
          <w:lang w:val="ru-RU"/>
        </w:rPr>
        <w:t>о</w:t>
      </w:r>
      <w:r>
        <w:rPr>
          <w:lang w:val="ru-RU"/>
        </w:rPr>
        <w:t xml:space="preserve"> на рисунке 4.14.</w:t>
      </w:r>
    </w:p>
    <w:p w14:paraId="70D87439" w14:textId="2A815811" w:rsidR="007F1FA1" w:rsidRPr="007F1FA1" w:rsidRDefault="007F1FA1" w:rsidP="002C4E96">
      <w:pPr>
        <w:pStyle w:val="aff8"/>
      </w:pPr>
      <w:r w:rsidRPr="007F1FA1">
        <w:drawing>
          <wp:inline distT="0" distB="0" distL="0" distR="0" wp14:anchorId="2E4D91A0" wp14:editId="3631DB5E">
            <wp:extent cx="5039106" cy="2627486"/>
            <wp:effectExtent l="0" t="0" r="0" b="1905"/>
            <wp:docPr id="163151129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14" cy="263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1CCF3" w14:textId="06F9FCDE" w:rsidR="00CA53B5" w:rsidRDefault="00F940F1" w:rsidP="002C4E96">
      <w:pPr>
        <w:pStyle w:val="aff8"/>
      </w:pPr>
      <w:r>
        <w:t>Рисунок 4.14 – Окно ввода данных об электронной книг</w:t>
      </w:r>
      <w:r w:rsidR="007F47F6">
        <w:t>е</w:t>
      </w:r>
    </w:p>
    <w:p w14:paraId="05851BB9" w14:textId="4E58F04B" w:rsidR="000D70FD" w:rsidRDefault="000D70FD" w:rsidP="000D70FD">
      <w:pPr>
        <w:rPr>
          <w:lang w:val="ru-RU"/>
        </w:rPr>
      </w:pPr>
      <w:r>
        <w:rPr>
          <w:lang w:val="ru-RU"/>
        </w:rPr>
        <w:t xml:space="preserve">Далее </w:t>
      </w:r>
      <w:r w:rsidR="00D922BE">
        <w:rPr>
          <w:lang w:val="ru-RU"/>
        </w:rPr>
        <w:t>нужно нажать на кнопку «Сохранить». После этого это окно должно закрыться и должно вывести сообщение об успешности создания в нижней части страницы (рисунок 4.15).</w:t>
      </w:r>
    </w:p>
    <w:p w14:paraId="1F81BE52" w14:textId="069AB725" w:rsidR="00D922BE" w:rsidRPr="00D922BE" w:rsidRDefault="00D922BE" w:rsidP="002C4E96">
      <w:pPr>
        <w:pStyle w:val="aff8"/>
      </w:pPr>
      <w:r w:rsidRPr="00D922BE">
        <w:lastRenderedPageBreak/>
        <w:drawing>
          <wp:inline distT="0" distB="0" distL="0" distR="0" wp14:anchorId="59F823C9" wp14:editId="3356C0A4">
            <wp:extent cx="5199380" cy="2711056"/>
            <wp:effectExtent l="0" t="0" r="1270" b="0"/>
            <wp:docPr id="176905520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11" cy="271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185E" w14:textId="3F15CE98" w:rsidR="00D922BE" w:rsidRDefault="00D922BE" w:rsidP="002C4E96">
      <w:pPr>
        <w:pStyle w:val="aff8"/>
      </w:pPr>
      <w:r>
        <w:t>Рисунок 4.15 – Результат добавления новой книги</w:t>
      </w:r>
    </w:p>
    <w:p w14:paraId="398E757A" w14:textId="05BC0C4F" w:rsidR="0064037C" w:rsidRDefault="0064037C" w:rsidP="0064037C">
      <w:pPr>
        <w:rPr>
          <w:lang w:val="ru-RU"/>
        </w:rPr>
      </w:pPr>
      <w:r>
        <w:rPr>
          <w:lang w:val="ru-RU"/>
        </w:rPr>
        <w:t>Каждую запись книги можно изменить или удалить. При нажатии на кнопку «Редактировать» (имеет изображение в виде «ручки»), открывается диалоговое окно аналогичное окну добавления книги. Окно редактирования изображена на рисунке 4.16.</w:t>
      </w:r>
    </w:p>
    <w:p w14:paraId="6C9EAF87" w14:textId="3B7D09BA" w:rsidR="0064037C" w:rsidRPr="0064037C" w:rsidRDefault="0064037C" w:rsidP="002C4E96">
      <w:pPr>
        <w:pStyle w:val="aff8"/>
      </w:pPr>
      <w:r w:rsidRPr="0064037C">
        <w:drawing>
          <wp:inline distT="0" distB="0" distL="0" distR="0" wp14:anchorId="6B992148" wp14:editId="13A6BB80">
            <wp:extent cx="4404159" cy="3024060"/>
            <wp:effectExtent l="0" t="0" r="0" b="5080"/>
            <wp:docPr id="23787017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60" cy="302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287B7" w14:textId="304DAEC7" w:rsidR="0064037C" w:rsidRPr="00177EDF" w:rsidRDefault="0064037C" w:rsidP="002C4E96">
      <w:pPr>
        <w:pStyle w:val="aff8"/>
      </w:pPr>
      <w:r>
        <w:t>Рисунок 4.16 – Окно редактирование информации о книге</w:t>
      </w:r>
    </w:p>
    <w:p w14:paraId="18676188" w14:textId="7D67DFB0" w:rsidR="00340721" w:rsidRDefault="00177EDF" w:rsidP="00177EDF">
      <w:pPr>
        <w:rPr>
          <w:lang w:val="ru-RU"/>
        </w:rPr>
      </w:pPr>
      <w:r>
        <w:rPr>
          <w:lang w:val="ru-RU"/>
        </w:rPr>
        <w:t>Также на странице есть возможности переключения вид вывода списка книг в верхней панели управления</w:t>
      </w:r>
      <w:r w:rsidR="00340721" w:rsidRPr="00340721">
        <w:rPr>
          <w:lang w:val="ru-RU"/>
        </w:rPr>
        <w:t xml:space="preserve">, </w:t>
      </w:r>
      <w:r w:rsidR="00340721">
        <w:rPr>
          <w:lang w:val="ru-RU"/>
        </w:rPr>
        <w:t xml:space="preserve">выполненных в виде 2 кнопок после </w:t>
      </w:r>
      <w:r w:rsidR="00140D03">
        <w:rPr>
          <w:lang w:val="ru-RU"/>
        </w:rPr>
        <w:t>кнопки добавления</w:t>
      </w:r>
      <w:r w:rsidR="00340721">
        <w:rPr>
          <w:lang w:val="ru-RU"/>
        </w:rPr>
        <w:t xml:space="preserve"> книг </w:t>
      </w:r>
      <w:r>
        <w:rPr>
          <w:lang w:val="ru-RU"/>
        </w:rPr>
        <w:t>(рисунок 4.1</w:t>
      </w:r>
      <w:r w:rsidR="002C4E96">
        <w:rPr>
          <w:lang w:val="ru-RU"/>
        </w:rPr>
        <w:t>7</w:t>
      </w:r>
      <w:r>
        <w:rPr>
          <w:lang w:val="ru-RU"/>
        </w:rPr>
        <w:t>).</w:t>
      </w:r>
      <w:r w:rsidR="00340721">
        <w:rPr>
          <w:lang w:val="ru-RU"/>
        </w:rPr>
        <w:t xml:space="preserve"> </w:t>
      </w:r>
    </w:p>
    <w:p w14:paraId="065DA94F" w14:textId="3D14A415" w:rsidR="00E227C7" w:rsidRPr="00E227C7" w:rsidRDefault="00E227C7" w:rsidP="002C4E96">
      <w:pPr>
        <w:pStyle w:val="aff8"/>
      </w:pPr>
      <w:r w:rsidRPr="00E227C7">
        <w:lastRenderedPageBreak/>
        <w:drawing>
          <wp:inline distT="0" distB="0" distL="0" distR="0" wp14:anchorId="0C9D3742" wp14:editId="56B6C79D">
            <wp:extent cx="4503420" cy="922020"/>
            <wp:effectExtent l="0" t="0" r="0" b="0"/>
            <wp:docPr id="77519274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2B01" w14:textId="550B2DB1" w:rsidR="00E227C7" w:rsidRDefault="00340721" w:rsidP="002C4E96">
      <w:pPr>
        <w:pStyle w:val="aff8"/>
      </w:pPr>
      <w:r>
        <w:t>Рисунок 4.1</w:t>
      </w:r>
      <w:r w:rsidR="002C4E96">
        <w:t>7</w:t>
      </w:r>
      <w:r>
        <w:t xml:space="preserve"> – Кнопки управление видом списка</w:t>
      </w:r>
    </w:p>
    <w:p w14:paraId="5BE669FE" w14:textId="5BBA3523" w:rsidR="00BA0D82" w:rsidRDefault="00BA0D82" w:rsidP="00BA0D82">
      <w:pPr>
        <w:rPr>
          <w:lang w:val="ru-RU"/>
        </w:rPr>
      </w:pPr>
      <w:r>
        <w:rPr>
          <w:lang w:val="ru-RU"/>
        </w:rPr>
        <w:t xml:space="preserve">Ещё есть возможность выбрать сортировку книг по названию, по </w:t>
      </w:r>
      <w:r>
        <w:t>ISBN</w:t>
      </w:r>
      <w:r>
        <w:rPr>
          <w:lang w:val="ru-RU"/>
        </w:rPr>
        <w:t xml:space="preserve"> или</w:t>
      </w:r>
      <w:r w:rsidRPr="004E58BC">
        <w:rPr>
          <w:lang w:val="ru-RU"/>
        </w:rPr>
        <w:t xml:space="preserve"> </w:t>
      </w:r>
      <w:r>
        <w:rPr>
          <w:lang w:val="ru-RU"/>
        </w:rPr>
        <w:t>по последней дате открытия. Для этого нужно нажать на кнопку с иконкой в виде трёх линий разной длины (рисунок 4.1</w:t>
      </w:r>
      <w:r w:rsidR="002C4E96">
        <w:rPr>
          <w:lang w:val="ru-RU"/>
        </w:rPr>
        <w:t>8</w:t>
      </w:r>
      <w:r>
        <w:rPr>
          <w:lang w:val="ru-RU"/>
        </w:rPr>
        <w:t>).</w:t>
      </w:r>
    </w:p>
    <w:p w14:paraId="317D1F60" w14:textId="77777777" w:rsidR="00BA0D82" w:rsidRPr="00B1133A" w:rsidRDefault="00BA0D82" w:rsidP="002C4E96">
      <w:pPr>
        <w:pStyle w:val="aff8"/>
      </w:pPr>
      <w:r w:rsidRPr="00B1133A">
        <w:drawing>
          <wp:inline distT="0" distB="0" distL="0" distR="0" wp14:anchorId="7F427C65" wp14:editId="34AB21A2">
            <wp:extent cx="5250815" cy="2243984"/>
            <wp:effectExtent l="0" t="0" r="6985" b="4445"/>
            <wp:docPr id="13438381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044" cy="224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6F88" w14:textId="4C69861C" w:rsidR="00BA0D82" w:rsidRDefault="00BA0D82" w:rsidP="002C4E96">
      <w:pPr>
        <w:pStyle w:val="aff8"/>
      </w:pPr>
      <w:r>
        <w:t>Рисунок 4.1</w:t>
      </w:r>
      <w:r w:rsidR="002C4E96">
        <w:t>8</w:t>
      </w:r>
      <w:r>
        <w:t xml:space="preserve"> – Меню выбора сортировки по определенному свойству</w:t>
      </w:r>
    </w:p>
    <w:p w14:paraId="58A87D16" w14:textId="095FA3C4" w:rsidR="00BA0D82" w:rsidRDefault="00BA0D82" w:rsidP="00BA0D82">
      <w:pPr>
        <w:rPr>
          <w:lang w:val="ru-RU"/>
        </w:rPr>
      </w:pPr>
      <w:r>
        <w:rPr>
          <w:lang w:val="ru-RU"/>
        </w:rPr>
        <w:t>За этой кнопкой находится кнопка с иконкой в виде стрелки, отвечающая за порядок сортировки книг по убыванию или возрастанию (рисунок 4.1</w:t>
      </w:r>
      <w:r w:rsidR="002C4E96">
        <w:rPr>
          <w:lang w:val="ru-RU"/>
        </w:rPr>
        <w:t>9</w:t>
      </w:r>
      <w:r>
        <w:rPr>
          <w:lang w:val="ru-RU"/>
        </w:rPr>
        <w:t>).</w:t>
      </w:r>
    </w:p>
    <w:p w14:paraId="52D3962C" w14:textId="77777777" w:rsidR="00BA0D82" w:rsidRPr="007562CD" w:rsidRDefault="00BA0D82" w:rsidP="00BA0D82">
      <w:pPr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val="ru-RU" w:eastAsia="ru-RU" w:bidi="ar-SA"/>
        </w:rPr>
      </w:pPr>
      <w:r w:rsidRPr="007562CD">
        <w:rPr>
          <w:rFonts w:eastAsia="Times New Roman" w:cs="Times New Roman"/>
          <w:noProof/>
          <w:kern w:val="0"/>
          <w:sz w:val="24"/>
          <w:lang w:val="ru-RU" w:eastAsia="ru-RU" w:bidi="ar-SA"/>
        </w:rPr>
        <w:drawing>
          <wp:inline distT="0" distB="0" distL="0" distR="0" wp14:anchorId="24360FE8" wp14:editId="490CF8C5">
            <wp:extent cx="3749040" cy="1219200"/>
            <wp:effectExtent l="0" t="0" r="3810" b="0"/>
            <wp:docPr id="71238917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0661" w14:textId="232B5C14" w:rsidR="00BA0D82" w:rsidRPr="004E58BC" w:rsidRDefault="00BA0D82" w:rsidP="00BA0D82">
      <w:pPr>
        <w:ind w:firstLine="0"/>
        <w:jc w:val="center"/>
        <w:rPr>
          <w:lang w:val="ru-RU"/>
        </w:rPr>
      </w:pPr>
      <w:r>
        <w:rPr>
          <w:lang w:val="ru-RU"/>
        </w:rPr>
        <w:t>Рисунок 4.1</w:t>
      </w:r>
      <w:r w:rsidR="002C4E96">
        <w:rPr>
          <w:lang w:val="ru-RU"/>
        </w:rPr>
        <w:t>9</w:t>
      </w:r>
      <w:r>
        <w:rPr>
          <w:lang w:val="ru-RU"/>
        </w:rPr>
        <w:t xml:space="preserve"> – Кнопка «Порядок сортировки»</w:t>
      </w:r>
    </w:p>
    <w:p w14:paraId="2E59783F" w14:textId="77777777" w:rsidR="002C4E96" w:rsidRDefault="002C4E96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6F3EAA7" w14:textId="6B3A158B" w:rsidR="00177EDF" w:rsidRDefault="00340721" w:rsidP="00177EDF">
      <w:pPr>
        <w:rPr>
          <w:lang w:val="ru-RU"/>
        </w:rPr>
      </w:pPr>
      <w:r>
        <w:rPr>
          <w:lang w:val="ru-RU"/>
        </w:rPr>
        <w:lastRenderedPageBreak/>
        <w:t>Вид «сетка» представлена на рисунке</w:t>
      </w:r>
      <w:r w:rsidR="00FF0B0C">
        <w:rPr>
          <w:lang w:val="ru-RU"/>
        </w:rPr>
        <w:t xml:space="preserve"> 4.</w:t>
      </w:r>
      <w:r w:rsidR="002C4E96">
        <w:rPr>
          <w:lang w:val="ru-RU"/>
        </w:rPr>
        <w:t>20</w:t>
      </w:r>
      <w:r w:rsidR="00FF0B0C">
        <w:rPr>
          <w:lang w:val="ru-RU"/>
        </w:rPr>
        <w:t>.</w:t>
      </w:r>
    </w:p>
    <w:p w14:paraId="2E183847" w14:textId="6DB569EF" w:rsidR="00340721" w:rsidRPr="00340721" w:rsidRDefault="00340721" w:rsidP="002C4E96">
      <w:pPr>
        <w:pStyle w:val="aff8"/>
      </w:pPr>
      <w:r w:rsidRPr="00340721">
        <w:drawing>
          <wp:inline distT="0" distB="0" distL="0" distR="0" wp14:anchorId="0A926ACF" wp14:editId="272005F5">
            <wp:extent cx="5041012" cy="2921736"/>
            <wp:effectExtent l="0" t="0" r="7620" b="0"/>
            <wp:docPr id="30273258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06" cy="292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2B8C2" w14:textId="781B17D6" w:rsidR="002107C7" w:rsidRDefault="00340721" w:rsidP="002C4E96">
      <w:pPr>
        <w:pStyle w:val="aff8"/>
      </w:pPr>
      <w:r>
        <w:t>Рисунок 4.</w:t>
      </w:r>
      <w:r w:rsidR="002C4E96">
        <w:t>20</w:t>
      </w:r>
      <w:r>
        <w:t xml:space="preserve"> – Список книг в виде «сетки»</w:t>
      </w:r>
    </w:p>
    <w:p w14:paraId="31F40E6D" w14:textId="3F6813B6" w:rsidR="00536605" w:rsidRDefault="00536605" w:rsidP="004E58BC">
      <w:pPr>
        <w:rPr>
          <w:lang w:val="ru-RU"/>
        </w:rPr>
      </w:pPr>
      <w:r>
        <w:rPr>
          <w:lang w:val="ru-RU"/>
        </w:rPr>
        <w:t>Чтобы открыть книгу, нужно просто нажать на обложку книги, если список в виде сетки, если же в виде обычно списка, то нужно просто навестись на любую подсвеченную часть записи документа (рисунок 4.</w:t>
      </w:r>
      <w:r w:rsidR="00BA0D82">
        <w:rPr>
          <w:lang w:val="ru-RU"/>
        </w:rPr>
        <w:t>2</w:t>
      </w:r>
      <w:r w:rsidR="002C4E96">
        <w:rPr>
          <w:lang w:val="ru-RU"/>
        </w:rPr>
        <w:t>1</w:t>
      </w:r>
      <w:r>
        <w:rPr>
          <w:lang w:val="ru-RU"/>
        </w:rPr>
        <w:t>).</w:t>
      </w:r>
    </w:p>
    <w:p w14:paraId="096F6662" w14:textId="7D0131F9" w:rsidR="00536605" w:rsidRDefault="00536605" w:rsidP="002C4E96">
      <w:pPr>
        <w:pStyle w:val="aff8"/>
      </w:pPr>
      <w:r w:rsidRPr="00536605">
        <w:drawing>
          <wp:inline distT="0" distB="0" distL="0" distR="0" wp14:anchorId="24F5EC1A" wp14:editId="60E6DC85">
            <wp:extent cx="4997382" cy="1294690"/>
            <wp:effectExtent l="0" t="0" r="0" b="1270"/>
            <wp:docPr id="36707647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851" cy="129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B91C" w14:textId="1DA77C15" w:rsidR="00536605" w:rsidRPr="00536605" w:rsidRDefault="00536605" w:rsidP="002C4E96">
      <w:pPr>
        <w:pStyle w:val="aff8"/>
      </w:pPr>
      <w:r>
        <w:t>Рисунок 4.</w:t>
      </w:r>
      <w:r w:rsidR="00BA0D82">
        <w:t>2</w:t>
      </w:r>
      <w:r w:rsidR="002C4E96">
        <w:t>1</w:t>
      </w:r>
      <w:r>
        <w:t xml:space="preserve"> – Наведение на запись документа</w:t>
      </w:r>
    </w:p>
    <w:p w14:paraId="33566197" w14:textId="77777777" w:rsidR="00BA0D82" w:rsidRDefault="00BA0D82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E37C0EB" w14:textId="7AA2F73D" w:rsidR="007277EC" w:rsidRDefault="007277EC" w:rsidP="0024397C">
      <w:pPr>
        <w:spacing w:after="120"/>
        <w:rPr>
          <w:lang w:val="ru-RU"/>
        </w:rPr>
      </w:pPr>
      <w:r>
        <w:rPr>
          <w:lang w:val="ru-RU"/>
        </w:rPr>
        <w:lastRenderedPageBreak/>
        <w:t>После нажати</w:t>
      </w:r>
      <w:r w:rsidR="0020731D">
        <w:rPr>
          <w:lang w:val="ru-RU"/>
        </w:rPr>
        <w:t>я</w:t>
      </w:r>
      <w:r>
        <w:rPr>
          <w:lang w:val="ru-RU"/>
        </w:rPr>
        <w:t xml:space="preserve"> откроется страница просмотра книги (рисунок 4.</w:t>
      </w:r>
      <w:r w:rsidR="00BA0D82">
        <w:rPr>
          <w:lang w:val="ru-RU"/>
        </w:rPr>
        <w:t>2</w:t>
      </w:r>
      <w:r w:rsidR="002C4E96">
        <w:rPr>
          <w:lang w:val="ru-RU"/>
        </w:rPr>
        <w:t>2</w:t>
      </w:r>
      <w:r>
        <w:rPr>
          <w:lang w:val="ru-RU"/>
        </w:rPr>
        <w:t>)</w:t>
      </w:r>
      <w:r w:rsidR="003F6982">
        <w:rPr>
          <w:lang w:val="ru-RU"/>
        </w:rPr>
        <w:t>.</w:t>
      </w:r>
    </w:p>
    <w:p w14:paraId="725FE1B9" w14:textId="4F7E5B4E" w:rsidR="007277EC" w:rsidRDefault="007277EC" w:rsidP="002C4E96">
      <w:pPr>
        <w:pStyle w:val="aff8"/>
      </w:pPr>
      <w:r>
        <w:drawing>
          <wp:inline distT="0" distB="0" distL="0" distR="0" wp14:anchorId="3D81967A" wp14:editId="74BA971C">
            <wp:extent cx="4806206" cy="2613660"/>
            <wp:effectExtent l="0" t="0" r="0" b="0"/>
            <wp:docPr id="2093011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119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7406" cy="261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510B" w14:textId="1FA45AE9" w:rsidR="007277EC" w:rsidRDefault="007277EC" w:rsidP="002C4E96">
      <w:pPr>
        <w:pStyle w:val="aff8"/>
      </w:pPr>
      <w:r>
        <w:t>Рисунок 4.</w:t>
      </w:r>
      <w:r w:rsidR="00BA0D82">
        <w:t>2</w:t>
      </w:r>
      <w:r w:rsidR="002C4E96">
        <w:t>2</w:t>
      </w:r>
      <w:r>
        <w:t xml:space="preserve"> – Страница просмотра документа</w:t>
      </w:r>
    </w:p>
    <w:p w14:paraId="28E524AA" w14:textId="0133823D" w:rsidR="00372D8D" w:rsidRDefault="00372D8D" w:rsidP="00372D8D">
      <w:pPr>
        <w:rPr>
          <w:lang w:val="ru-RU"/>
        </w:rPr>
      </w:pPr>
      <w:r>
        <w:rPr>
          <w:lang w:val="ru-RU"/>
        </w:rPr>
        <w:t>Также как и со страницей списка книг, на этой странице есть верхняя панель управления и панель просмотра документа. В самой левой части панели управления находится кнопка в виде трёх линии с точками, которая открывает панель навигации</w:t>
      </w:r>
      <w:r w:rsidR="00877691">
        <w:rPr>
          <w:lang w:val="ru-RU"/>
        </w:rPr>
        <w:t xml:space="preserve"> по разделам</w:t>
      </w:r>
      <w:r>
        <w:rPr>
          <w:lang w:val="ru-RU"/>
        </w:rPr>
        <w:t xml:space="preserve"> в документе. </w:t>
      </w:r>
      <w:r w:rsidR="0024397C">
        <w:rPr>
          <w:lang w:val="ru-RU"/>
        </w:rPr>
        <w:t>П</w:t>
      </w:r>
      <w:r>
        <w:rPr>
          <w:lang w:val="ru-RU"/>
        </w:rPr>
        <w:t>анель навигации</w:t>
      </w:r>
      <w:r w:rsidR="0024397C">
        <w:rPr>
          <w:lang w:val="ru-RU"/>
        </w:rPr>
        <w:t xml:space="preserve"> по страницам</w:t>
      </w:r>
      <w:r>
        <w:rPr>
          <w:lang w:val="ru-RU"/>
        </w:rPr>
        <w:t xml:space="preserve"> изображена на рисунке 4.2</w:t>
      </w:r>
      <w:r w:rsidR="002C4E96">
        <w:rPr>
          <w:lang w:val="ru-RU"/>
        </w:rPr>
        <w:t>3</w:t>
      </w:r>
      <w:r>
        <w:rPr>
          <w:lang w:val="ru-RU"/>
        </w:rPr>
        <w:t xml:space="preserve">. </w:t>
      </w:r>
    </w:p>
    <w:p w14:paraId="56E6B612" w14:textId="43A85614" w:rsidR="00886947" w:rsidRPr="00886947" w:rsidRDefault="00886947" w:rsidP="002C4E96">
      <w:pPr>
        <w:pStyle w:val="aff8"/>
      </w:pPr>
      <w:r w:rsidRPr="00886947">
        <w:drawing>
          <wp:inline distT="0" distB="0" distL="0" distR="0" wp14:anchorId="4C042AB1" wp14:editId="28224E7A">
            <wp:extent cx="3558540" cy="1457715"/>
            <wp:effectExtent l="0" t="0" r="3810" b="9525"/>
            <wp:docPr id="81933177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480" cy="145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392BF" w14:textId="233ED05C" w:rsidR="00372D8D" w:rsidRDefault="00372D8D" w:rsidP="002C4E96">
      <w:pPr>
        <w:pStyle w:val="aff8"/>
      </w:pPr>
      <w:r>
        <w:t>Рисунок 4.</w:t>
      </w:r>
      <w:r w:rsidR="00BA0D82">
        <w:t>2</w:t>
      </w:r>
      <w:r w:rsidR="002C4E96">
        <w:t>3</w:t>
      </w:r>
      <w:r>
        <w:t xml:space="preserve"> – </w:t>
      </w:r>
      <w:r w:rsidR="00886947">
        <w:t>Кнопка п</w:t>
      </w:r>
      <w:r>
        <w:t>анел</w:t>
      </w:r>
      <w:r w:rsidR="00886947">
        <w:t>и</w:t>
      </w:r>
      <w:r>
        <w:t xml:space="preserve"> навигации в документе</w:t>
      </w:r>
    </w:p>
    <w:p w14:paraId="14DCFA1C" w14:textId="77777777" w:rsidR="004D282B" w:rsidRDefault="004D282B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E70747C" w14:textId="25774505" w:rsidR="00372D8D" w:rsidRDefault="00372D8D" w:rsidP="00372D8D">
      <w:pPr>
        <w:rPr>
          <w:lang w:val="ru-RU"/>
        </w:rPr>
      </w:pPr>
      <w:r>
        <w:rPr>
          <w:lang w:val="ru-RU"/>
        </w:rPr>
        <w:lastRenderedPageBreak/>
        <w:t xml:space="preserve">В нём находится </w:t>
      </w:r>
      <w:r w:rsidR="00CE0855">
        <w:rPr>
          <w:lang w:val="ru-RU"/>
        </w:rPr>
        <w:t>список разделов в виде дерева</w:t>
      </w:r>
      <w:r>
        <w:rPr>
          <w:lang w:val="ru-RU"/>
        </w:rPr>
        <w:t xml:space="preserve">, по которому можно перейти, нажав на любой </w:t>
      </w:r>
      <w:r w:rsidR="00CE0855">
        <w:rPr>
          <w:lang w:val="ru-RU"/>
        </w:rPr>
        <w:t>их этих разделов</w:t>
      </w:r>
      <w:r w:rsidR="00340772">
        <w:rPr>
          <w:lang w:val="ru-RU"/>
        </w:rPr>
        <w:t xml:space="preserve">. Она представлена на </w:t>
      </w:r>
      <w:r>
        <w:rPr>
          <w:lang w:val="ru-RU"/>
        </w:rPr>
        <w:t>рисун</w:t>
      </w:r>
      <w:r w:rsidR="00340772">
        <w:rPr>
          <w:lang w:val="ru-RU"/>
        </w:rPr>
        <w:t>ке</w:t>
      </w:r>
      <w:r>
        <w:rPr>
          <w:lang w:val="ru-RU"/>
        </w:rPr>
        <w:t xml:space="preserve"> 4.2</w:t>
      </w:r>
      <w:r w:rsidR="002C4E96">
        <w:rPr>
          <w:lang w:val="ru-RU"/>
        </w:rPr>
        <w:t>4</w:t>
      </w:r>
      <w:r>
        <w:rPr>
          <w:lang w:val="ru-RU"/>
        </w:rPr>
        <w:t>.</w:t>
      </w:r>
    </w:p>
    <w:p w14:paraId="23616223" w14:textId="06959865" w:rsidR="004D282B" w:rsidRPr="004D282B" w:rsidRDefault="004D282B" w:rsidP="002C4E96">
      <w:pPr>
        <w:pStyle w:val="aff8"/>
      </w:pPr>
      <w:r w:rsidRPr="004D282B">
        <w:drawing>
          <wp:inline distT="0" distB="0" distL="0" distR="0" wp14:anchorId="7C7B5B10" wp14:editId="43643EE2">
            <wp:extent cx="2400520" cy="4251960"/>
            <wp:effectExtent l="0" t="0" r="0" b="0"/>
            <wp:docPr id="212070058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092" cy="425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470BC" w14:textId="66A5093D" w:rsidR="00372D8D" w:rsidRDefault="00372D8D" w:rsidP="002C4E96">
      <w:pPr>
        <w:pStyle w:val="aff8"/>
      </w:pPr>
      <w:r>
        <w:t>Рисунок 4.2</w:t>
      </w:r>
      <w:r w:rsidR="002C4E96">
        <w:t>4</w:t>
      </w:r>
      <w:r>
        <w:t xml:space="preserve"> – Панель навигации в документе</w:t>
      </w:r>
    </w:p>
    <w:p w14:paraId="2E4A7123" w14:textId="279F3B96" w:rsidR="00B85A02" w:rsidRDefault="00B85A02" w:rsidP="00B85A02">
      <w:pPr>
        <w:rPr>
          <w:lang w:val="ru-RU"/>
        </w:rPr>
      </w:pPr>
      <w:r>
        <w:rPr>
          <w:lang w:val="ru-RU"/>
        </w:rPr>
        <w:t>Далее после кнопки открытия</w:t>
      </w:r>
      <w:r w:rsidRPr="00B85A02">
        <w:rPr>
          <w:lang w:val="ru-RU"/>
        </w:rPr>
        <w:t>/</w:t>
      </w:r>
      <w:r>
        <w:rPr>
          <w:lang w:val="ru-RU"/>
        </w:rPr>
        <w:t xml:space="preserve">закрытия панели навигации в документе находится </w:t>
      </w:r>
      <w:r w:rsidR="007D7233">
        <w:rPr>
          <w:lang w:val="ru-RU"/>
        </w:rPr>
        <w:t>элементы</w:t>
      </w:r>
      <w:r>
        <w:rPr>
          <w:lang w:val="ru-RU"/>
        </w:rPr>
        <w:t xml:space="preserve"> управления страницей (рисунок 4.2</w:t>
      </w:r>
      <w:r w:rsidR="002C4E96">
        <w:rPr>
          <w:lang w:val="ru-RU"/>
        </w:rPr>
        <w:t>5</w:t>
      </w:r>
      <w:r>
        <w:rPr>
          <w:lang w:val="ru-RU"/>
        </w:rPr>
        <w:t>).</w:t>
      </w:r>
    </w:p>
    <w:p w14:paraId="51169A50" w14:textId="13AF09C2" w:rsidR="00B85A02" w:rsidRPr="007D7233" w:rsidRDefault="007D7233" w:rsidP="002C4E96">
      <w:pPr>
        <w:pStyle w:val="aff8"/>
      </w:pPr>
      <w:r w:rsidRPr="007D7233">
        <w:drawing>
          <wp:inline distT="0" distB="0" distL="0" distR="0" wp14:anchorId="521E4A11" wp14:editId="2E7A8815">
            <wp:extent cx="3291840" cy="723900"/>
            <wp:effectExtent l="0" t="0" r="3810" b="0"/>
            <wp:docPr id="107822709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2824" w14:textId="709AA348" w:rsidR="00B85A02" w:rsidRDefault="00B85A02" w:rsidP="002C4E96">
      <w:pPr>
        <w:pStyle w:val="aff8"/>
      </w:pPr>
      <w:r>
        <w:t>Рисунок 4.2</w:t>
      </w:r>
      <w:r w:rsidR="002C4E96">
        <w:t>5</w:t>
      </w:r>
      <w:r>
        <w:t xml:space="preserve"> –</w:t>
      </w:r>
      <w:r w:rsidR="007D7233">
        <w:t xml:space="preserve"> Элементы управления страницей</w:t>
      </w:r>
      <w:r w:rsidR="007067A9">
        <w:t xml:space="preserve"> в документе</w:t>
      </w:r>
    </w:p>
    <w:p w14:paraId="6041D0F0" w14:textId="29D2312F" w:rsidR="00B85A02" w:rsidRPr="00B85A02" w:rsidRDefault="00B85A02" w:rsidP="00B85A02">
      <w:pPr>
        <w:rPr>
          <w:lang w:val="ru-RU"/>
        </w:rPr>
      </w:pPr>
      <w:r>
        <w:rPr>
          <w:lang w:val="ru-RU"/>
        </w:rPr>
        <w:t>Список функции элементов слева направо, изображенных на рисунке 4.</w:t>
      </w:r>
      <w:r w:rsidR="002C4E96">
        <w:rPr>
          <w:lang w:val="ru-RU"/>
        </w:rPr>
        <w:t>25</w:t>
      </w:r>
      <w:r w:rsidRPr="00B85A02">
        <w:rPr>
          <w:lang w:val="ru-RU"/>
        </w:rPr>
        <w:t>:</w:t>
      </w:r>
    </w:p>
    <w:p w14:paraId="058442C3" w14:textId="3E54BF1E" w:rsidR="00B85A02" w:rsidRDefault="00B85A02" w:rsidP="00B85A02">
      <w:pPr>
        <w:pStyle w:val="a"/>
      </w:pPr>
      <w:r>
        <w:t>переход на первую страницу документа</w:t>
      </w:r>
      <w:r w:rsidRPr="00B85A02">
        <w:t>;</w:t>
      </w:r>
    </w:p>
    <w:p w14:paraId="042D4931" w14:textId="7AD8A7F1" w:rsidR="00B85A02" w:rsidRDefault="00B85A02" w:rsidP="00B85A02">
      <w:pPr>
        <w:pStyle w:val="a"/>
      </w:pPr>
      <w:r>
        <w:t>переход на предыдущую страницу;</w:t>
      </w:r>
    </w:p>
    <w:p w14:paraId="478CFC3C" w14:textId="45F7E18F" w:rsidR="00B85A02" w:rsidRDefault="00B85A02" w:rsidP="00B85A02">
      <w:pPr>
        <w:pStyle w:val="a"/>
      </w:pPr>
      <w:r>
        <w:t>поле ввода номера страницы;</w:t>
      </w:r>
    </w:p>
    <w:p w14:paraId="5B251F3A" w14:textId="24BE32B5" w:rsidR="00B85A02" w:rsidRDefault="00B85A02" w:rsidP="00B85A02">
      <w:pPr>
        <w:pStyle w:val="a"/>
      </w:pPr>
      <w:r>
        <w:t>переход на следующую страницу</w:t>
      </w:r>
      <w:r w:rsidRPr="00B85A02">
        <w:t>;</w:t>
      </w:r>
    </w:p>
    <w:p w14:paraId="768E560A" w14:textId="49D2D54C" w:rsidR="00B85A02" w:rsidRDefault="00B85A02" w:rsidP="00B85A02">
      <w:pPr>
        <w:pStyle w:val="a"/>
      </w:pPr>
      <w:r>
        <w:t>переход на последнюю страницу документа.</w:t>
      </w:r>
    </w:p>
    <w:p w14:paraId="21C812A6" w14:textId="29FDDF4B" w:rsidR="007D7233" w:rsidRDefault="007D7233" w:rsidP="004E58BC">
      <w:pPr>
        <w:rPr>
          <w:lang w:val="ru-RU"/>
        </w:rPr>
      </w:pPr>
      <w:r>
        <w:rPr>
          <w:lang w:val="ru-RU"/>
        </w:rPr>
        <w:lastRenderedPageBreak/>
        <w:t>В центральной части панели управления элементы масштабирования страницы (рисунок 4.2</w:t>
      </w:r>
      <w:r w:rsidR="002C4E96">
        <w:rPr>
          <w:lang w:val="ru-RU"/>
        </w:rPr>
        <w:t>6</w:t>
      </w:r>
      <w:r>
        <w:rPr>
          <w:lang w:val="ru-RU"/>
        </w:rPr>
        <w:t>).</w:t>
      </w:r>
    </w:p>
    <w:p w14:paraId="31360B42" w14:textId="77777777" w:rsidR="007D7233" w:rsidRDefault="007D7233" w:rsidP="007D7233">
      <w:pPr>
        <w:ind w:firstLine="0"/>
        <w:jc w:val="center"/>
        <w:rPr>
          <w:lang w:val="ru-RU"/>
        </w:rPr>
      </w:pPr>
      <w:r w:rsidRPr="007D7233">
        <w:rPr>
          <w:noProof/>
          <w:lang w:val="ru-RU"/>
        </w:rPr>
        <w:drawing>
          <wp:inline distT="0" distB="0" distL="0" distR="0" wp14:anchorId="7EBA3930" wp14:editId="1E8D5D02">
            <wp:extent cx="2110740" cy="472440"/>
            <wp:effectExtent l="0" t="0" r="3810" b="3810"/>
            <wp:docPr id="130972336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21024" w14:textId="48F020AE" w:rsidR="007D7233" w:rsidRDefault="007D7233" w:rsidP="007D7233">
      <w:pPr>
        <w:ind w:firstLine="0"/>
        <w:jc w:val="center"/>
        <w:rPr>
          <w:lang w:val="ru-RU"/>
        </w:rPr>
      </w:pPr>
      <w:r>
        <w:rPr>
          <w:lang w:val="ru-RU"/>
        </w:rPr>
        <w:t>Рисунок 4.2</w:t>
      </w:r>
      <w:r w:rsidR="002C4E96">
        <w:rPr>
          <w:lang w:val="ru-RU"/>
        </w:rPr>
        <w:t>6</w:t>
      </w:r>
      <w:r>
        <w:rPr>
          <w:lang w:val="ru-RU"/>
        </w:rPr>
        <w:t xml:space="preserve"> – Управление масштабированием страницы</w:t>
      </w:r>
    </w:p>
    <w:p w14:paraId="0F023283" w14:textId="16A8F94E" w:rsidR="007D7233" w:rsidRPr="007067A9" w:rsidRDefault="007D7233" w:rsidP="007D7233">
      <w:pPr>
        <w:ind w:firstLine="0"/>
        <w:rPr>
          <w:lang w:val="ru-RU"/>
        </w:rPr>
      </w:pPr>
      <w:r>
        <w:rPr>
          <w:lang w:val="ru-RU"/>
        </w:rPr>
        <w:t>В правой части панели управления находятся следующие кнопки</w:t>
      </w:r>
      <w:r w:rsidR="007067A9">
        <w:rPr>
          <w:lang w:val="ru-RU"/>
        </w:rPr>
        <w:t xml:space="preserve"> (рисунок 4.2</w:t>
      </w:r>
      <w:r w:rsidR="002C4E96">
        <w:rPr>
          <w:lang w:val="ru-RU"/>
        </w:rPr>
        <w:t>7</w:t>
      </w:r>
      <w:r w:rsidR="007067A9">
        <w:rPr>
          <w:lang w:val="ru-RU"/>
        </w:rPr>
        <w:t>)</w:t>
      </w:r>
      <w:r w:rsidRPr="007D7233">
        <w:rPr>
          <w:lang w:val="ru-RU"/>
        </w:rPr>
        <w:t>:</w:t>
      </w:r>
    </w:p>
    <w:p w14:paraId="5EBD45B4" w14:textId="15B6089C" w:rsidR="007D7233" w:rsidRDefault="007067A9" w:rsidP="007067A9">
      <w:pPr>
        <w:pStyle w:val="a"/>
      </w:pPr>
      <w:r>
        <w:t>включение Hand</w:t>
      </w:r>
      <w:r w:rsidRPr="007067A9">
        <w:t xml:space="preserve"> </w:t>
      </w:r>
      <w:r>
        <w:t>Tool, курсор используется для перемещения по документу</w:t>
      </w:r>
      <w:r w:rsidRPr="007067A9">
        <w:t>;</w:t>
      </w:r>
    </w:p>
    <w:p w14:paraId="38BAFDD5" w14:textId="3C2B90F4" w:rsidR="007067A9" w:rsidRDefault="007067A9" w:rsidP="007067A9">
      <w:pPr>
        <w:pStyle w:val="a"/>
      </w:pPr>
      <w:r>
        <w:t>включение режим выделения текста</w:t>
      </w:r>
      <w:r w:rsidRPr="007067A9">
        <w:t>;</w:t>
      </w:r>
    </w:p>
    <w:p w14:paraId="2B247D68" w14:textId="4D02FF3A" w:rsidR="007067A9" w:rsidRDefault="007067A9" w:rsidP="007067A9">
      <w:pPr>
        <w:pStyle w:val="a"/>
      </w:pPr>
      <w:r>
        <w:t>просмотр документа в полноэкранном режиме</w:t>
      </w:r>
      <w:r w:rsidRPr="007067A9">
        <w:t>;</w:t>
      </w:r>
    </w:p>
    <w:p w14:paraId="1882A5F2" w14:textId="7F22EB00" w:rsidR="007067A9" w:rsidRDefault="007067A9" w:rsidP="007067A9">
      <w:pPr>
        <w:pStyle w:val="a"/>
      </w:pPr>
      <w:r>
        <w:t>печать документа</w:t>
      </w:r>
      <w:r w:rsidRPr="007067A9">
        <w:t>;</w:t>
      </w:r>
    </w:p>
    <w:p w14:paraId="4C74D71A" w14:textId="1D4C1A7B" w:rsidR="007067A9" w:rsidRDefault="007067A9" w:rsidP="007067A9">
      <w:pPr>
        <w:pStyle w:val="a"/>
      </w:pPr>
      <w:r>
        <w:t>скачать файл документа</w:t>
      </w:r>
      <w:r w:rsidRPr="007067A9">
        <w:t>.</w:t>
      </w:r>
    </w:p>
    <w:p w14:paraId="0D532D57" w14:textId="7579656B" w:rsidR="007067A9" w:rsidRPr="007067A9" w:rsidRDefault="007067A9" w:rsidP="007067A9">
      <w:pPr>
        <w:pStyle w:val="a"/>
        <w:numPr>
          <w:ilvl w:val="0"/>
          <w:numId w:val="0"/>
        </w:numPr>
        <w:jc w:val="center"/>
        <w:rPr>
          <w:lang w:eastAsia="ru-RU" w:bidi="ar-SA"/>
        </w:rPr>
      </w:pPr>
      <w:r w:rsidRPr="007067A9">
        <w:rPr>
          <w:noProof/>
          <w:lang w:eastAsia="ru-RU" w:bidi="ar-SA"/>
        </w:rPr>
        <w:drawing>
          <wp:inline distT="0" distB="0" distL="0" distR="0" wp14:anchorId="24167A01" wp14:editId="7093E9B3">
            <wp:extent cx="2095500" cy="533400"/>
            <wp:effectExtent l="0" t="0" r="0" b="0"/>
            <wp:docPr id="164510134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130CC" w14:textId="752735D4" w:rsidR="007067A9" w:rsidRDefault="007067A9" w:rsidP="007067A9">
      <w:pPr>
        <w:ind w:firstLine="0"/>
        <w:jc w:val="center"/>
        <w:rPr>
          <w:lang w:val="ru-RU"/>
        </w:rPr>
      </w:pPr>
      <w:r>
        <w:rPr>
          <w:lang w:val="ru-RU"/>
        </w:rPr>
        <w:t>Рисунок 4.2</w:t>
      </w:r>
      <w:r w:rsidR="002C4E96">
        <w:rPr>
          <w:lang w:val="ru-RU"/>
        </w:rPr>
        <w:t>7</w:t>
      </w:r>
      <w:r>
        <w:rPr>
          <w:lang w:val="ru-RU"/>
        </w:rPr>
        <w:t xml:space="preserve"> – Правая часть панели управления просмотра</w:t>
      </w:r>
    </w:p>
    <w:p w14:paraId="0F29AB4F" w14:textId="62040333" w:rsidR="007067A9" w:rsidRDefault="007067A9" w:rsidP="007067A9">
      <w:pPr>
        <w:rPr>
          <w:lang w:val="ru-RU"/>
        </w:rPr>
      </w:pPr>
      <w:r>
        <w:rPr>
          <w:lang w:val="ru-RU"/>
        </w:rPr>
        <w:t xml:space="preserve">При выделении текста </w:t>
      </w:r>
      <w:r w:rsidR="00762E00">
        <w:rPr>
          <w:lang w:val="ru-RU"/>
        </w:rPr>
        <w:t>появляется контекстное меню.</w:t>
      </w:r>
      <w:r w:rsidR="001101D0">
        <w:rPr>
          <w:lang w:val="ru-RU"/>
        </w:rPr>
        <w:t xml:space="preserve"> Оно состоит из 4 кнопок</w:t>
      </w:r>
      <w:r w:rsidR="001101D0" w:rsidRPr="001101D0">
        <w:rPr>
          <w:lang w:val="ru-RU"/>
        </w:rPr>
        <w:t xml:space="preserve">: </w:t>
      </w:r>
      <w:r w:rsidR="001101D0">
        <w:rPr>
          <w:lang w:val="ru-RU"/>
        </w:rPr>
        <w:t>копирование текста, перевод, нахождение определения слова и обобщения текста.</w:t>
      </w:r>
      <w:r w:rsidR="00762E00">
        <w:rPr>
          <w:lang w:val="ru-RU"/>
        </w:rPr>
        <w:t xml:space="preserve"> Контекстное меню изображен</w:t>
      </w:r>
      <w:r w:rsidR="00E443A8">
        <w:rPr>
          <w:lang w:val="ru-RU"/>
        </w:rPr>
        <w:t>о</w:t>
      </w:r>
      <w:r w:rsidR="00762E00">
        <w:rPr>
          <w:lang w:val="ru-RU"/>
        </w:rPr>
        <w:t xml:space="preserve"> на рисунке 4.2</w:t>
      </w:r>
      <w:r w:rsidR="002C4E96">
        <w:rPr>
          <w:lang w:val="ru-RU"/>
        </w:rPr>
        <w:t>8</w:t>
      </w:r>
      <w:r w:rsidR="00762E00">
        <w:rPr>
          <w:lang w:val="ru-RU"/>
        </w:rPr>
        <w:t>.</w:t>
      </w:r>
    </w:p>
    <w:p w14:paraId="4E0E19B1" w14:textId="18F574BA" w:rsidR="00762E00" w:rsidRPr="00762E00" w:rsidRDefault="00762E00" w:rsidP="00762E00">
      <w:pPr>
        <w:suppressAutoHyphens w:val="0"/>
        <w:autoSpaceDN/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kern w:val="0"/>
          <w:sz w:val="24"/>
          <w:lang w:val="ru-RU" w:eastAsia="ru-RU" w:bidi="ar-SA"/>
        </w:rPr>
      </w:pPr>
      <w:r w:rsidRPr="00762E00">
        <w:rPr>
          <w:rFonts w:eastAsia="Times New Roman" w:cs="Times New Roman"/>
          <w:noProof/>
          <w:kern w:val="0"/>
          <w:sz w:val="24"/>
          <w:lang w:val="ru-RU" w:eastAsia="ru-RU" w:bidi="ar-SA"/>
        </w:rPr>
        <w:drawing>
          <wp:inline distT="0" distB="0" distL="0" distR="0" wp14:anchorId="0A96963B" wp14:editId="48A5BAA0">
            <wp:extent cx="6210935" cy="937895"/>
            <wp:effectExtent l="0" t="0" r="0" b="0"/>
            <wp:docPr id="128208935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C654E" w14:textId="2807E182" w:rsidR="00762E00" w:rsidRDefault="00762E00" w:rsidP="00762E00">
      <w:pPr>
        <w:ind w:firstLine="0"/>
        <w:jc w:val="center"/>
        <w:rPr>
          <w:lang w:val="ru-RU"/>
        </w:rPr>
      </w:pPr>
      <w:r>
        <w:rPr>
          <w:lang w:val="ru-RU"/>
        </w:rPr>
        <w:t>Рисунок 4.2</w:t>
      </w:r>
      <w:r w:rsidR="002C4E96">
        <w:rPr>
          <w:lang w:val="ru-RU"/>
        </w:rPr>
        <w:t>8</w:t>
      </w:r>
      <w:r>
        <w:rPr>
          <w:lang w:val="ru-RU"/>
        </w:rPr>
        <w:t xml:space="preserve"> – Контекстное меню</w:t>
      </w:r>
    </w:p>
    <w:p w14:paraId="46E6EB04" w14:textId="7CC8A311" w:rsidR="004B4265" w:rsidRDefault="004B4265" w:rsidP="004B4265">
      <w:pPr>
        <w:rPr>
          <w:lang w:val="ru-RU"/>
        </w:rPr>
      </w:pPr>
      <w:r>
        <w:rPr>
          <w:lang w:val="ru-RU"/>
        </w:rPr>
        <w:t>Перевод и обобщение текста осуществляется моделями нейронных сетей от Яндекса. После нажатия на одну из этих кнопок открывается диалоговое окно и отправляется запрос серверной части приложения, а затем там формируется запрос к облачным серверам Яндекса. После получения ответа она передаётся клиентской части. Обобщение текста имеет ограничение на максимальное количество входных токенов.</w:t>
      </w:r>
      <w:r w:rsidRPr="004B4265">
        <w:rPr>
          <w:lang w:val="ru-RU"/>
        </w:rPr>
        <w:t xml:space="preserve"> </w:t>
      </w:r>
      <w:r>
        <w:rPr>
          <w:lang w:val="ru-RU"/>
        </w:rPr>
        <w:t xml:space="preserve">Токен это </w:t>
      </w:r>
      <w:r w:rsidR="00BA0D82">
        <w:rPr>
          <w:lang w:val="ru-RU"/>
        </w:rPr>
        <w:t xml:space="preserve">смысловые отрывки или часто встречающихся последовательностей символов, характерных для естественного </w:t>
      </w:r>
      <w:r w:rsidR="00BA0D82">
        <w:rPr>
          <w:lang w:val="ru-RU"/>
        </w:rPr>
        <w:lastRenderedPageBreak/>
        <w:t>языка</w:t>
      </w:r>
      <w:r w:rsidR="00163AD4" w:rsidRPr="00163AD4">
        <w:rPr>
          <w:lang w:val="ru-RU"/>
        </w:rPr>
        <w:t xml:space="preserve"> [</w:t>
      </w:r>
      <w:r w:rsidR="00D6253F">
        <w:rPr>
          <w:lang w:val="ru-RU"/>
        </w:rPr>
        <w:t>8</w:t>
      </w:r>
      <w:r w:rsidR="00163AD4" w:rsidRPr="00163AD4">
        <w:rPr>
          <w:lang w:val="ru-RU"/>
        </w:rPr>
        <w:t>]</w:t>
      </w:r>
      <w:r w:rsidR="00BA0D82">
        <w:rPr>
          <w:lang w:val="ru-RU"/>
        </w:rPr>
        <w:t>.</w:t>
      </w:r>
      <w:r w:rsidR="000461DD" w:rsidRPr="000461DD">
        <w:rPr>
          <w:lang w:val="ru-RU"/>
        </w:rPr>
        <w:t xml:space="preserve"> </w:t>
      </w:r>
      <w:r w:rsidR="000461DD">
        <w:rPr>
          <w:lang w:val="ru-RU"/>
        </w:rPr>
        <w:t>Пример перевода текста и обобщения текста изображены на рисунке 4.29 и 4.30.</w:t>
      </w:r>
    </w:p>
    <w:p w14:paraId="778CAE50" w14:textId="41FC4C42" w:rsidR="000461DD" w:rsidRPr="000461DD" w:rsidRDefault="000461DD" w:rsidP="00707F66">
      <w:pPr>
        <w:pStyle w:val="aff8"/>
      </w:pPr>
      <w:r w:rsidRPr="000461DD">
        <w:drawing>
          <wp:inline distT="0" distB="0" distL="0" distR="0" wp14:anchorId="7621537C" wp14:editId="22D296C0">
            <wp:extent cx="5128851" cy="3347046"/>
            <wp:effectExtent l="0" t="0" r="0" b="6350"/>
            <wp:docPr id="16763289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174" cy="33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32A9C" w14:textId="73116F03" w:rsidR="000461DD" w:rsidRDefault="000461DD" w:rsidP="00707F66">
      <w:pPr>
        <w:pStyle w:val="aff8"/>
      </w:pPr>
      <w:r>
        <w:t>Рисунок 4.29 – Диалог перевода текста</w:t>
      </w:r>
    </w:p>
    <w:p w14:paraId="751F7E7C" w14:textId="77777777" w:rsidR="00707F66" w:rsidRDefault="00707F66" w:rsidP="00707F66">
      <w:pPr>
        <w:pStyle w:val="aff8"/>
      </w:pPr>
      <w:r w:rsidRPr="00707F66">
        <w:drawing>
          <wp:inline distT="0" distB="0" distL="0" distR="0" wp14:anchorId="72531543" wp14:editId="43515910">
            <wp:extent cx="5108575" cy="3159889"/>
            <wp:effectExtent l="0" t="0" r="0" b="2540"/>
            <wp:docPr id="5060194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666" cy="316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D2FE" w14:textId="48ECE671" w:rsidR="000461DD" w:rsidRPr="000461DD" w:rsidRDefault="000461DD" w:rsidP="00707F66">
      <w:pPr>
        <w:pStyle w:val="aff8"/>
      </w:pPr>
      <w:r>
        <w:t>Рисунок 4.30 – Диало</w:t>
      </w:r>
      <w:r w:rsidR="00707F66">
        <w:t>г</w:t>
      </w:r>
      <w:r>
        <w:t xml:space="preserve"> обобщения текста</w:t>
      </w:r>
    </w:p>
    <w:p w14:paraId="2E972779" w14:textId="77777777" w:rsidR="008E2D17" w:rsidRDefault="008E2D17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FD39947" w14:textId="13C138D9" w:rsidR="004E58BC" w:rsidRDefault="004E58BC" w:rsidP="00B1133A">
      <w:pPr>
        <w:rPr>
          <w:lang w:val="ru-RU"/>
        </w:rPr>
      </w:pPr>
      <w:r>
        <w:rPr>
          <w:lang w:val="ru-RU"/>
        </w:rPr>
        <w:lastRenderedPageBreak/>
        <w:t>Также имеется возможность объединения книг в виде «коллекции». Для этого нужно перейти на страницу</w:t>
      </w:r>
      <w:r w:rsidR="008D21F7">
        <w:rPr>
          <w:lang w:val="ru-RU"/>
        </w:rPr>
        <w:t xml:space="preserve"> коллекции книг,</w:t>
      </w:r>
      <w:r>
        <w:rPr>
          <w:lang w:val="ru-RU"/>
        </w:rPr>
        <w:t xml:space="preserve"> нажав на кнопку с иконками с геометрическими фигурами (рисунок 4.</w:t>
      </w:r>
      <w:r w:rsidR="000916A7">
        <w:rPr>
          <w:lang w:val="ru-RU"/>
        </w:rPr>
        <w:t>31</w:t>
      </w:r>
      <w:r>
        <w:rPr>
          <w:lang w:val="ru-RU"/>
        </w:rPr>
        <w:t>).</w:t>
      </w:r>
    </w:p>
    <w:p w14:paraId="6AE2FACF" w14:textId="02F682CD" w:rsidR="008D21F7" w:rsidRPr="008D21F7" w:rsidRDefault="008D21F7" w:rsidP="00A86A14">
      <w:pPr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val="ru-RU" w:eastAsia="ru-RU" w:bidi="ar-SA"/>
        </w:rPr>
      </w:pPr>
      <w:r w:rsidRPr="008D21F7">
        <w:rPr>
          <w:rFonts w:eastAsia="Times New Roman" w:cs="Times New Roman"/>
          <w:noProof/>
          <w:kern w:val="0"/>
          <w:sz w:val="24"/>
          <w:lang w:val="ru-RU" w:eastAsia="ru-RU" w:bidi="ar-SA"/>
        </w:rPr>
        <w:drawing>
          <wp:inline distT="0" distB="0" distL="0" distR="0" wp14:anchorId="1FA7292A" wp14:editId="245F9C28">
            <wp:extent cx="1752600" cy="1203960"/>
            <wp:effectExtent l="0" t="0" r="0" b="0"/>
            <wp:docPr id="59958506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FE342" w14:textId="4FF05EB2" w:rsidR="008D21F7" w:rsidRDefault="008D21F7" w:rsidP="008D21F7">
      <w:pPr>
        <w:ind w:firstLine="0"/>
        <w:jc w:val="center"/>
        <w:rPr>
          <w:lang w:val="ru-RU"/>
        </w:rPr>
      </w:pPr>
      <w:r>
        <w:rPr>
          <w:lang w:val="ru-RU"/>
        </w:rPr>
        <w:t>Рисунок 4.</w:t>
      </w:r>
      <w:r w:rsidR="000916A7">
        <w:rPr>
          <w:lang w:val="ru-RU"/>
        </w:rPr>
        <w:t>31</w:t>
      </w:r>
      <w:r>
        <w:rPr>
          <w:lang w:val="ru-RU"/>
        </w:rPr>
        <w:t xml:space="preserve"> – Кнопка страницы «Коллекции» в панели навигации</w:t>
      </w:r>
    </w:p>
    <w:p w14:paraId="59DE540E" w14:textId="2298DCAC" w:rsidR="009F03CC" w:rsidRDefault="009F03CC" w:rsidP="009F03CC">
      <w:pPr>
        <w:rPr>
          <w:lang w:val="ru-RU"/>
        </w:rPr>
      </w:pPr>
      <w:r>
        <w:rPr>
          <w:lang w:val="ru-RU"/>
        </w:rPr>
        <w:t>Нажав на неё, открывается страница, представленная на рисунке 4.</w:t>
      </w:r>
      <w:r w:rsidR="00A86A14">
        <w:t>x</w:t>
      </w:r>
      <w:r>
        <w:rPr>
          <w:lang w:val="ru-RU"/>
        </w:rPr>
        <w:t>.</w:t>
      </w:r>
    </w:p>
    <w:p w14:paraId="79181F2D" w14:textId="5123C5FC" w:rsidR="009F03CC" w:rsidRPr="009F03CC" w:rsidRDefault="009F03CC" w:rsidP="009F03CC">
      <w:pPr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val="ru-RU" w:eastAsia="ru-RU" w:bidi="ar-SA"/>
        </w:rPr>
      </w:pPr>
      <w:r w:rsidRPr="009F03CC">
        <w:rPr>
          <w:rFonts w:eastAsia="Times New Roman" w:cs="Times New Roman"/>
          <w:noProof/>
          <w:kern w:val="0"/>
          <w:sz w:val="24"/>
          <w:lang w:val="ru-RU" w:eastAsia="ru-RU" w:bidi="ar-SA"/>
        </w:rPr>
        <w:drawing>
          <wp:inline distT="0" distB="0" distL="0" distR="0" wp14:anchorId="7B54A3AD" wp14:editId="41CC97C3">
            <wp:extent cx="5479415" cy="2119275"/>
            <wp:effectExtent l="0" t="0" r="6985" b="0"/>
            <wp:docPr id="209547617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67" cy="211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2C91" w14:textId="455948FE" w:rsidR="009F03CC" w:rsidRDefault="009F03CC" w:rsidP="009F03CC">
      <w:pPr>
        <w:ind w:firstLine="0"/>
        <w:jc w:val="center"/>
        <w:rPr>
          <w:lang w:val="ru-RU"/>
        </w:rPr>
      </w:pPr>
      <w:r>
        <w:rPr>
          <w:lang w:val="ru-RU"/>
        </w:rPr>
        <w:t>Рисунок 4.</w:t>
      </w:r>
      <w:r w:rsidR="00A86A14">
        <w:t>x</w:t>
      </w:r>
      <w:r>
        <w:rPr>
          <w:lang w:val="ru-RU"/>
        </w:rPr>
        <w:t xml:space="preserve"> – Страница «Коллекции книг»</w:t>
      </w:r>
    </w:p>
    <w:p w14:paraId="161CE930" w14:textId="77777777" w:rsidR="009F03CC" w:rsidRPr="00177EDF" w:rsidRDefault="009F03CC" w:rsidP="009F03CC">
      <w:pPr>
        <w:rPr>
          <w:lang w:val="ru-RU"/>
        </w:rPr>
      </w:pPr>
    </w:p>
    <w:p w14:paraId="52475F8E" w14:textId="104CE004" w:rsidR="00507799" w:rsidRDefault="00C37D2E" w:rsidP="00D35D58">
      <w:pPr>
        <w:pStyle w:val="1"/>
        <w:rPr>
          <w:lang w:val="ru-RU"/>
        </w:rPr>
      </w:pPr>
      <w:bookmarkStart w:id="64" w:name="_Toc168055606"/>
      <w:r>
        <w:rPr>
          <w:lang w:val="ru-RU"/>
        </w:rPr>
        <w:lastRenderedPageBreak/>
        <w:t>5</w:t>
      </w:r>
      <w:r w:rsidR="00D35D58">
        <w:rPr>
          <w:lang w:val="ru-RU"/>
        </w:rPr>
        <w:t xml:space="preserve"> ТЕСТИРОВАНИЕ СИСТЕМЫ</w:t>
      </w:r>
      <w:bookmarkEnd w:id="64"/>
    </w:p>
    <w:p w14:paraId="601491A5" w14:textId="647B5D83" w:rsidR="003A5088" w:rsidRPr="003A5088" w:rsidRDefault="003A5088" w:rsidP="00F820BA">
      <w:pPr>
        <w:rPr>
          <w:lang w:val="ru-RU"/>
        </w:rPr>
      </w:pPr>
      <w:r>
        <w:rPr>
          <w:lang w:val="ru-RU"/>
        </w:rPr>
        <w:t>Тестирование — это проверка логики программной системы на правильность работы в соответствии с техническими требованиями. Существуют два способа тестирования</w:t>
      </w:r>
      <w:r w:rsidRPr="003A5088">
        <w:rPr>
          <w:lang w:val="ru-RU"/>
        </w:rPr>
        <w:t xml:space="preserve">: </w:t>
      </w:r>
      <w:r>
        <w:rPr>
          <w:lang w:val="ru-RU"/>
        </w:rPr>
        <w:t xml:space="preserve">ручной и автоматизированный. Под ручным подразумевается, что разработчик самостоятельно тестирует систему напрямую или через специальные программы, такие как </w:t>
      </w:r>
      <w:r>
        <w:t>Postman</w:t>
      </w:r>
      <w:r w:rsidRPr="003A5088">
        <w:rPr>
          <w:lang w:val="ru-RU"/>
        </w:rPr>
        <w:t xml:space="preserve"> (</w:t>
      </w:r>
      <w:r>
        <w:rPr>
          <w:lang w:val="ru-RU"/>
        </w:rPr>
        <w:t xml:space="preserve">для </w:t>
      </w:r>
      <w:r>
        <w:t>HTTP</w:t>
      </w:r>
      <w:r w:rsidRPr="003A5088">
        <w:rPr>
          <w:lang w:val="ru-RU"/>
        </w:rPr>
        <w:t xml:space="preserve"> </w:t>
      </w:r>
      <w:r>
        <w:t>API</w:t>
      </w:r>
      <w:r w:rsidRPr="003A5088">
        <w:rPr>
          <w:lang w:val="ru-RU"/>
        </w:rPr>
        <w:t>)</w:t>
      </w:r>
      <w:r>
        <w:rPr>
          <w:lang w:val="ru-RU"/>
        </w:rPr>
        <w:t>.</w:t>
      </w:r>
      <w:r w:rsidR="0040287C" w:rsidRPr="0040287C">
        <w:rPr>
          <w:lang w:val="ru-RU"/>
        </w:rPr>
        <w:t xml:space="preserve"> </w:t>
      </w:r>
      <w:r w:rsidR="0040287C">
        <w:rPr>
          <w:lang w:val="ru-RU"/>
        </w:rPr>
        <w:t xml:space="preserve">Автоматизированные </w:t>
      </w:r>
      <w:r w:rsidR="009E0A7C">
        <w:rPr>
          <w:lang w:val="ru-RU"/>
        </w:rPr>
        <w:t>тесты, по сути</w:t>
      </w:r>
      <w:r w:rsidR="0040287C">
        <w:rPr>
          <w:lang w:val="ru-RU"/>
        </w:rPr>
        <w:t xml:space="preserve">, представляют собой отдельные написанные программы для проверки корректности поведения системы в целом или отдельных </w:t>
      </w:r>
      <w:r w:rsidR="009E0A7C">
        <w:rPr>
          <w:lang w:val="ru-RU"/>
        </w:rPr>
        <w:t>его</w:t>
      </w:r>
      <w:r w:rsidR="0040287C">
        <w:rPr>
          <w:lang w:val="ru-RU"/>
        </w:rPr>
        <w:t xml:space="preserve"> частей.</w:t>
      </w:r>
      <w:r>
        <w:rPr>
          <w:lang w:val="ru-RU"/>
        </w:rPr>
        <w:t xml:space="preserve"> Существуют три основных вида автоматизированных тестов</w:t>
      </w:r>
      <w:r w:rsidRPr="003A5088">
        <w:rPr>
          <w:lang w:val="ru-RU"/>
        </w:rPr>
        <w:t>:</w:t>
      </w:r>
    </w:p>
    <w:p w14:paraId="24C43CF4" w14:textId="5C9A9CC9" w:rsidR="003A5088" w:rsidRPr="003A5088" w:rsidRDefault="003A5088" w:rsidP="0085404A">
      <w:pPr>
        <w:pStyle w:val="a"/>
      </w:pPr>
      <w:r w:rsidRPr="00375803">
        <w:t>Юнит тестирование (</w:t>
      </w:r>
      <w:r>
        <w:t>Unit</w:t>
      </w:r>
      <w:r w:rsidRPr="00375803">
        <w:t xml:space="preserve"> </w:t>
      </w:r>
      <w:r>
        <w:t>testing</w:t>
      </w:r>
      <w:r w:rsidRPr="00375803">
        <w:t>).</w:t>
      </w:r>
    </w:p>
    <w:p w14:paraId="0876EEC1" w14:textId="0C9FE9B5" w:rsidR="003A5088" w:rsidRPr="00375803" w:rsidRDefault="003A5088" w:rsidP="0085404A">
      <w:pPr>
        <w:pStyle w:val="a"/>
      </w:pPr>
      <w:r w:rsidRPr="00375803">
        <w:t>Интеграционное тестирование (</w:t>
      </w:r>
      <w:r>
        <w:t>integration</w:t>
      </w:r>
      <w:r w:rsidRPr="00375803">
        <w:t xml:space="preserve"> </w:t>
      </w:r>
      <w:r>
        <w:t>testing</w:t>
      </w:r>
      <w:r w:rsidRPr="00375803">
        <w:t>).</w:t>
      </w:r>
    </w:p>
    <w:p w14:paraId="7F663C0C" w14:textId="0067D3D8" w:rsidR="003A5088" w:rsidRPr="001E3CA8" w:rsidRDefault="003A5088" w:rsidP="0085404A">
      <w:pPr>
        <w:pStyle w:val="a"/>
      </w:pPr>
      <w:r w:rsidRPr="00375803">
        <w:t>Функциональное тестирование (</w:t>
      </w:r>
      <w:r>
        <w:t>functional</w:t>
      </w:r>
      <w:r w:rsidRPr="00375803">
        <w:t xml:space="preserve"> </w:t>
      </w:r>
      <w:r>
        <w:t>testing</w:t>
      </w:r>
      <w:r w:rsidRPr="00375803">
        <w:t>).</w:t>
      </w:r>
    </w:p>
    <w:p w14:paraId="78C1E5F2" w14:textId="77777777" w:rsidR="001E3CA8" w:rsidRPr="00F00CAD" w:rsidRDefault="001E3CA8" w:rsidP="001E3CA8">
      <w:pPr>
        <w:rPr>
          <w:lang w:val="ru-RU"/>
        </w:rPr>
      </w:pPr>
      <w:r>
        <w:rPr>
          <w:lang w:val="ru-RU"/>
        </w:rPr>
        <w:t>Алгоритм автоматизированного теста представляет собой следующее</w:t>
      </w:r>
      <w:r w:rsidRPr="00F00CAD">
        <w:rPr>
          <w:lang w:val="ru-RU"/>
        </w:rPr>
        <w:t>:</w:t>
      </w:r>
    </w:p>
    <w:p w14:paraId="419F793D" w14:textId="36AD03E5" w:rsidR="001E3CA8" w:rsidRPr="00375803" w:rsidRDefault="001E3CA8" w:rsidP="0085404A">
      <w:pPr>
        <w:pStyle w:val="a"/>
      </w:pPr>
      <w:r w:rsidRPr="00375803">
        <w:t>создаётся входная информация</w:t>
      </w:r>
      <w:r w:rsidR="0085404A" w:rsidRPr="0085404A">
        <w:t>/</w:t>
      </w:r>
      <w:r w:rsidR="0085404A">
        <w:t>объект</w:t>
      </w:r>
      <w:r w:rsidRPr="00375803">
        <w:t xml:space="preserve"> для</w:t>
      </w:r>
      <w:r w:rsidR="0085404A">
        <w:t xml:space="preserve"> тестируемой</w:t>
      </w:r>
      <w:r w:rsidRPr="00375803">
        <w:t xml:space="preserve"> функции;</w:t>
      </w:r>
    </w:p>
    <w:p w14:paraId="1DFAEA9C" w14:textId="122D159B" w:rsidR="001E3CA8" w:rsidRPr="00375803" w:rsidRDefault="001E3CA8" w:rsidP="0085404A">
      <w:pPr>
        <w:pStyle w:val="a"/>
      </w:pPr>
      <w:r w:rsidRPr="00375803">
        <w:t>входная информация</w:t>
      </w:r>
      <w:r w:rsidR="0085404A" w:rsidRPr="0085404A">
        <w:t>/</w:t>
      </w:r>
      <w:r w:rsidR="0085404A">
        <w:t>объект</w:t>
      </w:r>
      <w:r w:rsidRPr="00375803">
        <w:t xml:space="preserve"> передаётся</w:t>
      </w:r>
      <w:r w:rsidR="0085404A">
        <w:t xml:space="preserve"> этой</w:t>
      </w:r>
      <w:r w:rsidRPr="00375803">
        <w:t xml:space="preserve"> функции;</w:t>
      </w:r>
    </w:p>
    <w:p w14:paraId="3E072728" w14:textId="3C0948F2" w:rsidR="001E3CA8" w:rsidRPr="00375803" w:rsidRDefault="0085404A" w:rsidP="0085404A">
      <w:pPr>
        <w:pStyle w:val="a"/>
      </w:pPr>
      <w:r>
        <w:t>тестируем</w:t>
      </w:r>
      <w:r w:rsidR="008036DA">
        <w:t>ая</w:t>
      </w:r>
      <w:r>
        <w:t xml:space="preserve"> </w:t>
      </w:r>
      <w:r w:rsidR="001E3CA8" w:rsidRPr="00375803">
        <w:t>функция возвращает</w:t>
      </w:r>
      <w:r w:rsidR="00175C54" w:rsidRPr="0085404A">
        <w:t xml:space="preserve"> </w:t>
      </w:r>
      <w:r w:rsidR="00175C54">
        <w:t>определенный</w:t>
      </w:r>
      <w:r w:rsidR="001E3CA8" w:rsidRPr="00375803">
        <w:t xml:space="preserve"> результат;</w:t>
      </w:r>
    </w:p>
    <w:p w14:paraId="72C742AE" w14:textId="6C0059C2" w:rsidR="001E3CA8" w:rsidRDefault="001E3CA8" w:rsidP="0085404A">
      <w:pPr>
        <w:pStyle w:val="a"/>
      </w:pPr>
      <w:r w:rsidRPr="00375803">
        <w:t>полученный результат сравнивается с ожидаемым результатом</w:t>
      </w:r>
      <w:r w:rsidR="004A2296">
        <w:t xml:space="preserve"> </w:t>
      </w:r>
      <w:r w:rsidR="0085404A">
        <w:t>и,</w:t>
      </w:r>
      <w:r w:rsidR="004A2296">
        <w:t xml:space="preserve"> если они не</w:t>
      </w:r>
      <w:r w:rsidR="00FA2E56">
        <w:t xml:space="preserve"> </w:t>
      </w:r>
      <w:r w:rsidR="004A2296">
        <w:t>равны, выводится ошибка, иначе</w:t>
      </w:r>
      <w:r w:rsidR="00D57E04">
        <w:t xml:space="preserve"> выводится, что</w:t>
      </w:r>
      <w:r w:rsidR="004A2296">
        <w:t xml:space="preserve"> тест </w:t>
      </w:r>
      <w:r w:rsidR="001C5267">
        <w:t xml:space="preserve">успешно </w:t>
      </w:r>
      <w:r w:rsidR="004A2296">
        <w:t>пройден</w:t>
      </w:r>
      <w:r w:rsidRPr="00375803">
        <w:t>.</w:t>
      </w:r>
    </w:p>
    <w:p w14:paraId="38B9F340" w14:textId="442060EA" w:rsidR="004A2296" w:rsidRPr="001E3CA8" w:rsidRDefault="004A2296" w:rsidP="004B1D1E">
      <w:pPr>
        <w:rPr>
          <w:lang w:val="ru-RU"/>
        </w:rPr>
      </w:pPr>
      <w:r>
        <w:rPr>
          <w:lang w:val="ru-RU"/>
        </w:rPr>
        <w:t>Иногда перед началом теста</w:t>
      </w:r>
      <w:r w:rsidR="004B1D1E">
        <w:rPr>
          <w:lang w:val="ru-RU"/>
        </w:rPr>
        <w:t xml:space="preserve"> или тестов</w:t>
      </w:r>
      <w:r>
        <w:rPr>
          <w:lang w:val="ru-RU"/>
        </w:rPr>
        <w:t xml:space="preserve"> </w:t>
      </w:r>
      <w:r w:rsidR="00104A11">
        <w:rPr>
          <w:lang w:val="ru-RU"/>
        </w:rPr>
        <w:t>требуется</w:t>
      </w:r>
      <w:r>
        <w:rPr>
          <w:lang w:val="ru-RU"/>
        </w:rPr>
        <w:t xml:space="preserve"> вызвать определенную функцию, которая </w:t>
      </w:r>
      <w:r w:rsidR="004B1D1E">
        <w:rPr>
          <w:lang w:val="ru-RU"/>
        </w:rPr>
        <w:t xml:space="preserve">может </w:t>
      </w:r>
      <w:r>
        <w:rPr>
          <w:lang w:val="ru-RU"/>
        </w:rPr>
        <w:t>созда</w:t>
      </w:r>
      <w:r w:rsidR="004B1D1E">
        <w:rPr>
          <w:lang w:val="ru-RU"/>
        </w:rPr>
        <w:t>ть</w:t>
      </w:r>
      <w:r>
        <w:rPr>
          <w:lang w:val="ru-RU"/>
        </w:rPr>
        <w:t xml:space="preserve"> </w:t>
      </w:r>
      <w:r w:rsidR="004B1D1E">
        <w:rPr>
          <w:lang w:val="ru-RU"/>
        </w:rPr>
        <w:t>схему базу данных, добавить туда записи или удалить их и т.п. Обычно сторонний пакет (библиотека) для тестирования, позволяет это сделать.</w:t>
      </w:r>
    </w:p>
    <w:p w14:paraId="3C48FFD6" w14:textId="28B752D8" w:rsidR="00F820BA" w:rsidRDefault="003A5088" w:rsidP="004342DD">
      <w:pPr>
        <w:rPr>
          <w:lang w:val="ru-RU"/>
        </w:rPr>
      </w:pPr>
      <w:r>
        <w:rPr>
          <w:lang w:val="ru-RU"/>
        </w:rPr>
        <w:t xml:space="preserve">В разработке программ не всегда </w:t>
      </w:r>
      <w:r w:rsidR="00740B0A">
        <w:rPr>
          <w:lang w:val="ru-RU"/>
        </w:rPr>
        <w:t>целесообразно</w:t>
      </w:r>
      <w:r>
        <w:rPr>
          <w:lang w:val="ru-RU"/>
        </w:rPr>
        <w:t xml:space="preserve"> писать</w:t>
      </w:r>
      <w:r w:rsidR="009E0A7C">
        <w:rPr>
          <w:lang w:val="ru-RU"/>
        </w:rPr>
        <w:t xml:space="preserve"> автоматизированные</w:t>
      </w:r>
      <w:r>
        <w:rPr>
          <w:lang w:val="ru-RU"/>
        </w:rPr>
        <w:t xml:space="preserve"> тесты, так как написание</w:t>
      </w:r>
      <w:r w:rsidR="0085404A">
        <w:rPr>
          <w:lang w:val="ru-RU"/>
        </w:rPr>
        <w:t xml:space="preserve"> автоматизированных</w:t>
      </w:r>
      <w:r>
        <w:rPr>
          <w:lang w:val="ru-RU"/>
        </w:rPr>
        <w:t xml:space="preserve"> тестов</w:t>
      </w:r>
      <w:r w:rsidR="009E0A7C">
        <w:rPr>
          <w:lang w:val="ru-RU"/>
        </w:rPr>
        <w:t xml:space="preserve"> также занимает время, как и написание самого программного обеспечения.</w:t>
      </w:r>
    </w:p>
    <w:p w14:paraId="07DAE68C" w14:textId="71FC593E" w:rsidR="00412978" w:rsidRDefault="00412978" w:rsidP="00412978">
      <w:pPr>
        <w:pStyle w:val="2"/>
        <w:rPr>
          <w:lang w:val="ru-RU"/>
        </w:rPr>
      </w:pPr>
      <w:bookmarkStart w:id="65" w:name="_Toc168055607"/>
      <w:r>
        <w:rPr>
          <w:lang w:val="ru-RU"/>
        </w:rPr>
        <w:lastRenderedPageBreak/>
        <w:t>5</w:t>
      </w:r>
      <w:r w:rsidRPr="000263CA">
        <w:rPr>
          <w:lang w:val="ru-RU"/>
        </w:rPr>
        <w:t xml:space="preserve">.1 </w:t>
      </w:r>
      <w:commentRangeStart w:id="66"/>
      <w:r w:rsidRPr="000263CA">
        <w:rPr>
          <w:lang w:val="ru-RU"/>
        </w:rPr>
        <w:t>Условия и порядок тестирования</w:t>
      </w:r>
      <w:commentRangeEnd w:id="66"/>
      <w:r>
        <w:rPr>
          <w:rStyle w:val="aff"/>
          <w:rFonts w:cs="Mangal"/>
          <w:b w:val="0"/>
          <w:bCs w:val="0"/>
          <w:iCs w:val="0"/>
        </w:rPr>
        <w:commentReference w:id="66"/>
      </w:r>
      <w:bookmarkEnd w:id="65"/>
      <w:r>
        <w:rPr>
          <w:lang w:val="ru-RU"/>
        </w:rPr>
        <w:t xml:space="preserve"> серверной части</w:t>
      </w:r>
    </w:p>
    <w:p w14:paraId="04500C39" w14:textId="77777777" w:rsidR="009A0B40" w:rsidRDefault="00241B30" w:rsidP="00F820BA">
      <w:pPr>
        <w:rPr>
          <w:lang w:val="ru-RU"/>
        </w:rPr>
      </w:pPr>
      <w:r>
        <w:rPr>
          <w:lang w:val="ru-RU"/>
        </w:rPr>
        <w:t>Для</w:t>
      </w:r>
      <w:r w:rsidR="001C45A1">
        <w:rPr>
          <w:lang w:val="ru-RU"/>
        </w:rPr>
        <w:t xml:space="preserve"> серверной части был</w:t>
      </w:r>
      <w:r w:rsidR="00805908">
        <w:rPr>
          <w:lang w:val="ru-RU"/>
        </w:rPr>
        <w:t xml:space="preserve">и </w:t>
      </w:r>
      <w:r w:rsidR="001C45A1">
        <w:rPr>
          <w:lang w:val="ru-RU"/>
        </w:rPr>
        <w:t>написан</w:t>
      </w:r>
      <w:r w:rsidR="00805908">
        <w:rPr>
          <w:lang w:val="ru-RU"/>
        </w:rPr>
        <w:t xml:space="preserve">ы </w:t>
      </w:r>
      <w:r>
        <w:rPr>
          <w:lang w:val="ru-RU"/>
        </w:rPr>
        <w:t>интеграционн</w:t>
      </w:r>
      <w:r w:rsidR="00805908">
        <w:rPr>
          <w:lang w:val="ru-RU"/>
        </w:rPr>
        <w:t>ы</w:t>
      </w:r>
      <w:r w:rsidR="001C45A1">
        <w:rPr>
          <w:lang w:val="ru-RU"/>
        </w:rPr>
        <w:t xml:space="preserve">е </w:t>
      </w:r>
      <w:r>
        <w:rPr>
          <w:lang w:val="ru-RU"/>
        </w:rPr>
        <w:t>тест</w:t>
      </w:r>
      <w:r w:rsidR="001C45A1">
        <w:rPr>
          <w:lang w:val="ru-RU"/>
        </w:rPr>
        <w:t>ы.</w:t>
      </w:r>
      <w:r w:rsidR="008B2E8E" w:rsidRPr="008B2E8E">
        <w:rPr>
          <w:lang w:val="ru-RU"/>
        </w:rPr>
        <w:t xml:space="preserve"> </w:t>
      </w:r>
      <w:r w:rsidR="008B2E8E">
        <w:rPr>
          <w:lang w:val="ru-RU"/>
        </w:rPr>
        <w:t xml:space="preserve">Под интеграционным тестом подразумевается тестирование какой-либо </w:t>
      </w:r>
      <w:r w:rsidR="00E94DAC">
        <w:rPr>
          <w:lang w:val="ru-RU"/>
        </w:rPr>
        <w:t>отдельной</w:t>
      </w:r>
      <w:r w:rsidR="008B2E8E">
        <w:rPr>
          <w:lang w:val="ru-RU"/>
        </w:rPr>
        <w:t xml:space="preserve"> части системы.</w:t>
      </w:r>
      <w:r w:rsidR="00E94DAC">
        <w:rPr>
          <w:lang w:val="ru-RU"/>
        </w:rPr>
        <w:t xml:space="preserve"> В данном случае тестируется </w:t>
      </w:r>
      <w:r w:rsidR="00E94DAC">
        <w:t>web</w:t>
      </w:r>
      <w:r w:rsidR="00E94DAC" w:rsidRPr="00E94DAC">
        <w:rPr>
          <w:lang w:val="ru-RU"/>
        </w:rPr>
        <w:t xml:space="preserve"> </w:t>
      </w:r>
      <w:r w:rsidR="00E94DAC">
        <w:t>API</w:t>
      </w:r>
      <w:r w:rsidR="00E94DAC" w:rsidRPr="00E94DAC">
        <w:rPr>
          <w:lang w:val="ru-RU"/>
        </w:rPr>
        <w:t xml:space="preserve"> </w:t>
      </w:r>
      <w:r w:rsidR="00E94DAC">
        <w:rPr>
          <w:lang w:val="ru-RU"/>
        </w:rPr>
        <w:t xml:space="preserve">сервер. </w:t>
      </w:r>
    </w:p>
    <w:p w14:paraId="1736DF8E" w14:textId="7B97A98A" w:rsidR="00E94DAC" w:rsidRPr="009A0B40" w:rsidRDefault="00E94DAC" w:rsidP="00F820BA">
      <w:pPr>
        <w:rPr>
          <w:lang w:val="ru-RU"/>
        </w:rPr>
      </w:pPr>
      <w:r>
        <w:rPr>
          <w:lang w:val="ru-RU"/>
        </w:rPr>
        <w:t>Алгоритм тестирования</w:t>
      </w:r>
      <w:r w:rsidR="009A0B40">
        <w:rPr>
          <w:lang w:val="ru-RU"/>
        </w:rPr>
        <w:t xml:space="preserve"> определенной функции системы</w:t>
      </w:r>
      <w:r>
        <w:rPr>
          <w:lang w:val="ru-RU"/>
        </w:rPr>
        <w:t xml:space="preserve"> имеет следующий вид</w:t>
      </w:r>
      <w:r w:rsidRPr="009A0B40">
        <w:rPr>
          <w:lang w:val="ru-RU"/>
        </w:rPr>
        <w:t>:</w:t>
      </w:r>
    </w:p>
    <w:p w14:paraId="47781125" w14:textId="0173FC70" w:rsidR="00E94DAC" w:rsidRDefault="00E94DAC" w:rsidP="009A0B40">
      <w:pPr>
        <w:pStyle w:val="a"/>
      </w:pPr>
      <w:r>
        <w:t>запуск серверной части приложения с конфигурацией для тестирования (осуществляется программным способом в коде для тестирования)</w:t>
      </w:r>
      <w:r w:rsidRPr="00E94DAC">
        <w:t>;</w:t>
      </w:r>
    </w:p>
    <w:p w14:paraId="024CF683" w14:textId="54AA5E9D" w:rsidR="00E94DAC" w:rsidRPr="00E94DAC" w:rsidRDefault="00E94DAC" w:rsidP="009A0B40">
      <w:pPr>
        <w:pStyle w:val="a"/>
      </w:pPr>
      <w:r>
        <w:t>авторизоваться в системе, если</w:t>
      </w:r>
      <w:r w:rsidRPr="00E94DAC">
        <w:t xml:space="preserve"> </w:t>
      </w:r>
      <w:r>
        <w:t>это необходимо</w:t>
      </w:r>
      <w:r w:rsidRPr="00E94DAC">
        <w:t>;</w:t>
      </w:r>
    </w:p>
    <w:p w14:paraId="0F60FB77" w14:textId="6288F02D" w:rsidR="00E94DAC" w:rsidRDefault="00E94DAC" w:rsidP="009A0B40">
      <w:pPr>
        <w:pStyle w:val="a"/>
      </w:pPr>
      <w:r>
        <w:t>формируется определенный</w:t>
      </w:r>
      <w:r w:rsidRPr="00E94DAC">
        <w:t xml:space="preserve"> </w:t>
      </w:r>
      <w:r>
        <w:t>HTTP</w:t>
      </w:r>
      <w:r w:rsidRPr="00E94DAC">
        <w:t>-</w:t>
      </w:r>
      <w:r>
        <w:t>запрос</w:t>
      </w:r>
      <w:r w:rsidRPr="00E94DAC">
        <w:t>;</w:t>
      </w:r>
    </w:p>
    <w:p w14:paraId="628D530E" w14:textId="4723BB24" w:rsidR="00E94DAC" w:rsidRDefault="00E94DAC" w:rsidP="009A0B40">
      <w:pPr>
        <w:pStyle w:val="a"/>
      </w:pPr>
      <w:r>
        <w:t>отправка запроса в тестируемую систему</w:t>
      </w:r>
      <w:r w:rsidRPr="00E94DAC">
        <w:t>;</w:t>
      </w:r>
    </w:p>
    <w:p w14:paraId="0A061EA2" w14:textId="7D3D7579" w:rsidR="00E94DAC" w:rsidRDefault="00E94DAC" w:rsidP="009A0B40">
      <w:pPr>
        <w:pStyle w:val="a"/>
      </w:pPr>
      <w:r>
        <w:t>получение ответа от системы;</w:t>
      </w:r>
    </w:p>
    <w:p w14:paraId="13B431C8" w14:textId="14A1AACD" w:rsidR="00E94DAC" w:rsidRDefault="00E94DAC" w:rsidP="009A0B40">
      <w:pPr>
        <w:pStyle w:val="a"/>
      </w:pPr>
      <w:r>
        <w:t>если ответ системы соответствует ожидаемому результату</w:t>
      </w:r>
      <w:r w:rsidRPr="00E94DAC">
        <w:t>,</w:t>
      </w:r>
      <w:r>
        <w:t xml:space="preserve"> например HTTP-ответ с кодом ошибки 40</w:t>
      </w:r>
      <w:r w:rsidRPr="00E94DAC">
        <w:t>0</w:t>
      </w:r>
      <w:r>
        <w:t xml:space="preserve"> Bad</w:t>
      </w:r>
      <w:r w:rsidRPr="00E94DAC">
        <w:t xml:space="preserve"> </w:t>
      </w:r>
      <w:r>
        <w:t>Request</w:t>
      </w:r>
      <w:r w:rsidRPr="00E94DAC">
        <w:t xml:space="preserve">, </w:t>
      </w:r>
      <w:r>
        <w:t>то тест считается успешно пройденным.</w:t>
      </w:r>
    </w:p>
    <w:p w14:paraId="07C39859" w14:textId="700BC335" w:rsidR="00241B30" w:rsidRPr="00B713E6" w:rsidRDefault="00E94DAC" w:rsidP="00F820BA">
      <w:pPr>
        <w:rPr>
          <w:lang w:val="ru-RU"/>
        </w:rPr>
      </w:pPr>
      <w:r>
        <w:rPr>
          <w:lang w:val="ru-RU"/>
        </w:rPr>
        <w:t xml:space="preserve">Такие тесты реализованы в виде методов класса. </w:t>
      </w:r>
      <w:r w:rsidR="001C45A1">
        <w:rPr>
          <w:lang w:val="ru-RU"/>
        </w:rPr>
        <w:t>Код тестов расположен в проекте «</w:t>
      </w:r>
      <w:r w:rsidR="001C45A1">
        <w:t>src</w:t>
      </w:r>
      <w:r w:rsidR="001C45A1" w:rsidRPr="001C45A1">
        <w:rPr>
          <w:lang w:val="ru-RU"/>
        </w:rPr>
        <w:t>/</w:t>
      </w:r>
      <w:r w:rsidR="001C45A1">
        <w:t>Testing</w:t>
      </w:r>
      <w:r w:rsidR="001C45A1">
        <w:rPr>
          <w:lang w:val="ru-RU"/>
        </w:rPr>
        <w:t xml:space="preserve">». </w:t>
      </w:r>
      <w:r w:rsidR="009C1A16">
        <w:rPr>
          <w:lang w:val="ru-RU"/>
        </w:rPr>
        <w:t>Для тестов и</w:t>
      </w:r>
      <w:r w:rsidR="001C45A1">
        <w:rPr>
          <w:lang w:val="ru-RU"/>
        </w:rPr>
        <w:t xml:space="preserve">спользуется пакет </w:t>
      </w:r>
      <w:r w:rsidR="0059546C">
        <w:rPr>
          <w:lang w:val="ru-RU"/>
        </w:rPr>
        <w:t>«</w:t>
      </w:r>
      <w:r w:rsidR="001C45A1">
        <w:t>XUnit</w:t>
      </w:r>
      <w:r w:rsidR="0059546C">
        <w:rPr>
          <w:lang w:val="ru-RU"/>
        </w:rPr>
        <w:t>»</w:t>
      </w:r>
      <w:r w:rsidR="001C45A1" w:rsidRPr="001C45A1">
        <w:rPr>
          <w:lang w:val="ru-RU"/>
        </w:rPr>
        <w:t xml:space="preserve"> </w:t>
      </w:r>
      <w:r w:rsidR="001C45A1">
        <w:rPr>
          <w:lang w:val="ru-RU"/>
        </w:rPr>
        <w:t>версии 2.8.0.</w:t>
      </w:r>
      <w:r w:rsidR="00B713E6">
        <w:rPr>
          <w:lang w:val="ru-RU"/>
        </w:rPr>
        <w:t xml:space="preserve"> Для их запуска нужно ввести следующую команду в консоли</w:t>
      </w:r>
      <w:r w:rsidR="00B713E6" w:rsidRPr="00B713E6">
        <w:rPr>
          <w:lang w:val="ru-RU"/>
        </w:rPr>
        <w:t xml:space="preserve"> </w:t>
      </w:r>
      <w:r w:rsidR="00B713E6">
        <w:rPr>
          <w:lang w:val="ru-RU"/>
        </w:rPr>
        <w:t>находясь в корневой директории проекта</w:t>
      </w:r>
      <w:r w:rsidR="00B713E6" w:rsidRPr="00B713E6">
        <w:rPr>
          <w:lang w:val="ru-RU"/>
        </w:rPr>
        <w:t>:</w:t>
      </w:r>
    </w:p>
    <w:p w14:paraId="2AAC94B4" w14:textId="4C1F1D7F" w:rsidR="00B713E6" w:rsidRDefault="00B713E6" w:rsidP="00F820BA">
      <w:pPr>
        <w:rPr>
          <w:i/>
          <w:iCs/>
          <w:lang w:val="ru-RU"/>
        </w:rPr>
      </w:pPr>
      <w:r w:rsidRPr="00284989">
        <w:rPr>
          <w:i/>
          <w:iCs/>
        </w:rPr>
        <w:t>dotnet</w:t>
      </w:r>
      <w:r w:rsidRPr="00284989">
        <w:rPr>
          <w:i/>
          <w:iCs/>
          <w:lang w:val="ru-RU"/>
        </w:rPr>
        <w:t xml:space="preserve"> </w:t>
      </w:r>
      <w:r w:rsidRPr="00284989">
        <w:rPr>
          <w:i/>
          <w:iCs/>
        </w:rPr>
        <w:t>test</w:t>
      </w:r>
    </w:p>
    <w:p w14:paraId="5CE1D413" w14:textId="77777777" w:rsidR="002C4E96" w:rsidRDefault="002C4E96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0A0BBBD" w14:textId="368BB514" w:rsidR="00284989" w:rsidRPr="00135A06" w:rsidRDefault="00284989" w:rsidP="00F820BA">
      <w:pPr>
        <w:rPr>
          <w:lang w:val="ru-RU"/>
        </w:rPr>
      </w:pPr>
      <w:r>
        <w:rPr>
          <w:lang w:val="ru-RU"/>
        </w:rPr>
        <w:lastRenderedPageBreak/>
        <w:t xml:space="preserve">Либо это можно осуществить через </w:t>
      </w:r>
      <w:r w:rsidR="00104DBF">
        <w:rPr>
          <w:lang w:val="ru-RU"/>
        </w:rPr>
        <w:t>встраиваемую</w:t>
      </w:r>
      <w:r>
        <w:rPr>
          <w:lang w:val="ru-RU"/>
        </w:rPr>
        <w:t xml:space="preserve"> среду разработки</w:t>
      </w:r>
      <w:r w:rsidRPr="00284989">
        <w:rPr>
          <w:lang w:val="ru-RU"/>
        </w:rPr>
        <w:t xml:space="preserve">. </w:t>
      </w:r>
      <w:r>
        <w:rPr>
          <w:lang w:val="ru-RU"/>
        </w:rPr>
        <w:t xml:space="preserve">На примере </w:t>
      </w:r>
      <w:r>
        <w:t>JetBrains</w:t>
      </w:r>
      <w:r w:rsidRPr="00284989">
        <w:rPr>
          <w:lang w:val="ru-RU"/>
        </w:rPr>
        <w:t xml:space="preserve"> </w:t>
      </w:r>
      <w:r>
        <w:t>Rider</w:t>
      </w:r>
      <w:r w:rsidRPr="00284989">
        <w:rPr>
          <w:lang w:val="ru-RU"/>
        </w:rPr>
        <w:t xml:space="preserve">, </w:t>
      </w:r>
      <w:r>
        <w:rPr>
          <w:lang w:val="ru-RU"/>
        </w:rPr>
        <w:t xml:space="preserve">нужно в левой панели навигации нужно нажать на кнопку с иконкой </w:t>
      </w:r>
      <w:r w:rsidRPr="00284989">
        <w:rPr>
          <w:noProof/>
          <w:lang w:val="ru-RU"/>
        </w:rPr>
        <w:drawing>
          <wp:inline distT="0" distB="0" distL="0" distR="0" wp14:anchorId="68F6362A" wp14:editId="09E6A94F">
            <wp:extent cx="220980" cy="238660"/>
            <wp:effectExtent l="0" t="0" r="7620" b="9525"/>
            <wp:docPr id="621393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11" cy="24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989">
        <w:rPr>
          <w:lang w:val="ru-RU"/>
        </w:rPr>
        <w:t xml:space="preserve"> </w:t>
      </w:r>
      <w:r>
        <w:rPr>
          <w:lang w:val="ru-RU"/>
        </w:rPr>
        <w:t>«</w:t>
      </w:r>
      <w:r>
        <w:t>Unit</w:t>
      </w:r>
      <w:r w:rsidRPr="00284989">
        <w:rPr>
          <w:lang w:val="ru-RU"/>
        </w:rPr>
        <w:t xml:space="preserve"> </w:t>
      </w:r>
      <w:r>
        <w:t>Testing</w:t>
      </w:r>
      <w:r>
        <w:rPr>
          <w:lang w:val="ru-RU"/>
        </w:rPr>
        <w:t>», затем в раскрывшийся панели</w:t>
      </w:r>
      <w:r w:rsidR="00DB3427" w:rsidRPr="00DB3427">
        <w:rPr>
          <w:lang w:val="ru-RU"/>
        </w:rPr>
        <w:t xml:space="preserve"> (</w:t>
      </w:r>
      <w:r w:rsidR="00EA0B4B">
        <w:rPr>
          <w:lang w:val="ru-RU"/>
        </w:rPr>
        <w:t>рисун</w:t>
      </w:r>
      <w:r w:rsidR="00DB3427">
        <w:rPr>
          <w:lang w:val="ru-RU"/>
        </w:rPr>
        <w:t>ок</w:t>
      </w:r>
      <w:r w:rsidR="00EA0B4B">
        <w:rPr>
          <w:lang w:val="ru-RU"/>
        </w:rPr>
        <w:t xml:space="preserve"> 5.1</w:t>
      </w:r>
      <w:r w:rsidR="00DB3427">
        <w:rPr>
          <w:lang w:val="ru-RU"/>
        </w:rPr>
        <w:t>)</w:t>
      </w:r>
      <w:r>
        <w:rPr>
          <w:lang w:val="ru-RU"/>
        </w:rPr>
        <w:t xml:space="preserve"> нажать на кнопку</w:t>
      </w:r>
      <w:r w:rsidR="00EA0B4B">
        <w:rPr>
          <w:lang w:val="ru-RU"/>
        </w:rPr>
        <w:t xml:space="preserve"> </w:t>
      </w:r>
      <w:r w:rsidR="00EA0B4B" w:rsidRPr="00EA0B4B">
        <w:rPr>
          <w:noProof/>
          <w:lang w:val="ru-RU"/>
        </w:rPr>
        <w:drawing>
          <wp:inline distT="0" distB="0" distL="0" distR="0" wp14:anchorId="31EADC0D" wp14:editId="71568240">
            <wp:extent cx="369823" cy="239297"/>
            <wp:effectExtent l="0" t="0" r="0" b="8890"/>
            <wp:docPr id="11957880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69" cy="24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0B4B">
        <w:rPr>
          <w:lang w:val="ru-RU"/>
        </w:rPr>
        <w:t xml:space="preserve"> «</w:t>
      </w:r>
      <w:r w:rsidR="00EA0B4B">
        <w:t>Run</w:t>
      </w:r>
      <w:r w:rsidR="00EA0B4B" w:rsidRPr="00EA0B4B">
        <w:rPr>
          <w:lang w:val="ru-RU"/>
        </w:rPr>
        <w:t xml:space="preserve"> </w:t>
      </w:r>
      <w:r w:rsidR="00EA0B4B">
        <w:t>All</w:t>
      </w:r>
      <w:r w:rsidR="00EA0B4B" w:rsidRPr="00EA0B4B">
        <w:rPr>
          <w:lang w:val="ru-RU"/>
        </w:rPr>
        <w:t xml:space="preserve"> </w:t>
      </w:r>
      <w:r w:rsidR="00EA0B4B">
        <w:t>Tests</w:t>
      </w:r>
      <w:r w:rsidR="00EA0B4B">
        <w:rPr>
          <w:lang w:val="ru-RU"/>
        </w:rPr>
        <w:t>».</w:t>
      </w:r>
    </w:p>
    <w:p w14:paraId="0E04E1CF" w14:textId="6B99E3FB" w:rsidR="00135A06" w:rsidRPr="00135A06" w:rsidRDefault="00135A06" w:rsidP="00135A06">
      <w:pPr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val="ru-RU" w:eastAsia="ru-RU" w:bidi="ar-SA"/>
        </w:rPr>
      </w:pPr>
      <w:r w:rsidRPr="00135A06">
        <w:rPr>
          <w:rFonts w:eastAsia="Times New Roman" w:cs="Times New Roman"/>
          <w:noProof/>
          <w:kern w:val="0"/>
          <w:sz w:val="24"/>
          <w:lang w:val="ru-RU" w:eastAsia="ru-RU" w:bidi="ar-SA"/>
        </w:rPr>
        <w:drawing>
          <wp:inline distT="0" distB="0" distL="0" distR="0" wp14:anchorId="6F2232D4" wp14:editId="11388ED7">
            <wp:extent cx="5372735" cy="1747334"/>
            <wp:effectExtent l="0" t="0" r="0" b="5715"/>
            <wp:docPr id="7342252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35" cy="174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C5F03" w14:textId="473362EB" w:rsidR="00EA0B4B" w:rsidRPr="00EA0B4B" w:rsidRDefault="00EA0B4B" w:rsidP="00EA0B4B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5.1 – Панель </w:t>
      </w:r>
      <w:r>
        <w:t>Unit</w:t>
      </w:r>
      <w:r w:rsidRPr="00EA0B4B">
        <w:rPr>
          <w:lang w:val="ru-RU"/>
        </w:rPr>
        <w:t xml:space="preserve"> </w:t>
      </w:r>
      <w:r>
        <w:t>Testing</w:t>
      </w:r>
    </w:p>
    <w:p w14:paraId="74737B8E" w14:textId="05C315C3" w:rsidR="00412978" w:rsidRDefault="00412978" w:rsidP="00412978">
      <w:pPr>
        <w:pStyle w:val="2"/>
        <w:rPr>
          <w:lang w:val="ru-RU"/>
        </w:rPr>
      </w:pPr>
      <w:r>
        <w:rPr>
          <w:lang w:val="ru-RU"/>
        </w:rPr>
        <w:t>5</w:t>
      </w:r>
      <w:r w:rsidRPr="000263CA">
        <w:rPr>
          <w:lang w:val="ru-RU"/>
        </w:rPr>
        <w:t>.</w:t>
      </w:r>
      <w:r>
        <w:rPr>
          <w:lang w:val="ru-RU"/>
        </w:rPr>
        <w:t>2</w:t>
      </w:r>
      <w:r w:rsidRPr="000263CA">
        <w:rPr>
          <w:lang w:val="ru-RU"/>
        </w:rPr>
        <w:t xml:space="preserve"> </w:t>
      </w:r>
      <w:commentRangeStart w:id="67"/>
      <w:r w:rsidRPr="000263CA">
        <w:rPr>
          <w:lang w:val="ru-RU"/>
        </w:rPr>
        <w:t>Условия и порядок тестирования</w:t>
      </w:r>
      <w:commentRangeEnd w:id="67"/>
      <w:r>
        <w:rPr>
          <w:rStyle w:val="aff"/>
          <w:rFonts w:cs="Mangal"/>
          <w:b w:val="0"/>
          <w:bCs w:val="0"/>
          <w:iCs w:val="0"/>
        </w:rPr>
        <w:commentReference w:id="67"/>
      </w:r>
      <w:r>
        <w:rPr>
          <w:lang w:val="ru-RU"/>
        </w:rPr>
        <w:t xml:space="preserve"> клиентской части</w:t>
      </w:r>
    </w:p>
    <w:p w14:paraId="3139D38D" w14:textId="78F89B87" w:rsidR="00805908" w:rsidRPr="00795982" w:rsidRDefault="00C97778" w:rsidP="00F820BA">
      <w:pPr>
        <w:rPr>
          <w:lang w:val="ru-RU"/>
        </w:rPr>
      </w:pPr>
      <w:r>
        <w:rPr>
          <w:lang w:val="ru-RU"/>
        </w:rPr>
        <w:t>Все</w:t>
      </w:r>
      <w:commentRangeStart w:id="68"/>
      <w:r w:rsidR="00805908">
        <w:rPr>
          <w:lang w:val="ru-RU"/>
        </w:rPr>
        <w:t xml:space="preserve"> </w:t>
      </w:r>
      <w:r w:rsidR="0076410D">
        <w:rPr>
          <w:lang w:val="ru-RU"/>
        </w:rPr>
        <w:t xml:space="preserve">тесты </w:t>
      </w:r>
      <w:r>
        <w:rPr>
          <w:lang w:val="ru-RU"/>
        </w:rPr>
        <w:t xml:space="preserve">для клиентской части системы </w:t>
      </w:r>
      <w:r w:rsidR="0076410D">
        <w:rPr>
          <w:lang w:val="ru-RU"/>
        </w:rPr>
        <w:t>выполнены в</w:t>
      </w:r>
      <w:r w:rsidR="00805908">
        <w:rPr>
          <w:lang w:val="ru-RU"/>
        </w:rPr>
        <w:t>ручн</w:t>
      </w:r>
      <w:r w:rsidR="0076410D">
        <w:rPr>
          <w:lang w:val="ru-RU"/>
        </w:rPr>
        <w:t>ую</w:t>
      </w:r>
      <w:commentRangeEnd w:id="68"/>
      <w:r w:rsidR="00463B37">
        <w:rPr>
          <w:rStyle w:val="aff"/>
          <w:rFonts w:cs="Mangal"/>
        </w:rPr>
        <w:commentReference w:id="68"/>
      </w:r>
      <w:r>
        <w:rPr>
          <w:lang w:val="ru-RU"/>
        </w:rPr>
        <w:t xml:space="preserve"> с использованием методологии черного ящика.</w:t>
      </w:r>
      <w:r w:rsidR="00795982">
        <w:rPr>
          <w:lang w:val="ru-RU"/>
        </w:rPr>
        <w:t xml:space="preserve"> Алгоритм ручного тестирования </w:t>
      </w:r>
      <w:r w:rsidR="00290B5E">
        <w:rPr>
          <w:lang w:val="ru-RU"/>
        </w:rPr>
        <w:t xml:space="preserve">выглядит </w:t>
      </w:r>
      <w:r w:rsidR="00795982">
        <w:rPr>
          <w:lang w:val="ru-RU"/>
        </w:rPr>
        <w:t>следующи</w:t>
      </w:r>
      <w:r w:rsidR="00290B5E">
        <w:rPr>
          <w:lang w:val="ru-RU"/>
        </w:rPr>
        <w:t>м образом</w:t>
      </w:r>
      <w:r w:rsidR="00795982" w:rsidRPr="00795982">
        <w:rPr>
          <w:lang w:val="ru-RU"/>
        </w:rPr>
        <w:t>:</w:t>
      </w:r>
    </w:p>
    <w:p w14:paraId="6E473047" w14:textId="7332BCBB" w:rsidR="00795982" w:rsidRDefault="00795982" w:rsidP="00795982">
      <w:pPr>
        <w:pStyle w:val="a"/>
      </w:pPr>
      <w:r>
        <w:t>запустить серверную и клиентскую часть приложения в режиме отладки</w:t>
      </w:r>
      <w:r w:rsidRPr="00795982">
        <w:t>;</w:t>
      </w:r>
    </w:p>
    <w:p w14:paraId="348D6582" w14:textId="5D2B116F" w:rsidR="00795982" w:rsidRPr="00795982" w:rsidRDefault="00795982" w:rsidP="00795982">
      <w:pPr>
        <w:pStyle w:val="a"/>
      </w:pPr>
      <w:r>
        <w:t>открыть веб-браузер со следующим URL</w:t>
      </w:r>
      <w:r w:rsidRPr="00795982">
        <w:t xml:space="preserve"> </w:t>
      </w:r>
      <w:r>
        <w:t>адресом http</w:t>
      </w:r>
      <w:r w:rsidRPr="00795982">
        <w:t>://</w:t>
      </w:r>
      <w:r>
        <w:t>localhost</w:t>
      </w:r>
      <w:r w:rsidRPr="00795982">
        <w:t>:4200;</w:t>
      </w:r>
    </w:p>
    <w:p w14:paraId="7979E04D" w14:textId="0004CC84" w:rsidR="00795982" w:rsidRPr="00795982" w:rsidRDefault="00795982" w:rsidP="00795982">
      <w:pPr>
        <w:pStyle w:val="a"/>
      </w:pPr>
      <w:r>
        <w:t>проверить определенный функционал приложения через веб-браузер, и если поведение не соответствует</w:t>
      </w:r>
      <w:r w:rsidRPr="00795982">
        <w:t xml:space="preserve"> </w:t>
      </w:r>
      <w:r>
        <w:t>определенным правилам, то тест считается проваленным, иначе тест пройден успешно.</w:t>
      </w:r>
    </w:p>
    <w:p w14:paraId="6548CAD1" w14:textId="6D9E5B43" w:rsidR="00B46C0F" w:rsidRDefault="005D0BA0" w:rsidP="00E904C6">
      <w:pPr>
        <w:pStyle w:val="2"/>
        <w:rPr>
          <w:lang w:val="ru-RU"/>
        </w:rPr>
      </w:pPr>
      <w:bookmarkStart w:id="69" w:name="_Toc168055609"/>
      <w:r>
        <w:rPr>
          <w:lang w:val="ru-RU"/>
        </w:rPr>
        <w:t>5</w:t>
      </w:r>
      <w:r w:rsidR="00B46C0F">
        <w:rPr>
          <w:lang w:val="ru-RU"/>
        </w:rPr>
        <w:t xml:space="preserve">.3 </w:t>
      </w:r>
      <w:r w:rsidR="00B46C0F" w:rsidRPr="00B46C0F">
        <w:rPr>
          <w:lang w:val="ru-RU"/>
        </w:rPr>
        <w:t>Результаты тестирования</w:t>
      </w:r>
      <w:bookmarkEnd w:id="69"/>
    </w:p>
    <w:p w14:paraId="11BB881C" w14:textId="62615896" w:rsidR="00A14DD1" w:rsidRPr="00A14DD1" w:rsidRDefault="00A14DD1" w:rsidP="00A14DD1">
      <w:pPr>
        <w:rPr>
          <w:lang w:val="ru-RU"/>
        </w:rPr>
      </w:pPr>
      <w:r>
        <w:rPr>
          <w:lang w:val="ru-RU"/>
        </w:rPr>
        <w:t>-</w:t>
      </w:r>
    </w:p>
    <w:p w14:paraId="14EFC474" w14:textId="4D505DB2" w:rsidR="000263CA" w:rsidRDefault="000263CA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9322F34" w14:textId="0630C8F5" w:rsidR="000263CA" w:rsidRPr="00A7714C" w:rsidRDefault="005D29C2" w:rsidP="005D29C2">
      <w:pPr>
        <w:pStyle w:val="1"/>
        <w:rPr>
          <w:lang w:val="ru-RU"/>
        </w:rPr>
      </w:pPr>
      <w:bookmarkStart w:id="70" w:name="_Toc168055610"/>
      <w:r w:rsidRPr="005D29C2">
        <w:rPr>
          <w:lang w:val="ru-RU"/>
        </w:rPr>
        <w:lastRenderedPageBreak/>
        <w:t>6</w:t>
      </w:r>
      <w:r w:rsidR="000263CA">
        <w:rPr>
          <w:lang w:val="ru-RU"/>
        </w:rPr>
        <w:t xml:space="preserve"> ЭКОНОМИЧЕСКАЯ ЧАСТЬ</w:t>
      </w:r>
      <w:bookmarkEnd w:id="70"/>
    </w:p>
    <w:p w14:paraId="189A1781" w14:textId="77777777" w:rsidR="005D29C2" w:rsidRPr="00704C5C" w:rsidRDefault="005D29C2" w:rsidP="005D29C2">
      <w:pPr>
        <w:pStyle w:val="2"/>
        <w:rPr>
          <w:lang w:val="ru-RU"/>
        </w:rPr>
      </w:pPr>
      <w:bookmarkStart w:id="71" w:name="_Toc42163086"/>
      <w:bookmarkStart w:id="72" w:name="_Toc43248705"/>
      <w:bookmarkStart w:id="73" w:name="_Toc106599059"/>
      <w:bookmarkStart w:id="74" w:name="_Toc106612831"/>
      <w:bookmarkStart w:id="75" w:name="_Toc168055611"/>
      <w:r w:rsidRPr="005D29C2">
        <w:rPr>
          <w:lang w:val="ru-RU" w:eastAsia="en-US"/>
        </w:rPr>
        <w:t xml:space="preserve">6.1 </w:t>
      </w:r>
      <w:bookmarkEnd w:id="71"/>
      <w:bookmarkEnd w:id="72"/>
      <w:r w:rsidRPr="005D29C2">
        <w:rPr>
          <w:lang w:val="ru-RU" w:eastAsia="en-US"/>
        </w:rPr>
        <w:t>Расчет показателя трудоёмкости для программного продукта</w:t>
      </w:r>
      <w:bookmarkEnd w:id="73"/>
      <w:bookmarkEnd w:id="74"/>
      <w:bookmarkEnd w:id="75"/>
    </w:p>
    <w:p w14:paraId="6A8461B0" w14:textId="77777777" w:rsidR="005D29C2" w:rsidRPr="005D29C2" w:rsidRDefault="005D29C2" w:rsidP="00646059">
      <w:pPr>
        <w:rPr>
          <w:lang w:val="ru-RU"/>
        </w:rPr>
      </w:pPr>
      <w:r w:rsidRPr="005D29C2">
        <w:rPr>
          <w:lang w:val="ru-RU"/>
        </w:rPr>
        <w:t xml:space="preserve">Величина параметра трудоёмкости для разрабатываемого программного продукта состоит из суммы значений трудоёмкости для каждого этапа разработки и рассчитывается по формуле: </w:t>
      </w:r>
    </w:p>
    <w:p w14:paraId="73A4951F" w14:textId="77777777" w:rsidR="005D29C2" w:rsidRPr="005D29C2" w:rsidRDefault="00000000" w:rsidP="00646059">
      <w:pPr>
        <w:jc w:val="center"/>
        <w:rPr>
          <w:szCs w:val="28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val="ru-RU" w:eastAsia="en-US"/>
              </w:rPr>
              <m:t>Т</m:t>
            </m:r>
          </m:e>
          <m:sub>
            <m:r>
              <w:rPr>
                <w:rFonts w:ascii="Cambria Math" w:eastAsia="Calibri" w:hAnsi="Cambria Math"/>
                <w:szCs w:val="28"/>
                <w:lang w:val="ru-RU" w:eastAsia="en-US"/>
              </w:rPr>
              <m:t>об</m:t>
            </m:r>
          </m:sub>
        </m:sSub>
        <m:r>
          <w:rPr>
            <w:rFonts w:ascii="Cambria Math" w:eastAsia="Calibri" w:hAnsi="Cambria Math"/>
            <w:szCs w:val="28"/>
            <w:lang w:val="ru-RU" w:eastAsia="en-US"/>
          </w:rPr>
          <m:t xml:space="preserve">= </m:t>
        </m:r>
        <m:nary>
          <m:naryPr>
            <m:chr m:val="∑"/>
            <m:limLoc m:val="subSu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eastAsia="Calibri" w:hAnsi="Cambria Math"/>
                <w:szCs w:val="28"/>
                <w:lang w:eastAsia="en-US"/>
              </w:rPr>
              <m:t>i</m:t>
            </m:r>
            <m:r>
              <w:rPr>
                <w:rFonts w:ascii="Cambria Math" w:eastAsia="Calibri" w:hAnsi="Cambria Math"/>
                <w:szCs w:val="28"/>
                <w:lang w:val="ru-RU" w:eastAsia="en-US"/>
              </w:rPr>
              <m:t>=1</m:t>
            </m:r>
          </m:sub>
          <m:sup>
            <m:r>
              <w:rPr>
                <w:rFonts w:ascii="Cambria Math" w:eastAsia="Calibri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e>
        </m:nary>
      </m:oMath>
      <w:r w:rsidR="005D29C2" w:rsidRPr="005D29C2">
        <w:rPr>
          <w:szCs w:val="28"/>
          <w:lang w:val="ru-RU" w:eastAsia="en-US"/>
        </w:rPr>
        <w:t>,</w:t>
      </w:r>
    </w:p>
    <w:p w14:paraId="0BF9AD97" w14:textId="77777777" w:rsidR="005D29C2" w:rsidRPr="005D29C2" w:rsidRDefault="005D29C2" w:rsidP="00646059">
      <w:pPr>
        <w:rPr>
          <w:szCs w:val="28"/>
          <w:lang w:val="ru-RU" w:eastAsia="en-US"/>
        </w:rPr>
      </w:pPr>
      <w:r w:rsidRPr="005D29C2">
        <w:rPr>
          <w:szCs w:val="28"/>
          <w:lang w:val="ru-RU"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об</m:t>
            </m:r>
          </m:sub>
        </m:sSub>
      </m:oMath>
      <w:r w:rsidRPr="005D29C2">
        <w:rPr>
          <w:lang w:val="ru-RU"/>
        </w:rPr>
        <w:t xml:space="preserve"> – общая трудоемкость разработки программного продукта;</w:t>
      </w:r>
    </w:p>
    <w:p w14:paraId="04853FEB" w14:textId="77777777" w:rsidR="005D29C2" w:rsidRPr="005D29C2" w:rsidRDefault="00000000" w:rsidP="00646059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 xml:space="preserve"> </m:t>
        </m:r>
      </m:oMath>
      <w:r w:rsidR="005D29C2" w:rsidRPr="005D29C2">
        <w:rPr>
          <w:lang w:val="ru-RU"/>
        </w:rPr>
        <w:t xml:space="preserve">– трудоемкость работ на </w:t>
      </w:r>
      <w:r w:rsidR="005D29C2" w:rsidRPr="004C3FF9">
        <w:t>i</w:t>
      </w:r>
      <w:r w:rsidR="005D29C2" w:rsidRPr="005D29C2">
        <w:rPr>
          <w:lang w:val="ru-RU"/>
        </w:rPr>
        <w:t>-й стадии разработки;</w:t>
      </w:r>
    </w:p>
    <w:p w14:paraId="06F1C77B" w14:textId="77777777" w:rsidR="005D29C2" w:rsidRPr="005D29C2" w:rsidRDefault="005D29C2" w:rsidP="00646059">
      <w:pPr>
        <w:rPr>
          <w:lang w:val="ru-RU"/>
        </w:rPr>
      </w:pPr>
      <w:r w:rsidRPr="004C3FF9">
        <w:t>n</w:t>
      </w:r>
      <w:r w:rsidRPr="005D29C2">
        <w:rPr>
          <w:lang w:val="ru-RU"/>
        </w:rPr>
        <w:t xml:space="preserve"> – общее количество этапов разработки.</w:t>
      </w:r>
    </w:p>
    <w:p w14:paraId="047E7A80" w14:textId="77777777" w:rsidR="005D29C2" w:rsidRPr="005D29C2" w:rsidRDefault="005D29C2" w:rsidP="00646059">
      <w:pPr>
        <w:rPr>
          <w:lang w:val="ru-RU"/>
        </w:rPr>
      </w:pPr>
      <w:r w:rsidRPr="005D29C2">
        <w:rPr>
          <w:lang w:val="ru-RU"/>
        </w:rPr>
        <w:t xml:space="preserve">В таблице 11 приведены данные о расчете величины трудоемкости для каждого из этапов разработки и для всего проекта в целом. </w:t>
      </w:r>
    </w:p>
    <w:p w14:paraId="032E388D" w14:textId="3D5441E7" w:rsidR="005D29C2" w:rsidRPr="005D29C2" w:rsidRDefault="005D29C2" w:rsidP="00646059">
      <w:pPr>
        <w:ind w:firstLine="0"/>
        <w:rPr>
          <w:lang w:val="ru-RU" w:eastAsia="en-US"/>
        </w:rPr>
      </w:pPr>
      <w:commentRangeStart w:id="76"/>
      <w:r w:rsidRPr="005D29C2">
        <w:rPr>
          <w:lang w:val="ru-RU" w:eastAsia="en-US"/>
        </w:rPr>
        <w:t xml:space="preserve">Таблица </w:t>
      </w:r>
      <w:r w:rsidR="002D3D56">
        <w:rPr>
          <w:lang w:val="ru-RU" w:eastAsia="en-US"/>
        </w:rPr>
        <w:t>6.1</w:t>
      </w:r>
      <w:r w:rsidRPr="005D29C2">
        <w:rPr>
          <w:lang w:val="ru-RU" w:eastAsia="en-US"/>
        </w:rPr>
        <w:t xml:space="preserve"> </w:t>
      </w:r>
      <w:commentRangeEnd w:id="76"/>
      <w:r w:rsidR="002D3D56">
        <w:rPr>
          <w:rStyle w:val="aff"/>
          <w:rFonts w:cs="Mangal"/>
        </w:rPr>
        <w:commentReference w:id="76"/>
      </w:r>
      <w:r w:rsidRPr="005D29C2">
        <w:rPr>
          <w:lang w:val="ru-RU" w:eastAsia="en-US"/>
        </w:rPr>
        <w:t>– Поэтапная и общая оценка трудоемкости разработки</w:t>
      </w:r>
    </w:p>
    <w:tbl>
      <w:tblPr>
        <w:tblStyle w:val="16"/>
        <w:tblW w:w="9781" w:type="dxa"/>
        <w:tblInd w:w="-5" w:type="dxa"/>
        <w:tblLook w:val="04A0" w:firstRow="1" w:lastRow="0" w:firstColumn="1" w:lastColumn="0" w:noHBand="0" w:noVBand="1"/>
      </w:tblPr>
      <w:tblGrid>
        <w:gridCol w:w="2031"/>
        <w:gridCol w:w="6030"/>
        <w:gridCol w:w="1720"/>
      </w:tblGrid>
      <w:tr w:rsidR="005D29C2" w:rsidRPr="0058183E" w14:paraId="53FC1D9B" w14:textId="77777777" w:rsidTr="00646059">
        <w:tc>
          <w:tcPr>
            <w:tcW w:w="2032" w:type="dxa"/>
            <w:vAlign w:val="center"/>
          </w:tcPr>
          <w:p w14:paraId="1F3C279B" w14:textId="77777777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Этап работы</w:t>
            </w:r>
          </w:p>
        </w:tc>
        <w:tc>
          <w:tcPr>
            <w:tcW w:w="6050" w:type="dxa"/>
            <w:vAlign w:val="center"/>
          </w:tcPr>
          <w:p w14:paraId="61C8297E" w14:textId="77777777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Вид работы</w:t>
            </w:r>
          </w:p>
        </w:tc>
        <w:tc>
          <w:tcPr>
            <w:tcW w:w="1699" w:type="dxa"/>
            <w:vAlign w:val="center"/>
          </w:tcPr>
          <w:p w14:paraId="56ECC2DB" w14:textId="77777777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Трудоемкость (чел. * час)</w:t>
            </w:r>
          </w:p>
        </w:tc>
      </w:tr>
      <w:tr w:rsidR="005D29C2" w:rsidRPr="0058183E" w14:paraId="73657F24" w14:textId="77777777" w:rsidTr="00646059">
        <w:tc>
          <w:tcPr>
            <w:tcW w:w="2032" w:type="dxa"/>
            <w:vAlign w:val="center"/>
          </w:tcPr>
          <w:p w14:paraId="0A08992E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Формирование требований к системе</w:t>
            </w:r>
          </w:p>
        </w:tc>
        <w:tc>
          <w:tcPr>
            <w:tcW w:w="6050" w:type="dxa"/>
            <w:vAlign w:val="center"/>
          </w:tcPr>
          <w:p w14:paraId="06E93356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 xml:space="preserve">Исследование объекта предметной области </w:t>
            </w:r>
          </w:p>
          <w:p w14:paraId="3B631181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 xml:space="preserve">Обоснование необходимости создания системы </w:t>
            </w:r>
          </w:p>
          <w:p w14:paraId="62A36298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Анализ требований к системе</w:t>
            </w:r>
          </w:p>
        </w:tc>
        <w:tc>
          <w:tcPr>
            <w:tcW w:w="1699" w:type="dxa"/>
            <w:vAlign w:val="center"/>
          </w:tcPr>
          <w:p w14:paraId="310A4E2A" w14:textId="77777777" w:rsidR="005D29C2" w:rsidRPr="001F53ED" w:rsidRDefault="005D29C2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20</w:t>
            </w:r>
          </w:p>
        </w:tc>
      </w:tr>
      <w:tr w:rsidR="005D29C2" w:rsidRPr="0058183E" w14:paraId="58424B2F" w14:textId="77777777" w:rsidTr="00646059">
        <w:tc>
          <w:tcPr>
            <w:tcW w:w="2032" w:type="dxa"/>
            <w:vAlign w:val="center"/>
          </w:tcPr>
          <w:p w14:paraId="17CB78C6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Техническое задание</w:t>
            </w:r>
          </w:p>
        </w:tc>
        <w:tc>
          <w:tcPr>
            <w:tcW w:w="6050" w:type="dxa"/>
            <w:vAlign w:val="center"/>
          </w:tcPr>
          <w:p w14:paraId="73E4FE98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Разработка и утверждение технического задания на систему</w:t>
            </w:r>
          </w:p>
        </w:tc>
        <w:tc>
          <w:tcPr>
            <w:tcW w:w="1699" w:type="dxa"/>
            <w:vAlign w:val="center"/>
          </w:tcPr>
          <w:p w14:paraId="3308160A" w14:textId="77777777" w:rsidR="005D29C2" w:rsidRPr="001F53ED" w:rsidRDefault="005D29C2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30</w:t>
            </w:r>
          </w:p>
        </w:tc>
      </w:tr>
      <w:tr w:rsidR="005D29C2" w:rsidRPr="0058183E" w14:paraId="244585F9" w14:textId="77777777" w:rsidTr="00646059">
        <w:tc>
          <w:tcPr>
            <w:tcW w:w="2032" w:type="dxa"/>
            <w:vAlign w:val="center"/>
          </w:tcPr>
          <w:p w14:paraId="024B23D8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Разработка системы</w:t>
            </w:r>
          </w:p>
        </w:tc>
        <w:tc>
          <w:tcPr>
            <w:tcW w:w="6050" w:type="dxa"/>
            <w:vAlign w:val="center"/>
          </w:tcPr>
          <w:p w14:paraId="17AAB9D0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Разработка системы на языке программирования</w:t>
            </w:r>
          </w:p>
        </w:tc>
        <w:tc>
          <w:tcPr>
            <w:tcW w:w="1699" w:type="dxa"/>
            <w:vAlign w:val="center"/>
          </w:tcPr>
          <w:p w14:paraId="0BA717B7" w14:textId="254DF160" w:rsidR="005D29C2" w:rsidRPr="001F53ED" w:rsidRDefault="00A01B6C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1F53ED">
              <w:rPr>
                <w:rFonts w:ascii="Times New Roman" w:hAnsi="Times New Roman" w:cs="Times New Roman"/>
                <w:lang w:val="en-US"/>
              </w:rPr>
              <w:t>360</w:t>
            </w:r>
          </w:p>
        </w:tc>
      </w:tr>
      <w:tr w:rsidR="005D29C2" w:rsidRPr="0058183E" w14:paraId="523C00F0" w14:textId="77777777" w:rsidTr="00646059">
        <w:tc>
          <w:tcPr>
            <w:tcW w:w="2032" w:type="dxa"/>
            <w:vAlign w:val="center"/>
          </w:tcPr>
          <w:p w14:paraId="1A3167AB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Тестирование системы</w:t>
            </w:r>
          </w:p>
        </w:tc>
        <w:tc>
          <w:tcPr>
            <w:tcW w:w="6050" w:type="dxa"/>
            <w:vAlign w:val="center"/>
          </w:tcPr>
          <w:p w14:paraId="7462C629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 xml:space="preserve">Проведение тестирования разработанной системы на тестовых данных. </w:t>
            </w:r>
          </w:p>
          <w:p w14:paraId="0C591832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Устранение ошибок.</w:t>
            </w:r>
          </w:p>
        </w:tc>
        <w:tc>
          <w:tcPr>
            <w:tcW w:w="1699" w:type="dxa"/>
            <w:vAlign w:val="center"/>
          </w:tcPr>
          <w:p w14:paraId="5101EF09" w14:textId="740BA526" w:rsidR="005D29C2" w:rsidRPr="001F53ED" w:rsidRDefault="00216F94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</w:t>
            </w:r>
          </w:p>
        </w:tc>
      </w:tr>
      <w:tr w:rsidR="005D29C2" w:rsidRPr="0058183E" w14:paraId="11F0831A" w14:textId="77777777" w:rsidTr="00646059">
        <w:tc>
          <w:tcPr>
            <w:tcW w:w="2032" w:type="dxa"/>
            <w:vAlign w:val="center"/>
          </w:tcPr>
          <w:p w14:paraId="62FCDAC4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Рабочая документация</w:t>
            </w:r>
          </w:p>
        </w:tc>
        <w:tc>
          <w:tcPr>
            <w:tcW w:w="6050" w:type="dxa"/>
            <w:vAlign w:val="center"/>
          </w:tcPr>
          <w:p w14:paraId="19617A68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Разработка рабочей документации на систему</w:t>
            </w:r>
          </w:p>
        </w:tc>
        <w:tc>
          <w:tcPr>
            <w:tcW w:w="1699" w:type="dxa"/>
            <w:vAlign w:val="center"/>
          </w:tcPr>
          <w:p w14:paraId="4BA19C28" w14:textId="7B7A02F6" w:rsidR="005D29C2" w:rsidRPr="001F53ED" w:rsidRDefault="00216F94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</w:tc>
      </w:tr>
      <w:tr w:rsidR="005D29C2" w:rsidRPr="0058183E" w14:paraId="6D85B602" w14:textId="77777777" w:rsidTr="00A01B6C">
        <w:trPr>
          <w:trHeight w:val="466"/>
        </w:trPr>
        <w:tc>
          <w:tcPr>
            <w:tcW w:w="8082" w:type="dxa"/>
            <w:gridSpan w:val="2"/>
            <w:vAlign w:val="center"/>
          </w:tcPr>
          <w:p w14:paraId="52E22462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Общая нагрузка</w:t>
            </w:r>
          </w:p>
        </w:tc>
        <w:tc>
          <w:tcPr>
            <w:tcW w:w="1699" w:type="dxa"/>
            <w:vAlign w:val="center"/>
          </w:tcPr>
          <w:p w14:paraId="489A9652" w14:textId="041859E3" w:rsidR="005D29C2" w:rsidRPr="00216F94" w:rsidRDefault="00216F94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550</w:t>
            </w:r>
          </w:p>
        </w:tc>
      </w:tr>
    </w:tbl>
    <w:p w14:paraId="3DA44BFC" w14:textId="77777777" w:rsidR="005D29C2" w:rsidRDefault="005D29C2" w:rsidP="005D29C2">
      <w:pPr>
        <w:spacing w:after="200" w:line="276" w:lineRule="auto"/>
        <w:rPr>
          <w:rFonts w:eastAsiaTheme="majorEastAsia" w:cstheme="majorBidi"/>
          <w:b/>
          <w:bCs/>
          <w:color w:val="000000" w:themeColor="text1"/>
          <w:sz w:val="32"/>
          <w:szCs w:val="26"/>
          <w:lang w:eastAsia="en-US"/>
        </w:rPr>
      </w:pPr>
      <w:bookmarkStart w:id="77" w:name="_Toc106349575"/>
      <w:bookmarkStart w:id="78" w:name="_Toc106599060"/>
      <w:r>
        <w:rPr>
          <w:b/>
          <w:bCs/>
          <w:color w:val="000000" w:themeColor="text1"/>
          <w:sz w:val="32"/>
          <w:lang w:eastAsia="en-US"/>
        </w:rPr>
        <w:br w:type="page"/>
      </w:r>
    </w:p>
    <w:p w14:paraId="6303D3B1" w14:textId="77777777" w:rsidR="005D29C2" w:rsidRPr="005F50D6" w:rsidRDefault="005D29C2" w:rsidP="005D29C2">
      <w:pPr>
        <w:pStyle w:val="2"/>
        <w:rPr>
          <w:b w:val="0"/>
          <w:bCs w:val="0"/>
          <w:lang w:eastAsia="en-US"/>
        </w:rPr>
      </w:pPr>
      <w:bookmarkStart w:id="79" w:name="_Toc106612832"/>
      <w:bookmarkStart w:id="80" w:name="_Toc168055612"/>
      <w:r w:rsidRPr="005F50D6">
        <w:rPr>
          <w:lang w:eastAsia="en-US"/>
        </w:rPr>
        <w:lastRenderedPageBreak/>
        <w:t xml:space="preserve">6.2 Расчет </w:t>
      </w:r>
      <w:r w:rsidRPr="005D29C2">
        <w:t>затрат</w:t>
      </w:r>
      <w:r w:rsidRPr="005F50D6">
        <w:rPr>
          <w:lang w:eastAsia="en-US"/>
        </w:rPr>
        <w:t xml:space="preserve"> на материальные ресурсы</w:t>
      </w:r>
      <w:bookmarkEnd w:id="77"/>
      <w:bookmarkEnd w:id="78"/>
      <w:bookmarkEnd w:id="79"/>
      <w:bookmarkEnd w:id="80"/>
    </w:p>
    <w:p w14:paraId="24DD22A4" w14:textId="77777777" w:rsidR="005D29C2" w:rsidRPr="005D29C2" w:rsidRDefault="005D29C2" w:rsidP="00646059">
      <w:pPr>
        <w:rPr>
          <w:lang w:val="ru-RU"/>
        </w:rPr>
      </w:pPr>
      <w:r w:rsidRPr="005D29C2">
        <w:rPr>
          <w:lang w:val="ru-RU"/>
        </w:rPr>
        <w:t xml:space="preserve">Расчет затрат на материальные ресурсы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</m:oMath>
      <w:r w:rsidRPr="005D29C2">
        <w:rPr>
          <w:lang w:val="ru-RU"/>
        </w:rPr>
        <w:t>производится по формуле:</w:t>
      </w:r>
    </w:p>
    <w:p w14:paraId="5286B249" w14:textId="64BF4916" w:rsidR="005D29C2" w:rsidRPr="005D29C2" w:rsidRDefault="00000000" w:rsidP="00646059">
      <w:pPr>
        <w:jc w:val="center"/>
        <w:rPr>
          <w:szCs w:val="28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val="ru-RU" w:eastAsia="en-US"/>
              </w:rPr>
              <m:t>З</m:t>
            </m:r>
          </m:e>
          <m:sub>
            <m:r>
              <w:rPr>
                <w:rFonts w:ascii="Cambria Math" w:eastAsia="Calibri" w:hAnsi="Cambria Math"/>
                <w:szCs w:val="28"/>
                <w:lang w:val="ru-RU" w:eastAsia="en-US"/>
              </w:rPr>
              <m:t>м</m:t>
            </m:r>
          </m:sub>
        </m:sSub>
        <m:r>
          <w:rPr>
            <w:rFonts w:ascii="Cambria Math" w:eastAsia="Calibri" w:hAnsi="Cambria Math"/>
            <w:szCs w:val="28"/>
            <w:lang w:val="ru-RU" w:eastAsia="en-US"/>
          </w:rPr>
          <m:t>=</m:t>
        </m:r>
        <m:nary>
          <m:naryPr>
            <m:chr m:val="∑"/>
            <m:limLoc m:val="subSu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eastAsia="Calibri" w:hAnsi="Cambria Math"/>
                <w:szCs w:val="28"/>
                <w:lang w:eastAsia="en-US"/>
              </w:rPr>
              <m:t>i</m:t>
            </m:r>
            <m:r>
              <w:rPr>
                <w:rFonts w:ascii="Cambria Math" w:eastAsia="Calibri" w:hAnsi="Cambria Math"/>
                <w:szCs w:val="28"/>
                <w:lang w:val="ru-RU" w:eastAsia="en-US"/>
              </w:rPr>
              <m:t>=1</m:t>
            </m:r>
          </m:sub>
          <m:sup>
            <m:r>
              <w:rPr>
                <w:rFonts w:ascii="Cambria Math" w:eastAsia="Calibri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eastAsia="Calibri" w:hAnsi="Cambria Math"/>
                <w:szCs w:val="28"/>
                <w:lang w:val="ru-RU" w:eastAsia="en-US"/>
              </w:rPr>
              <m:t>×</m:t>
            </m:r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val="ru-RU" w:eastAsia="en-US"/>
                  </w:rPr>
                  <m:t>Ц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e>
        </m:nary>
      </m:oMath>
      <w:r w:rsidR="005D29C2" w:rsidRPr="005D29C2">
        <w:rPr>
          <w:szCs w:val="28"/>
          <w:lang w:val="ru-RU" w:eastAsia="en-US"/>
        </w:rPr>
        <w:t>,</w:t>
      </w:r>
    </w:p>
    <w:p w14:paraId="14728A04" w14:textId="77777777" w:rsidR="005D29C2" w:rsidRPr="005D29C2" w:rsidRDefault="005D29C2" w:rsidP="00646059">
      <w:pPr>
        <w:rPr>
          <w:lang w:val="ru-RU"/>
        </w:rPr>
      </w:pPr>
      <w:r w:rsidRPr="005D29C2">
        <w:rPr>
          <w:szCs w:val="28"/>
          <w:lang w:val="ru-RU"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D29C2">
        <w:rPr>
          <w:lang w:val="ru-RU"/>
        </w:rPr>
        <w:t xml:space="preserve"> – расход </w:t>
      </w:r>
      <w:r w:rsidRPr="00630607">
        <w:t>i</w:t>
      </w:r>
      <w:r w:rsidRPr="005D29C2">
        <w:rPr>
          <w:lang w:val="ru-RU"/>
        </w:rPr>
        <w:t xml:space="preserve">-го вида материального ресурса, натуральные единицы; </w:t>
      </w:r>
    </w:p>
    <w:p w14:paraId="092579B9" w14:textId="37CC63FE" w:rsidR="005D29C2" w:rsidRPr="005D29C2" w:rsidRDefault="00000000" w:rsidP="00646059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5D29C2">
        <w:rPr>
          <w:lang w:val="ru-RU"/>
        </w:rPr>
        <w:t xml:space="preserve"> – цена за единицу </w:t>
      </w:r>
      <w:r w:rsidR="00646059">
        <w:t>i</w:t>
      </w:r>
      <w:r w:rsidR="005D29C2" w:rsidRPr="005D29C2">
        <w:rPr>
          <w:lang w:val="ru-RU"/>
        </w:rPr>
        <w:t>-го вида материального ресурса;</w:t>
      </w:r>
    </w:p>
    <w:p w14:paraId="7DBB5F82" w14:textId="77777777" w:rsidR="005D29C2" w:rsidRPr="005D29C2" w:rsidRDefault="005D29C2" w:rsidP="00646059">
      <w:pPr>
        <w:rPr>
          <w:lang w:val="ru-RU"/>
        </w:rPr>
      </w:pPr>
      <w:r w:rsidRPr="00630607">
        <w:t>i</w:t>
      </w:r>
      <w:r w:rsidRPr="005D29C2">
        <w:rPr>
          <w:lang w:val="ru-RU"/>
        </w:rPr>
        <w:t xml:space="preserve"> – вид материального ресурса;</w:t>
      </w:r>
    </w:p>
    <w:p w14:paraId="184BEC00" w14:textId="77777777" w:rsidR="005D29C2" w:rsidRPr="005D29C2" w:rsidRDefault="005D29C2" w:rsidP="00646059">
      <w:pPr>
        <w:rPr>
          <w:lang w:val="ru-RU"/>
        </w:rPr>
      </w:pPr>
      <w:r>
        <w:t>n</w:t>
      </w:r>
      <w:r w:rsidRPr="005D29C2">
        <w:rPr>
          <w:lang w:val="ru-RU"/>
        </w:rPr>
        <w:t xml:space="preserve"> – общее количество всех видов материальных ресурсов.</w:t>
      </w:r>
    </w:p>
    <w:p w14:paraId="33A97386" w14:textId="50CF3AA2" w:rsidR="005D29C2" w:rsidRPr="005D29C2" w:rsidRDefault="005D29C2" w:rsidP="00646059">
      <w:pPr>
        <w:rPr>
          <w:lang w:val="ru-RU"/>
        </w:rPr>
      </w:pPr>
      <w:r w:rsidRPr="005D29C2">
        <w:rPr>
          <w:lang w:val="ru-RU"/>
        </w:rPr>
        <w:t xml:space="preserve">Результаты расчетов затрат на материальные ресурсы приведены </w:t>
      </w:r>
      <w:r w:rsidRPr="005D29C2">
        <w:rPr>
          <w:lang w:val="ru-RU"/>
        </w:rPr>
        <w:br/>
        <w:t xml:space="preserve">в таблице </w:t>
      </w:r>
      <w:r w:rsidR="00C952F0">
        <w:rPr>
          <w:lang w:val="ru-RU"/>
        </w:rPr>
        <w:t>6.2</w:t>
      </w:r>
      <w:r w:rsidRPr="005D29C2">
        <w:rPr>
          <w:lang w:val="ru-RU"/>
        </w:rPr>
        <w:t xml:space="preserve">. </w:t>
      </w:r>
    </w:p>
    <w:p w14:paraId="06C1A603" w14:textId="756461D8" w:rsidR="005D29C2" w:rsidRPr="00A01B6C" w:rsidRDefault="00A01B6C" w:rsidP="00646059">
      <w:pPr>
        <w:ind w:firstLine="0"/>
        <w:rPr>
          <w:rFonts w:eastAsia="Calibri"/>
          <w:lang w:val="ru-RU" w:eastAsia="en-US"/>
        </w:rPr>
      </w:pPr>
      <w:r>
        <w:rPr>
          <w:rFonts w:eastAsia="Calibri"/>
          <w:lang w:val="ru-RU" w:eastAsia="en-US"/>
        </w:rPr>
        <w:t>Таблица</w:t>
      </w:r>
      <w:r w:rsidR="005D29C2" w:rsidRPr="00A01B6C">
        <w:rPr>
          <w:rFonts w:eastAsia="Calibri"/>
          <w:lang w:val="ru-RU" w:eastAsia="en-US"/>
        </w:rPr>
        <w:t xml:space="preserve"> </w:t>
      </w:r>
      <w:r w:rsidR="00C952F0">
        <w:rPr>
          <w:rFonts w:eastAsia="Calibri"/>
          <w:lang w:val="ru-RU" w:eastAsia="en-US"/>
        </w:rPr>
        <w:t>6.2</w:t>
      </w:r>
      <w:r w:rsidR="005D29C2" w:rsidRPr="00A01B6C">
        <w:rPr>
          <w:rFonts w:eastAsia="Calibri"/>
          <w:lang w:val="ru-RU" w:eastAsia="en-US"/>
        </w:rPr>
        <w:t xml:space="preserve"> – Затраты на материальные ресурсы</w:t>
      </w:r>
    </w:p>
    <w:tbl>
      <w:tblPr>
        <w:tblStyle w:val="16"/>
        <w:tblW w:w="0" w:type="auto"/>
        <w:tblInd w:w="137" w:type="dxa"/>
        <w:tblLook w:val="04A0" w:firstRow="1" w:lastRow="0" w:firstColumn="1" w:lastColumn="0" w:noHBand="0" w:noVBand="1"/>
      </w:tblPr>
      <w:tblGrid>
        <w:gridCol w:w="1841"/>
        <w:gridCol w:w="1946"/>
        <w:gridCol w:w="2260"/>
        <w:gridCol w:w="2068"/>
        <w:gridCol w:w="1519"/>
      </w:tblGrid>
      <w:tr w:rsidR="006F1B04" w:rsidRPr="0058183E" w14:paraId="4C890CE9" w14:textId="77777777" w:rsidTr="00463B37">
        <w:tc>
          <w:tcPr>
            <w:tcW w:w="1843" w:type="dxa"/>
            <w:vAlign w:val="center"/>
          </w:tcPr>
          <w:p w14:paraId="4E0A7BC2" w14:textId="77777777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Наименование</w:t>
            </w:r>
          </w:p>
        </w:tc>
        <w:tc>
          <w:tcPr>
            <w:tcW w:w="1984" w:type="dxa"/>
            <w:vAlign w:val="center"/>
          </w:tcPr>
          <w:p w14:paraId="7BAFD539" w14:textId="64F5ED0A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Единица</w:t>
            </w:r>
            <w:r w:rsidR="00837F3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F53ED">
              <w:rPr>
                <w:rFonts w:ascii="Times New Roman" w:hAnsi="Times New Roman" w:cs="Times New Roman"/>
                <w:b/>
                <w:bCs/>
              </w:rPr>
              <w:t>измерения</w:t>
            </w:r>
          </w:p>
        </w:tc>
        <w:tc>
          <w:tcPr>
            <w:tcW w:w="2268" w:type="dxa"/>
            <w:vAlign w:val="center"/>
          </w:tcPr>
          <w:p w14:paraId="0000CA6F" w14:textId="5867ADC1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Количество</w:t>
            </w:r>
            <w:r w:rsidR="006F1B04">
              <w:rPr>
                <w:rFonts w:ascii="Times New Roman" w:hAnsi="Times New Roman" w:cs="Times New Roman"/>
                <w:b/>
                <w:bCs/>
              </w:rPr>
              <w:t xml:space="preserve"> и</w:t>
            </w:r>
            <w:r w:rsidRPr="001F53ED">
              <w:rPr>
                <w:rFonts w:ascii="Times New Roman" w:hAnsi="Times New Roman" w:cs="Times New Roman"/>
                <w:b/>
                <w:bCs/>
              </w:rPr>
              <w:t>зрасходованного</w:t>
            </w:r>
            <w:r w:rsidR="006F1B04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F53ED">
              <w:rPr>
                <w:rFonts w:ascii="Times New Roman" w:hAnsi="Times New Roman" w:cs="Times New Roman"/>
                <w:b/>
                <w:bCs/>
              </w:rPr>
              <w:t>материала</w:t>
            </w:r>
          </w:p>
        </w:tc>
        <w:tc>
          <w:tcPr>
            <w:tcW w:w="2127" w:type="dxa"/>
            <w:vAlign w:val="center"/>
          </w:tcPr>
          <w:p w14:paraId="3962AFB5" w14:textId="77777777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Цена за единицу, руб.</w:t>
            </w:r>
          </w:p>
        </w:tc>
        <w:tc>
          <w:tcPr>
            <w:tcW w:w="1552" w:type="dxa"/>
            <w:vAlign w:val="center"/>
          </w:tcPr>
          <w:p w14:paraId="6347976D" w14:textId="3021094A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Сумма,</w:t>
            </w:r>
            <w:r w:rsidR="00837F3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F53ED">
              <w:rPr>
                <w:rFonts w:ascii="Times New Roman" w:hAnsi="Times New Roman" w:cs="Times New Roman"/>
                <w:b/>
                <w:bCs/>
              </w:rPr>
              <w:t>руб.</w:t>
            </w:r>
          </w:p>
        </w:tc>
      </w:tr>
      <w:tr w:rsidR="006F1B04" w:rsidRPr="0058183E" w14:paraId="078CD249" w14:textId="77777777" w:rsidTr="00463B37">
        <w:tc>
          <w:tcPr>
            <w:tcW w:w="1843" w:type="dxa"/>
            <w:vAlign w:val="center"/>
          </w:tcPr>
          <w:p w14:paraId="40C11818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Компьютер</w:t>
            </w:r>
          </w:p>
        </w:tc>
        <w:tc>
          <w:tcPr>
            <w:tcW w:w="1984" w:type="dxa"/>
            <w:vAlign w:val="center"/>
          </w:tcPr>
          <w:p w14:paraId="4AC61534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шт.</w:t>
            </w:r>
          </w:p>
        </w:tc>
        <w:tc>
          <w:tcPr>
            <w:tcW w:w="2268" w:type="dxa"/>
            <w:vAlign w:val="center"/>
          </w:tcPr>
          <w:p w14:paraId="2C28467B" w14:textId="77777777" w:rsidR="005D29C2" w:rsidRPr="001F53ED" w:rsidRDefault="005D29C2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7" w:type="dxa"/>
            <w:vAlign w:val="center"/>
          </w:tcPr>
          <w:p w14:paraId="2024A750" w14:textId="28E955D3" w:rsidR="005D29C2" w:rsidRPr="006F1B04" w:rsidRDefault="006F1B04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70 000</w:t>
            </w:r>
          </w:p>
        </w:tc>
        <w:tc>
          <w:tcPr>
            <w:tcW w:w="1552" w:type="dxa"/>
            <w:vAlign w:val="center"/>
          </w:tcPr>
          <w:p w14:paraId="39337E9B" w14:textId="0BC8D684" w:rsidR="005D29C2" w:rsidRPr="001F53ED" w:rsidRDefault="005769D8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70</w:t>
            </w:r>
            <w:r w:rsidR="005D29C2" w:rsidRPr="001F53ED">
              <w:rPr>
                <w:rFonts w:ascii="Times New Roman" w:hAnsi="Times New Roman" w:cs="Times New Roman"/>
              </w:rPr>
              <w:t xml:space="preserve"> 000</w:t>
            </w:r>
          </w:p>
        </w:tc>
      </w:tr>
      <w:tr w:rsidR="006F1B04" w:rsidRPr="0058183E" w14:paraId="7C0E65BC" w14:textId="77777777" w:rsidTr="00463B37">
        <w:tc>
          <w:tcPr>
            <w:tcW w:w="1843" w:type="dxa"/>
            <w:vAlign w:val="center"/>
          </w:tcPr>
          <w:p w14:paraId="406BE30E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Монитор</w:t>
            </w:r>
          </w:p>
        </w:tc>
        <w:tc>
          <w:tcPr>
            <w:tcW w:w="1984" w:type="dxa"/>
            <w:vAlign w:val="center"/>
          </w:tcPr>
          <w:p w14:paraId="05F27432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шт.</w:t>
            </w:r>
          </w:p>
        </w:tc>
        <w:tc>
          <w:tcPr>
            <w:tcW w:w="2268" w:type="dxa"/>
            <w:vAlign w:val="center"/>
          </w:tcPr>
          <w:p w14:paraId="4160490D" w14:textId="56B522BE" w:rsidR="005D29C2" w:rsidRPr="001F53ED" w:rsidRDefault="00A01B6C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1F53ED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127" w:type="dxa"/>
            <w:vAlign w:val="center"/>
          </w:tcPr>
          <w:p w14:paraId="25DF5BFB" w14:textId="5F5FE739" w:rsidR="005D29C2" w:rsidRPr="001F53ED" w:rsidRDefault="005D29C2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2</w:t>
            </w:r>
            <w:r w:rsidR="006F1B04">
              <w:rPr>
                <w:rFonts w:ascii="Times New Roman" w:hAnsi="Times New Roman" w:cs="Times New Roman"/>
                <w:lang w:val="en-US"/>
              </w:rPr>
              <w:t>0</w:t>
            </w:r>
            <w:r w:rsidRPr="001F53ED">
              <w:rPr>
                <w:rFonts w:ascii="Times New Roman" w:hAnsi="Times New Roman" w:cs="Times New Roman"/>
              </w:rPr>
              <w:t xml:space="preserve"> 000</w:t>
            </w:r>
          </w:p>
        </w:tc>
        <w:tc>
          <w:tcPr>
            <w:tcW w:w="1552" w:type="dxa"/>
            <w:vAlign w:val="center"/>
          </w:tcPr>
          <w:p w14:paraId="04D86103" w14:textId="7B1EA881" w:rsidR="005D29C2" w:rsidRPr="001F53ED" w:rsidRDefault="005769D8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5D29C2" w:rsidRPr="001F53ED">
              <w:rPr>
                <w:rFonts w:ascii="Times New Roman" w:hAnsi="Times New Roman" w:cs="Times New Roman"/>
              </w:rPr>
              <w:t>0 000</w:t>
            </w:r>
          </w:p>
        </w:tc>
      </w:tr>
      <w:tr w:rsidR="005D29C2" w:rsidRPr="0058183E" w14:paraId="3C696B2F" w14:textId="77777777" w:rsidTr="00463B37">
        <w:tc>
          <w:tcPr>
            <w:tcW w:w="8222" w:type="dxa"/>
            <w:gridSpan w:val="4"/>
            <w:vAlign w:val="center"/>
          </w:tcPr>
          <w:p w14:paraId="4F61DF99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Итого</w:t>
            </w:r>
          </w:p>
        </w:tc>
        <w:tc>
          <w:tcPr>
            <w:tcW w:w="1552" w:type="dxa"/>
            <w:vAlign w:val="center"/>
          </w:tcPr>
          <w:p w14:paraId="78CBC59F" w14:textId="614543E9" w:rsidR="005D29C2" w:rsidRPr="001F53ED" w:rsidRDefault="005769D8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  <w:r w:rsidR="005D29C2" w:rsidRPr="001F53ED">
              <w:rPr>
                <w:rFonts w:ascii="Times New Roman" w:hAnsi="Times New Roman" w:cs="Times New Roman"/>
              </w:rPr>
              <w:t>0 000</w:t>
            </w:r>
          </w:p>
        </w:tc>
      </w:tr>
    </w:tbl>
    <w:p w14:paraId="3341BED2" w14:textId="77777777" w:rsidR="005D29C2" w:rsidRPr="005D29C2" w:rsidRDefault="005D29C2" w:rsidP="00A01B6C">
      <w:pPr>
        <w:spacing w:before="140"/>
        <w:rPr>
          <w:lang w:val="ru-RU"/>
        </w:rPr>
      </w:pPr>
      <w:r w:rsidRPr="005D29C2">
        <w:rPr>
          <w:lang w:val="ru-RU"/>
        </w:rPr>
        <w:t xml:space="preserve">При разработке системы не возникло необходимости в использовании расходных материалов. </w:t>
      </w:r>
    </w:p>
    <w:p w14:paraId="7C424278" w14:textId="77777777" w:rsidR="005D29C2" w:rsidRPr="005D29C2" w:rsidRDefault="005D29C2" w:rsidP="00A01B6C">
      <w:pPr>
        <w:rPr>
          <w:lang w:val="ru-RU"/>
        </w:rPr>
      </w:pPr>
      <w:r w:rsidRPr="005D29C2">
        <w:rPr>
          <w:lang w:val="ru-RU"/>
        </w:rPr>
        <w:t xml:space="preserve">Общая сумма затрат на электроэнергию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5D29C2">
        <w:rPr>
          <w:lang w:val="ru-RU"/>
        </w:rPr>
        <w:t>рассчитывается по формуле:</w:t>
      </w:r>
    </w:p>
    <w:p w14:paraId="14FD010A" w14:textId="2D05A7FF" w:rsidR="005D29C2" w:rsidRPr="005D29C2" w:rsidRDefault="00000000" w:rsidP="006B008C">
      <w:pPr>
        <w:jc w:val="center"/>
        <w:rPr>
          <w:szCs w:val="28"/>
          <w:lang w:val="ru-RU" w:eastAsia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val="ru-RU" w:eastAsia="en-US"/>
              </w:rPr>
              <m:t>З</m:t>
            </m:r>
          </m:e>
          <m:sub>
            <m:r>
              <w:rPr>
                <w:rFonts w:ascii="Cambria Math" w:hAnsi="Cambria Math"/>
                <w:szCs w:val="28"/>
                <w:lang w:val="ru-RU" w:eastAsia="en-US"/>
              </w:rPr>
              <m:t>э</m:t>
            </m:r>
          </m:sub>
        </m:sSub>
        <m:r>
          <w:rPr>
            <w:rFonts w:ascii="Cambria Math" w:hAnsi="Cambria Math"/>
            <w:szCs w:val="28"/>
            <w:lang w:val="ru-RU" w:eastAsia="en-US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Cs w:val="28"/>
                <w:lang w:eastAsia="en-US"/>
              </w:rPr>
              <m:t>i</m:t>
            </m:r>
            <m:r>
              <w:rPr>
                <w:rFonts w:ascii="Cambria Math" w:hAnsi="Cambria Math"/>
                <w:szCs w:val="28"/>
                <w:lang w:val="ru-RU" w:eastAsia="en-US"/>
              </w:rPr>
              <m:t>=1</m:t>
            </m:r>
          </m:sub>
          <m:sup>
            <m:r>
              <w:rPr>
                <w:rFonts w:ascii="Cambria Math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  <w:lang w:val="ru-RU" w:eastAsia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  <w:lang w:val="ru-RU" w:eastAsia="en-US"/>
              </w:rPr>
              <m:t>×Ц</m:t>
            </m:r>
          </m:e>
        </m:nary>
      </m:oMath>
      <w:r w:rsidR="005D29C2" w:rsidRPr="005D29C2">
        <w:rPr>
          <w:szCs w:val="28"/>
          <w:lang w:val="ru-RU" w:eastAsia="en-US"/>
        </w:rPr>
        <w:t>,</w:t>
      </w:r>
    </w:p>
    <w:p w14:paraId="491D9175" w14:textId="77777777" w:rsidR="005D29C2" w:rsidRPr="005D29C2" w:rsidRDefault="005D29C2" w:rsidP="00A01B6C">
      <w:pPr>
        <w:rPr>
          <w:lang w:val="ru-RU"/>
        </w:rPr>
      </w:pPr>
      <w:r w:rsidRPr="005D29C2">
        <w:rPr>
          <w:szCs w:val="28"/>
          <w:lang w:val="ru-RU"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D29C2">
        <w:rPr>
          <w:lang w:val="ru-RU"/>
        </w:rPr>
        <w:t xml:space="preserve"> – паспортная мощность </w:t>
      </w:r>
      <w:r>
        <w:t>i</w:t>
      </w:r>
      <w:r w:rsidRPr="005D29C2">
        <w:rPr>
          <w:lang w:val="ru-RU"/>
        </w:rPr>
        <w:t>-го электрооборудования, кВт;</w:t>
      </w:r>
    </w:p>
    <w:p w14:paraId="0E621185" w14:textId="77777777" w:rsidR="005D29C2" w:rsidRPr="005D29C2" w:rsidRDefault="00000000" w:rsidP="00A01B6C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5D29C2">
        <w:rPr>
          <w:lang w:val="ru-RU"/>
        </w:rPr>
        <w:t xml:space="preserve"> – время работы </w:t>
      </w:r>
      <w:r w:rsidR="005D29C2" w:rsidRPr="00630607">
        <w:t>i</w:t>
      </w:r>
      <w:r w:rsidR="005D29C2" w:rsidRPr="005D29C2">
        <w:rPr>
          <w:lang w:val="ru-RU"/>
        </w:rPr>
        <w:t>-го оборудования за весь период разработки, ч;</w:t>
      </w:r>
    </w:p>
    <w:p w14:paraId="6346D0E3" w14:textId="3C0E8ED0" w:rsidR="005D29C2" w:rsidRPr="005D29C2" w:rsidRDefault="005D29C2" w:rsidP="00A01B6C">
      <w:pPr>
        <w:rPr>
          <w:lang w:val="ru-RU"/>
        </w:rPr>
      </w:pPr>
      <w:r w:rsidRPr="005D29C2">
        <w:rPr>
          <w:lang w:val="ru-RU"/>
        </w:rPr>
        <w:t>Ц – тариф электроэнергии, руб./</w:t>
      </w:r>
      <w:r w:rsidR="00406B1C">
        <w:rPr>
          <w:lang w:val="ru-RU"/>
        </w:rPr>
        <w:t xml:space="preserve">кВт </w:t>
      </w:r>
      <w:r w:rsidRPr="005D29C2">
        <w:rPr>
          <w:lang w:val="ru-RU"/>
        </w:rPr>
        <w:t>×</w:t>
      </w:r>
      <w:r w:rsidR="00406B1C">
        <w:rPr>
          <w:lang w:val="ru-RU"/>
        </w:rPr>
        <w:t xml:space="preserve"> </w:t>
      </w:r>
      <w:r w:rsidRPr="005D29C2">
        <w:rPr>
          <w:lang w:val="ru-RU"/>
        </w:rPr>
        <w:t>ч;</w:t>
      </w:r>
    </w:p>
    <w:p w14:paraId="2EC88FCC" w14:textId="77777777" w:rsidR="005D29C2" w:rsidRPr="005D29C2" w:rsidRDefault="005D29C2" w:rsidP="00A01B6C">
      <w:pPr>
        <w:rPr>
          <w:lang w:val="ru-RU"/>
        </w:rPr>
      </w:pPr>
      <w:r w:rsidRPr="00630607">
        <w:t>i</w:t>
      </w:r>
      <w:r w:rsidRPr="005D29C2">
        <w:rPr>
          <w:lang w:val="ru-RU"/>
        </w:rPr>
        <w:t xml:space="preserve"> – вид электрооборудования;</w:t>
      </w:r>
    </w:p>
    <w:p w14:paraId="5F415E33" w14:textId="77777777" w:rsidR="005D29C2" w:rsidRPr="005D29C2" w:rsidRDefault="005D29C2" w:rsidP="00A01B6C">
      <w:pPr>
        <w:rPr>
          <w:lang w:val="ru-RU"/>
        </w:rPr>
      </w:pPr>
      <w:r w:rsidRPr="00630607">
        <w:t>n</w:t>
      </w:r>
      <w:r w:rsidRPr="005D29C2">
        <w:rPr>
          <w:lang w:val="ru-RU"/>
        </w:rPr>
        <w:t xml:space="preserve"> – количество электрооборудования.</w:t>
      </w:r>
    </w:p>
    <w:p w14:paraId="69C7A33D" w14:textId="77777777" w:rsidR="005D29C2" w:rsidRPr="005D29C2" w:rsidRDefault="005D29C2" w:rsidP="00A01B6C">
      <w:pPr>
        <w:rPr>
          <w:lang w:val="ru-RU"/>
        </w:rPr>
      </w:pPr>
      <w:r w:rsidRPr="005D29C2">
        <w:rPr>
          <w:lang w:val="ru-RU"/>
        </w:rPr>
        <w:br w:type="page"/>
      </w:r>
    </w:p>
    <w:p w14:paraId="2ACE5DC3" w14:textId="09218904" w:rsidR="005D29C2" w:rsidRPr="005D29C2" w:rsidRDefault="005D29C2" w:rsidP="00A01B6C">
      <w:pPr>
        <w:rPr>
          <w:lang w:val="ru-RU"/>
        </w:rPr>
      </w:pPr>
      <w:r w:rsidRPr="005D29C2">
        <w:rPr>
          <w:lang w:val="ru-RU"/>
        </w:rPr>
        <w:lastRenderedPageBreak/>
        <w:t xml:space="preserve">Необходимые расчеты затрат на электроэнергию приведены в таблице </w:t>
      </w:r>
      <w:r w:rsidR="005F6669">
        <w:rPr>
          <w:lang w:val="ru-RU"/>
        </w:rPr>
        <w:t>6.</w:t>
      </w:r>
      <w:r w:rsidRPr="005D29C2">
        <w:rPr>
          <w:lang w:val="ru-RU"/>
        </w:rPr>
        <w:t>3.</w:t>
      </w:r>
    </w:p>
    <w:p w14:paraId="49EFCC51" w14:textId="65BA6E54" w:rsidR="005D29C2" w:rsidRPr="00332539" w:rsidRDefault="008544C8" w:rsidP="005D29C2">
      <w:pPr>
        <w:pStyle w:val="aa"/>
        <w:widowControl w:val="0"/>
        <w:autoSpaceDE w:val="0"/>
        <w:ind w:firstLine="142"/>
        <w:rPr>
          <w:rFonts w:eastAsia="Calibri"/>
          <w:szCs w:val="30"/>
          <w:lang w:val="ru-RU" w:eastAsia="en-US"/>
        </w:rPr>
      </w:pPr>
      <w:r>
        <w:rPr>
          <w:rFonts w:eastAsia="Calibri"/>
          <w:szCs w:val="30"/>
          <w:lang w:val="ru-RU" w:eastAsia="en-US"/>
        </w:rPr>
        <w:t xml:space="preserve">Таблица </w:t>
      </w:r>
      <w:r w:rsidR="005F6669">
        <w:rPr>
          <w:rFonts w:eastAsia="Calibri"/>
          <w:szCs w:val="30"/>
          <w:lang w:val="ru-RU" w:eastAsia="en-US"/>
        </w:rPr>
        <w:t>6.3</w:t>
      </w:r>
      <w:r w:rsidR="005D29C2" w:rsidRPr="00630607">
        <w:rPr>
          <w:rFonts w:eastAsia="Calibri"/>
          <w:szCs w:val="30"/>
          <w:lang w:eastAsia="en-US"/>
        </w:rPr>
        <w:t xml:space="preserve"> – </w:t>
      </w:r>
      <w:r w:rsidR="00332539">
        <w:rPr>
          <w:rFonts w:eastAsia="Calibri"/>
          <w:szCs w:val="30"/>
          <w:lang w:val="ru-RU" w:eastAsia="en-US"/>
        </w:rPr>
        <w:t>Затраты на электроэнергию</w:t>
      </w:r>
    </w:p>
    <w:tbl>
      <w:tblPr>
        <w:tblStyle w:val="16"/>
        <w:tblW w:w="9639" w:type="dxa"/>
        <w:tblInd w:w="137" w:type="dxa"/>
        <w:tblLook w:val="04A0" w:firstRow="1" w:lastRow="0" w:firstColumn="1" w:lastColumn="0" w:noHBand="0" w:noVBand="1"/>
      </w:tblPr>
      <w:tblGrid>
        <w:gridCol w:w="1984"/>
        <w:gridCol w:w="2126"/>
        <w:gridCol w:w="1843"/>
        <w:gridCol w:w="2000"/>
        <w:gridCol w:w="1686"/>
      </w:tblGrid>
      <w:tr w:rsidR="005D29C2" w:rsidRPr="0058183E" w14:paraId="2352B7D9" w14:textId="77777777" w:rsidTr="006516B1">
        <w:tc>
          <w:tcPr>
            <w:tcW w:w="1984" w:type="dxa"/>
            <w:vAlign w:val="center"/>
          </w:tcPr>
          <w:p w14:paraId="0F7E2E66" w14:textId="77777777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Наименование</w:t>
            </w:r>
          </w:p>
        </w:tc>
        <w:tc>
          <w:tcPr>
            <w:tcW w:w="2126" w:type="dxa"/>
            <w:vAlign w:val="center"/>
          </w:tcPr>
          <w:p w14:paraId="76C6B2E7" w14:textId="77777777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Паспортная мощность,</w:t>
            </w:r>
          </w:p>
          <w:p w14:paraId="3FCA3C6F" w14:textId="77777777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кВт</w:t>
            </w:r>
          </w:p>
        </w:tc>
        <w:tc>
          <w:tcPr>
            <w:tcW w:w="1843" w:type="dxa"/>
            <w:vAlign w:val="center"/>
          </w:tcPr>
          <w:p w14:paraId="4C7D332F" w14:textId="77777777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Время работы оборудования</w:t>
            </w:r>
          </w:p>
        </w:tc>
        <w:tc>
          <w:tcPr>
            <w:tcW w:w="2000" w:type="dxa"/>
            <w:vAlign w:val="center"/>
          </w:tcPr>
          <w:p w14:paraId="7A216923" w14:textId="77777777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Тариф электроэнергии,</w:t>
            </w:r>
          </w:p>
          <w:p w14:paraId="6ECB6676" w14:textId="0DBCB070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руб./кВт</w:t>
            </w:r>
            <m:oMath>
              <m:r>
                <m:rPr>
                  <m:sty m:val="b"/>
                </m:rPr>
                <w:rPr>
                  <w:rFonts w:ascii="Cambria Math" w:hAnsi="Cambria Math" w:cs="Times New Roman"/>
                </w:rPr>
                <m:t>×</m:t>
              </m:r>
            </m:oMath>
            <w:r w:rsidRPr="00694D06">
              <w:rPr>
                <w:rFonts w:ascii="Times New Roman" w:hAnsi="Times New Roman" w:cs="Times New Roman"/>
                <w:b/>
                <w:bCs/>
              </w:rPr>
              <w:t>ч</w:t>
            </w:r>
          </w:p>
        </w:tc>
        <w:tc>
          <w:tcPr>
            <w:tcW w:w="1686" w:type="dxa"/>
            <w:vAlign w:val="center"/>
          </w:tcPr>
          <w:p w14:paraId="0C26BBB9" w14:textId="77777777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Сумма,</w:t>
            </w:r>
          </w:p>
          <w:p w14:paraId="44FC6F9D" w14:textId="77777777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руб.</w:t>
            </w:r>
          </w:p>
        </w:tc>
      </w:tr>
      <w:tr w:rsidR="005D29C2" w:rsidRPr="0058183E" w14:paraId="3FB8614F" w14:textId="77777777" w:rsidTr="006516B1">
        <w:tc>
          <w:tcPr>
            <w:tcW w:w="1984" w:type="dxa"/>
          </w:tcPr>
          <w:p w14:paraId="3763C332" w14:textId="77777777" w:rsidR="005D29C2" w:rsidRPr="00694D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694D06">
              <w:rPr>
                <w:rFonts w:ascii="Times New Roman" w:hAnsi="Times New Roman" w:cs="Times New Roman"/>
              </w:rPr>
              <w:t>Компьютер</w:t>
            </w:r>
          </w:p>
        </w:tc>
        <w:tc>
          <w:tcPr>
            <w:tcW w:w="2126" w:type="dxa"/>
          </w:tcPr>
          <w:p w14:paraId="094413F5" w14:textId="73145A2C" w:rsidR="005D29C2" w:rsidRPr="00410622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694D06">
              <w:rPr>
                <w:rFonts w:ascii="Times New Roman" w:hAnsi="Times New Roman" w:cs="Times New Roman"/>
              </w:rPr>
              <w:t>0,</w:t>
            </w:r>
            <w:r w:rsidR="00410622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843" w:type="dxa"/>
          </w:tcPr>
          <w:p w14:paraId="13BE59BA" w14:textId="17356711" w:rsidR="005D29C2" w:rsidRPr="00694D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600</w:t>
            </w:r>
          </w:p>
        </w:tc>
        <w:tc>
          <w:tcPr>
            <w:tcW w:w="2000" w:type="dxa"/>
          </w:tcPr>
          <w:p w14:paraId="0884DF22" w14:textId="5A4A6874" w:rsidR="005D29C2" w:rsidRPr="00694D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5D29C2" w:rsidRPr="00694D0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686" w:type="dxa"/>
          </w:tcPr>
          <w:p w14:paraId="6C70D56B" w14:textId="7B21FE28" w:rsidR="005D29C2" w:rsidRPr="00EF3E30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1410</w:t>
            </w:r>
          </w:p>
        </w:tc>
      </w:tr>
      <w:tr w:rsidR="005D29C2" w:rsidRPr="0058183E" w14:paraId="4B3487EB" w14:textId="77777777" w:rsidTr="006516B1">
        <w:tc>
          <w:tcPr>
            <w:tcW w:w="1984" w:type="dxa"/>
          </w:tcPr>
          <w:p w14:paraId="1F79DBDC" w14:textId="77777777" w:rsidR="005D29C2" w:rsidRPr="00694D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694D06">
              <w:rPr>
                <w:rFonts w:ascii="Times New Roman" w:hAnsi="Times New Roman" w:cs="Times New Roman"/>
              </w:rPr>
              <w:t>Монитор</w:t>
            </w:r>
          </w:p>
        </w:tc>
        <w:tc>
          <w:tcPr>
            <w:tcW w:w="2126" w:type="dxa"/>
          </w:tcPr>
          <w:p w14:paraId="20F43754" w14:textId="6A40BC6F" w:rsidR="005D29C2" w:rsidRPr="00694D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694D06">
              <w:rPr>
                <w:rFonts w:ascii="Times New Roman" w:hAnsi="Times New Roman" w:cs="Times New Roman"/>
              </w:rPr>
              <w:t>0,</w:t>
            </w:r>
            <w:r w:rsidR="00410622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843" w:type="dxa"/>
          </w:tcPr>
          <w:p w14:paraId="53FB5207" w14:textId="2FBEC652" w:rsidR="005D29C2" w:rsidRPr="00694D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600</w:t>
            </w:r>
          </w:p>
        </w:tc>
        <w:tc>
          <w:tcPr>
            <w:tcW w:w="2000" w:type="dxa"/>
          </w:tcPr>
          <w:p w14:paraId="6B86BF71" w14:textId="60914FDA" w:rsidR="005D29C2" w:rsidRPr="00694D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Pr="00694D0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686" w:type="dxa"/>
          </w:tcPr>
          <w:p w14:paraId="2B6B3748" w14:textId="2DE59A83" w:rsidR="005D29C2" w:rsidRPr="00EF3E30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282</w:t>
            </w:r>
          </w:p>
        </w:tc>
      </w:tr>
      <w:tr w:rsidR="005D29C2" w:rsidRPr="0058183E" w14:paraId="7EAC6F72" w14:textId="77777777" w:rsidTr="006516B1">
        <w:tc>
          <w:tcPr>
            <w:tcW w:w="1984" w:type="dxa"/>
          </w:tcPr>
          <w:p w14:paraId="394F1624" w14:textId="77777777" w:rsidR="005D29C2" w:rsidRPr="00694D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694D06">
              <w:rPr>
                <w:rFonts w:ascii="Times New Roman" w:hAnsi="Times New Roman" w:cs="Times New Roman"/>
              </w:rPr>
              <w:t>Освещение</w:t>
            </w:r>
          </w:p>
        </w:tc>
        <w:tc>
          <w:tcPr>
            <w:tcW w:w="2126" w:type="dxa"/>
          </w:tcPr>
          <w:p w14:paraId="2A113FC4" w14:textId="77777777" w:rsidR="005D29C2" w:rsidRPr="00694D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694D06">
              <w:rPr>
                <w:rFonts w:ascii="Times New Roman" w:hAnsi="Times New Roman" w:cs="Times New Roman"/>
              </w:rPr>
              <w:t>0,04</w:t>
            </w:r>
          </w:p>
        </w:tc>
        <w:tc>
          <w:tcPr>
            <w:tcW w:w="1843" w:type="dxa"/>
          </w:tcPr>
          <w:p w14:paraId="72C81020" w14:textId="77777777" w:rsidR="005D29C2" w:rsidRPr="00694D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694D06"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2000" w:type="dxa"/>
          </w:tcPr>
          <w:p w14:paraId="001F983C" w14:textId="4F3AE3C2" w:rsidR="005D29C2" w:rsidRPr="00694D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Pr="00694D0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686" w:type="dxa"/>
          </w:tcPr>
          <w:p w14:paraId="571FEBF8" w14:textId="5A1B6384" w:rsidR="005D29C2" w:rsidRPr="00EF3E30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37</w:t>
            </w:r>
            <w:r w:rsidR="005D29C2" w:rsidRPr="00694D0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D29C2" w:rsidRPr="0058183E" w14:paraId="176D7F03" w14:textId="77777777" w:rsidTr="006516B1">
        <w:tc>
          <w:tcPr>
            <w:tcW w:w="7953" w:type="dxa"/>
            <w:gridSpan w:val="4"/>
          </w:tcPr>
          <w:p w14:paraId="383C5549" w14:textId="77777777" w:rsidR="005D29C2" w:rsidRPr="00694D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694D06">
              <w:rPr>
                <w:rFonts w:ascii="Times New Roman" w:hAnsi="Times New Roman" w:cs="Times New Roman"/>
              </w:rPr>
              <w:t>Итого</w:t>
            </w:r>
          </w:p>
        </w:tc>
        <w:tc>
          <w:tcPr>
            <w:tcW w:w="1686" w:type="dxa"/>
          </w:tcPr>
          <w:p w14:paraId="7DA0A882" w14:textId="7C10E1C1" w:rsidR="005D29C2" w:rsidRPr="00EF3E30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 w:rsidR="00E24A5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729</w:t>
            </w:r>
            <w:r w:rsidR="005D29C2" w:rsidRPr="00694D0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</w:tbl>
    <w:p w14:paraId="5EAE4C43" w14:textId="4DA3677C" w:rsidR="005D29C2" w:rsidRPr="00E22CE1" w:rsidRDefault="005D29C2" w:rsidP="005D29C2">
      <w:pPr>
        <w:pStyle w:val="2"/>
        <w:rPr>
          <w:b w:val="0"/>
          <w:bCs w:val="0"/>
          <w:lang w:val="ru-RU" w:eastAsia="en-US"/>
        </w:rPr>
      </w:pPr>
      <w:bookmarkStart w:id="81" w:name="_Toc106349576"/>
      <w:bookmarkStart w:id="82" w:name="_Toc106599061"/>
      <w:bookmarkStart w:id="83" w:name="_Toc106612833"/>
      <w:bookmarkStart w:id="84" w:name="_Toc168055613"/>
      <w:r w:rsidRPr="00E22CE1">
        <w:rPr>
          <w:lang w:val="ru-RU" w:eastAsia="en-US"/>
        </w:rPr>
        <w:t xml:space="preserve">6.3 </w:t>
      </w:r>
      <w:r w:rsidR="00E22CE1">
        <w:rPr>
          <w:lang w:val="ru-RU" w:eastAsia="en-US"/>
        </w:rPr>
        <w:t>Расчёт</w:t>
      </w:r>
      <w:r w:rsidRPr="00E22CE1">
        <w:rPr>
          <w:lang w:val="ru-RU" w:eastAsia="en-US"/>
        </w:rPr>
        <w:t xml:space="preserve"> </w:t>
      </w:r>
      <w:r w:rsidR="00E22CE1">
        <w:rPr>
          <w:lang w:val="ru-RU" w:eastAsia="en-US"/>
        </w:rPr>
        <w:t xml:space="preserve">затрат </w:t>
      </w:r>
      <w:r w:rsidRPr="00E22CE1">
        <w:rPr>
          <w:lang w:val="ru-RU" w:eastAsia="en-US"/>
        </w:rPr>
        <w:t>на разработку системы</w:t>
      </w:r>
      <w:bookmarkEnd w:id="81"/>
      <w:bookmarkEnd w:id="82"/>
      <w:bookmarkEnd w:id="83"/>
      <w:bookmarkEnd w:id="84"/>
    </w:p>
    <w:p w14:paraId="5FB08CB1" w14:textId="77777777" w:rsidR="005D29C2" w:rsidRPr="005D29C2" w:rsidRDefault="005D29C2" w:rsidP="005D29C2">
      <w:pPr>
        <w:rPr>
          <w:lang w:val="ru-RU"/>
        </w:rPr>
      </w:pPr>
      <w:r w:rsidRPr="005D29C2">
        <w:rPr>
          <w:lang w:val="ru-RU"/>
        </w:rPr>
        <w:t xml:space="preserve">Определение затрат на разработку производится путем составления соответствующей сметы, которая включает следующие статьи: </w:t>
      </w:r>
    </w:p>
    <w:p w14:paraId="131240CA" w14:textId="43BCB523" w:rsidR="005D29C2" w:rsidRPr="00630607" w:rsidRDefault="00E22CE1" w:rsidP="00297B01">
      <w:pPr>
        <w:pStyle w:val="af4"/>
        <w:numPr>
          <w:ilvl w:val="0"/>
          <w:numId w:val="19"/>
        </w:numPr>
        <w:ind w:left="709" w:hanging="283"/>
        <w:rPr>
          <w:lang w:eastAsia="en-US"/>
        </w:rPr>
      </w:pPr>
      <w:r>
        <w:rPr>
          <w:lang w:val="ru-RU" w:eastAsia="en-US"/>
        </w:rPr>
        <w:t>затраты</w:t>
      </w:r>
      <w:r w:rsidR="005D29C2" w:rsidRPr="00630607">
        <w:rPr>
          <w:lang w:eastAsia="en-US"/>
        </w:rPr>
        <w:t xml:space="preserve"> </w:t>
      </w:r>
      <w:r>
        <w:rPr>
          <w:lang w:val="ru-RU" w:eastAsia="en-US"/>
        </w:rPr>
        <w:t>на оплату труда</w:t>
      </w:r>
      <w:r w:rsidR="005D29C2" w:rsidRPr="00630607">
        <w:rPr>
          <w:lang w:eastAsia="en-US"/>
        </w:rPr>
        <w:t xml:space="preserve">; </w:t>
      </w:r>
    </w:p>
    <w:p w14:paraId="3E4C3ABB" w14:textId="6802D464" w:rsidR="005D29C2" w:rsidRPr="00630607" w:rsidRDefault="00E22CE1" w:rsidP="00297B01">
      <w:pPr>
        <w:pStyle w:val="af4"/>
        <w:numPr>
          <w:ilvl w:val="0"/>
          <w:numId w:val="19"/>
        </w:numPr>
        <w:ind w:left="709" w:hanging="283"/>
        <w:rPr>
          <w:lang w:eastAsia="en-US"/>
        </w:rPr>
      </w:pPr>
      <w:r>
        <w:rPr>
          <w:lang w:val="ru-RU" w:eastAsia="en-US"/>
        </w:rPr>
        <w:t>отчисления на социальные</w:t>
      </w:r>
      <w:r>
        <w:rPr>
          <w:lang w:val="ru-RU"/>
        </w:rPr>
        <w:t xml:space="preserve"> нужды</w:t>
      </w:r>
      <w:r w:rsidR="005D29C2" w:rsidRPr="00630607">
        <w:rPr>
          <w:lang w:eastAsia="en-US"/>
        </w:rPr>
        <w:t>;</w:t>
      </w:r>
    </w:p>
    <w:p w14:paraId="0D75FE5D" w14:textId="79910785" w:rsidR="005D29C2" w:rsidRPr="00630607" w:rsidRDefault="00ED20E1" w:rsidP="00297B01">
      <w:pPr>
        <w:pStyle w:val="af4"/>
        <w:numPr>
          <w:ilvl w:val="0"/>
          <w:numId w:val="19"/>
        </w:numPr>
        <w:ind w:left="709" w:hanging="283"/>
        <w:rPr>
          <w:lang w:eastAsia="en-US"/>
        </w:rPr>
      </w:pPr>
      <w:r>
        <w:rPr>
          <w:lang w:val="ru-RU" w:eastAsia="en-US"/>
        </w:rPr>
        <w:t>амортизация основных фондов</w:t>
      </w:r>
      <w:r w:rsidR="005D29C2" w:rsidRPr="00630607">
        <w:rPr>
          <w:lang w:eastAsia="en-US"/>
        </w:rPr>
        <w:t>.</w:t>
      </w:r>
    </w:p>
    <w:p w14:paraId="02ABF4E1" w14:textId="01B5575B" w:rsidR="005D29C2" w:rsidRPr="00E07E78" w:rsidRDefault="005D29C2" w:rsidP="005D29C2">
      <w:pPr>
        <w:pStyle w:val="2"/>
        <w:rPr>
          <w:lang w:val="ru-RU"/>
        </w:rPr>
      </w:pPr>
      <w:bookmarkStart w:id="85" w:name="_Toc106349577"/>
      <w:bookmarkStart w:id="86" w:name="_Toc106599062"/>
      <w:bookmarkStart w:id="87" w:name="_Toc106612834"/>
      <w:bookmarkStart w:id="88" w:name="_Toc168055614"/>
      <w:r w:rsidRPr="00E07E78">
        <w:rPr>
          <w:lang w:val="ru-RU" w:eastAsia="en-US"/>
        </w:rPr>
        <w:t xml:space="preserve">6.4 </w:t>
      </w:r>
      <w:r w:rsidR="00E07E78">
        <w:rPr>
          <w:lang w:val="ru-RU" w:eastAsia="en-US"/>
        </w:rPr>
        <w:t>Расчёт</w:t>
      </w:r>
      <w:r w:rsidRPr="00E07E78">
        <w:rPr>
          <w:lang w:val="ru-RU" w:eastAsia="en-US"/>
        </w:rPr>
        <w:t xml:space="preserve"> </w:t>
      </w:r>
      <w:r w:rsidR="00E07E78">
        <w:rPr>
          <w:lang w:val="ru-RU" w:eastAsia="en-US"/>
        </w:rPr>
        <w:t>затрат на</w:t>
      </w:r>
      <w:r w:rsidRPr="00E07E78">
        <w:rPr>
          <w:lang w:val="ru-RU" w:eastAsia="en-US"/>
        </w:rPr>
        <w:t xml:space="preserve"> </w:t>
      </w:r>
      <w:r w:rsidR="00E07E78">
        <w:rPr>
          <w:lang w:val="ru-RU" w:eastAsia="en-US"/>
        </w:rPr>
        <w:t xml:space="preserve">оплату </w:t>
      </w:r>
      <w:bookmarkEnd w:id="85"/>
      <w:bookmarkEnd w:id="86"/>
      <w:bookmarkEnd w:id="87"/>
      <w:r w:rsidR="00E07E78">
        <w:rPr>
          <w:lang w:val="ru-RU" w:eastAsia="en-US"/>
        </w:rPr>
        <w:t>труда</w:t>
      </w:r>
      <w:bookmarkEnd w:id="88"/>
    </w:p>
    <w:p w14:paraId="19DE0CF8" w14:textId="77777777" w:rsidR="005D29C2" w:rsidRPr="005D29C2" w:rsidRDefault="005D29C2" w:rsidP="005E31F5">
      <w:pPr>
        <w:rPr>
          <w:lang w:val="ru-RU"/>
        </w:rPr>
      </w:pPr>
      <w:r w:rsidRPr="005D29C2">
        <w:rPr>
          <w:lang w:val="ru-RU"/>
        </w:rPr>
        <w:t xml:space="preserve">Общая сумма затрат на оплату труда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5D29C2">
        <w:rPr>
          <w:lang w:val="ru-RU"/>
        </w:rPr>
        <w:t xml:space="preserve"> определяется по формуле:</w:t>
      </w:r>
    </w:p>
    <w:p w14:paraId="76A44688" w14:textId="77777777" w:rsidR="005D29C2" w:rsidRPr="005D29C2" w:rsidRDefault="00000000" w:rsidP="005E31F5">
      <w:pPr>
        <w:jc w:val="center"/>
        <w:rPr>
          <w:szCs w:val="28"/>
          <w:lang w:val="ru-RU" w:eastAsia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val="ru-RU" w:eastAsia="en-US"/>
              </w:rPr>
              <m:t>З</m:t>
            </m:r>
          </m:e>
          <m:sub>
            <m:r>
              <w:rPr>
                <w:rFonts w:ascii="Cambria Math" w:hAnsi="Cambria Math"/>
                <w:szCs w:val="28"/>
                <w:lang w:val="ru-RU" w:eastAsia="en-US"/>
              </w:rPr>
              <m:t>тр</m:t>
            </m:r>
          </m:sub>
        </m:sSub>
        <m:r>
          <w:rPr>
            <w:rFonts w:ascii="Cambria Math" w:hAnsi="Cambria Math"/>
            <w:szCs w:val="28"/>
            <w:lang w:val="ru-RU" w:eastAsia="en-US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Cs w:val="28"/>
                <w:lang w:eastAsia="en-US"/>
              </w:rPr>
              <m:t>i</m:t>
            </m:r>
            <m:r>
              <w:rPr>
                <w:rFonts w:ascii="Cambria Math" w:hAnsi="Cambria Math"/>
                <w:szCs w:val="28"/>
                <w:lang w:val="ru-RU" w:eastAsia="en-US"/>
              </w:rPr>
              <m:t>=1</m:t>
            </m:r>
          </m:sub>
          <m:sup>
            <m:r>
              <w:rPr>
                <w:rFonts w:ascii="Cambria Math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ru-RU" w:eastAsia="en-US"/>
                  </w:rPr>
                  <m:t>ЧС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  <w:lang w:val="ru-RU" w:eastAsia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</m:e>
        </m:nary>
      </m:oMath>
      <w:r w:rsidR="005D29C2" w:rsidRPr="005D29C2">
        <w:rPr>
          <w:szCs w:val="28"/>
          <w:lang w:val="ru-RU" w:eastAsia="en-US"/>
        </w:rPr>
        <w:t>,</w:t>
      </w:r>
    </w:p>
    <w:p w14:paraId="1732C858" w14:textId="79A00B40" w:rsidR="005D29C2" w:rsidRPr="005D29C2" w:rsidRDefault="005D29C2" w:rsidP="005E31F5">
      <w:pPr>
        <w:rPr>
          <w:lang w:val="ru-RU"/>
        </w:rPr>
      </w:pPr>
      <w:r w:rsidRPr="005D29C2">
        <w:rPr>
          <w:szCs w:val="28"/>
          <w:lang w:val="ru-RU" w:eastAsia="en-US"/>
        </w:rPr>
        <w:t xml:space="preserve"> 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ЧС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D29C2">
        <w:rPr>
          <w:lang w:val="ru-RU"/>
        </w:rPr>
        <w:t xml:space="preserve"> – часов</w:t>
      </w:r>
      <w:r w:rsidR="00063583">
        <w:rPr>
          <w:lang w:val="ru-RU"/>
        </w:rPr>
        <w:t>ая</w:t>
      </w:r>
      <w:r w:rsidRPr="005D29C2">
        <w:rPr>
          <w:lang w:val="ru-RU"/>
        </w:rPr>
        <w:t xml:space="preserve"> ставка </w:t>
      </w:r>
      <w:r>
        <w:t>i</w:t>
      </w:r>
      <w:r w:rsidRPr="005D29C2">
        <w:rPr>
          <w:lang w:val="ru-RU"/>
        </w:rPr>
        <w:t>-го работника, руб.;</w:t>
      </w:r>
    </w:p>
    <w:p w14:paraId="123C920B" w14:textId="77777777" w:rsidR="005D29C2" w:rsidRPr="005D29C2" w:rsidRDefault="00000000" w:rsidP="005E31F5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5D29C2">
        <w:rPr>
          <w:lang w:val="ru-RU"/>
        </w:rPr>
        <w:t xml:space="preserve"> – время на разработку системы, ч;</w:t>
      </w:r>
    </w:p>
    <w:p w14:paraId="38BB5AB5" w14:textId="77777777" w:rsidR="005D29C2" w:rsidRPr="005D29C2" w:rsidRDefault="005D29C2" w:rsidP="005E31F5">
      <w:pPr>
        <w:rPr>
          <w:lang w:val="ru-RU"/>
        </w:rPr>
      </w:pPr>
      <w:r w:rsidRPr="00630607">
        <w:t>i</w:t>
      </w:r>
      <w:r w:rsidRPr="005D29C2">
        <w:rPr>
          <w:lang w:val="ru-RU"/>
        </w:rPr>
        <w:t xml:space="preserve"> – порядковый номер работника;</w:t>
      </w:r>
    </w:p>
    <w:p w14:paraId="069399C4" w14:textId="77777777" w:rsidR="005D29C2" w:rsidRPr="005D29C2" w:rsidRDefault="005D29C2" w:rsidP="005E31F5">
      <w:pPr>
        <w:rPr>
          <w:lang w:val="ru-RU"/>
        </w:rPr>
      </w:pPr>
      <w:r w:rsidRPr="00630607">
        <w:t>n</w:t>
      </w:r>
      <w:r w:rsidRPr="005D29C2">
        <w:rPr>
          <w:lang w:val="ru-RU"/>
        </w:rPr>
        <w:t xml:space="preserve"> – количество работников.</w:t>
      </w:r>
    </w:p>
    <w:p w14:paraId="677E96AB" w14:textId="77777777" w:rsidR="005D29C2" w:rsidRPr="005D29C2" w:rsidRDefault="005D29C2" w:rsidP="005E31F5">
      <w:pPr>
        <w:rPr>
          <w:lang w:val="ru-RU"/>
        </w:rPr>
      </w:pPr>
      <w:r w:rsidRPr="005D29C2">
        <w:rPr>
          <w:lang w:val="ru-RU"/>
        </w:rPr>
        <w:t>Часовая заработная плата программиста рассчитывается по формуле:</w:t>
      </w:r>
    </w:p>
    <w:p w14:paraId="7E670D3C" w14:textId="237CC7EE" w:rsidR="005D29C2" w:rsidRPr="005D29C2" w:rsidRDefault="00000000" w:rsidP="005E31F5">
      <w:pPr>
        <w:jc w:val="center"/>
        <w:rPr>
          <w:szCs w:val="28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val="ru-RU" w:eastAsia="en-US"/>
              </w:rPr>
              <m:t>ЧС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i</m:t>
            </m:r>
          </m:sub>
        </m:sSub>
        <m:r>
          <w:rPr>
            <w:rFonts w:ascii="Cambria Math" w:eastAsia="Calibri" w:hAnsi="Cambria Math"/>
            <w:szCs w:val="28"/>
            <w:lang w:val="ru-RU"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val="ru-RU" w:eastAsia="en-US"/>
                  </w:rPr>
                  <m:t>ЗП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val="ru-RU" w:eastAsia="en-US"/>
                  </w:rPr>
                  <m:t>ФРВ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den>
        </m:f>
      </m:oMath>
      <w:r w:rsidR="005D29C2" w:rsidRPr="005D29C2">
        <w:rPr>
          <w:szCs w:val="28"/>
          <w:lang w:val="ru-RU" w:eastAsia="en-US"/>
        </w:rPr>
        <w:t>,</w:t>
      </w:r>
    </w:p>
    <w:p w14:paraId="5273C54F" w14:textId="77777777" w:rsidR="005D29C2" w:rsidRPr="005D29C2" w:rsidRDefault="005D29C2" w:rsidP="005E31F5">
      <w:pPr>
        <w:rPr>
          <w:lang w:val="ru-RU"/>
        </w:rPr>
      </w:pPr>
      <w:r w:rsidRPr="005D29C2">
        <w:rPr>
          <w:szCs w:val="28"/>
          <w:lang w:val="ru-RU"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ЗП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D29C2">
        <w:rPr>
          <w:lang w:val="ru-RU"/>
        </w:rPr>
        <w:t xml:space="preserve"> – среднемесячная заработная плата разработчика системы, руб.;</w:t>
      </w:r>
    </w:p>
    <w:p w14:paraId="3E65541F" w14:textId="77777777" w:rsidR="005D29C2" w:rsidRPr="005D29C2" w:rsidRDefault="00000000" w:rsidP="005E31F5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ФРВ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5D29C2">
        <w:rPr>
          <w:lang w:val="ru-RU"/>
        </w:rPr>
        <w:t xml:space="preserve"> – среднемесячный фонд рабочего времени.</w:t>
      </w:r>
    </w:p>
    <w:p w14:paraId="5A7CFCAA" w14:textId="77777777" w:rsidR="00FA7A66" w:rsidRDefault="00FA7A66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3AD961A" w14:textId="35640E15" w:rsidR="00FA7A66" w:rsidRPr="00FA7A66" w:rsidRDefault="005D29C2" w:rsidP="00FA7A66">
      <w:pPr>
        <w:rPr>
          <w:lang w:val="ru-RU"/>
        </w:rPr>
      </w:pPr>
      <w:r w:rsidRPr="005D29C2">
        <w:rPr>
          <w:lang w:val="ru-RU"/>
        </w:rPr>
        <w:lastRenderedPageBreak/>
        <w:t xml:space="preserve">Стоимость одного часа работы программиста равна </w:t>
      </w:r>
      <w:r w:rsidR="00535E61">
        <w:rPr>
          <w:lang w:val="ru-RU"/>
        </w:rPr>
        <w:t>3</w:t>
      </w:r>
      <w:r w:rsidRPr="005D29C2">
        <w:rPr>
          <w:lang w:val="ru-RU"/>
        </w:rPr>
        <w:t>00 руб.</w:t>
      </w:r>
    </w:p>
    <w:p w14:paraId="00E4791D" w14:textId="03E1ACC4" w:rsidR="005D29C2" w:rsidRPr="00FA7A66" w:rsidRDefault="005D29C2" w:rsidP="00FA7A66">
      <w:pPr>
        <w:rPr>
          <w:lang w:val="ru-RU"/>
        </w:rPr>
      </w:pPr>
      <w:r w:rsidRPr="005D29C2">
        <w:rPr>
          <w:lang w:val="ru-RU"/>
        </w:rPr>
        <w:t xml:space="preserve">Общая сумма затрат на оплату труда равна: </w:t>
      </w:r>
    </w:p>
    <w:p w14:paraId="58070595" w14:textId="2F2A0043" w:rsidR="005D29C2" w:rsidRPr="005D29C2" w:rsidRDefault="00535E61" w:rsidP="005E31F5">
      <w:pPr>
        <w:rPr>
          <w:lang w:val="ru-RU"/>
        </w:rPr>
      </w:pPr>
      <w:r>
        <w:rPr>
          <w:lang w:val="ru-RU"/>
        </w:rPr>
        <w:t>550</w:t>
      </w:r>
      <w:r w:rsidR="005D29C2" w:rsidRPr="005D29C2">
        <w:rPr>
          <w:lang w:val="ru-RU"/>
        </w:rPr>
        <w:t xml:space="preserve"> ч. × 300 руб. = 1</w:t>
      </w:r>
      <w:r>
        <w:rPr>
          <w:lang w:val="ru-RU"/>
        </w:rPr>
        <w:t>65</w:t>
      </w:r>
      <w:r w:rsidR="005D29C2" w:rsidRPr="005D29C2">
        <w:rPr>
          <w:lang w:val="ru-RU"/>
        </w:rPr>
        <w:t xml:space="preserve"> 000 руб.</w:t>
      </w:r>
    </w:p>
    <w:p w14:paraId="206DF9E0" w14:textId="6EA66542" w:rsidR="005D29C2" w:rsidRPr="005D29C2" w:rsidRDefault="005D29C2" w:rsidP="005D29C2">
      <w:pPr>
        <w:pStyle w:val="2"/>
        <w:rPr>
          <w:b w:val="0"/>
          <w:bCs w:val="0"/>
          <w:lang w:val="ru-RU" w:eastAsia="en-US"/>
        </w:rPr>
      </w:pPr>
      <w:bookmarkStart w:id="89" w:name="_Toc106349578"/>
      <w:bookmarkStart w:id="90" w:name="_Toc106599063"/>
      <w:bookmarkStart w:id="91" w:name="_Toc106612835"/>
      <w:bookmarkStart w:id="92" w:name="_Toc168055615"/>
      <w:r w:rsidRPr="005D29C2">
        <w:rPr>
          <w:lang w:val="ru-RU" w:eastAsia="en-US"/>
        </w:rPr>
        <w:t>6.5 Расчет</w:t>
      </w:r>
      <w:r w:rsidR="005954D7">
        <w:rPr>
          <w:lang w:val="ru-RU" w:eastAsia="en-US"/>
        </w:rPr>
        <w:t xml:space="preserve"> отчислений</w:t>
      </w:r>
      <w:r w:rsidRPr="005D29C2">
        <w:rPr>
          <w:lang w:val="ru-RU" w:eastAsia="en-US"/>
        </w:rPr>
        <w:t xml:space="preserve"> на социальные нужды</w:t>
      </w:r>
      <w:bookmarkEnd w:id="89"/>
      <w:bookmarkEnd w:id="90"/>
      <w:bookmarkEnd w:id="91"/>
      <w:bookmarkEnd w:id="92"/>
    </w:p>
    <w:p w14:paraId="3617D606" w14:textId="77777777" w:rsidR="005D29C2" w:rsidRPr="005D29C2" w:rsidRDefault="005D29C2" w:rsidP="005D29C2">
      <w:pPr>
        <w:pStyle w:val="aa"/>
        <w:widowControl w:val="0"/>
        <w:autoSpaceDE w:val="0"/>
        <w:rPr>
          <w:szCs w:val="30"/>
          <w:lang w:val="ru-RU"/>
        </w:rPr>
      </w:pPr>
      <w:r w:rsidRPr="005D29C2">
        <w:rPr>
          <w:szCs w:val="30"/>
          <w:lang w:val="ru-RU"/>
        </w:rPr>
        <w:t>Данные об отчислениях на социальные нужды представлены в таблице 14.</w:t>
      </w:r>
    </w:p>
    <w:p w14:paraId="4B7A813E" w14:textId="15BCDF83" w:rsidR="005D29C2" w:rsidRPr="00C633F7" w:rsidRDefault="00F40C50" w:rsidP="005D29C2">
      <w:pPr>
        <w:pStyle w:val="aa"/>
        <w:widowControl w:val="0"/>
        <w:autoSpaceDE w:val="0"/>
        <w:ind w:firstLine="142"/>
        <w:rPr>
          <w:rFonts w:eastAsia="Calibri"/>
          <w:szCs w:val="30"/>
          <w:lang w:val="ru-RU" w:eastAsia="en-US"/>
        </w:rPr>
      </w:pPr>
      <w:r>
        <w:rPr>
          <w:rFonts w:eastAsia="Calibri"/>
          <w:szCs w:val="30"/>
          <w:lang w:val="ru-RU" w:eastAsia="en-US"/>
        </w:rPr>
        <w:t>Таблица</w:t>
      </w:r>
      <w:r w:rsidR="005D29C2" w:rsidRPr="00C633F7">
        <w:rPr>
          <w:rFonts w:eastAsia="Calibri"/>
          <w:szCs w:val="30"/>
          <w:lang w:val="ru-RU" w:eastAsia="en-US"/>
        </w:rPr>
        <w:t xml:space="preserve"> </w:t>
      </w:r>
      <w:r w:rsidR="00EE1EFF">
        <w:rPr>
          <w:rFonts w:eastAsia="Calibri"/>
          <w:szCs w:val="30"/>
          <w:lang w:val="ru-RU" w:eastAsia="en-US"/>
        </w:rPr>
        <w:t>6.</w:t>
      </w:r>
      <w:r w:rsidR="005D29C2" w:rsidRPr="00C633F7">
        <w:rPr>
          <w:rFonts w:eastAsia="Calibri"/>
          <w:szCs w:val="30"/>
          <w:lang w:val="ru-RU" w:eastAsia="en-US"/>
        </w:rPr>
        <w:t>4 – Отчисления на социальные нужды</w:t>
      </w:r>
    </w:p>
    <w:tbl>
      <w:tblPr>
        <w:tblStyle w:val="16"/>
        <w:tblW w:w="9639" w:type="dxa"/>
        <w:tblInd w:w="137" w:type="dxa"/>
        <w:tblLook w:val="04A0" w:firstRow="1" w:lastRow="0" w:firstColumn="1" w:lastColumn="0" w:noHBand="0" w:noVBand="1"/>
      </w:tblPr>
      <w:tblGrid>
        <w:gridCol w:w="5103"/>
        <w:gridCol w:w="1559"/>
        <w:gridCol w:w="1560"/>
        <w:gridCol w:w="1417"/>
      </w:tblGrid>
      <w:tr w:rsidR="005D29C2" w:rsidRPr="0058183E" w14:paraId="43021A82" w14:textId="77777777" w:rsidTr="006516B1">
        <w:tc>
          <w:tcPr>
            <w:tcW w:w="5103" w:type="dxa"/>
            <w:vAlign w:val="center"/>
          </w:tcPr>
          <w:p w14:paraId="35BCF1EE" w14:textId="77777777" w:rsidR="005D29C2" w:rsidRPr="007A2182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A2182">
              <w:rPr>
                <w:rFonts w:ascii="Times New Roman" w:hAnsi="Times New Roman" w:cs="Times New Roman"/>
                <w:b/>
                <w:bCs/>
              </w:rPr>
              <w:t>Вид</w:t>
            </w:r>
          </w:p>
        </w:tc>
        <w:tc>
          <w:tcPr>
            <w:tcW w:w="1559" w:type="dxa"/>
            <w:vAlign w:val="center"/>
          </w:tcPr>
          <w:p w14:paraId="2C99F91A" w14:textId="77777777" w:rsidR="005D29C2" w:rsidRPr="007A2182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A2182">
              <w:rPr>
                <w:rFonts w:ascii="Times New Roman" w:hAnsi="Times New Roman" w:cs="Times New Roman"/>
                <w:b/>
                <w:bCs/>
              </w:rPr>
              <w:t>Начислено заработной платы, руб.</w:t>
            </w:r>
          </w:p>
        </w:tc>
        <w:tc>
          <w:tcPr>
            <w:tcW w:w="1560" w:type="dxa"/>
            <w:vAlign w:val="center"/>
          </w:tcPr>
          <w:p w14:paraId="29F6126B" w14:textId="77777777" w:rsidR="005D29C2" w:rsidRPr="007A2182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A2182">
              <w:rPr>
                <w:rFonts w:ascii="Times New Roman" w:hAnsi="Times New Roman" w:cs="Times New Roman"/>
                <w:b/>
                <w:bCs/>
              </w:rPr>
              <w:t>Отчисления</w:t>
            </w:r>
          </w:p>
          <w:p w14:paraId="602D60A5" w14:textId="77777777" w:rsidR="005D29C2" w:rsidRPr="007A2182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A2182">
              <w:rPr>
                <w:rFonts w:ascii="Times New Roman" w:hAnsi="Times New Roman" w:cs="Times New Roman"/>
                <w:b/>
                <w:bCs/>
              </w:rPr>
              <w:t>%</w:t>
            </w:r>
          </w:p>
        </w:tc>
        <w:tc>
          <w:tcPr>
            <w:tcW w:w="1417" w:type="dxa"/>
            <w:vAlign w:val="center"/>
          </w:tcPr>
          <w:p w14:paraId="47E1889C" w14:textId="77777777" w:rsidR="005D29C2" w:rsidRPr="007A2182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A2182">
              <w:rPr>
                <w:rFonts w:ascii="Times New Roman" w:hAnsi="Times New Roman" w:cs="Times New Roman"/>
                <w:b/>
                <w:bCs/>
              </w:rPr>
              <w:t>Сумма,</w:t>
            </w:r>
          </w:p>
          <w:p w14:paraId="3242AD60" w14:textId="77777777" w:rsidR="005D29C2" w:rsidRPr="007A2182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A2182">
              <w:rPr>
                <w:rFonts w:ascii="Times New Roman" w:hAnsi="Times New Roman" w:cs="Times New Roman"/>
                <w:b/>
                <w:bCs/>
              </w:rPr>
              <w:t>руб.</w:t>
            </w:r>
          </w:p>
        </w:tc>
      </w:tr>
      <w:tr w:rsidR="005D29C2" w:rsidRPr="0058183E" w14:paraId="412F2D6F" w14:textId="77777777" w:rsidTr="006516B1">
        <w:tc>
          <w:tcPr>
            <w:tcW w:w="5103" w:type="dxa"/>
          </w:tcPr>
          <w:p w14:paraId="42BFD6E0" w14:textId="77777777" w:rsidR="005D29C2" w:rsidRPr="007A2182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Фонд социального страхования РФ</w:t>
            </w:r>
          </w:p>
        </w:tc>
        <w:tc>
          <w:tcPr>
            <w:tcW w:w="1559" w:type="dxa"/>
            <w:vMerge w:val="restart"/>
            <w:vAlign w:val="center"/>
          </w:tcPr>
          <w:p w14:paraId="54A32D8F" w14:textId="795261CB" w:rsidR="005D29C2" w:rsidRPr="007A2182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1</w:t>
            </w:r>
            <w:r w:rsidR="00535E61">
              <w:rPr>
                <w:rFonts w:ascii="Times New Roman" w:eastAsia="Calibri" w:hAnsi="Times New Roman" w:cs="Times New Roman"/>
                <w:lang w:eastAsia="en-US"/>
              </w:rPr>
              <w:t>65</w:t>
            </w:r>
            <w:r w:rsidRPr="007A2182">
              <w:rPr>
                <w:rFonts w:ascii="Times New Roman" w:eastAsia="Calibri" w:hAnsi="Times New Roman" w:cs="Times New Roman"/>
                <w:lang w:eastAsia="en-US"/>
              </w:rPr>
              <w:t xml:space="preserve"> 000</w:t>
            </w:r>
          </w:p>
        </w:tc>
        <w:tc>
          <w:tcPr>
            <w:tcW w:w="1560" w:type="dxa"/>
          </w:tcPr>
          <w:p w14:paraId="1317AD28" w14:textId="77777777" w:rsidR="005D29C2" w:rsidRPr="007A2182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2,9</w:t>
            </w:r>
          </w:p>
        </w:tc>
        <w:tc>
          <w:tcPr>
            <w:tcW w:w="1417" w:type="dxa"/>
          </w:tcPr>
          <w:p w14:paraId="0E5A81B8" w14:textId="6727F574" w:rsidR="005D29C2" w:rsidRPr="00535E61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lang w:val="en-US" w:eastAsia="en-US"/>
              </w:rPr>
              <w:t>4785</w:t>
            </w:r>
          </w:p>
        </w:tc>
      </w:tr>
      <w:tr w:rsidR="005D29C2" w:rsidRPr="0058183E" w14:paraId="559C0828" w14:textId="77777777" w:rsidTr="006516B1">
        <w:tc>
          <w:tcPr>
            <w:tcW w:w="5103" w:type="dxa"/>
          </w:tcPr>
          <w:p w14:paraId="49EEE100" w14:textId="77777777" w:rsidR="005D29C2" w:rsidRPr="007A2182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Фонд обязательного медицинского страхования</w:t>
            </w:r>
          </w:p>
        </w:tc>
        <w:tc>
          <w:tcPr>
            <w:tcW w:w="1559" w:type="dxa"/>
            <w:vMerge/>
          </w:tcPr>
          <w:p w14:paraId="6C3AA97E" w14:textId="77777777" w:rsidR="005D29C2" w:rsidRPr="007A2182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</w:p>
        </w:tc>
        <w:tc>
          <w:tcPr>
            <w:tcW w:w="1560" w:type="dxa"/>
          </w:tcPr>
          <w:p w14:paraId="21854794" w14:textId="77777777" w:rsidR="005D29C2" w:rsidRPr="007A2182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5,1</w:t>
            </w:r>
          </w:p>
        </w:tc>
        <w:tc>
          <w:tcPr>
            <w:tcW w:w="1417" w:type="dxa"/>
          </w:tcPr>
          <w:p w14:paraId="1117B589" w14:textId="569585EC" w:rsidR="005D29C2" w:rsidRPr="00535E61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lang w:val="en-US" w:eastAsia="en-US"/>
              </w:rPr>
              <w:t>8415</w:t>
            </w:r>
          </w:p>
        </w:tc>
      </w:tr>
      <w:tr w:rsidR="005D29C2" w:rsidRPr="0058183E" w14:paraId="15584D75" w14:textId="77777777" w:rsidTr="006516B1">
        <w:tc>
          <w:tcPr>
            <w:tcW w:w="5103" w:type="dxa"/>
          </w:tcPr>
          <w:p w14:paraId="5DF1D9FF" w14:textId="77777777" w:rsidR="005D29C2" w:rsidRPr="007A2182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Пенсионный фонд РФ</w:t>
            </w:r>
          </w:p>
        </w:tc>
        <w:tc>
          <w:tcPr>
            <w:tcW w:w="1559" w:type="dxa"/>
            <w:vMerge/>
          </w:tcPr>
          <w:p w14:paraId="2244E1F5" w14:textId="77777777" w:rsidR="005D29C2" w:rsidRPr="007A2182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</w:p>
        </w:tc>
        <w:tc>
          <w:tcPr>
            <w:tcW w:w="1560" w:type="dxa"/>
          </w:tcPr>
          <w:p w14:paraId="479D3112" w14:textId="77777777" w:rsidR="005D29C2" w:rsidRPr="000E52B4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val="en-US"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22</w:t>
            </w:r>
          </w:p>
        </w:tc>
        <w:tc>
          <w:tcPr>
            <w:tcW w:w="1417" w:type="dxa"/>
          </w:tcPr>
          <w:p w14:paraId="74705ACD" w14:textId="36E5BDC3" w:rsidR="005D29C2" w:rsidRPr="00535E61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lang w:val="en-US" w:eastAsia="en-US"/>
              </w:rPr>
              <w:t>36</w:t>
            </w:r>
            <w:r w:rsidR="00F75E5C">
              <w:rPr>
                <w:rFonts w:ascii="Times New Roman" w:eastAsia="Calibri" w:hAnsi="Times New Roman" w:cs="Times New Roman"/>
                <w:lang w:eastAsia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lang w:val="en-US" w:eastAsia="en-US"/>
              </w:rPr>
              <w:t>300</w:t>
            </w:r>
          </w:p>
        </w:tc>
      </w:tr>
      <w:tr w:rsidR="005D29C2" w:rsidRPr="0058183E" w14:paraId="44D9B3CA" w14:textId="77777777" w:rsidTr="006516B1">
        <w:tc>
          <w:tcPr>
            <w:tcW w:w="8222" w:type="dxa"/>
            <w:gridSpan w:val="3"/>
          </w:tcPr>
          <w:p w14:paraId="77A03307" w14:textId="77777777" w:rsidR="005D29C2" w:rsidRPr="007A2182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Итого</w:t>
            </w:r>
          </w:p>
        </w:tc>
        <w:tc>
          <w:tcPr>
            <w:tcW w:w="1417" w:type="dxa"/>
          </w:tcPr>
          <w:p w14:paraId="57D29637" w14:textId="26ADB097" w:rsidR="005D29C2" w:rsidRPr="00535E61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lang w:val="en-US" w:eastAsia="en-US"/>
              </w:rPr>
              <w:t>49</w:t>
            </w:r>
            <w:r w:rsidR="00F75E5C">
              <w:rPr>
                <w:rFonts w:ascii="Times New Roman" w:eastAsia="Calibri" w:hAnsi="Times New Roman" w:cs="Times New Roman"/>
                <w:lang w:eastAsia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lang w:val="en-US" w:eastAsia="en-US"/>
              </w:rPr>
              <w:t>500</w:t>
            </w:r>
          </w:p>
        </w:tc>
      </w:tr>
    </w:tbl>
    <w:p w14:paraId="6ED3373A" w14:textId="7A25DE73" w:rsidR="005D29C2" w:rsidRPr="00C633F7" w:rsidRDefault="005D29C2" w:rsidP="005D29C2">
      <w:pPr>
        <w:pStyle w:val="2"/>
        <w:rPr>
          <w:b w:val="0"/>
          <w:bCs w:val="0"/>
          <w:lang w:val="ru-RU" w:eastAsia="en-US"/>
        </w:rPr>
      </w:pPr>
      <w:bookmarkStart w:id="93" w:name="_Toc106349579"/>
      <w:bookmarkStart w:id="94" w:name="_Toc106599064"/>
      <w:bookmarkStart w:id="95" w:name="_Toc106612836"/>
      <w:bookmarkStart w:id="96" w:name="_Toc168055616"/>
      <w:r w:rsidRPr="002579A1">
        <w:rPr>
          <w:lang w:eastAsia="en-US"/>
        </w:rPr>
        <w:t>6.</w:t>
      </w:r>
      <w:r w:rsidR="008039FE">
        <w:rPr>
          <w:lang w:val="ru-RU" w:eastAsia="en-US"/>
        </w:rPr>
        <w:t>6</w:t>
      </w:r>
      <w:r w:rsidRPr="002579A1">
        <w:rPr>
          <w:lang w:eastAsia="en-US"/>
        </w:rPr>
        <w:t xml:space="preserve"> </w:t>
      </w:r>
      <w:r w:rsidR="00C633F7">
        <w:rPr>
          <w:lang w:val="ru-RU"/>
        </w:rPr>
        <w:t>Себестоимость</w:t>
      </w:r>
      <w:r w:rsidRPr="002579A1">
        <w:rPr>
          <w:lang w:eastAsia="en-US"/>
        </w:rPr>
        <w:t xml:space="preserve"> </w:t>
      </w:r>
      <w:bookmarkEnd w:id="93"/>
      <w:bookmarkEnd w:id="94"/>
      <w:bookmarkEnd w:id="95"/>
      <w:r w:rsidR="00C633F7">
        <w:rPr>
          <w:lang w:val="ru-RU" w:eastAsia="en-US"/>
        </w:rPr>
        <w:t>проекта</w:t>
      </w:r>
      <w:bookmarkEnd w:id="96"/>
    </w:p>
    <w:p w14:paraId="37FAAD06" w14:textId="2C6E5974" w:rsidR="005D29C2" w:rsidRPr="005D29C2" w:rsidRDefault="005D29C2" w:rsidP="005D29C2">
      <w:pPr>
        <w:pStyle w:val="aa"/>
        <w:widowControl w:val="0"/>
        <w:autoSpaceDE w:val="0"/>
        <w:rPr>
          <w:szCs w:val="30"/>
          <w:lang w:val="ru-RU"/>
        </w:rPr>
      </w:pPr>
      <w:r w:rsidRPr="005D29C2">
        <w:rPr>
          <w:szCs w:val="30"/>
          <w:lang w:val="ru-RU"/>
        </w:rPr>
        <w:t xml:space="preserve">В таблице </w:t>
      </w:r>
      <w:r w:rsidR="006B3A6C">
        <w:rPr>
          <w:szCs w:val="30"/>
          <w:lang w:val="ru-RU"/>
        </w:rPr>
        <w:t>6.</w:t>
      </w:r>
      <w:r w:rsidRPr="005D29C2">
        <w:rPr>
          <w:szCs w:val="30"/>
          <w:lang w:val="ru-RU"/>
        </w:rPr>
        <w:t>5 представлен расчет себестоимости проекта.</w:t>
      </w:r>
    </w:p>
    <w:p w14:paraId="26CC89E3" w14:textId="7B403A49" w:rsidR="005D29C2" w:rsidRPr="00630607" w:rsidRDefault="002C148D" w:rsidP="005D29C2">
      <w:pPr>
        <w:pStyle w:val="aa"/>
        <w:widowControl w:val="0"/>
        <w:autoSpaceDE w:val="0"/>
        <w:ind w:firstLine="142"/>
        <w:rPr>
          <w:rFonts w:eastAsia="Calibri"/>
          <w:szCs w:val="30"/>
          <w:lang w:eastAsia="en-US"/>
        </w:rPr>
      </w:pPr>
      <w:r>
        <w:rPr>
          <w:rFonts w:eastAsia="Calibri"/>
          <w:szCs w:val="30"/>
          <w:lang w:val="ru-RU" w:eastAsia="en-US"/>
        </w:rPr>
        <w:t>Таблица</w:t>
      </w:r>
      <w:r w:rsidR="005D29C2">
        <w:rPr>
          <w:rFonts w:eastAsia="Calibri"/>
          <w:szCs w:val="30"/>
          <w:lang w:eastAsia="en-US"/>
        </w:rPr>
        <w:t xml:space="preserve"> </w:t>
      </w:r>
      <w:r w:rsidR="006B3A6C">
        <w:rPr>
          <w:rFonts w:eastAsia="Calibri"/>
          <w:szCs w:val="30"/>
          <w:lang w:val="ru-RU" w:eastAsia="en-US"/>
        </w:rPr>
        <w:t>6.</w:t>
      </w:r>
      <w:r w:rsidR="005D29C2">
        <w:rPr>
          <w:rFonts w:eastAsia="Calibri"/>
          <w:szCs w:val="30"/>
          <w:lang w:eastAsia="en-US"/>
        </w:rPr>
        <w:t>5</w:t>
      </w:r>
      <w:r w:rsidR="005D29C2" w:rsidRPr="00630607">
        <w:rPr>
          <w:rFonts w:eastAsia="Calibri"/>
          <w:szCs w:val="30"/>
          <w:lang w:eastAsia="en-US"/>
        </w:rPr>
        <w:t xml:space="preserve"> –</w:t>
      </w:r>
      <w:r>
        <w:rPr>
          <w:rFonts w:eastAsia="Calibri"/>
          <w:szCs w:val="30"/>
          <w:lang w:val="ru-RU" w:eastAsia="en-US"/>
        </w:rPr>
        <w:t xml:space="preserve"> Себестоимость проекта</w:t>
      </w:r>
    </w:p>
    <w:tbl>
      <w:tblPr>
        <w:tblStyle w:val="16"/>
        <w:tblW w:w="9639" w:type="dxa"/>
        <w:tblInd w:w="137" w:type="dxa"/>
        <w:tblLook w:val="04A0" w:firstRow="1" w:lastRow="0" w:firstColumn="1" w:lastColumn="0" w:noHBand="0" w:noVBand="1"/>
      </w:tblPr>
      <w:tblGrid>
        <w:gridCol w:w="7655"/>
        <w:gridCol w:w="1984"/>
      </w:tblGrid>
      <w:tr w:rsidR="005D29C2" w:rsidRPr="0058183E" w14:paraId="309FD7BE" w14:textId="77777777" w:rsidTr="006516B1">
        <w:tc>
          <w:tcPr>
            <w:tcW w:w="7655" w:type="dxa"/>
            <w:vAlign w:val="center"/>
          </w:tcPr>
          <w:p w14:paraId="0FD2809E" w14:textId="77777777" w:rsidR="005D29C2" w:rsidRPr="00F65C8E" w:rsidRDefault="005D29C2" w:rsidP="00695188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65C8E">
              <w:rPr>
                <w:rFonts w:ascii="Times New Roman" w:hAnsi="Times New Roman" w:cs="Times New Roman"/>
                <w:b/>
                <w:bCs/>
              </w:rPr>
              <w:t>Статьи затрат</w:t>
            </w:r>
          </w:p>
        </w:tc>
        <w:tc>
          <w:tcPr>
            <w:tcW w:w="1984" w:type="dxa"/>
            <w:vAlign w:val="center"/>
          </w:tcPr>
          <w:p w14:paraId="199CD4E3" w14:textId="77777777" w:rsidR="005D29C2" w:rsidRPr="00F65C8E" w:rsidRDefault="005D29C2" w:rsidP="00695188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65C8E">
              <w:rPr>
                <w:rFonts w:ascii="Times New Roman" w:hAnsi="Times New Roman" w:cs="Times New Roman"/>
                <w:b/>
                <w:bCs/>
              </w:rPr>
              <w:t>Сумма, руб.</w:t>
            </w:r>
          </w:p>
        </w:tc>
      </w:tr>
      <w:tr w:rsidR="005D29C2" w:rsidRPr="0058183E" w14:paraId="0F5B6A89" w14:textId="77777777" w:rsidTr="006516B1">
        <w:tc>
          <w:tcPr>
            <w:tcW w:w="7655" w:type="dxa"/>
          </w:tcPr>
          <w:p w14:paraId="7F244E3D" w14:textId="77777777" w:rsidR="005D29C2" w:rsidRPr="00F65C8E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F65C8E">
              <w:rPr>
                <w:rFonts w:ascii="Times New Roman" w:hAnsi="Times New Roman" w:cs="Times New Roman"/>
              </w:rPr>
              <w:t>Затраты на материальные ресурсы</w:t>
            </w:r>
          </w:p>
        </w:tc>
        <w:tc>
          <w:tcPr>
            <w:tcW w:w="1984" w:type="dxa"/>
          </w:tcPr>
          <w:p w14:paraId="2EDA7F89" w14:textId="1DAD00EE" w:rsidR="005D29C2" w:rsidRPr="00F65C8E" w:rsidRDefault="00535E61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  <w:r w:rsidR="005D29C2" w:rsidRPr="00F65C8E">
              <w:rPr>
                <w:rFonts w:ascii="Times New Roman" w:hAnsi="Times New Roman" w:cs="Times New Roman"/>
              </w:rPr>
              <w:t>0 000</w:t>
            </w:r>
          </w:p>
        </w:tc>
      </w:tr>
      <w:tr w:rsidR="005D29C2" w:rsidRPr="0058183E" w14:paraId="4367AC16" w14:textId="77777777" w:rsidTr="006516B1">
        <w:tc>
          <w:tcPr>
            <w:tcW w:w="7655" w:type="dxa"/>
          </w:tcPr>
          <w:p w14:paraId="4112D359" w14:textId="77777777" w:rsidR="005D29C2" w:rsidRPr="00F65C8E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F65C8E">
              <w:rPr>
                <w:rFonts w:ascii="Times New Roman" w:hAnsi="Times New Roman" w:cs="Times New Roman"/>
              </w:rPr>
              <w:t>Затраты на оплату труда</w:t>
            </w:r>
          </w:p>
        </w:tc>
        <w:tc>
          <w:tcPr>
            <w:tcW w:w="1984" w:type="dxa"/>
          </w:tcPr>
          <w:p w14:paraId="0A42E569" w14:textId="7FAB4F1B" w:rsidR="005D29C2" w:rsidRPr="00F65C8E" w:rsidRDefault="005D29C2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 w:rsidRPr="00F65C8E">
              <w:rPr>
                <w:rFonts w:ascii="Times New Roman" w:hAnsi="Times New Roman" w:cs="Times New Roman"/>
              </w:rPr>
              <w:t>1</w:t>
            </w:r>
            <w:r w:rsidR="00535E61">
              <w:rPr>
                <w:rFonts w:ascii="Times New Roman" w:hAnsi="Times New Roman" w:cs="Times New Roman"/>
              </w:rPr>
              <w:t>65</w:t>
            </w:r>
            <w:r w:rsidRPr="00F65C8E">
              <w:rPr>
                <w:rFonts w:ascii="Times New Roman" w:hAnsi="Times New Roman" w:cs="Times New Roman"/>
              </w:rPr>
              <w:t xml:space="preserve"> 000</w:t>
            </w:r>
          </w:p>
        </w:tc>
      </w:tr>
      <w:tr w:rsidR="005D29C2" w:rsidRPr="0058183E" w14:paraId="6C5885E0" w14:textId="77777777" w:rsidTr="006516B1">
        <w:tc>
          <w:tcPr>
            <w:tcW w:w="7655" w:type="dxa"/>
          </w:tcPr>
          <w:p w14:paraId="7B4191A5" w14:textId="77777777" w:rsidR="005D29C2" w:rsidRPr="00F65C8E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F65C8E">
              <w:rPr>
                <w:rFonts w:ascii="Times New Roman" w:hAnsi="Times New Roman" w:cs="Times New Roman"/>
              </w:rPr>
              <w:t>Отчисление на социальные нужды</w:t>
            </w:r>
          </w:p>
        </w:tc>
        <w:tc>
          <w:tcPr>
            <w:tcW w:w="1984" w:type="dxa"/>
          </w:tcPr>
          <w:p w14:paraId="1D7D55FD" w14:textId="604C30C7" w:rsidR="005D29C2" w:rsidRPr="00535E61" w:rsidRDefault="0050164C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49 500</w:t>
            </w:r>
          </w:p>
        </w:tc>
      </w:tr>
      <w:tr w:rsidR="005D29C2" w:rsidRPr="0058183E" w14:paraId="30131F8E" w14:textId="77777777" w:rsidTr="006516B1">
        <w:tc>
          <w:tcPr>
            <w:tcW w:w="7655" w:type="dxa"/>
          </w:tcPr>
          <w:p w14:paraId="1B14E0B5" w14:textId="77777777" w:rsidR="005D29C2" w:rsidRPr="00F65C8E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F65C8E">
              <w:rPr>
                <w:rFonts w:ascii="Times New Roman" w:hAnsi="Times New Roman" w:cs="Times New Roman"/>
              </w:rPr>
              <w:t>Итого по смете</w:t>
            </w:r>
          </w:p>
        </w:tc>
        <w:tc>
          <w:tcPr>
            <w:tcW w:w="1984" w:type="dxa"/>
          </w:tcPr>
          <w:p w14:paraId="0AFD3CD3" w14:textId="1B0E6116" w:rsidR="005D29C2" w:rsidRPr="00F65C8E" w:rsidRDefault="005D29C2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 w:rsidRPr="00F65C8E">
              <w:rPr>
                <w:rFonts w:ascii="Times New Roman" w:hAnsi="Times New Roman" w:cs="Times New Roman"/>
              </w:rPr>
              <w:t>3</w:t>
            </w:r>
            <w:r w:rsidR="004B01DE">
              <w:rPr>
                <w:rFonts w:ascii="Times New Roman" w:hAnsi="Times New Roman" w:cs="Times New Roman"/>
                <w:lang w:val="en-US"/>
              </w:rPr>
              <w:t>04</w:t>
            </w:r>
            <w:r w:rsidRPr="00F65C8E">
              <w:rPr>
                <w:rFonts w:ascii="Times New Roman" w:hAnsi="Times New Roman" w:cs="Times New Roman"/>
              </w:rPr>
              <w:t xml:space="preserve"> </w:t>
            </w:r>
            <w:r w:rsidR="004B01DE">
              <w:rPr>
                <w:rFonts w:ascii="Times New Roman" w:hAnsi="Times New Roman" w:cs="Times New Roman"/>
                <w:lang w:val="en-US"/>
              </w:rPr>
              <w:t>5</w:t>
            </w:r>
            <w:r w:rsidRPr="00F65C8E">
              <w:rPr>
                <w:rFonts w:ascii="Times New Roman" w:hAnsi="Times New Roman" w:cs="Times New Roman"/>
              </w:rPr>
              <w:t>00</w:t>
            </w:r>
          </w:p>
        </w:tc>
      </w:tr>
    </w:tbl>
    <w:p w14:paraId="68AE4733" w14:textId="6E43E684" w:rsidR="005D29C2" w:rsidRPr="006516B1" w:rsidRDefault="005D29C2" w:rsidP="005D29C2">
      <w:pPr>
        <w:pStyle w:val="2"/>
        <w:rPr>
          <w:b w:val="0"/>
          <w:bCs w:val="0"/>
          <w:lang w:val="ru-RU" w:eastAsia="en-US"/>
        </w:rPr>
      </w:pPr>
      <w:bookmarkStart w:id="97" w:name="_Toc106349580"/>
      <w:bookmarkStart w:id="98" w:name="_Toc106599065"/>
      <w:bookmarkStart w:id="99" w:name="_Toc106612837"/>
      <w:bookmarkStart w:id="100" w:name="_Toc168055617"/>
      <w:r w:rsidRPr="006516B1">
        <w:rPr>
          <w:lang w:val="ru-RU" w:eastAsia="en-US"/>
        </w:rPr>
        <w:t>6.</w:t>
      </w:r>
      <w:r w:rsidR="008039FE">
        <w:rPr>
          <w:lang w:val="ru-RU" w:eastAsia="en-US"/>
        </w:rPr>
        <w:t>7</w:t>
      </w:r>
      <w:r w:rsidRPr="006516B1">
        <w:rPr>
          <w:lang w:val="ru-RU" w:eastAsia="en-US"/>
        </w:rPr>
        <w:t xml:space="preserve"> </w:t>
      </w:r>
      <w:r w:rsidR="00D44896">
        <w:rPr>
          <w:lang w:val="ru-RU" w:eastAsia="en-US"/>
        </w:rPr>
        <w:t>Расчёт</w:t>
      </w:r>
      <w:r w:rsidRPr="006516B1">
        <w:rPr>
          <w:lang w:val="ru-RU" w:eastAsia="en-US"/>
        </w:rPr>
        <w:t xml:space="preserve"> </w:t>
      </w:r>
      <w:r w:rsidR="00D44896">
        <w:rPr>
          <w:lang w:val="ru-RU" w:eastAsia="en-US"/>
        </w:rPr>
        <w:t xml:space="preserve">плановой </w:t>
      </w:r>
      <w:bookmarkEnd w:id="97"/>
      <w:bookmarkEnd w:id="98"/>
      <w:bookmarkEnd w:id="99"/>
      <w:r w:rsidR="00D44896">
        <w:rPr>
          <w:lang w:val="ru-RU" w:eastAsia="en-US"/>
        </w:rPr>
        <w:t>прибыли</w:t>
      </w:r>
      <w:bookmarkEnd w:id="100"/>
    </w:p>
    <w:p w14:paraId="00EE6DB6" w14:textId="185F1B0E" w:rsidR="005D29C2" w:rsidRPr="00623658" w:rsidRDefault="00D44896" w:rsidP="00EC1716">
      <w:pPr>
        <w:rPr>
          <w:lang w:val="ru-RU"/>
        </w:rPr>
      </w:pPr>
      <w:r>
        <w:rPr>
          <w:lang w:val="ru-RU"/>
        </w:rPr>
        <w:t xml:space="preserve">Прибыль </w:t>
      </w:r>
      <w:r w:rsidR="005D29C2" w:rsidRPr="00623658">
        <w:rPr>
          <w:lang w:val="ru-RU"/>
        </w:rPr>
        <w:t xml:space="preserve">П </w:t>
      </w:r>
      <w:r>
        <w:rPr>
          <w:lang w:val="ru-RU"/>
        </w:rPr>
        <w:t xml:space="preserve">рассчитывается </w:t>
      </w:r>
      <w:r w:rsidR="00623658">
        <w:rPr>
          <w:lang w:val="ru-RU"/>
        </w:rPr>
        <w:t>по формуле</w:t>
      </w:r>
    </w:p>
    <w:p w14:paraId="55F38E19" w14:textId="24A30B03" w:rsidR="005D29C2" w:rsidRPr="006516B1" w:rsidRDefault="005D29C2" w:rsidP="00EC1716">
      <w:pPr>
        <w:jc w:val="center"/>
        <w:rPr>
          <w:szCs w:val="28"/>
          <w:lang w:val="ru-RU" w:eastAsia="en-US"/>
        </w:rPr>
      </w:pPr>
      <m:oMath>
        <m:r>
          <w:rPr>
            <w:rFonts w:ascii="Cambria Math" w:eastAsia="Calibri" w:hAnsi="Cambria Math"/>
            <w:szCs w:val="28"/>
            <w:lang w:val="ru-RU" w:eastAsia="en-US"/>
          </w:rPr>
          <m:t>П=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val="ru-RU" w:eastAsia="en-US"/>
                  </w:rPr>
                  <m:t>С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val="ru-RU" w:eastAsia="en-US"/>
                  </w:rPr>
                  <m:t>пол</m:t>
                </m:r>
              </m:sub>
            </m:sSub>
            <m:r>
              <w:rPr>
                <w:rFonts w:ascii="Cambria Math" w:eastAsia="Calibri" w:hAnsi="Cambria Math"/>
                <w:szCs w:val="28"/>
                <w:lang w:val="ru-RU" w:eastAsia="en-US"/>
              </w:rPr>
              <m:t>×</m:t>
            </m:r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val="ru-RU" w:eastAsia="en-US"/>
                  </w:rPr>
                  <m:t>Р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val="ru-RU" w:eastAsia="en-US"/>
                  </w:rPr>
                  <m:t>н</m:t>
                </m:r>
              </m:sub>
            </m:sSub>
          </m:num>
          <m:den>
            <m:r>
              <w:rPr>
                <w:rFonts w:ascii="Cambria Math" w:eastAsia="Calibri" w:hAnsi="Cambria Math"/>
                <w:szCs w:val="28"/>
                <w:lang w:val="ru-RU" w:eastAsia="en-US"/>
              </w:rPr>
              <m:t>100</m:t>
            </m:r>
          </m:den>
        </m:f>
      </m:oMath>
      <w:r w:rsidRPr="006516B1">
        <w:rPr>
          <w:szCs w:val="28"/>
          <w:lang w:val="ru-RU" w:eastAsia="en-US"/>
        </w:rPr>
        <w:t>,</w:t>
      </w:r>
    </w:p>
    <w:p w14:paraId="0261164A" w14:textId="3DEF3E1B" w:rsidR="00FA7A66" w:rsidRPr="00704C5C" w:rsidRDefault="005D29C2" w:rsidP="008039FE">
      <w:pPr>
        <w:rPr>
          <w:lang w:val="ru-RU"/>
        </w:rPr>
      </w:pPr>
      <w:r w:rsidRPr="005D29C2">
        <w:rPr>
          <w:szCs w:val="28"/>
          <w:lang w:val="ru-RU"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5D29C2">
        <w:rPr>
          <w:lang w:val="ru-RU"/>
        </w:rPr>
        <w:t xml:space="preserve"> – полная себестоимость, руб.;</w:t>
      </w:r>
      <w:r w:rsidR="00FA7A66" w:rsidRPr="00704C5C">
        <w:rPr>
          <w:lang w:val="ru-RU"/>
        </w:rPr>
        <w:br w:type="page"/>
      </w:r>
    </w:p>
    <w:p w14:paraId="2434183E" w14:textId="07F5F914" w:rsidR="00372B32" w:rsidRDefault="00000000" w:rsidP="00EC1716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5D29C2" w:rsidRPr="005D29C2">
        <w:rPr>
          <w:lang w:val="ru-RU"/>
        </w:rPr>
        <w:t xml:space="preserve"> – норма рентабельности.</w:t>
      </w:r>
    </w:p>
    <w:p w14:paraId="7D92D8C3" w14:textId="77777777" w:rsidR="005D29C2" w:rsidRPr="005D29C2" w:rsidRDefault="005D29C2" w:rsidP="00EC1716">
      <w:pPr>
        <w:rPr>
          <w:lang w:val="ru-RU"/>
        </w:rPr>
      </w:pPr>
      <w:r w:rsidRPr="005D29C2">
        <w:rPr>
          <w:lang w:val="ru-RU"/>
        </w:rPr>
        <w:t>При норме рентабельности 50% плановая прибыль составить:</w:t>
      </w:r>
    </w:p>
    <w:p w14:paraId="0592B3AB" w14:textId="21E5CA4E" w:rsidR="005D29C2" w:rsidRPr="005D29C2" w:rsidRDefault="005D29C2" w:rsidP="00357FD4">
      <w:pPr>
        <w:jc w:val="center"/>
        <w:rPr>
          <w:lang w:val="ru-RU"/>
        </w:rPr>
      </w:pPr>
      <w:r w:rsidRPr="005D29C2">
        <w:rPr>
          <w:lang w:val="ru-RU"/>
        </w:rPr>
        <w:t>П = 3</w:t>
      </w:r>
      <w:r w:rsidR="00357FD4" w:rsidRPr="00704C5C">
        <w:rPr>
          <w:lang w:val="ru-RU"/>
        </w:rPr>
        <w:t>04</w:t>
      </w:r>
      <w:r>
        <w:t> </w:t>
      </w:r>
      <w:r w:rsidR="00357FD4" w:rsidRPr="00704C5C">
        <w:rPr>
          <w:lang w:val="ru-RU"/>
        </w:rPr>
        <w:t>5</w:t>
      </w:r>
      <w:r w:rsidRPr="005D29C2">
        <w:rPr>
          <w:lang w:val="ru-RU"/>
        </w:rPr>
        <w:t>00</w:t>
      </w:r>
      <m:oMath>
        <m:r>
          <w:rPr>
            <w:rFonts w:ascii="Cambria Math" w:hAnsi="Cambria Math"/>
            <w:lang w:val="ru-RU"/>
          </w:rPr>
          <m:t xml:space="preserve"> </m:t>
        </m:r>
        <m:r>
          <m:rPr>
            <m:sty m:val="p"/>
          </m:rPr>
          <w:rPr>
            <w:rFonts w:ascii="Cambria Math" w:hAnsi="Cambria Math"/>
            <w:lang w:val="ru-RU"/>
          </w:rPr>
          <m:t>×</m:t>
        </m:r>
      </m:oMath>
      <w:r w:rsidRPr="005D29C2">
        <w:rPr>
          <w:lang w:val="ru-RU"/>
        </w:rPr>
        <w:t xml:space="preserve"> 50% / 100% = 1</w:t>
      </w:r>
      <w:r w:rsidR="00357FD4" w:rsidRPr="00704C5C">
        <w:rPr>
          <w:lang w:val="ru-RU"/>
        </w:rPr>
        <w:t>52</w:t>
      </w:r>
      <w:r w:rsidRPr="003E3C4F">
        <w:t> </w:t>
      </w:r>
      <w:r w:rsidR="00357FD4" w:rsidRPr="00704C5C">
        <w:rPr>
          <w:lang w:val="ru-RU"/>
        </w:rPr>
        <w:t>250</w:t>
      </w:r>
      <w:r w:rsidRPr="005D29C2">
        <w:rPr>
          <w:lang w:val="ru-RU"/>
        </w:rPr>
        <w:t xml:space="preserve"> руб.</w:t>
      </w:r>
    </w:p>
    <w:p w14:paraId="6803604A" w14:textId="77777777" w:rsidR="005D29C2" w:rsidRPr="005D29C2" w:rsidRDefault="005D29C2" w:rsidP="00EC1716">
      <w:pPr>
        <w:rPr>
          <w:lang w:val="ru-RU"/>
        </w:rPr>
      </w:pPr>
      <w:r w:rsidRPr="005D29C2">
        <w:rPr>
          <w:lang w:val="ru-RU"/>
        </w:rPr>
        <w:t xml:space="preserve">Полная стоимость проекта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пр</m:t>
            </m:r>
          </m:sub>
        </m:sSub>
      </m:oMath>
      <w:r w:rsidRPr="005D29C2">
        <w:rPr>
          <w:lang w:val="ru-RU"/>
        </w:rPr>
        <w:t xml:space="preserve"> определяется как сумма себестоимости проекта и прибыли:</w:t>
      </w:r>
    </w:p>
    <w:p w14:paraId="6491E76C" w14:textId="37F38243" w:rsidR="005D29C2" w:rsidRPr="005D29C2" w:rsidRDefault="00000000" w:rsidP="00EC1716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5D29C2" w:rsidRPr="005D29C2">
        <w:rPr>
          <w:lang w:val="ru-RU"/>
        </w:rPr>
        <w:t>= 3</w:t>
      </w:r>
      <w:r w:rsidR="00357FD4" w:rsidRPr="00A454F0">
        <w:rPr>
          <w:lang w:val="ru-RU"/>
        </w:rPr>
        <w:t>04</w:t>
      </w:r>
      <w:r w:rsidR="005D29C2" w:rsidRPr="005D29C2">
        <w:rPr>
          <w:lang w:val="ru-RU"/>
        </w:rPr>
        <w:t xml:space="preserve"> </w:t>
      </w:r>
      <w:r w:rsidR="00357FD4" w:rsidRPr="00A454F0">
        <w:rPr>
          <w:lang w:val="ru-RU"/>
        </w:rPr>
        <w:t>5</w:t>
      </w:r>
      <w:r w:rsidR="005D29C2" w:rsidRPr="005D29C2">
        <w:rPr>
          <w:lang w:val="ru-RU"/>
        </w:rPr>
        <w:t>00 + 1</w:t>
      </w:r>
      <w:r w:rsidR="00357FD4" w:rsidRPr="00A454F0">
        <w:rPr>
          <w:lang w:val="ru-RU"/>
        </w:rPr>
        <w:t>52</w:t>
      </w:r>
      <w:r w:rsidR="005D29C2" w:rsidRPr="003E3C4F">
        <w:t> </w:t>
      </w:r>
      <w:r w:rsidR="00357FD4" w:rsidRPr="00A454F0">
        <w:rPr>
          <w:lang w:val="ru-RU"/>
        </w:rPr>
        <w:t>250</w:t>
      </w:r>
      <w:r w:rsidR="005D29C2" w:rsidRPr="005D29C2">
        <w:rPr>
          <w:lang w:val="ru-RU"/>
        </w:rPr>
        <w:t xml:space="preserve"> = </w:t>
      </w:r>
      <w:r w:rsidR="00357FD4" w:rsidRPr="00A454F0">
        <w:rPr>
          <w:lang w:val="ru-RU"/>
        </w:rPr>
        <w:t>456</w:t>
      </w:r>
      <w:r w:rsidR="00357FD4">
        <w:t> </w:t>
      </w:r>
      <w:r w:rsidR="00357FD4" w:rsidRPr="00A454F0">
        <w:rPr>
          <w:lang w:val="ru-RU"/>
        </w:rPr>
        <w:t xml:space="preserve">750 </w:t>
      </w:r>
      <w:r w:rsidR="005D29C2" w:rsidRPr="005D29C2">
        <w:rPr>
          <w:lang w:val="ru-RU"/>
        </w:rPr>
        <w:t>руб.</w:t>
      </w:r>
    </w:p>
    <w:p w14:paraId="4C6813B1" w14:textId="132D4B60" w:rsidR="005D29C2" w:rsidRPr="005D29C2" w:rsidRDefault="005D29C2" w:rsidP="00EC1716">
      <w:pPr>
        <w:rPr>
          <w:lang w:val="ru-RU"/>
        </w:rPr>
      </w:pPr>
      <w:r w:rsidRPr="005D29C2">
        <w:rPr>
          <w:lang w:val="ru-RU"/>
        </w:rPr>
        <w:t>С учетом налога на прибыль 20% доход составит</w:t>
      </w:r>
    </w:p>
    <w:p w14:paraId="4FC857FF" w14:textId="49753EDB" w:rsidR="005D29C2" w:rsidRPr="005D29C2" w:rsidRDefault="00357FD4" w:rsidP="00EC1716">
      <w:pPr>
        <w:rPr>
          <w:lang w:val="ru-RU"/>
        </w:rPr>
      </w:pPr>
      <w:r w:rsidRPr="00704C5C">
        <w:rPr>
          <w:lang w:val="ru-RU"/>
        </w:rPr>
        <w:t>152</w:t>
      </w:r>
      <w:r>
        <w:t> </w:t>
      </w:r>
      <w:r w:rsidRPr="00704C5C">
        <w:rPr>
          <w:lang w:val="ru-RU"/>
        </w:rPr>
        <w:t xml:space="preserve">250 </w:t>
      </w:r>
      <w:r w:rsidR="005D29C2" w:rsidRPr="005D29C2">
        <w:rPr>
          <w:lang w:val="ru-RU"/>
        </w:rPr>
        <w:t>–</w:t>
      </w:r>
      <w:r w:rsidRPr="00704C5C">
        <w:rPr>
          <w:lang w:val="ru-RU"/>
        </w:rPr>
        <w:t xml:space="preserve"> 152 250</w:t>
      </w:r>
      <w:r w:rsidR="005D29C2" w:rsidRPr="003E3C4F">
        <w:t> </w:t>
      </w:r>
      <m:oMath>
        <m:r>
          <m:rPr>
            <m:sty m:val="p"/>
          </m:rPr>
          <w:rPr>
            <w:rFonts w:ascii="Cambria Math" w:hAnsi="Cambria Math"/>
            <w:lang w:val="ru-RU"/>
          </w:rPr>
          <m:t>×</m:t>
        </m:r>
      </m:oMath>
      <w:r w:rsidR="005D29C2" w:rsidRPr="005D29C2">
        <w:rPr>
          <w:lang w:val="ru-RU"/>
        </w:rPr>
        <w:t xml:space="preserve"> 0,2 = 12</w:t>
      </w:r>
      <w:r w:rsidRPr="00704C5C">
        <w:rPr>
          <w:lang w:val="ru-RU"/>
        </w:rPr>
        <w:t>1</w:t>
      </w:r>
      <w:r>
        <w:t> </w:t>
      </w:r>
      <w:r w:rsidRPr="00704C5C">
        <w:rPr>
          <w:lang w:val="ru-RU"/>
        </w:rPr>
        <w:t xml:space="preserve">800 </w:t>
      </w:r>
      <w:r w:rsidR="005D29C2" w:rsidRPr="005D29C2">
        <w:rPr>
          <w:lang w:val="ru-RU"/>
        </w:rPr>
        <w:t>руб.</w:t>
      </w:r>
    </w:p>
    <w:p w14:paraId="53E4C4A7" w14:textId="72EDB31E" w:rsidR="005D29C2" w:rsidRPr="005D29C2" w:rsidRDefault="005D29C2" w:rsidP="005D29C2">
      <w:pPr>
        <w:pStyle w:val="2"/>
        <w:rPr>
          <w:b w:val="0"/>
          <w:bCs w:val="0"/>
          <w:lang w:val="ru-RU" w:eastAsia="en-US"/>
        </w:rPr>
      </w:pPr>
      <w:bookmarkStart w:id="101" w:name="_Toc106349581"/>
      <w:bookmarkStart w:id="102" w:name="_Toc106599066"/>
      <w:bookmarkStart w:id="103" w:name="_Toc106612838"/>
      <w:bookmarkStart w:id="104" w:name="_Toc168055618"/>
      <w:r w:rsidRPr="005D29C2">
        <w:rPr>
          <w:lang w:val="ru-RU" w:eastAsia="en-US"/>
        </w:rPr>
        <w:t>6.</w:t>
      </w:r>
      <w:r w:rsidR="008039FE">
        <w:rPr>
          <w:lang w:val="ru-RU" w:eastAsia="en-US"/>
        </w:rPr>
        <w:t>8</w:t>
      </w:r>
      <w:r w:rsidRPr="005D29C2">
        <w:rPr>
          <w:lang w:val="ru-RU" w:eastAsia="en-US"/>
        </w:rPr>
        <w:t xml:space="preserve"> Определение экономической </w:t>
      </w:r>
      <w:r w:rsidR="00107B1E">
        <w:rPr>
          <w:lang w:val="ru-RU"/>
        </w:rPr>
        <w:t>эффективности</w:t>
      </w:r>
      <w:r w:rsidRPr="005D29C2">
        <w:rPr>
          <w:lang w:val="ru-RU" w:eastAsia="en-US"/>
        </w:rPr>
        <w:t xml:space="preserve"> проекта</w:t>
      </w:r>
      <w:bookmarkEnd w:id="101"/>
      <w:bookmarkEnd w:id="102"/>
      <w:bookmarkEnd w:id="103"/>
      <w:bookmarkEnd w:id="104"/>
    </w:p>
    <w:p w14:paraId="0A590D8B" w14:textId="77777777" w:rsidR="005D29C2" w:rsidRPr="005D29C2" w:rsidRDefault="005D29C2" w:rsidP="00E979AB">
      <w:pPr>
        <w:rPr>
          <w:lang w:val="ru-RU"/>
        </w:rPr>
      </w:pPr>
      <w:r w:rsidRPr="005D29C2">
        <w:rPr>
          <w:lang w:val="ru-RU"/>
        </w:rPr>
        <w:t>Определение экономической эффективности проекта проводилось по методу расчета экономического эффекта от прибыли по следующей формуле:</w:t>
      </w:r>
    </w:p>
    <w:p w14:paraId="15693CEE" w14:textId="05176397" w:rsidR="005D29C2" w:rsidRPr="005D29C2" w:rsidRDefault="00000000" w:rsidP="00E979AB">
      <w:pPr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>×100%</m:t>
        </m:r>
      </m:oMath>
      <w:r w:rsidR="005D29C2" w:rsidRPr="005D29C2">
        <w:rPr>
          <w:lang w:val="ru-RU"/>
        </w:rPr>
        <w:t>,</w:t>
      </w:r>
    </w:p>
    <w:p w14:paraId="0153291E" w14:textId="77777777" w:rsidR="005D29C2" w:rsidRPr="005D29C2" w:rsidRDefault="005D29C2" w:rsidP="00E979AB">
      <w:pPr>
        <w:rPr>
          <w:lang w:val="ru-RU"/>
        </w:rPr>
      </w:pPr>
      <w:r w:rsidRPr="005D29C2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5D29C2">
        <w:rPr>
          <w:lang w:val="ru-RU"/>
        </w:rPr>
        <w:t xml:space="preserve"> – экономический эффект, %;</w:t>
      </w:r>
    </w:p>
    <w:p w14:paraId="6E5D0F48" w14:textId="77777777" w:rsidR="005D29C2" w:rsidRPr="005D29C2" w:rsidRDefault="00000000" w:rsidP="00E979AB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5D29C2" w:rsidRPr="005D29C2">
        <w:rPr>
          <w:lang w:val="ru-RU"/>
        </w:rPr>
        <w:t xml:space="preserve"> – себестоимость, руб.;</w:t>
      </w:r>
    </w:p>
    <w:p w14:paraId="03201D85" w14:textId="77777777" w:rsidR="005D29C2" w:rsidRPr="005D29C2" w:rsidRDefault="005D29C2" w:rsidP="00E979AB">
      <w:pPr>
        <w:rPr>
          <w:lang w:val="ru-RU"/>
        </w:rPr>
      </w:pPr>
      <w:r w:rsidRPr="005D29C2">
        <w:rPr>
          <w:lang w:val="ru-RU"/>
        </w:rPr>
        <w:t>П – прибыль (за вычетом налога на прибыль), руб.</w:t>
      </w:r>
    </w:p>
    <w:p w14:paraId="0219269A" w14:textId="77777777" w:rsidR="005D29C2" w:rsidRPr="005D29C2" w:rsidRDefault="005D29C2" w:rsidP="00E979AB">
      <w:pPr>
        <w:rPr>
          <w:lang w:val="ru-RU"/>
        </w:rPr>
      </w:pPr>
      <w:r w:rsidRPr="005D29C2">
        <w:rPr>
          <w:lang w:val="ru-RU"/>
        </w:rPr>
        <w:t>Экономический эффект равен:</w:t>
      </w:r>
    </w:p>
    <w:p w14:paraId="19EA86AA" w14:textId="53D7AC7F" w:rsidR="005D29C2" w:rsidRPr="005D29C2" w:rsidRDefault="00000000" w:rsidP="00714DAF">
      <w:pPr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="005D29C2" w:rsidRPr="005D29C2">
        <w:rPr>
          <w:lang w:val="ru-RU"/>
        </w:rPr>
        <w:t>= (</w:t>
      </w:r>
      <w:r w:rsidR="00714DAF">
        <w:rPr>
          <w:lang w:val="ru-RU"/>
        </w:rPr>
        <w:t>121</w:t>
      </w:r>
      <w:r w:rsidR="005D29C2" w:rsidRPr="003E3C4F">
        <w:t> </w:t>
      </w:r>
      <w:r w:rsidR="00714DAF">
        <w:rPr>
          <w:lang w:val="ru-RU"/>
        </w:rPr>
        <w:t>800</w:t>
      </w:r>
      <w:r w:rsidR="005D29C2" w:rsidRPr="005D29C2">
        <w:rPr>
          <w:lang w:val="ru-RU"/>
        </w:rPr>
        <w:t xml:space="preserve"> /</w:t>
      </w:r>
      <w:r w:rsidR="00714DAF">
        <w:rPr>
          <w:lang w:val="ru-RU"/>
        </w:rPr>
        <w:t xml:space="preserve"> 456</w:t>
      </w:r>
      <w:r w:rsidR="005D29C2" w:rsidRPr="003E3C4F">
        <w:t> </w:t>
      </w:r>
      <w:r w:rsidR="00714DAF">
        <w:rPr>
          <w:lang w:val="ru-RU"/>
        </w:rPr>
        <w:t>750</w:t>
      </w:r>
      <w:r w:rsidR="005D29C2" w:rsidRPr="005D29C2">
        <w:rPr>
          <w:lang w:val="ru-RU"/>
        </w:rPr>
        <w:t xml:space="preserve">) </w:t>
      </w:r>
      <m:oMath>
        <m:r>
          <m:rPr>
            <m:sty m:val="p"/>
          </m:rPr>
          <w:rPr>
            <w:rFonts w:ascii="Cambria Math" w:hAnsi="Cambria Math"/>
            <w:lang w:val="ru-RU"/>
          </w:rPr>
          <m:t>×</m:t>
        </m:r>
      </m:oMath>
      <w:r w:rsidR="005D29C2" w:rsidRPr="005D29C2">
        <w:rPr>
          <w:lang w:val="ru-RU"/>
        </w:rPr>
        <w:t xml:space="preserve"> 100% = </w:t>
      </w:r>
      <w:r w:rsidR="00714DAF">
        <w:rPr>
          <w:lang w:val="ru-RU"/>
        </w:rPr>
        <w:t>26</w:t>
      </w:r>
      <w:r w:rsidR="00230DB3">
        <w:rPr>
          <w:lang w:val="ru-RU"/>
        </w:rPr>
        <w:t>,</w:t>
      </w:r>
      <w:r w:rsidR="00714DAF">
        <w:rPr>
          <w:lang w:val="ru-RU"/>
        </w:rPr>
        <w:t>66</w:t>
      </w:r>
      <w:r w:rsidR="009B4D89">
        <w:rPr>
          <w:lang w:val="ru-RU"/>
        </w:rPr>
        <w:t xml:space="preserve"> </w:t>
      </w:r>
      <w:r w:rsidR="005D29C2" w:rsidRPr="005D29C2">
        <w:rPr>
          <w:lang w:val="ru-RU"/>
        </w:rPr>
        <w:t>%.</w:t>
      </w:r>
    </w:p>
    <w:p w14:paraId="553CF261" w14:textId="4C4E5063" w:rsidR="005D29C2" w:rsidRPr="00704C5C" w:rsidRDefault="005D29C2" w:rsidP="005D29C2">
      <w:pPr>
        <w:pStyle w:val="2"/>
        <w:rPr>
          <w:lang w:val="ru-RU"/>
        </w:rPr>
      </w:pPr>
      <w:bookmarkStart w:id="105" w:name="_Toc106349582"/>
      <w:bookmarkStart w:id="106" w:name="_Toc106599067"/>
      <w:bookmarkStart w:id="107" w:name="_Toc106612839"/>
      <w:bookmarkStart w:id="108" w:name="_Toc168055619"/>
      <w:r w:rsidRPr="005D29C2">
        <w:rPr>
          <w:lang w:val="ru-RU" w:eastAsia="en-US"/>
        </w:rPr>
        <w:t>6.</w:t>
      </w:r>
      <w:r w:rsidR="008039FE">
        <w:rPr>
          <w:lang w:val="ru-RU" w:eastAsia="en-US"/>
        </w:rPr>
        <w:t>9</w:t>
      </w:r>
      <w:r w:rsidRPr="005D29C2">
        <w:rPr>
          <w:lang w:val="ru-RU" w:eastAsia="en-US"/>
        </w:rPr>
        <w:t xml:space="preserve"> Выводы</w:t>
      </w:r>
      <w:bookmarkEnd w:id="105"/>
      <w:r w:rsidRPr="005D29C2">
        <w:rPr>
          <w:lang w:val="ru-RU" w:eastAsia="en-US"/>
        </w:rPr>
        <w:t xml:space="preserve"> по технико-экономическому анализу и обоснованию проекта разработки</w:t>
      </w:r>
      <w:bookmarkEnd w:id="106"/>
      <w:bookmarkEnd w:id="107"/>
      <w:bookmarkEnd w:id="108"/>
    </w:p>
    <w:p w14:paraId="1E2B6886" w14:textId="2CEC72C0" w:rsidR="005D29C2" w:rsidRPr="00406B1C" w:rsidRDefault="005D29C2" w:rsidP="00E979AB">
      <w:pPr>
        <w:rPr>
          <w:lang w:val="ru-RU"/>
        </w:rPr>
      </w:pPr>
      <w:r w:rsidRPr="005D29C2">
        <w:rPr>
          <w:lang w:val="ru-RU"/>
        </w:rPr>
        <w:t xml:space="preserve">В результате проведения технико-экономического анализа проекта, были рассчитаны несколько показателей, с помощью которых было получено технико-экономическое обоснование разработки. Себестоимость проекта составила </w:t>
      </w:r>
      <w:r w:rsidRPr="005D29C2">
        <w:rPr>
          <w:lang w:val="ru-RU"/>
        </w:rPr>
        <w:br/>
        <w:t xml:space="preserve">321 600 руб. Полная стоимость проекта составила </w:t>
      </w:r>
      <w:r w:rsidR="00DA0CB7">
        <w:rPr>
          <w:lang w:val="ru-RU"/>
        </w:rPr>
        <w:t>456</w:t>
      </w:r>
      <w:r w:rsidRPr="003E3C4F">
        <w:t> </w:t>
      </w:r>
      <w:r w:rsidR="00DA0CB7">
        <w:rPr>
          <w:lang w:val="ru-RU"/>
        </w:rPr>
        <w:t>750</w:t>
      </w:r>
      <w:r w:rsidRPr="005D29C2">
        <w:rPr>
          <w:lang w:val="ru-RU"/>
        </w:rPr>
        <w:t xml:space="preserve"> руб. Доход от внедрения системы – 12</w:t>
      </w:r>
      <w:r w:rsidR="00482EAF">
        <w:rPr>
          <w:lang w:val="ru-RU"/>
        </w:rPr>
        <w:t>1</w:t>
      </w:r>
      <w:r w:rsidRPr="005D29C2">
        <w:rPr>
          <w:lang w:val="ru-RU"/>
        </w:rPr>
        <w:t xml:space="preserve"> </w:t>
      </w:r>
      <w:r w:rsidR="00482EAF">
        <w:rPr>
          <w:lang w:val="ru-RU"/>
        </w:rPr>
        <w:t>800</w:t>
      </w:r>
      <w:r w:rsidRPr="005D29C2">
        <w:rPr>
          <w:lang w:val="ru-RU"/>
        </w:rPr>
        <w:t xml:space="preserve"> руб. </w:t>
      </w:r>
      <w:r w:rsidR="00DB6F8F">
        <w:rPr>
          <w:lang w:val="ru-RU"/>
        </w:rPr>
        <w:t>Экономический</w:t>
      </w:r>
      <w:r w:rsidRPr="00406B1C">
        <w:rPr>
          <w:lang w:val="ru-RU"/>
        </w:rPr>
        <w:t xml:space="preserve"> </w:t>
      </w:r>
      <w:r w:rsidR="00DB6F8F">
        <w:rPr>
          <w:lang w:val="ru-RU"/>
        </w:rPr>
        <w:t xml:space="preserve">эффект составил </w:t>
      </w:r>
      <w:r w:rsidRPr="00406B1C">
        <w:rPr>
          <w:lang w:val="ru-RU"/>
        </w:rPr>
        <w:t>2</w:t>
      </w:r>
      <w:r w:rsidR="00171C23">
        <w:rPr>
          <w:lang w:val="ru-RU"/>
        </w:rPr>
        <w:t>6</w:t>
      </w:r>
      <w:r w:rsidR="00230DB3">
        <w:rPr>
          <w:lang w:val="ru-RU"/>
        </w:rPr>
        <w:t>,</w:t>
      </w:r>
      <w:r w:rsidR="00171C23">
        <w:rPr>
          <w:lang w:val="ru-RU"/>
        </w:rPr>
        <w:t>66</w:t>
      </w:r>
      <w:r w:rsidR="00F9202F">
        <w:rPr>
          <w:lang w:val="ru-RU"/>
        </w:rPr>
        <w:t xml:space="preserve"> </w:t>
      </w:r>
      <w:r w:rsidRPr="00406B1C">
        <w:rPr>
          <w:lang w:val="ru-RU"/>
        </w:rPr>
        <w:t>%.</w:t>
      </w:r>
    </w:p>
    <w:p w14:paraId="0255928F" w14:textId="77777777" w:rsidR="005D29C2" w:rsidRPr="005D29C2" w:rsidRDefault="005D29C2" w:rsidP="00E979AB">
      <w:pPr>
        <w:rPr>
          <w:lang w:val="ru-RU"/>
        </w:rPr>
      </w:pPr>
      <w:r w:rsidRPr="005D29C2">
        <w:rPr>
          <w:lang w:val="ru-RU"/>
        </w:rPr>
        <w:t>Исходя из показателей, разработка системы является эффективной и принесет прибыль.</w:t>
      </w:r>
    </w:p>
    <w:p w14:paraId="1F27616A" w14:textId="77777777" w:rsidR="000263CA" w:rsidRPr="00F820BA" w:rsidRDefault="000263CA" w:rsidP="00E979AB">
      <w:pPr>
        <w:rPr>
          <w:lang w:val="ru-RU"/>
        </w:rPr>
      </w:pPr>
    </w:p>
    <w:p w14:paraId="3638F7CD" w14:textId="77777777" w:rsidR="005828DB" w:rsidRPr="0010705C" w:rsidRDefault="005828DB" w:rsidP="005828DB">
      <w:pPr>
        <w:pStyle w:val="1"/>
        <w:rPr>
          <w:lang w:val="ru-RU"/>
        </w:rPr>
      </w:pPr>
      <w:bookmarkStart w:id="109" w:name="__RefHeading___Toc819_3919465242"/>
      <w:bookmarkStart w:id="110" w:name="_Toc137465106"/>
      <w:bookmarkStart w:id="111" w:name="_Toc137779103"/>
      <w:bookmarkStart w:id="112" w:name="_Toc139287421"/>
      <w:bookmarkStart w:id="113" w:name="_Toc139371005"/>
      <w:bookmarkStart w:id="114" w:name="_Toc156840824"/>
      <w:bookmarkStart w:id="115" w:name="_Toc168055620"/>
      <w:r>
        <w:rPr>
          <w:lang w:val="ru-RU"/>
        </w:rPr>
        <w:lastRenderedPageBreak/>
        <w:t>ЗАКЛЮЧЕНИЕ</w:t>
      </w:r>
      <w:bookmarkEnd w:id="109"/>
      <w:bookmarkEnd w:id="110"/>
      <w:bookmarkEnd w:id="111"/>
      <w:bookmarkEnd w:id="112"/>
      <w:bookmarkEnd w:id="113"/>
      <w:bookmarkEnd w:id="114"/>
      <w:bookmarkEnd w:id="115"/>
    </w:p>
    <w:p w14:paraId="14BF5F45" w14:textId="6484C76E" w:rsidR="00581DDC" w:rsidRPr="00FF5983" w:rsidRDefault="005828DB" w:rsidP="00BB7709">
      <w:pPr>
        <w:rPr>
          <w:lang w:val="ru-RU"/>
        </w:rPr>
      </w:pPr>
      <w:r>
        <w:rPr>
          <w:lang w:val="ru-RU"/>
        </w:rPr>
        <w:tab/>
      </w:r>
      <w:commentRangeStart w:id="116"/>
      <w:r>
        <w:rPr>
          <w:lang w:val="ru-RU"/>
        </w:rPr>
        <w:t>В данной</w:t>
      </w:r>
      <w:r w:rsidRPr="00BC6BB9">
        <w:rPr>
          <w:lang w:val="ru-RU"/>
        </w:rPr>
        <w:t xml:space="preserve"> </w:t>
      </w:r>
      <w:r w:rsidR="00A454F0">
        <w:rPr>
          <w:lang w:val="ru-RU"/>
        </w:rPr>
        <w:t xml:space="preserve">дипломной работе </w:t>
      </w:r>
      <w:r w:rsidR="00AC581D">
        <w:rPr>
          <w:lang w:val="ru-RU"/>
        </w:rPr>
        <w:t>была</w:t>
      </w:r>
      <w:r w:rsidR="00A454F0">
        <w:rPr>
          <w:lang w:val="ru-RU"/>
        </w:rPr>
        <w:t xml:space="preserve"> разработ</w:t>
      </w:r>
      <w:r w:rsidR="00AC581D">
        <w:rPr>
          <w:lang w:val="ru-RU"/>
        </w:rPr>
        <w:t>ана</w:t>
      </w:r>
      <w:r w:rsidR="00A454F0">
        <w:rPr>
          <w:lang w:val="ru-RU"/>
        </w:rPr>
        <w:t xml:space="preserve"> программн</w:t>
      </w:r>
      <w:r w:rsidR="00AC581D">
        <w:rPr>
          <w:lang w:val="ru-RU"/>
        </w:rPr>
        <w:t>ая</w:t>
      </w:r>
      <w:r w:rsidR="00A454F0">
        <w:rPr>
          <w:lang w:val="ru-RU"/>
        </w:rPr>
        <w:t xml:space="preserve"> систем</w:t>
      </w:r>
      <w:r w:rsidR="00AC581D">
        <w:rPr>
          <w:lang w:val="ru-RU"/>
        </w:rPr>
        <w:t>а</w:t>
      </w:r>
      <w:r w:rsidR="00A454F0">
        <w:rPr>
          <w:lang w:val="ru-RU"/>
        </w:rPr>
        <w:t xml:space="preserve"> персональной библиотеки и</w:t>
      </w:r>
      <w:r w:rsidR="00581DDC">
        <w:rPr>
          <w:lang w:val="ru-RU"/>
        </w:rPr>
        <w:t xml:space="preserve"> в него</w:t>
      </w:r>
      <w:r w:rsidR="00355301">
        <w:rPr>
          <w:lang w:val="ru-RU"/>
        </w:rPr>
        <w:t xml:space="preserve"> был</w:t>
      </w:r>
      <w:r w:rsidR="00A454F0">
        <w:rPr>
          <w:lang w:val="ru-RU"/>
        </w:rPr>
        <w:t xml:space="preserve"> интегриров</w:t>
      </w:r>
      <w:r w:rsidR="00355301">
        <w:rPr>
          <w:lang w:val="ru-RU"/>
        </w:rPr>
        <w:t xml:space="preserve">ан </w:t>
      </w:r>
      <w:r w:rsidR="00A454F0">
        <w:rPr>
          <w:lang w:val="ru-RU"/>
        </w:rPr>
        <w:t xml:space="preserve">искусственный интеллект, которые дополняет </w:t>
      </w:r>
      <w:commentRangeEnd w:id="116"/>
      <w:r w:rsidR="002D3D56">
        <w:rPr>
          <w:rStyle w:val="aff"/>
          <w:rFonts w:cs="Mangal"/>
        </w:rPr>
        <w:commentReference w:id="116"/>
      </w:r>
      <w:r w:rsidR="00A454F0">
        <w:rPr>
          <w:lang w:val="ru-RU"/>
        </w:rPr>
        <w:t>или</w:t>
      </w:r>
      <w:r w:rsidR="00A454F0" w:rsidRPr="00A454F0">
        <w:rPr>
          <w:lang w:val="ru-RU"/>
        </w:rPr>
        <w:t>/</w:t>
      </w:r>
      <w:r w:rsidR="00A454F0">
        <w:rPr>
          <w:lang w:val="ru-RU"/>
        </w:rPr>
        <w:t>и заменяет некоторый функционал системы</w:t>
      </w:r>
      <w:r w:rsidR="00516FB5">
        <w:rPr>
          <w:lang w:val="ru-RU"/>
        </w:rPr>
        <w:t xml:space="preserve">, </w:t>
      </w:r>
      <w:r w:rsidR="00581DDC">
        <w:rPr>
          <w:lang w:val="ru-RU"/>
        </w:rPr>
        <w:t>был</w:t>
      </w:r>
      <w:r w:rsidR="00E339E8">
        <w:rPr>
          <w:lang w:val="ru-RU"/>
        </w:rPr>
        <w:t>и</w:t>
      </w:r>
      <w:r w:rsidR="00581DDC">
        <w:rPr>
          <w:lang w:val="ru-RU"/>
        </w:rPr>
        <w:t xml:space="preserve"> </w:t>
      </w:r>
      <w:r w:rsidR="00E339E8">
        <w:rPr>
          <w:lang w:val="ru-RU"/>
        </w:rPr>
        <w:t>построены схемы</w:t>
      </w:r>
      <w:r w:rsidR="00621BF4">
        <w:rPr>
          <w:lang w:val="ru-RU"/>
        </w:rPr>
        <w:t xml:space="preserve"> </w:t>
      </w:r>
      <w:r w:rsidR="00C97778">
        <w:rPr>
          <w:lang w:val="ru-RU"/>
        </w:rPr>
        <w:t>алгоритмов</w:t>
      </w:r>
      <w:r w:rsidR="00FF5983">
        <w:rPr>
          <w:lang w:val="ru-RU"/>
        </w:rPr>
        <w:t xml:space="preserve"> обмена информацией между </w:t>
      </w:r>
      <w:r w:rsidR="002A771A">
        <w:rPr>
          <w:lang w:val="ru-RU"/>
        </w:rPr>
        <w:t>приложением</w:t>
      </w:r>
      <w:r w:rsidR="00FF5983">
        <w:rPr>
          <w:lang w:val="ru-RU"/>
        </w:rPr>
        <w:t xml:space="preserve"> и</w:t>
      </w:r>
      <w:r w:rsidR="00FF5983" w:rsidRPr="00FF5983">
        <w:rPr>
          <w:lang w:val="ru-RU"/>
        </w:rPr>
        <w:t xml:space="preserve"> </w:t>
      </w:r>
      <w:r w:rsidR="00FF5983">
        <w:t>API</w:t>
      </w:r>
      <w:r w:rsidR="00FF5983" w:rsidRPr="00FF5983">
        <w:rPr>
          <w:lang w:val="ru-RU"/>
        </w:rPr>
        <w:t xml:space="preserve"> </w:t>
      </w:r>
      <w:r w:rsidR="00FF5983">
        <w:rPr>
          <w:lang w:val="ru-RU"/>
        </w:rPr>
        <w:t>искусственного интеллекта</w:t>
      </w:r>
      <w:r w:rsidR="00516FB5">
        <w:rPr>
          <w:lang w:val="ru-RU"/>
        </w:rPr>
        <w:t xml:space="preserve"> и схема алгоритма добавления электронной книги</w:t>
      </w:r>
      <w:r w:rsidR="007724E1">
        <w:rPr>
          <w:lang w:val="ru-RU"/>
        </w:rPr>
        <w:t>, разработана руководство пользователя</w:t>
      </w:r>
      <w:r w:rsidR="00581DDC">
        <w:rPr>
          <w:lang w:val="ru-RU"/>
        </w:rPr>
        <w:t>.</w:t>
      </w:r>
      <w:r w:rsidR="00516FB5">
        <w:rPr>
          <w:lang w:val="ru-RU"/>
        </w:rPr>
        <w:t xml:space="preserve"> Также</w:t>
      </w:r>
      <w:r w:rsidR="007724E1">
        <w:rPr>
          <w:lang w:val="ru-RU"/>
        </w:rPr>
        <w:t xml:space="preserve"> была</w:t>
      </w:r>
      <w:r w:rsidR="00516FB5">
        <w:rPr>
          <w:lang w:val="ru-RU"/>
        </w:rPr>
        <w:t xml:space="preserve"> описан</w:t>
      </w:r>
      <w:r w:rsidR="007724E1">
        <w:rPr>
          <w:lang w:val="ru-RU"/>
        </w:rPr>
        <w:t>а</w:t>
      </w:r>
      <w:r w:rsidR="00516FB5">
        <w:rPr>
          <w:lang w:val="ru-RU"/>
        </w:rPr>
        <w:t xml:space="preserve"> экономическ</w:t>
      </w:r>
      <w:r w:rsidR="007724E1">
        <w:rPr>
          <w:lang w:val="ru-RU"/>
        </w:rPr>
        <w:t>ая</w:t>
      </w:r>
      <w:r w:rsidR="00516FB5">
        <w:rPr>
          <w:lang w:val="ru-RU"/>
        </w:rPr>
        <w:t xml:space="preserve"> составляющ</w:t>
      </w:r>
      <w:r w:rsidR="007724E1">
        <w:rPr>
          <w:lang w:val="ru-RU"/>
        </w:rPr>
        <w:t>ая</w:t>
      </w:r>
      <w:r w:rsidR="00516FB5">
        <w:rPr>
          <w:lang w:val="ru-RU"/>
        </w:rPr>
        <w:t xml:space="preserve"> проекта, такие как</w:t>
      </w:r>
      <w:r w:rsidR="006C5A23">
        <w:rPr>
          <w:lang w:val="ru-RU"/>
        </w:rPr>
        <w:t xml:space="preserve"> затраченное</w:t>
      </w:r>
      <w:r w:rsidR="00516FB5">
        <w:rPr>
          <w:lang w:val="ru-RU"/>
        </w:rPr>
        <w:t xml:space="preserve"> количество человеко-часов на </w:t>
      </w:r>
      <w:r w:rsidR="006C5A23">
        <w:rPr>
          <w:lang w:val="ru-RU"/>
        </w:rPr>
        <w:t>написание технического задания, программно</w:t>
      </w:r>
      <w:r w:rsidR="007724E1">
        <w:rPr>
          <w:lang w:val="ru-RU"/>
        </w:rPr>
        <w:t>го обеспечения</w:t>
      </w:r>
      <w:r w:rsidR="006C5A23">
        <w:rPr>
          <w:lang w:val="ru-RU"/>
        </w:rPr>
        <w:t>, тестирования, подсчет затрат на весь проект, себестоимость проекта, расчёт рентабельности и плановой прибыли.</w:t>
      </w:r>
    </w:p>
    <w:p w14:paraId="45A0E52B" w14:textId="7E247576" w:rsidR="00FF5983" w:rsidRPr="00FF5983" w:rsidRDefault="007724E1" w:rsidP="00BB7709">
      <w:pPr>
        <w:rPr>
          <w:lang w:val="ru-RU"/>
        </w:rPr>
      </w:pPr>
      <w:r>
        <w:rPr>
          <w:lang w:val="ru-RU"/>
        </w:rPr>
        <w:t>Также в</w:t>
      </w:r>
      <w:r w:rsidR="00FF5983">
        <w:rPr>
          <w:lang w:val="ru-RU"/>
        </w:rPr>
        <w:t xml:space="preserve"> данном проекте мы почти прошли весь жизненный цикл разработки программного обеспечения от анализа предметной области проекта до выпуска программного продукта.</w:t>
      </w:r>
    </w:p>
    <w:p w14:paraId="42875435" w14:textId="0C089019" w:rsidR="005828DB" w:rsidRPr="00A454F0" w:rsidRDefault="00871D19" w:rsidP="00581DDC">
      <w:pPr>
        <w:rPr>
          <w:lang w:val="ru-RU"/>
        </w:rPr>
      </w:pPr>
      <w:r>
        <w:rPr>
          <w:lang w:val="ru-RU"/>
        </w:rPr>
        <w:t>Также в</w:t>
      </w:r>
      <w:r w:rsidR="00714DAF">
        <w:rPr>
          <w:lang w:val="ru-RU"/>
        </w:rPr>
        <w:t xml:space="preserve"> ходе </w:t>
      </w:r>
      <w:r>
        <w:rPr>
          <w:lang w:val="ru-RU"/>
        </w:rPr>
        <w:t xml:space="preserve">данной </w:t>
      </w:r>
      <w:r w:rsidR="00714DAF">
        <w:rPr>
          <w:lang w:val="ru-RU"/>
        </w:rPr>
        <w:t xml:space="preserve">работы </w:t>
      </w:r>
      <w:r w:rsidR="00AC581D">
        <w:rPr>
          <w:lang w:val="ru-RU"/>
        </w:rPr>
        <w:t>был</w:t>
      </w:r>
      <w:r>
        <w:rPr>
          <w:lang w:val="ru-RU"/>
        </w:rPr>
        <w:t>и</w:t>
      </w:r>
      <w:r w:rsidR="00AC581D">
        <w:rPr>
          <w:lang w:val="ru-RU"/>
        </w:rPr>
        <w:t xml:space="preserve"> освоены</w:t>
      </w:r>
      <w:r w:rsidR="00714DAF">
        <w:rPr>
          <w:lang w:val="ru-RU"/>
        </w:rPr>
        <w:t xml:space="preserve"> современные инструменты разработки, исследова</w:t>
      </w:r>
      <w:r w:rsidR="00AC581D">
        <w:rPr>
          <w:lang w:val="ru-RU"/>
        </w:rPr>
        <w:t>ны</w:t>
      </w:r>
      <w:r w:rsidR="00714DAF">
        <w:rPr>
          <w:lang w:val="ru-RU"/>
        </w:rPr>
        <w:t xml:space="preserve"> возможности интеграции ИИ в разрабатываемой системе, получ</w:t>
      </w:r>
      <w:r w:rsidR="00AC581D">
        <w:rPr>
          <w:lang w:val="ru-RU"/>
        </w:rPr>
        <w:t>ены</w:t>
      </w:r>
      <w:r w:rsidR="00714DAF">
        <w:rPr>
          <w:lang w:val="ru-RU"/>
        </w:rPr>
        <w:t xml:space="preserve"> навыки разработки</w:t>
      </w:r>
      <w:r w:rsidR="0025753F">
        <w:rPr>
          <w:lang w:val="ru-RU"/>
        </w:rPr>
        <w:t>, написания технической документации и</w:t>
      </w:r>
      <w:r w:rsidR="0093755B">
        <w:rPr>
          <w:lang w:val="ru-RU"/>
        </w:rPr>
        <w:t xml:space="preserve"> внедрени</w:t>
      </w:r>
      <w:r w:rsidR="0010367E">
        <w:rPr>
          <w:lang w:val="ru-RU"/>
        </w:rPr>
        <w:t>е</w:t>
      </w:r>
      <w:r w:rsidR="00AC581D">
        <w:rPr>
          <w:lang w:val="ru-RU"/>
        </w:rPr>
        <w:t xml:space="preserve"> программной системы</w:t>
      </w:r>
      <w:r w:rsidR="00714DAF">
        <w:rPr>
          <w:lang w:val="ru-RU"/>
        </w:rPr>
        <w:t>.</w:t>
      </w:r>
    </w:p>
    <w:p w14:paraId="5CB63BD6" w14:textId="77777777" w:rsidR="005828DB" w:rsidRPr="00654BF4" w:rsidRDefault="005828DB" w:rsidP="00150307">
      <w:pPr>
        <w:pStyle w:val="1"/>
        <w:spacing w:before="0"/>
        <w:rPr>
          <w:lang w:val="ru-RU"/>
        </w:rPr>
      </w:pPr>
      <w:bookmarkStart w:id="117" w:name="__RefHeading___Toc821_3919465242"/>
      <w:bookmarkStart w:id="118" w:name="_Toc137465107"/>
      <w:bookmarkStart w:id="119" w:name="_Toc137779104"/>
      <w:bookmarkStart w:id="120" w:name="_Toc139287422"/>
      <w:bookmarkStart w:id="121" w:name="_Toc139371006"/>
      <w:bookmarkStart w:id="122" w:name="_Toc156840825"/>
      <w:bookmarkStart w:id="123" w:name="_Toc168055621"/>
      <w:r w:rsidRPr="0057293B">
        <w:rPr>
          <w:lang w:val="ru-RU"/>
        </w:rPr>
        <w:lastRenderedPageBreak/>
        <w:t xml:space="preserve">СПИСОК </w:t>
      </w:r>
      <w:bookmarkEnd w:id="117"/>
      <w:bookmarkEnd w:id="118"/>
      <w:bookmarkEnd w:id="119"/>
      <w:r>
        <w:rPr>
          <w:lang w:val="ru-RU"/>
        </w:rPr>
        <w:t>ИСПОЛЬЗОВАННЫХ ИСТОЧНИКОВ</w:t>
      </w:r>
      <w:bookmarkEnd w:id="120"/>
      <w:bookmarkEnd w:id="121"/>
      <w:bookmarkEnd w:id="122"/>
      <w:bookmarkEnd w:id="123"/>
    </w:p>
    <w:p w14:paraId="4104D113" w14:textId="4F8CE524" w:rsidR="009424E7" w:rsidRPr="00D167E2" w:rsidRDefault="009424E7" w:rsidP="00297B01">
      <w:pPr>
        <w:pStyle w:val="Textbody"/>
        <w:numPr>
          <w:ilvl w:val="0"/>
          <w:numId w:val="3"/>
        </w:numPr>
        <w:spacing w:after="0"/>
        <w:jc w:val="both"/>
        <w:rPr>
          <w:szCs w:val="28"/>
          <w:lang w:val="ru-RU"/>
        </w:rPr>
      </w:pPr>
      <w:r w:rsidRPr="00D167E2">
        <w:rPr>
          <w:szCs w:val="28"/>
          <w:lang w:val="ru-RU"/>
        </w:rPr>
        <w:t>ГОСТ 19.701-90. Схемы алгоритмов, программ, данных и систем. – введ. 01.01.92. – М.: Изд-во стандартов, 2010. – 24 с.</w:t>
      </w:r>
    </w:p>
    <w:p w14:paraId="70D5994B" w14:textId="77777777" w:rsidR="009424E7" w:rsidRPr="00D167E2" w:rsidRDefault="009424E7" w:rsidP="00297B01">
      <w:pPr>
        <w:pStyle w:val="Textbody"/>
        <w:numPr>
          <w:ilvl w:val="0"/>
          <w:numId w:val="3"/>
        </w:numPr>
        <w:spacing w:after="0"/>
        <w:jc w:val="both"/>
        <w:rPr>
          <w:szCs w:val="28"/>
          <w:lang w:val="ru-RU"/>
        </w:rPr>
      </w:pPr>
      <w:r w:rsidRPr="00D167E2">
        <w:rPr>
          <w:szCs w:val="28"/>
          <w:lang w:val="ru-RU"/>
        </w:rPr>
        <w:t xml:space="preserve">Документация </w:t>
      </w:r>
      <w:r w:rsidRPr="00D167E2">
        <w:rPr>
          <w:szCs w:val="28"/>
        </w:rPr>
        <w:t>Angular</w:t>
      </w:r>
      <w:r w:rsidRPr="00D167E2">
        <w:rPr>
          <w:szCs w:val="28"/>
          <w:lang w:val="ru-RU"/>
        </w:rPr>
        <w:t xml:space="preserve"> </w:t>
      </w:r>
      <w:r w:rsidRPr="00D167E2">
        <w:rPr>
          <w:szCs w:val="28"/>
        </w:rPr>
        <w:t>Material</w:t>
      </w:r>
      <w:r w:rsidRPr="00D167E2">
        <w:rPr>
          <w:szCs w:val="28"/>
          <w:lang w:val="ru-RU"/>
        </w:rPr>
        <w:t xml:space="preserve">: [Электронный ресурс] / </w:t>
      </w:r>
      <w:r w:rsidRPr="00D167E2">
        <w:rPr>
          <w:szCs w:val="28"/>
        </w:rPr>
        <w:t>Google</w:t>
      </w:r>
      <w:r w:rsidRPr="00D167E2">
        <w:rPr>
          <w:szCs w:val="28"/>
          <w:lang w:val="ru-RU"/>
        </w:rPr>
        <w:t xml:space="preserve"> </w:t>
      </w:r>
      <w:r w:rsidRPr="00D167E2">
        <w:rPr>
          <w:szCs w:val="28"/>
        </w:rPr>
        <w:t>LLC</w:t>
      </w:r>
      <w:r w:rsidRPr="00D167E2">
        <w:rPr>
          <w:szCs w:val="28"/>
          <w:lang w:val="ru-RU"/>
        </w:rPr>
        <w:t xml:space="preserve">, 2024. – </w:t>
      </w:r>
      <w:r w:rsidRPr="00D167E2">
        <w:rPr>
          <w:kern w:val="0"/>
          <w:szCs w:val="28"/>
          <w:lang w:val="ru-RU" w:bidi="ar-SA"/>
        </w:rPr>
        <w:t>Режим доступа</w:t>
      </w:r>
      <w:r w:rsidRPr="00D167E2">
        <w:rPr>
          <w:szCs w:val="28"/>
          <w:lang w:val="ru-RU"/>
        </w:rPr>
        <w:t xml:space="preserve">: </w:t>
      </w:r>
      <w:hyperlink r:id="rId53" w:history="1">
        <w:r w:rsidRPr="00D167E2">
          <w:rPr>
            <w:rStyle w:val="ae"/>
            <w:color w:val="auto"/>
            <w:szCs w:val="28"/>
          </w:rPr>
          <w:t>https</w:t>
        </w:r>
        <w:r w:rsidRPr="00D167E2">
          <w:rPr>
            <w:rStyle w:val="ae"/>
            <w:color w:val="auto"/>
            <w:szCs w:val="28"/>
            <w:lang w:val="ru-RU"/>
          </w:rPr>
          <w:t>://</w:t>
        </w:r>
        <w:r w:rsidRPr="00D167E2">
          <w:rPr>
            <w:rStyle w:val="ae"/>
            <w:color w:val="auto"/>
            <w:szCs w:val="28"/>
          </w:rPr>
          <w:t>material</w:t>
        </w:r>
        <w:r w:rsidRPr="00D167E2">
          <w:rPr>
            <w:rStyle w:val="ae"/>
            <w:color w:val="auto"/>
            <w:szCs w:val="28"/>
            <w:lang w:val="ru-RU"/>
          </w:rPr>
          <w:t>.</w:t>
        </w:r>
        <w:r w:rsidRPr="00D167E2">
          <w:rPr>
            <w:rStyle w:val="ae"/>
            <w:color w:val="auto"/>
            <w:szCs w:val="28"/>
          </w:rPr>
          <w:t>angular</w:t>
        </w:r>
        <w:r w:rsidRPr="00D167E2">
          <w:rPr>
            <w:rStyle w:val="ae"/>
            <w:color w:val="auto"/>
            <w:szCs w:val="28"/>
            <w:lang w:val="ru-RU"/>
          </w:rPr>
          <w:t>.</w:t>
        </w:r>
        <w:r w:rsidRPr="00D167E2">
          <w:rPr>
            <w:rStyle w:val="ae"/>
            <w:color w:val="auto"/>
            <w:szCs w:val="28"/>
          </w:rPr>
          <w:t>io</w:t>
        </w:r>
        <w:r w:rsidRPr="00D167E2">
          <w:rPr>
            <w:rStyle w:val="ae"/>
            <w:color w:val="auto"/>
            <w:szCs w:val="28"/>
            <w:lang w:val="ru-RU"/>
          </w:rPr>
          <w:t>/</w:t>
        </w:r>
        <w:r w:rsidRPr="00D167E2">
          <w:rPr>
            <w:rStyle w:val="ae"/>
            <w:color w:val="auto"/>
            <w:szCs w:val="28"/>
          </w:rPr>
          <w:t>components</w:t>
        </w:r>
        <w:r w:rsidRPr="00D167E2">
          <w:rPr>
            <w:rStyle w:val="ae"/>
            <w:color w:val="auto"/>
            <w:szCs w:val="28"/>
            <w:lang w:val="ru-RU"/>
          </w:rPr>
          <w:t>/</w:t>
        </w:r>
        <w:r w:rsidRPr="00D167E2">
          <w:rPr>
            <w:rStyle w:val="ae"/>
            <w:color w:val="auto"/>
            <w:szCs w:val="28"/>
          </w:rPr>
          <w:t>categories</w:t>
        </w:r>
      </w:hyperlink>
      <w:r w:rsidRPr="00D167E2">
        <w:rPr>
          <w:szCs w:val="28"/>
          <w:lang w:val="ru-RU"/>
        </w:rPr>
        <w:t>, свободный.</w:t>
      </w:r>
    </w:p>
    <w:p w14:paraId="4D66D8D1" w14:textId="77777777" w:rsidR="009424E7" w:rsidRPr="00D167E2" w:rsidRDefault="009424E7" w:rsidP="00297B01">
      <w:pPr>
        <w:pStyle w:val="Textbody"/>
        <w:numPr>
          <w:ilvl w:val="0"/>
          <w:numId w:val="3"/>
        </w:numPr>
        <w:spacing w:after="0"/>
        <w:jc w:val="both"/>
        <w:rPr>
          <w:szCs w:val="28"/>
          <w:lang w:val="ru-RU"/>
        </w:rPr>
      </w:pPr>
      <w:r w:rsidRPr="00D167E2">
        <w:rPr>
          <w:szCs w:val="28"/>
          <w:lang w:val="ru-RU"/>
        </w:rPr>
        <w:t xml:space="preserve">Документация </w:t>
      </w:r>
      <w:r w:rsidRPr="00D167E2">
        <w:rPr>
          <w:szCs w:val="28"/>
        </w:rPr>
        <w:t>Angular</w:t>
      </w:r>
      <w:r w:rsidRPr="00D167E2">
        <w:rPr>
          <w:szCs w:val="28"/>
          <w:lang w:val="ru-RU"/>
        </w:rPr>
        <w:t xml:space="preserve">: [Электронный ресурс] / </w:t>
      </w:r>
      <w:r w:rsidRPr="00D167E2">
        <w:rPr>
          <w:szCs w:val="28"/>
        </w:rPr>
        <w:t>Google</w:t>
      </w:r>
      <w:r w:rsidRPr="00D167E2">
        <w:rPr>
          <w:szCs w:val="28"/>
          <w:lang w:val="ru-RU"/>
        </w:rPr>
        <w:t xml:space="preserve"> </w:t>
      </w:r>
      <w:r w:rsidRPr="00D167E2">
        <w:rPr>
          <w:szCs w:val="28"/>
        </w:rPr>
        <w:t>LLC</w:t>
      </w:r>
      <w:r w:rsidRPr="00D167E2">
        <w:rPr>
          <w:szCs w:val="28"/>
          <w:lang w:val="ru-RU"/>
        </w:rPr>
        <w:t xml:space="preserve">, 2024. – </w:t>
      </w:r>
      <w:r w:rsidRPr="00D167E2">
        <w:rPr>
          <w:kern w:val="0"/>
          <w:szCs w:val="28"/>
          <w:lang w:val="ru-RU" w:bidi="ar-SA"/>
        </w:rPr>
        <w:t>Режим доступа:</w:t>
      </w:r>
      <w:r w:rsidRPr="00D167E2">
        <w:rPr>
          <w:szCs w:val="28"/>
          <w:lang w:val="ru-RU"/>
        </w:rPr>
        <w:t xml:space="preserve"> </w:t>
      </w:r>
      <w:hyperlink r:id="rId54" w:history="1">
        <w:r w:rsidRPr="00D167E2">
          <w:rPr>
            <w:rStyle w:val="ae"/>
            <w:color w:val="auto"/>
            <w:szCs w:val="28"/>
          </w:rPr>
          <w:t>https</w:t>
        </w:r>
        <w:r w:rsidRPr="00D167E2">
          <w:rPr>
            <w:rStyle w:val="ae"/>
            <w:color w:val="auto"/>
            <w:szCs w:val="28"/>
            <w:lang w:val="ru-RU"/>
          </w:rPr>
          <w:t>://</w:t>
        </w:r>
        <w:r w:rsidRPr="00D167E2">
          <w:rPr>
            <w:rStyle w:val="ae"/>
            <w:color w:val="auto"/>
            <w:szCs w:val="28"/>
          </w:rPr>
          <w:t>angular</w:t>
        </w:r>
        <w:r w:rsidRPr="00D167E2">
          <w:rPr>
            <w:rStyle w:val="ae"/>
            <w:color w:val="auto"/>
            <w:szCs w:val="28"/>
            <w:lang w:val="ru-RU"/>
          </w:rPr>
          <w:t>.</w:t>
        </w:r>
        <w:r w:rsidRPr="00D167E2">
          <w:rPr>
            <w:rStyle w:val="ae"/>
            <w:color w:val="auto"/>
            <w:szCs w:val="28"/>
          </w:rPr>
          <w:t>io</w:t>
        </w:r>
        <w:r w:rsidRPr="00D167E2">
          <w:rPr>
            <w:rStyle w:val="ae"/>
            <w:color w:val="auto"/>
            <w:szCs w:val="28"/>
            <w:lang w:val="ru-RU"/>
          </w:rPr>
          <w:t>/</w:t>
        </w:r>
        <w:r w:rsidRPr="00D167E2">
          <w:rPr>
            <w:rStyle w:val="ae"/>
            <w:color w:val="auto"/>
            <w:szCs w:val="28"/>
          </w:rPr>
          <w:t>docs</w:t>
        </w:r>
      </w:hyperlink>
      <w:r w:rsidRPr="00D167E2">
        <w:rPr>
          <w:szCs w:val="28"/>
          <w:lang w:val="ru-RU"/>
        </w:rPr>
        <w:t>, свободный.</w:t>
      </w:r>
    </w:p>
    <w:p w14:paraId="7D98AC74" w14:textId="77777777" w:rsidR="009424E7" w:rsidRPr="00FA2216" w:rsidRDefault="009424E7" w:rsidP="00297B01">
      <w:pPr>
        <w:pStyle w:val="Textbody"/>
        <w:numPr>
          <w:ilvl w:val="0"/>
          <w:numId w:val="3"/>
        </w:numPr>
        <w:spacing w:after="0"/>
        <w:jc w:val="both"/>
        <w:rPr>
          <w:lang w:val="ru-RU"/>
        </w:rPr>
      </w:pPr>
      <w:r w:rsidRPr="00D167E2">
        <w:rPr>
          <w:kern w:val="0"/>
          <w:szCs w:val="28"/>
          <w:lang w:val="ru-RU" w:bidi="ar-SA"/>
        </w:rPr>
        <w:t xml:space="preserve">Документация </w:t>
      </w:r>
      <w:r w:rsidRPr="00D167E2">
        <w:rPr>
          <w:kern w:val="0"/>
          <w:szCs w:val="28"/>
          <w:lang w:bidi="ar-SA"/>
        </w:rPr>
        <w:t>ASP</w:t>
      </w:r>
      <w:r w:rsidRPr="00D167E2">
        <w:rPr>
          <w:kern w:val="0"/>
          <w:szCs w:val="28"/>
          <w:lang w:val="ru-RU" w:bidi="ar-SA"/>
        </w:rPr>
        <w:t>.</w:t>
      </w:r>
      <w:r w:rsidRPr="00D167E2">
        <w:rPr>
          <w:kern w:val="0"/>
          <w:szCs w:val="28"/>
          <w:lang w:bidi="ar-SA"/>
        </w:rPr>
        <w:t>NET</w:t>
      </w:r>
      <w:r w:rsidRPr="00D167E2">
        <w:rPr>
          <w:kern w:val="0"/>
          <w:szCs w:val="28"/>
          <w:lang w:val="ru-RU" w:bidi="ar-SA"/>
        </w:rPr>
        <w:t xml:space="preserve">: [Электронный ресурс] / </w:t>
      </w:r>
      <w:r w:rsidRPr="00D167E2">
        <w:rPr>
          <w:kern w:val="0"/>
          <w:szCs w:val="28"/>
          <w:lang w:bidi="ar-SA"/>
        </w:rPr>
        <w:t>Microsoft</w:t>
      </w:r>
      <w:r w:rsidRPr="00D167E2">
        <w:rPr>
          <w:kern w:val="0"/>
          <w:szCs w:val="28"/>
          <w:lang w:val="ru-RU" w:bidi="ar-SA"/>
        </w:rPr>
        <w:t xml:space="preserve">, 2024. </w:t>
      </w:r>
      <w:r w:rsidRPr="00D167E2">
        <w:rPr>
          <w:szCs w:val="28"/>
          <w:lang w:val="ru-RU"/>
        </w:rPr>
        <w:t>–</w:t>
      </w:r>
      <w:r w:rsidRPr="00D167E2">
        <w:rPr>
          <w:kern w:val="0"/>
          <w:szCs w:val="28"/>
          <w:lang w:val="ru-RU" w:bidi="ar-SA"/>
        </w:rPr>
        <w:t xml:space="preserve"> Режим доступа: </w:t>
      </w:r>
      <w:hyperlink r:id="rId55" w:history="1">
        <w:r w:rsidRPr="00D167E2">
          <w:rPr>
            <w:rStyle w:val="ae"/>
            <w:color w:val="auto"/>
            <w:kern w:val="0"/>
            <w:szCs w:val="28"/>
            <w:lang w:bidi="ar-SA"/>
          </w:rPr>
          <w:t>https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://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learn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.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microsoft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.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com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/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en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-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us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/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aspnet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/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core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/?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view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=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aspnetcore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-7.0</w:t>
        </w:r>
      </w:hyperlink>
      <w:r w:rsidRPr="00D167E2">
        <w:rPr>
          <w:kern w:val="0"/>
          <w:szCs w:val="28"/>
          <w:lang w:val="ru-RU" w:bidi="ar-SA"/>
        </w:rPr>
        <w:t>, с</w:t>
      </w:r>
      <w:r w:rsidRPr="00FA2216">
        <w:rPr>
          <w:kern w:val="0"/>
          <w:szCs w:val="28"/>
          <w:lang w:val="ru-RU" w:bidi="ar-SA"/>
        </w:rPr>
        <w:t>вободный.</w:t>
      </w:r>
    </w:p>
    <w:p w14:paraId="5EB094F2" w14:textId="78EF61BE" w:rsidR="00F0199B" w:rsidRPr="00FA2216" w:rsidRDefault="00F0199B" w:rsidP="00297B01">
      <w:pPr>
        <w:pStyle w:val="Textbody"/>
        <w:numPr>
          <w:ilvl w:val="0"/>
          <w:numId w:val="3"/>
        </w:numPr>
        <w:spacing w:after="0"/>
        <w:jc w:val="both"/>
        <w:rPr>
          <w:lang w:val="ru-RU"/>
        </w:rPr>
      </w:pPr>
      <w:r w:rsidRPr="00FA2216">
        <w:rPr>
          <w:kern w:val="0"/>
          <w:szCs w:val="28"/>
          <w:lang w:val="ru-RU" w:bidi="ar-SA"/>
        </w:rPr>
        <w:t xml:space="preserve">Документация </w:t>
      </w:r>
      <w:r w:rsidRPr="00FA2216">
        <w:rPr>
          <w:kern w:val="0"/>
          <w:szCs w:val="28"/>
          <w:lang w:bidi="ar-SA"/>
        </w:rPr>
        <w:t>Docker</w:t>
      </w:r>
      <w:r w:rsidRPr="00FA2216">
        <w:rPr>
          <w:kern w:val="0"/>
          <w:szCs w:val="28"/>
          <w:lang w:val="ru-RU" w:bidi="ar-SA"/>
        </w:rPr>
        <w:t xml:space="preserve">: [Электронный ресурс] / </w:t>
      </w:r>
      <w:r w:rsidRPr="00FA2216">
        <w:rPr>
          <w:kern w:val="0"/>
          <w:szCs w:val="28"/>
          <w:lang w:bidi="ar-SA"/>
        </w:rPr>
        <w:t>Docker</w:t>
      </w:r>
      <w:r w:rsidRPr="00FA2216">
        <w:rPr>
          <w:kern w:val="0"/>
          <w:szCs w:val="28"/>
          <w:lang w:val="ru-RU" w:bidi="ar-SA"/>
        </w:rPr>
        <w:t xml:space="preserve"> </w:t>
      </w:r>
      <w:r w:rsidRPr="00FA2216">
        <w:rPr>
          <w:kern w:val="0"/>
          <w:szCs w:val="28"/>
          <w:lang w:bidi="ar-SA"/>
        </w:rPr>
        <w:t>Inc</w:t>
      </w:r>
      <w:r w:rsidRPr="00FA2216">
        <w:rPr>
          <w:kern w:val="0"/>
          <w:szCs w:val="28"/>
          <w:lang w:val="ru-RU" w:bidi="ar-SA"/>
        </w:rPr>
        <w:t xml:space="preserve">., 2024. – Режим доступа: </w:t>
      </w:r>
      <w:hyperlink r:id="rId56" w:history="1">
        <w:r w:rsidR="00B9330B" w:rsidRPr="00FA2216">
          <w:rPr>
            <w:rStyle w:val="ae"/>
            <w:color w:val="auto"/>
            <w:kern w:val="0"/>
            <w:szCs w:val="28"/>
            <w:lang w:val="ru-RU" w:bidi="ar-SA"/>
          </w:rPr>
          <w:t>https://docs.docker.com/</w:t>
        </w:r>
        <w:r w:rsidR="00B9330B" w:rsidRPr="00FA2216">
          <w:rPr>
            <w:rStyle w:val="ae"/>
            <w:color w:val="auto"/>
            <w:kern w:val="0"/>
            <w:szCs w:val="28"/>
            <w:lang w:bidi="ar-SA"/>
          </w:rPr>
          <w:t>guides</w:t>
        </w:r>
      </w:hyperlink>
      <w:r w:rsidRPr="00FA2216">
        <w:rPr>
          <w:kern w:val="0"/>
          <w:szCs w:val="28"/>
          <w:lang w:val="ru-RU" w:bidi="ar-SA"/>
        </w:rPr>
        <w:t>, свободный.</w:t>
      </w:r>
    </w:p>
    <w:p w14:paraId="4F3F0DE4" w14:textId="117570D9" w:rsidR="009424E7" w:rsidRPr="00D167E2" w:rsidRDefault="009424E7" w:rsidP="00297B01">
      <w:pPr>
        <w:pStyle w:val="Textbody"/>
        <w:numPr>
          <w:ilvl w:val="0"/>
          <w:numId w:val="3"/>
        </w:numPr>
        <w:spacing w:after="0"/>
        <w:jc w:val="both"/>
        <w:rPr>
          <w:lang w:val="ru-RU"/>
        </w:rPr>
      </w:pPr>
      <w:r w:rsidRPr="00FA2216">
        <w:rPr>
          <w:kern w:val="0"/>
          <w:szCs w:val="28"/>
          <w:lang w:val="ru-RU" w:bidi="ar-SA"/>
        </w:rPr>
        <w:t xml:space="preserve">Документация </w:t>
      </w:r>
      <w:r w:rsidRPr="00FA2216">
        <w:rPr>
          <w:kern w:val="0"/>
          <w:szCs w:val="28"/>
          <w:lang w:bidi="ar-SA"/>
        </w:rPr>
        <w:t>Entity</w:t>
      </w:r>
      <w:r w:rsidRPr="00FA2216">
        <w:rPr>
          <w:kern w:val="0"/>
          <w:szCs w:val="28"/>
          <w:lang w:val="ru-RU" w:bidi="ar-SA"/>
        </w:rPr>
        <w:t xml:space="preserve"> </w:t>
      </w:r>
      <w:r w:rsidRPr="00FA2216">
        <w:rPr>
          <w:kern w:val="0"/>
          <w:szCs w:val="28"/>
          <w:lang w:bidi="ar-SA"/>
        </w:rPr>
        <w:t>Framework</w:t>
      </w:r>
      <w:r w:rsidRPr="00FA2216">
        <w:rPr>
          <w:kern w:val="0"/>
          <w:szCs w:val="28"/>
          <w:lang w:val="ru-RU" w:bidi="ar-SA"/>
        </w:rPr>
        <w:t xml:space="preserve"> </w:t>
      </w:r>
      <w:r w:rsidRPr="00FA2216">
        <w:rPr>
          <w:kern w:val="0"/>
          <w:szCs w:val="28"/>
          <w:lang w:bidi="ar-SA"/>
        </w:rPr>
        <w:t>Core</w:t>
      </w:r>
      <w:r w:rsidRPr="00FA2216">
        <w:rPr>
          <w:kern w:val="0"/>
          <w:szCs w:val="28"/>
          <w:lang w:val="ru-RU" w:bidi="ar-SA"/>
        </w:rPr>
        <w:t xml:space="preserve">: [Электронный ресурс] / </w:t>
      </w:r>
      <w:r w:rsidRPr="00FA2216">
        <w:rPr>
          <w:kern w:val="0"/>
          <w:szCs w:val="28"/>
          <w:lang w:bidi="ar-SA"/>
        </w:rPr>
        <w:t>Microsoft</w:t>
      </w:r>
      <w:r w:rsidRPr="00FA2216">
        <w:rPr>
          <w:kern w:val="0"/>
          <w:szCs w:val="28"/>
          <w:lang w:val="ru-RU" w:bidi="ar-SA"/>
        </w:rPr>
        <w:t xml:space="preserve">, 2024. </w:t>
      </w:r>
      <w:r w:rsidRPr="00FA2216">
        <w:rPr>
          <w:szCs w:val="28"/>
          <w:lang w:val="ru-RU"/>
        </w:rPr>
        <w:t>–</w:t>
      </w:r>
      <w:r w:rsidRPr="00FA2216">
        <w:rPr>
          <w:kern w:val="0"/>
          <w:szCs w:val="28"/>
          <w:lang w:val="ru-RU" w:bidi="ar-SA"/>
        </w:rPr>
        <w:t xml:space="preserve"> Режим доступа: </w:t>
      </w:r>
      <w:hyperlink r:id="rId57" w:history="1">
        <w:r w:rsidRPr="00FA2216">
          <w:rPr>
            <w:rStyle w:val="ae"/>
            <w:color w:val="auto"/>
          </w:rPr>
          <w:t>https</w:t>
        </w:r>
        <w:r w:rsidRPr="00FA2216">
          <w:rPr>
            <w:rStyle w:val="ae"/>
            <w:color w:val="auto"/>
            <w:lang w:val="ru-RU"/>
          </w:rPr>
          <w:t>://</w:t>
        </w:r>
        <w:r w:rsidRPr="00FA2216">
          <w:rPr>
            <w:rStyle w:val="ae"/>
            <w:color w:val="auto"/>
          </w:rPr>
          <w:t>learn</w:t>
        </w:r>
        <w:r w:rsidRPr="00FA2216">
          <w:rPr>
            <w:rStyle w:val="ae"/>
            <w:color w:val="auto"/>
            <w:lang w:val="ru-RU"/>
          </w:rPr>
          <w:t>.</w:t>
        </w:r>
        <w:r w:rsidRPr="00FA2216">
          <w:rPr>
            <w:rStyle w:val="ae"/>
            <w:color w:val="auto"/>
          </w:rPr>
          <w:t>microsoft</w:t>
        </w:r>
        <w:r w:rsidRPr="00FA2216">
          <w:rPr>
            <w:rStyle w:val="ae"/>
            <w:color w:val="auto"/>
            <w:lang w:val="ru-RU"/>
          </w:rPr>
          <w:t>.</w:t>
        </w:r>
        <w:r w:rsidRPr="00FA2216">
          <w:rPr>
            <w:rStyle w:val="ae"/>
            <w:color w:val="auto"/>
          </w:rPr>
          <w:t>com</w:t>
        </w:r>
        <w:r w:rsidRPr="00FA2216">
          <w:rPr>
            <w:rStyle w:val="ae"/>
            <w:color w:val="auto"/>
            <w:lang w:val="ru-RU"/>
          </w:rPr>
          <w:t>/</w:t>
        </w:r>
        <w:r w:rsidRPr="00FA2216">
          <w:rPr>
            <w:rStyle w:val="ae"/>
            <w:color w:val="auto"/>
          </w:rPr>
          <w:t>en</w:t>
        </w:r>
        <w:r w:rsidRPr="00FA2216">
          <w:rPr>
            <w:rStyle w:val="ae"/>
            <w:color w:val="auto"/>
            <w:lang w:val="ru-RU"/>
          </w:rPr>
          <w:t>-</w:t>
        </w:r>
        <w:r w:rsidRPr="00FA2216">
          <w:rPr>
            <w:rStyle w:val="ae"/>
            <w:color w:val="auto"/>
          </w:rPr>
          <w:t>us</w:t>
        </w:r>
        <w:r w:rsidRPr="00FA2216">
          <w:rPr>
            <w:rStyle w:val="ae"/>
            <w:color w:val="auto"/>
            <w:lang w:val="ru-RU"/>
          </w:rPr>
          <w:t>/</w:t>
        </w:r>
        <w:r w:rsidRPr="00FA2216">
          <w:rPr>
            <w:rStyle w:val="ae"/>
            <w:color w:val="auto"/>
          </w:rPr>
          <w:t>ef</w:t>
        </w:r>
        <w:r w:rsidRPr="00FA2216">
          <w:rPr>
            <w:rStyle w:val="ae"/>
            <w:color w:val="auto"/>
            <w:lang w:val="ru-RU"/>
          </w:rPr>
          <w:t>/</w:t>
        </w:r>
        <w:r w:rsidRPr="00FA2216">
          <w:rPr>
            <w:rStyle w:val="ae"/>
            <w:color w:val="auto"/>
          </w:rPr>
          <w:t>core</w:t>
        </w:r>
        <w:r w:rsidRPr="00FA2216">
          <w:rPr>
            <w:rStyle w:val="ae"/>
            <w:color w:val="auto"/>
            <w:lang w:val="ru-RU"/>
          </w:rPr>
          <w:t>/</w:t>
        </w:r>
      </w:hyperlink>
      <w:r w:rsidRPr="00D167E2">
        <w:rPr>
          <w:kern w:val="0"/>
          <w:szCs w:val="28"/>
          <w:lang w:val="ru-RU" w:bidi="ar-SA"/>
        </w:rPr>
        <w:t>, свободный.</w:t>
      </w:r>
    </w:p>
    <w:p w14:paraId="51AAFDE5" w14:textId="1A62EDA6" w:rsidR="00BE02D9" w:rsidRPr="00D167E2" w:rsidRDefault="00BE02D9" w:rsidP="00297B01">
      <w:pPr>
        <w:pStyle w:val="Textbody"/>
        <w:numPr>
          <w:ilvl w:val="0"/>
          <w:numId w:val="3"/>
        </w:numPr>
        <w:spacing w:after="0"/>
        <w:jc w:val="both"/>
        <w:rPr>
          <w:lang w:val="ru-RU"/>
        </w:rPr>
      </w:pPr>
      <w:r w:rsidRPr="00D167E2">
        <w:rPr>
          <w:kern w:val="0"/>
          <w:szCs w:val="28"/>
          <w:lang w:val="ru-RU" w:bidi="ar-SA"/>
        </w:rPr>
        <w:t xml:space="preserve">Документация </w:t>
      </w:r>
      <w:r w:rsidRPr="00D167E2">
        <w:rPr>
          <w:kern w:val="0"/>
          <w:szCs w:val="28"/>
          <w:lang w:bidi="ar-SA"/>
        </w:rPr>
        <w:t>Windows</w:t>
      </w:r>
      <w:r w:rsidRPr="00D167E2">
        <w:rPr>
          <w:kern w:val="0"/>
          <w:szCs w:val="28"/>
          <w:lang w:val="ru-RU" w:bidi="ar-SA"/>
        </w:rPr>
        <w:t xml:space="preserve"> </w:t>
      </w:r>
      <w:r w:rsidRPr="00D167E2">
        <w:rPr>
          <w:kern w:val="0"/>
          <w:szCs w:val="28"/>
          <w:lang w:bidi="ar-SA"/>
        </w:rPr>
        <w:t>Subsystem</w:t>
      </w:r>
      <w:r w:rsidRPr="00D167E2">
        <w:rPr>
          <w:kern w:val="0"/>
          <w:szCs w:val="28"/>
          <w:lang w:val="ru-RU" w:bidi="ar-SA"/>
        </w:rPr>
        <w:t xml:space="preserve"> </w:t>
      </w:r>
      <w:r w:rsidRPr="00D167E2">
        <w:rPr>
          <w:kern w:val="0"/>
          <w:szCs w:val="28"/>
          <w:lang w:bidi="ar-SA"/>
        </w:rPr>
        <w:t>for</w:t>
      </w:r>
      <w:r w:rsidRPr="00D167E2">
        <w:rPr>
          <w:kern w:val="0"/>
          <w:szCs w:val="28"/>
          <w:lang w:val="ru-RU" w:bidi="ar-SA"/>
        </w:rPr>
        <w:t xml:space="preserve"> </w:t>
      </w:r>
      <w:r w:rsidRPr="00D167E2">
        <w:rPr>
          <w:kern w:val="0"/>
          <w:szCs w:val="28"/>
          <w:lang w:bidi="ar-SA"/>
        </w:rPr>
        <w:t>Linux</w:t>
      </w:r>
      <w:r w:rsidRPr="00D167E2">
        <w:rPr>
          <w:kern w:val="0"/>
          <w:szCs w:val="28"/>
          <w:lang w:val="ru-RU" w:bidi="ar-SA"/>
        </w:rPr>
        <w:t xml:space="preserve">: [Электронный ресурс] / </w:t>
      </w:r>
      <w:r w:rsidRPr="00D167E2">
        <w:rPr>
          <w:kern w:val="0"/>
          <w:szCs w:val="28"/>
          <w:lang w:bidi="ar-SA"/>
        </w:rPr>
        <w:t>Microsoft</w:t>
      </w:r>
      <w:r w:rsidRPr="00D167E2">
        <w:rPr>
          <w:kern w:val="0"/>
          <w:szCs w:val="28"/>
          <w:lang w:val="ru-RU" w:bidi="ar-SA"/>
        </w:rPr>
        <w:t xml:space="preserve">, 2024. – Режим доступа: </w:t>
      </w:r>
      <w:hyperlink r:id="rId58" w:history="1">
        <w:r w:rsidRPr="00D167E2">
          <w:rPr>
            <w:rStyle w:val="ae"/>
            <w:color w:val="auto"/>
            <w:kern w:val="0"/>
            <w:szCs w:val="28"/>
            <w:lang w:val="ru-RU" w:bidi="ar-SA"/>
          </w:rPr>
          <w:t>https://learn.microsoft.com/en-us/windows/wsl/about</w:t>
        </w:r>
      </w:hyperlink>
      <w:r w:rsidRPr="00D167E2">
        <w:rPr>
          <w:kern w:val="0"/>
          <w:szCs w:val="28"/>
          <w:lang w:val="ru-RU" w:bidi="ar-SA"/>
        </w:rPr>
        <w:t>, свободный.</w:t>
      </w:r>
    </w:p>
    <w:p w14:paraId="3F943DBF" w14:textId="1A2DF1ED" w:rsidR="00163AD4" w:rsidRPr="00D167E2" w:rsidRDefault="00163AD4" w:rsidP="00297B01">
      <w:pPr>
        <w:pStyle w:val="Textbody"/>
        <w:numPr>
          <w:ilvl w:val="0"/>
          <w:numId w:val="3"/>
        </w:numPr>
        <w:spacing w:after="0"/>
        <w:jc w:val="both"/>
        <w:rPr>
          <w:lang w:val="ru-RU"/>
        </w:rPr>
      </w:pPr>
      <w:r w:rsidRPr="00D167E2">
        <w:rPr>
          <w:kern w:val="0"/>
          <w:szCs w:val="28"/>
          <w:lang w:val="ru-RU" w:bidi="ar-SA"/>
        </w:rPr>
        <w:t xml:space="preserve">Определение слова «Токен»: [Электронный ресурс] / </w:t>
      </w:r>
      <w:r w:rsidRPr="00D167E2">
        <w:rPr>
          <w:kern w:val="0"/>
          <w:szCs w:val="28"/>
          <w:lang w:bidi="ar-SA"/>
        </w:rPr>
        <w:t>Yandex</w:t>
      </w:r>
      <w:r w:rsidRPr="00D167E2">
        <w:rPr>
          <w:kern w:val="0"/>
          <w:szCs w:val="28"/>
          <w:lang w:val="ru-RU" w:bidi="ar-SA"/>
        </w:rPr>
        <w:t xml:space="preserve">, 2024 – Режим доступа: </w:t>
      </w:r>
      <w:hyperlink r:id="rId59" w:history="1">
        <w:r w:rsidRPr="00D167E2">
          <w:rPr>
            <w:rStyle w:val="ae"/>
            <w:color w:val="auto"/>
            <w:kern w:val="0"/>
            <w:szCs w:val="28"/>
            <w:lang w:val="ru-RU" w:bidi="ar-SA"/>
          </w:rPr>
          <w:t>https://yandex.cloud/ru/docs/foundation-models/concepts/yandexgpt/tokens?utm_referrer=https%3A%2F%2Fwww.google.com%2F</w:t>
        </w:r>
      </w:hyperlink>
      <w:r w:rsidRPr="00D167E2">
        <w:rPr>
          <w:kern w:val="0"/>
          <w:szCs w:val="28"/>
          <w:lang w:val="ru-RU" w:bidi="ar-SA"/>
        </w:rPr>
        <w:t>, свободный.</w:t>
      </w:r>
    </w:p>
    <w:p w14:paraId="139CC8CE" w14:textId="65CFD583" w:rsidR="009424E7" w:rsidRPr="00D167E2" w:rsidRDefault="009424E7" w:rsidP="00297B01">
      <w:pPr>
        <w:pStyle w:val="Textbody"/>
        <w:numPr>
          <w:ilvl w:val="0"/>
          <w:numId w:val="3"/>
        </w:numPr>
        <w:spacing w:after="0"/>
        <w:jc w:val="both"/>
        <w:rPr>
          <w:szCs w:val="28"/>
          <w:lang w:val="ru-RU"/>
        </w:rPr>
      </w:pPr>
      <w:r w:rsidRPr="00D167E2">
        <w:t>A</w:t>
      </w:r>
      <w:r w:rsidRPr="00D167E2">
        <w:rPr>
          <w:lang w:val="ru-RU"/>
        </w:rPr>
        <w:t xml:space="preserve"> </w:t>
      </w:r>
      <w:r w:rsidRPr="00D167E2">
        <w:t>tour</w:t>
      </w:r>
      <w:r w:rsidRPr="00D167E2">
        <w:rPr>
          <w:lang w:val="ru-RU"/>
        </w:rPr>
        <w:t xml:space="preserve"> </w:t>
      </w:r>
      <w:r w:rsidRPr="00D167E2">
        <w:t>of</w:t>
      </w:r>
      <w:r w:rsidRPr="00D167E2">
        <w:rPr>
          <w:lang w:val="ru-RU"/>
        </w:rPr>
        <w:t xml:space="preserve"> </w:t>
      </w:r>
      <w:r w:rsidRPr="00D167E2">
        <w:t>C</w:t>
      </w:r>
      <w:r w:rsidRPr="00D167E2">
        <w:rPr>
          <w:lang w:val="ru-RU"/>
        </w:rPr>
        <w:t xml:space="preserve"># </w:t>
      </w:r>
      <w:r w:rsidRPr="00D167E2">
        <w:t>language</w:t>
      </w:r>
      <w:r w:rsidRPr="00D167E2">
        <w:rPr>
          <w:lang w:val="ru-RU"/>
        </w:rPr>
        <w:t xml:space="preserve">: [Электронный ресурс] / </w:t>
      </w:r>
      <w:r w:rsidRPr="00D167E2">
        <w:t>Microsoft</w:t>
      </w:r>
      <w:r w:rsidRPr="00D167E2">
        <w:rPr>
          <w:lang w:val="ru-RU"/>
        </w:rPr>
        <w:t xml:space="preserve">, 2024. – Режим доступа: </w:t>
      </w:r>
      <w:hyperlink r:id="rId60" w:history="1">
        <w:r w:rsidRPr="00D167E2">
          <w:rPr>
            <w:rStyle w:val="ae"/>
            <w:color w:val="auto"/>
          </w:rPr>
          <w:t>https</w:t>
        </w:r>
        <w:r w:rsidRPr="00D167E2">
          <w:rPr>
            <w:rStyle w:val="ae"/>
            <w:color w:val="auto"/>
            <w:lang w:val="ru-RU"/>
          </w:rPr>
          <w:t>://</w:t>
        </w:r>
        <w:r w:rsidRPr="00D167E2">
          <w:rPr>
            <w:rStyle w:val="ae"/>
            <w:color w:val="auto"/>
          </w:rPr>
          <w:t>learn</w:t>
        </w:r>
        <w:r w:rsidRPr="00D167E2">
          <w:rPr>
            <w:rStyle w:val="ae"/>
            <w:color w:val="auto"/>
            <w:lang w:val="ru-RU"/>
          </w:rPr>
          <w:t>.</w:t>
        </w:r>
        <w:r w:rsidRPr="00D167E2">
          <w:rPr>
            <w:rStyle w:val="ae"/>
            <w:color w:val="auto"/>
          </w:rPr>
          <w:t>microsoft</w:t>
        </w:r>
        <w:r w:rsidRPr="00D167E2">
          <w:rPr>
            <w:rStyle w:val="ae"/>
            <w:color w:val="auto"/>
            <w:lang w:val="ru-RU"/>
          </w:rPr>
          <w:t>.</w:t>
        </w:r>
        <w:r w:rsidRPr="00D167E2">
          <w:rPr>
            <w:rStyle w:val="ae"/>
            <w:color w:val="auto"/>
          </w:rPr>
          <w:t>com</w:t>
        </w:r>
        <w:r w:rsidRPr="00D167E2">
          <w:rPr>
            <w:rStyle w:val="ae"/>
            <w:color w:val="auto"/>
            <w:lang w:val="ru-RU"/>
          </w:rPr>
          <w:t>/</w:t>
        </w:r>
        <w:r w:rsidRPr="00D167E2">
          <w:rPr>
            <w:rStyle w:val="ae"/>
            <w:color w:val="auto"/>
          </w:rPr>
          <w:t>en</w:t>
        </w:r>
        <w:r w:rsidRPr="00D167E2">
          <w:rPr>
            <w:rStyle w:val="ae"/>
            <w:color w:val="auto"/>
            <w:lang w:val="ru-RU"/>
          </w:rPr>
          <w:t>-</w:t>
        </w:r>
        <w:r w:rsidRPr="00D167E2">
          <w:rPr>
            <w:rStyle w:val="ae"/>
            <w:color w:val="auto"/>
          </w:rPr>
          <w:t>us</w:t>
        </w:r>
        <w:r w:rsidRPr="00D167E2">
          <w:rPr>
            <w:rStyle w:val="ae"/>
            <w:color w:val="auto"/>
            <w:lang w:val="ru-RU"/>
          </w:rPr>
          <w:t>/</w:t>
        </w:r>
        <w:r w:rsidRPr="00D167E2">
          <w:rPr>
            <w:rStyle w:val="ae"/>
            <w:color w:val="auto"/>
          </w:rPr>
          <w:t>dotnet</w:t>
        </w:r>
        <w:r w:rsidRPr="00D167E2">
          <w:rPr>
            <w:rStyle w:val="ae"/>
            <w:color w:val="auto"/>
            <w:lang w:val="ru-RU"/>
          </w:rPr>
          <w:t>/</w:t>
        </w:r>
        <w:r w:rsidRPr="00D167E2">
          <w:rPr>
            <w:rStyle w:val="ae"/>
            <w:color w:val="auto"/>
          </w:rPr>
          <w:t>csharp</w:t>
        </w:r>
        <w:r w:rsidRPr="00D167E2">
          <w:rPr>
            <w:rStyle w:val="ae"/>
            <w:color w:val="auto"/>
            <w:lang w:val="ru-RU"/>
          </w:rPr>
          <w:t>/</w:t>
        </w:r>
        <w:r w:rsidRPr="00D167E2">
          <w:rPr>
            <w:rStyle w:val="ae"/>
            <w:color w:val="auto"/>
          </w:rPr>
          <w:t>tour</w:t>
        </w:r>
        <w:r w:rsidRPr="00D167E2">
          <w:rPr>
            <w:rStyle w:val="ae"/>
            <w:color w:val="auto"/>
            <w:lang w:val="ru-RU"/>
          </w:rPr>
          <w:t>-</w:t>
        </w:r>
        <w:r w:rsidRPr="00D167E2">
          <w:rPr>
            <w:rStyle w:val="ae"/>
            <w:color w:val="auto"/>
          </w:rPr>
          <w:t>of</w:t>
        </w:r>
        <w:r w:rsidRPr="00D167E2">
          <w:rPr>
            <w:rStyle w:val="ae"/>
            <w:color w:val="auto"/>
            <w:lang w:val="ru-RU"/>
          </w:rPr>
          <w:t>-</w:t>
        </w:r>
        <w:r w:rsidRPr="00D167E2">
          <w:rPr>
            <w:rStyle w:val="ae"/>
            <w:color w:val="auto"/>
          </w:rPr>
          <w:t>csharp</w:t>
        </w:r>
        <w:r w:rsidRPr="00D167E2">
          <w:rPr>
            <w:rStyle w:val="ae"/>
            <w:color w:val="auto"/>
            <w:lang w:val="ru-RU"/>
          </w:rPr>
          <w:t>/</w:t>
        </w:r>
        <w:r w:rsidRPr="00D167E2">
          <w:rPr>
            <w:rStyle w:val="ae"/>
            <w:color w:val="auto"/>
          </w:rPr>
          <w:t>overview</w:t>
        </w:r>
      </w:hyperlink>
      <w:r w:rsidRPr="00D167E2">
        <w:rPr>
          <w:lang w:val="ru-RU"/>
        </w:rPr>
        <w:t>, свободный.</w:t>
      </w:r>
    </w:p>
    <w:p w14:paraId="00D038E4" w14:textId="77777777" w:rsidR="009424E7" w:rsidRPr="00D167E2" w:rsidRDefault="009424E7" w:rsidP="00297B01">
      <w:pPr>
        <w:pStyle w:val="Textbody"/>
        <w:numPr>
          <w:ilvl w:val="0"/>
          <w:numId w:val="3"/>
        </w:numPr>
        <w:spacing w:after="0"/>
        <w:jc w:val="both"/>
        <w:rPr>
          <w:szCs w:val="28"/>
        </w:rPr>
      </w:pPr>
      <w:r w:rsidRPr="00D167E2">
        <w:rPr>
          <w:kern w:val="0"/>
          <w:szCs w:val="28"/>
          <w:lang w:bidi="ar-SA"/>
        </w:rPr>
        <w:t xml:space="preserve">Ajay D. Kshemklayni. Distributed Computing: Principles, Algorithms, and Systems / Ajay D. Kshemklayni, Mukesh Singhal. </w:t>
      </w:r>
      <w:r w:rsidRPr="00D167E2">
        <w:rPr>
          <w:szCs w:val="28"/>
        </w:rPr>
        <w:t>–</w:t>
      </w:r>
      <w:r w:rsidRPr="00D167E2">
        <w:rPr>
          <w:kern w:val="0"/>
          <w:szCs w:val="28"/>
          <w:lang w:bidi="ar-SA"/>
        </w:rPr>
        <w:t xml:space="preserve"> Cambridge University Press, 2008. </w:t>
      </w:r>
    </w:p>
    <w:p w14:paraId="4F234331" w14:textId="32C9D2FC" w:rsidR="009424E7" w:rsidRPr="00D167E2" w:rsidRDefault="009424E7" w:rsidP="00297B01">
      <w:pPr>
        <w:pStyle w:val="Textbody"/>
        <w:numPr>
          <w:ilvl w:val="0"/>
          <w:numId w:val="3"/>
        </w:numPr>
        <w:spacing w:after="0"/>
        <w:jc w:val="both"/>
        <w:rPr>
          <w:szCs w:val="28"/>
        </w:rPr>
      </w:pPr>
      <w:r w:rsidRPr="00D167E2">
        <w:rPr>
          <w:szCs w:val="28"/>
        </w:rPr>
        <w:lastRenderedPageBreak/>
        <w:t>Artificial Intelligence: A Modern Approach, 4th US ed. / Stuart J. Russell., Peter Norvig. – Prentice Hall, 2020</w:t>
      </w:r>
    </w:p>
    <w:p w14:paraId="16D589C5" w14:textId="77777777" w:rsidR="009424E7" w:rsidRPr="009424E7" w:rsidRDefault="009424E7" w:rsidP="00297B01">
      <w:pPr>
        <w:pStyle w:val="Textbody"/>
        <w:numPr>
          <w:ilvl w:val="0"/>
          <w:numId w:val="3"/>
        </w:numPr>
        <w:spacing w:after="0"/>
        <w:jc w:val="both"/>
      </w:pPr>
      <w:r w:rsidRPr="00D167E2">
        <w:rPr>
          <w:kern w:val="0"/>
          <w:szCs w:val="28"/>
          <w:lang w:bidi="ar-SA"/>
        </w:rPr>
        <w:t>Distributed Systems / Marteen Van Steen, Tannenbaum A.S.</w:t>
      </w:r>
      <w:r w:rsidRPr="00D167E2">
        <w:t xml:space="preserve"> </w:t>
      </w:r>
      <w:r w:rsidRPr="009424E7">
        <w:br w:type="page"/>
      </w:r>
    </w:p>
    <w:p w14:paraId="63E1CADA" w14:textId="315D251A" w:rsidR="005828DB" w:rsidRPr="00D87B6F" w:rsidRDefault="0059481B" w:rsidP="0059481B">
      <w:pPr>
        <w:pStyle w:val="1"/>
        <w:rPr>
          <w:lang w:val="ru-RU"/>
        </w:rPr>
      </w:pPr>
      <w:bookmarkStart w:id="124" w:name="_Toc156840826"/>
      <w:bookmarkStart w:id="125" w:name="_Toc168055622"/>
      <w:r>
        <w:rPr>
          <w:lang w:val="ru-RU"/>
        </w:rPr>
        <w:lastRenderedPageBreak/>
        <w:t>ПРИЛОЖЕНИЕ</w:t>
      </w:r>
      <w:r w:rsidR="00BA5FF3">
        <w:rPr>
          <w:lang w:val="ru-RU"/>
        </w:rPr>
        <w:t xml:space="preserve"> А</w:t>
      </w:r>
      <w:bookmarkEnd w:id="124"/>
      <w:bookmarkEnd w:id="125"/>
    </w:p>
    <w:p w14:paraId="14F063B8" w14:textId="1EB03C24" w:rsidR="007E02B7" w:rsidRPr="00F90434" w:rsidRDefault="007E02B7" w:rsidP="00B63101">
      <w:pPr>
        <w:rPr>
          <w:lang w:val="ru-RU"/>
        </w:rPr>
      </w:pPr>
      <w:r w:rsidRPr="007E02B7">
        <w:rPr>
          <w:lang w:val="ru-RU"/>
        </w:rPr>
        <w:t>Код</w:t>
      </w:r>
      <w:r w:rsidRPr="00F90434">
        <w:rPr>
          <w:lang w:val="ru-RU"/>
        </w:rPr>
        <w:t xml:space="preserve"> </w:t>
      </w:r>
      <w:r w:rsidR="00EE1D02" w:rsidRPr="00F90434">
        <w:rPr>
          <w:lang w:val="ru-RU"/>
        </w:rPr>
        <w:t>«</w:t>
      </w:r>
      <w:r w:rsidRPr="007E02B7">
        <w:t>Program</w:t>
      </w:r>
      <w:r w:rsidRPr="00F90434">
        <w:rPr>
          <w:lang w:val="ru-RU"/>
        </w:rPr>
        <w:t>.</w:t>
      </w:r>
      <w:r w:rsidRPr="007E02B7">
        <w:t>cs</w:t>
      </w:r>
      <w:r w:rsidR="00EE1D02" w:rsidRPr="00F90434">
        <w:rPr>
          <w:lang w:val="ru-RU"/>
        </w:rPr>
        <w:t>»</w:t>
      </w:r>
    </w:p>
    <w:p w14:paraId="7AE1057D" w14:textId="0ABA4FBD" w:rsidR="003306F8" w:rsidRPr="00A13AF2" w:rsidRDefault="00A13AF2" w:rsidP="003306F8">
      <w:pPr>
        <w:pStyle w:val="af7"/>
        <w:rPr>
          <w:lang w:val="ru-RU"/>
        </w:rPr>
      </w:pPr>
      <w:r>
        <w:rPr>
          <w:lang w:val="ru-RU"/>
        </w:rPr>
        <w:t>-</w:t>
      </w:r>
    </w:p>
    <w:sectPr w:rsidR="003306F8" w:rsidRPr="00A13AF2" w:rsidSect="006025FD">
      <w:headerReference w:type="default" r:id="rId61"/>
      <w:pgSz w:w="11907" w:h="16840" w:code="9"/>
      <w:pgMar w:top="851" w:right="567" w:bottom="1418" w:left="1559" w:header="312" w:footer="284" w:gutter="0"/>
      <w:cols w:space="720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6" w:author="Валерий Кандаулов" w:date="2024-05-24T16:46:00Z" w:initials="ВК">
    <w:p w14:paraId="4CC6553E" w14:textId="20A71606" w:rsidR="002D3D56" w:rsidRPr="002D3D56" w:rsidRDefault="002D3D56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Вроде в конце первого раздела есть блок про Приоритеты выполнения работ и состав реализуемых функций. Надо проверить в методичке</w:t>
      </w:r>
    </w:p>
  </w:comment>
  <w:comment w:id="27" w:author="An Nguyen" w:date="2024-05-31T13:47:00Z" w:initials="AN">
    <w:p w14:paraId="7D0762CC" w14:textId="7252C6A4" w:rsidR="005672CC" w:rsidRPr="005672CC" w:rsidRDefault="005672CC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Не требуется</w:t>
      </w:r>
    </w:p>
  </w:comment>
  <w:comment w:id="30" w:author="Валерий Кандаулов" w:date="2024-05-24T16:47:00Z" w:initials="ВК">
    <w:p w14:paraId="55F00F21" w14:textId="22914341" w:rsidR="002D3D56" w:rsidRPr="002D3D56" w:rsidRDefault="002D3D56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Добавить раздел с выбором СУБД и их кратким описанием</w:t>
      </w:r>
    </w:p>
  </w:comment>
  <w:comment w:id="32" w:author="Валерий Кандаулов" w:date="2024-05-24T16:45:00Z" w:initials="ВК">
    <w:p w14:paraId="3DF01957" w14:textId="5B330A8D" w:rsidR="002D3D56" w:rsidRPr="002D3D56" w:rsidRDefault="002D3D56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Всем таблицам в «свойства таблицы» поставить что 1 строка – заголовка и должна повторяться</w:t>
      </w:r>
    </w:p>
  </w:comment>
  <w:comment w:id="33" w:author="Валерий Кандаулов" w:date="2024-05-24T16:48:00Z" w:initials="ВК">
    <w:p w14:paraId="0079226D" w14:textId="77777777" w:rsidR="00AB4705" w:rsidRPr="002D3D56" w:rsidRDefault="00AB4705" w:rsidP="00AB4705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на схеме таблиц больше чем расписано</w:t>
      </w:r>
    </w:p>
  </w:comment>
  <w:comment w:id="58" w:author="Валерий Кандаулов" w:date="2024-05-24T16:43:00Z" w:initials="ВК">
    <w:p w14:paraId="5B812EE9" w14:textId="6DC6EEE4" w:rsidR="002D3D56" w:rsidRPr="002D3D56" w:rsidRDefault="002D3D56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Раздел с руководством пользователя \ пользовательским интерфейсом</w:t>
      </w:r>
    </w:p>
  </w:comment>
  <w:comment w:id="66" w:author="Валерий Кандаулов" w:date="2024-05-24T16:49:00Z" w:initials="ВК">
    <w:p w14:paraId="73CB2E8C" w14:textId="77777777" w:rsidR="00412978" w:rsidRPr="002D3D56" w:rsidRDefault="00412978" w:rsidP="00412978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Не забыть</w:t>
      </w:r>
    </w:p>
  </w:comment>
  <w:comment w:id="67" w:author="Валерий Кандаулов" w:date="2024-05-24T16:49:00Z" w:initials="ВК">
    <w:p w14:paraId="03B768B8" w14:textId="77777777" w:rsidR="00412978" w:rsidRPr="002D3D56" w:rsidRDefault="00412978" w:rsidP="00412978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Не забыть</w:t>
      </w:r>
    </w:p>
  </w:comment>
  <w:comment w:id="68" w:author="Валерий Кандаулов" w:date="2024-05-24T16:41:00Z" w:initials="ВК">
    <w:p w14:paraId="1BA91D47" w14:textId="3E468EA3" w:rsidR="00463B37" w:rsidRPr="00463B37" w:rsidRDefault="00463B37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При проведении ручного тестирования использовалась методология черного ящика</w:t>
      </w:r>
    </w:p>
  </w:comment>
  <w:comment w:id="76" w:author="Валерий Кандаулов" w:date="2024-05-24T16:44:00Z" w:initials="ВК">
    <w:p w14:paraId="053C9290" w14:textId="61A742BE" w:rsidR="002D3D56" w:rsidRPr="002D3D56" w:rsidRDefault="002D3D56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Рекомендую по таблицам. Также по рисункам</w:t>
      </w:r>
    </w:p>
  </w:comment>
  <w:comment w:id="116" w:author="Валерий Кандаулов" w:date="2024-05-24T16:44:00Z" w:initials="ВК">
    <w:p w14:paraId="43548111" w14:textId="77777777" w:rsidR="002D3D56" w:rsidRDefault="002D3D56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Надо 75% страницы</w:t>
      </w:r>
    </w:p>
    <w:p w14:paraId="5EFD267B" w14:textId="463D939B" w:rsidR="002D3D56" w:rsidRPr="002D3D56" w:rsidRDefault="002D3D56">
      <w:pPr>
        <w:pStyle w:val="aff0"/>
        <w:rPr>
          <w:lang w:val="ru-RU"/>
        </w:rPr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CC6553E" w15:done="1"/>
  <w15:commentEx w15:paraId="7D0762CC" w15:paraIdParent="4CC6553E" w15:done="1"/>
  <w15:commentEx w15:paraId="55F00F21" w15:done="1"/>
  <w15:commentEx w15:paraId="3DF01957" w15:done="1"/>
  <w15:commentEx w15:paraId="0079226D" w15:done="0"/>
  <w15:commentEx w15:paraId="5B812EE9" w15:done="1"/>
  <w15:commentEx w15:paraId="73CB2E8C" w15:done="1"/>
  <w15:commentEx w15:paraId="03B768B8" w15:done="1"/>
  <w15:commentEx w15:paraId="1BA91D47" w15:done="1"/>
  <w15:commentEx w15:paraId="053C9290" w15:done="1"/>
  <w15:commentEx w15:paraId="5EFD267B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10905EF" w16cex:dateUtc="2024-05-31T09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CC6553E" w16cid:durableId="6BBAB1DB"/>
  <w16cid:commentId w16cid:paraId="7D0762CC" w16cid:durableId="310905EF"/>
  <w16cid:commentId w16cid:paraId="55F00F21" w16cid:durableId="10CB4403"/>
  <w16cid:commentId w16cid:paraId="3DF01957" w16cid:durableId="575158DE"/>
  <w16cid:commentId w16cid:paraId="0079226D" w16cid:durableId="24D85668"/>
  <w16cid:commentId w16cid:paraId="5B812EE9" w16cid:durableId="07B98392"/>
  <w16cid:commentId w16cid:paraId="73CB2E8C" w16cid:durableId="52576551"/>
  <w16cid:commentId w16cid:paraId="03B768B8" w16cid:durableId="2C928E2D"/>
  <w16cid:commentId w16cid:paraId="1BA91D47" w16cid:durableId="23ECD191"/>
  <w16cid:commentId w16cid:paraId="053C9290" w16cid:durableId="28F36283"/>
  <w16cid:commentId w16cid:paraId="5EFD267B" w16cid:durableId="4028DA4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A7F94E" w14:textId="77777777" w:rsidR="00F27E37" w:rsidRDefault="00F27E37">
      <w:r>
        <w:separator/>
      </w:r>
    </w:p>
  </w:endnote>
  <w:endnote w:type="continuationSeparator" w:id="0">
    <w:p w14:paraId="5B8E086E" w14:textId="77777777" w:rsidR="00F27E37" w:rsidRDefault="00F27E37">
      <w:r>
        <w:continuationSeparator/>
      </w:r>
    </w:p>
  </w:endnote>
  <w:endnote w:type="continuationNotice" w:id="1">
    <w:p w14:paraId="07E8DB9C" w14:textId="77777777" w:rsidR="00F27E37" w:rsidRDefault="00F27E3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ГОСТ тип А">
    <w:altName w:val="Calibri"/>
    <w:charset w:val="CC"/>
    <w:family w:val="swiss"/>
    <w:pitch w:val="variable"/>
    <w:sig w:usb0="00000287" w:usb1="00000000" w:usb2="00000000" w:usb3="00000000" w:csb0="0000009F" w:csb1="00000000"/>
  </w:font>
  <w:font w:name="OpenSymbol">
    <w:altName w:val="Segoe UI Symbol"/>
    <w:charset w:val="02"/>
    <w:family w:val="auto"/>
    <w:pitch w:val="default"/>
  </w:font>
  <w:font w:name="ISOCPEUR">
    <w:altName w:val="Cambria"/>
    <w:charset w:val="00"/>
    <w:family w:val="swiss"/>
    <w:pitch w:val="variable"/>
    <w:sig w:usb0="00000287" w:usb1="00000000" w:usb2="00000000" w:usb3="00000000" w:csb0="0000009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AF8164" w14:textId="02FA4D28" w:rsidR="00463B37" w:rsidRPr="00236446" w:rsidRDefault="00463B37" w:rsidP="00315372">
    <w:pPr>
      <w:pStyle w:val="a8"/>
      <w:ind w:firstLine="0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087B47" w14:textId="77777777" w:rsidR="00F27E37" w:rsidRDefault="00F27E37">
      <w:r>
        <w:separator/>
      </w:r>
    </w:p>
  </w:footnote>
  <w:footnote w:type="continuationSeparator" w:id="0">
    <w:p w14:paraId="166E17A1" w14:textId="77777777" w:rsidR="00F27E37" w:rsidRDefault="00F27E37">
      <w:r>
        <w:continuationSeparator/>
      </w:r>
    </w:p>
  </w:footnote>
  <w:footnote w:type="continuationNotice" w:id="1">
    <w:p w14:paraId="7E9125E5" w14:textId="77777777" w:rsidR="00F27E37" w:rsidRDefault="00F27E3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978ECE" w14:textId="47B797CD" w:rsidR="00463B37" w:rsidRDefault="00463B37">
    <w:pPr>
      <w:pStyle w:val="a6"/>
    </w:pPr>
    <w:r>
      <w:rPr>
        <w:noProof/>
        <w:sz w:val="20"/>
        <w:lang w:val="ru-RU" w:eastAsia="ru-RU" w:bidi="ar-SA"/>
      </w:rPr>
      <mc:AlternateContent>
        <mc:Choice Requires="wpg">
          <w:drawing>
            <wp:anchor distT="0" distB="0" distL="114300" distR="114300" simplePos="0" relativeHeight="251658240" behindDoc="1" locked="0" layoutInCell="0" allowOverlap="1" wp14:anchorId="480DDE85" wp14:editId="662CCF87">
              <wp:simplePos x="0" y="0"/>
              <wp:positionH relativeFrom="page">
                <wp:posOffset>358486</wp:posOffset>
              </wp:positionH>
              <wp:positionV relativeFrom="page">
                <wp:posOffset>199159</wp:posOffset>
              </wp:positionV>
              <wp:extent cx="7016400" cy="10333270"/>
              <wp:effectExtent l="19050" t="19050" r="13335" b="30480"/>
              <wp:wrapNone/>
              <wp:docPr id="215199824" name="Group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6400" cy="10333270"/>
                        <a:chOff x="573" y="284"/>
                        <a:chExt cx="11049" cy="16273"/>
                      </a:xfrm>
                    </wpg:grpSpPr>
                    <wpg:grpSp>
                      <wpg:cNvPr id="953218043" name="Group 230"/>
                      <wpg:cNvGrpSpPr>
                        <a:grpSpLocks/>
                      </wpg:cNvGrpSpPr>
                      <wpg:grpSpPr bwMode="auto">
                        <a:xfrm>
                          <a:off x="573" y="8557"/>
                          <a:ext cx="561" cy="7998"/>
                          <a:chOff x="3194" y="6929"/>
                          <a:chExt cx="561" cy="8155"/>
                        </a:xfrm>
                      </wpg:grpSpPr>
                      <wpg:grpSp>
                        <wpg:cNvPr id="707940505" name="Group 231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2114848264" name="Text Box 2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3A15F2E" w14:textId="77777777" w:rsidR="00463B37" w:rsidRPr="00F80575" w:rsidRDefault="00463B37" w:rsidP="00A6612D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  <w:t>Инв. № подп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25375158" name="Text Box 2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BFDFBA" w14:textId="77777777" w:rsidR="00463B37" w:rsidRPr="00F80575" w:rsidRDefault="00463B37" w:rsidP="00A6612D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87860488" name="Text Box 2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DFD4DA" w14:textId="77777777" w:rsidR="00463B37" w:rsidRPr="00F80575" w:rsidRDefault="00463B37" w:rsidP="00A6612D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339153" name="Text Box 2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D6AFA1" w14:textId="77777777" w:rsidR="00463B37" w:rsidRPr="00F80575" w:rsidRDefault="00463B37" w:rsidP="00A6612D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90673427" name="Text Box 2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6A2F18" w14:textId="77777777" w:rsidR="00463B37" w:rsidRPr="00F80575" w:rsidRDefault="00463B37" w:rsidP="00A6612D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1587344487" name="Group 237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285200449" name="Text Box 2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8E6668" w14:textId="77777777" w:rsidR="00463B37" w:rsidRPr="00F80575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91782554" name="Text Box 2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6A87C4" w14:textId="77777777" w:rsidR="00463B37" w:rsidRPr="00F80575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1865386" name="Text Box 2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699456" w14:textId="77777777" w:rsidR="00463B37" w:rsidRPr="00F80575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74843103" name="Text Box 2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4F22A3B" w14:textId="77777777" w:rsidR="00463B37" w:rsidRPr="00F80575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41726124" name="Text Box 2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248475" w14:textId="77777777" w:rsidR="00463B37" w:rsidRPr="00F80575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712140841" name="Rectangle 243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296235102" name="Group 244"/>
                      <wpg:cNvGrpSpPr>
                        <a:grpSpLocks/>
                      </wpg:cNvGrpSpPr>
                      <wpg:grpSpPr bwMode="auto">
                        <a:xfrm>
                          <a:off x="1134" y="14323"/>
                          <a:ext cx="10488" cy="2234"/>
                          <a:chOff x="1418" y="13317"/>
                          <a:chExt cx="10488" cy="2278"/>
                        </a:xfrm>
                      </wpg:grpSpPr>
                      <wps:wsp>
                        <wps:cNvPr id="1699050867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418" y="13317"/>
                            <a:ext cx="10488" cy="2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523748941" name="Group 246"/>
                        <wpg:cNvGrpSpPr>
                          <a:grpSpLocks/>
                        </wpg:cNvGrpSpPr>
                        <wpg:grpSpPr bwMode="auto">
                          <a:xfrm>
                            <a:off x="1421" y="13319"/>
                            <a:ext cx="10485" cy="2276"/>
                            <a:chOff x="1135" y="11238"/>
                            <a:chExt cx="10485" cy="2276"/>
                          </a:xfrm>
                        </wpg:grpSpPr>
                        <wpg:grpSp>
                          <wpg:cNvPr id="1521843522" name="Group 247"/>
                          <wpg:cNvGrpSpPr>
                            <a:grpSpLocks/>
                          </wpg:cNvGrpSpPr>
                          <wpg:grpSpPr bwMode="auto">
                            <a:xfrm>
                              <a:off x="4817" y="11251"/>
                              <a:ext cx="6803" cy="2251"/>
                              <a:chOff x="4667" y="12863"/>
                              <a:chExt cx="6803" cy="2251"/>
                            </a:xfrm>
                          </wpg:grpSpPr>
                          <wpg:grpSp>
                            <wpg:cNvPr id="410608918" name="Group 248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29" y="13705"/>
                                <a:ext cx="2841" cy="563"/>
                                <a:chOff x="6360" y="12805"/>
                                <a:chExt cx="2841" cy="563"/>
                              </a:xfrm>
                            </wpg:grpSpPr>
                            <wps:wsp>
                              <wps:cNvPr id="958513493" name="Text Box 2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365" y="12806"/>
                                  <a:ext cx="848" cy="2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F50C555" w14:textId="77777777" w:rsidR="00463B37" w:rsidRPr="00F80575" w:rsidRDefault="00463B37" w:rsidP="00EA2EE1">
                                    <w:pPr>
                                      <w:pStyle w:val="9"/>
                                      <w:jc w:val="center"/>
                                    </w:pPr>
                                    <w:r w:rsidRPr="00F80575"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82373788" name="Text Box 25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18" y="12805"/>
                                  <a:ext cx="852" cy="2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0F5A223" w14:textId="7F5A0E4A" w:rsidR="00463B37" w:rsidRPr="0075551D" w:rsidRDefault="00463B37" w:rsidP="00EA2EE1">
                                    <w:pPr>
                                      <w:pStyle w:val="9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466128" name="Text Box 2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2806"/>
                                  <a:ext cx="1131" cy="2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A6164D1" w14:textId="292DC005" w:rsidR="00463B37" w:rsidRPr="0026165B" w:rsidRDefault="00463B37" w:rsidP="00EA2EE1">
                                    <w:pPr>
                                      <w:pStyle w:val="9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Листов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74133677" name="Text Box 2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23" y="13077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79DFAA7" w14:textId="2750F609" w:rsidR="00463B37" w:rsidRPr="003107D4" w:rsidRDefault="00463B37" w:rsidP="003107D4">
                                    <w:pPr>
                                      <w:pStyle w:val="a4"/>
                                      <w:ind w:firstLine="0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r w:rsidRPr="003107D4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fldChar w:fldCharType="begin"/>
                                    </w:r>
                                    <w:r w:rsidRPr="003107D4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instrText>PAGE   \* MERGEFORMAT</w:instrText>
                                    </w:r>
                                    <w:r w:rsidRPr="003107D4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fldChar w:fldCharType="separate"/>
                                    </w:r>
                                    <w:r w:rsidR="002D3D5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lang w:val="ru-RU"/>
                                      </w:rPr>
                                      <w:t>6</w:t>
                                    </w:r>
                                    <w:r w:rsidRPr="003107D4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  <w:p w14:paraId="2B18421E" w14:textId="4B55A655" w:rsidR="00463B37" w:rsidRPr="00F80575" w:rsidRDefault="00463B37" w:rsidP="006964EF">
                                    <w:pPr>
                                      <w:pStyle w:val="a4"/>
                                      <w:ind w:firstLine="0"/>
                                      <w:jc w:val="both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762390848" name="Text Box 25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3072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02C4FC2" w14:textId="3752D677" w:rsidR="00463B37" w:rsidRPr="003107D4" w:rsidRDefault="00463B37" w:rsidP="003107D4">
                                    <w:pPr>
                                      <w:pStyle w:val="a4"/>
                                      <w:ind w:firstLine="0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instrText xml:space="preserve"> NUMPAGES  \# "0"  \* MERGEFORMAT </w:instrTex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fldChar w:fldCharType="separate"/>
                                    </w:r>
                                    <w:r w:rsidR="002D3D5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lang w:val="ru-RU"/>
                                      </w:rPr>
                                      <w:t>37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118090909" name="Group 2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60" y="13084"/>
                                  <a:ext cx="848" cy="284"/>
                                  <a:chOff x="6125" y="9275"/>
                                  <a:chExt cx="850" cy="284"/>
                                </a:xfrm>
                              </wpg:grpSpPr>
                              <wps:wsp>
                                <wps:cNvPr id="870698203" name="Text Box 2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25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7B30F0F" w14:textId="7AAFCF3C" w:rsidR="00463B37" w:rsidRPr="00CF32D9" w:rsidRDefault="00463B37" w:rsidP="006773D3">
                                      <w:pPr>
                                        <w:pStyle w:val="a4"/>
                                        <w:ind w:firstLine="0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770627187" name="Text Box 2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09" y="9276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1CD612E" w14:textId="77777777" w:rsidR="00463B37" w:rsidRPr="00F80575" w:rsidRDefault="00463B37">
                                      <w:pPr>
                                        <w:pStyle w:val="a4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57431714" name="Text Box 25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692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3C002B0" w14:textId="77777777" w:rsidR="00463B37" w:rsidRPr="00F80575" w:rsidRDefault="00463B37">
                                      <w:pPr>
                                        <w:pStyle w:val="a4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156841039" name="Text Box 25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35" y="14264"/>
                                <a:ext cx="2835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FF57C5" w14:textId="269D549F" w:rsidR="00463B37" w:rsidRPr="00CF32D9" w:rsidRDefault="00463B37" w:rsidP="00D5706C">
                                  <w:pPr>
                                    <w:pStyle w:val="200"/>
                                    <w:jc w:val="center"/>
                                  </w:pPr>
                                  <w:r w:rsidRPr="00CF32D9">
                                    <w:t>ЦИСТбв-</w:t>
                                  </w:r>
                                  <w:r>
                                    <w:t>5</w:t>
                                  </w:r>
                                  <w:r w:rsidRPr="00CF32D9"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41636662" name="Text Box 25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7" y="13708"/>
                                <a:ext cx="3962" cy="140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dk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26726B" w14:textId="2624A531" w:rsidR="00463B37" w:rsidRPr="00DF7813" w:rsidRDefault="00463B37" w:rsidP="00315372">
                                  <w:pPr>
                                    <w:pStyle w:val="200"/>
                                    <w:jc w:val="center"/>
                                    <w:rPr>
                                      <w:sz w:val="36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DF7813">
                                    <w:rPr>
                                      <w:sz w:val="36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Интеллектуальный помощник для работы с электронной библиотекой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7869834" name="Text Box 26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86" y="12863"/>
                                <a:ext cx="6783" cy="8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30E87F" w14:textId="0450CFDB" w:rsidR="00463B37" w:rsidRPr="000007C3" w:rsidRDefault="00463B37" w:rsidP="00315372">
                                  <w:pPr>
                                    <w:pStyle w:val="200"/>
                                    <w:jc w:val="center"/>
                                  </w:pPr>
                                  <w:r>
                                    <w:t>ВКР</w:t>
                                  </w:r>
                                  <w:r w:rsidRPr="000007C3">
                                    <w:t>-УлГТУ-09.03.02-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17/1175-2024</w:t>
                                  </w:r>
                                  <w:r>
                                    <w:t xml:space="preserve"> ПЗ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0562600" name="Group 261"/>
                          <wpg:cNvGrpSpPr>
                            <a:grpSpLocks/>
                          </wpg:cNvGrpSpPr>
                          <wpg:grpSpPr bwMode="auto">
                            <a:xfrm>
                              <a:off x="1135" y="11238"/>
                              <a:ext cx="3685" cy="2276"/>
                              <a:chOff x="3028" y="10033"/>
                              <a:chExt cx="3685" cy="2276"/>
                            </a:xfrm>
                          </wpg:grpSpPr>
                          <wpg:grpSp>
                            <wpg:cNvPr id="767735748" name="Group 2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31" y="10611"/>
                                <a:ext cx="3682" cy="1698"/>
                                <a:chOff x="3314" y="10611"/>
                                <a:chExt cx="3682" cy="1698"/>
                              </a:xfrm>
                            </wpg:grpSpPr>
                            <wpg:grpSp>
                              <wpg:cNvPr id="1413931691" name="Group 2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611"/>
                                  <a:ext cx="3679" cy="283"/>
                                  <a:chOff x="3332" y="11722"/>
                                  <a:chExt cx="3678" cy="286"/>
                                </a:xfrm>
                              </wpg:grpSpPr>
                              <wps:wsp>
                                <wps:cNvPr id="87924889" name="Text Box 26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9DDB658" w14:textId="14C557D9" w:rsidR="00463B37" w:rsidRPr="00F80575" w:rsidRDefault="00463B37" w:rsidP="00366285">
                                      <w:pPr>
                                        <w:pStyle w:val="a4"/>
                                        <w:ind w:firstLine="0"/>
                                        <w:jc w:val="both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  <w:lang w:val="ru-RU"/>
                                        </w:rPr>
                                        <w:t>Л</w:t>
                                      </w:r>
                                      <w:r w:rsidRPr="00F80575"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  <w:t>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714929278" name="Text Box 26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80771C7" w14:textId="77777777" w:rsidR="00463B37" w:rsidRPr="00F80575" w:rsidRDefault="00463B37" w:rsidP="002C0896">
                                      <w:pPr>
                                        <w:pStyle w:val="a4"/>
                                        <w:ind w:firstLine="0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</w:rPr>
                                      </w:pPr>
                                      <w:r w:rsidRPr="00F80575"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816782370" name="Text Box 26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8731B4" w14:textId="681CABB4" w:rsidR="00463B37" w:rsidRPr="00366285" w:rsidRDefault="00463B37" w:rsidP="00647EF1">
                                      <w:pPr>
                                        <w:pStyle w:val="a4"/>
                                        <w:ind w:firstLine="0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  <w:lang w:val="ru-RU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94173067" name="Text Box 26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3" y="11724"/>
                                    <a:ext cx="85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CC1AE26" w14:textId="77777777" w:rsidR="00463B37" w:rsidRPr="00F80575" w:rsidRDefault="00463B37" w:rsidP="002C0896">
                                      <w:pPr>
                                        <w:pStyle w:val="a4"/>
                                        <w:ind w:firstLine="0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</w:pPr>
                                      <w:r w:rsidRPr="00F80575"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</w:rPr>
                                        <w:t>Подп</w:t>
                                      </w:r>
                                      <w:r w:rsidRPr="00F80575"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051908175" name="Text Box 26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2"/>
                                    <a:ext cx="56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6141CCA" w14:textId="78B0C7AD" w:rsidR="00463B37" w:rsidRPr="00B93461" w:rsidRDefault="00463B37" w:rsidP="002C0896">
                                      <w:pPr>
                                        <w:pStyle w:val="a4"/>
                                        <w:ind w:firstLine="0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  <w:lang w:val="ru-RU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654827447" name="Group 2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907"/>
                                  <a:ext cx="3682" cy="1402"/>
                                  <a:chOff x="2358" y="10607"/>
                                  <a:chExt cx="3682" cy="1402"/>
                                </a:xfrm>
                              </wpg:grpSpPr>
                              <wpg:grpSp>
                                <wpg:cNvPr id="1457395086" name="Group 27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358" y="10609"/>
                                    <a:ext cx="3681" cy="1400"/>
                                    <a:chOff x="2924" y="10616"/>
                                    <a:chExt cx="3681" cy="1400"/>
                                  </a:xfrm>
                                </wpg:grpSpPr>
                                <wpg:grpSp>
                                  <wpg:cNvPr id="1559807254" name="Group 27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4" y="1061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338503626" name="Text Box 2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476285E" w14:textId="6431D12A" w:rsidR="00463B37" w:rsidRPr="00F80575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  <w:lang w:val="ru-RU"/>
                                            </w:rPr>
                                          </w:pPr>
                                          <w:r w:rsidRPr="00F80575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>Нгуен Х.А.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47396045" name="Text Box 2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8E54985" w14:textId="77777777" w:rsidR="00463B37" w:rsidRPr="00F80575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  <w:r w:rsidRPr="00F80575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  <w:t>Разраб</w:t>
                                          </w:r>
                                          <w:r w:rsidRPr="00F80575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23518520" name="Text Box 27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E62E005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94695376" name="Text Box 27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0E23BC8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57129719" name="Group 27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0895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13045492" name="Text Box 27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BF35165" w14:textId="0C863722" w:rsidR="00463B37" w:rsidRPr="00681277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both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  <w:lang w:val="ru-RU"/>
                                            </w:rPr>
                                            <w:t>Кандаулов В.М.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18796943" name="Text Box 27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D88CF3B" w14:textId="77777777" w:rsidR="00463B37" w:rsidRPr="00F80575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  <w:r w:rsidRPr="00F80575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  <w:t>Пров</w:t>
                                          </w:r>
                                          <w:r w:rsidRPr="00F80575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34023899" name="Text Box 27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7FB76F6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3957578" name="Text Box 28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23D9F88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51187122" name="Group 28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174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230794652" name="Text Box 28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2DE3487" w14:textId="76E68D39" w:rsidR="00463B37" w:rsidRPr="006A348C" w:rsidRDefault="00463B37" w:rsidP="006A348C">
                                          <w:pPr>
                                            <w:pStyle w:val="a4"/>
                                            <w:ind w:firstLine="0"/>
                                            <w:jc w:val="both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lang w:val="ru-RU"/>
                                            </w:rPr>
                                            <w:t xml:space="preserve"> Шикина В.Е.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49490398" name="Text Box 28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AF6E5E4" w14:textId="1949ADC5" w:rsidR="00463B37" w:rsidRPr="006A348C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  <w:lang w:val="ru-RU"/>
                                            </w:rPr>
                                            <w:t>Консульт.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56728994" name="Text Box 28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2D7C89B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49825270" name="Text Box 28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09F18FF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4444787" name="Group 28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449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904138558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5557F8C" w14:textId="50DCDFE7" w:rsidR="00463B37" w:rsidRPr="00EF444B" w:rsidRDefault="00463B37" w:rsidP="00EF444B">
                                          <w:pPr>
                                            <w:pStyle w:val="a4"/>
                                            <w:ind w:firstLine="0"/>
                                            <w:jc w:val="both"/>
                                            <w:rPr>
                                              <w:rFonts w:ascii="GOST type A" w:hAnsi="GOST type A"/>
                                              <w:i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72351948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23F558C" w14:textId="77777777" w:rsidR="00463B37" w:rsidRPr="00F80575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  <w:r w:rsidRPr="00F80575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>Н.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113294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3D6083F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96321608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2BE5DE3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981501188" name="Group 29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727"/>
                                      <a:ext cx="3669" cy="289"/>
                                      <a:chOff x="2196" y="10914"/>
                                      <a:chExt cx="3672" cy="292"/>
                                    </a:xfrm>
                                  </wpg:grpSpPr>
                                  <wps:wsp>
                                    <wps:cNvPr id="1096246438" name="Text Box 29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2EBA743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77826668" name="Text Box 29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562B6D5" w14:textId="21FAEEEF" w:rsidR="00463B37" w:rsidRPr="006A348C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  <w:lang w:val="ru-RU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84142341" name="Text Box 29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4"/>
                                        <a:ext cx="851" cy="292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5616269" w14:textId="77777777" w:rsidR="00463B37" w:rsidRPr="00ED428B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color w:val="FFFFFF" w:themeColor="background1"/>
                                              <w14:textFill>
                                                <w14:noFill/>
                                              </w14:textFill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34618191" name="Text Box 29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6"/>
                                        <a:ext cx="55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08B1C52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885305070" name="Line 296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473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93808029" name="Line 297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040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45962288" name="Line 29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322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41547709" name="Line 299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62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75885247" name="Line 300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36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821328312" name="Group 3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28" y="10033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533434527" name="Group 30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3"/>
                                  <a:ext cx="3682" cy="565"/>
                                  <a:chOff x="1240" y="9793"/>
                                  <a:chExt cx="3685" cy="572"/>
                                </a:xfrm>
                              </wpg:grpSpPr>
                              <wpg:grpSp>
                                <wpg:cNvPr id="1736209852" name="Group 30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7"/>
                                    <a:chOff x="3332" y="11725"/>
                                    <a:chExt cx="3681" cy="287"/>
                                  </a:xfrm>
                                </wpg:grpSpPr>
                                <wps:wsp>
                                  <wps:cNvPr id="938166441" name="Text Box 30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3F8DE2C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15868012" name="Text Box 30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7227CC5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349681901" name="Text Box 30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6686FE6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950836277" name="Text Box 30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85" y="11729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D8AB5D3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311310087" name="Text Box 30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04BB045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265834336" name="Group 3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94828000" name="Text Box 31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A3F9954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062323871" name="Text Box 31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659E67D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8737284" name="Text Box 31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DB4A187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42960268" name="Text Box 31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021A280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788755611" name="Text Box 31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8B1BE84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64472651" name="Line 3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70089008" name="Line 3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1675379" name="Line 3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50912833" name="Line 3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14438244" name="Line 3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44410797" name="Line 3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0DDE85" id="Group 229" o:spid="_x0000_s1026" style="position:absolute;left:0;text-align:left;margin-left:28.25pt;margin-top:15.7pt;width:552.45pt;height:813.65pt;z-index:-251658240;mso-position-horizontal-relative:page;mso-position-vertical-relative:page" coordorigin="573,284" coordsize="11049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" o:allowincell="f">
              <v:group id="Group 230" o:spid="_x0000_s1027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">
                <v:group id="Group 231" o:spid="_x0000_s1028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2" o:spid="_x0000_s102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" strokeweight="2.25pt">
                    <v:textbox style="layout-flow:vertical;mso-layout-flow-alt:bottom-to-top" inset="0,0,0,0">
                      <w:txbxContent>
                        <w:p w14:paraId="43A15F2E" w14:textId="77777777" w:rsidR="00463B37" w:rsidRPr="00F80575" w:rsidRDefault="00463B37" w:rsidP="00A6612D">
                          <w:pPr>
                            <w:pStyle w:val="a4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  <w:r w:rsidRPr="00F80575">
                            <w:rPr>
                              <w:rFonts w:ascii="GOST type A" w:hAnsi="GOST type A"/>
                              <w:i/>
                              <w:iCs/>
                            </w:rPr>
                            <w:t>Инв. № подп</w:t>
                          </w:r>
                        </w:p>
                      </w:txbxContent>
                    </v:textbox>
                  </v:shape>
                  <v:shape id="Text Box 233" o:spid="_x0000_s103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" strokeweight="2.25pt">
                    <v:textbox style="layout-flow:vertical;mso-layout-flow-alt:bottom-to-top" inset="0,0,0,0">
                      <w:txbxContent>
                        <w:p w14:paraId="7EBFDFBA" w14:textId="77777777" w:rsidR="00463B37" w:rsidRPr="00F80575" w:rsidRDefault="00463B37" w:rsidP="00A6612D">
                          <w:pPr>
                            <w:pStyle w:val="a4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  <w:r w:rsidRPr="00F80575">
                            <w:rPr>
                              <w:rFonts w:ascii="GOST type A" w:hAnsi="GOST type A"/>
                              <w:i/>
                              <w:iCs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Text Box 234" o:spid="_x0000_s103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" strokeweight="2.25pt">
                    <v:textbox style="layout-flow:vertical;mso-layout-flow-alt:bottom-to-top" inset="0,0,0,0">
                      <w:txbxContent>
                        <w:p w14:paraId="14DFD4DA" w14:textId="77777777" w:rsidR="00463B37" w:rsidRPr="00F80575" w:rsidRDefault="00463B37" w:rsidP="00A6612D">
                          <w:pPr>
                            <w:pStyle w:val="a4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  <w:r w:rsidRPr="00F80575">
                            <w:rPr>
                              <w:rFonts w:ascii="GOST type A" w:hAnsi="GOST type A"/>
                              <w:i/>
                              <w:iCs/>
                            </w:rPr>
                            <w:t>Взам. инв. №</w:t>
                          </w:r>
                        </w:p>
                      </w:txbxContent>
                    </v:textbox>
                  </v:shape>
                  <v:shape id="Text Box 235" o:spid="_x0000_s103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08D6AFA1" w14:textId="77777777" w:rsidR="00463B37" w:rsidRPr="00F80575" w:rsidRDefault="00463B37" w:rsidP="00A6612D">
                          <w:pPr>
                            <w:pStyle w:val="a4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  <w:r w:rsidRPr="00F80575">
                            <w:rPr>
                              <w:rFonts w:ascii="GOST type A" w:hAnsi="GOST type A"/>
                              <w:i/>
                              <w:iCs/>
                            </w:rPr>
                            <w:t>Инв. № дубл.</w:t>
                          </w:r>
                        </w:p>
                      </w:txbxContent>
                    </v:textbox>
                  </v:shape>
                  <v:shape id="Text Box 236" o:spid="_x0000_s103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" strokeweight="2.25pt">
                    <v:textbox style="layout-flow:vertical;mso-layout-flow-alt:bottom-to-top" inset="0,0,0,0">
                      <w:txbxContent>
                        <w:p w14:paraId="716A2F18" w14:textId="77777777" w:rsidR="00463B37" w:rsidRPr="00F80575" w:rsidRDefault="00463B37" w:rsidP="00A6612D">
                          <w:pPr>
                            <w:pStyle w:val="a4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  <w:r w:rsidRPr="00F80575">
                            <w:rPr>
                              <w:rFonts w:ascii="GOST type A" w:hAnsi="GOST type A"/>
                              <w:i/>
                              <w:iCs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237" o:spid="_x0000_s1034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">
                  <v:shape id="Text Box 238" o:spid="_x0000_s103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698E6668" w14:textId="77777777" w:rsidR="00463B37" w:rsidRPr="00F80575" w:rsidRDefault="00463B37">
                          <w:pPr>
                            <w:pStyle w:val="a4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</w:p>
                      </w:txbxContent>
                    </v:textbox>
                  </v:shape>
                  <v:shape id="Text Box 239" o:spid="_x0000_s103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" strokeweight="2.25pt">
                    <v:textbox style="layout-flow:vertical;mso-layout-flow-alt:bottom-to-top" inset="0,0,0,0">
                      <w:txbxContent>
                        <w:p w14:paraId="4C6A87C4" w14:textId="77777777" w:rsidR="00463B37" w:rsidRPr="00F80575" w:rsidRDefault="00463B37">
                          <w:pPr>
                            <w:pStyle w:val="a4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</w:p>
                      </w:txbxContent>
                    </v:textbox>
                  </v:shape>
                  <v:shape id="Text Box 240" o:spid="_x0000_s103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14:paraId="1B699456" w14:textId="77777777" w:rsidR="00463B37" w:rsidRPr="00F80575" w:rsidRDefault="00463B37">
                          <w:pPr>
                            <w:pStyle w:val="a4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</w:p>
                      </w:txbxContent>
                    </v:textbox>
                  </v:shape>
                  <v:shape id="Text Box 241" o:spid="_x0000_s103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" strokeweight="2.25pt">
                    <v:textbox style="layout-flow:vertical;mso-layout-flow-alt:bottom-to-top" inset="0,0,0,0">
                      <w:txbxContent>
                        <w:p w14:paraId="24F22A3B" w14:textId="77777777" w:rsidR="00463B37" w:rsidRPr="00F80575" w:rsidRDefault="00463B37">
                          <w:pPr>
                            <w:pStyle w:val="a4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</w:p>
                      </w:txbxContent>
                    </v:textbox>
                  </v:shape>
                  <v:shape id="Text Box 242" o:spid="_x0000_s103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" strokeweight="2.25pt">
                    <v:textbox style="layout-flow:vertical;mso-layout-flow-alt:bottom-to-top" inset="0,0,0,0">
                      <w:txbxContent>
                        <w:p w14:paraId="4A248475" w14:textId="77777777" w:rsidR="00463B37" w:rsidRPr="00F80575" w:rsidRDefault="00463B37">
                          <w:pPr>
                            <w:pStyle w:val="a4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</w:p>
                      </w:txbxContent>
                    </v:textbox>
                  </v:shape>
                </v:group>
              </v:group>
              <v:rect id="Rectangle 243" o:spid="_x0000_s1040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" filled="f" strokeweight="2.25pt">
                <v:textbox inset="0,0,0,0"/>
              </v:rect>
              <v:group id="Group 244" o:spid="_x0000_s1041" style="position:absolute;left:1134;top:14323;width:10488;height:2234" coordorigin="1418,13317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">
                <v:rect id="Rectangle 245" o:spid="_x0000_s1042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" strokeweight="2.25pt">
                  <v:textbox inset="0,0,0,0"/>
                </v:rect>
                <v:group id="Group 246" o:spid="_x0000_s1043" style="position:absolute;left:1421;top:13319;width:10485;height:2276" coordorigin="1135,11238" coordsize="10485,2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">
                  <v:group id="Group 247" o:spid="_x0000_s1044" style="position:absolute;left:4817;top:11251;width:6803;height:2251" coordorigin="4667,12863" coordsize="6803,2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">
                    <v:group id="Group 248" o:spid="_x0000_s1045" style="position:absolute;left:8629;top:13705;width:2841;height:563" coordorigin="6360,12805" coordsize="2841,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">
                      <v:shape id="Text Box 249" o:spid="_x0000_s1046" type="#_x0000_t202" style="position:absolute;left:6365;top:12806;width:848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" strokeweight="2.25pt">
                        <v:textbox inset="0,0,0,0">
                          <w:txbxContent>
                            <w:p w14:paraId="1F50C555" w14:textId="77777777" w:rsidR="00463B37" w:rsidRPr="00F80575" w:rsidRDefault="00463B37" w:rsidP="00EA2EE1">
                              <w:pPr>
                                <w:pStyle w:val="9"/>
                                <w:jc w:val="center"/>
                              </w:pPr>
                              <w:r w:rsidRPr="00F80575"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250" o:spid="_x0000_s1047" type="#_x0000_t202" style="position:absolute;left:7218;top:12805;width:852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" strokeweight="2.25pt">
                        <v:textbox inset="0,0,0,0">
                          <w:txbxContent>
                            <w:p w14:paraId="70F5A223" w14:textId="7F5A0E4A" w:rsidR="00463B37" w:rsidRPr="0075551D" w:rsidRDefault="00463B37" w:rsidP="00EA2EE1">
                              <w:pPr>
                                <w:pStyle w:val="9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251" o:spid="_x0000_s1048" type="#_x0000_t202" style="position:absolute;left:8070;top:12806;width:113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" strokeweight="2.25pt">
                        <v:textbox inset="0,0,0,0">
                          <w:txbxContent>
                            <w:p w14:paraId="0A6164D1" w14:textId="292DC005" w:rsidR="00463B37" w:rsidRPr="0026165B" w:rsidRDefault="00463B37" w:rsidP="00EA2EE1">
                              <w:pPr>
                                <w:pStyle w:val="9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v:textbox>
                      </v:shape>
                      <v:shape id="Text Box 252" o:spid="_x0000_s1049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" strokeweight="2.25pt">
                        <v:textbox inset="0,0,0,0">
                          <w:txbxContent>
                            <w:p w14:paraId="279DFAA7" w14:textId="2750F609" w:rsidR="00463B37" w:rsidRPr="003107D4" w:rsidRDefault="00463B37" w:rsidP="003107D4">
                              <w:pPr>
                                <w:pStyle w:val="a4"/>
                                <w:ind w:firstLine="0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</w:pPr>
                              <w:r w:rsidRPr="003107D4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fldChar w:fldCharType="begin"/>
                              </w:r>
                              <w:r w:rsidRPr="003107D4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instrText>PAGE   \* MERGEFORMAT</w:instrText>
                              </w:r>
                              <w:r w:rsidRPr="003107D4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fldChar w:fldCharType="separate"/>
                              </w:r>
                              <w:r w:rsidR="002D3D56">
                                <w:rPr>
                                  <w:rFonts w:ascii="GOST type A" w:hAnsi="GOST type A"/>
                                  <w:i/>
                                  <w:iCs/>
                                  <w:lang w:val="ru-RU"/>
                                </w:rPr>
                                <w:t>6</w:t>
                              </w:r>
                              <w:r w:rsidRPr="003107D4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fldChar w:fldCharType="end"/>
                              </w:r>
                            </w:p>
                            <w:p w14:paraId="2B18421E" w14:textId="4B55A655" w:rsidR="00463B37" w:rsidRPr="00F80575" w:rsidRDefault="00463B37" w:rsidP="006964EF">
                              <w:pPr>
                                <w:pStyle w:val="a4"/>
                                <w:ind w:firstLine="0"/>
                                <w:jc w:val="both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</w:pPr>
                            </w:p>
                          </w:txbxContent>
                        </v:textbox>
                      </v:shape>
                      <v:shape id="Text Box 253" o:spid="_x0000_s1050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" strokeweight="2.25pt">
                        <v:textbox inset="0,0,0,0">
                          <w:txbxContent>
                            <w:p w14:paraId="002C4FC2" w14:textId="3752D677" w:rsidR="00463B37" w:rsidRPr="003107D4" w:rsidRDefault="00463B37" w:rsidP="003107D4">
                              <w:pPr>
                                <w:pStyle w:val="a4"/>
                                <w:ind w:firstLine="0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fldChar w:fldCharType="separate"/>
                              </w:r>
                              <w:r w:rsidR="002D3D56">
                                <w:rPr>
                                  <w:rFonts w:ascii="GOST type A" w:hAnsi="GOST type A"/>
                                  <w:i/>
                                  <w:iCs/>
                                  <w:lang w:val="ru-RU"/>
                                </w:rPr>
                                <w:t>37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v:group id="Group 254" o:spid="_x0000_s1051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">
                        <v:shape id="Text Box 255" o:spid="_x0000_s1052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" strokeweight="1pt">
                          <v:textbox inset="0,0,0,0">
                            <w:txbxContent>
                              <w:p w14:paraId="77B30F0F" w14:textId="7AAFCF3C" w:rsidR="00463B37" w:rsidRPr="00CF32D9" w:rsidRDefault="00463B37" w:rsidP="006773D3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i/>
                                    <w:iCs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shape id="Text Box 256" o:spid="_x0000_s1053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" strokeweight="1pt">
                          <v:textbox inset="0,0,0,0">
                            <w:txbxContent>
                              <w:p w14:paraId="11CD612E" w14:textId="77777777" w:rsidR="00463B37" w:rsidRPr="00F80575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257" o:spid="_x0000_s1054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" strokeweight="1pt">
                          <v:textbox inset="0,0,0,0">
                            <w:txbxContent>
                              <w:p w14:paraId="53C002B0" w14:textId="77777777" w:rsidR="00463B37" w:rsidRPr="00F80575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shape id="Text Box 258" o:spid="_x0000_s1055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" strokeweight="2.25pt">
                      <v:textbox inset="0,0,0,0">
                        <w:txbxContent>
                          <w:p w14:paraId="4AFF57C5" w14:textId="269D549F" w:rsidR="00463B37" w:rsidRPr="00CF32D9" w:rsidRDefault="00463B37" w:rsidP="00D5706C">
                            <w:pPr>
                              <w:pStyle w:val="200"/>
                              <w:jc w:val="center"/>
                            </w:pPr>
                            <w:r w:rsidRPr="00CF32D9">
                              <w:t>ЦИСТбв-</w:t>
                            </w:r>
                            <w:r>
                              <w:t>5</w:t>
                            </w:r>
                            <w:r w:rsidRPr="00CF32D9">
                              <w:t>1</w:t>
                            </w:r>
                          </w:p>
                        </w:txbxContent>
                      </v:textbox>
                    </v:shape>
                    <v:shape id="Text Box 259" o:spid="_x0000_s1056" type="#_x0000_t202" style="position:absolute;left:4667;top:13708;width:3962;height:1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" filled="f" strokecolor="black [3200]" strokeweight="2.25pt">
                      <v:textbox inset="0,0,0,0">
                        <w:txbxContent>
                          <w:p w14:paraId="1026726B" w14:textId="2624A531" w:rsidR="00463B37" w:rsidRPr="00DF7813" w:rsidRDefault="00463B37" w:rsidP="00315372">
                            <w:pPr>
                              <w:pStyle w:val="200"/>
                              <w:jc w:val="center"/>
                              <w:rPr>
                                <w:sz w:val="36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F7813">
                              <w:rPr>
                                <w:sz w:val="36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Интеллектуальный помощник для работы с электронной библиотекой</w:t>
                            </w:r>
                          </w:p>
                        </w:txbxContent>
                      </v:textbox>
                    </v:shape>
                    <v:shape id="Text Box 260" o:spid="_x0000_s1057" type="#_x0000_t202" style="position:absolute;left:4686;top:12863;width:6783;height: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" filled="f" stroked="f">
                      <v:textbox inset="0,0,0,0">
                        <w:txbxContent>
                          <w:p w14:paraId="5530E87F" w14:textId="0450CFDB" w:rsidR="00463B37" w:rsidRPr="000007C3" w:rsidRDefault="00463B37" w:rsidP="00315372">
                            <w:pPr>
                              <w:pStyle w:val="200"/>
                              <w:jc w:val="center"/>
                            </w:pPr>
                            <w:r>
                              <w:t>ВКР</w:t>
                            </w:r>
                            <w:r w:rsidRPr="000007C3">
                              <w:t>-УлГТУ-09.03.02-</w:t>
                            </w:r>
                            <w:r>
                              <w:rPr>
                                <w:lang w:val="en-US"/>
                              </w:rPr>
                              <w:t>17/1175-2024</w:t>
                            </w:r>
                            <w:r>
                              <w:t xml:space="preserve"> ПЗ</w:t>
                            </w:r>
                          </w:p>
                        </w:txbxContent>
                      </v:textbox>
                    </v:shape>
                  </v:group>
                  <v:group id="Group 261" o:spid="_x0000_s1058" style="position:absolute;left:1135;top:11238;width:3685;height:2276" coordorigin="3028,10033" coordsize="3685,2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">
                    <v:group id="Group 262" o:spid="_x0000_s1059" style="position:absolute;left:3031;top:10611;width:3682;height:1698" coordorigin="3314,10611" coordsize="3682,1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">
                      <v:group id="Group 263" o:spid="_x0000_s1060" style="position:absolute;left:3314;top:10611;width:3679;height:283" coordorigin="3332,11722" coordsize="3678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">
                        <v:shape id="Text Box 264" o:spid="_x0000_s106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" strokeweight="2.25pt">
                          <v:textbox inset="0,0,0,0">
                            <w:txbxContent>
                              <w:p w14:paraId="49DDB658" w14:textId="14C557D9" w:rsidR="00463B37" w:rsidRPr="00F80575" w:rsidRDefault="00463B37" w:rsidP="00366285">
                                <w:pPr>
                                  <w:pStyle w:val="a4"/>
                                  <w:ind w:firstLine="0"/>
                                  <w:jc w:val="both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  <w:lang w:val="ru-RU"/>
                                  </w:rPr>
                                  <w:t>Л</w:t>
                                </w: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  <w:t>ит</w:t>
                                </w:r>
                              </w:p>
                            </w:txbxContent>
                          </v:textbox>
                        </v:shape>
                        <v:shape id="Text Box 265" o:spid="_x0000_s106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" strokeweight="2.25pt">
                          <v:textbox inset="0,0,0,0">
                            <w:txbxContent>
                              <w:p w14:paraId="480771C7" w14:textId="77777777" w:rsidR="00463B37" w:rsidRPr="00F80575" w:rsidRDefault="00463B37" w:rsidP="002C0896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266" o:spid="_x0000_s106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" strokeweight="2.25pt">
                          <v:textbox inset="0,0,0,0">
                            <w:txbxContent>
                              <w:p w14:paraId="2B8731B4" w14:textId="681CABB4" w:rsidR="00463B37" w:rsidRPr="00366285" w:rsidRDefault="00463B37" w:rsidP="00647EF1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  <w:lang w:val="ru-RU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shape>
                        <v:shape id="Text Box 267" o:spid="_x0000_s1064" type="#_x0000_t202" style="position:absolute;left:5593;top:11724;width:85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" strokeweight="2.25pt">
                          <v:textbox inset="0,0,0,0">
                            <w:txbxContent>
                              <w:p w14:paraId="6CC1AE26" w14:textId="77777777" w:rsidR="00463B37" w:rsidRPr="00F80575" w:rsidRDefault="00463B37" w:rsidP="002C0896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  <w:t>Подп</w:t>
                                </w: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268" o:spid="_x0000_s1065" type="#_x0000_t202" style="position:absolute;left:6446;top:11722;width:5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" strokeweight="2.25pt">
                          <v:textbox inset="0,0,0,0">
                            <w:txbxContent>
                              <w:p w14:paraId="66141CCA" w14:textId="78B0C7AD" w:rsidR="00463B37" w:rsidRPr="00B93461" w:rsidRDefault="00463B37" w:rsidP="002C0896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  <w:lang w:val="ru-RU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269" o:spid="_x0000_s1066" style="position:absolute;left:3314;top:10907;width:3682;height:1402" coordorigin="2358,10607" coordsize="3682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">
                        <v:group id="Group 270" o:spid="_x0000_s1067" style="position:absolute;left:2358;top:10609;width:3681;height:1400" coordorigin="2924,10616" coordsize="3681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">
                          <v:group id="Group 271" o:spid="_x0000_s1068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">
                            <v:shape id="Text Box 272" o:spid="_x0000_s106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" strokeweight="1pt">
                              <v:textbox inset="1mm,0,0,0">
                                <w:txbxContent>
                                  <w:p w14:paraId="4476285E" w14:textId="6431D12A" w:rsidR="00463B37" w:rsidRPr="00F80575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Нгуен Х.А.</w:t>
                                    </w:r>
                                  </w:p>
                                </w:txbxContent>
                              </v:textbox>
                            </v:shape>
                            <v:shape id="Text Box 273" o:spid="_x0000_s107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" strokeweight="1pt">
                              <v:textbox inset="1mm,0,0,0">
                                <w:txbxContent>
                                  <w:p w14:paraId="48E54985" w14:textId="77777777" w:rsidR="00463B37" w:rsidRPr="00F80575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  <w:t>Разраб</w:t>
                                    </w:r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274" o:spid="_x0000_s107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" strokeweight="1pt">
                              <v:textbox inset="0,0,0,0">
                                <w:txbxContent>
                                  <w:p w14:paraId="4E62E005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75" o:spid="_x0000_s107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" strokeweight="1pt">
                              <v:textbox inset="0,0,0,0">
                                <w:txbxContent>
                                  <w:p w14:paraId="20E23BC8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76" o:spid="_x0000_s1073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">
                            <v:shape id="Text Box 277" o:spid="_x0000_s107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" strokeweight="1pt">
                              <v:textbox inset="1mm,0,0,0">
                                <w:txbxContent>
                                  <w:p w14:paraId="2BF35165" w14:textId="0C863722" w:rsidR="00463B37" w:rsidRPr="00681277" w:rsidRDefault="00463B37" w:rsidP="00315372">
                                    <w:pPr>
                                      <w:pStyle w:val="a4"/>
                                      <w:ind w:firstLine="0"/>
                                      <w:jc w:val="both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t>Кандаулов В.М.</w:t>
                                    </w:r>
                                  </w:p>
                                </w:txbxContent>
                              </v:textbox>
                            </v:shape>
                            <v:shape id="Text Box 278" o:spid="_x0000_s107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" strokeweight="1pt">
                              <v:textbox inset="1mm,0,0,0">
                                <w:txbxContent>
                                  <w:p w14:paraId="2D88CF3B" w14:textId="77777777" w:rsidR="00463B37" w:rsidRPr="00F80575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  <w:t>Пров</w:t>
                                    </w:r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279" o:spid="_x0000_s107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" strokeweight="1pt">
                              <v:textbox inset="0,0,0,0">
                                <w:txbxContent>
                                  <w:p w14:paraId="57FB76F6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80" o:spid="_x0000_s107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" strokeweight="1pt">
                              <v:textbox inset="0,0,0,0">
                                <w:txbxContent>
                                  <w:p w14:paraId="223D9F88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81" o:spid="_x0000_s1078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">
                            <v:shape id="Text Box 282" o:spid="_x0000_s107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" strokeweight="1pt">
                              <v:textbox inset="0,0,0,0">
                                <w:txbxContent>
                                  <w:p w14:paraId="62DE3487" w14:textId="76E68D39" w:rsidR="00463B37" w:rsidRPr="006A348C" w:rsidRDefault="00463B37" w:rsidP="006A348C">
                                    <w:pPr>
                                      <w:pStyle w:val="a4"/>
                                      <w:ind w:firstLine="0"/>
                                      <w:jc w:val="both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lang w:val="ru-RU"/>
                                      </w:rPr>
                                      <w:t xml:space="preserve"> Шикина В.Е.</w:t>
                                    </w:r>
                                  </w:p>
                                </w:txbxContent>
                              </v:textbox>
                            </v:shape>
                            <v:shape id="Text Box 283" o:spid="_x0000_s108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" strokeweight="1pt">
                              <v:textbox inset="1mm,0,0,0">
                                <w:txbxContent>
                                  <w:p w14:paraId="5AF6E5E4" w14:textId="1949ADC5" w:rsidR="00463B37" w:rsidRPr="006A348C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xbxContent>
                              </v:textbox>
                            </v:shape>
                            <v:shape id="Text Box 284" o:spid="_x0000_s108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" strokeweight="1pt">
                              <v:textbox inset="0,0,0,0">
                                <w:txbxContent>
                                  <w:p w14:paraId="02D7C89B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85" o:spid="_x0000_s108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" strokeweight="1pt">
                              <v:textbox inset="0,0,0,0">
                                <w:txbxContent>
                                  <w:p w14:paraId="109F18FF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86" o:spid="_x0000_s1083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">
                            <v:shape id="Text Box 287" o:spid="_x0000_s108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" strokeweight="1pt">
                              <v:textbox inset="0,0,0,0">
                                <w:txbxContent>
                                  <w:p w14:paraId="75557F8C" w14:textId="50DCDFE7" w:rsidR="00463B37" w:rsidRPr="00EF444B" w:rsidRDefault="00463B37" w:rsidP="00EF444B">
                                    <w:pPr>
                                      <w:pStyle w:val="a4"/>
                                      <w:ind w:firstLine="0"/>
                                      <w:jc w:val="both"/>
                                      <w:rPr>
                                        <w:rFonts w:ascii="GOST type A" w:hAnsi="GOST type A"/>
                                        <w:i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288" o:spid="_x0000_s108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" strokeweight="1pt">
                              <v:textbox inset="1mm,0,0,0">
                                <w:txbxContent>
                                  <w:p w14:paraId="023F558C" w14:textId="77777777" w:rsidR="00463B37" w:rsidRPr="00F80575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Н. контр.</w:t>
                                    </w:r>
                                  </w:p>
                                </w:txbxContent>
                              </v:textbox>
                            </v:shape>
                            <v:shape id="Text Box 289" o:spid="_x0000_s108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" strokeweight="1pt">
                              <v:textbox inset="0,0,0,0">
                                <w:txbxContent>
                                  <w:p w14:paraId="63D6083F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90" o:spid="_x0000_s108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" strokeweight="1pt">
                              <v:textbox inset="0,0,0,0">
                                <w:txbxContent>
                                  <w:p w14:paraId="22BE5DE3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91" o:spid="_x0000_s1088" style="position:absolute;left:2925;top:11727;width:3669;height:289" coordorigin="2196,10914" coordsize="3672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">
                            <v:shape id="Text Box 292" o:spid="_x0000_s108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" strokeweight="1pt">
                              <v:textbox inset="0,0,0,0">
                                <w:txbxContent>
                                  <w:p w14:paraId="22EBA743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93" o:spid="_x0000_s109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" strokeweight="1pt">
                              <v:textbox inset="1mm,0,0,0">
                                <w:txbxContent>
                                  <w:p w14:paraId="5562B6D5" w14:textId="21FAEEEF" w:rsidR="00463B37" w:rsidRPr="006A348C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94" o:spid="_x0000_s1091" type="#_x0000_t202" style="position:absolute;left:4461;top:10914;width:851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" strokeweight="1pt">
                              <v:textbox inset="0,0,0,0">
                                <w:txbxContent>
                                  <w:p w14:paraId="55616269" w14:textId="77777777" w:rsidR="00463B37" w:rsidRPr="00ED428B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color w:val="FFFFFF" w:themeColor="background1"/>
                                        <w14:textFill>
                                          <w14:noFill/>
                                        </w14:textFill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95" o:spid="_x0000_s1092" type="#_x0000_t202" style="position:absolute;left:5311;top:10916;width:55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" strokeweight="1pt">
                              <v:textbox inset="0,0,0,0">
                                <w:txbxContent>
                                  <w:p w14:paraId="408B1C52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296" o:spid="_x0000_s1093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" strokeweight="2.25pt"/>
                        <v:line id="Line 297" o:spid="_x0000_s1094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" strokeweight="2.25pt"/>
                        <v:line id="Line 298" o:spid="_x0000_s1095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" strokeweight="2.25pt"/>
                        <v:line id="Line 299" o:spid="_x0000_s1096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" strokeweight="2.25pt"/>
                        <v:line id="Line 300" o:spid="_x0000_s1097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" strokeweight="2.25pt"/>
                      </v:group>
                    </v:group>
                    <v:group id="Group 301" o:spid="_x0000_s1098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">
                      <v:group id="Group 302" o:spid="_x0000_s1099" style="position:absolute;left:3034;top:9493;width:3682;height:565" coordorigin="1240,9793" coordsize="3685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">
                        <v:group id="Group 303" o:spid="_x0000_s1100" style="position:absolute;left:1240;top:10078;width:3685;height:287" coordorigin="3332,11725" coordsize="3681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">
                          <v:shape id="Text Box 304" o:spid="_x0000_s110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" strokeweight="1pt">
                            <v:textbox inset="0,0,0,0">
                              <w:txbxContent>
                                <w:p w14:paraId="73F8DE2C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05" o:spid="_x0000_s110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" strokeweight="1pt">
                            <v:textbox inset="0,0,0,0">
                              <w:txbxContent>
                                <w:p w14:paraId="47227CC5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06" o:spid="_x0000_s110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" strokeweight="1pt">
                            <v:textbox inset="0,0,0,0">
                              <w:txbxContent>
                                <w:p w14:paraId="16686FE6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07" o:spid="_x0000_s1104" type="#_x0000_t202" style="position:absolute;left:5585;top:11729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" strokeweight="1pt">
                            <v:textbox inset="0,0,0,0">
                              <w:txbxContent>
                                <w:p w14:paraId="7D8AB5D3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08" o:spid="_x0000_s110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" strokeweight="1pt">
                            <v:textbox inset="0,0,0,0">
                              <w:txbxContent>
                                <w:p w14:paraId="204BB045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309" o:spid="_x0000_s1106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">
                          <v:shape id="Text Box 310" o:spid="_x0000_s110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" strokeweight="1pt">
                            <v:textbox inset="0,0,0,0">
                              <w:txbxContent>
                                <w:p w14:paraId="6A3F9954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1" o:spid="_x0000_s110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" strokeweight="1pt">
                            <v:textbox inset="0,0,0,0">
                              <w:txbxContent>
                                <w:p w14:paraId="4659E67D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2" o:spid="_x0000_s110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" strokeweight="1pt">
                            <v:textbox inset="0,0,0,0">
                              <w:txbxContent>
                                <w:p w14:paraId="5DB4A187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3" o:spid="_x0000_s111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" strokeweight="1pt">
                            <v:textbox inset="0,0,0,0">
                              <w:txbxContent>
                                <w:p w14:paraId="7021A280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4" o:spid="_x0000_s111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" strokeweight="1pt">
                            <v:textbox inset="0,0,0,0">
                              <w:txbxContent>
                                <w:p w14:paraId="78B1BE84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315" o:spid="_x0000_s1112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" strokeweight="2.25pt"/>
                      <v:line id="Line 316" o:spid="_x0000_s1113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" strokeweight="2.25pt"/>
                      <v:line id="Line 317" o:spid="_x0000_s1114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" strokeweight="2.25pt"/>
                      <v:line id="Line 318" o:spid="_x0000_s1115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" strokeweight="2.25pt"/>
                      <v:line id="Line 319" o:spid="_x0000_s1116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" strokeweight="2.25pt"/>
                      <v:line id="Line 320" o:spid="_x0000_s1117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" strokeweight="2.25pt"/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B606F2" w14:textId="5638AA72" w:rsidR="00463B37" w:rsidRPr="00951B53" w:rsidRDefault="00463B37" w:rsidP="00150307">
    <w:pPr>
      <w:pStyle w:val="a6"/>
    </w:pPr>
    <w:r w:rsidRPr="00951B53">
      <w:rPr>
        <w:noProof/>
        <w:sz w:val="20"/>
        <w:lang w:val="ru-RU" w:eastAsia="ru-RU" w:bidi="ar-SA"/>
      </w:rPr>
      <mc:AlternateContent>
        <mc:Choice Requires="wpg">
          <w:drawing>
            <wp:anchor distT="0" distB="0" distL="114300" distR="114300" simplePos="0" relativeHeight="251658241" behindDoc="1" locked="0" layoutInCell="0" allowOverlap="1" wp14:anchorId="5B7B49E4" wp14:editId="7325AA40">
              <wp:simplePos x="0" y="0"/>
              <wp:positionH relativeFrom="page">
                <wp:posOffset>718820</wp:posOffset>
              </wp:positionH>
              <wp:positionV relativeFrom="page">
                <wp:posOffset>198120</wp:posOffset>
              </wp:positionV>
              <wp:extent cx="6660000" cy="10332000"/>
              <wp:effectExtent l="19050" t="19050" r="26670" b="12700"/>
              <wp:wrapNone/>
              <wp:docPr id="1778814741" name="Group 4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284"/>
                        <a:chExt cx="10489" cy="16271"/>
                      </a:xfrm>
                    </wpg:grpSpPr>
                    <wps:wsp>
                      <wps:cNvPr id="570941425" name="Rectangle 427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875659675" name="Group 428"/>
                      <wpg:cNvGrpSpPr>
                        <a:grpSpLocks/>
                      </wpg:cNvGrpSpPr>
                      <wpg:grpSpPr bwMode="auto">
                        <a:xfrm>
                          <a:off x="1134" y="15717"/>
                          <a:ext cx="10489" cy="837"/>
                          <a:chOff x="1140" y="12894"/>
                          <a:chExt cx="10489" cy="853"/>
                        </a:xfrm>
                      </wpg:grpSpPr>
                      <wps:wsp>
                        <wps:cNvPr id="295185257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1140" y="12894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8543292" name="Group 430"/>
                        <wpg:cNvGrpSpPr>
                          <a:grpSpLocks/>
                        </wpg:cNvGrpSpPr>
                        <wpg:grpSpPr bwMode="auto">
                          <a:xfrm>
                            <a:off x="1143" y="12894"/>
                            <a:ext cx="10486" cy="853"/>
                            <a:chOff x="989" y="11410"/>
                            <a:chExt cx="10486" cy="853"/>
                          </a:xfrm>
                        </wpg:grpSpPr>
                        <wpg:grpSp>
                          <wpg:cNvPr id="2035685019" name="Group 431"/>
                          <wpg:cNvGrpSpPr>
                            <a:grpSpLocks/>
                          </wpg:cNvGrpSpPr>
                          <wpg:grpSpPr bwMode="auto">
                            <a:xfrm>
                              <a:off x="10908" y="11410"/>
                              <a:ext cx="567" cy="853"/>
                              <a:chOff x="9096" y="9973"/>
                              <a:chExt cx="851" cy="853"/>
                            </a:xfrm>
                          </wpg:grpSpPr>
                          <wps:wsp>
                            <wps:cNvPr id="1150378425" name="Text Box 4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6" y="9973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9CFD58" w14:textId="77777777" w:rsidR="00463B37" w:rsidRPr="00315372" w:rsidRDefault="00463B37" w:rsidP="00460AAE">
                                  <w:pPr>
                                    <w:pStyle w:val="a4"/>
                                    <w:ind w:firstLine="0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  <w:lang w:val="ru-RU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15924611" name="Text Box 4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7" y="10259"/>
                                <a:ext cx="850" cy="5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AFDB34" w14:textId="5A053F88" w:rsidR="00463B37" w:rsidRPr="00562CA6" w:rsidRDefault="00463B37" w:rsidP="00460AAE">
                                  <w:pPr>
                                    <w:pStyle w:val="9"/>
                                    <w:jc w:val="center"/>
                                    <w:rPr>
                                      <w:sz w:val="28"/>
                                      <w:szCs w:val="40"/>
                                      <w:lang w:val="ru-RU"/>
                                    </w:rPr>
                                  </w:pPr>
                                  <w:r w:rsidRPr="00562CA6">
                                    <w:rPr>
                                      <w:sz w:val="28"/>
                                      <w:szCs w:val="40"/>
                                      <w:lang w:val="ru-RU"/>
                                    </w:rPr>
                                    <w:fldChar w:fldCharType="begin"/>
                                  </w:r>
                                  <w:r w:rsidRPr="00562CA6">
                                    <w:rPr>
                                      <w:sz w:val="28"/>
                                      <w:szCs w:val="40"/>
                                      <w:lang w:val="ru-RU"/>
                                    </w:rPr>
                                    <w:instrText xml:space="preserve"> PAGE   \* MERGEFORMAT </w:instrText>
                                  </w:r>
                                  <w:r w:rsidRPr="00562CA6">
                                    <w:rPr>
                                      <w:sz w:val="28"/>
                                      <w:szCs w:val="40"/>
                                      <w:lang w:val="ru-RU"/>
                                    </w:rPr>
                                    <w:fldChar w:fldCharType="separate"/>
                                  </w:r>
                                  <w:r w:rsidR="002D3D56">
                                    <w:rPr>
                                      <w:sz w:val="28"/>
                                      <w:szCs w:val="40"/>
                                      <w:lang w:val="ru-RU"/>
                                    </w:rPr>
                                    <w:t>31</w:t>
                                  </w:r>
                                  <w:r w:rsidRPr="00562CA6">
                                    <w:rPr>
                                      <w:sz w:val="28"/>
                                      <w:szCs w:val="4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wpg:grpSp>
                        <wps:wsp>
                          <wps:cNvPr id="574094549" name="Text Box 4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2" y="11413"/>
                              <a:ext cx="6236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09B8D8" w14:textId="4B7138C8" w:rsidR="00463B37" w:rsidRPr="004F36C6" w:rsidRDefault="00463B37" w:rsidP="004F36C6">
                                <w:pPr>
                                  <w:pStyle w:val="200"/>
                                  <w:jc w:val="center"/>
                                </w:pPr>
                                <w:r>
                                  <w:t>ВКР</w:t>
                                </w:r>
                                <w:r w:rsidRPr="000007C3">
                                  <w:t>-УлГТУ-09.03.02-</w:t>
                                </w:r>
                                <w:r>
                                  <w:rPr>
                                    <w:lang w:val="en-US"/>
                                  </w:rPr>
                                  <w:t>17/1175-2024</w:t>
                                </w:r>
                                <w:r>
                                  <w:t xml:space="preserve"> ПЗ</w:t>
                                </w:r>
                              </w:p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  <wpg:grpSp>
                          <wpg:cNvPr id="1196837993" name="Group 435"/>
                          <wpg:cNvGrpSpPr>
                            <a:grpSpLocks/>
                          </wpg:cNvGrpSpPr>
                          <wpg:grpSpPr bwMode="auto">
                            <a:xfrm>
                              <a:off x="989" y="11413"/>
                              <a:ext cx="3683" cy="850"/>
                              <a:chOff x="1248" y="9691"/>
                              <a:chExt cx="3683" cy="861"/>
                            </a:xfrm>
                          </wpg:grpSpPr>
                          <wpg:grpSp>
                            <wpg:cNvPr id="1470755366" name="Group 43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10272"/>
                                <a:ext cx="3682" cy="280"/>
                                <a:chOff x="3332" y="11725"/>
                                <a:chExt cx="3681" cy="283"/>
                              </a:xfrm>
                            </wpg:grpSpPr>
                            <wps:wsp>
                              <wps:cNvPr id="2061798950" name="Text Box 4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32" y="11725"/>
                                  <a:ext cx="39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0501C6" w14:textId="77777777" w:rsidR="00463B37" w:rsidRPr="00BC0C52" w:rsidRDefault="00463B37" w:rsidP="00460AAE">
                                    <w:pPr>
                                      <w:pStyle w:val="a4"/>
                                      <w:ind w:firstLine="0"/>
                                      <w:jc w:val="both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081603013" name="Text Box 43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321D177" w14:textId="77777777" w:rsidR="00463B37" w:rsidRPr="00E438E6" w:rsidRDefault="00463B37" w:rsidP="00460AAE">
                                    <w:pPr>
                                      <w:pStyle w:val="9"/>
                                    </w:pPr>
                                    <w:r w:rsidRPr="00E438E6"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005531177" name="Text Box 4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8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36D6F1D" w14:textId="77777777" w:rsidR="00463B37" w:rsidRPr="00E94929" w:rsidRDefault="00463B37" w:rsidP="00460AAE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538541031" name="Text Box 4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4C7DCF" w14:textId="77777777" w:rsidR="00463B37" w:rsidRPr="00E438E6" w:rsidRDefault="00463B37" w:rsidP="00460AAE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E438E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  <w:t>Подп</w:t>
                                    </w:r>
                                    <w:r w:rsidRPr="00E438E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035624954" name="Text Box 4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83499E" w14:textId="77777777" w:rsidR="00463B37" w:rsidRPr="000E02AA" w:rsidRDefault="00463B37" w:rsidP="00460AAE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59715646" name="Group 44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9691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630232943" name="Group 4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457930525" name="Group 4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1683586560" name="Text Box 44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CABD698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8126745" name="Text Box 44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7542E6E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926469338" name="Text Box 44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386080E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98909851" name="Text Box 44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7EFCF9D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094566173" name="Text Box 44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5FC7B4D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0397217" name="Group 45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700078464" name="Text Box 45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212F477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045948794" name="Text Box 45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C395B9C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14343513" name="Text Box 45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F7C5C77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28323999" name="Text Box 45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0F4378C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617176315" name="Text Box 45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403A225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224329646" name="Line 4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5493868" name="Line 4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675346" name="Line 4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0849320" name="Line 4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2011217" name="Line 4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78914305" name="Line 4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7B49E4" id="Group 413" o:spid="_x0000_s1118" style="position:absolute;left:0;text-align:left;margin-left:56.6pt;margin-top:15.6pt;width:524.4pt;height:813.55pt;z-index:-251658239;mso-position-horizontal-relative:page;mso-position-vertical-relative:page" coordorigin="1134,284" coordsize="1048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" o:allowincell="f">
              <v:rect id="Rectangle 427" o:spid="_x0000_s1119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" strokeweight="2.25pt"/>
              <v:group id="Group 428" o:spid="_x0000_s1120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">
                <v:rect id="Rectangle 429" o:spid="_x0000_s1121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" strokeweight="2.25pt"/>
                <v:group id="Group 430" o:spid="_x0000_s1122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">
                  <v:group id="Group 431" o:spid="_x0000_s1123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32" o:spid="_x0000_s1124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" strokeweight="2.25pt">
                      <v:textbox inset=".5mm,.3mm,.5mm,.3mm">
                        <w:txbxContent>
                          <w:p w14:paraId="2E9CFD58" w14:textId="77777777" w:rsidR="00463B37" w:rsidRPr="00315372" w:rsidRDefault="00463B37" w:rsidP="00460AAE">
                            <w:pPr>
                              <w:pStyle w:val="a4"/>
                              <w:ind w:firstLine="0"/>
                              <w:rPr>
                                <w:rFonts w:ascii="GOST type A" w:hAnsi="GOST type A"/>
                                <w:i/>
                                <w:iCs/>
                                <w:noProof w:val="0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noProof w:val="0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433" o:spid="_x0000_s1125" type="#_x0000_t202" style="position:absolute;left:9097;top:10259;width:850;height: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" strokeweight="2.25pt">
                      <v:textbox inset="0,0,0,0">
                        <w:txbxContent>
                          <w:p w14:paraId="57AFDB34" w14:textId="5A053F88" w:rsidR="00463B37" w:rsidRPr="00562CA6" w:rsidRDefault="00463B37" w:rsidP="00460AAE">
                            <w:pPr>
                              <w:pStyle w:val="9"/>
                              <w:jc w:val="center"/>
                              <w:rPr>
                                <w:sz w:val="28"/>
                                <w:szCs w:val="40"/>
                                <w:lang w:val="ru-RU"/>
                              </w:rPr>
                            </w:pPr>
                            <w:r w:rsidRPr="00562CA6">
                              <w:rPr>
                                <w:sz w:val="28"/>
                                <w:szCs w:val="40"/>
                                <w:lang w:val="ru-RU"/>
                              </w:rPr>
                              <w:fldChar w:fldCharType="begin"/>
                            </w:r>
                            <w:r w:rsidRPr="00562CA6">
                              <w:rPr>
                                <w:sz w:val="28"/>
                                <w:szCs w:val="40"/>
                                <w:lang w:val="ru-RU"/>
                              </w:rPr>
                              <w:instrText xml:space="preserve"> PAGE   \* MERGEFORMAT </w:instrText>
                            </w:r>
                            <w:r w:rsidRPr="00562CA6">
                              <w:rPr>
                                <w:sz w:val="28"/>
                                <w:szCs w:val="40"/>
                                <w:lang w:val="ru-RU"/>
                              </w:rPr>
                              <w:fldChar w:fldCharType="separate"/>
                            </w:r>
                            <w:r w:rsidR="002D3D56">
                              <w:rPr>
                                <w:sz w:val="28"/>
                                <w:szCs w:val="40"/>
                                <w:lang w:val="ru-RU"/>
                              </w:rPr>
                              <w:t>31</w:t>
                            </w:r>
                            <w:r w:rsidRPr="00562CA6">
                              <w:rPr>
                                <w:sz w:val="28"/>
                                <w:szCs w:val="40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v:group>
                  <v:shape id="Text Box 434" o:spid="_x0000_s1126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" strokeweight="2.25pt">
                    <v:textbox inset=".5mm,.3mm,.5mm,.3mm">
                      <w:txbxContent>
                        <w:p w14:paraId="1809B8D8" w14:textId="4B7138C8" w:rsidR="00463B37" w:rsidRPr="004F36C6" w:rsidRDefault="00463B37" w:rsidP="004F36C6">
                          <w:pPr>
                            <w:pStyle w:val="200"/>
                            <w:jc w:val="center"/>
                          </w:pPr>
                          <w:r>
                            <w:t>ВКР</w:t>
                          </w:r>
                          <w:r w:rsidRPr="000007C3">
                            <w:t>-УлГТУ-09.03.02-</w:t>
                          </w:r>
                          <w:r>
                            <w:rPr>
                              <w:lang w:val="en-US"/>
                            </w:rPr>
                            <w:t>17/1175-2024</w:t>
                          </w:r>
                          <w:r>
                            <w:t xml:space="preserve"> ПЗ</w:t>
                          </w:r>
                        </w:p>
                      </w:txbxContent>
                    </v:textbox>
                  </v:shape>
                  <v:group id="Group 435" o:spid="_x0000_s1127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">
                    <v:group id="Group 436" o:spid="_x0000_s1128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">
                      <v:shape id="Text Box 437" o:spid="_x0000_s112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" strokeweight="2.25pt">
                        <v:textbox inset=".5mm,.3mm,.5mm,.3mm">
                          <w:txbxContent>
                            <w:p w14:paraId="480501C6" w14:textId="77777777" w:rsidR="00463B37" w:rsidRPr="00BC0C52" w:rsidRDefault="00463B37" w:rsidP="00460AAE">
                              <w:pPr>
                                <w:pStyle w:val="a4"/>
                                <w:ind w:firstLine="0"/>
                                <w:jc w:val="both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438" o:spid="_x0000_s113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" strokeweight="2.25pt">
                        <v:textbox inset=".5mm,.3mm,.5mm,.3mm">
                          <w:txbxContent>
                            <w:p w14:paraId="0321D177" w14:textId="77777777" w:rsidR="00463B37" w:rsidRPr="00E438E6" w:rsidRDefault="00463B37" w:rsidP="00460AAE">
                              <w:pPr>
                                <w:pStyle w:val="9"/>
                              </w:pPr>
                              <w:r w:rsidRPr="00E438E6"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439" o:spid="_x0000_s113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" strokeweight="2.25pt">
                        <v:textbox inset=".5mm,.3mm,.5mm,.3mm">
                          <w:txbxContent>
                            <w:p w14:paraId="436D6F1D" w14:textId="77777777" w:rsidR="00463B37" w:rsidRPr="00E94929" w:rsidRDefault="00463B37" w:rsidP="00460AAE">
                              <w:pPr>
                                <w:pStyle w:val="a4"/>
                                <w:ind w:firstLine="0"/>
                                <w:jc w:val="left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v:textbox>
                      </v:shape>
                      <v:shape id="Text Box 440" o:spid="_x0000_s113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" strokeweight="2.25pt">
                        <v:textbox inset=".5mm,.3mm,.5mm,.3mm">
                          <w:txbxContent>
                            <w:p w14:paraId="584C7DCF" w14:textId="77777777" w:rsidR="00463B37" w:rsidRPr="00E438E6" w:rsidRDefault="00463B37" w:rsidP="00460AAE">
                              <w:pPr>
                                <w:pStyle w:val="a4"/>
                                <w:ind w:firstLine="0"/>
                                <w:jc w:val="left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</w:pPr>
                              <w:r w:rsidRPr="00E438E6">
                                <w:rPr>
                                  <w:rFonts w:ascii="GOST type A" w:hAnsi="GOST type A"/>
                                  <w:i/>
                                  <w:iCs/>
                                </w:rPr>
                                <w:t>Подп</w:t>
                              </w:r>
                              <w:r w:rsidRPr="00E438E6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441" o:spid="_x0000_s113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" strokeweight="2.25pt">
                        <v:textbox inset=".5mm,.3mm,.5mm,.3mm">
                          <w:txbxContent>
                            <w:p w14:paraId="0983499E" w14:textId="77777777" w:rsidR="00463B37" w:rsidRPr="000E02AA" w:rsidRDefault="00463B37" w:rsidP="00460AAE">
                              <w:pPr>
                                <w:pStyle w:val="a4"/>
                                <w:ind w:firstLine="0"/>
                                <w:jc w:val="left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442" o:spid="_x0000_s1134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">
                      <v:group id="Group 443" o:spid="_x0000_s1135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">
                        <v:group id="Group 444" o:spid="_x0000_s1136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">
                          <v:shape id="Text Box 445" o:spid="_x0000_s113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" strokeweight="1pt">
                            <v:textbox inset=".5mm,.3mm,.5mm,.3mm">
                              <w:txbxContent>
                                <w:p w14:paraId="0CABD698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46" o:spid="_x0000_s113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" strokeweight="1pt">
                            <v:textbox inset=".5mm,.3mm,.5mm,.3mm">
                              <w:txbxContent>
                                <w:p w14:paraId="37542E6E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47" o:spid="_x0000_s113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" strokeweight="1pt">
                            <v:textbox inset=".5mm,.3mm,.5mm,.3mm">
                              <w:txbxContent>
                                <w:p w14:paraId="3386080E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48" o:spid="_x0000_s114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" strokeweight="1pt">
                            <v:textbox inset=".5mm,.3mm,.5mm,.3mm">
                              <w:txbxContent>
                                <w:p w14:paraId="37EFCF9D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49" o:spid="_x0000_s114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" strokeweight="1pt">
                            <v:textbox inset=".5mm,.3mm,.5mm,.3mm">
                              <w:txbxContent>
                                <w:p w14:paraId="05FC7B4D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450" o:spid="_x0000_s1142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">
                          <v:shape id="Text Box 451" o:spid="_x0000_s114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" strokeweight="1pt">
                            <v:textbox inset=".5mm,.3mm,.5mm,.3mm">
                              <w:txbxContent>
                                <w:p w14:paraId="4212F477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52" o:spid="_x0000_s114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" strokeweight="1pt">
                            <v:textbox inset=".5mm,.3mm,.5mm,.3mm">
                              <w:txbxContent>
                                <w:p w14:paraId="6C395B9C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53" o:spid="_x0000_s114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" strokeweight="1pt">
                            <v:textbox inset=".5mm,.3mm,.5mm,.3mm">
                              <w:txbxContent>
                                <w:p w14:paraId="6F7C5C77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roundrect id="Text Box 454" o:spid="_x0000_s1146" style="position:absolute;left:5597;top:11725;width:850;height:28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" strokeweight="1pt">
                            <v:stroke joinstyle="miter"/>
                            <v:textbox inset=".5mm,.3mm,.5mm,.3mm">
                              <w:txbxContent>
                                <w:p w14:paraId="10F4378C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oundrect>
                          <v:shape id="Text Box 455" o:spid="_x0000_s114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" strokeweight="1pt">
                            <v:textbox inset=".5mm,.3mm,.5mm,.3mm">
                              <w:txbxContent>
                                <w:p w14:paraId="0403A225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456" o:spid="_x0000_s1148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" strokeweight="2.25pt"/>
                      <v:line id="Line 457" o:spid="_x0000_s1149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" strokeweight="2.25pt"/>
                      <v:line id="Line 458" o:spid="_x0000_s1150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" strokeweight="2.25pt"/>
                      <v:line id="Line 459" o:spid="_x0000_s1151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" strokeweight="2.25pt"/>
                      <v:line id="Line 460" o:spid="_x0000_s1152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" strokeweight="2.25pt"/>
                      <v:line id="Line 461" o:spid="_x0000_s1153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" strokeweight="2.25pt"/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1" type="#_x0000_t75" style="width:16.2pt;height:17.4pt;visibility:visible;mso-wrap-style:square" o:bullet="t">
        <v:imagedata r:id="rId1" o:title=""/>
      </v:shape>
    </w:pict>
  </w:numPicBullet>
  <w:abstractNum w:abstractNumId="0" w15:restartNumberingAfterBreak="0">
    <w:nsid w:val="090A6F37"/>
    <w:multiLevelType w:val="hybridMultilevel"/>
    <w:tmpl w:val="AED2391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690ED3"/>
    <w:multiLevelType w:val="hybridMultilevel"/>
    <w:tmpl w:val="509E0FCE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A21042"/>
    <w:multiLevelType w:val="hybridMultilevel"/>
    <w:tmpl w:val="EB10858E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A7035A"/>
    <w:multiLevelType w:val="hybridMultilevel"/>
    <w:tmpl w:val="C956A2C0"/>
    <w:lvl w:ilvl="0" w:tplc="31A626DA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BF5B2D"/>
    <w:multiLevelType w:val="hybridMultilevel"/>
    <w:tmpl w:val="DAD6D16A"/>
    <w:lvl w:ilvl="0" w:tplc="5B7653E2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B3DF6"/>
    <w:multiLevelType w:val="hybridMultilevel"/>
    <w:tmpl w:val="6DD4FD28"/>
    <w:lvl w:ilvl="0" w:tplc="35C0656E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BF1357"/>
    <w:multiLevelType w:val="hybridMultilevel"/>
    <w:tmpl w:val="4CEEAD2A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B44C24"/>
    <w:multiLevelType w:val="hybridMultilevel"/>
    <w:tmpl w:val="73B45680"/>
    <w:lvl w:ilvl="0" w:tplc="199A8CFC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E3B6BB3"/>
    <w:multiLevelType w:val="multilevel"/>
    <w:tmpl w:val="1B16A0FE"/>
    <w:styleLink w:val="WW8Num2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25137F7D"/>
    <w:multiLevelType w:val="hybridMultilevel"/>
    <w:tmpl w:val="A5288D66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8822EC2"/>
    <w:multiLevelType w:val="hybridMultilevel"/>
    <w:tmpl w:val="FC8E6E3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9442FF4"/>
    <w:multiLevelType w:val="hybridMultilevel"/>
    <w:tmpl w:val="A11E908C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C7E710D"/>
    <w:multiLevelType w:val="hybridMultilevel"/>
    <w:tmpl w:val="8DE4EC72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1DD0CC9"/>
    <w:multiLevelType w:val="hybridMultilevel"/>
    <w:tmpl w:val="75828D84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3740713"/>
    <w:multiLevelType w:val="multilevel"/>
    <w:tmpl w:val="21E486D4"/>
    <w:styleLink w:val="WW8Num1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8B1987"/>
    <w:multiLevelType w:val="hybridMultilevel"/>
    <w:tmpl w:val="E60C065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D9C02EB"/>
    <w:multiLevelType w:val="hybridMultilevel"/>
    <w:tmpl w:val="98DA72B4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10E1BE8"/>
    <w:multiLevelType w:val="hybridMultilevel"/>
    <w:tmpl w:val="0F8CAB60"/>
    <w:lvl w:ilvl="0" w:tplc="0C127E4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721612"/>
    <w:multiLevelType w:val="hybridMultilevel"/>
    <w:tmpl w:val="ECDE93E0"/>
    <w:lvl w:ilvl="0" w:tplc="61289DF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16D4379"/>
    <w:multiLevelType w:val="hybridMultilevel"/>
    <w:tmpl w:val="5CDCE75A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45F30CF"/>
    <w:multiLevelType w:val="hybridMultilevel"/>
    <w:tmpl w:val="4A565204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D160F78"/>
    <w:multiLevelType w:val="hybridMultilevel"/>
    <w:tmpl w:val="4C2A4B36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09516436">
    <w:abstractNumId w:val="8"/>
  </w:num>
  <w:num w:numId="2" w16cid:durableId="889922998">
    <w:abstractNumId w:val="14"/>
  </w:num>
  <w:num w:numId="3" w16cid:durableId="8017654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82581307">
    <w:abstractNumId w:val="19"/>
  </w:num>
  <w:num w:numId="5" w16cid:durableId="304893910">
    <w:abstractNumId w:val="18"/>
  </w:num>
  <w:num w:numId="6" w16cid:durableId="1688023623">
    <w:abstractNumId w:val="7"/>
  </w:num>
  <w:num w:numId="7" w16cid:durableId="1512909529">
    <w:abstractNumId w:val="17"/>
  </w:num>
  <w:num w:numId="8" w16cid:durableId="586572705">
    <w:abstractNumId w:val="16"/>
  </w:num>
  <w:num w:numId="9" w16cid:durableId="1299990733">
    <w:abstractNumId w:val="9"/>
  </w:num>
  <w:num w:numId="10" w16cid:durableId="943877544">
    <w:abstractNumId w:val="13"/>
  </w:num>
  <w:num w:numId="11" w16cid:durableId="167333124">
    <w:abstractNumId w:val="20"/>
  </w:num>
  <w:num w:numId="12" w16cid:durableId="1083258924">
    <w:abstractNumId w:val="15"/>
  </w:num>
  <w:num w:numId="13" w16cid:durableId="1551185256">
    <w:abstractNumId w:val="5"/>
  </w:num>
  <w:num w:numId="14" w16cid:durableId="1192457923">
    <w:abstractNumId w:val="1"/>
  </w:num>
  <w:num w:numId="15" w16cid:durableId="1790276659">
    <w:abstractNumId w:val="10"/>
  </w:num>
  <w:num w:numId="16" w16cid:durableId="1104304567">
    <w:abstractNumId w:val="11"/>
  </w:num>
  <w:num w:numId="17" w16cid:durableId="936137030">
    <w:abstractNumId w:val="0"/>
  </w:num>
  <w:num w:numId="18" w16cid:durableId="1026364852">
    <w:abstractNumId w:val="12"/>
  </w:num>
  <w:num w:numId="19" w16cid:durableId="921530251">
    <w:abstractNumId w:val="6"/>
  </w:num>
  <w:num w:numId="20" w16cid:durableId="1755126464">
    <w:abstractNumId w:val="2"/>
  </w:num>
  <w:num w:numId="21" w16cid:durableId="1882476397">
    <w:abstractNumId w:val="21"/>
  </w:num>
  <w:num w:numId="22" w16cid:durableId="852064833">
    <w:abstractNumId w:val="3"/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Валерий Кандаулов">
    <w15:presenceInfo w15:providerId="Windows Live" w15:userId="48bce3dad5cc017f"/>
  </w15:person>
  <w15:person w15:author="An Nguyen">
    <w15:presenceInfo w15:providerId="Windows Live" w15:userId="390e0f972c56a3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defaultTabStop w:val="720"/>
  <w:drawingGridHorizontalSpacing w:val="284"/>
  <w:drawingGridVerticalSpacing w:val="284"/>
  <w:doNotUseMarginsForDrawingGridOrigin/>
  <w:drawingGridVerticalOrigin w:val="198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01B7"/>
    <w:rsid w:val="000003EE"/>
    <w:rsid w:val="000007C3"/>
    <w:rsid w:val="00000A19"/>
    <w:rsid w:val="00002A15"/>
    <w:rsid w:val="00002F07"/>
    <w:rsid w:val="000079A6"/>
    <w:rsid w:val="000109B1"/>
    <w:rsid w:val="00013855"/>
    <w:rsid w:val="00015F64"/>
    <w:rsid w:val="00016B1D"/>
    <w:rsid w:val="00020BFA"/>
    <w:rsid w:val="0002254B"/>
    <w:rsid w:val="00022B09"/>
    <w:rsid w:val="000247DD"/>
    <w:rsid w:val="00024B8D"/>
    <w:rsid w:val="00025959"/>
    <w:rsid w:val="00025E33"/>
    <w:rsid w:val="000263CA"/>
    <w:rsid w:val="00031259"/>
    <w:rsid w:val="00031265"/>
    <w:rsid w:val="00031B1A"/>
    <w:rsid w:val="00031BE6"/>
    <w:rsid w:val="0003206D"/>
    <w:rsid w:val="00032A67"/>
    <w:rsid w:val="00034823"/>
    <w:rsid w:val="000351E7"/>
    <w:rsid w:val="00035332"/>
    <w:rsid w:val="00037FD5"/>
    <w:rsid w:val="00040558"/>
    <w:rsid w:val="0004366C"/>
    <w:rsid w:val="000461DD"/>
    <w:rsid w:val="00046228"/>
    <w:rsid w:val="00046849"/>
    <w:rsid w:val="00046882"/>
    <w:rsid w:val="00050BBF"/>
    <w:rsid w:val="00050CFA"/>
    <w:rsid w:val="00051F10"/>
    <w:rsid w:val="00052924"/>
    <w:rsid w:val="00052A3B"/>
    <w:rsid w:val="00053053"/>
    <w:rsid w:val="00053E77"/>
    <w:rsid w:val="00054C71"/>
    <w:rsid w:val="000555B6"/>
    <w:rsid w:val="000555DC"/>
    <w:rsid w:val="00056291"/>
    <w:rsid w:val="000575C6"/>
    <w:rsid w:val="000603A0"/>
    <w:rsid w:val="0006080B"/>
    <w:rsid w:val="00062871"/>
    <w:rsid w:val="000628F7"/>
    <w:rsid w:val="00063583"/>
    <w:rsid w:val="00064711"/>
    <w:rsid w:val="00065082"/>
    <w:rsid w:val="00065DC3"/>
    <w:rsid w:val="000664E8"/>
    <w:rsid w:val="00067408"/>
    <w:rsid w:val="000724DC"/>
    <w:rsid w:val="00072F5A"/>
    <w:rsid w:val="00073D75"/>
    <w:rsid w:val="00074150"/>
    <w:rsid w:val="00074ABB"/>
    <w:rsid w:val="00075F08"/>
    <w:rsid w:val="00076409"/>
    <w:rsid w:val="00077197"/>
    <w:rsid w:val="000778C6"/>
    <w:rsid w:val="00077DA0"/>
    <w:rsid w:val="00080554"/>
    <w:rsid w:val="00083A39"/>
    <w:rsid w:val="000852A2"/>
    <w:rsid w:val="00085C23"/>
    <w:rsid w:val="00086150"/>
    <w:rsid w:val="0008685A"/>
    <w:rsid w:val="00090A14"/>
    <w:rsid w:val="00090C81"/>
    <w:rsid w:val="000914C7"/>
    <w:rsid w:val="000916A7"/>
    <w:rsid w:val="0009282C"/>
    <w:rsid w:val="00092F08"/>
    <w:rsid w:val="00094AFE"/>
    <w:rsid w:val="00095FB5"/>
    <w:rsid w:val="00096027"/>
    <w:rsid w:val="00096AE9"/>
    <w:rsid w:val="000A1184"/>
    <w:rsid w:val="000A1C40"/>
    <w:rsid w:val="000A2F8A"/>
    <w:rsid w:val="000A4B9F"/>
    <w:rsid w:val="000A57D1"/>
    <w:rsid w:val="000B19FD"/>
    <w:rsid w:val="000B64E8"/>
    <w:rsid w:val="000B745A"/>
    <w:rsid w:val="000C077B"/>
    <w:rsid w:val="000C1F37"/>
    <w:rsid w:val="000C4345"/>
    <w:rsid w:val="000D13D5"/>
    <w:rsid w:val="000D1B1B"/>
    <w:rsid w:val="000D37BD"/>
    <w:rsid w:val="000D42E0"/>
    <w:rsid w:val="000D4D20"/>
    <w:rsid w:val="000D6132"/>
    <w:rsid w:val="000D70FD"/>
    <w:rsid w:val="000E0223"/>
    <w:rsid w:val="000E02AA"/>
    <w:rsid w:val="000E0EA6"/>
    <w:rsid w:val="000E1852"/>
    <w:rsid w:val="000E2953"/>
    <w:rsid w:val="000E4C99"/>
    <w:rsid w:val="000E52B4"/>
    <w:rsid w:val="000E668D"/>
    <w:rsid w:val="000E732D"/>
    <w:rsid w:val="000E7BB5"/>
    <w:rsid w:val="000F0737"/>
    <w:rsid w:val="000F2E06"/>
    <w:rsid w:val="000F59B5"/>
    <w:rsid w:val="000F5FC5"/>
    <w:rsid w:val="000F6C7C"/>
    <w:rsid w:val="001007FA"/>
    <w:rsid w:val="00101F31"/>
    <w:rsid w:val="001023AE"/>
    <w:rsid w:val="0010367E"/>
    <w:rsid w:val="00104A11"/>
    <w:rsid w:val="00104DBF"/>
    <w:rsid w:val="00105053"/>
    <w:rsid w:val="0010577C"/>
    <w:rsid w:val="0010705C"/>
    <w:rsid w:val="00107B1E"/>
    <w:rsid w:val="00107BBA"/>
    <w:rsid w:val="001101D0"/>
    <w:rsid w:val="0011050B"/>
    <w:rsid w:val="00112089"/>
    <w:rsid w:val="00115425"/>
    <w:rsid w:val="0011567C"/>
    <w:rsid w:val="001217B2"/>
    <w:rsid w:val="00124CAF"/>
    <w:rsid w:val="00125811"/>
    <w:rsid w:val="001272F3"/>
    <w:rsid w:val="001273A9"/>
    <w:rsid w:val="00127C98"/>
    <w:rsid w:val="001320F7"/>
    <w:rsid w:val="0013377B"/>
    <w:rsid w:val="00135A06"/>
    <w:rsid w:val="00136317"/>
    <w:rsid w:val="001366F3"/>
    <w:rsid w:val="00136D66"/>
    <w:rsid w:val="00136E98"/>
    <w:rsid w:val="00140184"/>
    <w:rsid w:val="00140D03"/>
    <w:rsid w:val="0014171D"/>
    <w:rsid w:val="00144C45"/>
    <w:rsid w:val="00146ABC"/>
    <w:rsid w:val="001475E6"/>
    <w:rsid w:val="00147E9E"/>
    <w:rsid w:val="00150307"/>
    <w:rsid w:val="00150787"/>
    <w:rsid w:val="00150924"/>
    <w:rsid w:val="0015150A"/>
    <w:rsid w:val="0016126E"/>
    <w:rsid w:val="00162256"/>
    <w:rsid w:val="00163AD4"/>
    <w:rsid w:val="00163FD4"/>
    <w:rsid w:val="001648F9"/>
    <w:rsid w:val="001649BD"/>
    <w:rsid w:val="001653B2"/>
    <w:rsid w:val="00165503"/>
    <w:rsid w:val="0016603C"/>
    <w:rsid w:val="00166E09"/>
    <w:rsid w:val="00167B78"/>
    <w:rsid w:val="001704A4"/>
    <w:rsid w:val="00171369"/>
    <w:rsid w:val="00171C23"/>
    <w:rsid w:val="00173035"/>
    <w:rsid w:val="00173172"/>
    <w:rsid w:val="001745F7"/>
    <w:rsid w:val="00175C54"/>
    <w:rsid w:val="00177EDF"/>
    <w:rsid w:val="00180378"/>
    <w:rsid w:val="00180F99"/>
    <w:rsid w:val="00184A19"/>
    <w:rsid w:val="00185425"/>
    <w:rsid w:val="00185FDA"/>
    <w:rsid w:val="00186665"/>
    <w:rsid w:val="001875AA"/>
    <w:rsid w:val="00190C2D"/>
    <w:rsid w:val="00190E9A"/>
    <w:rsid w:val="00190F74"/>
    <w:rsid w:val="001915F8"/>
    <w:rsid w:val="00191DF4"/>
    <w:rsid w:val="00192F3D"/>
    <w:rsid w:val="00194195"/>
    <w:rsid w:val="00194907"/>
    <w:rsid w:val="00196345"/>
    <w:rsid w:val="00196EF3"/>
    <w:rsid w:val="001A0814"/>
    <w:rsid w:val="001A0D2F"/>
    <w:rsid w:val="001A5193"/>
    <w:rsid w:val="001A5E6C"/>
    <w:rsid w:val="001A6291"/>
    <w:rsid w:val="001B0145"/>
    <w:rsid w:val="001B10B8"/>
    <w:rsid w:val="001B125D"/>
    <w:rsid w:val="001B687D"/>
    <w:rsid w:val="001B6882"/>
    <w:rsid w:val="001B73A1"/>
    <w:rsid w:val="001C0202"/>
    <w:rsid w:val="001C02A4"/>
    <w:rsid w:val="001C10F2"/>
    <w:rsid w:val="001C3D26"/>
    <w:rsid w:val="001C45A1"/>
    <w:rsid w:val="001C5267"/>
    <w:rsid w:val="001C6252"/>
    <w:rsid w:val="001C7CC5"/>
    <w:rsid w:val="001D1151"/>
    <w:rsid w:val="001D1563"/>
    <w:rsid w:val="001D2C71"/>
    <w:rsid w:val="001D2D60"/>
    <w:rsid w:val="001D45B9"/>
    <w:rsid w:val="001D62A0"/>
    <w:rsid w:val="001D6447"/>
    <w:rsid w:val="001D6973"/>
    <w:rsid w:val="001E3BA3"/>
    <w:rsid w:val="001E3CA8"/>
    <w:rsid w:val="001E3D5F"/>
    <w:rsid w:val="001E4AF7"/>
    <w:rsid w:val="001E6336"/>
    <w:rsid w:val="001F059A"/>
    <w:rsid w:val="001F09BB"/>
    <w:rsid w:val="001F1246"/>
    <w:rsid w:val="001F34C7"/>
    <w:rsid w:val="001F4DE9"/>
    <w:rsid w:val="001F53ED"/>
    <w:rsid w:val="001F704F"/>
    <w:rsid w:val="002002CE"/>
    <w:rsid w:val="002006C5"/>
    <w:rsid w:val="0020530E"/>
    <w:rsid w:val="002058D8"/>
    <w:rsid w:val="00205B41"/>
    <w:rsid w:val="0020607E"/>
    <w:rsid w:val="0020731D"/>
    <w:rsid w:val="0020746A"/>
    <w:rsid w:val="00207AF8"/>
    <w:rsid w:val="00207D2E"/>
    <w:rsid w:val="002103CD"/>
    <w:rsid w:val="002107C7"/>
    <w:rsid w:val="0021174D"/>
    <w:rsid w:val="00211A83"/>
    <w:rsid w:val="002122EB"/>
    <w:rsid w:val="002127BF"/>
    <w:rsid w:val="002143F5"/>
    <w:rsid w:val="00215C0E"/>
    <w:rsid w:val="002167B0"/>
    <w:rsid w:val="00216A42"/>
    <w:rsid w:val="00216F94"/>
    <w:rsid w:val="00216FD0"/>
    <w:rsid w:val="0022012F"/>
    <w:rsid w:val="00220134"/>
    <w:rsid w:val="0022056B"/>
    <w:rsid w:val="00221C27"/>
    <w:rsid w:val="00224FE2"/>
    <w:rsid w:val="00225042"/>
    <w:rsid w:val="00227AE6"/>
    <w:rsid w:val="00227F97"/>
    <w:rsid w:val="00230DB3"/>
    <w:rsid w:val="002316C0"/>
    <w:rsid w:val="00231E1F"/>
    <w:rsid w:val="00232209"/>
    <w:rsid w:val="00232290"/>
    <w:rsid w:val="002322CE"/>
    <w:rsid w:val="00232C2D"/>
    <w:rsid w:val="00233984"/>
    <w:rsid w:val="00233B9A"/>
    <w:rsid w:val="002359E7"/>
    <w:rsid w:val="00235D78"/>
    <w:rsid w:val="00236446"/>
    <w:rsid w:val="002375E1"/>
    <w:rsid w:val="002378AF"/>
    <w:rsid w:val="00240804"/>
    <w:rsid w:val="00241B30"/>
    <w:rsid w:val="002423A4"/>
    <w:rsid w:val="00242758"/>
    <w:rsid w:val="00242E69"/>
    <w:rsid w:val="0024397C"/>
    <w:rsid w:val="00244959"/>
    <w:rsid w:val="00251D90"/>
    <w:rsid w:val="0025333A"/>
    <w:rsid w:val="002537E8"/>
    <w:rsid w:val="00253ACC"/>
    <w:rsid w:val="00253CB9"/>
    <w:rsid w:val="002559E0"/>
    <w:rsid w:val="00256425"/>
    <w:rsid w:val="00256DED"/>
    <w:rsid w:val="0025753F"/>
    <w:rsid w:val="002600B1"/>
    <w:rsid w:val="0026165B"/>
    <w:rsid w:val="00262065"/>
    <w:rsid w:val="0026283A"/>
    <w:rsid w:val="00264BC5"/>
    <w:rsid w:val="00266B54"/>
    <w:rsid w:val="00266D52"/>
    <w:rsid w:val="00272F70"/>
    <w:rsid w:val="00273784"/>
    <w:rsid w:val="0027731E"/>
    <w:rsid w:val="00281F80"/>
    <w:rsid w:val="002843E4"/>
    <w:rsid w:val="00284777"/>
    <w:rsid w:val="00284989"/>
    <w:rsid w:val="00284CE1"/>
    <w:rsid w:val="0028500F"/>
    <w:rsid w:val="00290407"/>
    <w:rsid w:val="00290B5E"/>
    <w:rsid w:val="00290DE0"/>
    <w:rsid w:val="00291A18"/>
    <w:rsid w:val="00293239"/>
    <w:rsid w:val="00294235"/>
    <w:rsid w:val="0029428E"/>
    <w:rsid w:val="00295016"/>
    <w:rsid w:val="002976C1"/>
    <w:rsid w:val="00297B01"/>
    <w:rsid w:val="00297E2A"/>
    <w:rsid w:val="002A01EE"/>
    <w:rsid w:val="002A1AA1"/>
    <w:rsid w:val="002A432B"/>
    <w:rsid w:val="002A5785"/>
    <w:rsid w:val="002A6272"/>
    <w:rsid w:val="002A6787"/>
    <w:rsid w:val="002A67D7"/>
    <w:rsid w:val="002A6D11"/>
    <w:rsid w:val="002A771A"/>
    <w:rsid w:val="002B1039"/>
    <w:rsid w:val="002B1A5D"/>
    <w:rsid w:val="002B2D00"/>
    <w:rsid w:val="002B303C"/>
    <w:rsid w:val="002B67D5"/>
    <w:rsid w:val="002B6BC5"/>
    <w:rsid w:val="002B6C3D"/>
    <w:rsid w:val="002B7EF0"/>
    <w:rsid w:val="002C0896"/>
    <w:rsid w:val="002C148D"/>
    <w:rsid w:val="002C378A"/>
    <w:rsid w:val="002C3EEE"/>
    <w:rsid w:val="002C412B"/>
    <w:rsid w:val="002C44B7"/>
    <w:rsid w:val="002C4E96"/>
    <w:rsid w:val="002C6E7B"/>
    <w:rsid w:val="002D0A0E"/>
    <w:rsid w:val="002D3002"/>
    <w:rsid w:val="002D3791"/>
    <w:rsid w:val="002D380C"/>
    <w:rsid w:val="002D3D56"/>
    <w:rsid w:val="002D50AC"/>
    <w:rsid w:val="002E5127"/>
    <w:rsid w:val="002E6C3E"/>
    <w:rsid w:val="002E74C8"/>
    <w:rsid w:val="002F14C4"/>
    <w:rsid w:val="002F1CDD"/>
    <w:rsid w:val="002F2D39"/>
    <w:rsid w:val="002F34EB"/>
    <w:rsid w:val="002F40CC"/>
    <w:rsid w:val="002F5D01"/>
    <w:rsid w:val="002F657D"/>
    <w:rsid w:val="002F733D"/>
    <w:rsid w:val="002F7B35"/>
    <w:rsid w:val="0030040B"/>
    <w:rsid w:val="003004DB"/>
    <w:rsid w:val="00300A82"/>
    <w:rsid w:val="00300C57"/>
    <w:rsid w:val="00300F12"/>
    <w:rsid w:val="003022AF"/>
    <w:rsid w:val="0030331E"/>
    <w:rsid w:val="00304B75"/>
    <w:rsid w:val="00304D6D"/>
    <w:rsid w:val="00304F98"/>
    <w:rsid w:val="0030589D"/>
    <w:rsid w:val="003066BD"/>
    <w:rsid w:val="00307083"/>
    <w:rsid w:val="003107D4"/>
    <w:rsid w:val="00310C24"/>
    <w:rsid w:val="0031233D"/>
    <w:rsid w:val="003132AF"/>
    <w:rsid w:val="00314C95"/>
    <w:rsid w:val="00315372"/>
    <w:rsid w:val="00316659"/>
    <w:rsid w:val="00316B79"/>
    <w:rsid w:val="00317081"/>
    <w:rsid w:val="003203A0"/>
    <w:rsid w:val="00321A7D"/>
    <w:rsid w:val="00321C8C"/>
    <w:rsid w:val="00322B72"/>
    <w:rsid w:val="003240AE"/>
    <w:rsid w:val="003243F4"/>
    <w:rsid w:val="00325042"/>
    <w:rsid w:val="00325120"/>
    <w:rsid w:val="00326600"/>
    <w:rsid w:val="003300F1"/>
    <w:rsid w:val="003306F8"/>
    <w:rsid w:val="00332539"/>
    <w:rsid w:val="00333385"/>
    <w:rsid w:val="003350C0"/>
    <w:rsid w:val="003370BD"/>
    <w:rsid w:val="0033764D"/>
    <w:rsid w:val="00340721"/>
    <w:rsid w:val="00340772"/>
    <w:rsid w:val="00342F30"/>
    <w:rsid w:val="003446A0"/>
    <w:rsid w:val="00345738"/>
    <w:rsid w:val="00346E7F"/>
    <w:rsid w:val="003502E3"/>
    <w:rsid w:val="00351A5A"/>
    <w:rsid w:val="00352212"/>
    <w:rsid w:val="00352FF8"/>
    <w:rsid w:val="00355301"/>
    <w:rsid w:val="00355D21"/>
    <w:rsid w:val="0035763D"/>
    <w:rsid w:val="00357FD4"/>
    <w:rsid w:val="003607E0"/>
    <w:rsid w:val="00361D5B"/>
    <w:rsid w:val="0036275B"/>
    <w:rsid w:val="00364630"/>
    <w:rsid w:val="00366285"/>
    <w:rsid w:val="0036789B"/>
    <w:rsid w:val="00370956"/>
    <w:rsid w:val="00371228"/>
    <w:rsid w:val="00371B7A"/>
    <w:rsid w:val="00371CD7"/>
    <w:rsid w:val="00372B32"/>
    <w:rsid w:val="00372D8D"/>
    <w:rsid w:val="00373B82"/>
    <w:rsid w:val="00375803"/>
    <w:rsid w:val="003776D8"/>
    <w:rsid w:val="00377742"/>
    <w:rsid w:val="003807F4"/>
    <w:rsid w:val="00381399"/>
    <w:rsid w:val="00386717"/>
    <w:rsid w:val="003907A8"/>
    <w:rsid w:val="00390F5F"/>
    <w:rsid w:val="00392823"/>
    <w:rsid w:val="003A03A9"/>
    <w:rsid w:val="003A0C98"/>
    <w:rsid w:val="003A2E95"/>
    <w:rsid w:val="003A41B8"/>
    <w:rsid w:val="003A4D77"/>
    <w:rsid w:val="003A5046"/>
    <w:rsid w:val="003A5088"/>
    <w:rsid w:val="003A62F2"/>
    <w:rsid w:val="003A6F9B"/>
    <w:rsid w:val="003B2C5E"/>
    <w:rsid w:val="003B3DD8"/>
    <w:rsid w:val="003B48FD"/>
    <w:rsid w:val="003B611D"/>
    <w:rsid w:val="003B6C90"/>
    <w:rsid w:val="003B7EF4"/>
    <w:rsid w:val="003C0838"/>
    <w:rsid w:val="003C1367"/>
    <w:rsid w:val="003C212D"/>
    <w:rsid w:val="003C3AB0"/>
    <w:rsid w:val="003C5081"/>
    <w:rsid w:val="003C5A8D"/>
    <w:rsid w:val="003C644A"/>
    <w:rsid w:val="003D1DEE"/>
    <w:rsid w:val="003D2392"/>
    <w:rsid w:val="003D27ED"/>
    <w:rsid w:val="003D30E4"/>
    <w:rsid w:val="003D3CF1"/>
    <w:rsid w:val="003D4843"/>
    <w:rsid w:val="003D52C6"/>
    <w:rsid w:val="003E18EF"/>
    <w:rsid w:val="003E1D89"/>
    <w:rsid w:val="003E2682"/>
    <w:rsid w:val="003E2B47"/>
    <w:rsid w:val="003E771F"/>
    <w:rsid w:val="003F11AD"/>
    <w:rsid w:val="003F1614"/>
    <w:rsid w:val="003F5195"/>
    <w:rsid w:val="003F6982"/>
    <w:rsid w:val="00400200"/>
    <w:rsid w:val="00400A83"/>
    <w:rsid w:val="00401055"/>
    <w:rsid w:val="00402520"/>
    <w:rsid w:val="0040287C"/>
    <w:rsid w:val="00403FBD"/>
    <w:rsid w:val="0040611D"/>
    <w:rsid w:val="00406465"/>
    <w:rsid w:val="004067BB"/>
    <w:rsid w:val="00406B1C"/>
    <w:rsid w:val="00406DE8"/>
    <w:rsid w:val="004077BC"/>
    <w:rsid w:val="0041058B"/>
    <w:rsid w:val="00410622"/>
    <w:rsid w:val="00410BE3"/>
    <w:rsid w:val="00410DED"/>
    <w:rsid w:val="00411D12"/>
    <w:rsid w:val="00411FE1"/>
    <w:rsid w:val="00412978"/>
    <w:rsid w:val="00414570"/>
    <w:rsid w:val="0041477E"/>
    <w:rsid w:val="004166B9"/>
    <w:rsid w:val="00420639"/>
    <w:rsid w:val="00421074"/>
    <w:rsid w:val="00421496"/>
    <w:rsid w:val="004240B9"/>
    <w:rsid w:val="00424F1A"/>
    <w:rsid w:val="00424F22"/>
    <w:rsid w:val="00426709"/>
    <w:rsid w:val="00426CB1"/>
    <w:rsid w:val="00426FF7"/>
    <w:rsid w:val="004276D2"/>
    <w:rsid w:val="00430838"/>
    <w:rsid w:val="00430B5D"/>
    <w:rsid w:val="00433938"/>
    <w:rsid w:val="004342DD"/>
    <w:rsid w:val="0043472C"/>
    <w:rsid w:val="00435060"/>
    <w:rsid w:val="00435950"/>
    <w:rsid w:val="00440AB1"/>
    <w:rsid w:val="0044111F"/>
    <w:rsid w:val="004433CB"/>
    <w:rsid w:val="00445498"/>
    <w:rsid w:val="00447080"/>
    <w:rsid w:val="0044780B"/>
    <w:rsid w:val="00453381"/>
    <w:rsid w:val="00456B48"/>
    <w:rsid w:val="00457C0A"/>
    <w:rsid w:val="00460AAE"/>
    <w:rsid w:val="00461235"/>
    <w:rsid w:val="004613BF"/>
    <w:rsid w:val="004614F6"/>
    <w:rsid w:val="004626AA"/>
    <w:rsid w:val="004636A0"/>
    <w:rsid w:val="00463B37"/>
    <w:rsid w:val="004640EE"/>
    <w:rsid w:val="00466835"/>
    <w:rsid w:val="004712BE"/>
    <w:rsid w:val="00473578"/>
    <w:rsid w:val="00473F47"/>
    <w:rsid w:val="00474E72"/>
    <w:rsid w:val="0047558E"/>
    <w:rsid w:val="00477C6A"/>
    <w:rsid w:val="00480580"/>
    <w:rsid w:val="004808C2"/>
    <w:rsid w:val="00481497"/>
    <w:rsid w:val="00481994"/>
    <w:rsid w:val="00481C61"/>
    <w:rsid w:val="00481DC3"/>
    <w:rsid w:val="00482581"/>
    <w:rsid w:val="00482EAF"/>
    <w:rsid w:val="004833EC"/>
    <w:rsid w:val="00484991"/>
    <w:rsid w:val="0048526D"/>
    <w:rsid w:val="004859E6"/>
    <w:rsid w:val="00486230"/>
    <w:rsid w:val="00487932"/>
    <w:rsid w:val="00491D9F"/>
    <w:rsid w:val="004920D1"/>
    <w:rsid w:val="0049396E"/>
    <w:rsid w:val="00494747"/>
    <w:rsid w:val="00494F1A"/>
    <w:rsid w:val="0049784C"/>
    <w:rsid w:val="004A2296"/>
    <w:rsid w:val="004A3840"/>
    <w:rsid w:val="004A3CFC"/>
    <w:rsid w:val="004A4760"/>
    <w:rsid w:val="004A54BE"/>
    <w:rsid w:val="004A7372"/>
    <w:rsid w:val="004A78D1"/>
    <w:rsid w:val="004B01DE"/>
    <w:rsid w:val="004B1D1E"/>
    <w:rsid w:val="004B2588"/>
    <w:rsid w:val="004B4265"/>
    <w:rsid w:val="004B501B"/>
    <w:rsid w:val="004C00AD"/>
    <w:rsid w:val="004C0CB4"/>
    <w:rsid w:val="004C2ECA"/>
    <w:rsid w:val="004C6689"/>
    <w:rsid w:val="004C759A"/>
    <w:rsid w:val="004D095E"/>
    <w:rsid w:val="004D0DFD"/>
    <w:rsid w:val="004D1328"/>
    <w:rsid w:val="004D1A59"/>
    <w:rsid w:val="004D25B7"/>
    <w:rsid w:val="004D282B"/>
    <w:rsid w:val="004D397B"/>
    <w:rsid w:val="004D4624"/>
    <w:rsid w:val="004D4F19"/>
    <w:rsid w:val="004E0758"/>
    <w:rsid w:val="004E194C"/>
    <w:rsid w:val="004E2627"/>
    <w:rsid w:val="004E2AF6"/>
    <w:rsid w:val="004E58BC"/>
    <w:rsid w:val="004F1001"/>
    <w:rsid w:val="004F21BB"/>
    <w:rsid w:val="004F2389"/>
    <w:rsid w:val="004F26E3"/>
    <w:rsid w:val="004F36C6"/>
    <w:rsid w:val="004F4878"/>
    <w:rsid w:val="004F5C81"/>
    <w:rsid w:val="004F6619"/>
    <w:rsid w:val="00500E21"/>
    <w:rsid w:val="0050164C"/>
    <w:rsid w:val="00506A88"/>
    <w:rsid w:val="0050711E"/>
    <w:rsid w:val="00507799"/>
    <w:rsid w:val="00507F5B"/>
    <w:rsid w:val="0051128E"/>
    <w:rsid w:val="00512037"/>
    <w:rsid w:val="00512156"/>
    <w:rsid w:val="00516FB5"/>
    <w:rsid w:val="00517023"/>
    <w:rsid w:val="00520F38"/>
    <w:rsid w:val="005246DE"/>
    <w:rsid w:val="00524B1C"/>
    <w:rsid w:val="005253FB"/>
    <w:rsid w:val="00526776"/>
    <w:rsid w:val="005273C8"/>
    <w:rsid w:val="005276DC"/>
    <w:rsid w:val="0053156C"/>
    <w:rsid w:val="005318E2"/>
    <w:rsid w:val="00532347"/>
    <w:rsid w:val="00533A64"/>
    <w:rsid w:val="005353D0"/>
    <w:rsid w:val="00535CA3"/>
    <w:rsid w:val="00535E61"/>
    <w:rsid w:val="00536605"/>
    <w:rsid w:val="0053678A"/>
    <w:rsid w:val="00536C81"/>
    <w:rsid w:val="00540926"/>
    <w:rsid w:val="00541446"/>
    <w:rsid w:val="005415B5"/>
    <w:rsid w:val="00541F85"/>
    <w:rsid w:val="005421B1"/>
    <w:rsid w:val="00543CE5"/>
    <w:rsid w:val="00546020"/>
    <w:rsid w:val="00547AA7"/>
    <w:rsid w:val="005500BA"/>
    <w:rsid w:val="00551235"/>
    <w:rsid w:val="00551DB5"/>
    <w:rsid w:val="005528AD"/>
    <w:rsid w:val="00552B07"/>
    <w:rsid w:val="00554659"/>
    <w:rsid w:val="005557D1"/>
    <w:rsid w:val="00557020"/>
    <w:rsid w:val="005573DA"/>
    <w:rsid w:val="00557A03"/>
    <w:rsid w:val="00560405"/>
    <w:rsid w:val="005607A0"/>
    <w:rsid w:val="00561E82"/>
    <w:rsid w:val="00562CA6"/>
    <w:rsid w:val="00566E95"/>
    <w:rsid w:val="005670C1"/>
    <w:rsid w:val="005672CC"/>
    <w:rsid w:val="0057117B"/>
    <w:rsid w:val="00571E85"/>
    <w:rsid w:val="005722D3"/>
    <w:rsid w:val="0057293B"/>
    <w:rsid w:val="00572C72"/>
    <w:rsid w:val="00572CDA"/>
    <w:rsid w:val="00573080"/>
    <w:rsid w:val="005769D8"/>
    <w:rsid w:val="00576DDA"/>
    <w:rsid w:val="00581DDC"/>
    <w:rsid w:val="00581EEA"/>
    <w:rsid w:val="005828DB"/>
    <w:rsid w:val="00582F28"/>
    <w:rsid w:val="00585089"/>
    <w:rsid w:val="00585A23"/>
    <w:rsid w:val="00585A49"/>
    <w:rsid w:val="005870EF"/>
    <w:rsid w:val="00587953"/>
    <w:rsid w:val="00592333"/>
    <w:rsid w:val="00593392"/>
    <w:rsid w:val="0059481B"/>
    <w:rsid w:val="0059546C"/>
    <w:rsid w:val="005954D7"/>
    <w:rsid w:val="00596A8A"/>
    <w:rsid w:val="005A0B09"/>
    <w:rsid w:val="005A1248"/>
    <w:rsid w:val="005A18F8"/>
    <w:rsid w:val="005A1D1B"/>
    <w:rsid w:val="005A2867"/>
    <w:rsid w:val="005A3510"/>
    <w:rsid w:val="005A3E40"/>
    <w:rsid w:val="005A586C"/>
    <w:rsid w:val="005A6BAF"/>
    <w:rsid w:val="005A71F6"/>
    <w:rsid w:val="005A7861"/>
    <w:rsid w:val="005A7E0E"/>
    <w:rsid w:val="005B237B"/>
    <w:rsid w:val="005B2577"/>
    <w:rsid w:val="005B28DF"/>
    <w:rsid w:val="005B2ED5"/>
    <w:rsid w:val="005B5D65"/>
    <w:rsid w:val="005B6C6A"/>
    <w:rsid w:val="005B6E9B"/>
    <w:rsid w:val="005B7E6C"/>
    <w:rsid w:val="005C102C"/>
    <w:rsid w:val="005C4BC5"/>
    <w:rsid w:val="005C662C"/>
    <w:rsid w:val="005C711D"/>
    <w:rsid w:val="005D0BA0"/>
    <w:rsid w:val="005D1EBC"/>
    <w:rsid w:val="005D2343"/>
    <w:rsid w:val="005D29C2"/>
    <w:rsid w:val="005D42D8"/>
    <w:rsid w:val="005D6517"/>
    <w:rsid w:val="005D6A31"/>
    <w:rsid w:val="005D6AE1"/>
    <w:rsid w:val="005E0312"/>
    <w:rsid w:val="005E088D"/>
    <w:rsid w:val="005E0DBA"/>
    <w:rsid w:val="005E1B7A"/>
    <w:rsid w:val="005E26DA"/>
    <w:rsid w:val="005E31F5"/>
    <w:rsid w:val="005E5742"/>
    <w:rsid w:val="005E60F2"/>
    <w:rsid w:val="005F01B7"/>
    <w:rsid w:val="005F02AE"/>
    <w:rsid w:val="005F1A77"/>
    <w:rsid w:val="005F47E8"/>
    <w:rsid w:val="005F4BCC"/>
    <w:rsid w:val="005F5BBD"/>
    <w:rsid w:val="005F6669"/>
    <w:rsid w:val="00600515"/>
    <w:rsid w:val="00600BFE"/>
    <w:rsid w:val="00600F59"/>
    <w:rsid w:val="006020DB"/>
    <w:rsid w:val="0060226A"/>
    <w:rsid w:val="006025D0"/>
    <w:rsid w:val="006025FD"/>
    <w:rsid w:val="00604EFC"/>
    <w:rsid w:val="00605E72"/>
    <w:rsid w:val="006073C8"/>
    <w:rsid w:val="00611EA4"/>
    <w:rsid w:val="00613EFE"/>
    <w:rsid w:val="00615A8A"/>
    <w:rsid w:val="006163BE"/>
    <w:rsid w:val="00616EAE"/>
    <w:rsid w:val="0062046C"/>
    <w:rsid w:val="00621BF4"/>
    <w:rsid w:val="0062335A"/>
    <w:rsid w:val="00623658"/>
    <w:rsid w:val="00625116"/>
    <w:rsid w:val="00630EF6"/>
    <w:rsid w:val="00631538"/>
    <w:rsid w:val="00634EE9"/>
    <w:rsid w:val="006361FC"/>
    <w:rsid w:val="0063661B"/>
    <w:rsid w:val="006376A0"/>
    <w:rsid w:val="0063799F"/>
    <w:rsid w:val="0064037C"/>
    <w:rsid w:val="006413F0"/>
    <w:rsid w:val="0064142B"/>
    <w:rsid w:val="0064192F"/>
    <w:rsid w:val="00643A4C"/>
    <w:rsid w:val="0064420B"/>
    <w:rsid w:val="00646059"/>
    <w:rsid w:val="00646A6D"/>
    <w:rsid w:val="00647EF1"/>
    <w:rsid w:val="006516B1"/>
    <w:rsid w:val="00652BFE"/>
    <w:rsid w:val="0065388C"/>
    <w:rsid w:val="00653941"/>
    <w:rsid w:val="00653F85"/>
    <w:rsid w:val="00654B6F"/>
    <w:rsid w:val="00654BF4"/>
    <w:rsid w:val="00654C79"/>
    <w:rsid w:val="00654EAF"/>
    <w:rsid w:val="00662632"/>
    <w:rsid w:val="006650F9"/>
    <w:rsid w:val="006660DD"/>
    <w:rsid w:val="00666407"/>
    <w:rsid w:val="00666B21"/>
    <w:rsid w:val="0067281A"/>
    <w:rsid w:val="00672BAA"/>
    <w:rsid w:val="00672C36"/>
    <w:rsid w:val="00673C49"/>
    <w:rsid w:val="006755A9"/>
    <w:rsid w:val="00676AFE"/>
    <w:rsid w:val="006773D3"/>
    <w:rsid w:val="00681277"/>
    <w:rsid w:val="0068246C"/>
    <w:rsid w:val="00682A83"/>
    <w:rsid w:val="00683898"/>
    <w:rsid w:val="00684096"/>
    <w:rsid w:val="006844F3"/>
    <w:rsid w:val="0068523A"/>
    <w:rsid w:val="00685F23"/>
    <w:rsid w:val="006912CC"/>
    <w:rsid w:val="006920C9"/>
    <w:rsid w:val="00693EF3"/>
    <w:rsid w:val="00694D06"/>
    <w:rsid w:val="00695188"/>
    <w:rsid w:val="00695E6B"/>
    <w:rsid w:val="006964EF"/>
    <w:rsid w:val="006969A0"/>
    <w:rsid w:val="00696C0F"/>
    <w:rsid w:val="006A072D"/>
    <w:rsid w:val="006A1235"/>
    <w:rsid w:val="006A1F46"/>
    <w:rsid w:val="006A23EA"/>
    <w:rsid w:val="006A2551"/>
    <w:rsid w:val="006A348C"/>
    <w:rsid w:val="006A4845"/>
    <w:rsid w:val="006A51BC"/>
    <w:rsid w:val="006A599A"/>
    <w:rsid w:val="006A5A6F"/>
    <w:rsid w:val="006A5CEC"/>
    <w:rsid w:val="006A67EA"/>
    <w:rsid w:val="006A7D8F"/>
    <w:rsid w:val="006A7D9C"/>
    <w:rsid w:val="006B008C"/>
    <w:rsid w:val="006B16CD"/>
    <w:rsid w:val="006B18F6"/>
    <w:rsid w:val="006B1C39"/>
    <w:rsid w:val="006B1ED9"/>
    <w:rsid w:val="006B1F28"/>
    <w:rsid w:val="006B3554"/>
    <w:rsid w:val="006B3A6C"/>
    <w:rsid w:val="006B4793"/>
    <w:rsid w:val="006B640A"/>
    <w:rsid w:val="006B6F89"/>
    <w:rsid w:val="006C035F"/>
    <w:rsid w:val="006C069A"/>
    <w:rsid w:val="006C2205"/>
    <w:rsid w:val="006C2F54"/>
    <w:rsid w:val="006C5A23"/>
    <w:rsid w:val="006C77E6"/>
    <w:rsid w:val="006C78E4"/>
    <w:rsid w:val="006D26F2"/>
    <w:rsid w:val="006D4EDA"/>
    <w:rsid w:val="006D6FED"/>
    <w:rsid w:val="006E190A"/>
    <w:rsid w:val="006E23E6"/>
    <w:rsid w:val="006E3455"/>
    <w:rsid w:val="006E38DE"/>
    <w:rsid w:val="006E3FA9"/>
    <w:rsid w:val="006E50ED"/>
    <w:rsid w:val="006E5D27"/>
    <w:rsid w:val="006E7CDE"/>
    <w:rsid w:val="006F1B04"/>
    <w:rsid w:val="006F27C4"/>
    <w:rsid w:val="006F2A51"/>
    <w:rsid w:val="006F5D27"/>
    <w:rsid w:val="006F6949"/>
    <w:rsid w:val="00700698"/>
    <w:rsid w:val="007006A1"/>
    <w:rsid w:val="00702FEB"/>
    <w:rsid w:val="007032A5"/>
    <w:rsid w:val="007039BB"/>
    <w:rsid w:val="00704C5C"/>
    <w:rsid w:val="007067A9"/>
    <w:rsid w:val="00706BA6"/>
    <w:rsid w:val="00707203"/>
    <w:rsid w:val="00707382"/>
    <w:rsid w:val="00707F66"/>
    <w:rsid w:val="00711C39"/>
    <w:rsid w:val="00714AF9"/>
    <w:rsid w:val="00714DAF"/>
    <w:rsid w:val="00720F27"/>
    <w:rsid w:val="00721E4F"/>
    <w:rsid w:val="00722396"/>
    <w:rsid w:val="007223FC"/>
    <w:rsid w:val="00722C27"/>
    <w:rsid w:val="00722F1B"/>
    <w:rsid w:val="0072404A"/>
    <w:rsid w:val="00725514"/>
    <w:rsid w:val="00725C89"/>
    <w:rsid w:val="007277EC"/>
    <w:rsid w:val="007337CD"/>
    <w:rsid w:val="007351F6"/>
    <w:rsid w:val="007379E6"/>
    <w:rsid w:val="00740B0A"/>
    <w:rsid w:val="007429F1"/>
    <w:rsid w:val="00742E13"/>
    <w:rsid w:val="00744716"/>
    <w:rsid w:val="00745523"/>
    <w:rsid w:val="00746A0A"/>
    <w:rsid w:val="00746AF6"/>
    <w:rsid w:val="00746B1B"/>
    <w:rsid w:val="007479D0"/>
    <w:rsid w:val="00750B54"/>
    <w:rsid w:val="0075551D"/>
    <w:rsid w:val="007562CD"/>
    <w:rsid w:val="00757589"/>
    <w:rsid w:val="00762929"/>
    <w:rsid w:val="00762E00"/>
    <w:rsid w:val="0076410D"/>
    <w:rsid w:val="0076442E"/>
    <w:rsid w:val="007649CD"/>
    <w:rsid w:val="007651A6"/>
    <w:rsid w:val="007659C5"/>
    <w:rsid w:val="007671FC"/>
    <w:rsid w:val="007703A7"/>
    <w:rsid w:val="0077042F"/>
    <w:rsid w:val="00771BE6"/>
    <w:rsid w:val="007723B9"/>
    <w:rsid w:val="007724E1"/>
    <w:rsid w:val="00772A7B"/>
    <w:rsid w:val="007731F1"/>
    <w:rsid w:val="007735C3"/>
    <w:rsid w:val="00773AAF"/>
    <w:rsid w:val="007755A9"/>
    <w:rsid w:val="00780D3F"/>
    <w:rsid w:val="0078215C"/>
    <w:rsid w:val="00782B03"/>
    <w:rsid w:val="00783D01"/>
    <w:rsid w:val="0078539B"/>
    <w:rsid w:val="00786351"/>
    <w:rsid w:val="00786755"/>
    <w:rsid w:val="007874CF"/>
    <w:rsid w:val="0079002A"/>
    <w:rsid w:val="00790A28"/>
    <w:rsid w:val="00795982"/>
    <w:rsid w:val="00796E1C"/>
    <w:rsid w:val="007A0FD4"/>
    <w:rsid w:val="007A172B"/>
    <w:rsid w:val="007A2182"/>
    <w:rsid w:val="007A5D9E"/>
    <w:rsid w:val="007A6192"/>
    <w:rsid w:val="007A7C44"/>
    <w:rsid w:val="007A7F41"/>
    <w:rsid w:val="007B4D2B"/>
    <w:rsid w:val="007C030E"/>
    <w:rsid w:val="007C1061"/>
    <w:rsid w:val="007C1CDB"/>
    <w:rsid w:val="007C221A"/>
    <w:rsid w:val="007C3B0D"/>
    <w:rsid w:val="007C4D47"/>
    <w:rsid w:val="007C652D"/>
    <w:rsid w:val="007C6D31"/>
    <w:rsid w:val="007C7047"/>
    <w:rsid w:val="007C77F6"/>
    <w:rsid w:val="007D285D"/>
    <w:rsid w:val="007D2EE3"/>
    <w:rsid w:val="007D36D8"/>
    <w:rsid w:val="007D6290"/>
    <w:rsid w:val="007D6D59"/>
    <w:rsid w:val="007D7233"/>
    <w:rsid w:val="007E02B7"/>
    <w:rsid w:val="007E37F1"/>
    <w:rsid w:val="007E3B69"/>
    <w:rsid w:val="007E3E52"/>
    <w:rsid w:val="007E528F"/>
    <w:rsid w:val="007F0929"/>
    <w:rsid w:val="007F13E9"/>
    <w:rsid w:val="007F1F69"/>
    <w:rsid w:val="007F1FA1"/>
    <w:rsid w:val="007F2751"/>
    <w:rsid w:val="007F47F6"/>
    <w:rsid w:val="007F688C"/>
    <w:rsid w:val="007F6D6F"/>
    <w:rsid w:val="007F729E"/>
    <w:rsid w:val="008004A9"/>
    <w:rsid w:val="008019AC"/>
    <w:rsid w:val="008036DA"/>
    <w:rsid w:val="008039FE"/>
    <w:rsid w:val="00803F11"/>
    <w:rsid w:val="00804A4A"/>
    <w:rsid w:val="00805908"/>
    <w:rsid w:val="00807615"/>
    <w:rsid w:val="00812C37"/>
    <w:rsid w:val="00814DEB"/>
    <w:rsid w:val="008158D6"/>
    <w:rsid w:val="00816E40"/>
    <w:rsid w:val="008177BF"/>
    <w:rsid w:val="00817B40"/>
    <w:rsid w:val="00820038"/>
    <w:rsid w:val="008207C6"/>
    <w:rsid w:val="00821F2E"/>
    <w:rsid w:val="008236F8"/>
    <w:rsid w:val="00825CA6"/>
    <w:rsid w:val="00825E5C"/>
    <w:rsid w:val="00826897"/>
    <w:rsid w:val="008272F4"/>
    <w:rsid w:val="0082791C"/>
    <w:rsid w:val="00830083"/>
    <w:rsid w:val="00831F45"/>
    <w:rsid w:val="00832355"/>
    <w:rsid w:val="00834C59"/>
    <w:rsid w:val="0083577A"/>
    <w:rsid w:val="00835E4D"/>
    <w:rsid w:val="008360FC"/>
    <w:rsid w:val="00837F38"/>
    <w:rsid w:val="00840395"/>
    <w:rsid w:val="00840985"/>
    <w:rsid w:val="0084274A"/>
    <w:rsid w:val="00843C50"/>
    <w:rsid w:val="008457FF"/>
    <w:rsid w:val="00847C82"/>
    <w:rsid w:val="00850E87"/>
    <w:rsid w:val="00853047"/>
    <w:rsid w:val="0085404A"/>
    <w:rsid w:val="008544C8"/>
    <w:rsid w:val="00855C97"/>
    <w:rsid w:val="00856801"/>
    <w:rsid w:val="0085715A"/>
    <w:rsid w:val="00857599"/>
    <w:rsid w:val="008610D8"/>
    <w:rsid w:val="008618F5"/>
    <w:rsid w:val="00861B2A"/>
    <w:rsid w:val="0086264C"/>
    <w:rsid w:val="0086349C"/>
    <w:rsid w:val="00864066"/>
    <w:rsid w:val="00866423"/>
    <w:rsid w:val="00866C6B"/>
    <w:rsid w:val="0087012A"/>
    <w:rsid w:val="0087135F"/>
    <w:rsid w:val="00871D19"/>
    <w:rsid w:val="008733E2"/>
    <w:rsid w:val="00873956"/>
    <w:rsid w:val="008739FA"/>
    <w:rsid w:val="00873A83"/>
    <w:rsid w:val="00875546"/>
    <w:rsid w:val="00877691"/>
    <w:rsid w:val="00877A26"/>
    <w:rsid w:val="00881AE0"/>
    <w:rsid w:val="008821CE"/>
    <w:rsid w:val="00882738"/>
    <w:rsid w:val="00883050"/>
    <w:rsid w:val="00883370"/>
    <w:rsid w:val="00886947"/>
    <w:rsid w:val="00887B70"/>
    <w:rsid w:val="00890E17"/>
    <w:rsid w:val="00891505"/>
    <w:rsid w:val="00891DB0"/>
    <w:rsid w:val="00896003"/>
    <w:rsid w:val="0089729D"/>
    <w:rsid w:val="008A2256"/>
    <w:rsid w:val="008A4743"/>
    <w:rsid w:val="008A57E0"/>
    <w:rsid w:val="008A584B"/>
    <w:rsid w:val="008A6286"/>
    <w:rsid w:val="008B15AE"/>
    <w:rsid w:val="008B2E8E"/>
    <w:rsid w:val="008B48CA"/>
    <w:rsid w:val="008B4A49"/>
    <w:rsid w:val="008B4F6B"/>
    <w:rsid w:val="008B6AA4"/>
    <w:rsid w:val="008B6B97"/>
    <w:rsid w:val="008B6D8F"/>
    <w:rsid w:val="008C33DD"/>
    <w:rsid w:val="008C47AF"/>
    <w:rsid w:val="008D0A34"/>
    <w:rsid w:val="008D128F"/>
    <w:rsid w:val="008D21F7"/>
    <w:rsid w:val="008D39BB"/>
    <w:rsid w:val="008D5B1F"/>
    <w:rsid w:val="008D5EAA"/>
    <w:rsid w:val="008E144B"/>
    <w:rsid w:val="008E299B"/>
    <w:rsid w:val="008E2D17"/>
    <w:rsid w:val="008E2F1F"/>
    <w:rsid w:val="008E7D6E"/>
    <w:rsid w:val="008F015A"/>
    <w:rsid w:val="008F125B"/>
    <w:rsid w:val="008F3018"/>
    <w:rsid w:val="008F3187"/>
    <w:rsid w:val="008F4C66"/>
    <w:rsid w:val="008F5786"/>
    <w:rsid w:val="008F6CF4"/>
    <w:rsid w:val="008F76DB"/>
    <w:rsid w:val="00900B7E"/>
    <w:rsid w:val="009038A6"/>
    <w:rsid w:val="00903CD8"/>
    <w:rsid w:val="00903E7F"/>
    <w:rsid w:val="00906015"/>
    <w:rsid w:val="00906973"/>
    <w:rsid w:val="009114DB"/>
    <w:rsid w:val="00911FE3"/>
    <w:rsid w:val="00912308"/>
    <w:rsid w:val="0091266E"/>
    <w:rsid w:val="00913C32"/>
    <w:rsid w:val="009163F3"/>
    <w:rsid w:val="00916CAF"/>
    <w:rsid w:val="00917C6C"/>
    <w:rsid w:val="00920B45"/>
    <w:rsid w:val="00921789"/>
    <w:rsid w:val="00922236"/>
    <w:rsid w:val="00925A62"/>
    <w:rsid w:val="00925DC7"/>
    <w:rsid w:val="00934F08"/>
    <w:rsid w:val="00935FFD"/>
    <w:rsid w:val="00936569"/>
    <w:rsid w:val="00936BDC"/>
    <w:rsid w:val="0093755B"/>
    <w:rsid w:val="00937643"/>
    <w:rsid w:val="00941F26"/>
    <w:rsid w:val="009424E7"/>
    <w:rsid w:val="009425FB"/>
    <w:rsid w:val="00942913"/>
    <w:rsid w:val="00943551"/>
    <w:rsid w:val="00944C5C"/>
    <w:rsid w:val="00945BBB"/>
    <w:rsid w:val="00945BDB"/>
    <w:rsid w:val="009460AB"/>
    <w:rsid w:val="00951B53"/>
    <w:rsid w:val="009545E8"/>
    <w:rsid w:val="00954B04"/>
    <w:rsid w:val="00956B65"/>
    <w:rsid w:val="009605D2"/>
    <w:rsid w:val="0096096D"/>
    <w:rsid w:val="00961F5B"/>
    <w:rsid w:val="00962B10"/>
    <w:rsid w:val="00963CE3"/>
    <w:rsid w:val="009644B0"/>
    <w:rsid w:val="00965E1E"/>
    <w:rsid w:val="00966DAC"/>
    <w:rsid w:val="00972288"/>
    <w:rsid w:val="00974766"/>
    <w:rsid w:val="009748FA"/>
    <w:rsid w:val="00976540"/>
    <w:rsid w:val="00976CCA"/>
    <w:rsid w:val="00983780"/>
    <w:rsid w:val="0098588C"/>
    <w:rsid w:val="00985AB6"/>
    <w:rsid w:val="00985CE7"/>
    <w:rsid w:val="00986CE4"/>
    <w:rsid w:val="009874D7"/>
    <w:rsid w:val="00987FA2"/>
    <w:rsid w:val="00991B8A"/>
    <w:rsid w:val="009929F1"/>
    <w:rsid w:val="009937D8"/>
    <w:rsid w:val="00994035"/>
    <w:rsid w:val="009945AA"/>
    <w:rsid w:val="009A0223"/>
    <w:rsid w:val="009A0842"/>
    <w:rsid w:val="009A0A3F"/>
    <w:rsid w:val="009A0B40"/>
    <w:rsid w:val="009A43A8"/>
    <w:rsid w:val="009A49DD"/>
    <w:rsid w:val="009A5A5F"/>
    <w:rsid w:val="009A7F96"/>
    <w:rsid w:val="009B01EE"/>
    <w:rsid w:val="009B27B2"/>
    <w:rsid w:val="009B3135"/>
    <w:rsid w:val="009B4D89"/>
    <w:rsid w:val="009B744F"/>
    <w:rsid w:val="009C0309"/>
    <w:rsid w:val="009C0AF1"/>
    <w:rsid w:val="009C0C46"/>
    <w:rsid w:val="009C0C96"/>
    <w:rsid w:val="009C1A16"/>
    <w:rsid w:val="009C4D48"/>
    <w:rsid w:val="009D007F"/>
    <w:rsid w:val="009D29DE"/>
    <w:rsid w:val="009E02FF"/>
    <w:rsid w:val="009E0820"/>
    <w:rsid w:val="009E0A7C"/>
    <w:rsid w:val="009E0C26"/>
    <w:rsid w:val="009E3916"/>
    <w:rsid w:val="009E4CA2"/>
    <w:rsid w:val="009E7064"/>
    <w:rsid w:val="009E70A0"/>
    <w:rsid w:val="009F03CC"/>
    <w:rsid w:val="009F1162"/>
    <w:rsid w:val="009F19EC"/>
    <w:rsid w:val="009F22CF"/>
    <w:rsid w:val="009F42ED"/>
    <w:rsid w:val="009F4862"/>
    <w:rsid w:val="009F5401"/>
    <w:rsid w:val="00A01B6C"/>
    <w:rsid w:val="00A03305"/>
    <w:rsid w:val="00A05387"/>
    <w:rsid w:val="00A06925"/>
    <w:rsid w:val="00A113C6"/>
    <w:rsid w:val="00A13AF2"/>
    <w:rsid w:val="00A14A3A"/>
    <w:rsid w:val="00A14DC1"/>
    <w:rsid w:val="00A14DD1"/>
    <w:rsid w:val="00A21C00"/>
    <w:rsid w:val="00A22C82"/>
    <w:rsid w:val="00A25A28"/>
    <w:rsid w:val="00A25D4C"/>
    <w:rsid w:val="00A264DD"/>
    <w:rsid w:val="00A271E8"/>
    <w:rsid w:val="00A27357"/>
    <w:rsid w:val="00A301DF"/>
    <w:rsid w:val="00A31723"/>
    <w:rsid w:val="00A3286C"/>
    <w:rsid w:val="00A335E3"/>
    <w:rsid w:val="00A340DA"/>
    <w:rsid w:val="00A34B46"/>
    <w:rsid w:val="00A420A0"/>
    <w:rsid w:val="00A446AD"/>
    <w:rsid w:val="00A44935"/>
    <w:rsid w:val="00A4536D"/>
    <w:rsid w:val="00A454F0"/>
    <w:rsid w:val="00A45B49"/>
    <w:rsid w:val="00A4688E"/>
    <w:rsid w:val="00A52491"/>
    <w:rsid w:val="00A533D7"/>
    <w:rsid w:val="00A55C8C"/>
    <w:rsid w:val="00A60619"/>
    <w:rsid w:val="00A60A9C"/>
    <w:rsid w:val="00A6195D"/>
    <w:rsid w:val="00A63BE4"/>
    <w:rsid w:val="00A63D82"/>
    <w:rsid w:val="00A65737"/>
    <w:rsid w:val="00A6612D"/>
    <w:rsid w:val="00A66719"/>
    <w:rsid w:val="00A66BA2"/>
    <w:rsid w:val="00A66C09"/>
    <w:rsid w:val="00A7311E"/>
    <w:rsid w:val="00A742E0"/>
    <w:rsid w:val="00A74AE1"/>
    <w:rsid w:val="00A76007"/>
    <w:rsid w:val="00A7714C"/>
    <w:rsid w:val="00A817D4"/>
    <w:rsid w:val="00A82C5F"/>
    <w:rsid w:val="00A84EF0"/>
    <w:rsid w:val="00A86A14"/>
    <w:rsid w:val="00A9031A"/>
    <w:rsid w:val="00A92DD5"/>
    <w:rsid w:val="00A9312C"/>
    <w:rsid w:val="00A94004"/>
    <w:rsid w:val="00A94746"/>
    <w:rsid w:val="00A953F4"/>
    <w:rsid w:val="00A95EA2"/>
    <w:rsid w:val="00A96CF2"/>
    <w:rsid w:val="00A974E0"/>
    <w:rsid w:val="00AA0BC5"/>
    <w:rsid w:val="00AA22A9"/>
    <w:rsid w:val="00AA2E31"/>
    <w:rsid w:val="00AA4008"/>
    <w:rsid w:val="00AA49AB"/>
    <w:rsid w:val="00AA6D1F"/>
    <w:rsid w:val="00AA6E35"/>
    <w:rsid w:val="00AA6E49"/>
    <w:rsid w:val="00AA7845"/>
    <w:rsid w:val="00AB28C0"/>
    <w:rsid w:val="00AB2960"/>
    <w:rsid w:val="00AB4705"/>
    <w:rsid w:val="00AB72F5"/>
    <w:rsid w:val="00AC1111"/>
    <w:rsid w:val="00AC2827"/>
    <w:rsid w:val="00AC479C"/>
    <w:rsid w:val="00AC5204"/>
    <w:rsid w:val="00AC5407"/>
    <w:rsid w:val="00AC581D"/>
    <w:rsid w:val="00AC6B66"/>
    <w:rsid w:val="00AD0A09"/>
    <w:rsid w:val="00AD0B0D"/>
    <w:rsid w:val="00AD1D3D"/>
    <w:rsid w:val="00AD1E18"/>
    <w:rsid w:val="00AD2293"/>
    <w:rsid w:val="00AD4254"/>
    <w:rsid w:val="00AE0382"/>
    <w:rsid w:val="00AE039D"/>
    <w:rsid w:val="00AE53D6"/>
    <w:rsid w:val="00AE601E"/>
    <w:rsid w:val="00AF507F"/>
    <w:rsid w:val="00AF574E"/>
    <w:rsid w:val="00AF658F"/>
    <w:rsid w:val="00AF67F8"/>
    <w:rsid w:val="00B0085E"/>
    <w:rsid w:val="00B03BB1"/>
    <w:rsid w:val="00B1070A"/>
    <w:rsid w:val="00B10C60"/>
    <w:rsid w:val="00B1133A"/>
    <w:rsid w:val="00B1154D"/>
    <w:rsid w:val="00B12317"/>
    <w:rsid w:val="00B12A08"/>
    <w:rsid w:val="00B130B1"/>
    <w:rsid w:val="00B134B4"/>
    <w:rsid w:val="00B1359B"/>
    <w:rsid w:val="00B137A6"/>
    <w:rsid w:val="00B14185"/>
    <w:rsid w:val="00B16F31"/>
    <w:rsid w:val="00B2158A"/>
    <w:rsid w:val="00B2260D"/>
    <w:rsid w:val="00B231A9"/>
    <w:rsid w:val="00B2410E"/>
    <w:rsid w:val="00B252C6"/>
    <w:rsid w:val="00B266FD"/>
    <w:rsid w:val="00B30125"/>
    <w:rsid w:val="00B3100D"/>
    <w:rsid w:val="00B3405F"/>
    <w:rsid w:val="00B348F5"/>
    <w:rsid w:val="00B36145"/>
    <w:rsid w:val="00B3707A"/>
    <w:rsid w:val="00B43309"/>
    <w:rsid w:val="00B44C98"/>
    <w:rsid w:val="00B4633A"/>
    <w:rsid w:val="00B46C0F"/>
    <w:rsid w:val="00B4734F"/>
    <w:rsid w:val="00B52156"/>
    <w:rsid w:val="00B527F3"/>
    <w:rsid w:val="00B53110"/>
    <w:rsid w:val="00B5597A"/>
    <w:rsid w:val="00B56565"/>
    <w:rsid w:val="00B60C38"/>
    <w:rsid w:val="00B63101"/>
    <w:rsid w:val="00B638FC"/>
    <w:rsid w:val="00B6399A"/>
    <w:rsid w:val="00B64B68"/>
    <w:rsid w:val="00B65B0C"/>
    <w:rsid w:val="00B677D0"/>
    <w:rsid w:val="00B679A6"/>
    <w:rsid w:val="00B67E3B"/>
    <w:rsid w:val="00B70E39"/>
    <w:rsid w:val="00B713E6"/>
    <w:rsid w:val="00B747FE"/>
    <w:rsid w:val="00B75800"/>
    <w:rsid w:val="00B779D2"/>
    <w:rsid w:val="00B77AE2"/>
    <w:rsid w:val="00B81601"/>
    <w:rsid w:val="00B82339"/>
    <w:rsid w:val="00B82AAE"/>
    <w:rsid w:val="00B84CF6"/>
    <w:rsid w:val="00B84EDA"/>
    <w:rsid w:val="00B85A02"/>
    <w:rsid w:val="00B860C3"/>
    <w:rsid w:val="00B8610C"/>
    <w:rsid w:val="00B870FB"/>
    <w:rsid w:val="00B87303"/>
    <w:rsid w:val="00B911A4"/>
    <w:rsid w:val="00B9330B"/>
    <w:rsid w:val="00B93461"/>
    <w:rsid w:val="00B94A10"/>
    <w:rsid w:val="00B94C2D"/>
    <w:rsid w:val="00B96B23"/>
    <w:rsid w:val="00B9732A"/>
    <w:rsid w:val="00BA0928"/>
    <w:rsid w:val="00BA0D82"/>
    <w:rsid w:val="00BA1BCA"/>
    <w:rsid w:val="00BA2F26"/>
    <w:rsid w:val="00BA5BD2"/>
    <w:rsid w:val="00BA5C6B"/>
    <w:rsid w:val="00BA5FF3"/>
    <w:rsid w:val="00BA6BD6"/>
    <w:rsid w:val="00BA6F68"/>
    <w:rsid w:val="00BA73A5"/>
    <w:rsid w:val="00BB206D"/>
    <w:rsid w:val="00BB3694"/>
    <w:rsid w:val="00BB3A95"/>
    <w:rsid w:val="00BB3B74"/>
    <w:rsid w:val="00BB3CAC"/>
    <w:rsid w:val="00BB3EC2"/>
    <w:rsid w:val="00BB4F7D"/>
    <w:rsid w:val="00BB6EE2"/>
    <w:rsid w:val="00BB7709"/>
    <w:rsid w:val="00BC0C52"/>
    <w:rsid w:val="00BC3157"/>
    <w:rsid w:val="00BC55D8"/>
    <w:rsid w:val="00BC57BC"/>
    <w:rsid w:val="00BC5FF7"/>
    <w:rsid w:val="00BC6BB9"/>
    <w:rsid w:val="00BC6BD3"/>
    <w:rsid w:val="00BC70E5"/>
    <w:rsid w:val="00BD16A8"/>
    <w:rsid w:val="00BD22B6"/>
    <w:rsid w:val="00BD29AD"/>
    <w:rsid w:val="00BD5FD2"/>
    <w:rsid w:val="00BD6F0C"/>
    <w:rsid w:val="00BD7D19"/>
    <w:rsid w:val="00BE00C1"/>
    <w:rsid w:val="00BE02D9"/>
    <w:rsid w:val="00BE0F98"/>
    <w:rsid w:val="00BE1925"/>
    <w:rsid w:val="00BE3C3C"/>
    <w:rsid w:val="00BE531E"/>
    <w:rsid w:val="00BE5F48"/>
    <w:rsid w:val="00BE6D38"/>
    <w:rsid w:val="00BE7D99"/>
    <w:rsid w:val="00BF0030"/>
    <w:rsid w:val="00BF025A"/>
    <w:rsid w:val="00BF20DA"/>
    <w:rsid w:val="00BF4C9C"/>
    <w:rsid w:val="00BF4F3E"/>
    <w:rsid w:val="00BF6199"/>
    <w:rsid w:val="00C0093B"/>
    <w:rsid w:val="00C0510A"/>
    <w:rsid w:val="00C06892"/>
    <w:rsid w:val="00C06A70"/>
    <w:rsid w:val="00C100ED"/>
    <w:rsid w:val="00C118BD"/>
    <w:rsid w:val="00C1238D"/>
    <w:rsid w:val="00C125B7"/>
    <w:rsid w:val="00C12B37"/>
    <w:rsid w:val="00C14D7E"/>
    <w:rsid w:val="00C14F15"/>
    <w:rsid w:val="00C15EAB"/>
    <w:rsid w:val="00C16336"/>
    <w:rsid w:val="00C17A3C"/>
    <w:rsid w:val="00C17BAD"/>
    <w:rsid w:val="00C20F80"/>
    <w:rsid w:val="00C25F16"/>
    <w:rsid w:val="00C31B02"/>
    <w:rsid w:val="00C331EE"/>
    <w:rsid w:val="00C33E52"/>
    <w:rsid w:val="00C352EF"/>
    <w:rsid w:val="00C35B11"/>
    <w:rsid w:val="00C35F30"/>
    <w:rsid w:val="00C3655D"/>
    <w:rsid w:val="00C3663F"/>
    <w:rsid w:val="00C373BA"/>
    <w:rsid w:val="00C37D2E"/>
    <w:rsid w:val="00C37DE5"/>
    <w:rsid w:val="00C41372"/>
    <w:rsid w:val="00C41713"/>
    <w:rsid w:val="00C41C2B"/>
    <w:rsid w:val="00C428B3"/>
    <w:rsid w:val="00C429CA"/>
    <w:rsid w:val="00C44F59"/>
    <w:rsid w:val="00C45AD2"/>
    <w:rsid w:val="00C47504"/>
    <w:rsid w:val="00C5253D"/>
    <w:rsid w:val="00C54096"/>
    <w:rsid w:val="00C54B1F"/>
    <w:rsid w:val="00C61BB9"/>
    <w:rsid w:val="00C626F1"/>
    <w:rsid w:val="00C627C8"/>
    <w:rsid w:val="00C633F7"/>
    <w:rsid w:val="00C6486F"/>
    <w:rsid w:val="00C668A8"/>
    <w:rsid w:val="00C67B60"/>
    <w:rsid w:val="00C67F35"/>
    <w:rsid w:val="00C70489"/>
    <w:rsid w:val="00C709EA"/>
    <w:rsid w:val="00C713E0"/>
    <w:rsid w:val="00C74FC3"/>
    <w:rsid w:val="00C75C5D"/>
    <w:rsid w:val="00C76123"/>
    <w:rsid w:val="00C76394"/>
    <w:rsid w:val="00C807CF"/>
    <w:rsid w:val="00C83725"/>
    <w:rsid w:val="00C84485"/>
    <w:rsid w:val="00C87229"/>
    <w:rsid w:val="00C9263D"/>
    <w:rsid w:val="00C92698"/>
    <w:rsid w:val="00C93240"/>
    <w:rsid w:val="00C952F0"/>
    <w:rsid w:val="00C958B1"/>
    <w:rsid w:val="00C97778"/>
    <w:rsid w:val="00CA062B"/>
    <w:rsid w:val="00CA1106"/>
    <w:rsid w:val="00CA1978"/>
    <w:rsid w:val="00CA1E4C"/>
    <w:rsid w:val="00CA1FDA"/>
    <w:rsid w:val="00CA2C45"/>
    <w:rsid w:val="00CA5250"/>
    <w:rsid w:val="00CA53B5"/>
    <w:rsid w:val="00CA6A3C"/>
    <w:rsid w:val="00CA74A2"/>
    <w:rsid w:val="00CB0E83"/>
    <w:rsid w:val="00CB14D8"/>
    <w:rsid w:val="00CB23F3"/>
    <w:rsid w:val="00CB3225"/>
    <w:rsid w:val="00CB44AF"/>
    <w:rsid w:val="00CB4DD9"/>
    <w:rsid w:val="00CB5055"/>
    <w:rsid w:val="00CB5DF9"/>
    <w:rsid w:val="00CB6A6A"/>
    <w:rsid w:val="00CB7132"/>
    <w:rsid w:val="00CB72A6"/>
    <w:rsid w:val="00CC1105"/>
    <w:rsid w:val="00CC11D7"/>
    <w:rsid w:val="00CC2B3F"/>
    <w:rsid w:val="00CC30D6"/>
    <w:rsid w:val="00CC5EF1"/>
    <w:rsid w:val="00CC68B1"/>
    <w:rsid w:val="00CD3FF6"/>
    <w:rsid w:val="00CD40AB"/>
    <w:rsid w:val="00CD5ADE"/>
    <w:rsid w:val="00CD7D8F"/>
    <w:rsid w:val="00CD7F91"/>
    <w:rsid w:val="00CE0855"/>
    <w:rsid w:val="00CE13FB"/>
    <w:rsid w:val="00CE190F"/>
    <w:rsid w:val="00CE2489"/>
    <w:rsid w:val="00CE2D2E"/>
    <w:rsid w:val="00CE3259"/>
    <w:rsid w:val="00CE3545"/>
    <w:rsid w:val="00CE3CA7"/>
    <w:rsid w:val="00CE55E1"/>
    <w:rsid w:val="00CE5808"/>
    <w:rsid w:val="00CE5E0F"/>
    <w:rsid w:val="00CF007B"/>
    <w:rsid w:val="00CF28AD"/>
    <w:rsid w:val="00CF2DC4"/>
    <w:rsid w:val="00CF32D9"/>
    <w:rsid w:val="00CF4CB3"/>
    <w:rsid w:val="00CF5240"/>
    <w:rsid w:val="00CF7FD6"/>
    <w:rsid w:val="00D007E6"/>
    <w:rsid w:val="00D012BD"/>
    <w:rsid w:val="00D0229E"/>
    <w:rsid w:val="00D0520B"/>
    <w:rsid w:val="00D0573E"/>
    <w:rsid w:val="00D06684"/>
    <w:rsid w:val="00D1154F"/>
    <w:rsid w:val="00D14958"/>
    <w:rsid w:val="00D167E2"/>
    <w:rsid w:val="00D20004"/>
    <w:rsid w:val="00D2083D"/>
    <w:rsid w:val="00D2135A"/>
    <w:rsid w:val="00D221BE"/>
    <w:rsid w:val="00D23576"/>
    <w:rsid w:val="00D23E5A"/>
    <w:rsid w:val="00D23F13"/>
    <w:rsid w:val="00D2586D"/>
    <w:rsid w:val="00D26F6A"/>
    <w:rsid w:val="00D30187"/>
    <w:rsid w:val="00D3323A"/>
    <w:rsid w:val="00D35D58"/>
    <w:rsid w:val="00D36437"/>
    <w:rsid w:val="00D366B4"/>
    <w:rsid w:val="00D36B58"/>
    <w:rsid w:val="00D426DE"/>
    <w:rsid w:val="00D441DC"/>
    <w:rsid w:val="00D44896"/>
    <w:rsid w:val="00D44D5E"/>
    <w:rsid w:val="00D44E85"/>
    <w:rsid w:val="00D45F05"/>
    <w:rsid w:val="00D4615B"/>
    <w:rsid w:val="00D470C8"/>
    <w:rsid w:val="00D475FB"/>
    <w:rsid w:val="00D47903"/>
    <w:rsid w:val="00D47B95"/>
    <w:rsid w:val="00D5329B"/>
    <w:rsid w:val="00D536FD"/>
    <w:rsid w:val="00D54385"/>
    <w:rsid w:val="00D54564"/>
    <w:rsid w:val="00D5459E"/>
    <w:rsid w:val="00D5706C"/>
    <w:rsid w:val="00D574F9"/>
    <w:rsid w:val="00D57E04"/>
    <w:rsid w:val="00D60421"/>
    <w:rsid w:val="00D6253F"/>
    <w:rsid w:val="00D642C6"/>
    <w:rsid w:val="00D64BEF"/>
    <w:rsid w:val="00D64EAD"/>
    <w:rsid w:val="00D65932"/>
    <w:rsid w:val="00D659AE"/>
    <w:rsid w:val="00D66ED3"/>
    <w:rsid w:val="00D71FEC"/>
    <w:rsid w:val="00D7595C"/>
    <w:rsid w:val="00D762C4"/>
    <w:rsid w:val="00D7665D"/>
    <w:rsid w:val="00D76983"/>
    <w:rsid w:val="00D769A7"/>
    <w:rsid w:val="00D775F1"/>
    <w:rsid w:val="00D829DE"/>
    <w:rsid w:val="00D82CED"/>
    <w:rsid w:val="00D854F9"/>
    <w:rsid w:val="00D87B6F"/>
    <w:rsid w:val="00D902CE"/>
    <w:rsid w:val="00D91C86"/>
    <w:rsid w:val="00D922BE"/>
    <w:rsid w:val="00D93A52"/>
    <w:rsid w:val="00D9500B"/>
    <w:rsid w:val="00D95653"/>
    <w:rsid w:val="00D96603"/>
    <w:rsid w:val="00DA0CB7"/>
    <w:rsid w:val="00DA0CE6"/>
    <w:rsid w:val="00DA1E93"/>
    <w:rsid w:val="00DA2A3D"/>
    <w:rsid w:val="00DA2D8B"/>
    <w:rsid w:val="00DA5219"/>
    <w:rsid w:val="00DA72E7"/>
    <w:rsid w:val="00DB3427"/>
    <w:rsid w:val="00DB6F8F"/>
    <w:rsid w:val="00DC018B"/>
    <w:rsid w:val="00DC076B"/>
    <w:rsid w:val="00DC12E2"/>
    <w:rsid w:val="00DC160A"/>
    <w:rsid w:val="00DC3A19"/>
    <w:rsid w:val="00DC3D75"/>
    <w:rsid w:val="00DC46A0"/>
    <w:rsid w:val="00DC6755"/>
    <w:rsid w:val="00DC6B80"/>
    <w:rsid w:val="00DC6EB4"/>
    <w:rsid w:val="00DD244B"/>
    <w:rsid w:val="00DD3AF7"/>
    <w:rsid w:val="00DD4BFD"/>
    <w:rsid w:val="00DD77A2"/>
    <w:rsid w:val="00DD789B"/>
    <w:rsid w:val="00DD7F70"/>
    <w:rsid w:val="00DE04DA"/>
    <w:rsid w:val="00DE0745"/>
    <w:rsid w:val="00DE0AEE"/>
    <w:rsid w:val="00DE1D2A"/>
    <w:rsid w:val="00DE2773"/>
    <w:rsid w:val="00DE6C06"/>
    <w:rsid w:val="00DF0D52"/>
    <w:rsid w:val="00DF2531"/>
    <w:rsid w:val="00DF2CD1"/>
    <w:rsid w:val="00DF4342"/>
    <w:rsid w:val="00DF4B2F"/>
    <w:rsid w:val="00DF7813"/>
    <w:rsid w:val="00DF7ECA"/>
    <w:rsid w:val="00E047B6"/>
    <w:rsid w:val="00E0631B"/>
    <w:rsid w:val="00E06F21"/>
    <w:rsid w:val="00E07D83"/>
    <w:rsid w:val="00E07E78"/>
    <w:rsid w:val="00E10273"/>
    <w:rsid w:val="00E11DBC"/>
    <w:rsid w:val="00E11E56"/>
    <w:rsid w:val="00E12D8B"/>
    <w:rsid w:val="00E135F3"/>
    <w:rsid w:val="00E140B0"/>
    <w:rsid w:val="00E14B93"/>
    <w:rsid w:val="00E16CA3"/>
    <w:rsid w:val="00E16E60"/>
    <w:rsid w:val="00E20466"/>
    <w:rsid w:val="00E21A35"/>
    <w:rsid w:val="00E21BB8"/>
    <w:rsid w:val="00E22770"/>
    <w:rsid w:val="00E227C7"/>
    <w:rsid w:val="00E22CE1"/>
    <w:rsid w:val="00E23821"/>
    <w:rsid w:val="00E24A52"/>
    <w:rsid w:val="00E250C7"/>
    <w:rsid w:val="00E26201"/>
    <w:rsid w:val="00E279D0"/>
    <w:rsid w:val="00E304B4"/>
    <w:rsid w:val="00E30F85"/>
    <w:rsid w:val="00E32658"/>
    <w:rsid w:val="00E32D5C"/>
    <w:rsid w:val="00E339E8"/>
    <w:rsid w:val="00E347E1"/>
    <w:rsid w:val="00E36A66"/>
    <w:rsid w:val="00E41135"/>
    <w:rsid w:val="00E41C49"/>
    <w:rsid w:val="00E42025"/>
    <w:rsid w:val="00E438E6"/>
    <w:rsid w:val="00E443A8"/>
    <w:rsid w:val="00E44CB9"/>
    <w:rsid w:val="00E45395"/>
    <w:rsid w:val="00E4549E"/>
    <w:rsid w:val="00E5425C"/>
    <w:rsid w:val="00E55E8B"/>
    <w:rsid w:val="00E566B5"/>
    <w:rsid w:val="00E57068"/>
    <w:rsid w:val="00E60139"/>
    <w:rsid w:val="00E61B94"/>
    <w:rsid w:val="00E622AA"/>
    <w:rsid w:val="00E63221"/>
    <w:rsid w:val="00E6433C"/>
    <w:rsid w:val="00E64AA1"/>
    <w:rsid w:val="00E6641D"/>
    <w:rsid w:val="00E6661B"/>
    <w:rsid w:val="00E702EA"/>
    <w:rsid w:val="00E72B12"/>
    <w:rsid w:val="00E72C63"/>
    <w:rsid w:val="00E742DF"/>
    <w:rsid w:val="00E7556A"/>
    <w:rsid w:val="00E7626A"/>
    <w:rsid w:val="00E764F5"/>
    <w:rsid w:val="00E8065D"/>
    <w:rsid w:val="00E813C3"/>
    <w:rsid w:val="00E8149D"/>
    <w:rsid w:val="00E81F23"/>
    <w:rsid w:val="00E83D23"/>
    <w:rsid w:val="00E842C6"/>
    <w:rsid w:val="00E87306"/>
    <w:rsid w:val="00E873BB"/>
    <w:rsid w:val="00E87912"/>
    <w:rsid w:val="00E90145"/>
    <w:rsid w:val="00E904C6"/>
    <w:rsid w:val="00E90E7E"/>
    <w:rsid w:val="00E90F01"/>
    <w:rsid w:val="00E91710"/>
    <w:rsid w:val="00E93A21"/>
    <w:rsid w:val="00E94410"/>
    <w:rsid w:val="00E94929"/>
    <w:rsid w:val="00E94DAC"/>
    <w:rsid w:val="00E955F7"/>
    <w:rsid w:val="00E979AB"/>
    <w:rsid w:val="00EA0B4B"/>
    <w:rsid w:val="00EA2724"/>
    <w:rsid w:val="00EA2EE1"/>
    <w:rsid w:val="00EA4AC8"/>
    <w:rsid w:val="00EA4C44"/>
    <w:rsid w:val="00EA5283"/>
    <w:rsid w:val="00EA6DC5"/>
    <w:rsid w:val="00EB059B"/>
    <w:rsid w:val="00EB1D96"/>
    <w:rsid w:val="00EB3F8A"/>
    <w:rsid w:val="00EB4205"/>
    <w:rsid w:val="00EB4A2B"/>
    <w:rsid w:val="00EB5AA7"/>
    <w:rsid w:val="00EB62ED"/>
    <w:rsid w:val="00EB6BB7"/>
    <w:rsid w:val="00EC0DB1"/>
    <w:rsid w:val="00EC1716"/>
    <w:rsid w:val="00EC2F5E"/>
    <w:rsid w:val="00EC40BC"/>
    <w:rsid w:val="00EC45D2"/>
    <w:rsid w:val="00EC4918"/>
    <w:rsid w:val="00EC6C7E"/>
    <w:rsid w:val="00EC7374"/>
    <w:rsid w:val="00ED115C"/>
    <w:rsid w:val="00ED20E1"/>
    <w:rsid w:val="00ED428B"/>
    <w:rsid w:val="00EE01B5"/>
    <w:rsid w:val="00EE1120"/>
    <w:rsid w:val="00EE14FA"/>
    <w:rsid w:val="00EE1D02"/>
    <w:rsid w:val="00EE1EFF"/>
    <w:rsid w:val="00EE20ED"/>
    <w:rsid w:val="00EE29B4"/>
    <w:rsid w:val="00EE45E5"/>
    <w:rsid w:val="00EE6EB4"/>
    <w:rsid w:val="00EE7FB4"/>
    <w:rsid w:val="00EF17D1"/>
    <w:rsid w:val="00EF2C02"/>
    <w:rsid w:val="00EF3E30"/>
    <w:rsid w:val="00EF42E1"/>
    <w:rsid w:val="00EF444B"/>
    <w:rsid w:val="00EF4860"/>
    <w:rsid w:val="00EF5090"/>
    <w:rsid w:val="00EF5DC4"/>
    <w:rsid w:val="00F0036D"/>
    <w:rsid w:val="00F00CAD"/>
    <w:rsid w:val="00F01696"/>
    <w:rsid w:val="00F0199B"/>
    <w:rsid w:val="00F01E45"/>
    <w:rsid w:val="00F0405C"/>
    <w:rsid w:val="00F04578"/>
    <w:rsid w:val="00F05466"/>
    <w:rsid w:val="00F057B9"/>
    <w:rsid w:val="00F0692C"/>
    <w:rsid w:val="00F06EEB"/>
    <w:rsid w:val="00F071B5"/>
    <w:rsid w:val="00F1073B"/>
    <w:rsid w:val="00F10C63"/>
    <w:rsid w:val="00F111D9"/>
    <w:rsid w:val="00F13326"/>
    <w:rsid w:val="00F1336C"/>
    <w:rsid w:val="00F14223"/>
    <w:rsid w:val="00F15CF7"/>
    <w:rsid w:val="00F21BEA"/>
    <w:rsid w:val="00F2225E"/>
    <w:rsid w:val="00F2247E"/>
    <w:rsid w:val="00F2323C"/>
    <w:rsid w:val="00F27E37"/>
    <w:rsid w:val="00F3005F"/>
    <w:rsid w:val="00F313FD"/>
    <w:rsid w:val="00F3158C"/>
    <w:rsid w:val="00F3261A"/>
    <w:rsid w:val="00F3447C"/>
    <w:rsid w:val="00F352FD"/>
    <w:rsid w:val="00F366E0"/>
    <w:rsid w:val="00F366E4"/>
    <w:rsid w:val="00F36E6D"/>
    <w:rsid w:val="00F372E7"/>
    <w:rsid w:val="00F37EFA"/>
    <w:rsid w:val="00F40C50"/>
    <w:rsid w:val="00F40DFF"/>
    <w:rsid w:val="00F41DE3"/>
    <w:rsid w:val="00F42184"/>
    <w:rsid w:val="00F42F07"/>
    <w:rsid w:val="00F43341"/>
    <w:rsid w:val="00F43F4D"/>
    <w:rsid w:val="00F44C49"/>
    <w:rsid w:val="00F458F4"/>
    <w:rsid w:val="00F4622D"/>
    <w:rsid w:val="00F47FA9"/>
    <w:rsid w:val="00F52AA6"/>
    <w:rsid w:val="00F56B07"/>
    <w:rsid w:val="00F57237"/>
    <w:rsid w:val="00F61471"/>
    <w:rsid w:val="00F61737"/>
    <w:rsid w:val="00F61806"/>
    <w:rsid w:val="00F61B5B"/>
    <w:rsid w:val="00F625EB"/>
    <w:rsid w:val="00F63CFF"/>
    <w:rsid w:val="00F646B5"/>
    <w:rsid w:val="00F64DF7"/>
    <w:rsid w:val="00F65C8E"/>
    <w:rsid w:val="00F66465"/>
    <w:rsid w:val="00F67E42"/>
    <w:rsid w:val="00F733E8"/>
    <w:rsid w:val="00F73850"/>
    <w:rsid w:val="00F7396D"/>
    <w:rsid w:val="00F75E5C"/>
    <w:rsid w:val="00F80575"/>
    <w:rsid w:val="00F81231"/>
    <w:rsid w:val="00F820BA"/>
    <w:rsid w:val="00F84E96"/>
    <w:rsid w:val="00F8579B"/>
    <w:rsid w:val="00F862D3"/>
    <w:rsid w:val="00F863AB"/>
    <w:rsid w:val="00F86688"/>
    <w:rsid w:val="00F90434"/>
    <w:rsid w:val="00F9202F"/>
    <w:rsid w:val="00F92E56"/>
    <w:rsid w:val="00F9377C"/>
    <w:rsid w:val="00F940F1"/>
    <w:rsid w:val="00F96FE8"/>
    <w:rsid w:val="00F97DF4"/>
    <w:rsid w:val="00FA04E2"/>
    <w:rsid w:val="00FA1B4C"/>
    <w:rsid w:val="00FA2216"/>
    <w:rsid w:val="00FA2980"/>
    <w:rsid w:val="00FA2E56"/>
    <w:rsid w:val="00FA3484"/>
    <w:rsid w:val="00FA48EB"/>
    <w:rsid w:val="00FA5100"/>
    <w:rsid w:val="00FA534D"/>
    <w:rsid w:val="00FA6D43"/>
    <w:rsid w:val="00FA7A66"/>
    <w:rsid w:val="00FA7B2B"/>
    <w:rsid w:val="00FA7C7A"/>
    <w:rsid w:val="00FB0ACB"/>
    <w:rsid w:val="00FB0F6C"/>
    <w:rsid w:val="00FB17F5"/>
    <w:rsid w:val="00FB188A"/>
    <w:rsid w:val="00FB191E"/>
    <w:rsid w:val="00FB36B8"/>
    <w:rsid w:val="00FB46BA"/>
    <w:rsid w:val="00FB472A"/>
    <w:rsid w:val="00FB4EFA"/>
    <w:rsid w:val="00FB6099"/>
    <w:rsid w:val="00FB638F"/>
    <w:rsid w:val="00FB727E"/>
    <w:rsid w:val="00FB79F8"/>
    <w:rsid w:val="00FB7EC0"/>
    <w:rsid w:val="00FC0793"/>
    <w:rsid w:val="00FC4AFA"/>
    <w:rsid w:val="00FC5A74"/>
    <w:rsid w:val="00FC5B79"/>
    <w:rsid w:val="00FC671B"/>
    <w:rsid w:val="00FD0462"/>
    <w:rsid w:val="00FD0498"/>
    <w:rsid w:val="00FD0CF2"/>
    <w:rsid w:val="00FD2B42"/>
    <w:rsid w:val="00FD353E"/>
    <w:rsid w:val="00FD368B"/>
    <w:rsid w:val="00FD3E65"/>
    <w:rsid w:val="00FD4E9F"/>
    <w:rsid w:val="00FD73EF"/>
    <w:rsid w:val="00FD7788"/>
    <w:rsid w:val="00FE1B9D"/>
    <w:rsid w:val="00FE2B4A"/>
    <w:rsid w:val="00FE3182"/>
    <w:rsid w:val="00FE40BF"/>
    <w:rsid w:val="00FE5C5A"/>
    <w:rsid w:val="00FF035B"/>
    <w:rsid w:val="00FF0B0C"/>
    <w:rsid w:val="00FF10BB"/>
    <w:rsid w:val="00FF21E0"/>
    <w:rsid w:val="00FF2DA2"/>
    <w:rsid w:val="00FF313C"/>
    <w:rsid w:val="00FF430D"/>
    <w:rsid w:val="00FF5759"/>
    <w:rsid w:val="00FF5983"/>
    <w:rsid w:val="00FF7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6DBBA8C"/>
  <w15:chartTrackingRefBased/>
  <w15:docId w15:val="{CDB967A8-247E-480E-845A-69CABA5E5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72D8D"/>
    <w:pPr>
      <w:suppressAutoHyphens/>
      <w:autoSpaceDN w:val="0"/>
      <w:spacing w:line="360" w:lineRule="auto"/>
      <w:ind w:firstLine="709"/>
      <w:jc w:val="both"/>
    </w:pPr>
    <w:rPr>
      <w:rFonts w:eastAsia="NSimSun" w:cs="Lucida Sans"/>
      <w:kern w:val="3"/>
      <w:sz w:val="28"/>
      <w:szCs w:val="24"/>
      <w:lang w:eastAsia="zh-CN" w:bidi="hi-IN"/>
    </w:rPr>
  </w:style>
  <w:style w:type="paragraph" w:styleId="1">
    <w:name w:val="heading 1"/>
    <w:basedOn w:val="a0"/>
    <w:next w:val="a0"/>
    <w:link w:val="10"/>
    <w:uiPriority w:val="9"/>
    <w:qFormat/>
    <w:rsid w:val="00F67E42"/>
    <w:pPr>
      <w:keepNext/>
      <w:pageBreakBefore/>
      <w:spacing w:before="240" w:after="240"/>
      <w:ind w:firstLine="0"/>
      <w:jc w:val="center"/>
      <w:outlineLvl w:val="0"/>
    </w:pPr>
    <w:rPr>
      <w:b/>
      <w:caps/>
      <w:sz w:val="32"/>
    </w:rPr>
  </w:style>
  <w:style w:type="paragraph" w:styleId="2">
    <w:name w:val="heading 2"/>
    <w:basedOn w:val="a0"/>
    <w:next w:val="a0"/>
    <w:link w:val="20"/>
    <w:uiPriority w:val="9"/>
    <w:qFormat/>
    <w:rsid w:val="00AC1111"/>
    <w:pPr>
      <w:keepNext/>
      <w:spacing w:before="240" w:after="240"/>
      <w:outlineLvl w:val="1"/>
    </w:pPr>
    <w:rPr>
      <w:rFonts w:cs="Arial"/>
      <w:b/>
      <w:bCs/>
      <w:iCs/>
      <w:sz w:val="30"/>
      <w:szCs w:val="28"/>
    </w:rPr>
  </w:style>
  <w:style w:type="paragraph" w:styleId="3">
    <w:name w:val="heading 3"/>
    <w:basedOn w:val="a0"/>
    <w:next w:val="a0"/>
    <w:link w:val="30"/>
    <w:uiPriority w:val="9"/>
    <w:qFormat/>
    <w:rsid w:val="00816E40"/>
    <w:pPr>
      <w:keepNext/>
      <w:spacing w:before="120" w:after="120"/>
      <w:jc w:val="left"/>
      <w:outlineLvl w:val="2"/>
    </w:pPr>
    <w:rPr>
      <w:rFonts w:cs="Arial"/>
      <w:b/>
      <w:bCs/>
      <w:i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link w:val="Standard0"/>
    <w:uiPriority w:val="99"/>
    <w:rsid w:val="001C6252"/>
    <w:pPr>
      <w:suppressAutoHyphens/>
      <w:autoSpaceDN w:val="0"/>
      <w:spacing w:line="360" w:lineRule="auto"/>
    </w:pPr>
    <w:rPr>
      <w:kern w:val="3"/>
      <w:sz w:val="28"/>
      <w:szCs w:val="24"/>
      <w:lang w:eastAsia="zh-CN" w:bidi="hi-IN"/>
    </w:rPr>
  </w:style>
  <w:style w:type="paragraph" w:customStyle="1" w:styleId="a4">
    <w:name w:val="Штамп"/>
    <w:basedOn w:val="a0"/>
    <w:link w:val="a5"/>
    <w:pPr>
      <w:jc w:val="center"/>
    </w:pPr>
    <w:rPr>
      <w:noProof/>
      <w:sz w:val="18"/>
    </w:rPr>
  </w:style>
  <w:style w:type="paragraph" w:styleId="a6">
    <w:name w:val="header"/>
    <w:basedOn w:val="a0"/>
    <w:link w:val="a7"/>
    <w:semiHidden/>
    <w:pPr>
      <w:tabs>
        <w:tab w:val="center" w:pos="4153"/>
        <w:tab w:val="right" w:pos="8306"/>
      </w:tabs>
    </w:pPr>
  </w:style>
  <w:style w:type="paragraph" w:styleId="a8">
    <w:name w:val="footer"/>
    <w:basedOn w:val="a0"/>
    <w:link w:val="a9"/>
    <w:semiHidden/>
    <w:pPr>
      <w:tabs>
        <w:tab w:val="center" w:pos="4153"/>
        <w:tab w:val="right" w:pos="8306"/>
      </w:tabs>
    </w:pPr>
  </w:style>
  <w:style w:type="paragraph" w:styleId="aa">
    <w:name w:val="Body Text"/>
    <w:basedOn w:val="a0"/>
    <w:semiHidden/>
  </w:style>
  <w:style w:type="paragraph" w:customStyle="1" w:styleId="ab">
    <w:name w:val="Формула"/>
    <w:basedOn w:val="a0"/>
    <w:next w:val="a0"/>
    <w:pPr>
      <w:spacing w:before="60" w:after="60"/>
      <w:ind w:left="567"/>
    </w:pPr>
  </w:style>
  <w:style w:type="paragraph" w:styleId="ac">
    <w:name w:val="caption"/>
    <w:basedOn w:val="a0"/>
    <w:next w:val="a0"/>
    <w:qFormat/>
    <w:pPr>
      <w:spacing w:before="120" w:after="120"/>
      <w:jc w:val="center"/>
    </w:pPr>
    <w:rPr>
      <w:b/>
      <w:bCs/>
      <w:sz w:val="24"/>
    </w:rPr>
  </w:style>
  <w:style w:type="paragraph" w:customStyle="1" w:styleId="ad">
    <w:name w:val="Таблица"/>
    <w:basedOn w:val="a0"/>
    <w:pPr>
      <w:jc w:val="center"/>
    </w:pPr>
    <w:rPr>
      <w:sz w:val="24"/>
    </w:rPr>
  </w:style>
  <w:style w:type="paragraph" w:customStyle="1" w:styleId="Textbody">
    <w:name w:val="Text body"/>
    <w:basedOn w:val="Standard"/>
    <w:link w:val="Textbody0"/>
    <w:rsid w:val="001C6252"/>
    <w:pPr>
      <w:spacing w:after="140"/>
    </w:pPr>
  </w:style>
  <w:style w:type="paragraph" w:customStyle="1" w:styleId="Textbodyindent">
    <w:name w:val="Text body indent"/>
    <w:basedOn w:val="Standard"/>
    <w:uiPriority w:val="99"/>
    <w:rsid w:val="001C6252"/>
    <w:pPr>
      <w:spacing w:after="120" w:line="276" w:lineRule="auto"/>
      <w:ind w:left="283"/>
    </w:pPr>
    <w:rPr>
      <w:rFonts w:ascii="Calibri" w:eastAsia="Calibri" w:hAnsi="Calibri" w:cs="Calibri"/>
      <w:sz w:val="22"/>
      <w:szCs w:val="22"/>
    </w:rPr>
  </w:style>
  <w:style w:type="character" w:customStyle="1" w:styleId="10">
    <w:name w:val="Заголовок 1 Знак"/>
    <w:basedOn w:val="a1"/>
    <w:link w:val="1"/>
    <w:uiPriority w:val="9"/>
    <w:rsid w:val="00C47504"/>
    <w:rPr>
      <w:rFonts w:eastAsia="NSimSun" w:cs="Lucida Sans"/>
      <w:b/>
      <w:caps/>
      <w:kern w:val="3"/>
      <w:sz w:val="32"/>
      <w:szCs w:val="24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4D1328"/>
    <w:rPr>
      <w:rFonts w:eastAsia="NSimSun" w:cs="Arial"/>
      <w:b/>
      <w:bCs/>
      <w:iCs/>
      <w:kern w:val="3"/>
      <w:sz w:val="30"/>
      <w:szCs w:val="28"/>
      <w:lang w:eastAsia="zh-CN" w:bidi="hi-IN"/>
    </w:rPr>
  </w:style>
  <w:style w:type="character" w:customStyle="1" w:styleId="30">
    <w:name w:val="Заголовок 3 Знак"/>
    <w:basedOn w:val="a1"/>
    <w:link w:val="3"/>
    <w:uiPriority w:val="9"/>
    <w:rsid w:val="00816E40"/>
    <w:rPr>
      <w:rFonts w:eastAsia="NSimSun" w:cs="Arial"/>
      <w:b/>
      <w:bCs/>
      <w:i/>
      <w:kern w:val="3"/>
      <w:sz w:val="28"/>
      <w:szCs w:val="26"/>
      <w:lang w:eastAsia="zh-CN" w:bidi="hi-IN"/>
    </w:rPr>
  </w:style>
  <w:style w:type="character" w:styleId="ae">
    <w:name w:val="Hyperlink"/>
    <w:basedOn w:val="a1"/>
    <w:uiPriority w:val="99"/>
    <w:unhideWhenUsed/>
    <w:rsid w:val="00CA1978"/>
    <w:rPr>
      <w:color w:val="0563C1"/>
      <w:u w:val="single"/>
    </w:rPr>
  </w:style>
  <w:style w:type="character" w:styleId="af">
    <w:name w:val="FollowedHyperlink"/>
    <w:basedOn w:val="a1"/>
    <w:uiPriority w:val="99"/>
    <w:semiHidden/>
    <w:unhideWhenUsed/>
    <w:rsid w:val="00CA1978"/>
    <w:rPr>
      <w:color w:val="954F72" w:themeColor="followedHyperlink"/>
      <w:u w:val="single"/>
    </w:rPr>
  </w:style>
  <w:style w:type="paragraph" w:customStyle="1" w:styleId="msonormal0">
    <w:name w:val="msonormal"/>
    <w:basedOn w:val="a0"/>
    <w:uiPriority w:val="99"/>
    <w:semiHidden/>
    <w:rsid w:val="00CA1978"/>
    <w:pPr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lang w:val="ru-RU" w:eastAsia="ru-RU" w:bidi="ar-SA"/>
    </w:rPr>
  </w:style>
  <w:style w:type="paragraph" w:styleId="af0">
    <w:name w:val="Normal (Web)"/>
    <w:basedOn w:val="a0"/>
    <w:uiPriority w:val="99"/>
    <w:semiHidden/>
    <w:unhideWhenUsed/>
    <w:rsid w:val="00CA1978"/>
    <w:pPr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lang w:val="ru-RU" w:eastAsia="ru-RU" w:bidi="ar-SA"/>
    </w:rPr>
  </w:style>
  <w:style w:type="paragraph" w:styleId="11">
    <w:name w:val="index 1"/>
    <w:basedOn w:val="a0"/>
    <w:next w:val="a0"/>
    <w:autoRedefine/>
    <w:uiPriority w:val="99"/>
    <w:semiHidden/>
    <w:unhideWhenUsed/>
    <w:rsid w:val="00CA1978"/>
    <w:pPr>
      <w:ind w:left="280" w:hanging="280"/>
    </w:pPr>
    <w:rPr>
      <w:rFonts w:cs="Mangal"/>
    </w:rPr>
  </w:style>
  <w:style w:type="paragraph" w:styleId="12">
    <w:name w:val="toc 1"/>
    <w:basedOn w:val="a0"/>
    <w:next w:val="a0"/>
    <w:autoRedefine/>
    <w:uiPriority w:val="39"/>
    <w:unhideWhenUsed/>
    <w:rsid w:val="0025333A"/>
    <w:pPr>
      <w:spacing w:after="100"/>
      <w:ind w:firstLine="0"/>
    </w:pPr>
    <w:rPr>
      <w:rFonts w:cs="Mangal"/>
      <w:caps/>
      <w:szCs w:val="21"/>
    </w:rPr>
  </w:style>
  <w:style w:type="paragraph" w:styleId="21">
    <w:name w:val="toc 2"/>
    <w:basedOn w:val="a0"/>
    <w:next w:val="a0"/>
    <w:autoRedefine/>
    <w:uiPriority w:val="39"/>
    <w:unhideWhenUsed/>
    <w:rsid w:val="0025333A"/>
    <w:pPr>
      <w:spacing w:after="100"/>
      <w:ind w:left="284" w:firstLine="0"/>
    </w:pPr>
    <w:rPr>
      <w:rFonts w:cs="Mangal"/>
    </w:rPr>
  </w:style>
  <w:style w:type="paragraph" w:styleId="31">
    <w:name w:val="toc 3"/>
    <w:basedOn w:val="a0"/>
    <w:next w:val="a0"/>
    <w:autoRedefine/>
    <w:uiPriority w:val="39"/>
    <w:unhideWhenUsed/>
    <w:rsid w:val="000E2953"/>
    <w:pPr>
      <w:tabs>
        <w:tab w:val="right" w:leader="dot" w:pos="9770"/>
      </w:tabs>
      <w:spacing w:after="100"/>
      <w:ind w:left="480" w:firstLine="229"/>
    </w:pPr>
    <w:rPr>
      <w:rFonts w:cs="Mangal"/>
      <w:szCs w:val="21"/>
    </w:rPr>
  </w:style>
  <w:style w:type="paragraph" w:styleId="af1">
    <w:name w:val="TOC Heading"/>
    <w:basedOn w:val="1"/>
    <w:next w:val="a0"/>
    <w:uiPriority w:val="39"/>
    <w:unhideWhenUsed/>
    <w:qFormat/>
    <w:rsid w:val="00CA1978"/>
    <w:pPr>
      <w:keepLines/>
      <w:pageBreakBefore w:val="0"/>
      <w:suppressAutoHyphens w:val="0"/>
      <w:spacing w:after="0" w:line="254" w:lineRule="auto"/>
    </w:pPr>
    <w:rPr>
      <w:rFonts w:ascii="Calibri Light" w:hAnsi="Calibri Light"/>
      <w:b w:val="0"/>
      <w:i/>
      <w:color w:val="2F5496"/>
      <w:szCs w:val="32"/>
    </w:rPr>
  </w:style>
  <w:style w:type="paragraph" w:customStyle="1" w:styleId="Heading">
    <w:name w:val="Heading"/>
    <w:basedOn w:val="Standard"/>
    <w:next w:val="Textbody"/>
    <w:uiPriority w:val="99"/>
    <w:semiHidden/>
    <w:rsid w:val="00CA1978"/>
    <w:pPr>
      <w:keepNext/>
      <w:spacing w:before="240" w:after="120"/>
    </w:pPr>
    <w:rPr>
      <w:rFonts w:ascii="Liberation Sans" w:eastAsia="Microsoft YaHei" w:hAnsi="Liberation Sans" w:cs="Lucida Sans"/>
      <w:szCs w:val="28"/>
    </w:rPr>
  </w:style>
  <w:style w:type="paragraph" w:customStyle="1" w:styleId="Index">
    <w:name w:val="Index"/>
    <w:basedOn w:val="Standard"/>
    <w:uiPriority w:val="99"/>
    <w:semiHidden/>
    <w:rsid w:val="00CA1978"/>
    <w:pPr>
      <w:suppressLineNumbers/>
    </w:pPr>
    <w:rPr>
      <w:rFonts w:cs="Lucida Sans"/>
      <w:sz w:val="24"/>
    </w:rPr>
  </w:style>
  <w:style w:type="paragraph" w:styleId="af2">
    <w:name w:val="index heading"/>
    <w:basedOn w:val="Heading"/>
    <w:semiHidden/>
    <w:unhideWhenUsed/>
    <w:rsid w:val="00CA1978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af2"/>
    <w:uiPriority w:val="99"/>
    <w:semiHidden/>
    <w:rsid w:val="00CA1978"/>
  </w:style>
  <w:style w:type="paragraph" w:customStyle="1" w:styleId="Contents1">
    <w:name w:val="Contents 1"/>
    <w:basedOn w:val="Index"/>
    <w:uiPriority w:val="99"/>
    <w:semiHidden/>
    <w:rsid w:val="00CA1978"/>
    <w:pPr>
      <w:tabs>
        <w:tab w:val="right" w:leader="dot" w:pos="9972"/>
      </w:tabs>
    </w:pPr>
  </w:style>
  <w:style w:type="paragraph" w:customStyle="1" w:styleId="13">
    <w:name w:val="Обычный (веб)1"/>
    <w:basedOn w:val="Standard"/>
    <w:uiPriority w:val="99"/>
    <w:semiHidden/>
    <w:rsid w:val="00CA1978"/>
    <w:pPr>
      <w:suppressAutoHyphens w:val="0"/>
      <w:spacing w:before="280" w:after="280"/>
    </w:pPr>
    <w:rPr>
      <w:rFonts w:eastAsia="Calibri"/>
    </w:rPr>
  </w:style>
  <w:style w:type="paragraph" w:customStyle="1" w:styleId="Contents2">
    <w:name w:val="Contents 2"/>
    <w:basedOn w:val="Index"/>
    <w:uiPriority w:val="99"/>
    <w:semiHidden/>
    <w:rsid w:val="00CA1978"/>
    <w:pPr>
      <w:tabs>
        <w:tab w:val="right" w:leader="dot" w:pos="9972"/>
      </w:tabs>
      <w:ind w:left="283"/>
    </w:pPr>
  </w:style>
  <w:style w:type="paragraph" w:customStyle="1" w:styleId="HeaderandFooter">
    <w:name w:val="Header and Footer"/>
    <w:basedOn w:val="Standard"/>
    <w:uiPriority w:val="99"/>
    <w:semiHidden/>
    <w:rsid w:val="00CA1978"/>
    <w:pPr>
      <w:suppressLineNumbers/>
      <w:tabs>
        <w:tab w:val="center" w:pos="4986"/>
        <w:tab w:val="right" w:pos="9972"/>
      </w:tabs>
    </w:pPr>
  </w:style>
  <w:style w:type="paragraph" w:customStyle="1" w:styleId="TableContents">
    <w:name w:val="Table Contents"/>
    <w:basedOn w:val="Standard"/>
    <w:uiPriority w:val="99"/>
    <w:semiHidden/>
    <w:rsid w:val="00CA1978"/>
    <w:pPr>
      <w:widowControl w:val="0"/>
      <w:suppressLineNumbers/>
    </w:pPr>
  </w:style>
  <w:style w:type="character" w:customStyle="1" w:styleId="Code">
    <w:name w:val="Code Знак"/>
    <w:basedOn w:val="a1"/>
    <w:link w:val="Code0"/>
    <w:semiHidden/>
    <w:locked/>
    <w:rsid w:val="00CA1978"/>
    <w:rPr>
      <w:rFonts w:ascii="JetBrains Mono" w:hAnsi="JetBrains Mono"/>
      <w:szCs w:val="28"/>
      <w:shd w:val="clear" w:color="auto" w:fill="FFFFFF"/>
      <w:lang w:val="ru-RU"/>
    </w:rPr>
  </w:style>
  <w:style w:type="paragraph" w:customStyle="1" w:styleId="Code0">
    <w:name w:val="Code"/>
    <w:link w:val="Code"/>
    <w:semiHidden/>
    <w:qFormat/>
    <w:rsid w:val="00CA1978"/>
    <w:pPr>
      <w:shd w:val="clear" w:color="auto" w:fill="FFFFFF"/>
      <w:autoSpaceDN w:val="0"/>
      <w:spacing w:line="360" w:lineRule="auto"/>
    </w:pPr>
    <w:rPr>
      <w:rFonts w:ascii="JetBrains Mono" w:hAnsi="JetBrains Mono"/>
      <w:szCs w:val="28"/>
      <w:lang w:val="ru-RU"/>
    </w:rPr>
  </w:style>
  <w:style w:type="character" w:customStyle="1" w:styleId="a9">
    <w:name w:val="Нижний колонтитул Знак"/>
    <w:basedOn w:val="a1"/>
    <w:link w:val="a8"/>
    <w:semiHidden/>
    <w:rsid w:val="00CA1978"/>
    <w:rPr>
      <w:rFonts w:ascii="ГОСТ тип А" w:hAnsi="ГОСТ тип А"/>
      <w:i/>
      <w:sz w:val="28"/>
      <w:lang w:val="ru-RU" w:eastAsia="ru-RU"/>
    </w:rPr>
  </w:style>
  <w:style w:type="character" w:customStyle="1" w:styleId="a7">
    <w:name w:val="Верхний колонтитул Знак"/>
    <w:basedOn w:val="a1"/>
    <w:link w:val="a6"/>
    <w:semiHidden/>
    <w:rsid w:val="00CA1978"/>
    <w:rPr>
      <w:rFonts w:ascii="ГОСТ тип А" w:hAnsi="ГОСТ тип А"/>
      <w:i/>
      <w:sz w:val="28"/>
      <w:lang w:val="ru-RU" w:eastAsia="ru-RU"/>
    </w:rPr>
  </w:style>
  <w:style w:type="character" w:customStyle="1" w:styleId="WW8Num2z0">
    <w:name w:val="WW8Num2z0"/>
    <w:rsid w:val="00CA1978"/>
    <w:rPr>
      <w:rFonts w:ascii="Symbol" w:eastAsia="Symbol" w:hAnsi="Symbol" w:cs="Symbol" w:hint="default"/>
    </w:rPr>
  </w:style>
  <w:style w:type="character" w:customStyle="1" w:styleId="Internetlink">
    <w:name w:val="Internet link"/>
    <w:rsid w:val="00CA1978"/>
    <w:rPr>
      <w:color w:val="000080"/>
      <w:u w:val="single"/>
    </w:rPr>
  </w:style>
  <w:style w:type="character" w:customStyle="1" w:styleId="IndexLink">
    <w:name w:val="Index Link"/>
    <w:rsid w:val="00CA1978"/>
  </w:style>
  <w:style w:type="character" w:customStyle="1" w:styleId="NumberingSymbols">
    <w:name w:val="Numbering Symbols"/>
    <w:rsid w:val="00CA1978"/>
  </w:style>
  <w:style w:type="character" w:customStyle="1" w:styleId="BulletSymbols">
    <w:name w:val="Bullet Symbols"/>
    <w:rsid w:val="00CA1978"/>
    <w:rPr>
      <w:rFonts w:ascii="OpenSymbol" w:eastAsia="OpenSymbol" w:hAnsi="OpenSymbol" w:cs="OpenSymbol" w:hint="default"/>
    </w:rPr>
  </w:style>
  <w:style w:type="paragraph" w:styleId="af3">
    <w:name w:val="List"/>
    <w:basedOn w:val="Textbody"/>
    <w:semiHidden/>
    <w:unhideWhenUsed/>
    <w:rsid w:val="00CA1978"/>
    <w:rPr>
      <w:rFonts w:cs="Lucida Sans"/>
      <w:sz w:val="24"/>
    </w:rPr>
  </w:style>
  <w:style w:type="paragraph" w:styleId="af4">
    <w:name w:val="List Paragraph"/>
    <w:basedOn w:val="Standard"/>
    <w:link w:val="af5"/>
    <w:uiPriority w:val="99"/>
    <w:qFormat/>
    <w:rsid w:val="00A76007"/>
    <w:pPr>
      <w:suppressAutoHyphens w:val="0"/>
      <w:ind w:left="425"/>
      <w:jc w:val="both"/>
    </w:pPr>
    <w:rPr>
      <w:rFonts w:eastAsia="Calibri"/>
      <w:szCs w:val="22"/>
    </w:rPr>
  </w:style>
  <w:style w:type="numbering" w:customStyle="1" w:styleId="WW8Num2">
    <w:name w:val="WW8Num2"/>
    <w:rsid w:val="00CA1978"/>
    <w:pPr>
      <w:numPr>
        <w:numId w:val="1"/>
      </w:numPr>
    </w:pPr>
  </w:style>
  <w:style w:type="numbering" w:customStyle="1" w:styleId="WW8Num15">
    <w:name w:val="WW8Num15"/>
    <w:rsid w:val="00CA1978"/>
    <w:pPr>
      <w:numPr>
        <w:numId w:val="2"/>
      </w:numPr>
    </w:pPr>
  </w:style>
  <w:style w:type="character" w:customStyle="1" w:styleId="14">
    <w:name w:val="Неразрешенное упоминание1"/>
    <w:basedOn w:val="a1"/>
    <w:uiPriority w:val="99"/>
    <w:semiHidden/>
    <w:unhideWhenUsed/>
    <w:rsid w:val="004F2389"/>
    <w:rPr>
      <w:color w:val="605E5C"/>
      <w:shd w:val="clear" w:color="auto" w:fill="E1DFDD"/>
    </w:rPr>
  </w:style>
  <w:style w:type="paragraph" w:customStyle="1" w:styleId="af6">
    <w:name w:val="Чертежный"/>
    <w:rsid w:val="00C33E52"/>
    <w:pPr>
      <w:jc w:val="both"/>
    </w:pPr>
    <w:rPr>
      <w:rFonts w:ascii="ISOCPEUR" w:hAnsi="ISOCPEUR"/>
      <w:i/>
      <w:sz w:val="28"/>
      <w:lang w:val="uk-UA" w:eastAsia="ru-RU"/>
    </w:rPr>
  </w:style>
  <w:style w:type="paragraph" w:styleId="4">
    <w:name w:val="toc 4"/>
    <w:basedOn w:val="a0"/>
    <w:next w:val="a0"/>
    <w:autoRedefine/>
    <w:uiPriority w:val="39"/>
    <w:semiHidden/>
    <w:unhideWhenUsed/>
    <w:rsid w:val="005A7E0E"/>
    <w:pPr>
      <w:spacing w:after="100"/>
      <w:ind w:left="840"/>
    </w:pPr>
    <w:rPr>
      <w:rFonts w:cs="Mangal"/>
    </w:rPr>
  </w:style>
  <w:style w:type="paragraph" w:styleId="5">
    <w:name w:val="toc 5"/>
    <w:basedOn w:val="a0"/>
    <w:next w:val="a0"/>
    <w:autoRedefine/>
    <w:uiPriority w:val="39"/>
    <w:semiHidden/>
    <w:unhideWhenUsed/>
    <w:rsid w:val="005A7E0E"/>
    <w:pPr>
      <w:spacing w:after="100"/>
      <w:ind w:left="1120"/>
    </w:pPr>
    <w:rPr>
      <w:rFonts w:cs="Mangal"/>
    </w:rPr>
  </w:style>
  <w:style w:type="paragraph" w:customStyle="1" w:styleId="9">
    <w:name w:val="ГОСТ 9пт"/>
    <w:basedOn w:val="a4"/>
    <w:link w:val="90"/>
    <w:qFormat/>
    <w:rsid w:val="00315372"/>
    <w:pPr>
      <w:spacing w:line="240" w:lineRule="auto"/>
      <w:ind w:firstLine="0"/>
      <w:jc w:val="left"/>
    </w:pPr>
    <w:rPr>
      <w:rFonts w:ascii="GOST type A" w:hAnsi="GOST type A"/>
      <w:i/>
      <w:iCs/>
    </w:rPr>
  </w:style>
  <w:style w:type="paragraph" w:customStyle="1" w:styleId="200">
    <w:name w:val="ГОСТ 20пт"/>
    <w:basedOn w:val="a4"/>
    <w:link w:val="201"/>
    <w:qFormat/>
    <w:rsid w:val="00315372"/>
    <w:pPr>
      <w:spacing w:before="160" w:line="240" w:lineRule="auto"/>
      <w:ind w:firstLine="0"/>
      <w:jc w:val="both"/>
    </w:pPr>
    <w:rPr>
      <w:rFonts w:ascii="GOST type A" w:hAnsi="GOST type A"/>
      <w:i/>
      <w:iCs/>
      <w:noProof w:val="0"/>
      <w:sz w:val="40"/>
      <w:szCs w:val="32"/>
      <w:lang w:val="ru-RU"/>
    </w:rPr>
  </w:style>
  <w:style w:type="character" w:customStyle="1" w:styleId="a5">
    <w:name w:val="Штамп Знак"/>
    <w:basedOn w:val="a1"/>
    <w:link w:val="a4"/>
    <w:rsid w:val="00803F11"/>
    <w:rPr>
      <w:rFonts w:eastAsia="NSimSun" w:cs="Lucida Sans"/>
      <w:noProof/>
      <w:kern w:val="3"/>
      <w:sz w:val="18"/>
      <w:szCs w:val="24"/>
      <w:lang w:eastAsia="zh-CN" w:bidi="hi-IN"/>
    </w:rPr>
  </w:style>
  <w:style w:type="character" w:customStyle="1" w:styleId="90">
    <w:name w:val="ГОСТ 9пт Знак"/>
    <w:basedOn w:val="a5"/>
    <w:link w:val="9"/>
    <w:rsid w:val="00315372"/>
    <w:rPr>
      <w:rFonts w:ascii="GOST type A" w:eastAsia="NSimSun" w:hAnsi="GOST type A" w:cs="Lucida Sans"/>
      <w:i/>
      <w:iCs/>
      <w:noProof/>
      <w:kern w:val="3"/>
      <w:sz w:val="18"/>
      <w:szCs w:val="24"/>
      <w:lang w:eastAsia="zh-CN" w:bidi="hi-IN"/>
    </w:rPr>
  </w:style>
  <w:style w:type="character" w:customStyle="1" w:styleId="201">
    <w:name w:val="ГОСТ 20пт Знак"/>
    <w:basedOn w:val="a5"/>
    <w:link w:val="200"/>
    <w:rsid w:val="00315372"/>
    <w:rPr>
      <w:rFonts w:ascii="GOST type A" w:eastAsia="NSimSun" w:hAnsi="GOST type A" w:cs="Lucida Sans"/>
      <w:i/>
      <w:iCs/>
      <w:noProof/>
      <w:kern w:val="3"/>
      <w:sz w:val="40"/>
      <w:szCs w:val="32"/>
      <w:lang w:val="ru-RU" w:eastAsia="zh-CN" w:bidi="hi-IN"/>
    </w:rPr>
  </w:style>
  <w:style w:type="paragraph" w:customStyle="1" w:styleId="af7">
    <w:name w:val="Программный код"/>
    <w:basedOn w:val="a0"/>
    <w:link w:val="af8"/>
    <w:qFormat/>
    <w:rsid w:val="00CE3545"/>
    <w:pPr>
      <w:spacing w:line="216" w:lineRule="auto"/>
      <w:ind w:firstLine="0"/>
      <w:jc w:val="left"/>
    </w:pPr>
    <w:rPr>
      <w:sz w:val="18"/>
    </w:rPr>
  </w:style>
  <w:style w:type="character" w:customStyle="1" w:styleId="af8">
    <w:name w:val="Программный код Знак"/>
    <w:basedOn w:val="a1"/>
    <w:link w:val="af7"/>
    <w:rsid w:val="00CE3545"/>
    <w:rPr>
      <w:rFonts w:eastAsia="NSimSun" w:cs="Lucida Sans"/>
      <w:kern w:val="3"/>
      <w:sz w:val="18"/>
      <w:szCs w:val="24"/>
      <w:lang w:eastAsia="zh-CN" w:bidi="hi-IN"/>
    </w:rPr>
  </w:style>
  <w:style w:type="table" w:styleId="af9">
    <w:name w:val="Table Grid"/>
    <w:basedOn w:val="a2"/>
    <w:uiPriority w:val="39"/>
    <w:rsid w:val="00BE3C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a">
    <w:name w:val="Таблица содержание"/>
    <w:basedOn w:val="Textbody"/>
    <w:link w:val="afb"/>
    <w:qFormat/>
    <w:rsid w:val="00FC4AFA"/>
    <w:pPr>
      <w:spacing w:after="0" w:line="276" w:lineRule="auto"/>
      <w:jc w:val="both"/>
    </w:pPr>
    <w:rPr>
      <w:sz w:val="24"/>
      <w:lang w:val="ru-RU"/>
    </w:rPr>
  </w:style>
  <w:style w:type="character" w:customStyle="1" w:styleId="Standard0">
    <w:name w:val="Standard Знак"/>
    <w:basedOn w:val="a1"/>
    <w:link w:val="Standard"/>
    <w:uiPriority w:val="99"/>
    <w:rsid w:val="00FC4AFA"/>
    <w:rPr>
      <w:kern w:val="3"/>
      <w:sz w:val="28"/>
      <w:szCs w:val="24"/>
      <w:lang w:eastAsia="zh-CN" w:bidi="hi-IN"/>
    </w:rPr>
  </w:style>
  <w:style w:type="character" w:customStyle="1" w:styleId="Textbody0">
    <w:name w:val="Text body Знак"/>
    <w:basedOn w:val="Standard0"/>
    <w:link w:val="Textbody"/>
    <w:rsid w:val="00FC4AFA"/>
    <w:rPr>
      <w:kern w:val="3"/>
      <w:sz w:val="28"/>
      <w:szCs w:val="24"/>
      <w:lang w:eastAsia="zh-CN" w:bidi="hi-IN"/>
    </w:rPr>
  </w:style>
  <w:style w:type="character" w:customStyle="1" w:styleId="afb">
    <w:name w:val="Таблица содержание Знак"/>
    <w:basedOn w:val="Textbody0"/>
    <w:link w:val="afa"/>
    <w:rsid w:val="00FC4AFA"/>
    <w:rPr>
      <w:kern w:val="3"/>
      <w:sz w:val="24"/>
      <w:szCs w:val="24"/>
      <w:lang w:val="ru-RU" w:eastAsia="zh-CN" w:bidi="hi-IN"/>
    </w:rPr>
  </w:style>
  <w:style w:type="paragraph" w:customStyle="1" w:styleId="15">
    <w:name w:val="Заголовок1"/>
    <w:basedOn w:val="a0"/>
    <w:next w:val="aa"/>
    <w:rsid w:val="00196EF3"/>
    <w:pPr>
      <w:keepNext/>
      <w:widowControl w:val="0"/>
      <w:suppressAutoHyphens w:val="0"/>
      <w:autoSpaceDN/>
      <w:spacing w:before="240" w:after="120" w:line="420" w:lineRule="auto"/>
      <w:ind w:firstLine="720"/>
    </w:pPr>
    <w:rPr>
      <w:rFonts w:ascii="Arial" w:eastAsia="Lucida Sans Unicode" w:hAnsi="Arial" w:cs="Tahoma"/>
      <w:kern w:val="0"/>
      <w:szCs w:val="28"/>
      <w:lang w:val="ru-RU" w:eastAsia="ar-SA" w:bidi="ar-SA"/>
    </w:rPr>
  </w:style>
  <w:style w:type="paragraph" w:customStyle="1" w:styleId="afc">
    <w:name w:val="Титульный лист"/>
    <w:basedOn w:val="a0"/>
    <w:link w:val="afd"/>
    <w:qFormat/>
    <w:rsid w:val="00196EF3"/>
    <w:pPr>
      <w:spacing w:line="240" w:lineRule="auto"/>
      <w:ind w:firstLine="0"/>
      <w:jc w:val="left"/>
    </w:pPr>
    <w:rPr>
      <w:sz w:val="24"/>
      <w:lang w:val="ru-RU"/>
    </w:rPr>
  </w:style>
  <w:style w:type="character" w:customStyle="1" w:styleId="afd">
    <w:name w:val="Титульный лист Знак"/>
    <w:basedOn w:val="a1"/>
    <w:link w:val="afc"/>
    <w:rsid w:val="00196EF3"/>
    <w:rPr>
      <w:rFonts w:eastAsia="NSimSun" w:cs="Lucida Sans"/>
      <w:kern w:val="3"/>
      <w:sz w:val="24"/>
      <w:szCs w:val="24"/>
      <w:lang w:val="ru-RU" w:eastAsia="zh-CN" w:bidi="hi-IN"/>
    </w:rPr>
  </w:style>
  <w:style w:type="paragraph" w:styleId="afe">
    <w:name w:val="No Spacing"/>
    <w:uiPriority w:val="1"/>
    <w:qFormat/>
    <w:rsid w:val="00BA5C6B"/>
    <w:pPr>
      <w:suppressAutoHyphens/>
      <w:autoSpaceDN w:val="0"/>
      <w:ind w:firstLine="709"/>
      <w:jc w:val="both"/>
    </w:pPr>
    <w:rPr>
      <w:rFonts w:eastAsia="NSimSun" w:cs="Mangal"/>
      <w:kern w:val="3"/>
      <w:sz w:val="28"/>
      <w:szCs w:val="24"/>
      <w:lang w:eastAsia="zh-CN" w:bidi="hi-IN"/>
    </w:rPr>
  </w:style>
  <w:style w:type="paragraph" w:customStyle="1" w:styleId="Default">
    <w:name w:val="Default"/>
    <w:rsid w:val="00406DE8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ru-RU" w:eastAsia="ru-RU"/>
    </w:rPr>
  </w:style>
  <w:style w:type="paragraph" w:customStyle="1" w:styleId="-">
    <w:name w:val="-Список"/>
    <w:basedOn w:val="af4"/>
    <w:link w:val="-0"/>
    <w:qFormat/>
    <w:rsid w:val="00572CDA"/>
    <w:pPr>
      <w:autoSpaceDN/>
      <w:ind w:left="1287"/>
      <w:contextualSpacing/>
    </w:pPr>
    <w:rPr>
      <w:rFonts w:eastAsia="Times New Roman"/>
      <w:b/>
      <w:kern w:val="0"/>
      <w:sz w:val="24"/>
      <w:szCs w:val="24"/>
      <w:lang w:val="ru-RU" w:eastAsia="ru-RU" w:bidi="ar-SA"/>
    </w:rPr>
  </w:style>
  <w:style w:type="character" w:customStyle="1" w:styleId="-0">
    <w:name w:val="-Список Знак"/>
    <w:basedOn w:val="a1"/>
    <w:link w:val="-"/>
    <w:rsid w:val="00572CDA"/>
    <w:rPr>
      <w:b/>
      <w:sz w:val="24"/>
      <w:szCs w:val="24"/>
      <w:lang w:val="ru-RU" w:eastAsia="ru-RU"/>
    </w:rPr>
  </w:style>
  <w:style w:type="table" w:customStyle="1" w:styleId="16">
    <w:name w:val="Сетка таблицы1"/>
    <w:basedOn w:val="a2"/>
    <w:next w:val="af9"/>
    <w:uiPriority w:val="39"/>
    <w:rsid w:val="005D29C2"/>
    <w:rPr>
      <w:rFonts w:asciiTheme="minorHAnsi" w:eastAsiaTheme="minorHAnsi" w:hAnsiTheme="minorHAnsi" w:cstheme="minorBid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0"/>
    <w:uiPriority w:val="1"/>
    <w:qFormat/>
    <w:rsid w:val="005D29C2"/>
    <w:pPr>
      <w:widowControl w:val="0"/>
      <w:suppressAutoHyphens w:val="0"/>
      <w:autoSpaceDE w:val="0"/>
      <w:spacing w:line="276" w:lineRule="auto"/>
      <w:ind w:firstLine="0"/>
      <w:jc w:val="left"/>
    </w:pPr>
    <w:rPr>
      <w:rFonts w:eastAsia="Times New Roman" w:cs="Times New Roman"/>
      <w:kern w:val="0"/>
      <w:sz w:val="24"/>
      <w:szCs w:val="22"/>
      <w:lang w:val="ru-RU" w:eastAsia="en-US" w:bidi="ar-SA"/>
    </w:rPr>
  </w:style>
  <w:style w:type="character" w:styleId="aff">
    <w:name w:val="annotation reference"/>
    <w:basedOn w:val="a1"/>
    <w:uiPriority w:val="99"/>
    <w:semiHidden/>
    <w:unhideWhenUsed/>
    <w:rsid w:val="00463B37"/>
    <w:rPr>
      <w:sz w:val="16"/>
      <w:szCs w:val="16"/>
    </w:rPr>
  </w:style>
  <w:style w:type="paragraph" w:styleId="aff0">
    <w:name w:val="annotation text"/>
    <w:basedOn w:val="a0"/>
    <w:link w:val="aff1"/>
    <w:uiPriority w:val="99"/>
    <w:semiHidden/>
    <w:unhideWhenUsed/>
    <w:rsid w:val="00463B37"/>
    <w:pPr>
      <w:spacing w:line="240" w:lineRule="auto"/>
    </w:pPr>
    <w:rPr>
      <w:rFonts w:cs="Mangal"/>
      <w:sz w:val="20"/>
      <w:szCs w:val="18"/>
    </w:rPr>
  </w:style>
  <w:style w:type="character" w:customStyle="1" w:styleId="aff1">
    <w:name w:val="Текст примечания Знак"/>
    <w:basedOn w:val="a1"/>
    <w:link w:val="aff0"/>
    <w:uiPriority w:val="99"/>
    <w:semiHidden/>
    <w:rsid w:val="00463B37"/>
    <w:rPr>
      <w:rFonts w:eastAsia="NSimSun" w:cs="Mangal"/>
      <w:kern w:val="3"/>
      <w:szCs w:val="18"/>
      <w:lang w:eastAsia="zh-CN" w:bidi="hi-IN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463B37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463B37"/>
    <w:rPr>
      <w:rFonts w:eastAsia="NSimSun" w:cs="Mangal"/>
      <w:b/>
      <w:bCs/>
      <w:kern w:val="3"/>
      <w:szCs w:val="18"/>
      <w:lang w:eastAsia="zh-CN" w:bidi="hi-IN"/>
    </w:rPr>
  </w:style>
  <w:style w:type="paragraph" w:styleId="aff4">
    <w:name w:val="Balloon Text"/>
    <w:basedOn w:val="a0"/>
    <w:link w:val="aff5"/>
    <w:uiPriority w:val="99"/>
    <w:semiHidden/>
    <w:unhideWhenUsed/>
    <w:rsid w:val="00463B37"/>
    <w:pPr>
      <w:spacing w:line="240" w:lineRule="auto"/>
    </w:pPr>
    <w:rPr>
      <w:rFonts w:ascii="Segoe UI" w:hAnsi="Segoe UI" w:cs="Mangal"/>
      <w:sz w:val="18"/>
      <w:szCs w:val="16"/>
    </w:rPr>
  </w:style>
  <w:style w:type="character" w:customStyle="1" w:styleId="aff5">
    <w:name w:val="Текст выноски Знак"/>
    <w:basedOn w:val="a1"/>
    <w:link w:val="aff4"/>
    <w:uiPriority w:val="99"/>
    <w:semiHidden/>
    <w:rsid w:val="00463B37"/>
    <w:rPr>
      <w:rFonts w:ascii="Segoe UI" w:eastAsia="NSimSun" w:hAnsi="Segoe UI" w:cs="Mangal"/>
      <w:kern w:val="3"/>
      <w:sz w:val="18"/>
      <w:szCs w:val="16"/>
      <w:lang w:eastAsia="zh-CN" w:bidi="hi-IN"/>
    </w:rPr>
  </w:style>
  <w:style w:type="character" w:styleId="aff6">
    <w:name w:val="Unresolved Mention"/>
    <w:basedOn w:val="a1"/>
    <w:uiPriority w:val="99"/>
    <w:semiHidden/>
    <w:unhideWhenUsed/>
    <w:rsid w:val="00A03305"/>
    <w:rPr>
      <w:color w:val="605E5C"/>
      <w:shd w:val="clear" w:color="auto" w:fill="E1DFDD"/>
    </w:rPr>
  </w:style>
  <w:style w:type="paragraph" w:customStyle="1" w:styleId="a">
    <w:name w:val="Список ГОСТ"/>
    <w:basedOn w:val="af4"/>
    <w:link w:val="aff7"/>
    <w:autoRedefine/>
    <w:qFormat/>
    <w:rsid w:val="00E250C7"/>
    <w:pPr>
      <w:numPr>
        <w:numId w:val="22"/>
      </w:numPr>
      <w:ind w:left="1276" w:hanging="425"/>
    </w:pPr>
    <w:rPr>
      <w:lang w:val="ru-RU"/>
    </w:rPr>
  </w:style>
  <w:style w:type="character" w:customStyle="1" w:styleId="af5">
    <w:name w:val="Абзац списка Знак"/>
    <w:basedOn w:val="Standard0"/>
    <w:link w:val="af4"/>
    <w:uiPriority w:val="99"/>
    <w:rsid w:val="0085404A"/>
    <w:rPr>
      <w:rFonts w:eastAsia="Calibri"/>
      <w:kern w:val="3"/>
      <w:sz w:val="28"/>
      <w:szCs w:val="22"/>
      <w:lang w:eastAsia="zh-CN" w:bidi="hi-IN"/>
    </w:rPr>
  </w:style>
  <w:style w:type="character" w:customStyle="1" w:styleId="aff7">
    <w:name w:val="Список ГОСТ Знак"/>
    <w:basedOn w:val="af5"/>
    <w:link w:val="a"/>
    <w:rsid w:val="00E250C7"/>
    <w:rPr>
      <w:rFonts w:eastAsia="Calibri"/>
      <w:kern w:val="3"/>
      <w:sz w:val="28"/>
      <w:szCs w:val="22"/>
      <w:lang w:val="ru-RU" w:eastAsia="zh-CN" w:bidi="hi-IN"/>
    </w:rPr>
  </w:style>
  <w:style w:type="paragraph" w:customStyle="1" w:styleId="aff8">
    <w:name w:val="Рисунок"/>
    <w:basedOn w:val="a0"/>
    <w:link w:val="aff9"/>
    <w:qFormat/>
    <w:rsid w:val="008039FE"/>
    <w:pPr>
      <w:keepNext/>
      <w:suppressAutoHyphens w:val="0"/>
      <w:autoSpaceDN/>
      <w:ind w:firstLine="0"/>
      <w:jc w:val="center"/>
    </w:pPr>
    <w:rPr>
      <w:rFonts w:eastAsia="Times New Roman" w:cs="Times New Roman"/>
      <w:noProof/>
      <w:kern w:val="0"/>
      <w:lang w:val="ru-RU" w:eastAsia="ru-RU" w:bidi="ar-SA"/>
    </w:rPr>
  </w:style>
  <w:style w:type="character" w:customStyle="1" w:styleId="aff9">
    <w:name w:val="Рисунок Знак"/>
    <w:basedOn w:val="a1"/>
    <w:link w:val="aff8"/>
    <w:rsid w:val="008039FE"/>
    <w:rPr>
      <w:noProof/>
      <w:sz w:val="28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8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png"/><Relationship Id="rId55" Type="http://schemas.openxmlformats.org/officeDocument/2006/relationships/hyperlink" Target="https://learn.microsoft.com/en-us/aspnet/core/?view=aspnetcore-7.0" TargetMode="External"/><Relationship Id="rId63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9" Type="http://schemas.openxmlformats.org/officeDocument/2006/relationships/image" Target="media/image17.png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hyperlink" Target="https://material.angular.io/components/categories" TargetMode="External"/><Relationship Id="rId58" Type="http://schemas.openxmlformats.org/officeDocument/2006/relationships/hyperlink" Target="https://learn.microsoft.com/en-us/windows/wsl/about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7.jpeg"/><Relationship Id="rId14" Type="http://schemas.microsoft.com/office/2011/relationships/commentsExtended" Target="commentsExtended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png"/><Relationship Id="rId48" Type="http://schemas.openxmlformats.org/officeDocument/2006/relationships/image" Target="media/image36.jpeg"/><Relationship Id="rId56" Type="http://schemas.openxmlformats.org/officeDocument/2006/relationships/hyperlink" Target="https://docs.docker.com/guides" TargetMode="External"/><Relationship Id="rId64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hyperlink" Target="https://yandex.cloud/ru/docs/foundation-models/concepts/yandexgpt/tokens?utm_referrer=https%3A%2F%2Fwww.google.com%2F" TargetMode="External"/><Relationship Id="rId20" Type="http://schemas.openxmlformats.org/officeDocument/2006/relationships/image" Target="media/image8.jpeg"/><Relationship Id="rId41" Type="http://schemas.openxmlformats.org/officeDocument/2006/relationships/image" Target="media/image29.jpeg"/><Relationship Id="rId54" Type="http://schemas.openxmlformats.org/officeDocument/2006/relationships/hyperlink" Target="https://angular.io/docs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16/09/relationships/commentsIds" Target="commentsIds.xm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57" Type="http://schemas.openxmlformats.org/officeDocument/2006/relationships/hyperlink" Target="https://learn.microsoft.com/en-us/ef/core/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60" Type="http://schemas.openxmlformats.org/officeDocument/2006/relationships/hyperlink" Target="https://learn.microsoft.com/en-us/dotnet/csharp/tour-of-csharp/overview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\OneDrive\Univer\&#1055;&#1088;&#1086;&#1080;&#1079;&#1074;&#1086;&#1076;&#1089;&#1090;&#1074;&#1077;&#1085;&#1085;&#1072;&#1103;%20&#1087;&#1088;&#1072;&#1082;&#1090;&#1080;&#1082;&#1072;\&#1064;&#1072;&#1073;&#1083;&#1086;&#1085;%20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19A4F-B904-4C73-830D-FC74A67E3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ГОСТ.dot</Template>
  <TotalTime>9726</TotalTime>
  <Pages>1</Pages>
  <Words>8779</Words>
  <Characters>50043</Characters>
  <Application>Microsoft Office Word</Application>
  <DocSecurity>0</DocSecurity>
  <Lines>417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для создания отчетов по ГОСТу</vt:lpstr>
    </vt:vector>
  </TitlesOfParts>
  <Company>Авиационная корпорация "Рубин"</Company>
  <LinksUpToDate>false</LinksUpToDate>
  <CharactersWithSpaces>58705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для создания отчетов по ГОСТу</dc:title>
  <dc:subject/>
  <dc:creator>An Nguyen</dc:creator>
  <cp:keywords/>
  <cp:lastModifiedBy>An Nguyen</cp:lastModifiedBy>
  <cp:revision>1716</cp:revision>
  <dcterms:created xsi:type="dcterms:W3CDTF">2023-06-27T12:22:00Z</dcterms:created>
  <dcterms:modified xsi:type="dcterms:W3CDTF">2024-05-31T18:30:00Z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XXX-XXX-XXXX</vt:lpwstr>
  </property>
</Properties>
</file>